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w:t>
      </w:r>
      <w:r>
        <w:rPr>
          <w:rtl/>
          <w:cs/>
          <w:lang w:val="ar_AE" w:bidi="ar_AE"/>
        </w:rPr>
      </w:r>
    </w:p>
    <w:p>
      <w:pPr>
        <w:bidi/>
      </w:pPr>
      <w:r>
        <w:rPr>
          <w:rtl/>
          <w:cs/>
          <w:lang w:val="ar_AE" w:bidi="ar_AE"/>
        </w:rPr>
      </w:r>
      <w:r>
        <w:rPr>
          <w:b/>
          <w:rtl/>
          <w:cs/>
          <w:lang w:val="ar_AE" w:bidi="ar_AE"/>
        </w:rPr>
        <w:t>Familiarization, Internalization, Articulation (FIA) Translation Guide</w:t>
      </w:r>
      <w:r>
        <w:rPr>
          <w:rtl/>
          <w:cs/>
          <w:lang w:val="ar_AE" w:bidi="ar_AE"/>
        </w:rPr>
        <w:t xml:space="preserve"> © 2025 Word Collective Released under CC BY-SA 4.0 license. </w:t>
      </w:r>
      <w:r>
        <w:rPr>
          <w:rtl/>
          <w:cs/>
          <w:lang w:val="ar_AE" w:bidi="ar_AE"/>
        </w:rPr>
        <w:t>Familiarization, Internalization, Articulation (FIA) Translation Guide</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1TI</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تيموثاوس الأولى 1:1–2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تيموثاوس الأولى 1: 1 -2 واحفظوه في قلوبكم.</w:t>
      </w:r>
    </w:p>
    <w:p>
      <w:pPr>
        <w:bidi/>
      </w:pPr>
      <w:r>
        <w:rPr>
          <w:rtl/>
          <w:cs/>
          <w:lang w:val="ar_AE" w:bidi="ar_AE"/>
        </w:rPr>
      </w:r>
      <w:r>
        <w:rPr>
          <w:rtl/>
          <w:cs/>
          <w:lang w:val="ar_AE" w:bidi="ar_AE"/>
        </w:rPr>
        <w:t>استمعوا إلى نسخة صوتية من تيموثاوس 1: 1 -2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تيموثاوس الأولى 1: 1 - 2 من الترجمة الأسهل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يبدأ هذا المقطع برسالة أرسلها بولس إلى تيموثاوس. تذكّروا أن بولس كان إما في مكدونية أو في طريقه إلى هناك. كان بولس قد ترك تيموثاوس في أفسس ليعتني بجماعة (مجتمع) المؤمنين وليواجه الأشخاص الذين يُعَلِّمون أمور خاطئة. وعلى الأرجح كان تيموثاوس أصغر سنًا من العديد من المؤمنين الآخرين الذين كان يقودهم في أفسس. ولقد أرسل بولس هذه الرسالة إلى تيموثاوس ليشجِّعه ويُعَلِّمه كيف يجب أن يعيش ويقود المؤمنين الآخرين.</w:t>
      </w:r>
    </w:p>
    <w:p>
      <w:pPr>
        <w:bidi/>
      </w:pPr>
      <w:r>
        <w:rPr>
          <w:rtl/>
          <w:cs/>
          <w:lang w:val="ar_AE" w:bidi="ar_AE"/>
        </w:rPr>
      </w:r>
      <w:r>
        <w:rPr>
          <w:rtl/>
          <w:cs/>
          <w:lang w:val="ar_AE" w:bidi="ar_AE"/>
        </w:rPr>
        <w:t xml:space="preserve">توقّفوا هنا وانظروا كمجموعة إلى خريطة </w:t>
      </w:r>
      <w:r>
        <w:rPr>
          <w:b/>
          <w:rtl/>
          <w:cs/>
          <w:lang w:val="ar_AE" w:bidi="ar_AE"/>
        </w:rPr>
        <w:t>مكدونية وأفسس</w:t>
      </w:r>
      <w:r>
        <w:rPr>
          <w:rtl/>
          <w:cs/>
          <w:lang w:val="ar_AE" w:bidi="ar_AE"/>
        </w:rPr>
        <w:t>. أوقفوا سماع هذا التسجيل الصوتي هنا.</w:t>
      </w:r>
    </w:p>
    <w:p>
      <w:pPr>
        <w:bidi/>
      </w:pPr>
      <w:r>
        <w:rPr>
          <w:rtl/>
          <w:cs/>
          <w:lang w:val="ar_AE" w:bidi="ar_AE"/>
        </w:rPr>
      </w:r>
      <w:r>
        <w:rPr>
          <w:rtl/>
          <w:cs/>
          <w:lang w:val="ar_AE" w:bidi="ar_AE"/>
        </w:rPr>
        <w:t>عندما يقول بولس إنه رسول، فإنه يُذكِّر تيموثاوس والمؤمنين في أفسس بأن له سلطان لكي يُعَلِّمهم. تذكّروا أن الرسول هو شخص اختاره الله ليكون رسولًا خاصًا لله. ولم يختر بولس أو يقرر أن يكون رسولًا. لكن الله قد اختار بولس وأمره أن يخدم الله من أجل غرض خاص. ستتذكرون أنه قبل أن يصبح بولس مؤمنًا، أرشد الله بولس من خلال يسوع، الذي تحدث إلى بولس بينما كان بولس مسافرًا على الطريق إلى دمشق. وفي ذلك الوقت، لم يكن بولس يؤمن بيسوع. لكنه كان يضطهد شعب يسوع. وقد طلب يسوع من بولس أن يتوقف عن قتل شعبه وبدلًا من ذلك، كان عليه أن يخدم يسوع كرسول. وهنا، في هذه الرسالة، يذكر بولس أن الله أعطاه عمل الكرازة وتعليم رسالته وتعاليمه. وتعاليم الله هي إرشادات الله للكيفية التي يجب أن يعيش بها شعب الله ويخدموه.</w:t>
      </w:r>
    </w:p>
    <w:p>
      <w:pPr>
        <w:bidi/>
      </w:pPr>
      <w:r>
        <w:rPr>
          <w:rtl/>
          <w:cs/>
          <w:lang w:val="ar_AE" w:bidi="ar_AE"/>
        </w:rPr>
      </w:r>
      <w:r>
        <w:rPr>
          <w:rtl/>
          <w:cs/>
          <w:lang w:val="ar_AE" w:bidi="ar_AE"/>
        </w:rPr>
        <w:t>ويصف بولس الله بأنه مُخلِّصهم وذلك لأن الله هو الشخص الذي يُخلِّص الناس. وعندما يدعو بولس الله "مُخلّصنا"، فهو يذكِّر تيموثاوس بأن الله هو المُخلِّص لكلٍ من بولس وتيموثاوس، وأيضًا لجميع الذين يثقون في الله. لقد أمضى كل من بولس وتيموثاوس بعض الوقت في أفسس حيث كانا يكرزان برسالة الإنجيل. ولقد رأى بولس وتيموثاوس أن الله كان يُخلّص الناس عندما سمع هؤلاء الناس الرسالة التي كرز بها بولس. وقد كانت رسالة بولس عن المسيح يسوع، الذي أرسله الله إلى العالم ليموت ويقوم للحياة كي يُعيد الناس إلى علاقة صحيحة مع الله. ولهذا السبب يُدعى يسوع أيضًا المَسيح، أو "المُختار". وعندما يصف بولس يسوع بأنه "رجائنا"، فهو كان يؤكد على ما يتطلَّع إليه جميع المؤمنين بسبب يسوع. ويمكن أن يكون لدى جميع المؤمنين رجاء أو انتظار واثق، أن يسوع سيُخَلِّص المؤمنين من الدينونة ويعطيهم حياة إلى الأبد مع الله في ملكوت الله الكامل. كما سيُذَكِّر بولس تيموثاوس مرة أخرى بالرجاء الذي لديه بسبب يسوع لاحقًا في هذه الرسالة.</w:t>
      </w:r>
    </w:p>
    <w:p>
      <w:pPr>
        <w:bidi/>
      </w:pPr>
      <w:r>
        <w:rPr>
          <w:rtl/>
          <w:cs/>
          <w:lang w:val="ar_AE" w:bidi="ar_AE"/>
        </w:rPr>
      </w:r>
      <w:r>
        <w:rPr>
          <w:rtl/>
          <w:cs/>
          <w:lang w:val="ar_AE" w:bidi="ar_AE"/>
        </w:rPr>
        <w:t>توقفوا هنا وناقشوا هذا السؤال كمجموعة. اعطوا مثالًا لشخص يُرسِل رسالة إلى شخص آخر. كيف يصف المُرسِل نفسه؟ وما الذي يجعل للرسالة سُلطانًا في المجتمع؟ أوقفوا سماع هذا التسجيل الصوتي هنا.</w:t>
      </w:r>
    </w:p>
    <w:p>
      <w:pPr>
        <w:bidi/>
      </w:pPr>
      <w:r>
        <w:rPr>
          <w:rtl/>
          <w:cs/>
          <w:lang w:val="ar_AE" w:bidi="ar_AE"/>
        </w:rPr>
      </w:r>
      <w:r>
        <w:rPr>
          <w:rtl/>
          <w:cs/>
          <w:lang w:val="ar_AE" w:bidi="ar_AE"/>
        </w:rPr>
        <w:t>وبصفته رسول، كان بولس يُرسِل في كثير من الأحيان رسائل إلى مجموعات من المؤمنين لتعليم هؤلاء المؤمنين عن الإنجيل، أو إرشادهم كيف يعيشون، أو لتشجيعهم في الواقع، كان بولس قد أرسل بالفعل رسالة إلى كامل مجموعة المؤمنين في مدينة أفسس لتشجيع هؤلاء المؤمنين. أما في هذه الرسالة، فإن بولس يتحدث على وجه التحديد إلى تيموثاوس، ابنه الصريح في الإيمان. وتيموثاوس ليس ابن بولس بالولادة. ستتذكرون أن تيموثاوس قضى الكثير من الوقت مع بولس، ليتعلَّم منه ويساعده في خدمته. وكان بولس يثق في تيموثاوس، وتيموثاوس كان بمثابة الابن الصريح، أو الحقيقي، لبولس. وتيموثاوس وبولس متحدان بالإيمان، أو الثقة، التي لديهما كلاهما في يسوع.</w:t>
      </w:r>
    </w:p>
    <w:p>
      <w:pPr>
        <w:bidi/>
      </w:pPr>
      <w:r>
        <w:rPr>
          <w:rtl/>
          <w:cs/>
          <w:lang w:val="ar_AE" w:bidi="ar_AE"/>
        </w:rPr>
      </w:r>
      <w:r>
        <w:rPr>
          <w:rtl/>
          <w:cs/>
          <w:lang w:val="ar_AE" w:bidi="ar_AE"/>
        </w:rPr>
        <w:t>ويحيِّي بولس تيموثاوس عندما يقول: "نِعْمَةٌ وَرَحْمَةٌ وَسَلاَمٌ مِنَ اللهِ أَبِينَا وَالْمَسِيحِ يَسُوعَ رَبِّنَا". وكثيراً ما كان بولس والآخرون يحييون الناس بهذه الطريقة في رسائلهم. وربما كان المؤمنون يُحيِّون بعضهم بعضًا عادةً بتحية "نعمة وسلام". فقد أراد المؤمنون أن يُذكّروا بعضهم البعض بالنعمة، وهي نعمة الله غير المستحقَّة التي يعطيها الله لشعبه. كما أراد المؤمنون أيضًا أن يُذكِّروا بعضهم البعض بأن الله يعطي السلام. والسلام الذي يعطيه الله لشعبه هو أكثر من مجرد غياب للخلاف أو للصراع. وسلام الله يعني أن الله يبارك شعبه ويُكَملَّهم. فشعب الله راضون عن بعضهم البعض ومسرورون بالله. ويضيف بولس الرحمة في تحيَّته، مع أنه لا يدرجها عادة. وعندما يُظهر الله رحمته، أي يكون لطيفًا، يغفر للناس عصيانهم، ولا يعامل الناس كما يستحقون. ويريد بولس أن يُذَكِّر تيموثاوس بأن الله يظهر الرحمة لأن بولس يريد تشجيع تيموثاوس بينما كان تيموثاوس يواجه موقفًا صعبًا في أفسس. وهذه التحية هي طريقة شائعة لإظهار النية الحسنة، لكنها تشجّع أيضًا تيموثاوس عندما تُذكِّره بالنعمة والرحمة والسلام التي يعطيها الله من خلال المسيح يسوع.</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تيموثاوس الأولى 1: 1 - 2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ستُحدِّد المجموعة الأجزاء والشخصيات ومواقع الأحداث في هذا المقطع. ثم تقوم المجموعة بتصوُّر هذا المقطع.</w:t>
      </w:r>
    </w:p>
    <w:p>
      <w:pPr>
        <w:bidi/>
      </w:pPr>
      <w:r>
        <w:rPr>
          <w:rtl/>
          <w:cs/>
          <w:lang w:val="ar_AE" w:bidi="ar_AE"/>
        </w:rPr>
      </w:r>
      <w:r>
        <w:rPr>
          <w:rtl/>
          <w:cs/>
          <w:lang w:val="ar_AE" w:bidi="ar_AE"/>
        </w:rPr>
        <w:t>يحتوي هذا المقطع على جزء واحد.</w:t>
      </w:r>
    </w:p>
    <w:p>
      <w:pPr>
        <w:bidi/>
      </w:pPr>
      <w:r>
        <w:rPr>
          <w:rtl/>
          <w:cs/>
          <w:lang w:val="ar_AE" w:bidi="ar_AE"/>
        </w:rPr>
      </w:r>
      <w:r>
        <w:rPr>
          <w:b/>
          <w:rtl/>
          <w:cs/>
          <w:lang w:val="ar_AE" w:bidi="ar_AE"/>
        </w:rPr>
        <w:t>في هذا الجزء:</w:t>
      </w:r>
      <w:r>
        <w:rPr>
          <w:rtl/>
          <w:cs/>
          <w:lang w:val="ar_AE" w:bidi="ar_AE"/>
        </w:rPr>
        <w:t xml:space="preserve"> يقول بولس إنه رسول، ويقوم بتحية تيموثاوس الذي كان بمثابة ابنًا له.</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شخص يقرأ الرسالة بصوت عالٍ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يسافر بولس الآن إلى مكدونية، أو ربما كان بالفعل في مكدونية. بينما تيموثاوس كان موجودًا في مدينة تُدعى أفسس. ويرسل بولس هذه الرسالة إلى تيموثاوس.</w:t>
      </w:r>
    </w:p>
    <w:p>
      <w:pPr>
        <w:bidi/>
      </w:pPr>
      <w:r>
        <w:rPr>
          <w:rtl/>
          <w:cs/>
          <w:lang w:val="ar_AE" w:bidi="ar_AE"/>
        </w:rPr>
      </w:r>
      <w:r>
        <w:rPr>
          <w:rtl/>
          <w:cs/>
          <w:lang w:val="ar_AE" w:bidi="ar_AE"/>
        </w:rPr>
        <w:t>فكروا في المقطع على أنه رسالة من أب إلى ابن. وتذكّروا أن بولس وتيموثاوس قضيا الكثير من الوقت معًا عندما كانا يكرزان ويعلّمان رسالة الإنجيل. والآن يترك بولس تيموثاوس في المدينة التي تُدعى أفسس ليرعى ويعتني بالمؤمنين هناك. لقد غادر بولس أفسس وكان في طريقه إلى منطقة تُدعى مكدونية. وأفسس مدينة مزدحمة مليئة بأنواع مختلفة من الناس. وكان العديد من الناس يعبدون الأصنام ويؤمنون بأنواع كثيرة من التعاليم المختلفة.</w:t>
      </w:r>
    </w:p>
    <w:p>
      <w:pPr>
        <w:bidi/>
      </w:pPr>
      <w:r>
        <w:rPr>
          <w:rtl/>
          <w:cs/>
          <w:lang w:val="ar_AE" w:bidi="ar_AE"/>
        </w:rPr>
      </w:r>
      <w:r>
        <w:rPr>
          <w:rtl/>
          <w:cs/>
          <w:lang w:val="ar_AE" w:bidi="ar_AE"/>
        </w:rPr>
        <w:t>كان بولس بمثابة أب لتيموثاوس. تخيّلوا كيف كان بولس يعمل في مكدونية لكنه يفكر في تيموثاوس الذي تركه في أفسس ليفعل شيئًا مهمًا. ويعطى بولس تعليمات بشأن عمل تيموثاوس لمساعدته وتشجيعه.</w:t>
      </w:r>
    </w:p>
    <w:p>
      <w:pPr>
        <w:bidi/>
      </w:pPr>
      <w:r>
        <w:rPr>
          <w:rtl/>
          <w:cs/>
          <w:lang w:val="ar_AE" w:bidi="ar_AE"/>
        </w:rPr>
      </w:r>
      <w:r>
        <w:rPr>
          <w:rtl/>
          <w:cs/>
          <w:lang w:val="ar_AE" w:bidi="ar_AE"/>
        </w:rPr>
        <w:t>وعادةً ما يبدأ بولس رسائله بنفس الطريقة في كل مرة: فيذكر بولس من هو، ويقول لمن يوجه الرسالة، ويحيي بولس الشخص أو الجماعة. ويستخدم بولس الطريقة العادية لكتابة الرسائل في ذلك الوقت.</w:t>
      </w:r>
    </w:p>
    <w:p>
      <w:pPr>
        <w:bidi/>
      </w:pPr>
      <w:r>
        <w:rPr>
          <w:rtl/>
          <w:cs/>
          <w:lang w:val="ar_AE" w:bidi="ar_AE"/>
        </w:rPr>
      </w:r>
      <w:r>
        <w:rPr>
          <w:rtl/>
          <w:cs/>
          <w:lang w:val="ar_AE" w:bidi="ar_AE"/>
        </w:rPr>
        <w:t>توقّفوا هنا وناقشوا هذا السؤال كمجموعة: أعطوا مثالًا لرسالة مهمة قالها أحدهم أو أرسلها إلى شخص آخر. كيف قال الشخص الرسالة؟ ما الكلمات أو العبارات الخاصة التي استخدمها المرسِل ليتحدَّث عن نفسه أو عن الشخص الآخر؟ أوقفوا سماع هذا التسجيل الصوتي هنا.</w:t>
      </w:r>
    </w:p>
    <w:p>
      <w:pPr>
        <w:bidi/>
      </w:pPr>
      <w:r>
        <w:rPr>
          <w:rtl/>
          <w:cs/>
          <w:lang w:val="ar_AE" w:bidi="ar_AE"/>
        </w:rPr>
      </w:r>
      <w:r>
        <w:rPr>
          <w:rtl/>
          <w:cs/>
          <w:lang w:val="ar_AE" w:bidi="ar_AE"/>
        </w:rPr>
        <w:t>ربما قال بولس رسالته وقام شخص آخر بتدوينها. ثم أخذ شخص آخر الرسالة إلى تيموثاوس في أفسس. وربما قرأ شخصًا آخر في أفسس الرسالة بصوت عالٍ إلى تيموثاوس.</w:t>
      </w:r>
    </w:p>
    <w:p>
      <w:pPr>
        <w:bidi/>
      </w:pPr>
      <w:r>
        <w:rPr>
          <w:rtl/>
          <w:cs/>
          <w:lang w:val="ar_AE" w:bidi="ar_AE"/>
        </w:rPr>
      </w:r>
      <w:r>
        <w:rPr>
          <w:rtl/>
          <w:cs/>
          <w:lang w:val="ar_AE" w:bidi="ar_AE"/>
        </w:rPr>
        <w:t>يبدأ بولس الرسالة عندما يذكر أنه رسول. تذكّروا أن بولس يقول إنه رسول ليُذكِّر المستمعين بأن له سلطانًا خاصًا من الله. وقد أصبح رسولاً لأن الله والمسيح يسوع اختارا بولس وأخبراه أن يكون رسولًا. يشمل بولس تيموثاوس وكل الأشخاص الذين يثقون في يسوع عندما يقول بولس أن الله هو مُخَلِّصنا وأن المسيح يسوع هو رجاؤنا. فالله هو المُخلِّص لجميع المؤمنين. وجميع المؤمنين لديهم رجاء بسبب ما فعله يسوع من أجلهم.</w:t>
      </w:r>
    </w:p>
    <w:p>
      <w:pPr>
        <w:bidi/>
      </w:pPr>
      <w:r>
        <w:rPr>
          <w:rtl/>
          <w:cs/>
          <w:lang w:val="ar_AE" w:bidi="ar_AE"/>
        </w:rPr>
      </w:r>
      <w:r>
        <w:rPr>
          <w:rtl/>
          <w:cs/>
          <w:lang w:val="ar_AE" w:bidi="ar_AE"/>
        </w:rPr>
        <w:t>يحيي بولس تيموثاوس بتحية كان الناس يستخدمونها عادة في ذلك الوقت. لكن بولس يقول: "نعمَةٌ ورحمةٌ وسلامٌ من الله أبينا والمسِيح يسُوع رَبِّنَا". وقد اختار بولس هذه الكلمات لتكون تحية لأنها مرتبطة بشكل خاص بالإنجيل الذي دعا الله بولس وتيموثاوس ليكرزا به. وهذه الكلمات تذكّر تيموثاوس بما أعطاه الله له لأن تيموثاوس هو ابن الله.</w:t>
      </w:r>
    </w:p>
    <w:p>
      <w:pPr>
        <w:bidi/>
      </w:pPr>
      <w:r>
        <w:rPr>
          <w:rtl/>
          <w:cs/>
          <w:lang w:val="ar_AE" w:bidi="ar_AE"/>
        </w:rPr>
      </w:r>
      <w:r>
        <w:rPr>
          <w:rtl/>
          <w:cs/>
          <w:lang w:val="ar_AE" w:bidi="ar_AE"/>
        </w:rPr>
        <w:t>توقّفوا هنا وناقشوا هذا السؤال كمجموعة: كيف تحيّون الناس في مجتمعكم؟ ما الكلمات أو العبارات الخاصة التي تستخدمونها لتحية الناس؟ وما التحية التي تستخدمونها عندما ترسلون رسالة إلى شخص تعرفونه؟ أعطوا أمثلة. أوقفوا سماع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p>
    <w:p>
      <w:pPr>
        <w:bidi/>
      </w:pPr>
      <w:r>
        <w:rPr>
          <w:rtl/>
          <w:cs/>
          <w:lang w:val="ar_AE" w:bidi="ar_AE"/>
        </w:rPr>
      </w:r>
      <w:r>
        <w:rPr>
          <w:rtl/>
          <w:cs/>
          <w:lang w:val="ar_AE" w:bidi="ar_AE"/>
        </w:rPr>
        <w:t xml:space="preserve">انظروا مرة أخرى إلى الخريطة التي تُظهر </w:t>
      </w:r>
      <w:r>
        <w:rPr>
          <w:b/>
          <w:rtl/>
          <w:cs/>
          <w:lang w:val="ar_AE" w:bidi="ar_AE"/>
        </w:rPr>
        <w:t>مكدونية وأفسس</w:t>
      </w:r>
      <w:r>
        <w:rPr>
          <w:rtl/>
          <w:cs/>
          <w:lang w:val="ar_AE" w:bidi="ar_AE"/>
        </w:rPr>
        <w:t>. ارسموا أو استخدموا أشياء لتوضيح حدود هذه الأرض من الخريطة على الأرضية، أو المائدة، أو على قطعة من الورق. على خريطتكم، ضعوا الأشياء التي تُمثِّل بولس وتيموثاوس والمؤمنين الآخرين في أفسس أو بالقرب منها. ثم ينتقل بولس إلى مكدونية. استخدموا شيئًا آخر لتمثيل كاتب الرسالة وضعوا ذلك الشيء في مكدونية. استخدموا شيئًا آخر لتمثيل الرسالة. ثم استخدموا شيئًا لتمثيل الرسول الذي يأخذ الرسالة إلى تيموثاوس. انقلوا هذا الشيء إلى أفسس وأعطوا الرسالة إلى تيموثاوس.</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تيموثاوس الأولى 1: 1 - 2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جزء واحد.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شخص يقرأ الرسالة بصوت عالٍ</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قوموا بإعداد الدراما (التمثيل) من خلال شخص يمثل بولس. اطلبوا من هذا الشخص أن يقف مع تيموثاوس في مكان واحد. مثّلوا كيف يطلب بولس من تيموثاوس أن يبقى في أفسس بينما يذهب هو إلى مكان آخر.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تيموثاوس: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اختر شخصًا آخر ليمثِّل الشخص الذي يكتب رسالة بولس إلى تيموثاوس. ثم يبدأ الشخص الذي يقوم بدور بولس في التحدث بالرسالة بينما يكتبها الشخص الآخر.</w:t>
      </w:r>
    </w:p>
    <w:p>
      <w:pPr>
        <w:bidi/>
      </w:pPr>
      <w:r>
        <w:rPr>
          <w:rtl/>
          <w:cs/>
          <w:lang w:val="ar_AE" w:bidi="ar_AE"/>
        </w:rPr>
      </w:r>
      <w:r>
        <w:rPr>
          <w:rtl/>
          <w:cs/>
          <w:lang w:val="ar_AE" w:bidi="ar_AE"/>
        </w:rPr>
        <w:t>يقول بولس إنه رسول لأن الله والمسيح يسوع قد أمراه أن يكون كذلك. الله هو المُخلِّص، وهو الذي يُخلِّص الناس. والمسيح يسوع هو الذي يعطي الرجاء لجميع الذين يثقون به.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إنه أرسل الرسالة إلى تيموثاوس، ابنه الصريح في الإيمان.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يحيِّي بولس تيموثاوس عندما يقول: "ليعطك الله الآب وربنا يسوع المسيح نعمة ورحمة وسلام".</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تيموثاوس الأولى 1: 1 - 2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كان بولس </w:t>
      </w:r>
      <w:r>
        <w:rPr>
          <w:b/>
          <w:rtl/>
          <w:cs/>
          <w:lang w:val="ar_AE" w:bidi="ar_AE"/>
        </w:rPr>
        <w:t>رسولًا</w:t>
      </w:r>
      <w:r>
        <w:rPr>
          <w:rtl/>
          <w:cs/>
          <w:lang w:val="ar_AE" w:bidi="ar_AE"/>
        </w:rPr>
        <w:t xml:space="preserve"> لأن الله و</w:t>
      </w:r>
      <w:r>
        <w:rPr>
          <w:b/>
          <w:rtl/>
          <w:cs/>
          <w:lang w:val="ar_AE" w:bidi="ar_AE"/>
        </w:rPr>
        <w:t>المسيح يسوع</w:t>
      </w:r>
      <w:r>
        <w:rPr>
          <w:rtl/>
          <w:cs/>
          <w:lang w:val="ar_AE" w:bidi="ar_AE"/>
        </w:rPr>
        <w:t xml:space="preserve"> قد اختارا وأمرا بولس أن يكون رسولًا.</w:t>
      </w:r>
    </w:p>
    <w:p>
      <w:pPr>
        <w:bidi/>
      </w:pPr>
      <w:r>
        <w:rPr>
          <w:rtl/>
          <w:cs/>
          <w:lang w:val="ar_AE" w:bidi="ar_AE"/>
        </w:rPr>
      </w:r>
      <w:r>
        <w:rPr>
          <w:rtl/>
          <w:cs/>
          <w:lang w:val="ar_AE" w:bidi="ar_AE"/>
        </w:rPr>
        <w:t>والرسول هو شخص اختاره يسوع ليتكلَّم ويعلِّم رسالته. والرسل هم أشخاص يمكنهم أن يؤكدوا للآخرين أن يسوع قد عاد حقًا إلى الحياة. وقد أعطى يسوع الرُسل العمل الخاص للكرازة بالإنجيل وتأسيس الكنائس. والرسل هم ممثلون ليسوع في الكنيسة.</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w:t>
      </w:r>
      <w:r>
        <w:rPr>
          <w:b/>
          <w:rtl/>
          <w:cs/>
          <w:lang w:val="ar_AE" w:bidi="ar_AE"/>
        </w:rPr>
        <w:t>رسول</w:t>
      </w:r>
      <w:r>
        <w:rPr>
          <w:rtl/>
          <w:cs/>
          <w:lang w:val="ar_AE" w:bidi="ar_AE"/>
        </w:rPr>
        <w:t xml:space="preserve">. انظروا كلمة </w:t>
      </w:r>
      <w:r>
        <w:rPr>
          <w:rtl/>
          <w:cs/>
          <w:lang w:val="ar_AE" w:bidi="ar_AE"/>
        </w:rPr>
        <w:t>رسول</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يصف بولس الله بأنه </w:t>
      </w:r>
      <w:r>
        <w:rPr>
          <w:b/>
          <w:rtl/>
          <w:cs/>
          <w:lang w:val="ar_AE" w:bidi="ar_AE"/>
        </w:rPr>
        <w:t>مُخلِّصنا</w:t>
      </w:r>
      <w:r>
        <w:rPr>
          <w:rtl/>
          <w:cs/>
          <w:lang w:val="ar_AE" w:bidi="ar_AE"/>
        </w:rPr>
        <w:t>. والمخلِّص هو شخص يُنقذ الناس أو يُحررهم من الشر أو الخطر.</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w:t>
      </w:r>
      <w:r>
        <w:rPr>
          <w:b/>
          <w:rtl/>
          <w:cs/>
          <w:lang w:val="ar_AE" w:bidi="ar_AE"/>
        </w:rPr>
        <w:t>المُخلِّص</w:t>
      </w:r>
      <w:r>
        <w:rPr>
          <w:rtl/>
          <w:cs/>
          <w:lang w:val="ar_AE" w:bidi="ar_AE"/>
        </w:rPr>
        <w:t xml:space="preserve">. انظروا كلمة </w:t>
      </w:r>
      <w:r>
        <w:rPr>
          <w:rtl/>
          <w:cs/>
          <w:lang w:val="ar_AE" w:bidi="ar_AE"/>
        </w:rPr>
        <w:t>مُخلِّص</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يصف بولس أيضًا </w:t>
      </w:r>
      <w:r>
        <w:rPr>
          <w:b/>
          <w:rtl/>
          <w:cs/>
          <w:lang w:val="ar_AE" w:bidi="ar_AE"/>
        </w:rPr>
        <w:t>المسيح</w:t>
      </w:r>
      <w:r>
        <w:rPr>
          <w:rtl/>
          <w:cs/>
          <w:lang w:val="ar_AE" w:bidi="ar_AE"/>
        </w:rPr>
        <w:t xml:space="preserve"> يسوع بأنه رجائنا. والمسيح هو لقب يسوع لأنه المسيَّا أو الملك والمخلّص الذي وعد به الله للعالم. المسيح والمسيَّا هما كلمتان تعنيان الشيء نفسه. يستخدم بولس هنا المسيح كجزء من اسم يسوع.</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المسيح</w:t>
      </w:r>
      <w:r>
        <w:rPr>
          <w:rtl/>
          <w:cs/>
          <w:lang w:val="ar_AE" w:bidi="ar_AE"/>
        </w:rPr>
        <w:t xml:space="preserve">. انظروا تعبير </w:t>
      </w:r>
      <w:r>
        <w:rPr>
          <w:rtl/>
          <w:cs/>
          <w:lang w:val="ar_AE" w:bidi="ar_AE"/>
        </w:rPr>
        <w:t>المسيح</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عندما يتحدث بولس عن </w:t>
      </w:r>
      <w:r>
        <w:rPr>
          <w:b/>
          <w:rtl/>
          <w:cs/>
          <w:lang w:val="ar_AE" w:bidi="ar_AE"/>
        </w:rPr>
        <w:t>الرجاء</w:t>
      </w:r>
      <w:r>
        <w:rPr>
          <w:rtl/>
          <w:cs/>
          <w:lang w:val="ar_AE" w:bidi="ar_AE"/>
        </w:rPr>
        <w:t>، فهو لا يقصد أن يتمنى شيئًا ما. لكنه يتحدث عن الرجاء كأن الشخص ينتظر بثقة أن شيئًا ما سيحدث في المستقبل. في بعض الأحيان، كما في هذه الرسالة، يقول بولس إن يسوع هو الرجاء، لأن ما فعله يسوع يعطي المؤمنين رجاءً أو يجعلهم ينتظرون أن يسوع سيُخَلِّصهم. والشخص الذي يرجو في يسوع يثق ويعلم دون أدنى شك أن يسوع سيفعل كل ما وعد به. من المهم ألا تُترجِموا كلمة الرجاء هنا على أنها ببساطة تعني التمنِّى لشيء ما.</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w:t>
      </w:r>
      <w:r>
        <w:rPr>
          <w:b/>
          <w:rtl/>
          <w:cs/>
          <w:lang w:val="ar_AE" w:bidi="ar_AE"/>
        </w:rPr>
        <w:t>الرجاء</w:t>
      </w:r>
      <w:r>
        <w:rPr>
          <w:rtl/>
          <w:cs/>
          <w:lang w:val="ar_AE" w:bidi="ar_AE"/>
        </w:rPr>
        <w:t xml:space="preserve">. انظروا كلمة </w:t>
      </w:r>
      <w:r>
        <w:rPr>
          <w:b/>
          <w:rtl/>
          <w:cs/>
          <w:lang w:val="ar_AE" w:bidi="ar_AE"/>
        </w:rPr>
        <w:t>الرجاء</w:t>
      </w:r>
      <w:r>
        <w:rPr>
          <w:rtl/>
          <w:cs/>
          <w:lang w:val="ar_AE" w:bidi="ar_AE"/>
        </w:rPr>
        <w:t xml:space="preserve"> في قاموس الكلمات الرئيسية لمزيد من المعلومات. وإذا كنتم قد ترجمتم هذه الكلمة بالفعل في سِفر آخر من الكتاب المُقَدَّس، ناقشوا هذه الكلمة لتروا إن كان يمكنكم استخدامها هنا. أوقفوا سماع هذا التسجيل الصوتي هنا.</w:t>
      </w:r>
    </w:p>
    <w:p>
      <w:pPr>
        <w:bidi/>
      </w:pPr>
      <w:r>
        <w:rPr>
          <w:rtl/>
          <w:cs/>
          <w:lang w:val="ar_AE" w:bidi="ar_AE"/>
        </w:rPr>
      </w:r>
      <w:r>
        <w:rPr>
          <w:rtl/>
          <w:cs/>
          <w:lang w:val="ar_AE" w:bidi="ar_AE"/>
        </w:rPr>
        <w:t xml:space="preserve">أرسل بولس هذه الرسالة إلى تيموثاوس، ابنه الصريح في </w:t>
      </w:r>
      <w:r>
        <w:rPr>
          <w:b/>
          <w:rtl/>
          <w:cs/>
          <w:lang w:val="ar_AE" w:bidi="ar_AE"/>
        </w:rPr>
        <w:t>الإيمان</w:t>
      </w:r>
      <w:r>
        <w:rPr>
          <w:rtl/>
          <w:cs/>
          <w:lang w:val="ar_AE" w:bidi="ar_AE"/>
        </w:rPr>
        <w:t>. ويكون للشخص إيمان عندما يثق بشخص ويؤمن بما يقوله ذلك الشخص. هنا يتحدَّث بولس عن الإيمان أو الثقة التي كان لدى كل من بولس وتيموثاوس في يسوع.</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الإيمان</w:t>
      </w:r>
      <w:r>
        <w:rPr>
          <w:rtl/>
          <w:cs/>
          <w:lang w:val="ar_AE" w:bidi="ar_AE"/>
        </w:rPr>
        <w:t xml:space="preserve">. لمزيدٍ من المعلومات، انظروا كلمة </w:t>
      </w:r>
      <w:r>
        <w:rPr>
          <w:rtl/>
          <w:cs/>
          <w:lang w:val="ar_AE" w:bidi="ar_AE"/>
        </w:rPr>
        <w:t>إيمان</w:t>
      </w:r>
      <w:r>
        <w:rPr>
          <w:rtl/>
          <w:cs/>
          <w:lang w:val="ar_AE" w:bidi="ar_AE"/>
        </w:rPr>
        <w:t xml:space="preserve"> في قاموس الكلمات الرئيسية.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ثم يحيِّي بولس تيموثاوس ويقول: "ليعطك الله الآب وربنا يسوع المسيح نعمة ورحمة وسلام".</w:t>
      </w:r>
    </w:p>
    <w:p>
      <w:pPr>
        <w:bidi/>
      </w:pPr>
      <w:r>
        <w:rPr>
          <w:rtl/>
          <w:cs/>
          <w:lang w:val="ar_AE" w:bidi="ar_AE"/>
        </w:rPr>
      </w:r>
      <w:r>
        <w:rPr>
          <w:b/>
          <w:rtl/>
          <w:cs/>
          <w:lang w:val="ar_AE" w:bidi="ar_AE"/>
        </w:rPr>
        <w:t>الرب</w:t>
      </w:r>
      <w:r>
        <w:rPr>
          <w:rtl/>
          <w:cs/>
          <w:lang w:val="ar_AE" w:bidi="ar_AE"/>
        </w:rPr>
        <w:t xml:space="preserve"> هو شخص له سلطان على الآخرين ويستحق الإكرام والإحترام. وغالبًا ما يدعو الناس يسوع "الرب"، لأن له سلطان كامل ويستحق الإكرام. ويسوع هو الله وهو أيضًا ملك على شعبه.</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w:t>
      </w:r>
      <w:r>
        <w:rPr>
          <w:b/>
          <w:rtl/>
          <w:cs/>
          <w:lang w:val="ar_AE" w:bidi="ar_AE"/>
        </w:rPr>
        <w:t>الرب</w:t>
      </w:r>
      <w:r>
        <w:rPr>
          <w:rtl/>
          <w:cs/>
          <w:lang w:val="ar_AE" w:bidi="ar_AE"/>
        </w:rPr>
        <w:t xml:space="preserve">. انظروا كلمة </w:t>
      </w:r>
      <w:r>
        <w:rPr>
          <w:rtl/>
          <w:cs/>
          <w:lang w:val="ar_AE" w:bidi="ar_AE"/>
        </w:rPr>
        <w:t>الرب</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تشير كلمة </w:t>
      </w:r>
      <w:r>
        <w:rPr>
          <w:b/>
          <w:rtl/>
          <w:cs/>
          <w:lang w:val="ar_AE" w:bidi="ar_AE"/>
        </w:rPr>
        <w:t>النعمة</w:t>
      </w:r>
      <w:r>
        <w:rPr>
          <w:rtl/>
          <w:cs/>
          <w:lang w:val="ar_AE" w:bidi="ar_AE"/>
        </w:rPr>
        <w:t xml:space="preserve"> هنا إلى إحسان الله الذي يُظهِره عندما يعطي عطايا صالحة لشعب الله مع أنهم لا يستحقون تلك العطايا.</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كلمة </w:t>
      </w:r>
      <w:r>
        <w:rPr>
          <w:b/>
          <w:rtl/>
          <w:cs/>
          <w:lang w:val="ar_AE" w:bidi="ar_AE"/>
        </w:rPr>
        <w:t>نعمة</w:t>
      </w:r>
      <w:r>
        <w:rPr>
          <w:rtl/>
          <w:cs/>
          <w:lang w:val="ar_AE" w:bidi="ar_AE"/>
        </w:rPr>
        <w:t xml:space="preserve">. وقبل أن تناقشوا الكلمة، انظروا كلمة </w:t>
      </w:r>
      <w:r>
        <w:rPr>
          <w:rtl/>
          <w:cs/>
          <w:lang w:val="ar_AE" w:bidi="ar_AE"/>
        </w:rPr>
        <w:t>نعمة</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كلمة </w:t>
      </w:r>
      <w:r>
        <w:rPr>
          <w:b/>
          <w:rtl/>
          <w:cs/>
          <w:lang w:val="ar_AE" w:bidi="ar_AE"/>
        </w:rPr>
        <w:t>الرحمة</w:t>
      </w:r>
      <w:r>
        <w:rPr>
          <w:rtl/>
          <w:cs/>
          <w:lang w:val="ar_AE" w:bidi="ar_AE"/>
        </w:rPr>
        <w:t xml:space="preserve"> تشير هنا إلى رأفة الله أو لُطفه. ويظهر الله رأفته لشعبه، أو كم أن الله رحيم، عندما يغفر خطايا أولئك الناس ويخلّصهم من خلال يسوع.</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كلمة </w:t>
      </w:r>
      <w:r>
        <w:rPr>
          <w:b/>
          <w:rtl/>
          <w:cs/>
          <w:lang w:val="ar_AE" w:bidi="ar_AE"/>
        </w:rPr>
        <w:t>الرحمة</w:t>
      </w:r>
      <w:r>
        <w:rPr>
          <w:rtl/>
          <w:cs/>
          <w:lang w:val="ar_AE" w:bidi="ar_AE"/>
        </w:rPr>
        <w:t xml:space="preserve">. وقبل أن تناقشوا الكلمة، انظروا كلمة </w:t>
      </w:r>
      <w:r>
        <w:rPr>
          <w:rtl/>
          <w:cs/>
          <w:lang w:val="ar_AE" w:bidi="ar_AE"/>
        </w:rPr>
        <w:t>الرحمة</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النعمة والرحمة هما كلمتان متشابهتان، لكن من المهم أن تستخدموا كلمتين مختلفتين في ترجمتكم، إحداهما للنعمة والأخرى للرحمة.</w:t>
      </w:r>
    </w:p>
    <w:p>
      <w:pPr>
        <w:bidi/>
      </w:pPr>
      <w:r>
        <w:rPr>
          <w:rtl/>
          <w:cs/>
          <w:lang w:val="ar_AE" w:bidi="ar_AE"/>
        </w:rPr>
      </w:r>
      <w:r>
        <w:rPr>
          <w:rtl/>
          <w:cs/>
          <w:lang w:val="ar_AE" w:bidi="ar_AE"/>
        </w:rPr>
        <w:t xml:space="preserve">كلمة </w:t>
      </w:r>
      <w:r>
        <w:rPr>
          <w:b/>
          <w:rtl/>
          <w:cs/>
          <w:lang w:val="ar_AE" w:bidi="ar_AE"/>
        </w:rPr>
        <w:t>السلام</w:t>
      </w:r>
      <w:r>
        <w:rPr>
          <w:rtl/>
          <w:cs/>
          <w:lang w:val="ar_AE" w:bidi="ar_AE"/>
        </w:rPr>
        <w:t xml:space="preserve"> لا تشير فقط إلى غياب الحرب والصراع، بل وتشير أيضًا إلى كمال وفيض الحياة التي تأتي لأن الله يباركنا.</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كلمة </w:t>
      </w:r>
      <w:r>
        <w:rPr>
          <w:b/>
          <w:rtl/>
          <w:cs/>
          <w:lang w:val="ar_AE" w:bidi="ar_AE"/>
        </w:rPr>
        <w:t>سلام</w:t>
      </w:r>
      <w:r>
        <w:rPr>
          <w:rtl/>
          <w:cs/>
          <w:lang w:val="ar_AE" w:bidi="ar_AE"/>
        </w:rPr>
        <w:t xml:space="preserve">. وقبل أن تناقشوا الكلمة، انظروا كلمة </w:t>
      </w:r>
      <w:r>
        <w:rPr>
          <w:rtl/>
          <w:cs/>
          <w:lang w:val="ar_AE" w:bidi="ar_AE"/>
        </w:rPr>
        <w:t>السلام</w:t>
      </w:r>
      <w:r>
        <w:rPr>
          <w:rtl/>
          <w:cs/>
          <w:lang w:val="ar_AE" w:bidi="ar_AE"/>
        </w:rPr>
        <w:t xml:space="preserve"> في قاموس الكلمات الرئيسية لمزيد من المعلومات. وإذا كنتم قد ترجمتم هذه الكلمة من قبل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تيموثاوس الأولى 1: 1 -2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الأولى 1:3–7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تيموثاوس الأولى 1: 3 -7 واحفظوه في قلوبكم.</w:t>
      </w:r>
    </w:p>
    <w:p>
      <w:pPr>
        <w:bidi/>
      </w:pPr>
      <w:r>
        <w:rPr>
          <w:rtl/>
          <w:cs/>
          <w:lang w:val="ar_AE" w:bidi="ar_AE"/>
        </w:rPr>
      </w:r>
      <w:r>
        <w:rPr>
          <w:rtl/>
          <w:cs/>
          <w:lang w:val="ar_AE" w:bidi="ar_AE"/>
        </w:rPr>
        <w:t>استمعوا إلى نسخة صوتية من تيموثاوس الأولى 1: 3- 7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تيموثاوس الأولى 1: 3 - 7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تذكّروا أن هذا المقطع هو جزء من رسالة أرسلها بولس إلى تيموثاوس. ومع أن بولس كان في مكان مختلف عن تيموثاوس، إلا أنه لا يزال يفكر في تيموثاوس والمؤمنين في أفسس. ولأن بولس لا يستطيع أن يكون في أفسس، فهو يطلب بشدة من تيموثاوس، أو يحثه بشدة، أن يبقى في أفسس ليُعلِّم ويرشد المؤمنين هناك.</w:t>
      </w:r>
    </w:p>
    <w:p>
      <w:pPr>
        <w:bidi/>
      </w:pPr>
      <w:r>
        <w:rPr>
          <w:rtl/>
          <w:cs/>
          <w:lang w:val="ar_AE" w:bidi="ar_AE"/>
        </w:rPr>
      </w:r>
      <w:r>
        <w:rPr>
          <w:rtl/>
          <w:cs/>
          <w:lang w:val="ar_AE" w:bidi="ar_AE"/>
        </w:rPr>
        <w:t>وقد طلب بولس بشدة، أو حَثَّ، تيموثاوس على البقاء في أفسس مرة من قبل، بينما كان بولس في طريقه إلى مكدونية. والآن في رسالته، يُذكِّر بولس تيموثاوس بأنه قد تركه في أفسس لأن بولس لديه عمل لتيموثاوس لكي يقوم به. فهناك مشكلة لدى المؤمنين في أفسس. كان بعض الناس الموجودين هناك في أفسس يعلِّمون شيئًا مختلفًا عما يعلّمه بولس وتيموثاوس. ويُكَرِّس هؤلاء الناس الكثير من الانتباه والجهد للخرافات، أو القصص القديمة، والأنساب الطويلة للأجداد. يستبدل هؤلاء الأشخاص الرسالة المتعلقة بيسوع برسائل عن أشياء سيئة وغير حقيقية.</w:t>
      </w:r>
    </w:p>
    <w:p>
      <w:pPr>
        <w:bidi/>
      </w:pPr>
      <w:r>
        <w:rPr>
          <w:rtl/>
          <w:cs/>
          <w:lang w:val="ar_AE" w:bidi="ar_AE"/>
        </w:rPr>
      </w:r>
      <w:r>
        <w:rPr>
          <w:rtl/>
          <w:cs/>
          <w:lang w:val="ar_AE" w:bidi="ar_AE"/>
        </w:rPr>
        <w:t>الخرافات هي قصص تقليدية عن الأجداد أو بداية العالم. والخرافات إما أنها ليست صحيحة بشكل كامل أو أنها ليست صحيحة على الإطلاق. وقد اهتم بعض الناس في أفسس اهتمامًا كبيرًا بهذه القصص لدرجة أنهم أبدلوها محل رسالة الأخبار السارة عن يسوع. ويخبر بولس تيموثاوس أن وظيفة تيموثاوس هي أن يطلب من هؤلاء الأشخاص التوقف عن التركيز على هذه القصص وأنساب الأجداد.</w:t>
      </w:r>
    </w:p>
    <w:p>
      <w:pPr>
        <w:bidi/>
      </w:pPr>
      <w:r>
        <w:rPr>
          <w:rtl/>
          <w:cs/>
          <w:lang w:val="ar_AE" w:bidi="ar_AE"/>
        </w:rPr>
      </w:r>
      <w:r>
        <w:rPr>
          <w:rtl/>
          <w:cs/>
          <w:lang w:val="ar_AE" w:bidi="ar_AE"/>
        </w:rPr>
        <w:t>توقّفوا هنا وناقشوا كمجموعة: احكوا قصة تقليدية من ثقافتكم. كيف تعرفون هذه القصة؟ هل يظن الناس في مجتمعكم أن هذه القصة قصة حقيقية؟ أوقفوا سماع هذا التسجيل الصوتي هنا.</w:t>
      </w:r>
    </w:p>
    <w:p>
      <w:pPr>
        <w:bidi/>
      </w:pPr>
      <w:r>
        <w:rPr>
          <w:rtl/>
          <w:cs/>
          <w:lang w:val="ar_AE" w:bidi="ar_AE"/>
        </w:rPr>
      </w:r>
      <w:r>
        <w:rPr>
          <w:rtl/>
          <w:cs/>
          <w:lang w:val="ar_AE" w:bidi="ar_AE"/>
        </w:rPr>
        <w:t>ما يفعله المُعَلِّمون الكذبة يجعل الناس يتجادلون حول أشياء لا قيمة لها بدلًا من اتِّبَاع خطة الله لشعبه. ولا يركز المُعَلِّمون الكذبة على خطة الله. قد تكون خطة الله في هذه الحالة أن يفعل المؤمنون عمل الله، أو أن الله لديه خطة لخلاص الناس. وفي كلتا الحالتين، لا يُعلِّم هؤلاء المعلّمون رسالة الإنجيل، بل شيئًا مختلفًا. ولا يدعم هؤلاء المُعَلِّمون شعب الله أو يبنونه لكي يسلكوا في محبة وسلام مع بعضهم البعض كما يريد الله من شعبه. بدلاً من ذلك، يتسبب هؤلاء المُعَلِّمون في جعل الناس يتجادلون ويعيشون في حالة من الفوضى.</w:t>
      </w:r>
    </w:p>
    <w:p>
      <w:pPr>
        <w:bidi/>
      </w:pPr>
      <w:r>
        <w:rPr>
          <w:rtl/>
          <w:cs/>
          <w:lang w:val="ar_AE" w:bidi="ar_AE"/>
        </w:rPr>
      </w:r>
      <w:r>
        <w:rPr>
          <w:rtl/>
          <w:cs/>
          <w:lang w:val="ar_AE" w:bidi="ar_AE"/>
        </w:rPr>
        <w:t>تخيّلوا أن شعب الله يشبه عائلة تعيش في بيت. وقد علَّم الله عائلته الحق وكيف ينبغي أن يعيشوا بطريقة تُرضي الله. ولا يمكن للناس أن يعرفوا الله ويكونوا في علاقة صحيحة معه إلا بالإيمان، أي الإيمان والثقة بالله. والأشخاص الذين يعلِّمون أمور خاطئة يرفضون ما علّمه الله لهم. ثم يتصرّف هؤلاء الناس بطريقة لا تُرضي الله. وهم يُعَلِّمون بطريقة لا تركز على الله أو الرسالة من الله التي عَلَّمها لهم بولس. لذا يجب على تيموثاوس أن يخبر هؤلاء الأشخاص الذين يُعَلِّمون أمور خاطئة أن يتوقفوا عما يفعلونه.</w:t>
      </w:r>
    </w:p>
    <w:p>
      <w:pPr>
        <w:bidi/>
      </w:pPr>
      <w:r>
        <w:rPr>
          <w:rtl/>
          <w:cs/>
          <w:lang w:val="ar_AE" w:bidi="ar_AE"/>
        </w:rPr>
      </w:r>
      <w:r>
        <w:rPr>
          <w:rtl/>
          <w:cs/>
          <w:lang w:val="ar_AE" w:bidi="ar_AE"/>
        </w:rPr>
        <w:t>توقّفوا هنا وناقشوا هذا السؤال كمجموعة: ماذا تخبركم القصص التقليدية في مجتمعكم عن الطريقة التي يعمل بها العالم؟ وماذا سيحدث إذا بدأ الناس في الإيمان بأن القصة كانت حقيقية؟ أوقفوا سماع هذا التسجيل الصوتي هنا.</w:t>
      </w:r>
    </w:p>
    <w:p>
      <w:pPr>
        <w:bidi/>
      </w:pPr>
      <w:r>
        <w:rPr>
          <w:rtl/>
          <w:cs/>
          <w:lang w:val="ar_AE" w:bidi="ar_AE"/>
        </w:rPr>
      </w:r>
      <w:r>
        <w:rPr>
          <w:rtl/>
          <w:cs/>
          <w:lang w:val="ar_AE" w:bidi="ar_AE"/>
        </w:rPr>
        <w:t>يذكِّر بولس تيموثاوس لماذا يُعَلِّم تيموثاوس المؤمنين. فتيموثاوس يُعَلِّم المؤمنين ليشجّع الناس على أن يحبوا الله وأن يحبوا بعضهم بعضًا بدلًا من الجدل مع بعضهم البعض. ويقول بولس إن المحبة التي تُرضي الله تأتي من الذين لهم قلب طاهر. والقلب الطاهر يعني أن الناس ليس لديهم دوافع سيئة أو شريرة. وتأتي هذه المحبة أيضًا من الأشخاص الذين لديهم ضمير صالح، مما يعني أن هؤلاء الأشخاص يعرفون ما هو الصواب والخطأ. كما تأتي هذه المحبة من الذين لديهم إيمان أصيل (بلا رياء)، أي أن هؤلاء الناس يؤمنون حقًا أن ما يقوله الله هو الحق. بولس وتيموثاوس ليسا مثل المُعَلِّمين الكذبة، لأن بولس وتيموثاوس يُعَلِّمان ما هو صحيح وحق. وتعليم بولس وتيموثاوس يأتي من الله، وهذا التعليم الحقيقي يُنتج أشياء صالحة في الناس.</w:t>
      </w:r>
    </w:p>
    <w:p>
      <w:pPr>
        <w:bidi/>
      </w:pPr>
      <w:r>
        <w:rPr>
          <w:rtl/>
          <w:cs/>
          <w:lang w:val="ar_AE" w:bidi="ar_AE"/>
        </w:rPr>
      </w:r>
      <w:r>
        <w:rPr>
          <w:rtl/>
          <w:cs/>
          <w:lang w:val="ar_AE" w:bidi="ar_AE"/>
        </w:rPr>
        <w:t>توقّفوا هنا وناقشوا هذا السؤال كمجموعة: احكوا قصة أو أعطوا مثالًا عن وقتٍ ما عندما اعتقد شخص ما أن شيئًا ما صحيح، وجعله هذا يتصرف بطريقة معينة. كيف أثر ما اعتقده الشخص على الطريقة التي يعيش بها؟ وكيف تغيَّر الشخص بعد أن بدأ يؤمن بهذا؟ أوقفوا سماع هذا التسجيل الصوتي هنا.</w:t>
      </w:r>
    </w:p>
    <w:p>
      <w:pPr>
        <w:bidi/>
      </w:pPr>
      <w:r>
        <w:rPr>
          <w:rtl/>
          <w:cs/>
          <w:lang w:val="ar_AE" w:bidi="ar_AE"/>
        </w:rPr>
      </w:r>
      <w:r>
        <w:rPr>
          <w:rtl/>
          <w:cs/>
          <w:lang w:val="ar_AE" w:bidi="ar_AE"/>
        </w:rPr>
        <w:t>يُذَكِّر بولس تيموثاوس بأنه يجب أن يُعلِّم الناس الحق، لأن الذين يعطون تعليمًا مختلفًا قد ضلّوا عن هذه المحبة، أو انحرفوا عنها. وقلوب هؤلاء الناس شريرة، وهم لا ينتبهون إلى ما يقول الله إنه حق وصالح. وتعاليم هؤلاء الأشخاص عديمة الفائدة لا تساعد المُعَلِّمين أو الأشخاص الذين يُعَلِّمونهم على أن يتمتعوا بقلوب صالحة أو أن يثقوا بالله بحق.</w:t>
      </w:r>
    </w:p>
    <w:p>
      <w:pPr>
        <w:bidi/>
      </w:pPr>
      <w:r>
        <w:rPr>
          <w:rtl/>
          <w:cs/>
          <w:lang w:val="ar_AE" w:bidi="ar_AE"/>
        </w:rPr>
      </w:r>
      <w:r>
        <w:rPr>
          <w:rtl/>
          <w:cs/>
          <w:lang w:val="ar_AE" w:bidi="ar_AE"/>
        </w:rPr>
        <w:t>ولا يرغب هؤلاء المُعلّمون الكذبة في مساعدة المؤمنين على محبة الله والثقة به أكثر فأكثر. بل يريد المُعَلِّمون الكذبة أن يصبحوا أشخاصًا مهمين يمكنهم أن يعلّموا الناموس الذي أعطاه الله لموسى من أجل شعبه كي يطيعوه. لكن هؤلاء المُعلّمين الكذبة لا يفهمون ما يتكلمون عنه رغم أنهم واثقون من أن ما يقولونه صحيح.</w:t>
      </w:r>
    </w:p>
    <w:p>
      <w:pPr>
        <w:bidi/>
      </w:pPr>
      <w:r>
        <w:rPr>
          <w:rtl/>
          <w:cs/>
          <w:lang w:val="ar_AE" w:bidi="ar_AE"/>
        </w:rPr>
      </w:r>
      <w:r>
        <w:rPr>
          <w:rtl/>
          <w:cs/>
          <w:lang w:val="ar_AE" w:bidi="ar_AE"/>
        </w:rPr>
        <w:t>توقّفوا هنا وناقشوا هذا السؤال كمجموعة: أعطوا مثالًا أو احكوا قصة عن شخص أراد أن يُعلِّم الآخرين ما يجب أن يفعلوه أو كيف يعيشون. كيف يصبح الناس مُعَلِّمين في مجتمعكم؟ وما الذي يعطيهم السلطان كي يُعَلِّموا؟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تيموثاوس الأولى 1: 3 - 7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على المجموعة أن تحدِّد الأدوار والشخصيات ومواقع الأحداث في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يُذكِّر بولس تيموثاوس لماذا تركه في أفسس. ويذكِّر بولس تيموثاوس أن يأمر بعض الناس أن يتوقفوا عن تعليم أمور خاطئة. فالأمور التي يُعَلِّمها هؤلاء الأشخاص تجعل الناس يتجادلون حول أشياء لا قيمة لها.</w:t>
      </w:r>
    </w:p>
    <w:p>
      <w:pPr>
        <w:bidi/>
      </w:pPr>
      <w:r>
        <w:rPr>
          <w:rtl/>
          <w:cs/>
          <w:lang w:val="ar_AE" w:bidi="ar_AE"/>
        </w:rPr>
      </w:r>
      <w:r>
        <w:rPr>
          <w:b/>
          <w:rtl/>
          <w:cs/>
          <w:lang w:val="ar_AE" w:bidi="ar_AE"/>
        </w:rPr>
        <w:t>في الجزء الثاني:</w:t>
      </w:r>
      <w:r>
        <w:rPr>
          <w:rtl/>
          <w:cs/>
          <w:lang w:val="ar_AE" w:bidi="ar_AE"/>
        </w:rPr>
        <w:t xml:space="preserve"> يقول بولس لتيموثاوس إن الهدف من تعليمه هو المحبة. وتأتي هذه المحبة عندما يكون للشخص قلب صالح ويَعْلَم الفرق بين الأفعال الصائبة والخاطئة. ولا يمكن أن تأتي هذه المحبة إلا عندما يثق الشخص بالله بصدق. وتعاليم بولس وتيموثاوس تجعل الناس يتمتعون بهذا النوع من المحبة لأن ما يُعَلِّمونه يأتي من الله الذي يقول دائمًا ما هو صالح وحق.</w:t>
      </w:r>
    </w:p>
    <w:p>
      <w:pPr>
        <w:bidi/>
      </w:pPr>
      <w:r>
        <w:rPr>
          <w:rtl/>
          <w:cs/>
          <w:lang w:val="ar_AE" w:bidi="ar_AE"/>
        </w:rPr>
      </w:r>
      <w:r>
        <w:rPr>
          <w:b/>
          <w:rtl/>
          <w:cs/>
          <w:lang w:val="ar_AE" w:bidi="ar_AE"/>
        </w:rPr>
        <w:t>في الجزء الثالث:</w:t>
      </w:r>
      <w:r>
        <w:rPr>
          <w:rtl/>
          <w:cs/>
          <w:lang w:val="ar_AE" w:bidi="ar_AE"/>
        </w:rPr>
        <w:t xml:space="preserve"> يعود بولس ليتحدَّث عن الأشخاص الذين يُعَلِّمون أمور خاطئة. ويذكِّر بولس تيموثاوس مرة أخرى بأن هؤلاء الناس يُعَلِّمون الأكاذيب ويسببون أشياء سيئة في المجتمع.</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المؤمنون في أفسس</w:t>
      </w:r>
    </w:p>
    <w:p>
      <w:pPr>
        <w:pStyle w:val="ListBullet"/>
        <w:bidi/>
        <w:spacing w:line="240" w:lineRule="auto"/>
        <w:ind w:left="720"/>
      </w:pPr>
      <w:r>
        <w:rPr>
          <w:rtl/>
          <w:cs/>
          <w:lang w:val="ar_AE" w:bidi="ar_AE"/>
        </w:rPr>
      </w:r>
      <w:r>
        <w:rPr>
          <w:rtl/>
          <w:cs/>
          <w:lang w:val="ar_AE" w:bidi="ar_AE"/>
        </w:rPr>
        <w:t>شخص يقرأ الرسالة بصوت عالٍ</w:t>
      </w:r>
    </w:p>
    <w:p>
      <w:pPr>
        <w:pStyle w:val="ListBullet"/>
        <w:bidi/>
        <w:spacing w:line="240" w:lineRule="auto"/>
        <w:ind w:left="720"/>
      </w:pPr>
      <w:r>
        <w:rPr>
          <w:rtl/>
          <w:cs/>
          <w:lang w:val="ar_AE" w:bidi="ar_AE"/>
        </w:rPr>
      </w:r>
      <w:r>
        <w:rPr>
          <w:rtl/>
          <w:cs/>
          <w:lang w:val="ar_AE" w:bidi="ar_AE"/>
        </w:rPr>
        <w:t>الأشخاص الذين يُعَلِّمون أمور خاطئة</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كان بولس مسافرًا في طريقه إلى مكدونية، أو ربما كان بالفعل في مكدونية. بينما تيموثاوس في مدينة تُدعى أفسس حيث كان تيموثاوس مع مؤمنين آخرين. وكان بعض الأشخاص من أهل أفسس يُعَلِّمون أمور خاطئة.</w:t>
      </w:r>
    </w:p>
    <w:p>
      <w:pPr>
        <w:bidi/>
      </w:pPr>
      <w:r>
        <w:rPr>
          <w:rtl/>
          <w:cs/>
          <w:lang w:val="ar_AE" w:bidi="ar_AE"/>
        </w:rPr>
      </w:r>
      <w:r>
        <w:rPr>
          <w:rtl/>
          <w:cs/>
          <w:lang w:val="ar_AE" w:bidi="ar_AE"/>
        </w:rPr>
        <w:t>في هذا المقطع، يطلب بولس من تيموثاوس أن يطلب من بعض الأشخاص أن يتوقفوا عن تعليم رسالة مختلفة عن أخبار الله السارة. ويذكِّر بولس تيموثاوس بهدفه عندما يعطي تيموثاوس هذه التعليمات لهؤلاء الأشخاص. فيجب على هؤلاء المُعَلِّمين السيئين أن يتوقفوا عمّا يفعلونه لأنهم لا يعرفون حقًا ما يتحدثون عنه وما يعلِّمونه.</w:t>
      </w:r>
    </w:p>
    <w:p>
      <w:pPr>
        <w:bidi/>
      </w:pPr>
      <w:r>
        <w:rPr>
          <w:rtl/>
          <w:cs/>
          <w:lang w:val="ar_AE" w:bidi="ar_AE"/>
        </w:rPr>
      </w:r>
      <w:r>
        <w:rPr>
          <w:rtl/>
          <w:cs/>
          <w:lang w:val="ar_AE" w:bidi="ar_AE"/>
        </w:rPr>
        <w:t>ويذكِّر بولس تيموثاوس بالتعليمات التي كان قد أعطاها له بالفعل قبل ذهابه إلى مكدونية. ويقول بولس أن ما سيوصي به تيموثاوس الآن هو تمامًا مثل ما قاله لتيموثاوس قبل أن يغادر ليذهب إلى مكدونية. ويفعل بولس هذا ليؤكد تعليماته لتيموثاوس. وهذه هي المرة الثانية التي يشجع (يحث) فيها بولس تيموثاوس على أن يفعل هذا العمل في أفسس.</w:t>
      </w:r>
    </w:p>
    <w:p>
      <w:pPr>
        <w:bidi/>
      </w:pPr>
      <w:r>
        <w:rPr>
          <w:rtl/>
          <w:cs/>
          <w:lang w:val="ar_AE" w:bidi="ar_AE"/>
        </w:rPr>
      </w:r>
      <w:r>
        <w:rPr>
          <w:rtl/>
          <w:cs/>
          <w:lang w:val="ar_AE" w:bidi="ar_AE"/>
        </w:rPr>
        <w:t>توقّفوا هنا وناقشوا هذا السؤال كمجموعة: احكوا قصة تبدأون فيها بتذكير شخص ما بشيء كنتم قد قلتموه له من قبل. كيف بدأتم القصة؟ أوقفوا سماع هذا التسجيل الصوتي هنا.</w:t>
      </w:r>
    </w:p>
    <w:p>
      <w:pPr>
        <w:bidi/>
      </w:pPr>
      <w:r>
        <w:rPr>
          <w:rtl/>
          <w:cs/>
          <w:lang w:val="ar_AE" w:bidi="ar_AE"/>
        </w:rPr>
      </w:r>
      <w:r>
        <w:rPr>
          <w:rtl/>
          <w:cs/>
          <w:lang w:val="ar_AE" w:bidi="ar_AE"/>
        </w:rPr>
        <w:t>يُذَكِّر بولس تيموثاوس أنه قد تركه في أفسس حتى يتمكن من أن يُخبر بعض الناس أن يتوقفوا عن أن يُعلِّموا تعليمًا مختلفًا. ويجب على هؤلاء الناس أيضًا أن يتوقفوا عن قضاء كل وقتهم في القصص القديمة (الخرافات) والقوائم الطويلة للأجداد (الأنساب)، لأن هذه الأمور تقودهم إلى تعليم أشياء خاطئة. ويوضح بولس أن ما يفعله هؤلاء الناس يجعل أهل أفسس يتجادلون حول أشياء عديمة الفائدة لا تساعد أهل أفسس على التصرف بالطريقة التي يريد الله منهم أن يتصرفوا بها.</w:t>
      </w:r>
    </w:p>
    <w:p>
      <w:pPr>
        <w:bidi/>
      </w:pPr>
      <w:r>
        <w:rPr>
          <w:rtl/>
          <w:cs/>
          <w:lang w:val="ar_AE" w:bidi="ar_AE"/>
        </w:rPr>
      </w:r>
      <w:r>
        <w:rPr>
          <w:rtl/>
          <w:cs/>
          <w:lang w:val="ar_AE" w:bidi="ar_AE"/>
        </w:rPr>
        <w:t>ثم يؤكد بولس التباين بين ما هو سيئ وما هو صالح. فما يفعله بعض الناس يسبب ما هو سيئ وشرير بدلًا مما هو صالح وحسن. وقد خطط الله للأشياء، وطريقة الله في فعل الأشياء صالحة. ولوصف طريقة الله في فعل الأشياء، يستخدم بولس كلمة كان الناس يستخدمونها عادةً لوصف كيف يُدبِّر أو يُدير شخص ما أهل البيت أو العائلة. في زمن بولس، كان تعبير أهل البيت لا يشمل العائلة فحسب، بل أيضًا الأشخاص الذين يعملون للعائلة أو في مزارعهم أو تجارتهم. كانت العائلة تحتاج إلى شخص ليُدير البيت حتى يعمل كل شيء معًا بشكل جيد. ويستخدم بولس هذه الكلمة ليصف كيف يُشرِف الله على شعبه. كنيسة الله هي مثل البيت أو العائلة التي يديرها الله بنفسه. كما أخبر الله شعبه كيف ينبغي أن يعيش هؤلاء الناس ويعملون معًا كعائلة. وتتبع عائلة الله الطريقة التي يقودهم بها الله بالإيمان. وبعبارة أخرى، تؤمن عائلة الله بالله وتثق به وبالطريقة التي يوجِّه بها الله حياتهم. لكن هؤلاء المُعلِّمين السيئين يقودون الناس بعيدًا عن خطة الله وعن أمر الله لشعبه.</w:t>
      </w:r>
    </w:p>
    <w:p>
      <w:pPr>
        <w:bidi/>
      </w:pPr>
      <w:r>
        <w:rPr>
          <w:rtl/>
          <w:cs/>
          <w:lang w:val="ar_AE" w:bidi="ar_AE"/>
        </w:rPr>
      </w:r>
      <w:r>
        <w:rPr>
          <w:rtl/>
          <w:cs/>
          <w:lang w:val="ar_AE" w:bidi="ar_AE"/>
        </w:rPr>
        <w:t>توقّفوا هنا وناقشوا هذا السؤال معًا كمجموعة: من يضع القواعد في عائلاتكم ومن يدير العائلات؟ كيف تصفون ذلك الشخص وماذا يفعل هذا الشخص لتوجيه الأسرة أو إدارتها؟ أوقفوا سماع هذا التسجيل الصوتي هنا.</w:t>
      </w:r>
    </w:p>
    <w:p>
      <w:pPr>
        <w:bidi/>
      </w:pPr>
      <w:r>
        <w:rPr>
          <w:rtl/>
          <w:cs/>
          <w:lang w:val="ar_AE" w:bidi="ar_AE"/>
        </w:rPr>
      </w:r>
      <w:r>
        <w:rPr>
          <w:rtl/>
          <w:cs/>
          <w:lang w:val="ar_AE" w:bidi="ar_AE"/>
        </w:rPr>
        <w:t>ثم يتوقف بولس عن الحديث عن الأشخاص الذين يُعَلِّمون أمور خاطئة. وبدلًا من ذلك، يتحدث بولس الآن عن نفسه وعن تيموثاوس. فيقارن بولس بين الأشخاص الذين يُعَلِّمون أمور خاطئة وبين تيموثاوس، الذي لديه نفس الهدف أو الغرض الذي لبولس. وهدف بولس وتيموثاوس هو تعليم المؤمنين والعناية بهم بالطريقة التي تؤدي وتقود إلى المحبة. ولا يمكن أن تأتي هذه المحبة إلا من قلب طاهر أو صالح ومن ضمير صالح وإيمان صادق (بلا رياء). كان هدف بولس وتيموثاوس هو أن يكون للناس هذا النوع من المحبة.</w:t>
      </w:r>
    </w:p>
    <w:p>
      <w:pPr>
        <w:bidi/>
      </w:pPr>
      <w:r>
        <w:rPr>
          <w:rtl/>
          <w:cs/>
          <w:lang w:val="ar_AE" w:bidi="ar_AE"/>
        </w:rPr>
      </w:r>
      <w:r>
        <w:rPr>
          <w:rtl/>
          <w:cs/>
          <w:lang w:val="ar_AE" w:bidi="ar_AE"/>
        </w:rPr>
        <w:t>ثم يعود بولس ليتحدَّث عن الأشخاص الذين يُعَلِّمون أمور خاطئة. كان هدف هؤلاء الأشخاص الذين يُعَلِّمون أمور خاطئة هو أن يكونوا مُعلِّمين لناموس موسى. وقد ابتعد هؤلاء الناس عن التعليم الصالح الذي ينتج أشياء جيدة في الناس، أو لم يعودوا يُعَلِّمونه. ويجب ألا يسمح تيموثاوس لهؤلاء الناس بالاستمرار في التعليم، لأنهم لا يفهمون أمرين مهمّين. أولًا، لا يفهم هؤلاء الناس ما يقولونه، وثانيًا، هم لا يفهمون أن الأشياء التي يثقون في صحتها ليست صحيحة حقًا. هذان الأمران هما بمثابة التأكيد على أن هؤلاء الأشخاص لا يمكن أن يكونوا مُعَلِّمي الناموس لأنهم لا يفهمون الناموس حقًا أو رسالة الإنجيل.</w:t>
      </w:r>
    </w:p>
    <w:p>
      <w:pPr>
        <w:bidi/>
      </w:pPr>
      <w:r>
        <w:rPr>
          <w:rtl/>
          <w:cs/>
          <w:lang w:val="ar_AE" w:bidi="ar_AE"/>
        </w:rPr>
      </w:r>
      <w:r>
        <w:rPr>
          <w:rtl/>
          <w:cs/>
          <w:lang w:val="ar_AE" w:bidi="ar_AE"/>
        </w:rPr>
        <w:t>الآن، على المجموعة تصوير أحداث القصة على لوحة ورسمها، أو استخدام أشياء لتصوير المقطع وأحداثه.</w:t>
      </w:r>
    </w:p>
    <w:p>
      <w:pPr>
        <w:bidi/>
      </w:pPr>
      <w:r>
        <w:rPr>
          <w:rtl/>
          <w:cs/>
          <w:lang w:val="ar_AE" w:bidi="ar_AE"/>
        </w:rPr>
      </w:r>
      <w:r>
        <w:rPr>
          <w:rtl/>
          <w:cs/>
          <w:lang w:val="ar_AE" w:bidi="ar_AE"/>
        </w:rPr>
        <w:t>ارسموا أو استخدموا أشياء لإظهار كيف أن المؤمنين، والأشخاص الذين يُعَلِّمون أمور خاطئة، وتيموثاوس كانوا معًا في مكان واحد. وهذه يمكن أن تكون أفسس. فكّروا في هذا المكان على أنه بيت تعيش فيه عائلة الله. والآن حددوا مكانًا آخر على أنه المكان السيئ. ثم قوموا بنقل المُعَلِّمين الخاطئين مع بعض الأشياء التي تشير إلى الناس الصالحين من المكان الذي هو بيت الله وضعوهم في هذا المكان السيئ الجديد. فكروا في هذا المكان على أنه البيت الرديء حيث يتجادل الناس عن أشياء لا تساعدهم على فهم الإنجيل أو تعليم الله.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تيموثاوس الأولى 1: 3 - 7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المؤمنون في أفسس</w:t>
      </w:r>
    </w:p>
    <w:p>
      <w:pPr>
        <w:pStyle w:val="ListBullet"/>
        <w:bidi/>
        <w:spacing w:line="240" w:lineRule="auto"/>
        <w:ind w:left="720"/>
      </w:pPr>
      <w:r>
        <w:rPr>
          <w:rtl/>
          <w:cs/>
          <w:lang w:val="ar_AE" w:bidi="ar_AE"/>
        </w:rPr>
      </w:r>
      <w:r>
        <w:rPr>
          <w:rtl/>
          <w:cs/>
          <w:lang w:val="ar_AE" w:bidi="ar_AE"/>
        </w:rPr>
        <w:t>شخص يقرأ الرسالة بصوت عالٍ</w:t>
      </w:r>
    </w:p>
    <w:p>
      <w:pPr>
        <w:pStyle w:val="ListBullet"/>
        <w:bidi/>
        <w:spacing w:line="240" w:lineRule="auto"/>
        <w:ind w:left="720"/>
      </w:pPr>
      <w:r>
        <w:rPr>
          <w:rtl/>
          <w:cs/>
          <w:lang w:val="ar_AE" w:bidi="ar_AE"/>
        </w:rPr>
      </w:r>
      <w:r>
        <w:rPr>
          <w:rtl/>
          <w:cs/>
          <w:lang w:val="ar_AE" w:bidi="ar_AE"/>
        </w:rPr>
        <w:t>الناس الذين يعلِّمون أشياء خاطئة</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هذا المقطع يطلب بولس من تيموثاوس أن يخبر بعض الناس أن يتوقفوا عن تعليم رسالة إنجيل مختلفة. ويُذَكِّر بولس تيموثاوس بهدفه المتمثل في إعطاء هذه التعليمات لهؤلاء الناس. فيجب على هؤلاء المُعَلِّمين السيئين أن يتوقفوا عمَّا يفعلونه لأنهم لا يعرفون حقًا ما يتحدثون عنه وما يُعَلِّمونه.</w:t>
      </w:r>
    </w:p>
    <w:p>
      <w:pPr>
        <w:bidi/>
      </w:pPr>
      <w:r>
        <w:rPr>
          <w:rtl/>
          <w:cs/>
          <w:lang w:val="ar_AE" w:bidi="ar_AE"/>
        </w:rPr>
      </w:r>
      <w:r>
        <w:rPr>
          <w:rtl/>
          <w:cs/>
          <w:lang w:val="ar_AE" w:bidi="ar_AE"/>
        </w:rPr>
        <w:t>يمكنكم تقسيم المساحة أو المكان إلى قِسمين: قِسم واحد حيث يمكن أن يقف تيموثاوس وبولس، وقِسم واحد حيث يمكن للأشخاص الذين يُعَلِّمون أشياء خاطئة أن يقفوا. ويمكن أن يُمثِّل قِسم تيموثاوس وبولس التعليم الصالح والهدف الصالح الذي يأتي من الله. بينما القِسم الآخر يمكن أن يُمثِّل التعليم السيئ والهدف الأناني الذي هو ضد الله.</w:t>
      </w:r>
    </w:p>
    <w:p>
      <w:pPr>
        <w:bidi/>
      </w:pPr>
      <w:r>
        <w:rPr>
          <w:rtl/>
          <w:cs/>
          <w:lang w:val="ar_AE" w:bidi="ar_AE"/>
        </w:rPr>
      </w:r>
      <w:r>
        <w:rPr>
          <w:rtl/>
          <w:cs/>
          <w:lang w:val="ar_AE" w:bidi="ar_AE"/>
        </w:rPr>
        <w:t>يواجه بولس تيموثاوس ويُذَكِّره، كما كان بولس قد أخبر تيموثاوس من قَبل، أن بولس ترك تيموثاوس في أفسس ليطلب من بعض الناس التوقف عن تعليم رسالة مختلفة. ويجب على هؤلاء الناس أيضًا أن يتوقفوا عن قضاء كل وقتهم في الخرافات أو القصص القديمة والقوائم الطويلة للأجداد (الأنساب). فإن هذه الأمور تقود هؤلاء الناس إلى تعليم أشياء خاطئة. ويشرح بولس أن ما يفعله هؤلاء الناس يجعل أهل أفسس يتجادلون بخصوص أشياء عديمة الفائدة. يمكن لبعض المؤمنين في أفسس أن يذهبوا ويقفوا مع الأشخاص الذين يُعَلِّمون أمور خاطئة. وهذه المجموعة من الناس تتجادل فيما بينها.</w:t>
      </w:r>
    </w:p>
    <w:p>
      <w:pPr>
        <w:bidi/>
      </w:pPr>
      <w:r>
        <w:rPr>
          <w:rtl/>
          <w:cs/>
          <w:lang w:val="ar_AE" w:bidi="ar_AE"/>
        </w:rPr>
      </w:r>
      <w:r>
        <w:rPr>
          <w:rtl/>
          <w:cs/>
          <w:lang w:val="ar_AE" w:bidi="ar_AE"/>
        </w:rPr>
        <w:t>وما يفعله هؤلاء الناس يُسبب ما هو سيئ بدلًا مما، أكثر مما، هو صالح. ما هو صالح هو طريقة الله في فِعْل الأشياء وفقًا لخطة الله ونظامه. والأشخاص الذين يقفون مع بولس وتيموثاوس لا يتجادلون. فهؤلاء الناس مُسالمون ومُحبّون.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تفكر أو تشعر؟ ولماذا تقول هذا لتيموثاوس؟"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يُذَكِّر بولس تيموثاوس أن هدف تعليم بولس وتيموثاوس هو أن يحب الناس الله والآخرين. ويأتي هذا النوع من المحبة عندما يكون للناس قلب طاهر، وضمير صالح وإيمان صادق (بلا رياء).</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تيموثاوس: "بماذا تفكر أو تشعر؟ ولماذا تعتقد أن بولس يخبرك بهذه الأمور؟"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لكن هدف هؤلاء الأشخاص الذين يُعَلِّمون أشياء خاطئة هو أن يكونوا مُعَلِّمين لناموس موسى. وقد ابتعد، أو ترك، هؤلاء الناس عن التعليم الصالح الذي ينتج أشياء جيدة في الناس. ولا يفهم هؤلاء الناس ما يقولونه، ولا يفهمون ما يعلِّمونه بثقة.</w:t>
      </w:r>
    </w:p>
    <w:p>
      <w:pPr>
        <w:bidi/>
      </w:pPr>
      <w:r>
        <w:rPr>
          <w:rtl/>
          <w:cs/>
          <w:lang w:val="ar_AE" w:bidi="ar_AE"/>
        </w:rPr>
      </w:r>
      <w:r>
        <w:rPr>
          <w:rtl/>
          <w:cs/>
          <w:lang w:val="ar_AE" w:bidi="ar_AE"/>
        </w:rPr>
        <w:t>يمكن للأشخاص الذين يعلِّمون أشياء خاطئة أن يمثِّلوا أنهم يُعَلِّمون الأشخاص الذين يقفون معهم ما يخص ناموس الله وما يجب وما لا يجب للناس أن يفعلوه.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تفكر أو تشعر؟ ولماذا تشعر بالقلق مما يفعله هؤلاء الناس؟ لماذا من المهم أن يخبر تيموثاوس هؤلاء الناس أن يتوقفوا عما يفعلونه؟"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تيموثاوس الأولى 1: 3 - 7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يقول بولس أنه كما طلب بشدة من تيموثاوس من قَبل، فإنه يحث الآن تيموثاوس مرة أخرى على البقاء في أفسس حتى يتمكن تيموثاوس من مطالبة بعض الناس، أو أمرهم، بالتوقف عن تعليم رسالة أو عقيدة مختلفة. ويحثّ بولس تيموثاوس أن يأمر هؤلاء الناس أيضًا أن يتوقفوا عن الاهتمام بالخرافات وسلاسل الأنساب.</w:t>
      </w:r>
    </w:p>
    <w:p>
      <w:pPr>
        <w:bidi/>
      </w:pPr>
      <w:r>
        <w:rPr>
          <w:rtl/>
          <w:cs/>
          <w:lang w:val="ar_AE" w:bidi="ar_AE"/>
        </w:rPr>
      </w:r>
      <w:r>
        <w:rPr>
          <w:rtl/>
          <w:cs/>
          <w:lang w:val="ar_AE" w:bidi="ar_AE"/>
        </w:rPr>
        <w:t>و</w:t>
      </w:r>
      <w:r>
        <w:rPr>
          <w:b/>
          <w:rtl/>
          <w:cs/>
          <w:lang w:val="ar_AE" w:bidi="ar_AE"/>
        </w:rPr>
        <w:t>العقيدة (التعليم)</w:t>
      </w:r>
      <w:r>
        <w:rPr>
          <w:rtl/>
          <w:cs/>
          <w:lang w:val="ar_AE" w:bidi="ar_AE"/>
        </w:rPr>
        <w:t xml:space="preserve"> هي جميع التعاليم أو العبارات التي يعلِّمها الشخص أو يقبلها ويؤمن بها. وفي هذا المقطع عندما يقول بولس "تعليمًا (عقيدة) آخر"، فهو يتحدث عن تعاليم مختلفة عما علَّمه يسوع، ولذلك فقد كانت خاطئة وسيئة.</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w:t>
      </w:r>
      <w:r>
        <w:rPr>
          <w:b/>
          <w:rtl/>
          <w:cs/>
          <w:lang w:val="ar_AE" w:bidi="ar_AE"/>
        </w:rPr>
        <w:t>عقيدة (تعليم)</w:t>
      </w:r>
      <w:r>
        <w:rPr>
          <w:rtl/>
          <w:cs/>
          <w:lang w:val="ar_AE" w:bidi="ar_AE"/>
        </w:rPr>
        <w:t xml:space="preserve">. انظروا تعبير </w:t>
      </w:r>
      <w:r>
        <w:rPr>
          <w:b/>
          <w:rtl/>
          <w:cs/>
          <w:lang w:val="ar_AE" w:bidi="ar_AE"/>
        </w:rPr>
        <w:t>عقيدة (تعليم)</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b/>
          <w:rtl/>
          <w:cs/>
          <w:lang w:val="ar_AE" w:bidi="ar_AE"/>
        </w:rPr>
        <w:t>الخرافات</w:t>
      </w:r>
      <w:r>
        <w:rPr>
          <w:rtl/>
          <w:cs/>
          <w:lang w:val="ar_AE" w:bidi="ar_AE"/>
        </w:rPr>
        <w:t xml:space="preserve"> هي قصص تقليدية عن الأجداد أو عن بداية العالم. وقد تُعلِّم هذه القصص الناس شيئًا عن العالم، أو عن حقيقة مهمة، لكن القصص نفسها لم تحدث حقًا.</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كلمة </w:t>
      </w:r>
      <w:r>
        <w:rPr>
          <w:b/>
          <w:rtl/>
          <w:cs/>
          <w:lang w:val="ar_AE" w:bidi="ar_AE"/>
        </w:rPr>
        <w:t>الخرافات</w:t>
      </w:r>
      <w:r>
        <w:rPr>
          <w:rtl/>
          <w:cs/>
          <w:lang w:val="ar_AE" w:bidi="ar_AE"/>
        </w:rPr>
        <w:t>. أوقفوا سماع هذا التسجيل الصوتي هنا.</w:t>
      </w:r>
    </w:p>
    <w:p>
      <w:pPr>
        <w:bidi/>
      </w:pPr>
      <w:r>
        <w:rPr>
          <w:rtl/>
          <w:cs/>
          <w:lang w:val="ar_AE" w:bidi="ar_AE"/>
        </w:rPr>
      </w:r>
      <w:r>
        <w:rPr>
          <w:b/>
          <w:rtl/>
          <w:cs/>
          <w:lang w:val="ar_AE" w:bidi="ar_AE"/>
        </w:rPr>
        <w:t>الأنساب</w:t>
      </w:r>
      <w:r>
        <w:rPr>
          <w:rtl/>
          <w:cs/>
          <w:lang w:val="ar_AE" w:bidi="ar_AE"/>
        </w:rPr>
        <w:t xml:space="preserve"> هي قوائم بأسماء عائلة أو قبيلة (سبط) أو أمة ما. وقد تُقدِّم الأنساب أيضًا قصة شخصٍ ما. وغالبًا ما تكون سلاسل الأنساب في الكتاب المُقَدَّس قوائم للشعب اليهودي. وهنا لا نعرف ما إذا كانت الأنساب عبارة عن قائمة للأجداد تخص الشعب اليهودي أم شعوب أخرى.</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w:t>
      </w:r>
      <w:r>
        <w:rPr>
          <w:b/>
          <w:rtl/>
          <w:cs/>
          <w:lang w:val="ar_AE" w:bidi="ar_AE"/>
        </w:rPr>
        <w:t>الأنساب</w:t>
      </w:r>
      <w:r>
        <w:rPr>
          <w:rtl/>
          <w:cs/>
          <w:lang w:val="ar_AE" w:bidi="ar_AE"/>
        </w:rPr>
        <w:t xml:space="preserve">. انظروا كلمة </w:t>
      </w:r>
      <w:r>
        <w:rPr>
          <w:rtl/>
          <w:cs/>
          <w:lang w:val="ar_AE" w:bidi="ar_AE"/>
        </w:rPr>
        <w:t>الأنساب</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يشرح بولس أن ما يفعله هؤلاء الناس يجعل أهل أفسس يتجادلون بخصوص أشياء عديمة الفائدة بدلًا من أن يدعموا ما هو صالح. وما هو صالح هو طريقة الله في فعل الأشياء وفقًا للطريقة التي خطط بها الله وأمر بها.</w:t>
      </w:r>
    </w:p>
    <w:p>
      <w:pPr>
        <w:bidi/>
      </w:pPr>
      <w:r>
        <w:rPr>
          <w:rtl/>
          <w:cs/>
          <w:lang w:val="ar_AE" w:bidi="ar_AE"/>
        </w:rPr>
      </w:r>
      <w:r>
        <w:rPr>
          <w:rtl/>
          <w:cs/>
          <w:lang w:val="ar_AE" w:bidi="ar_AE"/>
        </w:rPr>
        <w:t>ويتوقف بولس عن الحديث عن هؤلاء الأشخاص الآخرون ليُذَكِّر تيموثاوس بهدفه أو غايته عندما يوبخ هؤلاء الذين يُعَلِّمون أمورًا خاطئة. فهدف بولس وتيموثاوس هو المحبة التي تأتي من قلب طاهر، وضمير صالح وإيمان صادق.</w:t>
      </w:r>
    </w:p>
    <w:p>
      <w:pPr>
        <w:bidi/>
      </w:pPr>
      <w:r>
        <w:rPr>
          <w:rtl/>
          <w:cs/>
          <w:lang w:val="ar_AE" w:bidi="ar_AE"/>
        </w:rPr>
      </w:r>
      <w:r>
        <w:rPr>
          <w:b/>
          <w:rtl/>
          <w:cs/>
          <w:lang w:val="ar_AE" w:bidi="ar_AE"/>
        </w:rPr>
        <w:t>الطاهر</w:t>
      </w:r>
      <w:r>
        <w:rPr>
          <w:rtl/>
          <w:cs/>
          <w:lang w:val="ar_AE" w:bidi="ar_AE"/>
        </w:rPr>
        <w:t xml:space="preserve"> (النقي) يعني غير المختلط. والقلب الطاهر هو قلب صالح فقط ولا يختلط به شيء سيئ. في الكتاب المُقَدَّس، يشير القلب الطاهر (النقي) في كثير من الأحيان إلى شخص يُخَلِّصه الله ويجعله صالحًا من خلال يسوع.</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w:t>
      </w:r>
      <w:r>
        <w:rPr>
          <w:b/>
          <w:rtl/>
          <w:cs/>
          <w:lang w:val="ar_AE" w:bidi="ar_AE"/>
        </w:rPr>
        <w:t>القلب الطاهر (النقي)</w:t>
      </w:r>
      <w:r>
        <w:rPr>
          <w:rtl/>
          <w:cs/>
          <w:lang w:val="ar_AE" w:bidi="ar_AE"/>
        </w:rPr>
        <w:t xml:space="preserve">. انظروا كلمة </w:t>
      </w:r>
      <w:r>
        <w:rPr>
          <w:b/>
          <w:rtl/>
          <w:cs/>
          <w:lang w:val="ar_AE" w:bidi="ar_AE"/>
        </w:rPr>
        <w:t>طاهر (نقي)</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لجميع الناس </w:t>
      </w:r>
      <w:r>
        <w:rPr>
          <w:b/>
          <w:rtl/>
          <w:cs/>
          <w:lang w:val="ar_AE" w:bidi="ar_AE"/>
        </w:rPr>
        <w:t>ضمائر</w:t>
      </w:r>
      <w:r>
        <w:rPr>
          <w:rtl/>
          <w:cs/>
          <w:lang w:val="ar_AE" w:bidi="ar_AE"/>
        </w:rPr>
        <w:t>. وضمير الشخص هو حِسَّهُ أو قدرته على معرفة ما هو صواب وما هو خطأ. والضمير هو مثل جزء من ذهن الشخص أو قلبه، لكن لا يمكننا أن نراه. ويُوَجِّه الضمير الشخص بخصوص ما هو صواب وما هو خطأ. ويمكن أن يكون للشخص ضمير صالح أو ضمير شرير. ويقود الضمير الصالح الشخص إلى التصرُّف بشكل جيد أو حسن وأن يفعل ما هو صالح. في الكتاب المُقَدَّس، يقود الضمير الصالح الناس إلى طاعة الله ويمنحهم شعورًا بالرضا والسعادة. فإذا عصيَ شخص له ضمير صالح الله، فإن ذلك الشخص يشعر بشعور الخزي والذنب.</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w:t>
      </w:r>
      <w:r>
        <w:rPr>
          <w:b/>
          <w:rtl/>
          <w:cs/>
          <w:lang w:val="ar_AE" w:bidi="ar_AE"/>
        </w:rPr>
        <w:t>الضمير</w:t>
      </w:r>
      <w:r>
        <w:rPr>
          <w:rtl/>
          <w:cs/>
          <w:lang w:val="ar_AE" w:bidi="ar_AE"/>
        </w:rPr>
        <w:t xml:space="preserve">. انظروا مُصطلح </w:t>
      </w:r>
      <w:r>
        <w:rPr>
          <w:b/>
          <w:rtl/>
          <w:cs/>
          <w:lang w:val="ar_AE" w:bidi="ar_AE"/>
        </w:rPr>
        <w:t>الضمير</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أن يكون لكم </w:t>
      </w:r>
      <w:r>
        <w:rPr>
          <w:b/>
          <w:rtl/>
          <w:cs/>
          <w:lang w:val="ar_AE" w:bidi="ar_AE"/>
        </w:rPr>
        <w:t>إيمان</w:t>
      </w:r>
      <w:r>
        <w:rPr>
          <w:rtl/>
          <w:cs/>
          <w:lang w:val="ar_AE" w:bidi="ar_AE"/>
        </w:rPr>
        <w:t xml:space="preserve"> يعني أن تؤمنوا بأن ما يقوله شخص عن نفسه هو حق، وأن تثقوا بهذا الشخص. فإن آمنتم بشخص ما أو كان لديكم إيمان، فأنتم تؤمنون بأن ما يقوله هذا الشخص عن نفسه صحيح. فإن كان لكم إيمان بالله، فأنتم تؤمنون بما يقوله الله عن نفسه وعن العالم، وتثقون بأن الله سيفعل ما وعد به.</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الإيمان</w:t>
      </w:r>
      <w:r>
        <w:rPr>
          <w:rtl/>
          <w:cs/>
          <w:lang w:val="ar_AE" w:bidi="ar_AE"/>
        </w:rPr>
        <w:t xml:space="preserve">. انظروا كلمة </w:t>
      </w:r>
      <w:r>
        <w:rPr>
          <w:rtl/>
          <w:cs/>
          <w:lang w:val="ar_AE" w:bidi="ar_AE"/>
        </w:rPr>
        <w:t>إيمان</w:t>
      </w:r>
      <w:r>
        <w:rPr>
          <w:rtl/>
          <w:cs/>
          <w:lang w:val="ar_AE" w:bidi="ar_AE"/>
        </w:rPr>
        <w:t xml:space="preserve"> في قاموس الكلمات الرئيسية، وذلك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لا يريد هؤلاء الأشخاص أن يكونوا مثل بولس وتيموثاوس. بل يريدون أن يكونوا مُعلِّمين للناموس. لكن بولس يُحَذِّر تيموثاوس من أن هؤلاء الأشخاص لا يعرفون أي شيء من الأشياء التي يتحدثون عنها ويقولونها بثقة كبيرة.</w:t>
      </w:r>
    </w:p>
    <w:p>
      <w:pPr>
        <w:bidi/>
      </w:pPr>
      <w:r>
        <w:rPr>
          <w:rtl/>
          <w:cs/>
          <w:lang w:val="ar_AE" w:bidi="ar_AE"/>
        </w:rPr>
      </w:r>
      <w:r>
        <w:rPr>
          <w:rtl/>
          <w:cs/>
          <w:lang w:val="ar_AE" w:bidi="ar_AE"/>
        </w:rPr>
        <w:t xml:space="preserve">الأشخاص الذين كانوا </w:t>
      </w:r>
      <w:r>
        <w:rPr>
          <w:b/>
          <w:rtl/>
          <w:cs/>
          <w:lang w:val="ar_AE" w:bidi="ar_AE"/>
        </w:rPr>
        <w:t>مُعلِّمي الناموس</w:t>
      </w:r>
      <w:r>
        <w:rPr>
          <w:rtl/>
          <w:cs/>
          <w:lang w:val="ar_AE" w:bidi="ar_AE"/>
        </w:rPr>
        <w:t xml:space="preserve"> كانوا يشرحون الكتب المُقَدَّسة للشعب. وهم لم يكتبوا تفسيراتهم. لكن بدلًا من ذلك، كان هؤلاء الناس يخبرون هذه التفسيرات لطلابهم. وكان الطلاب يحفظون هذه التفسيرات ثم يعلِّموها للجيل التالي. وكان الناس يضيفون المزيد والمزيد من التفسيرات والمناقشات حول التفسيرات. وفي زمن العهد الجديد، أصبحت هذه التفسيرات المحفوظة مهمة للغاية للشعب، وربما أكثر أهمية من الأسفار المُقَدَّسة نفسها.</w:t>
      </w:r>
    </w:p>
    <w:p>
      <w:pPr>
        <w:bidi/>
      </w:pPr>
      <w:r>
        <w:rPr>
          <w:rtl/>
          <w:cs/>
          <w:lang w:val="ar_AE" w:bidi="ar_AE"/>
        </w:rPr>
      </w:r>
      <w:r>
        <w:rPr>
          <w:rtl/>
          <w:cs/>
          <w:lang w:val="ar_AE" w:bidi="ar_AE"/>
        </w:rPr>
        <w:t xml:space="preserve">وفي الكتاب المُقَدَّس، عندما يتحدث الناس عن </w:t>
      </w:r>
      <w:r>
        <w:rPr>
          <w:b/>
          <w:rtl/>
          <w:cs/>
          <w:lang w:val="ar_AE" w:bidi="ar_AE"/>
        </w:rPr>
        <w:t>الناموس</w:t>
      </w:r>
      <w:r>
        <w:rPr>
          <w:rtl/>
          <w:cs/>
          <w:lang w:val="ar_AE" w:bidi="ar_AE"/>
        </w:rPr>
        <w:t>، فإنهم كانوا يقصدون مجموعة التعليمات التي أعطاها الله لشعب إسرائيل. وقد أعطى الله ناموسه وشرائعه من خلال رجل يُدعى موسى. لذلك غالبًا ما يقول الناس "ناموس موسى" عندما يقصدون الناموس الذي أعطاه الله للشعب من خلال موسى.</w:t>
      </w:r>
    </w:p>
    <w:p>
      <w:pPr>
        <w:bidi/>
      </w:pPr>
      <w:r>
        <w:rPr>
          <w:rtl/>
          <w:cs/>
          <w:lang w:val="ar_AE" w:bidi="ar_AE"/>
        </w:rPr>
      </w:r>
      <w:r>
        <w:rPr>
          <w:rtl/>
          <w:cs/>
          <w:lang w:val="ar_AE" w:bidi="ar_AE"/>
        </w:rPr>
        <w:t>عندما تترجمون تعبير "مُعلِّمي الناموس"، لا تستخدموا تعبيرًا يجعل المستمعين يظنون أن هؤلاء الناس كانوا يعلِّمون القانون في بلد ما. ربما يمكنكم استخدام عبارة مثل "معلِّمي الناموس (القانون) الديني"، أو "خُبراء الناموس (القانون) الديني"، أو "خُبراء الكُتب المقدَّسة".</w:t>
      </w:r>
    </w:p>
    <w:p>
      <w:pPr>
        <w:bidi/>
      </w:pPr>
      <w:r>
        <w:rPr>
          <w:rtl/>
          <w:cs/>
          <w:lang w:val="ar_AE" w:bidi="ar_AE"/>
        </w:rPr>
      </w:r>
      <w:r>
        <w:rPr>
          <w:rtl/>
          <w:cs/>
          <w:lang w:val="ar_AE" w:bidi="ar_AE"/>
        </w:rPr>
        <w:t xml:space="preserve">توقفوا هنا وناقشوا كمجموعة الكلمة أو العبارة التي ستستخدمونها لترجمة تعبير </w:t>
      </w:r>
      <w:r>
        <w:rPr>
          <w:b/>
          <w:rtl/>
          <w:cs/>
          <w:lang w:val="ar_AE" w:bidi="ar_AE"/>
        </w:rPr>
        <w:t>مُعَلِّمي الناموس (الشريعة)</w:t>
      </w:r>
      <w:r>
        <w:rPr>
          <w:rtl/>
          <w:cs/>
          <w:lang w:val="ar_AE" w:bidi="ar_AE"/>
        </w:rPr>
        <w:t xml:space="preserve">. انظروا تعبير </w:t>
      </w:r>
      <w:r>
        <w:rPr>
          <w:rtl/>
          <w:cs/>
          <w:lang w:val="ar_AE" w:bidi="ar_AE"/>
        </w:rPr>
        <w:t>مُعَلِّمي الناموس (الشريعة)</w:t>
      </w:r>
      <w:r>
        <w:rPr>
          <w:rtl/>
          <w:cs/>
          <w:lang w:val="ar_AE" w:bidi="ar_AE"/>
        </w:rPr>
        <w:t xml:space="preserve"> في قاموس الكلمات الرئيسية لمزيد من المعلومات. وإذا كنتم قد ترجمتم هذه الكلمة من قبل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تيموثاوس الأولى 1: 3 -7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الأولى 1:8–11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تيموثاوس الأولى 1: 8 -11 واحفظوه في قلوبكم.</w:t>
      </w:r>
    </w:p>
    <w:p>
      <w:pPr>
        <w:bidi/>
      </w:pPr>
      <w:r>
        <w:rPr>
          <w:rtl/>
          <w:cs/>
          <w:lang w:val="ar_AE" w:bidi="ar_AE"/>
        </w:rPr>
      </w:r>
      <w:r>
        <w:rPr>
          <w:rtl/>
          <w:cs/>
          <w:lang w:val="ar_AE" w:bidi="ar_AE"/>
        </w:rPr>
        <w:t>استمعوا إلى نسخة صوتية من تيموثاوس الأولى 1: 8 -11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p>
    <w:p>
      <w:pPr>
        <w:bidi/>
      </w:pPr>
      <w:r>
        <w:rPr>
          <w:rtl/>
          <w:cs/>
          <w:lang w:val="ar_AE" w:bidi="ar_AE"/>
        </w:rPr>
      </w:r>
      <w:r>
        <w:rPr>
          <w:b/>
          <w:rtl/>
          <w:cs/>
          <w:lang w:val="ar_AE" w:bidi="ar_AE"/>
        </w:rPr>
        <w:t>هنا نهاية التسجيل.</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في هذه الخطوة، استمعوا إلى تيموثاوس الأولى 1: 8 - 11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أعطى بولس تعليمات لتيموثاوس بشأن العمل الذي يريد بولس من تيموثاوس أن يقوم به في الكنيسة في أفسس. وفي القسم السابق، ذكَّر بولس تيموثاوس بأن بعض الناس في الكنيسة عَلَّموا أمورًا خاطئة. ويريد هؤلاء الأشخاص أن يدعوهم الآخرون مُعلِّمي ناموس موسى، لكن بولس يُذكِّر تيموثاوس بأن هؤلاء الأشخاص لا يعرفون شيئًا عن ناموس موسى.</w:t>
      </w:r>
    </w:p>
    <w:p>
      <w:pPr>
        <w:bidi/>
      </w:pPr>
      <w:r>
        <w:rPr>
          <w:rtl/>
          <w:cs/>
          <w:lang w:val="ar_AE" w:bidi="ar_AE"/>
        </w:rPr>
      </w:r>
      <w:r>
        <w:rPr>
          <w:rtl/>
          <w:cs/>
          <w:lang w:val="ar_AE" w:bidi="ar_AE"/>
        </w:rPr>
        <w:t>والآن يُذكِّر بولس تيموثاوس بأن الناموس صالح. ويتحدَّث بولس عن الناموس الذي أعطاه الله لموسى. ويقول بولس أن الناموس صالح لأنه يُعلِّمنا أن نفعل أشياء صالحة. ويؤكد بولس أن الأشخاص الذين كانوا يعلِّمون أمور خاطئة في الكنيسة يستخدمون ناموس موسى بطريقة خاطئة، لكن الناموس ذاته صالح، لأن الله أعطى الناموس لشعبه. يحاول المُعَلِّمون الكذبة أن يُعلِّموا الناس شرائع لم يأمر بها الله. ويقول بولس إن ناموس موسى هو للذين يفعلون أشياء خاطئة. عندما يؤمن الناس بيسوع، يجعل الله هؤلاء الناس مُبرَّرين في عيني الله، لذلك يرغب هؤلاء الناس في فعل الأشياء الصائبة. يقول بولس إن الناموس يُعلِّمنا أن نفعل أشياء صالحة، والخبر السار عن يسوع يُعلِّمنا أيضًا أن نفعل نفس هذه الأشياء الصالحة.</w:t>
      </w:r>
    </w:p>
    <w:p>
      <w:pPr>
        <w:bidi/>
      </w:pPr>
      <w:r>
        <w:rPr>
          <w:rtl/>
          <w:cs/>
          <w:lang w:val="ar_AE" w:bidi="ar_AE"/>
        </w:rPr>
      </w:r>
      <w:r>
        <w:rPr>
          <w:rtl/>
          <w:cs/>
          <w:lang w:val="ar_AE" w:bidi="ar_AE"/>
        </w:rPr>
        <w:t>توقّفوا هنا وناقشوا هذا السؤال كمجموعة: احكوا قصة عن وقت أحضر فيه بعض الناس أفكارًا جديدة إلى مجتمعكم كانت تختلف عن تقاليدكم. كيف كان ذلك؟ هل كان الناس مرتبكين أو غاضبين؟ وكيف تعامل قادة المجتمع مع ذلك الوضع؟ أوقفوا سماع هذا التسجيل الصوتي هنا.</w:t>
      </w:r>
    </w:p>
    <w:p>
      <w:pPr>
        <w:bidi/>
      </w:pPr>
      <w:r>
        <w:rPr>
          <w:rtl/>
          <w:cs/>
          <w:lang w:val="ar_AE" w:bidi="ar_AE"/>
        </w:rPr>
      </w:r>
      <w:r>
        <w:rPr>
          <w:rtl/>
          <w:cs/>
          <w:lang w:val="ar_AE" w:bidi="ar_AE"/>
        </w:rPr>
        <w:t>يُعطى بولس الآن قائمة بالأشخاص الذين يكسرون الناموس ويخطئون بطرق مختلفة. ويقول بولس إن الناموس هو لهؤلاء الناس. والأشياء الخاطئة في هذه القائمة ليست الخطايا الوحيدة لكنها أمثلة قوية جدًا لأنواع الأشياء الخاطئة التي يفعلها الناس.</w:t>
      </w:r>
    </w:p>
    <w:p>
      <w:pPr>
        <w:bidi/>
      </w:pPr>
      <w:r>
        <w:rPr>
          <w:rtl/>
          <w:cs/>
          <w:lang w:val="ar_AE" w:bidi="ar_AE"/>
        </w:rPr>
      </w:r>
      <w:r>
        <w:rPr>
          <w:rtl/>
          <w:cs/>
          <w:lang w:val="ar_AE" w:bidi="ar_AE"/>
        </w:rPr>
        <w:t>يتحدَّث بولس عن الأشخاص الذين يكسرون الناموس ويعصونه. وهؤلاء هم الذين يتجاهلون أو يرفضون ناموس الله.</w:t>
      </w:r>
    </w:p>
    <w:p>
      <w:pPr>
        <w:bidi/>
      </w:pPr>
      <w:r>
        <w:rPr>
          <w:rtl/>
          <w:cs/>
          <w:lang w:val="ar_AE" w:bidi="ar_AE"/>
        </w:rPr>
      </w:r>
      <w:r>
        <w:rPr>
          <w:rtl/>
          <w:cs/>
          <w:lang w:val="ar_AE" w:bidi="ar_AE"/>
        </w:rPr>
        <w:t>توقّفوا هنا وناقشوا هذا السؤال كمجموعة: في ثقافتكم، ماذا يحدث عندما يرفض شخص شاب أن يطيع أبيه أو رئيسه؟ أوقفوا سماع هذا التسجيل الصوتي هنا.</w:t>
      </w:r>
    </w:p>
    <w:p>
      <w:pPr>
        <w:bidi/>
      </w:pPr>
      <w:r>
        <w:rPr>
          <w:rtl/>
          <w:cs/>
          <w:lang w:val="ar_AE" w:bidi="ar_AE"/>
        </w:rPr>
      </w:r>
      <w:r>
        <w:rPr>
          <w:rtl/>
          <w:cs/>
          <w:lang w:val="ar_AE" w:bidi="ar_AE"/>
        </w:rPr>
        <w:t>ثم يتحدَّث بولس عن مجموعة من الناس تتصرّف وكأنه ليس لديهم أي احترام لله. ويقول بولس أيضًا إن هؤلاء الناس يستمرون في فعل أشياء خاطئة حتى لو كانوا يعرفون أنها خاطئة.</w:t>
      </w:r>
    </w:p>
    <w:p>
      <w:pPr>
        <w:bidi/>
      </w:pPr>
      <w:r>
        <w:rPr>
          <w:rtl/>
          <w:cs/>
          <w:lang w:val="ar_AE" w:bidi="ar_AE"/>
        </w:rPr>
      </w:r>
      <w:r>
        <w:rPr>
          <w:rtl/>
          <w:cs/>
          <w:lang w:val="ar_AE" w:bidi="ar_AE"/>
        </w:rPr>
        <w:t>ويذكر بولس مجموعة أخرى تشبهها جدًا. هؤلاء الناس يفعلون أشياء لا تُرضي الله. ويتصرف هؤلاء الناس بطريقة شريرة كما لو أن الله ليس مهمًا. ويقول بولس إنهم أشخاص لا يحترمون الله. فهؤلاء الناس يهتمون فقط بالأشياء التي في هذا العالم.</w:t>
      </w:r>
    </w:p>
    <w:p>
      <w:pPr>
        <w:bidi/>
      </w:pPr>
      <w:r>
        <w:rPr>
          <w:rtl/>
          <w:cs/>
          <w:lang w:val="ar_AE" w:bidi="ar_AE"/>
        </w:rPr>
      </w:r>
      <w:r>
        <w:rPr>
          <w:rtl/>
          <w:cs/>
          <w:lang w:val="ar_AE" w:bidi="ar_AE"/>
        </w:rPr>
        <w:t>توقّفوا هنا وناقشوا هذا السؤال معًا: احكوا قصة أو مثلًا عن شخص كان يفعل أشياء خاطئة باستمرار. شاركوا هذه القصة أو المثل مع المجموعة. أوقفوا سماع هذا التسجيل الصوتي هنا.</w:t>
      </w:r>
    </w:p>
    <w:p>
      <w:pPr>
        <w:bidi/>
      </w:pPr>
      <w:r>
        <w:rPr>
          <w:rtl/>
          <w:cs/>
          <w:lang w:val="ar_AE" w:bidi="ar_AE"/>
        </w:rPr>
      </w:r>
      <w:r>
        <w:rPr>
          <w:rtl/>
          <w:cs/>
          <w:lang w:val="ar_AE" w:bidi="ar_AE"/>
        </w:rPr>
        <w:t>والآن يعطي بولس أمثلة أخرى عن أشياء سيئة أو شريرة ينبغي للأشخاص ألا يفعلوها. فيتحدَّث بولس عن الذين يقتلون آبائهم أو أمهاتهم، ويتحدث بولس عن القتلة، أي الذين يقتلون أي شخص آخر. ثم يتحدث بولس عن مجموعة أخرى من الناس الذين يمارسون أعمالًا محرَّمة أو شريرة. وهؤلاء الناس غير أخلاقيين جنسيًا بطرق مختلفة. ثم يذكر بولس نوعًا معينًا من الخطية الجنسية. وهؤلاء هم الرجال الذين ينامون مع رجال آخرين (مضاجعي الذكور).</w:t>
      </w:r>
    </w:p>
    <w:p>
      <w:pPr>
        <w:bidi/>
      </w:pPr>
      <w:r>
        <w:rPr>
          <w:rtl/>
          <w:cs/>
          <w:lang w:val="ar_AE" w:bidi="ar_AE"/>
        </w:rPr>
      </w:r>
      <w:r>
        <w:rPr>
          <w:rtl/>
          <w:cs/>
          <w:lang w:val="ar_AE" w:bidi="ar_AE"/>
        </w:rPr>
        <w:t>توقّفوا هنا وناقشوا هذا السؤال معًا في المجموعة: احكوا قصة عن أشخاص يفعلون هذه الأنواع من الأشياء. أوقفوا سماع هذا التسجيل الصوتي هنا.</w:t>
      </w:r>
    </w:p>
    <w:p>
      <w:pPr>
        <w:bidi/>
      </w:pPr>
      <w:r>
        <w:rPr>
          <w:rtl/>
          <w:cs/>
          <w:lang w:val="ar_AE" w:bidi="ar_AE"/>
        </w:rPr>
      </w:r>
      <w:r>
        <w:rPr>
          <w:rtl/>
          <w:cs/>
          <w:lang w:val="ar_AE" w:bidi="ar_AE"/>
        </w:rPr>
        <w:t>والآن يذكر بولس سارقي الناس (تجار العبيد). هؤلاء هم الأشخاص الذين يأسرون أشخاص آخرين ثم يبيعونهم كعبيد.</w:t>
      </w:r>
    </w:p>
    <w:p>
      <w:pPr>
        <w:bidi/>
      </w:pPr>
      <w:r>
        <w:rPr>
          <w:rtl/>
          <w:cs/>
          <w:lang w:val="ar_AE" w:bidi="ar_AE"/>
        </w:rPr>
      </w:r>
      <w:r>
        <w:rPr>
          <w:rtl/>
          <w:cs/>
          <w:lang w:val="ar_AE" w:bidi="ar_AE"/>
        </w:rPr>
        <w:t>توقّفوا هنا وناقشوا هذا السؤال كمجموعة: هل يمكنكم أن تحكوا قصة أو أسطورة عن وقت كان فيه شعبكم يسرق عبيدًا، أو عندما كان أشخاص آخرون يسرقون عبيدًا من مكانكم؟ أوقفوا سماع هذا التسجيل الصوتي هنا.</w:t>
      </w:r>
    </w:p>
    <w:p>
      <w:pPr>
        <w:bidi/>
      </w:pPr>
      <w:r>
        <w:rPr>
          <w:rtl/>
          <w:cs/>
          <w:lang w:val="ar_AE" w:bidi="ar_AE"/>
        </w:rPr>
      </w:r>
      <w:r>
        <w:rPr>
          <w:rtl/>
          <w:cs/>
          <w:lang w:val="ar_AE" w:bidi="ar_AE"/>
        </w:rPr>
        <w:t>يتحدث بولس الآن عن الأشخاص الذين يكذبون بطريقتين مختلفتين. في المجموعة الأولى، تخيّلوا شخصًا كان عليه أن يذهب إلى قاضٍ أو حاكم. تخيّلوا كيف كان على ذلك الشخص أن يَقسِم أن يقول الحق، ثم كذب. بعد ذلك يتحدث بولس عن الكاذبين عمومًا، أي عن الذين يقولون أشياء يعرفون أنها ليست صحيحة.</w:t>
      </w:r>
    </w:p>
    <w:p>
      <w:pPr>
        <w:bidi/>
      </w:pPr>
      <w:r>
        <w:rPr>
          <w:rtl/>
          <w:cs/>
          <w:lang w:val="ar_AE" w:bidi="ar_AE"/>
        </w:rPr>
      </w:r>
      <w:r>
        <w:rPr>
          <w:rtl/>
          <w:cs/>
          <w:lang w:val="ar_AE" w:bidi="ar_AE"/>
        </w:rPr>
        <w:t>وأخيرًا، يَختتم بولس قائمته بتعبير عام يشمل كل الأشياء السيئة التي لا تُرضي الله. ويُذكِّر بولس تيموثاوس بأن التعليم الصحيح عن الأخبار السارة الخاصة بيسوع يمنعنا من فِعْل هذه الأمور. ويسبِّح بولس الله من أجل الأخبار السارة الرائعة، ويُذَكِّر بولس تيموثاوس بأن الله أعطاه المهمة ليُخبر الآخرين هذه الأخبار السارة.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في هذه الخطوة، استمعوا إلى تيموثاوس الأولى 1: 8 - 11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ستقوم المجموعة بتحديد الأدوار والشخصيات ومواقع أحداث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يقول بولس إن الناموس صالح عندما يُعلِّم الناس الناموس بالطريقة الصحيحة.</w:t>
      </w:r>
    </w:p>
    <w:p>
      <w:pPr>
        <w:bidi/>
      </w:pPr>
      <w:r>
        <w:rPr>
          <w:rtl/>
          <w:cs/>
          <w:lang w:val="ar_AE" w:bidi="ar_AE"/>
        </w:rPr>
      </w:r>
      <w:r>
        <w:rPr>
          <w:b/>
          <w:rtl/>
          <w:cs/>
          <w:lang w:val="ar_AE" w:bidi="ar_AE"/>
        </w:rPr>
        <w:t>في الجزء الثاني:</w:t>
      </w:r>
      <w:r>
        <w:rPr>
          <w:rtl/>
          <w:cs/>
          <w:lang w:val="ar_AE" w:bidi="ar_AE"/>
        </w:rPr>
        <w:t xml:space="preserve"> يَذكر بولس مجموعات مختلفة من الأشخاص الذين يصنعون أشياء خاطئة مخالفة لناموس الله والأخبار السارة عن يسوع.</w:t>
      </w:r>
    </w:p>
    <w:p>
      <w:pPr>
        <w:bidi/>
      </w:pPr>
      <w:r>
        <w:rPr>
          <w:rtl/>
          <w:cs/>
          <w:lang w:val="ar_AE" w:bidi="ar_AE"/>
        </w:rPr>
      </w:r>
      <w:r>
        <w:rPr>
          <w:b/>
          <w:rtl/>
          <w:cs/>
          <w:lang w:val="ar_AE" w:bidi="ar_AE"/>
        </w:rPr>
        <w:t>في الجزء الثالث:</w:t>
      </w:r>
      <w:r>
        <w:rPr>
          <w:rtl/>
          <w:cs/>
          <w:lang w:val="ar_AE" w:bidi="ar_AE"/>
        </w:rPr>
        <w:t xml:space="preserve"> يسبِّح بولس الله على الأخبار السارة والرائعة عن يسوع.</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المؤمنون الذين يسمعون هذه الكلمات</w:t>
      </w:r>
    </w:p>
    <w:p>
      <w:pPr>
        <w:pStyle w:val="ListBullet"/>
        <w:bidi/>
        <w:spacing w:line="240" w:lineRule="auto"/>
        <w:ind w:left="720"/>
      </w:pPr>
      <w:r>
        <w:rPr>
          <w:rtl/>
          <w:cs/>
          <w:lang w:val="ar_AE" w:bidi="ar_AE"/>
        </w:rPr>
      </w:r>
      <w:r>
        <w:rPr>
          <w:rtl/>
          <w:cs/>
          <w:lang w:val="ar_AE" w:bidi="ar_AE"/>
        </w:rPr>
        <w:t>الشخص الذي يقرأ هذه الرسالة بصوت عالٍ</w:t>
      </w:r>
    </w:p>
    <w:p>
      <w:pPr>
        <w:pStyle w:val="ListBullet"/>
        <w:bidi/>
        <w:spacing w:line="240" w:lineRule="auto"/>
        <w:ind w:left="720"/>
      </w:pPr>
      <w:r>
        <w:rPr>
          <w:rtl/>
          <w:cs/>
          <w:lang w:val="ar_AE" w:bidi="ar_AE"/>
        </w:rPr>
      </w:r>
      <w:r>
        <w:rPr>
          <w:rtl/>
          <w:cs/>
          <w:lang w:val="ar_AE" w:bidi="ar_AE"/>
        </w:rPr>
        <w:t>الأشخاص الذين يُعَلِّمون أشياء خاطئة عن الناموس</w:t>
      </w:r>
    </w:p>
    <w:p>
      <w:pPr>
        <w:pStyle w:val="ListBullet"/>
        <w:bidi/>
        <w:spacing w:line="240" w:lineRule="auto"/>
        <w:ind w:left="720"/>
      </w:pPr>
      <w:r>
        <w:rPr>
          <w:rtl/>
          <w:cs/>
          <w:lang w:val="ar_AE" w:bidi="ar_AE"/>
        </w:rPr>
      </w:r>
      <w:r>
        <w:rPr>
          <w:rtl/>
          <w:cs/>
          <w:lang w:val="ar_AE" w:bidi="ar_AE"/>
        </w:rPr>
        <w:t>الأشخاص الذين يكسرون الناموس ويخطئون بطرق مختلفة</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فكّروا في المقطع ككل. يتحدَّث بولس عن شيئين صالحين: الناموس والأخبار السارة عن يسوع. ويقول بولس إن الناموس يُعلِّمنا أن نفعل أشياء صالحة، والخبر السار عن يسوع يُعلِّمنا أيضًا أن نفعل نفس هذه الأشياء الصالحة. يتحدَّث بولس عن الناموس في الجزء الأول من المقطع. ويتحدَّث بولس عن الأخبار السارة في الجزء الثالث من المقطع. وفي ما بين هذين الشيئين الصالحين، يتحدَّث بولس عن قائمة بالأشخاص الذين يفعلون أفعالًا سيئة جدًا. تنتقل أفكار بولس من الصالح—من الناموس—إلى السيء—الأشخاص الذين يفعلون أفعالًا سيئة جدًا—ثم إلى الصالح—الأخبار السارة عن يسوع. وقد تساعد هذه التنقلات الناس في المجموعة على تصوّر تدفُّق المقطع.</w:t>
      </w:r>
    </w:p>
    <w:p>
      <w:pPr>
        <w:bidi/>
      </w:pPr>
      <w:r>
        <w:rPr>
          <w:rtl/>
          <w:cs/>
          <w:lang w:val="ar_AE" w:bidi="ar_AE"/>
        </w:rPr>
      </w:r>
      <w:r>
        <w:rPr>
          <w:rtl/>
          <w:cs/>
          <w:lang w:val="ar_AE" w:bidi="ar_AE"/>
        </w:rPr>
        <w:t>يبدأ بولس الجزء الأول من المقطع عندما يجيب على نهاية القِسم السابق. في ذلك القِسم يتحدَّث بولس عن الأشخاص الذين يعلِّمون أمور خاطئة، لكنهم يريدون أن يظن الآخرون أنهم يعلِّمون ناموس موسى. وعندما يقول بولس: "ولكننا نعلم"، فهو يؤكد التباين بين الأشخاص الذين يُعَلِّمون أمور خاطئة وبين تعليمه الصحيح.</w:t>
      </w:r>
    </w:p>
    <w:p>
      <w:pPr>
        <w:bidi/>
      </w:pPr>
      <w:r>
        <w:rPr>
          <w:rtl/>
          <w:cs/>
          <w:lang w:val="ar_AE" w:bidi="ar_AE"/>
        </w:rPr>
      </w:r>
      <w:r>
        <w:rPr>
          <w:rtl/>
          <w:cs/>
          <w:lang w:val="ar_AE" w:bidi="ar_AE"/>
        </w:rPr>
        <w:t>توقّفوا هنا وناقشوا هذا السؤال كمجموعة: عندما تحكون قصة وتريدون أن تبدأوا في الحديث عن جزء جديد يختلف تمامًا عن الجزء السابق، ماذا تقولون؟ أوقفوا سماع هذا التسجيل الصوتي هنا.</w:t>
      </w:r>
    </w:p>
    <w:p>
      <w:pPr>
        <w:bidi/>
      </w:pPr>
      <w:r>
        <w:rPr>
          <w:rtl/>
          <w:cs/>
          <w:lang w:val="ar_AE" w:bidi="ar_AE"/>
        </w:rPr>
      </w:r>
      <w:r>
        <w:rPr>
          <w:rtl/>
          <w:cs/>
          <w:lang w:val="ar_AE" w:bidi="ar_AE"/>
        </w:rPr>
        <w:t>يواصل بولس فكرته عندما يقول: "عالمًا هذا". ويريد بولس أن يفهم الناس في أفسس بوضوح الأسباب التي من أجلها أعطى الله الناموس. فيقول بولس إن الله أعطى ناموس موسى لأن الناس خطاة ويفعلون أشياء خاطئة. وعندما يؤمن الناس بيسوع، يجعل الله أولئك الأشخاص يريدون أن يفعلوا ما هو صحيح. لذلك بمجرد أن يتبع الناس يسوع، لا يحتاجون إلى الناموس بنفس الطريقة.</w:t>
      </w:r>
    </w:p>
    <w:p>
      <w:pPr>
        <w:bidi/>
      </w:pPr>
      <w:r>
        <w:rPr>
          <w:rtl/>
          <w:cs/>
          <w:lang w:val="ar_AE" w:bidi="ar_AE"/>
        </w:rPr>
      </w:r>
      <w:r>
        <w:rPr>
          <w:rtl/>
          <w:cs/>
          <w:lang w:val="ar_AE" w:bidi="ar_AE"/>
        </w:rPr>
        <w:t>والآن يبدأ بولس القائمة الطويلة بالأشخاص الذين يكسرون الناموس ويخطئون بطرق مختلفة. يؤكد بولس أن هؤلاء هم الذين يحتاجون إلى الناموس. ويجعل بولس القائمة في الأغلب في أزواج، مع كل فكرتين متشابهتين جنبًا إلى جنب. وينظِّم بولس القائمة بهذه الطريقة ليجعلها سهلة التذكُّر. والأشياء الخاطئة في هذه القائمة ليست الخطايا الوحيدة، لكنها أمثلة قوية جدًا لأنواع الأشياء الخاطئة التي يفعلها الناس.</w:t>
      </w:r>
    </w:p>
    <w:p>
      <w:pPr>
        <w:bidi/>
      </w:pPr>
      <w:r>
        <w:rPr>
          <w:rtl/>
          <w:cs/>
          <w:lang w:val="ar_AE" w:bidi="ar_AE"/>
        </w:rPr>
      </w:r>
      <w:r>
        <w:rPr>
          <w:rtl/>
          <w:cs/>
          <w:lang w:val="ar_AE" w:bidi="ar_AE"/>
        </w:rPr>
        <w:t>توقّفوا هنا وناقشوا هذا السؤال كمجموعة: عندما تحكون قصة لتعليم الشباب أشياء مهمة في ثقافتكم، كيف تقولون هذه الأشياء المهمة حتى تكون قوية وسهلة التذكُّر. أوقفوا سماع هذا التسجيل الصوتي هنا.</w:t>
      </w:r>
    </w:p>
    <w:p>
      <w:pPr>
        <w:bidi/>
      </w:pPr>
      <w:r>
        <w:rPr>
          <w:rtl/>
          <w:cs/>
          <w:lang w:val="ar_AE" w:bidi="ar_AE"/>
        </w:rPr>
      </w:r>
      <w:r>
        <w:rPr>
          <w:rtl/>
          <w:cs/>
          <w:lang w:val="ar_AE" w:bidi="ar_AE"/>
        </w:rPr>
        <w:t>فكروا في الأشياء الخاطئة في ثنائيات، مع فكرتين متشابهتين جنبًا إلى جنب:</w:t>
      </w:r>
    </w:p>
    <w:p>
      <w:pPr>
        <w:pStyle w:val="ListBullet"/>
        <w:bidi/>
        <w:spacing w:line="240" w:lineRule="auto"/>
        <w:ind w:left="720"/>
      </w:pPr>
      <w:r>
        <w:rPr>
          <w:rtl/>
          <w:cs/>
          <w:lang w:val="ar_AE" w:bidi="ar_AE"/>
        </w:rPr>
      </w:r>
      <w:r>
        <w:rPr>
          <w:rtl/>
          <w:cs/>
          <w:lang w:val="ar_AE" w:bidi="ar_AE"/>
        </w:rPr>
        <w:t xml:space="preserve">يتحدَّث بولس عن الأشخاص الذين يكسرون الناموس ويعصونه. </w:t>
      </w:r>
    </w:p>
    <w:p>
      <w:pPr>
        <w:pStyle w:val="ListBullet"/>
        <w:bidi/>
        <w:spacing w:line="240" w:lineRule="auto"/>
        <w:ind w:left="720"/>
      </w:pPr>
      <w:r>
        <w:rPr>
          <w:rtl/>
          <w:cs/>
          <w:lang w:val="ar_AE" w:bidi="ar_AE"/>
        </w:rPr>
      </w:r>
      <w:r>
        <w:rPr>
          <w:rtl/>
          <w:cs/>
          <w:lang w:val="ar_AE" w:bidi="ar_AE"/>
        </w:rPr>
        <w:t>ثم يتحدث بولس عن الذين لا يحترمون الله، والذين يستمرون في فِعْل أشياء خاطئة مع أنهم يعرفون أنها خاطئة.</w:t>
      </w:r>
    </w:p>
    <w:p>
      <w:pPr>
        <w:pStyle w:val="ListBullet"/>
        <w:bidi/>
        <w:spacing w:line="240" w:lineRule="auto"/>
        <w:ind w:left="720"/>
      </w:pPr>
      <w:r>
        <w:rPr>
          <w:rtl/>
          <w:cs/>
          <w:lang w:val="ar_AE" w:bidi="ar_AE"/>
        </w:rPr>
      </w:r>
      <w:r>
        <w:rPr>
          <w:rtl/>
          <w:cs/>
          <w:lang w:val="ar_AE" w:bidi="ar_AE"/>
        </w:rPr>
        <w:t>بعد ذلك يتحدَّث بولس عن أولئك الذين يتصرفون بشكل شرير ولا يهتمون إلا بأمور هذا العالم.</w:t>
      </w:r>
    </w:p>
    <w:p>
      <w:pPr>
        <w:pStyle w:val="ListBullet"/>
        <w:bidi/>
        <w:spacing w:line="240" w:lineRule="auto"/>
        <w:ind w:left="720"/>
      </w:pPr>
      <w:r>
        <w:rPr>
          <w:rtl/>
          <w:cs/>
          <w:lang w:val="ar_AE" w:bidi="ar_AE"/>
        </w:rPr>
      </w:r>
      <w:r>
        <w:rPr>
          <w:rtl/>
          <w:cs/>
          <w:lang w:val="ar_AE" w:bidi="ar_AE"/>
        </w:rPr>
        <w:t>ثم يتحدث بولس عن الذين يقتلون آبائهم أو أمهاتهم، والذين يقتلون أي شخص آخر.</w:t>
      </w:r>
    </w:p>
    <w:p>
      <w:pPr>
        <w:pStyle w:val="ListBullet"/>
        <w:bidi/>
        <w:spacing w:line="240" w:lineRule="auto"/>
        <w:ind w:left="720"/>
      </w:pPr>
      <w:r>
        <w:rPr>
          <w:rtl/>
          <w:cs/>
          <w:lang w:val="ar_AE" w:bidi="ar_AE"/>
        </w:rPr>
      </w:r>
      <w:r>
        <w:rPr>
          <w:rtl/>
          <w:cs/>
          <w:lang w:val="ar_AE" w:bidi="ar_AE"/>
        </w:rPr>
        <w:t>بعد ذلك يتحدث بولس عن الأشخاص الزناة، وعن الرجال الذين ينامون مع رجال آخرين (مضاجعي الذكور).</w:t>
      </w:r>
    </w:p>
    <w:p>
      <w:pPr>
        <w:bidi/>
      </w:pPr>
      <w:r>
        <w:rPr>
          <w:rtl/>
          <w:cs/>
          <w:lang w:val="ar_AE" w:bidi="ar_AE"/>
        </w:rPr>
      </w:r>
      <w:r>
        <w:rPr>
          <w:rtl/>
          <w:cs/>
          <w:lang w:val="ar_AE" w:bidi="ar_AE"/>
        </w:rPr>
        <w:t>توقّفوا هنا وناقشوا هذا السؤال كمجموعة: قد تتذكرون أنه في الخطوة السابقة كنتم قد رويتم قصة عن شخص ارتكب أشياء خاطئة جنسية. عندما رويتم تلك القصة، كيف ناقشتم الأمور المحرَّمة أو الصعبة في ثقافتكم بطريقة مقبولة؟ أوقفوا سماع هذا التسجيل الصوتي هنا.</w:t>
      </w:r>
    </w:p>
    <w:p>
      <w:pPr>
        <w:bidi/>
      </w:pPr>
      <w:r>
        <w:rPr>
          <w:rtl/>
          <w:cs/>
          <w:lang w:val="ar_AE" w:bidi="ar_AE"/>
        </w:rPr>
      </w:r>
      <w:r>
        <w:rPr>
          <w:rtl/>
          <w:cs/>
          <w:lang w:val="ar_AE" w:bidi="ar_AE"/>
        </w:rPr>
        <w:t>يواصل بولس قائمته عندما يتحدَّث عن سارقي الناس (تجار العبيد). وهذا هو الشيء الوحيد الذي يوجد وحده في القائمة. ثم يواصل بولس الحديث عن الأشخاص الذين يكذبون على قضاتهم أو قادتهم، والذين يكذبون بشكل عام. ويختتم بولس قائمته عندما يتكلم عن كل شيء خاطئ يعارض الأخبار السارة.</w:t>
      </w:r>
    </w:p>
    <w:p>
      <w:pPr>
        <w:bidi/>
      </w:pPr>
      <w:r>
        <w:rPr>
          <w:rtl/>
          <w:cs/>
          <w:lang w:val="ar_AE" w:bidi="ar_AE"/>
        </w:rPr>
      </w:r>
      <w:r>
        <w:rPr>
          <w:rtl/>
          <w:cs/>
          <w:lang w:val="ar_AE" w:bidi="ar_AE"/>
        </w:rPr>
        <w:t>وأخيرًا، يعود بولس إلى الأخبار السارة (الإنجيل). يتحدَّث بولس عن الأخبار السارة بفرح شديد وبقوة كبيرة وهو يسبِّح الله من أجل مجد الأخبار السارة. ويشكر بولس الله لأنه أعطاه المهمة ليُخبر الأخبار السارة للآخرين.</w:t>
      </w:r>
    </w:p>
    <w:p>
      <w:pPr>
        <w:bidi/>
      </w:pPr>
      <w:r>
        <w:rPr>
          <w:rtl/>
          <w:cs/>
          <w:lang w:val="ar_AE" w:bidi="ar_AE"/>
        </w:rPr>
      </w:r>
      <w:r>
        <w:rPr>
          <w:rtl/>
          <w:cs/>
          <w:lang w:val="ar_AE" w:bidi="ar_AE"/>
        </w:rPr>
        <w:t>توقّفوا هنا وناقشوا هذا السؤال كمجموعة: عندما تحكون قصة، كيف تؤكدون على أفضل وأكثر الأجزاء إثارة؟ أوقفوا سماع هذا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أثناء قيامكم بذلك، قد ترغبون في وضع رسومات أو أشياء تمثِّل بولس وتيموثاوس والكنيسة في أفسس، والذين يعلِّمون أشياء خاطئة، وكاسري الناموس والمؤمنين. وبينما تبدأون في إعادة سرد قصة هذه الآيات، تذكّروا أن أفكار بولس تنتقل من الصالح – الناموس عندما يُستخدم بالطريقة الصحيحة—إلى السيء—الأشخاص الذين يفعلون أشياء سيئة جدًا—ثم إلى الصالح—الخبر السار عن يسوع. وقد تساعد هذه التنقلات الناس في المجموعة على تصوّر تدفُّق المقطع.</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في هذه الخطوة، استمعوا إلى تيموثاوس الأولى 1: 8 - 11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المؤمنون الذين يستمعون إلى هذه الكلمات</w:t>
      </w:r>
    </w:p>
    <w:p>
      <w:pPr>
        <w:pStyle w:val="ListBullet"/>
        <w:bidi/>
        <w:spacing w:line="240" w:lineRule="auto"/>
        <w:ind w:left="720"/>
      </w:pPr>
      <w:r>
        <w:rPr>
          <w:rtl/>
          <w:cs/>
          <w:lang w:val="ar_AE" w:bidi="ar_AE"/>
        </w:rPr>
      </w:r>
      <w:r>
        <w:rPr>
          <w:rtl/>
          <w:cs/>
          <w:lang w:val="ar_AE" w:bidi="ar_AE"/>
        </w:rPr>
        <w:t>الشخص الذي يقرأ هذه الرسالة بصوت عالٍ</w:t>
      </w:r>
    </w:p>
    <w:p>
      <w:pPr>
        <w:pStyle w:val="ListBullet"/>
        <w:bidi/>
        <w:spacing w:line="240" w:lineRule="auto"/>
        <w:ind w:left="720"/>
      </w:pPr>
      <w:r>
        <w:rPr>
          <w:rtl/>
          <w:cs/>
          <w:lang w:val="ar_AE" w:bidi="ar_AE"/>
        </w:rPr>
      </w:r>
      <w:r>
        <w:rPr>
          <w:rtl/>
          <w:cs/>
          <w:lang w:val="ar_AE" w:bidi="ar_AE"/>
        </w:rPr>
        <w:t>الأشخاص الذين يعلِّمون أشياء خاطئة عن الناموس</w:t>
      </w:r>
    </w:p>
    <w:p>
      <w:pPr>
        <w:pStyle w:val="ListBullet"/>
        <w:bidi/>
        <w:spacing w:line="240" w:lineRule="auto"/>
        <w:ind w:left="720"/>
      </w:pPr>
      <w:r>
        <w:rPr>
          <w:rtl/>
          <w:cs/>
          <w:lang w:val="ar_AE" w:bidi="ar_AE"/>
        </w:rPr>
      </w:r>
      <w:r>
        <w:rPr>
          <w:rtl/>
          <w:cs/>
          <w:lang w:val="ar_AE" w:bidi="ar_AE"/>
        </w:rPr>
        <w:t>الأشخاص الذين يكسرون الناموس ويخطئون بطرق مختلفة</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هذا المقطع يتحدَّث بولس عن أمرين صالحين – الناموس والأخبار السارة عن يسوع. ويقول بولس إن الناموس يُعلِّمنا أن نفعل أشياءَ صالحة، والأخبار السارة عن يسوع تُعلِّمنا أيضًا أن نفعل نفس هذه الأشياء الصالحة. يتحدَّث بولس عن الناموس في الجزء الأول من المقطع. ويتحدَّث بولس عن الأخبار السارة في الجزء الثالث من المقطع. وفي ما بين هذين الأمرين الصالحين، يتحدَّث بولس عن قائمة بالأشخاص الذين يفعلون أفعالًا سيئة جدًا. قد ترغبون في تقسيم الغرفة إلى قسمين: الجانب الصالح والجانب السيئ. عندما تتحدثون عن الناموس، يمكنكم أن تقفوا في الجانب الصالح. وعندما تتحدثون عن قائمة الأشخاص الذين يفعلون أشياء سيئة للغاية، يمكنكم الانتقال إلى الجانب السيئ. وأخيرًا، عندما تتحدثون عن الأخبار السارة، يمكنكم الرجوع إلى الجانب الصالح. قد تساعد هذه التنقلات الناس في المجموعة على أن يختبروا التدفُّق في هذا المقطع.</w:t>
      </w:r>
    </w:p>
    <w:p>
      <w:pPr>
        <w:bidi/>
      </w:pPr>
      <w:r>
        <w:rPr>
          <w:rtl/>
          <w:cs/>
          <w:lang w:val="ar_AE" w:bidi="ar_AE"/>
        </w:rPr>
      </w:r>
      <w:r>
        <w:rPr>
          <w:rtl/>
          <w:cs/>
          <w:lang w:val="ar_AE" w:bidi="ar_AE"/>
        </w:rPr>
        <w:t>وبدءًا من الجانب الجيد من الغرفة، يمكن للشخص الذي يؤدي دور بولس أن يخبِر تيموثاوس والمؤمنين الذين يستمعون إلى الرسالة عن كيف نعرف أن الناموس صالح إن استُخدم بطريقة صالحة. ويقول بولس: "إن الأبرار لا يحتاجون إلى أن يخضعوا للناموس. فهو لم يُوضَع لهم".</w:t>
      </w:r>
    </w:p>
    <w:p>
      <w:pPr>
        <w:bidi/>
      </w:pPr>
      <w:r>
        <w:rPr>
          <w:rtl/>
          <w:cs/>
          <w:lang w:val="ar_AE" w:bidi="ar_AE"/>
        </w:rPr>
      </w:r>
      <w:r>
        <w:rPr>
          <w:rtl/>
          <w:cs/>
          <w:lang w:val="ar_AE" w:bidi="ar_AE"/>
        </w:rPr>
        <w:t>ثم يمكن لبولس أن ينتقل إلى الجانب السيئ من الغرفة ويتحدَّث عن الأنواع المختلفة من كاسري الناموس (الأثمة) والخطاة. ويقول بولس: "إن هؤلاء الأشخاص هم الذين يحتاجون إلى الناموس".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المؤمنين: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يتحدث بولس عن الأشخاص الفُجَّار والخطاة. ويتحدث أيضًا عن الذين هم غير مُقَدَّسين أو دنسين.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تيموثاوس: "ما الذي تشعر به أو تفكر فيه عن هؤلاء الخطاة؟"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يتحدث بولس عن الأشخاص قاتلي الناس، أو حتى الذين يقتلون آبائهم أو أمهاتهم، أو الذين يرتكبون خطايا جنسية.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المؤمنين: "ما الذي تشعر به أو تفكر فيه عن هؤلاء الخطاة؟" قد يقول الشخص أشياء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يتحدث بولس عن سارقي الناس (تجار العبيد) والأشخاص المخادعين.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تفكر في هؤلاء الخطاة؟" قد يقول الشخص أشياء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وأخيرًا، يمكن لبولس أن ينتقل إلى الجانب الصالح مرة أخرى ويقول: «كل تلك الأشياء السيئة وكل ما يشبهها تعارض الأخبار السارة والعجيبة». أبارك الله، لأن الأخبار السارة العظيمة هي أنه حرَّرنا من كل ذلك! وقد أعطاني الله مهمة إخبار الجميع عن ذلك!"</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المُعلِّمين الكذبة: "بماذا تشعر أو تفكّر بخصوص هذه الأخبار السارة؟" قد يقول الشخص أشياء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في هذه الخطوة، استمعوا إلى تيموثاوس الأولى 1: 8 - 11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يخبر بولس تيموثاوس أن </w:t>
      </w:r>
      <w:r>
        <w:rPr>
          <w:b/>
          <w:rtl/>
          <w:cs/>
          <w:lang w:val="ar_AE" w:bidi="ar_AE"/>
        </w:rPr>
        <w:t>الناموس</w:t>
      </w:r>
      <w:r>
        <w:rPr>
          <w:rtl/>
          <w:cs/>
          <w:lang w:val="ar_AE" w:bidi="ar_AE"/>
        </w:rPr>
        <w:t xml:space="preserve"> صالح. عندما يتحدث بولس عن الناموس، فهو يقصد مجموعة التعليمات التي أعطاها الله لموسى منذ زمنٍ طويل، حتى يعرف شعب إسرائيل كيف يعيشون بطريقة تُرضي الله. ويقول بولس إن الناموس بحد ذاته صالح مع أن بعض الناس في كنيسة أفسس علَّموا أشياء خاطئة عن الناموس.</w:t>
      </w:r>
    </w:p>
    <w:p>
      <w:pPr>
        <w:bidi/>
      </w:pPr>
      <w:r>
        <w:rPr>
          <w:rtl/>
          <w:cs/>
          <w:lang w:val="ar_AE" w:bidi="ar_AE"/>
        </w:rPr>
      </w:r>
      <w:r>
        <w:rPr>
          <w:rtl/>
          <w:cs/>
          <w:lang w:val="ar_AE" w:bidi="ar_AE"/>
        </w:rPr>
        <w:t xml:space="preserve">توقّفوا هنا وناقشوا معًا كمجموعة الكلمات أو العبارات التي ستستخدمونها للتعبير عن </w:t>
      </w:r>
      <w:r>
        <w:rPr>
          <w:b/>
          <w:rtl/>
          <w:cs/>
          <w:lang w:val="ar_AE" w:bidi="ar_AE"/>
        </w:rPr>
        <w:t>الناموس</w:t>
      </w:r>
      <w:r>
        <w:rPr>
          <w:rtl/>
          <w:cs/>
          <w:lang w:val="ar_AE" w:bidi="ar_AE"/>
        </w:rPr>
        <w:t xml:space="preserve">. ابحثوا عن كلمة </w:t>
      </w:r>
      <w:r>
        <w:rPr>
          <w:rtl/>
          <w:cs/>
          <w:lang w:val="ar_AE" w:bidi="ar_AE"/>
        </w:rPr>
        <w:t>ناموس (قانون)</w:t>
      </w:r>
      <w:r>
        <w:rPr>
          <w:rtl/>
          <w:cs/>
          <w:lang w:val="ar_AE" w:bidi="ar_AE"/>
        </w:rPr>
        <w:t xml:space="preserve"> في قاموس الكلمات الرئيسية لمزيد من المعلومات. وإذا كنتم قد ترجمتم هذه الكلمة بالفعل في سِفر آخر من الكتاب المُقدَّس، فاستخدموا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ويقول بولس إن الله لم يعط الناموس لتصحيح الأشخاص </w:t>
      </w:r>
      <w:r>
        <w:rPr>
          <w:b/>
          <w:rtl/>
          <w:cs/>
          <w:lang w:val="ar_AE" w:bidi="ar_AE"/>
        </w:rPr>
        <w:t>الأبرار</w:t>
      </w:r>
      <w:r>
        <w:rPr>
          <w:rtl/>
          <w:cs/>
          <w:lang w:val="ar_AE" w:bidi="ar_AE"/>
        </w:rPr>
        <w:t>. عندما يؤمن الناس بيسوع، فإن الله يجعلهم أبرارًا، أى أبرارًا في عيني الله، لذا يرغب هؤلاء الأشخاص في القيام بالأشياء الصحيحة وأن تكون لهم علاقة جيدة مع الله.</w:t>
      </w:r>
    </w:p>
    <w:p>
      <w:pPr>
        <w:bidi/>
      </w:pPr>
      <w:r>
        <w:rPr>
          <w:rtl/>
          <w:cs/>
          <w:lang w:val="ar_AE" w:bidi="ar_AE"/>
        </w:rPr>
      </w:r>
      <w:r>
        <w:rPr>
          <w:rtl/>
          <w:cs/>
          <w:lang w:val="ar_AE" w:bidi="ar_AE"/>
        </w:rPr>
        <w:t xml:space="preserve">توقّفوا هنا وناقشوا معًا كمجموعة الكلمات أو العبارات التي ستستخدمونها للتعبير عن </w:t>
      </w:r>
      <w:r>
        <w:rPr>
          <w:b/>
          <w:rtl/>
          <w:cs/>
          <w:lang w:val="ar_AE" w:bidi="ar_AE"/>
        </w:rPr>
        <w:t>البر</w:t>
      </w:r>
      <w:r>
        <w:rPr>
          <w:rtl/>
          <w:cs/>
          <w:lang w:val="ar_AE" w:bidi="ar_AE"/>
        </w:rPr>
        <w:t xml:space="preserve">. انظروا كلمة </w:t>
      </w:r>
      <w:r>
        <w:rPr>
          <w:rtl/>
          <w:cs/>
          <w:lang w:val="ar_AE" w:bidi="ar_AE"/>
        </w:rPr>
        <w:t>البِرّ</w:t>
      </w:r>
      <w:r>
        <w:rPr>
          <w:rtl/>
          <w:cs/>
          <w:lang w:val="ar_AE" w:bidi="ar_AE"/>
        </w:rPr>
        <w:t xml:space="preserve"> في قاموس الكلمات الرئيسية وذلك لمزيد من المعلومات. وإذا كنتم قد ترجمتم هذه الكلمة بالفعل في سِفر آخر من الكتاب المُقدَّس، فاستخدموا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يعطى بولس الآن قائمة بالأشخاص الذين يكسرون الناموس ويخطئون بطرق مختلفة. أولًا، يتحدَّث بولس عن الأشخاص الذين يكسرون الناموس ويعصونه. </w:t>
      </w:r>
      <w:r>
        <w:rPr>
          <w:b/>
          <w:rtl/>
          <w:cs/>
          <w:lang w:val="ar_AE" w:bidi="ar_AE"/>
        </w:rPr>
        <w:t>الأثمة (كاسرو الناموس)</w:t>
      </w:r>
      <w:r>
        <w:rPr>
          <w:rtl/>
          <w:cs/>
          <w:lang w:val="ar_AE" w:bidi="ar_AE"/>
        </w:rPr>
        <w:t xml:space="preserve"> هم أشخاص يتجاهلون الوصايا أو القوانين ويرفضونها. وفي هذه الحالة، يتحدث بولس عن ناموس الله على وجه التحديد. </w:t>
      </w:r>
      <w:r>
        <w:rPr>
          <w:b/>
          <w:rtl/>
          <w:cs/>
          <w:lang w:val="ar_AE" w:bidi="ar_AE"/>
        </w:rPr>
        <w:t>المتمرِّدون</w:t>
      </w:r>
      <w:r>
        <w:rPr>
          <w:rtl/>
          <w:cs/>
          <w:lang w:val="ar_AE" w:bidi="ar_AE"/>
        </w:rPr>
        <w:t xml:space="preserve"> هم أشخاص يقاومون السلطة أو يرفضونها بشكل عام.</w:t>
      </w:r>
    </w:p>
    <w:p>
      <w:pPr>
        <w:bidi/>
      </w:pPr>
      <w:r>
        <w:rPr>
          <w:rtl/>
          <w:cs/>
          <w:lang w:val="ar_AE" w:bidi="ar_AE"/>
        </w:rPr>
      </w:r>
      <w:r>
        <w:rPr>
          <w:rtl/>
          <w:cs/>
          <w:lang w:val="ar_AE" w:bidi="ar_AE"/>
        </w:rPr>
        <w:t xml:space="preserve">توقّفوا هنا وناقشوا الكلمات أو العبارات التي ستستخدمونها للتعبير عن </w:t>
      </w:r>
      <w:r>
        <w:rPr>
          <w:b/>
          <w:rtl/>
          <w:cs/>
          <w:lang w:val="ar_AE" w:bidi="ar_AE"/>
        </w:rPr>
        <w:t>الأثمة (كاسري الناموس)</w:t>
      </w:r>
      <w:r>
        <w:rPr>
          <w:rtl/>
          <w:cs/>
          <w:lang w:val="ar_AE" w:bidi="ar_AE"/>
        </w:rPr>
        <w:t xml:space="preserve"> و</w:t>
      </w:r>
      <w:r>
        <w:rPr>
          <w:b/>
          <w:rtl/>
          <w:cs/>
          <w:lang w:val="ar_AE" w:bidi="ar_AE"/>
        </w:rPr>
        <w:t>المتمردين</w:t>
      </w:r>
      <w:r>
        <w:rPr>
          <w:rtl/>
          <w:cs/>
          <w:lang w:val="ar_AE" w:bidi="ar_AE"/>
        </w:rPr>
        <w:t>. أوقفوا سماع هذا التسجيل الصوتي هنا.</w:t>
      </w:r>
    </w:p>
    <w:p>
      <w:pPr>
        <w:bidi/>
      </w:pPr>
      <w:r>
        <w:rPr>
          <w:rtl/>
          <w:cs/>
          <w:lang w:val="ar_AE" w:bidi="ar_AE"/>
        </w:rPr>
      </w:r>
      <w:r>
        <w:rPr>
          <w:rtl/>
          <w:cs/>
          <w:lang w:val="ar_AE" w:bidi="ar_AE"/>
        </w:rPr>
        <w:t xml:space="preserve">ثم يتحدَّث بولس عن مجموعة من الناس </w:t>
      </w:r>
      <w:r>
        <w:rPr>
          <w:b/>
          <w:rtl/>
          <w:cs/>
          <w:lang w:val="ar_AE" w:bidi="ar_AE"/>
        </w:rPr>
        <w:t>الفُجَّار</w:t>
      </w:r>
      <w:r>
        <w:rPr>
          <w:rtl/>
          <w:cs/>
          <w:lang w:val="ar_AE" w:bidi="ar_AE"/>
        </w:rPr>
        <w:t xml:space="preserve"> أو الخطاة. يتصرف هؤلاء الناس وكأنه ليس لديهم أي احترام لله. يتحدث بولس أيضًا عن </w:t>
      </w:r>
      <w:r>
        <w:rPr>
          <w:b/>
          <w:rtl/>
          <w:cs/>
          <w:lang w:val="ar_AE" w:bidi="ar_AE"/>
        </w:rPr>
        <w:t>الخطاة</w:t>
      </w:r>
      <w:r>
        <w:rPr>
          <w:rtl/>
          <w:cs/>
          <w:lang w:val="ar_AE" w:bidi="ar_AE"/>
        </w:rPr>
        <w:t>. وهؤلاء هم أشخاص يستمرون في فعل أشياء خاطئة حتى مع أنهم يعرفون أنها خاطئة.</w:t>
      </w:r>
    </w:p>
    <w:p>
      <w:pPr>
        <w:bidi/>
      </w:pPr>
      <w:r>
        <w:rPr>
          <w:rtl/>
          <w:cs/>
          <w:lang w:val="ar_AE" w:bidi="ar_AE"/>
        </w:rPr>
      </w:r>
      <w:r>
        <w:rPr>
          <w:rtl/>
          <w:cs/>
          <w:lang w:val="ar_AE" w:bidi="ar_AE"/>
        </w:rPr>
        <w:t xml:space="preserve">توقّفوا هنا وناقشوا الكلمات أو العبارات التي ستستخدمونها للتعبير عن </w:t>
      </w:r>
      <w:r>
        <w:rPr>
          <w:b/>
          <w:rtl/>
          <w:cs/>
          <w:lang w:val="ar_AE" w:bidi="ar_AE"/>
        </w:rPr>
        <w:t>الفُجَّار</w:t>
      </w:r>
      <w:r>
        <w:rPr>
          <w:rtl/>
          <w:cs/>
          <w:lang w:val="ar_AE" w:bidi="ar_AE"/>
        </w:rPr>
        <w:t xml:space="preserve"> و</w:t>
      </w:r>
      <w:r>
        <w:rPr>
          <w:b/>
          <w:rtl/>
          <w:cs/>
          <w:lang w:val="ar_AE" w:bidi="ar_AE"/>
        </w:rPr>
        <w:t>الخطاة</w:t>
      </w:r>
      <w:r>
        <w:rPr>
          <w:rtl/>
          <w:cs/>
          <w:lang w:val="ar_AE" w:bidi="ar_AE"/>
        </w:rPr>
        <w:t xml:space="preserve">. وهذه الكلمات تشبه جدًا بعضها البعض. وفي بعض اللغات قد يكون من الضروري دمج هذه الكلمات. انظروا تعبير </w:t>
      </w:r>
      <w:r>
        <w:rPr>
          <w:rtl/>
          <w:cs/>
          <w:lang w:val="ar_AE" w:bidi="ar_AE"/>
        </w:rPr>
        <w:t>خطية</w:t>
      </w:r>
      <w:r>
        <w:rPr>
          <w:rtl/>
          <w:cs/>
          <w:lang w:val="ar_AE" w:bidi="ar_AE"/>
        </w:rPr>
        <w:t xml:space="preserve"> وتعبير </w:t>
      </w:r>
      <w:r>
        <w:rPr>
          <w:b/>
          <w:rtl/>
          <w:cs/>
          <w:lang w:val="ar_AE" w:bidi="ar_AE"/>
        </w:rPr>
        <w:t>فاجر</w:t>
      </w:r>
      <w:r>
        <w:rPr>
          <w:rtl/>
          <w:cs/>
          <w:lang w:val="ar_AE" w:bidi="ar_AE"/>
        </w:rPr>
        <w:t xml:space="preserve"> في قاموس الكلمات الرئيسية وذلك لمزيد من المعلومات. وإذا كنتم قد ترجمتم هاتَين الكلمتَين من قبل في سِفر آخر من الكتاب المُقَدَّس، فاستخدموا الكلمتَين عينهما اللتَين استخدمتموهما هناك. أوقفوا سماع هذا التسجيل الصوتي هنا.</w:t>
      </w:r>
    </w:p>
    <w:p>
      <w:pPr>
        <w:bidi/>
      </w:pPr>
      <w:r>
        <w:rPr>
          <w:rtl/>
          <w:cs/>
          <w:lang w:val="ar_AE" w:bidi="ar_AE"/>
        </w:rPr>
      </w:r>
      <w:r>
        <w:rPr>
          <w:rtl/>
          <w:cs/>
          <w:lang w:val="ar_AE" w:bidi="ar_AE"/>
        </w:rPr>
        <w:t xml:space="preserve">يذكر بولس مجموعتين أُخريين وهما متشابهتان جدًا. المجموعة الأولى هي أولئك </w:t>
      </w:r>
      <w:r>
        <w:rPr>
          <w:b/>
          <w:rtl/>
          <w:cs/>
          <w:lang w:val="ar_AE" w:bidi="ar_AE"/>
        </w:rPr>
        <w:t>غير المقدَّسين</w:t>
      </w:r>
      <w:r>
        <w:rPr>
          <w:rtl/>
          <w:cs/>
          <w:lang w:val="ar_AE" w:bidi="ar_AE"/>
        </w:rPr>
        <w:t xml:space="preserve">، أي الذين يفعلون أشياء لا تُرضي الله. هؤلاء الناس يتصرفون بطريقة شريرة كما لو أن الله ليس مهمًا. ويقول بولس إن المجموعة الثانية هم </w:t>
      </w:r>
      <w:r>
        <w:rPr>
          <w:b/>
          <w:rtl/>
          <w:cs/>
          <w:lang w:val="ar_AE" w:bidi="ar_AE"/>
        </w:rPr>
        <w:t>الدنسون</w:t>
      </w:r>
      <w:r>
        <w:rPr>
          <w:rtl/>
          <w:cs/>
          <w:lang w:val="ar_AE" w:bidi="ar_AE"/>
        </w:rPr>
        <w:t>، أي الأشخاص الذين لا يحترمون الله. هؤلاء الناس يهتمون فقط بالأشياء التي في هذا العالم.</w:t>
      </w:r>
    </w:p>
    <w:p>
      <w:pPr>
        <w:bidi/>
      </w:pPr>
      <w:r>
        <w:rPr>
          <w:rtl/>
          <w:cs/>
          <w:lang w:val="ar_AE" w:bidi="ar_AE"/>
        </w:rPr>
      </w:r>
      <w:r>
        <w:rPr>
          <w:rtl/>
          <w:cs/>
          <w:lang w:val="ar_AE" w:bidi="ar_AE"/>
        </w:rPr>
        <w:t xml:space="preserve">توقّفوا هنا وناقشوا الكلمات أو العبارات التي ستستخدمونها للتعبير عن </w:t>
      </w:r>
      <w:r>
        <w:rPr>
          <w:b/>
          <w:rtl/>
          <w:cs/>
          <w:lang w:val="ar_AE" w:bidi="ar_AE"/>
        </w:rPr>
        <w:t>غير المُقَدَّسين</w:t>
      </w:r>
      <w:r>
        <w:rPr>
          <w:rtl/>
          <w:cs/>
          <w:lang w:val="ar_AE" w:bidi="ar_AE"/>
        </w:rPr>
        <w:t xml:space="preserve"> و</w:t>
      </w:r>
      <w:r>
        <w:rPr>
          <w:b/>
          <w:rtl/>
          <w:cs/>
          <w:lang w:val="ar_AE" w:bidi="ar_AE"/>
        </w:rPr>
        <w:t>الدنسين</w:t>
      </w:r>
      <w:r>
        <w:rPr>
          <w:rtl/>
          <w:cs/>
          <w:lang w:val="ar_AE" w:bidi="ar_AE"/>
        </w:rPr>
        <w:t xml:space="preserve">. انظروا كلمة </w:t>
      </w:r>
      <w:r>
        <w:rPr>
          <w:b/>
          <w:rtl/>
          <w:cs/>
          <w:lang w:val="ar_AE" w:bidi="ar_AE"/>
        </w:rPr>
        <w:t>دَنِس</w:t>
      </w:r>
      <w:r>
        <w:rPr>
          <w:rtl/>
          <w:cs/>
          <w:lang w:val="ar_AE" w:bidi="ar_AE"/>
        </w:rPr>
        <w:t xml:space="preserve"> في قاموس الكلمات الرئيسية لمزيدٍ من المعلومات. وهذه الكلمات تشبه جدًا بعضها البعض. وفي بعض اللغات قد يكون من الضروري دمج هذه الكلمات. أوقفوا سماع هذا التسجيل الصوتي هنا.</w:t>
      </w:r>
    </w:p>
    <w:p>
      <w:pPr>
        <w:bidi/>
      </w:pPr>
      <w:r>
        <w:rPr>
          <w:rtl/>
          <w:cs/>
          <w:lang w:val="ar_AE" w:bidi="ar_AE"/>
        </w:rPr>
      </w:r>
      <w:r>
        <w:rPr>
          <w:rtl/>
          <w:cs/>
          <w:lang w:val="ar_AE" w:bidi="ar_AE"/>
        </w:rPr>
        <w:t xml:space="preserve">والآن يتحدَّث بولس عن </w:t>
      </w:r>
      <w:r>
        <w:rPr>
          <w:b/>
          <w:rtl/>
          <w:cs/>
          <w:lang w:val="ar_AE" w:bidi="ar_AE"/>
        </w:rPr>
        <w:t>الذين يقتلون آبائهم أو أمهاتهم</w:t>
      </w:r>
      <w:r>
        <w:rPr>
          <w:rtl/>
          <w:cs/>
          <w:lang w:val="ar_AE" w:bidi="ar_AE"/>
        </w:rPr>
        <w:t xml:space="preserve">. ثم يتحدث بولس عن </w:t>
      </w:r>
      <w:r>
        <w:rPr>
          <w:b/>
          <w:rtl/>
          <w:cs/>
          <w:lang w:val="ar_AE" w:bidi="ar_AE"/>
        </w:rPr>
        <w:t>القَتَلة</w:t>
      </w:r>
      <w:r>
        <w:rPr>
          <w:rtl/>
          <w:cs/>
          <w:lang w:val="ar_AE" w:bidi="ar_AE"/>
        </w:rPr>
        <w:t>، أي الأشخاص الذين يقتلون أي شخص آخر.</w:t>
      </w:r>
    </w:p>
    <w:p>
      <w:pPr>
        <w:bidi/>
      </w:pPr>
      <w:r>
        <w:rPr>
          <w:rtl/>
          <w:cs/>
          <w:lang w:val="ar_AE" w:bidi="ar_AE"/>
        </w:rPr>
      </w:r>
      <w:r>
        <w:rPr>
          <w:rtl/>
          <w:cs/>
          <w:lang w:val="ar_AE" w:bidi="ar_AE"/>
        </w:rPr>
        <w:t>توقّفوا هنا وناقشوا الكلمات أو العبارات التي ستستخدمونها للتعبير عن القتل والقتلة. أوقفوا سماع هذا التسجيل الصوتي هنا.</w:t>
      </w:r>
    </w:p>
    <w:p>
      <w:pPr>
        <w:bidi/>
      </w:pPr>
      <w:r>
        <w:rPr>
          <w:rtl/>
          <w:cs/>
          <w:lang w:val="ar_AE" w:bidi="ar_AE"/>
        </w:rPr>
      </w:r>
      <w:r>
        <w:rPr>
          <w:rtl/>
          <w:cs/>
          <w:lang w:val="ar_AE" w:bidi="ar_AE"/>
        </w:rPr>
        <w:t xml:space="preserve">يتحدث بولس الآن عن الأشخاص </w:t>
      </w:r>
      <w:r>
        <w:rPr>
          <w:b/>
          <w:rtl/>
          <w:cs/>
          <w:lang w:val="ar_AE" w:bidi="ar_AE"/>
        </w:rPr>
        <w:t>الزناة</w:t>
      </w:r>
      <w:r>
        <w:rPr>
          <w:rtl/>
          <w:cs/>
          <w:lang w:val="ar_AE" w:bidi="ar_AE"/>
        </w:rPr>
        <w:t xml:space="preserve">. ويتحدث هذا عن أي وقت يمارس فيه الناس علاقات جنسية خارج إطار الزواج بين رجل وامرأة. ثم يذكر بولس نوعًا معينًا من الخطية الجنسية، أي </w:t>
      </w:r>
      <w:r>
        <w:rPr>
          <w:b/>
          <w:rtl/>
          <w:cs/>
          <w:lang w:val="ar_AE" w:bidi="ar_AE"/>
        </w:rPr>
        <w:t>الشذوذ الجنسي (المثلية)</w:t>
      </w:r>
      <w:r>
        <w:rPr>
          <w:rtl/>
          <w:cs/>
          <w:lang w:val="ar_AE" w:bidi="ar_AE"/>
        </w:rPr>
        <w:t>. وهؤلاء هم رجال يقيمون علاقات جنسية مع رجال آخرين.</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الزنا (الفجور الجنسي)</w:t>
      </w:r>
      <w:r>
        <w:rPr>
          <w:rtl/>
          <w:cs/>
          <w:lang w:val="ar_AE" w:bidi="ar_AE"/>
        </w:rPr>
        <w:t xml:space="preserve">. انظروا تعبير </w:t>
      </w:r>
      <w:r>
        <w:rPr>
          <w:rtl/>
          <w:cs/>
          <w:lang w:val="ar_AE" w:bidi="ar_AE"/>
        </w:rPr>
        <w:t>الزنا (الفجور الجنسي)</w:t>
      </w:r>
      <w:r>
        <w:rPr>
          <w:rtl/>
          <w:cs/>
          <w:lang w:val="ar_AE" w:bidi="ar_AE"/>
        </w:rPr>
        <w:t xml:space="preserve"> في قاموس الكلمات الرئيسية لمزيد من المعلومات. وإذا كنتم قد ترجمتم هذه الكلمة بالفعل في سِفر آخر من الكتاب المُقدَّس، فاستخدموا الكلمة ذاتها التي استخدمتموها هناك. ناقشوا معًا الكلمات أو العبارات التي ستستخدمونها للتعبير عن </w:t>
      </w:r>
      <w:r>
        <w:rPr>
          <w:b/>
          <w:rtl/>
          <w:cs/>
          <w:lang w:val="ar_AE" w:bidi="ar_AE"/>
        </w:rPr>
        <w:t>الشذوذ الجنسي (المثلية)</w:t>
      </w:r>
      <w:r>
        <w:rPr>
          <w:rtl/>
          <w:cs/>
          <w:lang w:val="ar_AE" w:bidi="ar_AE"/>
        </w:rPr>
        <w:t>. أوقفوا سماع هذا التسجيل الصوتي هنا.</w:t>
      </w:r>
    </w:p>
    <w:p>
      <w:pPr>
        <w:bidi/>
      </w:pPr>
      <w:r>
        <w:rPr>
          <w:rtl/>
          <w:cs/>
          <w:lang w:val="ar_AE" w:bidi="ar_AE"/>
        </w:rPr>
      </w:r>
      <w:r>
        <w:rPr>
          <w:rtl/>
          <w:cs/>
          <w:lang w:val="ar_AE" w:bidi="ar_AE"/>
        </w:rPr>
        <w:t xml:space="preserve">والآن يذكر بولس </w:t>
      </w:r>
      <w:r>
        <w:rPr>
          <w:b/>
          <w:rtl/>
          <w:cs/>
          <w:lang w:val="ar_AE" w:bidi="ar_AE"/>
        </w:rPr>
        <w:t>سارقي الناس (تجار العبيد)</w:t>
      </w:r>
      <w:r>
        <w:rPr>
          <w:rtl/>
          <w:cs/>
          <w:lang w:val="ar_AE" w:bidi="ar_AE"/>
        </w:rPr>
        <w:t xml:space="preserve"> أو الخاطفين. وهؤلاء هم الأشخاص الذين يأسرون الآخرين ثم يبيعونهم كعبيد.</w:t>
      </w:r>
    </w:p>
    <w:p>
      <w:pPr>
        <w:bidi/>
      </w:pPr>
      <w:r>
        <w:rPr>
          <w:rtl/>
          <w:cs/>
          <w:lang w:val="ar_AE" w:bidi="ar_AE"/>
        </w:rPr>
      </w:r>
      <w:r>
        <w:rPr>
          <w:rtl/>
          <w:cs/>
          <w:lang w:val="ar_AE" w:bidi="ar_AE"/>
        </w:rPr>
        <w:t xml:space="preserve">توقّفوا هنا وناقشوا الكلمات أو العبارات التي ستستخدمونها للتعبير عن </w:t>
      </w:r>
      <w:r>
        <w:rPr>
          <w:b/>
          <w:rtl/>
          <w:cs/>
          <w:lang w:val="ar_AE" w:bidi="ar_AE"/>
        </w:rPr>
        <w:t>سارقي الناس (تجار العبيد)</w:t>
      </w:r>
      <w:r>
        <w:rPr>
          <w:rtl/>
          <w:cs/>
          <w:lang w:val="ar_AE" w:bidi="ar_AE"/>
        </w:rPr>
        <w:t xml:space="preserve">. انظروا كلمة </w:t>
      </w:r>
      <w:r>
        <w:rPr>
          <w:rtl/>
          <w:cs/>
          <w:lang w:val="ar_AE" w:bidi="ar_AE"/>
        </w:rPr>
        <w:t>عبْد</w:t>
      </w:r>
      <w:r>
        <w:rPr>
          <w:rtl/>
          <w:cs/>
          <w:lang w:val="ar_AE" w:bidi="ar_AE"/>
        </w:rPr>
        <w:t xml:space="preserve"> في قاموس الكلمات الرئيسية للمزيد من المعلومات. وإذا كنتم قد ترجمتم هذه الكلمات في سِفر آخر من الكتاب المُقَدَّس، استخدموا نفس الكلمات التي استخدمتموها هناك. أوقفوا سماع هذا التسجيل الصوتي هنا.</w:t>
      </w:r>
    </w:p>
    <w:p>
      <w:pPr>
        <w:bidi/>
      </w:pPr>
      <w:r>
        <w:rPr>
          <w:rtl/>
          <w:cs/>
          <w:lang w:val="ar_AE" w:bidi="ar_AE"/>
        </w:rPr>
      </w:r>
      <w:r>
        <w:rPr>
          <w:rtl/>
          <w:cs/>
          <w:lang w:val="ar_AE" w:bidi="ar_AE"/>
        </w:rPr>
        <w:t xml:space="preserve">بعد ذلك يتحدث بولس عن طريقتين مختلفتين يستخدمهما الناس في الكذب. يتحدث بولس أولًا عن الكذابين بشكل عام، أي الأشخاص الذين يقولون أشياءً يعرفها هؤلاء الناس بأنها غير صحيحة. أما المجموعة الثانية فهي </w:t>
      </w:r>
      <w:r>
        <w:rPr>
          <w:b/>
          <w:rtl/>
          <w:cs/>
          <w:lang w:val="ar_AE" w:bidi="ar_AE"/>
        </w:rPr>
        <w:t>الحانثون</w:t>
      </w:r>
      <w:r>
        <w:rPr>
          <w:rtl/>
          <w:cs/>
          <w:lang w:val="ar_AE" w:bidi="ar_AE"/>
        </w:rPr>
        <w:t>. وهؤلاء هم الذين أقسموا قَسَمًا أن يقولوا الحق أمام قضاة أو حاكم، ثم كذبوا على القضاة أو الحاكم.</w:t>
      </w:r>
    </w:p>
    <w:p>
      <w:pPr>
        <w:bidi/>
      </w:pPr>
      <w:r>
        <w:rPr>
          <w:rtl/>
          <w:cs/>
          <w:lang w:val="ar_AE" w:bidi="ar_AE"/>
        </w:rPr>
      </w:r>
      <w:r>
        <w:rPr>
          <w:rtl/>
          <w:cs/>
          <w:lang w:val="ar_AE" w:bidi="ar_AE"/>
        </w:rPr>
        <w:t xml:space="preserve">توقّفوا هنا وناقشوا الكلمات أو العبارات التي ستستخدمونها للتعبير عن </w:t>
      </w:r>
      <w:r>
        <w:rPr>
          <w:b/>
          <w:rtl/>
          <w:cs/>
          <w:lang w:val="ar_AE" w:bidi="ar_AE"/>
        </w:rPr>
        <w:t>الكاذبين</w:t>
      </w:r>
      <w:r>
        <w:rPr>
          <w:rtl/>
          <w:cs/>
          <w:lang w:val="ar_AE" w:bidi="ar_AE"/>
        </w:rPr>
        <w:t xml:space="preserve"> و</w:t>
      </w:r>
      <w:r>
        <w:rPr>
          <w:b/>
          <w:rtl/>
          <w:cs/>
          <w:lang w:val="ar_AE" w:bidi="ar_AE"/>
        </w:rPr>
        <w:t>الحانثين</w:t>
      </w:r>
      <w:r>
        <w:rPr>
          <w:rtl/>
          <w:cs/>
          <w:lang w:val="ar_AE" w:bidi="ar_AE"/>
        </w:rPr>
        <w:t>. أوقفوا سماع هذا التسجيل الصوتي هنا.</w:t>
      </w:r>
    </w:p>
    <w:p>
      <w:pPr>
        <w:bidi/>
      </w:pPr>
      <w:r>
        <w:rPr>
          <w:rtl/>
          <w:cs/>
          <w:lang w:val="ar_AE" w:bidi="ar_AE"/>
        </w:rPr>
      </w:r>
      <w:r>
        <w:rPr>
          <w:rtl/>
          <w:cs/>
          <w:lang w:val="ar_AE" w:bidi="ar_AE"/>
        </w:rPr>
        <w:t xml:space="preserve">وأخيرًا، يُنهي بولس قائمته بعبارة عامة تتضمن كل الأشياء السيئة الأخرى التي لا تُرضي الله. ويُذَكِّر بولس تيموثاوس بأن التعاليم الصحيحة، أو </w:t>
      </w:r>
      <w:r>
        <w:rPr>
          <w:b/>
          <w:rtl/>
          <w:cs/>
          <w:lang w:val="ar_AE" w:bidi="ar_AE"/>
        </w:rPr>
        <w:t>التعليم الصحيح (العقيدة السليمة)</w:t>
      </w:r>
      <w:r>
        <w:rPr>
          <w:rtl/>
          <w:cs/>
          <w:lang w:val="ar_AE" w:bidi="ar_AE"/>
        </w:rPr>
        <w:t xml:space="preserve">، هو عن </w:t>
      </w:r>
      <w:r>
        <w:rPr>
          <w:b/>
          <w:rtl/>
          <w:cs/>
          <w:lang w:val="ar_AE" w:bidi="ar_AE"/>
        </w:rPr>
        <w:t>الأخبار السارة</w:t>
      </w:r>
      <w:r>
        <w:rPr>
          <w:rtl/>
          <w:cs/>
          <w:lang w:val="ar_AE" w:bidi="ar_AE"/>
        </w:rPr>
        <w:t xml:space="preserve"> التي تخص يسوع، والتي تمنعنا من فعل هذه الأمور. استخدموا نفس الكلمة التي استخدمتموها في المقاطع السابقة للإشارة إلى التعليم أو العقيدة، وابحثوا عن كلمة </w:t>
      </w:r>
      <w:r>
        <w:rPr>
          <w:b/>
          <w:rtl/>
          <w:cs/>
          <w:lang w:val="ar_AE" w:bidi="ar_AE"/>
        </w:rPr>
        <w:t>التعليم (العقيدة)</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 xml:space="preserve">توقّفوا هنا وناقشوا معًا الكلمات أو العبارات التي ستستخدمونها للتعبير عن "الأخبار السارة" و"التعليم الصحيح" أو العقيدة السليمة. انظروا مصطلح </w:t>
      </w:r>
      <w:r>
        <w:rPr>
          <w:rtl/>
          <w:cs/>
          <w:lang w:val="ar_AE" w:bidi="ar_AE"/>
        </w:rPr>
        <w:t>الأخبار السارة</w:t>
      </w:r>
      <w:r>
        <w:rPr>
          <w:rtl/>
          <w:cs/>
          <w:lang w:val="ar_AE" w:bidi="ar_AE"/>
        </w:rPr>
        <w:t xml:space="preserve"> و</w:t>
      </w:r>
      <w:r>
        <w:rPr>
          <w:b/>
          <w:rtl/>
          <w:cs/>
          <w:lang w:val="ar_AE" w:bidi="ar_AE"/>
        </w:rPr>
        <w:t>التعليم (العقيدة)</w:t>
      </w:r>
      <w:r>
        <w:rPr>
          <w:rtl/>
          <w:cs/>
          <w:lang w:val="ar_AE" w:bidi="ar_AE"/>
        </w:rPr>
        <w:t xml:space="preserve"> في قاموس الكلمات الرئيسية لمزيد من المعلومات. إذا كنتم قد ترجمتم هذه الكلمات بالفعل في سِفر آخر من الكتاب المُقَدَّس، فاستخدموا نفس الكلمات التي استخدمتموها هناك. أوقفوا سماع هذا التسجيل الصوتي هنا.</w:t>
      </w:r>
    </w:p>
    <w:p>
      <w:pPr>
        <w:bidi/>
      </w:pPr>
      <w:r>
        <w:rPr>
          <w:rtl/>
          <w:cs/>
          <w:lang w:val="ar_AE" w:bidi="ar_AE"/>
        </w:rPr>
      </w:r>
      <w:r>
        <w:rPr>
          <w:rtl/>
          <w:cs/>
          <w:lang w:val="ar_AE" w:bidi="ar_AE"/>
        </w:rPr>
        <w:t xml:space="preserve">ويختتم بولس هذا المقطع بقوله إن الأخبار السارة التي تخص الله </w:t>
      </w:r>
      <w:r>
        <w:rPr>
          <w:b/>
          <w:rtl/>
          <w:cs/>
          <w:lang w:val="ar_AE" w:bidi="ar_AE"/>
        </w:rPr>
        <w:t>مجيدة</w:t>
      </w:r>
      <w:r>
        <w:rPr>
          <w:rtl/>
          <w:cs/>
          <w:lang w:val="ar_AE" w:bidi="ar_AE"/>
        </w:rPr>
        <w:t xml:space="preserve"> أي مليئة </w:t>
      </w:r>
      <w:r>
        <w:rPr>
          <w:b/>
          <w:rtl/>
          <w:cs/>
          <w:lang w:val="ar_AE" w:bidi="ar_AE"/>
        </w:rPr>
        <w:t>بالمجد</w:t>
      </w:r>
      <w:r>
        <w:rPr>
          <w:rtl/>
          <w:cs/>
          <w:lang w:val="ar_AE" w:bidi="ar_AE"/>
        </w:rPr>
        <w:t>.</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مجيدة</w:t>
      </w:r>
      <w:r>
        <w:rPr>
          <w:rtl/>
          <w:cs/>
          <w:lang w:val="ar_AE" w:bidi="ar_AE"/>
        </w:rPr>
        <w:t xml:space="preserve"> أو </w:t>
      </w:r>
      <w:r>
        <w:rPr>
          <w:b/>
          <w:rtl/>
          <w:cs/>
          <w:lang w:val="ar_AE" w:bidi="ar_AE"/>
        </w:rPr>
        <w:t>مجد</w:t>
      </w:r>
      <w:r>
        <w:rPr>
          <w:rtl/>
          <w:cs/>
          <w:lang w:val="ar_AE" w:bidi="ar_AE"/>
        </w:rPr>
        <w:t xml:space="preserve">. وابحثوا عن كلمة </w:t>
      </w:r>
      <w:r>
        <w:rPr>
          <w:rtl/>
          <w:cs/>
          <w:lang w:val="ar_AE" w:bidi="ar_AE"/>
        </w:rPr>
        <w:t>مجد</w:t>
      </w:r>
      <w:r>
        <w:rPr>
          <w:rtl/>
          <w:cs/>
          <w:lang w:val="ar_AE" w:bidi="ar_AE"/>
        </w:rPr>
        <w:t xml:space="preserve"> في قاموس الكلمات الرئيسية للمزيد من المعلومات. وإذا كنتم قد ترجمتم هذه الكلمة بالفعل في سِفر آخر من الكتاب المُقدَّس، فاستخدموا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ثم يقول بولس شيئًا آخر عن الله. فهو يقول إن الله </w:t>
      </w:r>
      <w:r>
        <w:rPr>
          <w:b/>
          <w:rtl/>
          <w:cs/>
          <w:lang w:val="ar_AE" w:bidi="ar_AE"/>
        </w:rPr>
        <w:t>مُبارك</w:t>
      </w:r>
      <w:r>
        <w:rPr>
          <w:rtl/>
          <w:cs/>
          <w:lang w:val="ar_AE" w:bidi="ar_AE"/>
        </w:rPr>
        <w:t>. ويسبِّح بولس الله ويشكر الله على صلاحه.</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يبارك (مُبارَك)</w:t>
      </w:r>
      <w:r>
        <w:rPr>
          <w:rtl/>
          <w:cs/>
          <w:lang w:val="ar_AE" w:bidi="ar_AE"/>
        </w:rPr>
        <w:t xml:space="preserve">. راجعوا قاموس الكلمات الرئيسية للحصول على مزيد من المعلومات عن كلمة </w:t>
      </w:r>
      <w:r>
        <w:rPr>
          <w:rtl/>
          <w:cs/>
          <w:lang w:val="ar_AE" w:bidi="ar_AE"/>
        </w:rPr>
        <w:t>يبارك</w:t>
      </w:r>
      <w:r>
        <w:rPr>
          <w:rtl/>
          <w:cs/>
          <w:lang w:val="ar_AE" w:bidi="ar_AE"/>
        </w:rPr>
        <w:t>. وإذا كنتم قد ترجمتم هذه الكلمة بالفعل في سِفر آخر من الكتاب المُقدَّس، فاستخدموا الكلمة ذاتها التي استخدمتموها هناك. أوقفوا سماع هذا التسجيل الصوتي هنا.</w:t>
      </w:r>
    </w:p>
    <w:p>
      <w:pPr>
        <w:bidi/>
      </w:pPr>
      <w:r>
        <w:rPr>
          <w:rtl/>
          <w:cs/>
          <w:lang w:val="ar_AE" w:bidi="ar_AE"/>
        </w:rPr>
      </w:r>
      <w:r>
        <w:rPr>
          <w:rtl/>
          <w:cs/>
          <w:lang w:val="ar_AE" w:bidi="ar_AE"/>
        </w:rPr>
        <w:t>وأخيرًا يقول بولس إن الله أعطاه مهمة إخبار الآخرين بهذه الأخبار السارة المجيدة.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تيموثاوس الأولى 1: 8 -11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الأولى 1:12–20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تيموثاوس الأولى 1: 12 -20 واحفظوه في قلوبكم.</w:t>
      </w:r>
    </w:p>
    <w:p>
      <w:pPr>
        <w:bidi/>
      </w:pPr>
      <w:r>
        <w:rPr>
          <w:rtl/>
          <w:cs/>
          <w:lang w:val="ar_AE" w:bidi="ar_AE"/>
        </w:rPr>
      </w:r>
      <w:r>
        <w:rPr>
          <w:rtl/>
          <w:cs/>
          <w:lang w:val="ar_AE" w:bidi="ar_AE"/>
        </w:rPr>
        <w:t>استمعوا إلى نسخة صوتية من تيموثاوس الأولى 1: 12- 20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تيموثاوس الأولى 1: 12- 20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هذا المقطع، يشعر بولس بالامتنان لرحمة الله وكيف دعاه ليخدمه. ويُذَكِّر بولس أيضًا تيموثاوس أن يستمر في الثقة بالله وأن يفعل ما يعرف تيموثاوس أنه صواب.</w:t>
      </w:r>
    </w:p>
    <w:p>
      <w:pPr>
        <w:bidi/>
      </w:pPr>
      <w:r>
        <w:rPr>
          <w:rtl/>
          <w:cs/>
          <w:lang w:val="ar_AE" w:bidi="ar_AE"/>
        </w:rPr>
      </w:r>
      <w:r>
        <w:rPr>
          <w:rtl/>
          <w:cs/>
          <w:lang w:val="ar_AE" w:bidi="ar_AE"/>
        </w:rPr>
        <w:t>توقّفوا هنا وشاركوا قصة عن مُرشد في مجتمعكم قام بتوجيه شخص أصغر سنًا في دور قيادي. أوقفوا سماع هذا التسجيل الصوتي هنا.</w:t>
      </w:r>
    </w:p>
    <w:p>
      <w:pPr>
        <w:bidi/>
      </w:pPr>
      <w:r>
        <w:rPr>
          <w:rtl/>
          <w:cs/>
          <w:lang w:val="ar_AE" w:bidi="ar_AE"/>
        </w:rPr>
      </w:r>
      <w:r>
        <w:rPr>
          <w:rtl/>
          <w:cs/>
          <w:lang w:val="ar_AE" w:bidi="ar_AE"/>
        </w:rPr>
        <w:t>يبدأ بولس بشكر المسيح يسوع مباشرة. وهو يشكر يسوع لأنه جعله قويًا، وأنه حسِب بولس أمينًا ليسوع، ولأنه قام بتعيينه لكي يخدمه.</w:t>
      </w:r>
    </w:p>
    <w:p>
      <w:pPr>
        <w:bidi/>
      </w:pPr>
      <w:r>
        <w:rPr>
          <w:rtl/>
          <w:cs/>
          <w:lang w:val="ar_AE" w:bidi="ar_AE"/>
        </w:rPr>
      </w:r>
      <w:r>
        <w:rPr>
          <w:rtl/>
          <w:cs/>
          <w:lang w:val="ar_AE" w:bidi="ar_AE"/>
        </w:rPr>
        <w:t>توقّفوا هنا وناقشوا هذا السؤال كمجموعة: كيف يُظهر الناس في مجتمعكم امتنانهم على الفرص المهمة التي أعطاها لهم القادة؟ أوقفوا سماع هذا التسجيل الصوتي هنا.</w:t>
      </w:r>
    </w:p>
    <w:p>
      <w:pPr>
        <w:bidi/>
      </w:pPr>
      <w:r>
        <w:rPr>
          <w:rtl/>
          <w:cs/>
          <w:lang w:val="ar_AE" w:bidi="ar_AE"/>
        </w:rPr>
      </w:r>
      <w:r>
        <w:rPr>
          <w:rtl/>
          <w:cs/>
          <w:lang w:val="ar_AE" w:bidi="ar_AE"/>
        </w:rPr>
        <w:t>يتذكر بولس ماضيه. ويصف بولس نفسه بأنه رجل قد أهان (جدَّف على) الله وأنه كان مضطهدًا للمؤمنين. ستتذكرون أنه قبل أن يصبح بولس مؤمنًا، كان يضطهد أعضاء الكنيسة. ويقول بولس إن الله رَحمه، أي عامله بلطف وأعطاه رحمة، لأنه كان قد فعل هذه الأشياء قبل أن يدرك أو يؤمن بيسوع.</w:t>
      </w:r>
    </w:p>
    <w:p>
      <w:pPr>
        <w:bidi/>
      </w:pPr>
      <w:r>
        <w:rPr>
          <w:rtl/>
          <w:cs/>
          <w:lang w:val="ar_AE" w:bidi="ar_AE"/>
        </w:rPr>
      </w:r>
      <w:r>
        <w:rPr>
          <w:rtl/>
          <w:cs/>
          <w:lang w:val="ar_AE" w:bidi="ar_AE"/>
        </w:rPr>
        <w:t>توقّفوا هنا وشاركوا قصة عن شخص في مجتمعكم غيَّر معتقداته أو أفعاله بطريقة كبيرة. كيف استجاب الآخرون لكيفية تغيُّر هذا الشخص؟ أوقفوا سماع هذا التسجيل الصوتي هنا.</w:t>
      </w:r>
    </w:p>
    <w:p>
      <w:pPr>
        <w:bidi/>
      </w:pPr>
      <w:r>
        <w:rPr>
          <w:rtl/>
          <w:cs/>
          <w:lang w:val="ar_AE" w:bidi="ar_AE"/>
        </w:rPr>
      </w:r>
      <w:r>
        <w:rPr>
          <w:rtl/>
          <w:cs/>
          <w:lang w:val="ar_AE" w:bidi="ar_AE"/>
        </w:rPr>
        <w:t>ويظهر بولس كيف تُغيِّر نعمة الله بقوة حتى الأشخاص الذين يفعلون أسوأ الأشياء. وينظر بولس إلى قصته هو نفسه كدليل على مدى رحمة الله وغنى نعمته تجاه الخطاة. ولأن بولس نفسه اختبر مثل هذه الرحمة المذهلة، فيمكن لبولس أن يقول بثقة أن هذا القول صحيح تمامًا: أن المسيح يسوع جاء إلى العالم ليُخَلِّص الخطاة. ويَعْلَم بولس هذا بعمق قلبه لأنه يتذكر كيف كان شخصًا يحارب بنشاط يسوع ويؤذي أتباعه. ومع ذلك، أظهر الله رحمة لبولس على أي حال. يدرك بولس أنه إذا كان الله يستطيع أن يغفر ويُغَيِّر شخصًا مثله، فأن نعمة الله يمكن أن تُغَيَّر أي شخص.</w:t>
      </w:r>
    </w:p>
    <w:p>
      <w:pPr>
        <w:bidi/>
      </w:pPr>
      <w:r>
        <w:rPr>
          <w:rtl/>
          <w:cs/>
          <w:lang w:val="ar_AE" w:bidi="ar_AE"/>
        </w:rPr>
      </w:r>
      <w:r>
        <w:rPr>
          <w:rtl/>
          <w:cs/>
          <w:lang w:val="ar_AE" w:bidi="ar_AE"/>
        </w:rPr>
        <w:t>توقّفوا هنا وناقشوا هذه الأسئلة كمجموعة: احكوا قصة عن شخص في مجتمعكم أخطأ ثم غيَّر طريقه. ماذا فعل؟ وكيف عامل الناس ذلك الشخص قبل وبعد تغيُّره؟ هل اعترف أحد القادة في مجتمعكم بأنه كان مخطئًا بشأن شيء ما؟ وماذا حدث بعد أن اعترف القائد بهذا؟ كيف كان رد فعل الناس على القائد؟ أوقفوا سماع هذا التسجيل الصوتي هنا.</w:t>
      </w:r>
    </w:p>
    <w:p>
      <w:pPr>
        <w:bidi/>
      </w:pPr>
      <w:r>
        <w:rPr>
          <w:rtl/>
          <w:cs/>
          <w:lang w:val="ar_AE" w:bidi="ar_AE"/>
        </w:rPr>
      </w:r>
      <w:r>
        <w:rPr>
          <w:rtl/>
          <w:cs/>
          <w:lang w:val="ar_AE" w:bidi="ar_AE"/>
        </w:rPr>
        <w:t>يشرح بولس أن تجربته في نوال الرحمة هي مثال للآخرين العتيدين أن يؤمنوا وينالوا الحياة الأبدية. يمكن لله أن يستخدم حتى أخطائنا وخطايانا السابقة كطريقة ليُظهر أن الله يغفر ويُغَيِّر الحياة.</w:t>
      </w:r>
    </w:p>
    <w:p>
      <w:pPr>
        <w:bidi/>
      </w:pPr>
      <w:r>
        <w:rPr>
          <w:rtl/>
          <w:cs/>
          <w:lang w:val="ar_AE" w:bidi="ar_AE"/>
        </w:rPr>
      </w:r>
      <w:r>
        <w:rPr>
          <w:rtl/>
          <w:cs/>
          <w:lang w:val="ar_AE" w:bidi="ar_AE"/>
        </w:rPr>
        <w:t>توقّفوا هنا وشاركوا قصة عن شخص في مجتمعكم ألهم تغيُّر حياته الآخرين للتغيير أيضًا. أوقفوا سماع هذا التسجيل الصوتي هنا.</w:t>
      </w:r>
    </w:p>
    <w:p>
      <w:pPr>
        <w:bidi/>
      </w:pPr>
      <w:r>
        <w:rPr>
          <w:rtl/>
          <w:cs/>
          <w:lang w:val="ar_AE" w:bidi="ar_AE"/>
        </w:rPr>
      </w:r>
      <w:r>
        <w:rPr>
          <w:rtl/>
          <w:cs/>
          <w:lang w:val="ar_AE" w:bidi="ar_AE"/>
        </w:rPr>
        <w:t>ثم يسبِّح بولس الله! ويدعو بولس الله "ملِك الدهور"، أو "الملك الذي يحكم إلى الأبد". ويدعو بولس الله أيضًا "الذي لا يفنى". وهذا يعني أن الله لا يمكن أن يموت. ويظهر هذا الاسم أن الله يختلف عن كل شيء آخر لأنه وحده يحيا إلى الأبد. ويصف الله بأنه "لا يُرى". وهذا الاسم يعني أن الناس لا يمكنهم أن يروا الله. استخدم المُعَلِّمون اليهود هذا الاسم عندما كانوا يتحدثون إلى الأشخاص الذين يؤمنون بالأوثان. وأراد معلّمو اليهود أن يظهروا أن الله ليس مثل التماثيل التي يمكن للناس أن يرونها أو يلمسونها. ويدعو بولس أيضًا الله "الإله الوحيد". كان للشعب اليهودي صلاة مهمة كانوا يذكرون فيها أن هناك إله حقيقي واحد فقط. وكان هذا مهمًا أيضًا لأن العديد من الناس في زمن بولس كانوا يؤمنون بالعديد من الآلهة المختلفة. وتُظهر هذه الأسماء الخاصة بالله مدى عظمة الله وقوته. كان بولس يريد أن ينضم تيموثاوس والكنيسة إليه في تسبيح الله.</w:t>
      </w:r>
    </w:p>
    <w:p>
      <w:pPr>
        <w:bidi/>
      </w:pPr>
      <w:r>
        <w:rPr>
          <w:rtl/>
          <w:cs/>
          <w:lang w:val="ar_AE" w:bidi="ar_AE"/>
        </w:rPr>
      </w:r>
      <w:r>
        <w:rPr>
          <w:rtl/>
          <w:cs/>
          <w:lang w:val="ar_AE" w:bidi="ar_AE"/>
        </w:rPr>
        <w:t>توقّفوا هنا وناقشوا هذا السؤال كمجموعة: كيف يُظهر الناس في ثقافتكم أنهم شاكرين جدًا لله، ولا سيما في السياقات الدينية؟ أوقفوا سماع هذا التسجيل الصوتي هنا.</w:t>
      </w:r>
    </w:p>
    <w:p>
      <w:pPr>
        <w:bidi/>
      </w:pPr>
      <w:r>
        <w:rPr>
          <w:rtl/>
          <w:cs/>
          <w:lang w:val="ar_AE" w:bidi="ar_AE"/>
        </w:rPr>
      </w:r>
      <w:r>
        <w:rPr>
          <w:rtl/>
          <w:cs/>
          <w:lang w:val="ar_AE" w:bidi="ar_AE"/>
        </w:rPr>
        <w:t>ثم يتحدث بولس مباشرة إلى تيموثاوس. ويُذَكِّر بولس تيموثاوس بأن أشخاصًا قد تنبّأوا بأن تيموثاوس كان سيخدُم الله. ولاحقًا في هذه الرسالة سنسمع أن قادة الكنيسة تنبأوا، ووضعوا أيديهم على تيموثاوس، وأفرزوا تيموثاوس لهذا العمل. ويشجع بولس تيموثاوس على تذكُّر هذه النبوات وعلى أن يُحارب المحاربة الحسنة. عندما كتب بولس عن كيفية عيش المسيحيين وخدمة الله، كثيرًا ما كان بولس يصف المسيحيين بأنهم جنود يحاربون في معركة. وكما يواصل الجندي القتال في معركة، فلا ينبغي لتيموثاوس أن يتوقف أبدًا عن كيفية إيمانه بيسوع، وعن كيف يحافظ على ضميره صالحًا، وكيف يعرف ما هو الشيء الصواب وما هو الشيء الخطأ الذي يتم فعله.</w:t>
      </w:r>
    </w:p>
    <w:p>
      <w:pPr>
        <w:bidi/>
      </w:pPr>
      <w:r>
        <w:rPr>
          <w:rtl/>
          <w:cs/>
          <w:lang w:val="ar_AE" w:bidi="ar_AE"/>
        </w:rPr>
      </w:r>
      <w:r>
        <w:rPr>
          <w:rtl/>
          <w:cs/>
          <w:lang w:val="ar_AE" w:bidi="ar_AE"/>
        </w:rPr>
        <w:t>توقّفوا هنا وشاركوا قصة عن كيف يختار الناس في مجتمعكم قادة شباب. ثم ناقشوا هذا السؤال: كيف يواصل القادة في مجتمعكم فعل ما هو صحيح؟ كيف يساعد القادة الناس على الاستمرار في الثقة في القادة؟ أوقفوا سماع هذا التسجيل الصوتي هنا.</w:t>
      </w:r>
    </w:p>
    <w:p>
      <w:pPr>
        <w:bidi/>
      </w:pPr>
      <w:r>
        <w:rPr>
          <w:rtl/>
          <w:cs/>
          <w:lang w:val="ar_AE" w:bidi="ar_AE"/>
        </w:rPr>
      </w:r>
      <w:r>
        <w:rPr>
          <w:rtl/>
          <w:cs/>
          <w:lang w:val="ar_AE" w:bidi="ar_AE"/>
        </w:rPr>
        <w:t>يعطي بولس مثالاً لرجلين هما هِيمِينَايُس والإِسْكَنْدَر اللذين رفضا التعليم الحقيقي من الله. فقد اختار هذان الرجلان أن يتبعا معتقدات مختلفة بدلًا من رسالة إنجيل بولس. ولم يعد هذان الرجلان قادران على التمييز بين الصواب والخطأ، ورفضا الله. ويقول بولس إن الرجلين كان لديهما كارثة في إيمانهما. ويشبِّه بولس هذه الكارثة بسفينة تتحطم وتتكسَّر في البحر.</w:t>
      </w:r>
    </w:p>
    <w:p>
      <w:pPr>
        <w:bidi/>
      </w:pPr>
      <w:r>
        <w:rPr>
          <w:rtl/>
          <w:cs/>
          <w:lang w:val="ar_AE" w:bidi="ar_AE"/>
        </w:rPr>
      </w:r>
      <w:r>
        <w:rPr>
          <w:rtl/>
          <w:cs/>
          <w:lang w:val="ar_AE" w:bidi="ar_AE"/>
        </w:rPr>
        <w:t>ويتخذ بولس إجراءً مباشرًا ضد هذين الرجلين. فيُسَلِّم بولس هيمينايس والإسكندر إلى الشيطان. وهذا يعني أن الكنيسة يجب أن تعامل هذين الرجلين كأشخاص لم يؤمنوا. وتقوم الكنيسة بإخراج مثل هؤلاء الرجال من مجتمعها. وهذا يضع الرجلين خارج حماية الله ويدخلهما إلى العالم حيث للشيطان قوة وسلطة. يريد بولس من الشيطان أن يُعَلِّم هذين الرجلين ألا يتكلما ضد الله. ويأمل بولس أن تساعد هذه العملية القاسية هذين الرجلين على التغيير. كان بولس يريد أن يعود هذان الرجلان إلى الإيمان الحقيقي. وهذا التأديب هو الخطوة الأخيرة للتعامل مع الأشخاص الذين لا يعترفون بأنهم مخطئون. ولا تستخدم الكنيسة هذه العقوبة إلا بعد أن تكون قد جرَّبت طرقًا أخرى لتصحيح السلوك الخاطئ.</w:t>
      </w:r>
    </w:p>
    <w:p>
      <w:pPr>
        <w:bidi/>
      </w:pPr>
      <w:r>
        <w:rPr>
          <w:rtl/>
          <w:cs/>
          <w:lang w:val="ar_AE" w:bidi="ar_AE"/>
        </w:rPr>
      </w:r>
      <w:r>
        <w:rPr>
          <w:rtl/>
          <w:cs/>
          <w:lang w:val="ar_AE" w:bidi="ar_AE"/>
        </w:rPr>
        <w:t>توقّفوا هنا وناقشوا هذا السؤال كمجموعة: كيف يتعامل مجتمعكم مع المواقف التي يفشل فيها قائد أو يتصرَّف فيها ضد قيم المجتمع؟ أوقفوا سماع هذا التسجيل الصوتي هنا.</w:t>
      </w:r>
    </w:p>
    <w:p>
      <w:pPr>
        <w:bidi/>
      </w:pPr>
      <w:r>
        <w:rPr>
          <w:rtl/>
          <w:cs/>
          <w:lang w:val="ar_AE" w:bidi="ar_AE"/>
        </w:rPr>
      </w:r>
      <w:r>
        <w:rPr>
          <w:rtl/>
          <w:cs/>
          <w:lang w:val="ar_AE" w:bidi="ar_AE"/>
        </w:rPr>
        <w:t>يُظهر هذا المقطع كيف أن لطف الله وغفرانه يمكن أن يُغيِّر الناس، ولا سيما القادة. كما يُظهر المقطع أيضًا ما يمكن أن يحدث عندما يتوقف القادة عن فعل ما هو صحيح ويرتدُّون عن إيمانهم.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تيموثاوس الأولى 1: 12- 20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على المجموعة أن تُحدِّد الأدوار، والشخصيات، وسياق هذا المقطع. ثم ستقوم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يخبر بولس المسيح يسوع أنه ممتن لأن يسوع قد عيّنه لخدمة يسوع، على الرغم من حياة بولس السابقة كرجل مُجَدِّف ومضطهد ومفتري.</w:t>
      </w:r>
    </w:p>
    <w:p>
      <w:pPr>
        <w:bidi/>
      </w:pPr>
      <w:r>
        <w:rPr>
          <w:rtl/>
          <w:cs/>
          <w:lang w:val="ar_AE" w:bidi="ar_AE"/>
        </w:rPr>
      </w:r>
      <w:r>
        <w:rPr>
          <w:b/>
          <w:rtl/>
          <w:cs/>
          <w:lang w:val="ar_AE" w:bidi="ar_AE"/>
        </w:rPr>
        <w:t>في الجزء الثاني:</w:t>
      </w:r>
      <w:r>
        <w:rPr>
          <w:rtl/>
          <w:cs/>
          <w:lang w:val="ar_AE" w:bidi="ar_AE"/>
        </w:rPr>
        <w:t xml:space="preserve"> يشرح بولس كيف جاء المسيح إلى العالم ليُخَلِّص الخطاة. وكان بولس أسوأ الخطاة، لكن بولس نال رحمة ليُظهر للآخرين مثالًا على أناة وصبر المسيح.</w:t>
      </w:r>
    </w:p>
    <w:p>
      <w:pPr>
        <w:bidi/>
      </w:pPr>
      <w:r>
        <w:rPr>
          <w:rtl/>
          <w:cs/>
          <w:lang w:val="ar_AE" w:bidi="ar_AE"/>
        </w:rPr>
      </w:r>
      <w:r>
        <w:rPr>
          <w:b/>
          <w:rtl/>
          <w:cs/>
          <w:lang w:val="ar_AE" w:bidi="ar_AE"/>
        </w:rPr>
        <w:t>في الجزء الثالث:</w:t>
      </w:r>
      <w:r>
        <w:rPr>
          <w:rtl/>
          <w:cs/>
          <w:lang w:val="ar_AE" w:bidi="ar_AE"/>
        </w:rPr>
        <w:t xml:space="preserve"> يوصي بولس تيموثاوس أن يحارب المحاربة الحسنة ويحفظ الإيمان والضمير الصالح. ثم يذكر بولس أيضًا رجلين انكسرت بهم السفينة أي رفضا إيمانهما.</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المسيح يسوع ربنا</w:t>
      </w:r>
    </w:p>
    <w:p>
      <w:pPr>
        <w:pStyle w:val="ListBullet"/>
        <w:bidi/>
        <w:spacing w:line="240" w:lineRule="auto"/>
        <w:ind w:left="720"/>
      </w:pPr>
      <w:r>
        <w:rPr>
          <w:rtl/>
          <w:cs/>
          <w:lang w:val="ar_AE" w:bidi="ar_AE"/>
        </w:rPr>
      </w:r>
      <w:r>
        <w:rPr>
          <w:rtl/>
          <w:cs/>
          <w:lang w:val="ar_AE" w:bidi="ar_AE"/>
        </w:rPr>
        <w:t>الله الذي لا يفنى، ولا يُرى والإله الوحيد</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هيمينايس</w:t>
      </w:r>
    </w:p>
    <w:p>
      <w:pPr>
        <w:pStyle w:val="ListBullet"/>
        <w:bidi/>
        <w:spacing w:line="240" w:lineRule="auto"/>
        <w:ind w:left="720"/>
      </w:pPr>
      <w:r>
        <w:rPr>
          <w:rtl/>
          <w:cs/>
          <w:lang w:val="ar_AE" w:bidi="ar_AE"/>
        </w:rPr>
      </w:r>
      <w:r>
        <w:rPr>
          <w:rtl/>
          <w:cs/>
          <w:lang w:val="ar_AE" w:bidi="ar_AE"/>
        </w:rPr>
        <w:t>الإسكندر</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هذا المقطع هو جزء من رسالة من بولس إلى تيموثاوس. من المهم أن تُظهروا أن هذه هي كلمات بولس إلى تيموثاوس والتي كتبها بولس لتعليم تيموثاوس وتشجيعه.</w:t>
      </w:r>
    </w:p>
    <w:p>
      <w:pPr>
        <w:bidi/>
      </w:pPr>
      <w:r>
        <w:rPr>
          <w:rtl/>
          <w:cs/>
          <w:lang w:val="ar_AE" w:bidi="ar_AE"/>
        </w:rPr>
      </w:r>
      <w:r>
        <w:rPr>
          <w:rtl/>
          <w:cs/>
          <w:lang w:val="ar_AE" w:bidi="ar_AE"/>
        </w:rPr>
        <w:t>توقّفوا هنا وناقشوا كيف يكتب القادة الرسائل التي يقومون فيها بتوجيه أو تشجيع الأشخاص في ثقافتكم. وإذا لم تكونوا تكتبون رسائل، فكيف يمكن للقائد أن يشجع شخصًا يقوده أو يُعَلِّمه؟ وكيف تُظهرون أن المُعَلِّم أو القائد يُعطي نصيحة مهمة لشخص يهتم به؟ أوقفوا سماع هذا التسجيل الصوتي هنا.</w:t>
      </w:r>
    </w:p>
    <w:p>
      <w:pPr>
        <w:bidi/>
      </w:pPr>
      <w:r>
        <w:rPr>
          <w:rtl/>
          <w:cs/>
          <w:lang w:val="ar_AE" w:bidi="ar_AE"/>
        </w:rPr>
      </w:r>
      <w:r>
        <w:rPr>
          <w:rtl/>
          <w:cs/>
          <w:lang w:val="ar_AE" w:bidi="ar_AE"/>
        </w:rPr>
        <w:t>يبدأ بولس وهو يقدِّم شكرًا قويًا للمسيح يسوع. ويقول بولس إنه كان قبلًا "مُجدِّفًا ومُضطهدًا ومفتريًا". والمجدِّف هو شخص يتكلم ضد الله أو يُظهر عدم الاحترام له. ويقر بولس أنه كان يقول أشياء رهيبة عن يسوع والله. والمضطهِد هو شخص يؤذي الآخرين أو يهاجمهم بسبب معتقداتهم. ولقد طارد بولس المسيحيين، وأمر القادة باعتقال المسيحيين، ووافق بولس عندما قام القادة بقتل المسيحيين بسبب إيمانهم. والمُفتري (خصم متغطرس) هو الشخص الذي يقاتل بفخر وصراحة ضد شيء ما. فلم يكتف بولس بمجرد الاختلاف مع المسيحيين بهدوء. بل كان عدوانيًا وقاسيًا تجاه المسيحيين. كان بولس متعجرفًا عندما هاجم الإيمان المسيحي. ويستخدم بولس كلمات قوية ليُظهر التغيير الدرامي الذي حدث في حياته.</w:t>
      </w:r>
    </w:p>
    <w:p>
      <w:pPr>
        <w:bidi/>
      </w:pPr>
      <w:r>
        <w:rPr>
          <w:rtl/>
          <w:cs/>
          <w:lang w:val="ar_AE" w:bidi="ar_AE"/>
        </w:rPr>
      </w:r>
      <w:r>
        <w:rPr>
          <w:rtl/>
          <w:cs/>
          <w:lang w:val="ar_AE" w:bidi="ar_AE"/>
        </w:rPr>
        <w:t>وعندما يقول بولس إنه "فعل بجهلٍ في عدم الإيمان"، فإن هذا يعني أمرين. أولًا، لم يكن بولس يعرف الحق عن يسوع. وثانياً، لم يؤمن بولس أن يسوع كان حقًا ابن الله. كان بولس يظن أن مهاجمة المسيحيين هي الشيء الصحيح الذي يجب فعله. كان بولس مخطئًا، لكنه لم يحاول أن يحارب الله عن قصد. وهذا لا يُعدّ عذرًا لأفعال بولس، لكنه يشرح لماذا أظهر الله له الرحمة. وعندما يُظهر الله الرحمة، فإنه لا يُعطي العقاب الذي يستحقه الشخص. وقد أظهر الله رحمة لبولس عندما غفر له بدلًا من أن يعاقبه على الطريقة التي أذى بها المسيحيين.</w:t>
      </w:r>
    </w:p>
    <w:p>
      <w:pPr>
        <w:bidi/>
      </w:pPr>
      <w:r>
        <w:rPr>
          <w:rtl/>
          <w:cs/>
          <w:lang w:val="ar_AE" w:bidi="ar_AE"/>
        </w:rPr>
      </w:r>
      <w:r>
        <w:rPr>
          <w:rtl/>
          <w:cs/>
          <w:lang w:val="ar_AE" w:bidi="ar_AE"/>
        </w:rPr>
        <w:t>توقّفوا هنا وناقشوا هذا السؤال كمجموعة: كيف يُظهر الناس أنهم شاكرون حقًا عندما يغفر لهم شخص ما خطأ خطيرًا؟ ما الأفعال أو التغييرات في السلوك التي تُظهر أن الشخص ممتن حقًا؟ أوقفوا سماع هذا التسجيل الصوتي هنا.</w:t>
      </w:r>
    </w:p>
    <w:p>
      <w:pPr>
        <w:bidi/>
      </w:pPr>
      <w:r>
        <w:rPr>
          <w:rtl/>
          <w:cs/>
          <w:lang w:val="ar_AE" w:bidi="ar_AE"/>
        </w:rPr>
      </w:r>
      <w:r>
        <w:rPr>
          <w:rtl/>
          <w:cs/>
          <w:lang w:val="ar_AE" w:bidi="ar_AE"/>
        </w:rPr>
        <w:t>عندما يتحدث بولس عن نعمة ربنا، فهو يتكلم على وجه التحديد عن يسوع المسيح. ويستخدم بولس لقب الرب ليُظهر أن يسوع شخص إلهي وله سلطان. وهذا هو يسوع نفسه الذي رفضه بولس ذات مرة وحارب ضده.</w:t>
      </w:r>
    </w:p>
    <w:p>
      <w:pPr>
        <w:bidi/>
      </w:pPr>
      <w:r>
        <w:rPr>
          <w:rtl/>
          <w:cs/>
          <w:lang w:val="ar_AE" w:bidi="ar_AE"/>
        </w:rPr>
      </w:r>
      <w:r>
        <w:rPr>
          <w:rtl/>
          <w:cs/>
          <w:lang w:val="ar_AE" w:bidi="ar_AE"/>
        </w:rPr>
        <w:t>عندما يصف بولس كيف تفاضلت وفاضت نعمة يسوع، وإيمانه، ومحبته، يستخدم بولس صورة توضح كيف ينسكب شيء ما على جوانب وعاء. فكرّوا في كوب يسكب فيه شخص ما الكثير من الماء بحيث ينسكب الماء في كل مكان. وهذه هي الطريقة التي يصف بها بولس نعمة يسوع وإيمانه ومحبته. لقد اختبر بولس نعمة يسوع، ووثق بيسوع أو كان لديه إيمان به أكثر، واختبر محبة يسوع له.</w:t>
      </w:r>
    </w:p>
    <w:p>
      <w:pPr>
        <w:bidi/>
      </w:pPr>
      <w:r>
        <w:rPr>
          <w:rtl/>
          <w:cs/>
          <w:lang w:val="ar_AE" w:bidi="ar_AE"/>
        </w:rPr>
      </w:r>
      <w:r>
        <w:rPr>
          <w:rtl/>
          <w:cs/>
          <w:lang w:val="ar_AE" w:bidi="ar_AE"/>
        </w:rPr>
        <w:t>توقّفوا هنا وناقشوا كمجموعة: كيف تتحدثون عن الوقت الذي يكون فيه شخص ما لطيفًا معكم حتى عندما لا تستحقون ذلك اللطف؟ وكيف ستتحدثون عن كيفية إظهار يسوع النعمة والمحبة لبولس مثلما يفيض الماء في وعاء؟ أوقفوا سماع هذا التسجيل الصوتي هنا.</w:t>
      </w:r>
    </w:p>
    <w:p>
      <w:pPr>
        <w:bidi/>
      </w:pPr>
      <w:r>
        <w:rPr>
          <w:rtl/>
          <w:cs/>
          <w:lang w:val="ar_AE" w:bidi="ar_AE"/>
        </w:rPr>
      </w:r>
      <w:r>
        <w:rPr>
          <w:rtl/>
          <w:cs/>
          <w:lang w:val="ar_AE" w:bidi="ar_AE"/>
        </w:rPr>
        <w:t>ويستخدم بولس عبارة "صادقة هي الكلمة ومستحقة كل قبول" ليُقدِّم عبارة مهمة عن قصد المسيح. وتُظهر هذه العبارة أن ما يتبع ذلك هو حق مهم للإيمان المسيحي.</w:t>
      </w:r>
    </w:p>
    <w:p>
      <w:pPr>
        <w:bidi/>
      </w:pPr>
      <w:r>
        <w:rPr>
          <w:rtl/>
          <w:cs/>
          <w:lang w:val="ar_AE" w:bidi="ar_AE"/>
        </w:rPr>
      </w:r>
      <w:r>
        <w:rPr>
          <w:rtl/>
          <w:cs/>
          <w:lang w:val="ar_AE" w:bidi="ar_AE"/>
        </w:rPr>
        <w:t>توقّفوا هنا وناقشوا كمجموعة: كيف ستقدمون العبارة المهمة بأن المسيح يسوع قد جاء ليخلِّص الخطاة؟ أوقفوا سماع هذا التسجيل الصوتي هنا.</w:t>
      </w:r>
    </w:p>
    <w:p>
      <w:pPr>
        <w:bidi/>
      </w:pPr>
      <w:r>
        <w:rPr>
          <w:rtl/>
          <w:cs/>
          <w:lang w:val="ar_AE" w:bidi="ar_AE"/>
        </w:rPr>
      </w:r>
      <w:r>
        <w:rPr>
          <w:rtl/>
          <w:cs/>
          <w:lang w:val="ar_AE" w:bidi="ar_AE"/>
        </w:rPr>
        <w:t>يشير بولس إلى نفسه على أنه "أول" الخطاة. وعندما يدعو بولس نفسه "أول الخطاة"، فإن بولس يعني شيئين مهمين. أولًا، يشير بولس إلى مدى فظاعة خطاياه. فقد هاجم بولس المسيحيين وعمل على تدمير الكنيسة. كانت هذه خطايا عظيمة ضد الله وشعبه. ويستخدم بولس كلمة "الأول" ليُظهر بدقة مدى خطورة هذه الخطايا.</w:t>
      </w:r>
    </w:p>
    <w:p>
      <w:pPr>
        <w:bidi/>
      </w:pPr>
      <w:r>
        <w:rPr>
          <w:rtl/>
          <w:cs/>
          <w:lang w:val="ar_AE" w:bidi="ar_AE"/>
        </w:rPr>
      </w:r>
      <w:r>
        <w:rPr>
          <w:rtl/>
          <w:cs/>
          <w:lang w:val="ar_AE" w:bidi="ar_AE"/>
        </w:rPr>
        <w:t xml:space="preserve">ثانيًا، يقول بولس هذا ليجعل من نفسه مثالًا. كان بولس يريد أن يُظهر أنه إذا كان يسوع يستطيع أن يُخلِّص أسوأ عدو للكنيسة، فإن يسوع يمكنه أن يخلِّص أي شخص. لقد أصبح بولس نموذجًا أو مثالًا. فعندما ينظر الآخرون إلى قصة بولس، يمكن لهؤلاء الناس أن يروا مدى صبر يسوع ورحمته. </w:t>
      </w:r>
    </w:p>
    <w:p>
      <w:pPr>
        <w:bidi/>
      </w:pPr>
      <w:r>
        <w:rPr>
          <w:rtl/>
          <w:cs/>
          <w:lang w:val="ar_AE" w:bidi="ar_AE"/>
        </w:rPr>
      </w:r>
      <w:r>
        <w:rPr>
          <w:rtl/>
          <w:cs/>
          <w:lang w:val="ar_AE" w:bidi="ar_AE"/>
        </w:rPr>
        <w:t xml:space="preserve">بولس لا يعني أنه قد أخطأ أكثر من كل شخص آخر في العالم. بدلًا من ذلك، يوضح بولس نقطة تتعلّق بقدرة يسوع على الخلاص. كان بولس أعظم عدو للمسيحيين، لكنه الآن أحد أعظم معلّميهم. ويُظهر هذا التغيير العظيم كيف يمكن ليسوع أن يحول ويُغيِّر شخصًا ما. </w:t>
      </w:r>
    </w:p>
    <w:p>
      <w:pPr>
        <w:bidi/>
      </w:pPr>
      <w:r>
        <w:rPr>
          <w:rtl/>
          <w:cs/>
          <w:lang w:val="ar_AE" w:bidi="ar_AE"/>
        </w:rPr>
      </w:r>
      <w:r>
        <w:rPr>
          <w:rtl/>
          <w:cs/>
          <w:lang w:val="ar_AE" w:bidi="ar_AE"/>
        </w:rPr>
        <w:t>يروي بولس قصته لسبب مُهم. لقد قال بعض المُعَلِّمين إن على الناس اتِّباع قواعد صارمة لكي يُخَلِّصهم الله. لكن قصة بولس تُظهر شيئًا مختلفًا. إنها تُظهر أن الله يُخلِّص الناس عندما يؤمنون بيسوع، وليس فقط عندما يتبعون القواعد. فإذا كان يسوع قادرًا على أن يُخلِّص بولس الذي فعل أشياء رهيبة كهذه، فيمكنه أن يُخَلِّص كل من يؤمن.</w:t>
      </w:r>
    </w:p>
    <w:p>
      <w:pPr>
        <w:bidi/>
      </w:pPr>
      <w:r>
        <w:rPr>
          <w:rtl/>
          <w:cs/>
          <w:lang w:val="ar_AE" w:bidi="ar_AE"/>
        </w:rPr>
      </w:r>
      <w:r>
        <w:rPr>
          <w:rtl/>
          <w:cs/>
          <w:lang w:val="ar_AE" w:bidi="ar_AE"/>
        </w:rPr>
        <w:t>توقّفوا هنا وناقشوا هذا السؤال كمجموعة: كيف يظهر الأشخاص في ثقافتكم أنهم متواضعون، خاصة عندما يكون الله أو شخص ما قد أعطاهم مكانة مهمة؟ كيف ستتحدثون عن الطريقة التي يصف بها بولس نفسه أنه "أول الخطاة". أوقفوا سماع هذا التسجيل الصوتي هنا.</w:t>
      </w:r>
    </w:p>
    <w:p>
      <w:pPr>
        <w:bidi/>
      </w:pPr>
      <w:r>
        <w:rPr>
          <w:rtl/>
          <w:cs/>
          <w:lang w:val="ar_AE" w:bidi="ar_AE"/>
        </w:rPr>
      </w:r>
      <w:r>
        <w:rPr>
          <w:rtl/>
          <w:cs/>
          <w:lang w:val="ar_AE" w:bidi="ar_AE"/>
        </w:rPr>
        <w:t>بعد أن يشارك بولس قصته الخاصة، يعود بولس الآن إلى تيموثاوس بنبرة شخصية. بل أن بولس يدعو تيموثاوس "ابني" ليُظهر العلاقة الوثيقة بينه وبين تيموثاوس. ثم يرجع بولس إلى المهمة التي أعطاها لتيموثاوس في بداية الرسالة. ففي وقت سابق، كان بولس قد طلب من تيموثاوس أن يوقف المُعَلِّمين الكذبة في أفسس. والآن يُذكِّر بولس تيموثاوس بهذا العمل المهم.</w:t>
      </w:r>
    </w:p>
    <w:p>
      <w:pPr>
        <w:bidi/>
      </w:pPr>
      <w:r>
        <w:rPr>
          <w:rtl/>
          <w:cs/>
          <w:lang w:val="ar_AE" w:bidi="ar_AE"/>
        </w:rPr>
      </w:r>
      <w:r>
        <w:rPr>
          <w:rtl/>
          <w:cs/>
          <w:lang w:val="ar_AE" w:bidi="ar_AE"/>
        </w:rPr>
        <w:t>ويربط بولس هذا الأمر بنبوات خاصة كان الناس قد قالوها عن تيموثاوس في الماضي. وتُظهر هذه النبوات أن الله قد اختار تيموثاوس لهذه المهمة.</w:t>
      </w:r>
    </w:p>
    <w:p>
      <w:pPr>
        <w:bidi/>
      </w:pPr>
      <w:r>
        <w:rPr>
          <w:rtl/>
          <w:cs/>
          <w:lang w:val="ar_AE" w:bidi="ar_AE"/>
        </w:rPr>
      </w:r>
      <w:r>
        <w:rPr>
          <w:rtl/>
          <w:cs/>
          <w:lang w:val="ar_AE" w:bidi="ar_AE"/>
        </w:rPr>
        <w:t>ويطلب بولس من تيموثاوس أن "يحارب المحاربة الحسنة". وهذه صورة لتيموثاوس كجندي في معركة. وهذه المعركة ليست بأسلحة حقيقية. لكن بدلًا من ذلك، كان على تيموثاوس أن يحارب لحماية الرسالة الحقيقية عن يسوع من المُعَلِّمين الكذبة. وكان بولس يريد من تيموثاوس أن يتذكر تلك النبوات عنه. ستُعطي هذه النبوات تيموثاوس الشجاعة والقوة ليقوم بهذا العمل الصعب.</w:t>
      </w:r>
    </w:p>
    <w:p>
      <w:pPr>
        <w:bidi/>
      </w:pPr>
      <w:r>
        <w:rPr>
          <w:rtl/>
          <w:cs/>
          <w:lang w:val="ar_AE" w:bidi="ar_AE"/>
        </w:rPr>
      </w:r>
      <w:r>
        <w:rPr>
          <w:rtl/>
          <w:cs/>
          <w:lang w:val="ar_AE" w:bidi="ar_AE"/>
        </w:rPr>
        <w:t>ومن خلال البدء والانتهاء بالتعليمات الخاصة بتيموثاوس، يوضح بولس مدى أهمية عمل تيموثاوس. وتساعد قصة بولس نفسه عن كيف تحوّل بولس من عدو إلى مُعلِّم في إظهار سبب أهمية هذا الأمر أن يوقف تيموثاوس المعلِّمين الكذبة.</w:t>
      </w:r>
    </w:p>
    <w:p>
      <w:pPr>
        <w:bidi/>
      </w:pPr>
      <w:r>
        <w:rPr>
          <w:rtl/>
          <w:cs/>
          <w:lang w:val="ar_AE" w:bidi="ar_AE"/>
        </w:rPr>
      </w:r>
      <w:r>
        <w:rPr>
          <w:rtl/>
          <w:cs/>
          <w:lang w:val="ar_AE" w:bidi="ar_AE"/>
        </w:rPr>
        <w:t xml:space="preserve">وينتهي المقطع عندما يذكر بولس رجلَين، هيمينايس والإسكندر، اللذين "انكسرت بهما السفينة من جهة إيمانهما". عندما يقول بولس أن هذين الرجلين "انكسرت بهما السفينة من جهة إيمانهما"، فإن بولس يعني أنهما دمرا رحلتهما الروحية بالكامل. ومثل السفينة التي تصطدم بالصخور وتنكسر، فإن هذين الرجلين قد دمرا إيمانهما عندما رفضا الحق وعلّما أفكارًا كاذبة. كان هذان الرجلان من القادة المهمّين في كنيسة أفسس. وقد تحوَّل كلا الرجلين عما عَلَّمهما بولس وبدآ بدلًا من ذلك يُعَلِّمان أفكارًا كاذبة. </w:t>
      </w:r>
    </w:p>
    <w:p>
      <w:pPr>
        <w:bidi/>
      </w:pPr>
      <w:r>
        <w:rPr>
          <w:rtl/>
          <w:cs/>
          <w:lang w:val="ar_AE" w:bidi="ar_AE"/>
        </w:rPr>
      </w:r>
      <w:r>
        <w:rPr>
          <w:rtl/>
          <w:cs/>
          <w:lang w:val="ar_AE" w:bidi="ar_AE"/>
        </w:rPr>
        <w:t>لذا اتخذ بولس إجراءً قويًا ضد هذين الرجلين. فقد أخرج بولس هذين الرجلين من مجتمع الكنيسة. ويصف هذا الأمر بأنه "أسلمهما للشيطان". وهذا يعني أن الرجلين كانا خارج حماية الكنيسة. وكان هذا شكلًا خطيرًا من التأديب الكنسي.</w:t>
      </w:r>
    </w:p>
    <w:p>
      <w:pPr>
        <w:bidi/>
      </w:pPr>
      <w:r>
        <w:rPr>
          <w:rtl/>
          <w:cs/>
          <w:lang w:val="ar_AE" w:bidi="ar_AE"/>
        </w:rPr>
      </w:r>
      <w:r>
        <w:rPr>
          <w:rtl/>
          <w:cs/>
          <w:lang w:val="ar_AE" w:bidi="ar_AE"/>
        </w:rPr>
        <w:t>لكن هدف بولس لم يكن فقط معاقبة الرجلين. فقد أراد بولس أن يتعلم هذان الرجلان من أخطائهما وأن يتوقفا عن التحدث ضد حق الله. وكما تكلّم بولس نفسه ذات مرة ضد الله، لكن الله أظهر رحمته له، فإنه يأمل أن يتغيّر هذان الرجلان.</w:t>
      </w:r>
    </w:p>
    <w:p>
      <w:pPr>
        <w:bidi/>
      </w:pPr>
      <w:r>
        <w:rPr>
          <w:rtl/>
          <w:cs/>
          <w:lang w:val="ar_AE" w:bidi="ar_AE"/>
        </w:rPr>
      </w:r>
      <w:r>
        <w:rPr>
          <w:rtl/>
          <w:cs/>
          <w:lang w:val="ar_AE" w:bidi="ar_AE"/>
        </w:rPr>
        <w:t>توقّفوا هنا وناقشوا هذا السؤال كمجموعة: احكوا قصة عن شخص تعرفونه كان في وقت ما يتبع معتقدات أو قيم قوية لكنه لاحقًا ابتعد عن تلك المعتقدات تمامًا. انتبهوا بشكل خاص للكلمات والعبارات التي يستخدمها الأشخاص في مجتمعكم لوصف متى يتخلى شخص ما عن معتقداته. ما الصور أو اللُغة الخاصة التي يستخدمها الناس لشرح ما حدث؟ أوقفوا سماع هذا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وأثناء ذلك، قد ترغبون في وضع رسومات أو أشياء تُمثِّل كيف تغير بولس تمامًا، وكيف تلقَّى تيموثاوس الرسالة، وكيف أزال الناس المُعَلِّمَيّن الكاذبين من مجتمع الكنيسة. ويمكنكم أن تُظهروا كيف تغيّر بولس من عدوّ إلى مُعلِّم. ثم يمكنكم أن تُظهروا كيف يضع الناس أيديهم على تيموثاوس ويعيّنوه للقيادة. أظهروا تيموثاوس وهو يذهب إلى مجموعة من الأشياء أو الأشخاص الذين يمثلون الكنيسة في أفسس. وعندما تتحدثون عن هيمينايس والإسكندر، يمكنكم أن تحرَّكوا أشیاءهما خارج مجموعة الأشياء أو الأشخاص الذين يمثلون الكنيسة. يمكن أن تساعد هذه الأشياء في إظهار كيف ترتبط قصة بولس الشخصية بتعليماته لتيموثاوس وبالكنيسة.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تيموثاوس الأولى 1: 12- 20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المسيح يسوع ربنا</w:t>
      </w:r>
    </w:p>
    <w:p>
      <w:pPr>
        <w:pStyle w:val="ListBullet"/>
        <w:bidi/>
        <w:spacing w:line="240" w:lineRule="auto"/>
        <w:ind w:left="720"/>
      </w:pPr>
      <w:r>
        <w:rPr>
          <w:rtl/>
          <w:cs/>
          <w:lang w:val="ar_AE" w:bidi="ar_AE"/>
        </w:rPr>
      </w:r>
      <w:r>
        <w:rPr>
          <w:rtl/>
          <w:cs/>
          <w:lang w:val="ar_AE" w:bidi="ar_AE"/>
        </w:rPr>
        <w:t>الله الذي لا يفنى، ولا يري، الإله الوحيد</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هيمينايس</w:t>
      </w:r>
    </w:p>
    <w:p>
      <w:pPr>
        <w:pStyle w:val="ListBullet"/>
        <w:bidi/>
        <w:spacing w:line="240" w:lineRule="auto"/>
        <w:ind w:left="720"/>
      </w:pPr>
      <w:r>
        <w:rPr>
          <w:rtl/>
          <w:cs/>
          <w:lang w:val="ar_AE" w:bidi="ar_AE"/>
        </w:rPr>
      </w:r>
      <w:r>
        <w:rPr>
          <w:rtl/>
          <w:cs/>
          <w:lang w:val="ar_AE" w:bidi="ar_AE"/>
        </w:rPr>
        <w:t>الإسكندر</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ثم واصلوا تمثيل الدراما.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يبدأ بولس بالشكر للمسيح يسوع على الطريقة التي قوّاه بها، وعلى أنه حسب بولس أمينًا، وجعله للخدمة.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يصف بولس ماضيه بأنه كان مُجدِّفًا ومضطهدًا ومفتريًا. ويشرح بولس أنه نال رحمة لأنه تصرَّف بجهل في عدم إيمان.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يؤكد بولس نعمة الله التي تفاضلت، مع الإيمان والمحبة في المسيح يسوع. ويذكر بولس تعبير "صادقة ومستحقة كل قبول" عن كيف جاء المسيح ليُخَلِّص الخطاة الذين يعتبر بولس نفسه الأسوأ فيهم.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يوضح بولس أن سبب حصوله على الرحمة هو أن يُظهر المسيح يسوع صبره العظيم كمثال للآخرين الذين سيؤمنون بالمسيح للحياة الأبدية. ثم ينطلق بولس في تسبيح الملك الأبدي (ملك الدهور).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يخاطب بولس تيموثاوس ويذكّره بالنبوات التي قالها الناس ذات مرة عن تيموثاوس. ويشجع بولس تيموثاوس على التمسك بالإيمان والضمير الصالح.</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وأخيرًا، يذكر بولس هيمينايس والإسكندر، اللذين رفضا الإيمان والضمير الصالح حتى تحطم إيمانهما مثل سفينة. ويذكر بولس أنه قد سلَّم هذين الرجلين إلى الشيطان لكي يؤدبا حتى لا يُجدفا.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تيموثاوس الأولى 1: 12- 20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يشكر بولس يسوع </w:t>
      </w:r>
      <w:r>
        <w:rPr>
          <w:b/>
          <w:rtl/>
          <w:cs/>
          <w:lang w:val="ar_AE" w:bidi="ar_AE"/>
        </w:rPr>
        <w:t>المسيح</w:t>
      </w:r>
      <w:r>
        <w:rPr>
          <w:rtl/>
          <w:cs/>
          <w:lang w:val="ar_AE" w:bidi="ar_AE"/>
        </w:rPr>
        <w:t xml:space="preserve"> ربه. وكلمة المسيح هي لقب يعني "المختار" أو "المَمسوح". وعندما يقول بولس "المسيح يسوع"، فإن بولس يعني أن يسوع هو المخلِّص الموعود الذي خطط الله لإرساله. ويُظهر هذا اللقب أن يسوع هو الذي اختاره الله ليخلِّص الناس من خطاياهم. انظروا تعبير </w:t>
      </w:r>
      <w:r>
        <w:rPr>
          <w:rtl/>
          <w:cs/>
          <w:lang w:val="ar_AE" w:bidi="ar_AE"/>
        </w:rPr>
        <w:t>المسيح</w:t>
      </w:r>
      <w:r>
        <w:rPr>
          <w:rtl/>
          <w:cs/>
          <w:lang w:val="ar_AE" w:bidi="ar_AE"/>
        </w:rPr>
        <w:t xml:space="preserve"> في قاموس الكلمات الرئيسية لمزيد من المعلومات، واستخدموا نفس الكلمة التي استخدمتموها في المقاطع السابقة للإشارة إلى المسيح.</w:t>
      </w:r>
    </w:p>
    <w:p>
      <w:pPr>
        <w:bidi/>
      </w:pPr>
      <w:r>
        <w:rPr>
          <w:rtl/>
          <w:cs/>
          <w:lang w:val="ar_AE" w:bidi="ar_AE"/>
        </w:rPr>
      </w:r>
      <w:r>
        <w:rPr>
          <w:rtl/>
          <w:cs/>
          <w:lang w:val="ar_AE" w:bidi="ar_AE"/>
        </w:rPr>
        <w:t xml:space="preserve">لقب </w:t>
      </w:r>
      <w:r>
        <w:rPr>
          <w:b/>
          <w:rtl/>
          <w:cs/>
          <w:lang w:val="ar_AE" w:bidi="ar_AE"/>
        </w:rPr>
        <w:t>الرب</w:t>
      </w:r>
      <w:r>
        <w:rPr>
          <w:rtl/>
          <w:cs/>
          <w:lang w:val="ar_AE" w:bidi="ar_AE"/>
        </w:rPr>
        <w:t xml:space="preserve"> يُظهر أن يسوع له السلطان الكامل. وعندما يدعو بولس يسوع ربًا، فإن هذا يعني أنه شخص إلهي ويحكم على كل شيء. وهذا قوي بشكل خاص لأن بولس أنكر ذات مرة أن يسوع هو الرب. والآن يقبل بولس بفرح يسوع بصفته سيده وحاكمه. ترجموا كلمة الرب بالطريقة نفسها التي استخدمتموها في المقاطع السابقة، وانظروا تعبير </w:t>
      </w:r>
      <w:r>
        <w:rPr>
          <w:rtl/>
          <w:cs/>
          <w:lang w:val="ar_AE" w:bidi="ar_AE"/>
        </w:rPr>
        <w:t>الرب</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 xml:space="preserve">ويصف بولس كيف كان </w:t>
      </w:r>
      <w:r>
        <w:rPr>
          <w:b/>
          <w:rtl/>
          <w:cs/>
          <w:lang w:val="ar_AE" w:bidi="ar_AE"/>
        </w:rPr>
        <w:t>مُجدِّفًا</w:t>
      </w:r>
      <w:r>
        <w:rPr>
          <w:rtl/>
          <w:cs/>
          <w:lang w:val="ar_AE" w:bidi="ar_AE"/>
        </w:rPr>
        <w:t xml:space="preserve"> </w:t>
      </w:r>
      <w:r>
        <w:rPr>
          <w:b/>
          <w:rtl/>
          <w:cs/>
          <w:lang w:val="ar_AE" w:bidi="ar_AE"/>
        </w:rPr>
        <w:t>ومضطهدًا</w:t>
      </w:r>
      <w:r>
        <w:rPr>
          <w:rtl/>
          <w:cs/>
          <w:lang w:val="ar_AE" w:bidi="ar_AE"/>
        </w:rPr>
        <w:t xml:space="preserve"> و</w:t>
      </w:r>
      <w:r>
        <w:rPr>
          <w:b/>
          <w:rtl/>
          <w:cs/>
          <w:lang w:val="ar_AE" w:bidi="ar_AE"/>
        </w:rPr>
        <w:t>مُفتريًا</w:t>
      </w:r>
      <w:r>
        <w:rPr>
          <w:rtl/>
          <w:cs/>
          <w:lang w:val="ar_AE" w:bidi="ar_AE"/>
        </w:rPr>
        <w:t>. وتصف هذه المصطلحات أفعال بولس ضد المسيح والكنيسة قبل أن يتحوَّل بولس ويهتدي. وتشير كلمة "المجدِّف" إلى شخص يتكلم ضد الله أو يُهينه. والمضطهد هو شخص يُسيء معاملة الآخرين أو يُضايقهم بسبب معتقداتهم. والمفتري (المُقاوم المتغطرس) هو شخص يعارض بشدة شيئًا ما بطريقة مهينة أو متعجرفة.</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المُفتري</w:t>
      </w:r>
      <w:r>
        <w:rPr>
          <w:rtl/>
          <w:cs/>
          <w:lang w:val="ar_AE" w:bidi="ar_AE"/>
        </w:rPr>
        <w:t>، و</w:t>
      </w:r>
      <w:r>
        <w:rPr>
          <w:b/>
          <w:rtl/>
          <w:cs/>
          <w:lang w:val="ar_AE" w:bidi="ar_AE"/>
        </w:rPr>
        <w:t>المُجدِّف</w:t>
      </w:r>
      <w:r>
        <w:rPr>
          <w:rtl/>
          <w:cs/>
          <w:lang w:val="ar_AE" w:bidi="ar_AE"/>
        </w:rPr>
        <w:t>، و</w:t>
      </w:r>
      <w:r>
        <w:rPr>
          <w:b/>
          <w:rtl/>
          <w:cs/>
          <w:lang w:val="ar_AE" w:bidi="ar_AE"/>
        </w:rPr>
        <w:t>المُضطهد</w:t>
      </w:r>
      <w:r>
        <w:rPr>
          <w:rtl/>
          <w:cs/>
          <w:lang w:val="ar_AE" w:bidi="ar_AE"/>
        </w:rPr>
        <w:t xml:space="preserve">. انظروا تعبير </w:t>
      </w:r>
      <w:r>
        <w:rPr>
          <w:rtl/>
          <w:cs/>
          <w:lang w:val="ar_AE" w:bidi="ar_AE"/>
        </w:rPr>
        <w:t>التجديف</w:t>
      </w:r>
      <w:r>
        <w:rPr>
          <w:rtl/>
          <w:cs/>
          <w:lang w:val="ar_AE" w:bidi="ar_AE"/>
        </w:rPr>
        <w:t xml:space="preserve"> و</w:t>
      </w:r>
      <w:r>
        <w:rPr>
          <w:rtl/>
          <w:cs/>
          <w:lang w:val="ar_AE" w:bidi="ar_AE"/>
        </w:rPr>
        <w:t>الاضطهاد</w:t>
      </w:r>
      <w:r>
        <w:rPr>
          <w:rtl/>
          <w:cs/>
          <w:lang w:val="ar_AE" w:bidi="ar_AE"/>
        </w:rPr>
        <w:t xml:space="preserve"> في قاموس الكلمات الرئيسية لمزيد من المعلومات. أوقفوا سماع هذا التسجيل الصوتي هنا.</w:t>
      </w:r>
    </w:p>
    <w:p>
      <w:pPr>
        <w:bidi/>
      </w:pPr>
      <w:r>
        <w:rPr>
          <w:rtl/>
          <w:cs/>
          <w:lang w:val="ar_AE" w:bidi="ar_AE"/>
        </w:rPr>
      </w:r>
      <w:r>
        <w:rPr>
          <w:rtl/>
          <w:cs/>
          <w:lang w:val="ar_AE" w:bidi="ar_AE"/>
        </w:rPr>
        <w:t xml:space="preserve">ويذكر بولس كيف نال </w:t>
      </w:r>
      <w:r>
        <w:rPr>
          <w:b/>
          <w:rtl/>
          <w:cs/>
          <w:lang w:val="ar_AE" w:bidi="ar_AE"/>
        </w:rPr>
        <w:t>رحمة</w:t>
      </w:r>
      <w:r>
        <w:rPr>
          <w:rtl/>
          <w:cs/>
          <w:lang w:val="ar_AE" w:bidi="ar_AE"/>
        </w:rPr>
        <w:t xml:space="preserve"> من الله. والرحمة هي عندما يختار الشخص الذي لديه القدرة على المعاقبة ألا يفعل ذلك، ويُظهر اللُطف بدلًا من ذلك. استخدموا نفس الكلمة التي استخدمتموها في المقاطع السابقة للإشارة إلى الرحمة. انظروا كلمة </w:t>
      </w:r>
      <w:r>
        <w:rPr>
          <w:rtl/>
          <w:cs/>
          <w:lang w:val="ar_AE" w:bidi="ar_AE"/>
        </w:rPr>
        <w:t>رحمة</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 xml:space="preserve">ويقول بولس: "لقد </w:t>
      </w:r>
      <w:r>
        <w:rPr>
          <w:b/>
          <w:rtl/>
          <w:cs/>
          <w:lang w:val="ar_AE" w:bidi="ar_AE"/>
        </w:rPr>
        <w:t>تفاضلت</w:t>
      </w:r>
      <w:r>
        <w:rPr>
          <w:rtl/>
          <w:cs/>
          <w:lang w:val="ar_AE" w:bidi="ar_AE"/>
        </w:rPr>
        <w:t xml:space="preserve"> </w:t>
      </w:r>
      <w:r>
        <w:rPr>
          <w:b/>
          <w:rtl/>
          <w:cs/>
          <w:lang w:val="ar_AE" w:bidi="ar_AE"/>
        </w:rPr>
        <w:t>نعمة</w:t>
      </w:r>
      <w:r>
        <w:rPr>
          <w:rtl/>
          <w:cs/>
          <w:lang w:val="ar_AE" w:bidi="ar_AE"/>
        </w:rPr>
        <w:t xml:space="preserve"> ربَّنا لي". وتشير النعمة إلى رحمة الله أو إحسانه الغير مُستَحق. استخدموا نفس الكلمة التي استخدمتموها في المقاطع السابقة للإشارة إلى النعمة.</w:t>
      </w:r>
    </w:p>
    <w:p>
      <w:pPr>
        <w:bidi/>
      </w:pPr>
      <w:r>
        <w:rPr>
          <w:rtl/>
          <w:cs/>
          <w:lang w:val="ar_AE" w:bidi="ar_AE"/>
        </w:rPr>
      </w:r>
      <w:r>
        <w:rPr>
          <w:rtl/>
          <w:cs/>
          <w:lang w:val="ar_AE" w:bidi="ar_AE"/>
        </w:rPr>
        <w:t xml:space="preserve">انظروا مصطلح </w:t>
      </w:r>
      <w:r>
        <w:rPr>
          <w:rtl/>
          <w:cs/>
          <w:lang w:val="ar_AE" w:bidi="ar_AE"/>
        </w:rPr>
        <w:t>نعمة</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 xml:space="preserve">ويقول بولس أيضًا إن يسوع سكب </w:t>
      </w:r>
      <w:r>
        <w:rPr>
          <w:b/>
          <w:rtl/>
          <w:cs/>
          <w:lang w:val="ar_AE" w:bidi="ar_AE"/>
        </w:rPr>
        <w:t>إيمانه</w:t>
      </w:r>
      <w:r>
        <w:rPr>
          <w:rtl/>
          <w:cs/>
          <w:lang w:val="ar_AE" w:bidi="ar_AE"/>
        </w:rPr>
        <w:t xml:space="preserve"> و</w:t>
      </w:r>
      <w:r>
        <w:rPr>
          <w:b/>
          <w:rtl/>
          <w:cs/>
          <w:lang w:val="ar_AE" w:bidi="ar_AE"/>
        </w:rPr>
        <w:t>محبته</w:t>
      </w:r>
      <w:r>
        <w:rPr>
          <w:rtl/>
          <w:cs/>
          <w:lang w:val="ar_AE" w:bidi="ar_AE"/>
        </w:rPr>
        <w:t xml:space="preserve"> عليه. ويكون للشخص إيمان عندما يثق أو يؤمن بيسوع. ويرى بولس أن هذه المحبة هي عطية من الله ودليل على أن نعمة الله قد غيَّرت بولس بالحقيقة. إنها ليست مجرد مشاعر دافئة، بل هي تحول كامل في كيفية تعامله مع الآخرين. فقد انصرف بولس عن التسبب في الأذى وتحوَّل لإظهار محبة المسيح. استخدموا نفس الكلمات التي استخدمتموها في المقاطع السابقة للإشارة إلى الإيمان والمحبة، وانظروا كلمة </w:t>
      </w:r>
      <w:r>
        <w:rPr>
          <w:rtl/>
          <w:cs/>
          <w:lang w:val="ar_AE" w:bidi="ar_AE"/>
        </w:rPr>
        <w:t>الإيمان</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 xml:space="preserve">ويصف بولس كيف جاء المسيح يسوع إلى العالم ليخلِّص الخطاة. ويشير مفهوم </w:t>
      </w:r>
      <w:r>
        <w:rPr>
          <w:b/>
          <w:rtl/>
          <w:cs/>
          <w:lang w:val="ar_AE" w:bidi="ar_AE"/>
        </w:rPr>
        <w:t>الخلاص</w:t>
      </w:r>
      <w:r>
        <w:rPr>
          <w:rtl/>
          <w:cs/>
          <w:lang w:val="ar_AE" w:bidi="ar_AE"/>
        </w:rPr>
        <w:t xml:space="preserve"> في هذا السياق إلى الإنقاذ من الخطية ومن عواقبها. استخدموا نفس الكلمة التي استخدمتموها في المقاطع السابقة للإشارة إلى الخطاة، وابحثوا عن كلمة </w:t>
      </w:r>
      <w:r>
        <w:rPr>
          <w:rtl/>
          <w:cs/>
          <w:lang w:val="ar_AE" w:bidi="ar_AE"/>
        </w:rPr>
        <w:t>خطية</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 xml:space="preserve">توقّفوا هنا وناقشوا ما الكلمة أو العبارة التي ستستخدمونها للتعبير عن "يخلِّص الخطاة". انظروا تعبير </w:t>
      </w:r>
      <w:r>
        <w:rPr>
          <w:rtl/>
          <w:cs/>
          <w:lang w:val="ar_AE" w:bidi="ar_AE"/>
        </w:rPr>
        <w:t>الخلاص</w:t>
      </w:r>
      <w:r>
        <w:rPr>
          <w:rtl/>
          <w:cs/>
          <w:lang w:val="ar_AE" w:bidi="ar_AE"/>
        </w:rPr>
        <w:t xml:space="preserve"> و</w:t>
      </w:r>
      <w:r>
        <w:rPr>
          <w:rtl/>
          <w:cs/>
          <w:lang w:val="ar_AE" w:bidi="ar_AE"/>
        </w:rPr>
        <w:t>الخطية</w:t>
      </w:r>
      <w:r>
        <w:rPr>
          <w:rtl/>
          <w:cs/>
          <w:lang w:val="ar_AE" w:bidi="ar_AE"/>
        </w:rPr>
        <w:t xml:space="preserve"> إن لزم الأمر في قاموس الكلمات الرئيسية لمزيد من المعلومات. أوقفوا سماع هذا التسجيل الصوتي هنا.</w:t>
      </w:r>
    </w:p>
    <w:p>
      <w:pPr>
        <w:bidi/>
      </w:pPr>
      <w:r>
        <w:rPr>
          <w:rtl/>
          <w:cs/>
          <w:lang w:val="ar_AE" w:bidi="ar_AE"/>
        </w:rPr>
      </w:r>
      <w:r>
        <w:rPr>
          <w:rtl/>
          <w:cs/>
          <w:lang w:val="ar_AE" w:bidi="ar_AE"/>
        </w:rPr>
        <w:t xml:space="preserve">ويقول بولس إنه مثال للذين يريدون أن </w:t>
      </w:r>
      <w:r>
        <w:rPr>
          <w:b/>
          <w:rtl/>
          <w:cs/>
          <w:lang w:val="ar_AE" w:bidi="ar_AE"/>
        </w:rPr>
        <w:t>يؤمنوا</w:t>
      </w:r>
      <w:r>
        <w:rPr>
          <w:rtl/>
          <w:cs/>
          <w:lang w:val="ar_AE" w:bidi="ar_AE"/>
        </w:rPr>
        <w:t xml:space="preserve"> بيسوع ويحصلوا على </w:t>
      </w:r>
      <w:r>
        <w:rPr>
          <w:b/>
          <w:rtl/>
          <w:cs/>
          <w:lang w:val="ar_AE" w:bidi="ar_AE"/>
        </w:rPr>
        <w:t>الحياة الأبدية</w:t>
      </w:r>
      <w:r>
        <w:rPr>
          <w:rtl/>
          <w:cs/>
          <w:lang w:val="ar_AE" w:bidi="ar_AE"/>
        </w:rPr>
        <w:t>. عندما يؤمن الناس بيسوع، فإنهم يؤمنون أن ما يقوله يسوع عن نفسه هو الحق، وأنهم يثقون به ويتبعونه. ثم ينال هؤلاء الناس الحياة الأبدية، أي حياة مع الله تدوم إلى الأبد.</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يؤمن</w:t>
      </w:r>
      <w:r>
        <w:rPr>
          <w:rtl/>
          <w:cs/>
          <w:lang w:val="ar_AE" w:bidi="ar_AE"/>
        </w:rPr>
        <w:t xml:space="preserve"> و</w:t>
      </w:r>
      <w:r>
        <w:rPr>
          <w:b/>
          <w:rtl/>
          <w:cs/>
          <w:lang w:val="ar_AE" w:bidi="ar_AE"/>
        </w:rPr>
        <w:t>الحياة الأبدية</w:t>
      </w:r>
      <w:r>
        <w:rPr>
          <w:rtl/>
          <w:cs/>
          <w:lang w:val="ar_AE" w:bidi="ar_AE"/>
        </w:rPr>
        <w:t xml:space="preserve">. انظروا مصطلح </w:t>
      </w:r>
      <w:r>
        <w:rPr>
          <w:rtl/>
          <w:cs/>
          <w:lang w:val="ar_AE" w:bidi="ar_AE"/>
        </w:rPr>
        <w:t>الإيمان</w:t>
      </w:r>
      <w:r>
        <w:rPr>
          <w:rtl/>
          <w:cs/>
          <w:lang w:val="ar_AE" w:bidi="ar_AE"/>
        </w:rPr>
        <w:t xml:space="preserve"> و</w:t>
      </w:r>
      <w:r>
        <w:rPr>
          <w:rtl/>
          <w:cs/>
          <w:lang w:val="ar_AE" w:bidi="ar_AE"/>
        </w:rPr>
        <w:t>الحياة الأبدية</w:t>
      </w:r>
      <w:r>
        <w:rPr>
          <w:rtl/>
          <w:cs/>
          <w:lang w:val="ar_AE" w:bidi="ar_AE"/>
        </w:rPr>
        <w:t xml:space="preserve"> في قاموس الكلمات الرئيسية لمزيد من المعلومات. وإذا كنتم قد ترجمتم هذه الكلمات بالفعل في سِفر آخر من الكتاب المقدس، استخدموا نفس الكلمات هنا. أوقفوا سماع هذا التسجيل الصوتي هنا.</w:t>
      </w:r>
    </w:p>
    <w:p>
      <w:pPr>
        <w:bidi/>
      </w:pPr>
      <w:r>
        <w:rPr>
          <w:rtl/>
          <w:cs/>
          <w:lang w:val="ar_AE" w:bidi="ar_AE"/>
        </w:rPr>
      </w:r>
      <w:r>
        <w:rPr>
          <w:rtl/>
          <w:cs/>
          <w:lang w:val="ar_AE" w:bidi="ar_AE"/>
        </w:rPr>
        <w:t xml:space="preserve">ويسبِّح بولس الله ويدعوه </w:t>
      </w:r>
      <w:r>
        <w:rPr>
          <w:b/>
          <w:rtl/>
          <w:cs/>
          <w:lang w:val="ar_AE" w:bidi="ar_AE"/>
        </w:rPr>
        <w:t>ملك</w:t>
      </w:r>
      <w:r>
        <w:rPr>
          <w:rtl/>
          <w:cs/>
          <w:lang w:val="ar_AE" w:bidi="ar_AE"/>
        </w:rPr>
        <w:t xml:space="preserve"> الدهور أو الملك الذي يعيش إلى الأبد. والملك هو شخص يحكم على مملكة، أو على أرض معينة. الله هو الملك على العالم كله، وكل الخليقة هي ملكوته.</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مَلِك</w:t>
      </w:r>
      <w:r>
        <w:rPr>
          <w:rtl/>
          <w:cs/>
          <w:lang w:val="ar_AE" w:bidi="ar_AE"/>
        </w:rPr>
        <w:t xml:space="preserve">. انظروا تعبير </w:t>
      </w:r>
      <w:r>
        <w:rPr>
          <w:rtl/>
          <w:cs/>
          <w:lang w:val="ar_AE" w:bidi="ar_AE"/>
        </w:rPr>
        <w:t>ملك</w:t>
      </w:r>
      <w:r>
        <w:rPr>
          <w:rtl/>
          <w:cs/>
          <w:lang w:val="ar_AE" w:bidi="ar_AE"/>
        </w:rPr>
        <w:t xml:space="preserve"> و</w:t>
      </w:r>
      <w:r>
        <w:rPr>
          <w:rtl/>
          <w:cs/>
          <w:lang w:val="ar_AE" w:bidi="ar_AE"/>
        </w:rPr>
        <w:t>ملكوت الله</w:t>
      </w:r>
      <w:r>
        <w:rPr>
          <w:rtl/>
          <w:cs/>
          <w:lang w:val="ar_AE" w:bidi="ar_AE"/>
        </w:rPr>
        <w:t xml:space="preserve"> في قاموس الكلمات الرئيسية لمزيد من المعلومات. إذا كنتم قد ترجمتم هذه الكلمة بالفعل في سِفر آخر من الكتاب المقدس، استخدموا نفس الكلمة هنا. أوقفوا سماع هذا التسجيل الصوتي هنا.</w:t>
      </w:r>
    </w:p>
    <w:p>
      <w:pPr>
        <w:bidi/>
      </w:pPr>
      <w:r>
        <w:rPr>
          <w:rtl/>
          <w:cs/>
          <w:lang w:val="ar_AE" w:bidi="ar_AE"/>
        </w:rPr>
      </w:r>
      <w:r>
        <w:rPr>
          <w:rtl/>
          <w:cs/>
          <w:lang w:val="ar_AE" w:bidi="ar_AE"/>
        </w:rPr>
        <w:t>ويعطى بولس الله الكرامة و</w:t>
      </w:r>
      <w:r>
        <w:rPr>
          <w:b/>
          <w:rtl/>
          <w:cs/>
          <w:lang w:val="ar_AE" w:bidi="ar_AE"/>
        </w:rPr>
        <w:t>المجد</w:t>
      </w:r>
      <w:r>
        <w:rPr>
          <w:rtl/>
          <w:cs/>
          <w:lang w:val="ar_AE" w:bidi="ar_AE"/>
        </w:rPr>
        <w:t xml:space="preserve">. وهذا يعني أنه يحترم الله ويُعجب به. استخدموا نفس الكلمة التي استخدمتموها في المقاطع السابقة للإشارة إلى المجد. انظروا كلمة </w:t>
      </w:r>
      <w:r>
        <w:rPr>
          <w:rtl/>
          <w:cs/>
          <w:lang w:val="ar_AE" w:bidi="ar_AE"/>
        </w:rPr>
        <w:t>المجد</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 xml:space="preserve">ويذكر بولس </w:t>
      </w:r>
      <w:r>
        <w:rPr>
          <w:b/>
          <w:rtl/>
          <w:cs/>
          <w:lang w:val="ar_AE" w:bidi="ar_AE"/>
        </w:rPr>
        <w:t>نبوات</w:t>
      </w:r>
      <w:r>
        <w:rPr>
          <w:rtl/>
          <w:cs/>
          <w:lang w:val="ar_AE" w:bidi="ar_AE"/>
        </w:rPr>
        <w:t xml:space="preserve"> عن تيموثاوس. والنبوات كانت رسائل خاصة من الله. وقد كانت هذه النبوات عن تيموثاوس بمثابة ختم التأييد والقبول من الله. وأظهرت النبوات للجميع أن الله قد اختار تيموثاوس لهذا العمل المهم في الكنيسة.</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النبوات</w:t>
      </w:r>
      <w:r>
        <w:rPr>
          <w:rtl/>
          <w:cs/>
          <w:lang w:val="ar_AE" w:bidi="ar_AE"/>
        </w:rPr>
        <w:t xml:space="preserve">. انظروا مصطلح </w:t>
      </w:r>
      <w:r>
        <w:rPr>
          <w:rtl/>
          <w:cs/>
          <w:lang w:val="ar_AE" w:bidi="ar_AE"/>
        </w:rPr>
        <w:t>النبوة</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ويطلب بولس من تيموثاوس أن يتمسك بإيمانه و</w:t>
      </w:r>
      <w:r>
        <w:rPr>
          <w:b/>
          <w:rtl/>
          <w:cs/>
          <w:lang w:val="ar_AE" w:bidi="ar_AE"/>
        </w:rPr>
        <w:t>ضميره</w:t>
      </w:r>
      <w:r>
        <w:rPr>
          <w:rtl/>
          <w:cs/>
          <w:lang w:val="ar_AE" w:bidi="ar_AE"/>
        </w:rPr>
        <w:t xml:space="preserve"> الصالح. استخدموا نفس الكلمة التي استخدمتموها في المقاطع السابقة للإشارة إلى الضمير. انظروا مُصطلح </w:t>
      </w:r>
      <w:r>
        <w:rPr>
          <w:b/>
          <w:rtl/>
          <w:cs/>
          <w:lang w:val="ar_AE" w:bidi="ar_AE"/>
        </w:rPr>
        <w:t>الضمير</w:t>
      </w:r>
      <w:r>
        <w:rPr>
          <w:rtl/>
          <w:cs/>
          <w:lang w:val="ar_AE" w:bidi="ar_AE"/>
        </w:rPr>
        <w:t xml:space="preserve"> في قاموس الكلمات الرئيسية لمزيد من المعلومات.</w:t>
      </w:r>
    </w:p>
    <w:p>
      <w:pPr>
        <w:bidi/>
      </w:pPr>
      <w:r>
        <w:rPr>
          <w:rtl/>
          <w:cs/>
          <w:lang w:val="ar_AE" w:bidi="ar_AE"/>
        </w:rPr>
      </w:r>
      <w:r>
        <w:rPr>
          <w:b/>
          <w:rtl/>
          <w:cs/>
          <w:lang w:val="ar_AE" w:bidi="ar_AE"/>
        </w:rPr>
        <w:t>الشيطان</w:t>
      </w:r>
      <w:r>
        <w:rPr>
          <w:rtl/>
          <w:cs/>
          <w:lang w:val="ar_AE" w:bidi="ar_AE"/>
        </w:rPr>
        <w:t xml:space="preserve"> هو كائن روحي. والشيطان هو عدو الله الذي يعمل ضد شعب الله. وعندما يتحدث بولس عن تسليم الناس للشيطان، فإن بولس يقصد وضع هؤلاء الناس خارج حماية الكنيسة. وكان هذا شكلًا خطيرًا من التأديب. وكان الهدف منه هو مساعدة هؤلاء الناس على إدراك أخطائهم والعودة إلى الحق.</w:t>
      </w:r>
    </w:p>
    <w:p>
      <w:pPr>
        <w:bidi/>
      </w:pPr>
      <w:r>
        <w:rPr>
          <w:rtl/>
          <w:cs/>
          <w:lang w:val="ar_AE" w:bidi="ar_AE"/>
        </w:rPr>
      </w:r>
      <w:r>
        <w:rPr>
          <w:rtl/>
          <w:cs/>
          <w:lang w:val="ar_AE" w:bidi="ar_AE"/>
        </w:rPr>
        <w:t xml:space="preserve">توقّفوا هنا وناقشوا معًا ما الكلمة أو العبارة التي ستستخدمونها لترجمة كلمة </w:t>
      </w:r>
      <w:r>
        <w:rPr>
          <w:b/>
          <w:rtl/>
          <w:cs/>
          <w:lang w:val="ar_AE" w:bidi="ar_AE"/>
        </w:rPr>
        <w:t>الشيطان</w:t>
      </w:r>
      <w:r>
        <w:rPr>
          <w:rtl/>
          <w:cs/>
          <w:lang w:val="ar_AE" w:bidi="ar_AE"/>
        </w:rPr>
        <w:t xml:space="preserve">. ابحثوا في قاموس الكلمات الرئيسية عن كلمة </w:t>
      </w:r>
      <w:r>
        <w:rPr>
          <w:rtl/>
          <w:cs/>
          <w:lang w:val="ar_AE" w:bidi="ar_AE"/>
        </w:rPr>
        <w:t>الشيطان</w:t>
      </w:r>
      <w:r>
        <w:rPr>
          <w:rtl/>
          <w:cs/>
          <w:lang w:val="ar_AE" w:bidi="ar_AE"/>
        </w:rPr>
        <w:t xml:space="preserve"> للمزيد من المعلومات. وإذا كنتم قد ترجمتم هذه الكلمة من قبل في سفرٍ آخر من الكتاب المقدّس، فاستخدموا الكلمة ذاتها التي استخدمتم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تيموثاوس الأولى 1: 12- 20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الأولى 2:1–7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تيموثاوس الأولى 2: 1 -7 واحفظوه في قلوبكم.</w:t>
      </w:r>
    </w:p>
    <w:p>
      <w:pPr>
        <w:bidi/>
      </w:pPr>
      <w:r>
        <w:rPr>
          <w:rtl/>
          <w:cs/>
          <w:lang w:val="ar_AE" w:bidi="ar_AE"/>
        </w:rPr>
      </w:r>
      <w:r>
        <w:rPr>
          <w:rtl/>
          <w:cs/>
          <w:lang w:val="ar_AE" w:bidi="ar_AE"/>
        </w:rPr>
        <w:t>استمعوا إلى نسخة صوتية من تيموثاوس الأولى 2: 1 -7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تيموثاوس الأولى 2: 1 - 7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بدأ بولس رسالته إلى تيموثاوس بإخباره أنه يَعْلَم أن هناك أشخاص في الكنيسة في أفسس يُعَلِّمون أمور خاطئة. وتعاليم هؤلاء الناس تتعارض مع ناموس الله والأخبار السارة التي أمر الله بولس أن يُعَلِّمها. وستتذكرون أنه في المقطع السابق لهذا المقطع، شَجَّع بولس تيموثاوس على أن يبقى قويًا في مسؤوليته لتعليم الناس نفس هذه الأخبار السارة.</w:t>
      </w:r>
    </w:p>
    <w:p>
      <w:pPr>
        <w:bidi/>
      </w:pPr>
      <w:r>
        <w:rPr>
          <w:rtl/>
          <w:cs/>
          <w:lang w:val="ar_AE" w:bidi="ar_AE"/>
        </w:rPr>
      </w:r>
      <w:r>
        <w:rPr>
          <w:rtl/>
          <w:cs/>
          <w:lang w:val="ar_AE" w:bidi="ar_AE"/>
        </w:rPr>
        <w:t>وفي هذا المقطع يبدأ بولس في إعطاء تيموثاوس تعليمات محددة عن أفضل الطرق لإيقاف المُعَلِّمين السيئين في أفسس وإنقاذ المؤمنين وإنقاذ نفسه من التعاليم الخاطئة لهؤلاء المُعَلِّمين. كانت تعليمات بولس الأولى لتيموثاوس أن يصلِّي الناس في أفسس.</w:t>
      </w:r>
    </w:p>
    <w:p>
      <w:pPr>
        <w:bidi/>
      </w:pPr>
      <w:r>
        <w:rPr>
          <w:rtl/>
          <w:cs/>
          <w:lang w:val="ar_AE" w:bidi="ar_AE"/>
        </w:rPr>
      </w:r>
      <w:r>
        <w:rPr>
          <w:rtl/>
          <w:cs/>
          <w:lang w:val="ar_AE" w:bidi="ar_AE"/>
        </w:rPr>
        <w:t>توقّفوا هنا وناقشوا هذا السؤال كمجموعة: كيف يبدو اجتماع الصلاة في مجتمعكم؟ ما الطرق المختلفة التي يمكن أن تطلبوا بها من شخص ما أن يصلّي من أجلكم؟ أوقفوا سماع هذا التسجيل الصوتي هنا.</w:t>
      </w:r>
    </w:p>
    <w:p>
      <w:pPr>
        <w:bidi/>
      </w:pPr>
      <w:r>
        <w:rPr>
          <w:rtl/>
          <w:cs/>
          <w:lang w:val="ar_AE" w:bidi="ar_AE"/>
        </w:rPr>
      </w:r>
      <w:r>
        <w:rPr>
          <w:rtl/>
          <w:cs/>
          <w:lang w:val="ar_AE" w:bidi="ar_AE"/>
        </w:rPr>
        <w:t>ويشجع بولس المؤمنين على أن يصلّوا من أجل الجميع، بما في ذلك الذين لديهم سلطان على المؤمنين. اعتقد الكثير من الناس في ذلك الوقت أن العائلات ذات السلطة السياسية، مثل الملوك والملكات، كانت تتمتع بالسلطة لأن آلهة هؤلاء الأشخاص منحتها لهم. أما بالنسبة لمواقع السلطة السياسية والعسكرية والدينية الأخرى، فيمكن للأغنياء أن يدفعوا مقابل السيطرة على الأشخاص الذين يشغلون تلك المناصب. ستتذكرون في سفر أعمال الرسل أن بولس قضى عامين في أفسس. وقد جعل تعليم بولس قادة اليهود والأمم في أفسس يغضبون من بولس ومن المؤمنين الجدد. في تلك الحالة، كان الأمم غاضبين لأنه إذا توقف الناس عن عبادة آلهتهم المحلية، فإن ذلك سيغير ممارساتهم الثقافية للعبادة ويضر بأعمالهم. كان أهل أفسس يعبدون أيضًا الإمبراطور البشري في روما وكأن الإمبراطور كان إلهًا. لذلك فإن القرارات المتعلقة بمن ينبغي أن يُعبَد في أفسس يمكن أن تؤثر أيضًا على حياة الشخص من الناحية السياسية.</w:t>
      </w:r>
    </w:p>
    <w:p>
      <w:pPr>
        <w:bidi/>
      </w:pPr>
      <w:r>
        <w:rPr>
          <w:rtl/>
          <w:cs/>
          <w:lang w:val="ar_AE" w:bidi="ar_AE"/>
        </w:rPr>
      </w:r>
      <w:r>
        <w:rPr>
          <w:rtl/>
          <w:cs/>
          <w:lang w:val="ar_AE" w:bidi="ar_AE"/>
        </w:rPr>
        <w:t>توقّفوا هنا وناقشوا هذا السؤال كمجموعة: كيف يصبح الشخص قائدًا في مجتمعكم؟ احكوا أمثلة من حياتكم عندما فعلتم شيئًا ما أو قلتموه طاعةً لله، وقد جعل هذا القادة أو الآخرين في مجتمعكم يغضبون منكم. وكيف استجبتم لذلك؟ أوقفوا سماع هذا التسجيل الصوتي هنا.</w:t>
      </w:r>
    </w:p>
    <w:p>
      <w:pPr>
        <w:bidi/>
      </w:pPr>
      <w:r>
        <w:rPr>
          <w:rtl/>
          <w:cs/>
          <w:lang w:val="ar_AE" w:bidi="ar_AE"/>
        </w:rPr>
      </w:r>
      <w:r>
        <w:rPr>
          <w:rtl/>
          <w:cs/>
          <w:lang w:val="ar_AE" w:bidi="ar_AE"/>
        </w:rPr>
        <w:t>ورداً على هذه التحديات، يطلب بولس من تيموثاوس أن يعلِّم المؤمنين أن يصلّوا من أجل خلاص جميع الناس، بما في ذلك قادتهم السياسيين. ويقول بولس إن هذا النوع من الصلاة سيساعد الناس على العيش في سلام في مجتمعاتهم. ويقول بولس أيضًا أن هذا سيُظهر أن المؤمنين أتقياء وذوي كرامة. بعبارة أخرى، سيُظهر أن المؤمنين هم أشخاص يعيشون بطريقة تُرضي الله، وسيُظهر أن المؤمنين يتخذون خيارات صالحة لأنهم يفكرون بعناية.</w:t>
      </w:r>
    </w:p>
    <w:p>
      <w:pPr>
        <w:bidi/>
      </w:pPr>
      <w:r>
        <w:rPr>
          <w:rtl/>
          <w:cs/>
          <w:lang w:val="ar_AE" w:bidi="ar_AE"/>
        </w:rPr>
      </w:r>
      <w:r>
        <w:rPr>
          <w:rtl/>
          <w:cs/>
          <w:lang w:val="ar_AE" w:bidi="ar_AE"/>
        </w:rPr>
        <w:t>توقّفوا هنا وناقشوا هذا السؤال معًا: ناقشوا أنواع الأشياء التي يفعلها الناس عندما يعيشون في سلام مع الآخرين في مجتمعكم ويُصلّوا من أجل الآخرين في المجتمع. كيف تصفون الأشخاص الذين يعيشون بهذه الطريقة؟ أوقفوا سماع هذا التسجيل الصوتي هنا.</w:t>
      </w:r>
    </w:p>
    <w:p>
      <w:pPr>
        <w:bidi/>
      </w:pPr>
      <w:r>
        <w:rPr>
          <w:rtl/>
          <w:cs/>
          <w:lang w:val="ar_AE" w:bidi="ar_AE"/>
        </w:rPr>
      </w:r>
      <w:r>
        <w:rPr>
          <w:rtl/>
          <w:cs/>
          <w:lang w:val="ar_AE" w:bidi="ar_AE"/>
        </w:rPr>
        <w:t>ثم يقول بولس أن الصلاة بهذه الطريقة صالحة أمام الله. وعندما يقول بولس: "لدى (أمام) الله"، فإنه يقصد أن الله يرى هذا النوع من الصلاة أمرًا صالحًا ومقبولًا. بعبارة أخرى، يحب الله ذلك عندما نصلي من أجل الآخرين. ويؤيد بولس هذا عندما يشرح أن الله يريد أن يُخلِّص جميع الناس وهو يريد أن يعرف جميع الناس الحق. يشرح بولس أن الله خلَّصنا من خلال يسوع. ويصف بولس يسوع بأنه وسيط. والوسيط هو الشخص الذي يساعد شخصين في جدال لإيجاد طريقة للاتفاق وتحقيق السلام مع بعضهما البعض.</w:t>
      </w:r>
    </w:p>
    <w:p>
      <w:pPr>
        <w:bidi/>
      </w:pPr>
      <w:r>
        <w:rPr>
          <w:rtl/>
          <w:cs/>
          <w:lang w:val="ar_AE" w:bidi="ar_AE"/>
        </w:rPr>
      </w:r>
      <w:r>
        <w:rPr>
          <w:rtl/>
          <w:cs/>
          <w:lang w:val="ar_AE" w:bidi="ar_AE"/>
        </w:rPr>
        <w:t>توقّفوا هنا وناقشوا هذا السؤال كمجموعة: احكوا أمثلة من حياتكم عندما دخلتم في مجادلة خطيرة مع شخص ما. ماذا فعلتم أنتم وهذا الشخص لتصِلوا إلى سلام مع بعضكم البعض؟ من الذي لديه الوظيفة الخاصة في مجتمعكم لمساعدة شخصين على التوصل إلى اتفاق رسمي؟ أوقفوا سماع هذا التسجيل الصوتي هنا.</w:t>
      </w:r>
    </w:p>
    <w:p>
      <w:pPr>
        <w:bidi/>
      </w:pPr>
      <w:r>
        <w:rPr>
          <w:rtl/>
          <w:cs/>
          <w:lang w:val="ar_AE" w:bidi="ar_AE"/>
        </w:rPr>
      </w:r>
      <w:r>
        <w:rPr>
          <w:rtl/>
          <w:cs/>
          <w:lang w:val="ar_AE" w:bidi="ar_AE"/>
        </w:rPr>
        <w:t>يقول بولس إن يسوع بذل نفسه "فدية". كانت العبودية ممارسة شائعة ومقبولة في زمن بولس وتيموثاوس. وعندما يكون شخص ما سجينًا، أو عبدًا، كان ممكنًا لشخص آخر أن يشتريه ويحرِّره. ويسمى الناس المال الذي يدفعه الشخص لتحرير العبد أو السجين فدية.</w:t>
      </w:r>
    </w:p>
    <w:p>
      <w:pPr>
        <w:bidi/>
      </w:pPr>
      <w:r>
        <w:rPr>
          <w:rtl/>
          <w:cs/>
          <w:lang w:val="ar_AE" w:bidi="ar_AE"/>
        </w:rPr>
      </w:r>
      <w:r>
        <w:rPr>
          <w:rtl/>
          <w:cs/>
          <w:lang w:val="ar_AE" w:bidi="ar_AE"/>
        </w:rPr>
        <w:t>توقّفوا هنا وناقشوا هذا السؤال كمجموعة: إذا كان على شخص في مجتمعكم دين لا يستطيع سداده، فكيف يستطيع ذلك الشخص أن يجد مساعدة لسداد هذا الدَّين؟ هل يعتقد الناس أن دفع فاتورة أو غرامة عن شخص آخر أمر جيد؟ احكوا قصة عن وقت دفع فيه شخص ما دَين شخص آخر. أوقفوا سماع هذا التسجيل الصوتي هنا.</w:t>
      </w:r>
    </w:p>
    <w:p>
      <w:pPr>
        <w:bidi/>
      </w:pPr>
      <w:r>
        <w:rPr>
          <w:rtl/>
          <w:cs/>
          <w:lang w:val="ar_AE" w:bidi="ar_AE"/>
        </w:rPr>
      </w:r>
      <w:r>
        <w:rPr>
          <w:rtl/>
          <w:cs/>
          <w:lang w:val="ar_AE" w:bidi="ar_AE"/>
        </w:rPr>
        <w:t>يختم بولس هذا المقطع عن الصلاة والخلاص للجميع بتذكير تيموثاوس بأن المهمة التي أعطاها الله هي، في الواقع، أن يُخبر جميع الناس بهذه الرسالة عن يسوع. ويقول بولس إن رسالته هي أن يُخبر الأمم، أي الذين ليسوا يهودًا. وهو يقول إنه، أي بولس، رسول إلى الأمم. ستتذكرون أن يسوع أرسل رُسُلًا في إرساليات ليُخبروا الآخرين عن الأخبار السارة حتى قبل موته وقيامته. وهنا يُصِرّ بولس بقوة على أن له أيضًا مهمة خاصة من الله ليذهب ويخبر جميع الناس عن يسوع.</w:t>
      </w:r>
    </w:p>
    <w:p>
      <w:pPr>
        <w:bidi/>
      </w:pPr>
      <w:r>
        <w:rPr>
          <w:rtl/>
          <w:cs/>
          <w:lang w:val="ar_AE" w:bidi="ar_AE"/>
        </w:rPr>
      </w:r>
      <w:r>
        <w:rPr>
          <w:rtl/>
          <w:cs/>
          <w:lang w:val="ar_AE" w:bidi="ar_AE"/>
        </w:rPr>
        <w:t>توقّفوا هنا وناقشوا هذا السؤال كمجموعة: احكوا قصة عن شخص ما كان في إرسالية أو مهمة خاصة. انتبهوا إلى الطريقة التي تتحدثون بها عن من أرسل ذلك الشخص في المهمة، وأيضًا كيف تتحدثون عمّا إذا كان الشخص قد قام بعمل جيد أو بعمل سيئ في إكمال المهمة.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تيموثاوس الأولى 2: 1 - 7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على المجموعة أن تُحدِّد الأدوار، والشخصيات، وسياق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يحث بولس المؤمنين على الصلاة من أجل جميع الناس. ويطلب بولس أيضًا الصلاة من أجل الملوك والذين لهم السُلطان (من هم في منصب). ويقول بولس إن هذا سيساعد المؤمنين على العيش في سلام وتقوى مع مجتمعهم.</w:t>
      </w:r>
    </w:p>
    <w:p>
      <w:pPr>
        <w:bidi/>
      </w:pPr>
      <w:r>
        <w:rPr>
          <w:rtl/>
          <w:cs/>
          <w:lang w:val="ar_AE" w:bidi="ar_AE"/>
        </w:rPr>
      </w:r>
      <w:r>
        <w:rPr>
          <w:b/>
          <w:rtl/>
          <w:cs/>
          <w:lang w:val="ar_AE" w:bidi="ar_AE"/>
        </w:rPr>
        <w:t>في الجزء الثاني:</w:t>
      </w:r>
      <w:r>
        <w:rPr>
          <w:rtl/>
          <w:cs/>
          <w:lang w:val="ar_AE" w:bidi="ar_AE"/>
        </w:rPr>
        <w:t xml:space="preserve"> يقول بولس إن الله يُسَرّ عندما يفعل المؤمنون هذا لأنه يريد أن يُخَلِّص الجميع. ويشرح بولس أن الله يُخلِّص الناس من خلال يسوع المسيح. ويسوع المسيح هو الوسيط الوحيد الذي يصنع السلام بين الله والناس. وقد فعل يسوع هذا عندما بذل نفسه فدية لأجل تحريرنا.</w:t>
      </w:r>
    </w:p>
    <w:p>
      <w:pPr>
        <w:bidi/>
      </w:pPr>
      <w:r>
        <w:rPr>
          <w:rtl/>
          <w:cs/>
          <w:lang w:val="ar_AE" w:bidi="ar_AE"/>
        </w:rPr>
      </w:r>
      <w:r>
        <w:rPr>
          <w:b/>
          <w:rtl/>
          <w:cs/>
          <w:lang w:val="ar_AE" w:bidi="ar_AE"/>
        </w:rPr>
        <w:t>في الجزء الثالث:</w:t>
      </w:r>
      <w:r>
        <w:rPr>
          <w:rtl/>
          <w:cs/>
          <w:lang w:val="ar_AE" w:bidi="ar_AE"/>
        </w:rPr>
        <w:t xml:space="preserve"> يقول بولس إن الله أرسله ليُعلِّم الأمم هذه الرسالة عن يسوع.</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المؤمنون في أفسس</w:t>
      </w:r>
    </w:p>
    <w:p>
      <w:pPr>
        <w:pStyle w:val="ListBullet"/>
        <w:bidi/>
        <w:spacing w:line="240" w:lineRule="auto"/>
        <w:ind w:left="720"/>
      </w:pPr>
      <w:r>
        <w:rPr>
          <w:rtl/>
          <w:cs/>
          <w:lang w:val="ar_AE" w:bidi="ar_AE"/>
        </w:rPr>
      </w:r>
      <w:r>
        <w:rPr>
          <w:rtl/>
          <w:cs/>
          <w:lang w:val="ar_AE" w:bidi="ar_AE"/>
        </w:rPr>
        <w:t>جميع الناس</w:t>
      </w:r>
    </w:p>
    <w:p>
      <w:pPr>
        <w:pStyle w:val="ListBullet"/>
        <w:bidi/>
        <w:spacing w:line="240" w:lineRule="auto"/>
        <w:ind w:left="720"/>
      </w:pPr>
      <w:r>
        <w:rPr>
          <w:rtl/>
          <w:cs/>
          <w:lang w:val="ar_AE" w:bidi="ar_AE"/>
        </w:rPr>
      </w:r>
      <w:r>
        <w:rPr>
          <w:rtl/>
          <w:cs/>
          <w:lang w:val="ar_AE" w:bidi="ar_AE"/>
        </w:rPr>
        <w:t>الناس في مناصب السلطة</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المسيح يسوع</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الأمم</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قال بولس في المقاطع السابقة إنه يَعْلَم أن هناك مشاكل في الكنيسة في أفسس. وبينما يبدأ بولس حديثه، يربط هذا المقطع مع المقطع السابق بعبارة تحث تيموثاوس بشدة على اتِّباع نصيحة بولس في هذا المقطع والمقاطع التالية. وبهذه الطريقة، يستطيع تيموثاوس أن يوقف المُعَلِّمين السيئين وينقذ نفسه والمؤمنين في أفسس من التعاليم الخاطئة لهؤلاء الناس. الصلاة هي الأولى من بين العديد من الإرشادات التي قدَّمها بولس لتيموثاوس في رسالته. ويتحدث بولس عن الصلاة أولًا ليُظهر أن الصلاة هي أهم شيء يمكن للمؤمنين فعله.</w:t>
      </w:r>
    </w:p>
    <w:p>
      <w:pPr>
        <w:bidi/>
      </w:pPr>
      <w:r>
        <w:rPr>
          <w:rtl/>
          <w:cs/>
          <w:lang w:val="ar_AE" w:bidi="ar_AE"/>
        </w:rPr>
      </w:r>
      <w:r>
        <w:rPr>
          <w:rtl/>
          <w:cs/>
          <w:lang w:val="ar_AE" w:bidi="ar_AE"/>
        </w:rPr>
        <w:t>ويقول بولس إن على المؤمنين أن يصلُّوا بأربع طرق. فعلى المؤمنين أن يقدموا طلبات وصلوات وابتهالات وتشكرات. عندما يتشفع (يبتهل) شخص ما، فإن ذلك الشخص يُقَدِّم طلبًا من أجل شخص آخر. ويتحدث بولس عن هذه الطرق الأربع للصلاة ليُظهر أنه يريد من المؤمنين أن يصلّوا بكل أنواع الصلاة. والفكرة بأكملها تعني، "صلوا بكل أنواع الصلاة من أجل الجميع".</w:t>
      </w:r>
    </w:p>
    <w:p>
      <w:pPr>
        <w:bidi/>
      </w:pPr>
      <w:r>
        <w:rPr>
          <w:rtl/>
          <w:cs/>
          <w:lang w:val="ar_AE" w:bidi="ar_AE"/>
        </w:rPr>
      </w:r>
      <w:r>
        <w:rPr>
          <w:rtl/>
          <w:cs/>
          <w:lang w:val="ar_AE" w:bidi="ar_AE"/>
        </w:rPr>
        <w:t>يشجع بولس المؤمنين على الصلاة من أجل الجميع، بما في ذلك الملوك والحُكَّام الآخرين الذين لهم سلطان على المؤمنين. ويخبر بولس تيموثاوس أن نتيجة الصلاة أو هدفها هو أن يعيش المؤمنون حياة سِلمية (مطمئنة) وهادئة في مجتمعاتهم، وأنه عندما يصلي المؤمنون، سيَظْهَر المؤمنون أنهم أناس أتقياء وذوي وقار (كرامة). الكلمتان مطمئنة وهادئة متشابهتان جدًا هنا. وتعني هاتان الكلمتان أن تكون هادئًا وفي ترتيب أو نظام. عندما يكون الناس أتقياء، فإنهم يعيشون حياتهم بطريقة تُرضي الله وتظهر احترامًا له. وعندما يتمتع الناس بالوقار (الكرامة)، فإنهم يعيشون بطريقة تظهر أنهم يتخذون قرارات جيدة تجعل الآخرين يحترمونهم. وتصف كل هذه الصفات معًا نوع الحياة التي ينبغي أن يعيش بها المؤمنون. وعندما يعيش المؤمنون بهذه الطريقة، تكون علاقة المؤمن بمجتمعه أفضل، ويرى هذا المجتمع المسيحيين والله بشكل أفضل.</w:t>
      </w:r>
    </w:p>
    <w:p>
      <w:pPr>
        <w:bidi/>
      </w:pPr>
      <w:r>
        <w:rPr>
          <w:rtl/>
          <w:cs/>
          <w:lang w:val="ar_AE" w:bidi="ar_AE"/>
        </w:rPr>
      </w:r>
      <w:r>
        <w:rPr>
          <w:rtl/>
          <w:cs/>
          <w:lang w:val="ar_AE" w:bidi="ar_AE"/>
        </w:rPr>
        <w:t>توقّفوا هنا وناقشوا معًا كمجموعة الأوقات التي تعطون فيها نصيحة لشخص ما عن كيفية عيش حياة جيدة أو كيف يتصرفون بشكل جيد في مواقف صعبة. انتبهوا إلى الطريقة التي أظهرتم بها الأشياء التي يجب القيام بها والتي تُعدّ أكثر أهمية من الأشياء الأخرى. ناقشوا ما سيحدث عندما يعيش شخص ما حياة بهذه الطريقة. أوقفوا سماع هذا التسجيل الصوتي هنا.</w:t>
      </w:r>
    </w:p>
    <w:p>
      <w:pPr>
        <w:bidi/>
      </w:pPr>
      <w:r>
        <w:rPr>
          <w:rtl/>
          <w:cs/>
          <w:lang w:val="ar_AE" w:bidi="ar_AE"/>
        </w:rPr>
      </w:r>
      <w:r>
        <w:rPr>
          <w:rtl/>
          <w:cs/>
          <w:lang w:val="ar_AE" w:bidi="ar_AE"/>
        </w:rPr>
        <w:t>في الجزء الثاني، يدعم بولس تعليماته عندما يقول إن الله يُسَرّ ويرضى حين يصلِّي المؤمنون بهذه الطريقة، لأن الله يريد أن يُخَلِّص الجميع. ويقول بولس إن يسوع هو الوسيط الوحيد، وأنه دفع ثمن حريتنا ببذل نفسه كفدية. ثم يصف بولس ما فعله يسوع على أنه شهادة أو رسالة جاءت في أفضل وقت كان من الممكن أن تأتي فيه.</w:t>
      </w:r>
    </w:p>
    <w:p>
      <w:pPr>
        <w:bidi/>
      </w:pPr>
      <w:r>
        <w:rPr>
          <w:rtl/>
          <w:cs/>
          <w:lang w:val="ar_AE" w:bidi="ar_AE"/>
        </w:rPr>
      </w:r>
      <w:r>
        <w:rPr>
          <w:rtl/>
          <w:cs/>
          <w:lang w:val="ar_AE" w:bidi="ar_AE"/>
        </w:rPr>
        <w:t>توقّفوا هنا وناقشوا معًا كمجموعة وقتًا تلقيتم فيه رسالة في الوقت المناسب بالضبط عندما كنتم بحاجة إليها. انتبهوا إلى كيفية التعبير عن وقت وصول الرسالة ولماذا كان ذلك الوقت وقتًا مناسبًا لكم لتسمعوها. أوقفوا سماع هذا التسجيل الصوتي هنا.</w:t>
      </w:r>
    </w:p>
    <w:p>
      <w:pPr>
        <w:bidi/>
      </w:pPr>
      <w:r>
        <w:rPr>
          <w:rtl/>
          <w:cs/>
          <w:lang w:val="ar_AE" w:bidi="ar_AE"/>
        </w:rPr>
      </w:r>
      <w:r>
        <w:rPr>
          <w:rtl/>
          <w:cs/>
          <w:lang w:val="ar_AE" w:bidi="ar_AE"/>
        </w:rPr>
        <w:t>في الجزء الثالث من هذا المقطع، يربط بولس تعليمه بالصلاة من أجل خلاص جميع الناس بمهمة بولس الخاصة في إخبار كل الناس عن الأخبار السارة. فالأخبار السارة عن يسوع ليست فقط لليهود. فيقول بولس إن الله قد جعله كارزًا ورسولًا ومعلَّمًا ليتمكن من أن يُخبر هذه الشهادة عن يسوع للأمم أيضًا. بكلمات أخرى، أرسل الله بولس ليُعلِّم جميع الناس – بما في ذلك غير اليهود – بالإيمان والحق، ما يعرفه بولس عن يسوع. وعندما يقول بولس إنه يُعلِّم بالإيمان والحق، يظن البعض أن بولس يتكلم عن الطريقة التي يُعَلِّم بها. بكلمات أخرى، كان بولس يُعلِّم الأمم بأمانة وحق—وهو يعلِّمهم دائمًا الحق. بينما يظن آخرون أن بولس يريد أن يصف المحتوى الذي كان يُعَلِّمه. بعبارة أخرى، يُعلِّم بولس رسالة الإيمان، أو الثقة في يسوع. كما يُعلِّم أيضًا الحق، أي الأمور الحقيقية التي تخص الله. ويريد بولس أن يعرف تيموثاوس دون أدنى شك أن بولس يقول الحقيقة عن نفسه. بل يقطع بولس ما يكتب ليُصِرّ على أنه عندما يقول إنه رسول، فإنه يقول الحق.</w:t>
      </w:r>
    </w:p>
    <w:p>
      <w:pPr>
        <w:bidi/>
      </w:pPr>
      <w:r>
        <w:rPr>
          <w:rtl/>
          <w:cs/>
          <w:lang w:val="ar_AE" w:bidi="ar_AE"/>
        </w:rPr>
      </w:r>
      <w:r>
        <w:rPr>
          <w:rtl/>
          <w:cs/>
          <w:lang w:val="ar_AE" w:bidi="ar_AE"/>
        </w:rPr>
        <w:t>توقّفوا هنا وناقشوا أمور عن أنفسكم تكونون متأكدين جدًا من أنها صحيحة. انتبهوا إلى كيف تُصرِّون على أن هذه الأمور صحيحة. هل تقاطعون أنفسكم؟ كيف ستترجمون أن بولس يقاطع نفسه ويُصِرّ على أن هذه الأمور كانت صحيحة عن نفسه؟ ترجموا إصرار بولس بأكثر الطرق طبيعية في لغتكم، حتى لو كان هذا يعني أنكم بحاجة إلى تغيير ترتيب المقطع. أوقفوا سماع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p>
    <w:p>
      <w:pPr>
        <w:bidi/>
      </w:pPr>
      <w:r>
        <w:rPr>
          <w:rtl/>
          <w:cs/>
          <w:lang w:val="ar_AE" w:bidi="ar_AE"/>
        </w:rPr>
      </w:r>
      <w:r>
        <w:rPr>
          <w:rtl/>
          <w:cs/>
          <w:lang w:val="ar_AE" w:bidi="ar_AE"/>
        </w:rPr>
        <w:t>استخدموا أشياء أو رسومات لتُظهروا كيف أن بولس يطلب من تيموثاوس أن يشجع المؤمنين على الصلاة. وفي منطقة أخرى، يمكنكم أن تضعوا المؤمنين والناس الذين في السلطة في مجموعتين. اظهروا كيف يخبر تيموثاوس المؤمنين بما أعطاه بولس للمؤمنين كي يفعلوه. على تيموثاوس والمؤمنين أن يظهروا أنهم يُصَلّون من أجل القادة (الحكَّام). من الممكن أن يقف يسوع بين المؤمنين والله والقادة. ربما يمكن ليسوع أن يسير إلى الله مع بعض الحكَّام، ثم يحضر هؤلاء الحكَّام إلى مجتمع المؤمنين. وهذا يُظهر أن يسوع هو الوسيط، الذي يُحضر الناس إلى مجتمع الله الذي يشمل المؤمنين. اظهروا أن الناس في مجتمع غير المؤمنين يحترمون المؤمنين. وأظهروا كيف يراقب الله ويسوع المؤمنين ويرضون عمّا يفعله المؤمنون. ثم أظهروا كيف يكرز ويعلِّم بولس لمجتمع غير المؤمنين والقادة عن يسوع.</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تيموثاوس الأولى 2: 1 - 7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المؤمنون في أفسس</w:t>
      </w:r>
    </w:p>
    <w:p>
      <w:pPr>
        <w:pStyle w:val="ListBullet"/>
        <w:bidi/>
        <w:spacing w:line="240" w:lineRule="auto"/>
        <w:ind w:left="720"/>
      </w:pPr>
      <w:r>
        <w:rPr>
          <w:rtl/>
          <w:cs/>
          <w:lang w:val="ar_AE" w:bidi="ar_AE"/>
        </w:rPr>
      </w:r>
      <w:r>
        <w:rPr>
          <w:rtl/>
          <w:cs/>
          <w:lang w:val="ar_AE" w:bidi="ar_AE"/>
        </w:rPr>
        <w:t>جميع البشر</w:t>
      </w:r>
    </w:p>
    <w:p>
      <w:pPr>
        <w:pStyle w:val="ListBullet"/>
        <w:bidi/>
        <w:spacing w:line="240" w:lineRule="auto"/>
        <w:ind w:left="720"/>
      </w:pPr>
      <w:r>
        <w:rPr>
          <w:rtl/>
          <w:cs/>
          <w:lang w:val="ar_AE" w:bidi="ar_AE"/>
        </w:rPr>
      </w:r>
      <w:r>
        <w:rPr>
          <w:rtl/>
          <w:cs/>
          <w:lang w:val="ar_AE" w:bidi="ar_AE"/>
        </w:rPr>
        <w:t>الناس الذين في مناصب السلطة</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المسيح يسوع</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الأمم</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مثّلوا كيف يطلب بولس من تيموثاوس أن يشجع المؤمنين على الصلاة. وفي جزء آخر من الغرفة، يمكنكم أن تضعوا المؤمنين والناس الذين في السلطة فى مجموعتين. مثّلوا كيف يخبر تيموثاوس المؤمنين بما يطلبه بولس من المؤمنين كي يفعلوه.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المؤمنين: "ما شعوركم عندما تسمعون أن عليكم الصلاة من أجل الملوك والحكَّام الآخرين؟"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كيف يُصلّي المؤمنون كل أنواع الصلوات من أجل الحكَّام. ويمكن لقادة السلطة أن يمثِّلوا كيف ينظرون إلى أتباع يسوع الذين يعيشون في تقوى ووقار.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قادة المجتمع: "بماذا تشعرون عندما ترون كيف يعيش المسيحيون؟" قد يجيب هؤلاء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اجعلوا شخصًا واحدًا يُمثِّل أنه الله ومجموعة من الناس يمثلون الناس. مثّلوا رغبة الله في خلاص جميع الناس وأن يعرف جميع الناس الحق. من الممكن لبعض الأشخاص من الذين كانوا قادة المجتمع أن يمثلوا أيضًا في هذه المجموعة.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"ما شعورك عندما لا يعرف الناس الحق؟" قد يجيب الشخص بعبارات مثل:</w:t>
      </w:r>
    </w:p>
    <w:p>
      <w:pPr>
        <w:pStyle w:val="ListBullet"/>
        <w:bidi/>
        <w:spacing w:line="240" w:lineRule="auto"/>
        <w:ind w:left="720"/>
      </w:pPr>
      <w:r>
        <w:rPr>
          <w:rtl/>
          <w:cs/>
          <w:lang w:val="ar_AE" w:bidi="ar_AE"/>
        </w:rPr>
      </w:r>
      <w:r>
        <w:rPr>
          <w:rtl/>
          <w:cs/>
          <w:lang w:val="ar_AE" w:bidi="ar_AE"/>
        </w:rPr>
        <w:t>اسألوا المجموعة التي تؤدي دور الناس: "ما الذي تشعرون به وأنتم لا تعرفون الحق؟" قد يجيب هؤلاء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اطلبوا من شخص آخر أن يمثِّل كيف أن يسوع هو الوسيط بين الله وجميع الناس.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يسوع: "ما شعورك عندما تتصرف كوسيط لتصنع سلامًا بين الناس والله؟"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كيف يكرز بولس برسالة الأخبار السارة للأمم. بعض الأشخاص الذين كانوا قادة المجتمع يمكنهم أيضًا أن يمثلوا الأمم الذين يسمعون رسالة بولس.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المجموعة من الناس التي تؤدّي دور الأمم: "بماذا تشعرون عندما تسمعون الأخبار السارة بأن الله يريد أن يُخلِّصكم؟" قد يجيب هؤلاء الناس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تيموثاوس الأولى 2: 1 -7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يطلب بولس من تيموثاوس أن يخبر المؤمنين في أفسس أن يصلّوا من أجل جميع الناس. ويقول بولس إن على المؤمنين أن يقدّموا طلبات وصلوات وابتهالات وتشكرات. وتُظهر هذه الكلمات معًا أن بولس يريد من المؤمنين أن يصلُّوا بكل أنواع الصلاة. من الأفضل أن تجد كلمات أو عبارات محددة لكل كلمة. لكن الأهم من ذلك أن هذه المجموعة المكونة من أربع كلمات تُظهر أن بولس يريد من المؤمنين أن يصلّوا بكل طريقة. والفكرة بأكملها تعني، "صلوا بكل أنواع الصلاة من أجل الجميع". </w:t>
      </w:r>
    </w:p>
    <w:p>
      <w:pPr>
        <w:bidi/>
      </w:pPr>
      <w:r>
        <w:rPr>
          <w:rtl/>
          <w:cs/>
          <w:lang w:val="ar_AE" w:bidi="ar_AE"/>
        </w:rPr>
      </w:r>
      <w:r>
        <w:rPr>
          <w:b/>
          <w:rtl/>
          <w:cs/>
          <w:lang w:val="ar_AE" w:bidi="ar_AE"/>
        </w:rPr>
        <w:t>والطلب</w:t>
      </w:r>
      <w:r>
        <w:rPr>
          <w:rtl/>
          <w:cs/>
          <w:lang w:val="ar_AE" w:bidi="ar_AE"/>
        </w:rPr>
        <w:t xml:space="preserve"> هو عندما يطلب شخص ما شيئًا ما.</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الطلب</w:t>
      </w:r>
      <w:r>
        <w:rPr>
          <w:rtl/>
          <w:cs/>
          <w:lang w:val="ar_AE" w:bidi="ar_AE"/>
        </w:rPr>
        <w:t>. إذا كنتم قد ترجمتم هذه الكلمة فعلًا في سِفر آخر من الكتاب المُقدَّس، استخدموا الكلمة ذاتها التي استخدمتموها هناك. استخدموا نفس الكلمة أو العبارة في جميع أنحاء الرسائل. أوقفوا سماع هذا التسجيل الصوتي هنا.</w:t>
      </w:r>
    </w:p>
    <w:p>
      <w:pPr>
        <w:bidi/>
      </w:pPr>
      <w:r>
        <w:rPr>
          <w:rtl/>
          <w:cs/>
          <w:lang w:val="ar_AE" w:bidi="ar_AE"/>
        </w:rPr>
      </w:r>
      <w:r>
        <w:rPr>
          <w:b/>
          <w:rtl/>
          <w:cs/>
          <w:lang w:val="ar_AE" w:bidi="ar_AE"/>
        </w:rPr>
        <w:t>الصلاة</w:t>
      </w:r>
      <w:r>
        <w:rPr>
          <w:rtl/>
          <w:cs/>
          <w:lang w:val="ar_AE" w:bidi="ar_AE"/>
        </w:rPr>
        <w:t xml:space="preserve"> هي عندما يتحدث شخص ما إلى الله.</w:t>
      </w:r>
    </w:p>
    <w:p>
      <w:pPr>
        <w:bidi/>
      </w:pPr>
      <w:r>
        <w:rPr>
          <w:rtl/>
          <w:cs/>
          <w:lang w:val="ar_AE" w:bidi="ar_AE"/>
        </w:rPr>
      </w:r>
      <w:r>
        <w:rPr>
          <w:rtl/>
          <w:cs/>
          <w:lang w:val="ar_AE" w:bidi="ar_AE"/>
        </w:rPr>
        <w:t xml:space="preserve">توقفوا هنا وناقشوا كمجموعة الكلمة أو العبارة التي ستستخدمونها لترجمة كلمة </w:t>
      </w:r>
      <w:r>
        <w:rPr>
          <w:b/>
          <w:rtl/>
          <w:cs/>
          <w:lang w:val="ar_AE" w:bidi="ar_AE"/>
        </w:rPr>
        <w:t>الصلاة</w:t>
      </w:r>
      <w:r>
        <w:rPr>
          <w:rtl/>
          <w:cs/>
          <w:lang w:val="ar_AE" w:bidi="ar_AE"/>
        </w:rPr>
        <w:t xml:space="preserve">. انظروا مُصطلح </w:t>
      </w:r>
      <w:r>
        <w:rPr>
          <w:rtl/>
          <w:cs/>
          <w:lang w:val="ar_AE" w:bidi="ar_AE"/>
        </w:rPr>
        <w:t>الصلاة</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استخدموا نفس الكلمة أو العبارة في جميع أنحاء الرسائل. أوقفوا سماع هذا التسجيل الصوتي هنا.</w:t>
      </w:r>
    </w:p>
    <w:p>
      <w:pPr>
        <w:bidi/>
      </w:pPr>
      <w:r>
        <w:rPr>
          <w:rtl/>
          <w:cs/>
          <w:lang w:val="ar_AE" w:bidi="ar_AE"/>
        </w:rPr>
      </w:r>
      <w:r>
        <w:rPr>
          <w:rtl/>
          <w:cs/>
          <w:lang w:val="ar_AE" w:bidi="ar_AE"/>
        </w:rPr>
        <w:t>و</w:t>
      </w:r>
      <w:r>
        <w:rPr>
          <w:b/>
          <w:rtl/>
          <w:cs/>
          <w:lang w:val="ar_AE" w:bidi="ar_AE"/>
        </w:rPr>
        <w:t>الابتهال (التشفُّع)</w:t>
      </w:r>
      <w:r>
        <w:rPr>
          <w:rtl/>
          <w:cs/>
          <w:lang w:val="ar_AE" w:bidi="ar_AE"/>
        </w:rPr>
        <w:t xml:space="preserve"> هو شيء يطلب الشخص من الله أن يفعله من أجل شخص آخر.</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الابتهال (التشفُّع)</w:t>
      </w:r>
      <w:r>
        <w:rPr>
          <w:rtl/>
          <w:cs/>
          <w:lang w:val="ar_AE" w:bidi="ar_AE"/>
        </w:rPr>
        <w:t>. إذا كنتم قد ترجمتم هذه الكلمة فعلًا في سِفر آخر من الكتاب المُقدَّس، استخدموا الكلمة ذاتها التي استخدمتموها هناك. أوقفوا سماع التسجيل الصوتي هنا</w:t>
      </w:r>
    </w:p>
    <w:p>
      <w:pPr>
        <w:bidi/>
      </w:pPr>
      <w:r>
        <w:rPr>
          <w:rtl/>
          <w:cs/>
          <w:lang w:val="ar_AE" w:bidi="ar_AE"/>
        </w:rPr>
      </w:r>
      <w:r>
        <w:rPr>
          <w:b/>
          <w:rtl/>
          <w:cs/>
          <w:lang w:val="ar_AE" w:bidi="ar_AE"/>
        </w:rPr>
        <w:t>الشكر</w:t>
      </w:r>
      <w:r>
        <w:rPr>
          <w:rtl/>
          <w:cs/>
          <w:lang w:val="ar_AE" w:bidi="ar_AE"/>
        </w:rPr>
        <w:t xml:space="preserve"> هو عندما يشكر الناس الله على ما فعله بالفعل لهؤلاء الناس أو للآخرين.</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الشكر</w:t>
      </w:r>
      <w:r>
        <w:rPr>
          <w:rtl/>
          <w:cs/>
          <w:lang w:val="ar_AE" w:bidi="ar_AE"/>
        </w:rPr>
        <w:t>. إذا كنتم قد ترجمتم هذه الكلمة فعلًا في سِفر آخر من الكتاب المُقدَّس، استخدموا الكلمة ذاتها التي استخدمتموها هناك. استخدموا نفس الكلمة أو العبارة في جميع أنحاء الرسائل. أوقفوا سماع هذا التسجيل الصوتي هنا.</w:t>
      </w:r>
    </w:p>
    <w:p>
      <w:pPr>
        <w:bidi/>
      </w:pPr>
      <w:r>
        <w:rPr>
          <w:rtl/>
          <w:cs/>
          <w:lang w:val="ar_AE" w:bidi="ar_AE"/>
        </w:rPr>
      </w:r>
      <w:r>
        <w:rPr>
          <w:rtl/>
          <w:cs/>
          <w:lang w:val="ar_AE" w:bidi="ar_AE"/>
        </w:rPr>
        <w:t xml:space="preserve">يطلب بولس من المؤمنين أن يصلّوا من أجل الملوك. </w:t>
      </w:r>
      <w:r>
        <w:rPr>
          <w:b/>
          <w:rtl/>
          <w:cs/>
          <w:lang w:val="ar_AE" w:bidi="ar_AE"/>
        </w:rPr>
        <w:t>المَلِك</w:t>
      </w:r>
      <w:r>
        <w:rPr>
          <w:rtl/>
          <w:cs/>
          <w:lang w:val="ar_AE" w:bidi="ar_AE"/>
        </w:rPr>
        <w:t xml:space="preserve"> هو شخص يحكم مدينة أو إقليم. والمَلِك يحكم عادةً مدى الحياة وينقل سلطته إلى واحد من أبنائه. استخدموا نفس الكلمة التي استخدمتموها في المقاطع السابقة للإشارة إلى المَلِك. انظروا تعبير </w:t>
      </w:r>
      <w:r>
        <w:rPr>
          <w:rtl/>
          <w:cs/>
          <w:lang w:val="ar_AE" w:bidi="ar_AE"/>
        </w:rPr>
        <w:t>مَلِك</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يقول بولس إنه إذا صلي المؤمنون من أجل الناس والحكَّام في مجتمعهم، فسيعيش المؤمنون حياة مطمئنة وهادئة في كل تقوى ووقار.</w:t>
      </w:r>
    </w:p>
    <w:p>
      <w:pPr>
        <w:bidi/>
      </w:pPr>
      <w:r>
        <w:rPr>
          <w:rtl/>
          <w:cs/>
          <w:lang w:val="ar_AE" w:bidi="ar_AE"/>
        </w:rPr>
      </w:r>
      <w:r>
        <w:rPr>
          <w:rtl/>
          <w:cs/>
          <w:lang w:val="ar_AE" w:bidi="ar_AE"/>
        </w:rPr>
        <w:t xml:space="preserve">الكلمتان </w:t>
      </w:r>
      <w:r>
        <w:rPr>
          <w:b/>
          <w:rtl/>
          <w:cs/>
          <w:lang w:val="ar_AE" w:bidi="ar_AE"/>
        </w:rPr>
        <w:t>مطمئنة</w:t>
      </w:r>
      <w:r>
        <w:rPr>
          <w:rtl/>
          <w:cs/>
          <w:lang w:val="ar_AE" w:bidi="ar_AE"/>
        </w:rPr>
        <w:t xml:space="preserve"> و</w:t>
      </w:r>
      <w:r>
        <w:rPr>
          <w:b/>
          <w:rtl/>
          <w:cs/>
          <w:lang w:val="ar_AE" w:bidi="ar_AE"/>
        </w:rPr>
        <w:t>هادئة</w:t>
      </w:r>
      <w:r>
        <w:rPr>
          <w:rtl/>
          <w:cs/>
          <w:lang w:val="ar_AE" w:bidi="ar_AE"/>
        </w:rPr>
        <w:t xml:space="preserve"> متشابهتان جدًا هنا. وتعني هاتان الكلمتان أن تكون هادئًا وفي ترتيب أو نظام. </w:t>
      </w:r>
    </w:p>
    <w:p>
      <w:pPr>
        <w:bidi/>
      </w:pPr>
      <w:r>
        <w:rPr>
          <w:rtl/>
          <w:cs/>
          <w:lang w:val="ar_AE" w:bidi="ar_AE"/>
        </w:rPr>
      </w:r>
      <w:r>
        <w:rPr>
          <w:rtl/>
          <w:cs/>
          <w:lang w:val="ar_AE" w:bidi="ar_AE"/>
        </w:rPr>
        <w:t xml:space="preserve">توقّفوا هنا وناقشوا معًا الكلمات أو العبارات التي ستستخدمونها للتعبير عن كلمتي </w:t>
      </w:r>
      <w:r>
        <w:rPr>
          <w:b/>
          <w:rtl/>
          <w:cs/>
          <w:lang w:val="ar_AE" w:bidi="ar_AE"/>
        </w:rPr>
        <w:t>مُطمئنة</w:t>
      </w:r>
      <w:r>
        <w:rPr>
          <w:rtl/>
          <w:cs/>
          <w:lang w:val="ar_AE" w:bidi="ar_AE"/>
        </w:rPr>
        <w:t xml:space="preserve"> و</w:t>
      </w:r>
      <w:r>
        <w:rPr>
          <w:b/>
          <w:rtl/>
          <w:cs/>
          <w:lang w:val="ar_AE" w:bidi="ar_AE"/>
        </w:rPr>
        <w:t>هادئة</w:t>
      </w:r>
      <w:r>
        <w:rPr>
          <w:rtl/>
          <w:cs/>
          <w:lang w:val="ar_AE" w:bidi="ar_AE"/>
        </w:rPr>
        <w:t>. وإذا كنتم قد ترجمتم هاتَين الكلمتَين من قبل في سِفر آخر من الكتاب المُقَدَّس، فاستخدموا الكلمتَين عينهما اللتَين استخدمتم هناك. أوقفوا سماع هذا التسجيل الصوتي هنا.</w:t>
      </w:r>
    </w:p>
    <w:p>
      <w:pPr>
        <w:bidi/>
      </w:pPr>
      <w:r>
        <w:rPr>
          <w:rtl/>
          <w:cs/>
          <w:lang w:val="ar_AE" w:bidi="ar_AE"/>
        </w:rPr>
      </w:r>
      <w:r>
        <w:rPr>
          <w:rtl/>
          <w:cs/>
          <w:lang w:val="ar_AE" w:bidi="ar_AE"/>
        </w:rPr>
        <w:t xml:space="preserve">كلمة </w:t>
      </w:r>
      <w:r>
        <w:rPr>
          <w:b/>
          <w:rtl/>
          <w:cs/>
          <w:lang w:val="ar_AE" w:bidi="ar_AE"/>
        </w:rPr>
        <w:t>تقوى</w:t>
      </w:r>
      <w:r>
        <w:rPr>
          <w:rtl/>
          <w:cs/>
          <w:lang w:val="ar_AE" w:bidi="ar_AE"/>
        </w:rPr>
        <w:t xml:space="preserve"> تعني أن الناس يعيشون حياة بطريقة تُرضي الله وتُظهر الاحترام له. وستتذكرون في مقطع سابق أن بولس كان يتحدث عن غير الأتقياء، أو الأشخاص الذين لا يحترمون الله.</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w:t>
      </w:r>
      <w:r>
        <w:rPr>
          <w:b/>
          <w:rtl/>
          <w:cs/>
          <w:lang w:val="ar_AE" w:bidi="ar_AE"/>
        </w:rPr>
        <w:t>التقوى</w:t>
      </w:r>
      <w:r>
        <w:rPr>
          <w:rtl/>
          <w:cs/>
          <w:lang w:val="ar_AE" w:bidi="ar_AE"/>
        </w:rPr>
        <w:t xml:space="preserve">. راجعوا قاموس الكلمات الرئيسية لمزيد من المعلومات عن كلمة </w:t>
      </w:r>
      <w:r>
        <w:rPr>
          <w:b/>
          <w:rtl/>
          <w:cs/>
          <w:lang w:val="ar_AE" w:bidi="ar_AE"/>
        </w:rPr>
        <w:t>التقوى</w:t>
      </w:r>
      <w:r>
        <w:rPr>
          <w:rtl/>
          <w:cs/>
          <w:lang w:val="ar_AE" w:bidi="ar_AE"/>
        </w:rPr>
        <w:t>. إذا كنتم قد ترجمتم هذه الكلمة فعلًا في سِفر آخر من الكتاب المُقدَّس، استخدموا الكلمة ذاتها التي استخدمتموها هناك. استخدموا نفس الكلمة أو العبارة في جميع أنحاء الرسائل. أوقفوا سماع هذا التسجيل الصوتي هنا.</w:t>
      </w:r>
    </w:p>
    <w:p>
      <w:pPr>
        <w:bidi/>
      </w:pPr>
      <w:r>
        <w:rPr>
          <w:rtl/>
          <w:cs/>
          <w:lang w:val="ar_AE" w:bidi="ar_AE"/>
        </w:rPr>
      </w:r>
      <w:r>
        <w:rPr>
          <w:rtl/>
          <w:cs/>
          <w:lang w:val="ar_AE" w:bidi="ar_AE"/>
        </w:rPr>
        <w:t xml:space="preserve">كلمة </w:t>
      </w:r>
      <w:r>
        <w:rPr>
          <w:b/>
          <w:rtl/>
          <w:cs/>
          <w:lang w:val="ar_AE" w:bidi="ar_AE"/>
        </w:rPr>
        <w:t>وقار</w:t>
      </w:r>
      <w:r>
        <w:rPr>
          <w:rtl/>
          <w:cs/>
          <w:lang w:val="ar_AE" w:bidi="ar_AE"/>
        </w:rPr>
        <w:t xml:space="preserve"> تعني أن الناس يعيشون بطريقة تُظهر أنهم يتخذون قرارات صالحة تجعل الآخرين يحترمونهم.</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w:t>
      </w:r>
      <w:r>
        <w:rPr>
          <w:b/>
          <w:rtl/>
          <w:cs/>
          <w:lang w:val="ar_AE" w:bidi="ar_AE"/>
        </w:rPr>
        <w:t>وقار</w:t>
      </w:r>
      <w:r>
        <w:rPr>
          <w:rtl/>
          <w:cs/>
          <w:lang w:val="ar_AE" w:bidi="ar_AE"/>
        </w:rPr>
        <w:t>. إذا كنتم قد ترجمتم هذه الكلمة فعلًا في سِفر آخر من الكتاب المُقدَّس، استخدموا الكلمة ذاتها التي استخدمتموها هناك. استخدموا نفس الكلمة أو العبارة في جميع أنحاء الرسائل. أوقفوا سماع هذا التسجيل الصوتي هنا.</w:t>
      </w:r>
    </w:p>
    <w:p>
      <w:pPr>
        <w:bidi/>
      </w:pPr>
      <w:r>
        <w:rPr>
          <w:rtl/>
          <w:cs/>
          <w:lang w:val="ar_AE" w:bidi="ar_AE"/>
        </w:rPr>
      </w:r>
      <w:r>
        <w:rPr>
          <w:rtl/>
          <w:cs/>
          <w:lang w:val="ar_AE" w:bidi="ar_AE"/>
        </w:rPr>
        <w:t xml:space="preserve">استخدموا نفس الكلمات أو العبارات التي استخدمتموها في المقاطع السابقة للإشارة إلى </w:t>
      </w:r>
      <w:r>
        <w:rPr>
          <w:b/>
          <w:rtl/>
          <w:cs/>
          <w:lang w:val="ar_AE" w:bidi="ar_AE"/>
        </w:rPr>
        <w:t>المُخلِّص</w:t>
      </w:r>
      <w:r>
        <w:rPr>
          <w:rtl/>
          <w:cs/>
          <w:lang w:val="ar_AE" w:bidi="ar_AE"/>
        </w:rPr>
        <w:t xml:space="preserve"> و</w:t>
      </w:r>
      <w:r>
        <w:rPr>
          <w:b/>
          <w:rtl/>
          <w:cs/>
          <w:lang w:val="ar_AE" w:bidi="ar_AE"/>
        </w:rPr>
        <w:t>المسيح</w:t>
      </w:r>
      <w:r>
        <w:rPr>
          <w:rtl/>
          <w:cs/>
          <w:lang w:val="ar_AE" w:bidi="ar_AE"/>
        </w:rPr>
        <w:t xml:space="preserve">. ولمزيد من المعلومات عن </w:t>
      </w:r>
      <w:r>
        <w:rPr>
          <w:rtl/>
          <w:cs/>
          <w:lang w:val="ar_AE" w:bidi="ar_AE"/>
        </w:rPr>
        <w:t>المُخلِّص</w:t>
      </w:r>
      <w:r>
        <w:rPr>
          <w:rtl/>
          <w:cs/>
          <w:lang w:val="ar_AE" w:bidi="ar_AE"/>
        </w:rPr>
        <w:t xml:space="preserve"> و</w:t>
      </w:r>
      <w:r>
        <w:rPr>
          <w:rtl/>
          <w:cs/>
          <w:lang w:val="ar_AE" w:bidi="ar_AE"/>
        </w:rPr>
        <w:t>المسيح</w:t>
      </w:r>
      <w:r>
        <w:rPr>
          <w:rtl/>
          <w:cs/>
          <w:lang w:val="ar_AE" w:bidi="ar_AE"/>
        </w:rPr>
        <w:t>، راجعوا قاموس الكلمات الرئيسية. استخدموا نفس الكلمات أو العبارات في جميع أنحاء الرسائل.</w:t>
      </w:r>
    </w:p>
    <w:p>
      <w:pPr>
        <w:bidi/>
      </w:pPr>
      <w:r>
        <w:rPr>
          <w:rtl/>
          <w:cs/>
          <w:lang w:val="ar_AE" w:bidi="ar_AE"/>
        </w:rPr>
      </w:r>
      <w:r>
        <w:rPr>
          <w:b/>
          <w:rtl/>
          <w:cs/>
          <w:lang w:val="ar_AE" w:bidi="ar_AE"/>
        </w:rPr>
        <w:t>الوسيط</w:t>
      </w:r>
      <w:r>
        <w:rPr>
          <w:rtl/>
          <w:cs/>
          <w:lang w:val="ar_AE" w:bidi="ar_AE"/>
        </w:rPr>
        <w:t xml:space="preserve"> هو شخص يساعد شخصين في مجادلة أو شجار ليصنع السلام بينهما. ويقول بولس إن الله خلَّص جميع الناس بواسطة يسوع كوسيط بين الناس والله.</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w:t>
      </w:r>
      <w:r>
        <w:rPr>
          <w:b/>
          <w:rtl/>
          <w:cs/>
          <w:lang w:val="ar_AE" w:bidi="ar_AE"/>
        </w:rPr>
        <w:t>الوسيط</w:t>
      </w:r>
      <w:r>
        <w:rPr>
          <w:rtl/>
          <w:cs/>
          <w:lang w:val="ar_AE" w:bidi="ar_AE"/>
        </w:rPr>
        <w:t>. إذا كنتم قد ترجمتم هذه الكلمة فعلًا في سِفر آخر من الكتاب المُقدَّس، استخدموا الكلمة ذاتها التي استخدمتموها هناك. استخدموا نفس الكلمة أو العبارة في جميع أنحاء الرسائل. أوقفوا سماع هذا التسجيل الصوتي هنا.</w:t>
      </w:r>
    </w:p>
    <w:p>
      <w:pPr>
        <w:bidi/>
      </w:pPr>
      <w:r>
        <w:rPr>
          <w:rtl/>
          <w:cs/>
          <w:lang w:val="ar_AE" w:bidi="ar_AE"/>
        </w:rPr>
      </w:r>
      <w:r>
        <w:rPr>
          <w:rtl/>
          <w:cs/>
          <w:lang w:val="ar_AE" w:bidi="ar_AE"/>
        </w:rPr>
        <w:t xml:space="preserve">عندما يكون الشخص عبدًا أو سجينًا، يمكن لشخص آخر أن يشتريه وأن يحرره. والمال الذي يدفعه الشخص لتحرير العبد أو السجين يُدعى </w:t>
      </w:r>
      <w:r>
        <w:rPr>
          <w:b/>
          <w:rtl/>
          <w:cs/>
          <w:lang w:val="ar_AE" w:bidi="ar_AE"/>
        </w:rPr>
        <w:t>فدية</w:t>
      </w:r>
      <w:r>
        <w:rPr>
          <w:rtl/>
          <w:cs/>
          <w:lang w:val="ar_AE" w:bidi="ar_AE"/>
        </w:rPr>
        <w:t>.</w:t>
      </w:r>
    </w:p>
    <w:p>
      <w:pPr>
        <w:bidi/>
      </w:pPr>
      <w:r>
        <w:rPr>
          <w:rtl/>
          <w:cs/>
          <w:lang w:val="ar_AE" w:bidi="ar_AE"/>
        </w:rPr>
      </w:r>
      <w:r>
        <w:rPr>
          <w:rtl/>
          <w:cs/>
          <w:lang w:val="ar_AE" w:bidi="ar_AE"/>
        </w:rPr>
        <w:t xml:space="preserve">توقفوا هنا وناقشوا كمجموعة الكلمة أو العبارة التي ستستخدمونها لترجمة كلمة </w:t>
      </w:r>
      <w:r>
        <w:rPr>
          <w:b/>
          <w:rtl/>
          <w:cs/>
          <w:lang w:val="ar_AE" w:bidi="ar_AE"/>
        </w:rPr>
        <w:t>فدية</w:t>
      </w:r>
      <w:r>
        <w:rPr>
          <w:rtl/>
          <w:cs/>
          <w:lang w:val="ar_AE" w:bidi="ar_AE"/>
        </w:rPr>
        <w:t xml:space="preserve">. ابحثوا عن كلمة </w:t>
      </w:r>
      <w:r>
        <w:rPr>
          <w:rtl/>
          <w:cs/>
          <w:lang w:val="ar_AE" w:bidi="ar_AE"/>
        </w:rPr>
        <w:t>فدية</w:t>
      </w:r>
      <w:r>
        <w:rPr>
          <w:rtl/>
          <w:cs/>
          <w:lang w:val="ar_AE" w:bidi="ar_AE"/>
        </w:rPr>
        <w:t xml:space="preserve"> في قاموس الكلمات الرئيسية وذلك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وقد رأينا </w:t>
      </w:r>
      <w:r>
        <w:rPr>
          <w:b/>
          <w:rtl/>
          <w:cs/>
          <w:lang w:val="ar_AE" w:bidi="ar_AE"/>
        </w:rPr>
        <w:t>الشهادة</w:t>
      </w:r>
      <w:r>
        <w:rPr>
          <w:rtl/>
          <w:cs/>
          <w:lang w:val="ar_AE" w:bidi="ar_AE"/>
        </w:rPr>
        <w:t xml:space="preserve"> بأن يسوع كان فدية عن جميع الناس. بعبارة أخرى، يقول بولس إنّنا رأينا الدليل ونعرف أن الرسالة بأن يسوع كان فدية عن جميع الناس صحيحة.</w:t>
      </w:r>
    </w:p>
    <w:p>
      <w:pPr>
        <w:bidi/>
      </w:pPr>
      <w:r>
        <w:rPr>
          <w:rtl/>
          <w:cs/>
          <w:lang w:val="ar_AE" w:bidi="ar_AE"/>
        </w:rPr>
      </w:r>
      <w:r>
        <w:rPr>
          <w:rtl/>
          <w:cs/>
          <w:lang w:val="ar_AE" w:bidi="ar_AE"/>
        </w:rPr>
        <w:t xml:space="preserve">توقّفوا هنا وناقشوا معًا الكلمة أو العبارة التي ستستخدمونها للإشارة إلى كلمة </w:t>
      </w:r>
      <w:r>
        <w:rPr>
          <w:b/>
          <w:rtl/>
          <w:cs/>
          <w:lang w:val="ar_AE" w:bidi="ar_AE"/>
        </w:rPr>
        <w:t>الشهادة</w:t>
      </w:r>
      <w:r>
        <w:rPr>
          <w:rtl/>
          <w:cs/>
          <w:lang w:val="ar_AE" w:bidi="ar_AE"/>
        </w:rPr>
        <w:t xml:space="preserve">. راجعوا قاموس الكلمات الرئيسية لمزيد من المعلومات عن كلمة </w:t>
      </w:r>
      <w:r>
        <w:rPr>
          <w:rtl/>
          <w:cs/>
          <w:lang w:val="ar_AE" w:bidi="ar_AE"/>
        </w:rPr>
        <w:t>الشهادة</w:t>
      </w:r>
      <w:r>
        <w:rPr>
          <w:rtl/>
          <w:cs/>
          <w:lang w:val="ar_AE" w:bidi="ar_AE"/>
        </w:rPr>
        <w:t>. إذا كنتم قد ترجمتم هذه الكلمة فعلًا في سِفر آخر من الكتاب المُقدَّس، استخدموا الكلمة ذاتها التي استخدمتموها هناك. استخدموا نفس الكلمة أو العبارة في جميع أنحاء الرسائل. أوقفوا سماع هذا التسجيل الصوتي هنا.</w:t>
      </w:r>
    </w:p>
    <w:p>
      <w:pPr>
        <w:bidi/>
      </w:pPr>
      <w:r>
        <w:rPr>
          <w:rtl/>
          <w:cs/>
          <w:lang w:val="ar_AE" w:bidi="ar_AE"/>
        </w:rPr>
      </w:r>
      <w:r>
        <w:rPr>
          <w:rtl/>
          <w:cs/>
          <w:lang w:val="ar_AE" w:bidi="ar_AE"/>
        </w:rPr>
        <w:t xml:space="preserve">يصف بولس نفسه بأنه </w:t>
      </w:r>
      <w:r>
        <w:rPr>
          <w:b/>
          <w:rtl/>
          <w:cs/>
          <w:lang w:val="ar_AE" w:bidi="ar_AE"/>
        </w:rPr>
        <w:t>كارز (واعظ)</w:t>
      </w:r>
      <w:r>
        <w:rPr>
          <w:rtl/>
          <w:cs/>
          <w:lang w:val="ar_AE" w:bidi="ar_AE"/>
        </w:rPr>
        <w:t>. والكارز هو شخص يُعلن الأخبار السارة للآخرين.</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w:t>
      </w:r>
      <w:r>
        <w:rPr>
          <w:b/>
          <w:rtl/>
          <w:cs/>
          <w:lang w:val="ar_AE" w:bidi="ar_AE"/>
        </w:rPr>
        <w:t>الكارز</w:t>
      </w:r>
      <w:r>
        <w:rPr>
          <w:rtl/>
          <w:cs/>
          <w:lang w:val="ar_AE" w:bidi="ar_AE"/>
        </w:rPr>
        <w:t>. إذا كنتم قد ترجمتم هذه الكلمة فعلًا في سِفر آخر من الكتاب المُقدَّس، استخدموا الكلمة ذاتها التي استخدمتموها هناك. استخدموا نفس الكلمة أو العبارة في جميع أنحاء الرسائل. أوقفوا سماع هذا التسجيل الصوتي هنا.</w:t>
      </w:r>
    </w:p>
    <w:p>
      <w:pPr>
        <w:bidi/>
      </w:pPr>
      <w:r>
        <w:rPr>
          <w:rtl/>
          <w:cs/>
          <w:lang w:val="ar_AE" w:bidi="ar_AE"/>
        </w:rPr>
      </w:r>
      <w:r>
        <w:rPr>
          <w:rtl/>
          <w:cs/>
          <w:lang w:val="ar_AE" w:bidi="ar_AE"/>
        </w:rPr>
        <w:t xml:space="preserve">ويصف بولس نفسه أيضًا بأنه </w:t>
      </w:r>
      <w:r>
        <w:rPr>
          <w:b/>
          <w:rtl/>
          <w:cs/>
          <w:lang w:val="ar_AE" w:bidi="ar_AE"/>
        </w:rPr>
        <w:t>رسول</w:t>
      </w:r>
      <w:r>
        <w:rPr>
          <w:rtl/>
          <w:cs/>
          <w:lang w:val="ar_AE" w:bidi="ar_AE"/>
        </w:rPr>
        <w:t xml:space="preserve">. ولمزيد من المعلومات عن كلمة </w:t>
      </w:r>
      <w:r>
        <w:rPr>
          <w:rtl/>
          <w:cs/>
          <w:lang w:val="ar_AE" w:bidi="ar_AE"/>
        </w:rPr>
        <w:t>رسول</w:t>
      </w:r>
      <w:r>
        <w:rPr>
          <w:rtl/>
          <w:cs/>
          <w:lang w:val="ar_AE" w:bidi="ar_AE"/>
        </w:rPr>
        <w:t>، راجعوا قاموس الكلمات الرئيسية. استخدموا نفس الكلمة أو العبارة التي استخدمتموها في المقاطع السابقة للإشارة إلى كلمة رسول.</w:t>
      </w:r>
    </w:p>
    <w:p>
      <w:pPr>
        <w:bidi/>
      </w:pPr>
      <w:r>
        <w:rPr>
          <w:rtl/>
          <w:cs/>
          <w:lang w:val="ar_AE" w:bidi="ar_AE"/>
        </w:rPr>
      </w:r>
      <w:r>
        <w:rPr>
          <w:rtl/>
          <w:cs/>
          <w:lang w:val="ar_AE" w:bidi="ar_AE"/>
        </w:rPr>
        <w:t xml:space="preserve">كما يصف بولس نفسه بأنه </w:t>
      </w:r>
      <w:r>
        <w:rPr>
          <w:b/>
          <w:rtl/>
          <w:cs/>
          <w:lang w:val="ar_AE" w:bidi="ar_AE"/>
        </w:rPr>
        <w:t>مُعلِّم</w:t>
      </w:r>
      <w:r>
        <w:rPr>
          <w:rtl/>
          <w:cs/>
          <w:lang w:val="ar_AE" w:bidi="ar_AE"/>
        </w:rPr>
        <w:t>. وهذا مصطلح أكثر عمومية من مصطلح الكارز. والمُعلِّم هو كل شخص يعلِّم شخصًا آخر عن أي شيء.</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w:t>
      </w:r>
      <w:r>
        <w:rPr>
          <w:b/>
          <w:rtl/>
          <w:cs/>
          <w:lang w:val="ar_AE" w:bidi="ar_AE"/>
        </w:rPr>
        <w:t>مُعلِّم</w:t>
      </w:r>
      <w:r>
        <w:rPr>
          <w:rtl/>
          <w:cs/>
          <w:lang w:val="ar_AE" w:bidi="ar_AE"/>
        </w:rPr>
        <w:t xml:space="preserve">. انظروا تعبير </w:t>
      </w:r>
      <w:r>
        <w:rPr>
          <w:rtl/>
          <w:cs/>
          <w:lang w:val="ar_AE" w:bidi="ar_AE"/>
        </w:rPr>
        <w:t>مُعلِّم</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استخدموا نفس الكلمة أو العبارة في جميع أنحاء الرسائل. أوقفوا سماع هذا التسجيل الصوتي هنا.</w:t>
      </w:r>
    </w:p>
    <w:p>
      <w:pPr>
        <w:bidi/>
      </w:pPr>
      <w:r>
        <w:rPr>
          <w:rtl/>
          <w:cs/>
          <w:lang w:val="ar_AE" w:bidi="ar_AE"/>
        </w:rPr>
      </w:r>
      <w:r>
        <w:rPr>
          <w:rtl/>
          <w:cs/>
          <w:lang w:val="ar_AE" w:bidi="ar_AE"/>
        </w:rPr>
        <w:t xml:space="preserve">ويقول بولس إنه قد تم اختياره ليكرز بالأخبار السارة </w:t>
      </w:r>
      <w:r>
        <w:rPr>
          <w:b/>
          <w:rtl/>
          <w:cs/>
          <w:lang w:val="ar_AE" w:bidi="ar_AE"/>
        </w:rPr>
        <w:t>للأمم</w:t>
      </w:r>
      <w:r>
        <w:rPr>
          <w:rtl/>
          <w:cs/>
          <w:lang w:val="ar_AE" w:bidi="ar_AE"/>
        </w:rPr>
        <w:t xml:space="preserve">. والأمم هم الأشخاص الذين ليسوا يهودًا. </w:t>
      </w:r>
    </w:p>
    <w:p>
      <w:pPr>
        <w:bidi/>
      </w:pPr>
      <w:r>
        <w:rPr>
          <w:rtl/>
          <w:cs/>
          <w:lang w:val="ar_AE" w:bidi="ar_AE"/>
        </w:rPr>
      </w:r>
      <w:r>
        <w:rPr>
          <w:rtl/>
          <w:cs/>
          <w:lang w:val="ar_AE" w:bidi="ar_AE"/>
        </w:rPr>
        <w:t xml:space="preserve">توقّفوا هنا وناقشوا معًا الكلمة أو العبارة التي ستستخدمونها لترجمة كلمة </w:t>
      </w:r>
      <w:r>
        <w:rPr>
          <w:b/>
          <w:rtl/>
          <w:cs/>
          <w:lang w:val="ar_AE" w:bidi="ar_AE"/>
        </w:rPr>
        <w:t>الأمم</w:t>
      </w:r>
      <w:r>
        <w:rPr>
          <w:rtl/>
          <w:cs/>
          <w:lang w:val="ar_AE" w:bidi="ar_AE"/>
        </w:rPr>
        <w:t xml:space="preserve">. ولمزيد من المعلومات عن </w:t>
      </w:r>
      <w:r>
        <w:rPr>
          <w:rtl/>
          <w:cs/>
          <w:lang w:val="ar_AE" w:bidi="ar_AE"/>
        </w:rPr>
        <w:t>الأمم</w:t>
      </w:r>
      <w:r>
        <w:rPr>
          <w:rtl/>
          <w:cs/>
          <w:lang w:val="ar_AE" w:bidi="ar_AE"/>
        </w:rPr>
        <w:t>، ارجعوا إلى قاموس الكلمات الرئيسية. إذا كنتم قد ترجمتم هذه الكلمة فعلًا في سِفر آخر من الكتاب المُقدَّس، استخدموا الكلمة ذاتها التي استخدمتموها هناك. استخدموا نفس الكلمة أو العبارة في جميع أنحاء الرسائل. أوقفوا سماع هذا التسجيل الصوتي هنا.</w:t>
      </w:r>
    </w:p>
    <w:p>
      <w:pPr>
        <w:bidi/>
      </w:pPr>
      <w:r>
        <w:rPr>
          <w:rtl/>
          <w:cs/>
          <w:lang w:val="ar_AE" w:bidi="ar_AE"/>
        </w:rPr>
      </w:r>
      <w:r>
        <w:rPr>
          <w:rtl/>
          <w:cs/>
          <w:lang w:val="ar_AE" w:bidi="ar_AE"/>
        </w:rPr>
        <w:t xml:space="preserve">يصف بولس الطريقة التي يكرز بها بالأخبار السارة للأمم بأنها </w:t>
      </w:r>
      <w:r>
        <w:rPr>
          <w:b/>
          <w:rtl/>
          <w:cs/>
          <w:lang w:val="ar_AE" w:bidi="ar_AE"/>
        </w:rPr>
        <w:t>أمينة</w:t>
      </w:r>
      <w:r>
        <w:rPr>
          <w:rtl/>
          <w:cs/>
          <w:lang w:val="ar_AE" w:bidi="ar_AE"/>
        </w:rPr>
        <w:t xml:space="preserve"> وحق. بكلمات أخرى، يستطيع تيموثاوس أن يتأكد من أن بولس هو مُعَلِّم يمكن للناس أن يثقوا به لتعليم ما هو حق. ويعتقد بعض الناس أن ما يقوله بولس هو أنه كان يُعلِّم الأمم رسالة الإيمان والحق. وبعبارة أخرى، يُعلِّم بولس الأخبار السارة الحقيقية دون تعاليم سيئة أو خاطئة. </w:t>
      </w:r>
    </w:p>
    <w:p>
      <w:pPr>
        <w:bidi/>
      </w:pPr>
      <w:r>
        <w:rPr>
          <w:rtl/>
          <w:cs/>
          <w:lang w:val="ar_AE" w:bidi="ar_AE"/>
        </w:rPr>
      </w:r>
      <w:r>
        <w:rPr>
          <w:rtl/>
          <w:cs/>
          <w:lang w:val="ar_AE" w:bidi="ar_AE"/>
        </w:rPr>
        <w:t xml:space="preserve">توقّفوا هنا وناقشوا معًا كمجموعة الكلمات أو العبارات التي ستستخدمونها لوصف كيف يكون بولس "مُعَلِّمًا أمينًا وحقيقيًا" أو كيف يُعَلِّم بولس "رسالة الإيمان والحق". فإذا قررتم استخدام كلمة الإيمان وكلمة الحق، فانظروا في قاموس الكلمات الرئيسية كلمة </w:t>
      </w:r>
      <w:r>
        <w:rPr>
          <w:rtl/>
          <w:cs/>
          <w:lang w:val="ar_AE" w:bidi="ar_AE"/>
        </w:rPr>
        <w:t>الإيمان</w:t>
      </w:r>
      <w:r>
        <w:rPr>
          <w:rtl/>
          <w:cs/>
          <w:lang w:val="ar_AE" w:bidi="ar_AE"/>
        </w:rPr>
        <w:t xml:space="preserve"> لمزيد من المعلومات. وإذا كنتم قد ترجمتم هذه الكلمات من قبل في سِفر آخر من الكتاب المُقَدَّس، فاستخدموا الكلمات أو العبارات عينها التي استخدمتموها هناك. استخدموا نفس الكلمات أو العبارات في جميع أنحاء الرسائل.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تيموثاوس الأولى 2: 1 -7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الأولى 2:8–15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تيموثاوس الأولى 2: 8 -15 واحفظوه في قلوبكم.</w:t>
      </w:r>
    </w:p>
    <w:p>
      <w:pPr>
        <w:bidi/>
      </w:pPr>
      <w:r>
        <w:rPr>
          <w:rtl/>
          <w:cs/>
          <w:lang w:val="ar_AE" w:bidi="ar_AE"/>
        </w:rPr>
      </w:r>
      <w:r>
        <w:rPr>
          <w:rtl/>
          <w:cs/>
          <w:lang w:val="ar_AE" w:bidi="ar_AE"/>
        </w:rPr>
        <w:t>استمعوا إلى نسخة صوتية من تيموثاوس الأولى 2: 8 -15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تيموثاوس الأولى 2: 8 - 15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كان بولس يُشَجِّع الكنيسة على الصلاة من أجل جميع الناس، بما في ذلك ملوكهم وحكّامهم، لأن الله يريد أن يُخلِِّص الجميع. والآن ينتقل بولس ليواجه مباشرة بعض المشاكل التي تُسببها التعاليم الكاذبة في الكنيسة. أولًا يتحدَّث بولس عن مشاكل مع بعض الرجال في الكنيسة. ثم يتحدث بولس عن مشاكل مع بعض النساء في الكنيسة.</w:t>
      </w:r>
    </w:p>
    <w:p>
      <w:pPr>
        <w:bidi/>
      </w:pPr>
      <w:r>
        <w:rPr>
          <w:rtl/>
          <w:cs/>
          <w:lang w:val="ar_AE" w:bidi="ar_AE"/>
        </w:rPr>
      </w:r>
      <w:r>
        <w:rPr>
          <w:rtl/>
          <w:cs/>
          <w:lang w:val="ar_AE" w:bidi="ar_AE"/>
        </w:rPr>
        <w:t>ويبدأ بولس عندما يتحدث عن مشاكل مع بعض الرجال في الكنيسة. إذ يتجادل هؤلاء الرجال مع بعضهم البعض ويغضبون من بعضهم البعض. فيقول بولس للرجال إنه يريد منهم أن يتوقفوا عن الغضب والجدال. وبدلًا من ذلك، يطلب بولس من الرجال أن يرفعوا أياديهم الطاهرة (المُقدَّسة) في الصلاة. وعندما يطلب بولس من الرجال أن يصلّوا ويرفعوا أيادي طاهرة، فهو يذكِّرهم بالطرق التي أمر بها الله شعبه أن يعبدوه بها. فالعهد القديم يتحدَّث عن الأيادي الطاهرة أو المقَدَّسة كصورة للقلوب الطاهرة أو المقَدَّسة. فإذا كان للشخص قلب طاهر، فهذا يعني أن هذا الشخص يطيع الله ويتبع وصاياه. يُخبر بولس الرجال أن يغفروا بعضهم لبعض وأن يعبدوا بقلوب طاهرة.</w:t>
      </w:r>
    </w:p>
    <w:p>
      <w:pPr>
        <w:bidi/>
      </w:pPr>
      <w:r>
        <w:rPr>
          <w:rtl/>
          <w:cs/>
          <w:lang w:val="ar_AE" w:bidi="ar_AE"/>
        </w:rPr>
      </w:r>
      <w:r>
        <w:rPr>
          <w:rtl/>
          <w:cs/>
          <w:lang w:val="ar_AE" w:bidi="ar_AE"/>
        </w:rPr>
        <w:t>توقّفوا هنا وناقشوا هذا السؤال كمجموعة: احكوا قصة عن شخص تعرفونه له قلب طاهر. كيف يكون هذا الشخص؟ وكيف يتعامل الشخص مع الصراع والغفران؟ توقَّفوا هنا عن سماع التسجيل الصوتي.</w:t>
      </w:r>
    </w:p>
    <w:p>
      <w:pPr>
        <w:bidi/>
      </w:pPr>
      <w:r>
        <w:rPr>
          <w:rtl/>
          <w:cs/>
          <w:lang w:val="ar_AE" w:bidi="ar_AE"/>
        </w:rPr>
      </w:r>
      <w:r>
        <w:rPr>
          <w:rtl/>
          <w:cs/>
          <w:lang w:val="ar_AE" w:bidi="ar_AE"/>
        </w:rPr>
        <w:t>توقّفوا هنا وناقشوا هذا السؤال كمجموعة: كان الرجال هنا يُصَلّون وهم رافعون أياديهم عاليًا. كيف يُصلّي الناس في مجتمعكم؟ توقَّفوا هنا عن سماع التسجيل الصوتي.</w:t>
      </w:r>
    </w:p>
    <w:p>
      <w:pPr>
        <w:bidi/>
      </w:pPr>
      <w:r>
        <w:rPr>
          <w:rtl/>
          <w:cs/>
          <w:lang w:val="ar_AE" w:bidi="ar_AE"/>
        </w:rPr>
      </w:r>
      <w:r>
        <w:rPr>
          <w:rtl/>
          <w:cs/>
          <w:lang w:val="ar_AE" w:bidi="ar_AE"/>
        </w:rPr>
        <w:t>ثم يتحدَّث بولس عن مشاكل مع بعض النساء في الكنيسة. كانت بعض النساء في الكنيسة يأتين إلى الكنيسة وهُنَّ يلبسن ثياب بطريقة تشتت انتباه الناس كثيرًا. فلما كانت هؤلاء النساء يأتين، كُنَّ يضفرن شعورهن ويرتدين الذهب واللآلئ والملابس كثيرة الثمن. فقد أرادت هؤلاء النساء التباهي بثرواتهن. فيخبر بولس هؤلاء النساء أن على النساء أن يرتدين ملابس مناسبة أو مُحتشمة عندما يأتين إلى الكنيسة لعبادة الله. ويقول بولس إن المرأة التقيَّة لا ينبغي أن ترتدي ثيابًا كثيرة الثمن أو مجوهرات باهظة الثمن. بدلًا من ذلك، يقول بولس أن المرأة التقية يجب أن تلبس أعمالًا صالحة. بعبارة أخرى، يجب على الناس أن يعملوا أعمالًا صالحة ويكرموا الله بنفس الطريقة التي يرتدي بها الناس الثياب الجميلة. ولا يقصد بولس أن الثياب الثمينة أو المجوهرات باهظة الثمن هي خطأ بحد ذاته. لكن هذه الأشياء تصبح مشكلة إذا اهتم الناس بكيفية إثارة إعجاب الآخرين أكثر من اهتمامهم بكيفية عبادتهم لله بالطريقة التي يعيشون بها .</w:t>
      </w:r>
    </w:p>
    <w:p>
      <w:pPr>
        <w:bidi/>
      </w:pPr>
      <w:r>
        <w:rPr>
          <w:rtl/>
          <w:cs/>
          <w:lang w:val="ar_AE" w:bidi="ar_AE"/>
        </w:rPr>
      </w:r>
      <w:r>
        <w:rPr>
          <w:rtl/>
          <w:cs/>
          <w:lang w:val="ar_AE" w:bidi="ar_AE"/>
        </w:rPr>
        <w:t>توقّفوا هنا وناقشوا هذا السؤال كمجموعة: كيف يبدو اللباس المناسب والمحتشم في مجتمعكم في المواقف المختلفة؟ احكوا قصة عن وقت ارتدى فيه شخص ما نوعًا غير مناسب من الثياب في حدث مجتمعي. كيف يتفاعل الناس الأغنياء والفقراء مع بعضهم البعض؟ توقَّفوا هنا عن سماع التسجيل الصوتي.</w:t>
      </w:r>
    </w:p>
    <w:p>
      <w:pPr>
        <w:bidi/>
      </w:pPr>
      <w:r>
        <w:rPr>
          <w:rtl/>
          <w:cs/>
          <w:lang w:val="ar_AE" w:bidi="ar_AE"/>
        </w:rPr>
      </w:r>
      <w:r>
        <w:rPr>
          <w:rtl/>
          <w:cs/>
          <w:lang w:val="ar_AE" w:bidi="ar_AE"/>
        </w:rPr>
        <w:t>ثم يتحدَّث بولس عن مشكلة أخرى في خدمة الكنيسة. كانت بعض النساء في الكنيسة يُعَطّلنَّ الخدمة. لذلك يقول بولس لهؤلاء النساء إن على النساء أن يتعلَّمنَ بسكوت في كل خضوع. فيجب على النساء أن يُخضِعن أنفسهن لقادة الكنيسة. ويقول بولس إن هؤلاء النساء لا يُسمح لهن أن يعلِّمن الرجال أو أن يتسلطن عليهم.</w:t>
      </w:r>
    </w:p>
    <w:p>
      <w:pPr>
        <w:bidi/>
      </w:pPr>
      <w:r>
        <w:rPr>
          <w:rtl/>
          <w:cs/>
          <w:lang w:val="ar_AE" w:bidi="ar_AE"/>
        </w:rPr>
      </w:r>
      <w:r>
        <w:rPr>
          <w:rtl/>
          <w:cs/>
          <w:lang w:val="ar_AE" w:bidi="ar_AE"/>
        </w:rPr>
        <w:t>توقّفوا هنا وناقشوا هذه الأسئلة كمجموعة: ما هي وظائف الرجال أو ما هي وظائف النساء؟ توقَّفوا هنا عن سماع التسجيل الصوتي.</w:t>
      </w:r>
    </w:p>
    <w:p>
      <w:pPr>
        <w:bidi/>
      </w:pPr>
      <w:r>
        <w:rPr>
          <w:rtl/>
          <w:cs/>
          <w:lang w:val="ar_AE" w:bidi="ar_AE"/>
        </w:rPr>
      </w:r>
      <w:r>
        <w:rPr>
          <w:rtl/>
          <w:cs/>
          <w:lang w:val="ar_AE" w:bidi="ar_AE"/>
        </w:rPr>
        <w:t>ثم يُذكِّر بولس الكنيسة بقصص من بداية الكتاب المُقَدَّس ليدعم تعليماته. وتُخبر هذه القصص عن كيفية خلق الله للعالم. وتُخبر أيضًا كيف تمرد الناس أولًا على الله. ويذكِّر بولس الكنيسة بأنه عندما خلق الله الناس، خلق الله آدم أولًا ثم حواء. كما يُذكِّر بولس الكنيسة أيضًا بأن حواء هي التي خدعها الشيطان.</w:t>
      </w:r>
    </w:p>
    <w:p>
      <w:pPr>
        <w:bidi/>
      </w:pPr>
      <w:r>
        <w:rPr>
          <w:rtl/>
          <w:cs/>
          <w:lang w:val="ar_AE" w:bidi="ar_AE"/>
        </w:rPr>
      </w:r>
      <w:r>
        <w:rPr>
          <w:rtl/>
          <w:cs/>
          <w:lang w:val="ar_AE" w:bidi="ar_AE"/>
        </w:rPr>
        <w:t xml:space="preserve">ثم يقول بولس شيئًا قد يبدو مُربكًا. فهو يقول إن الله سيُخلِّص المرأة من خلال الطريقة التي تلد بها طفلًا. ومع أنه من الصعب فهم ما يقوله بولس، فإننا نعلم ما </w:t>
      </w:r>
      <w:r>
        <w:rPr>
          <w:b/>
          <w:rtl/>
          <w:cs/>
          <w:lang w:val="ar_AE" w:bidi="ar_AE"/>
        </w:rPr>
        <w:t>لا</w:t>
      </w:r>
      <w:r>
        <w:rPr>
          <w:rtl/>
          <w:cs/>
          <w:lang w:val="ar_AE" w:bidi="ar_AE"/>
        </w:rPr>
        <w:t xml:space="preserve"> يقوله بولس. كان بولس واضحًا جدًا في تعاليمه الأخرى أن الله يُخَلِّصنا من خطايانا عندما نثق في يسوع. ولا يخلّصنا الله بسبب الأشياء التي نفعلها. لذلك لا يعني بولس أن إنجاب طفل يُخلِّص المرأة من خطاياها.</w:t>
      </w:r>
    </w:p>
    <w:p>
      <w:pPr>
        <w:bidi/>
      </w:pPr>
      <w:r>
        <w:rPr>
          <w:rtl/>
          <w:cs/>
          <w:lang w:val="ar_AE" w:bidi="ar_AE"/>
        </w:rPr>
      </w:r>
      <w:r>
        <w:rPr>
          <w:rtl/>
          <w:cs/>
          <w:lang w:val="ar_AE" w:bidi="ar_AE"/>
        </w:rPr>
        <w:t>هناك ثلاث طرق رئيسية لفهم ما يقوله بولس. أولًا، يعتقد بعض الناس أن بولس كان يتكلم عن ولادة يسوع. في قصة آدم وحواء، يعد الله أن طفلًا سيولد وسيهزم الشيطان ويُخَلِّص شعب الله. لذلك مع أن الشيطان خدع حواء، وأخطأت حواء، إلا أن الله يعطي الخلاص للنساء من خلال يسوع. ثانيًا، يعتقد آخرون أن بولس يريد أن يشجع هؤلاء النساء على أن يعيشن كأمهات تقيَّات. وهذه الصورة لإمرأة تلد تُمثِّل هذا النوع من النساء. وربما كان بولس يقول هذه الأمور لأنه ربما كان هناك تعليم كاذب يخبر النساء ألا يتزوجن أو ألا ينجبن الأطفال. ثالثًا، يعتقد بعض الناس أن بولس يتحدث عن كيفية حماية الله للنساء من الخطر الجسدي عندما تلد النساء.</w:t>
      </w:r>
    </w:p>
    <w:p>
      <w:pPr>
        <w:bidi/>
      </w:pPr>
      <w:r>
        <w:rPr>
          <w:rtl/>
          <w:cs/>
          <w:lang w:val="ar_AE" w:bidi="ar_AE"/>
        </w:rPr>
      </w:r>
      <w:r>
        <w:rPr>
          <w:rtl/>
          <w:cs/>
          <w:lang w:val="ar_AE" w:bidi="ar_AE"/>
        </w:rPr>
        <w:t>فمن المحتمل أن العديد من النساء في أفسس اللاتي لم يؤمنَّ بيسوع اتّبعنَّ إلهة أفسس. وكانت هؤلاء النساء صاخبات ومتغطرسات بشكل خاص، واعتمدت هؤلاء النساء على إلهة أفسس لحماية النساء أثناء الولادة. وفي تعليمات بولس للنساء، ربما يقارن بولس بين هؤلاء النساء غير المؤمنات وبين الطريقة التي يجب أن تتصرف بها النساء المؤمنات بيسوع.</w:t>
      </w:r>
    </w:p>
    <w:p>
      <w:pPr>
        <w:bidi/>
      </w:pPr>
      <w:r>
        <w:rPr>
          <w:rtl/>
          <w:cs/>
          <w:lang w:val="ar_AE" w:bidi="ar_AE"/>
        </w:rPr>
      </w:r>
      <w:r>
        <w:rPr>
          <w:rtl/>
          <w:cs/>
          <w:lang w:val="ar_AE" w:bidi="ar_AE"/>
        </w:rPr>
        <w:t>توقّفوا هنا وناقشوا هذه الأسئلة كمجموعة: يقول بولس إن الله سيُخَلِّص النساء من خلال الطريقة التي تلد بها المرأة طفلًا. ماذا يفكر مجتمع كنيستكم حاليًا في هذا الأمر؟ فكروا الآن في الأشياء التي تعلمتموها في هذا المقطع بأكمله حول كيفية عيش الرجال والنساء حياة طاهرة وتقية. وكيف يؤثر ذلك التعليم على فهمكم للجزء الأخير من هذا المقطع؟</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تيموثاوس الأولى 2: 8 - 15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على المجموعة أن تُحدِّد الأدوار، والشخصيات، وسياق هذا المقطع. ثم تقوم المجموعة بتصوُّر هذا المقطع.</w:t>
      </w:r>
    </w:p>
    <w:p>
      <w:pPr>
        <w:bidi/>
      </w:pPr>
      <w:r>
        <w:rPr>
          <w:rtl/>
          <w:cs/>
          <w:lang w:val="ar_AE" w:bidi="ar_AE"/>
        </w:rPr>
      </w:r>
      <w:r>
        <w:rPr>
          <w:rtl/>
          <w:cs/>
          <w:lang w:val="ar_AE" w:bidi="ar_AE"/>
        </w:rPr>
        <w:t>يتكوّن هذا المقطع من أربعة أجزاء.</w:t>
      </w:r>
    </w:p>
    <w:p>
      <w:pPr>
        <w:bidi/>
      </w:pPr>
      <w:r>
        <w:rPr>
          <w:rtl/>
          <w:cs/>
          <w:lang w:val="ar_AE" w:bidi="ar_AE"/>
        </w:rPr>
      </w:r>
      <w:r>
        <w:rPr>
          <w:b/>
          <w:rtl/>
          <w:cs/>
          <w:lang w:val="ar_AE" w:bidi="ar_AE"/>
        </w:rPr>
        <w:t>في الجزء الأول:</w:t>
      </w:r>
      <w:r>
        <w:rPr>
          <w:rtl/>
          <w:cs/>
          <w:lang w:val="ar_AE" w:bidi="ar_AE"/>
        </w:rPr>
        <w:t xml:space="preserve"> يعطي بولس تعليمات عن كيف يجب على الرجال في الكنيسة أن يُصَلّوا.</w:t>
      </w:r>
    </w:p>
    <w:p>
      <w:pPr>
        <w:bidi/>
      </w:pPr>
      <w:r>
        <w:rPr>
          <w:rtl/>
          <w:cs/>
          <w:lang w:val="ar_AE" w:bidi="ar_AE"/>
        </w:rPr>
      </w:r>
      <w:r>
        <w:rPr>
          <w:b/>
          <w:rtl/>
          <w:cs/>
          <w:lang w:val="ar_AE" w:bidi="ar_AE"/>
        </w:rPr>
        <w:t>في الجزء الثاني:</w:t>
      </w:r>
      <w:r>
        <w:rPr>
          <w:rtl/>
          <w:cs/>
          <w:lang w:val="ar_AE" w:bidi="ar_AE"/>
        </w:rPr>
        <w:t xml:space="preserve"> يعطي بولس تعليمات عن كيف ينبغي للنساء أن يلبسن ويتصرفن.</w:t>
      </w:r>
    </w:p>
    <w:p>
      <w:pPr>
        <w:bidi/>
      </w:pPr>
      <w:r>
        <w:rPr>
          <w:rtl/>
          <w:cs/>
          <w:lang w:val="ar_AE" w:bidi="ar_AE"/>
        </w:rPr>
      </w:r>
      <w:r>
        <w:rPr>
          <w:b/>
          <w:rtl/>
          <w:cs/>
          <w:lang w:val="ar_AE" w:bidi="ar_AE"/>
        </w:rPr>
        <w:t>في الجزء الثالث:</w:t>
      </w:r>
      <w:r>
        <w:rPr>
          <w:rtl/>
          <w:cs/>
          <w:lang w:val="ar_AE" w:bidi="ar_AE"/>
        </w:rPr>
        <w:t xml:space="preserve"> يعطي بولس تعليمات بأن النساء يجب أن يتعلَّمن بقلب خاضع. وبولس لا يريد أن تُعلِّم النساء أو أن يتسلطن (يتخذن مناصب سلطان) على الرجال.</w:t>
      </w:r>
    </w:p>
    <w:p>
      <w:pPr>
        <w:bidi/>
      </w:pPr>
      <w:r>
        <w:rPr>
          <w:rtl/>
          <w:cs/>
          <w:lang w:val="ar_AE" w:bidi="ar_AE"/>
        </w:rPr>
      </w:r>
      <w:r>
        <w:rPr>
          <w:b/>
          <w:rtl/>
          <w:cs/>
          <w:lang w:val="ar_AE" w:bidi="ar_AE"/>
        </w:rPr>
        <w:t>في الجزء الرابع:</w:t>
      </w:r>
      <w:r>
        <w:rPr>
          <w:rtl/>
          <w:cs/>
          <w:lang w:val="ar_AE" w:bidi="ar_AE"/>
        </w:rPr>
        <w:t xml:space="preserve"> يُذكِّر بولس الكنيسة بكيف خلق الله آدم وحواء، وكيف خدع الشيطان حواء.</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الأشخاص الذين هم جزء من الكنيسة، بما في ذلك الرجال والنساء</w:t>
      </w:r>
    </w:p>
    <w:p>
      <w:pPr>
        <w:pStyle w:val="ListBullet"/>
        <w:bidi/>
        <w:spacing w:line="240" w:lineRule="auto"/>
        <w:ind w:left="720"/>
      </w:pPr>
      <w:r>
        <w:rPr>
          <w:rtl/>
          <w:cs/>
          <w:lang w:val="ar_AE" w:bidi="ar_AE"/>
        </w:rPr>
      </w:r>
      <w:r>
        <w:rPr>
          <w:rtl/>
          <w:cs/>
          <w:lang w:val="ar_AE" w:bidi="ar_AE"/>
        </w:rPr>
        <w:t>آدم</w:t>
      </w:r>
    </w:p>
    <w:p>
      <w:pPr>
        <w:pStyle w:val="ListBullet"/>
        <w:bidi/>
        <w:spacing w:line="240" w:lineRule="auto"/>
        <w:ind w:left="720"/>
      </w:pPr>
      <w:r>
        <w:rPr>
          <w:rtl/>
          <w:cs/>
          <w:lang w:val="ar_AE" w:bidi="ar_AE"/>
        </w:rPr>
      </w:r>
      <w:r>
        <w:rPr>
          <w:rtl/>
          <w:cs/>
          <w:lang w:val="ar_AE" w:bidi="ar_AE"/>
        </w:rPr>
        <w:t>حواء</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تذكّروا أن بولس كان يتناول القضايا التي تُعطِّل خدمات العبادة في كنائس أفسس.</w:t>
      </w:r>
    </w:p>
    <w:p>
      <w:pPr>
        <w:bidi/>
      </w:pPr>
      <w:r>
        <w:rPr>
          <w:rtl/>
          <w:cs/>
          <w:lang w:val="ar_AE" w:bidi="ar_AE"/>
        </w:rPr>
      </w:r>
      <w:r>
        <w:rPr>
          <w:rtl/>
          <w:cs/>
          <w:lang w:val="ar_AE" w:bidi="ar_AE"/>
        </w:rPr>
        <w:t>في المشهد الأول، يُعطي بولس تعليمات للرجال الذين يُعطِّلون الخدمة بغضبهم وجدالهم. فيريد بولس من هؤلاء الرجال أن يتوقفوا عن التركيز على جدالهم ويركزوا بدلًا من ذلك على فعل الأشياء التي هي مقبولة لدى الله وأن يعبدوه بقلوب طاهرة. وعندما يرفع الرجال أيادي طاهرة (مُقَدَّسة)، فإن أيادي الرجال ليست هي الطاهرة (المُقَدَّسة). لكن الطاهر أو المُقدَّس هو أن يتصرّف الرجال بطريقة مقبولة لدى الله.</w:t>
      </w:r>
    </w:p>
    <w:p>
      <w:pPr>
        <w:bidi/>
      </w:pPr>
      <w:r>
        <w:rPr>
          <w:rtl/>
          <w:cs/>
          <w:lang w:val="ar_AE" w:bidi="ar_AE"/>
        </w:rPr>
      </w:r>
      <w:r>
        <w:rPr>
          <w:rtl/>
          <w:cs/>
          <w:lang w:val="ar_AE" w:bidi="ar_AE"/>
        </w:rPr>
        <w:t>توقّفوا هنا وناقشوا هذا السؤال كمجموعة: ناقشوا كيف يمكنكم وصف ما يفعله الرجال. توقَّفوا هنا عن سماع التسجيل الصوتي.</w:t>
      </w:r>
    </w:p>
    <w:p>
      <w:pPr>
        <w:bidi/>
      </w:pPr>
      <w:r>
        <w:rPr>
          <w:rtl/>
          <w:cs/>
          <w:lang w:val="ar_AE" w:bidi="ar_AE"/>
        </w:rPr>
      </w:r>
      <w:r>
        <w:rPr>
          <w:rtl/>
          <w:cs/>
          <w:lang w:val="ar_AE" w:bidi="ar_AE"/>
        </w:rPr>
        <w:t>في المشهد الثاني، يعطي بولس تعليمات للنساء اللواتي يُعَطِّلنَّ الخدمة بالطريقة التي يرتدين بها ثيابهن. ففي بعض الأحيان عندما ركزت النساء على الطريقة التي ترتدين بها ملابسهن، اعتقد الناس أن النساء كُنَّ يُظهرن مدى ثراءهن أو كيف أن النساء كُنَّ أكثر أهمية من الآخرين وليس عليهن احترام أي شخص آخر. فيقول بولس إنه لا يريد أن ترتدي النساء ثيابًا كثيرة الثمن أو بها الكثير من اللآلئ والمجوهرات الذهبية. ويقول بولس إنه لا يريد أن تجدل النساء شعرهن، أو يضفرن شعرهن في تصاميم غريبة. لا يخبر بولس النساء أنهن لا يستطعن ارتداء هذه الأشياء، لكنه يصيغ تناقضًا. فبولس يريد من هؤلاء النساء أن يُرَكّزن على التقوى والأعمال الصالحة بدلًا من أن يركّزن على ما ترتديه النساء. ويريد بولس أن تكون للنساء أيضًا قلوب طاهرة عندما يأتين لعبادة الله.</w:t>
      </w:r>
    </w:p>
    <w:p>
      <w:pPr>
        <w:bidi/>
      </w:pPr>
      <w:r>
        <w:rPr>
          <w:rtl/>
          <w:cs/>
          <w:lang w:val="ar_AE" w:bidi="ar_AE"/>
        </w:rPr>
      </w:r>
      <w:r>
        <w:rPr>
          <w:rtl/>
          <w:cs/>
          <w:lang w:val="ar_AE" w:bidi="ar_AE"/>
        </w:rPr>
        <w:t>توقّفوا هنا وناقشوا هذه الأسئلة كمجموعة: ناقشوا كيف يمكنكم وصف كيف تلبس النساء الثياب. كيف تصفون أن على النساء أن يرتدين الأعمال الصالحة؟ توقَّفوا هنا عن سماع التسجيل الصوتي.</w:t>
      </w:r>
    </w:p>
    <w:p>
      <w:pPr>
        <w:bidi/>
      </w:pPr>
      <w:r>
        <w:rPr>
          <w:rtl/>
          <w:cs/>
          <w:lang w:val="ar_AE" w:bidi="ar_AE"/>
        </w:rPr>
      </w:r>
      <w:r>
        <w:rPr>
          <w:rtl/>
          <w:cs/>
          <w:lang w:val="ar_AE" w:bidi="ar_AE"/>
        </w:rPr>
        <w:t>في المشهد الثالث، يخبر بولس النساء أنه يجب أن يتعلَّمن بسكوت في كل خضوع. وهو لا يسمح للنساء أن يُعلِّمن أو يتسلطن على الرجل. وعندما يقول بولس إنه لا يسمح للنساء أن يكون لهن سلطان على الرجل، فإن هناك طريقتان مختلفتان لفهم ما يقصده. ويمكن أن تكون كلمة سُلطان شيئًا إيجابيًا أو سلبيًا. يعتقد بعض الناس أن بولس يستخدم كلمة السلطان بطريقة إيجابية للحديث عن كيفية قيادة شخص ما للكنيسة. وإذا كان هذا صحيحًا، فإن بولس يقصد أن النساء لا ينبغي أن يشغلن مناصب قيادة أو سلطان في الكنيسة. بينما يعتقد آخرون أن بولس يستخدم كلمة السُلطان بطريقة سلبية ليتحدَّث عن شخص يأخذ السلطان بالقوة أو بدون احترام. وإذا كان هذا صحيحًا، فإن بولس يعني أنه لا ينبغي للمرأة أن تتسلط على الكنيسة بطريقة غير لائقة أو غير محترمة.</w:t>
      </w:r>
    </w:p>
    <w:p>
      <w:pPr>
        <w:bidi/>
      </w:pPr>
      <w:r>
        <w:rPr>
          <w:rtl/>
          <w:cs/>
          <w:lang w:val="ar_AE" w:bidi="ar_AE"/>
        </w:rPr>
      </w:r>
      <w:r>
        <w:rPr>
          <w:rtl/>
          <w:cs/>
          <w:lang w:val="ar_AE" w:bidi="ar_AE"/>
        </w:rPr>
        <w:t>توقّفوا هنا وناقشوا هذا السؤال كمجموعة: كيف تشعر كنيستكم تجاه النساء في مناصب قيادية؟ توقَّفوا هنا عن سماع التسجيل الصوتي.</w:t>
      </w:r>
    </w:p>
    <w:p>
      <w:pPr>
        <w:bidi/>
      </w:pPr>
      <w:r>
        <w:rPr>
          <w:rtl/>
          <w:cs/>
          <w:lang w:val="ar_AE" w:bidi="ar_AE"/>
        </w:rPr>
      </w:r>
      <w:r>
        <w:rPr>
          <w:rtl/>
          <w:cs/>
          <w:lang w:val="ar_AE" w:bidi="ar_AE"/>
        </w:rPr>
        <w:t>في المشهد الرابع، يُذكِّر بولس المؤمنين بأن الله جَبَل آدم أولًا ثم جَبَل حواء. وقد خدع الشيطان حواء وأخطأت. هناك طريقتان لفهم ما يقوله بولس هنا. يعتقد بعض الناس أن بولس يعني أنه بما أن الله خلق آدم أولاً، فقد خلق الله البشر لقيادة الكنيسة. ويظن آخرون أن بولس يستخدم قصص آدم وحواء ليواجه تعليمًا كاذبًا في الكنيسة. أدى هذا التعليم الكاذب إلى تسلُّط النساء في الكنيسة وتعليمهن حقائق كاذبة.</w:t>
      </w:r>
    </w:p>
    <w:p>
      <w:pPr>
        <w:bidi/>
      </w:pPr>
      <w:r>
        <w:rPr>
          <w:rtl/>
          <w:cs/>
          <w:lang w:val="ar_AE" w:bidi="ar_AE"/>
        </w:rPr>
      </w:r>
      <w:r>
        <w:rPr>
          <w:rtl/>
          <w:cs/>
          <w:lang w:val="ar_AE" w:bidi="ar_AE"/>
        </w:rPr>
        <w:t>توقّفوا هنا وناقشوا هذا السؤال كمجموعة: احكوا عن وقت استخدم فيه شخص ما قصة من الماضي ليُظهر أن شيئًا ما صحيح. توقَّفوا هنا عن سماع التسجيل الصوتي.</w:t>
      </w:r>
    </w:p>
    <w:p>
      <w:pPr>
        <w:bidi/>
      </w:pPr>
      <w:r>
        <w:rPr>
          <w:rtl/>
          <w:cs/>
          <w:lang w:val="ar_AE" w:bidi="ar_AE"/>
        </w:rPr>
      </w:r>
      <w:r>
        <w:rPr>
          <w:rtl/>
          <w:cs/>
          <w:lang w:val="ar_AE" w:bidi="ar_AE"/>
        </w:rPr>
        <w:t xml:space="preserve">ثم يعود بولس ليتحدَّث عن النساء عمومًا. ويقول بولس إن الله سيخلّص النساء من خلال كيفية إنجاب النساء للأطفال إذا ثبتت النساء في الإيمان والمحبة والقداسة مع التعقُّل (ضبط النفس). وعندما يقول بولس إن الله سيخلّص النساء </w:t>
      </w:r>
      <w:r>
        <w:rPr>
          <w:b/>
          <w:rtl/>
          <w:cs/>
          <w:lang w:val="ar_AE" w:bidi="ar_AE"/>
        </w:rPr>
        <w:t>إن</w:t>
      </w:r>
      <w:r>
        <w:rPr>
          <w:rtl/>
          <w:cs/>
          <w:lang w:val="ar_AE" w:bidi="ar_AE"/>
        </w:rPr>
        <w:t xml:space="preserve"> استمرين في فعل هذه الأمور، فهو يربط بين خلاص النساء والطريقة التي تعيش بها النساء. وكما ذكرنا سابقًا، فإن الله لا يُخلِّص الناس بسبب أفعالهم. لكن أفعالنا </w:t>
      </w:r>
      <w:r>
        <w:rPr>
          <w:b/>
          <w:rtl/>
          <w:cs/>
          <w:lang w:val="ar_AE" w:bidi="ar_AE"/>
        </w:rPr>
        <w:t>بالفعل</w:t>
      </w:r>
      <w:r>
        <w:rPr>
          <w:rtl/>
          <w:cs/>
          <w:lang w:val="ar_AE" w:bidi="ar_AE"/>
        </w:rPr>
        <w:t xml:space="preserve"> تُظهر أننا قد َخلُصنا. ويقصد بولس أنه إذا خلَّص الله هؤلاء النساء، فسوف تستمر النساء في عيش حياة التقوى. وهذا يعني أن النساء يتوقعن أشياء صالحة من الله، ويحببن الله والآخرين، ويعيشن حياة مُقَدَّسة، وأن النساء يفعلن كل هذه الأشياء بتعقُّل (ضبط النفس).</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وأثناء سرد هذه القصة، فكِّروا في جميع الأشخاص المختلفين في تجمع الكنيسة. كيف تصرَّف الرجال، وكيف أراد الله أن يتصرَّف الرجال؟ كيف تصرّفت النساء وكيف أرادهن الله أن يتصرّفن؟ في كل مشهد، اجعل الرجال أو النساء يتصرَّفون أولًا بالطريقة المتعجرفة (تخريبية) التي يخبرهم بها بولس ألا يتصرفوا. ثم بينما يخبر بولس الرجال والنساء كيف ينبغي أن يتصرفوا، اجعل الرجال والنساء يغيروا سلوكهم ليتبعوا تعليمات بولس. كيف يمكنكم إظهار الاضطراب الذي سببته تصرفات هؤلاء الرجال والنساء في الكنيسة؟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تيموثاوس الأولى 2: 8 - 15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أربعة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الأشخاص الذين هم جزء من الكنيسة، بما في ذلك الرجال والنساء</w:t>
      </w:r>
    </w:p>
    <w:p>
      <w:pPr>
        <w:pStyle w:val="ListBullet"/>
        <w:bidi/>
        <w:spacing w:line="240" w:lineRule="auto"/>
        <w:ind w:left="720"/>
      </w:pPr>
      <w:r>
        <w:rPr>
          <w:rtl/>
          <w:cs/>
          <w:lang w:val="ar_AE" w:bidi="ar_AE"/>
        </w:rPr>
      </w:r>
      <w:r>
        <w:rPr>
          <w:rtl/>
          <w:cs/>
          <w:lang w:val="ar_AE" w:bidi="ar_AE"/>
        </w:rPr>
        <w:t>آدم</w:t>
      </w:r>
    </w:p>
    <w:p>
      <w:pPr>
        <w:pStyle w:val="ListBullet"/>
        <w:bidi/>
        <w:spacing w:line="240" w:lineRule="auto"/>
        <w:ind w:left="720"/>
      </w:pPr>
      <w:r>
        <w:rPr>
          <w:rtl/>
          <w:cs/>
          <w:lang w:val="ar_AE" w:bidi="ar_AE"/>
        </w:rPr>
      </w:r>
      <w:r>
        <w:rPr>
          <w:rtl/>
          <w:cs/>
          <w:lang w:val="ar_AE" w:bidi="ar_AE"/>
        </w:rPr>
        <w:t>حواء</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"أريد أن يصلّي الرجال في كل مكان رافعين أيادي طاهرة، بدون غضب ولا جدال".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ويقول بولس: "أريد أيضًا أن تلبس النساء بطرق مناسبة ومحتشمة مع ورع وتعقُّل. ولا أريد أن ترتدي النساء ثيابًا تُظهر للجميع أن هؤلاء النساء ثريات. بل يجب أن تركز النساء على فعل الأعمال الصالحة واتِّباع الله".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النساء اللواتي يتعلَّمن بقلوب خاضعة: "بماذا تشعرن أو تفكرن؟"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ويقول بولس: "أريد أن تتعلَّم النساء بسكوت وبقلوب خاضعة. ولا أريد أن تُعلِّم المرأة أو تتسلط على رجل".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"لا يمكن لهؤلاء النساء أن يُعَلِّمن أو يكون لهن سلطان. على أي حال، فقد خلق الله آدم أولًا وحواء ثانيًا. كما أن حواء قد أغويت وصارت خاطئة. لكن الله سيُخَلِّص المرأة بولادة الأولاد إذا ثبتت في الإيمان والمحبة والقداسة مع التعقُّل (ضبط النفس)".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شخص ما يذهب إلى الكنيسة: "بماذا تشعر أو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تيموثاوس الأولى 2: 8 - 15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يقول بولس إن على الرجال أن </w:t>
      </w:r>
      <w:r>
        <w:rPr>
          <w:b/>
          <w:rtl/>
          <w:cs/>
          <w:lang w:val="ar_AE" w:bidi="ar_AE"/>
        </w:rPr>
        <w:t>يصلّوا</w:t>
      </w:r>
      <w:r>
        <w:rPr>
          <w:rtl/>
          <w:cs/>
          <w:lang w:val="ar_AE" w:bidi="ar_AE"/>
        </w:rPr>
        <w:t xml:space="preserve"> وهم رافعون أيادي مُقَدَّسة، أو طاهرة. استخدموا نفس الكلمة التي استخدمتموها في المقاطع السابقة للإشارة إلى كلمة يُصَلّي. انظروا كلمة </w:t>
      </w:r>
      <w:r>
        <w:rPr>
          <w:rtl/>
          <w:cs/>
          <w:lang w:val="ar_AE" w:bidi="ar_AE"/>
        </w:rPr>
        <w:t>يُصَلّي</w:t>
      </w:r>
      <w:r>
        <w:rPr>
          <w:rtl/>
          <w:cs/>
          <w:lang w:val="ar_AE" w:bidi="ar_AE"/>
        </w:rPr>
        <w:t xml:space="preserve"> في قاموس الكلمات الرئيسية لمزيد من المعلومات. وفي هذه الحالة، كلمة مُقدَّس تعني طاهر أو جيد أو مقبول. فهؤلاء الرجال يصنعون أشياء صالحة ومقبولة لدى الله.</w:t>
      </w:r>
    </w:p>
    <w:p>
      <w:pPr>
        <w:bidi/>
      </w:pPr>
      <w:r>
        <w:rPr>
          <w:rtl/>
          <w:cs/>
          <w:lang w:val="ar_AE" w:bidi="ar_AE"/>
        </w:rPr>
      </w:r>
      <w:r>
        <w:rPr>
          <w:rtl/>
          <w:cs/>
          <w:lang w:val="ar_AE" w:bidi="ar_AE"/>
        </w:rPr>
        <w:t xml:space="preserve">ويتحدث بولس عن </w:t>
      </w:r>
      <w:r>
        <w:rPr>
          <w:b/>
          <w:rtl/>
          <w:cs/>
          <w:lang w:val="ar_AE" w:bidi="ar_AE"/>
        </w:rPr>
        <w:t>التعقُّل (ضبط النفس)</w:t>
      </w:r>
      <w:r>
        <w:rPr>
          <w:rtl/>
          <w:cs/>
          <w:lang w:val="ar_AE" w:bidi="ar_AE"/>
        </w:rPr>
        <w:t xml:space="preserve"> مرتين في هذا المقطع. في بداية هذا المقطع، يقول بولس أنه يجب على النساء أن يرتدين ملابس لائقة (مُحتشمة) مع ورع وتعقُّل. ثم في نهاية هذا المقطع، يقول بولس أن النساء سوف يَخلُصن إذا ثبتن في الإيمان والمحبة والقداسة مع التعقُّل. وفي كلتا الحالتين، التعقُّل (ضبط النفس) يعني نفس الشيء. ويعني التعقُّل استخدام الحكم الصالح والتصرف بطريقة ملائمة للموقف.</w:t>
      </w:r>
    </w:p>
    <w:p>
      <w:pPr>
        <w:bidi/>
      </w:pPr>
      <w:r>
        <w:rPr>
          <w:rtl/>
          <w:cs/>
          <w:lang w:val="ar_AE" w:bidi="ar_AE"/>
        </w:rPr>
      </w:r>
      <w:r>
        <w:rPr>
          <w:rtl/>
          <w:cs/>
          <w:lang w:val="ar_AE" w:bidi="ar_AE"/>
        </w:rPr>
        <w:t>توقّفوا هنا وناقشوا معًا الكلمة أو العبارة التي ستستخدمونها للتعبير عن التعقُّل (ضبط النفس). استخدموا نفس الكلمة أو العبارة في كل من رسالة تيموثاوس الأولى وتيموثاوس الثانية. توقَّفوا هنا عن سماع التسجيل الصوتي.</w:t>
      </w:r>
    </w:p>
    <w:p>
      <w:pPr>
        <w:bidi/>
      </w:pPr>
      <w:r>
        <w:rPr>
          <w:rtl/>
          <w:cs/>
          <w:lang w:val="ar_AE" w:bidi="ar_AE"/>
        </w:rPr>
      </w:r>
      <w:r>
        <w:rPr>
          <w:rtl/>
          <w:cs/>
          <w:lang w:val="ar_AE" w:bidi="ar_AE"/>
        </w:rPr>
        <w:t xml:space="preserve">يقول بولس إن النساء يجب أن يلبسن </w:t>
      </w:r>
      <w:r>
        <w:rPr>
          <w:b/>
          <w:rtl/>
          <w:cs/>
          <w:lang w:val="ar_AE" w:bidi="ar_AE"/>
        </w:rPr>
        <w:t>الأعمال الصالحة</w:t>
      </w:r>
      <w:r>
        <w:rPr>
          <w:rtl/>
          <w:cs/>
          <w:lang w:val="ar_AE" w:bidi="ar_AE"/>
        </w:rPr>
        <w:t xml:space="preserve"> بدلًا من الثياب والمجوهرات كثيرة الثمن. والأعمال الصالحة هي أفعال الشخص التي تتبع تعليمات الله الصالحة. فأن نعمل أعمالًا صالحة يعني أن نعمل ما يريده الله منا ونعيش كما يريدنا الله أن نعيش.</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w:t>
      </w:r>
      <w:r>
        <w:rPr>
          <w:b/>
          <w:rtl/>
          <w:cs/>
          <w:lang w:val="ar_AE" w:bidi="ar_AE"/>
        </w:rPr>
        <w:t>الأعمال الصالحة</w:t>
      </w:r>
      <w:r>
        <w:rPr>
          <w:rtl/>
          <w:cs/>
          <w:lang w:val="ar_AE" w:bidi="ar_AE"/>
        </w:rPr>
        <w:t>. توقَّفوا هنا عن سماع التسجيل الصوتي.</w:t>
      </w:r>
    </w:p>
    <w:p>
      <w:pPr>
        <w:bidi/>
      </w:pPr>
      <w:r>
        <w:rPr>
          <w:rtl/>
          <w:cs/>
          <w:lang w:val="ar_AE" w:bidi="ar_AE"/>
        </w:rPr>
      </w:r>
      <w:r>
        <w:rPr>
          <w:rtl/>
          <w:cs/>
          <w:lang w:val="ar_AE" w:bidi="ar_AE"/>
        </w:rPr>
        <w:t xml:space="preserve">يقول بولس أنه ينبغي على النساء أن يلبسن الأعمال الصالحة التي تليق بالمرأة التي تَدَّعي </w:t>
      </w:r>
      <w:r>
        <w:rPr>
          <w:b/>
          <w:rtl/>
          <w:cs/>
          <w:lang w:val="ar_AE" w:bidi="ar_AE"/>
        </w:rPr>
        <w:t>التقوى</w:t>
      </w:r>
      <w:r>
        <w:rPr>
          <w:rtl/>
          <w:cs/>
          <w:lang w:val="ar_AE" w:bidi="ar_AE"/>
        </w:rPr>
        <w:t xml:space="preserve"> أو تعترف بها. والتقوى تعني أن توقِّر الله وتعبده بشدة. والاعتراف بالتقوى يعني أنك تدَّعي أنك تعبد الله وتعيش وفقًا لأوامر الله. </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w:t>
      </w:r>
      <w:r>
        <w:rPr>
          <w:b/>
          <w:rtl/>
          <w:cs/>
          <w:lang w:val="ar_AE" w:bidi="ar_AE"/>
        </w:rPr>
        <w:t>التقوى</w:t>
      </w:r>
      <w:r>
        <w:rPr>
          <w:rtl/>
          <w:cs/>
          <w:lang w:val="ar_AE" w:bidi="ar_AE"/>
        </w:rPr>
        <w:t xml:space="preserve">. ولمزيد من المعلومات، انظروا كلمة </w:t>
      </w:r>
      <w:r>
        <w:rPr>
          <w:b/>
          <w:rtl/>
          <w:cs/>
          <w:lang w:val="ar_AE" w:bidi="ar_AE"/>
        </w:rPr>
        <w:t>تقي</w:t>
      </w:r>
      <w:r>
        <w:rPr>
          <w:rtl/>
          <w:cs/>
          <w:lang w:val="ar_AE" w:bidi="ar_AE"/>
        </w:rPr>
        <w:t xml:space="preserve"> في قاموس الكلمات الرئيسية. توقَّفوا هنا عن سماع التسجيل الصوتي.</w:t>
      </w:r>
    </w:p>
    <w:p>
      <w:pPr>
        <w:bidi/>
      </w:pPr>
      <w:r>
        <w:rPr>
          <w:rtl/>
          <w:cs/>
          <w:lang w:val="ar_AE" w:bidi="ar_AE"/>
        </w:rPr>
      </w:r>
      <w:r>
        <w:rPr>
          <w:rtl/>
          <w:cs/>
          <w:lang w:val="ar_AE" w:bidi="ar_AE"/>
        </w:rPr>
        <w:t xml:space="preserve">ويطلب بولس من النساء أن يتعلَّمن في </w:t>
      </w:r>
      <w:r>
        <w:rPr>
          <w:b/>
          <w:rtl/>
          <w:cs/>
          <w:lang w:val="ar_AE" w:bidi="ar_AE"/>
        </w:rPr>
        <w:t>سكوت</w:t>
      </w:r>
      <w:r>
        <w:rPr>
          <w:rtl/>
          <w:cs/>
          <w:lang w:val="ar_AE" w:bidi="ar_AE"/>
        </w:rPr>
        <w:t xml:space="preserve"> وبكل خضوع. السكوت لا يعني أن المرأة لا تتكلم على الإطلاق وهي تتعلَّم. بل إن السكوت يعني أن تتصرف بطريقة لا تُزعج أو تُشتت الانتباه. والشخص الساكت هو شخص هادئ أو مسالم. استخدموا نفس الكلمة أو العبارة التي استخدمتموها في المقطع السابق للإشارة إلى ساكت أو سكوت.</w:t>
      </w:r>
    </w:p>
    <w:p>
      <w:pPr>
        <w:bidi/>
      </w:pPr>
      <w:r>
        <w:rPr>
          <w:rtl/>
          <w:cs/>
          <w:lang w:val="ar_AE" w:bidi="ar_AE"/>
        </w:rPr>
      </w:r>
      <w:r>
        <w:rPr>
          <w:rtl/>
          <w:cs/>
          <w:lang w:val="ar_AE" w:bidi="ar_AE"/>
        </w:rPr>
        <w:t xml:space="preserve">وعندما يتعلم شخص في </w:t>
      </w:r>
      <w:r>
        <w:rPr>
          <w:b/>
          <w:rtl/>
          <w:cs/>
          <w:lang w:val="ar_AE" w:bidi="ar_AE"/>
        </w:rPr>
        <w:t>خضوع</w:t>
      </w:r>
      <w:r>
        <w:rPr>
          <w:rtl/>
          <w:cs/>
          <w:lang w:val="ar_AE" w:bidi="ar_AE"/>
        </w:rPr>
        <w:t xml:space="preserve"> أو عندما يخضع شخص ما، فإن هذا الشخص يكون على استعداد لطاعة واحترام الأشخاص الذين لديهم سلطة عليه.</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الخضوع</w:t>
      </w:r>
      <w:r>
        <w:rPr>
          <w:rtl/>
          <w:cs/>
          <w:lang w:val="ar_AE" w:bidi="ar_AE"/>
        </w:rPr>
        <w:t>. توقَّفوا هنا عن سماع التسجيل الصوتي.</w:t>
      </w:r>
    </w:p>
    <w:p>
      <w:pPr>
        <w:bidi/>
      </w:pPr>
      <w:r>
        <w:rPr>
          <w:rtl/>
          <w:cs/>
          <w:lang w:val="ar_AE" w:bidi="ar_AE"/>
        </w:rPr>
      </w:r>
      <w:r>
        <w:rPr>
          <w:rtl/>
          <w:cs/>
          <w:lang w:val="ar_AE" w:bidi="ar_AE"/>
        </w:rPr>
        <w:t xml:space="preserve">ويقول بولس إن حواء قد أُغويت وأصبحت </w:t>
      </w:r>
      <w:r>
        <w:rPr>
          <w:b/>
          <w:rtl/>
          <w:cs/>
          <w:lang w:val="ar_AE" w:bidi="ar_AE"/>
        </w:rPr>
        <w:t>متعدِّية</w:t>
      </w:r>
      <w:r>
        <w:rPr>
          <w:rtl/>
          <w:cs/>
          <w:lang w:val="ar_AE" w:bidi="ar_AE"/>
        </w:rPr>
        <w:t xml:space="preserve">. والشخص المُتعدّي هو تقريبًا مثل </w:t>
      </w:r>
      <w:r>
        <w:rPr>
          <w:b/>
          <w:rtl/>
          <w:cs/>
          <w:lang w:val="ar_AE" w:bidi="ar_AE"/>
        </w:rPr>
        <w:t>الخاطي</w:t>
      </w:r>
      <w:r>
        <w:rPr>
          <w:rtl/>
          <w:cs/>
          <w:lang w:val="ar_AE" w:bidi="ar_AE"/>
        </w:rPr>
        <w:t>. فأن تتعدى شيئًا ما هو أن تعصى قاعدة معينة. لذلك عندما يقول بولس إن حواء صارت مُتعدِّية، فهو يقصد أن حواء قد عصت قاعدة معينة قد أعطاها الله بألا تأكل من ثمر الشجرة.</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الخاطي</w:t>
      </w:r>
      <w:r>
        <w:rPr>
          <w:rtl/>
          <w:cs/>
          <w:lang w:val="ar_AE" w:bidi="ar_AE"/>
        </w:rPr>
        <w:t xml:space="preserve"> أو </w:t>
      </w:r>
      <w:r>
        <w:rPr>
          <w:b/>
          <w:rtl/>
          <w:cs/>
          <w:lang w:val="ar_AE" w:bidi="ar_AE"/>
        </w:rPr>
        <w:t>المُتعدِّي</w:t>
      </w:r>
      <w:r>
        <w:rPr>
          <w:rtl/>
          <w:cs/>
          <w:lang w:val="ar_AE" w:bidi="ar_AE"/>
        </w:rPr>
        <w:t xml:space="preserve">. قد تستخدمون نفس الكلمة التي استخدمتموها في المقاطع السابقة للإشارة إلى الخاطي. ولمزيد من المعلومات، انظروا كلمة </w:t>
      </w:r>
      <w:r>
        <w:rPr>
          <w:rtl/>
          <w:cs/>
          <w:lang w:val="ar_AE" w:bidi="ar_AE"/>
        </w:rPr>
        <w:t>خطية</w:t>
      </w:r>
      <w:r>
        <w:rPr>
          <w:rtl/>
          <w:cs/>
          <w:lang w:val="ar_AE" w:bidi="ar_AE"/>
        </w:rPr>
        <w:t xml:space="preserve"> في قاموس الكلمات الرئيسية. توقَّفوا هنا عن سماع التسجيل الصوتي.</w:t>
      </w:r>
    </w:p>
    <w:p>
      <w:pPr>
        <w:bidi/>
      </w:pPr>
      <w:r>
        <w:rPr>
          <w:rtl/>
          <w:cs/>
          <w:lang w:val="ar_AE" w:bidi="ar_AE"/>
        </w:rPr>
      </w:r>
      <w:r>
        <w:rPr>
          <w:rtl/>
          <w:cs/>
          <w:lang w:val="ar_AE" w:bidi="ar_AE"/>
        </w:rPr>
        <w:t xml:space="preserve">ويقول بولس إن الله </w:t>
      </w:r>
      <w:r>
        <w:rPr>
          <w:b/>
          <w:rtl/>
          <w:cs/>
          <w:lang w:val="ar_AE" w:bidi="ar_AE"/>
        </w:rPr>
        <w:t>سيُخَلِّص</w:t>
      </w:r>
      <w:r>
        <w:rPr>
          <w:rtl/>
          <w:cs/>
          <w:lang w:val="ar_AE" w:bidi="ar_AE"/>
        </w:rPr>
        <w:t xml:space="preserve"> النساء من خلال ولادة الأولاد. وهنا كلمة يُخلِّص يمكن أن تعني بضعة أشياء مختلفة. إحدى الطرق هي التفكير بأن بولس يعني أن الله سيخلِّص المرأة روحيًا. كما أن كلمة يُخلِّص قد تعني أيضًا حماية شخص ما جسديًا.</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w:t>
      </w:r>
      <w:r>
        <w:rPr>
          <w:b/>
          <w:rtl/>
          <w:cs/>
          <w:lang w:val="ar_AE" w:bidi="ar_AE"/>
        </w:rPr>
        <w:t>يُخلِّص</w:t>
      </w:r>
      <w:r>
        <w:rPr>
          <w:rtl/>
          <w:cs/>
          <w:lang w:val="ar_AE" w:bidi="ar_AE"/>
        </w:rPr>
        <w:t xml:space="preserve">. لمزيد من المعلومات عن يُخَلِّص، استمعوا إلى كلمة </w:t>
      </w:r>
      <w:r>
        <w:rPr>
          <w:rtl/>
          <w:cs/>
          <w:lang w:val="ar_AE" w:bidi="ar_AE"/>
        </w:rPr>
        <w:t>الخلاص</w:t>
      </w:r>
      <w:r>
        <w:rPr>
          <w:rtl/>
          <w:cs/>
          <w:lang w:val="ar_AE" w:bidi="ar_AE"/>
        </w:rPr>
        <w:t xml:space="preserve"> في قاموس الكلمات الرئيسية. هل لديكم كلمة يمكن أن تستخدموها للإشارة إلى الخلاص الروحي أو للحماية الجسدية؟ إذا كان كذلك، ناقشوا ما إذا كان هذا مناسبًا هنا أم لا. أوقفوا سماع التسجيل الصوتي هنا.</w:t>
      </w:r>
    </w:p>
    <w:p>
      <w:pPr>
        <w:bidi/>
      </w:pPr>
      <w:r>
        <w:rPr>
          <w:rtl/>
          <w:cs/>
          <w:lang w:val="ar_AE" w:bidi="ar_AE"/>
        </w:rPr>
      </w:r>
      <w:r>
        <w:rPr>
          <w:rtl/>
          <w:cs/>
          <w:lang w:val="ar_AE" w:bidi="ar_AE"/>
        </w:rPr>
        <w:t>يقول بولس إن هؤلاء النساء سيَخلُصن إذا ثبتن في الإيمان والمحبة والقداسة.</w:t>
      </w:r>
    </w:p>
    <w:p>
      <w:pPr>
        <w:bidi/>
      </w:pPr>
      <w:r>
        <w:rPr>
          <w:rtl/>
          <w:cs/>
          <w:lang w:val="ar_AE" w:bidi="ar_AE"/>
        </w:rPr>
      </w:r>
      <w:r>
        <w:rPr>
          <w:rtl/>
          <w:cs/>
          <w:lang w:val="ar_AE" w:bidi="ar_AE"/>
        </w:rPr>
        <w:t xml:space="preserve">عندما يثبت شخص ما في </w:t>
      </w:r>
      <w:r>
        <w:rPr>
          <w:b/>
          <w:rtl/>
          <w:cs/>
          <w:lang w:val="ar_AE" w:bidi="ar_AE"/>
        </w:rPr>
        <w:t>الإيمان</w:t>
      </w:r>
      <w:r>
        <w:rPr>
          <w:rtl/>
          <w:cs/>
          <w:lang w:val="ar_AE" w:bidi="ar_AE"/>
        </w:rPr>
        <w:t xml:space="preserve">، فإن ذلك الشخص يستمر في العيش مؤمنًا بما قاله الله وفعله، ومؤمنًا بيسوع. استخدموا نفس الكلمة أو العبارة التي استخدمتموها في المقاطع السابقة للإشارة إلى الإيمان. لمزيدٍ من المعلومات عن كلمة </w:t>
      </w:r>
      <w:r>
        <w:rPr>
          <w:rtl/>
          <w:cs/>
          <w:lang w:val="ar_AE" w:bidi="ar_AE"/>
        </w:rPr>
        <w:t>الإيمان</w:t>
      </w:r>
      <w:r>
        <w:rPr>
          <w:rtl/>
          <w:cs/>
          <w:lang w:val="ar_AE" w:bidi="ar_AE"/>
        </w:rPr>
        <w:t>، انظروا قاموس الكلمات الرئيسية.</w:t>
      </w:r>
    </w:p>
    <w:p>
      <w:pPr>
        <w:bidi/>
      </w:pPr>
      <w:r>
        <w:rPr>
          <w:rtl/>
          <w:cs/>
          <w:lang w:val="ar_AE" w:bidi="ar_AE"/>
        </w:rPr>
      </w:r>
      <w:r>
        <w:rPr>
          <w:rtl/>
          <w:cs/>
          <w:lang w:val="ar_AE" w:bidi="ar_AE"/>
        </w:rPr>
        <w:t xml:space="preserve">وعندما يثبت شخص ما في </w:t>
      </w:r>
      <w:r>
        <w:rPr>
          <w:b/>
          <w:rtl/>
          <w:cs/>
          <w:lang w:val="ar_AE" w:bidi="ar_AE"/>
        </w:rPr>
        <w:t>المحبة</w:t>
      </w:r>
      <w:r>
        <w:rPr>
          <w:rtl/>
          <w:cs/>
          <w:lang w:val="ar_AE" w:bidi="ar_AE"/>
        </w:rPr>
        <w:t>، فإن ذلك الشخص يستمر في محبة الله ومحبة الناس. استخدموا نفس الكلمة أو العبارة التي استخدمتموها في المقاطع السابقة للإشارة إلى المحبة.</w:t>
      </w:r>
    </w:p>
    <w:p>
      <w:pPr>
        <w:bidi/>
      </w:pPr>
      <w:r>
        <w:rPr>
          <w:rtl/>
          <w:cs/>
          <w:lang w:val="ar_AE" w:bidi="ar_AE"/>
        </w:rPr>
      </w:r>
      <w:r>
        <w:rPr>
          <w:rtl/>
          <w:cs/>
          <w:lang w:val="ar_AE" w:bidi="ar_AE"/>
        </w:rPr>
        <w:t xml:space="preserve">وعندما يثبت شخص ما في </w:t>
      </w:r>
      <w:r>
        <w:rPr>
          <w:b/>
          <w:rtl/>
          <w:cs/>
          <w:lang w:val="ar_AE" w:bidi="ar_AE"/>
        </w:rPr>
        <w:t>القداسة</w:t>
      </w:r>
      <w:r>
        <w:rPr>
          <w:rtl/>
          <w:cs/>
          <w:lang w:val="ar_AE" w:bidi="ar_AE"/>
        </w:rPr>
        <w:t>، فإنه ذلك الشخص يواصل العيش بالطريقة التي دعا بها الله الناس أن يعيشوا.</w:t>
      </w:r>
    </w:p>
    <w:p>
      <w:pPr>
        <w:bidi/>
      </w:pPr>
      <w:r>
        <w:rPr>
          <w:rtl/>
          <w:cs/>
          <w:lang w:val="ar_AE" w:bidi="ar_AE"/>
        </w:rPr>
      </w:r>
      <w:r>
        <w:rPr>
          <w:rtl/>
          <w:cs/>
          <w:lang w:val="ar_AE" w:bidi="ar_AE"/>
        </w:rPr>
        <w:t xml:space="preserve">توقّفوا هنا وناقشوا معًا الكلمة أو العبارة التي ستستخدمونها للتعبير عن القداسة. ولمزيد من المعلومات عن معنى أن تكون مُقَدَّسًا، رجاء استمعوا إلى كلمة </w:t>
      </w:r>
      <w:r>
        <w:rPr>
          <w:rtl/>
          <w:cs/>
          <w:lang w:val="ar_AE" w:bidi="ar_AE"/>
        </w:rPr>
        <w:t>مُقَدَّس</w:t>
      </w:r>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تيموثاوس الأولى 2: 8- 15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الأولى 3:1–7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تيموثاوس الأولى 3: 1 -7 واحفظوه في قلوبكم.</w:t>
      </w:r>
    </w:p>
    <w:p>
      <w:pPr>
        <w:bidi/>
      </w:pPr>
      <w:r>
        <w:rPr>
          <w:rtl/>
          <w:cs/>
          <w:lang w:val="ar_AE" w:bidi="ar_AE"/>
        </w:rPr>
      </w:r>
      <w:r>
        <w:rPr>
          <w:rtl/>
          <w:cs/>
          <w:lang w:val="ar_AE" w:bidi="ar_AE"/>
        </w:rPr>
        <w:t>استمعوا إلى نسخة صوتية من تيموثاوس الأولى 3: 1 -7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تيموثاوس الأولى 3: 1 - 7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المقاطع السابقة، كتب بولس إلى تيموثاوس أن المُعَلِّمين الكذبة تسبَّبوا في بعض المشاكل في الكنيسة. وفي هذا المقطع يعطي بولس تيموثاوس قائمة بالصفات التي يجب أن يتمتع بها قادة الكنيسة الصالحون.</w:t>
      </w:r>
    </w:p>
    <w:p>
      <w:pPr>
        <w:bidi/>
      </w:pPr>
      <w:r>
        <w:rPr>
          <w:rtl/>
          <w:cs/>
          <w:lang w:val="ar_AE" w:bidi="ar_AE"/>
        </w:rPr>
      </w:r>
      <w:r>
        <w:rPr>
          <w:rtl/>
          <w:cs/>
          <w:lang w:val="ar_AE" w:bidi="ar_AE"/>
        </w:rPr>
        <w:t>ويبدأ بولس عندما يكرر كلمة (مقولة) صادقة يتفق عليها ويقبلها كثير من الناس. وهذا القول هو أن الذين يريدون أن يكونوا قادة في الكنيسة، فإنهم يشتهون عملاً أو مهمة صالحة. فهؤلاء يريدون أن يعملوا عملًا صالحًا للكنيسة وليسوع. وفي هذا المقطع يدعو بولس قادة الكنيسة "الأساقفة أو النُظَّار".</w:t>
      </w:r>
    </w:p>
    <w:p>
      <w:pPr>
        <w:bidi/>
      </w:pPr>
      <w:r>
        <w:rPr>
          <w:rtl/>
          <w:cs/>
          <w:lang w:val="ar_AE" w:bidi="ar_AE"/>
        </w:rPr>
      </w:r>
      <w:r>
        <w:rPr>
          <w:rtl/>
          <w:cs/>
          <w:lang w:val="ar_AE" w:bidi="ar_AE"/>
        </w:rPr>
        <w:t>ثم يقول بولس أنه نظرًا لأن هذه مهمة جيدة، فإن الأشخاص الذين يقومون بهذه المهمة يجب أن يكونوا من نوع معين من الأشخاص.</w:t>
      </w:r>
    </w:p>
    <w:p>
      <w:pPr>
        <w:bidi/>
      </w:pPr>
      <w:r>
        <w:rPr>
          <w:rtl/>
          <w:cs/>
          <w:lang w:val="ar_AE" w:bidi="ar_AE"/>
        </w:rPr>
      </w:r>
      <w:r>
        <w:rPr>
          <w:rtl/>
          <w:cs/>
          <w:lang w:val="ar_AE" w:bidi="ar_AE"/>
        </w:rPr>
        <w:t>توقّفوا هنا وناقشوا هذا السؤال كمجموعة: في ثقافتكم ماذا يفعل القائد الصالح؟ ومن يستطيع أن يكون قائدًا؟ لماذا يحتاج مجتمعكم إلى قائد يتمتع بهذه الصفات والمكانة؟ أوقفوا سماع هذا التسجيل الصوتي هنا.</w:t>
      </w:r>
    </w:p>
    <w:p>
      <w:pPr>
        <w:bidi/>
      </w:pPr>
      <w:r>
        <w:rPr>
          <w:rtl/>
          <w:cs/>
          <w:lang w:val="ar_AE" w:bidi="ar_AE"/>
        </w:rPr>
      </w:r>
      <w:r>
        <w:rPr>
          <w:rtl/>
          <w:cs/>
          <w:lang w:val="ar_AE" w:bidi="ar_AE"/>
        </w:rPr>
        <w:t>في البداية، يقول بولس أن الأسقف (الناظر) يجب أن يكون بلا لوم. فلا ينبغي للآخرين أن يكونوا قادرين على العثور على خطأ في الأسقف أو إلقاء اللوم عليه أو انتقاده.</w:t>
      </w:r>
    </w:p>
    <w:p>
      <w:pPr>
        <w:bidi/>
      </w:pPr>
      <w:r>
        <w:rPr>
          <w:rtl/>
          <w:cs/>
          <w:lang w:val="ar_AE" w:bidi="ar_AE"/>
        </w:rPr>
      </w:r>
      <w:r>
        <w:rPr>
          <w:rtl/>
          <w:cs/>
          <w:lang w:val="ar_AE" w:bidi="ar_AE"/>
        </w:rPr>
        <w:t>توقّفوا هنا وناقشوا هذا السؤال كمجموعة: في ثقافتكم، ما هي الأشياء التي قد ينتقدها الآخرون في القائد؟ أوقفوا سماع هذا التسجيل الصوتي هنا.</w:t>
      </w:r>
    </w:p>
    <w:p>
      <w:pPr>
        <w:bidi/>
      </w:pPr>
      <w:r>
        <w:rPr>
          <w:rtl/>
          <w:cs/>
          <w:lang w:val="ar_AE" w:bidi="ar_AE"/>
        </w:rPr>
      </w:r>
      <w:r>
        <w:rPr>
          <w:rtl/>
          <w:cs/>
          <w:lang w:val="ar_AE" w:bidi="ar_AE"/>
        </w:rPr>
        <w:t>ثم يقول بولس إن الأسقف يجب أن يكون زوج امرأة واحدة. فيجب ألا يكون الأسقف متزوجًا من أكثر من امرأة، ويجب ألا تكون للأسقف أي علاقات جنسية مع امرأة ليست زوجته.</w:t>
      </w:r>
    </w:p>
    <w:p>
      <w:pPr>
        <w:bidi/>
      </w:pPr>
      <w:r>
        <w:rPr>
          <w:rtl/>
          <w:cs/>
          <w:lang w:val="ar_AE" w:bidi="ar_AE"/>
        </w:rPr>
      </w:r>
      <w:r>
        <w:rPr>
          <w:rtl/>
          <w:cs/>
          <w:lang w:val="ar_AE" w:bidi="ar_AE"/>
        </w:rPr>
        <w:t>توقّفوا هنا وناقشوا هذا السؤال كمجموعة: في ثقافتكم، ماذا يفكر الناس في الرجل الذي يكون زوجًا لامرأة واحدة فقط؟ أوقفوا سماع هذا التسجيل الصوتي هنا.</w:t>
      </w:r>
    </w:p>
    <w:p>
      <w:pPr>
        <w:bidi/>
      </w:pPr>
      <w:r>
        <w:rPr>
          <w:rtl/>
          <w:cs/>
          <w:lang w:val="ar_AE" w:bidi="ar_AE"/>
        </w:rPr>
      </w:r>
      <w:r>
        <w:rPr>
          <w:rtl/>
          <w:cs/>
          <w:lang w:val="ar_AE" w:bidi="ar_AE"/>
        </w:rPr>
        <w:t>ثم يذكر بولس ثلاث صفات متشابهة جدًا مع بعضها البعض. فيقول بولس إن الأسقف يجب أن يكون صاحيًا. وبعبارة أخرى، يجب أن يكون الأسقف في سيطرة كاملة على أفكاره ولا يسمح للمشاعر أن تتحكم فيه. كذلك يجب أن يكون الأسقف أيضًا عاقلًا (متحكِّمًا في ذاته)، أو قادرًا على التحكم في أفعاله. ثم يقول بولس إن الأسقف يجب أن يكون مُحتشمًا أي يتصرف بطريقة محترمة تجاه الآخرين.</w:t>
      </w:r>
    </w:p>
    <w:p>
      <w:pPr>
        <w:bidi/>
      </w:pPr>
      <w:r>
        <w:rPr>
          <w:rtl/>
          <w:cs/>
          <w:lang w:val="ar_AE" w:bidi="ar_AE"/>
        </w:rPr>
      </w:r>
      <w:r>
        <w:rPr>
          <w:rtl/>
          <w:cs/>
          <w:lang w:val="ar_AE" w:bidi="ar_AE"/>
        </w:rPr>
        <w:t>ويجب أن يكون الأسقف أيضًا مضيفًا للغرباء. وهذا يعني أن الأسقف يستقبل الضيوف بانتظام في بيته. ويقدِّم الأسقف لضيوفه مشروبات أو وجبة أو حتى مكانًا للإقامة. ويفعل الأسقف هذا بطريقة ترحِّب بضيوفه وتكرمهم.</w:t>
      </w:r>
    </w:p>
    <w:p>
      <w:pPr>
        <w:bidi/>
      </w:pPr>
      <w:r>
        <w:rPr>
          <w:rtl/>
          <w:cs/>
          <w:lang w:val="ar_AE" w:bidi="ar_AE"/>
        </w:rPr>
      </w:r>
      <w:r>
        <w:rPr>
          <w:rtl/>
          <w:cs/>
          <w:lang w:val="ar_AE" w:bidi="ar_AE"/>
        </w:rPr>
        <w:t>توقّفوا هنا وناقشوا هذا السؤال كمجموعة: ماذا تفعلون لتجعلوا الضيوف يشعرون بالترحاب والتقدير. أوقفوا سماع هذا التسجيل الصوتي هنا.</w:t>
      </w:r>
    </w:p>
    <w:p>
      <w:pPr>
        <w:bidi/>
      </w:pPr>
      <w:r>
        <w:rPr>
          <w:rtl/>
          <w:cs/>
          <w:lang w:val="ar_AE" w:bidi="ar_AE"/>
        </w:rPr>
      </w:r>
      <w:r>
        <w:rPr>
          <w:rtl/>
          <w:cs/>
          <w:lang w:val="ar_AE" w:bidi="ar_AE"/>
        </w:rPr>
        <w:t>ثم يقول بولس إن الأسقف يجب أن يكون صالحًا للتعليم. نتذكر منذ بداية الرسالة إلى تيموثاوس، أنه كان يوجد مُعَلِّمون كذبة في كنيسة أفسس. وتعيين أساقفة يستطيعون تعليم كلمة الله جيدًا سيساعد في حماية الكنيسة من التعاليم الكاذبة التي تؤدي إلى جدالات وانقسامات عديمة الفائدة.</w:t>
      </w:r>
    </w:p>
    <w:p>
      <w:pPr>
        <w:bidi/>
      </w:pPr>
      <w:r>
        <w:rPr>
          <w:rtl/>
          <w:cs/>
          <w:lang w:val="ar_AE" w:bidi="ar_AE"/>
        </w:rPr>
      </w:r>
      <w:r>
        <w:rPr>
          <w:rtl/>
          <w:cs/>
          <w:lang w:val="ar_AE" w:bidi="ar_AE"/>
        </w:rPr>
        <w:t>توقّفوا هنا وناقشوا هذا السؤال كمجموعة: صِفوا الأنواع المختلفة من المُعَلِّمين في مجتمعكم. من الذين يُعَلِّمهم هؤلاء الناس، وكيف يُعَلِّمونهم وماذا يُعَلِّمونهم؟ أوقفوا سماع هذا التسجيل الصوتي هنا.</w:t>
      </w:r>
    </w:p>
    <w:p>
      <w:pPr>
        <w:bidi/>
      </w:pPr>
      <w:r>
        <w:rPr>
          <w:rtl/>
          <w:cs/>
          <w:lang w:val="ar_AE" w:bidi="ar_AE"/>
        </w:rPr>
      </w:r>
      <w:r>
        <w:rPr>
          <w:rtl/>
          <w:cs/>
          <w:lang w:val="ar_AE" w:bidi="ar_AE"/>
        </w:rPr>
        <w:t>حتى الآن كان بولس يذكر الصفات الصالحة التي يجب أن يمتلكها الأسقف. ثم يسرد بولس الصفات السيئة التي لا ينبغي أن تكون في الأسقف. فيجب ألا يكون الأسقف سكيرًا أو شخصًا يشرب الكثير من الخمر أو الكحول.</w:t>
      </w:r>
    </w:p>
    <w:p>
      <w:pPr>
        <w:bidi/>
      </w:pPr>
      <w:r>
        <w:rPr>
          <w:rtl/>
          <w:cs/>
          <w:lang w:val="ar_AE" w:bidi="ar_AE"/>
        </w:rPr>
      </w:r>
      <w:r>
        <w:rPr>
          <w:rtl/>
          <w:cs/>
          <w:lang w:val="ar_AE" w:bidi="ar_AE"/>
        </w:rPr>
        <w:t>توقّفوا هنا وناقشوا هذا السؤال كمجموعة: ماذا يفعل السكارى؟ كيف يؤثر سُكر الشخص على عائلته وعلى الناس من حوله؟ أوقفوا سماع هذا التسجيل الصوتي هنا.</w:t>
      </w:r>
    </w:p>
    <w:p>
      <w:pPr>
        <w:bidi/>
      </w:pPr>
      <w:r>
        <w:rPr>
          <w:rtl/>
          <w:cs/>
          <w:lang w:val="ar_AE" w:bidi="ar_AE"/>
        </w:rPr>
      </w:r>
      <w:r>
        <w:rPr>
          <w:rtl/>
          <w:cs/>
          <w:lang w:val="ar_AE" w:bidi="ar_AE"/>
        </w:rPr>
        <w:t>كما يجب ألا يكون الأسقف ضَرَّابًا (عنيفًا). فلا ينبغي للأسقف أن يضرب أو يدفع أو يُصيب الناس أو الحيوانات أو الأشياء. ويقول بولس إنه بدلًا من هذه الصفات السيئة، يجب أن يكون الأسقف حليمًا أو لطيفًا. ويجب ألا يدخل الأسقف بسرعة أو بسهولة في معارك أو جدالات. وفي نهاية قائمة الصفات السيئة، يقول بولس إن الأسقف يجب ألا يكون محبًا للمال.</w:t>
      </w:r>
    </w:p>
    <w:p>
      <w:pPr>
        <w:bidi/>
      </w:pPr>
      <w:r>
        <w:rPr>
          <w:rtl/>
          <w:cs/>
          <w:lang w:val="ar_AE" w:bidi="ar_AE"/>
        </w:rPr>
      </w:r>
      <w:r>
        <w:rPr>
          <w:rtl/>
          <w:cs/>
          <w:lang w:val="ar_AE" w:bidi="ar_AE"/>
        </w:rPr>
        <w:t>توقّفوا هنا وناقشوا هذا السؤال كمجموعة: في ثقافتكم كيف يؤثر المال على قرارات وأفعال القادة والأشخاص الذين يملكون السلطة؟ أوقفوا سماع هذا التسجيل الصوتي هنا.</w:t>
      </w:r>
    </w:p>
    <w:p>
      <w:pPr>
        <w:bidi/>
      </w:pPr>
      <w:r>
        <w:rPr>
          <w:rtl/>
          <w:cs/>
          <w:lang w:val="ar_AE" w:bidi="ar_AE"/>
        </w:rPr>
      </w:r>
      <w:r>
        <w:rPr>
          <w:rtl/>
          <w:cs/>
          <w:lang w:val="ar_AE" w:bidi="ar_AE"/>
        </w:rPr>
        <w:t>وبعد أن يعطي بولس قائمة بالصفات الصالحة وقائمة بالصفات السيئة، يقول بولس إن الأسقف يجب أن يُدبِّر بيته حسنًا. وأي فرد من أفراد الأسرة يعتني به الأسقف هو جزء من أهل بيته. وأي عبيد أو خدم هم أيضًا جزء من أهل بيت الأسقف. والرجل الذي يدبِّر بيته حسنًا هو أيضًا مُدير جيد لممتلكاته وعمله وأعماله. ويُدير الأسقف أهل بيته بطريقة مُنظَّمة ومسؤولة وتُحافظ على العلاقات. وإحدى الطرق التي يدير بها الأسقف أهل بيته حسنًا هي إدارة أبنائه. ويقول بولس إن الأسقف يجب أن يكون له أبناء خاضعين أو مطيعين له. ويمكن أن يكون هؤلاء الأطفال في أي عمر. فيجب على الأسقف أن يُدبر أهل بيته بكل وقار، أو بطريقة محترمة. ويعطى بولس تيموثاوس السبب الذي يجعل الأسقف يجب أن يُدبِّر بيته حسنًا. فيقول بولس إنه إذا لم يكن الشخص يعرف كيف يُدبِّر بيته حسنًا، فلن يكون قادرًا على العناية بكنيسة الله.</w:t>
      </w:r>
    </w:p>
    <w:p>
      <w:pPr>
        <w:bidi/>
      </w:pPr>
      <w:r>
        <w:rPr>
          <w:rtl/>
          <w:cs/>
          <w:lang w:val="ar_AE" w:bidi="ar_AE"/>
        </w:rPr>
      </w:r>
      <w:r>
        <w:rPr>
          <w:rtl/>
          <w:cs/>
          <w:lang w:val="ar_AE" w:bidi="ar_AE"/>
        </w:rPr>
        <w:t>توقّفوا هنا وناقشوا هذا السؤال كمجموعة: من هم الأشخاص أو ما هي الأشياء التي تُعَد جزءًا من البيت أو الأسرة في مجتمعكم؟ أعطوا أمثلة عن كيفية إدارة الناس لأسرهم بشكل سيئ. أوقفوا سماع هذا التسجيل الصوتي هنا.</w:t>
      </w:r>
    </w:p>
    <w:p>
      <w:pPr>
        <w:bidi/>
      </w:pPr>
      <w:r>
        <w:rPr>
          <w:rtl/>
          <w:cs/>
          <w:lang w:val="ar_AE" w:bidi="ar_AE"/>
        </w:rPr>
      </w:r>
      <w:r>
        <w:rPr>
          <w:rtl/>
          <w:cs/>
          <w:lang w:val="ar_AE" w:bidi="ar_AE"/>
        </w:rPr>
        <w:t>بعد ذلك، يخبر بولس تيموثاوس أن الأسقف لا يجب أن يكون مسيحيًا جديدًا (حديث الإيمان)، أي شخصًا أصبح منذ وقت ليس ببعيد من أتباع يسوع. كما يعطي بولس أيضًا سببًا لهذه السِمة. فيقول بولس إنه إذا كان الأسقف حديث الإيمان، فقد يتصلَّف ويسقط في دينونة إبليس. وربما يحكم الشيطان على هذا الشخص أو يعاقبه. لكن على الأرجح أن الله سيدين هذا الشخص مع، أو بطريقة مشابهة لدينونة الله على الشيطان، لأن الشيطان كان يظن أنه أعظم من الله نفسه.</w:t>
      </w:r>
    </w:p>
    <w:p>
      <w:pPr>
        <w:bidi/>
      </w:pPr>
      <w:r>
        <w:rPr>
          <w:rtl/>
          <w:cs/>
          <w:lang w:val="ar_AE" w:bidi="ar_AE"/>
        </w:rPr>
      </w:r>
      <w:r>
        <w:rPr>
          <w:rtl/>
          <w:cs/>
          <w:lang w:val="ar_AE" w:bidi="ar_AE"/>
        </w:rPr>
        <w:t>ويختتم بولس قائمة الصفات هذه بصفة تشبه الصفة الأولى قليلًا. كانت الصفة الأولى أن الأسقف يجب أن يكون بلا لوم. وفي نهاية القائمة يقول بولس إن على الغرباء أن يفكروا حسنًا في هؤلاء الأساقفة. ويعطى بولس أيضًا سببًا لهذه السِمَة الأخيرة. فيخبر بولس تيموثاوس أنه إذا كان الأشخاص غير المسيحيين يفكرون بشكل سيء في الأسقف، فإنه سيسقط في التعيير وسيخزى ويسقط في فخ إبليس. والفخ هو شرك أو مصيدة يستخدمها الناس لاصطياد الحيوانات والطيور أو اصطيادها على حين غرة. ومثل الطيور أو الحيوانات التي تقع في فخ الصياد، فإن الأسقف الذي يُعَيِّره الذين هم من الخارج (أي الغرباء)، يسقط في فخ إبليس.</w:t>
      </w:r>
    </w:p>
    <w:p>
      <w:pPr>
        <w:bidi/>
      </w:pPr>
      <w:r>
        <w:rPr>
          <w:rtl/>
          <w:cs/>
          <w:lang w:val="ar_AE" w:bidi="ar_AE"/>
        </w:rPr>
      </w:r>
      <w:r>
        <w:rPr>
          <w:rtl/>
          <w:cs/>
          <w:lang w:val="ar_AE" w:bidi="ar_AE"/>
        </w:rPr>
        <w:t xml:space="preserve">توقّفوا هنا وانظروا كمجموعة إلى صورة </w:t>
      </w:r>
      <w:r>
        <w:rPr>
          <w:b/>
          <w:rtl/>
          <w:cs/>
          <w:lang w:val="ar_AE" w:bidi="ar_AE"/>
        </w:rPr>
        <w:t>فخ للحيوانات</w:t>
      </w:r>
      <w:r>
        <w:rPr>
          <w:rtl/>
          <w:cs/>
          <w:lang w:val="ar_AE" w:bidi="ar_AE"/>
        </w:rPr>
        <w:t>.</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تيموثاوس الأولى 3: 1 - 7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على المجموعة أن تُحدِّد الأدوار، والشخصيات، وسياق هذا المقطع. ثم تقوم المجموعة بتصوُّر هذا المقطع.</w:t>
      </w:r>
    </w:p>
    <w:p>
      <w:pPr>
        <w:bidi/>
      </w:pPr>
      <w:r>
        <w:rPr>
          <w:rtl/>
          <w:cs/>
          <w:lang w:val="ar_AE" w:bidi="ar_AE"/>
        </w:rPr>
      </w:r>
      <w:r>
        <w:rPr>
          <w:rtl/>
          <w:cs/>
          <w:lang w:val="ar_AE" w:bidi="ar_AE"/>
        </w:rPr>
        <w:t>يتكوّن هذا المقطع من أربعة أجزاء.</w:t>
      </w:r>
    </w:p>
    <w:p>
      <w:pPr>
        <w:bidi/>
      </w:pPr>
      <w:r>
        <w:rPr>
          <w:rtl/>
          <w:cs/>
          <w:lang w:val="ar_AE" w:bidi="ar_AE"/>
        </w:rPr>
      </w:r>
      <w:r>
        <w:rPr>
          <w:b/>
          <w:rtl/>
          <w:cs/>
          <w:lang w:val="ar_AE" w:bidi="ar_AE"/>
        </w:rPr>
        <w:t>في الجزء الأول:</w:t>
      </w:r>
      <w:r>
        <w:rPr>
          <w:rtl/>
          <w:cs/>
          <w:lang w:val="ar_AE" w:bidi="ar_AE"/>
        </w:rPr>
        <w:t xml:space="preserve"> يخبر بولس تيموثاوس كلمة أو قولًا يصدقه الكثيرون ويقبلونه. فيقول بولس لتيموثاوس إن الرجل الذي يريد أن يكون أسقفًا يشتهي عملًا صالحًا.</w:t>
      </w:r>
    </w:p>
    <w:p>
      <w:pPr>
        <w:bidi/>
      </w:pPr>
      <w:r>
        <w:rPr>
          <w:rtl/>
          <w:cs/>
          <w:lang w:val="ar_AE" w:bidi="ar_AE"/>
        </w:rPr>
      </w:r>
      <w:r>
        <w:rPr>
          <w:b/>
          <w:rtl/>
          <w:cs/>
          <w:lang w:val="ar_AE" w:bidi="ar_AE"/>
        </w:rPr>
        <w:t>في الجزء الثاني:</w:t>
      </w:r>
      <w:r>
        <w:rPr>
          <w:rtl/>
          <w:cs/>
          <w:lang w:val="ar_AE" w:bidi="ar_AE"/>
        </w:rPr>
        <w:t xml:space="preserve"> يذكر بولس الصفات الحسنة (الصالحة) التي يتمتع بها الأسقف. </w:t>
      </w:r>
    </w:p>
    <w:p>
      <w:pPr>
        <w:bidi/>
      </w:pPr>
      <w:r>
        <w:rPr>
          <w:rtl/>
          <w:cs/>
          <w:lang w:val="ar_AE" w:bidi="ar_AE"/>
        </w:rPr>
      </w:r>
      <w:r>
        <w:rPr>
          <w:b/>
          <w:rtl/>
          <w:cs/>
          <w:lang w:val="ar_AE" w:bidi="ar_AE"/>
        </w:rPr>
        <w:t>في الجزء الثالث:</w:t>
      </w:r>
      <w:r>
        <w:rPr>
          <w:rtl/>
          <w:cs/>
          <w:lang w:val="ar_AE" w:bidi="ar_AE"/>
        </w:rPr>
        <w:t xml:space="preserve"> يسرد بولس الصفات السيئة التي لا ينبغي أن تكون لدى الأسقف. </w:t>
      </w:r>
    </w:p>
    <w:p>
      <w:pPr>
        <w:bidi/>
      </w:pPr>
      <w:r>
        <w:rPr>
          <w:rtl/>
          <w:cs/>
          <w:lang w:val="ar_AE" w:bidi="ar_AE"/>
        </w:rPr>
      </w:r>
      <w:r>
        <w:rPr>
          <w:b/>
          <w:rtl/>
          <w:cs/>
          <w:lang w:val="ar_AE" w:bidi="ar_AE"/>
        </w:rPr>
        <w:t>في الجزء الرابع:</w:t>
      </w:r>
      <w:r>
        <w:rPr>
          <w:rtl/>
          <w:cs/>
          <w:lang w:val="ar_AE" w:bidi="ar_AE"/>
        </w:rPr>
        <w:t xml:space="preserve"> يعطي بولس ثلاث صفات صالحة أخرى وسببًا لأهمية هذه الصفات.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المؤمنون الآخرون، وخاصة من كنيسة أفسس</w:t>
      </w:r>
    </w:p>
    <w:p>
      <w:pPr>
        <w:pStyle w:val="ListBullet"/>
        <w:bidi/>
        <w:spacing w:line="240" w:lineRule="auto"/>
        <w:ind w:left="720"/>
      </w:pPr>
      <w:r>
        <w:rPr>
          <w:rtl/>
          <w:cs/>
          <w:lang w:val="ar_AE" w:bidi="ar_AE"/>
        </w:rPr>
      </w:r>
      <w:r>
        <w:rPr>
          <w:rtl/>
          <w:cs/>
          <w:lang w:val="ar_AE" w:bidi="ar_AE"/>
        </w:rPr>
        <w:t>شخص يريد أن يكون أسقفًا</w:t>
      </w:r>
    </w:p>
    <w:p>
      <w:pPr>
        <w:pStyle w:val="ListBullet"/>
        <w:bidi/>
        <w:spacing w:line="240" w:lineRule="auto"/>
        <w:ind w:left="720"/>
      </w:pPr>
      <w:r>
        <w:rPr>
          <w:rtl/>
          <w:cs/>
          <w:lang w:val="ar_AE" w:bidi="ar_AE"/>
        </w:rPr>
      </w:r>
      <w:r>
        <w:rPr>
          <w:rtl/>
          <w:cs/>
          <w:lang w:val="ar_AE" w:bidi="ar_AE"/>
        </w:rPr>
        <w:t>إذا كنت ترغبون في ذلك، يمكنكم اختيار شخصية تمثل كل صفة من صفات الأسقف، أو يمكن أن يكون لديكم شخص واحد يمثل الصفات الجيدة، وشخص واحد يمثل الصفات السيئة للأسقف.</w:t>
      </w:r>
    </w:p>
    <w:p>
      <w:pPr>
        <w:pStyle w:val="ListBullet"/>
        <w:bidi/>
        <w:spacing w:line="240" w:lineRule="auto"/>
        <w:ind w:left="720"/>
      </w:pPr>
      <w:r>
        <w:rPr>
          <w:rtl/>
          <w:cs/>
          <w:lang w:val="ar_AE" w:bidi="ar_AE"/>
        </w:rPr>
      </w:r>
      <w:r>
        <w:rPr>
          <w:rtl/>
          <w:cs/>
          <w:lang w:val="ar_AE" w:bidi="ar_AE"/>
        </w:rPr>
        <w:t>الأشخاص الذين ينتمون إلى بيت الأسقف</w:t>
      </w:r>
    </w:p>
    <w:p>
      <w:pPr>
        <w:pStyle w:val="ListBullet"/>
        <w:bidi/>
        <w:spacing w:line="240" w:lineRule="auto"/>
        <w:ind w:left="720"/>
      </w:pPr>
      <w:r>
        <w:rPr>
          <w:rtl/>
          <w:cs/>
          <w:lang w:val="ar_AE" w:bidi="ar_AE"/>
        </w:rPr>
      </w:r>
      <w:r>
        <w:rPr>
          <w:rtl/>
          <w:cs/>
          <w:lang w:val="ar_AE" w:bidi="ar_AE"/>
        </w:rPr>
        <w:t>الأشخاص الذين ليسوا مؤمنين</w:t>
      </w:r>
    </w:p>
    <w:p>
      <w:pPr>
        <w:pStyle w:val="ListBullet"/>
        <w:bidi/>
        <w:spacing w:line="240" w:lineRule="auto"/>
        <w:ind w:left="720"/>
      </w:pPr>
      <w:r>
        <w:rPr>
          <w:rtl/>
          <w:cs/>
          <w:lang w:val="ar_AE" w:bidi="ar_AE"/>
        </w:rPr>
      </w:r>
      <w:r>
        <w:rPr>
          <w:rtl/>
          <w:cs/>
          <w:lang w:val="ar_AE" w:bidi="ar_AE"/>
        </w:rPr>
        <w:t>إبليس</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الجزء الأول، يكرر بولس كلمة أو قولًا يصدقه الكثيرون ويقبلونه. ويقول بولس إنه أن تكون أسقفًا، فهذا عمل صالح. ولأنه عمل صالح، فإن الأساقفة يجب أن يمتلكوا صفات معينة.</w:t>
      </w:r>
    </w:p>
    <w:p>
      <w:pPr>
        <w:bidi/>
      </w:pPr>
      <w:r>
        <w:rPr>
          <w:rtl/>
          <w:cs/>
          <w:lang w:val="ar_AE" w:bidi="ar_AE"/>
        </w:rPr>
      </w:r>
      <w:r>
        <w:rPr>
          <w:rtl/>
          <w:cs/>
          <w:lang w:val="ar_AE" w:bidi="ar_AE"/>
        </w:rPr>
        <w:t>في الأجزاء الثلاثة التالية، يذكر بولس صفات الأسقف.</w:t>
      </w:r>
    </w:p>
    <w:p>
      <w:pPr>
        <w:bidi/>
      </w:pPr>
      <w:r>
        <w:rPr>
          <w:rtl/>
          <w:cs/>
          <w:lang w:val="ar_AE" w:bidi="ar_AE"/>
        </w:rPr>
      </w:r>
      <w:r>
        <w:rPr>
          <w:rtl/>
          <w:cs/>
          <w:lang w:val="ar_AE" w:bidi="ar_AE"/>
        </w:rPr>
        <w:t>توقّفوا هنا وناقشوا هذا السؤال معًا: كيف تصنعون قوائم في لغتكم؟ على سبيل المثال، اصنع قائمة بجميع صفات الزوجة الصالحة. انتبهوا إلى كيف تُظهرون أنكم بدأتم وأنهيتم القائمة، وكيف ترتبون الصفات الجيدة والسيئة. ناقشوا كيف يمكنكم إيقاف القائمة لتشرحوا لماذا يجب أن يتمتع شخص ما بصفة معينة، ثم ما الذي ستقولونه لمواصلة القائمة. أوقفوا سماع هذا التسجيل الصوتي هنا.</w:t>
      </w:r>
    </w:p>
    <w:p>
      <w:pPr>
        <w:bidi/>
      </w:pPr>
      <w:r>
        <w:rPr>
          <w:rtl/>
          <w:cs/>
          <w:lang w:val="ar_AE" w:bidi="ar_AE"/>
        </w:rPr>
      </w:r>
      <w:r>
        <w:rPr>
          <w:rtl/>
          <w:cs/>
          <w:lang w:val="ar_AE" w:bidi="ar_AE"/>
        </w:rPr>
        <w:t xml:space="preserve">وبالنسبة لكل صفة، كان على بولس أن يخبر تيموثاوس إن كانت هذه الصفة جيدة أم سيئة. وفي الجزء الثاني هناك الصفات الحسنة أو الصالحة التي يجب أن يمتلكها الأسقف. في الجزء الثالث توجد صفات سيئة لا يجب أن تكون في الأسقف. وفي الجزء الرابع ثلاث صفات أخرى وسبب أهمية تلك الصفات. ويخبر بولس تيموثاوس لماذا يجب على الأسقف أن يدبِّر بيته الخاص حسنًا. ويقول بولس هذا في صيغة سؤال. فيقول بولس: "إن كان الأسقف لا يعرف كيف يدبر بيته حسنًا، فكيف يعتني بكنيسة الله؟" وجواب هذا السؤال واضح. فالشخص الذي لا يعرف كيف يُدبِّر بيته الخاص لن يكون قادرًا على العناية بكنيسة الله. ويقول بولس هذا كسؤال ليؤكد مدى أهمية هذه الصفة. </w:t>
      </w:r>
    </w:p>
    <w:p>
      <w:pPr>
        <w:bidi/>
      </w:pPr>
      <w:r>
        <w:rPr>
          <w:rtl/>
          <w:cs/>
          <w:lang w:val="ar_AE" w:bidi="ar_AE"/>
        </w:rPr>
      </w:r>
      <w:r>
        <w:rPr>
          <w:rtl/>
          <w:cs/>
          <w:lang w:val="ar_AE" w:bidi="ar_AE"/>
        </w:rPr>
        <w:t>توقّفوا هنا وناقشوا هذا السؤال كمجموعة: فكّروا في كيف وصفتم القائد الجيد في الخطوة الأولى. انتبهوا إلى الطريقة التي أكدتم بها سبب اعتقادكم أن صفة معينة في شخص ما مهمة جدًا. وكيف ستتحدثون عن كيفية إدارة الأسقف وتدبيره لأهل بيته؟ أوقفوا سماع هذا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بينما تصوِّرون المقطع، احرصوا أن تصوّروا كل صفة من صفات الأسقف.</w:t>
      </w:r>
    </w:p>
    <w:p>
      <w:pPr>
        <w:bidi/>
      </w:pPr>
      <w:r>
        <w:rPr>
          <w:rtl/>
          <w:cs/>
          <w:lang w:val="ar_AE" w:bidi="ar_AE"/>
        </w:rPr>
      </w:r>
      <w:r>
        <w:rPr>
          <w:rtl/>
          <w:cs/>
          <w:lang w:val="ar_AE" w:bidi="ar_AE"/>
        </w:rPr>
        <w:t>تصوّروا كيف يتحدث بولس إلى تيموثاوس. احضروا شيئًا أو شخصًا لتمثيل كل صفة من صفات الأسقف. في الجزء الثاني، اجمعوا جميع الصفات الجيدة معًا إلى جانب واحد. في الجزء الثالث، على الجانب الآخر، اجمعوا جميع الصفات السيئة معًا. وعندما تصلون إلى كلمة "ضرَّاب"، انقلُّوا الشخص أو الشيء الذي يُمثِّل هذه الصفة إلى الجانب الجيد وحولوه إلى "حليم أو صبور". في الجزء الرابع، أضيفوا كل من الصفات الثلاث إلى المجموعة الصحيحة، الجيدة أو السيئة. مثلوا أو تصوَّروا كل صفة، وفكروا في طريقة لتصوير السبب وراء هذه الصفة أيضًا. في النهاية، أظهروا أسقفًا له سمعة سيئة في المجتمع. ويقوم الناس في المجتمع بتعيير هذا الأسقف. وأظهروا كيف يصنع إبليس فخًا للأسقف، وكيف يسقط الأسقف في هذا الفخ.</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تيموثاوس الأولى 3: 1 - 7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أربعة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المؤمنون الآخرون، وخاصة من كنيسة أفسس</w:t>
      </w:r>
    </w:p>
    <w:p>
      <w:pPr>
        <w:pStyle w:val="ListBullet"/>
        <w:bidi/>
        <w:spacing w:line="240" w:lineRule="auto"/>
        <w:ind w:left="720"/>
      </w:pPr>
      <w:r>
        <w:rPr>
          <w:rtl/>
          <w:cs/>
          <w:lang w:val="ar_AE" w:bidi="ar_AE"/>
        </w:rPr>
      </w:r>
      <w:r>
        <w:rPr>
          <w:rtl/>
          <w:cs/>
          <w:lang w:val="ar_AE" w:bidi="ar_AE"/>
        </w:rPr>
        <w:t>شخص يريد أن يكون أسقفًا</w:t>
      </w:r>
    </w:p>
    <w:p>
      <w:pPr>
        <w:pStyle w:val="ListBullet"/>
        <w:bidi/>
        <w:spacing w:line="240" w:lineRule="auto"/>
        <w:ind w:left="720"/>
      </w:pPr>
      <w:r>
        <w:rPr>
          <w:rtl/>
          <w:cs/>
          <w:lang w:val="ar_AE" w:bidi="ar_AE"/>
        </w:rPr>
      </w:r>
      <w:r>
        <w:rPr>
          <w:rtl/>
          <w:cs/>
          <w:lang w:val="ar_AE" w:bidi="ar_AE"/>
        </w:rPr>
        <w:t>إذا كنت ترغبون في ذلك، يمكنكم اختيار شخصية تمثل كل صفة من صفات الأسقف، أو يمكن أن يكون لديكم شخص واحد يمثل الصفات الجيدة، وشخص واحد يمثل الصفات السيئة للأسقف.</w:t>
      </w:r>
    </w:p>
    <w:p>
      <w:pPr>
        <w:pStyle w:val="ListBullet"/>
        <w:bidi/>
        <w:spacing w:line="240" w:lineRule="auto"/>
        <w:ind w:left="720"/>
      </w:pPr>
      <w:r>
        <w:rPr>
          <w:rtl/>
          <w:cs/>
          <w:lang w:val="ar_AE" w:bidi="ar_AE"/>
        </w:rPr>
      </w:r>
      <w:r>
        <w:rPr>
          <w:rtl/>
          <w:cs/>
          <w:lang w:val="ar_AE" w:bidi="ar_AE"/>
        </w:rPr>
        <w:t>الأشخاص الذين ينتمون إلى بيت الأسقف</w:t>
      </w:r>
    </w:p>
    <w:p>
      <w:pPr>
        <w:pStyle w:val="ListBullet"/>
        <w:bidi/>
        <w:spacing w:line="240" w:lineRule="auto"/>
        <w:ind w:left="720"/>
      </w:pPr>
      <w:r>
        <w:rPr>
          <w:rtl/>
          <w:cs/>
          <w:lang w:val="ar_AE" w:bidi="ar_AE"/>
        </w:rPr>
      </w:r>
      <w:r>
        <w:rPr>
          <w:rtl/>
          <w:cs/>
          <w:lang w:val="ar_AE" w:bidi="ar_AE"/>
        </w:rPr>
        <w:t>الأشخاص الذين ليسوا مؤمنين</w:t>
      </w:r>
    </w:p>
    <w:p>
      <w:pPr>
        <w:pStyle w:val="ListBullet"/>
        <w:bidi/>
        <w:spacing w:line="240" w:lineRule="auto"/>
        <w:ind w:left="720"/>
      </w:pPr>
      <w:r>
        <w:rPr>
          <w:rtl/>
          <w:cs/>
          <w:lang w:val="ar_AE" w:bidi="ar_AE"/>
        </w:rPr>
      </w:r>
      <w:r>
        <w:rPr>
          <w:rtl/>
          <w:cs/>
          <w:lang w:val="ar_AE" w:bidi="ar_AE"/>
        </w:rPr>
        <w:t>إبليس</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الجزء الأول، يقول بولس لتيموثاوس إن هذا القول صادق وجدير بالثقة: "إن أراد أحد أن يكون أسقفًا، فإنه يشتهي عملاً صالحًا".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الرجل الذي يريد أن يكون أسقفًا: "بماذا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الجزء الثاني، يُوضِّح بولس لتيموثاوس من يكون الأسقف الصالح. هذا الأسقف يجب أن يكون بلا لوم، وهو زوج لامرأة واحدة فقط، ويتحكم في أفكاره، ومتعقِّل، ومحتشم ومضياف، وقادر على التعليم.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ضيوف الرجل الذي يريد أن يكون أسقفًا: "كيف تشعرون عندما تزورون هذا الرجل؟" قد يجيب الناس بعبارات مثل:</w:t>
      </w:r>
    </w:p>
    <w:p>
      <w:pPr>
        <w:pStyle w:val="ListBullet"/>
        <w:bidi/>
        <w:spacing w:line="240" w:lineRule="auto"/>
        <w:ind w:left="720"/>
      </w:pPr>
      <w:r>
        <w:rPr>
          <w:rtl/>
          <w:cs/>
          <w:lang w:val="ar_AE" w:bidi="ar_AE"/>
        </w:rPr>
      </w:r>
      <w:r>
        <w:rPr>
          <w:rtl/>
          <w:cs/>
          <w:lang w:val="ar_AE" w:bidi="ar_AE"/>
        </w:rPr>
        <w:t>اسألوا الأشخاص الذين يؤدون دور الناس في كنيسة أفسس: "ما رأيكم في هذا الرجل الذي يريد أن يكون أسقفًا؟"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الجزء الثالث، يُظهر بولس لتيموثاوس صفات سيئة لا ينبغي أن تكون في الأسقف. والصفات السيئة هي أن يكون مدمنًا للخمر وعنيفًا ومُحبًا للمشاجرة ومحبًا للمال. وعندما يُظهر بولس الصفة السيئة "ضرَّاب أو عنيف"، فإنه يُظهر الصفة الحسنة المقابلة: "لطيف أو حليم".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الناس في كنيسة أفسس: "ماذا تظنون عن رجل له هذه الصفات السيئة؟"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الجزء الرابع، يُظهر بولس ثلاث صفات أخرى للأسقف. الأسقف يجب أن يُدبِّر بيته حسنًا، كما أن أبناءه يخضعون له. فيقول بولس إنه إذا لم يكن الرجل يعرف كيف يُدبِّر بيته حسنًا، فهو لن يكون قادرًا على العناية بكنيسة الله.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أفراد من أهل بيت الأسقف: "ماذا تفكرون أو تشعرون بخصوص هذا الرجل؟" قد يجيب الناس بعبارات مثل:</w:t>
      </w:r>
    </w:p>
    <w:p>
      <w:pPr>
        <w:pStyle w:val="ListBullet"/>
        <w:bidi/>
        <w:spacing w:line="240" w:lineRule="auto"/>
        <w:ind w:left="720"/>
      </w:pPr>
      <w:r>
        <w:rPr>
          <w:rtl/>
          <w:cs/>
          <w:lang w:val="ar_AE" w:bidi="ar_AE"/>
        </w:rPr>
      </w:r>
      <w:r>
        <w:rPr>
          <w:rtl/>
          <w:cs/>
          <w:lang w:val="ar_AE" w:bidi="ar_AE"/>
        </w:rPr>
        <w:t>اسألوا الأشخاص الذين يؤدون دور الناس في كنيسة أفسس: "ما رأيكم في هذا الرجل الذي يريد أن يكون أسقفًا؟"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أيضًا إن الأسقف يجب ألا يكون حديث الإيمان. ويشرح بولس أن المسيحي الجديد (حديث الإيمان) الذي يصبح أسقفًا قد يصبح متكبرًا ويقع في دينونة إبليس.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المسيحي حديث الإيمان الذي أصبح أسقفًا: "ما الذي تشعر به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وفي النهاية يقول بولس إن الغرباء الذي هم من الخارج يجب أن يفكروا حسنًا في الأسقف. ويشرح بولس أنه إذا لم يُفكر من هم من الخارج في الأسقف بشكل جيد، فإن الأسقف سيسقط في تعيير وفخ إبليس.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إبليس: "بماذا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تيموثاوس الأولى 3: 1 - 7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إذا كنتم قد ترجمتم رسالة بولس إلى تيطس بالفعل، فاستمعوا إلى تسجيلكم لتيطس 1: 5 - 9، حيث يعطي بولس قائمة بالصفات التي يجب أن يمتلكها الشيوخ. ستريدون أن تتذكروا الكلمات التي استخدمتموها في تيطس وأن تستخدموا كلمات مشابهة هنا. أوقفوا سماع هذا التسجيل الصوتي هنا.</w:t>
      </w:r>
    </w:p>
    <w:p>
      <w:pPr>
        <w:bidi/>
      </w:pPr>
      <w:r>
        <w:rPr>
          <w:rtl/>
          <w:cs/>
          <w:lang w:val="ar_AE" w:bidi="ar_AE"/>
        </w:rPr>
      </w:r>
      <w:r>
        <w:rPr>
          <w:rtl/>
          <w:cs/>
          <w:lang w:val="ar_AE" w:bidi="ar_AE"/>
        </w:rPr>
        <w:t>في هذا المقطع يعطي بولس تيموثاوس قائمة بالصفات التي يجب أن يتمتع بها قادة الكنيسة الصالحون. ويبدأ بولس عندما يكرر كلمة (مقولة) صادقة يتفق عليها ويقبلها كثير من الناس. في هذه الرسالة إلى تيموثاوس، يكرر بولس ثلاثة أقوال صحيحة (كلمة صادقة) مختلفة يقبلها الآخرون. في كل مرة يكرر فيها بولس إحدى هذه الأقوال، يستخدم نفس الكلمات "</w:t>
      </w:r>
      <w:r>
        <w:rPr>
          <w:b/>
          <w:rtl/>
          <w:cs/>
          <w:lang w:val="ar_AE" w:bidi="ar_AE"/>
        </w:rPr>
        <w:t>صادقة هي الكلمة</w:t>
      </w:r>
      <w:r>
        <w:rPr>
          <w:rtl/>
          <w:cs/>
          <w:lang w:val="ar_AE" w:bidi="ar_AE"/>
        </w:rPr>
        <w:t>". وقد استخدم بولس هذه الكلمات مرة من قبل عندما كرَّر القول: "يسوع المسيح جاء إلى العالم ليُخلّص الخطاة". وفي ذلك المقطع قال بولس لتيموثاوس إنه أول الخطاة. استخدموا نفس الكلمات التي استخدمتموها هناك للتحدَّث عن مقولة جديرة بالثقة (كلمة صادقة).</w:t>
      </w:r>
    </w:p>
    <w:p>
      <w:pPr>
        <w:bidi/>
      </w:pPr>
      <w:r>
        <w:rPr>
          <w:rtl/>
          <w:cs/>
          <w:lang w:val="ar_AE" w:bidi="ar_AE"/>
        </w:rPr>
      </w:r>
      <w:r>
        <w:rPr>
          <w:rtl/>
          <w:cs/>
          <w:lang w:val="ar_AE" w:bidi="ar_AE"/>
        </w:rPr>
        <w:t xml:space="preserve">في هذا المقطع، فإن المقولة التي يكررها بولس هي أن الذين يريدون أن يكونوا قادة في الكنيسة يريدون عملًا أو مهمة صالحة. في هذا المقطع يدعو بولس قادة الكنيسة </w:t>
      </w:r>
      <w:r>
        <w:rPr>
          <w:b/>
          <w:rtl/>
          <w:cs/>
          <w:lang w:val="ar_AE" w:bidi="ar_AE"/>
        </w:rPr>
        <w:t>الأساقفة (النُظَّار)</w:t>
      </w:r>
      <w:r>
        <w:rPr>
          <w:rtl/>
          <w:cs/>
          <w:lang w:val="ar_AE" w:bidi="ar_AE"/>
        </w:rPr>
        <w:t>. وربما يكون هذا اسم آخر لشيخ الكنيسة. في سفر أعمال الرسل عندما كان بولس في ميليتس، دعا شيوخ كنيسة أفسس ليأتوا إليه. وعندما جاء الشيوخ، تكلّم بولس إلى الشيوخ للمرة الأخيرة. قال بولس إن على الشيوخ أن يحترزوا لأنفسهم ولجميع رعية الله. ويقول بولس إن الروح القدس جعل هؤلاء الشيوخ ليكونوا نظارًا أو أساقفة على كنيسة الله، وأن الله قد اقتنى هذه الكنيسة بدمه.</w:t>
      </w:r>
    </w:p>
    <w:p>
      <w:pPr>
        <w:bidi/>
      </w:pPr>
      <w:r>
        <w:rPr>
          <w:rtl/>
          <w:cs/>
          <w:lang w:val="ar_AE" w:bidi="ar_AE"/>
        </w:rPr>
      </w:r>
      <w:r>
        <w:rPr>
          <w:rtl/>
          <w:cs/>
          <w:lang w:val="ar_AE" w:bidi="ar_AE"/>
        </w:rPr>
        <w:t xml:space="preserve">توقّفوا هنا وناقشوا معًا ما الكلمة أو العبارة التي استخدمتموها للتعبير عن </w:t>
      </w:r>
      <w:r>
        <w:rPr>
          <w:b/>
          <w:rtl/>
          <w:cs/>
          <w:lang w:val="ar_AE" w:bidi="ar_AE"/>
        </w:rPr>
        <w:t>أسقف (ناظر)</w:t>
      </w:r>
      <w:r>
        <w:rPr>
          <w:rtl/>
          <w:cs/>
          <w:lang w:val="ar_AE" w:bidi="ar_AE"/>
        </w:rPr>
        <w:t xml:space="preserve">. انظروا مُصطلح </w:t>
      </w:r>
      <w:r>
        <w:rPr>
          <w:b/>
          <w:rtl/>
          <w:cs/>
          <w:lang w:val="ar_AE" w:bidi="ar_AE"/>
        </w:rPr>
        <w:t>أسقف</w:t>
      </w:r>
      <w:r>
        <w:rPr>
          <w:rtl/>
          <w:cs/>
          <w:lang w:val="ar_AE" w:bidi="ar_AE"/>
        </w:rPr>
        <w:t xml:space="preserve"> في قاموس الكلمات الرئيسية لمزيد من المعلومات. وإذا كنتم قد ترجمتم هذه الكلمة بالفعل في سفر أعمال الرسل ورسالة تيطس، فاستخدموا هنا نفس الكلمة التي استخدمتموها هناك. أوقفوا سماع هذا التسجيل الصوتي هنا.</w:t>
      </w:r>
    </w:p>
    <w:p>
      <w:pPr>
        <w:bidi/>
      </w:pPr>
      <w:r>
        <w:rPr>
          <w:rtl/>
          <w:cs/>
          <w:lang w:val="ar_AE" w:bidi="ar_AE"/>
        </w:rPr>
      </w:r>
      <w:r>
        <w:rPr>
          <w:rtl/>
          <w:cs/>
          <w:lang w:val="ar_AE" w:bidi="ar_AE"/>
        </w:rPr>
        <w:t xml:space="preserve">ويقول بولس إن الأسقف يجب أن يكون أيضًا </w:t>
      </w:r>
      <w:r>
        <w:rPr>
          <w:b/>
          <w:rtl/>
          <w:cs/>
          <w:lang w:val="ar_AE" w:bidi="ar_AE"/>
        </w:rPr>
        <w:t>عاقلًا (ضابطًا لنفسه)</w:t>
      </w:r>
      <w:r>
        <w:rPr>
          <w:rtl/>
          <w:cs/>
          <w:lang w:val="ar_AE" w:bidi="ar_AE"/>
        </w:rPr>
        <w:t xml:space="preserve"> ومُوقَّرًا أو </w:t>
      </w:r>
      <w:r>
        <w:rPr>
          <w:b/>
          <w:rtl/>
          <w:cs/>
          <w:lang w:val="ar_AE" w:bidi="ar_AE"/>
        </w:rPr>
        <w:t>محتشمًا</w:t>
      </w:r>
      <w:r>
        <w:rPr>
          <w:rtl/>
          <w:cs/>
          <w:lang w:val="ar_AE" w:bidi="ar_AE"/>
        </w:rPr>
        <w:t>. في المقطع السابق لهذا المقطع يقول بولس لتيموثاوس إن النساء يجب أن يرتدين ثياب الحِشمة ويتصرفن بوداعة وتعقُّل. استخدموا نفس الكلمات التي استخدمتموها هناك للحديث عن النساء المحتشمات والمتعقِّلات.</w:t>
      </w:r>
    </w:p>
    <w:p>
      <w:pPr>
        <w:bidi/>
      </w:pPr>
      <w:r>
        <w:rPr>
          <w:rtl/>
          <w:cs/>
          <w:lang w:val="ar_AE" w:bidi="ar_AE"/>
        </w:rPr>
      </w:r>
      <w:r>
        <w:rPr>
          <w:rtl/>
          <w:cs/>
          <w:lang w:val="ar_AE" w:bidi="ar_AE"/>
        </w:rPr>
        <w:t>وحتى الآن كان بولس يذكر الصفات الصالحة التي يجب أن يمتلكها الأسقف. ثم يسرد بولس الصفات السيئة التي لا ينبغي أن تكون في الأسقف. فلا يجب أن يكون الأسقف سكِّيرًا أو عنيفًا. بعد صفة "غير عنيف"، قد تحتوي نسختكم الصوتية على صفة "غير طامع للربح القبيح". أما إذا لم يكن تسجيلكم الصوتي يتضمن هذه الصفة، فلا تُضيفوها.</w:t>
      </w:r>
    </w:p>
    <w:p>
      <w:pPr>
        <w:bidi/>
      </w:pPr>
      <w:r>
        <w:rPr>
          <w:rtl/>
          <w:cs/>
          <w:lang w:val="ar_AE" w:bidi="ar_AE"/>
        </w:rPr>
      </w:r>
      <w:r>
        <w:rPr>
          <w:rtl/>
          <w:cs/>
          <w:lang w:val="ar_AE" w:bidi="ar_AE"/>
        </w:rPr>
        <w:t xml:space="preserve">وبعد قائمة من الصفات الصالحة وقائمة من الصفات السيئة، يقول بولس أن الأسقف يجب أن يُدبِّر </w:t>
      </w:r>
      <w:r>
        <w:rPr>
          <w:b/>
          <w:rtl/>
          <w:cs/>
          <w:lang w:val="ar_AE" w:bidi="ar_AE"/>
        </w:rPr>
        <w:t>بيته</w:t>
      </w:r>
      <w:r>
        <w:rPr>
          <w:rtl/>
          <w:cs/>
          <w:lang w:val="ar_AE" w:bidi="ar_AE"/>
        </w:rPr>
        <w:t xml:space="preserve"> حسنًا، وأن الأسقف يجب أن يكون له أبناء خاضعين له. ويمكن أن يشمل أهل البيت العائلة والعبيد وكل من يعيش ويعمل في البيت.</w:t>
      </w:r>
    </w:p>
    <w:p>
      <w:pPr>
        <w:bidi/>
      </w:pPr>
      <w:r>
        <w:rPr>
          <w:rtl/>
          <w:cs/>
          <w:lang w:val="ar_AE" w:bidi="ar_AE"/>
        </w:rPr>
      </w:r>
      <w:r>
        <w:rPr>
          <w:rtl/>
          <w:cs/>
          <w:lang w:val="ar_AE" w:bidi="ar_AE"/>
        </w:rPr>
        <w:t xml:space="preserve">توقّفوا هنا وناقشوا معًا الكلمة التي ستستخدمونها للإشارة إلى </w:t>
      </w:r>
      <w:r>
        <w:rPr>
          <w:b/>
          <w:rtl/>
          <w:cs/>
          <w:lang w:val="ar_AE" w:bidi="ar_AE"/>
        </w:rPr>
        <w:t>أهل البيت</w:t>
      </w:r>
      <w:r>
        <w:rPr>
          <w:rtl/>
          <w:cs/>
          <w:lang w:val="ar_AE" w:bidi="ar_AE"/>
        </w:rPr>
        <w:t xml:space="preserve">. انظروا مصطلح </w:t>
      </w:r>
      <w:r>
        <w:rPr>
          <w:rtl/>
          <w:cs/>
          <w:lang w:val="ar_AE" w:bidi="ar_AE"/>
        </w:rPr>
        <w:t>أهل البيت</w:t>
      </w:r>
      <w:r>
        <w:rPr>
          <w:rtl/>
          <w:cs/>
          <w:lang w:val="ar_AE" w:bidi="ar_AE"/>
        </w:rPr>
        <w:t xml:space="preserve"> في قاموس الكلمات الرئيسية لمزيد من المعلومات. وإذا كنتم قد ترجمتم تعبير أهل البيت في أسفار سابقة من الكتاب المُقَدَّس، فاستخدموا نفس الكلمة هنا. أوقفوا سماع هذا التسجيل الصوتي هنا.</w:t>
      </w:r>
    </w:p>
    <w:p>
      <w:pPr>
        <w:bidi/>
      </w:pPr>
      <w:r>
        <w:rPr>
          <w:rtl/>
          <w:cs/>
          <w:lang w:val="ar_AE" w:bidi="ar_AE"/>
        </w:rPr>
      </w:r>
      <w:r>
        <w:rPr>
          <w:rtl/>
          <w:cs/>
          <w:lang w:val="ar_AE" w:bidi="ar_AE"/>
        </w:rPr>
        <w:t xml:space="preserve">والطريقة التي يحفظ بها الأسقف أولاده </w:t>
      </w:r>
      <w:r>
        <w:rPr>
          <w:b/>
          <w:rtl/>
          <w:cs/>
          <w:lang w:val="ar_AE" w:bidi="ar_AE"/>
        </w:rPr>
        <w:t>خاضعين</w:t>
      </w:r>
      <w:r>
        <w:rPr>
          <w:rtl/>
          <w:cs/>
          <w:lang w:val="ar_AE" w:bidi="ar_AE"/>
        </w:rPr>
        <w:t xml:space="preserve"> يجب أن تكون بكل </w:t>
      </w:r>
      <w:r>
        <w:rPr>
          <w:b/>
          <w:rtl/>
          <w:cs/>
          <w:lang w:val="ar_AE" w:bidi="ar_AE"/>
        </w:rPr>
        <w:t>وقار</w:t>
      </w:r>
      <w:r>
        <w:rPr>
          <w:rtl/>
          <w:cs/>
          <w:lang w:val="ar_AE" w:bidi="ar_AE"/>
        </w:rPr>
        <w:t>، أي بطريقة محترمة. وهذه هي الكلمة نفسها للخضوع أو الطاعة التي استخدمها بولس عندما قال إن النساء يجب أن يخضعن عندما يتعلَّمن. استخدموا نفس الكلمة التي استخدمتموها في المقطع السابق. وأن تحيا في وقار يشبه عندما قال بولس لتيموثاوس إن أهل أفسس يجب أن يُصلّوا من أجل القادة، حتى يحيا أهل أفسس في كل تقوى ووقار. استخدموا نفس الكلمات التي استخدمتموها هناك للحديث عن الوقار.</w:t>
      </w:r>
    </w:p>
    <w:p>
      <w:pPr>
        <w:bidi/>
      </w:pPr>
      <w:r>
        <w:rPr>
          <w:rtl/>
          <w:cs/>
          <w:lang w:val="ar_AE" w:bidi="ar_AE"/>
        </w:rPr>
      </w:r>
      <w:r>
        <w:rPr>
          <w:rtl/>
          <w:cs/>
          <w:lang w:val="ar_AE" w:bidi="ar_AE"/>
        </w:rPr>
        <w:t xml:space="preserve">ويعطى بولس السبب لهذه الصفة. ويقول بولس إنه إذا لم يكن الشخص يعرف كيف يُدبر بيته حسنًا، فلن يكون قادرًا على العناية </w:t>
      </w:r>
      <w:r>
        <w:rPr>
          <w:b/>
          <w:rtl/>
          <w:cs/>
          <w:lang w:val="ar_AE" w:bidi="ar_AE"/>
        </w:rPr>
        <w:t>بكنيسة</w:t>
      </w:r>
      <w:r>
        <w:rPr>
          <w:rtl/>
          <w:cs/>
          <w:lang w:val="ar_AE" w:bidi="ar_AE"/>
        </w:rPr>
        <w:t xml:space="preserve"> الله، أو بمجتمع الأشخاص المؤمنين بيسوع.</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w:t>
      </w:r>
      <w:r>
        <w:rPr>
          <w:b/>
          <w:rtl/>
          <w:cs/>
          <w:lang w:val="ar_AE" w:bidi="ar_AE"/>
        </w:rPr>
        <w:t>الكنيسة</w:t>
      </w:r>
      <w:r>
        <w:rPr>
          <w:rtl/>
          <w:cs/>
          <w:lang w:val="ar_AE" w:bidi="ar_AE"/>
        </w:rPr>
        <w:t xml:space="preserve">. استخدموا نفس الكلمة أو العبارة التي استخدمتموها في سفر أعمال الرسل. انظروا كلمة </w:t>
      </w:r>
      <w:r>
        <w:rPr>
          <w:rtl/>
          <w:cs/>
          <w:lang w:val="ar_AE" w:bidi="ar_AE"/>
        </w:rPr>
        <w:t>كنيسة</w:t>
      </w:r>
      <w:r>
        <w:rPr>
          <w:rtl/>
          <w:cs/>
          <w:lang w:val="ar_AE" w:bidi="ar_AE"/>
        </w:rPr>
        <w:t xml:space="preserve"> في قاموس الكلمات الرئيسية لمزيد من المعلومات. أوقفوا سماع هذا التسجيل الصوتي هنا.</w:t>
      </w:r>
    </w:p>
    <w:p>
      <w:pPr>
        <w:bidi/>
      </w:pPr>
      <w:r>
        <w:rPr>
          <w:rtl/>
          <w:cs/>
          <w:lang w:val="ar_AE" w:bidi="ar_AE"/>
        </w:rPr>
      </w:r>
      <w:r>
        <w:rPr>
          <w:rtl/>
          <w:cs/>
          <w:lang w:val="ar_AE" w:bidi="ar_AE"/>
        </w:rPr>
        <w:t xml:space="preserve">بعد ذلك، يقول بولس لتيموثاوس إن الأسقف يجب ألا يكون حديث الإيمان (مسيحيًا جديدًا). ويقول بولس إنه إذا كان الأسقف مسيحيًا جديدًا، فقد يتصلَّف (يتكبَّر) هذا الأسقف ويسقط في </w:t>
      </w:r>
      <w:r>
        <w:rPr>
          <w:b/>
          <w:rtl/>
          <w:cs/>
          <w:lang w:val="ar_AE" w:bidi="ar_AE"/>
        </w:rPr>
        <w:t>دينونة</w:t>
      </w:r>
      <w:r>
        <w:rPr>
          <w:rtl/>
          <w:cs/>
          <w:lang w:val="ar_AE" w:bidi="ar_AE"/>
        </w:rPr>
        <w:t xml:space="preserve">، أو عقاب </w:t>
      </w:r>
      <w:r>
        <w:rPr>
          <w:b/>
          <w:rtl/>
          <w:cs/>
          <w:lang w:val="ar_AE" w:bidi="ar_AE"/>
        </w:rPr>
        <w:t>إبليس</w:t>
      </w:r>
      <w:r>
        <w:rPr>
          <w:rtl/>
          <w:cs/>
          <w:lang w:val="ar_AE" w:bidi="ar_AE"/>
        </w:rPr>
        <w:t>. وإبليس هو عدو الله. وفي هذه الحالة، فإن إبليس هو طريقة أخرى للتحدث عن الشيطان.</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الدينونة</w:t>
      </w:r>
      <w:r>
        <w:rPr>
          <w:rtl/>
          <w:cs/>
          <w:lang w:val="ar_AE" w:bidi="ar_AE"/>
        </w:rPr>
        <w:t xml:space="preserve"> و</w:t>
      </w:r>
      <w:r>
        <w:rPr>
          <w:b/>
          <w:rtl/>
          <w:cs/>
          <w:lang w:val="ar_AE" w:bidi="ar_AE"/>
        </w:rPr>
        <w:t>إبليس</w:t>
      </w:r>
      <w:r>
        <w:rPr>
          <w:rtl/>
          <w:cs/>
          <w:lang w:val="ar_AE" w:bidi="ar_AE"/>
        </w:rPr>
        <w:t xml:space="preserve">. استخدموا نفس الكلمة أو العبارة التي استخدمتموها في الأسفار السابقة للإشارة إلى الدينونة وإبليس. انظروا كلمة </w:t>
      </w:r>
      <w:r>
        <w:rPr>
          <w:rtl/>
          <w:cs/>
          <w:lang w:val="ar_AE" w:bidi="ar_AE"/>
        </w:rPr>
        <w:t>إبليس</w:t>
      </w:r>
      <w:r>
        <w:rPr>
          <w:rtl/>
          <w:cs/>
          <w:lang w:val="ar_AE" w:bidi="ar_AE"/>
        </w:rPr>
        <w:t xml:space="preserve"> في قاموس الكلمات الرئيسية لمزيد من المعلومات. أوقفوا سماع هذا التسجيل الصوتي هنا.</w:t>
      </w:r>
    </w:p>
    <w:p>
      <w:pPr>
        <w:bidi/>
      </w:pPr>
      <w:r>
        <w:rPr>
          <w:rtl/>
          <w:cs/>
          <w:lang w:val="ar_AE" w:bidi="ar_AE"/>
        </w:rPr>
      </w:r>
      <w:r>
        <w:rPr>
          <w:rtl/>
          <w:cs/>
          <w:lang w:val="ar_AE" w:bidi="ar_AE"/>
        </w:rPr>
        <w:t xml:space="preserve">وفي نهاية القائمة يقول بولس إنه يجب على الغرباء الذين هم من الخارج أن يفكروا حسنًا في هؤلاء الأساقفة. ويقول بولس لتيموثاوس إنه إذا فكر غير المؤمنين في الأسقف بشكل سيئ، فإن الأسقف سيسقط في التعيير، ويسقط في </w:t>
      </w:r>
      <w:r>
        <w:rPr>
          <w:b/>
          <w:rtl/>
          <w:cs/>
          <w:lang w:val="ar_AE" w:bidi="ar_AE"/>
        </w:rPr>
        <w:t>فخ</w:t>
      </w:r>
      <w:r>
        <w:rPr>
          <w:rtl/>
          <w:cs/>
          <w:lang w:val="ar_AE" w:bidi="ar_AE"/>
        </w:rPr>
        <w:t xml:space="preserve"> إبليس. والفخ عبارة عن شبكة يستخدمها الناس لاصطياد وإمساك الحيوانات والطيور على حين غرة.</w:t>
      </w:r>
    </w:p>
    <w:p>
      <w:pPr>
        <w:bidi/>
      </w:pPr>
      <w:r>
        <w:rPr>
          <w:rtl/>
          <w:cs/>
          <w:lang w:val="ar_AE" w:bidi="ar_AE"/>
        </w:rPr>
      </w:r>
      <w:r>
        <w:rPr>
          <w:rtl/>
          <w:cs/>
          <w:lang w:val="ar_AE" w:bidi="ar_AE"/>
        </w:rPr>
        <w:t xml:space="preserve">توقّفوا هنا وانظروا معًا كمجموعة إلى صورة </w:t>
      </w:r>
      <w:r>
        <w:rPr>
          <w:b/>
          <w:rtl/>
          <w:cs/>
          <w:lang w:val="ar_AE" w:bidi="ar_AE"/>
        </w:rPr>
        <w:t>فخ</w:t>
      </w:r>
      <w:r>
        <w:rPr>
          <w:rtl/>
          <w:cs/>
          <w:lang w:val="ar_AE" w:bidi="ar_AE"/>
        </w:rPr>
        <w:t>. كيف ستتحدثون عن كلمة فخ في ترجمتكم؟</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تيموثاوس الأولى 3: 1 -7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الأولى 3:8–13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تيموثاوس الأولى 3: 8 -13 واحفظوه في قلوبكم.</w:t>
      </w:r>
    </w:p>
    <w:p>
      <w:pPr>
        <w:bidi/>
      </w:pPr>
      <w:r>
        <w:rPr>
          <w:rtl/>
          <w:cs/>
          <w:lang w:val="ar_AE" w:bidi="ar_AE"/>
        </w:rPr>
      </w:r>
      <w:r>
        <w:rPr>
          <w:rtl/>
          <w:cs/>
          <w:lang w:val="ar_AE" w:bidi="ar_AE"/>
        </w:rPr>
        <w:t>استمعوا إلى نسخة صوتية من تيموثاوس الأولى 3: 8 -13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تيموثاوس الأولى 3: 8 - 13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هذا المقطع، يستمر بولس في تعليم تيموثاوس عن نوع المؤمنين الذين يجب أن يختارهم تيموثاوس ليكونوا فعلة رسميين في الكنيسة. ويتحدث بولس عن العاملين الرسميين في الكنيسة، أو الشمامسة، بنفس الطرق التي تحدث بها عن الأساقفة في المقطع السابق. وعلى النقيض من القادة الذين علَّموا أشياء خاطئة وقسَّموا الكنيسة، يقول بولس هنا أن القادة الصالحين يتصرفون بإيمان حقيقي وأمانة طوال حياة هؤلاء القادة.</w:t>
      </w:r>
    </w:p>
    <w:p>
      <w:pPr>
        <w:bidi/>
      </w:pPr>
      <w:r>
        <w:rPr>
          <w:rtl/>
          <w:cs/>
          <w:lang w:val="ar_AE" w:bidi="ar_AE"/>
        </w:rPr>
      </w:r>
      <w:r>
        <w:rPr>
          <w:rtl/>
          <w:cs/>
          <w:lang w:val="ar_AE" w:bidi="ar_AE"/>
        </w:rPr>
        <w:t>في العديد من الأماكن، يعتقد الناس أن الأشخاص ذوي المكانة المتدنية فقط هم الذين يجب أن يخدموا الآخرين. والذين يفكرون بهذه الطريقة يريدون أن يخدمهم الآخرون. بينما هم أنفسهم لا يريدون أن يخدموا الآخرين. لكن يسوع أظهر لأتباعه كيف يحبون الآخرين من خلال خدمتهم لأولئك الناس. وبالمثل، في هذا المقطع، يقول بولس إن الشخص الذي يمكن أن يكون خادمًا صالحًا للكنيسة هو الشخص الذي يحترم الآخرين، والذي يمكن للآخرين أن يثقوا به.</w:t>
      </w:r>
    </w:p>
    <w:p>
      <w:pPr>
        <w:bidi/>
      </w:pPr>
      <w:r>
        <w:rPr>
          <w:rtl/>
          <w:cs/>
          <w:lang w:val="ar_AE" w:bidi="ar_AE"/>
        </w:rPr>
      </w:r>
      <w:r>
        <w:rPr>
          <w:rtl/>
          <w:cs/>
          <w:lang w:val="ar_AE" w:bidi="ar_AE"/>
        </w:rPr>
        <w:t>توقفوا هنا وناقشوا هذا السؤال كمجموعة: شاركوا قصة خدمكم فيها شخص ما، أو خدمتم فيها شخص آخر. انتبهوا إلى كيفية حديثكم عن كيف خدَم الشخص وماذا فعل. توقَّفوا هنا عن سماع التسجيل الصوتي.</w:t>
      </w:r>
    </w:p>
    <w:p>
      <w:pPr>
        <w:bidi/>
      </w:pPr>
      <w:r>
        <w:rPr>
          <w:rtl/>
          <w:cs/>
          <w:lang w:val="ar_AE" w:bidi="ar_AE"/>
        </w:rPr>
      </w:r>
      <w:r>
        <w:rPr>
          <w:rtl/>
          <w:cs/>
          <w:lang w:val="ar_AE" w:bidi="ar_AE"/>
        </w:rPr>
        <w:t>الشمَّاس له كرامة (ذو وقار). وهذا يعني أن الشماس هو شخص يحترمه الآخرون ويكرمونه بسبب الطريقة التي يسلك بها الشمَّاس. فالشماس صادق فيما يقول، وهو لا يقول ما لا يقصده. كما يجب ألا يشرب الشماس الكثير من الخمر. والخمر هو شراب يصنعه الناس من العنب المخمَّر. والخمر مشروب كحولي، وإذا شرب الناس الكثير من الخمر، فإنهم سوف يسكرون. وفي الوقت الذي كتب فيه بولس هذه الرسالة، كان الناس عادةً يشربون الخمر عندما كانوا يأكلون طعامهم. وكما هو الحال مع تعليمات بولس للشيوخ في المقطع السابق، يجب على الشمامسة أيضًا ألا يسكروا.</w:t>
      </w:r>
    </w:p>
    <w:p>
      <w:pPr>
        <w:bidi/>
      </w:pPr>
      <w:r>
        <w:rPr>
          <w:rtl/>
          <w:cs/>
          <w:lang w:val="ar_AE" w:bidi="ar_AE"/>
        </w:rPr>
      </w:r>
      <w:r>
        <w:rPr>
          <w:rtl/>
          <w:cs/>
          <w:lang w:val="ar_AE" w:bidi="ar_AE"/>
        </w:rPr>
        <w:t>ويجب أيضًا ألا يكون الشمامسة طامعين بشكل مخجل في ربح المال أو الممتلكات. فالشخص الطامع في الربح القبيح ممكن أن يكذب، أو يغش، أو يأخذ رشوة، أو يفعل شيئًا آخر خاطئًا من أجل الحصول على ما يريده.</w:t>
      </w:r>
    </w:p>
    <w:p>
      <w:pPr>
        <w:bidi/>
      </w:pPr>
      <w:r>
        <w:rPr>
          <w:rtl/>
          <w:cs/>
          <w:lang w:val="ar_AE" w:bidi="ar_AE"/>
        </w:rPr>
      </w:r>
      <w:r>
        <w:rPr>
          <w:rtl/>
          <w:cs/>
          <w:lang w:val="ar_AE" w:bidi="ar_AE"/>
        </w:rPr>
        <w:t>ويقول بولس إن الشمامسة هم أشخاص يحملون "سرّ الإيمان" أو "حقائق الإيمان العميقة". قبل مجيء يسوع، لم نكن نعرف خطة الله لإستعادة الناس إلى نفسه. والآن فقد أعلن الله هذا السر أو الأمر المخفي. يؤمن الشمامسة دائمًا ويتبعون رسالة الإيمان الحقيقية التي كشفها الله للناس. ويجب أن يكون للشمامسة ضمير طاهر. وهذا يعني أن الشمامسة لا يشعرون بالذنب أو الخجل، لأن الشمامسة يعلمون أنهم فعلوا الصواب وليس أشياء خاطئة. فالضمير يجعل الإنسان يشعر بالارتياح عندما يفعل ما هو صحيح. كذلك فإن الضمير يجعل الشخص يشعر بالخزي أو الذنب عندما يرتكب خطأ.</w:t>
      </w:r>
    </w:p>
    <w:p>
      <w:pPr>
        <w:bidi/>
      </w:pPr>
      <w:r>
        <w:rPr>
          <w:rtl/>
          <w:cs/>
          <w:lang w:val="ar_AE" w:bidi="ar_AE"/>
        </w:rPr>
      </w:r>
      <w:r>
        <w:rPr>
          <w:rtl/>
          <w:cs/>
          <w:lang w:val="ar_AE" w:bidi="ar_AE"/>
        </w:rPr>
        <w:t>ويقول بولس إن على شخص ما أن يختبر الشمامسة. ولا يذكر بولس من الذي يجب أن يختبر الشمامسة. ولكن قبل أن يتمكن الشمامسة من الخدمة في الكنيسة، يجب أن يثبت الشمامسة أنهم بلا لوم. بمعنى آخر، لا يمكن لأحد أن يتهم الشمامسة بصدق بأفعال خاطئة.</w:t>
      </w:r>
    </w:p>
    <w:p>
      <w:pPr>
        <w:bidi/>
      </w:pPr>
      <w:r>
        <w:rPr>
          <w:rtl/>
          <w:cs/>
          <w:lang w:val="ar_AE" w:bidi="ar_AE"/>
        </w:rPr>
      </w:r>
      <w:r>
        <w:rPr>
          <w:rtl/>
          <w:cs/>
          <w:lang w:val="ar_AE" w:bidi="ar_AE"/>
        </w:rPr>
        <w:t>توقّفوا هنا وناقشوا هذا السؤال كمجموعة: كيف يُثبت الناس أن لديهم شخصية جيدة في ثقافتكم؟ وما الأشياء التي يفعلها هؤلاء الناس ليثبتوا أن لديهم شخصية جيدة؟ ربما تشاركوا قصة عن شخص قد أظهر باستمرار سلوكًا وشخصية ممتازة بينما تعامل هذا الشخص مع الظروف الصعبة. توقَّفوا هنا عن سماع التسجيل الصوتي.</w:t>
      </w:r>
    </w:p>
    <w:p>
      <w:pPr>
        <w:bidi/>
      </w:pPr>
      <w:r>
        <w:rPr>
          <w:rtl/>
          <w:cs/>
          <w:lang w:val="ar_AE" w:bidi="ar_AE"/>
        </w:rPr>
      </w:r>
      <w:r>
        <w:rPr>
          <w:rtl/>
          <w:cs/>
          <w:lang w:val="ar_AE" w:bidi="ar_AE"/>
        </w:rPr>
        <w:t>ويركز بولس الآن على صفات النساء. والكلمة التي استخدمها بولس للإشارة إلى النساء يمكن أن تشير إما إلى أي امرأة أو إلى زوجة على وجه التحديد. ونحن لا نعرف بالضبط ما إذا كانت هؤلاء النساء شماسات أم أنهن كن زوجات الشمامسة الذكور. وعلى أي حال، فقد كان لبعض النساء أدوار مهمة في حياة الكنيسة، ويريد بولس أن يتحدَّث عن الصفات التي تحتاج هذه النساء إلى إظهارها أيضًا.</w:t>
      </w:r>
    </w:p>
    <w:p>
      <w:pPr>
        <w:bidi/>
      </w:pPr>
      <w:r>
        <w:rPr>
          <w:rtl/>
          <w:cs/>
          <w:lang w:val="ar_AE" w:bidi="ar_AE"/>
        </w:rPr>
      </w:r>
      <w:r>
        <w:rPr>
          <w:rtl/>
          <w:cs/>
          <w:lang w:val="ar_AE" w:bidi="ar_AE"/>
        </w:rPr>
        <w:t xml:space="preserve">ومثل الشمامسة، يجب أن تكون هؤلاء النساء أيضًا ذوات وقار، أو مستحقات الإحترام. ويجب على النساء ألا يكن ثالبات أو يقلن أي أشياء مؤذية عن الآخرين. ويجب أن تكون هؤلاء النساء صاحيات (ذوات عقلية واعية)، أي أن يتحكَّم في أنفسهن ويتصرفن بطريقة مناسبة. وهؤلاء النساء يجب ألا يسكرن، كما أنهن لا يفقدن السيطرة على أنفسهن بأي طريقة أخرى. ويجب على النساء أيضًا أن يكُن أمينات في كل شيء، مما يعني أن الناس يمكن أن يثقوا بهؤلاء النساء للقيام بكل ما تقول النساء أنهن سيفعلنه. </w:t>
      </w:r>
    </w:p>
    <w:p>
      <w:pPr>
        <w:bidi/>
      </w:pPr>
      <w:r>
        <w:rPr>
          <w:rtl/>
          <w:cs/>
          <w:lang w:val="ar_AE" w:bidi="ar_AE"/>
        </w:rPr>
      </w:r>
      <w:r>
        <w:rPr>
          <w:rtl/>
          <w:cs/>
          <w:lang w:val="ar_AE" w:bidi="ar_AE"/>
        </w:rPr>
        <w:t>وفي الجزء الأخير من هذا المقطع، يطلب بولس من الشمامسة أن يتصرفوا بشكل مشابه للأساقفة في بعض النواحي. فكما يجب على الأسقف أن يكون رجلاً أو زوجًا لامرأة واحدة، وكما يجب على الأسقف أن يدبِّر أولاده وبيته بشكل جيد، كذلك يجب أن يكون الشماس. وأخيرًا يقول بولس إن الناس سيكرمون ويحترمون الشمامسة الذين يؤدون مسؤولياتهم بشكل جيد. والشمامسة الذين خدموا بشكل جيد يمكن أن يكونوا واثقين ويتحدثوا بجرأة عن إيمانهم، وسيزدادون ثقة بالله أكثر فأكثر.</w:t>
      </w:r>
    </w:p>
    <w:p>
      <w:pPr>
        <w:bidi/>
      </w:pPr>
      <w:r>
        <w:rPr>
          <w:rtl/>
          <w:cs/>
          <w:lang w:val="ar_AE" w:bidi="ar_AE"/>
        </w:rPr>
      </w:r>
      <w:r>
        <w:rPr>
          <w:rtl/>
          <w:cs/>
          <w:lang w:val="ar_AE" w:bidi="ar_AE"/>
        </w:rPr>
        <w:t>توقّفوا هنا وناقشوا هذا السؤال كمجموعة: كيف تُظهرون الاحترام للقادة في سياقكم؟ وكيف تُظهرون الاحترام للذين يخدمون الآخرين؟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تيموثاوس الأولى 3: 8 - 13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ستُحدِّد المجموعة الأجزاء والشخصيات ومواقع الأحداث في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يصف بولس السلوك الجيد الذي يجب على الشماس، أو العامل الرسمي في الكنيسة، أن يظهره باستمرار.</w:t>
      </w:r>
    </w:p>
    <w:p>
      <w:pPr>
        <w:bidi/>
      </w:pPr>
      <w:r>
        <w:rPr>
          <w:rtl/>
          <w:cs/>
          <w:lang w:val="ar_AE" w:bidi="ar_AE"/>
        </w:rPr>
      </w:r>
      <w:r>
        <w:rPr>
          <w:b/>
          <w:rtl/>
          <w:cs/>
          <w:lang w:val="ar_AE" w:bidi="ar_AE"/>
        </w:rPr>
        <w:t>في الجزء الثاني:</w:t>
      </w:r>
      <w:r>
        <w:rPr>
          <w:rtl/>
          <w:cs/>
          <w:lang w:val="ar_AE" w:bidi="ar_AE"/>
        </w:rPr>
        <w:t xml:space="preserve"> يجب أن تعيش الزوجات أو النساء بطريقة تُظهر معيارًا مشابهًا للسلوك الجيد.</w:t>
      </w:r>
    </w:p>
    <w:p>
      <w:pPr>
        <w:bidi/>
      </w:pPr>
      <w:r>
        <w:rPr>
          <w:rtl/>
          <w:cs/>
          <w:lang w:val="ar_AE" w:bidi="ar_AE"/>
        </w:rPr>
      </w:r>
      <w:r>
        <w:rPr>
          <w:b/>
          <w:rtl/>
          <w:cs/>
          <w:lang w:val="ar_AE" w:bidi="ar_AE"/>
        </w:rPr>
        <w:t>في الجزء الثالث:</w:t>
      </w:r>
      <w:r>
        <w:rPr>
          <w:rtl/>
          <w:cs/>
          <w:lang w:val="ar_AE" w:bidi="ar_AE"/>
        </w:rPr>
        <w:t xml:space="preserve"> يجب على الشمامسة أيضًا أن يديروا عائلاتهم حسنًا، ويقول بولس إن الله سيكافئ الشمامسة الذين يفعلون حسنًا.</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الشمامسة</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آخرون في الكنيسة</w:t>
      </w:r>
    </w:p>
    <w:p>
      <w:pPr>
        <w:pStyle w:val="ListBullet"/>
        <w:bidi/>
        <w:spacing w:line="240" w:lineRule="auto"/>
        <w:ind w:left="720"/>
      </w:pPr>
      <w:r>
        <w:rPr>
          <w:rtl/>
          <w:cs/>
          <w:lang w:val="ar_AE" w:bidi="ar_AE"/>
        </w:rPr>
      </w:r>
      <w:r>
        <w:rPr>
          <w:rtl/>
          <w:cs/>
          <w:lang w:val="ar_AE" w:bidi="ar_AE"/>
        </w:rPr>
        <w:t>الزوجات أو النساء</w:t>
      </w:r>
    </w:p>
    <w:p>
      <w:pPr>
        <w:pStyle w:val="ListBullet"/>
        <w:bidi/>
        <w:spacing w:line="240" w:lineRule="auto"/>
        <w:ind w:left="720"/>
      </w:pPr>
      <w:r>
        <w:rPr>
          <w:rtl/>
          <w:cs/>
          <w:lang w:val="ar_AE" w:bidi="ar_AE"/>
        </w:rPr>
      </w:r>
      <w:r>
        <w:rPr>
          <w:rtl/>
          <w:cs/>
          <w:lang w:val="ar_AE" w:bidi="ar_AE"/>
        </w:rPr>
        <w:t>الأطفال وأهل البيت</w:t>
      </w:r>
    </w:p>
    <w:p>
      <w:pPr>
        <w:pStyle w:val="ListBullet"/>
        <w:bidi/>
        <w:spacing w:line="240" w:lineRule="auto"/>
        <w:ind w:left="720"/>
      </w:pPr>
      <w:r>
        <w:rPr>
          <w:rtl/>
          <w:cs/>
          <w:lang w:val="ar_AE" w:bidi="ar_AE"/>
        </w:rPr>
      </w:r>
      <w:r>
        <w:rPr>
          <w:rtl/>
          <w:cs/>
          <w:lang w:val="ar_AE" w:bidi="ar_AE"/>
        </w:rPr>
        <w:t>المسيح يسوع</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يبدأ بولس هذا المقطع عندما يربطه بالمقطع السابق عن الأساقفة. وبولس بصدد أن يصف الشمامسة بطريقة مشابهة. وتظهر بعض المصطلحات والأفكار نفسها في كل من المقطع السابق عن الأساقفة وهذا المقطع عن الشمامسة،</w:t>
      </w:r>
    </w:p>
    <w:p>
      <w:pPr>
        <w:bidi/>
      </w:pPr>
      <w:r>
        <w:rPr>
          <w:rtl/>
          <w:cs/>
          <w:lang w:val="ar_AE" w:bidi="ar_AE"/>
        </w:rPr>
      </w:r>
      <w:r>
        <w:rPr>
          <w:rtl/>
          <w:cs/>
          <w:lang w:val="ar_AE" w:bidi="ar_AE"/>
        </w:rPr>
        <w:t>توقّفوا هنا وناقشوا هذا السؤال معًا في المجموعة: ما الأفكار التي يتضمنها هذا المقطع وتشبه الأفكار التي استخدمها بولس في المقطع السابق عن الأساقفة؟ وكيف ستبدأون هذا المقطع لتُظهروا كيف يرتبط بأفكار مشابهة في المقطع السابق؟ توقَّفوا هنا عن سماع التسجيل الصوتي.</w:t>
      </w:r>
    </w:p>
    <w:p>
      <w:pPr>
        <w:bidi/>
      </w:pPr>
      <w:r>
        <w:rPr>
          <w:rtl/>
          <w:cs/>
          <w:lang w:val="ar_AE" w:bidi="ar_AE"/>
        </w:rPr>
      </w:r>
      <w:r>
        <w:rPr>
          <w:rtl/>
          <w:cs/>
          <w:lang w:val="ar_AE" w:bidi="ar_AE"/>
        </w:rPr>
        <w:t>بينما تستمعون، قدِّموا اهتمامًا خاصًا للقوائم المختلفة في هذا المقطع، وفكّروا في كيف يمكنكم رسم أو استخدام أشياء لتصوِّروا هذه المفاهيم. أولًا، يعلِّم بولس تيموثاوس أن الشماس يجب أن يعيش بطريقة تجعل الآخرين يكرمون الشماس ويحترمونه.</w:t>
      </w:r>
    </w:p>
    <w:p>
      <w:pPr>
        <w:bidi/>
      </w:pPr>
      <w:r>
        <w:rPr>
          <w:rtl/>
          <w:cs/>
          <w:lang w:val="ar_AE" w:bidi="ar_AE"/>
        </w:rPr>
      </w:r>
      <w:r>
        <w:rPr>
          <w:rtl/>
          <w:cs/>
          <w:lang w:val="ar_AE" w:bidi="ar_AE"/>
        </w:rPr>
        <w:t xml:space="preserve">ثم يقول بولس إن الشماس يجب أن يتكلم دائمًا بالحق. ويجب ألا يكون الشماس "ذو لسانين". بمعنى آخر، لا ينبغي للشماس أن يتكلم شيئين مختلفين أو يقول شيئًا لا يعنيه. فيجب أن يكون الشماس صادقًا في كل ما يقوله. </w:t>
      </w:r>
    </w:p>
    <w:p>
      <w:pPr>
        <w:bidi/>
      </w:pPr>
      <w:r>
        <w:rPr>
          <w:rtl/>
          <w:cs/>
          <w:lang w:val="ar_AE" w:bidi="ar_AE"/>
        </w:rPr>
      </w:r>
      <w:r>
        <w:rPr>
          <w:rtl/>
          <w:cs/>
          <w:lang w:val="ar_AE" w:bidi="ar_AE"/>
        </w:rPr>
        <w:t>توقّفوا هنا وناقشوا هذا السؤال كمجموعة: في ثقافتكم، ماذا يقول الناس عن شخص ما عندما يعرفون أنه غير أمين أو يقول كثيرًا أشياء لا يقصدها؟ ربما يكون هناك تعبير شائع مشابه من الملائم استخدامه هنا. توقَّفوا هنا عن سماع التسجيل الصوتي.</w:t>
      </w:r>
    </w:p>
    <w:p>
      <w:pPr>
        <w:bidi/>
      </w:pPr>
      <w:r>
        <w:rPr>
          <w:rtl/>
          <w:cs/>
          <w:lang w:val="ar_AE" w:bidi="ar_AE"/>
        </w:rPr>
      </w:r>
      <w:r>
        <w:rPr>
          <w:rtl/>
          <w:cs/>
          <w:lang w:val="ar_AE" w:bidi="ar_AE"/>
        </w:rPr>
        <w:t>يجب ألا يشرب الشمَّاس الكثير من الخمر. ويجب ألا يكون الشماس طامعًا في الربح القبيح. ويجب على الشماس أن يؤمن دائمًا بحقائق الإيمان العميقة، ويجب عليه أن يفعل ذلك بضمير طاهر. وبمعنى آخر، يجب أن يعرف الشماس أنه لم يرتكب أي خطأ ليشعر بالذنب تجاهه. وقبل أن يصبح الشخص شماسًا، يجب على الشماس أن يجتاز الاختبار ويثبت أنه بلا لوم.</w:t>
      </w:r>
    </w:p>
    <w:p>
      <w:pPr>
        <w:bidi/>
      </w:pPr>
      <w:r>
        <w:rPr>
          <w:rtl/>
          <w:cs/>
          <w:lang w:val="ar_AE" w:bidi="ar_AE"/>
        </w:rPr>
      </w:r>
      <w:r>
        <w:rPr>
          <w:rtl/>
          <w:cs/>
          <w:lang w:val="ar_AE" w:bidi="ar_AE"/>
        </w:rPr>
        <w:t xml:space="preserve">يركز الجزء الثاني من المقطع على الزوجات أو النساء. ويربط بولس هذا الجزء بالجزء السابق عن الشمامسة. وسواء كانت هذه النساء في دور الشمَّاسات، أو زوجات الشمامسة، يجب على هؤلاء النساء أن يعشن بطريقة تجعل الآخرين يكرموهن ويحترموهن. ويجب ألا تقول هذه النساء أشياء مؤذية عن الآخرين. كما يجب على هؤلاء النساء ممارسة ضبط النفس وعدم السماح لعواطفهن بأن تدفعهن إلى ارتكاب أشياء خاطئة أو مؤذية. ويجب على النساء أيضًا أن يكُن أمينات في كل شيء، مما يعني أن الناس يمكن أن يثقوا بهؤلاء النساء للقيام بكل ما تقول النساء أنهن سيفعلنه. </w:t>
      </w:r>
    </w:p>
    <w:p>
      <w:pPr>
        <w:bidi/>
      </w:pPr>
      <w:r>
        <w:rPr>
          <w:rtl/>
          <w:cs/>
          <w:lang w:val="ar_AE" w:bidi="ar_AE"/>
        </w:rPr>
      </w:r>
      <w:r>
        <w:rPr>
          <w:rtl/>
          <w:cs/>
          <w:lang w:val="ar_AE" w:bidi="ar_AE"/>
        </w:rPr>
        <w:t>توقّفوا هنا وناقشوا هذا السؤال في مجموعة: ما الأفكار التي تبدو في هذا الجزء مشابهة للأفكار الواردة في الجزء السابق عن الشمامسة؟ كيف ستبدأون هذا الجزء من المقطع لتُظهروا كيف يرتبط بأفكار مشابهة في الجزء الأول؟ توقَّفوا هنا عن سماع التسجيل الصوتي.</w:t>
      </w:r>
    </w:p>
    <w:p>
      <w:pPr>
        <w:bidi/>
      </w:pPr>
      <w:r>
        <w:rPr>
          <w:rtl/>
          <w:cs/>
          <w:lang w:val="ar_AE" w:bidi="ar_AE"/>
        </w:rPr>
      </w:r>
      <w:r>
        <w:rPr>
          <w:rtl/>
          <w:cs/>
          <w:lang w:val="ar_AE" w:bidi="ar_AE"/>
        </w:rPr>
        <w:t>يركز الجزء الأخير من المقطع على الحياة العائلية للشمامسة. فيجب على الشمامسة أن تكون لهم زوجة واحدة فقط، وأن يكونوا مُخْلِصين لزوجاتهم. كما يجب على الشمامسة أيضًا أن يدبِّروا أولادهم وبيوتهم بشكل جيد.</w:t>
      </w:r>
    </w:p>
    <w:p>
      <w:pPr>
        <w:bidi/>
      </w:pPr>
      <w:r>
        <w:rPr>
          <w:rtl/>
          <w:cs/>
          <w:lang w:val="ar_AE" w:bidi="ar_AE"/>
        </w:rPr>
      </w:r>
      <w:r>
        <w:rPr>
          <w:rtl/>
          <w:cs/>
          <w:lang w:val="ar_AE" w:bidi="ar_AE"/>
        </w:rPr>
        <w:t>توقّفوا هنا وناقشوا هذا السؤال معًا كمجموعة: تذكّروا العبارات التي استخدمتموها لوصف هذه الأفكار في المقطع السابق عن الأساقفة. ترجموا هذه الأفكار بطريقة مشابهة. توقَّفوا هنا عن سماع التسجيل الصوتي.</w:t>
      </w:r>
    </w:p>
    <w:p>
      <w:pPr>
        <w:bidi/>
      </w:pPr>
      <w:r>
        <w:rPr>
          <w:rtl/>
          <w:cs/>
          <w:lang w:val="ar_AE" w:bidi="ar_AE"/>
        </w:rPr>
      </w:r>
      <w:r>
        <w:rPr>
          <w:rtl/>
          <w:cs/>
          <w:lang w:val="ar_AE" w:bidi="ar_AE"/>
        </w:rPr>
        <w:t>ويرجو بولس أن يخدم الشمامسة حقًا بطريقة حسنة، ويذكر سببًا ومكافأة للخدمة الجيدة. فيقول بولس: "إن الذين يخدمون كشمامسة بشكل جيد، ينالون لأنفسهم مكانة جيدة أو كرامة وثقة كبيرة في الإيمان الذي بالمسيح يسوع". وعندما يخدم الشماس حسنًا، يكون له كرامة، مثل شخص يقف قويًا بثبات. سيكون الشماس أيضًا واثقًا كي يتحدث بجرأة عن إيمانه بيسوع، وسينمو الشماس ليثق بيسوع أكثر فأكثر.</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وأثناء ذلك، قد ترغبون في الحصول على رسومات أو أشياء تمثِّل بولس، وتيموثاوس، والله، وشمَّاس أو أكثر، وأشخاص آخرين في المجتمع، والزوجات أو النساء، وأولاد وأهل بيت الشماس، والمسيح يسوع. وسوف يحترم الناس في المجتمع الشماس ويفحصونه عن كثب. لذا يجب على الشماس أن يُظهِر أنه يتصرف بوقار من خلال الطرق المختلفة التي ذكرها بولس. فكروا في كيف ستُظهرون الأمور الصالحة المختلفة التي يفعلها الشمامسة وزوجاتهم والنساء الأخريات. وبينما تبدأون في إعادة سرد هذه الآيات، تذكّروا أن أفكار بولس هي أولًا عن الشمامسة، ثم الزوجات أو النساء، ثم عن عائلاتهم ومكافأة العمل الجيد الذي يقوم به الشمامسة. وقد تساعد هذه التحركات مجموعتكم على تصوُّر تدفق المقطع.</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تيموثاوس الأولى 3: 8 - 13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الشمامسة</w:t>
      </w:r>
    </w:p>
    <w:p>
      <w:pPr>
        <w:pStyle w:val="ListBullet"/>
        <w:bidi/>
        <w:spacing w:line="240" w:lineRule="auto"/>
        <w:ind w:left="720"/>
      </w:pPr>
      <w:r>
        <w:rPr>
          <w:rtl/>
          <w:cs/>
          <w:lang w:val="ar_AE" w:bidi="ar_AE"/>
        </w:rPr>
      </w:r>
      <w:r>
        <w:rPr>
          <w:rtl/>
          <w:cs/>
          <w:lang w:val="ar_AE" w:bidi="ar_AE"/>
        </w:rPr>
        <w:t>آخرون في الكنيسة</w:t>
      </w:r>
    </w:p>
    <w:p>
      <w:pPr>
        <w:pStyle w:val="ListBullet"/>
        <w:bidi/>
        <w:spacing w:line="240" w:lineRule="auto"/>
        <w:ind w:left="720"/>
      </w:pPr>
      <w:r>
        <w:rPr>
          <w:rtl/>
          <w:cs/>
          <w:lang w:val="ar_AE" w:bidi="ar_AE"/>
        </w:rPr>
      </w:r>
      <w:r>
        <w:rPr>
          <w:rtl/>
          <w:cs/>
          <w:lang w:val="ar_AE" w:bidi="ar_AE"/>
        </w:rPr>
        <w:t>الزوجات أو النساء</w:t>
      </w:r>
    </w:p>
    <w:p>
      <w:pPr>
        <w:pStyle w:val="ListBullet"/>
        <w:bidi/>
        <w:spacing w:line="240" w:lineRule="auto"/>
        <w:ind w:left="720"/>
      </w:pPr>
      <w:r>
        <w:rPr>
          <w:rtl/>
          <w:cs/>
          <w:lang w:val="ar_AE" w:bidi="ar_AE"/>
        </w:rPr>
      </w:r>
      <w:r>
        <w:rPr>
          <w:rtl/>
          <w:cs/>
          <w:lang w:val="ar_AE" w:bidi="ar_AE"/>
        </w:rPr>
        <w:t>الأطفال وأهل البيت</w:t>
      </w:r>
    </w:p>
    <w:p>
      <w:pPr>
        <w:pStyle w:val="ListBullet"/>
        <w:bidi/>
        <w:spacing w:line="240" w:lineRule="auto"/>
        <w:ind w:left="720"/>
      </w:pPr>
      <w:r>
        <w:rPr>
          <w:rtl/>
          <w:cs/>
          <w:lang w:val="ar_AE" w:bidi="ar_AE"/>
        </w:rPr>
      </w:r>
      <w:r>
        <w:rPr>
          <w:rtl/>
          <w:cs/>
          <w:lang w:val="ar_AE" w:bidi="ar_AE"/>
        </w:rPr>
        <w:t>المسيح يسوع</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كما هو الحال مع الأساقفة، يجب على الشمامسة أن يكونوا ذوي وقار، وأن يتكلموا بالصدق، وألا يسكروا، وألا يكونوا طامعين في الربح القبيح. ويجب على الشماس أن يُعلِّم باستمرار تعليم صالح ويفهم ما إذا كان يفعل ما هو صحيح أم خاطئ. ويجب على الكنيسة أن تختبر الشمامسة لترى إن كان الشمامسة بلا لوم أم لا.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شمَّاس: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يجب أن تعيش زوجات الشمامسة بطريقة يكرمها الآخرون ويحترمونها. ويجب على الزوجات ألا يقولن أشياء مؤذية عن الآخرين. ويجب على الزوجات أن يمارسن ضبط النفس. كذلك يجب أن تكون الزوجات أمينات في كل شيء.</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المرأة هنا: "بماذا تشعرين أو تفكرين؟"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يجب على الشماس أن يكون أمينًا لزوجته الواحدة وأن يدبِّر بيته حسنًا. ثم يكافئ الله ذلك الشماس من خلال الاحترام الذي يكنّه الآخرون في المجتمع للشماس. ويستطيع الشماس أن يتكلم بجرأة عن إيمانه إذ يثق الشماس في المسيح يسوع أكثر فأكثر.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الأعضاء الآخرين في الكنيسة: "بماذا تشعرون أو تفكرون؟" قد يجيب الناس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تيموثاوس الأولى 3: 8 - 13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b/>
          <w:rtl/>
          <w:cs/>
          <w:lang w:val="ar_AE" w:bidi="ar_AE"/>
        </w:rPr>
        <w:t>الشمَّاس</w:t>
      </w:r>
      <w:r>
        <w:rPr>
          <w:rtl/>
          <w:cs/>
          <w:lang w:val="ar_AE" w:bidi="ar_AE"/>
        </w:rPr>
        <w:t xml:space="preserve"> هو شخص يكون خادمًا للآخرين. وفي سياق الكنيسة، فإن الشماس هو شخص مسيحي له وظيفة خاصة في الكنيسة. والشمامسة يهتمون بالاحتياجات الخاصة للمؤمنين. في هذا المقطع، لا يصف بولس مهام أو مهارات الشماس المحددة، ولكنه يركز بدلًا من ذلك على صفات الشماس المتمثلة في السلوك الثابت والحسن والوقور. </w:t>
      </w:r>
    </w:p>
    <w:p>
      <w:pPr>
        <w:bidi/>
      </w:pPr>
      <w:r>
        <w:rPr>
          <w:rtl/>
          <w:cs/>
          <w:lang w:val="ar_AE" w:bidi="ar_AE"/>
        </w:rPr>
      </w:r>
      <w:r>
        <w:rPr>
          <w:rtl/>
          <w:cs/>
          <w:lang w:val="ar_AE" w:bidi="ar_AE"/>
        </w:rPr>
        <w:t>بالنسبة لهذا الدور الخَدمي، تستخدم معظم الترجمات الإنجليزية كلمة "الشمامسة"، ولكن هناك خيار آخر وهو قول شيء مثل "مساعدي الكنيسة" أو "العاملين الرسميين في الكنيسة". يجب عليكم اختيار مصطلح مناسب في ثقافتكم لمثل هذه الوظيفة القيادية.</w:t>
      </w:r>
    </w:p>
    <w:p>
      <w:pPr>
        <w:bidi/>
      </w:pPr>
      <w:r>
        <w:rPr>
          <w:rtl/>
          <w:cs/>
          <w:lang w:val="ar_AE" w:bidi="ar_AE"/>
        </w:rPr>
      </w:r>
      <w:r>
        <w:rPr>
          <w:rtl/>
          <w:cs/>
          <w:lang w:val="ar_AE" w:bidi="ar_AE"/>
        </w:rPr>
        <w:t xml:space="preserve">توقّفوا هنا وناقشوا هذا السؤال كمجموعة: ما المصطلحات التي يستخدمها الناس غالبًا في ثقافتكم للحديث عن الذين يخدمون الآخرين؟ وما المصطلحات التي يمكن أن تكون مناسبة لاستخدامها في سياق الكنيسة للإشارة إلى العامل الرسمي في الكنيسة؟ اختاروا المصطلح الأكثر ملاءمة. انظروا مُصطلح </w:t>
      </w:r>
      <w:r>
        <w:rPr>
          <w:b/>
          <w:rtl/>
          <w:cs/>
          <w:lang w:val="ar_AE" w:bidi="ar_AE"/>
        </w:rPr>
        <w:t>شمَّاس</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توقَّفوا هنا عن سماع التسجيل الصوتي.</w:t>
      </w:r>
    </w:p>
    <w:p>
      <w:pPr>
        <w:bidi/>
      </w:pPr>
      <w:r>
        <w:rPr>
          <w:rtl/>
          <w:cs/>
          <w:lang w:val="ar_AE" w:bidi="ar_AE"/>
        </w:rPr>
      </w:r>
      <w:r>
        <w:rPr>
          <w:rtl/>
          <w:cs/>
          <w:lang w:val="ar_AE" w:bidi="ar_AE"/>
        </w:rPr>
        <w:t xml:space="preserve">يقول بولس أنه يجب على الشمامسة والنساء أن يكونوا ذوي </w:t>
      </w:r>
      <w:r>
        <w:rPr>
          <w:b/>
          <w:rtl/>
          <w:cs/>
          <w:lang w:val="ar_AE" w:bidi="ar_AE"/>
        </w:rPr>
        <w:t>وقار</w:t>
      </w:r>
      <w:r>
        <w:rPr>
          <w:rtl/>
          <w:cs/>
          <w:lang w:val="ar_AE" w:bidi="ar_AE"/>
        </w:rPr>
        <w:t>. وهذا يعني أن الشمامسة والنساء يجب أن يكونوا أشخاص يحترمهم الآخرون ويكرمونهم بسبب الطريقة التي يتصرفون بها. وقد استخدم بولس هذا المصطلح أيضًا سابقًا في تيموثاوس الأولى. استخدموا نفس هذه الكلمة أو العبارة للتعبير عن الوقار لكل من الشمامسة والنساء.</w:t>
      </w:r>
    </w:p>
    <w:p>
      <w:pPr>
        <w:bidi/>
      </w:pPr>
      <w:r>
        <w:rPr>
          <w:rtl/>
          <w:cs/>
          <w:lang w:val="ar_AE" w:bidi="ar_AE"/>
        </w:rPr>
      </w:r>
      <w:r>
        <w:rPr>
          <w:rtl/>
          <w:cs/>
          <w:lang w:val="ar_AE" w:bidi="ar_AE"/>
        </w:rPr>
        <w:t xml:space="preserve">كما يجب ألا يشرب الشماس الكثير من </w:t>
      </w:r>
      <w:r>
        <w:rPr>
          <w:b/>
          <w:rtl/>
          <w:cs/>
          <w:lang w:val="ar_AE" w:bidi="ar_AE"/>
        </w:rPr>
        <w:t>الخمر</w:t>
      </w:r>
      <w:r>
        <w:rPr>
          <w:rtl/>
          <w:cs/>
          <w:lang w:val="ar_AE" w:bidi="ar_AE"/>
        </w:rPr>
        <w:t>. الخمر هو شراب يصنعه الناس من العنب المختمر. والخمر هو مشروب كحولي، وإذا شرب شخص ما الكثير من الخمر، فسوف يسكَر. في الوقت الذي كتب فيه بولس هذه الرسالة، كان الناس عادةً يشربون الخمر مع وجباتهم. وكما هو الحال مع تعليمات بولس للشيوخ في المقطع السابق، يجب على الشمامسة أيضًا ألا يسكروا.</w:t>
      </w:r>
    </w:p>
    <w:p>
      <w:pPr>
        <w:bidi/>
      </w:pPr>
      <w:r>
        <w:rPr>
          <w:rtl/>
          <w:cs/>
          <w:lang w:val="ar_AE" w:bidi="ar_AE"/>
        </w:rPr>
      </w:r>
      <w:r>
        <w:rPr>
          <w:rtl/>
          <w:cs/>
          <w:lang w:val="ar_AE" w:bidi="ar_AE"/>
        </w:rPr>
        <w:t xml:space="preserve">توقّفوا هنا وناقشوا الكلمة التي ستستخدمونها للتعبير عن </w:t>
      </w:r>
      <w:r>
        <w:rPr>
          <w:b/>
          <w:rtl/>
          <w:cs/>
          <w:lang w:val="ar_AE" w:bidi="ar_AE"/>
        </w:rPr>
        <w:t>الخمر</w:t>
      </w:r>
      <w:r>
        <w:rPr>
          <w:rtl/>
          <w:cs/>
          <w:lang w:val="ar_AE" w:bidi="ar_AE"/>
        </w:rPr>
        <w:t xml:space="preserve">. ابحثوا في قاموس الكلمات الرئيسية للمزيد من المعلومات عن كلمة </w:t>
      </w:r>
      <w:r>
        <w:rPr>
          <w:rtl/>
          <w:cs/>
          <w:lang w:val="ar_AE" w:bidi="ar_AE"/>
        </w:rPr>
        <w:t>خمر</w:t>
      </w:r>
      <w:r>
        <w:rPr>
          <w:rtl/>
          <w:cs/>
          <w:lang w:val="ar_AE" w:bidi="ar_AE"/>
        </w:rPr>
        <w:t>. إذا كنتم قد ترجمتم هذه الكلمة فعلًا في سِفر آخر من الكتاب المُقدَّس، استخدموا الكلمة ذاتها التي استخدمتموها هناك. توقَّفوا هنا عن سماع التسجيل الصوتي.</w:t>
      </w:r>
    </w:p>
    <w:p>
      <w:pPr>
        <w:bidi/>
      </w:pPr>
      <w:r>
        <w:rPr>
          <w:rtl/>
          <w:cs/>
          <w:lang w:val="ar_AE" w:bidi="ar_AE"/>
        </w:rPr>
      </w:r>
      <w:r>
        <w:rPr>
          <w:b/>
          <w:rtl/>
          <w:cs/>
          <w:lang w:val="ar_AE" w:bidi="ar_AE"/>
        </w:rPr>
        <w:t>الضمير</w:t>
      </w:r>
      <w:r>
        <w:rPr>
          <w:rtl/>
          <w:cs/>
          <w:lang w:val="ar_AE" w:bidi="ar_AE"/>
        </w:rPr>
        <w:t xml:space="preserve"> يجعل الشخص يشعر بالرضا عندما يفعل ما هو صحيح. كذلك فإن الضمير يجعل الشخص يشعر بالخزي أو الذنب إذا ارتكب خطأً ما. والشخص الذي له ضمير طاهر لا يشعر بالذنب أو الخزي، بل يشعر بالرضا لأنه يعلم أنه فعل الشيء الصحيح. استخدم بولس هذا المصطلح في بداية هذه الرسالة إلى تيموثاوس. استخدموا نفس المصطلح للإشارة إلى الضمير الطاهر كما استخدمتموه في ذلك المقطع.</w:t>
      </w:r>
    </w:p>
    <w:p>
      <w:pPr>
        <w:bidi/>
      </w:pPr>
      <w:r>
        <w:rPr>
          <w:rtl/>
          <w:cs/>
          <w:lang w:val="ar_AE" w:bidi="ar_AE"/>
        </w:rPr>
      </w:r>
      <w:r>
        <w:rPr>
          <w:rtl/>
          <w:cs/>
          <w:lang w:val="ar_AE" w:bidi="ar_AE"/>
        </w:rPr>
        <w:t xml:space="preserve">وفي الجزء التالي من هذا المقطع، يمكن أن تشير الكلمة التي يستخدمها بولس للإشارة إلى </w:t>
      </w:r>
      <w:r>
        <w:rPr>
          <w:b/>
          <w:rtl/>
          <w:cs/>
          <w:lang w:val="ar_AE" w:bidi="ar_AE"/>
        </w:rPr>
        <w:t>النساء</w:t>
      </w:r>
      <w:r>
        <w:rPr>
          <w:rtl/>
          <w:cs/>
          <w:lang w:val="ar_AE" w:bidi="ar_AE"/>
        </w:rPr>
        <w:t xml:space="preserve"> إما إلى أي امرأة أو إلى زوجة على وجه التحديد. ولا نعرف إن كان بولس يخاطب زوجات الشمامسة الذكور، أو إن كان يخاطب النساء اللواتي كُن شماسات. وعلى أي حال، فقد كان لبعض النساء أدوار مهمة في حياة الكنيسة، ويريد بولس أن يتحدَّث عن الصفات التي تحتاج هذه النساء إلى إظهارها أيضًا. لدى بعض اللغات طريقة طبيعية لترك هذا المصطلح غامضًا (عامًا). لكن في بعض اللغات، مثل الإنجليزية، يجب على الناس أن يختاروا كلمة معينة. فإذا كان هذا هو الحال في لغتكم، فمن الأفضل أن تختاروا كلمة "نساء".</w:t>
      </w:r>
    </w:p>
    <w:p>
      <w:pPr>
        <w:bidi/>
      </w:pPr>
      <w:r>
        <w:rPr>
          <w:rtl/>
          <w:cs/>
          <w:lang w:val="ar_AE" w:bidi="ar_AE"/>
        </w:rPr>
      </w:r>
      <w:r>
        <w:rPr>
          <w:rtl/>
          <w:cs/>
          <w:lang w:val="ar_AE" w:bidi="ar_AE"/>
        </w:rPr>
        <w:t>في الجزء الأخير من هذا المقطع، يطلب بولس من الشمامسة أن يتصرفوا بشكل مشابه للأساقفة في بعض النواحي. فكما يجب على الأسقف أن يكون رجلاً أو زوجًا لامرأة واحدة، وكما يجب على الأسقف أن يدبِّر أولاده و</w:t>
      </w:r>
      <w:r>
        <w:rPr>
          <w:b/>
          <w:rtl/>
          <w:cs/>
          <w:lang w:val="ar_AE" w:bidi="ar_AE"/>
        </w:rPr>
        <w:t xml:space="preserve">بيته </w:t>
      </w:r>
      <w:r>
        <w:rPr>
          <w:rtl/>
          <w:cs/>
          <w:lang w:val="ar_AE" w:bidi="ar_AE"/>
        </w:rPr>
        <w:t xml:space="preserve">بشكل جيد، كذلك يجب أن يكون الشماس. ترجموا هذه الأفكار بالطريقة نفسها التي استخدمتموها في المقطع السابق، واستخدموا نفس الكلمة أو العبارة التي استخدمتموها في المقاطع السابقة للإشارة إلى "أهل البيت". وتذكَّروا أن كلمة </w:t>
      </w:r>
      <w:r>
        <w:rPr>
          <w:rtl/>
          <w:cs/>
          <w:lang w:val="ar_AE" w:bidi="ar_AE"/>
        </w:rPr>
        <w:t>بيت (أهل البيت)</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عندما يتحدث بولس عن </w:t>
      </w:r>
      <w:r>
        <w:rPr>
          <w:b/>
          <w:rtl/>
          <w:cs/>
          <w:lang w:val="ar_AE" w:bidi="ar_AE"/>
        </w:rPr>
        <w:t>الإيمان</w:t>
      </w:r>
      <w:r>
        <w:rPr>
          <w:rtl/>
          <w:cs/>
          <w:lang w:val="ar_AE" w:bidi="ar_AE"/>
        </w:rPr>
        <w:t xml:space="preserve"> الذي في المسيح يسوع، استخدموا نفس الكلمة أو العبارة التي استخدمتموها في المقاطع السابقة للإشارة إلى الإيمان. انظروا كلمة </w:t>
      </w:r>
      <w:r>
        <w:rPr>
          <w:rtl/>
          <w:cs/>
          <w:lang w:val="ar_AE" w:bidi="ar_AE"/>
        </w:rPr>
        <w:t>إيمان</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 xml:space="preserve">وأخيرًا، لاحظوا كيف يقول بولس إن إيمان هؤلاء الناس هو في </w:t>
      </w:r>
      <w:r>
        <w:rPr>
          <w:b/>
          <w:rtl/>
          <w:cs/>
          <w:lang w:val="ar_AE" w:bidi="ar_AE"/>
        </w:rPr>
        <w:t>المسيح</w:t>
      </w:r>
      <w:r>
        <w:rPr>
          <w:rtl/>
          <w:cs/>
          <w:lang w:val="ar_AE" w:bidi="ar_AE"/>
        </w:rPr>
        <w:t xml:space="preserve"> يسوع. استخدموا الكلمة نفسها التي استخدمتموها في المقاطع السابقة للإشارة إلى المسيح. انظروا كلمة </w:t>
      </w:r>
      <w:r>
        <w:rPr>
          <w:rtl/>
          <w:cs/>
          <w:lang w:val="ar_AE" w:bidi="ar_AE"/>
        </w:rPr>
        <w:t>المسيح</w:t>
      </w:r>
      <w:r>
        <w:rPr>
          <w:rtl/>
          <w:cs/>
          <w:lang w:val="ar_AE" w:bidi="ar_AE"/>
        </w:rPr>
        <w:t xml:space="preserve"> في قاموس الكلمات الرئيسية لمزيد من المعلومات.</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تيموثاوس الأولى 3: 8 -13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الأولى 3:14–16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تيموثاوس الأولى 3: 14 -16 واحفظوه في قلوبكم.</w:t>
      </w:r>
    </w:p>
    <w:p>
      <w:pPr>
        <w:bidi/>
      </w:pPr>
      <w:r>
        <w:rPr>
          <w:rtl/>
          <w:cs/>
          <w:lang w:val="ar_AE" w:bidi="ar_AE"/>
        </w:rPr>
      </w:r>
      <w:r>
        <w:rPr>
          <w:rtl/>
          <w:cs/>
          <w:lang w:val="ar_AE" w:bidi="ar_AE"/>
        </w:rPr>
        <w:t>استمعوا إلى نسخة صوتية من تيموثاوس الأولى 3: 14- 16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p>
    <w:p>
      <w:pPr>
        <w:bidi/>
      </w:pPr>
      <w:r>
        <w:rPr>
          <w:rtl/>
          <w:cs/>
          <w:lang w:val="ar_AE" w:bidi="ar_AE"/>
        </w:rPr>
      </w:r>
      <w:r>
        <w:rPr>
          <w:b/>
          <w:rtl/>
          <w:cs/>
          <w:lang w:val="ar_AE" w:bidi="ar_AE"/>
        </w:rPr>
        <w:t>هنا نهاية التسجيل.</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تيموثاوس الأولى 3: 14 - 16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هذا الوقت من التاريخ، كانت الكنيسة في العالم تنمو بسرعة، لذلك كانت الكنائس بحاجة إلى تعليمات واضحة عن القيادة. وفي وقت سابق من الرسالة، أعطى بولس تعليمات لتيموثاوس كيف يتعامل مع المعلِّمين الكذبة. ثم شرح بولس كيف يجب أن يتصرف الأساقفة والشمامسة في الكنيسة. أوضح بولس هذه الأمور في رسالة إلى تيموثاوس لأن بولس قد لا يتمكن من زيارة تيموثاوس لفترة من الوقت، وأراد بولس أن يعرف المؤمنون في كنيسة أفسس كيف يجب أن يتصرفوا.</w:t>
      </w:r>
    </w:p>
    <w:p>
      <w:pPr>
        <w:bidi/>
      </w:pPr>
      <w:r>
        <w:rPr>
          <w:rtl/>
          <w:cs/>
          <w:lang w:val="ar_AE" w:bidi="ar_AE"/>
        </w:rPr>
      </w:r>
      <w:r>
        <w:rPr>
          <w:rtl/>
          <w:cs/>
          <w:lang w:val="ar_AE" w:bidi="ar_AE"/>
        </w:rPr>
        <w:t>ويستخدم بولس لغة خاصة ليساعدنا على فهم كيف يعمل المؤمنون معًا في الكنيسة. أولًا، يقول بولس إن المؤمنين في الكنيسة هم مثل أهل البيت. والمسيحيون هم أبناء الله، ويرتبط المسيحيون ببعضهم البعض كإخوة وأخوات. وعلى هذا النحو، فإن المسيحيين هم مثل أطفال وعائلة يعيشون ويعملون معًا في بيت واحد. لكن هذا البيت مميز لأنه بيت الله الحي. والله الحيّ قوي ويعيش بين المسيحيين. والله الحي يغير الطريقة التي يعيش بها المسيحيون. ويذكِّر بولس هؤلاء المؤمنين بأن إلههم يختلف عن الآلهة الزائفة الضعيفة التي يعبدها أهل أفسس.</w:t>
      </w:r>
    </w:p>
    <w:p>
      <w:pPr>
        <w:bidi/>
      </w:pPr>
      <w:r>
        <w:rPr>
          <w:rtl/>
          <w:cs/>
          <w:lang w:val="ar_AE" w:bidi="ar_AE"/>
        </w:rPr>
      </w:r>
      <w:r>
        <w:rPr>
          <w:rtl/>
          <w:cs/>
          <w:lang w:val="ar_AE" w:bidi="ar_AE"/>
        </w:rPr>
        <w:t>يصف بولس تعليم يسوع الحقيقي بأنه بناء. ومثل العمود والأساس الذي يدعم المبنى، فإن مجتمع المؤمنين، أو الكنيسة، يدعم ويقوِّي تعليم يسوع الحقيقي. تستخدم العديد من الثقافات الأعمدة والأساسات لجعل مبانيها قوية. وكانت مدينة أفسس تحتوي على مبانِِ ضخمة تحتاج إلى دعم حتى لا تسقط. لذلك صنع البناؤون أعمدة أو قوائم لربط الأرضية بالسقف. كما صنع البناؤون أساسًا ليربط المبنى بالأرض ليقف المبنى قويًا ولا يسقط.</w:t>
      </w:r>
    </w:p>
    <w:p>
      <w:pPr>
        <w:bidi/>
      </w:pPr>
      <w:r>
        <w:rPr>
          <w:rtl/>
          <w:cs/>
          <w:lang w:val="ar_AE" w:bidi="ar_AE"/>
        </w:rPr>
      </w:r>
      <w:r>
        <w:rPr>
          <w:rtl/>
          <w:cs/>
          <w:lang w:val="ar_AE" w:bidi="ar_AE"/>
        </w:rPr>
        <w:t xml:space="preserve">توقّفوا هنا وانظروا إلى صورة </w:t>
      </w:r>
      <w:r>
        <w:rPr>
          <w:b/>
          <w:rtl/>
          <w:cs/>
          <w:lang w:val="ar_AE" w:bidi="ar_AE"/>
        </w:rPr>
        <w:t>أعمدة وأساس هيكل</w:t>
      </w:r>
      <w:r>
        <w:rPr>
          <w:rtl/>
          <w:cs/>
          <w:lang w:val="ar_AE" w:bidi="ar_AE"/>
        </w:rPr>
        <w:t>. ناقشوا معًا في المجموعة: كيف تجعلون مبانيكم قوية؟ أوقفوا سماع هذا التسجيل الصوتي هنا.</w:t>
      </w:r>
    </w:p>
    <w:p>
      <w:pPr>
        <w:bidi/>
      </w:pPr>
      <w:r>
        <w:rPr>
          <w:rtl/>
          <w:cs/>
          <w:lang w:val="ar_AE" w:bidi="ar_AE"/>
        </w:rPr>
      </w:r>
      <w:r>
        <w:rPr>
          <w:rtl/>
          <w:cs/>
          <w:lang w:val="ar_AE" w:bidi="ar_AE"/>
        </w:rPr>
        <w:t>توقّفوا هنا وناقشوا هذا السؤال معًا: يتحدَّث بولس عن كيف ينبغي للكنيسة أن تتصرَّف كبيت الله. وكيف يُغيِّر كونكم جزءًا من بيت الله الطريقة التي يتصرف بها المؤمنون مع بعضهم البعض؟ أوقفوا سماع هذا التسجيل الصوتي هنا.</w:t>
      </w:r>
    </w:p>
    <w:p>
      <w:pPr>
        <w:bidi/>
      </w:pPr>
      <w:r>
        <w:rPr>
          <w:rtl/>
          <w:cs/>
          <w:lang w:val="ar_AE" w:bidi="ar_AE"/>
        </w:rPr>
      </w:r>
      <w:r>
        <w:rPr>
          <w:rtl/>
          <w:cs/>
          <w:lang w:val="ar_AE" w:bidi="ar_AE"/>
        </w:rPr>
        <w:t>يسكن الله الحي بين شعب الله في كنيسة الله. وهذا الحق هو ما يسمح للمؤمنين أن يكونوا الأساس القوي للكنيسة. والآن ينطلق بولس في تسبيح الله. ويُعلِن بولس عظمة "سرّ التقوى"، وهو السر الذي أعلنه الله لنا عن كيف يمكننا أن نحيا حياة ترضي الله. قد تتذكرون من سفر أعمال الرسل أن أهل أفسس كانوا يحبون إلهتهم الكاذبة أرطاميس بل وأطلقوا عليها اسم أرطاميس "العظيمة". ويقارن بولس بين الطريقة التي اعتقد بها أهل أفسس أن إلهتهم الزائفة عظيمة، والطريقة التي كان بها يسوع، الله الحي، عظيمًا حقًا. ويستخدم بولس لحنًا، أو ترنيمة، كان يعرفها الجميع ليُعلِّم هذه الحقيقة المهمة عن يسوع.</w:t>
      </w:r>
    </w:p>
    <w:p>
      <w:pPr>
        <w:bidi/>
      </w:pPr>
      <w:r>
        <w:rPr>
          <w:rtl/>
          <w:cs/>
          <w:lang w:val="ar_AE" w:bidi="ar_AE"/>
        </w:rPr>
      </w:r>
      <w:r>
        <w:rPr>
          <w:rtl/>
          <w:cs/>
          <w:lang w:val="ar_AE" w:bidi="ar_AE"/>
        </w:rPr>
        <w:t>توقّفوا هنا وناقشوا هذا السؤال كمجموعة: تقوم العديد من الكنائس والثقافات بترديد الترانيم معًا كمجتمع من أجل تعلُّم الحقائق المهمة جيدًا. صفوا وقتًا غنيتم فيه معًا مع مجموعة. وما نوع الأشياء التي غنيتم عنها؟ أوقفوا سماع هذا التسجيل الصوتي هنا.</w:t>
      </w:r>
    </w:p>
    <w:p>
      <w:pPr>
        <w:bidi/>
      </w:pPr>
      <w:r>
        <w:rPr>
          <w:rtl/>
          <w:cs/>
          <w:lang w:val="ar_AE" w:bidi="ar_AE"/>
        </w:rPr>
      </w:r>
      <w:r>
        <w:rPr>
          <w:rtl/>
          <w:cs/>
          <w:lang w:val="ar_AE" w:bidi="ar_AE"/>
        </w:rPr>
        <w:t>وتدور الأغنية حول كيف رأى الناس يسوع في الجسد. وبعبارة أخرى، صار يسوع إنسانًا. وتستمر الترنيمة في تعليم كيف برّر الروح يسوع، أو أظهر أن يسوع كان على حق. ربما اعتقد المسيحيون الأوائل أن روح الله أظهر أن يسوع كان على حق عندما تعمد يسوع، أو عندما أقام الله يسوع من بين الأموات. وفي كل الأحوال، كان روح الله يُظهر للجميع أن يسوع هو من قال إنه هو، وأنه كان بريئًا من أي خطأ.</w:t>
      </w:r>
    </w:p>
    <w:p>
      <w:pPr>
        <w:bidi/>
      </w:pPr>
      <w:r>
        <w:rPr>
          <w:rtl/>
          <w:cs/>
          <w:lang w:val="ar_AE" w:bidi="ar_AE"/>
        </w:rPr>
      </w:r>
      <w:r>
        <w:rPr>
          <w:rtl/>
          <w:cs/>
          <w:lang w:val="ar_AE" w:bidi="ar_AE"/>
        </w:rPr>
        <w:t>توقّفوا هنا وناقشوا هذا السؤال كمجموعة: في العديد من الثقافات في جميع أنحاء العالم، يُعلن القضاة أن شخصًا ما بريء. كيف يُعلن القضاة أن شخصًا ما بريء في ثقافتكم؟ احكوا قصة عن شخص اتُهِمَ زورًا لكن القاضي أعلن براءته. أوقفوا سماع هذا التسجيل الصوتي هنا.</w:t>
      </w:r>
    </w:p>
    <w:p>
      <w:pPr>
        <w:bidi/>
      </w:pPr>
      <w:r>
        <w:rPr>
          <w:rtl/>
          <w:cs/>
          <w:lang w:val="ar_AE" w:bidi="ar_AE"/>
        </w:rPr>
      </w:r>
      <w:r>
        <w:rPr>
          <w:rtl/>
          <w:cs/>
          <w:lang w:val="ar_AE" w:bidi="ar_AE"/>
        </w:rPr>
        <w:t>كان من المهم أن تشهد حتى الكائنات السماوية أحداثًا في حياة يسوع. وحتى الملائكة كانوا شهودًا على هوية يسوع. والملائكة هم كائنات فائقة للطبيعة خلقها الله لتعبده. ربما أظهر يسوع نفسه للملائكة في عدة نقاط في حياته، لكن هذه الترنيمة لا تخبرنا متى حدث ذلك.</w:t>
      </w:r>
    </w:p>
    <w:p>
      <w:pPr>
        <w:bidi/>
      </w:pPr>
      <w:r>
        <w:rPr>
          <w:rtl/>
          <w:cs/>
          <w:lang w:val="ar_AE" w:bidi="ar_AE"/>
        </w:rPr>
      </w:r>
      <w:r>
        <w:rPr>
          <w:rtl/>
          <w:cs/>
          <w:lang w:val="ar_AE" w:bidi="ar_AE"/>
        </w:rPr>
        <w:t>توقّفوا هنا وناقشوا هذا السؤال كمجموعة: من يحتاج أن يشهد الأخبار السارة؟ عندما يثبت شخص ما أن شخصًا آخر بريء من ارتكاب أي أخطاء، فمن يحتاج إلى سماع هذه المعلومات؟ أوقفوا سماع هذا التسجيل الصوتي هنا.</w:t>
      </w:r>
    </w:p>
    <w:p>
      <w:pPr>
        <w:bidi/>
      </w:pPr>
      <w:r>
        <w:rPr>
          <w:rtl/>
          <w:cs/>
          <w:lang w:val="ar_AE" w:bidi="ar_AE"/>
        </w:rPr>
      </w:r>
      <w:r>
        <w:rPr>
          <w:rtl/>
          <w:cs/>
          <w:lang w:val="ar_AE" w:bidi="ar_AE"/>
        </w:rPr>
        <w:t>وأخيرًا، تتحدث الترنيمة عن إرسالية الكنيسة في العالم. يعلِن التلاميذ عن يسوع بين الأمم، أو بين المجموعات البشرية المختلفة في جميع أنحاء العالم. ولقد آمن الناس في العالم بيسوع. وتُسلط الترنيمة الضوء على ما يحدث عندما تُعلن الكنيسة عن يسوع للأمم، إذ يؤمن الناس في كل أنحاء العالم بيسوع! وتنتهي الترنيمة بأن يسوع "رُفِعَ في المجد"، وهو ما يصف كيف أصعد الله يسوع إلى السماء. كان هذا شيئًا مذهلًا!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تيموثاوس الأولى 3: 14 - 16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على المجموعة أن تُحدِّد الأدوار والشخصيات ومواقع الأحداث في هذا المقطع. ثم تقوم المجموعة بتصوُّر هذا المقطع.</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يقول بولس لتيموثاوس إنه يكتب له ليعرف المؤمنون كيف يتصرفون في بيت الله.</w:t>
      </w:r>
    </w:p>
    <w:p>
      <w:pPr>
        <w:bidi/>
      </w:pPr>
      <w:r>
        <w:rPr>
          <w:rtl/>
          <w:cs/>
          <w:lang w:val="ar_AE" w:bidi="ar_AE"/>
        </w:rPr>
      </w:r>
      <w:r>
        <w:rPr>
          <w:b/>
          <w:rtl/>
          <w:cs/>
          <w:lang w:val="ar_AE" w:bidi="ar_AE"/>
        </w:rPr>
        <w:t>في الجزء الثاني:</w:t>
      </w:r>
      <w:r>
        <w:rPr>
          <w:rtl/>
          <w:cs/>
          <w:lang w:val="ar_AE" w:bidi="ar_AE"/>
        </w:rPr>
        <w:t xml:space="preserve"> تصف ترنيمة يسوع المسيح بأنه سِرّ التقوى.</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 بصفته الكاتب</w:t>
      </w:r>
    </w:p>
    <w:p>
      <w:pPr>
        <w:pStyle w:val="ListBullet"/>
        <w:bidi/>
        <w:spacing w:line="240" w:lineRule="auto"/>
        <w:ind w:left="720"/>
      </w:pPr>
      <w:r>
        <w:rPr>
          <w:rtl/>
          <w:cs/>
          <w:lang w:val="ar_AE" w:bidi="ar_AE"/>
        </w:rPr>
      </w:r>
      <w:r>
        <w:rPr>
          <w:rtl/>
          <w:cs/>
          <w:lang w:val="ar_AE" w:bidi="ar_AE"/>
        </w:rPr>
        <w:t>تيموثاوس، بصفته المستلم لهذه الرسالة</w:t>
      </w:r>
    </w:p>
    <w:p>
      <w:pPr>
        <w:pStyle w:val="ListBullet"/>
        <w:bidi/>
        <w:spacing w:line="240" w:lineRule="auto"/>
        <w:ind w:left="720"/>
      </w:pPr>
      <w:r>
        <w:rPr>
          <w:rtl/>
          <w:cs/>
          <w:lang w:val="ar_AE" w:bidi="ar_AE"/>
        </w:rPr>
      </w:r>
      <w:r>
        <w:rPr>
          <w:rtl/>
          <w:cs/>
          <w:lang w:val="ar_AE" w:bidi="ar_AE"/>
        </w:rPr>
        <w:t>الكنيسة في أفسس</w:t>
      </w:r>
    </w:p>
    <w:p>
      <w:pPr>
        <w:bidi/>
      </w:pPr>
      <w:r>
        <w:rPr>
          <w:rtl/>
          <w:cs/>
          <w:lang w:val="ar_AE" w:bidi="ar_AE"/>
        </w:rPr>
      </w:r>
      <w:r>
        <w:rPr>
          <w:rtl/>
          <w:cs/>
          <w:lang w:val="ar_AE" w:bidi="ar_AE"/>
        </w:rPr>
        <w:t>والشخصيات الواردة في الترنيمة هي:</w:t>
      </w:r>
    </w:p>
    <w:p>
      <w:pPr>
        <w:pStyle w:val="ListBullet"/>
        <w:bidi/>
        <w:spacing w:line="240" w:lineRule="auto"/>
        <w:ind w:left="720"/>
      </w:pPr>
      <w:r>
        <w:rPr>
          <w:rtl/>
          <w:cs/>
          <w:lang w:val="ar_AE" w:bidi="ar_AE"/>
        </w:rPr>
      </w:r>
      <w:r>
        <w:rPr>
          <w:rtl/>
          <w:cs/>
          <w:lang w:val="ar_AE" w:bidi="ar_AE"/>
        </w:rPr>
        <w:t>يسوع المسيح، كموضوع كل جزء من الترنيمة</w:t>
      </w:r>
    </w:p>
    <w:p>
      <w:pPr>
        <w:pStyle w:val="ListBullet"/>
        <w:bidi/>
        <w:spacing w:line="240" w:lineRule="auto"/>
        <w:ind w:left="720"/>
      </w:pPr>
      <w:r>
        <w:rPr>
          <w:rtl/>
          <w:cs/>
          <w:lang w:val="ar_AE" w:bidi="ar_AE"/>
        </w:rPr>
      </w:r>
      <w:r>
        <w:rPr>
          <w:rtl/>
          <w:cs/>
          <w:lang w:val="ar_AE" w:bidi="ar_AE"/>
        </w:rPr>
        <w:t>الملائكة الذين رأوا يسوع</w:t>
      </w:r>
    </w:p>
    <w:p>
      <w:pPr>
        <w:pStyle w:val="ListBullet"/>
        <w:bidi/>
        <w:spacing w:line="240" w:lineRule="auto"/>
        <w:ind w:left="720"/>
      </w:pPr>
      <w:r>
        <w:rPr>
          <w:rtl/>
          <w:cs/>
          <w:lang w:val="ar_AE" w:bidi="ar_AE"/>
        </w:rPr>
      </w:r>
      <w:r>
        <w:rPr>
          <w:rtl/>
          <w:cs/>
          <w:lang w:val="ar_AE" w:bidi="ar_AE"/>
        </w:rPr>
        <w:t>أمم، أو شعوب، العالم</w:t>
      </w:r>
    </w:p>
    <w:p>
      <w:pPr>
        <w:pStyle w:val="ListBullet"/>
        <w:bidi/>
        <w:spacing w:line="240" w:lineRule="auto"/>
        <w:ind w:left="720"/>
      </w:pPr>
      <w:r>
        <w:rPr>
          <w:rtl/>
          <w:cs/>
          <w:lang w:val="ar_AE" w:bidi="ar_AE"/>
        </w:rPr>
      </w:r>
      <w:r>
        <w:rPr>
          <w:rtl/>
          <w:cs/>
          <w:lang w:val="ar_AE" w:bidi="ar_AE"/>
        </w:rPr>
        <w:t>الروح القدس الذي برّر يسوع</w:t>
      </w:r>
    </w:p>
    <w:p>
      <w:pPr>
        <w:pStyle w:val="ListBullet"/>
        <w:bidi/>
        <w:spacing w:line="240" w:lineRule="auto"/>
        <w:ind w:left="720"/>
      </w:pPr>
      <w:r>
        <w:rPr>
          <w:rtl/>
          <w:cs/>
          <w:lang w:val="ar_AE" w:bidi="ar_AE"/>
        </w:rPr>
      </w:r>
      <w:r>
        <w:rPr>
          <w:rtl/>
          <w:cs/>
          <w:lang w:val="ar_AE" w:bidi="ar_AE"/>
        </w:rPr>
        <w:t>الله الذي أخذ يسوع في المجد</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الجزء الأول، انتبهوا إلى الطريقة التي يوضِّح بها بولس السبب الذي دفعه إلى كتابة الرسالة إلى تيموثاوس – وهو أن المسيحيين سيعرفون كيف يتصرفون في بيت الله.</w:t>
      </w:r>
    </w:p>
    <w:p>
      <w:pPr>
        <w:bidi/>
      </w:pPr>
      <w:r>
        <w:rPr>
          <w:rtl/>
          <w:cs/>
          <w:lang w:val="ar_AE" w:bidi="ar_AE"/>
        </w:rPr>
      </w:r>
      <w:r>
        <w:rPr>
          <w:rtl/>
          <w:cs/>
          <w:lang w:val="ar_AE" w:bidi="ar_AE"/>
        </w:rPr>
        <w:t>تذكّروا كيف يشبِّه بولس الكنيسة ببيت الله. كذلك يُشَبِّه بولس الكنيسة أيضًا بعمود وأساس (قاعدة) يُثبَّت حق التعاليم عن يسوع.</w:t>
      </w:r>
    </w:p>
    <w:p>
      <w:pPr>
        <w:bidi/>
      </w:pPr>
      <w:r>
        <w:rPr>
          <w:rtl/>
          <w:cs/>
          <w:lang w:val="ar_AE" w:bidi="ar_AE"/>
        </w:rPr>
      </w:r>
      <w:r>
        <w:rPr>
          <w:rtl/>
          <w:cs/>
          <w:lang w:val="ar_AE" w:bidi="ar_AE"/>
        </w:rPr>
        <w:t>توقّفوا هنا وناقشوا كيف ستقارنون أعضاء الكنيسة بأجزاء من بناء. في ثقافتكم، ما أجزاء المبنى التي تساعد على الوقوف قويًا؟ وكيف سيؤثر ذلك على كيفية ترجمة هذا الجزء من الرسالة؟ أوقفوا سماع هذا التسجيل الصوتي هنا.</w:t>
      </w:r>
    </w:p>
    <w:p>
      <w:pPr>
        <w:bidi/>
      </w:pPr>
      <w:r>
        <w:rPr>
          <w:rtl/>
          <w:cs/>
          <w:lang w:val="ar_AE" w:bidi="ar_AE"/>
        </w:rPr>
      </w:r>
      <w:r>
        <w:rPr>
          <w:rtl/>
          <w:cs/>
          <w:lang w:val="ar_AE" w:bidi="ar_AE"/>
        </w:rPr>
        <w:t>انتبهوا إلى كيف يُقدِّم بولس الترنيمة في الجزء الثاني من هذا المقطع. ويدعو بولس الجميع إلى الاعتراف بأن سِرّ التقوى هو سِرّ عظيم. بمعنى آخر، تشرح الترنيمة سِرّ التقوى من خلال ما فعله يسوع. السِرّ (اللغز) هو السِرّ الذي أعلنه الله لنا عندما شرح لنا الغرض من حياة يسوع وموته وقيامته. وتشير التقوى إلى الطريقة التي يتصرف بها المؤمنون والحق الذي يعرفه المؤمنون عن يسوع.</w:t>
      </w:r>
    </w:p>
    <w:p>
      <w:pPr>
        <w:bidi/>
      </w:pPr>
      <w:r>
        <w:rPr>
          <w:rtl/>
          <w:cs/>
          <w:lang w:val="ar_AE" w:bidi="ar_AE"/>
        </w:rPr>
      </w:r>
      <w:r>
        <w:rPr>
          <w:rtl/>
          <w:cs/>
          <w:lang w:val="ar_AE" w:bidi="ar_AE"/>
        </w:rPr>
        <w:t>توقفوا هنا وناقشوا هذا السؤال كمجموعة: إحدى طرق ترجمة مقدمة هذه الترنيمة هي: "يمكننا أن نؤكد أن "التعاليم التي أعلنها الله حق تمامًا". ناقشوا كيف ستترجمون دعوة الناس لفهم سِرّ التقوى والاعتراف به. أوقفوا سماع هذا التسجيل الصوتي هنا.</w:t>
      </w:r>
    </w:p>
    <w:p>
      <w:pPr>
        <w:bidi/>
      </w:pPr>
      <w:r>
        <w:rPr>
          <w:rtl/>
          <w:cs/>
          <w:lang w:val="ar_AE" w:bidi="ar_AE"/>
        </w:rPr>
      </w:r>
      <w:r>
        <w:rPr>
          <w:rtl/>
          <w:cs/>
          <w:lang w:val="ar_AE" w:bidi="ar_AE"/>
        </w:rPr>
        <w:t>تذكّروا أن بولس يدعو تيموثاوس وكافة الكنيسة في أفسس أن تعترف وتوافق على الترنيمة.</w:t>
      </w:r>
    </w:p>
    <w:p>
      <w:pPr>
        <w:bidi/>
      </w:pPr>
      <w:r>
        <w:rPr>
          <w:rtl/>
          <w:cs/>
          <w:lang w:val="ar_AE" w:bidi="ar_AE"/>
        </w:rPr>
      </w:r>
      <w:r>
        <w:rPr>
          <w:rtl/>
          <w:cs/>
          <w:lang w:val="ar_AE" w:bidi="ar_AE"/>
        </w:rPr>
        <w:t>مع أن الترنيمة لا تذكر اسم يسوع، إلا أننا نعلم أن يسوع هو الذي ظهر "في الجسد"، أو كإنسان. فالترنيمة تتحدث عن يسوع.</w:t>
      </w:r>
    </w:p>
    <w:p>
      <w:pPr>
        <w:bidi/>
      </w:pPr>
      <w:r>
        <w:rPr>
          <w:rtl/>
          <w:cs/>
          <w:lang w:val="ar_AE" w:bidi="ar_AE"/>
        </w:rPr>
      </w:r>
      <w:r>
        <w:rPr>
          <w:rtl/>
          <w:cs/>
          <w:lang w:val="ar_AE" w:bidi="ar_AE"/>
        </w:rPr>
        <w:t>تذكّروا أن يسوع هو إله كامل وإنسان كامل معًا. وعندما تتحدث الترنيمة عن كيف أظهر يسوع نفسه في الجسد، فإنها تؤكِّد أن يسوع هو إنسان كامل. ويستخدم كاتب الترنيمة كلمة "جسد"، أو الجزء المادي من جسد الإنسان، ليُظهر أن يسوع كان له جسد مثل الإنسان تمامًا.</w:t>
      </w:r>
    </w:p>
    <w:p>
      <w:pPr>
        <w:bidi/>
      </w:pPr>
      <w:r>
        <w:rPr>
          <w:rtl/>
          <w:cs/>
          <w:lang w:val="ar_AE" w:bidi="ar_AE"/>
        </w:rPr>
      </w:r>
      <w:r>
        <w:rPr>
          <w:rtl/>
          <w:cs/>
          <w:lang w:val="ar_AE" w:bidi="ar_AE"/>
        </w:rPr>
        <w:t>تذكّروا أن الروح هنا يشير إلى الروح القدس، لذلك كونوا واضحين أن الترجمة لا تشير إلى أي روح آخر غير روح الله. انتبهوا أيضًا إلى كيف برّر الروح القدس يسوع أو أظهر أنه كان بريئًا.</w:t>
      </w:r>
    </w:p>
    <w:p>
      <w:pPr>
        <w:bidi/>
      </w:pPr>
      <w:r>
        <w:rPr>
          <w:rtl/>
          <w:cs/>
          <w:lang w:val="ar_AE" w:bidi="ar_AE"/>
        </w:rPr>
      </w:r>
      <w:r>
        <w:rPr>
          <w:rtl/>
          <w:cs/>
          <w:lang w:val="ar_AE" w:bidi="ar_AE"/>
        </w:rPr>
        <w:t>تذكّروا أن الملائكة كائنات فائقة للطبيعة وأن هدفها هو عبادة الله.</w:t>
      </w:r>
    </w:p>
    <w:p>
      <w:pPr>
        <w:bidi/>
      </w:pPr>
      <w:r>
        <w:rPr>
          <w:rtl/>
          <w:cs/>
          <w:lang w:val="ar_AE" w:bidi="ar_AE"/>
        </w:rPr>
      </w:r>
      <w:r>
        <w:rPr>
          <w:rtl/>
          <w:cs/>
          <w:lang w:val="ar_AE" w:bidi="ar_AE"/>
        </w:rPr>
        <w:t>وتذكّروا أن تركيز الترنيمة ينتقل إلى المؤمنين الذين ينادون ويعلنون عن يسوع. وعندما يفهم المؤمنون لغز الله أو سِرّ الله، يكرز المؤمنون بيسوع إلى أمم أخرى، أو لمجموعات بشرية أخرى. ونتيجة لذلك، يؤمن الناس في جميع أنحاء العالم بيسوع.</w:t>
      </w:r>
    </w:p>
    <w:p>
      <w:pPr>
        <w:bidi/>
      </w:pPr>
      <w:r>
        <w:rPr>
          <w:rtl/>
          <w:cs/>
          <w:lang w:val="ar_AE" w:bidi="ar_AE"/>
        </w:rPr>
      </w:r>
      <w:r>
        <w:rPr>
          <w:rtl/>
          <w:cs/>
          <w:lang w:val="ar_AE" w:bidi="ar_AE"/>
        </w:rPr>
        <w:t>تذكّروا أن الترنيمة تُسبح يسوع في نهاية الترنيمة. ولقد رفع الله يسوع في المجد أو في الجلال والقدرة مثل الملك.</w:t>
      </w:r>
    </w:p>
    <w:p>
      <w:pPr>
        <w:bidi/>
      </w:pPr>
      <w:r>
        <w:rPr>
          <w:rtl/>
          <w:cs/>
          <w:lang w:val="ar_AE" w:bidi="ar_AE"/>
        </w:rPr>
      </w:r>
      <w:r>
        <w:rPr>
          <w:rtl/>
          <w:cs/>
          <w:lang w:val="ar_AE" w:bidi="ar_AE"/>
        </w:rPr>
        <w:t>توقّفوا هنا وناقشوا هذا السؤال معًا: لا تذكر الترنيمة اسم يسوع، لكن في بعض الأحيان قد تتطلب اللغة أن تجعل ترجمتكم من يسوع الفاعل لكل عمل. ناقشوا ما إذا كنتم بحاجة إلى ذِكْر اسم يسوع في ترجمتكم لهذه الترنيمة. أوقفوا سماع هذا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فكروا في استخدام أشياء أو أشخاص لتمثيل المؤمنين في الكنيسة. بينما يعلِّم بولس كيف يجب أن يعيش المؤمنون، أظهروا كيف يكون المؤمنون مثل أسرة (أهل بيت) من الناس الذين يعيشون ويعملون معًا. ثم أظهروا كيف يكون المؤمنون مثل الأساس (القاعدة) والأعمدة التي تجعل المبنى قويًا. كيف تُظهرون المباني القوية في ثقافتكم؟ ثم أظهروا كيف يشاهد المؤمنون قصة يسوع وهو يصير رجلًا، وكيف يعلن الروح القدس أن يسوع بريء من كل خطأ أو خطية. أظهروا كيف يكرز المؤمنون بيسوع للجميع في العالم، وكيف يؤمن الناس في جميع أنحاء العالم! ثم أظهروا كيف رفع الله يسوع في الجلال والقوة، كملك.</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تيموثاوس الأولى 3: 14 - 16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 بصفته الكاتب</w:t>
      </w:r>
    </w:p>
    <w:p>
      <w:pPr>
        <w:pStyle w:val="ListBullet"/>
        <w:bidi/>
        <w:spacing w:line="240" w:lineRule="auto"/>
        <w:ind w:left="720"/>
      </w:pPr>
      <w:r>
        <w:rPr>
          <w:rtl/>
          <w:cs/>
          <w:lang w:val="ar_AE" w:bidi="ar_AE"/>
        </w:rPr>
      </w:r>
      <w:r>
        <w:rPr>
          <w:rtl/>
          <w:cs/>
          <w:lang w:val="ar_AE" w:bidi="ar_AE"/>
        </w:rPr>
        <w:t>تيموثاوس، بصفته المستلم لهذه الرسالة</w:t>
      </w:r>
    </w:p>
    <w:p>
      <w:pPr>
        <w:pStyle w:val="ListBullet"/>
        <w:bidi/>
        <w:spacing w:line="240" w:lineRule="auto"/>
        <w:ind w:left="720"/>
      </w:pPr>
      <w:r>
        <w:rPr>
          <w:rtl/>
          <w:cs/>
          <w:lang w:val="ar_AE" w:bidi="ar_AE"/>
        </w:rPr>
      </w:r>
      <w:r>
        <w:rPr>
          <w:rtl/>
          <w:cs/>
          <w:lang w:val="ar_AE" w:bidi="ar_AE"/>
        </w:rPr>
        <w:t>الكنيسة في أفسس</w:t>
      </w:r>
    </w:p>
    <w:p>
      <w:pPr>
        <w:bidi/>
      </w:pPr>
      <w:r>
        <w:rPr>
          <w:rtl/>
          <w:cs/>
          <w:lang w:val="ar_AE" w:bidi="ar_AE"/>
        </w:rPr>
      </w:r>
      <w:r>
        <w:rPr>
          <w:rtl/>
          <w:cs/>
          <w:lang w:val="ar_AE" w:bidi="ar_AE"/>
        </w:rPr>
        <w:t>والشخصيات الواردة في الترنيمة هي:</w:t>
      </w:r>
    </w:p>
    <w:p>
      <w:pPr>
        <w:pStyle w:val="ListBullet"/>
        <w:bidi/>
        <w:spacing w:line="240" w:lineRule="auto"/>
        <w:ind w:left="720"/>
      </w:pPr>
      <w:r>
        <w:rPr>
          <w:rtl/>
          <w:cs/>
          <w:lang w:val="ar_AE" w:bidi="ar_AE"/>
        </w:rPr>
      </w:r>
      <w:r>
        <w:rPr>
          <w:rtl/>
          <w:cs/>
          <w:lang w:val="ar_AE" w:bidi="ar_AE"/>
        </w:rPr>
        <w:t>يسوع المسيح، كموضوع كل جزء من الترنيمة</w:t>
      </w:r>
    </w:p>
    <w:p>
      <w:pPr>
        <w:pStyle w:val="ListBullet"/>
        <w:bidi/>
        <w:spacing w:line="240" w:lineRule="auto"/>
        <w:ind w:left="720"/>
      </w:pPr>
      <w:r>
        <w:rPr>
          <w:rtl/>
          <w:cs/>
          <w:lang w:val="ar_AE" w:bidi="ar_AE"/>
        </w:rPr>
      </w:r>
      <w:r>
        <w:rPr>
          <w:rtl/>
          <w:cs/>
          <w:lang w:val="ar_AE" w:bidi="ar_AE"/>
        </w:rPr>
        <w:t>الملائكة الذين رأوا يسوع</w:t>
      </w:r>
    </w:p>
    <w:p>
      <w:pPr>
        <w:pStyle w:val="ListBullet"/>
        <w:bidi/>
        <w:spacing w:line="240" w:lineRule="auto"/>
        <w:ind w:left="720"/>
      </w:pPr>
      <w:r>
        <w:rPr>
          <w:rtl/>
          <w:cs/>
          <w:lang w:val="ar_AE" w:bidi="ar_AE"/>
        </w:rPr>
      </w:r>
      <w:r>
        <w:rPr>
          <w:rtl/>
          <w:cs/>
          <w:lang w:val="ar_AE" w:bidi="ar_AE"/>
        </w:rPr>
        <w:t>أمم أو شعوب العالم</w:t>
      </w:r>
    </w:p>
    <w:p>
      <w:pPr>
        <w:pStyle w:val="ListBullet"/>
        <w:bidi/>
        <w:spacing w:line="240" w:lineRule="auto"/>
        <w:ind w:left="720"/>
      </w:pPr>
      <w:r>
        <w:rPr>
          <w:rtl/>
          <w:cs/>
          <w:lang w:val="ar_AE" w:bidi="ar_AE"/>
        </w:rPr>
      </w:r>
      <w:r>
        <w:rPr>
          <w:rtl/>
          <w:cs/>
          <w:lang w:val="ar_AE" w:bidi="ar_AE"/>
        </w:rPr>
        <w:t>الروح القدس الذي برّر يسوع</w:t>
      </w:r>
    </w:p>
    <w:p>
      <w:pPr>
        <w:pStyle w:val="ListBullet"/>
        <w:bidi/>
        <w:spacing w:line="240" w:lineRule="auto"/>
        <w:ind w:left="720"/>
      </w:pPr>
      <w:r>
        <w:rPr>
          <w:rtl/>
          <w:cs/>
          <w:lang w:val="ar_AE" w:bidi="ar_AE"/>
        </w:rPr>
      </w:r>
      <w:r>
        <w:rPr>
          <w:rtl/>
          <w:cs/>
          <w:lang w:val="ar_AE" w:bidi="ar_AE"/>
        </w:rPr>
        <w:t>الله الذي رفع يسوع في المجد</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يكتب بولس رسالة إلى تيموثاوس. ويتحدث بولس عن رغبته في رؤية تيموثاوس شخصيًا قريبًا، لكنه يريد أن يكتب رسالة بها تعليمات حتى يعرف المؤمنون كيف يتصرفون كأعضاء في بيت الله.</w:t>
      </w:r>
    </w:p>
    <w:p>
      <w:pPr>
        <w:bidi/>
      </w:pPr>
      <w:r>
        <w:rPr>
          <w:rtl/>
          <w:cs/>
          <w:lang w:val="ar_AE" w:bidi="ar_AE"/>
        </w:rPr>
      </w:r>
      <w:r>
        <w:rPr>
          <w:rtl/>
          <w:cs/>
          <w:lang w:val="ar_AE" w:bidi="ar_AE"/>
        </w:rPr>
        <w:t>أوقفوا التمثيل. اسألوا الشخص الذي يؤدي دور بولس: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أحب تيموثاوس، وأشعر كأنني مُرشِد له؛ أو</w:t>
      </w:r>
    </w:p>
    <w:p>
      <w:pPr>
        <w:pStyle w:val="ListBullet"/>
        <w:bidi/>
        <w:spacing w:line="240" w:lineRule="auto"/>
        <w:ind w:left="720"/>
      </w:pPr>
      <w:r>
        <w:rPr>
          <w:rtl/>
          <w:cs/>
          <w:lang w:val="ar_AE" w:bidi="ar_AE"/>
        </w:rPr>
      </w:r>
      <w:r>
        <w:rPr>
          <w:rtl/>
          <w:cs/>
          <w:lang w:val="ar_AE" w:bidi="ar_AE"/>
        </w:rPr>
        <w:t>أنا أفكر في كيف سيساعد هذا كنيسة أفسس.</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الشخص الذي يؤدي دور بولس يصف بيت الله بأنه الكنيسة. ثم يتحدث الشخص الذي يؤدي دور بولس عن كيف أن كنيسة الله الحي هي عمود وأساس (قاعدة) للتعليم الحقيقي عن يسوع.</w:t>
      </w:r>
    </w:p>
    <w:p>
      <w:pPr>
        <w:bidi/>
      </w:pPr>
      <w:r>
        <w:rPr>
          <w:rtl/>
          <w:cs/>
          <w:lang w:val="ar_AE" w:bidi="ar_AE"/>
        </w:rPr>
      </w:r>
      <w:r>
        <w:rPr>
          <w:rtl/>
          <w:cs/>
          <w:lang w:val="ar_AE" w:bidi="ar_AE"/>
        </w:rPr>
        <w:t>أوقفوا التمثيل. اسألوا الشخص الذي يؤدي دور تيموثاوس: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أشعر أن الكنيسة أكثر أهمية مما كنت أتوقع، أو</w:t>
      </w:r>
    </w:p>
    <w:p>
      <w:pPr>
        <w:pStyle w:val="ListBullet"/>
        <w:bidi/>
        <w:spacing w:line="240" w:lineRule="auto"/>
        <w:ind w:left="720"/>
      </w:pPr>
      <w:r>
        <w:rPr>
          <w:rtl/>
          <w:cs/>
          <w:lang w:val="ar_AE" w:bidi="ar_AE"/>
        </w:rPr>
      </w:r>
      <w:r>
        <w:rPr>
          <w:rtl/>
          <w:cs/>
          <w:lang w:val="ar_AE" w:bidi="ar_AE"/>
        </w:rPr>
        <w:t>أنا سعيد جدًا لأن لدينا الله الحيّ القوي في بيتنا! أو</w:t>
      </w:r>
    </w:p>
    <w:p>
      <w:pPr>
        <w:pStyle w:val="ListBullet"/>
        <w:bidi/>
        <w:spacing w:line="240" w:lineRule="auto"/>
        <w:ind w:left="720"/>
      </w:pPr>
      <w:r>
        <w:rPr>
          <w:rtl/>
          <w:cs/>
          <w:lang w:val="ar_AE" w:bidi="ar_AE"/>
        </w:rPr>
      </w:r>
      <w:r>
        <w:rPr>
          <w:rtl/>
          <w:cs/>
          <w:lang w:val="ar_AE" w:bidi="ar_AE"/>
        </w:rPr>
        <w:t>أفكر في مسؤوليتي عن مشاركة الحق عن يسوع.</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ويشرح بولس أنه يسرِد ترنيمة تمثل اعترافًا يتفق عليه المؤمنون. وتُعبّر هذه الترنيمة عن عظمة سرّ التقوى، وهو السِرّ الذي أعلنه الله عن يسوع. تبدأ الترنيمة عندما يُعلن يسوع المسيح عن نفسه كرجل. ثم يُبرر الروح القدس يسوع أو يُظهر أنه بريء. وترى الملائكة يسوع.</w:t>
      </w:r>
    </w:p>
    <w:p>
      <w:pPr>
        <w:bidi/>
      </w:pPr>
      <w:r>
        <w:rPr>
          <w:rtl/>
          <w:cs/>
          <w:lang w:val="ar_AE" w:bidi="ar_AE"/>
        </w:rPr>
      </w:r>
      <w:r>
        <w:rPr>
          <w:rtl/>
          <w:cs/>
          <w:lang w:val="ar_AE" w:bidi="ar_AE"/>
        </w:rPr>
        <w:t>أوقفوا التمثيل. اسألوا الأشخاص الذين يؤدون دور الملائكة: "بماذا تشعرون أو تفكرون؟" قد يجيب الناس بعبارات مثل:</w:t>
      </w:r>
    </w:p>
    <w:p>
      <w:pPr>
        <w:pStyle w:val="ListBullet"/>
        <w:bidi/>
        <w:spacing w:line="240" w:lineRule="auto"/>
        <w:ind w:left="720"/>
      </w:pPr>
      <w:r>
        <w:rPr>
          <w:rtl/>
          <w:cs/>
          <w:lang w:val="ar_AE" w:bidi="ar_AE"/>
        </w:rPr>
      </w:r>
      <w:r>
        <w:rPr>
          <w:rtl/>
          <w:cs/>
          <w:lang w:val="ar_AE" w:bidi="ar_AE"/>
        </w:rPr>
        <w:t>أشعر أن ما انتظرناه دائمًا قد حدث أخيرًا؛ أو</w:t>
      </w:r>
    </w:p>
    <w:p>
      <w:pPr>
        <w:pStyle w:val="ListBullet"/>
        <w:bidi/>
        <w:spacing w:line="240" w:lineRule="auto"/>
        <w:ind w:left="720"/>
      </w:pPr>
      <w:r>
        <w:rPr>
          <w:rtl/>
          <w:cs/>
          <w:lang w:val="ar_AE" w:bidi="ar_AE"/>
        </w:rPr>
      </w:r>
      <w:r>
        <w:rPr>
          <w:rtl/>
          <w:cs/>
          <w:lang w:val="ar_AE" w:bidi="ar_AE"/>
        </w:rPr>
        <w:t>أنا أفكر في حكمة الله العظيمة؛ أو</w:t>
      </w:r>
    </w:p>
    <w:p>
      <w:pPr>
        <w:pStyle w:val="ListBullet"/>
        <w:bidi/>
        <w:spacing w:line="240" w:lineRule="auto"/>
        <w:ind w:left="720"/>
      </w:pPr>
      <w:r>
        <w:rPr>
          <w:rtl/>
          <w:cs/>
          <w:lang w:val="ar_AE" w:bidi="ar_AE"/>
        </w:rPr>
      </w:r>
      <w:r>
        <w:rPr>
          <w:rtl/>
          <w:cs/>
          <w:lang w:val="ar_AE" w:bidi="ar_AE"/>
        </w:rPr>
        <w:t>أفكر في كيف أن هذه كانت الخطة منذ البداية.</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يبدأ المؤمنون في المناداة بالإنجيل لأمم العالم، ويضع الناس في جميع أرجاء العالم إيمانهم في يسوع المسيح. وتنتهي الترنيمة عندما يرفع الله يسوع في المجد، أي أن الله يأخذ يسوع ليكون مع الله.</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تيموثاوس الأولى 3: 14 - 16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يقول بولس إنه يكتب إلى تيموثاوس ليعرف الناس كيف يتصرفون في </w:t>
      </w:r>
      <w:r>
        <w:rPr>
          <w:b/>
          <w:rtl/>
          <w:cs/>
          <w:lang w:val="ar_AE" w:bidi="ar_AE"/>
        </w:rPr>
        <w:t>بيت</w:t>
      </w:r>
      <w:r>
        <w:rPr>
          <w:rtl/>
          <w:cs/>
          <w:lang w:val="ar_AE" w:bidi="ar_AE"/>
        </w:rPr>
        <w:t xml:space="preserve"> الله. ويقارن بولس </w:t>
      </w:r>
      <w:r>
        <w:rPr>
          <w:b/>
          <w:rtl/>
          <w:cs/>
          <w:lang w:val="ar_AE" w:bidi="ar_AE"/>
        </w:rPr>
        <w:t>الكنيسة</w:t>
      </w:r>
      <w:r>
        <w:rPr>
          <w:rtl/>
          <w:cs/>
          <w:lang w:val="ar_AE" w:bidi="ar_AE"/>
        </w:rPr>
        <w:t xml:space="preserve"> ببيت الله. يقترح بولس أن الله الحي يغير طريقة تعامل أعضاء الكنيسة مع بعضهم البعض. وتُدعى الكنيسة أيضًا عمود الحق وقاعدته. استخدموا نفس الكلمة أو العبارة التي استخدمتموها في المقاطع السابقة للإشارة إلى "أهل البيت" و"الكنيسة". ولمزيد من المعلومات عن أهل البيت والكنيسة، راجعوا قاموس الكلمات الرئيسية.</w:t>
      </w:r>
    </w:p>
    <w:p>
      <w:pPr>
        <w:bidi/>
      </w:pPr>
      <w:r>
        <w:rPr>
          <w:rtl/>
          <w:cs/>
          <w:lang w:val="ar_AE" w:bidi="ar_AE"/>
        </w:rPr>
      </w:r>
      <w:r>
        <w:rPr>
          <w:rtl/>
          <w:cs/>
          <w:lang w:val="ar_AE" w:bidi="ar_AE"/>
        </w:rPr>
        <w:t xml:space="preserve">ويعلن بولس أن </w:t>
      </w:r>
      <w:r>
        <w:rPr>
          <w:b/>
          <w:rtl/>
          <w:cs/>
          <w:lang w:val="ar_AE" w:bidi="ar_AE"/>
        </w:rPr>
        <w:t>سِرّ</w:t>
      </w:r>
      <w:r>
        <w:rPr>
          <w:rtl/>
          <w:cs/>
          <w:lang w:val="ar_AE" w:bidi="ar_AE"/>
        </w:rPr>
        <w:t xml:space="preserve"> </w:t>
      </w:r>
      <w:r>
        <w:rPr>
          <w:b/>
          <w:rtl/>
          <w:cs/>
          <w:lang w:val="ar_AE" w:bidi="ar_AE"/>
        </w:rPr>
        <w:t>التقوى</w:t>
      </w:r>
      <w:r>
        <w:rPr>
          <w:rtl/>
          <w:cs/>
          <w:lang w:val="ar_AE" w:bidi="ar_AE"/>
        </w:rPr>
        <w:t xml:space="preserve"> عظيم. والسِرّ أو اللغز هو سِرّ لم نكن نعرفه من قبل، لكن الله أظهر هذا السِرّ لنا عندما أرسل يسوع.</w:t>
      </w:r>
    </w:p>
    <w:p>
      <w:pPr>
        <w:bidi/>
      </w:pPr>
      <w:r>
        <w:rPr>
          <w:rtl/>
          <w:cs/>
          <w:lang w:val="ar_AE" w:bidi="ar_AE"/>
        </w:rPr>
      </w:r>
      <w:r>
        <w:rPr>
          <w:rtl/>
          <w:cs/>
          <w:lang w:val="ar_AE" w:bidi="ar_AE"/>
        </w:rPr>
        <w:t>توقّفوا هنا وناقشوا معًا الكلمة أو العبارة التي ستستخدمونها للتعبير عن السِرّ أو اللغز. وإذا كنتم قد ترجمتم هذه الكلمة في سِفر آخر من الكتاب المُقَدَّس، استخدموا نفس الكلمة هنا. أوقفوا سماع هذا التسجيل الصوتي هنا.</w:t>
      </w:r>
    </w:p>
    <w:p>
      <w:pPr>
        <w:bidi/>
      </w:pPr>
      <w:r>
        <w:rPr>
          <w:rtl/>
          <w:cs/>
          <w:lang w:val="ar_AE" w:bidi="ar_AE"/>
        </w:rPr>
      </w:r>
      <w:r>
        <w:rPr>
          <w:rtl/>
          <w:cs/>
          <w:lang w:val="ar_AE" w:bidi="ar_AE"/>
        </w:rPr>
        <w:t xml:space="preserve">التقوى هي عندما يكون الشخص </w:t>
      </w:r>
      <w:r>
        <w:rPr>
          <w:b/>
          <w:rtl/>
          <w:cs/>
          <w:lang w:val="ar_AE" w:bidi="ar_AE"/>
        </w:rPr>
        <w:t>تقيًا</w:t>
      </w:r>
      <w:r>
        <w:rPr>
          <w:rtl/>
          <w:cs/>
          <w:lang w:val="ar_AE" w:bidi="ar_AE"/>
        </w:rPr>
        <w:t>، أو عندما يعيش حياة تُرضي الله. استخدموا نفس الكلمة أو العبارة التي استخدمتموها في المقاطع السابقة للإشارة إلى التقوى أو التقي، وانظروا كلمة تقي في قاموس الكلمات الرئيسية لمزيد من المعلومات.</w:t>
      </w:r>
    </w:p>
    <w:p>
      <w:pPr>
        <w:bidi/>
      </w:pPr>
      <w:r>
        <w:rPr>
          <w:rtl/>
          <w:cs/>
          <w:lang w:val="ar_AE" w:bidi="ar_AE"/>
        </w:rPr>
      </w:r>
      <w:r>
        <w:rPr>
          <w:rtl/>
          <w:cs/>
          <w:lang w:val="ar_AE" w:bidi="ar_AE"/>
        </w:rPr>
        <w:t xml:space="preserve">وتصف الترنيمة، الأغنية، كيف برّر </w:t>
      </w:r>
      <w:r>
        <w:rPr>
          <w:b/>
          <w:rtl/>
          <w:cs/>
          <w:lang w:val="ar_AE" w:bidi="ar_AE"/>
        </w:rPr>
        <w:t>الروح</w:t>
      </w:r>
      <w:r>
        <w:rPr>
          <w:rtl/>
          <w:cs/>
          <w:lang w:val="ar_AE" w:bidi="ar_AE"/>
        </w:rPr>
        <w:t xml:space="preserve"> يسوع. ويستخدم بولس كلمة الروح هنا للإشارة إلى الروح القدس.</w:t>
      </w:r>
    </w:p>
    <w:p>
      <w:pPr>
        <w:bidi/>
      </w:pPr>
      <w:r>
        <w:rPr>
          <w:rtl/>
          <w:cs/>
          <w:lang w:val="ar_AE" w:bidi="ar_AE"/>
        </w:rPr>
      </w:r>
      <w:r>
        <w:rPr>
          <w:rtl/>
          <w:cs/>
          <w:lang w:val="ar_AE" w:bidi="ar_AE"/>
        </w:rPr>
        <w:t>توقّفوا هنا وناقشوا معًا الكلمة أو العبارة التي ستستخدمونها للتعبير عن "روح الله". ابحثوا في قاموس الكلمات الرئيسية عن كلمة الروح القدس للمزيد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وتصف الترنيمة أيضًا كيف تراءى يسوع </w:t>
      </w:r>
      <w:r>
        <w:rPr>
          <w:b/>
          <w:rtl/>
          <w:cs/>
          <w:lang w:val="ar_AE" w:bidi="ar_AE"/>
        </w:rPr>
        <w:t>لملائكة</w:t>
      </w:r>
      <w:r>
        <w:rPr>
          <w:rtl/>
          <w:cs/>
          <w:lang w:val="ar_AE" w:bidi="ar_AE"/>
        </w:rPr>
        <w:t>. والملائكة كائنات فائقة للطبيعة قد خلقها الله. وتُوصِّل الملائكة رسائل الله للناس، وهدف الملائكة هو عبادة الله.</w:t>
      </w:r>
    </w:p>
    <w:p>
      <w:pPr>
        <w:bidi/>
      </w:pPr>
      <w:r>
        <w:rPr>
          <w:rtl/>
          <w:cs/>
          <w:lang w:val="ar_AE" w:bidi="ar_AE"/>
        </w:rPr>
      </w:r>
      <w:r>
        <w:rPr>
          <w:rtl/>
          <w:cs/>
          <w:lang w:val="ar_AE" w:bidi="ar_AE"/>
        </w:rPr>
        <w:t>توقفوا هنا وناقشوا كمجموعة الكلمة أو العبارة الأنسب لترجمة كلمة ملائكة. ابحثوا في قاموس الكلمات الرئيسية عن كلمة الملائكة للمزيد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ينادي ويُعلن المؤمنون عن يسوع بين </w:t>
      </w:r>
      <w:r>
        <w:rPr>
          <w:b/>
          <w:rtl/>
          <w:cs/>
          <w:lang w:val="ar_AE" w:bidi="ar_AE"/>
        </w:rPr>
        <w:t>الأمم</w:t>
      </w:r>
      <w:r>
        <w:rPr>
          <w:rtl/>
          <w:cs/>
          <w:lang w:val="ar_AE" w:bidi="ar_AE"/>
        </w:rPr>
        <w:t xml:space="preserve"> أو </w:t>
      </w:r>
      <w:r>
        <w:rPr>
          <w:b/>
          <w:rtl/>
          <w:cs/>
          <w:lang w:val="ar_AE" w:bidi="ar_AE"/>
        </w:rPr>
        <w:t>الشعوب</w:t>
      </w:r>
      <w:r>
        <w:rPr>
          <w:rtl/>
          <w:cs/>
          <w:lang w:val="ar_AE" w:bidi="ar_AE"/>
        </w:rPr>
        <w:t xml:space="preserve">. ويمكن أن تعني الكلمة هنا </w:t>
      </w:r>
      <w:r>
        <w:rPr>
          <w:b/>
          <w:rtl/>
          <w:cs/>
          <w:lang w:val="ar_AE" w:bidi="ar_AE"/>
        </w:rPr>
        <w:t>الأمميون</w:t>
      </w:r>
      <w:r>
        <w:rPr>
          <w:rtl/>
          <w:cs/>
          <w:lang w:val="ar_AE" w:bidi="ar_AE"/>
        </w:rPr>
        <w:t xml:space="preserve"> أو غير اليهود، لكن الناس عادةً يفهمونها على أنها مجموعات بشرية مختلفة تتحدث لغات مختلفة. وستكون هذه الأمم جميعها أممية، لأنها لن تكون يهودية. يريد كاتب الترنيمة التأكيد على أن الجميع في كل مكان يسمعون عن يسوع.</w:t>
      </w:r>
    </w:p>
    <w:p>
      <w:pPr>
        <w:bidi/>
      </w:pPr>
      <w:r>
        <w:rPr>
          <w:rtl/>
          <w:cs/>
          <w:lang w:val="ar_AE" w:bidi="ar_AE"/>
        </w:rPr>
      </w:r>
      <w:r>
        <w:rPr>
          <w:rtl/>
          <w:cs/>
          <w:lang w:val="ar_AE" w:bidi="ar_AE"/>
        </w:rPr>
        <w:t>توقّفوا هنا وناقشوا معًا ما الكلمة أو العبارة التي ستستخدمونها للتعبير عن كلمة الأمم. انظروا مُصطلح "الأمميون" و"الأمم"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وكان العالم قد </w:t>
      </w:r>
      <w:r>
        <w:rPr>
          <w:b/>
          <w:rtl/>
          <w:cs/>
          <w:lang w:val="ar_AE" w:bidi="ar_AE"/>
        </w:rPr>
        <w:t>آمن</w:t>
      </w:r>
      <w:r>
        <w:rPr>
          <w:rtl/>
          <w:cs/>
          <w:lang w:val="ar_AE" w:bidi="ar_AE"/>
        </w:rPr>
        <w:t xml:space="preserve"> بيسوع، أي أنه وثق بيسوع.</w:t>
      </w:r>
    </w:p>
    <w:p>
      <w:pPr>
        <w:bidi/>
      </w:pPr>
      <w:r>
        <w:rPr>
          <w:rtl/>
          <w:cs/>
          <w:lang w:val="ar_AE" w:bidi="ar_AE"/>
        </w:rPr>
      </w:r>
      <w:r>
        <w:rPr>
          <w:rtl/>
          <w:cs/>
          <w:lang w:val="ar_AE" w:bidi="ar_AE"/>
        </w:rPr>
        <w:t>توقّفوا هنا وناقشوا معًا الكلمة أو العبارة التي ستستخدمونها للتعبير عن آمن. ابحثوا في قاموس الكلمات الرئيسية عن كلمة إيمان للمزيد من المعلومات. وإذا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ورفع الله يسوع في </w:t>
      </w:r>
      <w:r>
        <w:rPr>
          <w:b/>
          <w:rtl/>
          <w:cs/>
          <w:lang w:val="ar_AE" w:bidi="ar_AE"/>
        </w:rPr>
        <w:t>المجد</w:t>
      </w:r>
      <w:r>
        <w:rPr>
          <w:rtl/>
          <w:cs/>
          <w:lang w:val="ar_AE" w:bidi="ar_AE"/>
        </w:rPr>
        <w:t>. وقد مجَّد الله يسوع عندما صعد يسوع إلى الله. هنا يصف تعبير المجد كيف أظهر الله قوته العظيمة وجلاله. استخدموا نفس الكلمة أو العبارة التي استعملتموها سابقًا لترجمة كلمة "المجد"، لمزيدٍ من المعلومات عن كلمة "المجد"، انظروا قاموس الكلمات الرئيسية.</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p>
    <w:p>
      <w:pPr>
        <w:bidi/>
      </w:pPr>
      <w:r>
        <w:rPr>
          <w:rtl/>
          <w:cs/>
          <w:lang w:val="ar_AE" w:bidi="ar_AE"/>
        </w:rPr>
      </w:r>
      <w:r>
        <w:rPr>
          <w:b/>
          <w:rtl/>
          <w:cs/>
          <w:lang w:val="ar_AE" w:bidi="ar_AE"/>
        </w:rPr>
        <w:t>انتهى التسجيل.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الأولى 4:1–5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تيموثاوس الأولى 4: 1- 5 واحفظوه في قلوبكم.</w:t>
      </w:r>
    </w:p>
    <w:p>
      <w:pPr>
        <w:bidi/>
      </w:pPr>
      <w:r>
        <w:rPr>
          <w:rtl/>
          <w:cs/>
          <w:lang w:val="ar_AE" w:bidi="ar_AE"/>
        </w:rPr>
      </w:r>
      <w:r>
        <w:rPr>
          <w:rtl/>
          <w:cs/>
          <w:lang w:val="ar_AE" w:bidi="ar_AE"/>
        </w:rPr>
        <w:t>استمعوا إلى نسخة صوتية من تيموثاوس الأولى 4: 1- 5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p>
    <w:p>
      <w:pPr>
        <w:bidi/>
      </w:pPr>
      <w:r>
        <w:rPr>
          <w:rtl/>
          <w:cs/>
          <w:lang w:val="ar_AE" w:bidi="ar_AE"/>
        </w:rPr>
      </w:r>
      <w:r>
        <w:rPr>
          <w:b/>
          <w:rtl/>
          <w:cs/>
          <w:lang w:val="ar_AE" w:bidi="ar_AE"/>
        </w:rPr>
        <w:t>هنا نهاية التسجيل.</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تيموثاوس الأولى 4: 1 - 5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هذا القِسم من رسالته، يواصل بولس مناقشة كيف يجب أن تتعامل الكنيسة مع المُعَلِّمين الكذبة. ويربط ما ناقشه في الأجزاء السابقة من الرسالة بما سيستمر في تعليمه الآن لتيموثاوس. وما يقوله بولس ليس جديدًا على تيموثاوس. ففي بداية رسالته، كان بولس قد حَذَّرَ بالفعل تيموثاوس من أن أُناسًا في كنيسة أفسس كانوا ينشرون تعاليمًا خاطئة على النقيض من الحق الذي علَّمه بولس. وهؤلاء الناس يتكلمون بلطف ويقنعون كثيرًا من الناس كي يتبعوا ما يعلِّموه. والآن يريد بولس من تيموثاوس أن يوقف هؤلاء الناس.</w:t>
      </w:r>
    </w:p>
    <w:p>
      <w:pPr>
        <w:bidi/>
      </w:pPr>
      <w:r>
        <w:rPr>
          <w:rtl/>
          <w:cs/>
          <w:lang w:val="ar_AE" w:bidi="ar_AE"/>
        </w:rPr>
      </w:r>
      <w:r>
        <w:rPr>
          <w:rtl/>
          <w:cs/>
          <w:lang w:val="ar_AE" w:bidi="ar_AE"/>
        </w:rPr>
        <w:t>توقّفوا هنا وناقشوا كمجموعة: من هم المُعلِّمون في كنيستكم؟ وكيف يقرر الناس ما إذا كان ما يعلّمه المعلّمون صحيح أم خاطئ؟ أوقفوا سماع هذا التسجيل الصوتي هنا.</w:t>
      </w:r>
    </w:p>
    <w:p>
      <w:pPr>
        <w:bidi/>
      </w:pPr>
      <w:r>
        <w:rPr>
          <w:rtl/>
          <w:cs/>
          <w:lang w:val="ar_AE" w:bidi="ar_AE"/>
        </w:rPr>
      </w:r>
      <w:r>
        <w:rPr>
          <w:rtl/>
          <w:cs/>
          <w:lang w:val="ar_AE" w:bidi="ar_AE"/>
        </w:rPr>
        <w:t>وقبل ذلك بقليل، كان بولس قد تكلَّم عن السر الذي أعلنه الله لشعبه من خلال يسوع. ويقارن بولس الآن هذا مع تعاليم المُعَلِّمين الكذبة. ويخبر بولس تيموثاوس أن الروح يقول بوضوح إن تعاليم المُعَلِّمين الكذبة تأتي من الشياطين، أو أرواح تريد أن تخدع المؤمنين. ويقول بولس إن هؤلاء المُعَلِّمين منافقون وكذَّابون. وهؤلاء المُعَلِّمون لا يدركون حتى أنهم ينشرون تعاليم خاطئة.</w:t>
      </w:r>
    </w:p>
    <w:p>
      <w:pPr>
        <w:bidi/>
      </w:pPr>
      <w:r>
        <w:rPr>
          <w:rtl/>
          <w:cs/>
          <w:lang w:val="ar_AE" w:bidi="ar_AE"/>
        </w:rPr>
      </w:r>
      <w:r>
        <w:rPr>
          <w:rtl/>
          <w:cs/>
          <w:lang w:val="ar_AE" w:bidi="ar_AE"/>
        </w:rPr>
        <w:t>توقّفوا هنا وناقشوا معًا في المجموعة: ما التعاليم التي يعتبرها الناس تعاليمًا خاطئة في مجتمعكم؟ وماذا تسمُّون الأشخاص الذين يُعَلِّمون تعاليمًا خاطئة؟ هل يمكنكم أن تحكوا قصة عن اختلاف الناس مع معلّميهم وكيف كان رد فعل الناس والمعلِّمين على حد سواء؟ أوقفوا سماع هذا التسجيل الصوتي هنا.</w:t>
      </w:r>
    </w:p>
    <w:p>
      <w:pPr>
        <w:bidi/>
      </w:pPr>
      <w:r>
        <w:rPr>
          <w:rtl/>
          <w:cs/>
          <w:lang w:val="ar_AE" w:bidi="ar_AE"/>
        </w:rPr>
      </w:r>
      <w:r>
        <w:rPr>
          <w:rtl/>
          <w:cs/>
          <w:lang w:val="ar_AE" w:bidi="ar_AE"/>
        </w:rPr>
        <w:t>لا يسمح بعض المعلِّمين الكذبة للناس بالزواج، ويطلب هؤلاء المعلُّمون من الناس عدم تناول أطعمة معينة. ويواصل بولس توضيح أن الله هو الذي خلق هذه الأطعمة. ويشير بولس إلى أن المؤمنين يمكنهم أن يأكلوا هذه الأطعمة بِحُرّية، لأنه عندما يصلي المؤمنون ويشكرون الله، فإن كلمة الله، أو الله نفسه، تتكلم وتجعل الأطعمة مُقَدَّسة أو مقبولة لدى الله. في الواقع، كل ما يخلقه الله ليس جيدًا فحسب، بل ممتازًا وجميلًا أيضًا.</w:t>
      </w:r>
    </w:p>
    <w:p>
      <w:pPr>
        <w:bidi/>
      </w:pPr>
      <w:r>
        <w:rPr>
          <w:rtl/>
          <w:cs/>
          <w:lang w:val="ar_AE" w:bidi="ar_AE"/>
        </w:rPr>
      </w:r>
      <w:r>
        <w:rPr>
          <w:rtl/>
          <w:cs/>
          <w:lang w:val="ar_AE" w:bidi="ar_AE"/>
        </w:rPr>
        <w:t>توقّفوا هنا وناقشوا كمجموعة: ما الأطعمة التي لا يمكن للأشخاص في ثقافتكم أن يأكلوها بسبب القيود الدينية؟ في عائلتكم وثقافتكم، ما هي العادات التي لديك لشكر الله أو الآلهة على الطعام أو على أشياء أخرى؟</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تيموثاوس الأولى 4: 1 - 5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على المجموعة أن تُحدِّد الأدوار والشخصيات ومواقع الأحداث في هذا المقطع. ثم تقوم المجموعة بتصوُّر هذا المقطع.</w:t>
      </w:r>
    </w:p>
    <w:p>
      <w:pPr>
        <w:bidi/>
      </w:pPr>
      <w:r>
        <w:rPr>
          <w:rtl/>
          <w:cs/>
          <w:lang w:val="ar_AE" w:bidi="ar_AE"/>
        </w:rPr>
      </w:r>
      <w:r>
        <w:rPr>
          <w:rtl/>
          <w:cs/>
          <w:lang w:val="ar_AE" w:bidi="ar_AE"/>
        </w:rPr>
        <w:t>يتكوَّن هذا المقطع من ثلاثة أجزاء، ولكل جزء محور تركيزه الخاص به.</w:t>
      </w:r>
    </w:p>
    <w:p>
      <w:pPr>
        <w:bidi/>
      </w:pPr>
      <w:r>
        <w:rPr>
          <w:rtl/>
          <w:cs/>
          <w:lang w:val="ar_AE" w:bidi="ar_AE"/>
        </w:rPr>
      </w:r>
      <w:r>
        <w:rPr>
          <w:b/>
          <w:rtl/>
          <w:cs/>
          <w:lang w:val="ar_AE" w:bidi="ar_AE"/>
        </w:rPr>
        <w:t>في الجزء الأول:</w:t>
      </w:r>
      <w:r>
        <w:rPr>
          <w:rtl/>
          <w:cs/>
          <w:lang w:val="ar_AE" w:bidi="ar_AE"/>
        </w:rPr>
        <w:t xml:space="preserve"> يكون التركيز على الروح. وهنا يتحدَّث بولس عما يقوله الروح عن الوضع المستقبلي للكنيسة في أفسس.</w:t>
      </w:r>
    </w:p>
    <w:p>
      <w:pPr>
        <w:bidi/>
      </w:pPr>
      <w:r>
        <w:rPr>
          <w:rtl/>
          <w:cs/>
          <w:lang w:val="ar_AE" w:bidi="ar_AE"/>
        </w:rPr>
      </w:r>
      <w:r>
        <w:rPr>
          <w:b/>
          <w:rtl/>
          <w:cs/>
          <w:lang w:val="ar_AE" w:bidi="ar_AE"/>
        </w:rPr>
        <w:t>في الجزء الثاني:</w:t>
      </w:r>
      <w:r>
        <w:rPr>
          <w:rtl/>
          <w:cs/>
          <w:lang w:val="ar_AE" w:bidi="ar_AE"/>
        </w:rPr>
        <w:t xml:space="preserve"> يكون التركيز على المُعَلِّمين الكذبة. وهنا يصف بولس المُعَلِّمين الكذبة وتعاليمهم. ويوضح بولس أن هذه التعاليم هي من الأرواح الشريرة، ولا يدرك هؤلاء المُعَلِّمون حتى أن تعاليمهم خاطئة. ويدعو بولس هؤلاء المُعَلِّمين بالكذَّابين والمنافقين. وهؤلاء المعلِّمون يمنعون الناس من الزواج، ويأمرون الناس بعدم تناول أطعمة معينة.</w:t>
      </w:r>
    </w:p>
    <w:p>
      <w:pPr>
        <w:bidi/>
      </w:pPr>
      <w:r>
        <w:rPr>
          <w:rtl/>
          <w:cs/>
          <w:lang w:val="ar_AE" w:bidi="ar_AE"/>
        </w:rPr>
      </w:r>
      <w:r>
        <w:rPr>
          <w:b/>
          <w:rtl/>
          <w:cs/>
          <w:lang w:val="ar_AE" w:bidi="ar_AE"/>
        </w:rPr>
        <w:t>في الجزء الثالث:</w:t>
      </w:r>
      <w:r>
        <w:rPr>
          <w:rtl/>
          <w:cs/>
          <w:lang w:val="ar_AE" w:bidi="ar_AE"/>
        </w:rPr>
        <w:t xml:space="preserve"> ينصب التركيز على الأشياء الصالحة التي صنعها الله. ويكون تركيز بولس على إثبات أن المعلِّمين الكذبة مخطئون. وهو يقول إن الله خلق الطعام ولا يجب علينا أن نرفض أي طعام. وعندما يصلّي المؤمنون ويشكرون الله، يبارك الله الأطعمة ويجعلها مقبولة له.</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الروح</w:t>
      </w:r>
    </w:p>
    <w:p>
      <w:pPr>
        <w:pStyle w:val="ListBullet"/>
        <w:bidi/>
        <w:spacing w:line="240" w:lineRule="auto"/>
        <w:ind w:left="720"/>
      </w:pPr>
      <w:r>
        <w:rPr>
          <w:rtl/>
          <w:cs/>
          <w:lang w:val="ar_AE" w:bidi="ar_AE"/>
        </w:rPr>
      </w:r>
      <w:r>
        <w:rPr>
          <w:rtl/>
          <w:cs/>
          <w:lang w:val="ar_AE" w:bidi="ar_AE"/>
        </w:rPr>
        <w:t>المُعَلِّمون الكذبة</w:t>
      </w:r>
    </w:p>
    <w:p>
      <w:pPr>
        <w:pStyle w:val="ListBullet"/>
        <w:bidi/>
        <w:spacing w:line="240" w:lineRule="auto"/>
        <w:ind w:left="720"/>
      </w:pPr>
      <w:r>
        <w:rPr>
          <w:rtl/>
          <w:cs/>
          <w:lang w:val="ar_AE" w:bidi="ar_AE"/>
        </w:rPr>
      </w:r>
      <w:r>
        <w:rPr>
          <w:rtl/>
          <w:cs/>
          <w:lang w:val="ar_AE" w:bidi="ar_AE"/>
        </w:rPr>
        <w:t>المؤمنون</w:t>
      </w:r>
    </w:p>
    <w:p>
      <w:pPr>
        <w:bidi/>
      </w:pPr>
      <w:r>
        <w:rPr>
          <w:rtl/>
          <w:cs/>
          <w:lang w:val="ar_AE" w:bidi="ar_AE"/>
        </w:rPr>
      </w:r>
      <w:r>
        <w:rPr>
          <w:rtl/>
          <w:cs/>
          <w:lang w:val="ar_AE" w:bidi="ar_AE"/>
        </w:rPr>
        <w:t>كمجموعة، انتبهوا إلى الأجزاء التالية من سياق المقطع:</w:t>
      </w:r>
    </w:p>
    <w:p>
      <w:pPr>
        <w:bidi/>
      </w:pPr>
      <w:r>
        <w:rPr>
          <w:rtl/>
          <w:cs/>
          <w:lang w:val="ar_AE" w:bidi="ar_AE"/>
        </w:rPr>
      </w:r>
      <w:r>
        <w:rPr>
          <w:rtl/>
          <w:cs/>
          <w:lang w:val="ar_AE" w:bidi="ar_AE"/>
        </w:rPr>
        <w:t>من المهم أن تتذكّروا أن بولس كان يُوجِّه هذه الرسالة إلى تيموثاوس. ويخبر بولس تيموثاوس شيئًا مهمًا يقوله الله له. يقول روح الله، أو الله نفسه، إنه في الأزمنة الأخيرة سيرتد قومًا عن الإيمان أو يتوقفون عن اتِّبَاع يسوع. وغالبًا ما يستخدم كُتَّاب العهد الجديد عبارة "الأزمنة الأخيرة" للإشارة إلى الأيام الأخيرة على الأرض، أي الوقت بين قيامة يسوع من بين الأموات والوقت الذي يعود فيه ليؤسس ملكوته بالكامل. ولقد أدرك المسيحيون الأوائل أنهم عاشوا في تلك الأيام الأخيرة، تمامًا كما نعيش نحن في هذه "الأيام الأخيرة" نفسها. وربما كان بولس يعني ببساطة أنه في الأوقات التي عاشها أهل أفسس، سيتخلى الناس عن إيمانهم بيسوع. وعلى أي حال، يتضح من بقية هذا المقطع أن المُعَلِّمين الكذبة كانوا يُعَلِّمون بالفعل.</w:t>
      </w:r>
    </w:p>
    <w:p>
      <w:pPr>
        <w:bidi/>
      </w:pPr>
      <w:r>
        <w:rPr>
          <w:rtl/>
          <w:cs/>
          <w:lang w:val="ar_AE" w:bidi="ar_AE"/>
        </w:rPr>
      </w:r>
      <w:r>
        <w:rPr>
          <w:rtl/>
          <w:cs/>
          <w:lang w:val="ar_AE" w:bidi="ar_AE"/>
        </w:rPr>
        <w:t>توقّفوا هنا وناقشوا معًا في المجموعة: كيف ستبدأون في هذا المقطع التكلُّم عن ما يقول روح الله إنه سيحدث في "الأيام الأخيرة"؟ تأكدوا من أن بقية المقطع يوضح أن هؤلاء المُعَلِّمين كانوا يقومون بالفعل بتعليم هذا التعليم الكاذب الآن. أوقفوا سماع هذا التسجيل الصوتي هنا.</w:t>
      </w:r>
    </w:p>
    <w:p>
      <w:pPr>
        <w:bidi/>
      </w:pPr>
      <w:r>
        <w:rPr>
          <w:rtl/>
          <w:cs/>
          <w:lang w:val="ar_AE" w:bidi="ar_AE"/>
        </w:rPr>
      </w:r>
      <w:r>
        <w:rPr>
          <w:rtl/>
          <w:cs/>
          <w:lang w:val="ar_AE" w:bidi="ar_AE"/>
        </w:rPr>
        <w:t>من المهم أن نتذكّر أن المُعَلِّمين الكذبة الذين يذكرهم بولس هنا كانوا جزءًا من كنيسة أفسس. وكان هؤلاء المُعَلِّمون الكذبة مختلطين مع المؤمنين الحقيقيين في الكنيسة نفسها. لا يتردد بولس في استخدام كلمات قوية مثل "كاذبون ومنافقون"، لأن التعاليم التي يُعَلِّمها هؤلاء الناس كانت من الشياطين، لكن هؤلاء المُعَلِّمين يتظاهرون بأنهم صالحون. ومن المهم أن نتذكر أن "الأرواح المُضلَّة" و"الشياطين" تشير إلى نفس النوع من الكائنات الروحية الشريرة التي تتمرد على الله وتحاول أن تخدع البشر وتؤذيهم. ويقول بولس إن ضمائر هؤلاء المعلِّمين كانت "موسومة (مكويَّة بحديد ساخن)". فمثلما يمكن للحديد الساخن أن يلحق ضررًا بالغًا بشيء ما، تتأثر ضمائر هؤلاء المُعَلِّمين بحيث لا يعودوا يعرفون الفرق بين الصواب والخطأ. أحيانًا يستخدم الناس الحديد الساخن ليصنعوا علامة على شيء ما ليُظهِروا أنه ينتمي إليهم. وربما كان بولس يقصد أن الشيطان صنع علامة على هؤلاء المُعَلِّمين الكذبة، والآن أصبح هؤلاء المُعَلِّمون الكذبة ينتمون تمامًا إلى الشيطان. في أي حال، لم يعد هؤلاء المُعَلِّمون يفهمون أن ما يُعَلِّموه كان خاطئًا.</w:t>
      </w:r>
    </w:p>
    <w:p>
      <w:pPr>
        <w:bidi/>
      </w:pPr>
      <w:r>
        <w:rPr>
          <w:rtl/>
          <w:cs/>
          <w:lang w:val="ar_AE" w:bidi="ar_AE"/>
        </w:rPr>
      </w:r>
      <w:r>
        <w:rPr>
          <w:rtl/>
          <w:cs/>
          <w:lang w:val="ar_AE" w:bidi="ar_AE"/>
        </w:rPr>
        <w:t xml:space="preserve">توقّفوا هنا وناقشوا معًا كمجموعة: انظروا إلى صورة </w:t>
      </w:r>
      <w:r>
        <w:rPr>
          <w:b/>
          <w:rtl/>
          <w:cs/>
          <w:lang w:val="ar_AE" w:bidi="ar_AE"/>
        </w:rPr>
        <w:t>مكواة (أداة كَيّ)</w:t>
      </w:r>
      <w:r>
        <w:rPr>
          <w:rtl/>
          <w:cs/>
          <w:lang w:val="ar_AE" w:bidi="ar_AE"/>
        </w:rPr>
        <w:t xml:space="preserve"> من زمن بولس. وكيف يمكنكم التحدُّث عن شخص لا يدرك أن ما يعلِّمه خطأ؟ كيف ستتحدثون عن ضمائر المعلِّمين الموسومة بحديد ساخن؟ أوقفوا سماع هذا التسجيل الصوتي هنا.</w:t>
      </w:r>
    </w:p>
    <w:p>
      <w:pPr>
        <w:bidi/>
      </w:pPr>
      <w:r>
        <w:rPr>
          <w:rtl/>
          <w:cs/>
          <w:lang w:val="ar_AE" w:bidi="ar_AE"/>
        </w:rPr>
      </w:r>
      <w:r>
        <w:rPr>
          <w:rtl/>
          <w:cs/>
          <w:lang w:val="ar_AE" w:bidi="ar_AE"/>
        </w:rPr>
        <w:t>ومن المهم أن نعرف أن قيود الأطعمة كانت مشكلة شائعة في الكنيسة في تلك الأيام. ويثبت بولس لتيموثاوس أن هذه القوانين الخاصة بالأطعمة خاطئة وليس لها أي علاقة بالمؤمنين. ويوضح بولس لتيموثاوس أن كل ما خلقه الله صالح، وهذا يشمل الطعام أيضًا. وقبل الأكل، يجب على المؤمنين أن يصلُّوا ويشكروا الله. فالمؤمنون يعرفون الحق أن الله قد صنع كل شيء حسنًا. من المهم أن تتذكّروا أنه عندما يقول بولس إن شيئًا ما صالحًا، فإن هذا الشيء جيد جدًا – إنه ممتاز وجميل! وعندما يصلي المؤمنون ويشكرون الله، يجب ألا يترددوا في تناول كل ما هو موجود لأن الله يبارك الأطعمة ويجعلها مقبولة عند الله. ويقول بولس في هذا المقطع أن كلمة الله وصلوات المؤمنين تجعل الطعام مُقَدَّسًا أو مقبولًا. ويقول بولس إن الله يتكلَّم ويقول إن هذا صالح. وكأن الله يُبارك الطعام!</w:t>
      </w:r>
    </w:p>
    <w:p>
      <w:pPr>
        <w:bidi/>
      </w:pPr>
      <w:r>
        <w:rPr>
          <w:rtl/>
          <w:cs/>
          <w:lang w:val="ar_AE" w:bidi="ar_AE"/>
        </w:rPr>
      </w:r>
      <w:r>
        <w:rPr>
          <w:rtl/>
          <w:cs/>
          <w:lang w:val="ar_AE" w:bidi="ar_AE"/>
        </w:rPr>
        <w:t>توقّفوا هنا وناقشوا كمجموعة: كيف ستتحدثون عن أن كل ما خلقه الله صالح؟ أوقفوا سماع هذا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وأثناء قيامكم بذلك، فكّروا في محور التركيز في كل جزء من المقطع. احضروا أشياء أو أشخاصًا يمثِّلون كيف يكتب بولس الرسالة وكيف يسمعها تيموثاوس. ضعوا الأشياء التي تمثِّل محور كل جزء من المقطع بينهما. في محور التركيز الأول، مثّلوا كيف يتكلم الروح عن كيف سيرتد المؤمنون عن الله ويتبعون الأرواح المُضلَّة والشياطين. في محور التركيز الثاني، أظهروا كيف يتبع المعلِّمون الكذبة الأرواح المُضلّة بفرح ويظنون أنهم يفعلون أشياءً صالحة. وفي محور التركيز الثالث، أظهروا كيف يمنع المعلِّمون الكذبة الناس من الزواج وأكل أطعمة معينة. أظهروا كيف يصلّي المؤمنون ويشكرون الله وكيف يتزوجون ويأكلون الطعام. وأظهروا كيف يقول الله إن كل شيء صالح!</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تيموثاوس الأولى 4: 1 - 5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ويتألف هذا المقطع من ثلاثة أجزاء، ولكل جزء محور تركيزه الخاص به.</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الروح</w:t>
      </w:r>
    </w:p>
    <w:p>
      <w:pPr>
        <w:pStyle w:val="ListBullet"/>
        <w:bidi/>
        <w:spacing w:line="240" w:lineRule="auto"/>
        <w:ind w:left="720"/>
      </w:pPr>
      <w:r>
        <w:rPr>
          <w:rtl/>
          <w:cs/>
          <w:lang w:val="ar_AE" w:bidi="ar_AE"/>
        </w:rPr>
      </w:r>
      <w:r>
        <w:rPr>
          <w:rtl/>
          <w:cs/>
          <w:lang w:val="ar_AE" w:bidi="ar_AE"/>
        </w:rPr>
        <w:t>المُعَلِّمون الكذبة</w:t>
      </w:r>
    </w:p>
    <w:p>
      <w:pPr>
        <w:pStyle w:val="ListBullet"/>
        <w:bidi/>
        <w:spacing w:line="240" w:lineRule="auto"/>
        <w:ind w:left="720"/>
      </w:pPr>
      <w:r>
        <w:rPr>
          <w:rtl/>
          <w:cs/>
          <w:lang w:val="ar_AE" w:bidi="ar_AE"/>
        </w:rPr>
      </w:r>
      <w:r>
        <w:rPr>
          <w:rtl/>
          <w:cs/>
          <w:lang w:val="ar_AE" w:bidi="ar_AE"/>
        </w:rPr>
        <w:t>المؤمنون</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يستمر بولس في إخبار تيموثاوس: "يقول الروح بوضوح أنه في الأزمنة الأخيرة سيتخلى بعض الناس عن إيمانهم بيسوع، ويتبعون أرواحًا مُضلَّة وتعاليم شياطين".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روح الله: "بماذا تفكر أو تشعر؟" قد تسمعون 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"هؤلاء المُعَلِّمون كاذبون ومنافقون. ولقد وسمت الشياطين ضمائر هؤلاء المُعَلِّمين بحديد ساخن".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المُعلِّمون الكذبة: "ما الذي تفكر فيه أو تشعر به؟" قد تسمعون 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"هم يمنعون الناس عن الزواج ويأمرون الناس أن يمتنعوا عن أطعمة معينة".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المؤمنين في كنيسة أفسس: "ما الذي تفكر فيه أو تشعر به؟" قد تسمعون 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يقول بولس: "ولكن الله خلق الناس الذين يؤمنون به ويعرفون الحق، ليتناولوا كل طعام بالشكر. لأن كل ما خلقه الله صالح، ولا ينبغي للناس أن يرفضوا شيئًا إذا صلُّوا وشكروا الله على ذلك. فإن الله يجعله مُقَدَّسًا أو مقبولًا لدى الله."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المؤمنين في كنيسة أفسس: "ما الذي تفكر فيه أو تشعر به؟" قد تسمعون عبارات مثل: </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تيموثاوس الأولى 4: 1 - 5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يقول بولس إن </w:t>
      </w:r>
      <w:r>
        <w:rPr>
          <w:b/>
          <w:rtl/>
          <w:cs/>
          <w:lang w:val="ar_AE" w:bidi="ar_AE"/>
        </w:rPr>
        <w:t>الروح</w:t>
      </w:r>
      <w:r>
        <w:rPr>
          <w:rtl/>
          <w:cs/>
          <w:lang w:val="ar_AE" w:bidi="ar_AE"/>
        </w:rPr>
        <w:t xml:space="preserve"> يقول بوضوح إن بعض الناس سَيَرتَدّون عن الإيمان في "الأزمنة الأخيرة". والروح هو اسم آخر للروح القدس. استخدموا المصطلح ذاته الذي استخدمتموه في المقاطع السابقة للإشارة إلى الروح. وانظروا قاموس الكلمات الرئيسية لمزيد من المعلومات عن الروح القدس. </w:t>
      </w:r>
    </w:p>
    <w:p>
      <w:pPr>
        <w:bidi/>
      </w:pPr>
      <w:r>
        <w:rPr>
          <w:rtl/>
          <w:cs/>
          <w:lang w:val="ar_AE" w:bidi="ar_AE"/>
        </w:rPr>
      </w:r>
      <w:r>
        <w:rPr>
          <w:rtl/>
          <w:cs/>
          <w:lang w:val="ar_AE" w:bidi="ar_AE"/>
        </w:rPr>
        <w:t xml:space="preserve">ويقول بولس إن الناس سيَرتَدّون عن </w:t>
      </w:r>
      <w:r>
        <w:rPr>
          <w:b/>
          <w:rtl/>
          <w:cs/>
          <w:lang w:val="ar_AE" w:bidi="ar_AE"/>
        </w:rPr>
        <w:t>الإيمان</w:t>
      </w:r>
      <w:r>
        <w:rPr>
          <w:rtl/>
          <w:cs/>
          <w:lang w:val="ar_AE" w:bidi="ar_AE"/>
        </w:rPr>
        <w:t>، أو يبتعدون عنه. وهذا يعني أن الناس لن يعودوا يثقون بيسوع أو يتبعونه. استخدموا الكلمة ذاتها التي استخدمتموها في المقاطع السابقة للإشارة إلى الإيمان، وتذكّروا أن كلمة الإيمان موجودة في قاموس الكلمات الرئيسية.</w:t>
      </w:r>
    </w:p>
    <w:p>
      <w:pPr>
        <w:bidi/>
      </w:pPr>
      <w:r>
        <w:rPr>
          <w:rtl/>
          <w:cs/>
          <w:lang w:val="ar_AE" w:bidi="ar_AE"/>
        </w:rPr>
      </w:r>
      <w:r>
        <w:rPr>
          <w:rtl/>
          <w:cs/>
          <w:lang w:val="ar_AE" w:bidi="ar_AE"/>
        </w:rPr>
        <w:t xml:space="preserve">يقول بولس إن هؤلاء الناس سيتبعون </w:t>
      </w:r>
      <w:r>
        <w:rPr>
          <w:b/>
          <w:rtl/>
          <w:cs/>
          <w:lang w:val="ar_AE" w:bidi="ar_AE"/>
        </w:rPr>
        <w:t>أرواحًا</w:t>
      </w:r>
      <w:r>
        <w:rPr>
          <w:rtl/>
          <w:cs/>
          <w:lang w:val="ar_AE" w:bidi="ar_AE"/>
        </w:rPr>
        <w:t xml:space="preserve"> مُضلِّة و</w:t>
      </w:r>
      <w:r>
        <w:rPr>
          <w:b/>
          <w:rtl/>
          <w:cs/>
          <w:lang w:val="ar_AE" w:bidi="ar_AE"/>
        </w:rPr>
        <w:t>عقائد</w:t>
      </w:r>
      <w:r>
        <w:rPr>
          <w:rtl/>
          <w:cs/>
          <w:lang w:val="ar_AE" w:bidi="ar_AE"/>
        </w:rPr>
        <w:t xml:space="preserve"> أو تعاليم </w:t>
      </w:r>
      <w:r>
        <w:rPr>
          <w:b/>
          <w:rtl/>
          <w:cs/>
          <w:lang w:val="ar_AE" w:bidi="ar_AE"/>
        </w:rPr>
        <w:t>شياطين</w:t>
      </w:r>
      <w:r>
        <w:rPr>
          <w:rtl/>
          <w:cs/>
          <w:lang w:val="ar_AE" w:bidi="ar_AE"/>
        </w:rPr>
        <w:t>. وتشير كلمتَي الأرواح والشياطين إلى نفس الشيء. وهؤلاء هم كائنات شريرة فائقة للطبيعة هدفها خداع الناس وإبعادهم عن الله. استخدموا نفس الكلمة التي استخدمتموها في المقاطع السابقة للإشارة إلى العقائد، أو التعاليم. وابحثوا عن كلمة تعليم في قاموس الكلمات الرئيسية، إن لزم الأمر.</w:t>
      </w:r>
    </w:p>
    <w:p>
      <w:pPr>
        <w:bidi/>
      </w:pPr>
      <w:r>
        <w:rPr>
          <w:rtl/>
          <w:cs/>
          <w:lang w:val="ar_AE" w:bidi="ar_AE"/>
        </w:rPr>
      </w:r>
      <w:r>
        <w:rPr>
          <w:rtl/>
          <w:cs/>
          <w:lang w:val="ar_AE" w:bidi="ar_AE"/>
        </w:rPr>
        <w:t>توقّفوا هنا وناقشوا معًا كيف ستتحدثون عن الأرواح الشريرة التي تخدع الناس، أو الشياطين. انظروا تعبير شيطان وروح في قاموس الكلمات الرئيسية لمزيد من المعلومات. أوقفوا سماع هذا التسجيل الصوتي هنا.</w:t>
      </w:r>
    </w:p>
    <w:p>
      <w:pPr>
        <w:bidi/>
      </w:pPr>
      <w:r>
        <w:rPr>
          <w:rtl/>
          <w:cs/>
          <w:lang w:val="ar_AE" w:bidi="ar_AE"/>
        </w:rPr>
      </w:r>
      <w:r>
        <w:rPr>
          <w:rtl/>
          <w:cs/>
          <w:lang w:val="ar_AE" w:bidi="ar_AE"/>
        </w:rPr>
        <w:t xml:space="preserve">يقول بولس إن المُعَلّمين الكذبة </w:t>
      </w:r>
      <w:r>
        <w:rPr>
          <w:b/>
          <w:rtl/>
          <w:cs/>
          <w:lang w:val="ar_AE" w:bidi="ar_AE"/>
        </w:rPr>
        <w:t>منافقون (مراؤون)</w:t>
      </w:r>
      <w:r>
        <w:rPr>
          <w:rtl/>
          <w:cs/>
          <w:lang w:val="ar_AE" w:bidi="ar_AE"/>
        </w:rPr>
        <w:t xml:space="preserve"> وكذّابون، وأن </w:t>
      </w:r>
      <w:r>
        <w:rPr>
          <w:b/>
          <w:rtl/>
          <w:cs/>
          <w:lang w:val="ar_AE" w:bidi="ar_AE"/>
        </w:rPr>
        <w:t>ضمائرهم</w:t>
      </w:r>
      <w:r>
        <w:rPr>
          <w:rtl/>
          <w:cs/>
          <w:lang w:val="ar_AE" w:bidi="ar_AE"/>
        </w:rPr>
        <w:t xml:space="preserve"> قد فسدت. وهذا يعني أن هؤلاء الناس لم يعودوا يستطيعون تمييز الفرق بين الصواب والخطأ. استخدموا نفس الكلمة التي استخدمتموها في المقاطع السابقة للإشارة إلى الضمير، وانظروا كلمة الضمير في قاموس الكلمات الرئيسية لمزيد من المعلومات. يتظاهر المنافقون (المراؤون) بأنهم يفعلون أشياء صالحة، لكنها ليست صالحة حقًا.</w:t>
      </w:r>
    </w:p>
    <w:p>
      <w:pPr>
        <w:bidi/>
      </w:pPr>
      <w:r>
        <w:rPr>
          <w:rtl/>
          <w:cs/>
          <w:lang w:val="ar_AE" w:bidi="ar_AE"/>
        </w:rPr>
      </w:r>
      <w:r>
        <w:rPr>
          <w:rtl/>
          <w:cs/>
          <w:lang w:val="ar_AE" w:bidi="ar_AE"/>
        </w:rPr>
        <w:t>توقّفوا هنا وناقشوا معًا كمجموعة كيف ستترجمون فكرة أن هؤلاء المُعَلِّمين منافقون وكذابون. ولمزيد من المعلومات، انظروا تعبير رياء (نفاق) في قاموس الكلمات الرئيسية. أوقفوا سماع هذا التسجيل الصوتي هنا.</w:t>
      </w:r>
    </w:p>
    <w:p>
      <w:pPr>
        <w:bidi/>
      </w:pPr>
      <w:r>
        <w:rPr>
          <w:rtl/>
          <w:cs/>
          <w:lang w:val="ar_AE" w:bidi="ar_AE"/>
        </w:rPr>
      </w:r>
      <w:r>
        <w:rPr>
          <w:rtl/>
          <w:cs/>
          <w:lang w:val="ar_AE" w:bidi="ar_AE"/>
        </w:rPr>
        <w:t xml:space="preserve">ويقول بولس إن المؤمنين يمكنهم أن يأكلوا الأطعمة إن شكروا الله على ذلك، لأنهم </w:t>
      </w:r>
      <w:r>
        <w:rPr>
          <w:b/>
          <w:rtl/>
          <w:cs/>
          <w:lang w:val="ar_AE" w:bidi="ar_AE"/>
        </w:rPr>
        <w:t>يؤمنون</w:t>
      </w:r>
      <w:r>
        <w:rPr>
          <w:rtl/>
          <w:cs/>
          <w:lang w:val="ar_AE" w:bidi="ar_AE"/>
        </w:rPr>
        <w:t xml:space="preserve"> ويعرفون الحق. استخدموا نفس الكلمة التي استخدمتموها في المقاطع السابقة للتعبير عن كلمة يؤمن، وتذكّروا أن كلمة الإيمان موجودة في قاموس الكلمات الرئيسية.</w:t>
      </w:r>
    </w:p>
    <w:p>
      <w:pPr>
        <w:bidi/>
      </w:pPr>
      <w:r>
        <w:rPr>
          <w:rtl/>
          <w:cs/>
          <w:lang w:val="ar_AE" w:bidi="ar_AE"/>
        </w:rPr>
      </w:r>
      <w:r>
        <w:rPr>
          <w:rtl/>
          <w:cs/>
          <w:lang w:val="ar_AE" w:bidi="ar_AE"/>
        </w:rPr>
        <w:t xml:space="preserve">فعندما </w:t>
      </w:r>
      <w:r>
        <w:rPr>
          <w:b/>
          <w:rtl/>
          <w:cs/>
          <w:lang w:val="ar_AE" w:bidi="ar_AE"/>
        </w:rPr>
        <w:t>يصلِّي</w:t>
      </w:r>
      <w:r>
        <w:rPr>
          <w:rtl/>
          <w:cs/>
          <w:lang w:val="ar_AE" w:bidi="ar_AE"/>
        </w:rPr>
        <w:t xml:space="preserve"> شعب الله، وعندما يتكلم الله من خلال </w:t>
      </w:r>
      <w:r>
        <w:rPr>
          <w:b/>
          <w:rtl/>
          <w:cs/>
          <w:lang w:val="ar_AE" w:bidi="ar_AE"/>
        </w:rPr>
        <w:t>كلمته</w:t>
      </w:r>
      <w:r>
        <w:rPr>
          <w:rtl/>
          <w:cs/>
          <w:lang w:val="ar_AE" w:bidi="ar_AE"/>
        </w:rPr>
        <w:t xml:space="preserve">، </w:t>
      </w:r>
      <w:r>
        <w:rPr>
          <w:b/>
          <w:rtl/>
          <w:cs/>
          <w:lang w:val="ar_AE" w:bidi="ar_AE"/>
        </w:rPr>
        <w:t>يُقدِّس</w:t>
      </w:r>
      <w:r>
        <w:rPr>
          <w:rtl/>
          <w:cs/>
          <w:lang w:val="ar_AE" w:bidi="ar_AE"/>
        </w:rPr>
        <w:t xml:space="preserve"> الله الأشياء التي صنعها هو أو يطهرها. وعندما يجعل الله شيئًا مُقَدَّسًا، فهو يجعله مقبولًا لمقاصد الله. والطعام الذي خلقه الله جيد لذا يمكننا أن نأكل هذا الطعام! استخدموا نفس الكلمة التي استخدمتموها في المقاطع السابقة للتعبير عن "يصلِّي".</w:t>
      </w:r>
    </w:p>
    <w:p>
      <w:pPr>
        <w:bidi/>
      </w:pPr>
      <w:r>
        <w:rPr>
          <w:rtl/>
          <w:cs/>
          <w:lang w:val="ar_AE" w:bidi="ar_AE"/>
        </w:rPr>
      </w:r>
      <w:r>
        <w:rPr>
          <w:rtl/>
          <w:cs/>
          <w:lang w:val="ar_AE" w:bidi="ar_AE"/>
        </w:rPr>
        <w:t>توقّفوا هنا وناقشوا معًا كمجموعة كيف ستتحدثون عن الطريقة التي يتكلم بها الله من خلال كلمته وكيف يُقَدِّس الله الأشياء. ولمزيد من المعلومات عن "كلمة الله" ويُقَدِّس، راجعوا قاموس الكلمات الرئيسية. وإذا كنتم قد استخدمتم هذه الكلمات في أجزاء أخرى من الكتاب المُقَدَّس، فاستخدموا نفس الكلمات التي استخدمتموها هناك. أوقفوا سماع هذا التسجيل الصوتي هنا.</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p>
    <w:p>
      <w:pPr>
        <w:bidi/>
      </w:pPr>
      <w:r>
        <w:rPr>
          <w:rtl/>
          <w:cs/>
          <w:lang w:val="ar_AE" w:bidi="ar_AE"/>
        </w:rPr>
      </w:r>
      <w:r>
        <w:rPr>
          <w:b/>
          <w:rtl/>
          <w:cs/>
          <w:lang w:val="ar_AE" w:bidi="ar_AE"/>
        </w:rPr>
        <w:t>انتهى التسجيل.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الأولى 4:6–10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تيموثاوس الأولى 4: 6 -10 واحفظوه في قلوبكم.</w:t>
      </w:r>
    </w:p>
    <w:p>
      <w:pPr>
        <w:bidi/>
      </w:pPr>
      <w:r>
        <w:rPr>
          <w:rtl/>
          <w:cs/>
          <w:lang w:val="ar_AE" w:bidi="ar_AE"/>
        </w:rPr>
      </w:r>
      <w:r>
        <w:rPr>
          <w:rtl/>
          <w:cs/>
          <w:lang w:val="ar_AE" w:bidi="ar_AE"/>
        </w:rPr>
        <w:t>استمعوا إلى نسخة صوتية من تيموثاوس الأولى 4: 6 -10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p>
    <w:p>
      <w:pPr>
        <w:bidi/>
      </w:pPr>
      <w:r>
        <w:rPr>
          <w:rtl/>
          <w:cs/>
          <w:lang w:val="ar_AE" w:bidi="ar_AE"/>
        </w:rPr>
      </w:r>
      <w:r>
        <w:rPr>
          <w:b/>
          <w:rtl/>
          <w:cs/>
          <w:lang w:val="ar_AE" w:bidi="ar_AE"/>
        </w:rPr>
        <w:t>هنا نهاية التسجيل.</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تيموثاوس الأولى 4: 6 - 10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المقطع السابق، كان بولس يتحدث إلى تيموثاوس، ويخبره بكل ما كان عليه أن يفعله بشأن المشاكل في كنيسة تيموثاوس. وكنيسة تيموثاوس هي الكنيسة في أفسس حيث كان تيموثاوس يخدم. وكان بولس قد أرسل تيموثاوس إلى هناك ليخدم المؤمنين. ونعلم أنه كانت هناك مشاكل كثيرة في كنيسة تيموثاوس لأن هناك أشخاصًا كانوا يُعَلِّمون أشياء كاذبة. فقد كان هناك رجال ونساء في الكنيسة يعلِّمون أن أطعمة معينة سيئة للمسيحيين ليأكلوها. كذلك كانوا يُعلِّمون أن الزواج سيء. وكانوا يتجادلون مرارًا وتكرارًا – كانوا يتجادلون كثيرًا حتى أنه عندما يتحدث بولس عن ذلك، يقول بولس إن هذا كان كأنهم يتجادلون دون توقف. وقد روى هؤلاء الأشخاص أيضًا قصصًا كاذبة حول من كان على صلة بمن (الأنساب)، عائدين للوراء إلى سنوات عديدة مضت. ويقول بولس: "إن هذا كله حُمق. ولا يجلب أي شيء صالح. فهذا مجرد هراء".</w:t>
      </w:r>
    </w:p>
    <w:p>
      <w:pPr>
        <w:bidi/>
      </w:pPr>
      <w:r>
        <w:rPr>
          <w:rtl/>
          <w:cs/>
          <w:lang w:val="ar_AE" w:bidi="ar_AE"/>
        </w:rPr>
      </w:r>
      <w:r>
        <w:rPr>
          <w:rtl/>
          <w:cs/>
          <w:lang w:val="ar_AE" w:bidi="ar_AE"/>
        </w:rPr>
        <w:t>في المقطع الذي يسبق هذا، أخبر بولس تيموثاوس للتو ما يحتاجه تيموثاوس لتعليم الرجال والنساء المؤمنين في كنيسته. ويدعو بولس هؤلاء الرجال والنساء المؤمنين "إخوة وأخوات"، لأنهم كانوا مثل إخوة وأخوات في المسيح. ويقول بولس إن تيموثاوس يجب أن يُعلِّم المؤمنين في كنيسته – الإخوة والأخوات – أن الصلاة وأن كلمة الله هي التي تجعل الطعام صالحًا للمسيحي، وهي التي تجعل الزواج صالحًا للمسيحي. والآن في هذا المقطع يخبر بولس تيموثاوس أن هذا – تعليم الإخوة والأخوات هذه الكلمات الحقيقية عن الطعام والزواج – سيجعل تيموثاوس خادمًا صالحًا للمسيح يسوع. كما أنه سيجعل تيموثاوس قويًا ومُدَرَّبًا جيدًا في كل الأمور التي تخص يسوع والتي آمن بها المؤمنون، كما سيجعل تيموثاوس قويًا ومُدَرَّبًا جيدًا على التعليم الذي حصل عليه تيموثاوس من الآخرين. ويتحدث بولس عن هذا بطريقة تجعل المستمع يفكر في عملية تربية طفل. فعندما يربِّي شخص ما طفلًا، فإنه يجعله قويًا، ويدرِّبه ويعطيه كل ما يحتاجه.</w:t>
      </w:r>
    </w:p>
    <w:p>
      <w:pPr>
        <w:bidi/>
      </w:pPr>
      <w:r>
        <w:rPr>
          <w:rtl/>
          <w:cs/>
          <w:lang w:val="ar_AE" w:bidi="ar_AE"/>
        </w:rPr>
      </w:r>
      <w:r>
        <w:rPr>
          <w:rtl/>
          <w:cs/>
          <w:lang w:val="ar_AE" w:bidi="ar_AE"/>
        </w:rPr>
        <w:t>توقّفوا هنا وناقشوا معًا في المجموعة: ماذا عليكم أن تفعلوا لتربية طفل وجعله قويًا ومُدَرَّبًا تدريبًا جيدًا؟ أوقفوا سماع هذا التسجيل الصوتي هنا.</w:t>
      </w:r>
    </w:p>
    <w:p>
      <w:pPr>
        <w:bidi/>
      </w:pPr>
      <w:r>
        <w:rPr>
          <w:rtl/>
          <w:cs/>
          <w:lang w:val="ar_AE" w:bidi="ar_AE"/>
        </w:rPr>
      </w:r>
      <w:r>
        <w:rPr>
          <w:rtl/>
          <w:cs/>
          <w:lang w:val="ar_AE" w:bidi="ar_AE"/>
        </w:rPr>
        <w:t xml:space="preserve">لقد انتهى بولس للتو من إخبار تيموثاوس بما يجب أن يفعله تيموثاوس لتعليم المؤمنين في كنيسته، وقد أخبر بولس تيموثاوس للتو أن القيام بذلك سيجعل تيموثاوس خادمًا صالحًا للمسيح يسوع. وسيجعل هذا تيموثاوس قويًا ومُدَرَّبًا جيدًا في كل ما آمن به المؤمنون عن يسوع، وسيجعل تيموثاوس قويًا ومُدَرَّبًا جيدًا في التعليم الذي حصل عليه من الآخرين. والآن يخبر بولس تيموثاوس بما لا ينبغي أن يفعله. يقول بولس لتيموثاوس إنه لا ينبغي أن يفعل هذا الأمر الذي يفعله المُعلّمون السيئون. إذا كنتم تتذكرون، كان المُعَلِّمون السيئون يروون قصصًا كاذبة، وكانوا يتجادلون. فيقول بولس لتيموثاوس إنه لا ينبغي أن يخبر هذه القصص الكاذبة ذاتها أو أن يفعل نفس هذا الشيء الأحمق. لكن بدلًا من ذلك، كان على تيموثاوس أن يدرِّب نفسه على التقوى. ويوضح بولس أن تدريب الجسد أمر مهم، لكن تدريب النفس للتقوى أمر مهم جدًا. ونعلم أن بولس اهتم كثيرًا بتدريب الجسد. فبولس يتحدث عن الرياضة في أجزاء كثيرة من الكتاب المُقَدَّس، ويقول بولس أن التدريب كمسيحي يشبه التدريب كرياضي. فيجب أن تعرف ما هو هدفك. ويجب أن تعمل بجدٍ. وعليك أن تحاول بجدية أن تكون أفضل ما يمكنك. ويقول بولس أن تدريب الجسد مهم، ولكن تدريب النفس كي تكون أكثر شبهاً بالله، وأن تحيا في التقوى، هو أكثر أهمية بكثير. والسبب الذي من أجله يقول بولس هذا، هو أن تدريب الجسد هو جيد فقط حتى الموت. لكن تدريب نفسك للتقوى يجلب لك شيئًا صالحًا أثناء حياتك، ويجلب لك شيئًا صالحًا في الحياة الآتية. </w:t>
      </w:r>
    </w:p>
    <w:p>
      <w:pPr>
        <w:bidi/>
      </w:pPr>
      <w:r>
        <w:rPr>
          <w:rtl/>
          <w:cs/>
          <w:lang w:val="ar_AE" w:bidi="ar_AE"/>
        </w:rPr>
      </w:r>
      <w:r>
        <w:rPr>
          <w:rtl/>
          <w:cs/>
          <w:lang w:val="ar_AE" w:bidi="ar_AE"/>
        </w:rPr>
        <w:t>توقّفوا هنا وناقشوا معًا في المجموعة: ماذا يجب على الرياضي أن يفعل ليكون قويًا وسريعًا ومستعدًا للفوز؟ أوقفوا سماع هذا التسجيل الصوتي هنا.</w:t>
      </w:r>
    </w:p>
    <w:p>
      <w:pPr>
        <w:bidi/>
      </w:pPr>
      <w:r>
        <w:rPr>
          <w:rtl/>
          <w:cs/>
          <w:lang w:val="ar_AE" w:bidi="ar_AE"/>
        </w:rPr>
      </w:r>
      <w:r>
        <w:rPr>
          <w:rtl/>
          <w:cs/>
          <w:lang w:val="ar_AE" w:bidi="ar_AE"/>
        </w:rPr>
        <w:t>يخبر بولس تيموثاوس أن تدريب النفس للتقوى سيجلب أشياء صالحة الآن وفي الحياة الآتية. ويخبر بولس تيموثاوس أن كل هذه الأشياء التي قالها للتو هي حق، وأن على الناس أن يثقوا ويقبلوا هذه الأشياء التي قالها بولس. والآن يخبر بولس تيموثاوس أن السبب الذي يجعلهم يجتهدون هو أن ينالوا هذا الشيء الصالح، الآن وفي الحياة الآتية على حد سواء. وعندما يقول بولس "نحن"، فربما يقصد نفسه وتيموثاوس. لذلك يقول بولس أنهم يعملون بجد ليحصلوا على الشيء الجيد الآن والشيء الجيد في الحياة الآتية. وهم يفعلون ذلك لأنهم وضعوا رجاءهم في الله الحي. وهذا الإله الحي هو الذي خلَّص جميع الناس. وعندما يقول بولس "جميع الناس"، فهو يقصد جميع الذين آمنوا بالأخبار السارة عن يسوع.</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تيموثاوس الأولى 4: 6 - 10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ستُحدِّد المجموعة الأجزاء والشخصيات ومواقع الأحداث في هذا المقطع. ثم تقوم المجموعة بتصوُّر هذا المقطع.</w:t>
      </w:r>
    </w:p>
    <w:p>
      <w:pPr>
        <w:bidi/>
      </w:pPr>
      <w:r>
        <w:rPr>
          <w:rtl/>
          <w:cs/>
          <w:lang w:val="ar_AE" w:bidi="ar_AE"/>
        </w:rPr>
      </w:r>
      <w:r>
        <w:rPr>
          <w:rtl/>
          <w:cs/>
          <w:lang w:val="ar_AE" w:bidi="ar_AE"/>
        </w:rPr>
        <w:t>ويتألف هذا المقطع من ثلاثة أجزاء، ولكل جزء محور تركيزه الخاص به.</w:t>
      </w:r>
    </w:p>
    <w:p>
      <w:pPr>
        <w:bidi/>
      </w:pPr>
      <w:r>
        <w:rPr>
          <w:rtl/>
          <w:cs/>
          <w:lang w:val="ar_AE" w:bidi="ar_AE"/>
        </w:rPr>
      </w:r>
      <w:r>
        <w:rPr>
          <w:b/>
          <w:rtl/>
          <w:cs/>
          <w:lang w:val="ar_AE" w:bidi="ar_AE"/>
        </w:rPr>
        <w:t>في الجزء الأول:</w:t>
      </w:r>
      <w:r>
        <w:rPr>
          <w:rtl/>
          <w:cs/>
          <w:lang w:val="ar_AE" w:bidi="ar_AE"/>
        </w:rPr>
        <w:t xml:space="preserve"> يُخبر بولس تيموثاوس بشيء يريد بولس من تيموثاوس أن يفعله. فهو يريد من تيموثاوس أن يعلِّم المؤمنين في كنيسته أشياء صالحة عن الطعام والزواج. ويعطى بولس تيموثاوس بعض المعلومات الإضافية. ويخبر بولس تيموثاوس ببعض الأشياء الصالحة التي ستحدث إن فعل تيموثاوس هذا.</w:t>
      </w:r>
    </w:p>
    <w:p>
      <w:pPr>
        <w:bidi/>
      </w:pPr>
      <w:r>
        <w:rPr>
          <w:rtl/>
          <w:cs/>
          <w:lang w:val="ar_AE" w:bidi="ar_AE"/>
        </w:rPr>
      </w:r>
      <w:r>
        <w:rPr>
          <w:b/>
          <w:rtl/>
          <w:cs/>
          <w:lang w:val="ar_AE" w:bidi="ar_AE"/>
        </w:rPr>
        <w:t>في الجزء الثاني:</w:t>
      </w:r>
      <w:r>
        <w:rPr>
          <w:rtl/>
          <w:cs/>
          <w:lang w:val="ar_AE" w:bidi="ar_AE"/>
        </w:rPr>
        <w:t xml:space="preserve"> يقول بولس لتيموثاوس شيئًا لا ينبغي أن يفعله. فهو يجب ألا يفعل ما كان يفعله المُعَلِّمون السيئون في كنيسته. ثم يقول بولس لتيموثاوس شيئًا يجب أن يفعله بدلًا من ذلك. كان على تيموثاوس أن يدرِّب نفسه للتقوى. ثم يخبر بولس تيموثاوس عن الأسباب التي تجعل هذا شيئًا صالحًا.</w:t>
      </w:r>
    </w:p>
    <w:p>
      <w:pPr>
        <w:bidi/>
      </w:pPr>
      <w:r>
        <w:rPr>
          <w:rtl/>
          <w:cs/>
          <w:lang w:val="ar_AE" w:bidi="ar_AE"/>
        </w:rPr>
      </w:r>
      <w:r>
        <w:rPr>
          <w:b/>
          <w:rtl/>
          <w:cs/>
          <w:lang w:val="ar_AE" w:bidi="ar_AE"/>
        </w:rPr>
        <w:t>في الجزء الثالث:</w:t>
      </w:r>
      <w:r>
        <w:rPr>
          <w:rtl/>
          <w:cs/>
          <w:lang w:val="ar_AE" w:bidi="ar_AE"/>
        </w:rPr>
        <w:t xml:space="preserve"> يُذكِّر بولس تيموثاوس لماذا يعملان هو وتيموثاوس بجد وتعب. فيُذَكِّره بولس أن سبب عملهم الجاد هو أنهم وضعوا رجاءهم في الله الحي. ويخبر بولس تيموثاوس أن هذا الإله الحي هو الذي خلَّص جميع الناس. وعندما يقول بولس "كل الناس"، فهو يقصد كل الذين آمنوا.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الله الحي</w:t>
      </w:r>
    </w:p>
    <w:p>
      <w:pPr>
        <w:pStyle w:val="ListBullet"/>
        <w:bidi/>
        <w:spacing w:line="240" w:lineRule="auto"/>
        <w:ind w:left="720"/>
      </w:pPr>
      <w:r>
        <w:rPr>
          <w:rtl/>
          <w:cs/>
          <w:lang w:val="ar_AE" w:bidi="ar_AE"/>
        </w:rPr>
      </w:r>
      <w:r>
        <w:rPr>
          <w:rtl/>
          <w:cs/>
          <w:lang w:val="ar_AE" w:bidi="ar_AE"/>
        </w:rPr>
        <w:t>وجميع الناس الذين آمنوا.</w:t>
      </w:r>
    </w:p>
    <w:p>
      <w:pPr>
        <w:bidi/>
      </w:pPr>
      <w:r>
        <w:rPr>
          <w:rtl/>
          <w:cs/>
          <w:lang w:val="ar_AE" w:bidi="ar_AE"/>
        </w:rPr>
      </w:r>
      <w:r>
        <w:rPr>
          <w:rtl/>
          <w:cs/>
          <w:lang w:val="ar_AE" w:bidi="ar_AE"/>
        </w:rPr>
        <w:t>كمجموعة، انتبهوا إلى هذه الأجزاء من المقاطع:</w:t>
      </w:r>
    </w:p>
    <w:p>
      <w:pPr>
        <w:bidi/>
      </w:pPr>
      <w:r>
        <w:rPr>
          <w:rtl/>
          <w:cs/>
          <w:lang w:val="ar_AE" w:bidi="ar_AE"/>
        </w:rPr>
      </w:r>
      <w:r>
        <w:rPr>
          <w:rtl/>
          <w:cs/>
          <w:lang w:val="ar_AE" w:bidi="ar_AE"/>
        </w:rPr>
        <w:t>في الجزء الأول، يخبر بولس تيموثاوس بما يريد منه أن يفعل، ثم يعطي بولس تيموثاوس على الفور الأسباب التي تجعله يريد منه أن يفعل ذلك. ويخبر بولس تيموثاوس بالأشياء الجيدة التي يعتقد أنها ستأتي إذا فعل تيموثاوس ما يريده منه.</w:t>
      </w:r>
    </w:p>
    <w:p>
      <w:pPr>
        <w:bidi/>
      </w:pPr>
      <w:r>
        <w:rPr>
          <w:rtl/>
          <w:cs/>
          <w:lang w:val="ar_AE" w:bidi="ar_AE"/>
        </w:rPr>
      </w:r>
      <w:r>
        <w:rPr>
          <w:rtl/>
          <w:cs/>
          <w:lang w:val="ar_AE" w:bidi="ar_AE"/>
        </w:rPr>
        <w:t>توقّفوا هنا وناقشوا هذا السؤال كمجموعة: كيف تُعلِّمون شخصًا يستمع بأن هناك أشياء جيدة ستأتي إذا فعل ما طُلِبَ منه أن يفعله؟ أوقفوا سماع هذا التسجيل الصوتي هنا.</w:t>
      </w:r>
    </w:p>
    <w:p>
      <w:pPr>
        <w:bidi/>
      </w:pPr>
      <w:r>
        <w:rPr>
          <w:rtl/>
          <w:cs/>
          <w:lang w:val="ar_AE" w:bidi="ar_AE"/>
        </w:rPr>
      </w:r>
      <w:r>
        <w:rPr>
          <w:rtl/>
          <w:cs/>
          <w:lang w:val="ar_AE" w:bidi="ar_AE"/>
        </w:rPr>
        <w:t>والآن، في الجزء الثاني، يخبر بولس تيموثاوس بشيء يجب عليه ألا يفعله. فهو يجب ألا يفعل ما كان يفعله المُعَلِّمون السيئون في كنيسته. وعلى الفور أخبر تيموثاوس بالأمر الصالح الذي ينبغي أن يفعله. كان على تيموثاوس أن يدرِّب نفسه للتقوى. الآن، بمجرد أن يخبر بولس تيموثاوس أنه يجب عليه أن يدرب نفسه للتقوى، يبدأ بولس بإعطاء تيموثاوس المزيد من المعلومات حتى يعرف تيموثاوس لماذا يجب عليه أن يفعل ذلك. ويقول بولس لتيموثاوس إن تدريب الجسد جيد. وهذا شيء يعرفه تيموثاوس. لكن بعد ذلك يخبره بولس أن التدريب على التقوى أكثر أهمية. يتبع بولس هذا بقوله شيئًا مهمًا جدًا: يوضح بولس أن كل هذا ليس شيئًا يقوله بولس للمرة الأولى. وهذا شيء سمع بولس الآخرين يقولونه مرات عديدة. وسمع بولس الناس يقولون هذا. ويعلم بولس أن تيموثاوس سمع الناس يقولون هذا. ويريد بولس أن يفكر تيموثاوس في هذا.</w:t>
      </w:r>
    </w:p>
    <w:p>
      <w:pPr>
        <w:bidi/>
      </w:pPr>
      <w:r>
        <w:rPr>
          <w:rtl/>
          <w:cs/>
          <w:lang w:val="ar_AE" w:bidi="ar_AE"/>
        </w:rPr>
      </w:r>
      <w:r>
        <w:rPr>
          <w:rtl/>
          <w:cs/>
          <w:lang w:val="ar_AE" w:bidi="ar_AE"/>
        </w:rPr>
        <w:t>توقّفوا هنا وناقشوا هذا السؤال معًا كمجموعة: كيف يمكنكم أن توضحوا لشخص يستمع أنكم تشاركون كلمات قالها أشخاص آخرون عدة مرات من قبل؟ أوقفوا سماع هذا التسجيل الصوتي هنا.</w:t>
      </w:r>
    </w:p>
    <w:p>
      <w:pPr>
        <w:bidi/>
      </w:pPr>
      <w:r>
        <w:rPr>
          <w:rtl/>
          <w:cs/>
          <w:lang w:val="ar_AE" w:bidi="ar_AE"/>
        </w:rPr>
      </w:r>
      <w:r>
        <w:rPr>
          <w:rtl/>
          <w:cs/>
          <w:lang w:val="ar_AE" w:bidi="ar_AE"/>
        </w:rPr>
        <w:t>الآن، يبدو من المهم أيضًا أن نقول إن بولس كثيرًا ما يقول الكلمات التي قالها الآخرون مرات عديدة. يفعل بولس هذا في العديد من الرسائل الأخرى التي يكتبها، وعادةً ما يقول بولس شيئًا يوضح أن هذا شيء قاله أشخاص آخرون عدة مرات. وعندما يفعل بولس هذا، فإنه غالبًا ما يكون في جزء مهم جدًا من رسالته ويريد حقًا من شخص ما أن يستمع إليه.</w:t>
      </w:r>
    </w:p>
    <w:p>
      <w:pPr>
        <w:bidi/>
      </w:pPr>
      <w:r>
        <w:rPr>
          <w:rtl/>
          <w:cs/>
          <w:lang w:val="ar_AE" w:bidi="ar_AE"/>
        </w:rPr>
      </w:r>
      <w:r>
        <w:rPr>
          <w:rtl/>
          <w:cs/>
          <w:lang w:val="ar_AE" w:bidi="ar_AE"/>
        </w:rPr>
        <w:t>توقّفوا هنا وناقشوا هذا السؤال كمجموعة: كيف ستوضحون للمستمع أن جزءًا معينًا مما تقولونه هو الجزء الأكثر أهمية بالنسبة لهم لكي يسمعوه؟ أوقفوا سماع هذا التسجيل الصوتي هنا.</w:t>
      </w:r>
    </w:p>
    <w:p>
      <w:pPr>
        <w:bidi/>
      </w:pPr>
      <w:r>
        <w:rPr>
          <w:rtl/>
          <w:cs/>
          <w:lang w:val="ar_AE" w:bidi="ar_AE"/>
        </w:rPr>
      </w:r>
      <w:r>
        <w:rPr>
          <w:rtl/>
          <w:cs/>
          <w:lang w:val="ar_AE" w:bidi="ar_AE"/>
        </w:rPr>
        <w:t>الآن، في الجزء الثالث من هذا المقطع، يُذَكِّر بولس تيموثاوس أن السبب الذي جعل بولس وتيموثاوس يجتهدان في تدريب نفسيهما للتقوى هو أنهم وضعوا رجاءهم في الله الحي. ويوضح بولس أن هذا الإله الحي هو الإله الذي خلَّص جميع الناس. ويوضح بولس أيضًا أن عبارة "جميع الناس" تعني جميع الناس الذين آمنوا.</w:t>
      </w:r>
    </w:p>
    <w:p>
      <w:pPr>
        <w:bidi/>
      </w:pPr>
      <w:r>
        <w:rPr>
          <w:rtl/>
          <w:cs/>
          <w:lang w:val="ar_AE" w:bidi="ar_AE"/>
        </w:rPr>
      </w:r>
      <w:r>
        <w:rPr>
          <w:rtl/>
          <w:cs/>
          <w:lang w:val="ar_AE" w:bidi="ar_AE"/>
        </w:rPr>
        <w:t>الآن، على المجموعة تصوير أحداث القصة على لوحة ورسمها، أو استخدام أشياء لتصوير المقطع وأحداثه.</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تيموثاوس الأولى 4: 6 - 10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ويتألف هذا المقطع من ثلاثة أجزاء، ولكل جزء محور تركيزه الخاص به.</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الإله الحيّ</w:t>
      </w:r>
    </w:p>
    <w:p>
      <w:pPr>
        <w:pStyle w:val="ListBullet"/>
        <w:bidi/>
        <w:spacing w:line="240" w:lineRule="auto"/>
        <w:ind w:left="720"/>
      </w:pPr>
      <w:r>
        <w:rPr>
          <w:rtl/>
          <w:cs/>
          <w:lang w:val="ar_AE" w:bidi="ar_AE"/>
        </w:rPr>
      </w:r>
      <w:r>
        <w:rPr>
          <w:rtl/>
          <w:cs/>
          <w:lang w:val="ar_AE" w:bidi="ar_AE"/>
        </w:rPr>
        <w:t>وجميع الناس الذين آمنوا.</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مثّلوا كيف أخبر بولس تيموثاوس أن تيموثاوس هو خادم صالح للمسيح يسوع، لأنه عَلَّم للتو أشياء جيدة عن الطعام وعن الزواج. والآن مثّلوا كيف كان تيموثاوس قويًا ومدربًا جيدًا في الأمور التي يؤمن بها المؤمنون عن يسوع وفي التعليم الذي تلقاه تيموثاوس.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تيموثاوس: "بماذا تفكر أو تشعر؟"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والآن مثّلوا كيف يدرِّب تيموثاوس جسده ليكون قويًا. ومثّلوا كيف يقول بولس لتيموثاوس أن هذا أمر صالح فقط حتى يموت تيموثاوس. والآن مثّلوا كيف يدرب تيموثاوس نفسه للتقوى. مثّلوا كيف يقول بولس لتيموثاوس إن هذا سيكون صالحًا الآن وفي الحياة الآتية. ومثّلوا كيف أخبر بولس تيموثاوس أن الكثير من الناس قالوا هذا ويجب على تيموثاوس أن يؤمن بهذا.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تفكر أو تشعر؟"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كيف يضع الناس رجاءهم في الله الحي. ومثّلوا كيف أخبر بولس تيموثاوس أنه ينبغي له ولتيموثاوس أن يعملا بجد كثير. والآن مثّلوا كيف وضع بولس وتيموثاوس رجاءهما في الله الحي.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تفكر أو تشعر؟" قد يجيب الشخص بعبارات مثل:</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تيموثاوس الأولى 4: 6 - 10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في بداية هذا المقطع يتحدث بولس إلى تيموثاوس ويخبره بأمرٍ مُهم عن الإخوة والأخوات في كنيسته. والآن، في اللغة التي يتحدثها بولس وتيموثاوس، كثيرًا ما يقولان "إخوة" عندما يتحدثان عن مجموعة من الرجال والنساء. ولهذا السبب ستقول بعض الترجمات "</w:t>
      </w:r>
      <w:r>
        <w:rPr>
          <w:b/>
          <w:rtl/>
          <w:cs/>
          <w:lang w:val="ar_AE" w:bidi="ar_AE"/>
        </w:rPr>
        <w:t>إخوة وأخوات</w:t>
      </w:r>
      <w:r>
        <w:rPr>
          <w:rtl/>
          <w:cs/>
          <w:lang w:val="ar_AE" w:bidi="ar_AE"/>
        </w:rPr>
        <w:t>"، وبعض الترجمات "إخوة". ولا بأس بترجمة هذا بأي طريقة تكون منطقية في لغتكم.</w:t>
      </w:r>
    </w:p>
    <w:p>
      <w:pPr>
        <w:bidi/>
      </w:pPr>
      <w:r>
        <w:rPr>
          <w:rtl/>
          <w:cs/>
          <w:lang w:val="ar_AE" w:bidi="ar_AE"/>
        </w:rPr>
      </w:r>
      <w:r>
        <w:rPr>
          <w:rtl/>
          <w:cs/>
          <w:lang w:val="ar_AE" w:bidi="ar_AE"/>
        </w:rPr>
        <w:t>توقّفوا هنا وناقشوا معًا الكلمة أو العبارة التي ستستخدمونها للتعبير عن "إخوة وأخوات". وإذا كنتم قد ترجمتم هذه الكلمة بالفعل في سِفر آخر من الكتاب المُقَدَّس، استخدموا نفس الكلمة التي استخدمتموها هناك. أوقفوا سماع هذا التسجيل الصوتي هنا.</w:t>
      </w:r>
    </w:p>
    <w:p>
      <w:pPr>
        <w:bidi/>
      </w:pPr>
      <w:r>
        <w:rPr>
          <w:rtl/>
          <w:cs/>
          <w:lang w:val="ar_AE" w:bidi="ar_AE"/>
        </w:rPr>
      </w:r>
      <w:r>
        <w:rPr>
          <w:rtl/>
          <w:cs/>
          <w:lang w:val="ar_AE" w:bidi="ar_AE"/>
        </w:rPr>
        <w:t xml:space="preserve">يخبر بولس تيموثاوس أنه إذا عَلَّمَ تيموثاوس الإخوة والأخوات أشياء صالحة، فسيكون </w:t>
      </w:r>
      <w:r>
        <w:rPr>
          <w:b/>
          <w:rtl/>
          <w:cs/>
          <w:lang w:val="ar_AE" w:bidi="ar_AE"/>
        </w:rPr>
        <w:t>خادمًا</w:t>
      </w:r>
      <w:r>
        <w:rPr>
          <w:rtl/>
          <w:cs/>
          <w:lang w:val="ar_AE" w:bidi="ar_AE"/>
        </w:rPr>
        <w:t xml:space="preserve"> صالحًا للمسيح يسوع. والخادم هو شخص يخدم. الآن، في بعض تقاليد الكنيسة، يكون للناس لقب خاص "للخدمة" يستخدمونه للحديث عن الذين لديهم وظيفة خاصة في الخدمة في الكنيسة. وهذه ليست الوظيفة التي كانت لدى تيموثاوس. كان تيموثاوس خادمًا للكنيسة لأنه كان يفعل أشياء لخدمة الكنيسة. لكن هناك سبب للاعتقاد بأن تيموثاوس كان له دور مختلف في الكنيسة، ولم يكن له الوظيفة الخاصة التي تحمل ذلك اللقب الخاص الذي تستخدمه بعض التقاليد الكنسية.</w:t>
      </w:r>
    </w:p>
    <w:p>
      <w:pPr>
        <w:bidi/>
      </w:pPr>
      <w:r>
        <w:rPr>
          <w:rtl/>
          <w:cs/>
          <w:lang w:val="ar_AE" w:bidi="ar_AE"/>
        </w:rPr>
      </w:r>
      <w:r>
        <w:rPr>
          <w:rtl/>
          <w:cs/>
          <w:lang w:val="ar_AE" w:bidi="ar_AE"/>
        </w:rPr>
        <w:t>توقّفوا هنا وناقشوا معًا الكلمة أو العبارة التي ستستخدمونها للتعبير عن كلمة خادم. انظروا كلمة خادم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ويقول بولس إن تيموثاوس لا ينبغي أن ينتبه إلى </w:t>
      </w:r>
      <w:r>
        <w:rPr>
          <w:b/>
          <w:rtl/>
          <w:cs/>
          <w:lang w:val="ar_AE" w:bidi="ar_AE"/>
        </w:rPr>
        <w:t>الخرافات (القصص الكاذبة)</w:t>
      </w:r>
      <w:r>
        <w:rPr>
          <w:rtl/>
          <w:cs/>
          <w:lang w:val="ar_AE" w:bidi="ar_AE"/>
        </w:rPr>
        <w:t>، ولا ينبغي له أن يفعل هذا الشيء الذي كان يفعله المُعَلِّمون السيئون. تتحدث بعض الترجمات عن هذا بطريقة تستخدم كلمة خاصة للإشارة إلى هذه الخرافات (القصص الكاذبة). وهذه الخرافات (القصص الكاذبة) هي قصص مُختلقة—قصص غير صحيحة—وعادةً ما تتحدث عن أشياء حدثت منذ زمن طويل.</w:t>
      </w:r>
    </w:p>
    <w:p>
      <w:pPr>
        <w:bidi/>
      </w:pPr>
      <w:r>
        <w:rPr>
          <w:rtl/>
          <w:cs/>
          <w:lang w:val="ar_AE" w:bidi="ar_AE"/>
        </w:rPr>
      </w:r>
      <w:r>
        <w:rPr>
          <w:rtl/>
          <w:cs/>
          <w:lang w:val="ar_AE" w:bidi="ar_AE"/>
        </w:rPr>
        <w:t>توقّفوا هنا وناقشوا معًا الكلمة أو العبارة التي ستستخدمونها للتعبير عن الخرافات (القصص الكاذبة).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ويقول بولس لتيموثاوس إنه بدلًا من أن يفعل ما يفعله المُعَلِّمون السيئون، يجب أن يدرّب نفسه على </w:t>
      </w:r>
      <w:r>
        <w:rPr>
          <w:b/>
          <w:rtl/>
          <w:cs/>
          <w:lang w:val="ar_AE" w:bidi="ar_AE"/>
        </w:rPr>
        <w:t>التقوى</w:t>
      </w:r>
      <w:r>
        <w:rPr>
          <w:rtl/>
          <w:cs/>
          <w:lang w:val="ar_AE" w:bidi="ar_AE"/>
        </w:rPr>
        <w:t>. والتقوى هي أن تكون مثل الله – فتكون لك نفس الصفات التي يتمتع بها الله. وأنت تكون تقي من داخل نفسك وأيضًا لتظهر لبقية العالم أنك مثل الله في شخصيتك وفي الطريقة التي تتصرف بها والطريقة التي تفكر بها.</w:t>
      </w:r>
    </w:p>
    <w:p>
      <w:pPr>
        <w:bidi/>
      </w:pPr>
      <w:r>
        <w:rPr>
          <w:rtl/>
          <w:cs/>
          <w:lang w:val="ar_AE" w:bidi="ar_AE"/>
        </w:rPr>
      </w:r>
      <w:r>
        <w:rPr>
          <w:rtl/>
          <w:cs/>
          <w:lang w:val="ar_AE" w:bidi="ar_AE"/>
        </w:rPr>
        <w:t>توقّفوا هنا وناقشوا معًا الكلمة أو العبارة التي ستستخدمونها للتعبير عن التقوى. استخدموا نفس الكلمة التي استخدمتموها في المقاطع السابقة للإشارة إلى التقوى، وابحثوا عن كلمة تقي في قاموس الكلمات الرئيسية لمزيد من المعلومات. أوقفوا سماع هذا التسجيل الصوتي هنا.</w:t>
      </w:r>
    </w:p>
    <w:p>
      <w:pPr>
        <w:bidi/>
      </w:pPr>
      <w:r>
        <w:rPr>
          <w:rtl/>
          <w:cs/>
          <w:lang w:val="ar_AE" w:bidi="ar_AE"/>
        </w:rPr>
      </w:r>
      <w:r>
        <w:rPr>
          <w:rtl/>
          <w:cs/>
          <w:lang w:val="ar_AE" w:bidi="ar_AE"/>
        </w:rPr>
        <w:t xml:space="preserve">وأخيرًا، يخبر بولس تيموثاوس عن السبب وراء عمل بولس وتيموثاوس بجد للحصول على الشيء الصالح الذي يأتي من تدريب نفسيهما على التقوى. ويفعل بولس وتيموثاوس هذا لأنهما قد وضعا </w:t>
      </w:r>
      <w:r>
        <w:rPr>
          <w:b/>
          <w:rtl/>
          <w:cs/>
          <w:lang w:val="ar_AE" w:bidi="ar_AE"/>
        </w:rPr>
        <w:t>رجاءهما</w:t>
      </w:r>
      <w:r>
        <w:rPr>
          <w:rtl/>
          <w:cs/>
          <w:lang w:val="ar_AE" w:bidi="ar_AE"/>
        </w:rPr>
        <w:t xml:space="preserve"> في الله الحي. استخدموا نفس الكلمة التي استخدمتموها في المقاطع السابقة للإشارة إلى كلمة رجاء، وانظروا كلمة رجاء في قاموس الكلمات الرئيسية لمزيد من المعلومات. ويخبر بولس تيموثاوس أن الله الحي هذا هو </w:t>
      </w:r>
      <w:r>
        <w:rPr>
          <w:b/>
          <w:rtl/>
          <w:cs/>
          <w:lang w:val="ar_AE" w:bidi="ar_AE"/>
        </w:rPr>
        <w:t>المخلِّص</w:t>
      </w:r>
      <w:r>
        <w:rPr>
          <w:rtl/>
          <w:cs/>
          <w:lang w:val="ar_AE" w:bidi="ar_AE"/>
        </w:rPr>
        <w:t xml:space="preserve">، أو الذي خلّص </w:t>
      </w:r>
      <w:r>
        <w:rPr>
          <w:b/>
          <w:rtl/>
          <w:cs/>
          <w:lang w:val="ar_AE" w:bidi="ar_AE"/>
        </w:rPr>
        <w:t>جميع الناس</w:t>
      </w:r>
      <w:r>
        <w:rPr>
          <w:rtl/>
          <w:cs/>
          <w:lang w:val="ar_AE" w:bidi="ar_AE"/>
        </w:rPr>
        <w:t>. ومن الواضح أنه عندما يقول بولس جميع الناس، فإن بولس يقصد كل الذين آمنوا. وستتحدث بعض الترجمات عن هذا بطريقة توضح ما يقوله بولس. من المهم أن نعرف أن بولس يقول "الله الحي الذي خَلَّص جميع الناس". وستتضمن بعض الترجمات كلمة تعني خصوصًا، أو على وجه التحديد، الذين آمنوا. وهذا يوضح أنه عندما يقول بولس "جميع الناس"، فإن ما كان يدور في ذهن بولس هو الأشخاص الذين آمنوا بالأخبار السارة عن يسوع. استخدموا نفس الكلمة التي استخدمتموها في المقاطع السابقة للإشارة إلى مُخلِّص، وراجعوا قاموس الكلمات الرئيسية لمزيد من المعلومات عن كلمة مُخلِّص.</w:t>
      </w:r>
    </w:p>
    <w:p>
      <w:pPr>
        <w:bidi/>
      </w:pPr>
      <w:r>
        <w:rPr>
          <w:rtl/>
          <w:cs/>
          <w:lang w:val="ar_AE" w:bidi="ar_AE"/>
        </w:rPr>
      </w:r>
      <w:r>
        <w:rPr>
          <w:rtl/>
          <w:cs/>
          <w:lang w:val="ar_AE" w:bidi="ar_AE"/>
        </w:rPr>
        <w:t>توقّفوا هنا وناقشوا معًا الكلمة أو العبارة التي ستستخدمونها للإشارة إلى جميع الناس، ولا سيَّما المؤمنين. وإذا كنتم قد ترجمتم هذه العبارة بالفعل في سِفر آخر من الكتاب المُقَدَّس، استخدموا نفس العبارة التي استخدمتموها هناك. ولمزيد من المعلومات، يمكنكم البحث عن كلمة "مؤمن" في قاموس الكلمات الرئيسية.</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p>
    <w:p>
      <w:pPr>
        <w:bidi/>
      </w:pPr>
      <w:r>
        <w:rPr>
          <w:rtl/>
          <w:cs/>
          <w:lang w:val="ar_AE" w:bidi="ar_AE"/>
        </w:rPr>
      </w:r>
      <w:r>
        <w:rPr>
          <w:b/>
          <w:rtl/>
          <w:cs/>
          <w:lang w:val="ar_AE" w:bidi="ar_AE"/>
        </w:rPr>
        <w:t>انتهى التسجيل.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الأولى 4:11–16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تيموثاوس الأولى 4: 16–11 واحفظوه في قلوبكم.</w:t>
      </w:r>
    </w:p>
    <w:p>
      <w:pPr>
        <w:bidi/>
      </w:pPr>
      <w:r>
        <w:rPr>
          <w:rtl/>
          <w:cs/>
          <w:lang w:val="ar_AE" w:bidi="ar_AE"/>
        </w:rPr>
      </w:r>
      <w:r>
        <w:rPr>
          <w:rtl/>
          <w:cs/>
          <w:lang w:val="ar_AE" w:bidi="ar_AE"/>
        </w:rPr>
        <w:t>استمعوا إلى نسخة صوتية من تيموثاوس الأولى 4: 11- 16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p>
    <w:p>
      <w:pPr>
        <w:bidi/>
      </w:pPr>
      <w:r>
        <w:rPr>
          <w:rtl/>
          <w:cs/>
          <w:lang w:val="ar_AE" w:bidi="ar_AE"/>
        </w:rPr>
      </w:r>
      <w:r>
        <w:rPr>
          <w:b/>
          <w:rtl/>
          <w:cs/>
          <w:lang w:val="ar_AE" w:bidi="ar_AE"/>
        </w:rPr>
        <w:t>هنا نهاية التسجيل.</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تيموثاوس الأولى 4: 11 -16 من الترجمة الأكثر فهمًا بالنسبة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كان عُمر تيموثاوس على الأرجح أقل من أربعين سنة. في ثقافة ذلك الوقت، كان الناس يتوقعون من الشباب أن يتبعوا الأكبر سنًا، لا أن يكونوا في موقع قيادة. لقد رأينا بولس يشجّع تيموثاوس باستمرار على أن يفعل ما دعاه الله لفِعله. قد تتذكرون أنَّ بولس شجَّع كنيسة كورنثوس على قبول تيموثاوس عندما جاء إليهم كما شجَّع الكنيسة على احترام تعليمه أيضًا. في هذا المقطع، يُشجّع بولس تيموثاوس على مواصلة عمله في أفسس. لقد واجه تيموثاوس تحدّيات صعبة كقائد شاب في كنيسة أفسس، إذ كان بعض أعضاء الكنيسة أكبر من تيموثاوس، ولم يرغبوا في قبول سُلطانه. كان الناس في أفسس بحاجة إلى احترام تيموثاوس، لأنه خدَم ليُتمم عمَل الله، تمامًا مثل بولس.</w:t>
      </w:r>
    </w:p>
    <w:p>
      <w:pPr>
        <w:bidi/>
      </w:pPr>
      <w:r>
        <w:rPr>
          <w:rtl/>
          <w:cs/>
          <w:lang w:val="ar_AE" w:bidi="ar_AE"/>
        </w:rPr>
      </w:r>
      <w:r>
        <w:rPr>
          <w:rtl/>
          <w:cs/>
          <w:lang w:val="ar_AE" w:bidi="ar_AE"/>
        </w:rPr>
        <w:t>كانت الكنيسة في أفسس تصارع مع عدة مشكلات صعَّبت مهمة تيموثاوس في القيادة. تتذكّرون أنَّ بعض النساء الثريّات أفسدنَ العبادة عندما ارتدينَ ثياب ومجوهرات باهظة الثمن، كما أنَّ بعض قادة الكنيسة علَّموا أمورًا لا تتّفق مع تعليم بولس. تجادل شعب الكنيسة بشأن الأطعمة التي يمكن للمؤمنين أكلها وما إذا كان يجب عليهم أن يتزوجوا. جعلت هذه المشكلات مهمة تيموثاوس أكثر صعوبة، خاصة وأن بعض الناس شكَّكوا في حقه في القيادة بسبب حداثته.</w:t>
      </w:r>
    </w:p>
    <w:p>
      <w:pPr>
        <w:bidi/>
      </w:pPr>
      <w:r>
        <w:rPr>
          <w:rtl/>
          <w:cs/>
          <w:lang w:val="ar_AE" w:bidi="ar_AE"/>
        </w:rPr>
      </w:r>
      <w:r>
        <w:rPr>
          <w:rtl/>
          <w:cs/>
          <w:lang w:val="ar_AE" w:bidi="ar_AE"/>
        </w:rPr>
        <w:t>توقّفوا هنا وناقشوا هذا السؤال معًا: فكّروا في وقت كان عليكم قيادة أشخاص أكبر سنًا أو أكثر خبرة منكم. ما التحديات التي واجهتموها؟ وكيف تعاملتم مع تلك التحديات؟ أوقفوا سماع هذا التسجيل الصوتي هنا.</w:t>
      </w:r>
    </w:p>
    <w:p>
      <w:pPr>
        <w:bidi/>
      </w:pPr>
      <w:r>
        <w:rPr>
          <w:rtl/>
          <w:cs/>
          <w:lang w:val="ar_AE" w:bidi="ar_AE"/>
        </w:rPr>
      </w:r>
      <w:r>
        <w:rPr>
          <w:rtl/>
          <w:cs/>
          <w:lang w:val="ar_AE" w:bidi="ar_AE"/>
        </w:rPr>
        <w:t>يُخبر بولس تيموثاوس بأن يوصي ويعلِّم كل الأشياء المهمة التي تعلَّمها منه. يجب أن يُعلِّم تيموثاوس الناس أنَّ كل ما خلقه الله صالح، ويعلِّم المؤمنين أن يبتعدوا عن القصص الكاذبة التي لا تذكُر الحقيقة. كما يجب أن يساعد تيموثاوس المؤمنين ليفهموا كيف يعيشون بطريقة تُكرم الله.</w:t>
      </w:r>
    </w:p>
    <w:p>
      <w:pPr>
        <w:bidi/>
      </w:pPr>
      <w:r>
        <w:rPr>
          <w:rtl/>
          <w:cs/>
          <w:lang w:val="ar_AE" w:bidi="ar_AE"/>
        </w:rPr>
      </w:r>
      <w:r>
        <w:rPr>
          <w:rtl/>
          <w:cs/>
          <w:lang w:val="ar_AE" w:bidi="ar_AE"/>
        </w:rPr>
        <w:t>يريد بولس أن يكون تيموثاوس مثالًا للمؤمنين الآخرين في كل شيء. ويلاحظ نفسه كيف يتكلَّم، إذ يجب أن تكون كلماته صادقة ومفيدة. كان على تيموثاوس الحذر من جهة سلوكه أيضًا، فيجب أن تُظهر أفعاله للآخرين مظاهر اتِّباع يسوع. على سبيل المثال، كان على تيموثاوس إظهار المحبة للآخرين، بمعنى أن يخدم الناس ويهتم باحتياجاتهم دائمًا. كما كان على تيموثاوس أيضًا أن يُظهر إيمانًا قويًا بالله، فيثق بالله تمامًا حتى عندما يكون من الصعب القيادة. أيضًا من الضروري أنْ يحفظ تيموثاوس نفسه طاهرًا، وهذا يعني خصِّيصًا أنه على تيموثاوس أن يُكوِّن علاقاته بحكمة ويحفظ عفَّته جنسيًا. يجب أنْ يعرف تيموثاوس بمَن يثق وكيف يتفاعل مع كافة أعضاء الكنيسة بحسَب اختلافهم. فإذا عاش تيموثاوس بهذه الطريقة، لن يحتسب الناس لحداثته بل سيحترمونه كقائد.</w:t>
      </w:r>
    </w:p>
    <w:p>
      <w:pPr>
        <w:bidi/>
      </w:pPr>
      <w:r>
        <w:rPr>
          <w:rtl/>
          <w:cs/>
          <w:lang w:val="ar_AE" w:bidi="ar_AE"/>
        </w:rPr>
      </w:r>
      <w:r>
        <w:rPr>
          <w:rtl/>
          <w:cs/>
          <w:lang w:val="ar_AE" w:bidi="ar_AE"/>
        </w:rPr>
        <w:t>توقّفوا هنا وناقشوا هذا السؤال كمجموعة: صفوا شخصًا يُعد مثالًا جيّدًا للإيمان بيسوع. ما الأمور المحددة التي فعلها ذلك الشخص أظهرت أن إيمانه بيسوع كان حقيقيًا؟ أوقفوا سماع هذا التسجيل الصوتي هنا.</w:t>
      </w:r>
    </w:p>
    <w:p>
      <w:pPr>
        <w:bidi/>
      </w:pPr>
      <w:r>
        <w:rPr>
          <w:rtl/>
          <w:cs/>
          <w:lang w:val="ar_AE" w:bidi="ar_AE"/>
        </w:rPr>
      </w:r>
      <w:r>
        <w:rPr>
          <w:rtl/>
          <w:cs/>
          <w:lang w:val="ar_AE" w:bidi="ar_AE"/>
        </w:rPr>
        <w:t>يعطي بولس تيموثاوس نصيحة عملية عن كيف ينبغي أن يقود أثناء غياب بولس. أولًا، على تيموثاوس قراءة الكتاب المقدس بصوت مسموع للجميع. في زمن تيموثاوس، عندما كان القادة يقرأون الكتاب المقدس، وعادةً ما كانوا يقرأون أسفار الناموس الديني اليهودي وأسفار الأنبياء التي كتبها المترجمون باللغة اليونانية. كان اليهود يقرأون هذه الأسفار في دورة مدتها ثلاث سنوات، ويقرأون أقسام من هذه الأسفار في كل مرة يلتقون فيها. كانت الطريقة التي يقرأ بها الناس الكتاب المقدس بانتظام مهمة للغاية لأنها علَّمتْ الناس ما فعله الله على مرّ التاريخ، كما ساعدت هذه القراءات الكنيسة أنْ تفهم كيف تمَّم يسوع العهود التي قطعها الله مع شعبه على مرّ التاريخ. وكما كان شعب الله يجتمعون دائمًا لسماع القادة الدينيين يقرأون الكتاب المقدس، كان على الكنيسة في أفسس الاستمرار في هذه الممارسة.</w:t>
      </w:r>
    </w:p>
    <w:p>
      <w:pPr>
        <w:bidi/>
      </w:pPr>
      <w:r>
        <w:rPr>
          <w:rtl/>
          <w:cs/>
          <w:lang w:val="ar_AE" w:bidi="ar_AE"/>
        </w:rPr>
      </w:r>
      <w:r>
        <w:rPr>
          <w:rtl/>
          <w:cs/>
          <w:lang w:val="ar_AE" w:bidi="ar_AE"/>
        </w:rPr>
        <w:t>ثانيًا، يجب أنْ يُشجّع تيموثاوس المؤمنين عن طريق وعظهم، وعندما كان القادة يعظون، كانوا يساعدون الناس ليفهموا كيف يعيشون بحسَب كلمة الله أو الكتاب المقدس. شرح القادة معنى الأسفار المقدسة وكيفية تطبيقها على حياة الناس. كان على تيموثاوس تكريس نفسه لتعليم الكتاب المقدس، أو العقيدة، كما كان عليه التأكُّد مِن أنَّ ما يكرز به صحيح وصالح. كان تيموثاوس بحاجة إلى توضيح الحق عن يسوع وتصحيح الأفكار الخاطئة.</w:t>
      </w:r>
    </w:p>
    <w:p>
      <w:pPr>
        <w:bidi/>
      </w:pPr>
      <w:r>
        <w:rPr>
          <w:rtl/>
          <w:cs/>
          <w:lang w:val="ar_AE" w:bidi="ar_AE"/>
        </w:rPr>
      </w:r>
      <w:r>
        <w:rPr>
          <w:rtl/>
          <w:cs/>
          <w:lang w:val="ar_AE" w:bidi="ar_AE"/>
        </w:rPr>
        <w:t>في وقت مضى، كان الله قد أعطى شخصًا رسالة خاصة، أو نبوة، بأن الله يعطي تيموثاوس الموهبة الروحية ليكون قائدًا في كنيسة الله. وضع شيوخ الكنيسة أيديهم على تيموثاوس وصلّوا من أجله. عندما وضع الشيوخ أيديهم على تيموثاوس في هذا الاحتفال، كانت علامة مرئية على أن الله قد أعطاه بالفعل قدرات خاصة للقيادة. لم يُعطِ الاحتفال ذاته هذه القدرات لتيموثاوس. وضع قادة الكنيسة أيديهم على تيموثاوس ليُظهروا للجميع أنهم رأوا عمل الله في حياته وأنهم وافقوا على تيموثاوس للقيام بهذا العمل المُهم. كانت هذه الاحتفالية مُشابهة لكيفية اعتراف الناس بقادة في الإيمان اليهودي أيضًا. يجب ألا يتجاهل تيموثاوس هذه الموهبة بل يستمر في استخدامها.</w:t>
      </w:r>
    </w:p>
    <w:p>
      <w:pPr>
        <w:bidi/>
      </w:pPr>
      <w:r>
        <w:rPr>
          <w:rtl/>
          <w:cs/>
          <w:lang w:val="ar_AE" w:bidi="ar_AE"/>
        </w:rPr>
      </w:r>
      <w:r>
        <w:rPr>
          <w:rtl/>
          <w:cs/>
          <w:lang w:val="ar_AE" w:bidi="ar_AE"/>
        </w:rPr>
        <w:t>توقّفوا هنا وناقشوا هذا السؤال كمجموعة: فكّروا في وقت أدرك الآخرون فيكم موهبة أو قدرة لم ترونها في أنفسكم. كيف كان التشجيع الذي قدَّمه الآخرون لكم مُساعدًا على استخدام تلك الموهبة؟ أوقفوا سماع هذا التسجيل الصوتي هنا.</w:t>
      </w:r>
    </w:p>
    <w:p>
      <w:pPr>
        <w:bidi/>
      </w:pPr>
      <w:r>
        <w:rPr>
          <w:rtl/>
          <w:cs/>
          <w:lang w:val="ar_AE" w:bidi="ar_AE"/>
        </w:rPr>
      </w:r>
      <w:r>
        <w:rPr>
          <w:rtl/>
          <w:cs/>
          <w:lang w:val="ar_AE" w:bidi="ar_AE"/>
        </w:rPr>
        <w:t>توقّفوا هنا وناقشوا هذا السؤال كمجموعة: فكّروا في كيف يدعم مجتمعكم الأشخاص الذين يتحمَّلون مسؤوليات جديدة لخدمة الآخرين. ما الذي يجعل هذا الدعم مُهمًا؟ انتبهوا إلى الطرق المُحددة التي يُظهر بها أعضاء مجتمعكم الثقة في الذين دعاهم الله لخدمة الكنيسة. ماذا يفعل مجتمعكم لمساعدة القادة الجدُد على الشعور بالاستعداد للخدمة؟ أوقفوا سماع هذا التسجيل الصوتي هنا.</w:t>
      </w:r>
    </w:p>
    <w:p>
      <w:pPr>
        <w:bidi/>
      </w:pPr>
      <w:r>
        <w:rPr>
          <w:rtl/>
          <w:cs/>
          <w:lang w:val="ar_AE" w:bidi="ar_AE"/>
        </w:rPr>
      </w:r>
      <w:r>
        <w:rPr>
          <w:rtl/>
          <w:cs/>
          <w:lang w:val="ar_AE" w:bidi="ar_AE"/>
        </w:rPr>
        <w:t>يُخبر بولس تيموثاوس بأن يفعل باستمرار ما قد علَّمه إيَّاه، ويجب أن ينتبه تيموثاوس إلى سلوكه وإلى ما يُعلمه. كان تيموثاوس بحاجة إلى التأكد من أن أفعاله تتفق مع تعليمه حتى لا يكون مثل المنافقين والكذّابين في المقطع السابق، كما كان على تيموثاوس الاستعداد قبل أن يُعلِّم الكتاب المقدس للآخرين، وعندما يكرز، عليه التفكير بعناية في كيفية تشجيع المؤمنين. لذلك، يجب أن يكون تيموثاوس حريصًا على الاستمرار في تنمية الموهبة التي أعطاها الله لأجل الخدمة، ولا ينبغي أن يدع أنشطة أخرى تصرف انتباهه عن عمله الرئيسي. ينبغي أنْ يستغرق تيموثاوس وقتًا كافيًا في دراسة الكتاب المقدس، كما يجب أن يفكر بعناية كيف يكون مثالًا صالحًا للآخرين. عندما يفعل تيموثاوس هذه الأمور بأمانة وباستمرار، سيلحظ الآخرون عليه نضوجًا روحيًا أكثر وأكثر بصفته قائدًا. نتيجة لذلك، سيزداد فهْم كل من تيموثاوس والذين يستمعون إليه أكثر وأكثر لتدبير الله للخلاص من خلال يسوع. عندما جاء يسوع إلى الأرض ليستعيد علاقتنا بالله، أتاح للبشر أن يعيشوا معه إلى الأبد، لكن الله، من خلال يسوع، حتى اليوم، يعطي الناس القدرة على العيش بطرق جديدة تُرضي الله. يساعد الله الناس على فهْم حقه بوضوح أكبر، إذ يعمل الله في قلوب الناس ليجعلهم أكثر تشبُّهًا بيسوع. عندما يُعلِّم تيموثاوس جيدًا ويتبع ما يعلّمه، فإن تيموثاوس نفسه والكنيسة كلها سيزداد فهمهم لخلاص الله وكيف يعمل في حياتهم اليوم وإلى الأبد.</w:t>
      </w:r>
    </w:p>
    <w:p>
      <w:pPr>
        <w:bidi/>
      </w:pPr>
      <w:r>
        <w:rPr>
          <w:rtl/>
          <w:cs/>
          <w:lang w:val="ar_AE" w:bidi="ar_AE"/>
        </w:rPr>
      </w:r>
      <w:r>
        <w:rPr>
          <w:rtl/>
          <w:cs/>
          <w:lang w:val="ar_AE" w:bidi="ar_AE"/>
        </w:rPr>
        <w:t>توقّفوا هنا وناقشوا هذا السؤال كمجموعة: احكوا قصة عن وقت ظللتُم فيه أنتم أو شخص آخر تخدمون الله بأمانة، رغم وجود صعوبات جمَّة. عندما ثابرتم أنتم أو هذا الشخص، كيف أثَّر هذا في الناس من حولكم؟ وكيف ساعدهم ذلك على نمو إيمانهم؟</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تيموثاوس الأولى 4: 11 - 16 من الترجمة الأكثر فهمًا بالنسبة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ستُحدِّد المجموعة الأجزاء والشخصيات ومواقع الأحداث في هذا المقطع. ثم تقوم المجموعة بتصوُّر هذا المقطع.</w:t>
      </w:r>
    </w:p>
    <w:p>
      <w:pPr>
        <w:bidi/>
      </w:pPr>
      <w:r>
        <w:rPr>
          <w:rtl/>
          <w:cs/>
          <w:lang w:val="ar_AE" w:bidi="ar_AE"/>
        </w:rPr>
      </w:r>
      <w:r>
        <w:rPr>
          <w:rtl/>
          <w:cs/>
          <w:lang w:val="ar_AE" w:bidi="ar_AE"/>
        </w:rPr>
        <w:t>يتكوّن هذا المقطع من أربعة أجزاء.</w:t>
      </w:r>
    </w:p>
    <w:p>
      <w:pPr>
        <w:bidi/>
      </w:pPr>
      <w:r>
        <w:rPr>
          <w:rtl/>
          <w:cs/>
          <w:lang w:val="ar_AE" w:bidi="ar_AE"/>
        </w:rPr>
      </w:r>
      <w:r>
        <w:rPr>
          <w:b/>
          <w:rtl/>
          <w:cs/>
          <w:lang w:val="ar_AE" w:bidi="ar_AE"/>
        </w:rPr>
        <w:t>في الجزء الأول:</w:t>
      </w:r>
      <w:r>
        <w:rPr>
          <w:rtl/>
          <w:cs/>
          <w:lang w:val="ar_AE" w:bidi="ar_AE"/>
        </w:rPr>
        <w:t xml:space="preserve"> يطلب بولس من تيموثاوس أن يوصي ويعلِّم ما قد شرحه بولس للتو.</w:t>
      </w:r>
    </w:p>
    <w:p>
      <w:pPr>
        <w:bidi/>
      </w:pPr>
      <w:r>
        <w:rPr>
          <w:rtl/>
          <w:cs/>
          <w:lang w:val="ar_AE" w:bidi="ar_AE"/>
        </w:rPr>
      </w:r>
      <w:r>
        <w:rPr>
          <w:b/>
          <w:rtl/>
          <w:cs/>
          <w:lang w:val="ar_AE" w:bidi="ar_AE"/>
        </w:rPr>
        <w:t>في الجزء الثاني:</w:t>
      </w:r>
      <w:r>
        <w:rPr>
          <w:rtl/>
          <w:cs/>
          <w:lang w:val="ar_AE" w:bidi="ar_AE"/>
        </w:rPr>
        <w:t xml:space="preserve"> يوصي بولس تيموثاوس ألا يدع أحدًا يزدري بحداثته. كما يجب أن يكون تيموثاوس مثالًا للمؤمنين الآخرين.</w:t>
      </w:r>
    </w:p>
    <w:p>
      <w:pPr>
        <w:bidi/>
      </w:pPr>
      <w:r>
        <w:rPr>
          <w:rtl/>
          <w:cs/>
          <w:lang w:val="ar_AE" w:bidi="ar_AE"/>
        </w:rPr>
      </w:r>
      <w:r>
        <w:rPr>
          <w:b/>
          <w:rtl/>
          <w:cs/>
          <w:lang w:val="ar_AE" w:bidi="ar_AE"/>
        </w:rPr>
        <w:t>في الجزء الثالث:</w:t>
      </w:r>
      <w:r>
        <w:rPr>
          <w:rtl/>
          <w:cs/>
          <w:lang w:val="ar_AE" w:bidi="ar_AE"/>
        </w:rPr>
        <w:t xml:space="preserve"> يوصي بولس تيموثاوس بضرورة جعل تركيزه على قراءة الكتاب المقدس علنًا، وعلى الكرزة والتعليم حتى يصل بولس إليه.</w:t>
      </w:r>
    </w:p>
    <w:p>
      <w:pPr>
        <w:bidi/>
      </w:pPr>
      <w:r>
        <w:rPr>
          <w:rtl/>
          <w:cs/>
          <w:lang w:val="ar_AE" w:bidi="ar_AE"/>
        </w:rPr>
      </w:r>
      <w:r>
        <w:rPr>
          <w:b/>
          <w:rtl/>
          <w:cs/>
          <w:lang w:val="ar_AE" w:bidi="ar_AE"/>
        </w:rPr>
        <w:t>في الجزء الرابع:</w:t>
      </w:r>
      <w:r>
        <w:rPr>
          <w:rtl/>
          <w:cs/>
          <w:lang w:val="ar_AE" w:bidi="ar_AE"/>
        </w:rPr>
        <w:t xml:space="preserve"> يُذكِّر بولس تيموثاوس بموهبته الخاصة، ويخبره بأن يكون حريصًا في سلوكه وماذا يعلّم.</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المؤمنون</w:t>
      </w:r>
    </w:p>
    <w:p>
      <w:pPr>
        <w:pStyle w:val="ListBullet"/>
        <w:bidi/>
        <w:spacing w:line="240" w:lineRule="auto"/>
        <w:ind w:left="720"/>
      </w:pPr>
      <w:r>
        <w:rPr>
          <w:rtl/>
          <w:cs/>
          <w:lang w:val="ar_AE" w:bidi="ar_AE"/>
        </w:rPr>
      </w:r>
      <w:r>
        <w:rPr>
          <w:rtl/>
          <w:cs/>
          <w:lang w:val="ar_AE" w:bidi="ar_AE"/>
        </w:rPr>
        <w:t>شيوخ الكنيسة</w:t>
      </w:r>
    </w:p>
    <w:p>
      <w:pPr>
        <w:pStyle w:val="ListBullet"/>
        <w:bidi/>
        <w:spacing w:line="240" w:lineRule="auto"/>
        <w:ind w:left="720"/>
      </w:pPr>
      <w:r>
        <w:rPr>
          <w:rtl/>
          <w:cs/>
          <w:lang w:val="ar_AE" w:bidi="ar_AE"/>
        </w:rPr>
      </w:r>
      <w:r>
        <w:rPr>
          <w:rtl/>
          <w:cs/>
          <w:lang w:val="ar_AE" w:bidi="ar_AE"/>
        </w:rPr>
        <w:t>الأنبياء الذين تحدَّثوا عن تيموثاوس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والروح القدس</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ها قد انتهى بولس للتو من شرحه للمسيحيين عن طريقة تفكيرهم في الطعام وترويض النفس. قال بولس إن الرياضة الجسدية تساعد الجسد، لكن التدرُّب على التقوى يساعد الآن وكذلك في الحياة المستقبلية مع الله. والآن يخبر بولس تيموثاوس كيف يشارك هذه الحقائق المهمّة مع الآخرين.</w:t>
      </w:r>
    </w:p>
    <w:p>
      <w:pPr>
        <w:bidi/>
      </w:pPr>
      <w:r>
        <w:rPr>
          <w:rtl/>
          <w:cs/>
          <w:lang w:val="ar_AE" w:bidi="ar_AE"/>
        </w:rPr>
      </w:r>
      <w:r>
        <w:rPr>
          <w:rtl/>
          <w:cs/>
          <w:lang w:val="ar_AE" w:bidi="ar_AE"/>
        </w:rPr>
        <w:t>عندما يكتب بولس إلى تيموثاوس، فإنه يكتب بطريقة يسهل تذكُّرها وتكرارها، فيُرتب بولس أفكاره في نماذج تكرارية واضحة، ويستخدم أمثلة من الحياة اليومية. يربط بولس التعاليم الجديدة بأمور يعرفها المؤمنون بالفِعل من الكتاب المقدس. يريد بولس أن يعلِّم تيموثاوس هذه الأفكار ذاتها للآخرين بطرق يمكنهم فهمها وتذكّرها.</w:t>
      </w:r>
    </w:p>
    <w:p>
      <w:pPr>
        <w:bidi/>
      </w:pPr>
      <w:r>
        <w:rPr>
          <w:rtl/>
          <w:cs/>
          <w:lang w:val="ar_AE" w:bidi="ar_AE"/>
        </w:rPr>
      </w:r>
      <w:r>
        <w:rPr>
          <w:rtl/>
          <w:cs/>
          <w:lang w:val="ar_AE" w:bidi="ar_AE"/>
        </w:rPr>
        <w:t>توقّفوا هنا وناقشوا هذا السؤال كمجموعة: ما الذي يساعدكم على تذكُّر التعاليم المُهمة؟ هل تتعلمون بشكل أفضل من خلال القصص أو الترانيم أو أساليب أخرى؟ أوقفوا سماع هذا التسجيل الصوتي هنا.</w:t>
      </w:r>
    </w:p>
    <w:p>
      <w:pPr>
        <w:bidi/>
      </w:pPr>
      <w:r>
        <w:rPr>
          <w:rtl/>
          <w:cs/>
          <w:lang w:val="ar_AE" w:bidi="ar_AE"/>
        </w:rPr>
      </w:r>
      <w:r>
        <w:rPr>
          <w:rtl/>
          <w:cs/>
          <w:lang w:val="ar_AE" w:bidi="ar_AE"/>
        </w:rPr>
        <w:t>يواجه تيموثاوس تحديًا في عمله من أجل الله، فهو أصغر سِنًا من كثيرين في الكنيسة، وقد رفض أعضاء الكنيسة في أفسس قبول تيموثاوس قائدًا لهم. في الواقع، يستخدم بولس كلمات في رسالته ليُظهر أن أعضاء الكنيسة كانوا يعاملون تيموثاوس بازدراء شديد، وأراد بولس أن يكون تيموثاوس واثقًا بالرغم من هذه المشكلة. يمكن لتيموثاوس أنْ يكسب ثقة الآخرين عندما يكون قدوة حسنة من خلال خمس طرُق مهمة:</w:t>
      </w:r>
    </w:p>
    <w:p>
      <w:pPr>
        <w:pStyle w:val="ListBullet"/>
        <w:bidi/>
        <w:spacing w:line="240" w:lineRule="auto"/>
        <w:ind w:left="720"/>
      </w:pPr>
      <w:r>
        <w:rPr>
          <w:rtl/>
          <w:cs/>
          <w:lang w:val="ar_AE" w:bidi="ar_AE"/>
        </w:rPr>
      </w:r>
      <w:r>
        <w:rPr>
          <w:rtl/>
          <w:cs/>
          <w:lang w:val="ar_AE" w:bidi="ar_AE"/>
        </w:rPr>
        <w:t>أولًا، يجب أن يتأكد من أن كلامه يُظهر النُضج ويتطابق مع ما يُعلّمه عن الله، وبعبارة أخرى، يجب أن تكون كلمات تيموثاوس مُتَّسقة مع أسلوب حياته التقوي. كان على تيموثاوس أن يحتفظ بتقواه في محادثاته الدورية وكذلك عندما يُعلِّم في الكنيسة.</w:t>
      </w:r>
    </w:p>
    <w:p>
      <w:pPr>
        <w:pStyle w:val="ListBullet"/>
        <w:bidi/>
        <w:spacing w:line="240" w:lineRule="auto"/>
        <w:ind w:left="720"/>
      </w:pPr>
      <w:r>
        <w:rPr>
          <w:rtl/>
          <w:cs/>
          <w:lang w:val="ar_AE" w:bidi="ar_AE"/>
        </w:rPr>
      </w:r>
      <w:r>
        <w:rPr>
          <w:rtl/>
          <w:cs/>
          <w:lang w:val="ar_AE" w:bidi="ar_AE"/>
        </w:rPr>
        <w:t>ثانيًا، يجب أن يكون تيموثاوس حريصًا على سلوكه.</w:t>
      </w:r>
    </w:p>
    <w:p>
      <w:pPr>
        <w:pStyle w:val="ListBullet"/>
        <w:bidi/>
        <w:spacing w:line="240" w:lineRule="auto"/>
        <w:ind w:left="720"/>
      </w:pPr>
      <w:r>
        <w:rPr>
          <w:rtl/>
          <w:cs/>
          <w:lang w:val="ar_AE" w:bidi="ar_AE"/>
        </w:rPr>
      </w:r>
      <w:r>
        <w:rPr>
          <w:rtl/>
          <w:cs/>
          <w:lang w:val="ar_AE" w:bidi="ar_AE"/>
        </w:rPr>
        <w:t>ثالثًا، يجب أن يُظهر محبة للجميع.</w:t>
      </w:r>
    </w:p>
    <w:p>
      <w:pPr>
        <w:pStyle w:val="ListBullet"/>
        <w:bidi/>
        <w:spacing w:line="240" w:lineRule="auto"/>
        <w:ind w:left="720"/>
      </w:pPr>
      <w:r>
        <w:rPr>
          <w:rtl/>
          <w:cs/>
          <w:lang w:val="ar_AE" w:bidi="ar_AE"/>
        </w:rPr>
      </w:r>
      <w:r>
        <w:rPr>
          <w:rtl/>
          <w:cs/>
          <w:lang w:val="ar_AE" w:bidi="ar_AE"/>
        </w:rPr>
        <w:t>رابعًا، يجب أن يثق بالله تمام الثقة ويُظهر هذه الثقة القوية للآخرين.</w:t>
      </w:r>
    </w:p>
    <w:p>
      <w:pPr>
        <w:pStyle w:val="ListBullet"/>
        <w:bidi/>
        <w:spacing w:line="240" w:lineRule="auto"/>
        <w:ind w:left="720"/>
      </w:pPr>
      <w:r>
        <w:rPr>
          <w:rtl/>
          <w:cs/>
          <w:lang w:val="ar_AE" w:bidi="ar_AE"/>
        </w:rPr>
      </w:r>
      <w:r>
        <w:rPr>
          <w:rtl/>
          <w:cs/>
          <w:lang w:val="ar_AE" w:bidi="ar_AE"/>
        </w:rPr>
        <w:t>خامسًا، يجب أن يبقى تيموثاوس طاهرًا جنسيًا، خاصة كشاب. يمكن أنْ يراقب الناس تيموثاوس عن كثب وربما ينتقدون حداثته، لكنه يستطيع أن يُسكِت منتقديه عن انتقاده إنْ عاش حياة الطهارة الجنسية.</w:t>
      </w:r>
    </w:p>
    <w:p>
      <w:pPr>
        <w:bidi/>
      </w:pPr>
      <w:r>
        <w:rPr>
          <w:rtl/>
          <w:cs/>
          <w:lang w:val="ar_AE" w:bidi="ar_AE"/>
        </w:rPr>
      </w:r>
      <w:r>
        <w:rPr>
          <w:rtl/>
          <w:cs/>
          <w:lang w:val="ar_AE" w:bidi="ar_AE"/>
        </w:rPr>
        <w:t>عندما يفعل تيموثاوس هذه الأمور الخمسة جيدًا، سيحترمه الناس بغض النظر عن صِغر سِنه.</w:t>
      </w:r>
    </w:p>
    <w:p>
      <w:pPr>
        <w:bidi/>
      </w:pPr>
      <w:r>
        <w:rPr>
          <w:rtl/>
          <w:cs/>
          <w:lang w:val="ar_AE" w:bidi="ar_AE"/>
        </w:rPr>
      </w:r>
      <w:r>
        <w:rPr>
          <w:rtl/>
          <w:cs/>
          <w:lang w:val="ar_AE" w:bidi="ar_AE"/>
        </w:rPr>
        <w:t>توقّفوا هنا وناقشوا هذا السؤال كمجموعة: فكّروا في وقت لم يحترم فيه شخص إنسانًا آخر فعلًا بسبب حداثته. كيف ستتحدَّثون عن عدم احترام هؤلاء الناس لهذا الشخص، أو عن كيفية معاملتهم له كأنه بلا قيمة؟ أوقفوا سماع هذا التسجيل الصوتي هنا.</w:t>
      </w:r>
    </w:p>
    <w:p>
      <w:pPr>
        <w:bidi/>
      </w:pPr>
      <w:r>
        <w:rPr>
          <w:rtl/>
          <w:cs/>
          <w:lang w:val="ar_AE" w:bidi="ar_AE"/>
        </w:rPr>
      </w:r>
      <w:r>
        <w:rPr>
          <w:rtl/>
          <w:cs/>
          <w:lang w:val="ar_AE" w:bidi="ar_AE"/>
        </w:rPr>
        <w:t>يعطي بولس تيموثاوس تعليمات مُحددة عن كيفية قيادة اجتماعات الكنيسة، وعندما يجتمع المؤمنون معًا، يكون على تيموثاوس قراءة الكتاب المقدس بصوت مسموع. تأتي هذه الممارسة من العبادة اليهودية، وتُساعد الجميع على سماع وفهْم الكتاب المُقَدَّس معًا.</w:t>
      </w:r>
    </w:p>
    <w:p>
      <w:pPr>
        <w:bidi/>
      </w:pPr>
      <w:r>
        <w:rPr>
          <w:rtl/>
          <w:cs/>
          <w:lang w:val="ar_AE" w:bidi="ar_AE"/>
        </w:rPr>
      </w:r>
      <w:r>
        <w:rPr>
          <w:rtl/>
          <w:cs/>
          <w:lang w:val="ar_AE" w:bidi="ar_AE"/>
        </w:rPr>
        <w:t>كما ينبغي على تيموثاوس أن يعظ أيضًا برسائل تشجع الناس على أن يعيشوا حياة أفضل وهذا يُعزِّيهم. تساعد هذه الرسائل الناس على فهْم كيفية اتِّباع طرُق الله. وأخيرًا، كان على تيموثاوس التأكُّد من أن تعليمه أو عقيدته صالحة. يجب على تيموثاس شرْح الموضوعات المُهمة التي يؤمن بها المسيحيون بطريقة صحيحة. يساعد هذا التعليم على حماية الناس من الأفكار الزائفة عن الله.</w:t>
      </w:r>
    </w:p>
    <w:p>
      <w:pPr>
        <w:bidi/>
      </w:pPr>
      <w:r>
        <w:rPr>
          <w:rtl/>
          <w:cs/>
          <w:lang w:val="ar_AE" w:bidi="ar_AE"/>
        </w:rPr>
      </w:r>
      <w:r>
        <w:rPr>
          <w:rtl/>
          <w:cs/>
          <w:lang w:val="ar_AE" w:bidi="ar_AE"/>
        </w:rPr>
        <w:t>توقّفوا هنا وناقشوا كمجموعة: هل يمكنكم إعطاء أمثلة عن كيف يعظ الناس في كنيستكم، وكيف يُعلم الناس في كنيستكم التعليم الصالح؟ أوقفوا سماع هذا التسجيل الصوتي هنا.</w:t>
      </w:r>
    </w:p>
    <w:p>
      <w:pPr>
        <w:bidi/>
      </w:pPr>
      <w:r>
        <w:rPr>
          <w:rtl/>
          <w:cs/>
          <w:lang w:val="ar_AE" w:bidi="ar_AE"/>
        </w:rPr>
      </w:r>
      <w:r>
        <w:rPr>
          <w:rtl/>
          <w:cs/>
          <w:lang w:val="ar_AE" w:bidi="ar_AE"/>
        </w:rPr>
        <w:t>توقّفوا هنا وناقشوا معًا كمجموعة: كيف ستتحدثون عن الطريقة التي يجب أن يعظ بها تيموثاوس أو يشجع الناس، وكيف يجب أن يعلِّم تعاليم صحيحة وسليمة؟ يقول بولس إن تيموثاوس لا ينبغي أن يفعل هذه الأشياء فحسب، بل يجب أن يُكرس نفسه للقيام بهذه الأمور، وبعبارة أخرى، كان على تيموثاوس قضاء وقت للتأكُّد من قيامه بهذه الأمور حسنًا. كيف ستوضِّحون ذلك؟ أوقفوا سماع هذا التسجيل الصوتي هنا.</w:t>
      </w:r>
    </w:p>
    <w:p>
      <w:pPr>
        <w:bidi/>
      </w:pPr>
      <w:r>
        <w:rPr>
          <w:rtl/>
          <w:cs/>
          <w:lang w:val="ar_AE" w:bidi="ar_AE"/>
        </w:rPr>
      </w:r>
      <w:r>
        <w:rPr>
          <w:rtl/>
          <w:cs/>
          <w:lang w:val="ar_AE" w:bidi="ar_AE"/>
        </w:rPr>
        <w:t>أعدَّ الله تيموثاوس لهذا العمَل المُهم، فأعطاه موهبة خاصة ليساعده في القيادة والتعليم. أدرك قادة الكنيسة أنَّ هذه الموهبة المُعطاه له هي من الله، وأظهروا اعترافهم هذا من خلال حفْل خاص. في هذا الحفْل، يضع القادة أيديهم على تيموثاوس بينما ينقل الأنبياء رسائل من الله عن تيموثاوس. أظهر هذا الطقس للجميع أن الله اختار تيموثاوس قائدًا، وقد أعطاه سُلطانًا لتعليم كلمة الله.</w:t>
      </w:r>
    </w:p>
    <w:p>
      <w:pPr>
        <w:bidi/>
      </w:pPr>
      <w:r>
        <w:rPr>
          <w:rtl/>
          <w:cs/>
          <w:lang w:val="ar_AE" w:bidi="ar_AE"/>
        </w:rPr>
      </w:r>
      <w:r>
        <w:rPr>
          <w:rtl/>
          <w:cs/>
          <w:lang w:val="ar_AE" w:bidi="ar_AE"/>
        </w:rPr>
        <w:t>يُحذِّر بولس تيموثاوس لكي ينتبه بدقة لأمرَين: أولًا، يجب أن يلاحظ تيموثاوس أسلوبه في الحياة، فكل خِيار يختاره تيموثاوس يجب أن يُكرم الله من خلاله، وسيراقب الناس حياة تيموثاوس ليروا ما إذا كان يتبع التعاليم التي يعظ بها. ثانيًا، يجب أن يكون تيموثاوس حذرًا فيما يُعلّمه، فعليه أن يُعلِّم فقط ما يتَّفق مع كلمة الله. على تيموثاوس أن يبقى أمينا أيضًا في أنْ يحيا حياة صالحة وأيضًا في أنْ يُعلِّم تعليمًا صادقًا كل يوم. لا ينبغي أن ييأس تيموثاوس عندما يُصعِّب الناس الأمر عليه، بل ينبغي أن يستمر تيموثاوس في الخدمة حتى عندما يقاومه الآخرون. سيصنع جهاد تيموثاوس المستمر في هاتَين المهمتَين فارقًا حقيقيًا، وستُساعد حياة تيموثاوس الأمينة وتعليمه على أنْ تكون مسيرته الروحية ومسيرة الآخرين مسيرةً أفضل.</w:t>
      </w:r>
    </w:p>
    <w:p>
      <w:pPr>
        <w:bidi/>
      </w:pPr>
      <w:r>
        <w:rPr>
          <w:rtl/>
          <w:cs/>
          <w:lang w:val="ar_AE" w:bidi="ar_AE"/>
        </w:rPr>
      </w:r>
      <w:r>
        <w:rPr>
          <w:rtl/>
          <w:cs/>
          <w:lang w:val="ar_AE" w:bidi="ar_AE"/>
        </w:rPr>
        <w:t>توقّفوا هنا وناقشوا هذا السؤال كمجموعة: يجب أن "يلاحظ تيموثاوس حياته"، أو أن ينتبه إلى سلوكه في الحياة، كيف ستتحدثون عن طريقة يقظة تيموثاوس في حياته؟ أوقفوا سماع هذا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ارسموا أو استخدموا جسمًا يُمثِّل كيف يُعلّم تيموثاوس في الوقت الذي يُظهر فيه كبار السِن عدم موافقتهم عليه. اعرضوا كيف يضع قادة الكنيسة أيديهم على تيموثاوس في احتفال خاص، واعرضوا أيضًا كيف يقرأ تيموثاوس الكتاب المُقَدَّس على مجموعة ما. استخدموا أشياءً بسيطة مثل المرآة لتُظهِروا كيف يلاحظ تيموثاوس حياته وما يعلّمه. اصنعوا مشهدًا ليُظهر كيف يساعد تيموثاوس شخصًا ما في أثناء تعليمه له. اعرضوا كيف يواصل تيموثاوس التعليم والعيش بأمانة مع مرور الوقت.</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تيموثاوس الأولى 4: 11- 16 من الترجمة الأكثر فهمًا بالنسبة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أربعة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المؤمنون</w:t>
      </w:r>
    </w:p>
    <w:p>
      <w:pPr>
        <w:pStyle w:val="ListBullet"/>
        <w:bidi/>
        <w:spacing w:line="240" w:lineRule="auto"/>
        <w:ind w:left="720"/>
      </w:pPr>
      <w:r>
        <w:rPr>
          <w:rtl/>
          <w:cs/>
          <w:lang w:val="ar_AE" w:bidi="ar_AE"/>
        </w:rPr>
      </w:r>
      <w:r>
        <w:rPr>
          <w:rtl/>
          <w:cs/>
          <w:lang w:val="ar_AE" w:bidi="ar_AE"/>
        </w:rPr>
        <w:t>شيوخ الكنيسة</w:t>
      </w:r>
    </w:p>
    <w:p>
      <w:pPr>
        <w:pStyle w:val="ListBullet"/>
        <w:bidi/>
        <w:spacing w:line="240" w:lineRule="auto"/>
        <w:ind w:left="720"/>
      </w:pPr>
      <w:r>
        <w:rPr>
          <w:rtl/>
          <w:cs/>
          <w:lang w:val="ar_AE" w:bidi="ar_AE"/>
        </w:rPr>
      </w:r>
      <w:r>
        <w:rPr>
          <w:rtl/>
          <w:cs/>
          <w:lang w:val="ar_AE" w:bidi="ar_AE"/>
        </w:rPr>
        <w:t>الأنبياء الذين تحدثوا عن تيموثاوس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والروح القدس</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"يا تيموثاوس، أوصي وعلِّم بهذه الأمور. احرص على أن يفهم المؤمنون ويتبعون هذه الحقائق عن التقوى والحياة الصحيحة التي شرحتها لك توًا".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تيموثاوس: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"لَا يَسْتَهِنْ أَحَدٌ بِحَدَاثَتِكَ، بَلْ كُنْ قُدْوَةً لِلْمُؤْمِنِينَ. بَلْ كُنْ قُدْوَةً لِلْمُؤْمِنِينَ. أظهر للمؤمنين كيف ينبغي أن تعيش فيظهر ذلك في أسلوب كلامك وحياتك ومحبتك وإيمانك، وطهارة سيرتك.</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تيموثاوس: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واحد من المؤمنين: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"حتى أعود، ركِّز على ثلاثة أمور: اقرأ الكتاب المُقدس بصوت مسموع للشعب، وعِظ عِظات تُشجع الشعب، وعلِّم الناس الحق".</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تيموثاوس: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واحد من المؤمنين: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ويقول بولس: "لَا تُهْمِلِ الْمَوْهِبَةَ الَّتِي فِيكَ، الْمُعْطَاةَ لَكَ بِالنُّبُوَّةِ مَعَ وَضْعِ أَيْدِي الْمَشْيَخَةِ. اهْتَمَّ بِهَذَا. كُنْ فِيهِ، لِكَيْ يَكُونَ تَقَدُّمُكَ ظَاهِرًا فِي كُلِّ شَيْءٍ. لاَحِظْ نَفْسَكَ وَالتَّعْلِيمَ. وَدَاوِمْ عَلَى ذَلِكَ، لأَنَّكَ إِذَا فَعَلْتَ هَذَا، تُخَلِّصُ نَفْسَكَ وَالَّذِينَ يَسْمَعُونَكَ أَيْضًا".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شيوخ الكنيسة: "بماذا تشعرون أو تفكرون؟"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تيموثاوس: "بماذا تشعر أو تفكر؟" قد يُجيب الشخص بعبارات مثل:</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تيموثاوس الأولى 4: 11- 16 من الترجمة الأكثر فهمًا بالنسبة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يذكر بولس أن تيموثاوس يجب أن يكون مثالًا </w:t>
      </w:r>
      <w:r>
        <w:rPr>
          <w:b/>
          <w:rtl/>
          <w:cs/>
          <w:lang w:val="ar_AE" w:bidi="ar_AE"/>
        </w:rPr>
        <w:t>للمؤمنين</w:t>
      </w:r>
      <w:r>
        <w:rPr>
          <w:rtl/>
          <w:cs/>
          <w:lang w:val="ar_AE" w:bidi="ar_AE"/>
        </w:rPr>
        <w:t xml:space="preserve"> في الإيمان والطهارة. المؤمنون هم الذين يثقون بيسوع المسيح. يقبل هؤلاء الناس رسالة الله على أنها حق ويتبعون يسوع قائدًا لهُم. ينتمي المؤمن إلى مجتمع المسيحيين الذين يعبدون الله معًا.</w:t>
      </w:r>
    </w:p>
    <w:p>
      <w:pPr>
        <w:bidi/>
      </w:pPr>
      <w:r>
        <w:rPr>
          <w:rtl/>
          <w:cs/>
          <w:lang w:val="ar_AE" w:bidi="ar_AE"/>
        </w:rPr>
      </w:r>
      <w:r>
        <w:rPr>
          <w:rtl/>
          <w:cs/>
          <w:lang w:val="ar_AE" w:bidi="ar_AE"/>
        </w:rPr>
        <w:t>توقّفوا هنا وناقشوا معًا الكلمة أو العبارة التي ستستخدمون للتعبير عن المؤمنين. كيف تصف ثقافتكم الأشخاص الذين يثقون في الله ويتبعون يسوع؟ انظروا مصطلح "المؤمنين" في "قاموس الكلمات الرئيسية" لمزيد من المعلومات. إذا كنتم قد ترجمتم هذه الكلمة فعلًا في سِفر آخر من الكتاب المُقدَّس، استخدموا الكلمة ذاتها التي استخدمتم هناك. أوقفوا سماع التسجيل الصوتي هنا</w:t>
      </w:r>
    </w:p>
    <w:p>
      <w:pPr>
        <w:bidi/>
      </w:pPr>
      <w:r>
        <w:rPr>
          <w:rtl/>
          <w:cs/>
          <w:lang w:val="ar_AE" w:bidi="ar_AE"/>
        </w:rPr>
      </w:r>
      <w:r>
        <w:rPr>
          <w:b/>
          <w:rtl/>
          <w:cs/>
          <w:lang w:val="ar_AE" w:bidi="ar_AE"/>
        </w:rPr>
        <w:t>الإيمان</w:t>
      </w:r>
      <w:r>
        <w:rPr>
          <w:rtl/>
          <w:cs/>
          <w:lang w:val="ar_AE" w:bidi="ar_AE"/>
        </w:rPr>
        <w:t xml:space="preserve"> يعني الثقة في الله وتصديق وعوده. يعني الإيمان أيضًا مجموعة المعتقدات التي يعتقد المسيحيون أنها حق. لمزيد من المعلومات عن الإيمان، راجعوا "قاموس الكلمات الرئيسية". استخدموا الكلمة ذاتها أو العبارة التي استخدمتم في المقاطع السابقة للإشارة إلى الإيمان.</w:t>
      </w:r>
    </w:p>
    <w:p>
      <w:pPr>
        <w:bidi/>
      </w:pPr>
      <w:r>
        <w:rPr>
          <w:rtl/>
          <w:cs/>
          <w:lang w:val="ar_AE" w:bidi="ar_AE"/>
        </w:rPr>
      </w:r>
      <w:r>
        <w:rPr>
          <w:rtl/>
          <w:cs/>
          <w:lang w:val="ar_AE" w:bidi="ar_AE"/>
        </w:rPr>
        <w:t xml:space="preserve">يطلب بولس من تيموثاوس أن يُظهر للآخرين كيف يعيشون حياة </w:t>
      </w:r>
      <w:r>
        <w:rPr>
          <w:b/>
          <w:rtl/>
          <w:cs/>
          <w:lang w:val="ar_AE" w:bidi="ar_AE"/>
        </w:rPr>
        <w:t>طاهرة</w:t>
      </w:r>
      <w:r>
        <w:rPr>
          <w:rtl/>
          <w:cs/>
          <w:lang w:val="ar_AE" w:bidi="ar_AE"/>
        </w:rPr>
        <w:t>. طاهر يعني حُر من كل ما هو مُسيء أخلاقيًا أو خاطئ. تُظهر الحياة النقية سلوكًا طاهرًا وأمينًا. وهذا يشير خصِّيصًا إلى النقاء جنسيًا وإلى التمتُّع بدوافع صادقة. يحتاج تيموثاوس إلى أن يعيش بطهارة ليحترم الآخرون قيادته.</w:t>
      </w:r>
    </w:p>
    <w:p>
      <w:pPr>
        <w:bidi/>
      </w:pPr>
      <w:r>
        <w:rPr>
          <w:rtl/>
          <w:cs/>
          <w:lang w:val="ar_AE" w:bidi="ar_AE"/>
        </w:rPr>
      </w:r>
      <w:r>
        <w:rPr>
          <w:rtl/>
          <w:cs/>
          <w:lang w:val="ar_AE" w:bidi="ar_AE"/>
        </w:rPr>
        <w:t>توقّفوا هنا وناقشوا معًا الكلمة أو العبارة التي سوف تستخدمون للتعبير عن الطاهر. كيف تصف ثقافتكم شخصًا يعيش حياة أمينة وطاهرة أخلاقيًا؟ انظروا كلمة "طاهر" في "قاموس الكلمات الرئيسية" لمزيد من المعلومات.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يطلب بولس من تيموثاوس أن يُركز على قراءة </w:t>
      </w:r>
      <w:r>
        <w:rPr>
          <w:b/>
          <w:rtl/>
          <w:cs/>
          <w:lang w:val="ar_AE" w:bidi="ar_AE"/>
        </w:rPr>
        <w:t>الكتاب المُقدَّس</w:t>
      </w:r>
      <w:r>
        <w:rPr>
          <w:rtl/>
          <w:cs/>
          <w:lang w:val="ar_AE" w:bidi="ar_AE"/>
        </w:rPr>
        <w:t xml:space="preserve"> علنًا. يُشير الكتاب المُقَدَّس إلى الكتابات المقدّسة التي أوحى الله للناس ليكتبوها. في زمن تيموثاوس، كانت كلمة "الكتاب المقدس" تعني ما نسميه الآن العهد القديم. وكانت الكنيسة الأولى تقرأ هذه النصوص الكتابية بصوت مسموع عندما تلتقي معًا.</w:t>
      </w:r>
    </w:p>
    <w:p>
      <w:pPr>
        <w:bidi/>
      </w:pPr>
      <w:r>
        <w:rPr>
          <w:rtl/>
          <w:cs/>
          <w:lang w:val="ar_AE" w:bidi="ar_AE"/>
        </w:rPr>
      </w:r>
      <w:r>
        <w:rPr>
          <w:rtl/>
          <w:cs/>
          <w:lang w:val="ar_AE" w:bidi="ar_AE"/>
        </w:rPr>
        <w:t>توقّفوا هنا وناقشوا معًا الكلمة أو العبارة التي سوف تستخدمون للتعبير عن الكتاب المقدس. ابحث في "قاموس الكلمات الرئيسية" عن "الكتاب المُقدَّس" لمزيد من المعلومات.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يُذكِّر بولس تيموثاوس </w:t>
      </w:r>
      <w:r>
        <w:rPr>
          <w:b/>
          <w:rtl/>
          <w:cs/>
          <w:lang w:val="ar_AE" w:bidi="ar_AE"/>
        </w:rPr>
        <w:t>بموهبته</w:t>
      </w:r>
      <w:r>
        <w:rPr>
          <w:rtl/>
          <w:cs/>
          <w:lang w:val="ar_AE" w:bidi="ar_AE"/>
        </w:rPr>
        <w:t xml:space="preserve"> الروحية. تأتي الموهبة الروحية من روح الله، ويعطى الله هذه المواهب لمساعدة المسيحيين على خدمة الآخرين وبناء الكنيسة. أعطى الله تيموثاوس قدرة خاصة على التعليم وقيادة الكنيسة.</w:t>
      </w:r>
    </w:p>
    <w:p>
      <w:pPr>
        <w:bidi/>
      </w:pPr>
      <w:r>
        <w:rPr>
          <w:rtl/>
          <w:cs/>
          <w:lang w:val="ar_AE" w:bidi="ar_AE"/>
        </w:rPr>
      </w:r>
      <w:r>
        <w:rPr>
          <w:rtl/>
          <w:cs/>
          <w:lang w:val="ar_AE" w:bidi="ar_AE"/>
        </w:rPr>
        <w:t>توقّفوا هنا وناقشوا معًا الكلمة أو العبارة التي سوف تستخدمون للتعبير عن الموهبة الروحية. كيف تصف ثقافتكم القدرات الخاصة التي يعطيها الله للناس؟ كيف تتحدثون عن المواهب التي تأتي من روح الله؟ انظروا مصطلح "موهبة" في "قاموس الكلمات الرئيسية" لمزيد من المعلومات.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تلقَّى تيموثاوس موهبته من خلال </w:t>
      </w:r>
      <w:r>
        <w:rPr>
          <w:b/>
          <w:rtl/>
          <w:cs/>
          <w:lang w:val="ar_AE" w:bidi="ar_AE"/>
        </w:rPr>
        <w:t>النبوّة</w:t>
      </w:r>
      <w:r>
        <w:rPr>
          <w:rtl/>
          <w:cs/>
          <w:lang w:val="ar_AE" w:bidi="ar_AE"/>
        </w:rPr>
        <w:t>، وكلمة "تنبأ" تعني التكلّم برسائل تأتي مباشرة من الله. في هذه الحالة، تكلَّم الله من خلال الأنبياء ليؤكد أن تيموثاوس يجب أن يكون قائدًا في الكنيسة. استخدموا الكلمة ذاتها التي استخدمتم سابقًا في تيموثاوس الأولى للإشارة إلى النبوة. لمزيد من المعلومات عن النبوة، راجعوا "قاموس الكلمات الرئيسية".</w:t>
      </w:r>
    </w:p>
    <w:p>
      <w:pPr>
        <w:bidi/>
      </w:pPr>
      <w:r>
        <w:rPr>
          <w:rtl/>
          <w:cs/>
          <w:lang w:val="ar_AE" w:bidi="ar_AE"/>
        </w:rPr>
      </w:r>
      <w:r>
        <w:rPr>
          <w:rtl/>
          <w:cs/>
          <w:lang w:val="ar_AE" w:bidi="ar_AE"/>
        </w:rPr>
        <w:t xml:space="preserve">وضَع </w:t>
      </w:r>
      <w:r>
        <w:rPr>
          <w:b/>
          <w:rtl/>
          <w:cs/>
          <w:lang w:val="ar_AE" w:bidi="ar_AE"/>
        </w:rPr>
        <w:t>الشيوخ</w:t>
      </w:r>
      <w:r>
        <w:rPr>
          <w:rtl/>
          <w:cs/>
          <w:lang w:val="ar_AE" w:bidi="ar_AE"/>
        </w:rPr>
        <w:t xml:space="preserve"> أيديهم على تيموثاوس، والشيوخ هُم القادة الأكبر سنًا والمُكرَمين الذين يوجِّهون الكنيسة. يتمتع الشيوخ بالسُلطان لاتخاذ القرارات وتعليم حق الله. في هذا المقطع، أظهر الشيوخ رسميًا أنهم يعترفون بدور تيموثاوس عندما وضعوا أيديهم عليه.</w:t>
      </w:r>
    </w:p>
    <w:p>
      <w:pPr>
        <w:bidi/>
      </w:pPr>
      <w:r>
        <w:rPr>
          <w:rtl/>
          <w:cs/>
          <w:lang w:val="ar_AE" w:bidi="ar_AE"/>
        </w:rPr>
      </w:r>
      <w:r>
        <w:rPr>
          <w:rtl/>
          <w:cs/>
          <w:lang w:val="ar_AE" w:bidi="ar_AE"/>
        </w:rPr>
        <w:t>توقّفوا هنا وناقشوا معًا في المجموعة: ما الكلمة أو العبارة التي سوف تستخدمون للتعبير عن الشيوخ؟ كيف تصف ثقافتكم القادة المحترمين الذين يوجِّهون المجتمع؟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يطلب بولس من تيموثاوس أن يراقب حياته </w:t>
      </w:r>
      <w:r>
        <w:rPr>
          <w:b/>
          <w:rtl/>
          <w:cs/>
          <w:lang w:val="ar_AE" w:bidi="ar_AE"/>
        </w:rPr>
        <w:t>والعقيدة</w:t>
      </w:r>
      <w:r>
        <w:rPr>
          <w:rtl/>
          <w:cs/>
          <w:lang w:val="ar_AE" w:bidi="ar_AE"/>
        </w:rPr>
        <w:t xml:space="preserve"> بعناية، والعقيدة تعني التعاليم المُهمة عن الله وما يجب أن يؤمن به المسيحيون. تساعد العقيدة الصالحة الناس على فهْم الحق والتعرف على التعليم الخاطئ. ولمزيد من المعلومات عن العقيدة، راجعوا "قاموس الكلمات الرئيسية". استخدموا الكلمة ذاتها التي استخدمتم في المقاطع السابقة للإشارة إلى العقيدة.</w:t>
      </w:r>
    </w:p>
    <w:p>
      <w:pPr>
        <w:bidi/>
      </w:pPr>
      <w:r>
        <w:rPr>
          <w:rtl/>
          <w:cs/>
          <w:lang w:val="ar_AE" w:bidi="ar_AE"/>
        </w:rPr>
      </w:r>
      <w:r>
        <w:rPr>
          <w:rtl/>
          <w:cs/>
          <w:lang w:val="ar_AE" w:bidi="ar_AE"/>
        </w:rPr>
        <w:t xml:space="preserve">يخبر بولس تيموثاوس أن خدمته الأمينة سوف </w:t>
      </w:r>
      <w:r>
        <w:rPr>
          <w:b/>
          <w:rtl/>
          <w:cs/>
          <w:lang w:val="ar_AE" w:bidi="ar_AE"/>
        </w:rPr>
        <w:t>تُخلِّصه</w:t>
      </w:r>
      <w:r>
        <w:rPr>
          <w:rtl/>
          <w:cs/>
          <w:lang w:val="ar_AE" w:bidi="ar_AE"/>
        </w:rPr>
        <w:t xml:space="preserve"> وتُخلِّص الآخرين أيضًا. يُخلِّص الله الناس عندما يُنقذهم من الخطية وتبعاتها. ويخلّص الله الناس عندما يتَّكلون على يسوع المسيح. يبدأ هذا الخلاص الآن ويستمر إلى الأبد، ويستخدم الله مُعلِّمين أمناء مثل تيموثاوس ليساعد في تقديم هذا الخلاص للآخرين. استخدموا الكلمة ذاتها التي استخدمتم في المقاطع السابقة وانظروا كلمة "خلاص" في "قاموس الكلمات الرئيسية" لمزيد من المعلومات.</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p>
    <w:p>
      <w:pPr>
        <w:bidi/>
      </w:pPr>
      <w:r>
        <w:rPr>
          <w:rtl/>
          <w:cs/>
          <w:lang w:val="ar_AE" w:bidi="ar_AE"/>
        </w:rPr>
      </w:r>
      <w:r>
        <w:rPr>
          <w:b/>
          <w:rtl/>
          <w:cs/>
          <w:lang w:val="ar_AE" w:bidi="ar_AE"/>
        </w:rPr>
        <w:t>انتهى التسجيل.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الأولى 5:1–8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تيموثاوس الأولى 5: 1- 8 واحفظوه في قلوبكم.</w:t>
      </w:r>
    </w:p>
    <w:p>
      <w:pPr>
        <w:bidi/>
      </w:pPr>
      <w:r>
        <w:rPr>
          <w:rtl/>
          <w:cs/>
          <w:lang w:val="ar_AE" w:bidi="ar_AE"/>
        </w:rPr>
      </w:r>
      <w:r>
        <w:rPr>
          <w:rtl/>
          <w:cs/>
          <w:lang w:val="ar_AE" w:bidi="ar_AE"/>
        </w:rPr>
        <w:t>استمعوا إلى نسخة صوتية من تيموثاوس الأولى 5: 1- 8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p>
    <w:p>
      <w:pPr>
        <w:bidi/>
      </w:pPr>
      <w:r>
        <w:rPr>
          <w:rtl/>
          <w:cs/>
          <w:lang w:val="ar_AE" w:bidi="ar_AE"/>
        </w:rPr>
      </w:r>
      <w:r>
        <w:rPr>
          <w:b/>
          <w:rtl/>
          <w:cs/>
          <w:lang w:val="ar_AE" w:bidi="ar_AE"/>
        </w:rPr>
        <w:t>هنا نهاية التسجيل.</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تيموثاوس الأولى 5: 1- 8 من الترجمة الأكثر فهمًا بالنسبة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هذا المقطع، يستمر بولس في تعليم تيموثاوس كيف يمكن أن يكون مُعلّمًا صالحًا، مع أن تيموثاوس أصغر من كثيرين في كنيسته، ثم يبدأ بولس في توصية تيموثاوس بشأن كيفية التعامُل مع مشكلة معينة في كنيسة أفسس. يرتبط هذا الجزء الأول عن كثب بالمقطع الأخير، حيث شجَّع بولس تيموثاوس على أن يبقى قويًا ومُخلصًا لدعوته من الله أن يكون معلّمًا للإنجيل.</w:t>
      </w:r>
    </w:p>
    <w:p>
      <w:pPr>
        <w:bidi/>
      </w:pPr>
      <w:r>
        <w:rPr>
          <w:rtl/>
          <w:cs/>
          <w:lang w:val="ar_AE" w:bidi="ar_AE"/>
        </w:rPr>
      </w:r>
      <w:r>
        <w:rPr>
          <w:rtl/>
          <w:cs/>
          <w:lang w:val="ar_AE" w:bidi="ar_AE"/>
        </w:rPr>
        <w:t>في بعض المقاطع من هذه الرسالة، عندما يتحدث بولس عن القادة يستخدم كلمة لوصف كبار السن للإشارة إلى هؤلاء القادة، لكن في هذا المقطع لا يزال بولس مُركِّزًا على الدور الذي يجب أنْ يؤديه تيموثاوس كقائد للجميع في كنيسته. وفي هذا السياق، يستخدم بولس كلمة "كبار السن" للإشارة إلى أي شخص في الكنيسة أكبر من تيموثاوس، وليس فقط الذين هُم قادة. يناقش بولس أربع مجموعات مختلفة من الناس: رجال أكبر من تيموثاوس، رجال أصغر منه، نساء أكبر من تيموثاوس، ونساء أصغر منه. يريد بولس أن يحترم تيموثاوس كل هذه المجموعات ويتواصل معها بالطريقة الصحيحة. يستخدم بولس تشبيهًا بالعائلة ليعطي تيموثاوس فكرة عن الطرق المختلفة لقيادة وتصحيح الناس من مختلف العُمر والنوع. يقول بولس إن تيموثاوس كان يجب أن يعامل الرجال والنساء الأكبر سنًا كأبيه وأمه، والاصغر سنًا كما يعامل إخوته أو أخواته.</w:t>
      </w:r>
    </w:p>
    <w:p>
      <w:pPr>
        <w:bidi/>
      </w:pPr>
      <w:r>
        <w:rPr>
          <w:rtl/>
          <w:cs/>
          <w:lang w:val="ar_AE" w:bidi="ar_AE"/>
        </w:rPr>
      </w:r>
      <w:r>
        <w:rPr>
          <w:rtl/>
          <w:cs/>
          <w:lang w:val="ar_AE" w:bidi="ar_AE"/>
        </w:rPr>
        <w:t>نعرف بعض الأشياء عن عائلة تيموثاوس من رسالة بولس الثانية إلى تيموثاوس وكذلك من سِفر أعمال الرسل أيضًا، ونعلم أن جَدَّة تيموثاوس كانت تُدعى لوئيس، وكانت أمه تُدعَى أفنيكي. نعلم أيضًا من خلال أعمال الرسل أن أفنيكي كانت امرأة يهودية قرأتْ العهد القديم أو النصوص المقدسة اليهودية لتيموثاوس عندما كان طفلًا، لكن والد تيموثاوس كان يونانيًا وربما وثنيًا. بحلول الوقت الذي التقى فيه بولس بعائلة تيموثاوس، كان كلٌ من لوئيس وأفنيكي وتيموثاوس قد بدأوا يتبعون يسوع. لكن لا يُخبرنا أي مقطع في الكتاب المقدس عن أخوات تيموثاوس أو إخوته، ولا يعني هذا أن تيموثاوس لم يكن له أخوات أو إخوة. لا نعرف إنْ كان لتيموثاوس إخوة أو أخوات أم لا. بصرف النظر عن ذلك، فإن العلاقات العائلية تُعد مقارنةً جيدة، لأنه يمكن للجميع أن يعيشونها بسهولة. فعلى سبيل المثال، حتى لو لم يكن لتيموثاوس أخت أصغر، كان سيعرف كيف يعامل أخته، وكان سيفهم كيف أراد بولس أن يعامل أعضاء الكنيسة الأصغر سنًا.</w:t>
      </w:r>
    </w:p>
    <w:p>
      <w:pPr>
        <w:bidi/>
      </w:pPr>
      <w:r>
        <w:rPr>
          <w:rtl/>
          <w:cs/>
          <w:lang w:val="ar_AE" w:bidi="ar_AE"/>
        </w:rPr>
      </w:r>
      <w:r>
        <w:rPr>
          <w:rtl/>
          <w:cs/>
          <w:lang w:val="ar_AE" w:bidi="ar_AE"/>
        </w:rPr>
        <w:t>توقّفوا هنا وناقشوا هذا السؤال كمجموعة: كيف يعامِل الناس في مجتمعكم الآباء والأخوات والإخوة بحيث يكون ذلك باحترام ومحبة؟ احكوا قصة عن وقت كان على شخص أصغر سنًا أن يصحح شخصًا أكبر سنًا. لاحظوا الكلمات التي تستخدمونها للتحدُّث عن هذه العلاقات، والفرق بين العُمر والجنس. أوقفوا سماع هذا التسجيل الصوتي هنا.</w:t>
      </w:r>
    </w:p>
    <w:p>
      <w:pPr>
        <w:bidi/>
      </w:pPr>
      <w:r>
        <w:rPr>
          <w:rtl/>
          <w:cs/>
          <w:lang w:val="ar_AE" w:bidi="ar_AE"/>
        </w:rPr>
      </w:r>
      <w:r>
        <w:rPr>
          <w:rtl/>
          <w:cs/>
          <w:lang w:val="ar_AE" w:bidi="ar_AE"/>
        </w:rPr>
        <w:t>في الجزء الثاني من هذا المقطع، يحوِّل بولس تركيزه عندما يبدأ في توجيه الوصايا لتيموثاوس عن كيفية التعامُل مع التحديات المتعلقة برعاية الكنيسة للأرامل. بالنسبة لبقية رسالته، سيتحدَّث بولس عن عدة مشكلات مُحددة كان على تيموثاوس التعامُل معها بصفته قائدًا لكنيسة أفسس. بما أن بولس تكلّم فقط عن النساء الأكبر والأصغر سنًا، يحوِّل بولس بطبيعة الحال تركيزه الجديد عندما يتحدث عن بعض التحديات التي تواجه الكنيسة عند الرغبة في مساعدة الأرامل.</w:t>
      </w:r>
    </w:p>
    <w:p>
      <w:pPr>
        <w:bidi/>
      </w:pPr>
      <w:r>
        <w:rPr>
          <w:rtl/>
          <w:cs/>
          <w:lang w:val="ar_AE" w:bidi="ar_AE"/>
        </w:rPr>
      </w:r>
      <w:r>
        <w:rPr>
          <w:rtl/>
          <w:cs/>
          <w:lang w:val="ar_AE" w:bidi="ar_AE"/>
        </w:rPr>
        <w:t>الأرملة امرأة مات زوجها. في المجتمع اليوناني القديم، كان هذا يترك المرأة في وضع صعب للغاية ماليًا واجتماعيًا. بموجب القانون اليوناني، كان للنساء حقوق قليلة، وكان الرجال يتحكَّمون في حياة النساء بالكامل سواء ماليًا أو اجتماعيًا. بسبب هذه الشرائع والعادات، إذا فقدت المرأة أبيها أو زوجها، يكون إخوتها أو أبناؤها مسؤولين عنها. فإذا رفض إخوة المرأة أو أبناؤها، أو لم يكونوا قادرين على مساعدتها، لم يكن لدى المرأة طريقة لإعالة نفسها ماليًا أو أن تكون مُشاركة بأمان في مجتمع أفسس. يقول بولس إنه إذا كان للأرملة أبناء أو حفدة، فعلَى الأبناء أو الحَفَدة الاعتناء بالأرملة، كما يُضيف بولس إن هذه طريقة تَقَوية للعيْش، ولأن تحيا كما يرضي الله.</w:t>
      </w:r>
    </w:p>
    <w:p>
      <w:pPr>
        <w:bidi/>
      </w:pPr>
      <w:r>
        <w:rPr>
          <w:rtl/>
          <w:cs/>
          <w:lang w:val="ar_AE" w:bidi="ar_AE"/>
        </w:rPr>
      </w:r>
      <w:r>
        <w:rPr>
          <w:rtl/>
          <w:cs/>
          <w:lang w:val="ar_AE" w:bidi="ar_AE"/>
        </w:rPr>
        <w:t>توقّفوا هنا وناقشوا هذا السؤال كمجموعة: كيف تساعد التقاليد أو القوانين في مجتمعكم الأرامل؟ ما التقاليد أو القوانين التي تجعل الحياة أكثر صعوبة على الأرامل؟ كيف تعتني كنيستكم بالناس في مجتمعكم، هؤلاء المحرومين قانونيًا أو ماليُا أو اجتماعيًا؟ إذا كانت الأرامل إحدى هذه المجموعات، شاركوا قصة عن وقت ساعدت فيه كنيستكم أرملة. أوقفوا سماع هذا التسجيل الصوتي هنا.</w:t>
      </w:r>
    </w:p>
    <w:p>
      <w:pPr>
        <w:bidi/>
      </w:pPr>
      <w:r>
        <w:rPr>
          <w:rtl/>
          <w:cs/>
          <w:lang w:val="ar_AE" w:bidi="ar_AE"/>
        </w:rPr>
      </w:r>
      <w:r>
        <w:rPr>
          <w:rtl/>
          <w:cs/>
          <w:lang w:val="ar_AE" w:bidi="ar_AE"/>
        </w:rPr>
        <w:t>يختتم بولس هذا المقطع عندما يُحذِّر من الشهادة الخاطئة التي يمكن للأرامل أو عائلاتهنَّ أن يقدموها لبقية المجتمع. فقال بولس إن الأرملة التي ليس لها أحد ليعولها تثق بالله وتتكِّل عليه. من ناحية أخرى، فإن الأرامل اللواتي يعشنَ من أجل المتعة لا تعِشْنَ بالحقيقة بل في موت روحي، والحياة مع وجود استمتاع لا تعني أنها سيئة، لكن اللَّذة والمتعة لا ينبغي أن تكون محور حياة الأرامل. ثم يدين بولس المسيحيين الذين لا يعتنون بعائلاتهم، فيتحدث بولس عن العائلة بوجه عام عندما يقول إن كل مؤمن لا يهتم بأفراد عائلاته ليس فقط سيئًا، بل أسوأ من غير المؤمنين في أفسس.</w:t>
      </w:r>
    </w:p>
    <w:p>
      <w:pPr>
        <w:bidi/>
      </w:pPr>
      <w:r>
        <w:rPr>
          <w:rtl/>
          <w:cs/>
          <w:lang w:val="ar_AE" w:bidi="ar_AE"/>
        </w:rPr>
      </w:r>
      <w:r>
        <w:rPr>
          <w:rtl/>
          <w:cs/>
          <w:lang w:val="ar_AE" w:bidi="ar_AE"/>
        </w:rPr>
        <w:t>توقّفوا هنا وناقشوا هذا السؤال كمجموعة: إذا كان شخص يعيش بطريقة تُظهر رغبته في التلذٌّذ والمُتع الأرضية ولا يفعل أي خير للمجتمع، فكيف تصفون أسلوب الحياة هذا أو تصفون ذلك الشخص؟ فكِّروا في القصص أو الأمثال في لُغتكم التي تُحذِّر من أسلوب الحياة هذا. أوقفوا سماع هذا التسجيل الصوتي هنا.</w:t>
      </w:r>
    </w:p>
    <w:p>
      <w:pPr>
        <w:bidi/>
      </w:pPr>
      <w:r>
        <w:rPr>
          <w:rtl/>
          <w:cs/>
          <w:lang w:val="ar_AE" w:bidi="ar_AE"/>
        </w:rPr>
      </w:r>
      <w:r>
        <w:rPr>
          <w:rtl/>
          <w:cs/>
          <w:lang w:val="ar_AE" w:bidi="ar_AE"/>
        </w:rPr>
        <w:t>بين التحذيرات للأرامل ولعائلاتهنَّ، يتحدث بولس إلى تيموثاوس مباشرة ويطلب منه أن يُعلِّم أعضاء الكنيسة بهذه الطريقة حتى لا يجد الآخرون خطأً مع أي أعضاء للكنيسة، لأن بولس كان قلقًا بشأن سُمعة الكنيسة. سيتكلّم بولس عن هذا على وجه التحديد في المقطع التالي. في هذه الرسالة، يوصِّل بولس اهتمامه بنظرة المجتمع غير المؤمن إلى الكنيسة، خاصة أنه يعطي تعليمات لتيموثاوس كيف يتعامل مع الخطية والمواقف الصعبة بين المؤمنين.</w:t>
      </w:r>
    </w:p>
    <w:p>
      <w:pPr>
        <w:bidi/>
      </w:pPr>
      <w:r>
        <w:rPr>
          <w:rtl/>
          <w:cs/>
          <w:lang w:val="ar_AE" w:bidi="ar_AE"/>
        </w:rPr>
      </w:r>
      <w:r>
        <w:rPr>
          <w:rtl/>
          <w:cs/>
          <w:lang w:val="ar_AE" w:bidi="ar_AE"/>
        </w:rPr>
        <w:t>توقّفوا هنا وناقشوا هذا السؤال كمجموعة: ما الطرق التي يمكن بها للناس أن يُسيؤوا إلى سمعتهم في مجتمعكم؟ وكيف يؤثر هذا على طريقة مشاركة الشخص في المجتمع؟</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تيموثاوس الأولى 5: 1- 8 من الترجمة الأكثر فهمًا بالنسبة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ستُحدِّد المجموعة الأجزاء والشخصيات ومواقع أحداث هذا المقطع. ثم تقوم المجموعة بتصوُّر هذا المقطع.</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يُعلن بولس عن تعليمات لتيموثاوس كيف يرعى الناس في كنيسة أفسس بالتأديب الأبوي، ويستخدم بولس العلاقات العِائلية كتشبيه لكيفية احترام تيموثاوس والتواصُل مع جميع المؤمنين بالطريقة الصحيحة.</w:t>
      </w:r>
    </w:p>
    <w:p>
      <w:pPr>
        <w:bidi/>
      </w:pPr>
      <w:r>
        <w:rPr>
          <w:rtl/>
          <w:cs/>
          <w:lang w:val="ar_AE" w:bidi="ar_AE"/>
        </w:rPr>
      </w:r>
      <w:r>
        <w:rPr>
          <w:b/>
          <w:rtl/>
          <w:cs/>
          <w:lang w:val="ar_AE" w:bidi="ar_AE"/>
        </w:rPr>
        <w:t>في الجزء الثاني:</w:t>
      </w:r>
      <w:r>
        <w:rPr>
          <w:rtl/>
          <w:cs/>
          <w:lang w:val="ar_AE" w:bidi="ar_AE"/>
        </w:rPr>
        <w:t xml:space="preserve"> يُحوِّل بولس التركيز ليُعطي تيموثاوس تعليمات عن كيفية التعامُل مع التحديات المُتعلقة برعاية الكنيسة للأرامل وكيف يجب على أعضاء الكنيسة الاعتناء بعائلاتهم الخاصة.</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الرجال الأكبر سِنًا</w:t>
      </w:r>
    </w:p>
    <w:p>
      <w:pPr>
        <w:pStyle w:val="ListBullet"/>
        <w:bidi/>
        <w:spacing w:line="240" w:lineRule="auto"/>
        <w:ind w:left="720"/>
      </w:pPr>
      <w:r>
        <w:rPr>
          <w:rtl/>
          <w:cs/>
          <w:lang w:val="ar_AE" w:bidi="ar_AE"/>
        </w:rPr>
      </w:r>
      <w:r>
        <w:rPr>
          <w:rtl/>
          <w:cs/>
          <w:lang w:val="ar_AE" w:bidi="ar_AE"/>
        </w:rPr>
        <w:t>الرجال الأصغر سِنًا</w:t>
      </w:r>
    </w:p>
    <w:p>
      <w:pPr>
        <w:pStyle w:val="ListBullet"/>
        <w:bidi/>
        <w:spacing w:line="240" w:lineRule="auto"/>
        <w:ind w:left="720"/>
      </w:pPr>
      <w:r>
        <w:rPr>
          <w:rtl/>
          <w:cs/>
          <w:lang w:val="ar_AE" w:bidi="ar_AE"/>
        </w:rPr>
      </w:r>
      <w:r>
        <w:rPr>
          <w:rtl/>
          <w:cs/>
          <w:lang w:val="ar_AE" w:bidi="ar_AE"/>
        </w:rPr>
        <w:t>النساء الأكبر سِنًا</w:t>
      </w:r>
    </w:p>
    <w:p>
      <w:pPr>
        <w:pStyle w:val="ListBullet"/>
        <w:bidi/>
        <w:spacing w:line="240" w:lineRule="auto"/>
        <w:ind w:left="720"/>
      </w:pPr>
      <w:r>
        <w:rPr>
          <w:rtl/>
          <w:cs/>
          <w:lang w:val="ar_AE" w:bidi="ar_AE"/>
        </w:rPr>
      </w:r>
      <w:r>
        <w:rPr>
          <w:rtl/>
          <w:cs/>
          <w:lang w:val="ar_AE" w:bidi="ar_AE"/>
        </w:rPr>
        <w:t>النساء الأصغر سنًا</w:t>
      </w:r>
    </w:p>
    <w:p>
      <w:pPr>
        <w:pStyle w:val="ListBullet"/>
        <w:bidi/>
        <w:spacing w:line="240" w:lineRule="auto"/>
        <w:ind w:left="720"/>
      </w:pPr>
      <w:r>
        <w:rPr>
          <w:rtl/>
          <w:cs/>
          <w:lang w:val="ar_AE" w:bidi="ar_AE"/>
        </w:rPr>
      </w:r>
      <w:r>
        <w:rPr>
          <w:rtl/>
          <w:cs/>
          <w:lang w:val="ar_AE" w:bidi="ar_AE"/>
        </w:rPr>
        <w:t>الأرامل اللواتي يحتجْنَ حقًا إلى مساعدة الكنيسة</w:t>
      </w:r>
    </w:p>
    <w:p>
      <w:pPr>
        <w:pStyle w:val="ListBullet"/>
        <w:bidi/>
        <w:spacing w:line="240" w:lineRule="auto"/>
        <w:ind w:left="720"/>
      </w:pPr>
      <w:r>
        <w:rPr>
          <w:rtl/>
          <w:cs/>
          <w:lang w:val="ar_AE" w:bidi="ar_AE"/>
        </w:rPr>
      </w:r>
      <w:r>
        <w:rPr>
          <w:rtl/>
          <w:cs/>
          <w:lang w:val="ar_AE" w:bidi="ar_AE"/>
        </w:rPr>
        <w:t>الأرامل اللواتي لا يستخدمْنَ مساعدة الكنيسة استخدامًا في محَّله</w:t>
      </w:r>
    </w:p>
    <w:p>
      <w:pPr>
        <w:pStyle w:val="ListBullet"/>
        <w:bidi/>
        <w:spacing w:line="240" w:lineRule="auto"/>
        <w:ind w:left="720"/>
      </w:pPr>
      <w:r>
        <w:rPr>
          <w:rtl/>
          <w:cs/>
          <w:lang w:val="ar_AE" w:bidi="ar_AE"/>
        </w:rPr>
      </w:r>
      <w:r>
        <w:rPr>
          <w:rtl/>
          <w:cs/>
          <w:lang w:val="ar_AE" w:bidi="ar_AE"/>
        </w:rPr>
        <w:t>أطفال أو أقارب الأرامل الآخرين أو الآباء المحتاجين – بعض أفراد العائلة يساعدون الأرامل والبعض لا يفعلون ذلك،</w:t>
      </w:r>
    </w:p>
    <w:p>
      <w:pPr>
        <w:pStyle w:val="ListBullet"/>
        <w:bidi/>
        <w:spacing w:line="240" w:lineRule="auto"/>
        <w:ind w:left="720"/>
      </w:pPr>
      <w:r>
        <w:rPr>
          <w:rtl/>
          <w:cs/>
          <w:lang w:val="ar_AE" w:bidi="ar_AE"/>
        </w:rPr>
      </w:r>
      <w:r>
        <w:rPr>
          <w:rtl/>
          <w:cs/>
          <w:lang w:val="ar_AE" w:bidi="ar_AE"/>
        </w:rPr>
        <w:t>والذين ليسوا مؤمنين في أفسس</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هذا المقطع، يواصل بولس إخبار تيموثاوس كيف يمكن أن يكون مُعلِّمًا صالحًا، رغم حداثته. يرتبط هذا الجزء الأول عن كثب بالمقطع السابق، حيث شجع بولس تيموثاوس على أن يبقى قويًا ومُخلصًا لدعوته من الله أنْ يكون مُعلِّمًا للإنجيل. ولكن، يُشجِّع بولس تيموثاوس على أن يُعلِّم بطريقة تحترم جميع الأعمار والنوع ذكرًا كان أم أنثى. لذلك، في هذا الجزء الأول، يتحدث بولس عن أربع مجموعات مختلفة من الناس: رجال أكبر من تيموثاوس، رجال أصغر من تيموثاوس، نساء أكبر من تيموثاوس، نساء أصغر من تيموثاوس. كان بولس يريد من تيموثاوس احترام الأكبر سنًا. يوصي بولس تيموثاوس أن يعامل الرجال والنساء الأكبر سنًا ويشجّعهم وكأنَّ كُلًا منهم أبوه أو أمّه، كما يريد بولس أيضًا من تيموثاوس أن يُظهر نمط الاحترام والمحبة اللازمَين للأشخاص الأصغر سنًا. مرة أخرى، يستخدم بولس تشبيهًا بالعائلة. يريد بولس أن يُعامل تيموثاوس الأصغر سِنًا كما يعامل إخوته أو أخواته. على وجه التحديد، كان على تيموثاوس معاملة النساء الأصغر سنًا بطهارة، أي أنه يجب أنْ يكون طاهرًا جنسيًا عندما يتعامل معهُنَّ.</w:t>
      </w:r>
    </w:p>
    <w:p>
      <w:pPr>
        <w:bidi/>
      </w:pPr>
      <w:r>
        <w:rPr>
          <w:rtl/>
          <w:cs/>
          <w:lang w:val="ar_AE" w:bidi="ar_AE"/>
        </w:rPr>
      </w:r>
      <w:r>
        <w:rPr>
          <w:rtl/>
          <w:cs/>
          <w:lang w:val="ar_AE" w:bidi="ar_AE"/>
        </w:rPr>
        <w:t>توقّفوا هنا وناقشوا مختلف الناس الذين يقودون كنائسكم. كيف يُصحح هؤلاء الناس ويخدمون آخرين مختلفين من جهة الجنس والنوع؟ أوقفوا سماع هذا التسجيل الصوتي هنا.</w:t>
      </w:r>
    </w:p>
    <w:p>
      <w:pPr>
        <w:bidi/>
      </w:pPr>
      <w:r>
        <w:rPr>
          <w:rtl/>
          <w:cs/>
          <w:lang w:val="ar_AE" w:bidi="ar_AE"/>
        </w:rPr>
      </w:r>
      <w:r>
        <w:rPr>
          <w:rtl/>
          <w:cs/>
          <w:lang w:val="ar_AE" w:bidi="ar_AE"/>
        </w:rPr>
        <w:t>توقّفوا هنا وناقشوا معًا كيف ستتحدثون عن المجموعات الأربع من الناس: كبار وصِغار السِن من الرجال، وكبار وصغار السِن من النساء. ما الكلمات التي لديكم في لُغتكم للتحدُّث عن مجموعات الناس هذه؟ أوقفوا سماع هذا التسجيل الصوتي هنا.</w:t>
      </w:r>
    </w:p>
    <w:p>
      <w:pPr>
        <w:bidi/>
      </w:pPr>
      <w:r>
        <w:rPr>
          <w:rtl/>
          <w:cs/>
          <w:lang w:val="ar_AE" w:bidi="ar_AE"/>
        </w:rPr>
      </w:r>
      <w:r>
        <w:rPr>
          <w:rtl/>
          <w:cs/>
          <w:lang w:val="ar_AE" w:bidi="ar_AE"/>
        </w:rPr>
        <w:t>في الجزء الثاني من هذا المقطع، يُحوِّل بولس تركيزه، وبالنسبة لبقية رسالته، سيتحدَّث بولس عن عدة مشكلات مُحددة كان على تيموثاوس التعامُل معها في كنيسة أفسس، بما في ذلك القادة الفاسدين والجشعين، وكذلك الأشخاص الذين يعيشون في أوضاع اجتماعية صعبة مثل الأرامل والعبيد. بما أنَّ بولس كان قد تكلَّم فقط عن النساء الأكبر والأصغر سِنًا، يُحوِّل تركيزه بطبيعة الحال إلى الحديث عن بعض التحديات عند الرغبة في مساعدة الأرامل. الأرملة امرأة مات زوجها. في المجتمع اليوناني القديم، ترك هذا المرأة في وضع صعب للغاية ماليًا واجتماعيًا. لذلك، عندما يقول بولس إن هؤلاء النساء بالحقيقة أرامل، لا يقصد أنَّ أزواجهنَّ ماتوا فعلًا، نعلم أنَّ كل هؤلاء الأرامل كان لديهنَّ حقًا أزواج موتى، وما يقصده بولس هو أن هؤلاء النساء حقًا يحتجْنَ إلى العون. يُصِّر بولس على أنه إذا كان للأرملة أبناء أو حفدة فيجب أن يعتنوا بالأرملة. هنا، يتحدَّث بولس عن العائلة الحقيقية. لا يُجري بولس مُقارنة، لكنه يقول إن هذه طريقة مقدسة لأسلوب حياة العائلات وأنها طريقة تُرضي الله.</w:t>
      </w:r>
    </w:p>
    <w:p>
      <w:pPr>
        <w:bidi/>
      </w:pPr>
      <w:r>
        <w:rPr>
          <w:rtl/>
          <w:cs/>
          <w:lang w:val="ar_AE" w:bidi="ar_AE"/>
        </w:rPr>
      </w:r>
      <w:r>
        <w:rPr>
          <w:rtl/>
          <w:cs/>
          <w:lang w:val="ar_AE" w:bidi="ar_AE"/>
        </w:rPr>
        <w:t>توقّفوا هنا وناقشوا مسؤوليات الأطفال تجاه آبائهم في مجتمعكم. كيف يحترم الناس والديهم ويعتنون بهم في مجتمعكم؟ ما الذي يجعل الناس يرغبون في فِعل هذا؟ أوقفوا سماع هذا التسجيل الصوتي هنا.</w:t>
      </w:r>
    </w:p>
    <w:p>
      <w:pPr>
        <w:bidi/>
      </w:pPr>
      <w:r>
        <w:rPr>
          <w:rtl/>
          <w:cs/>
          <w:lang w:val="ar_AE" w:bidi="ar_AE"/>
        </w:rPr>
      </w:r>
      <w:r>
        <w:rPr>
          <w:rtl/>
          <w:cs/>
          <w:lang w:val="ar_AE" w:bidi="ar_AE"/>
        </w:rPr>
        <w:t>يضيف بولس بعد ذلك أن نوع الأرملة التي يجب أن تساعدها الكنيسة ليست الأرملة التي ليس لها فعلًا عائلة فحسب، بل أيضًا المؤمنة الحقيقية. هذه الأرملة تثق في الله وتُصلي. عندما يقول بولس إن الأرملة تُصلّي "ليلًا ونهارًا"، لا يقصد أنها في الواقع تُصلي دون توقف ولا تفعل أي شيء آخر. في الواقع، سيكتب بولس في المقطع التالي عن الخدمات المهمة العديدة التي كانت للأرامل في كنيسة أفسس. تعني عبارة "ليلًا ونهارًا" أنَّ الأرملة تصلي بانتظام وفي الكثير من الأحيان.</w:t>
      </w:r>
    </w:p>
    <w:p>
      <w:pPr>
        <w:bidi/>
      </w:pPr>
      <w:r>
        <w:rPr>
          <w:rtl/>
          <w:cs/>
          <w:lang w:val="ar_AE" w:bidi="ar_AE"/>
        </w:rPr>
      </w:r>
      <w:r>
        <w:rPr>
          <w:rtl/>
          <w:cs/>
          <w:lang w:val="ar_AE" w:bidi="ar_AE"/>
        </w:rPr>
        <w:t>توقّفوا هنا وناقشوا الأشياء التي تفعلونها بانتظام وفي أغلب الأحيان لكي تعبدوا أو تتواصلوا مع الله. انتبهوا إلى نوع اللُغة التي تستخدمون للتعبير عن عادة تمارسونها كثيرًا. هل تبالغون في استخدام عبارات مثل "طوال النهار"، أو "ليلًا ونهارًا"، أو ربما "نهارًا وليلًا؟" استخدموا كل عبارة مُستساغة في لُغتكم. أوقفوا سماع هذا التسجيل الصوتي هنا.</w:t>
      </w:r>
    </w:p>
    <w:p>
      <w:pPr>
        <w:bidi/>
      </w:pPr>
      <w:r>
        <w:rPr>
          <w:rtl/>
          <w:cs/>
          <w:lang w:val="ar_AE" w:bidi="ar_AE"/>
        </w:rPr>
      </w:r>
      <w:r>
        <w:rPr>
          <w:rtl/>
          <w:cs/>
          <w:lang w:val="ar_AE" w:bidi="ar_AE"/>
        </w:rPr>
        <w:t>يختم بولس هذا المقطع بتحذيرات من الأرامل اللواتي يعشنَ من أجل المتعة والعائلات التي لا تهتم ببعضها بعضًا. يستخدم بولس لُغة قوية لإدانة هاتَين المجموعتَين. فالأرامل اللواتي يعِشْنَ الحياة فقط لإرضاء ذواتهنَّ، يعِشنَ بطريقة خاطئة. يقول بولس إنَّ هؤلاء الأرامل أموات بالفعل، ويُبالغ بولس عندما يقول هذا. يقصد بولس أنَّ أسلوب الحياة الذي تعيشه هؤلاء الأرامل أسلوب سيء لدرجة أنه يبدو وكأنهنَّ مُتْنَ بالفعل. عندما يدين بولس هؤلاء الأرامل، لا يقصد أنَّ كل المُمتع سيء. كلمة "مُتنعِّمة" هنا تعني أنها ترغب فقط في ما تشعر أنه حسَن وترغب في الحصول على الكثير منه.</w:t>
      </w:r>
    </w:p>
    <w:p>
      <w:pPr>
        <w:bidi/>
      </w:pPr>
      <w:r>
        <w:rPr>
          <w:rtl/>
          <w:cs/>
          <w:lang w:val="ar_AE" w:bidi="ar_AE"/>
        </w:rPr>
      </w:r>
      <w:r>
        <w:rPr>
          <w:rtl/>
          <w:cs/>
          <w:lang w:val="ar_AE" w:bidi="ar_AE"/>
        </w:rPr>
        <w:t>توقّفوا هنا وناقشوا معًا كيف ستتحدثون عن حالة "الموت" لهؤلاء الأرامل، مع أنهُنَّ لسنَ أموات حقًا. كيف ستُظهرون أن هذا الوصف فيه مبالغة؟ أوقفوا سماع هذا التسجيل الصوتي هنا.</w:t>
      </w:r>
    </w:p>
    <w:p>
      <w:pPr>
        <w:bidi/>
      </w:pPr>
      <w:r>
        <w:rPr>
          <w:rtl/>
          <w:cs/>
          <w:lang w:val="ar_AE" w:bidi="ar_AE"/>
        </w:rPr>
      </w:r>
      <w:r>
        <w:rPr>
          <w:rtl/>
          <w:cs/>
          <w:lang w:val="ar_AE" w:bidi="ar_AE"/>
        </w:rPr>
        <w:t>ينتقد بولس أيضًا علانيةً المؤمنين الذين لا يعتنون بالأشخاص في عائلاتهم، ويقول بولس إن هؤلاء المؤمنين يُنكرون ما يقولون من جهة إيمانهم بالله، وهم أسوأ من غير المؤمنين في أفسس. ليست هذه مبالغة، يقصد بولس ما يقوله بالتحديد.</w:t>
      </w:r>
    </w:p>
    <w:p>
      <w:pPr>
        <w:bidi/>
      </w:pPr>
      <w:r>
        <w:rPr>
          <w:rtl/>
          <w:cs/>
          <w:lang w:val="ar_AE" w:bidi="ar_AE"/>
        </w:rPr>
      </w:r>
      <w:r>
        <w:rPr>
          <w:rtl/>
          <w:cs/>
          <w:lang w:val="ar_AE" w:bidi="ar_AE"/>
        </w:rPr>
        <w:t>توقّفوا هنا وناقشوا هذا السؤال كمجموعة: كيف ينظر الناس في مجتمعكم إلى الذين يعيشون حياة بلا هدف؟ كيف ينظرون إلى الذين لا يساعدون عائلاتهم عندما تحتاج إليهم؟ انتبهوا إلى طريقتكم في استخدام اللُغة المباشرة أو صيغة المُبالغة في الإدلاء بتعبيرات تحكمون فيها على الذين يتصرفون تصرفًا خطأ. أوقفوا سماع هذا التسجيل الصوتي هنا.</w:t>
      </w:r>
    </w:p>
    <w:p>
      <w:pPr>
        <w:bidi/>
      </w:pPr>
      <w:r>
        <w:rPr>
          <w:rtl/>
          <w:cs/>
          <w:lang w:val="ar_AE" w:bidi="ar_AE"/>
        </w:rPr>
      </w:r>
      <w:r>
        <w:rPr>
          <w:rtl/>
          <w:cs/>
          <w:lang w:val="ar_AE" w:bidi="ar_AE"/>
        </w:rPr>
        <w:t>بين عبارة التحذيرات للأرامل والعبارة الأخرى الخاصة بعائلاتهن، يقول بولس لتيموثاوس إنه يجب أن يُعلِّم أعضاء الكنيسة بهذه الطريقة حتى لا ينتقدهم الآخرون. نجد في هذه الرسالة قلْق بولس بشأن نظرة مُجتمع غير المؤمنين إلى الكنيسة، ونرى هذا الموضوع في البداية، عندما يُعطي بولس تعليمات لتيموثاوس أن يصلّي من أجل خلاص جميع الناس، وكذلك تعليمات بشأن كيفية التعامُل مع بعض المشكلات خلال الصلاة واجتماعات العبادة. سيكرر بولس هذا الموضوع في المقطع التالي، ومرة أخرى عندما يعلِّم عن العبيد. يقول بولس لتيموثاوس كيف يتعامل مع الخطية في الكنيسة وكيف يمكن للمؤمنين أن يجتازوا المواقف الاجتماعية الظالمة. أثناء ذلك، يكون اهتمام بولس الرئيسي أن يتمكَّن الناس في الكنيسة من إعلان بشارة الإنجيل عن يسوع لجميع الناس حتى يخلص الجميع.</w:t>
      </w:r>
    </w:p>
    <w:p>
      <w:pPr>
        <w:bidi/>
      </w:pPr>
      <w:r>
        <w:rPr>
          <w:rtl/>
          <w:cs/>
          <w:lang w:val="ar_AE" w:bidi="ar_AE"/>
        </w:rPr>
      </w:r>
      <w:r>
        <w:rPr>
          <w:rtl/>
          <w:cs/>
          <w:lang w:val="ar_AE" w:bidi="ar_AE"/>
        </w:rPr>
        <w:t>توقّفوا هنا وناقشوا هذا السؤال معًا: كيف يمكن أن تؤثر طريقة تصرَّف الشخص في شعور المجتمع تجاه ديانة ذلك الشخص؟ شاركوا القصص عن أوقات صعَّبت خطاياكم عليكم مُهمة مشاركة شخص ما ببشارة الإنجيل. يمكنكم أيضًا أن تعيدوا سرْد قصص من الكتاب المقدس حين فشل شعب الله وكانوا سببًا في عدم إيمان غير المؤمنين بالله. أثناء سرد القصص، انتبهوا إلى تمكُّنكم من اتّباع فكرة الموضوع طوال القصة. أوقفوا سماع هذا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قد تختارون تقسيم الناس أو الأجسام إلى مجموعات مختلفة. احرصوا على أن تُظهروا كيف ينظر بعض أهل أفسس في هذا الأمر، هؤلاء الذين ليسوا أعضاء في الكنيسة، ليروا ما يحدث. أولًا، أظهِروا كيف يُصحِّح تيموثاوس الرجال الأكبر والأصغر سِنًا، والنساء الأكبر والأصغر سِنًا في الكنيسة باحترام ومحبة. ثم يلتفت تيموثاوس إلى النساء في الكنيسة. ويجب أن تنقسم النساء إلى أرامل وغير أرامل، ثم تنقسم الأرامل إلى أرامل تحصُلنَ على مساعدة من عائلاتهن، وأخريات لا تحصُلن. انقلّوا الأرامل اللواتي لديهنَّ عائلات إلى جانب عائلاتهنَّ. اظهِروا أنَّ بعض العائلات لا تساعد الأرامل. انقل الأرامل اللواتي ليس لديهنَّ عائلات إلى جانب أعضاء الكنيسة الآخرين ليُظهروا أن الكنيسة تعتني بهؤلاء الأرامل. والآن أظهِروا كيف تتطلع الأرامل إلى الله طلَبًا للمساعدة. اظهروا أنَّ أهل أفسس الذين ليسوا جزءًا من الكنيسة ينظرون فيعرفون كيف يعتني أعضاء الكنيسة ببعضهم بعضًا.</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تيموثاوس الأولى 5: 1- 8 من الترجمة الأكثر فهمًا بالنسبة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الرجال الأكبر سِنًا</w:t>
      </w:r>
    </w:p>
    <w:p>
      <w:pPr>
        <w:pStyle w:val="ListBullet"/>
        <w:bidi/>
        <w:spacing w:line="240" w:lineRule="auto"/>
        <w:ind w:left="720"/>
      </w:pPr>
      <w:r>
        <w:rPr>
          <w:rtl/>
          <w:cs/>
          <w:lang w:val="ar_AE" w:bidi="ar_AE"/>
        </w:rPr>
      </w:r>
      <w:r>
        <w:rPr>
          <w:rtl/>
          <w:cs/>
          <w:lang w:val="ar_AE" w:bidi="ar_AE"/>
        </w:rPr>
        <w:t>الرجال الأصغر سِنًا</w:t>
      </w:r>
    </w:p>
    <w:p>
      <w:pPr>
        <w:pStyle w:val="ListBullet"/>
        <w:bidi/>
        <w:spacing w:line="240" w:lineRule="auto"/>
        <w:ind w:left="720"/>
      </w:pPr>
      <w:r>
        <w:rPr>
          <w:rtl/>
          <w:cs/>
          <w:lang w:val="ar_AE" w:bidi="ar_AE"/>
        </w:rPr>
      </w:r>
      <w:r>
        <w:rPr>
          <w:rtl/>
          <w:cs/>
          <w:lang w:val="ar_AE" w:bidi="ar_AE"/>
        </w:rPr>
        <w:t>النساء الأكبر سِنًا</w:t>
      </w:r>
    </w:p>
    <w:p>
      <w:pPr>
        <w:pStyle w:val="ListBullet"/>
        <w:bidi/>
        <w:spacing w:line="240" w:lineRule="auto"/>
        <w:ind w:left="720"/>
      </w:pPr>
      <w:r>
        <w:rPr>
          <w:rtl/>
          <w:cs/>
          <w:lang w:val="ar_AE" w:bidi="ar_AE"/>
        </w:rPr>
      </w:r>
      <w:r>
        <w:rPr>
          <w:rtl/>
          <w:cs/>
          <w:lang w:val="ar_AE" w:bidi="ar_AE"/>
        </w:rPr>
        <w:t>النساء الأصغر سنًا</w:t>
      </w:r>
    </w:p>
    <w:p>
      <w:pPr>
        <w:pStyle w:val="ListBullet"/>
        <w:bidi/>
        <w:spacing w:line="240" w:lineRule="auto"/>
        <w:ind w:left="720"/>
      </w:pPr>
      <w:r>
        <w:rPr>
          <w:rtl/>
          <w:cs/>
          <w:lang w:val="ar_AE" w:bidi="ar_AE"/>
        </w:rPr>
      </w:r>
      <w:r>
        <w:rPr>
          <w:rtl/>
          <w:cs/>
          <w:lang w:val="ar_AE" w:bidi="ar_AE"/>
        </w:rPr>
        <w:t>الأرامل اللواتي يحتجْنَ حقًا إلى مساعدة الكنيسة</w:t>
      </w:r>
    </w:p>
    <w:p>
      <w:pPr>
        <w:pStyle w:val="ListBullet"/>
        <w:bidi/>
        <w:spacing w:line="240" w:lineRule="auto"/>
        <w:ind w:left="720"/>
      </w:pPr>
      <w:r>
        <w:rPr>
          <w:rtl/>
          <w:cs/>
          <w:lang w:val="ar_AE" w:bidi="ar_AE"/>
        </w:rPr>
      </w:r>
      <w:r>
        <w:rPr>
          <w:rtl/>
          <w:cs/>
          <w:lang w:val="ar_AE" w:bidi="ar_AE"/>
        </w:rPr>
        <w:t>الأرامل اللواتي تُسئنَ استخدام مساعدة الكنيسة</w:t>
      </w:r>
    </w:p>
    <w:p>
      <w:pPr>
        <w:pStyle w:val="ListBullet"/>
        <w:bidi/>
        <w:spacing w:line="240" w:lineRule="auto"/>
        <w:ind w:left="720"/>
      </w:pPr>
      <w:r>
        <w:rPr>
          <w:rtl/>
          <w:cs/>
          <w:lang w:val="ar_AE" w:bidi="ar_AE"/>
        </w:rPr>
      </w:r>
      <w:r>
        <w:rPr>
          <w:rtl/>
          <w:cs/>
          <w:lang w:val="ar_AE" w:bidi="ar_AE"/>
        </w:rPr>
        <w:t>أبناء أو أقارب الأرامل أو الآباء المحتاجين – بعض أفراد العائلة يساعدون الأرامل والبعض لا يفعل ذلك</w:t>
      </w:r>
    </w:p>
    <w:p>
      <w:pPr>
        <w:pStyle w:val="ListBullet"/>
        <w:bidi/>
        <w:spacing w:line="240" w:lineRule="auto"/>
        <w:ind w:left="720"/>
      </w:pPr>
      <w:r>
        <w:rPr>
          <w:rtl/>
          <w:cs/>
          <w:lang w:val="ar_AE" w:bidi="ar_AE"/>
        </w:rPr>
      </w:r>
      <w:r>
        <w:rPr>
          <w:rtl/>
          <w:cs/>
          <w:lang w:val="ar_AE" w:bidi="ar_AE"/>
        </w:rPr>
        <w:t>وأشخاص من أهل أفسس غير مؤمنين</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مثّلوا كيف يعطي تيموثاوس تعليمات للمجموعات الأربع من الناس، مع شخص واحد ليمثِّل كل مجموعة: رجُل أكبر سِنًا، ورجُل أصغر سِنًا، وسيدة أكبر سِنًا، وسيدة أصغر سِنًا.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أحد الذين يؤدون دور أعضاء الكنيسة: "ما شعوركم عندما يوجّهكم تيموثاوس ويعلِّمكم، في حالة كونه أكبر أو أصغر منكم؟"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أرملة لها عائلة وأخرى لا تملك عائلة. اطلبوا من الأرملة التي تعيش وحيدة أن تمثِّل وهي تُصلِّي إلى الله. اطلبوا من عائلة الأرملة الأولى أن يُمثِّلوا كيف يساعدونها.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أحد الأبناء: "بماذا تشعر وأنت تساعد أمك؟" قد تجيب الشخصية بعبارات مثل:</w:t>
      </w:r>
    </w:p>
    <w:p>
      <w:pPr>
        <w:pStyle w:val="ListBullet"/>
        <w:bidi/>
        <w:spacing w:line="240" w:lineRule="auto"/>
        <w:ind w:left="720"/>
      </w:pPr>
      <w:r>
        <w:rPr>
          <w:rtl/>
          <w:cs/>
          <w:lang w:val="ar_AE" w:bidi="ar_AE"/>
        </w:rPr>
      </w:r>
      <w:r>
        <w:rPr>
          <w:rtl/>
          <w:cs/>
          <w:lang w:val="ar_AE" w:bidi="ar_AE"/>
        </w:rPr>
        <w:t>اسألوا الأرملة التي تعيش وحيدة: "بماذا تشعرين الآن؟"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اطلبوا من الأرملة الثالثة أن تتظاهر بأنها تعيش من أجل المتعة فقط. اطلبوا من الأرملة التي لديها أبناء أن تُمثّل مرة أخرى، لكن هذه المرة يتجاهل الأبناء احتياجاتها.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الأرملة الثالثة: "بماذا تشعرين الآن؟" قد تجيب الشخصية بعبارات مثل:</w:t>
      </w:r>
    </w:p>
    <w:p>
      <w:pPr>
        <w:pStyle w:val="ListBullet"/>
        <w:bidi/>
        <w:spacing w:line="240" w:lineRule="auto"/>
        <w:ind w:left="720"/>
      </w:pPr>
      <w:r>
        <w:rPr>
          <w:rtl/>
          <w:cs/>
          <w:lang w:val="ar_AE" w:bidi="ar_AE"/>
        </w:rPr>
      </w:r>
      <w:r>
        <w:rPr>
          <w:rtl/>
          <w:cs/>
          <w:lang w:val="ar_AE" w:bidi="ar_AE"/>
        </w:rPr>
        <w:t>اسألوا الأرملة التي لها أبناء يتجاهلونها: "بماذا تشعرين أو تفكرين؟"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والآن اطلب من تيموثاوس أن يوصي كلًا منهما لتتصرفا بطريقة مختلفة حتى لا يتمكَّن الناس خارج الكنيسة من انتقادهما.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تيموثاوس: "بماذا تشعر؟" قد تجيب الشخصية بعبارات مثل:</w:t>
      </w:r>
    </w:p>
    <w:p>
      <w:pPr>
        <w:pStyle w:val="ListBullet"/>
        <w:bidi/>
        <w:spacing w:line="240" w:lineRule="auto"/>
        <w:ind w:left="720"/>
      </w:pPr>
      <w:r>
        <w:rPr>
          <w:rtl/>
          <w:cs/>
          <w:lang w:val="ar_AE" w:bidi="ar_AE"/>
        </w:rPr>
      </w:r>
      <w:r>
        <w:rPr>
          <w:rtl/>
          <w:cs/>
          <w:lang w:val="ar_AE" w:bidi="ar_AE"/>
        </w:rPr>
        <w:t>اسألوا الشخص الذي يؤدي دور أحد الأشخاص في أفسس من غير المؤمنين: "بماذا تشعر أو تفكِّر؟" قد يجيب الشخص بعبارات مثل:</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تيموثاوس الأولى 5: 1- 8 من الترجمة الأكثر فهمًا بالنسبة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يأمر بولس تيموثاوس أن يُعامل النساء الأصغر سِنًا بكل طهارة. </w:t>
      </w:r>
      <w:r>
        <w:rPr>
          <w:b/>
          <w:rtl/>
          <w:cs/>
          <w:lang w:val="ar_AE" w:bidi="ar_AE"/>
        </w:rPr>
        <w:t>الطهارة</w:t>
      </w:r>
      <w:r>
        <w:rPr>
          <w:rtl/>
          <w:cs/>
          <w:lang w:val="ar_AE" w:bidi="ar_AE"/>
        </w:rPr>
        <w:t xml:space="preserve"> تعني أن تكون بريئًا أو طاهرًا بالمعنى الروحي. في هذا السياق، تشير الطهارة أيضًا إلى نوع العلاقة الصحيح بين رجُل وامرأة ليسا زوجَين. استخدموا الكلمة ذاتها التي استخدمتم في المقاطع السابقة للإشارة إلى النقي أو الطهارة. انظروا كلمة "طهارة" في "قاموس الكلمات الرئيسية" لمزيد من المعلومات.</w:t>
      </w:r>
    </w:p>
    <w:p>
      <w:pPr>
        <w:bidi/>
      </w:pPr>
      <w:r>
        <w:rPr>
          <w:rtl/>
          <w:cs/>
          <w:lang w:val="ar_AE" w:bidi="ar_AE"/>
        </w:rPr>
      </w:r>
      <w:r>
        <w:rPr>
          <w:rtl/>
          <w:cs/>
          <w:lang w:val="ar_AE" w:bidi="ar_AE"/>
        </w:rPr>
        <w:t xml:space="preserve">يقول بولس إن المؤمنين يمكن أن يُظهروا أولًا تكريسهم لله، أو تقواهُم، بكيفية اعتنائهم بالأرامل في عائلاتهم. وكلمة </w:t>
      </w:r>
      <w:r>
        <w:rPr>
          <w:b/>
          <w:rtl/>
          <w:cs/>
          <w:lang w:val="ar_AE" w:bidi="ar_AE"/>
        </w:rPr>
        <w:t>تقيّ</w:t>
      </w:r>
      <w:r>
        <w:rPr>
          <w:rtl/>
          <w:cs/>
          <w:lang w:val="ar_AE" w:bidi="ar_AE"/>
        </w:rPr>
        <w:t xml:space="preserve"> تعني أن الناس يعيشون حياة تُرضي الله، وهذا يُظهر احترام الناس لله. استخدموا الكلمة ذاتها أو العبارة التي استخدمتم في المقاطع السابقة للإشارة إلى "تقيّ". انظروا "تقيّ" في "قاموس الكلمات الرئيسية" لمزيد من المعلومات.</w:t>
      </w:r>
    </w:p>
    <w:p>
      <w:pPr>
        <w:bidi/>
      </w:pPr>
      <w:r>
        <w:rPr>
          <w:rtl/>
          <w:cs/>
          <w:lang w:val="ar_AE" w:bidi="ar_AE"/>
        </w:rPr>
      </w:r>
      <w:r>
        <w:rPr>
          <w:rtl/>
          <w:cs/>
          <w:lang w:val="ar_AE" w:bidi="ar_AE"/>
        </w:rPr>
        <w:t xml:space="preserve">يصف بولس نوع الأرملة التي يجب على الكنيسة مساعدتها بأنها "أَلْقَتْ رَجَاءَهَا عَلَى اللهِ". وكلمة </w:t>
      </w:r>
      <w:r>
        <w:rPr>
          <w:b/>
          <w:rtl/>
          <w:cs/>
          <w:lang w:val="ar_AE" w:bidi="ar_AE"/>
        </w:rPr>
        <w:t>"رجاء"</w:t>
      </w:r>
      <w:r>
        <w:rPr>
          <w:rtl/>
          <w:cs/>
          <w:lang w:val="ar_AE" w:bidi="ar_AE"/>
        </w:rPr>
        <w:t xml:space="preserve"> تعني الإيمان بوعود الله وبمستقبل صالح لأن المرء يتبع يسوع. استخدموا الكلمة ذاتها أو العبارة التي استخدمتم في المقاطع السابقة للتعبير عن الرجاء. انظروا في "قاموس الكلمات الرئيسية" لمزيد من المعلومات.</w:t>
      </w:r>
    </w:p>
    <w:p>
      <w:pPr>
        <w:bidi/>
      </w:pPr>
      <w:r>
        <w:rPr>
          <w:rtl/>
          <w:cs/>
          <w:lang w:val="ar_AE" w:bidi="ar_AE"/>
        </w:rPr>
      </w:r>
      <w:r>
        <w:rPr>
          <w:rtl/>
          <w:cs/>
          <w:lang w:val="ar_AE" w:bidi="ar_AE"/>
        </w:rPr>
        <w:t>يصف بولس أيضًا نوع الأرملة التي يجب على الكنيسة مساعدتها أنها تلك التي تُقدِّم طلباتها وصلواتها إلى الله باستمرار. و</w:t>
      </w:r>
      <w:r>
        <w:rPr>
          <w:b/>
          <w:rtl/>
          <w:cs/>
          <w:lang w:val="ar_AE" w:bidi="ar_AE"/>
        </w:rPr>
        <w:t>الطِلبات</w:t>
      </w:r>
      <w:r>
        <w:rPr>
          <w:rtl/>
          <w:cs/>
          <w:lang w:val="ar_AE" w:bidi="ar_AE"/>
        </w:rPr>
        <w:t xml:space="preserve"> أشياء يطلبها الشخص من الله ليعملها من أجله. وكلمة </w:t>
      </w:r>
      <w:r>
        <w:rPr>
          <w:b/>
          <w:rtl/>
          <w:cs/>
          <w:lang w:val="ar_AE" w:bidi="ar_AE"/>
        </w:rPr>
        <w:t>صلاة</w:t>
      </w:r>
      <w:r>
        <w:rPr>
          <w:rtl/>
          <w:cs/>
          <w:lang w:val="ar_AE" w:bidi="ar_AE"/>
        </w:rPr>
        <w:t xml:space="preserve"> كلمة أكثر عمومية وتعني التحدُّث إلى الله. استخدموا الكلمات أو العبارات ذاتها التي استخدمتم في المقاطع السابقة للإشارة إلى "طلبات". انظروا مُصطلح "طِلبات" في "قاموس الكلمات الرئيسية" لمزيد من المعلومات. </w:t>
      </w:r>
    </w:p>
    <w:p>
      <w:pPr>
        <w:bidi/>
      </w:pPr>
      <w:r>
        <w:rPr>
          <w:rtl/>
          <w:cs/>
          <w:lang w:val="ar_AE" w:bidi="ar_AE"/>
        </w:rPr>
      </w:r>
      <w:r>
        <w:rPr>
          <w:rtl/>
          <w:cs/>
          <w:lang w:val="ar_AE" w:bidi="ar_AE"/>
        </w:rPr>
        <w:t xml:space="preserve">يقول بولس إنه عندما لا يعتني شخص بأحد أفراد عائلته، أو </w:t>
      </w:r>
      <w:r>
        <w:rPr>
          <w:b/>
          <w:rtl/>
          <w:cs/>
          <w:lang w:val="ar_AE" w:bidi="ar_AE"/>
        </w:rPr>
        <w:t>أسرته</w:t>
      </w:r>
      <w:r>
        <w:rPr>
          <w:rtl/>
          <w:cs/>
          <w:lang w:val="ar_AE" w:bidi="ar_AE"/>
        </w:rPr>
        <w:t xml:space="preserve">، يكون أفراد العائلة قد أنكروا </w:t>
      </w:r>
      <w:r>
        <w:rPr>
          <w:b/>
          <w:rtl/>
          <w:cs/>
          <w:lang w:val="ar_AE" w:bidi="ar_AE"/>
        </w:rPr>
        <w:t>الإيمان</w:t>
      </w:r>
      <w:r>
        <w:rPr>
          <w:rtl/>
          <w:cs/>
          <w:lang w:val="ar_AE" w:bidi="ar_AE"/>
        </w:rPr>
        <w:t>. يعني بولس أن هؤلاء الناس لم يعودوا يؤمنون أو يثقون بيسوع والبشارة المُفرحة بأن يسوع هو المُخلّص. استخدموا الكلمات ذاتها أو العبارات التي استخدمتم في المقاطع السابقة للإشارة إلى "أسرة" و"إيمان". انظروا مُصطلح "أسرة" و"إيمان" في "قاموس الكلمات الرئيسية" لمزيد من المعلومات.</w:t>
      </w:r>
    </w:p>
    <w:p>
      <w:pPr>
        <w:bidi/>
      </w:pPr>
      <w:r>
        <w:rPr>
          <w:rtl/>
          <w:cs/>
          <w:lang w:val="ar_AE" w:bidi="ar_AE"/>
        </w:rPr>
      </w:r>
      <w:r>
        <w:rPr>
          <w:rtl/>
          <w:cs/>
          <w:lang w:val="ar_AE" w:bidi="ar_AE"/>
        </w:rPr>
        <w:t xml:space="preserve">يقارن بولس أفراد العائلة الذين لا يعتنون ببعضهم بعضًا </w:t>
      </w:r>
      <w:r>
        <w:rPr>
          <w:b/>
          <w:rtl/>
          <w:cs/>
          <w:lang w:val="ar_AE" w:bidi="ar_AE"/>
        </w:rPr>
        <w:t>بغير المؤمنين</w:t>
      </w:r>
      <w:r>
        <w:rPr>
          <w:rtl/>
          <w:cs/>
          <w:lang w:val="ar_AE" w:bidi="ar_AE"/>
        </w:rPr>
        <w:t>. غير المؤمنين هُم أشخاص لا يؤمنون بالعقيدة المسيحية، بعبارة أخرى، لا يؤمن هؤلاء الناس ببشارة الإنجيل.</w:t>
      </w:r>
    </w:p>
    <w:p>
      <w:pPr>
        <w:bidi/>
      </w:pPr>
      <w:r>
        <w:rPr>
          <w:rtl/>
          <w:cs/>
          <w:lang w:val="ar_AE" w:bidi="ar_AE"/>
        </w:rPr>
      </w:r>
      <w:r>
        <w:rPr>
          <w:rtl/>
          <w:cs/>
          <w:lang w:val="ar_AE" w:bidi="ar_AE"/>
        </w:rPr>
        <w:t>توقّفوا هنا وناقشوا معًا الكلمة أو العبارة التي ستستخدمون للتعبير عن غير المؤمنين. انظروا تعبير "مؤمن" و"الإيمان" في "قاموس الكلمات الرئيسية" لمزيد من المعلومات. وإذا كنتم قد ترجمتم هذه الكلمة من قبل في سفرٍ آخر من الكتاب المقدّس، فاستخدموا الكلمة ذاتها التي استخدمتم هناك.</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p>
    <w:p>
      <w:pPr>
        <w:bidi/>
      </w:pPr>
      <w:r>
        <w:rPr>
          <w:rtl/>
          <w:cs/>
          <w:lang w:val="ar_AE" w:bidi="ar_AE"/>
        </w:rPr>
      </w:r>
      <w:r>
        <w:rPr>
          <w:b/>
          <w:rtl/>
          <w:cs/>
          <w:lang w:val="ar_AE" w:bidi="ar_AE"/>
        </w:rPr>
        <w:t>انتهى التسجيل.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الأولى 5:9–16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تيموثاوس الأولى 5: 9- 16 واحفظوه في قلوبكم.</w:t>
      </w:r>
    </w:p>
    <w:p>
      <w:pPr>
        <w:bidi/>
      </w:pPr>
      <w:r>
        <w:rPr>
          <w:rtl/>
          <w:cs/>
          <w:lang w:val="ar_AE" w:bidi="ar_AE"/>
        </w:rPr>
      </w:r>
      <w:r>
        <w:rPr>
          <w:rtl/>
          <w:cs/>
          <w:lang w:val="ar_AE" w:bidi="ar_AE"/>
        </w:rPr>
        <w:t>استمعوا إلى نسخة صوتية من تيموثاوس الأولى 5: 9- 16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p>
    <w:p>
      <w:pPr>
        <w:bidi/>
      </w:pPr>
      <w:r>
        <w:rPr>
          <w:rtl/>
          <w:cs/>
          <w:lang w:val="ar_AE" w:bidi="ar_AE"/>
        </w:rPr>
      </w:r>
      <w:r>
        <w:rPr>
          <w:b/>
          <w:rtl/>
          <w:cs/>
          <w:lang w:val="ar_AE" w:bidi="ar_AE"/>
        </w:rPr>
        <w:t>هنا نهاية التسجيل.</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تيموثاوس الأولى 5: 9- 16 من الترجمة الأكثر فهمًا بالنسبة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من المهم أن نتذكر أن هذا المقطع من رسالة بولس يرتبط بالقسم السابق. في القسم الأخير، يبدأ بولس في الحديث عن الطرق التي يجب على الكنيسة الاعتناء بأعضائها باستخدامها. ويذكر بولس على وجه التحديد الذين هُنَّ أرمل حقًا، ويشجع العائلات على العناية بأفراد عائلتهم من الأرمل. في هذا المقطع، يواصل بولس الحديث عن العناية بالأرامل، وينتهي هذا القسم بتعليم مشابهٍ للنساء أن يعتنين بالأرامل في عائلتهنَّ، حتى تستطيع الكنيسة أن تعتني باللواتي هُنَّ أرامل حقًا. عندما يقول بولس إن المرأة أرملة بالحقيقة، فإنَّهُ يتحدث عن أرامل لا يعتني أحد بهُنَّ.</w:t>
      </w:r>
    </w:p>
    <w:p>
      <w:pPr>
        <w:bidi/>
      </w:pPr>
      <w:r>
        <w:rPr>
          <w:rtl/>
          <w:cs/>
          <w:lang w:val="ar_AE" w:bidi="ar_AE"/>
        </w:rPr>
      </w:r>
      <w:r>
        <w:rPr>
          <w:rtl/>
          <w:cs/>
          <w:lang w:val="ar_AE" w:bidi="ar_AE"/>
        </w:rPr>
        <w:t>في هذا الجزء من الرسالة، يبدأ بولس بإخبار تيموثاوس عن نوع الأرامل اللاتي يجب على الكنيسة الاعتناء بهُنَّ. يقول بولس إن الكنيسة يجب أن تضيف هؤلاء الأرامل إلى قائمة رسمية للأرامل اللواتي يحتجْنَ إلى مُساعدة مستمرة. يعطي بولس ثلاثة متطلبات للحالات التي يجب على الكنيسة أن تضيف هؤلاء الأرامل للقائمة:</w:t>
      </w:r>
    </w:p>
    <w:p>
      <w:pPr>
        <w:bidi/>
      </w:pPr>
      <w:r>
        <w:rPr>
          <w:rtl/>
          <w:cs/>
          <w:lang w:val="ar_AE" w:bidi="ar_AE"/>
        </w:rPr>
      </w:r>
      <w:r>
        <w:rPr>
          <w:rtl/>
          <w:cs/>
          <w:lang w:val="ar_AE" w:bidi="ar_AE"/>
        </w:rPr>
        <w:t>أولًا، يجب أن تكون الأرملة على الأقل 60 سنة. في عمر الستين، على الأرجح لن تتزوج الأرملة من جديد، لذلك ستحتاج إلى مساعدة للاعتناء بنفسها.</w:t>
      </w:r>
    </w:p>
    <w:p>
      <w:pPr>
        <w:bidi/>
      </w:pPr>
      <w:r>
        <w:rPr>
          <w:rtl/>
          <w:cs/>
          <w:lang w:val="ar_AE" w:bidi="ar_AE"/>
        </w:rPr>
      </w:r>
      <w:r>
        <w:rPr>
          <w:rtl/>
          <w:cs/>
          <w:lang w:val="ar_AE" w:bidi="ar_AE"/>
        </w:rPr>
        <w:t>توقّفوا هنا وناقشوا هذا السؤال معًا كمجموعة: ما الأشياء التي تعتقدون أن هذه الأرامل الأكبر سنًا تحتاج إلى مساعدة فيها؟ أوقفوا سماع هذا التسجيل الصوتي هنا.</w:t>
      </w:r>
    </w:p>
    <w:p>
      <w:pPr>
        <w:bidi/>
      </w:pPr>
      <w:r>
        <w:rPr>
          <w:rtl/>
          <w:cs/>
          <w:lang w:val="ar_AE" w:bidi="ar_AE"/>
        </w:rPr>
      </w:r>
      <w:r>
        <w:rPr>
          <w:rtl/>
          <w:cs/>
          <w:lang w:val="ar_AE" w:bidi="ar_AE"/>
        </w:rPr>
        <w:t>ثانيًا، يقول بولس إن الأرملة يجب أن تكون زوجة لزوج واحد، ويقصد بولس أنه تمامًا مثل الأساقفة والشماسة، يجب أن تكون الأرملة مخلصة لزواجها. هذا يعني أن الأرملة كانت متزوجة من رجل واحد فقط ولم تقِم أية علاقات جنسية مع رجال آخرين أثناء زواجها.</w:t>
      </w:r>
    </w:p>
    <w:p>
      <w:pPr>
        <w:bidi/>
      </w:pPr>
      <w:r>
        <w:rPr>
          <w:rtl/>
          <w:cs/>
          <w:lang w:val="ar_AE" w:bidi="ar_AE"/>
        </w:rPr>
      </w:r>
      <w:r>
        <w:rPr>
          <w:rtl/>
          <w:cs/>
          <w:lang w:val="ar_AE" w:bidi="ar_AE"/>
        </w:rPr>
        <w:t>ثالثًا، يقول بولس إن الناس عندما يفكرون في الأرملة، ينبغي أن يفكّروا في أعمالها الصالحة.</w:t>
      </w:r>
    </w:p>
    <w:p>
      <w:pPr>
        <w:bidi/>
      </w:pPr>
      <w:r>
        <w:rPr>
          <w:rtl/>
          <w:cs/>
          <w:lang w:val="ar_AE" w:bidi="ar_AE"/>
        </w:rPr>
      </w:r>
      <w:r>
        <w:rPr>
          <w:rtl/>
          <w:cs/>
          <w:lang w:val="ar_AE" w:bidi="ar_AE"/>
        </w:rPr>
        <w:t>ثم يُعطي بولس أمثلة عمَّا يمكن أن تكون هذه الأعمال الصالحة:</w:t>
      </w:r>
    </w:p>
    <w:p>
      <w:pPr>
        <w:bidi/>
      </w:pPr>
      <w:r>
        <w:rPr>
          <w:rtl/>
          <w:cs/>
          <w:lang w:val="ar_AE" w:bidi="ar_AE"/>
        </w:rPr>
      </w:r>
      <w:r>
        <w:rPr>
          <w:rtl/>
          <w:cs/>
          <w:lang w:val="ar_AE" w:bidi="ar_AE"/>
        </w:rPr>
        <w:t>أولًا، كان على الأرملة تربية أبنائها جيدًا والاعتناء بالأطفال جسديًا وروحيًا.</w:t>
      </w:r>
    </w:p>
    <w:p>
      <w:pPr>
        <w:bidi/>
      </w:pPr>
      <w:r>
        <w:rPr>
          <w:rtl/>
          <w:cs/>
          <w:lang w:val="ar_AE" w:bidi="ar_AE"/>
        </w:rPr>
      </w:r>
      <w:r>
        <w:rPr>
          <w:rtl/>
          <w:cs/>
          <w:lang w:val="ar_AE" w:bidi="ar_AE"/>
        </w:rPr>
        <w:t>توقّفوا هنا وناقشوا هذا السؤال كمجموعة: ما الأشياء التي تفعلها النساء اللواتي يُربّين أطفالهنَّ تربية صالحة؟ احكوا قصة عن آباء تعرفونهم ربَّوا أبناءهم حسنًا. أوقفوا سماع هذا التسجيل الصوتي هنا.</w:t>
      </w:r>
    </w:p>
    <w:p>
      <w:pPr>
        <w:bidi/>
      </w:pPr>
      <w:r>
        <w:rPr>
          <w:rtl/>
          <w:cs/>
          <w:lang w:val="ar_AE" w:bidi="ar_AE"/>
        </w:rPr>
      </w:r>
      <w:r>
        <w:rPr>
          <w:rtl/>
          <w:cs/>
          <w:lang w:val="ar_AE" w:bidi="ar_AE"/>
        </w:rPr>
        <w:t>ثانيًا، كان يجب أن تُظهر الأرملة أيضًا كرم الضيافة للآخرين، وأن تكون مستعدة لإطعام الضيوف، ليس هذا فقط، بل دعوتهم ليمكثوا في بيتها. وهذا هو الشرط ذاته الذي طلبه بولس من الشيوخ والشمامة في وقت سابق في تيموثاوس الأولى.</w:t>
      </w:r>
    </w:p>
    <w:p>
      <w:pPr>
        <w:bidi/>
      </w:pPr>
      <w:r>
        <w:rPr>
          <w:rtl/>
          <w:cs/>
          <w:lang w:val="ar_AE" w:bidi="ar_AE"/>
        </w:rPr>
      </w:r>
      <w:r>
        <w:rPr>
          <w:rtl/>
          <w:cs/>
          <w:lang w:val="ar_AE" w:bidi="ar_AE"/>
        </w:rPr>
        <w:t>توقّفوا هنا وناقشوا هذا السؤال معًا كمجموعة: ما الأشياء التي يفعلها مَن يُظهر كرَم الضيافة؟ احكوا قصة عن وقت أظهر فيه شخص ما كرَم الضيافة. أوقفوا سماع هذا التسجيل الصوتي هنا.</w:t>
      </w:r>
    </w:p>
    <w:p>
      <w:pPr>
        <w:bidi/>
      </w:pPr>
      <w:r>
        <w:rPr>
          <w:rtl/>
          <w:cs/>
          <w:lang w:val="ar_AE" w:bidi="ar_AE"/>
        </w:rPr>
      </w:r>
      <w:r>
        <w:rPr>
          <w:rtl/>
          <w:cs/>
          <w:lang w:val="ar_AE" w:bidi="ar_AE"/>
        </w:rPr>
        <w:t>ثالثًا، كجزء من إظهار الضيافة، كان على الأرملة غسْل أقدام القديسين الآخرين، أو المسيحيين الآخرين، وكان غسْل أقدام الآخرين طريقة شائعة لإظهار كرَم الضيافة للضيوف. لأن الجميع كانوا يرتدون الأحذية ويسافرون في الطرق الترابية، الطرق عينها التي يسير عليها الحيوانات، كان على الناس غسْل أقدامهم قبل الدخول إلى بيت شخصٍ ما. في ذلك الوقت كانت الخادمات وبعض النساء فقط هنَّ اللاتي يغسلنَ أرجل الآخرين. كان غسل أقدام شخص ما فعلًا عملًا من أعمال الخدمة المتواضعة. لقد غسل يسوع ذاته أقدام تلاميذه وأخبرهم أن عليهم أن يفعلوا الشيء عينه لبعضهم بعضًا. لذلك أصبح غسل أقدام الشخص رمزًا للخدمة المتواضعة التي يجب على المسيحيين أن يظهروها بعضهم لبعض.</w:t>
      </w:r>
    </w:p>
    <w:p>
      <w:pPr>
        <w:bidi/>
      </w:pPr>
      <w:r>
        <w:rPr>
          <w:rtl/>
          <w:cs/>
          <w:lang w:val="ar_AE" w:bidi="ar_AE"/>
        </w:rPr>
      </w:r>
      <w:r>
        <w:rPr>
          <w:rtl/>
          <w:cs/>
          <w:lang w:val="ar_AE" w:bidi="ar_AE"/>
        </w:rPr>
        <w:t>توقّفوا هنا وناقشوا هذا السؤال كمجموعة: في مجتمعكم، إذا غسل شخص ما أقدام شخص آخر، فكيف سيكون رد فعل ذلك الشخص الثاني؟ ما بعض الطرُق التي يُظهر بها الناس خدمة متواضعة وكرَم ضيافة لبعضهم بعضًا؟ أوقفوا سماع هذا التسجيل الصوتي هنا.</w:t>
      </w:r>
    </w:p>
    <w:p>
      <w:pPr>
        <w:bidi/>
      </w:pPr>
      <w:r>
        <w:rPr>
          <w:rtl/>
          <w:cs/>
          <w:lang w:val="ar_AE" w:bidi="ar_AE"/>
        </w:rPr>
      </w:r>
      <w:r>
        <w:rPr>
          <w:rtl/>
          <w:cs/>
          <w:lang w:val="ar_AE" w:bidi="ar_AE"/>
        </w:rPr>
        <w:t>أخيرًا، يقول بولس إن الأرملة كان يجب أن تساعد مَن كان في ضيق.</w:t>
      </w:r>
    </w:p>
    <w:p>
      <w:pPr>
        <w:bidi/>
      </w:pPr>
      <w:r>
        <w:rPr>
          <w:rtl/>
          <w:cs/>
          <w:lang w:val="ar_AE" w:bidi="ar_AE"/>
        </w:rPr>
      </w:r>
      <w:r>
        <w:rPr>
          <w:rtl/>
          <w:cs/>
          <w:lang w:val="ar_AE" w:bidi="ar_AE"/>
        </w:rPr>
        <w:t>توقّفوا هنا وناقشوا هذا السؤال كمجموعة: ما الأعمال الصالحة الأخرى التي يمكن للناس أن يفعلوها ليُظهروا أنهم أتقياء؟ أوقفوا سماع هذا التسجيل الصوتي هنا.</w:t>
      </w:r>
    </w:p>
    <w:p>
      <w:pPr>
        <w:bidi/>
      </w:pPr>
      <w:r>
        <w:rPr>
          <w:rtl/>
          <w:cs/>
          <w:lang w:val="ar_AE" w:bidi="ar_AE"/>
        </w:rPr>
      </w:r>
      <w:r>
        <w:rPr>
          <w:rtl/>
          <w:cs/>
          <w:lang w:val="ar_AE" w:bidi="ar_AE"/>
        </w:rPr>
        <w:t xml:space="preserve">ثم يتحدث بولس عن الأرامل اللواتي ينبغي </w:t>
      </w:r>
      <w:r>
        <w:rPr>
          <w:b/>
          <w:rtl/>
          <w:cs/>
          <w:lang w:val="ar_AE" w:bidi="ar_AE"/>
        </w:rPr>
        <w:t>ألا</w:t>
      </w:r>
      <w:r>
        <w:rPr>
          <w:rtl/>
          <w:cs/>
          <w:lang w:val="ar_AE" w:bidi="ar_AE"/>
        </w:rPr>
        <w:t xml:space="preserve"> يُضفْنَ إلى تلك القائمة. يقول بولس إن الأرامل الشابات لا ينبغي أن يكونوا في هذه القائمة، وهذا لأنه إذا تغلَّبت رغبتهنَّ الجنسية على رغبتهنَّ في اتِّباع المسيح، فسوف تتمنى هؤلاء الأرامل الزواج من شخص ما، وعندما تتزوجنَ من ذلك الشخص، فإن الله سيدين الأرامل لأنهن رفضن إيمانهن الأول، أو توقفْنَ عن اتباع الله. من المهم أن نعرف أن بولس </w:t>
      </w:r>
      <w:r>
        <w:rPr>
          <w:b/>
          <w:rtl/>
          <w:cs/>
          <w:lang w:val="ar_AE" w:bidi="ar_AE"/>
        </w:rPr>
        <w:t>لا</w:t>
      </w:r>
      <w:r>
        <w:rPr>
          <w:rtl/>
          <w:cs/>
          <w:lang w:val="ar_AE" w:bidi="ar_AE"/>
        </w:rPr>
        <w:t xml:space="preserve"> يخبر هؤلاء الأرامل الأصغر سنًا بأنهنَّ لا يستطيعْنَ الزواج من جديد. في الواقع، يشجّعهم حتى على الزواج من جديد لاحقًا في هذا المقطع. كما لا يقول بولس إن الرغبات الجنسية خطأ في حدِّ ذاتها، بل يتحدث بولس عن رغبة جنسية تقود النساء بعيدًا عن المسيح. ربما كان بولس يفكر في موقف لم تعد فيه الأرملة ترغب في أن تكون وحدها بل أن تتزوج مرة أخرى، وبسبب هذه الرغبة، تتزوج من شخص ليس مسيحيًا. وفي هذه الحالة، تكون رغبات الأرملة قد ذهبت بها بعيدًا عن المسيح وعن إيمانها.</w:t>
      </w:r>
    </w:p>
    <w:p>
      <w:pPr>
        <w:bidi/>
      </w:pPr>
      <w:r>
        <w:rPr>
          <w:rtl/>
          <w:cs/>
          <w:lang w:val="ar_AE" w:bidi="ar_AE"/>
        </w:rPr>
      </w:r>
      <w:r>
        <w:rPr>
          <w:rtl/>
          <w:cs/>
          <w:lang w:val="ar_AE" w:bidi="ar_AE"/>
        </w:rPr>
        <w:t>يواصل بولس أيضًا القول إنه لو أضافت الكنيسة هؤلاء الأرامل الشابات إلى القائمة، لكانت الأرامل سيتعلّمنَ أن يكُنَّ كسالى بدلًا من أن يعملْن للاعتناء بأنفسهُنَّ. قد تتحرك الأرامل ويتحدَّثنَ عن الآخرين بسلبية ويتدخَّلنَ في شؤون الآخرين بطرق لا ينبغي عليهنَّ التدخُّل فيها.</w:t>
      </w:r>
    </w:p>
    <w:p>
      <w:pPr>
        <w:bidi/>
      </w:pPr>
      <w:r>
        <w:rPr>
          <w:rtl/>
          <w:cs/>
          <w:lang w:val="ar_AE" w:bidi="ar_AE"/>
        </w:rPr>
      </w:r>
      <w:r>
        <w:rPr>
          <w:rtl/>
          <w:cs/>
          <w:lang w:val="ar_AE" w:bidi="ar_AE"/>
        </w:rPr>
        <w:t>توقّفوا هنا وناقشوا هذا السؤال معًا كمجموعة: كيف يتسبب النميمة، أو التحدث بسلوك سيء عن الآخرين، في مشكلات في المجتمع؟ أوقفوا سماع هذا التسجيل الصوتي هنا.</w:t>
      </w:r>
    </w:p>
    <w:p>
      <w:pPr>
        <w:bidi/>
      </w:pPr>
      <w:r>
        <w:rPr>
          <w:rtl/>
          <w:cs/>
          <w:lang w:val="ar_AE" w:bidi="ar_AE"/>
        </w:rPr>
      </w:r>
      <w:r>
        <w:rPr>
          <w:rtl/>
          <w:cs/>
          <w:lang w:val="ar_AE" w:bidi="ar_AE"/>
        </w:rPr>
        <w:t>بل يقول بولس إن هذه الأرامل الشابات يجب أن تتزوجنَ من رجال، فيجب أن تُنجبنَ أطفالًا وتعتنين بعائلاتهنَّ وبيوتهنَّ. فإذا عاشت الأرامل بهذه الطريقة، سيرَى الناس أعمالهنَّ الصالحة ولن يجترئ أحد على التحدُّث عنهُنَّ بكلام شرير. في هذا المقطع يريد بولس أن يؤكد على أهمية أن يتمتع الشخص بسُمعة طيبة في المجتمع. يجب أن يعرفكم الناس من أعمالكم الصالحة. ثم يضيف بولس تحذيرًا بأن بعض الأرامل الشابات توقفنَ بالفعل عن اتّباع يسوع وتبعْنَ طرُق الشيطان بدلًا من ذلك.</w:t>
      </w:r>
    </w:p>
    <w:p>
      <w:pPr>
        <w:bidi/>
      </w:pPr>
      <w:r>
        <w:rPr>
          <w:rtl/>
          <w:cs/>
          <w:lang w:val="ar_AE" w:bidi="ar_AE"/>
        </w:rPr>
      </w:r>
      <w:r>
        <w:rPr>
          <w:rtl/>
          <w:cs/>
          <w:lang w:val="ar_AE" w:bidi="ar_AE"/>
        </w:rPr>
        <w:t>توقّفوا هنا وناقشوا هذا السؤال كمجموعة: أخبرونا عن امرأة تعرفونها ويعرفها الآخرون بسبب أعمالها الصالحة. ماذا تفعل المرأة؟ لماذا يقول الناس عنها إنها امرأة صالحة؟ أوقفوا سماع هذا التسجيل الصوتي هنا.</w:t>
      </w:r>
    </w:p>
    <w:p>
      <w:pPr>
        <w:bidi/>
      </w:pPr>
      <w:r>
        <w:rPr>
          <w:rtl/>
          <w:cs/>
          <w:lang w:val="ar_AE" w:bidi="ar_AE"/>
        </w:rPr>
      </w:r>
      <w:r>
        <w:rPr>
          <w:rtl/>
          <w:cs/>
          <w:lang w:val="ar_AE" w:bidi="ar_AE"/>
        </w:rPr>
        <w:t>أخيرًا، يقول بولس للنساء في الكنيسة إنه إذا كان للنساء الأرامل أقارب، فعلى الأقارب الاعتناء بهؤلاء الأرامل. فإذا اعتنت العائلات بأراملها، فلن تضطر الكنيسة إلى العناية بهنَّ، وعليه تستطيع الكنيسة أن تعتني بمَن يحتجنَ مساعدة.</w:t>
      </w:r>
    </w:p>
    <w:p>
      <w:pPr>
        <w:bidi/>
      </w:pPr>
      <w:r>
        <w:rPr>
          <w:rtl/>
          <w:cs/>
          <w:lang w:val="ar_AE" w:bidi="ar_AE"/>
        </w:rPr>
      </w:r>
      <w:r>
        <w:rPr>
          <w:rtl/>
          <w:cs/>
          <w:lang w:val="ar_AE" w:bidi="ar_AE"/>
        </w:rPr>
        <w:t>توقّفوا هنا وناقشوا هذا السؤال كمجموعة: كيف رأيتم الكنيسة تعتني بالأشخاص الذين يحتاجون إلى المساعدة؟ أوقفوا سماع هذا التسجيل الصوتي هنا.</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تيموثاوس الأولى 5: 9- 16 من الترجمة الأكثر فهمًا بالنسبة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ستُحدِّد المجموعة الأجزاء والشخصيات ومواقع الأحداث في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يصف بولس الأرامل اللواتي يجب على الكنيسة إضافتهنَّ إلى القائمة الرسمية لمَن يحتجْنَ مساعدة من الكنيسة.</w:t>
      </w:r>
    </w:p>
    <w:p>
      <w:pPr>
        <w:bidi/>
      </w:pPr>
      <w:r>
        <w:rPr>
          <w:rtl/>
          <w:cs/>
          <w:lang w:val="ar_AE" w:bidi="ar_AE"/>
        </w:rPr>
      </w:r>
      <w:r>
        <w:rPr>
          <w:b/>
          <w:rtl/>
          <w:cs/>
          <w:lang w:val="ar_AE" w:bidi="ar_AE"/>
        </w:rPr>
        <w:t>في الجزء الثاني:</w:t>
      </w:r>
      <w:r>
        <w:rPr>
          <w:rtl/>
          <w:cs/>
          <w:lang w:val="ar_AE" w:bidi="ar_AE"/>
        </w:rPr>
        <w:t xml:space="preserve"> في المشهد الثاني، يصف بولس الأرامل الأصغر سِنًا اللواتي لا ينبغي للكنيسة إضافتهنَّ إلى القائمة، كما يصف بولس بعض المخاطر التي تواجهها هذه الأرامل الأصغر سِنًا ويشجعهنَّ على حياة التقوى عمليًا كزوجات وأُمهات، ويُحذر من أن بعض الأرامل الشابات اتَّبعن الشيطان فعلًا.</w:t>
      </w:r>
    </w:p>
    <w:p>
      <w:pPr>
        <w:bidi/>
      </w:pPr>
      <w:r>
        <w:rPr>
          <w:rtl/>
          <w:cs/>
          <w:lang w:val="ar_AE" w:bidi="ar_AE"/>
        </w:rPr>
      </w:r>
      <w:r>
        <w:rPr>
          <w:b/>
          <w:rtl/>
          <w:cs/>
          <w:lang w:val="ar_AE" w:bidi="ar_AE"/>
        </w:rPr>
        <w:t>في الجزء الثالث:</w:t>
      </w:r>
      <w:r>
        <w:rPr>
          <w:rtl/>
          <w:cs/>
          <w:lang w:val="ar_AE" w:bidi="ar_AE"/>
        </w:rPr>
        <w:t xml:space="preserve"> يطلب بولس من النساء الاعتناء بالأرامل في عائلتهنَّ، حتى تتمكن الكنيسة من الاعتناء بالأرامل اللواتي ليس لديهنَّ عائلة.</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أعضاء الكنيسة</w:t>
      </w:r>
    </w:p>
    <w:p>
      <w:pPr>
        <w:pStyle w:val="ListBullet"/>
        <w:bidi/>
        <w:spacing w:line="240" w:lineRule="auto"/>
        <w:ind w:left="720"/>
      </w:pPr>
      <w:r>
        <w:rPr>
          <w:rtl/>
          <w:cs/>
          <w:lang w:val="ar_AE" w:bidi="ar_AE"/>
        </w:rPr>
      </w:r>
      <w:r>
        <w:rPr>
          <w:rtl/>
          <w:cs/>
          <w:lang w:val="ar_AE" w:bidi="ar_AE"/>
        </w:rPr>
        <w:t>الأشخاص في المجتمع الذين ليسوا مؤمنين</w:t>
      </w:r>
    </w:p>
    <w:p>
      <w:pPr>
        <w:pStyle w:val="ListBullet"/>
        <w:bidi/>
        <w:spacing w:line="240" w:lineRule="auto"/>
        <w:ind w:left="720"/>
      </w:pPr>
      <w:r>
        <w:rPr>
          <w:rtl/>
          <w:cs/>
          <w:lang w:val="ar_AE" w:bidi="ar_AE"/>
        </w:rPr>
      </w:r>
      <w:r>
        <w:rPr>
          <w:rtl/>
          <w:cs/>
          <w:lang w:val="ar_AE" w:bidi="ar_AE"/>
        </w:rPr>
        <w:t>الأرامل اللواتي يجب أن تضيفهن الكنيسة إلى القائمة</w:t>
      </w:r>
    </w:p>
    <w:p>
      <w:pPr>
        <w:pStyle w:val="ListBullet"/>
        <w:bidi/>
        <w:spacing w:line="240" w:lineRule="auto"/>
        <w:ind w:left="720"/>
      </w:pPr>
      <w:r>
        <w:rPr>
          <w:rtl/>
          <w:cs/>
          <w:lang w:val="ar_AE" w:bidi="ar_AE"/>
        </w:rPr>
      </w:r>
      <w:r>
        <w:rPr>
          <w:rtl/>
          <w:cs/>
          <w:lang w:val="ar_AE" w:bidi="ar_AE"/>
        </w:rPr>
        <w:t>الأرامل الأصغر سِنًا اللواتي يتركنَ الإيمان</w:t>
      </w:r>
    </w:p>
    <w:p>
      <w:pPr>
        <w:pStyle w:val="ListBullet"/>
        <w:bidi/>
        <w:spacing w:line="240" w:lineRule="auto"/>
        <w:ind w:left="720"/>
      </w:pPr>
      <w:r>
        <w:rPr>
          <w:rtl/>
          <w:cs/>
          <w:lang w:val="ar_AE" w:bidi="ar_AE"/>
        </w:rPr>
      </w:r>
      <w:r>
        <w:rPr>
          <w:rtl/>
          <w:cs/>
          <w:lang w:val="ar_AE" w:bidi="ar_AE"/>
        </w:rPr>
        <w:t>الأرامل الشابات اللاتي يعشْنَ حياة تقوى</w:t>
      </w:r>
    </w:p>
    <w:p>
      <w:pPr>
        <w:pStyle w:val="ListBullet"/>
        <w:bidi/>
        <w:spacing w:line="240" w:lineRule="auto"/>
        <w:ind w:left="720"/>
      </w:pPr>
      <w:r>
        <w:rPr>
          <w:rtl/>
          <w:cs/>
          <w:lang w:val="ar_AE" w:bidi="ar_AE"/>
        </w:rPr>
      </w:r>
      <w:r>
        <w:rPr>
          <w:rtl/>
          <w:cs/>
          <w:lang w:val="ar_AE" w:bidi="ar_AE"/>
        </w:rPr>
        <w:t>أزواج وأعضاء أسرة جُدُد</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الشيطان</w:t>
      </w:r>
    </w:p>
    <w:p>
      <w:pPr>
        <w:pStyle w:val="ListBullet"/>
        <w:bidi/>
        <w:spacing w:line="240" w:lineRule="auto"/>
        <w:ind w:left="720"/>
      </w:pPr>
      <w:r>
        <w:rPr>
          <w:rtl/>
          <w:cs/>
          <w:lang w:val="ar_AE" w:bidi="ar_AE"/>
        </w:rPr>
      </w:r>
      <w:r>
        <w:rPr>
          <w:rtl/>
          <w:cs/>
          <w:lang w:val="ar_AE" w:bidi="ar_AE"/>
        </w:rPr>
        <w:t>الأرامل اللواتي لديهنَّ عائلة لمساعدتهنَّ</w:t>
      </w:r>
    </w:p>
    <w:p>
      <w:pPr>
        <w:pStyle w:val="ListBullet"/>
        <w:bidi/>
        <w:spacing w:line="240" w:lineRule="auto"/>
        <w:ind w:left="720"/>
      </w:pPr>
      <w:r>
        <w:rPr>
          <w:rtl/>
          <w:cs/>
          <w:lang w:val="ar_AE" w:bidi="ar_AE"/>
        </w:rPr>
      </w:r>
      <w:r>
        <w:rPr>
          <w:rtl/>
          <w:cs/>
          <w:lang w:val="ar_AE" w:bidi="ar_AE"/>
        </w:rPr>
        <w:t>والنساء المؤمنات اللاتي يعتنينَ بأقارب الأرامل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الجزء الأول من هذا المقطع، يتحدَّث بولس عن الأرامل اللواتي يجب على الكنيسة أن تعتني بهنَّ، ويتحدث بولس عن كيف ينبغي على الكنيسة أن تضع هؤلاء الأرامل في قائمة رسمية للأرامل. لا نعرف ما إذا كان قادة الكنيسة كتبوا الأسماء على وثيقة، أو إذا كانوا يعرفون فقط أسماء الأرامل اللاتي احتجنَ إلى العناية بهُنَّ.</w:t>
      </w:r>
    </w:p>
    <w:p>
      <w:pPr>
        <w:bidi/>
      </w:pPr>
      <w:r>
        <w:rPr>
          <w:rtl/>
          <w:cs/>
          <w:lang w:val="ar_AE" w:bidi="ar_AE"/>
        </w:rPr>
      </w:r>
      <w:r>
        <w:rPr>
          <w:rtl/>
          <w:cs/>
          <w:lang w:val="ar_AE" w:bidi="ar_AE"/>
        </w:rPr>
        <w:t>توقّفوا هنا وناقشوا كمجموعة: في ثقافتكم، عندما تحتاجون إلى معرفة قائمة رسمية بالأشخاص، كيف تحتفظون بتلك المعلومات؟ هل تكتبونها، أم تحتفظون بها بطريقة أخرى؟ وكيف ستتحدثون عن وجود هؤلاء الأرامل في قائمة رسمية كان قادة الكنيسة يعرفون عنها؟ أوقفوا سماع هذا التسجيل الصوتي هنا.</w:t>
      </w:r>
    </w:p>
    <w:p>
      <w:pPr>
        <w:bidi/>
      </w:pPr>
      <w:r>
        <w:rPr>
          <w:rtl/>
          <w:cs/>
          <w:lang w:val="ar_AE" w:bidi="ar_AE"/>
        </w:rPr>
      </w:r>
      <w:r>
        <w:rPr>
          <w:rtl/>
          <w:cs/>
          <w:lang w:val="ar_AE" w:bidi="ar_AE"/>
        </w:rPr>
        <w:t>يذكر بولس ثلاث صفات يجب أن تكون لهؤلاء الأرامل، ويتحدث عنهنَّ وكأنهنَّ شخص واحد، لكنه يتحدث عن الصفات التي ينبغي أن يمتلكها جميع هؤلاء الأرامل. لابد أن تتجاوز الأرملة سِن الستين وتشهد حياتها الماضية بأنها كانت أمينة لزوجها، ولابد أن تكون معروفة لدى الناس من أجل أعمالها الصالحة. ثم يعطي بولس أمثلة عن هذه الأعمال الصالحة، ويذكر بولس على وجه التحديد أن الأرملة يجب أن تكون قد ربَّت أبناءها جيدًا، غسلتْ أقدام المؤمنين، واعتنتْ بمَن كانوا يعانون من مُشكلات، وأنها ستُظهر كرَم الضيافة.</w:t>
      </w:r>
    </w:p>
    <w:p>
      <w:pPr>
        <w:bidi/>
      </w:pPr>
      <w:r>
        <w:rPr>
          <w:rtl/>
          <w:cs/>
          <w:lang w:val="ar_AE" w:bidi="ar_AE"/>
        </w:rPr>
      </w:r>
      <w:r>
        <w:rPr>
          <w:rtl/>
          <w:cs/>
          <w:lang w:val="ar_AE" w:bidi="ar_AE"/>
        </w:rPr>
        <w:t>توقّفوا هنا وناقشوا هذا السؤال معًا في المجموعة: إنَّ شرط أن تكون هذه الأرملة مُخلصة لزوجها هو الشرط عينه الذي أعطاه بولس للأساقفة والشمامسة في وقت سابق في تيموثاوس الأولى. فكّروا في كيف ترجمتُم ذلك الشرط هناك وناقشوا كيف يمكن ترجمته هنا. ما بعض الأمثلة عن العناية بشخص يواجه مشكلة؟ ناقشوا كيف يمكن ترجمة فكرة العناية بهؤلاء الذين يواجهون مشكلة. أوقفوا سماع هذا التسجيل الصوتي هنا.</w:t>
      </w:r>
    </w:p>
    <w:p>
      <w:pPr>
        <w:bidi/>
      </w:pPr>
      <w:r>
        <w:rPr>
          <w:rtl/>
          <w:cs/>
          <w:lang w:val="ar_AE" w:bidi="ar_AE"/>
        </w:rPr>
      </w:r>
      <w:r>
        <w:rPr>
          <w:rtl/>
          <w:cs/>
          <w:lang w:val="ar_AE" w:bidi="ar_AE"/>
        </w:rPr>
        <w:t>في الجزء الثاني من هذا المقطع، يتحدَّث بولس عن الأرامل اللواتي لا ينبغي للكنيسة إضافتهنَّ إلى القائمة. يصف بولس أرملة تبتعد عن المسيح بسبب رغباتها الجنسية. يدين الله هذه الأرملة لأنها تركت إيمانها الأول.</w:t>
      </w:r>
    </w:p>
    <w:p>
      <w:pPr>
        <w:bidi/>
      </w:pPr>
      <w:r>
        <w:rPr>
          <w:rtl/>
          <w:cs/>
          <w:lang w:val="ar_AE" w:bidi="ar_AE"/>
        </w:rPr>
      </w:r>
      <w:r>
        <w:rPr>
          <w:rtl/>
          <w:cs/>
          <w:lang w:val="ar_AE" w:bidi="ar_AE"/>
        </w:rPr>
        <w:t>توقّفوا هنا وناقشوا هذا السؤال كمجموعة: كيف يمكنكم توضيح أن المشكلة ليست في رغبة الأرملة في الزواج من شخص ما، بل أنَّ رغباتها تقودها نحو الابتعاد عن المسيح؟ ناقشوا كيف يمكنكم وصف طريقة كسر الأرامل لعهدهُنَّ الأول أو تركهنَّ إيمانهنَّ الأول. أوقفوا سماع هذا التسجيل الصوتي هنا.</w:t>
      </w:r>
    </w:p>
    <w:p>
      <w:pPr>
        <w:bidi/>
      </w:pPr>
      <w:r>
        <w:rPr>
          <w:rtl/>
          <w:cs/>
          <w:lang w:val="ar_AE" w:bidi="ar_AE"/>
        </w:rPr>
      </w:r>
      <w:r>
        <w:rPr>
          <w:rtl/>
          <w:cs/>
          <w:lang w:val="ar_AE" w:bidi="ar_AE"/>
        </w:rPr>
        <w:t>يصف أيضًا الخطر الذي قد تواجهه تلك الأرامل الشابات لو أنَّ الكنيسة أضافتهنَّ إلى قائمة الأرامل. كان يمكن لهؤلاء الأرامل الشابات أن يتعلَّمنَ الكسل والنميمة ويتدخَّلْنَ في شؤون الآخرين. لذلك، يشجع بولس الأرامل الأصغر سِنًا على الزواج وأنجاب أطفال، والعناية ببيوتهنَّ. وأخيرًا، يحذر بولس من أن بعض الأرامل الشابات تركنَ الإيمان فعلًا وتحوَّلنَ إلى اتِّباع الشيطان.</w:t>
      </w:r>
    </w:p>
    <w:p>
      <w:pPr>
        <w:bidi/>
      </w:pPr>
      <w:r>
        <w:rPr>
          <w:rtl/>
          <w:cs/>
          <w:lang w:val="ar_AE" w:bidi="ar_AE"/>
        </w:rPr>
      </w:r>
      <w:r>
        <w:rPr>
          <w:rtl/>
          <w:cs/>
          <w:lang w:val="ar_AE" w:bidi="ar_AE"/>
        </w:rPr>
        <w:t>في الجزء الأخير من هذا المقطع، يخبر بولس النساء في الكنيسة أنه عليهنَّ الاعتناء بأقاربهنَّ الأرامل، ولا ينبغي للكنيسة أن تعتني بهؤلاء الأرامل. فالأرامل اللواتي يتمتَّعنَ بوجود عائلة لرعايتهن لا ينبغي أن يُمثِّلنَ عبئًا على الكنيسة. يُشبِّه بولس هؤلاء الأرامل بحِمل ثقيل يجب أن يحمله أحدهم، فإذا اعتنت العائلات بأراملهنَّ، تكون الكنيسة قادرة على العناية بالأرامل الأخريات اللواتي لا يحصلنَ على أية مساعدة.</w:t>
      </w:r>
    </w:p>
    <w:p>
      <w:pPr>
        <w:bidi/>
      </w:pPr>
      <w:r>
        <w:rPr>
          <w:rtl/>
          <w:cs/>
          <w:lang w:val="ar_AE" w:bidi="ar_AE"/>
        </w:rPr>
      </w:r>
      <w:r>
        <w:rPr>
          <w:rtl/>
          <w:cs/>
          <w:lang w:val="ar_AE" w:bidi="ar_AE"/>
        </w:rPr>
        <w:t>توقّفوا هنا وناقشوا هذا السؤال كمجموعة: ما الذي تعتقده بشأن مقصد بولس عندما يقول إنه لا يريد أن تكون هؤلاء الأرامل عبئًا على الكنيسة؟ ما الكلمة أو العبارة التي تعتقدون من المُمكن استخدامها هنا؟ أوقفوا سماع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p>
    <w:p>
      <w:pPr>
        <w:bidi/>
      </w:pPr>
      <w:r>
        <w:rPr>
          <w:rtl/>
          <w:cs/>
          <w:lang w:val="ar_AE" w:bidi="ar_AE"/>
        </w:rPr>
      </w:r>
      <w:r>
        <w:rPr>
          <w:rtl/>
          <w:cs/>
          <w:lang w:val="ar_AE" w:bidi="ar_AE"/>
        </w:rPr>
        <w:t>ومن المفيد تذكُّر أن بولس يتحدث عن نوع مختلف من الأرامل في كل جزء. يتحدث بولس عن الأرامل اللواتي يجب أن تُضاف إلى القائمة، والأرامل الأصغر سِنًا، والأرامل اللواتي لديهنَّ عائلة للمساعدة في رعايتهنَّ. في الجزء الثاني من هذا المقطع، قد يكون من المفيد وجود ثلاث أرامل شابات، إحداهُنَّ منقادة من رغباتها بعيدًا عن الرب، والثانية تعيش حياة تقية كزوجة وأمٍّ، وتُصبح الأرملة الثالثة كسولة، نمَّامة، تتدخَّل في شؤون الآخرين.</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تيموثاوس الأولى 5: 9- 16 من الترجمة الأكثر فهمًا بالنسبة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أعضاء الكنيسة</w:t>
      </w:r>
    </w:p>
    <w:p>
      <w:pPr>
        <w:pStyle w:val="ListBullet"/>
        <w:bidi/>
        <w:spacing w:line="240" w:lineRule="auto"/>
        <w:ind w:left="720"/>
      </w:pPr>
      <w:r>
        <w:rPr>
          <w:rtl/>
          <w:cs/>
          <w:lang w:val="ar_AE" w:bidi="ar_AE"/>
        </w:rPr>
      </w:r>
      <w:r>
        <w:rPr>
          <w:rtl/>
          <w:cs/>
          <w:lang w:val="ar_AE" w:bidi="ar_AE"/>
        </w:rPr>
        <w:t>الأشخاص غير المؤمنين في المجتمع</w:t>
      </w:r>
    </w:p>
    <w:p>
      <w:pPr>
        <w:pStyle w:val="ListBullet"/>
        <w:bidi/>
        <w:spacing w:line="240" w:lineRule="auto"/>
        <w:ind w:left="720"/>
      </w:pPr>
      <w:r>
        <w:rPr>
          <w:rtl/>
          <w:cs/>
          <w:lang w:val="ar_AE" w:bidi="ar_AE"/>
        </w:rPr>
      </w:r>
      <w:r>
        <w:rPr>
          <w:rtl/>
          <w:cs/>
          <w:lang w:val="ar_AE" w:bidi="ar_AE"/>
        </w:rPr>
        <w:t>الأرامل اللواتي يجب أن تُدرجهُنَّ الكنيسة إلى القائمة</w:t>
      </w:r>
    </w:p>
    <w:p>
      <w:pPr>
        <w:pStyle w:val="ListBullet"/>
        <w:bidi/>
        <w:spacing w:line="240" w:lineRule="auto"/>
        <w:ind w:left="720"/>
      </w:pPr>
      <w:r>
        <w:rPr>
          <w:rtl/>
          <w:cs/>
          <w:lang w:val="ar_AE" w:bidi="ar_AE"/>
        </w:rPr>
      </w:r>
      <w:r>
        <w:rPr>
          <w:rtl/>
          <w:cs/>
          <w:lang w:val="ar_AE" w:bidi="ar_AE"/>
        </w:rPr>
        <w:t>الأرامل الأصغر سِنًا اللواتي يتركنَ الإيمان</w:t>
      </w:r>
    </w:p>
    <w:p>
      <w:pPr>
        <w:pStyle w:val="ListBullet"/>
        <w:bidi/>
        <w:spacing w:line="240" w:lineRule="auto"/>
        <w:ind w:left="720"/>
      </w:pPr>
      <w:r>
        <w:rPr>
          <w:rtl/>
          <w:cs/>
          <w:lang w:val="ar_AE" w:bidi="ar_AE"/>
        </w:rPr>
      </w:r>
      <w:r>
        <w:rPr>
          <w:rtl/>
          <w:cs/>
          <w:lang w:val="ar_AE" w:bidi="ar_AE"/>
        </w:rPr>
        <w:t>الأرامل الشابات اللواتي يعِشْنَ حياة تقية</w:t>
      </w:r>
    </w:p>
    <w:p>
      <w:pPr>
        <w:pStyle w:val="ListBullet"/>
        <w:bidi/>
        <w:spacing w:line="240" w:lineRule="auto"/>
        <w:ind w:left="720"/>
      </w:pPr>
      <w:r>
        <w:rPr>
          <w:rtl/>
          <w:cs/>
          <w:lang w:val="ar_AE" w:bidi="ar_AE"/>
        </w:rPr>
      </w:r>
      <w:r>
        <w:rPr>
          <w:rtl/>
          <w:cs/>
          <w:lang w:val="ar_AE" w:bidi="ar_AE"/>
        </w:rPr>
        <w:t>الأزواج الجُدُد وأفراد الأسرة</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الشيطان</w:t>
      </w:r>
    </w:p>
    <w:p>
      <w:pPr>
        <w:pStyle w:val="ListBullet"/>
        <w:bidi/>
        <w:spacing w:line="240" w:lineRule="auto"/>
        <w:ind w:left="720"/>
      </w:pPr>
      <w:r>
        <w:rPr>
          <w:rtl/>
          <w:cs/>
          <w:lang w:val="ar_AE" w:bidi="ar_AE"/>
        </w:rPr>
      </w:r>
      <w:r>
        <w:rPr>
          <w:rtl/>
          <w:cs/>
          <w:lang w:val="ar_AE" w:bidi="ar_AE"/>
        </w:rPr>
        <w:t>الأرامل اللواتي لديهنَّ عائلة لمساعدتهنَّ</w:t>
      </w:r>
    </w:p>
    <w:p>
      <w:pPr>
        <w:pStyle w:val="ListBullet"/>
        <w:bidi/>
        <w:spacing w:line="240" w:lineRule="auto"/>
        <w:ind w:left="720"/>
      </w:pPr>
      <w:r>
        <w:rPr>
          <w:rtl/>
          <w:cs/>
          <w:lang w:val="ar_AE" w:bidi="ar_AE"/>
        </w:rPr>
      </w:r>
      <w:r>
        <w:rPr>
          <w:rtl/>
          <w:cs/>
          <w:lang w:val="ar_AE" w:bidi="ar_AE"/>
        </w:rPr>
        <w:t>والنساء المؤمنات اللواتي يعتنينَ بالأرامل أقاربهنَّ</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"لِتُكْتَتَبْ أَرْمَلَةٌ، إِنْ لَمْ يَكُنْ عُمْرُهَا أَقَلَّ مِنْ سِتِّينَ سَنَةً، امْرَأَةَ رَجُلٍ وَاحِدٍ، مَشْهُودًا لَهَا فِي أَعْمَالٍ صَالِحَةٍ".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الأرملة: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"أَمَّا الأَرَامِلُ الْحَدَثَاتُ فَارْفُضْهُنَّ".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الأرملة الحَدَثة: "بماذا تشعرين أو تفكرين؟"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يشرح بولس أنَّ هؤلاء الأرامل الشابات قد يتركنَ إيمانهنَّ الأول.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الأرملة الشابة التي تركت الإيمان: "بماذا تشعرين أو تفكرين؟"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"بَعْضَهُنَّ قَدِ انْحَرَفْنَ وَرَاءَ الشَّيْطَانِ".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"إِنْ كَانَ لِمُؤْمِنٍ أَوْ مُؤْمِنَةٍ أَرَامِلُ، فَلْيُسَاعِدْهُنَّ. وَلَا يُثَقَّلْ عَلَى الْكَنِيسَةِ، لِكَيْ تُسَاعِدَ هِيَ اللَّوَاتِي هُنَّ بِالْحَقِيقَةِ أَرَامِلُ".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إحدى النساء اللواتي يخبرهنَّ بولس بأن يعتنينَ بالأرامل في عائلتهن: "بماذا تشعرين أو تفكرين؟" قد يُجيب الشخص بعبارات مثل:</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تيموثاوس الأولى 5: 9- 16 من الترجمة الأكثر فهمًا بالنسبة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يتحدَّث بولس في هذا المقطع مرتَين عن </w:t>
      </w:r>
      <w:r>
        <w:rPr>
          <w:b/>
          <w:rtl/>
          <w:cs/>
          <w:lang w:val="ar_AE" w:bidi="ar_AE"/>
        </w:rPr>
        <w:t>الأعمال الصالحة</w:t>
      </w:r>
      <w:r>
        <w:rPr>
          <w:rtl/>
          <w:cs/>
          <w:lang w:val="ar_AE" w:bidi="ar_AE"/>
        </w:rPr>
        <w:t>، ويقول بولس إن الأرامل اللواتي تُدرجهُنَّ الكنيسة في القائمة يجب أن يُعرفْنَ بأعمالهنَّ الصالحة، والأعمال الصالحة هي الأشياء التي يفعلها المؤمن عندما يسمع وصايا الله الصالحة. وعندما يعرف الناس أرملة من أعمالها الصالحة، فهذا يعني أنهم يعرفونها امرأة عاشت حياتها وِفقًا لطُرُق الله. استخدموا الكلمة ذاتها أو العبارة التي استخدمتم في المقاطع السابقة للإشارة إلى "الأعمال الصالحة".</w:t>
      </w:r>
    </w:p>
    <w:p>
      <w:pPr>
        <w:bidi/>
      </w:pPr>
      <w:r>
        <w:rPr>
          <w:rtl/>
          <w:cs/>
          <w:lang w:val="ar_AE" w:bidi="ar_AE"/>
        </w:rPr>
      </w:r>
      <w:r>
        <w:rPr>
          <w:rtl/>
          <w:cs/>
          <w:lang w:val="ar_AE" w:bidi="ar_AE"/>
        </w:rPr>
        <w:t xml:space="preserve">ومن الأعمال الصالحة التي تفعلها الأرامل أن تغسل أرجل </w:t>
      </w:r>
      <w:r>
        <w:rPr>
          <w:b/>
          <w:rtl/>
          <w:cs/>
          <w:lang w:val="ar_AE" w:bidi="ar_AE"/>
        </w:rPr>
        <w:t>القديسين</w:t>
      </w:r>
      <w:r>
        <w:rPr>
          <w:rtl/>
          <w:cs/>
          <w:lang w:val="ar_AE" w:bidi="ar_AE"/>
        </w:rPr>
        <w:t>، أو شعب الله المُقَدَّس الذين خصَّصهم الله ليكونوا خاصته. جميع المؤمنين قديسين.</w:t>
      </w:r>
    </w:p>
    <w:p>
      <w:pPr>
        <w:bidi/>
      </w:pPr>
      <w:r>
        <w:rPr>
          <w:rtl/>
          <w:cs/>
          <w:lang w:val="ar_AE" w:bidi="ar_AE"/>
        </w:rPr>
      </w:r>
      <w:r>
        <w:rPr>
          <w:rtl/>
          <w:cs/>
          <w:lang w:val="ar_AE" w:bidi="ar_AE"/>
        </w:rPr>
        <w:t>توقّفوا هنا وناقشوا معًا الكلمة أو العبارة التي ستستخدمون للتعبير عن القديسين. انظروا تعبير القديسين في "قاموس الكلمات الرئيسية" لمزيد من المعلومات. فإذا كنتم قد ترجمتُم كلمة "القديسين"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يُحذر بولس من أن رغبات هؤلاء الأرامل الحَدَثات قد تسود على تكريس الأرامل </w:t>
      </w:r>
      <w:r>
        <w:rPr>
          <w:b/>
          <w:rtl/>
          <w:cs/>
          <w:lang w:val="ar_AE" w:bidi="ar_AE"/>
        </w:rPr>
        <w:t>للمسيح</w:t>
      </w:r>
      <w:r>
        <w:rPr>
          <w:rtl/>
          <w:cs/>
          <w:lang w:val="ar_AE" w:bidi="ar_AE"/>
        </w:rPr>
        <w:t>. هنا، يستخدم بولس المسيح لقبًا للإشارة إلى يسوع. استخدموا الكلمة أو العبارة ذاتها التي استخدمتم في المقاطع السابقة للإشارة إلى المسيح. انظروا تعبير المسيح في "قاموس الكلمات الرئيسية" لمزيد من المعلومات.</w:t>
      </w:r>
    </w:p>
    <w:p>
      <w:pPr>
        <w:bidi/>
      </w:pPr>
      <w:r>
        <w:rPr>
          <w:rtl/>
          <w:cs/>
          <w:lang w:val="ar_AE" w:bidi="ar_AE"/>
        </w:rPr>
      </w:r>
      <w:r>
        <w:rPr>
          <w:rtl/>
          <w:cs/>
          <w:lang w:val="ar_AE" w:bidi="ar_AE"/>
        </w:rPr>
        <w:t xml:space="preserve">يقول بولس إن الأرامل اللواتي يتركنَ إيمانهنَّ الأول يأتين </w:t>
      </w:r>
      <w:r>
        <w:rPr>
          <w:b/>
          <w:rtl/>
          <w:cs/>
          <w:lang w:val="ar_AE" w:bidi="ar_AE"/>
        </w:rPr>
        <w:t>بالدينونة</w:t>
      </w:r>
      <w:r>
        <w:rPr>
          <w:rtl/>
          <w:cs/>
          <w:lang w:val="ar_AE" w:bidi="ar_AE"/>
        </w:rPr>
        <w:t xml:space="preserve"> على أنفسهُنَّ. يقصد بولس أنَّ الله سيدين هؤلاء الأرامل اللاتي تركنَ الإيمان، وستواجهنَ عواقب أفعالهنَّ الخاطئة. مع أن بولس لا يُحدّد ماهية هذا الحُكم، إلا أنها لُغة قوية تحمل لهجة خطيرة. استخدموا الكلمة أو العبارة ذاتها التي استخدمتم في المقاطع السابقة للإشارة إلى الدينونة.</w:t>
      </w:r>
    </w:p>
    <w:p>
      <w:pPr>
        <w:bidi/>
      </w:pPr>
      <w:r>
        <w:rPr>
          <w:rtl/>
          <w:cs/>
          <w:lang w:val="ar_AE" w:bidi="ar_AE"/>
        </w:rPr>
      </w:r>
      <w:r>
        <w:rPr>
          <w:rtl/>
          <w:cs/>
          <w:lang w:val="ar_AE" w:bidi="ar_AE"/>
        </w:rPr>
        <w:t xml:space="preserve">يقول بولس إن الله سيُدين الأرامل الأصغر سِنًا إن تركنَ </w:t>
      </w:r>
      <w:r>
        <w:rPr>
          <w:b/>
          <w:rtl/>
          <w:cs/>
          <w:lang w:val="ar_AE" w:bidi="ar_AE"/>
        </w:rPr>
        <w:t>إيمانهن</w:t>
      </w:r>
      <w:r>
        <w:rPr>
          <w:rtl/>
          <w:cs/>
          <w:lang w:val="ar_AE" w:bidi="ar_AE"/>
        </w:rPr>
        <w:t xml:space="preserve"> الأول، وعندما يتحدث بولس عن هذا الإيمان الأول، يقصد الإيمان المسيحيّ. أنْ يتركنَ إيمانهنَّ الأول يعني أنْ تكف تلك الأرامل عن اتِّباع الله والاتِّكال على يسوع. استخدموا الكلمة أو العبارة ذاتها التي استخدمتم في المقاطع السابقة للإشارة إلى الإيمان. انظروا كلمة إيمان في "قاموس الكلمات الرئيسية" لمزيد من المعلومات.</w:t>
      </w:r>
    </w:p>
    <w:p>
      <w:pPr>
        <w:bidi/>
      </w:pPr>
      <w:r>
        <w:rPr>
          <w:rtl/>
          <w:cs/>
          <w:lang w:val="ar_AE" w:bidi="ar_AE"/>
        </w:rPr>
      </w:r>
      <w:r>
        <w:rPr>
          <w:rtl/>
          <w:cs/>
          <w:lang w:val="ar_AE" w:bidi="ar_AE"/>
        </w:rPr>
        <w:t xml:space="preserve">يقول بولس أنَّ بعض الأرامل تركْنَ الإيمان فعليًا وتبعْنَ </w:t>
      </w:r>
      <w:r>
        <w:rPr>
          <w:b/>
          <w:rtl/>
          <w:cs/>
          <w:lang w:val="ar_AE" w:bidi="ar_AE"/>
        </w:rPr>
        <w:t>الشيطان</w:t>
      </w:r>
      <w:r>
        <w:rPr>
          <w:rtl/>
          <w:cs/>
          <w:lang w:val="ar_AE" w:bidi="ar_AE"/>
        </w:rPr>
        <w:t>. ونرى في جميع أسفار الكتاب المقدس أن الشيطان هو العدو الرئيسي لله. والشيطان مُخادع ويحاول أن يقود الناس بعيدًا عن الله. أنْ تتبع الشيطان هو أن تكُف عن اتِّباع الله. استخدموا الكلمة أو العبارة ذاتها التي استخدمتم في المقاطع السابقة للإشارة إلى الشيطان. انظروا تعبير شيطان في "قاموس الكلمات الرئيسية" لمزيد من المعلومات.</w:t>
      </w:r>
    </w:p>
    <w:p>
      <w:pPr>
        <w:bidi/>
      </w:pPr>
      <w:r>
        <w:rPr>
          <w:rtl/>
          <w:cs/>
          <w:lang w:val="ar_AE" w:bidi="ar_AE"/>
        </w:rPr>
      </w:r>
      <w:r>
        <w:rPr>
          <w:rtl/>
          <w:cs/>
          <w:lang w:val="ar_AE" w:bidi="ar_AE"/>
        </w:rPr>
        <w:t xml:space="preserve">ويأمر بولس النساء </w:t>
      </w:r>
      <w:r>
        <w:rPr>
          <w:b/>
          <w:rtl/>
          <w:cs/>
          <w:lang w:val="ar_AE" w:bidi="ar_AE"/>
        </w:rPr>
        <w:t>المؤمنات</w:t>
      </w:r>
      <w:r>
        <w:rPr>
          <w:rtl/>
          <w:cs/>
          <w:lang w:val="ar_AE" w:bidi="ar_AE"/>
        </w:rPr>
        <w:t xml:space="preserve"> أن يعتنينَ بأقاربهنَ والأرامل حتى لا تُثقِلنَ على </w:t>
      </w:r>
      <w:r>
        <w:rPr>
          <w:b/>
          <w:rtl/>
          <w:cs/>
          <w:lang w:val="ar_AE" w:bidi="ar_AE"/>
        </w:rPr>
        <w:t>الكنيسة</w:t>
      </w:r>
      <w:r>
        <w:rPr>
          <w:rtl/>
          <w:cs/>
          <w:lang w:val="ar_AE" w:bidi="ar_AE"/>
        </w:rPr>
        <w:t>. والمرأة المؤمنة إنسانة آمنتْ بيسوع وهي تتبع الله. استخدموا الكلمات أو العبارات ذاتها التي استخدمتم في المقاطع السابقة للإشارة إلى "مؤمن" و"كنيسة"، وانظروا هاتَين الكلمتَين في "قاموس الكلمات الرئيسية" لمزيد من المعلومات.</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p>
    <w:p>
      <w:pPr>
        <w:bidi/>
      </w:pPr>
      <w:r>
        <w:rPr>
          <w:rtl/>
          <w:cs/>
          <w:lang w:val="ar_AE" w:bidi="ar_AE"/>
        </w:rPr>
      </w:r>
      <w:r>
        <w:rPr>
          <w:b/>
          <w:rtl/>
          <w:cs/>
          <w:lang w:val="ar_AE" w:bidi="ar_AE"/>
        </w:rPr>
        <w:t>انتهى التسجيل.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الأولى 5:17–25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تيموثاوس الأولى 5: 17- 25 واحفظوه في قلوبكم.</w:t>
      </w:r>
    </w:p>
    <w:p>
      <w:pPr>
        <w:bidi/>
      </w:pPr>
      <w:r>
        <w:rPr>
          <w:rtl/>
          <w:cs/>
          <w:lang w:val="ar_AE" w:bidi="ar_AE"/>
        </w:rPr>
      </w:r>
      <w:r>
        <w:rPr>
          <w:rtl/>
          <w:cs/>
          <w:lang w:val="ar_AE" w:bidi="ar_AE"/>
        </w:rPr>
        <w:t>استمعوا إلى نسخة صوتية من تيموثاوس الأولى 5: 17–25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p>
    <w:p>
      <w:pPr>
        <w:bidi/>
      </w:pPr>
      <w:r>
        <w:rPr>
          <w:rtl/>
          <w:cs/>
          <w:lang w:val="ar_AE" w:bidi="ar_AE"/>
        </w:rPr>
      </w:r>
      <w:r>
        <w:rPr>
          <w:b/>
          <w:rtl/>
          <w:cs/>
          <w:lang w:val="ar_AE" w:bidi="ar_AE"/>
        </w:rPr>
        <w:t>هنا نهاية التسجيل.</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تيموثاوس الأولى 5: 17- 25 من الترجمة الأكثر فهمًا بالنسبة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هذا المقطع، يواصل بولس تعليمه لتيموثاوس عن كيف يجب أن يتصرف الأفراد والقادة كأعضاء في كنيسة الله، ويركّز بولس على كيفية معاملة تيموثاوس وبقية أعضاء الكنيسة للقادة في الكنيسة، الذين يُدعون شيوخ الكنيسة.</w:t>
      </w:r>
    </w:p>
    <w:p>
      <w:pPr>
        <w:bidi/>
      </w:pPr>
      <w:r>
        <w:rPr>
          <w:rtl/>
          <w:cs/>
          <w:lang w:val="ar_AE" w:bidi="ar_AE"/>
        </w:rPr>
      </w:r>
      <w:r>
        <w:rPr>
          <w:rtl/>
          <w:cs/>
          <w:lang w:val="ar_AE" w:bidi="ar_AE"/>
        </w:rPr>
        <w:t>ربما يكون شيوخ مجتمع الكنيسة هُم مجموعة الأساقفة عينها التي تحدَّث عنها بولس سابقًا في تيموثاوس الأولى. في العهد الجديد، لا يُعد الشيوخ مُجرد مسيحيين مُسنين في المجتمع، بل هُم أشخاص يحترمهم الآخرون. الدور الرسمي المُعترف به للشيخ هو توجيه شؤون الكنيسة، والشيوخ الذين يؤدون عملهم حسنًا يفعلون أمرًا صالحًا ويستحقون كرامة مُضاعفة من مجتمع الكنيسة. أي، يجب على الكنيسة أن تحترم قادتها كثيرًا، ويجب أيضًا أن تُسدد للشيوخ احتياجاتهم المادية. بعبارة أخرى، يجب على أعضاء الكنيسة أيضًا التأكد من توفُّر ما يكفي من المال أو الطعام أو الثياب لدى الشيوخ، أو أي شيء آخر يحتاجون إليه للمعيشة، وهذا ينطبق بشكل خاص على الشيوخ الذين يعظون عن يسوع ويعلّمون الناس أن يطيعوه.</w:t>
      </w:r>
    </w:p>
    <w:p>
      <w:pPr>
        <w:bidi/>
      </w:pPr>
      <w:r>
        <w:rPr>
          <w:rtl/>
          <w:cs/>
          <w:lang w:val="ar_AE" w:bidi="ar_AE"/>
        </w:rPr>
      </w:r>
      <w:r>
        <w:rPr>
          <w:rtl/>
          <w:cs/>
          <w:lang w:val="ar_AE" w:bidi="ar_AE"/>
        </w:rPr>
        <w:t>ثم يذكر بولس مقولة من نصوص العهد القديم لتُظهر وجهة نظره، ويُعطى بولس مثال الثور الذي يدوس الحبوب. يجب ألا يضع الناس الكمامة على فَم الثور لمنعه من أكل الحبوب أثناء عمله. والثور حيوان كبير وقوي مثل البقرة وغالبًا ما كان المزارعون يستخدمون ثورًا أو أكثر للمساعدة في أعمال المزرعة. على سبيل المثال، يمكن للثيران أن تسحب المحراث أو العربات الثقيلة، وعندما يحصد المزارعون القمح، كان عليهم فصل الحبوب عن السيقان المقطوعة. لكي يفعلوا ذلك، كانوا يجعلون الثور يمشي فوق السيقان عدة مرات. فإذا أراد المزارع أن يمنع الثور من أكل الحبوب، كان يضع شيئًا يُدعى "كمامة" فوق فَم الثور.</w:t>
      </w:r>
    </w:p>
    <w:p>
      <w:pPr>
        <w:bidi/>
      </w:pPr>
      <w:r>
        <w:rPr>
          <w:rtl/>
          <w:cs/>
          <w:lang w:val="ar_AE" w:bidi="ar_AE"/>
        </w:rPr>
      </w:r>
      <w:r>
        <w:rPr>
          <w:rtl/>
          <w:cs/>
          <w:lang w:val="ar_AE" w:bidi="ar_AE"/>
        </w:rPr>
        <w:t xml:space="preserve">توقّفوا هنا وانظروا كمجموعة إلى صورة </w:t>
      </w:r>
      <w:r>
        <w:rPr>
          <w:rtl/>
          <w:cs/>
          <w:lang w:val="ar_AE" w:bidi="ar_AE"/>
        </w:rPr>
        <w:t>ثيران تدرس القمح</w:t>
      </w:r>
      <w:r>
        <w:rPr>
          <w:rtl/>
          <w:cs/>
          <w:lang w:val="ar_AE" w:bidi="ar_AE"/>
        </w:rPr>
        <w:t xml:space="preserve">. انظروا أيضًا إلى صورة </w:t>
      </w:r>
      <w:r>
        <w:rPr>
          <w:b/>
          <w:rtl/>
          <w:cs/>
          <w:lang w:val="ar_AE" w:bidi="ar_AE"/>
        </w:rPr>
        <w:t>كمامة</w:t>
      </w:r>
      <w:r>
        <w:rPr>
          <w:rtl/>
          <w:cs/>
          <w:lang w:val="ar_AE" w:bidi="ar_AE"/>
        </w:rPr>
        <w:t>. توقَّفوا هنا عن سماع التسجيل الصوتي.</w:t>
      </w:r>
    </w:p>
    <w:p>
      <w:pPr>
        <w:bidi/>
      </w:pPr>
      <w:r>
        <w:rPr>
          <w:rtl/>
          <w:cs/>
          <w:lang w:val="ar_AE" w:bidi="ar_AE"/>
        </w:rPr>
      </w:r>
      <w:r>
        <w:rPr>
          <w:rtl/>
          <w:cs/>
          <w:lang w:val="ar_AE" w:bidi="ar_AE"/>
        </w:rPr>
        <w:t>تكلَّم بولس عن هذا الثور المُكمَّم ليُظهر كيف يجب على مجتمع الكنيسة أن يعتني بالشيوخ. فالشخص الذي يستخدم ثورًا ليدرس الحبوب يجب أن يسمح للثور بأكل ما يحتاجه، وبالمثل، يجب على الكنيسة أن تعطي الشيوخ احتياجاتهم. ثم يذكر بولس مقولة من نصوص العهد الجديد لتأكيد تعليمه بضرورة تسديد الكنيسة احتياجات الشيوخ. يقول بولس إن الشخص الذي يعمل يستحق أن يتقاضى أجرًا عن عمله.</w:t>
      </w:r>
    </w:p>
    <w:p>
      <w:pPr>
        <w:bidi/>
      </w:pPr>
      <w:r>
        <w:rPr>
          <w:rtl/>
          <w:cs/>
          <w:lang w:val="ar_AE" w:bidi="ar_AE"/>
        </w:rPr>
      </w:r>
      <w:r>
        <w:rPr>
          <w:rtl/>
          <w:cs/>
          <w:lang w:val="ar_AE" w:bidi="ar_AE"/>
        </w:rPr>
        <w:t>توقّفوا هنا وناقشوا هذا السؤال كمجموعة: كيف يعتني الناس بقادة مجتمعكم؟ ما الأشياء التي يمكن أن يعطيها الناس لقادتهم للمساعدة على دعمهم؟ توقَّفوا هنا عن سماع التسجيل الصوتي.</w:t>
      </w:r>
    </w:p>
    <w:p>
      <w:pPr>
        <w:bidi/>
      </w:pPr>
      <w:r>
        <w:rPr>
          <w:rtl/>
          <w:cs/>
          <w:lang w:val="ar_AE" w:bidi="ar_AE"/>
        </w:rPr>
      </w:r>
      <w:r>
        <w:rPr>
          <w:rtl/>
          <w:cs/>
          <w:lang w:val="ar_AE" w:bidi="ar_AE"/>
        </w:rPr>
        <w:t>يعطى بولس توجيهات لتيموثاوس بما يجب أن يفعله عندما يتهم أحدهم شيخًا بفعل أشياء خاطئة، أو بالخطية. كانت شريعة العهد القديم تقول إن على القاضي أن يستمع إلى شاهدَين على الأقل عندما يتَّهم أحدهم شخصًا بارتكاب خطأ، وقد قال يسوع الشيء ذاته في إنجيل متى. لا يقبل تيموثاوس اتهام شخص ما لشيخ ما لم يكن اثنان أو ثلاثة على الأقل قد رأوا أو سمعوا خطية الشيخ، وعندما يجد تيموثاوس شيخًا يخطئ، كان عليه توبيخ ومواجهة وتصحيح الشخص الذي يخطئ. كان على تيموثاوس القيام بذلك علنًا، في حضور الجماعة، حتى يخشى الآخرون، أي الشيوخ الآخرون، من فِعل ما هو خاطئ ويختارون فِعل الصلاح.</w:t>
      </w:r>
    </w:p>
    <w:p>
      <w:pPr>
        <w:bidi/>
      </w:pPr>
      <w:r>
        <w:rPr>
          <w:rtl/>
          <w:cs/>
          <w:lang w:val="ar_AE" w:bidi="ar_AE"/>
        </w:rPr>
      </w:r>
      <w:r>
        <w:rPr>
          <w:rtl/>
          <w:cs/>
          <w:lang w:val="ar_AE" w:bidi="ar_AE"/>
        </w:rPr>
        <w:t>ثم يوصي بولس تيموثاوس بعمل شيء مُهم جدًا. يؤكد بولس ما كان على وشك أن يقوله بالتلميح أن الله، المسيح يسوع، وحتى ملائكته المختارين خصيصًا سيشهدون ما إذا كان تيموثاوس يطيع بولس أم لا. ويأمر بولس تيموثاوس أن يطيع تعليماته دون أن يحكم على الناس قبل أن يسمع كل الشهود، كما أن تيموثاوس ينبغي ألا يُظهر محاباة أو نقيض ذلك تجاه أي شخص. ويجب على تيموثاوس أن يعامل كل شيخ بالطريقة العادلة عينها.</w:t>
      </w:r>
    </w:p>
    <w:p>
      <w:pPr>
        <w:bidi/>
      </w:pPr>
      <w:r>
        <w:rPr>
          <w:rtl/>
          <w:cs/>
          <w:lang w:val="ar_AE" w:bidi="ar_AE"/>
        </w:rPr>
      </w:r>
      <w:r>
        <w:rPr>
          <w:rtl/>
          <w:cs/>
          <w:lang w:val="ar_AE" w:bidi="ar_AE"/>
        </w:rPr>
        <w:t>توقّفوا هنا وناقشوا هذا السؤال كمجموعة: في ثقافتكم، ماذا يحدث عندما يتهم شخص ما شخصًا آخر بالخطية؟ كيف يمكن أن يكون رد فِعل الناس تجاه هذا الاتهام؟ ماذا يمكن للناس أن يفعلوا ليتأكدوا من أنهم يحكمون على الوضع حُكمًا صحيحًا؟ توقَّفوا هنا عن سماع التسجيل الصوتي.</w:t>
      </w:r>
    </w:p>
    <w:p>
      <w:pPr>
        <w:bidi/>
      </w:pPr>
      <w:r>
        <w:rPr>
          <w:rtl/>
          <w:cs/>
          <w:lang w:val="ar_AE" w:bidi="ar_AE"/>
        </w:rPr>
      </w:r>
      <w:r>
        <w:rPr>
          <w:rtl/>
          <w:cs/>
          <w:lang w:val="ar_AE" w:bidi="ar_AE"/>
        </w:rPr>
        <w:t>يطلب بولس من تيموثاوس أن يكون صبورًا وحريصًا عند اختيار أشخاص ليكونوا قادة جُدد لمُجتمع المؤمنين. بعبارة أخرى، أراد بولس ألا يتسرع تيموثاوس بل يستغرق وقتًا كافيًا ليضمن أن الشخص مؤهل ليكون شيخًا صالحًا. عندما عيَّن تيموثاوس وقادة المؤمنين الآخرين شخصًا ليكون شيخًا، فعَل القادة شيئًا كان يُطلَق عليه عادةً "وضع الأيدي". وقف تيموثاوس وقادة المؤمنين الآخرين حول الشخص الذي يُعيِّنونه، ويضعون أيديهم عليه ويُصلّون من أجله.</w:t>
      </w:r>
    </w:p>
    <w:p>
      <w:pPr>
        <w:bidi/>
      </w:pPr>
      <w:r>
        <w:rPr>
          <w:rtl/>
          <w:cs/>
          <w:lang w:val="ar_AE" w:bidi="ar_AE"/>
        </w:rPr>
      </w:r>
      <w:r>
        <w:rPr>
          <w:rtl/>
          <w:cs/>
          <w:lang w:val="ar_AE" w:bidi="ar_AE"/>
        </w:rPr>
        <w:t>لم يُرد بولس أيضًا أن يُشارك تيموثاوس في خطايا الآخرين، وهذا يعني أن بولس لم يُرد أن يشترك تيموثاوس مع الشيوخ الآخرين فيمَ يمارسون من أشياء خاطئة. فإذا عيَّن تيموثاوس شيخًا بعَجلة وتسرُّع قبل أن يعرف شخصيته، كان سيُحتَسَب مُشاركًا في خطايا ذلك الشيخ. أي أن تيموثاوس كان سيُعد مسؤولًا جزئيًا عن الخطايا التي ارتكبها الشيخ. يريد بولس أن يبقى تيموثاوس طاهرًا وحرًا من الخطية ويتجنب أن يُخطيء بأي طريقة بالغة.</w:t>
      </w:r>
    </w:p>
    <w:p>
      <w:pPr>
        <w:bidi/>
      </w:pPr>
      <w:r>
        <w:rPr>
          <w:rtl/>
          <w:cs/>
          <w:lang w:val="ar_AE" w:bidi="ar_AE"/>
        </w:rPr>
      </w:r>
      <w:r>
        <w:rPr>
          <w:rtl/>
          <w:cs/>
          <w:lang w:val="ar_AE" w:bidi="ar_AE"/>
        </w:rPr>
        <w:t>توقّفوا هنا وناقشوا كمجموعة: احكوا عن وقت في مجتمعكم فعَل فيه قائد فعلًا غير صالح. كيف كان شعور المجتمع تجاه الشخص الذي عيّن أو كلَّف هذا القائد بمهمة؟ أوقفوا سماع هذا التسجيل الصوتي هنا.</w:t>
      </w:r>
    </w:p>
    <w:p>
      <w:pPr>
        <w:bidi/>
      </w:pPr>
      <w:r>
        <w:rPr>
          <w:rtl/>
          <w:cs/>
          <w:lang w:val="ar_AE" w:bidi="ar_AE"/>
        </w:rPr>
      </w:r>
      <w:r>
        <w:rPr>
          <w:rtl/>
          <w:cs/>
          <w:lang w:val="ar_AE" w:bidi="ar_AE"/>
        </w:rPr>
        <w:t>ربما كانت إحدى محاولات تيموثاوس الحفاظ على طهارته هو ألا يشرب الخمر أبدًا، وهو شراب كحولي مصنوع من عصير العنب المُخَمَر. في زمن تيموثاوس، كان الناس يشربون الخمر كثيرًا. لكن إذا شرب الشخص كثيرًا من الخمر، سيسكر ولم يكُن هذا جيدًا، خاصة بالنسبة لقائد الكنيسة. هنا، قال بولس لتيموثاوس إنه يمكن أن يشرب بعض الخمر لأسباب صحية، ولم تكن كمية الخمر كافية بحيث تتسبب في أن يسكر تيموثاوس. كان الغرض من شُرب الخمر مساعدة معدة تيموثاوس على الهضم لأنه كان يمرض كثيرًا.</w:t>
      </w:r>
    </w:p>
    <w:p>
      <w:pPr>
        <w:bidi/>
      </w:pPr>
      <w:r>
        <w:rPr>
          <w:rtl/>
          <w:cs/>
          <w:lang w:val="ar_AE" w:bidi="ar_AE"/>
        </w:rPr>
      </w:r>
      <w:r>
        <w:rPr>
          <w:rtl/>
          <w:cs/>
          <w:lang w:val="ar_AE" w:bidi="ar_AE"/>
        </w:rPr>
        <w:t>توقّفوا هنا وناقشوا كمجموعة: ما رأي الناس بشأن شُرب الخمر أو الكحوليات في مجتمعكم؟ ولماذا تشربون الكحوليات؟ أوقفوا سماع هذا التسجيل الصوتي هنا.</w:t>
      </w:r>
    </w:p>
    <w:p>
      <w:pPr>
        <w:bidi/>
      </w:pPr>
      <w:r>
        <w:rPr>
          <w:rtl/>
          <w:cs/>
          <w:lang w:val="ar_AE" w:bidi="ar_AE"/>
        </w:rPr>
      </w:r>
      <w:r>
        <w:rPr>
          <w:rtl/>
          <w:cs/>
          <w:lang w:val="ar_AE" w:bidi="ar_AE"/>
        </w:rPr>
        <w:t>وأخيرًا، يواصل بولس توصياته عن الشيوخ بقوله إن خطايا بعض الناس واضحة، ويقصد بولس أن بعض الرجال الذين اختارهم تيموثاوس شيوخًا قد يخطئون بطرق يمكن لمعظم الناس معرفتها أو اكتشافها بسهولة. لذلك كان تيموثاوس وقادة الكنيسة الآخرين يستطيعون أن يحكموا بأنَّ مَن يرتكب خطايا واضحة ليس قائدًا مقبولًا للكنيسة. لكن بعض الناس الآخرين يخطئون سرًا، وربما لا تكون خطيتهم واضحة إلا لاحقًا.</w:t>
      </w:r>
    </w:p>
    <w:p>
      <w:pPr>
        <w:bidi/>
      </w:pPr>
      <w:r>
        <w:rPr>
          <w:rtl/>
          <w:cs/>
          <w:lang w:val="ar_AE" w:bidi="ar_AE"/>
        </w:rPr>
      </w:r>
      <w:r>
        <w:rPr>
          <w:rtl/>
          <w:cs/>
          <w:lang w:val="ar_AE" w:bidi="ar_AE"/>
        </w:rPr>
        <w:t>وبالطريقة ذاتها، إذ قد يستغرق الأمر بعض الوقت أو لا يستغرق لاكتشاف أمر الخطايا، يمكن أن يستغرق أيضًا بعض الوقت لاكتشاف الأعمال الصالحة التي يفعلها الشخص. عندما يفعل الشخص أشياء صالحة فإن ما يفعله يكون واضحًا، لكن حتى عندما لا تكون الأعمال الصالحة واضحة، سيعترف آخرون بتلك الأعمال في النهاية.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تيموثاوس الأولى 5: 17- 25 من الترجمة الأكثر فهمًا بالنسبة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ستُحدِّد المجموعة الأجزاء والشخصيات ومواقع الأحداث في هذا المقطع. ثم تقوم المجموعة بتصوُّر هذا المقطع.</w:t>
      </w:r>
    </w:p>
    <w:p>
      <w:pPr>
        <w:bidi/>
      </w:pPr>
      <w:r>
        <w:rPr>
          <w:rtl/>
          <w:cs/>
          <w:lang w:val="ar_AE" w:bidi="ar_AE"/>
        </w:rPr>
      </w:r>
      <w:r>
        <w:rPr>
          <w:rtl/>
          <w:cs/>
          <w:lang w:val="ar_AE" w:bidi="ar_AE"/>
        </w:rPr>
        <w:t>هذا المقطع له جزآن رئيسيّان.</w:t>
      </w:r>
    </w:p>
    <w:p>
      <w:pPr>
        <w:bidi/>
      </w:pPr>
      <w:r>
        <w:rPr>
          <w:rtl/>
          <w:cs/>
          <w:lang w:val="ar_AE" w:bidi="ar_AE"/>
        </w:rPr>
      </w:r>
      <w:r>
        <w:rPr>
          <w:b/>
          <w:rtl/>
          <w:cs/>
          <w:lang w:val="ar_AE" w:bidi="ar_AE"/>
        </w:rPr>
        <w:t>في الجزء الأول:</w:t>
      </w:r>
      <w:r>
        <w:rPr>
          <w:rtl/>
          <w:cs/>
          <w:lang w:val="ar_AE" w:bidi="ar_AE"/>
        </w:rPr>
        <w:t xml:space="preserve"> يُوصي بولس تيموثاوس من جهة كيفية إكرام أعضاء الكنيسة لشيوخ الكنيسة.</w:t>
      </w:r>
    </w:p>
    <w:p>
      <w:pPr>
        <w:bidi/>
      </w:pPr>
      <w:r>
        <w:rPr>
          <w:rtl/>
          <w:cs/>
          <w:lang w:val="ar_AE" w:bidi="ar_AE"/>
        </w:rPr>
      </w:r>
      <w:r>
        <w:rPr>
          <w:b/>
          <w:rtl/>
          <w:cs/>
          <w:lang w:val="ar_AE" w:bidi="ar_AE"/>
        </w:rPr>
        <w:t>في الجزء الثاني:</w:t>
      </w:r>
      <w:r>
        <w:rPr>
          <w:rtl/>
          <w:cs/>
          <w:lang w:val="ar_AE" w:bidi="ar_AE"/>
        </w:rPr>
        <w:t xml:space="preserve"> يعطي بولس تعليمًا بشأن الخطية والطهارة بين قادة الكنيسة، ويركّز بولس هنا على ما يجب فِعله عندما يتَّهم شخص ما شيخًا بالخطية، وعلى طهارة تيموثاوس، ويوصي بالتروِّي عند تعيين قادة جُدد في الكنيسة.</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شيوخ الكنيسة</w:t>
      </w:r>
    </w:p>
    <w:p>
      <w:pPr>
        <w:pStyle w:val="ListBullet"/>
        <w:bidi/>
        <w:spacing w:line="240" w:lineRule="auto"/>
        <w:ind w:left="720"/>
      </w:pPr>
      <w:r>
        <w:rPr>
          <w:rtl/>
          <w:cs/>
          <w:lang w:val="ar_AE" w:bidi="ar_AE"/>
        </w:rPr>
      </w:r>
      <w:r>
        <w:rPr>
          <w:rtl/>
          <w:cs/>
          <w:lang w:val="ar_AE" w:bidi="ar_AE"/>
        </w:rPr>
        <w:t>أعضاء الكنيسة</w:t>
      </w:r>
    </w:p>
    <w:p>
      <w:pPr>
        <w:pStyle w:val="ListBullet"/>
        <w:bidi/>
        <w:spacing w:line="240" w:lineRule="auto"/>
        <w:ind w:left="720"/>
      </w:pPr>
      <w:r>
        <w:rPr>
          <w:rtl/>
          <w:cs/>
          <w:lang w:val="ar_AE" w:bidi="ar_AE"/>
        </w:rPr>
      </w:r>
      <w:r>
        <w:rPr>
          <w:rtl/>
          <w:cs/>
          <w:lang w:val="ar_AE" w:bidi="ar_AE"/>
        </w:rPr>
        <w:t>ثور</w:t>
      </w:r>
    </w:p>
    <w:p>
      <w:pPr>
        <w:pStyle w:val="ListBullet"/>
        <w:bidi/>
        <w:spacing w:line="240" w:lineRule="auto"/>
        <w:ind w:left="720"/>
      </w:pPr>
      <w:r>
        <w:rPr>
          <w:rtl/>
          <w:cs/>
          <w:lang w:val="ar_AE" w:bidi="ar_AE"/>
        </w:rPr>
      </w:r>
      <w:r>
        <w:rPr>
          <w:rtl/>
          <w:cs/>
          <w:lang w:val="ar_AE" w:bidi="ar_AE"/>
        </w:rPr>
        <w:t>الفاعِل</w:t>
      </w:r>
    </w:p>
    <w:p>
      <w:pPr>
        <w:pStyle w:val="ListBullet"/>
        <w:bidi/>
        <w:spacing w:line="240" w:lineRule="auto"/>
        <w:ind w:left="720"/>
      </w:pPr>
      <w:r>
        <w:rPr>
          <w:rtl/>
          <w:cs/>
          <w:lang w:val="ar_AE" w:bidi="ar_AE"/>
        </w:rPr>
      </w:r>
      <w:r>
        <w:rPr>
          <w:rtl/>
          <w:cs/>
          <w:lang w:val="ar_AE" w:bidi="ar_AE"/>
        </w:rPr>
        <w:t>شاهدان أو ثلاثة</w:t>
      </w:r>
    </w:p>
    <w:p>
      <w:pPr>
        <w:pStyle w:val="ListBullet"/>
        <w:bidi/>
        <w:spacing w:line="240" w:lineRule="auto"/>
        <w:ind w:left="720"/>
      </w:pPr>
      <w:r>
        <w:rPr>
          <w:rtl/>
          <w:cs/>
          <w:lang w:val="ar_AE" w:bidi="ar_AE"/>
        </w:rPr>
      </w:r>
      <w:r>
        <w:rPr>
          <w:rtl/>
          <w:cs/>
          <w:lang w:val="ar_AE" w:bidi="ar_AE"/>
        </w:rPr>
        <w:t>الشيوخ الذين يستمرون في الخطية</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المسيح يسوع</w:t>
      </w:r>
    </w:p>
    <w:p>
      <w:pPr>
        <w:pStyle w:val="ListBullet"/>
        <w:bidi/>
        <w:spacing w:line="240" w:lineRule="auto"/>
        <w:ind w:left="720"/>
      </w:pPr>
      <w:r>
        <w:rPr>
          <w:rtl/>
          <w:cs/>
          <w:lang w:val="ar_AE" w:bidi="ar_AE"/>
        </w:rPr>
      </w:r>
      <w:r>
        <w:rPr>
          <w:rtl/>
          <w:cs/>
          <w:lang w:val="ar_AE" w:bidi="ar_AE"/>
        </w:rPr>
        <w:t>الملائكة الذين اختارهم الله على وجه التحديد</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وتيموثاوس</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يبدأ بولس هذا المقطع بوصية لتيموثاوس وأعضاء الكنيسة، فيطلب منهم أن يكرموا الشيوخ الذين يؤدون عملهم حَسَنًا. يقول بولس إن سبب وصيته هذه لهُم يأتي من الكتاب المقدس. تتحدَّث إحدى أقوال الكتاب المقدس التي يذكرها بولس عن ثور يدرس حبوب، والثانية تذكر فاعِلًا يستحق أجرًا عن العمل الذي قام به.</w:t>
      </w:r>
    </w:p>
    <w:p>
      <w:pPr>
        <w:bidi/>
      </w:pPr>
      <w:r>
        <w:rPr>
          <w:rtl/>
          <w:cs/>
          <w:lang w:val="ar_AE" w:bidi="ar_AE"/>
        </w:rPr>
      </w:r>
      <w:r>
        <w:rPr>
          <w:rtl/>
          <w:cs/>
          <w:lang w:val="ar_AE" w:bidi="ar_AE"/>
        </w:rPr>
        <w:t>توقّفوا هنا وناقشوا هذا السؤال كمجموعة: ماذا تقولون عندما تريدون التعريف بأن مقولة ما جاءت من الكتاب المقدس؟ ما الكلمة أو العبارة التي يمكن أن تستخدمون لاقتباس مقولة من قصة أو مثلٍ معروف؟ توقَّفوا هنا عن سماع التسجيل الصوتي.</w:t>
      </w:r>
    </w:p>
    <w:p>
      <w:pPr>
        <w:bidi/>
      </w:pPr>
      <w:r>
        <w:rPr>
          <w:rtl/>
          <w:cs/>
          <w:lang w:val="ar_AE" w:bidi="ar_AE"/>
        </w:rPr>
      </w:r>
      <w:r>
        <w:rPr>
          <w:rtl/>
          <w:cs/>
          <w:lang w:val="ar_AE" w:bidi="ar_AE"/>
        </w:rPr>
        <w:t>في الجزء التالي من هذا المقطع، يهتم بولس اهتمامًا أساسيًا بالخطية والطهارة. أولًا، يوصي بولس تيموثاوس ألا يستمع عندما يتَّهم شخص ما شيخًا ما لم يكُن اثنان أو ثلاثة على الأقل قد رأوا أو سمعوا خطية الشيخ، فإن كان شيخ يخطئ، يجب على القادة الآخرين مواجهة وتصحيح الشيخ الذي يخطئ. على الأرجح، عندما يقول بولس إنه على القادة مواجهة الشيوخ أمام الجميع، فإنه يقصد ضرورة مواجهة الشيخ أمام الكنيسة بأكملها. وبذلك يُمكن للشيوخ الآخرين وأعضاء الكنيسة إدراك أهمية اتِّباع شرائع الله.</w:t>
      </w:r>
    </w:p>
    <w:p>
      <w:pPr>
        <w:bidi/>
      </w:pPr>
      <w:r>
        <w:rPr>
          <w:rtl/>
          <w:cs/>
          <w:lang w:val="ar_AE" w:bidi="ar_AE"/>
        </w:rPr>
      </w:r>
      <w:r>
        <w:rPr>
          <w:rtl/>
          <w:cs/>
          <w:lang w:val="ar_AE" w:bidi="ar_AE"/>
        </w:rPr>
        <w:t>ثم، يؤكد بولس على مدى الأهمية الشديدة لأن يكون تيموثاوس نفسه طاهرًا عندما يحكم على طهارة شيوخ آخرين. بذِكر: الله والمسيح يسوع، والملائكة المختارين، يُظهر بولس أنه في غاية الجدية. يفعل بولس هذا أيضًا ليُذكِّر تيموثاوس بحقيقة أنَّ الله ويسوع والملائكة يعرفون ما يفعله تيموثاوس في هذه المسائل، لذلك يجب أن يتصرف بطريقة مملؤة طهارة.</w:t>
      </w:r>
    </w:p>
    <w:p>
      <w:pPr>
        <w:bidi/>
      </w:pPr>
      <w:r>
        <w:rPr>
          <w:rtl/>
          <w:cs/>
          <w:lang w:val="ar_AE" w:bidi="ar_AE"/>
        </w:rPr>
      </w:r>
      <w:r>
        <w:rPr>
          <w:rtl/>
          <w:cs/>
          <w:lang w:val="ar_AE" w:bidi="ar_AE"/>
        </w:rPr>
        <w:t>توقّفوا هنا وناقشوا هذا السؤال كمجموعة: عندما يكون الشخص جادًا للغاية ويريد أن يوصي شخصًا آخر بفِعل شيء شديد الأهمية، ما الأقوال التي يمكن أنْ يذكرها الشخص؟ توقَّفوا هنا عن سماع التسجيل الصوتي.</w:t>
      </w:r>
    </w:p>
    <w:p>
      <w:pPr>
        <w:bidi/>
      </w:pPr>
      <w:r>
        <w:rPr>
          <w:rtl/>
          <w:cs/>
          <w:lang w:val="ar_AE" w:bidi="ar_AE"/>
        </w:rPr>
      </w:r>
      <w:r>
        <w:rPr>
          <w:rtl/>
          <w:cs/>
          <w:lang w:val="ar_AE" w:bidi="ar_AE"/>
        </w:rPr>
        <w:t>بعد ذلك، يحث بولس تيموثاوس على أن يكون صبورًا وطاهرًا عندما يضع يدَيه على الشيوخ أو يعيّنهم. يذكر بولس الجزء الأول من هذه الوصايا بأسلوب نفي، يقول بولس: "لَا تَضَعْ يَدًا عَلَى أَحَدٍ بِالْعَجَلَةِ، وَلَا تَشْتَرِكْ فِي خَطَايَا الآخَرِينَ". يعني بولس إنّه على تيموثاوس أن يستغرق ما يكفيه من وقت ليفهم شخصية الشيوخ. وكما سيقول بولس لاحقًا في هذا الجزء من رسالته، فإننا أحيانًا لا نعرف على الفور أفعال الشخص الصالحة أو السيئة. يحتاج الأمر وقتًا لتقييم أفعال الشخص. فإذا لم يتحلَّى تيموثاوس بالصبر، وعيَّن شخصًا يعيش في الخطية فسُيشارك بذلك في خطاياهم أيضًا! بدلًا من ذلك، ينبغي أنْ يتحلَّى تيموثاوس بالطهارة أو يكون مُكرَّسًا بالكامل لله ويتبع شرائعه. ستُطبَّق تعليمات بولس إلى تيموثاوس بشأن هذا الأمر أيضًا على شيوخ الكنيسة الذين سيقودون بعد رحيل تيموثاوس.</w:t>
      </w:r>
    </w:p>
    <w:p>
      <w:pPr>
        <w:bidi/>
      </w:pPr>
      <w:r>
        <w:rPr>
          <w:rtl/>
          <w:cs/>
          <w:lang w:val="ar_AE" w:bidi="ar_AE"/>
        </w:rPr>
      </w:r>
      <w:r>
        <w:rPr>
          <w:rtl/>
          <w:cs/>
          <w:lang w:val="ar_AE" w:bidi="ar_AE"/>
        </w:rPr>
        <w:t>توقّفوا هنا وناقشوا هذا السؤال كمجموعة: كيف ستوضِّحون وصية بولس لتيموثاوس أن يكون صبورًا ويستغرق وقتًا كافيًا لفهْم شخصية الشخص قبل أن يعيّنه شيخًا؟ أوقفوا سماع هذا التسجيل الصوتي هنا.</w:t>
      </w:r>
    </w:p>
    <w:p>
      <w:pPr>
        <w:bidi/>
      </w:pPr>
      <w:r>
        <w:rPr>
          <w:rtl/>
          <w:cs/>
          <w:lang w:val="ar_AE" w:bidi="ar_AE"/>
        </w:rPr>
      </w:r>
      <w:r>
        <w:rPr>
          <w:rtl/>
          <w:cs/>
          <w:lang w:val="ar_AE" w:bidi="ar_AE"/>
        </w:rPr>
        <w:t>تفهم العديد من الترجمات عبارة بولس التالية عن شُرب القليل من الخمر على أنها تعليق جانبي يذكره بولس بصفة شخصية لتيموثاوس. تبدو هذه العبارة خارج مكانها هنا في التعليم عن الشيوخ. لكن، ربما كان تيموثاوس كشيخ يعتقد أنه لا ينبغي أن يشرب الخمر على الإطلاق حتى يحتفظ بطهارته. لابد أن تيموثاوس كان غالبًا ما يمرض بأتعاب في المعدة. يقترح بولس أنه لو شرب تيموثاوس القليل من الخمر، سيساعد هذا على شفاء معدته.</w:t>
      </w:r>
    </w:p>
    <w:p>
      <w:pPr>
        <w:bidi/>
      </w:pPr>
      <w:r>
        <w:rPr>
          <w:rtl/>
          <w:cs/>
          <w:lang w:val="ar_AE" w:bidi="ar_AE"/>
        </w:rPr>
      </w:r>
      <w:r>
        <w:rPr>
          <w:rtl/>
          <w:cs/>
          <w:lang w:val="ar_AE" w:bidi="ar_AE"/>
        </w:rPr>
        <w:t>توقّفوا هنا وناقشوا هذا السؤال معًا: في وسط توصيات بولس إلى تيموثاوس عن الشيوخ في الكنيسة، يعطي بولس توصيات شخصية عن صحته تتعلق بطهارة الشيوخ. كيف ستترجمون هذه المعلومات الإضافية؟ توقَّفوا هنا عن سماع التسجيل الصوتي.</w:t>
      </w:r>
    </w:p>
    <w:p>
      <w:pPr>
        <w:bidi/>
      </w:pPr>
      <w:r>
        <w:rPr>
          <w:rtl/>
          <w:cs/>
          <w:lang w:val="ar_AE" w:bidi="ar_AE"/>
        </w:rPr>
      </w:r>
      <w:r>
        <w:rPr>
          <w:rtl/>
          <w:cs/>
          <w:lang w:val="ar_AE" w:bidi="ar_AE"/>
        </w:rPr>
        <w:t>بينما ينهي بولس هذا المقطع، يوضِّح كيف أننا أحيانًا نستطيع أنْ نرى خطايا الشخص وأعماله الصالحة على الفور، لكن أحيانًا لا نرى هذه الأمور إلا لاحقًا في حياة الشخص عينه. أولًا، يتحدَّث بولس كيف أنه يمكن للناس أن يروا بعض الخطايا على الفور، لكن ربما لا يرون الخطايا الأخرى إلا لاحقًا، وبالمثل، يمكن للناس أن يروا بعض الأعمال الصالحة على الفور، وفي النهاية سيتمكِّن الناس من رؤية كل عمل صالح.</w:t>
      </w:r>
    </w:p>
    <w:p>
      <w:pPr>
        <w:bidi/>
      </w:pPr>
      <w:r>
        <w:rPr>
          <w:rtl/>
          <w:cs/>
          <w:lang w:val="ar_AE" w:bidi="ar_AE"/>
        </w:rPr>
      </w:r>
      <w:r>
        <w:rPr>
          <w:rtl/>
          <w:cs/>
          <w:lang w:val="ar_AE" w:bidi="ar_AE"/>
        </w:rPr>
        <w:t>توقّفوا هنا وناقشوا معًا كيف ستُترجمون هذه الفكرة بأفضل طريقة مُستساغة في لُغتكم. توقَّفوا هنا عن سماع التسجيل الصوتي.</w:t>
      </w:r>
    </w:p>
    <w:p>
      <w:pPr>
        <w:bidi/>
      </w:pPr>
      <w:r>
        <w:rPr>
          <w:rtl/>
          <w:cs/>
          <w:lang w:val="ar_AE" w:bidi="ar_AE"/>
        </w:rPr>
      </w:r>
      <w:r>
        <w:rPr>
          <w:rtl/>
          <w:cs/>
          <w:lang w:val="ar_AE" w:bidi="ar_AE"/>
        </w:rPr>
        <w:t>والآن، يجب على المجموعة أن ترسم القصة في مُخطَّط القصة، ترسمها، أو تستخدم أجسامًا لتمثيل كل شخصية في هذا المقطع. مثِّلوا الشيوخ يقومون بعمَل مُهم، وأعضاء الكنيسة يعطون الشيوخ ما يحتاجون للمعيشة، وعندما يتهم شخص شيخًا على خطية، يمكنكم إظهار تيموثاوس يرفض الاتِّهام أولًا. ثم يُحضر الناس شاهدَين أو ثلاثة، فيستمع تيموثاوس إلى الاتهام ويناقش المُشكلة أمام الكنيسة بأكملها. أظهروا كيف يراقب الله والمسيح يسوع وملائكة معينة كل ما يفعله تيموثاوس، وكيف يُعطي الله تعليمات لتيموثاوس، وكيف يستمع تيموثاوس إلى الله ويكرس نفسه بالكامل له. أيضًا كيف يستمع تيموثاوس إلى الله قبل أن يُعيّن قادة جُدُد في الكنيسة، وكيف يهتم الله أيضًا بصحة الناس، لذلك يوصي بولس تيموثاوس أن يشرب قليلًا من الخمر ليحمي صحته، فيوافق تيموثاوس ويشرب الخمر، لكنه يتبع الله ويكون مُكرَّسًا بالكامل له في كل وقت. ثم يبحث تيموثاوس عن الشيوخ الآخرين وأعضاء الكنيسة. اظهروا كيف يفعل بعض الناس أمورًا صالحة وأخرى سيئة، في الخفاء دون أنْ يراهم أحد من المجموعة. ثم أظهروا كيف تتحرك مجموعة الناس بعيدًا عن المشهد حتى يتمكن الجميع من رؤية ما يحدث في الخفاء دون عِلْم المجموعة. بهذه الطريقة، سيرى الجميع في النهاية الأفعال الجيدة والسيئة للجميع.</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تيموثاوس الأولى 5: 17- 25 من الترجمة الأكثر فهمًا بالنسبة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شيوخ الكنيسة</w:t>
      </w:r>
    </w:p>
    <w:p>
      <w:pPr>
        <w:pStyle w:val="ListBullet"/>
        <w:bidi/>
        <w:spacing w:line="240" w:lineRule="auto"/>
        <w:ind w:left="720"/>
      </w:pPr>
      <w:r>
        <w:rPr>
          <w:rtl/>
          <w:cs/>
          <w:lang w:val="ar_AE" w:bidi="ar_AE"/>
        </w:rPr>
      </w:r>
      <w:r>
        <w:rPr>
          <w:rtl/>
          <w:cs/>
          <w:lang w:val="ar_AE" w:bidi="ar_AE"/>
        </w:rPr>
        <w:t>أعضاء الكنيسة</w:t>
      </w:r>
    </w:p>
    <w:p>
      <w:pPr>
        <w:pStyle w:val="ListBullet"/>
        <w:bidi/>
        <w:spacing w:line="240" w:lineRule="auto"/>
        <w:ind w:left="720"/>
      </w:pPr>
      <w:r>
        <w:rPr>
          <w:rtl/>
          <w:cs/>
          <w:lang w:val="ar_AE" w:bidi="ar_AE"/>
        </w:rPr>
      </w:r>
      <w:r>
        <w:rPr>
          <w:rtl/>
          <w:cs/>
          <w:lang w:val="ar_AE" w:bidi="ar_AE"/>
        </w:rPr>
        <w:t>ثور</w:t>
      </w:r>
    </w:p>
    <w:p>
      <w:pPr>
        <w:pStyle w:val="ListBullet"/>
        <w:bidi/>
        <w:spacing w:line="240" w:lineRule="auto"/>
        <w:ind w:left="720"/>
      </w:pPr>
      <w:r>
        <w:rPr>
          <w:rtl/>
          <w:cs/>
          <w:lang w:val="ar_AE" w:bidi="ar_AE"/>
        </w:rPr>
      </w:r>
      <w:r>
        <w:rPr>
          <w:rtl/>
          <w:cs/>
          <w:lang w:val="ar_AE" w:bidi="ar_AE"/>
        </w:rPr>
        <w:t>الفاعِل</w:t>
      </w:r>
    </w:p>
    <w:p>
      <w:pPr>
        <w:pStyle w:val="ListBullet"/>
        <w:bidi/>
        <w:spacing w:line="240" w:lineRule="auto"/>
        <w:ind w:left="720"/>
      </w:pPr>
      <w:r>
        <w:rPr>
          <w:rtl/>
          <w:cs/>
          <w:lang w:val="ar_AE" w:bidi="ar_AE"/>
        </w:rPr>
      </w:r>
      <w:r>
        <w:rPr>
          <w:rtl/>
          <w:cs/>
          <w:lang w:val="ar_AE" w:bidi="ar_AE"/>
        </w:rPr>
        <w:t>مُشتكي</w:t>
      </w:r>
    </w:p>
    <w:p>
      <w:pPr>
        <w:pStyle w:val="ListBullet"/>
        <w:bidi/>
        <w:spacing w:line="240" w:lineRule="auto"/>
        <w:ind w:left="720"/>
      </w:pPr>
      <w:r>
        <w:rPr>
          <w:rtl/>
          <w:cs/>
          <w:lang w:val="ar_AE" w:bidi="ar_AE"/>
        </w:rPr>
      </w:r>
      <w:r>
        <w:rPr>
          <w:rtl/>
          <w:cs/>
          <w:lang w:val="ar_AE" w:bidi="ar_AE"/>
        </w:rPr>
        <w:t>شاهدان أو ثلاثة</w:t>
      </w:r>
    </w:p>
    <w:p>
      <w:pPr>
        <w:pStyle w:val="ListBullet"/>
        <w:bidi/>
        <w:spacing w:line="240" w:lineRule="auto"/>
        <w:ind w:left="720"/>
      </w:pPr>
      <w:r>
        <w:rPr>
          <w:rtl/>
          <w:cs/>
          <w:lang w:val="ar_AE" w:bidi="ar_AE"/>
        </w:rPr>
      </w:r>
      <w:r>
        <w:rPr>
          <w:rtl/>
          <w:cs/>
          <w:lang w:val="ar_AE" w:bidi="ar_AE"/>
        </w:rPr>
        <w:t>الشيوخ الذين يستمرون في الخطية</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المسيح يسوع</w:t>
      </w:r>
    </w:p>
    <w:p>
      <w:pPr>
        <w:pStyle w:val="ListBullet"/>
        <w:bidi/>
        <w:spacing w:line="240" w:lineRule="auto"/>
        <w:ind w:left="720"/>
      </w:pPr>
      <w:r>
        <w:rPr>
          <w:rtl/>
          <w:cs/>
          <w:lang w:val="ar_AE" w:bidi="ar_AE"/>
        </w:rPr>
      </w:r>
      <w:r>
        <w:rPr>
          <w:rtl/>
          <w:cs/>
          <w:lang w:val="ar_AE" w:bidi="ar_AE"/>
        </w:rPr>
        <w:t>الملائكة الذين اختارهم الله خصِّيصًا</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وتيموثاوس</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يوصي بولس تيموثاوس كيف يجب أن يكرم تيموثاوس وأعضاء الكنيسة شيوخها، وخاصة الوُعَّاظ والمعلمين. يستخدم بولس مقولتَين ليُدعِّم تعليمه: أولًا، يتحدث بولس عن ثور يدرس الحبوب، ثم يقول إن الذين يعملون يستحقون أجرهم.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عضو في الجماعة: "بماذا تشعرون أو تفكرون؟"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يواصل بولس إعطاء توصيات لتيموثاوس عن الشيوخ، ويُركِّز بولس على الخطية والطهارة بين قادة الكنيسة. عندما يتَّهم شخص شيخًا بالخطية، لا يستمع إلى ذلك ما لم يؤكِّد شاهدان على الأقل الخطية. ويجب على قادة الكنيسة أن يواجهوا ويُصحِّحوا الخطاة مباشرة أمام الكنيسة كلها كتحذير قوي للآخرين. يوصي بولس تيموثاوس ويُشدد في وصيته، أن يتبع هذه التوصيات بنزاهة في محضر الله، والمسيح يسوع، وملائكته المختارين ذوي الرُتب العُليا.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تيموثاوس: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يواصل بولس التعليم عن تعيين الشيوخ، ويقول بولس إن تيموثاوس يجب أن يكون صبورًا، أو أن يفهم الشخصية فهمًا كاملًا قبل أن يعيِّنه شيخًا في الكنيسة.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يواصل بولس التعليم أنه من الجيد ألا يُعيِّن الشيوخ بسرعة كبيرة. خطايا شخصٍ ما، وكذا أعماله الصالحة، تكون ظاهرة بوضوح في بعض الأحيان، لكن يحتاج الأمر وقتًا في أحيان أخرى لرؤية تلك الأعمال فعلًا.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تيموثاوس: "بماذا تشعر أو تفكر؟" قد يُجيب الشخص بعبارات مثل:</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تيموثاوس الأولى 5: 17- 25 من الترجمة الأكثر فهمًا بالنسبة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b/>
          <w:rtl/>
          <w:cs/>
          <w:lang w:val="ar_AE" w:bidi="ar_AE"/>
        </w:rPr>
        <w:t>شيوخ</w:t>
      </w:r>
      <w:r>
        <w:rPr>
          <w:rtl/>
          <w:cs/>
          <w:lang w:val="ar_AE" w:bidi="ar_AE"/>
        </w:rPr>
        <w:t xml:space="preserve"> مجتمع الكنيسة هُم المجموعة ذاتها التي تضم الأساقفة الذين تكلّم عنهم بولس سابقًا في تيموثاوس الأولى، مع أن بولس يستخدم كلمة مختلفة هنا. يمكنكم استخدام الكلمة ذاتها أو كلمتَين مختلفتَين للإشارة إلى هذه المجموعة من الناس.</w:t>
      </w:r>
    </w:p>
    <w:p>
      <w:pPr>
        <w:bidi/>
      </w:pPr>
      <w:r>
        <w:rPr>
          <w:rtl/>
          <w:cs/>
          <w:lang w:val="ar_AE" w:bidi="ar_AE"/>
        </w:rPr>
      </w:r>
      <w:r>
        <w:rPr>
          <w:rtl/>
          <w:cs/>
          <w:lang w:val="ar_AE" w:bidi="ar_AE"/>
        </w:rPr>
        <w:t xml:space="preserve">توقّفوا هنا كمجموعة وانظروا إلى كلمة </w:t>
      </w:r>
      <w:r>
        <w:rPr>
          <w:rtl/>
          <w:cs/>
          <w:lang w:val="ar_AE" w:bidi="ar_AE"/>
        </w:rPr>
        <w:t>شيخ</w:t>
      </w:r>
      <w:r>
        <w:rPr>
          <w:rtl/>
          <w:cs/>
          <w:lang w:val="ar_AE" w:bidi="ar_AE"/>
        </w:rPr>
        <w:t xml:space="preserve"> في "قاموس الكلمات الرئيسية". ترجِم "شيخ" بالطريقة ذاتها التي استخدمتم في المقاطع الأخرى. أوقفوا سماع هذا التسجيل الصوتي هنا.</w:t>
      </w:r>
    </w:p>
    <w:p>
      <w:pPr>
        <w:bidi/>
      </w:pPr>
      <w:r>
        <w:rPr>
          <w:rtl/>
          <w:cs/>
          <w:lang w:val="ar_AE" w:bidi="ar_AE"/>
        </w:rPr>
      </w:r>
      <w:r>
        <w:rPr>
          <w:rtl/>
          <w:cs/>
          <w:lang w:val="ar_AE" w:bidi="ar_AE"/>
        </w:rPr>
        <w:t xml:space="preserve">مع أن العديد من الترجمات لا تستخدم كلمة </w:t>
      </w:r>
      <w:r>
        <w:rPr>
          <w:b/>
          <w:rtl/>
          <w:cs/>
          <w:lang w:val="ar_AE" w:bidi="ar_AE"/>
        </w:rPr>
        <w:t>كنيسة</w:t>
      </w:r>
      <w:r>
        <w:rPr>
          <w:rtl/>
          <w:cs/>
          <w:lang w:val="ar_AE" w:bidi="ar_AE"/>
        </w:rPr>
        <w:t xml:space="preserve"> في هذا المقطع، ربما تختارون أن تقولوا "شيوخ الكنيسة" لو أنَّ هذا سيجعل ترجمتكم أكثر استساغة. إذا استخدمتم كلمة "كنيسة"، استخدموا الكلمة ذاتها التي استخدمتم في المقاطع السابقة للإشارة إلى "كنيسة"، وابحثوا عن كلمة </w:t>
      </w:r>
      <w:r>
        <w:rPr>
          <w:rtl/>
          <w:cs/>
          <w:lang w:val="ar_AE" w:bidi="ar_AE"/>
        </w:rPr>
        <w:t>كنيسة</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يقول بولس إنه على الناس إكرام هؤلاء الشيوخ الذين يكرزون ويعلِّمون حسنًا. استخدموا الكلمات ذاتها التي استخدمتم في المقاطع السابقة للإشارة إلى الوعظ والتعليم.</w:t>
      </w:r>
    </w:p>
    <w:p>
      <w:pPr>
        <w:bidi/>
      </w:pPr>
      <w:r>
        <w:rPr>
          <w:rtl/>
          <w:cs/>
          <w:lang w:val="ar_AE" w:bidi="ar_AE"/>
        </w:rPr>
      </w:r>
      <w:r>
        <w:rPr>
          <w:rtl/>
          <w:cs/>
          <w:lang w:val="ar_AE" w:bidi="ar_AE"/>
        </w:rPr>
        <w:t xml:space="preserve">في هذا المقطع يذكر بولس مقولتَين مختلفتَين من </w:t>
      </w:r>
      <w:r>
        <w:rPr>
          <w:b/>
          <w:rtl/>
          <w:cs/>
          <w:lang w:val="ar_AE" w:bidi="ar_AE"/>
        </w:rPr>
        <w:t>الكتاب المقدس</w:t>
      </w:r>
      <w:r>
        <w:rPr>
          <w:rtl/>
          <w:cs/>
          <w:lang w:val="ar_AE" w:bidi="ar_AE"/>
        </w:rPr>
        <w:t xml:space="preserve"> ليُدعِّم وجهة نظره. والكتاب المُقَدَّس، أو أحيانًا الأسفار الكتابية المُقَدَّسة، هي الكتابات المُحدَّدة التي جُمعَتْ في العهدين القديم والجديد والتي تُخبرنا عن الله، القدُّوس. وعندما يتحدث الناس في العهد الجديد عن الكتاب المقدس، أو الأسفار المقدسة، فإنهم في الغالب يتحدثون عن الجزء من الكتاب المقدس الذي يدعوه المسيحيون الآن العهد القديم. هنا في هذا المقطع، يتحدث بولس أولًا عن مقولة من العهد القديم عن ثور يدرس الحبوب. ثم يتحدث بولس عن العهد الجديد الذي يقوله يسوع، الفاعِل مُستحق أجرته. انظروا </w:t>
      </w:r>
      <w:r>
        <w:rPr>
          <w:rtl/>
          <w:cs/>
          <w:lang w:val="ar_AE" w:bidi="ar_AE"/>
        </w:rPr>
        <w:t>الكتاب المقدس</w:t>
      </w:r>
      <w:r>
        <w:rPr>
          <w:rtl/>
          <w:cs/>
          <w:lang w:val="ar_AE" w:bidi="ar_AE"/>
        </w:rPr>
        <w:t xml:space="preserve"> في "قاموس الكلمات الرئيسية" لمزيد من المعلومات واستخدموا الكلمة ذاتها التي استخدمتم في المقاطع السابقة للإشارة إلى الكتاب المقدس.</w:t>
      </w:r>
    </w:p>
    <w:p>
      <w:pPr>
        <w:bidi/>
      </w:pPr>
      <w:r>
        <w:rPr>
          <w:rtl/>
          <w:cs/>
          <w:lang w:val="ar_AE" w:bidi="ar_AE"/>
        </w:rPr>
      </w:r>
      <w:r>
        <w:rPr>
          <w:rtl/>
          <w:cs/>
          <w:lang w:val="ar_AE" w:bidi="ar_AE"/>
        </w:rPr>
        <w:t>يتحدث بولس عن ثور يدرس الحبوب ليُظهر كيف يجب على أعضاء الكنيسة أن يهتموا بشيوخ الكنيسة. و</w:t>
      </w:r>
      <w:r>
        <w:rPr>
          <w:b/>
          <w:rtl/>
          <w:cs/>
          <w:lang w:val="ar_AE" w:bidi="ar_AE"/>
        </w:rPr>
        <w:t>الثور</w:t>
      </w:r>
      <w:r>
        <w:rPr>
          <w:rtl/>
          <w:cs/>
          <w:lang w:val="ar_AE" w:bidi="ar_AE"/>
        </w:rPr>
        <w:t xml:space="preserve"> حيوان كبير وقوي مثل البقرة، وغالبًا ما كان المزارعون يستخدمون ثورًا أو أكثر للمساعدة في أعمال المزرعة. على سبيل المثال، يمكن لثور أو ثيران متعدَّدة أن تسحب المحراث أو العَجَلات الثقيلة، وعندما كان المزارعون يحصدون القمح، كان عليهم أن يفصلوا الحبوب عن السيقان المقطوعة. فعَل المزارعون ذلك عن طريق جعْل الثور يمشي فوق السيقان عدة مرات، وهذا يُسمى ثورًا </w:t>
      </w:r>
      <w:r>
        <w:rPr>
          <w:b/>
          <w:rtl/>
          <w:cs/>
          <w:lang w:val="ar_AE" w:bidi="ar_AE"/>
        </w:rPr>
        <w:t>يدرس الحبوب</w:t>
      </w:r>
      <w:r>
        <w:rPr>
          <w:rtl/>
          <w:cs/>
          <w:lang w:val="ar_AE" w:bidi="ar_AE"/>
        </w:rPr>
        <w:t xml:space="preserve">. فإذا أراد مُزارع منع الثور من أكل الحبوب، كان يضع شيئًا يُدعى </w:t>
      </w:r>
      <w:r>
        <w:rPr>
          <w:b/>
          <w:rtl/>
          <w:cs/>
          <w:lang w:val="ar_AE" w:bidi="ar_AE"/>
        </w:rPr>
        <w:t>كِمامة</w:t>
      </w:r>
      <w:r>
        <w:rPr>
          <w:rtl/>
          <w:cs/>
          <w:lang w:val="ar_AE" w:bidi="ar_AE"/>
        </w:rPr>
        <w:t xml:space="preserve"> على فَم الثور.</w:t>
      </w:r>
    </w:p>
    <w:p>
      <w:pPr>
        <w:bidi/>
      </w:pPr>
      <w:r>
        <w:rPr>
          <w:rtl/>
          <w:cs/>
          <w:lang w:val="ar_AE" w:bidi="ar_AE"/>
        </w:rPr>
      </w:r>
      <w:r>
        <w:rPr>
          <w:rtl/>
          <w:cs/>
          <w:lang w:val="ar_AE" w:bidi="ar_AE"/>
        </w:rPr>
        <w:t xml:space="preserve">توقّفوا هنا كمجموعة وانظروا صورة </w:t>
      </w:r>
      <w:r>
        <w:rPr>
          <w:rtl/>
          <w:cs/>
          <w:lang w:val="ar_AE" w:bidi="ar_AE"/>
        </w:rPr>
        <w:t>ثيران تدرس القمح</w:t>
      </w:r>
      <w:r>
        <w:rPr>
          <w:rtl/>
          <w:cs/>
          <w:lang w:val="ar_AE" w:bidi="ar_AE"/>
        </w:rPr>
        <w:t xml:space="preserve">. انظروا أيضًا إلى صورة </w:t>
      </w:r>
      <w:r>
        <w:rPr>
          <w:b/>
          <w:rtl/>
          <w:cs/>
          <w:lang w:val="ar_AE" w:bidi="ar_AE"/>
        </w:rPr>
        <w:t>كِمامة</w:t>
      </w:r>
      <w:r>
        <w:rPr>
          <w:rtl/>
          <w:cs/>
          <w:lang w:val="ar_AE" w:bidi="ar_AE"/>
        </w:rPr>
        <w:t>. كيف ستتحدثون عن ثور يدرس حبوبًا؟ توقَّفوا هنا عن سماع التسجيل الصوتي.</w:t>
      </w:r>
    </w:p>
    <w:p>
      <w:pPr>
        <w:bidi/>
      </w:pPr>
      <w:r>
        <w:rPr>
          <w:rtl/>
          <w:cs/>
          <w:lang w:val="ar_AE" w:bidi="ar_AE"/>
        </w:rPr>
      </w:r>
      <w:r>
        <w:rPr>
          <w:rtl/>
          <w:cs/>
          <w:lang w:val="ar_AE" w:bidi="ar_AE"/>
        </w:rPr>
        <w:t xml:space="preserve">قال بولس لتيموثاوس إن الله والمسيح يسوع وملائكته المختارين الخاصين يرون ما يفعله تيموثاوس. </w:t>
      </w:r>
      <w:r>
        <w:rPr>
          <w:b/>
          <w:rtl/>
          <w:cs/>
          <w:lang w:val="ar_AE" w:bidi="ar_AE"/>
        </w:rPr>
        <w:t>المسيح</w:t>
      </w:r>
      <w:r>
        <w:rPr>
          <w:rtl/>
          <w:cs/>
          <w:lang w:val="ar_AE" w:bidi="ar_AE"/>
        </w:rPr>
        <w:t xml:space="preserve"> لقَبٌ ليسوع، ويقول النص الأصلي إن المسيح يسوع هنا، لكن إذا كان ترتيب اللقب "المسيح يسوع" يُربك الذين سيسمعون هذا، يكون ترتيب "يسوع المسيح" مقبولًا. استخدموا العبارة ذاتها التي استخدمتم هناك. انظروا تعبير </w:t>
      </w:r>
      <w:r>
        <w:rPr>
          <w:rtl/>
          <w:cs/>
          <w:lang w:val="ar_AE" w:bidi="ar_AE"/>
        </w:rPr>
        <w:t>المسيح</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 xml:space="preserve"> </w:t>
      </w:r>
      <w:r>
        <w:rPr>
          <w:b/>
          <w:rtl/>
          <w:cs/>
          <w:lang w:val="ar_AE" w:bidi="ar_AE"/>
        </w:rPr>
        <w:t>الملاك</w:t>
      </w:r>
      <w:r>
        <w:rPr>
          <w:rtl/>
          <w:cs/>
          <w:lang w:val="ar_AE" w:bidi="ar_AE"/>
        </w:rPr>
        <w:t xml:space="preserve"> كائن روحي خارق للطبيعة، مُرسَل من عند الله. والمُختارون هُم الملائكة الذين اختارهم الله والذين يعبدونه ويتبعونه. انظروا مصطلح </w:t>
      </w:r>
      <w:r>
        <w:rPr>
          <w:rtl/>
          <w:cs/>
          <w:lang w:val="ar_AE" w:bidi="ar_AE"/>
        </w:rPr>
        <w:t>ملاك</w:t>
      </w:r>
      <w:r>
        <w:rPr>
          <w:rtl/>
          <w:cs/>
          <w:lang w:val="ar_AE" w:bidi="ar_AE"/>
        </w:rPr>
        <w:t xml:space="preserve"> في "قاموس الكلمات الرئيسية" لمزيد من المعلومات، واستخدموا الكلمة ذاتها التي استخدمتم في المقاطع السابقة للإشارة إلى "ملاك".</w:t>
      </w:r>
    </w:p>
    <w:p>
      <w:pPr>
        <w:bidi/>
      </w:pPr>
      <w:r>
        <w:rPr>
          <w:rtl/>
          <w:cs/>
          <w:lang w:val="ar_AE" w:bidi="ar_AE"/>
        </w:rPr>
      </w:r>
      <w:r>
        <w:rPr>
          <w:rtl/>
          <w:cs/>
          <w:lang w:val="ar_AE" w:bidi="ar_AE"/>
        </w:rPr>
        <w:t xml:space="preserve">يحث بولس تيموثاوس على أن يمتنع عن </w:t>
      </w:r>
      <w:r>
        <w:rPr>
          <w:b/>
          <w:rtl/>
          <w:cs/>
          <w:lang w:val="ar_AE" w:bidi="ar_AE"/>
        </w:rPr>
        <w:t>الخطايا</w:t>
      </w:r>
      <w:r>
        <w:rPr>
          <w:rtl/>
          <w:cs/>
          <w:lang w:val="ar_AE" w:bidi="ar_AE"/>
        </w:rPr>
        <w:t xml:space="preserve"> ويحافظ على نفسه </w:t>
      </w:r>
      <w:r>
        <w:rPr>
          <w:b/>
          <w:rtl/>
          <w:cs/>
          <w:lang w:val="ar_AE" w:bidi="ar_AE"/>
        </w:rPr>
        <w:t>طاهرًا</w:t>
      </w:r>
      <w:r>
        <w:rPr>
          <w:rtl/>
          <w:cs/>
          <w:lang w:val="ar_AE" w:bidi="ar_AE"/>
        </w:rPr>
        <w:t xml:space="preserve">. والخطية عمَل تمرد ضد الله. في كل مرة يعصى فيها الشخص شرائع الله، يخطئ هذا الشخص. ومُضاد تعبير "شخص خاطئ" هو "شخص طاهر". طاهر تعني غير مُختلط، والقلب النقي هو قلب صالح فقط، لا يختلط به شيء سيء. في الكتاب المقدس، غالبًا ما يوصَف الشخص ذا القلب النقي بشخص يُخلّصه الله ويجعله صالحًا من خلال يسوع. انظروا تعبير </w:t>
      </w:r>
      <w:r>
        <w:rPr>
          <w:rtl/>
          <w:cs/>
          <w:lang w:val="ar_AE" w:bidi="ar_AE"/>
        </w:rPr>
        <w:t>خطية</w:t>
      </w:r>
      <w:r>
        <w:rPr>
          <w:rtl/>
          <w:cs/>
          <w:lang w:val="ar_AE" w:bidi="ar_AE"/>
        </w:rPr>
        <w:t xml:space="preserve"> أو </w:t>
      </w:r>
      <w:r>
        <w:rPr>
          <w:b/>
          <w:rtl/>
          <w:cs/>
          <w:lang w:val="ar_AE" w:bidi="ar_AE"/>
        </w:rPr>
        <w:t>طاهر</w:t>
      </w:r>
      <w:r>
        <w:rPr>
          <w:rtl/>
          <w:cs/>
          <w:lang w:val="ar_AE" w:bidi="ar_AE"/>
        </w:rPr>
        <w:t xml:space="preserve"> في "قاموس الكلمات الرئيسية" لمزيد من المعلومات، واستخدموا الكلمات ذاتها التي استخدمتم في المقاطع السابقة.</w:t>
      </w:r>
    </w:p>
    <w:p>
      <w:pPr>
        <w:bidi/>
      </w:pPr>
      <w:r>
        <w:rPr>
          <w:rtl/>
          <w:cs/>
          <w:lang w:val="ar_AE" w:bidi="ar_AE"/>
        </w:rPr>
      </w:r>
      <w:r>
        <w:rPr>
          <w:rtl/>
          <w:cs/>
          <w:lang w:val="ar_AE" w:bidi="ar_AE"/>
        </w:rPr>
        <w:t xml:space="preserve">يوصي بولس تيموثاوس بألا يتسرَّع في </w:t>
      </w:r>
      <w:r>
        <w:rPr>
          <w:b/>
          <w:rtl/>
          <w:cs/>
          <w:lang w:val="ar_AE" w:bidi="ar_AE"/>
        </w:rPr>
        <w:t>وضع يدَيه</w:t>
      </w:r>
      <w:r>
        <w:rPr>
          <w:rtl/>
          <w:cs/>
          <w:lang w:val="ar_AE" w:bidi="ar_AE"/>
        </w:rPr>
        <w:t xml:space="preserve"> على أحد. استخدموا الكلمات ذاتها أو العبارة التي استخدمتم في المقاطع السابقة للتعبير عن وضع اليد على شخص ما.</w:t>
      </w:r>
    </w:p>
    <w:p>
      <w:pPr>
        <w:bidi/>
      </w:pPr>
      <w:r>
        <w:rPr>
          <w:rtl/>
          <w:cs/>
          <w:lang w:val="ar_AE" w:bidi="ar_AE"/>
        </w:rPr>
      </w:r>
      <w:r>
        <w:rPr>
          <w:b/>
          <w:rtl/>
          <w:cs/>
          <w:lang w:val="ar_AE" w:bidi="ar_AE"/>
        </w:rPr>
        <w:t>الخمر</w:t>
      </w:r>
      <w:r>
        <w:rPr>
          <w:rtl/>
          <w:cs/>
          <w:lang w:val="ar_AE" w:bidi="ar_AE"/>
        </w:rPr>
        <w:t xml:space="preserve"> شراب يُصنع من العنب. يكون الخمر مُخمّرًا وكحوليًا. خلال الوقت الذي كتب فيه بولس هذه الرسالة، كان الناس عادةً يشربون الخمر مع وجباتهم. وتكلَّم بولس عن الخمر في مقطع سابق في رسالة تيموثاوس الأولى، عندما كان يُعلِّم عن الشمامسة. استخدموا الكلمة أو العبارة ذاتها التي استخدمتم في ذلك المقطع. انظروا كلمة </w:t>
      </w:r>
      <w:r>
        <w:rPr>
          <w:rtl/>
          <w:cs/>
          <w:lang w:val="ar_AE" w:bidi="ar_AE"/>
        </w:rPr>
        <w:t>خمر</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 xml:space="preserve">عندما يتحدث بولس عن </w:t>
      </w:r>
      <w:r>
        <w:rPr>
          <w:b/>
          <w:rtl/>
          <w:cs/>
          <w:lang w:val="ar_AE" w:bidi="ar_AE"/>
        </w:rPr>
        <w:t>القضاء</w:t>
      </w:r>
      <w:r>
        <w:rPr>
          <w:rtl/>
          <w:cs/>
          <w:lang w:val="ar_AE" w:bidi="ar_AE"/>
        </w:rPr>
        <w:t xml:space="preserve"> في هذا المقطع، يقصد أنَّ تيموثاوس والشيوخ لديهم مسؤولية وقدرة على الحُكم فيما إذا كان شيخ مُرشَّح له شخصية مقبولة وبارّة. استخدموا الكلمة ذاتها التي استخدمتم في المقاطع السابقة للإشارة إلى "القضاء".</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p>
    <w:p>
      <w:pPr>
        <w:bidi/>
      </w:pPr>
      <w:r>
        <w:rPr>
          <w:rtl/>
          <w:cs/>
          <w:lang w:val="ar_AE" w:bidi="ar_AE"/>
        </w:rPr>
      </w:r>
      <w:r>
        <w:rPr>
          <w:b/>
          <w:rtl/>
          <w:cs/>
          <w:lang w:val="ar_AE" w:bidi="ar_AE"/>
        </w:rPr>
        <w:t>انتهى التسجيل.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الأولى 6:1–2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تيموثاوس الأولى 6: 1- 2 واحفظوه في قلوبكم.</w:t>
      </w:r>
    </w:p>
    <w:p>
      <w:pPr>
        <w:bidi/>
      </w:pPr>
      <w:r>
        <w:rPr>
          <w:rtl/>
          <w:cs/>
          <w:lang w:val="ar_AE" w:bidi="ar_AE"/>
        </w:rPr>
      </w:r>
      <w:r>
        <w:rPr>
          <w:rtl/>
          <w:cs/>
          <w:lang w:val="ar_AE" w:bidi="ar_AE"/>
        </w:rPr>
        <w:t>استمعوا إلى نسخة صوتية من تيموثاوس الأولى 6: 1- 2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ويسوع والروح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تيموثاوس الأولى 6: 1- 2 من الترجمة الأكثر فهمًا بالنسبة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كان بولس يُعلِّم تيموثاوس عن كيف يجب على المجموعات المختلفة في كنيسة الله أن تتصرف وأن تعامل بعضها بعضًا. والآن سيُخبر بولس تيموثاوس بما ينبغي أنْ يُعلِّمه للمؤمنين من العبيد. يريد بولس من العبيد أن يعاملوا أسيادهم باحترام، خاصة إذا كان سيدهم مؤمنًا،</w:t>
      </w:r>
    </w:p>
    <w:p>
      <w:pPr>
        <w:bidi/>
      </w:pPr>
      <w:r>
        <w:rPr>
          <w:rtl/>
          <w:cs/>
          <w:lang w:val="ar_AE" w:bidi="ar_AE"/>
        </w:rPr>
      </w:r>
      <w:r>
        <w:rPr>
          <w:rtl/>
          <w:cs/>
          <w:lang w:val="ar_AE" w:bidi="ar_AE"/>
        </w:rPr>
        <w:t>والسادة أشخاص يملكون عبيدًا. أما العبيد فهُم أشخاص كان عليهم العمل دون أجر لدى أسيادهم. أصبح العديد من العبيد مؤمنين وربما كانت هناك مجموعة كبيرة من العبيد في كنيسة أفسس. ربما بدأ البعض من العبيد المؤمنين في معاملة أسيادهم بعدم احترام أو عدم طاعة، وربما شعروا بأن عليهم طاعة الله فقط وأنهم لم يعودوا مُضطرِّين إلى طاعة أسيادهم.</w:t>
      </w:r>
    </w:p>
    <w:p>
      <w:pPr>
        <w:bidi/>
      </w:pPr>
      <w:r>
        <w:rPr>
          <w:rtl/>
          <w:cs/>
          <w:lang w:val="ar_AE" w:bidi="ar_AE"/>
        </w:rPr>
      </w:r>
      <w:r>
        <w:rPr>
          <w:rtl/>
          <w:cs/>
          <w:lang w:val="ar_AE" w:bidi="ar_AE"/>
        </w:rPr>
        <w:t>توقّفوا هنا وناقشوا هذا السؤال كمجموعة: احكوا قصة عن وقت كان فيه الناس يملكون عبيدًا، إما في تاريخ شعبكم أو في أرض قريبة من أرضكم. كيف تصرَّف العبيد؟ كيف كان سادة العبيد يتوقعون أن يتصرّفوا من جهتهم؟ أوقفوا سماع هذا التسجيل الصوتي هنا.</w:t>
      </w:r>
    </w:p>
    <w:p>
      <w:pPr>
        <w:bidi/>
      </w:pPr>
      <w:r>
        <w:rPr>
          <w:rtl/>
          <w:cs/>
          <w:lang w:val="ar_AE" w:bidi="ar_AE"/>
        </w:rPr>
      </w:r>
      <w:r>
        <w:rPr>
          <w:rtl/>
          <w:cs/>
          <w:lang w:val="ar_AE" w:bidi="ar_AE"/>
        </w:rPr>
        <w:t>لكن، يُخبر بولس العبيد من المؤمنين أن عليهم معاملة سادتهم بكل الاحترام والكرامة حتى لو لم يكونوا مُستحقَّين لهذا الاحترام وتلك الكرامة.</w:t>
      </w:r>
    </w:p>
    <w:p>
      <w:pPr>
        <w:bidi/>
      </w:pPr>
      <w:r>
        <w:rPr>
          <w:rtl/>
          <w:cs/>
          <w:lang w:val="ar_AE" w:bidi="ar_AE"/>
        </w:rPr>
      </w:r>
      <w:r>
        <w:rPr>
          <w:rtl/>
          <w:cs/>
          <w:lang w:val="ar_AE" w:bidi="ar_AE"/>
        </w:rPr>
        <w:t>توقّفوا هنا وناقشوا هذا السؤال كمجموعة: في ثقافتكم، كيف تُظهرون الاحترام للأشخاص الذين تعملون لديهم؟ ولماذا تُظهرون الاحترام لهم؟ أوقفوا سماع هذا التسجيل الصوتي هنا.</w:t>
      </w:r>
    </w:p>
    <w:p>
      <w:pPr>
        <w:bidi/>
      </w:pPr>
      <w:r>
        <w:rPr>
          <w:rtl/>
          <w:cs/>
          <w:lang w:val="ar_AE" w:bidi="ar_AE"/>
        </w:rPr>
      </w:r>
      <w:r>
        <w:rPr>
          <w:rtl/>
          <w:cs/>
          <w:lang w:val="ar_AE" w:bidi="ar_AE"/>
        </w:rPr>
        <w:t>يعلم بولس أنه ليس من السهل على شخص أن يكون عبدًا. ويشبِّه بولس العبودية بالنير، وهو إطار خشبي يضعه الناس فوق أعناقِ الحيوانات مثل الثيران، ثم تستطيع الحيوانات أن تسحب معًا مُعدَّات مثل العربات. لا تستطيع الحيوانات أنْ تتحرر من النير من تلقاء ذاتها، تمامًا كما لا يستطيع العبيد أن يتحرَّروا من أسيادهم بإرادتهم. ولا يقول بولس إن العبودية أمرٌ صالح، لكنه يقول إنه ثمة شيء أكثر أهمية من الحرية، ألا وهو أن نُظهر للآخرين مدى صلاح الله، وإنجيله، أو مدى صلاح الخبر السار عن يسوع.</w:t>
      </w:r>
    </w:p>
    <w:p>
      <w:pPr>
        <w:bidi/>
      </w:pPr>
      <w:r>
        <w:rPr>
          <w:rtl/>
          <w:cs/>
          <w:lang w:val="ar_AE" w:bidi="ar_AE"/>
        </w:rPr>
      </w:r>
      <w:r>
        <w:rPr>
          <w:rtl/>
          <w:cs/>
          <w:lang w:val="ar_AE" w:bidi="ar_AE"/>
        </w:rPr>
        <w:t xml:space="preserve">توقّفوا هنا وانظروا كمجموعة إلى صورة </w:t>
      </w:r>
      <w:r>
        <w:rPr>
          <w:rtl/>
          <w:cs/>
          <w:lang w:val="ar_AE" w:bidi="ar_AE"/>
        </w:rPr>
        <w:t>نير</w:t>
      </w:r>
      <w:r>
        <w:rPr>
          <w:rtl/>
          <w:cs/>
          <w:lang w:val="ar_AE" w:bidi="ar_AE"/>
        </w:rPr>
        <w:t>. أوقفوا سماع هذا التسجيل الصوتي هنا.</w:t>
      </w:r>
    </w:p>
    <w:p>
      <w:pPr>
        <w:bidi/>
      </w:pPr>
      <w:r>
        <w:rPr>
          <w:rtl/>
          <w:cs/>
          <w:lang w:val="ar_AE" w:bidi="ar_AE"/>
        </w:rPr>
      </w:r>
      <w:r>
        <w:rPr>
          <w:rtl/>
          <w:cs/>
          <w:lang w:val="ar_AE" w:bidi="ar_AE"/>
        </w:rPr>
        <w:t>المؤمنون من العبيد هُم شعب الله. وغالبًا ما تُكرم الشعوب الأخرى الله أو تهينه بناءً على سلوك شعبه، فإذا تصرَّف العبيد بعدم الاحترام مع أسيادهم، سيجلبون العار ليس لأنفسهم فحسب، بل لله ذاته. سيجلب العبيد أيضًا العار للإنجيل الذي يعلّمه بولس والذي آمن به العبيد، لأن الناس سيلتبس عليهم الأمر ويظنون أن الإنجيل يُعلِّم عدم الاحترام، وقد يتكلم الناس بكلام كاذب ومهين عن الله وإنجيله. ربما يكون هذا أيضًا خطيرًا على المؤمنين. فإذا ظنَّ حُكام المنطقة أن دين أو جماعة قد يتسبب في سوء تصرُّف العبيد، سيضطهد الحُكَّام أو يهاجمون تلك المجموعة.</w:t>
      </w:r>
    </w:p>
    <w:p>
      <w:pPr>
        <w:bidi/>
      </w:pPr>
      <w:r>
        <w:rPr>
          <w:rtl/>
          <w:cs/>
          <w:lang w:val="ar_AE" w:bidi="ar_AE"/>
        </w:rPr>
      </w:r>
      <w:r>
        <w:rPr>
          <w:rtl/>
          <w:cs/>
          <w:lang w:val="ar_AE" w:bidi="ar_AE"/>
        </w:rPr>
        <w:t>من ناحية أخرى، فإن المؤمنين الذين هُم عبيد لديهم الفرصة ليُظهروا مدى صلاح الله وإنجيله من خلال سلوكهم! يمكن للعبيد أن يظهروا كيف علَّمهم يسوع بإظهار المحبة لبعضهم بعضًا وهُم يخدمون ويحترمون سادتهم.</w:t>
      </w:r>
    </w:p>
    <w:p>
      <w:pPr>
        <w:bidi/>
      </w:pPr>
      <w:r>
        <w:rPr>
          <w:rtl/>
          <w:cs/>
          <w:lang w:val="ar_AE" w:bidi="ar_AE"/>
        </w:rPr>
      </w:r>
      <w:r>
        <w:rPr>
          <w:rtl/>
          <w:cs/>
          <w:lang w:val="ar_AE" w:bidi="ar_AE"/>
        </w:rPr>
        <w:t>توقّفوا هنا وناقشوا هذا السؤال كمجموعة: احكوا قصة عن وقت كان أي منكم فيه المؤمن الوحيد وسط مجموعة من الناس، كيف أظهرت أنك مؤمن؟ وماذا أردت أن يظن الناس من جهتك ومن جهة الخبر السار؟ كيف حاولتَ إظهار ذلك للناس؟ كيف عاملك الناس عندما عرفوا أنك مؤمن؟ أوقفوا سماع هذا التسجيل الصوتي هنا.</w:t>
      </w:r>
    </w:p>
    <w:p>
      <w:pPr>
        <w:bidi/>
      </w:pPr>
      <w:r>
        <w:rPr>
          <w:rtl/>
          <w:cs/>
          <w:lang w:val="ar_AE" w:bidi="ar_AE"/>
        </w:rPr>
      </w:r>
      <w:r>
        <w:rPr>
          <w:rtl/>
          <w:cs/>
          <w:lang w:val="ar_AE" w:bidi="ar_AE"/>
        </w:rPr>
        <w:t>يصف بولس أيضًا ما يجب أن يفعله العبيد إذا كان سيدهم مؤمنًا. ولأن كلًا من العبد والسيد مؤمن، فإنهما متساويان أمام المسيح. لذلك ربما ظنَّ بعض العبيد أنهم يستطيعون معاملة أسيادهم باحترام أقل لأنهم متساوون معهم. لكن، يقول بولس إن المؤمن العبد يجب أن يعامل سيده المؤمن باحترام أكبر. من المتوقَّع أنْ يُظهر العبد لُطفًا ومحبة لسيده المؤمن عندما يعمل لديه ويساعده. وهذا تذكير لكلٍ من العبيد والسادة بأن العبيد يخدمون بدافع محبتهم لزملائهم المؤمنين، وليس لأن السيد أفضل أو أكثر أهمية من العبد.</w:t>
      </w:r>
    </w:p>
    <w:p>
      <w:pPr>
        <w:bidi/>
      </w:pPr>
      <w:r>
        <w:rPr>
          <w:rtl/>
          <w:cs/>
          <w:lang w:val="ar_AE" w:bidi="ar_AE"/>
        </w:rPr>
      </w:r>
      <w:r>
        <w:rPr>
          <w:rtl/>
          <w:cs/>
          <w:lang w:val="ar_AE" w:bidi="ar_AE"/>
        </w:rPr>
        <w:t>في ذلك الوقت، كان الأثرياء الذين يشغلون مناصب عالية ومُهمة يتبرَّعون ويساعدون في الغالب الذين هُم في مناصب أدنى، وبالتالي سيرى الآخرون أن الأغنياء أقوياء فيكرمون الأغنياء. لكن بولس يقول إنه ليس الأثرياء والمُهمون وحدهم هُم الذين يمكنهم أن يتبرَّعوا. مع أنَّ معظم الناس كانوا يعتقدون أن العبيد ليس لهُم أهمية في المجتمع، إلا أن بولس يقول إن العبيد يمكنهم أيضًا أن يكونوا مُتبرِّعين، وهو دور يكرمه ويحترمه الناس. علَّم يسوع أن الأعظم في الناس هُم مَن يخدمون الآخرين لأنهم يحبون الآخرين، تمامًا كما يفعل يسوع. لا يخدم العبيد فقط لأنهم مُضطرين إلى ذلك، بل يفعلون الصلاح لسادتهم بدافع المحبة، لكي يساعدونهم.</w:t>
      </w:r>
    </w:p>
    <w:p>
      <w:pPr>
        <w:bidi/>
      </w:pPr>
      <w:r>
        <w:rPr>
          <w:rtl/>
          <w:cs/>
          <w:lang w:val="ar_AE" w:bidi="ar_AE"/>
        </w:rPr>
      </w:r>
      <w:r>
        <w:rPr>
          <w:rtl/>
          <w:cs/>
          <w:lang w:val="ar_AE" w:bidi="ar_AE"/>
        </w:rPr>
        <w:t>توقّفوا هنا وناقشوا هذا السؤال كمجموعة: في ثقافتكم، أي من أفراد العائلة تُظهرون لهم احترامًا كبيرًا مع أنكم أعضاء في العائلة ذاتها؟ لماذا تفعلون هذا؟ كيف تُظهرون احترامكم لهؤلاء الناس؟</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تيموثاوس الأولى 6: 1- 2 من الترجمة الأكثر فهمًا بالنسبة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ستُحدِّد المجموعة الأجزاء والشخصيات ومواقع الأحداث في هذا المقطع. ثم تقوم المجموعة بتصوُّر هذا المقطع.</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يقول بولس إن العبيد من المؤمنين يجب أن يُعاملوا سادتهم باحترام حتى لا يتكلم أحد عن الله أو إنجيله بسوء.</w:t>
      </w:r>
    </w:p>
    <w:p>
      <w:pPr>
        <w:bidi/>
      </w:pPr>
      <w:r>
        <w:rPr>
          <w:rtl/>
          <w:cs/>
          <w:lang w:val="ar_AE" w:bidi="ar_AE"/>
        </w:rPr>
      </w:r>
      <w:r>
        <w:rPr>
          <w:b/>
          <w:rtl/>
          <w:cs/>
          <w:lang w:val="ar_AE" w:bidi="ar_AE"/>
        </w:rPr>
        <w:t>في الجزء الثاني:</w:t>
      </w:r>
      <w:r>
        <w:rPr>
          <w:rtl/>
          <w:cs/>
          <w:lang w:val="ar_AE" w:bidi="ar_AE"/>
        </w:rPr>
        <w:t xml:space="preserve"> إذا كان سيد العبد مؤمنًا، فيجب على هؤلاء العبيد أن يحترموا سادتهم بالأكثر لأنهم يحبون أخوتهم المؤمنين.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عبيد من المؤمنين</w:t>
      </w:r>
    </w:p>
    <w:p>
      <w:pPr>
        <w:pStyle w:val="ListBullet"/>
        <w:bidi/>
        <w:spacing w:line="240" w:lineRule="auto"/>
        <w:ind w:left="720"/>
      </w:pPr>
      <w:r>
        <w:rPr>
          <w:rtl/>
          <w:cs/>
          <w:lang w:val="ar_AE" w:bidi="ar_AE"/>
        </w:rPr>
      </w:r>
      <w:r>
        <w:rPr>
          <w:rtl/>
          <w:cs/>
          <w:lang w:val="ar_AE" w:bidi="ar_AE"/>
        </w:rPr>
        <w:t>السادة الذين ليسوا مؤمنين</w:t>
      </w:r>
    </w:p>
    <w:p>
      <w:pPr>
        <w:pStyle w:val="ListBullet"/>
        <w:bidi/>
        <w:spacing w:line="240" w:lineRule="auto"/>
        <w:ind w:left="720"/>
      </w:pPr>
      <w:r>
        <w:rPr>
          <w:rtl/>
          <w:cs/>
          <w:lang w:val="ar_AE" w:bidi="ar_AE"/>
        </w:rPr>
      </w:r>
      <w:r>
        <w:rPr>
          <w:rtl/>
          <w:cs/>
          <w:lang w:val="ar_AE" w:bidi="ar_AE"/>
        </w:rPr>
        <w:t>أشخاص آخرون يفتَرون على سُمعة الله</w:t>
      </w:r>
    </w:p>
    <w:p>
      <w:pPr>
        <w:pStyle w:val="ListBullet"/>
        <w:bidi/>
        <w:spacing w:line="240" w:lineRule="auto"/>
        <w:ind w:left="720"/>
      </w:pPr>
      <w:r>
        <w:rPr>
          <w:rtl/>
          <w:cs/>
          <w:lang w:val="ar_AE" w:bidi="ar_AE"/>
        </w:rPr>
      </w:r>
      <w:r>
        <w:rPr>
          <w:rtl/>
          <w:cs/>
          <w:lang w:val="ar_AE" w:bidi="ar_AE"/>
        </w:rPr>
        <w:t>السادة من المؤمنين</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كتب بولس بالفعل إلى أهل أفسس عن كيف ينبغي أنْ تكون معاملة السادة والعبيد بعضهم لبعض، لذلك يعطي بولس فقط تذكيرًا قصيرًا للعبيد بشأن الاحترام. ويركّز بولس على سلوك العبيد وكذلك على تصرُّفاتهم. فكل ما ينبغي أنْ يفعله المؤمنون هو إكرام الله، حتى لو كان المؤمن عبدًا.</w:t>
      </w:r>
    </w:p>
    <w:p>
      <w:pPr>
        <w:bidi/>
      </w:pPr>
      <w:r>
        <w:rPr>
          <w:rtl/>
          <w:cs/>
          <w:lang w:val="ar_AE" w:bidi="ar_AE"/>
        </w:rPr>
      </w:r>
      <w:r>
        <w:rPr>
          <w:rtl/>
          <w:cs/>
          <w:lang w:val="ar_AE" w:bidi="ar_AE"/>
        </w:rPr>
        <w:t>في الجزء الأول، يُعطي بولس تعليمات إلى تيموثاوس لجميع المؤمنين الذين هُم عبيد، ويشبِّه بولس العبودية بنير يتحكم في الحيوانات. وهذا النير ثقيل وصلب، تمامًا كما يعيش العبيد حياة صعبة لا يمكنهم التحرُّر منها.</w:t>
      </w:r>
    </w:p>
    <w:p>
      <w:pPr>
        <w:bidi/>
      </w:pPr>
      <w:r>
        <w:rPr>
          <w:rtl/>
          <w:cs/>
          <w:lang w:val="ar_AE" w:bidi="ar_AE"/>
        </w:rPr>
      </w:r>
      <w:r>
        <w:rPr>
          <w:rtl/>
          <w:cs/>
          <w:lang w:val="ar_AE" w:bidi="ar_AE"/>
        </w:rPr>
        <w:t>توقّفوا هنا وناقشوا هذا السؤال كمجموعة: في لُغتكم، كيف تصفون دورًا أو موقفًا يصعب العيش معه ولا يمكنكم التخلُّص منه بسهولة؟ أوقفوا سماع هذا التسجيل الصوتي هنا.</w:t>
      </w:r>
    </w:p>
    <w:p>
      <w:pPr>
        <w:bidi/>
      </w:pPr>
      <w:r>
        <w:rPr>
          <w:rtl/>
          <w:cs/>
          <w:lang w:val="ar_AE" w:bidi="ar_AE"/>
        </w:rPr>
      </w:r>
      <w:r>
        <w:rPr>
          <w:rtl/>
          <w:cs/>
          <w:lang w:val="ar_AE" w:bidi="ar_AE"/>
        </w:rPr>
        <w:t>يقول بولس إن العبيد لا يزالون يعدُّون سادتهم مُستحقين للإكرام، ويتحدَّث بولس عن كيف يفكر العبيد في سادتهم وكذلك كيف ينبغي أن يتصرف العبيد. فيجب على العبيد أن يُظهروا احترامهم فيطيعوا سيدهم ويكرمونه بكلماتهم. سيؤثر سلوك العبد على ما يفكر فيه الآخرون من جهة الله وانجيله. فإذا تصرَّف العبيد بغير احترام، سيكون من الممكن لهم أن يجلبوا العار على اسم الله. واسم الله هو سُمعة الله أو شخصيته. فإذا رأى آخرون المؤمنين يتصرفون بعدم احترام، فقد يظن هؤلاء الناس أن الله يوافق على السلوك بغير احترام. قد يظن الناس حتى أن الله طلب من المؤمنين أن يعلّموا هذا النوع من السلوك! وسيفتري الناس على الله وعلى ما طلب من المؤمنين أن يُعلِّموا، أي أنهم سيشتمون ويقولون أشياء كاذبة ومُضرة عن الله وإنجيله.</w:t>
      </w:r>
    </w:p>
    <w:p>
      <w:pPr>
        <w:bidi/>
      </w:pPr>
      <w:r>
        <w:rPr>
          <w:rtl/>
          <w:cs/>
          <w:lang w:val="ar_AE" w:bidi="ar_AE"/>
        </w:rPr>
      </w:r>
      <w:r>
        <w:rPr>
          <w:rtl/>
          <w:cs/>
          <w:lang w:val="ar_AE" w:bidi="ar_AE"/>
        </w:rPr>
        <w:t>توقّفوا هنا وناقشوا هذا السؤال معًا كمجموعة: يقول بولس "اسم الله" ليتحدَّث عن سُمعة الله. في لُغتكم، ما الكلمات أو العبارات التي ستستخدمون للتحدُّث عن سمعتكم أو ما يفكر فيه الناس عنكم؟ أوقفوا سماع هذا التسجيل الصوتي هنا.</w:t>
      </w:r>
    </w:p>
    <w:p>
      <w:pPr>
        <w:bidi/>
      </w:pPr>
      <w:r>
        <w:rPr>
          <w:rtl/>
          <w:cs/>
          <w:lang w:val="ar_AE" w:bidi="ar_AE"/>
        </w:rPr>
      </w:r>
      <w:r>
        <w:rPr>
          <w:rtl/>
          <w:cs/>
          <w:lang w:val="ar_AE" w:bidi="ar_AE"/>
        </w:rPr>
        <w:t>توقّفوا هنا وناقشوا هذا السؤال كمجموعة: كيف تقولون إن شخصًا يهين شخصًا آخر ليؤذي ذلك الشخص من جهة سُمعته؟ أوقفوا سماع هذا التسجيل الصوتي هنا.</w:t>
      </w:r>
    </w:p>
    <w:p>
      <w:pPr>
        <w:bidi/>
      </w:pPr>
      <w:r>
        <w:rPr>
          <w:rtl/>
          <w:cs/>
          <w:lang w:val="ar_AE" w:bidi="ar_AE"/>
        </w:rPr>
      </w:r>
      <w:r>
        <w:rPr>
          <w:rtl/>
          <w:cs/>
          <w:lang w:val="ar_AE" w:bidi="ar_AE"/>
        </w:rPr>
        <w:t>في الجزء الثاني، يعطي بولس تعليمات لتيموثاوس بأن يخبر العبيد الذين هُم مؤمنين وسادتهم أيضًا المؤمنين. ولا ينبغي لهؤلاء العبيد أن يُظهروا احترامًا أقل لسادتهم لأن كلًا منهما مؤمن. بل كان على هؤلاء العبيد أن يعملوا بجدية أكبر من أجل سادتهم. وسادة العبيد هُم أفراد العائلة، لأن الله هو أب كل من العبيد والسادة. والسادة محبوبون من العبيد، ويجب على العبيد أن يُظهروا محبتهم بأن يحترموا سادتهم ويخدمونهم. تقول بعض الترجمات إن العبيد يجب أن يخدموا سادتهم لأنهم يعملون من أجل مساعدة عبيدهم رفقائهم المؤمنين. مع أن المؤمنين الذين هُم سادة ربما يفعلون هذا، إلا أن بولس على الأرجح يُركز على كيفية عمل العبيد لمساعدة سادتهم لأنهم يحبون أخوتهم المؤمنين السادة.</w:t>
      </w:r>
    </w:p>
    <w:p>
      <w:pPr>
        <w:bidi/>
      </w:pPr>
      <w:r>
        <w:rPr>
          <w:rtl/>
          <w:cs/>
          <w:lang w:val="ar_AE" w:bidi="ar_AE"/>
        </w:rPr>
      </w:r>
      <w:r>
        <w:rPr>
          <w:rtl/>
          <w:cs/>
          <w:lang w:val="ar_AE" w:bidi="ar_AE"/>
        </w:rPr>
        <w:t>يقول بولس إن هذه هي الأشياء التي ينبغي أن يعلّمها تيموثاوس. بينما كان تيموثاوس بحاجة إلى تعليم العبيد ما قاله بولس للتو، إلا أنَّ هذه العبارة تتفق في الواقع مع المقطع التالي، حيث يبدأ بولس في الحديث عن شيء جديد، لذلك سنناقشه في المقطع التالي.</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أثناء عمَل ذلك، قد ترغبون في أن تكون لديكم رسومات أو أجسام أو حتى أشخاص تمثّل بولس وتيموثاوس والعبيد من المؤمنين، والسادة من غير المؤمنين، والسادة من المؤمنين، والله وأشخاص آخرين.</w:t>
      </w:r>
    </w:p>
    <w:p>
      <w:pPr>
        <w:bidi/>
      </w:pPr>
      <w:r>
        <w:rPr>
          <w:rtl/>
          <w:cs/>
          <w:lang w:val="ar_AE" w:bidi="ar_AE"/>
        </w:rPr>
      </w:r>
      <w:r>
        <w:rPr>
          <w:rtl/>
          <w:cs/>
          <w:lang w:val="ar_AE" w:bidi="ar_AE"/>
        </w:rPr>
        <w:t>اختر أشخاصًا أو رسومات أو أجسام ليكون كل منها واحدًا من هؤلاء. بينما تبدأون في إعادة سرد قصة هذه الآيات، تذكّروا أن بولس يتحدث إلى تيموثاوس. بعد أن ينتهي بولس من قول هذه التعليمات لتيموثاوس، يمكن أن يذهب ويخبرها للعبيد. تذكّروا أن السادة المؤمنين سيسمعون على الأرجح هذه التوصيات أيضًا في أثناء تعليم تيموثاوس لكافة المؤمنين عمَّا يقوله بولس. أظهروا كيف يجب على العبيد أن يحترموا سِادتهم ويفعلوا ما يقوله سِادتهم لهم. يمكن لأشخاص آخرين من غير المؤمنين مشاهدة سلوك العبيد، فعندما يُظهر العبيد الاحترام، سيمدحهم الآخرون أو يقولون أشياء صالحة عن الله. عندما يطلب السادة المؤمنون من العبيد إتمام أمرٍ ما، يمكن لهؤلاء العبيد طاعة سادتهم على الفور. وضِّحوا كيف يعتني العبيد بسادتهم المؤمنين، ثم كيف يحب الله كلًا من العبيد والسادة معًا.</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تيموثاوس الأولى 6: 1- 2 من الترجمة الأكثر فهمًا بالنسبة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العبيد من المؤمنين</w:t>
      </w:r>
    </w:p>
    <w:p>
      <w:pPr>
        <w:pStyle w:val="ListBullet"/>
        <w:bidi/>
        <w:spacing w:line="240" w:lineRule="auto"/>
        <w:ind w:left="720"/>
      </w:pPr>
      <w:r>
        <w:rPr>
          <w:rtl/>
          <w:cs/>
          <w:lang w:val="ar_AE" w:bidi="ar_AE"/>
        </w:rPr>
      </w:r>
      <w:r>
        <w:rPr>
          <w:rtl/>
          <w:cs/>
          <w:lang w:val="ar_AE" w:bidi="ar_AE"/>
        </w:rPr>
        <w:t>السادة الذين ليسوا مؤمنين</w:t>
      </w:r>
    </w:p>
    <w:p>
      <w:pPr>
        <w:pStyle w:val="ListBullet"/>
        <w:bidi/>
        <w:spacing w:line="240" w:lineRule="auto"/>
        <w:ind w:left="720"/>
      </w:pPr>
      <w:r>
        <w:rPr>
          <w:rtl/>
          <w:cs/>
          <w:lang w:val="ar_AE" w:bidi="ar_AE"/>
        </w:rPr>
      </w:r>
      <w:r>
        <w:rPr>
          <w:rtl/>
          <w:cs/>
          <w:lang w:val="ar_AE" w:bidi="ar_AE"/>
        </w:rPr>
        <w:t>أشخاص آخرون يفترون على سُمعة الله</w:t>
      </w:r>
    </w:p>
    <w:p>
      <w:pPr>
        <w:pStyle w:val="ListBullet"/>
        <w:bidi/>
        <w:spacing w:line="240" w:lineRule="auto"/>
        <w:ind w:left="720"/>
      </w:pPr>
      <w:r>
        <w:rPr>
          <w:rtl/>
          <w:cs/>
          <w:lang w:val="ar_AE" w:bidi="ar_AE"/>
        </w:rPr>
      </w:r>
      <w:r>
        <w:rPr>
          <w:rtl/>
          <w:cs/>
          <w:lang w:val="ar_AE" w:bidi="ar_AE"/>
        </w:rPr>
        <w:t>السادة الذين هُم مؤمنون</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عليكم كمجموعة تمثيل هذا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قال بولس: "على كل المؤمنين الذين هُم عبيد أن يكرموا سادتهم في كل شيء حتى لا يهين الآخرون الله وتعليمنا عن الإنجيل".</w:t>
      </w:r>
    </w:p>
    <w:p>
      <w:pPr>
        <w:bidi/>
      </w:pPr>
      <w:r>
        <w:rPr>
          <w:rtl/>
          <w:cs/>
          <w:lang w:val="ar_AE" w:bidi="ar_AE"/>
        </w:rPr>
      </w:r>
      <w:r>
        <w:rPr>
          <w:rtl/>
          <w:cs/>
          <w:lang w:val="ar_AE" w:bidi="ar_AE"/>
        </w:rPr>
        <w:t>أوقفوا التمثيل. 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أعلم أن هذا سيكون صعبًا على العبيد، خاصة إذا لم يكن سادتهم لُطفاء يُعاملونهم معاملة حسنة. سأصلي أن يساعد الله العبيد ويعطيهم الصبر؛ أو</w:t>
      </w:r>
    </w:p>
    <w:p>
      <w:pPr>
        <w:pStyle w:val="ListBullet"/>
        <w:bidi/>
        <w:spacing w:line="240" w:lineRule="auto"/>
        <w:ind w:left="720"/>
      </w:pPr>
      <w:r>
        <w:rPr>
          <w:rtl/>
          <w:cs/>
          <w:lang w:val="ar_AE" w:bidi="ar_AE"/>
        </w:rPr>
      </w:r>
      <w:r>
        <w:rPr>
          <w:rtl/>
          <w:cs/>
          <w:lang w:val="ar_AE" w:bidi="ar_AE"/>
        </w:rPr>
        <w:t>لقد علَّمني الله أن إنجيله أكثر أهمية من فِعل ما هو سهل أو مريح. كانت معظم أيام حياتي صعبة ومخيفة، لكن لا يزال لدي الرجاء والفرح اللذان أعطاهما الله لي. أرجو أن يشعر العبيد بهذا أيضًا.</w:t>
      </w:r>
    </w:p>
    <w:p>
      <w:pPr>
        <w:bidi/>
      </w:pPr>
      <w:r>
        <w:rPr>
          <w:rtl/>
          <w:cs/>
          <w:lang w:val="ar_AE" w:bidi="ar_AE"/>
        </w:rPr>
      </w:r>
      <w:r>
        <w:rPr>
          <w:rtl/>
          <w:cs/>
          <w:lang w:val="ar_AE" w:bidi="ar_AE"/>
        </w:rPr>
        <w:t>اسألوا الشخص الذي يؤدي دور الله: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أعتني بالمؤمنين الذين هُم عبيد وسأساعدهم عندما يشعرون بصعوبة شديدة في إظهار الاحترام لسادتهم؛ أو</w:t>
      </w:r>
    </w:p>
    <w:p>
      <w:pPr>
        <w:pStyle w:val="ListBullet"/>
        <w:bidi/>
        <w:spacing w:line="240" w:lineRule="auto"/>
        <w:ind w:left="720"/>
      </w:pPr>
      <w:r>
        <w:rPr>
          <w:rtl/>
          <w:cs/>
          <w:lang w:val="ar_AE" w:bidi="ar_AE"/>
        </w:rPr>
      </w:r>
      <w:r>
        <w:rPr>
          <w:rtl/>
          <w:cs/>
          <w:lang w:val="ar_AE" w:bidi="ar_AE"/>
        </w:rPr>
        <w:t>قد يشعر العبيد أن عملهم بلا فائدة لأنهم يضطرون إلى العمل الشاق من أجل الآخرين دون أجر. مع ذلك، يمكنني استخدام الطريقة التي يعملون بها لإظهار الحق عني وعن إنجيلي للآخرين؛ أو</w:t>
      </w:r>
    </w:p>
    <w:p>
      <w:pPr>
        <w:pStyle w:val="ListBullet"/>
        <w:bidi/>
        <w:spacing w:line="240" w:lineRule="auto"/>
        <w:ind w:left="720"/>
      </w:pPr>
      <w:r>
        <w:rPr>
          <w:rtl/>
          <w:cs/>
          <w:lang w:val="ar_AE" w:bidi="ar_AE"/>
        </w:rPr>
      </w:r>
      <w:r>
        <w:rPr>
          <w:rtl/>
          <w:cs/>
          <w:lang w:val="ar_AE" w:bidi="ar_AE"/>
        </w:rPr>
        <w:t>وعندما أخلّص الذين يؤمنون بي، أعطيهم شيئًا لا يستحقونه. يمكن للعبيد أن يحذون حذوي عندما يُظهرون الاحترام لسادة لا يستحقونه. ثم يتمكن الآخرون من رؤية ما تعلَّمه المؤمنون مني.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قال بولس: "إن العبيد الذين لهُم سادة مؤمنين لا ينبغي أنْ يُظهروا إكرامًا أقل لسادتهم لأنهم إخوة مؤمنون في المسيح. بل يجب أن يعملوا بجدية أكبر من أجل سادتهم، لأن هؤلاء السادة الذين يعمل العبيد لديهم هُم مؤمنون أيضًا. فالسادة المؤمنون يحبون العبيد، والعبيد المؤمنون يحبون السادة.</w:t>
      </w:r>
    </w:p>
    <w:p>
      <w:pPr>
        <w:bidi/>
      </w:pPr>
      <w:r>
        <w:rPr>
          <w:rtl/>
          <w:cs/>
          <w:lang w:val="ar_AE" w:bidi="ar_AE"/>
        </w:rPr>
      </w:r>
      <w:r>
        <w:rPr>
          <w:rtl/>
          <w:cs/>
          <w:lang w:val="ar_AE" w:bidi="ar_AE"/>
        </w:rPr>
        <w:t>أوقفوا التمثيل. اسألوا الشخص الذي يؤدي دور واحد من العبيد: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يكون من الأسهل أن أعمل من أجل مؤمن مثلي عندما أفعل ذلك لإظهار المحبة بدلًا من عمَل ذلك لأنني مضطر؛ أو</w:t>
      </w:r>
    </w:p>
    <w:p>
      <w:pPr>
        <w:pStyle w:val="ListBullet"/>
        <w:bidi/>
        <w:spacing w:line="240" w:lineRule="auto"/>
        <w:ind w:left="720"/>
      </w:pPr>
      <w:r>
        <w:rPr>
          <w:rtl/>
          <w:cs/>
          <w:lang w:val="ar_AE" w:bidi="ar_AE"/>
        </w:rPr>
      </w:r>
      <w:r>
        <w:rPr>
          <w:rtl/>
          <w:cs/>
          <w:lang w:val="ar_AE" w:bidi="ar_AE"/>
        </w:rPr>
        <w:t>أشعر بالإحباط أو الغضب أحيانًا لأنني يجب أن أعمل بجد أكثر من مؤمنين آخرين، لكني أثق أن الله عادل ولا يزال مُظهرًا لطفًا لي؛ أو</w:t>
      </w:r>
    </w:p>
    <w:p>
      <w:pPr>
        <w:pStyle w:val="ListBullet"/>
        <w:bidi/>
        <w:spacing w:line="240" w:lineRule="auto"/>
        <w:ind w:left="720"/>
      </w:pPr>
      <w:r>
        <w:rPr>
          <w:rtl/>
          <w:cs/>
          <w:lang w:val="ar_AE" w:bidi="ar_AE"/>
        </w:rPr>
      </w:r>
      <w:r>
        <w:rPr>
          <w:rtl/>
          <w:cs/>
          <w:lang w:val="ar_AE" w:bidi="ar_AE"/>
        </w:rPr>
        <w:t>يبدو هذا أمرًا يصعُب اتّباعه. سأحتاج إلى مساعدة للقيام بما يطلبه مني الله! سعيد لأن الروح القدس يساعدني لاتَّبع ما أوصاني الله أن أفعل.</w:t>
      </w:r>
    </w:p>
    <w:p>
      <w:pPr>
        <w:bidi/>
      </w:pPr>
      <w:r>
        <w:rPr>
          <w:rtl/>
          <w:cs/>
          <w:lang w:val="ar_AE" w:bidi="ar_AE"/>
        </w:rPr>
      </w:r>
      <w:r>
        <w:rPr>
          <w:rtl/>
          <w:cs/>
          <w:lang w:val="ar_AE" w:bidi="ar_AE"/>
        </w:rPr>
        <w:t>اسألوا الشخص الذي يؤدي دور واحد من السادة المؤمنين: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عندما يقول بولس للعبيد أن عليهم إظهار محبة لي لأنني أخوهم، ينبغي أن أُظهِر محبة لعبيدي أيضًا لأنهم إخوتي. يجب أن أعاملهم بلُطف، ولا أُصعِّب عليهم أمر العمَل لدي؛ أو</w:t>
      </w:r>
    </w:p>
    <w:p>
      <w:pPr>
        <w:pStyle w:val="ListBullet"/>
        <w:bidi/>
        <w:spacing w:line="240" w:lineRule="auto"/>
        <w:ind w:left="720"/>
      </w:pPr>
      <w:r>
        <w:rPr>
          <w:rtl/>
          <w:cs/>
          <w:lang w:val="ar_AE" w:bidi="ar_AE"/>
        </w:rPr>
      </w:r>
      <w:r>
        <w:rPr>
          <w:rtl/>
          <w:cs/>
          <w:lang w:val="ar_AE" w:bidi="ar_AE"/>
        </w:rPr>
        <w:t>أشعر بالإحراج عندما لا يستمع عبيدي إليّ ولا يحترمونني. ويظن آخرون أن عبيدي لا يحترمونني بسبب ما يؤمنون به. كما يظنون أنني سخيف لأنني أؤمن بالشيء ذاته الذي يجعل عبيدي لا يحترمونني؛ أو</w:t>
      </w:r>
    </w:p>
    <w:p>
      <w:pPr>
        <w:pStyle w:val="ListBullet"/>
        <w:bidi/>
        <w:spacing w:line="240" w:lineRule="auto"/>
        <w:ind w:left="720"/>
      </w:pPr>
      <w:r>
        <w:rPr>
          <w:rtl/>
          <w:cs/>
          <w:lang w:val="ar_AE" w:bidi="ar_AE"/>
        </w:rPr>
      </w:r>
      <w:r>
        <w:rPr>
          <w:rtl/>
          <w:cs/>
          <w:lang w:val="ar_AE" w:bidi="ar_AE"/>
        </w:rPr>
        <w:t>إذا كان عبدٌ أخي فيجب أن أعامله بعدل وأدفع له مقابل العمل الذي يقوم به لي.</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تيموثاوس الأولى 6: 1- 2 من الترجمة الأكثر فهمًا بالنسبة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يعطى بولس توصيات لتيموثاوس ليُخبر المؤمنين من هُم </w:t>
      </w:r>
      <w:r>
        <w:rPr>
          <w:b/>
          <w:rtl/>
          <w:cs/>
          <w:lang w:val="ar_AE" w:bidi="ar_AE"/>
        </w:rPr>
        <w:t>العبيد</w:t>
      </w:r>
      <w:r>
        <w:rPr>
          <w:rtl/>
          <w:cs/>
          <w:lang w:val="ar_AE" w:bidi="ar_AE"/>
        </w:rPr>
        <w:t>. كان العبيد يعملون لحساب آخرين وغالبًا ما لا يكون لهم حق ترك عملهم. لمزيد من المعلومات عن العبيد، راجعوا "قاموس الكلمات الرئيسية". استخدموا الكلمة أو العبارة ذاتها التي استخدمتم في المقاطع السابقة للإشارة إلى كلمة عبد.</w:t>
      </w:r>
    </w:p>
    <w:p>
      <w:pPr>
        <w:bidi/>
      </w:pPr>
      <w:r>
        <w:rPr>
          <w:rtl/>
          <w:cs/>
          <w:lang w:val="ar_AE" w:bidi="ar_AE"/>
        </w:rPr>
      </w:r>
      <w:r>
        <w:rPr>
          <w:rtl/>
          <w:cs/>
          <w:lang w:val="ar_AE" w:bidi="ar_AE"/>
        </w:rPr>
        <w:t xml:space="preserve">يجب على العبيد معاملة </w:t>
      </w:r>
      <w:r>
        <w:rPr>
          <w:b/>
          <w:rtl/>
          <w:cs/>
          <w:lang w:val="ar_AE" w:bidi="ar_AE"/>
        </w:rPr>
        <w:t>سادتهم</w:t>
      </w:r>
      <w:r>
        <w:rPr>
          <w:rtl/>
          <w:cs/>
          <w:lang w:val="ar_AE" w:bidi="ar_AE"/>
        </w:rPr>
        <w:t xml:space="preserve"> باحترام. "السيّد" لقب مُحترم عام يُعطى لشخص يشتغل في منصب أو مكانة عالية. يتحدث بولس عن سادة يملكون آخرين كعبيد.</w:t>
      </w:r>
    </w:p>
    <w:p>
      <w:pPr>
        <w:bidi/>
      </w:pPr>
      <w:r>
        <w:rPr>
          <w:rtl/>
          <w:cs/>
          <w:lang w:val="ar_AE" w:bidi="ar_AE"/>
        </w:rPr>
      </w:r>
      <w:r>
        <w:rPr>
          <w:rtl/>
          <w:cs/>
          <w:lang w:val="ar_AE" w:bidi="ar_AE"/>
        </w:rPr>
        <w:t>توقفوا هنا وناقشوا معًا كمجموعة الكلمة أو العبارة التي ستستخدمونها لكلمة سيد. ابحثوا عن كلمة سيد في "قاموس الكلمات الرئيسية" وذلك لمزيد من المعلومات.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فإذا لم يعامل العبيد سادتهم باحترام، سيفتري الناس أو </w:t>
      </w:r>
      <w:r>
        <w:rPr>
          <w:b/>
          <w:rtl/>
          <w:cs/>
          <w:lang w:val="ar_AE" w:bidi="ar_AE"/>
        </w:rPr>
        <w:t>يجدفون</w:t>
      </w:r>
      <w:r>
        <w:rPr>
          <w:rtl/>
          <w:cs/>
          <w:lang w:val="ar_AE" w:bidi="ar_AE"/>
        </w:rPr>
        <w:t xml:space="preserve"> على الله أو تعليم المؤمن، أو </w:t>
      </w:r>
      <w:r>
        <w:rPr>
          <w:b/>
          <w:rtl/>
          <w:cs/>
          <w:lang w:val="ar_AE" w:bidi="ar_AE"/>
        </w:rPr>
        <w:t>عقيدته</w:t>
      </w:r>
      <w:r>
        <w:rPr>
          <w:rtl/>
          <w:cs/>
          <w:lang w:val="ar_AE" w:bidi="ar_AE"/>
        </w:rPr>
        <w:t>. أن تُجدِّف على شخص ما يعني أن تتكلم بالشر عنه، أو أن تهينه. والشخص الذي يلعن الله، أو يهينه، أو لا يكرمه، أو يجعله يبدو أقل قوة أو أهمية، يجدَّف على الله. لمزيد من المعلومات عن التجديف والعقيدة، راجعوا "قاموس الكلمات الرئيسية". استخدموا الكلمات أو العبارات ذاتها التي استخدمتم في المقاطع السابقة للإشارة إلى التجديف والعقيدة.</w:t>
      </w:r>
    </w:p>
    <w:p>
      <w:pPr>
        <w:bidi/>
      </w:pPr>
      <w:r>
        <w:rPr>
          <w:rtl/>
          <w:cs/>
          <w:lang w:val="ar_AE" w:bidi="ar_AE"/>
        </w:rPr>
      </w:r>
      <w:r>
        <w:rPr>
          <w:rtl/>
          <w:cs/>
          <w:lang w:val="ar_AE" w:bidi="ar_AE"/>
        </w:rPr>
        <w:t xml:space="preserve">يقول بولس إن السادة المؤمنين هُم </w:t>
      </w:r>
      <w:r>
        <w:rPr>
          <w:b/>
          <w:rtl/>
          <w:cs/>
          <w:lang w:val="ar_AE" w:bidi="ar_AE"/>
        </w:rPr>
        <w:t>إخوة</w:t>
      </w:r>
      <w:r>
        <w:rPr>
          <w:rtl/>
          <w:cs/>
          <w:lang w:val="ar_AE" w:bidi="ar_AE"/>
        </w:rPr>
        <w:t xml:space="preserve"> العبيد. وبما أن الله هو أبو جميع المؤمنين، يكون جميع المؤمنين مثل الإخوة والأخوات. لذلك يستخدم بولس كثيرًا كلمة "أخ" للإشارة إلى المؤمنين. لمزيد من المعلومات عن الإخوة، ارجعوا إلى كلمة "مؤمنين" في "قاموس الكلمات الرئيسية". استخدموا الكلمة ذاتها أو العبارة التي استخدمتم في المقاطع السابقة للإشارة إلى الإخوة أو الإخوة والأخوات.</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p>
    <w:p>
      <w:pPr>
        <w:bidi/>
      </w:pPr>
      <w:r>
        <w:rPr>
          <w:rtl/>
          <w:cs/>
          <w:lang w:val="ar_AE" w:bidi="ar_AE"/>
        </w:rPr>
      </w:r>
      <w:r>
        <w:rPr>
          <w:b/>
          <w:rtl/>
          <w:cs/>
          <w:lang w:val="ar_AE" w:bidi="ar_AE"/>
        </w:rPr>
        <w:t>انتهى التسجيل.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الأولى 6:2–10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تيموثاوس الأولى 6: 2- 10 واحفظوه في قلوبكم.</w:t>
      </w:r>
    </w:p>
    <w:p>
      <w:pPr>
        <w:bidi/>
      </w:pPr>
      <w:r>
        <w:rPr>
          <w:rtl/>
          <w:cs/>
          <w:lang w:val="ar_AE" w:bidi="ar_AE"/>
        </w:rPr>
      </w:r>
      <w:r>
        <w:rPr>
          <w:rtl/>
          <w:cs/>
          <w:lang w:val="ar_AE" w:bidi="ar_AE"/>
        </w:rPr>
        <w:t>استمعوا إلى نسخة صوتية من تيموثاوس الأولى 6: 2- 10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ويسوع والروح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p>
    <w:p>
      <w:pPr>
        <w:bidi/>
      </w:pPr>
      <w:r>
        <w:rPr>
          <w:rtl/>
          <w:cs/>
          <w:lang w:val="ar_AE" w:bidi="ar_AE"/>
        </w:rPr>
      </w:r>
      <w:r>
        <w:rPr>
          <w:b/>
          <w:rtl/>
          <w:cs/>
          <w:lang w:val="ar_AE" w:bidi="ar_AE"/>
        </w:rPr>
        <w:t>هنا نهاية التسجيل.</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تيموثاوس الأولى 6: 2–10 من الترجمة الأكثر فهمًا بالنسبة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كان بولس يتحدث عن الأسلوب الواجب على المجموعات المختلفة في الكنيسة أنْ تسلكه. والآن في هذا الجزء من رسالته، يُحذر بولس تيموثاوس مرة أخرى من المُعلمين الكذبة، أو مَن يُعلِّمون تعاليم خاطئة. يتصرَّف هؤلاء المعلّمون الكذبة بالعديد من الأساليب السيئة، خاصة عندما يحاولون كسب المال مقابل تعليمهم عن الله. يقول بولس إنَّ رغبتنا في الحصول على الكثير من المال أمر جدٌّ خطر، بدلًا من ذلك، يجب على المؤمنين الاكتفاء بما لديهم.</w:t>
      </w:r>
    </w:p>
    <w:p>
      <w:pPr>
        <w:bidi/>
      </w:pPr>
      <w:r>
        <w:rPr>
          <w:rtl/>
          <w:cs/>
          <w:lang w:val="ar_AE" w:bidi="ar_AE"/>
        </w:rPr>
      </w:r>
      <w:r>
        <w:rPr>
          <w:rtl/>
          <w:cs/>
          <w:lang w:val="ar_AE" w:bidi="ar_AE"/>
        </w:rPr>
        <w:t>يبدأ هذا الجزء من الرسالة بالعبارة السابقة، عندما يُذكِّر بولس تيموثاوس بتعليم الحق، ليَعرف الناس الفرق بين الحق وبين ما يقوله المعلّمون الكاذبون أو الأشرار. يعلِّم كلٌّ من بولس وتيموثاوس ما علَّمه المسيح في أثناء حياته على الأرض ومن خلال أشخاص مثل بولس. على الرغم من ذلك، ثمة مُعلِّمين كَذَبة يعلّمون أشياء عن المسيح ورسالته تختلف عمَّا يعلّمه المسيح وبولس وتيموثاوس. يتفاخر المعلِّمون الكَذَبة ويظنون أنهم يعرفون أفضل من المسيح. لكن هؤلاء المعلِّمين لا يفهمون حقًا ما يعلّمون، ونتيجة لذلك، يحب هؤلاء المعلّمون الكَذبة وأتباعهم الجدال والخلاف مع الآخرين. ثم يحسدون أو يرغبون بقوة فيما لدى الآخرين، وينقسمون إلى مجموعات، فيتفوَّهون بكلمات قاسية وشريرة عن بعضهم بعضًا ويبدأون في تصديق أمور شريرة عن بعضهم بعضًا، حتى لو لم يكن هناك دليل عليها! يجادل هؤلاء المُعلِّمون الكَذَبة باستمرار وطريقة تفكيرهم مملؤة شرًا، ولم يعُد هؤلاء الناس يفهمون الحق.</w:t>
      </w:r>
    </w:p>
    <w:p>
      <w:pPr>
        <w:bidi/>
      </w:pPr>
      <w:r>
        <w:rPr>
          <w:rtl/>
          <w:cs/>
          <w:lang w:val="ar_AE" w:bidi="ar_AE"/>
        </w:rPr>
      </w:r>
      <w:r>
        <w:rPr>
          <w:rtl/>
          <w:cs/>
          <w:lang w:val="ar_AE" w:bidi="ar_AE"/>
        </w:rPr>
        <w:t>توقّفوا هنا وناقشوا هذا السؤال كمجموعة: في ثقافتكم، كيف يتصرف القادة الدينيون الصالحون؟ فكِّروا الآن في بعض القادة الدينيين الأشرار، الذين لا تحترمونهم. كيف يتصرَّفون؟ ولماذا لا تحترمون هؤلاء الناس؟ أوقفوا سماع هذا التسجيل الصوتي هنا.</w:t>
      </w:r>
    </w:p>
    <w:p>
      <w:pPr>
        <w:bidi/>
      </w:pPr>
      <w:r>
        <w:rPr>
          <w:rtl/>
          <w:cs/>
          <w:lang w:val="ar_AE" w:bidi="ar_AE"/>
        </w:rPr>
      </w:r>
      <w:r>
        <w:rPr>
          <w:rtl/>
          <w:cs/>
          <w:lang w:val="ar_AE" w:bidi="ar_AE"/>
        </w:rPr>
        <w:t>أحد الأكاذيب التي يؤمن بها هؤلاء الناس أنَّ التقوى، أو العيش بطريقة تُرضي الله، هي وسيلة لكسب المال! في زمن بولس كان الناس كثيرًا ما يربحون المال بالانتقال من مدينة إلى أخرى لتعليم الأديان المختلفة، وكان هؤلاء المعلّمون يتقاضون مالًا من آخرين ليستمعوا إلى تعليمهم عن الله. هذا ما يحاول المعلمون الكَذَبة أيضًا فعلهُ في أفسس.</w:t>
      </w:r>
    </w:p>
    <w:p>
      <w:pPr>
        <w:bidi/>
      </w:pPr>
      <w:r>
        <w:rPr>
          <w:rtl/>
          <w:cs/>
          <w:lang w:val="ar_AE" w:bidi="ar_AE"/>
        </w:rPr>
      </w:r>
      <w:r>
        <w:rPr>
          <w:rtl/>
          <w:cs/>
          <w:lang w:val="ar_AE" w:bidi="ar_AE"/>
        </w:rPr>
        <w:t>توقّفوا هنا وناقشوا هذا السؤال كمجموعة: في ثقافتكم، عندما يسافر القادة الدينيون، كيف يدفع القادة مُقابل طعامهم أو سفَرهم أو تكاليف سكنهم؟ ماذا يُفترض أن يفعل المعلمون الدينيون بالمال؟ أوقفوا سماع هذا التسجيل الصوتي هنا.</w:t>
      </w:r>
    </w:p>
    <w:p>
      <w:pPr>
        <w:bidi/>
      </w:pPr>
      <w:r>
        <w:rPr>
          <w:rtl/>
          <w:cs/>
          <w:lang w:val="ar_AE" w:bidi="ar_AE"/>
        </w:rPr>
      </w:r>
      <w:r>
        <w:rPr>
          <w:rtl/>
          <w:cs/>
          <w:lang w:val="ar_AE" w:bidi="ar_AE"/>
        </w:rPr>
        <w:t>وفقًا لتعليم بولس، يربح الناس شيئًا بخلاف المال نتيجة حياة التقوى، أو التصرُّف وفقًا لمشيئة الله! عندما يتصرَّف الناس بطريقة تَقَوية ويكونون راضين بما أعطاهم الله، فإنهم يعيشون حسنًا مع الله الآن وإلى الأبد. لن يشعر هؤلاء الناس بالقلق أو التوتُّر لرغبتهم في الحصول على المزيد من المال هنا على الأرض. على النقيض، يثق هؤلاء الناس بأن الله سوف يُسدد احتياجاتهم ويتطلَّعون إلى الوقت الذي سيعيشون فيه مع الله.</w:t>
      </w:r>
    </w:p>
    <w:p>
      <w:pPr>
        <w:bidi/>
      </w:pPr>
      <w:r>
        <w:rPr>
          <w:rtl/>
          <w:cs/>
          <w:lang w:val="ar_AE" w:bidi="ar_AE"/>
        </w:rPr>
      </w:r>
      <w:r>
        <w:rPr>
          <w:rtl/>
          <w:cs/>
          <w:lang w:val="ar_AE" w:bidi="ar_AE"/>
        </w:rPr>
        <w:t>يشرح بولس أن الناس لا يحتفظون بأي شيء أو يملكونه إلى الأبد. عندما يولد الشخص، لا يجلب شيئًا إلى العالم، فهو لا يملك أي مال أو ممتلكات أو حتى أي ثياب! وعندما يموت الناس، سيكونون بالحالة ذاتها. سيرحَل هؤلاء الناس ويُخلِّفون كل أملاكهم في هذا العالم لاستخدام آخرين بعدهُم. لا يستطيع أحد الاحتفاظ بأي مال أو ممتلكات عندما يموت. لذلك فمن غير المُجدي جمْع أموال وممتلكات أكثر مما تحتاجون في أثناء حیاتكم. بدلًا من ذلك، ينبغي أن يكتفي الناس فقط بالأشياء التي يحتاجونها، مثل الطعام والملابس.</w:t>
      </w:r>
    </w:p>
    <w:p>
      <w:pPr>
        <w:bidi/>
      </w:pPr>
      <w:r>
        <w:rPr>
          <w:rtl/>
          <w:cs/>
          <w:lang w:val="ar_AE" w:bidi="ar_AE"/>
        </w:rPr>
      </w:r>
      <w:r>
        <w:rPr>
          <w:rtl/>
          <w:cs/>
          <w:lang w:val="ar_AE" w:bidi="ar_AE"/>
        </w:rPr>
        <w:t>توقّفوا هنا وناقشوا هذا السؤال كمجموعة: في ثقافتكم، عندما يموت شخص، ما الذي يحدث لممتلكاته؟ ماذا يعتقد الناس بشأن ما يحتاجه الموتى من هذا العالم في حياتهم بعد الموت؟ أوقفوا سماع هذا التسجيل الصوتي هنا.</w:t>
      </w:r>
    </w:p>
    <w:p>
      <w:pPr>
        <w:bidi/>
      </w:pPr>
      <w:r>
        <w:rPr>
          <w:rtl/>
          <w:cs/>
          <w:lang w:val="ar_AE" w:bidi="ar_AE"/>
        </w:rPr>
      </w:r>
      <w:r>
        <w:rPr>
          <w:rtl/>
          <w:cs/>
          <w:lang w:val="ar_AE" w:bidi="ar_AE"/>
        </w:rPr>
        <w:t>توقّفوا هنا وناقشوا هذا السؤال كمجموعة: ما بعض الأمور التي يذكرها الناس عن أسلوب الحياة وكيف ينبغي أنْ يكون حتى تكونوا سعداء أو راضين عن حياتكم؟ بعض النصائح جيدة ونافعة، والبعض الآخر على النقيض! ما نوع الأشخاص الذين يعطون نصيحة أفضل؟ لماذا تعتقدون أنها أفضل؟ أوقفوا سماع هذا التسجيل الصوتي هنا.</w:t>
      </w:r>
    </w:p>
    <w:p>
      <w:pPr>
        <w:bidi/>
      </w:pPr>
      <w:r>
        <w:rPr>
          <w:rtl/>
          <w:cs/>
          <w:lang w:val="ar_AE" w:bidi="ar_AE"/>
        </w:rPr>
      </w:r>
      <w:r>
        <w:rPr>
          <w:rtl/>
          <w:cs/>
          <w:lang w:val="ar_AE" w:bidi="ar_AE"/>
        </w:rPr>
        <w:t>يشرح بولس أنه إذا أراد الشخص بشدة أن يكون غنيًا أكثر من أي شيء آخر، يكون هذا الشخص في خطر. يشعر هؤلاء الناس بأنهم يُجرَّبون أو يرغبون في السلوك بمسلك غير حكيم وخاطئ يمكن أن يؤذي نفوسهم أو الآخرين. فإذا فعل الناس هذه الأمور، سيدمرون حياتهم. لا يعني هذا أنهم سيقتلون أنفسهم، بل أنهم يُدمرون علاقات مُهمة وصالحة، وأسلوب تفكير، وعادات، وكل ما يجلب السعادة في حياتهم.</w:t>
      </w:r>
    </w:p>
    <w:p>
      <w:pPr>
        <w:bidi/>
      </w:pPr>
      <w:r>
        <w:rPr>
          <w:rtl/>
          <w:cs/>
          <w:lang w:val="ar_AE" w:bidi="ar_AE"/>
        </w:rPr>
      </w:r>
      <w:r>
        <w:rPr>
          <w:rtl/>
          <w:cs/>
          <w:lang w:val="ar_AE" w:bidi="ar_AE"/>
        </w:rPr>
        <w:t>يشرح بولس أن محبة الناس للمال غالبًا ما تكون سبب كل أنواع الأفعال الشريرة التي يفعلها الناس. عندما يُحب الناس المال أو يهتمون به أكثر من أي شيء آخر، يعمل هؤلاء الناس أعمالًا شريرة ويُصابون بكل أنواع المتاعب. على سبيل المثال، عندما يريد الناس أن يصبحوا أغنياء، قد يُصبحون بسهولة مُحبِّين لذواتهم. ربما يخدعون، يكذبون، يسرقون، يحسدون، أو يتشاجرون. وقد يكرهون أُناسًا آخرين ويؤذونهم أو حتى يقتلونهم.</w:t>
      </w:r>
    </w:p>
    <w:p>
      <w:pPr>
        <w:bidi/>
      </w:pPr>
      <w:r>
        <w:rPr>
          <w:rtl/>
          <w:cs/>
          <w:lang w:val="ar_AE" w:bidi="ar_AE"/>
        </w:rPr>
      </w:r>
      <w:r>
        <w:rPr>
          <w:rtl/>
          <w:cs/>
          <w:lang w:val="ar_AE" w:bidi="ar_AE"/>
        </w:rPr>
        <w:t>لم يعُد بعض مَن يرغبون في المال بشدة يُصدِّقون ما هو حق وقد آذوا أنفسهم، وكأنهم طعنوا أنفسهم. غالبًا ما يعاني هؤلاء الناس معاناة رهيبة، ويشعرون بالذنب والقلق، كما يشعرون هؤلاء بالحزن والأسى. وهذا يختلف تمامًا عن الرجاء والفرح الذي يشعر به المؤمنون عندما يعيشون حياة تقوى مُقدسة لإرضاء الله، إذ يكون لهؤلاء المؤمنين علاقة جيدة بالله وبالمؤمنين الآخرين!</w:t>
      </w:r>
    </w:p>
    <w:p>
      <w:pPr>
        <w:bidi/>
      </w:pPr>
      <w:r>
        <w:rPr>
          <w:rtl/>
          <w:cs/>
          <w:lang w:val="ar_AE" w:bidi="ar_AE"/>
        </w:rPr>
      </w:r>
      <w:r>
        <w:rPr>
          <w:rtl/>
          <w:cs/>
          <w:lang w:val="ar_AE" w:bidi="ar_AE"/>
        </w:rPr>
        <w:t>توقّفوا هنا وناقشوا هذا السؤال كمجموعة: احكوا قصة عن شخص يريد أن يصبح غنيًا، لكن رغم حصوله على الكثير من المال، لم يكن سعيدًا. لماذا تعتقدون أن هؤلاء الناس لم يكونوا سعداء؟</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تيموثاوس الأولى 6: 2–10 من الترجمة الأكثر فهمًا بالنسبة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ستُحدِّد المجموعة الأجزاء والشخصيات ومواقع الأحداث في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يُحذر بولس تيموثاوس من المعلّمين الكذبة الذين يُعلمون تعاليم غير صحيحة عن المسيح وعن رسالته. يناقش هؤلاء المعلّمون قضايا غير مهمة تسبب الجدال، ولا يفهم هؤلاء المعلّمون كيف يعرفون ما الحقيقة وما الخطأ. يظن هؤلاء المعلّمون أن التعليم عن الله مجرد وسيلة ليُصبح الشخص غنيًا.</w:t>
      </w:r>
    </w:p>
    <w:p>
      <w:pPr>
        <w:bidi/>
      </w:pPr>
      <w:r>
        <w:rPr>
          <w:rtl/>
          <w:cs/>
          <w:lang w:val="ar_AE" w:bidi="ar_AE"/>
        </w:rPr>
      </w:r>
      <w:r>
        <w:rPr>
          <w:b/>
          <w:rtl/>
          <w:cs/>
          <w:lang w:val="ar_AE" w:bidi="ar_AE"/>
        </w:rPr>
        <w:t>في الجزء الثاني:</w:t>
      </w:r>
      <w:r>
        <w:rPr>
          <w:rtl/>
          <w:cs/>
          <w:lang w:val="ar_AE" w:bidi="ar_AE"/>
        </w:rPr>
        <w:t xml:space="preserve"> يشرح بولس أن الشخص يكون سعيدًا فقط عندما يطيع الله، لا عندما يتوفر له الكثير من المال.</w:t>
      </w:r>
    </w:p>
    <w:p>
      <w:pPr>
        <w:bidi/>
      </w:pPr>
      <w:r>
        <w:rPr>
          <w:rtl/>
          <w:cs/>
          <w:lang w:val="ar_AE" w:bidi="ar_AE"/>
        </w:rPr>
      </w:r>
      <w:r>
        <w:rPr>
          <w:b/>
          <w:rtl/>
          <w:cs/>
          <w:lang w:val="ar_AE" w:bidi="ar_AE"/>
        </w:rPr>
        <w:t>في الجزء الثالث:</w:t>
      </w:r>
      <w:r>
        <w:rPr>
          <w:rtl/>
          <w:cs/>
          <w:lang w:val="ar_AE" w:bidi="ar_AE"/>
        </w:rPr>
        <w:t xml:space="preserve"> سيرغب الناس الذين يريدون أن يصبحوا أغنياء في عمَل أشياء خطرة وشريرة تدمّرهم. يؤذي هؤلاء الناس أنفسهم لأنهم كفُّوا عن تصديق الحق.</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المؤمنون</w:t>
      </w:r>
    </w:p>
    <w:p>
      <w:pPr>
        <w:pStyle w:val="ListBullet"/>
        <w:bidi/>
        <w:spacing w:line="240" w:lineRule="auto"/>
        <w:ind w:left="720"/>
      </w:pPr>
      <w:r>
        <w:rPr>
          <w:rtl/>
          <w:cs/>
          <w:lang w:val="ar_AE" w:bidi="ar_AE"/>
        </w:rPr>
      </w:r>
      <w:r>
        <w:rPr>
          <w:rtl/>
          <w:cs/>
          <w:lang w:val="ar_AE" w:bidi="ar_AE"/>
        </w:rPr>
        <w:t>المُعلّمون الكذبة، الذين يريدون أن يصبحوا أغنياء</w:t>
      </w:r>
    </w:p>
    <w:p>
      <w:pPr>
        <w:pStyle w:val="ListBullet"/>
        <w:bidi/>
        <w:spacing w:line="240" w:lineRule="auto"/>
        <w:ind w:left="720"/>
      </w:pPr>
      <w:r>
        <w:rPr>
          <w:rtl/>
          <w:cs/>
          <w:lang w:val="ar_AE" w:bidi="ar_AE"/>
        </w:rPr>
      </w:r>
      <w:r>
        <w:rPr>
          <w:rtl/>
          <w:cs/>
          <w:lang w:val="ar_AE" w:bidi="ar_AE"/>
        </w:rPr>
        <w:t>الذين يستمعون إلى المعلمين الكذبة ويرغبون بشدة في أن يكونوا أغنياء</w:t>
      </w:r>
    </w:p>
    <w:p>
      <w:pPr>
        <w:pStyle w:val="ListBullet"/>
        <w:bidi/>
        <w:spacing w:line="240" w:lineRule="auto"/>
        <w:ind w:left="720"/>
      </w:pPr>
      <w:r>
        <w:rPr>
          <w:rtl/>
          <w:cs/>
          <w:lang w:val="ar_AE" w:bidi="ar_AE"/>
        </w:rPr>
      </w:r>
      <w:r>
        <w:rPr>
          <w:rtl/>
          <w:cs/>
          <w:lang w:val="ar_AE" w:bidi="ar_AE"/>
        </w:rPr>
        <w:t>والرب يسوع المسيح</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تذكّروا أنه في بداية هذه الرسالة، حذّر بولس تيموثاوس من المعلّمين الكذبة الذين لا يفهمون ناموس الله، والآن في هذا الجزء من الرسالة، يشرح بولس أن المعلمين الكذبة لا يفهمون معنى التقوى أو معنى الغِنى الحقيقي. يضع هذا الجزء من الرسالة تناقضًا مع الجزء التالي، حيث نجد بولس يشرح كيف يمكن للمؤمن أن يكون له غِنَى حقيقي، أو أن يكون له علاقة جيدة مع الله.</w:t>
      </w:r>
    </w:p>
    <w:p>
      <w:pPr>
        <w:bidi/>
      </w:pPr>
      <w:r>
        <w:rPr>
          <w:rtl/>
          <w:cs/>
          <w:lang w:val="ar_AE" w:bidi="ar_AE"/>
        </w:rPr>
      </w:r>
      <w:r>
        <w:rPr>
          <w:rtl/>
          <w:cs/>
          <w:lang w:val="ar_AE" w:bidi="ar_AE"/>
        </w:rPr>
        <w:t>يبدأ الجزء الأول من هذا المقطع بالجُملة الأخيرة في الآية الثانية، حين ينتهي بولس من الحديث عن العبيد ويبدأ في الحديث عن التقوى. يُذكِّر بولس تيموثاوس بأنه لا ينبغي أن يُعلِّم فقط ما ورد في هذه الرسالة، بل أنْ يحث المؤمنين أيضًا على اتّباع هذه التعليمات. إنَّ ما يُعلّمه بولس وتيموثاوس هو من الرب يسوع المسيح، وهذا التعليم صالح أو صحي مما يعني أنه سليم ومفيد، تمامًا كما يكون الطعام الصحي جيدًا ومفيدًا للشخص. وهو تعليم مقدّس، أي أنه نوع من التعليم الذي يساعد الناس على التصرُّف كما يريدهم الله أنْ يتصرَّفوا.</w:t>
      </w:r>
    </w:p>
    <w:p>
      <w:pPr>
        <w:bidi/>
      </w:pPr>
      <w:r>
        <w:rPr>
          <w:rtl/>
          <w:cs/>
          <w:lang w:val="ar_AE" w:bidi="ar_AE"/>
        </w:rPr>
      </w:r>
      <w:r>
        <w:rPr>
          <w:rtl/>
          <w:cs/>
          <w:lang w:val="ar_AE" w:bidi="ar_AE"/>
        </w:rPr>
        <w:t>لا يتفق هؤلاء المعلّمون الآخرون مع المسيح، ويقول بولس إنَّ هؤلاء المُعلِّمين مُتعجرفين أو متفاخرين لأنهم يعتقدون أنهم يعرفون أفضل من المسيح، لكن في الحقيقة، لا يفهمون شيئًا. لم يقصد بولس حرفيًا أن المعلمين الكذبة لم يفهمون شيئًا على الإطلاق، بل كان يقصد أن المعلمين الكذبة لم يفهموا حقًا ما يعلِّمون عنه عندما يعلّمون عن الله. يقول بولس إن هؤلاء المعلمين لديهم اهتمامات غير صحية تؤذيهم كما يؤذي المرض الإنسان. يحب هؤلاء المعلّمون الجدَل أو التحدُّث باستمرار عن الآراء المختلفة دون محاولة العثور على الآراء الصحيحة، ويتجادل هؤلاء المعلّمون ويتشاجرون مع الآخرين فيما يخُص معنى الكلمات. يدفع هذا المعلّمين إلى التصرُّف بطرق تؤذي أنفسهم وأتباعهم.</w:t>
      </w:r>
    </w:p>
    <w:p>
      <w:pPr>
        <w:bidi/>
      </w:pPr>
      <w:r>
        <w:rPr>
          <w:rtl/>
          <w:cs/>
          <w:lang w:val="ar_AE" w:bidi="ar_AE"/>
        </w:rPr>
      </w:r>
      <w:r>
        <w:rPr>
          <w:rtl/>
          <w:cs/>
          <w:lang w:val="ar_AE" w:bidi="ar_AE"/>
        </w:rPr>
        <w:t>توقّفوا هنا وناقشوا هذا السؤال معًا: يصف بولس تعليم يسوع بأنه صحّي، لأنه سليم ومفيد للناس، ويصف بولس أيضًا رغبات المعلمين الكذبة بأنها غير صحية، لأنها سيئة وتؤذي الناس. كيف تتحدثون في لُغتكم عن تعاليم أو طرق تصرُّف جيدة ومفيدة للشخص؟ كيف تصفون تعاليمًا معينة بأنها سيئة وتؤذي الناس؟ أوقفوا سماع هذا التسجيل الصوتي هنا.</w:t>
      </w:r>
    </w:p>
    <w:p>
      <w:pPr>
        <w:bidi/>
      </w:pPr>
      <w:r>
        <w:rPr>
          <w:rtl/>
          <w:cs/>
          <w:lang w:val="ar_AE" w:bidi="ar_AE"/>
        </w:rPr>
      </w:r>
      <w:r>
        <w:rPr>
          <w:rtl/>
          <w:cs/>
          <w:lang w:val="ar_AE" w:bidi="ar_AE"/>
        </w:rPr>
        <w:t>يصف بولس الطرق التي يتصرف بها المعلّمون الكذبة، والتي يتصرف بها أتباعهم أيضًا. يحسد هؤلاء الناس بعضهم بعضًا، أو يرغبون بشدة في أن يملكوا ما يملكه الآخرون، وهذا يؤدي إلى نشوب نزاعات أو انقسامات، أي أنهم يتشاجرون وينقسمون إلى مجموعات. يهين هؤلاء الناس بعضهم بعضًا ويتحدَّثون بكلمات مُسيئة لبعضهم بعضًا. يًصاب هؤلاء الناس بشكوك شريرة، أي أنهم يشكّلون رأيًا على جزء صغير من المعلومات فقط لأنهم يريدون أن يُصدِّقوا أمورًا شريرة عن بعضهم بعضًا، لذلك يكون لديهم نزاع أو جِدال مستمر لأنهم لا يثقون أو يهتمون ببعضهم بعضًا. يستخدم بولس كلمات تُذكِّر تيموثاوس بأمرَين يمتازان بالصعوبة يُسبب كل واحد احتكاكات وإزعاج للآخر. بالطريقة ذاتها، سيبدأ الناس في الجدَل ويهيجون بعضهم على بعض.</w:t>
      </w:r>
    </w:p>
    <w:p>
      <w:pPr>
        <w:bidi/>
      </w:pPr>
      <w:r>
        <w:rPr>
          <w:rtl/>
          <w:cs/>
          <w:lang w:val="ar_AE" w:bidi="ar_AE"/>
        </w:rPr>
      </w:r>
      <w:r>
        <w:rPr>
          <w:rtl/>
          <w:cs/>
          <w:lang w:val="ar_AE" w:bidi="ar_AE"/>
        </w:rPr>
        <w:t>توقّفوا هنا وناقشوا معًا في المجموعة: فكّروا في الأوصاف التي قدمتموها للقادة الدينيين السيئين في الخطوة الثانية. ما نوع الكلمات والعبارات التي استخدمتم لوصف هؤلاء الناس؟ كيف يمكنكم وصف ما يتحدَّث عنه بولس في هذا المقطع؟ ما الكلمات والعبارات التي لديكم لتُظهر مدى سوء تصرُّف هؤلاء المُعلمين الكذبة؟ أوقفوا سماع هذا التسجيل الصوتي هنا.</w:t>
      </w:r>
    </w:p>
    <w:p>
      <w:pPr>
        <w:bidi/>
      </w:pPr>
      <w:r>
        <w:rPr>
          <w:rtl/>
          <w:cs/>
          <w:lang w:val="ar_AE" w:bidi="ar_AE"/>
        </w:rPr>
      </w:r>
      <w:r>
        <w:rPr>
          <w:rtl/>
          <w:cs/>
          <w:lang w:val="ar_AE" w:bidi="ar_AE"/>
        </w:rPr>
        <w:t>يقول بولس إن لهؤلاء الناس ذهن فاسد، وبما أن العقل هو المكان الذي يفكر فيه الناس ويفهمون الأشياء، فهذا يعني أن هؤلاء الناس لديهم طرُق شريرة وخاطئة في التفكير. كما لو أنَّ أحدهم سرق القدرة على الإيمان بالحق من هؤلاء الناس. لا يفهم هؤلاء الناس التقوى، وهي الطريقة التي يتصرف بها الناس عندما يحترمون الله. يظن المعلّمون الكذبة أنهم يستطيعون أن يصبحوا أغنياء عندما يتصرفون بطريقة تقوية ويتقاضون مالًا من الناس ليستمع الناس إلى تعليمهم عن الله.</w:t>
      </w:r>
    </w:p>
    <w:p>
      <w:pPr>
        <w:bidi/>
      </w:pPr>
      <w:r>
        <w:rPr>
          <w:rtl/>
          <w:cs/>
          <w:lang w:val="ar_AE" w:bidi="ar_AE"/>
        </w:rPr>
      </w:r>
      <w:r>
        <w:rPr>
          <w:rtl/>
          <w:cs/>
          <w:lang w:val="ar_AE" w:bidi="ar_AE"/>
        </w:rPr>
        <w:t>توقّفوا هنا وناقشوا هذا السؤال كمجموعة: في لُغتكم، كيف تتحدَّثون عن الجزء من الشخص الذي به يُفكر هذا الشخص ويفهم الأشياء؟ كيف تصفون الأمر عندما يتصرف الشخص بطرق شريرة وخاطئة في تفكيره؟ أوقفوا سماع هذا التسجيل الصوتي هنا.</w:t>
      </w:r>
    </w:p>
    <w:p>
      <w:pPr>
        <w:bidi/>
      </w:pPr>
      <w:r>
        <w:rPr>
          <w:rtl/>
          <w:cs/>
          <w:lang w:val="ar_AE" w:bidi="ar_AE"/>
        </w:rPr>
      </w:r>
      <w:r>
        <w:rPr>
          <w:rtl/>
          <w:cs/>
          <w:lang w:val="ar_AE" w:bidi="ar_AE"/>
        </w:rPr>
        <w:t>في الجزء الثاني، يشرح بولس أن المال ليس ما يربحه الناس عندما يتصرفون بطريقة تقوية. فإذا تصرَّف الناس بطريقة تقوية وكانوا راضين أو سعداء بما يعطيه لهم الله، سيعيش هؤلاء الناس بخير مع الله الآن وإلى الأبد. يحصل الناس على ما أعطاهم الله ويمكنهم الحفاظ عليه فقط في حالة بقائهم أحياء، عندما يولد الشخص، لا يمتلك شيئًا، وعندما يموت ذلك الشخص، لا يمكنه امتلاك أي شيء منذ تلك اللحظة. لذلك فمن غير المجدي أن يجمع الشخص مالًا وممتلكات أكثر مما يحتاج. يقول بولس إننا، نحن المؤمنين، سنكون أو يجب أن نكتفي فقط بما نحتاجه، مثل الطعام والملابس.</w:t>
      </w:r>
    </w:p>
    <w:p>
      <w:pPr>
        <w:bidi/>
      </w:pPr>
      <w:r>
        <w:rPr>
          <w:rtl/>
          <w:cs/>
          <w:lang w:val="ar_AE" w:bidi="ar_AE"/>
        </w:rPr>
      </w:r>
      <w:r>
        <w:rPr>
          <w:rtl/>
          <w:cs/>
          <w:lang w:val="ar_AE" w:bidi="ar_AE"/>
        </w:rPr>
        <w:t>في الجزء الثالث، يتحدث بولس عن أشخاص غير راضين بل يرغبون باستمرار في المزيد من المال. يقول بولس إن هؤلاء الناس يقعون في أمور وأساليب خطِرة في التصرّف، مثل شخص يمشي قريبًا جدًا من جُرف أو حُفرة عميقة ويسقط ويؤذي نفسه. يشعر هؤلاء الناس بالإغراء، أو الرغبة في فِعل أشياء سيئة من أجل الحصول على ما يريدون. تكون رغبتهم في أن يُصبحوا أغنياء مثل فخ يمسك بحيوان، والشخص الذي يقع في هذا الفخ لا يستطيع أن يتحرر من تلقاء نفسه. من الصعب على الناس التوقُّف عن الرغبة في الحصول على المال، مع أن هذا يجعلهم يطلبون أشياء حمقاء ومُضرة.</w:t>
      </w:r>
    </w:p>
    <w:p>
      <w:pPr>
        <w:bidi/>
      </w:pPr>
      <w:r>
        <w:rPr>
          <w:rtl/>
          <w:cs/>
          <w:lang w:val="ar_AE" w:bidi="ar_AE"/>
        </w:rPr>
      </w:r>
      <w:r>
        <w:rPr>
          <w:rtl/>
          <w:cs/>
          <w:lang w:val="ar_AE" w:bidi="ar_AE"/>
        </w:rPr>
        <w:t xml:space="preserve">توقّفوا هنا وانظروا معًا كمجموعة إلى صورة </w:t>
      </w:r>
      <w:r>
        <w:rPr>
          <w:rtl/>
          <w:cs/>
          <w:lang w:val="ar_AE" w:bidi="ar_AE"/>
        </w:rPr>
        <w:t>فَخ</w:t>
      </w:r>
      <w:r>
        <w:rPr>
          <w:rtl/>
          <w:cs/>
          <w:lang w:val="ar_AE" w:bidi="ar_AE"/>
        </w:rPr>
        <w:t>. كيف تصفون أسلوب تفكير يُؤذي شخصًا ما لكن من الصعب إيقافه؟ أوقفوا سماع هذا التسجيل الصوتي هنا.</w:t>
      </w:r>
    </w:p>
    <w:p>
      <w:pPr>
        <w:bidi/>
      </w:pPr>
      <w:r>
        <w:rPr>
          <w:rtl/>
          <w:cs/>
          <w:lang w:val="ar_AE" w:bidi="ar_AE"/>
        </w:rPr>
      </w:r>
      <w:r>
        <w:rPr>
          <w:rtl/>
          <w:cs/>
          <w:lang w:val="ar_AE" w:bidi="ar_AE"/>
        </w:rPr>
        <w:t>يقول بولس إن رغبة الناس في المال ستدمر حياتهم أو أسلوب حياتهم، بحيث لا يمكن أن يستعيدوا سعادتهم أو أمانهم أو العيش في سلام، وكأن شخصًا ما يغرقهم أو يدفعهم إلى الماء حتى يغرقوا. يقتبس بولس مقولة شائعة في ذلك الزمان، كان الكثيرون يقبلونها ويعلمون أنها صحيحة. يقول بولس إن محبة المال أصل لكل الشرور. وكما أن الجذر هو الجزء المخفي من النبات الذي يتسبب في نموه ووجوده، فإن الطريقة التي يحب بها الناس ويطلبون بها المال بشدة هي السبب الخفي لأفعالهم الشريرة.</w:t>
      </w:r>
    </w:p>
    <w:p>
      <w:pPr>
        <w:bidi/>
      </w:pPr>
      <w:r>
        <w:rPr>
          <w:rtl/>
          <w:cs/>
          <w:lang w:val="ar_AE" w:bidi="ar_AE"/>
        </w:rPr>
      </w:r>
      <w:r>
        <w:rPr>
          <w:rtl/>
          <w:cs/>
          <w:lang w:val="ar_AE" w:bidi="ar_AE"/>
        </w:rPr>
        <w:t xml:space="preserve">توقّفوا هنا وانظروا معًا كمجموعة إلى صورة </w:t>
      </w:r>
      <w:r>
        <w:rPr>
          <w:rtl/>
          <w:cs/>
          <w:lang w:val="ar_AE" w:bidi="ar_AE"/>
        </w:rPr>
        <w:t>فَخ</w:t>
      </w:r>
      <w:r>
        <w:rPr>
          <w:rtl/>
          <w:cs/>
          <w:lang w:val="ar_AE" w:bidi="ar_AE"/>
        </w:rPr>
        <w:t>. احكوا قصة عن وقت تصرَّف فيه شخص ما بطريقة غريبة أو مفاجئة، ثم نَما إلى عِلمكم لاحقًا لماذا تصرَّف بتلك الطريقة. كيف تتحدثون عن الشيء أو الفكرة التي كانت سببَ تصرُّف الشخص بهذه الطريقة؟ أوقفوا سماع هذا التسجيل الصوتي هنا.</w:t>
      </w:r>
    </w:p>
    <w:p>
      <w:pPr>
        <w:bidi/>
      </w:pPr>
      <w:r>
        <w:rPr>
          <w:rtl/>
          <w:cs/>
          <w:lang w:val="ar_AE" w:bidi="ar_AE"/>
        </w:rPr>
      </w:r>
      <w:r>
        <w:rPr>
          <w:rtl/>
          <w:cs/>
          <w:lang w:val="ar_AE" w:bidi="ar_AE"/>
        </w:rPr>
        <w:t>ولأن بعض الناس يحبون المال أكثر من الله، فقد انحرفوا عن الإيمان. والإيمان هو التعليم الحقيقي عن الله والمسيح. والذين يحبون المال يكونون مثل شخص يضل بعيدًا عن الطريق الآمن ويقع في أرض خطرة وعِرة. لا يؤمن هؤلاء الناس بالحق، بل يؤمنون بالكذب. يتألم الناس عندما يؤمنون بهذه الأكاذيب ويشعرون بأحزان أو آلام كثيرة. وكأن هؤلاء الناس طعنوا أنفسهم بالسيف، لأنهم سبَّبوا الألم لأنفسهم.</w:t>
      </w:r>
    </w:p>
    <w:p>
      <w:pPr>
        <w:bidi/>
      </w:pPr>
      <w:r>
        <w:rPr>
          <w:rtl/>
          <w:cs/>
          <w:lang w:val="ar_AE" w:bidi="ar_AE"/>
        </w:rPr>
      </w:r>
      <w:r>
        <w:rPr>
          <w:rtl/>
          <w:cs/>
          <w:lang w:val="ar_AE" w:bidi="ar_AE"/>
        </w:rPr>
        <w:t>الآن، على المجموعة تصوير أحداث القصة بالتسلسل، أو رسمها، أو استخدام أجسام لتجسيد المقطع وأحداثه. وأثناء ذلك، قد ترغبون في استخدام رسومات أو أجسام أو حتى أشخاص لتمثيل بولس وتيموثاوس والمؤمنين والمُعلمين الكذبة والذين يستمعون إلى المعلمين الكذبة والرب يسوع المسيح والله.</w:t>
      </w:r>
    </w:p>
    <w:p>
      <w:pPr>
        <w:bidi/>
      </w:pPr>
      <w:r>
        <w:rPr>
          <w:rtl/>
          <w:cs/>
          <w:lang w:val="ar_AE" w:bidi="ar_AE"/>
        </w:rPr>
      </w:r>
      <w:r>
        <w:rPr>
          <w:rtl/>
          <w:cs/>
          <w:lang w:val="ar_AE" w:bidi="ar_AE"/>
        </w:rPr>
        <w:t>اختر أشخاصًا أو رسومات أو أجسام لتمثِّل كل واحد من هؤلاء. بينما تبدأون في إعادة سرد قصة هذه الآيات، تذكّروا أن بولس كان يتحدث إلى تيموثاوس. وبعد أن ينتهي بولس من قول هذه التوصيات لتيموثاوس، يمكن أن يذهب تيموثاوس ويخبرها للمؤمنين في أفسس. بينما يتحدث تيموثاوس إلى مؤمني أفسس، اجعل المُعلمين الكذبة يعلّمون أشياء مختلفة لأتباعهم. مثِّلوا كيف تختلف مجموعة المؤمنين عن المُعلمين الكذبة وأتباعهم. تنقسم مجموعة المعلّمين الكذبة إلى مجموعات، ويتحدثون بأمور سيئة عن بعضهم بعضًا. يواصل المعلمون الكذبة طلب المال من أتباعهم لأنهم يريدون أن يصبحوا أغنياء! لكن، مثِّلوا كيف لا يكون المعلمون الكذبة سعداء بما يملكون. صوّروا كيف يكون المؤمنون سعداء بما لديهم من مأكل وملبس وهُم يفعلون ما يأمرهم به الله. تظاهروا بأنكم تحملون طفلًا حديث الولادة، وانظروا كيف لا يكون للطفل مال أو ممتلكات! يمكن للشخص أن يمثِّل حالة إنسان يموت ولا يستطيع أن يأخذ ماله معه. مثّلوا كيف يسقط مَن يريدون أن يكونوا أغنياء في فخ لا يستطيعون الخروج منه. انظروا إلى نبات وإذا استطعتم أنظروا جذره. انظروا كيف يقود الجذر إلى النبات تمامًا كما تقود محبة الناس للمال إلى أشياء شريرة. اظهروا كيف يتحرك هؤلاء الناس بعيدًا عن المؤمنين وما يؤمنون به. يمكن لهؤلاء الناس التظاهر بأنهم طعنوا أنفسهم ليُظهروا كيف تسببوا لأنفسهم في آلام.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تيموثاوس الأولى 6: 2–10 من الترجمة الأكثر فهمًا بالنسبة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المؤمنون</w:t>
      </w:r>
    </w:p>
    <w:p>
      <w:pPr>
        <w:pStyle w:val="ListBullet"/>
        <w:bidi/>
        <w:spacing w:line="240" w:lineRule="auto"/>
        <w:ind w:left="720"/>
      </w:pPr>
      <w:r>
        <w:rPr>
          <w:rtl/>
          <w:cs/>
          <w:lang w:val="ar_AE" w:bidi="ar_AE"/>
        </w:rPr>
      </w:r>
      <w:r>
        <w:rPr>
          <w:rtl/>
          <w:cs/>
          <w:lang w:val="ar_AE" w:bidi="ar_AE"/>
        </w:rPr>
        <w:t>المعلِّمون الكَذَبة</w:t>
      </w:r>
    </w:p>
    <w:p>
      <w:pPr>
        <w:pStyle w:val="ListBullet"/>
        <w:bidi/>
        <w:spacing w:line="240" w:lineRule="auto"/>
        <w:ind w:left="720"/>
      </w:pPr>
      <w:r>
        <w:rPr>
          <w:rtl/>
          <w:cs/>
          <w:lang w:val="ar_AE" w:bidi="ar_AE"/>
        </w:rPr>
      </w:r>
      <w:r>
        <w:rPr>
          <w:rtl/>
          <w:cs/>
          <w:lang w:val="ar_AE" w:bidi="ar_AE"/>
        </w:rPr>
        <w:t>الذين يستمعون إلى المعلمين الكذبة ويرغبون بشدة في أن يكونوا أغنياء</w:t>
      </w:r>
    </w:p>
    <w:p>
      <w:pPr>
        <w:pStyle w:val="ListBullet"/>
        <w:bidi/>
        <w:spacing w:line="240" w:lineRule="auto"/>
        <w:ind w:left="720"/>
      </w:pPr>
      <w:r>
        <w:rPr>
          <w:rtl/>
          <w:cs/>
          <w:lang w:val="ar_AE" w:bidi="ar_AE"/>
        </w:rPr>
      </w:r>
      <w:r>
        <w:rPr>
          <w:rtl/>
          <w:cs/>
          <w:lang w:val="ar_AE" w:bidi="ar_AE"/>
        </w:rPr>
        <w:t>والرب يسوع المسيح</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قال بولس: "علِّم المؤمنين هذه الأمور التي أكتبها إليك يا تيموثاوس، وشجّعهم على أن يفعلوها. فالبعض يُعلِّم تعاليم ليست صحيحة ولا تتفق وتعاليم ربنا يسوع المسيح. فهُم لا يُعلّمون تعاليم تساعد الناس على التصرُّف بحسَب مشيئة الله. هؤلاء الناس مُتكبِّرين، وحقًا لا يفهمون أي شيء. يشعرون بمتعة غير صحية في الجدل مع بعضهم بعضًا والمُحاجاه في معنى الكلمات، ثم يحسدون بعضهم بعضًا ويتشاجرون مع بعضهم بعضًا، كما يشتمون بعضهم بعضًا، ويتوقَّعون أفعالًا شريرة من بعضهم بعضًا. وثمة صراع مستمر بين هؤلاء الناس الذين لم يعودوا قادرين على التمييز بين الصواب والخطأ، وكأن أحدهم سرق منهم القدرة على فهْم الحق. يظن هؤلاء المُعلّمون الكذبة أنهم إن علَّموا عن الله، يمكنهم أنْ يصبحوا أغنياء.</w:t>
      </w:r>
    </w:p>
    <w:p>
      <w:pPr>
        <w:bidi/>
      </w:pPr>
      <w:r>
        <w:rPr>
          <w:rtl/>
          <w:cs/>
          <w:lang w:val="ar_AE" w:bidi="ar_AE"/>
        </w:rPr>
      </w:r>
      <w:r>
        <w:rPr>
          <w:rtl/>
          <w:cs/>
          <w:lang w:val="ar_AE" w:bidi="ar_AE"/>
        </w:rPr>
        <w:t>أوقفوا التمثيل. اسألوا الشخص الذي يؤدي دور واحد من المُعلِّمين الكَذَبة: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أُحب مدى القوة والارتياح الذي أشعر به عندما يكون لدي الكثير من المال! لا أهتم إن كان يجب أن أحارب أو أؤذي الآخرين لأحصل عليه، أو</w:t>
      </w:r>
    </w:p>
    <w:p>
      <w:pPr>
        <w:pStyle w:val="ListBullet"/>
        <w:bidi/>
        <w:spacing w:line="240" w:lineRule="auto"/>
        <w:ind w:left="720"/>
      </w:pPr>
      <w:r>
        <w:rPr>
          <w:rtl/>
          <w:cs/>
          <w:lang w:val="ar_AE" w:bidi="ar_AE"/>
        </w:rPr>
      </w:r>
      <w:r>
        <w:rPr>
          <w:rtl/>
          <w:cs/>
          <w:lang w:val="ar_AE" w:bidi="ar_AE"/>
        </w:rPr>
        <w:t>أنا ذكي وأعلم أشياء كثيرة، ويمكنني إيجاد طريقة لأخذ المال من الناس إذا أقنعتهم بأنني أعرف أكثر منهم، وأنهم بحاجة إلى معرفة ما أعرفه. ثم أخبرهم بأن عليهم أن يدفعوا لي لكي يسمعوا ما أعرفه! أو</w:t>
      </w:r>
    </w:p>
    <w:p>
      <w:pPr>
        <w:pStyle w:val="ListBullet"/>
        <w:bidi/>
        <w:spacing w:line="240" w:lineRule="auto"/>
        <w:ind w:left="720"/>
      </w:pPr>
      <w:r>
        <w:rPr>
          <w:rtl/>
          <w:cs/>
          <w:lang w:val="ar_AE" w:bidi="ar_AE"/>
        </w:rPr>
      </w:r>
      <w:r>
        <w:rPr>
          <w:rtl/>
          <w:cs/>
          <w:lang w:val="ar_AE" w:bidi="ar_AE"/>
        </w:rPr>
        <w:t>إذا تصرّفتُ بطريقة معينة، فسيكون الله سعيدًا بي ويعطيني الكثير من الأشياء الجيدة مثل المال، وهذا ما أريده حقًا!</w:t>
      </w:r>
    </w:p>
    <w:p>
      <w:pPr>
        <w:bidi/>
      </w:pPr>
      <w:r>
        <w:rPr>
          <w:rtl/>
          <w:cs/>
          <w:lang w:val="ar_AE" w:bidi="ar_AE"/>
        </w:rPr>
      </w:r>
      <w:r>
        <w:rPr>
          <w:rtl/>
          <w:cs/>
          <w:lang w:val="ar_AE" w:bidi="ar_AE"/>
        </w:rPr>
        <w:t>اسألوا الشخص الذي يؤدي دور يسوع: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علَّمتُ الناس كيف يتصرفون، لا ليجعلوا الله يرضى عنهم، بل ليُظهروا محبتهم لله عندما يستمعون إليه ويطيعون طرقه؛</w:t>
      </w:r>
    </w:p>
    <w:p>
      <w:pPr>
        <w:pStyle w:val="ListBullet"/>
        <w:bidi/>
        <w:spacing w:line="240" w:lineRule="auto"/>
        <w:ind w:left="720"/>
      </w:pPr>
      <w:r>
        <w:rPr>
          <w:rtl/>
          <w:cs/>
          <w:lang w:val="ar_AE" w:bidi="ar_AE"/>
        </w:rPr>
      </w:r>
      <w:r>
        <w:rPr>
          <w:rtl/>
          <w:cs/>
          <w:lang w:val="ar_AE" w:bidi="ar_AE"/>
        </w:rPr>
        <w:t>أعتني بشعبي وأعطيهم أشياء صالحة، لكن أفضل ما أعطيه لهم ليس المال، بل علاقة جيدة معي؛ أو</w:t>
      </w:r>
    </w:p>
    <w:p>
      <w:pPr>
        <w:pStyle w:val="ListBullet"/>
        <w:bidi/>
        <w:spacing w:line="240" w:lineRule="auto"/>
        <w:ind w:left="720"/>
      </w:pPr>
      <w:r>
        <w:rPr>
          <w:rtl/>
          <w:cs/>
          <w:lang w:val="ar_AE" w:bidi="ar_AE"/>
        </w:rPr>
      </w:r>
      <w:r>
        <w:rPr>
          <w:rtl/>
          <w:cs/>
          <w:lang w:val="ar_AE" w:bidi="ar_AE"/>
        </w:rPr>
        <w:t>أريد أن يتصرّف الناس بطريقة تقِية حتى يتمكنوا أيضًا من العيش في سلام مع الآخرين. عندما يتصرّف الناس بطريقة تَقيَّة، يكونون لُطفاء ومُحبِّين تجاه بعضهم بعضًا.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قال بولس: "لكن من الأفضل أن نفعل ما يُرضي الله ونرضَى بما يعطينا إياه. لأننا عندما وُلدنا لم نُحضر معنا شيئًا، وعندما نموت لا يمكننا أن نأخذ أي شيء معنا. لذلك، إن كان لدينا الطعام والملابس التي نحتاجها، فيجب أن نكون راضين بما لدينا.</w:t>
      </w:r>
    </w:p>
    <w:p>
      <w:pPr>
        <w:bidi/>
      </w:pPr>
      <w:r>
        <w:rPr>
          <w:rtl/>
          <w:cs/>
          <w:lang w:val="ar_AE" w:bidi="ar_AE"/>
        </w:rPr>
      </w:r>
      <w:r>
        <w:rPr>
          <w:rtl/>
          <w:cs/>
          <w:lang w:val="ar_AE" w:bidi="ar_AE"/>
        </w:rPr>
        <w:t>أوقفوا التمثيل. اسألوا الشخص الذي يؤدي دور واحد من المؤمنين: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عندما أرى الذين يتبعون مُعلّمين كَذَبة والطريقة التي يعيش بها هؤلاء المعلِّمين، أشعر بالحزن والأسف على حالهم. فهؤلاء الناس غير سعداء ويؤذون بعضهم بعضًا. أشعر بالامتنان لأن الله قد علّمنا كيف نكون راضين؛ أو</w:t>
      </w:r>
    </w:p>
    <w:p>
      <w:pPr>
        <w:pStyle w:val="ListBullet"/>
        <w:bidi/>
        <w:spacing w:line="240" w:lineRule="auto"/>
        <w:ind w:left="720"/>
      </w:pPr>
      <w:r>
        <w:rPr>
          <w:rtl/>
          <w:cs/>
          <w:lang w:val="ar_AE" w:bidi="ar_AE"/>
        </w:rPr>
      </w:r>
      <w:r>
        <w:rPr>
          <w:rtl/>
          <w:cs/>
          <w:lang w:val="ar_AE" w:bidi="ar_AE"/>
        </w:rPr>
        <w:t>أحيانًا أشعر بالقلق من المال وكيف سأحصل على الأشياء التي تحتاجها عائلتي. لكن، يذكّرني بولس أن الله يعطينا ما نحتاجه، لذلك يمكنني أن أثق في الله بدلًا من التركيز على الحصول على المزيد من المال؛ أو</w:t>
      </w:r>
    </w:p>
    <w:p>
      <w:pPr>
        <w:pStyle w:val="ListBullet"/>
        <w:bidi/>
        <w:spacing w:line="240" w:lineRule="auto"/>
        <w:ind w:left="720"/>
      </w:pPr>
      <w:r>
        <w:rPr>
          <w:rtl/>
          <w:cs/>
          <w:lang w:val="ar_AE" w:bidi="ar_AE"/>
        </w:rPr>
      </w:r>
      <w:r>
        <w:rPr>
          <w:rtl/>
          <w:cs/>
          <w:lang w:val="ar_AE" w:bidi="ar_AE"/>
        </w:rPr>
        <w:t>عندما أركز على الحصول على المزيد من المال، أشعر بالقلق وعدم السعادة. أريد أن أتعلم كيف أشعر بالاكتفاء فأحصل على ما أحتاجه فقط. سأطلب من الله ومن المؤمنين الآخرين أن يساعدوني على التعلُّم.</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قال بولس: "وَأَمَّا الَّذِينَ يُرِيدُونَ أَنْ يَكُونُوا أَغْنِيَاءَ، فَيَسْقُطُونَ فِي تَجْرِبَةٍ، ويقعون في الفخ مثل الحيوان. يرغب هؤلاء الناس في فِعل أشياء غير حكيمة وخطيرة، وهذه الرغبات ستُفسد وتُدمِّر هؤلاء الناس. فشغَف الناس الشديد للحصول على المال هو سبب كل أنواع الأعمال الشريرة. لم يعُد بعض الناس يُصدِّقون تعاليم المسيح لأنهم اشتهوا المال بشدة. وقد تسبَّب هؤلاء الناس في إيذاء أنفسهم بطرق عِدَّة، وكأن الشخص يطعن نفسه. </w:t>
      </w:r>
    </w:p>
    <w:p>
      <w:pPr>
        <w:bidi/>
      </w:pPr>
      <w:r>
        <w:rPr>
          <w:rtl/>
          <w:cs/>
          <w:lang w:val="ar_AE" w:bidi="ar_AE"/>
        </w:rPr>
      </w:r>
      <w:r>
        <w:rPr>
          <w:rtl/>
          <w:cs/>
          <w:lang w:val="ar_AE" w:bidi="ar_AE"/>
        </w:rPr>
        <w:t>أوقفوا التمثيل. اسألوا الشخص الذي يؤدي دور مَن يريدون أن يصبحوا أغنياء: "بماذا تشعرون أو تفكرون؟" قد تجيب الشخصية بعبارات مثل:</w:t>
      </w:r>
    </w:p>
    <w:p>
      <w:pPr>
        <w:pStyle w:val="ListBullet"/>
        <w:bidi/>
        <w:spacing w:line="240" w:lineRule="auto"/>
        <w:ind w:left="720"/>
      </w:pPr>
      <w:r>
        <w:rPr>
          <w:rtl/>
          <w:cs/>
          <w:lang w:val="ar_AE" w:bidi="ar_AE"/>
        </w:rPr>
      </w:r>
      <w:r>
        <w:rPr>
          <w:rtl/>
          <w:cs/>
          <w:lang w:val="ar_AE" w:bidi="ar_AE"/>
        </w:rPr>
        <w:t>لا أشعر أن الناس يحبونني ويحترمونني الآن، وأريد أن أغيِّر ذلك، فإذا كان لدي أموال، سيحترمني الناس ويظنون أنني مهم، وسيعاملوني أفضل ويحبونني؛ أو</w:t>
      </w:r>
    </w:p>
    <w:p>
      <w:pPr>
        <w:pStyle w:val="ListBullet"/>
        <w:bidi/>
        <w:spacing w:line="240" w:lineRule="auto"/>
        <w:ind w:left="720"/>
      </w:pPr>
      <w:r>
        <w:rPr>
          <w:rtl/>
          <w:cs/>
          <w:lang w:val="ar_AE" w:bidi="ar_AE"/>
        </w:rPr>
      </w:r>
      <w:r>
        <w:rPr>
          <w:rtl/>
          <w:cs/>
          <w:lang w:val="ar_AE" w:bidi="ar_AE"/>
        </w:rPr>
        <w:t>أعلم أنني أفعل أشياء سيئة، لكن بمجرد حصولي على أموال كثيرة، يمكنني إصلاح أو تعويض كل شيء سيء فعلته. يمكنني أن أفعل الكثير من الأشياء الصالحة بالكثير من المال، وهو أمر أكثر أهمية من الأشياء السيئة التي أفعلها؛ أو</w:t>
      </w:r>
    </w:p>
    <w:p>
      <w:pPr>
        <w:pStyle w:val="ListBullet"/>
        <w:bidi/>
        <w:spacing w:line="240" w:lineRule="auto"/>
        <w:ind w:left="720"/>
      </w:pPr>
      <w:r>
        <w:rPr>
          <w:rtl/>
          <w:cs/>
          <w:lang w:val="ar_AE" w:bidi="ar_AE"/>
        </w:rPr>
      </w:r>
      <w:r>
        <w:rPr>
          <w:rtl/>
          <w:cs/>
          <w:lang w:val="ar_AE" w:bidi="ar_AE"/>
        </w:rPr>
        <w:t>لم أعد أثق في الناس لأن الجميع يريدون فقط أخذ أموالي. ولا أتحدث إلى أصدقائي القُدامى وأشعر بالوحدة. لكن إن ربحتُ ما يكفي من المال، فسوف أنال محبة الناس مرة أخرى. يجب أن أحصل على المزيد من المال!</w:t>
      </w:r>
    </w:p>
    <w:p>
      <w:pPr>
        <w:bidi/>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من السهل أن تنظر إلى الأثرياء وترى فقط ما يملكونه من الأشياء الجميلة، ومن السهل الاعتقاد بأنهم سعداء حتمًا، لأنهم لا يضطرون إلى القلق بشأن الحصول على ما يكفي من المال. لكن ليس المال هو ما يجعل الناس سعداء. الله وحده هو الذي يستطيع أن يعطي فرحًا حقيقيًا يستمر؛ أو</w:t>
      </w:r>
    </w:p>
    <w:p>
      <w:pPr>
        <w:pStyle w:val="ListBullet"/>
        <w:bidi/>
        <w:spacing w:line="240" w:lineRule="auto"/>
        <w:ind w:left="720"/>
      </w:pPr>
      <w:r>
        <w:rPr>
          <w:rtl/>
          <w:cs/>
          <w:lang w:val="ar_AE" w:bidi="ar_AE"/>
        </w:rPr>
      </w:r>
      <w:r>
        <w:rPr>
          <w:rtl/>
          <w:cs/>
          <w:lang w:val="ar_AE" w:bidi="ar_AE"/>
        </w:rPr>
        <w:t>فإذا ركَّز الناس على الحصول على المال، لن يقضوا الوقت مع الله، يتحدثون معه، ويعبدوه، ويتعلمون عنه. ولا أريد أن ينسى المؤمنون هذه العلاقة المُهمة والعجيبة التي لديهم مع الله الذي يحبهم ويهتم بهم! أو</w:t>
      </w:r>
    </w:p>
    <w:p>
      <w:pPr>
        <w:pStyle w:val="ListBullet"/>
        <w:bidi/>
        <w:spacing w:line="240" w:lineRule="auto"/>
        <w:ind w:left="720"/>
      </w:pPr>
      <w:r>
        <w:rPr>
          <w:rtl/>
          <w:cs/>
          <w:lang w:val="ar_AE" w:bidi="ar_AE"/>
        </w:rPr>
      </w:r>
      <w:r>
        <w:rPr>
          <w:rtl/>
          <w:cs/>
          <w:lang w:val="ar_AE" w:bidi="ar_AE"/>
        </w:rPr>
        <w:t>من ناحيةٍ ما، جيد أن نرغب في توفير أشياء جيدة لعائلاتنا، لكن من ناحيةٍ أخرى، لا يجب أن يظن المؤمنون أن المال سيجعل كل شيء صالحًا في حياتهم، لأن ذلك سيجعلهم يثقون فيما يمكن أن يعطيه لهم المال بدلًا من الثقة في الله.</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تيموثاوس الأولى 6: 2–10 من الترجمة الأكثر فهمًا بالنسبة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يقول بولس إن الناس سيعلّمون أشياء لا تتفق مع تعليم الرب أو </w:t>
      </w:r>
      <w:r>
        <w:rPr>
          <w:b/>
          <w:rtl/>
          <w:cs/>
          <w:lang w:val="ar_AE" w:bidi="ar_AE"/>
        </w:rPr>
        <w:t>عقيدة</w:t>
      </w:r>
      <w:r>
        <w:rPr>
          <w:rtl/>
          <w:cs/>
          <w:lang w:val="ar_AE" w:bidi="ar_AE"/>
        </w:rPr>
        <w:t xml:space="preserve"> الرب يسوع المسيح. العقيدة هي كل التعاليم أو العبارات التي يعلِّمها الشخص أو يقبلها ويؤمن بها. استخدموا الكلمة ذاتها التي استخدمتم في المقاطع السابقة للإشارة إلى العقيدة، ولمزيد من المعلومات عن </w:t>
      </w:r>
      <w:r>
        <w:rPr>
          <w:b/>
          <w:rtl/>
          <w:cs/>
          <w:lang w:val="ar_AE" w:bidi="ar_AE"/>
        </w:rPr>
        <w:t>العقيدة</w:t>
      </w:r>
      <w:r>
        <w:rPr>
          <w:rtl/>
          <w:cs/>
          <w:lang w:val="ar_AE" w:bidi="ar_AE"/>
        </w:rPr>
        <w:t>، راجعوا "قاموس الكلمات الرئيسية".</w:t>
      </w:r>
    </w:p>
    <w:p>
      <w:pPr>
        <w:bidi/>
      </w:pPr>
      <w:r>
        <w:rPr>
          <w:rtl/>
          <w:cs/>
          <w:lang w:val="ar_AE" w:bidi="ar_AE"/>
        </w:rPr>
      </w:r>
      <w:r>
        <w:rPr>
          <w:b/>
          <w:rtl/>
          <w:cs/>
          <w:lang w:val="ar_AE" w:bidi="ar_AE"/>
        </w:rPr>
        <w:t>السيد</w:t>
      </w:r>
      <w:r>
        <w:rPr>
          <w:rtl/>
          <w:cs/>
          <w:lang w:val="ar_AE" w:bidi="ar_AE"/>
        </w:rPr>
        <w:t xml:space="preserve"> سيّد على أشخاص آخرين. والرب له سُلطان كامل على هؤلاء الشعب، لذلك استخدم بنو إسرائيل هذه الكلمة للإشارة إلى الله، لأن الله له سُلطان على العالَم كله. وكثيرًا ما يستخدم بولس هذه الكلمة للإشارة إلى يسوع، ليُظهر أن يسوع هو الله. لمزيدٍ من المعلومات عن الكلمة </w:t>
      </w:r>
      <w:r>
        <w:rPr>
          <w:rtl/>
          <w:cs/>
          <w:lang w:val="ar_AE" w:bidi="ar_AE"/>
        </w:rPr>
        <w:t>الرب</w:t>
      </w:r>
      <w:r>
        <w:rPr>
          <w:rtl/>
          <w:cs/>
          <w:lang w:val="ar_AE" w:bidi="ar_AE"/>
        </w:rPr>
        <w:t>، انظروا "قاموس الكلمات الرئيسية". استخدموا الكلمة ذاتها أو العبارة التي استخدمتم في المقاطع السابقة للإشارة إلى كلمة الرب.</w:t>
      </w:r>
    </w:p>
    <w:p>
      <w:pPr>
        <w:bidi/>
      </w:pPr>
      <w:r>
        <w:rPr>
          <w:rtl/>
          <w:cs/>
          <w:lang w:val="ar_AE" w:bidi="ar_AE"/>
        </w:rPr>
      </w:r>
      <w:r>
        <w:rPr>
          <w:rtl/>
          <w:cs/>
          <w:lang w:val="ar_AE" w:bidi="ar_AE"/>
        </w:rPr>
        <w:t xml:space="preserve">يشير </w:t>
      </w:r>
      <w:r>
        <w:rPr>
          <w:b/>
          <w:rtl/>
          <w:cs/>
          <w:lang w:val="ar_AE" w:bidi="ar_AE"/>
        </w:rPr>
        <w:t>المسيح</w:t>
      </w:r>
      <w:r>
        <w:rPr>
          <w:rtl/>
          <w:cs/>
          <w:lang w:val="ar_AE" w:bidi="ar_AE"/>
        </w:rPr>
        <w:t xml:space="preserve"> إلى الملك والمُخلّص الخاص الذي وعد الله بإرساله، وهو يسوع. ولمزيد من المعلومات عن </w:t>
      </w:r>
      <w:r>
        <w:rPr>
          <w:rtl/>
          <w:cs/>
          <w:lang w:val="ar_AE" w:bidi="ar_AE"/>
        </w:rPr>
        <w:t>المسيح</w:t>
      </w:r>
      <w:r>
        <w:rPr>
          <w:rtl/>
          <w:cs/>
          <w:lang w:val="ar_AE" w:bidi="ar_AE"/>
        </w:rPr>
        <w:t>، راجعوا "قاموس الكلمات الرئيسية". استخدموا الكلمة ذاتها أو العبارة التي استخدمتم في المقاطع السابقة للإشارة إلى المسيح.</w:t>
      </w:r>
    </w:p>
    <w:p>
      <w:pPr>
        <w:bidi/>
      </w:pPr>
      <w:r>
        <w:rPr>
          <w:rtl/>
          <w:cs/>
          <w:lang w:val="ar_AE" w:bidi="ar_AE"/>
        </w:rPr>
      </w:r>
      <w:r>
        <w:rPr>
          <w:rtl/>
          <w:cs/>
          <w:lang w:val="ar_AE" w:bidi="ar_AE"/>
        </w:rPr>
        <w:t xml:space="preserve">يُعلِّم هؤلاء المعلّمون أيضًا أشياء لا تتفق مع التعليم </w:t>
      </w:r>
      <w:r>
        <w:rPr>
          <w:b/>
          <w:rtl/>
          <w:cs/>
          <w:lang w:val="ar_AE" w:bidi="ar_AE"/>
        </w:rPr>
        <w:t>التقي</w:t>
      </w:r>
      <w:r>
        <w:rPr>
          <w:rtl/>
          <w:cs/>
          <w:lang w:val="ar_AE" w:bidi="ar_AE"/>
        </w:rPr>
        <w:t xml:space="preserve">. فالشخص التقي يحب الله ويريد من كل قلبه أن يتصرف بطريقة تُرضي الله. والتقوى تعني أن تتصرف بطريقة تُرضي الله. التعليم التقي هو نوع من التعليم الذي يساعد الناس على التصرُّف كما يريدهم الله. لمزيد من المعلومات عن كلمة </w:t>
      </w:r>
      <w:r>
        <w:rPr>
          <w:b/>
          <w:rtl/>
          <w:cs/>
          <w:lang w:val="ar_AE" w:bidi="ar_AE"/>
        </w:rPr>
        <w:t>تقي</w:t>
      </w:r>
      <w:r>
        <w:rPr>
          <w:rtl/>
          <w:cs/>
          <w:lang w:val="ar_AE" w:bidi="ar_AE"/>
        </w:rPr>
        <w:t>، راجعوا "قاموس الكلمات الرئيسية". استخدموا الكلمة ذاتها أو العبارة التي استخدمتم في المقاطع السابقة للإشارة إلى "تقي".</w:t>
      </w:r>
    </w:p>
    <w:p>
      <w:pPr>
        <w:bidi/>
      </w:pPr>
      <w:r>
        <w:rPr>
          <w:rtl/>
          <w:cs/>
          <w:lang w:val="ar_AE" w:bidi="ar_AE"/>
        </w:rPr>
      </w:r>
      <w:r>
        <w:rPr>
          <w:rtl/>
          <w:cs/>
          <w:lang w:val="ar_AE" w:bidi="ar_AE"/>
        </w:rPr>
        <w:t xml:space="preserve">سيكون لهؤلاء المُعلمين وأتباعهم شكوك </w:t>
      </w:r>
      <w:r>
        <w:rPr>
          <w:b/>
          <w:rtl/>
          <w:cs/>
          <w:lang w:val="ar_AE" w:bidi="ar_AE"/>
        </w:rPr>
        <w:t>شريرة</w:t>
      </w:r>
      <w:r>
        <w:rPr>
          <w:rtl/>
          <w:cs/>
          <w:lang w:val="ar_AE" w:bidi="ar_AE"/>
        </w:rPr>
        <w:t xml:space="preserve"> تجاه بعضهم بعضًا. والشر نقيض الصلاح، وعندما يتوقف الناس عن طاعة الله، يبدأون في فعل أفعال شريرة.</w:t>
      </w:r>
    </w:p>
    <w:p>
      <w:pPr>
        <w:bidi/>
      </w:pPr>
      <w:r>
        <w:rPr>
          <w:rtl/>
          <w:cs/>
          <w:lang w:val="ar_AE" w:bidi="ar_AE"/>
        </w:rPr>
      </w:r>
      <w:r>
        <w:rPr>
          <w:rtl/>
          <w:cs/>
          <w:lang w:val="ar_AE" w:bidi="ar_AE"/>
        </w:rPr>
        <w:t xml:space="preserve">توقّفوا هنا وناقشوا معًا الكلمة أو العبارة التي سوف تستخدمون للتعبير عن </w:t>
      </w:r>
      <w:r>
        <w:rPr>
          <w:b/>
          <w:rtl/>
          <w:cs/>
          <w:lang w:val="ar_AE" w:bidi="ar_AE"/>
        </w:rPr>
        <w:t>الشر</w:t>
      </w:r>
      <w:r>
        <w:rPr>
          <w:rtl/>
          <w:cs/>
          <w:lang w:val="ar_AE" w:bidi="ar_AE"/>
        </w:rPr>
        <w:t xml:space="preserve">. انظروا مصطلح </w:t>
      </w:r>
      <w:r>
        <w:rPr>
          <w:rtl/>
          <w:cs/>
          <w:lang w:val="ar_AE" w:bidi="ar_AE"/>
        </w:rPr>
        <w:t>الشر</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يقول بولس إن </w:t>
      </w:r>
      <w:r>
        <w:rPr>
          <w:b/>
          <w:rtl/>
          <w:cs/>
          <w:lang w:val="ar_AE" w:bidi="ar_AE"/>
        </w:rPr>
        <w:t>أذهان</w:t>
      </w:r>
      <w:r>
        <w:rPr>
          <w:rtl/>
          <w:cs/>
          <w:lang w:val="ar_AE" w:bidi="ar_AE"/>
        </w:rPr>
        <w:t xml:space="preserve"> هذه الشعوب فاسدة. وتشير كلمة "الذهن" إلى تفكير الشخص وفهمه وذكائه.</w:t>
      </w:r>
    </w:p>
    <w:p>
      <w:pPr>
        <w:bidi/>
      </w:pPr>
      <w:r>
        <w:rPr>
          <w:rtl/>
          <w:cs/>
          <w:lang w:val="ar_AE" w:bidi="ar_AE"/>
        </w:rPr>
      </w:r>
      <w:r>
        <w:rPr>
          <w:rtl/>
          <w:cs/>
          <w:lang w:val="ar_AE" w:bidi="ar_AE"/>
        </w:rPr>
        <w:t xml:space="preserve">توقّفوا هنا وناقشوا معًا الكلمة أو العبارة التي سوف تستخدمون للتعبير عن </w:t>
      </w:r>
      <w:r>
        <w:rPr>
          <w:b/>
          <w:rtl/>
          <w:cs/>
          <w:lang w:val="ar_AE" w:bidi="ar_AE"/>
        </w:rPr>
        <w:t>الذهن</w:t>
      </w:r>
      <w:r>
        <w:rPr>
          <w:rtl/>
          <w:cs/>
          <w:lang w:val="ar_AE" w:bidi="ar_AE"/>
        </w:rPr>
        <w:t xml:space="preserve">. انظروا مصطلح </w:t>
      </w:r>
      <w:r>
        <w:rPr>
          <w:rtl/>
          <w:cs/>
          <w:lang w:val="ar_AE" w:bidi="ar_AE"/>
        </w:rPr>
        <w:t>الذهن</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ستكون الطريقة التي يريد بها الناس الحصول على المال مثل </w:t>
      </w:r>
      <w:r>
        <w:rPr>
          <w:b/>
          <w:rtl/>
          <w:cs/>
          <w:lang w:val="ar_AE" w:bidi="ar_AE"/>
        </w:rPr>
        <w:t>الفخ</w:t>
      </w:r>
      <w:r>
        <w:rPr>
          <w:rtl/>
          <w:cs/>
          <w:lang w:val="ar_AE" w:bidi="ar_AE"/>
        </w:rPr>
        <w:t>، وهو شيء يصنعه الناس لصيد الحيوانات.</w:t>
      </w:r>
    </w:p>
    <w:p>
      <w:pPr>
        <w:bidi/>
      </w:pPr>
      <w:r>
        <w:rPr>
          <w:rtl/>
          <w:cs/>
          <w:lang w:val="ar_AE" w:bidi="ar_AE"/>
        </w:rPr>
      </w:r>
      <w:r>
        <w:rPr>
          <w:rtl/>
          <w:cs/>
          <w:lang w:val="ar_AE" w:bidi="ar_AE"/>
        </w:rPr>
        <w:t xml:space="preserve">توقّفوا هنا وناقشوا معًا الكلمة أو العبارة التي سوف تستخدمون للتعبير عن </w:t>
      </w:r>
      <w:r>
        <w:rPr>
          <w:b/>
          <w:rtl/>
          <w:cs/>
          <w:lang w:val="ar_AE" w:bidi="ar_AE"/>
        </w:rPr>
        <w:t>الفخ</w:t>
      </w:r>
      <w:r>
        <w:rPr>
          <w:rtl/>
          <w:cs/>
          <w:lang w:val="ar_AE" w:bidi="ar_AE"/>
        </w:rPr>
        <w:t xml:space="preserve">. انظروا إلى صورة </w:t>
      </w:r>
      <w:r>
        <w:rPr>
          <w:rtl/>
          <w:cs/>
          <w:lang w:val="ar_AE" w:bidi="ar_AE"/>
        </w:rPr>
        <w:t>فخ</w:t>
      </w:r>
      <w:r>
        <w:rPr>
          <w:rtl/>
          <w:cs/>
          <w:lang w:val="ar_AE" w:bidi="ar_AE"/>
        </w:rPr>
        <w:t xml:space="preserve"> مرة أخرى حسب الحاجة. أوقفوا سماع هذا التسجيل الصوتي هنا.</w:t>
      </w:r>
    </w:p>
    <w:p>
      <w:pPr>
        <w:bidi/>
      </w:pPr>
      <w:r>
        <w:rPr>
          <w:rtl/>
          <w:cs/>
          <w:lang w:val="ar_AE" w:bidi="ar_AE"/>
        </w:rPr>
      </w:r>
      <w:r>
        <w:rPr>
          <w:rtl/>
          <w:cs/>
          <w:lang w:val="ar_AE" w:bidi="ar_AE"/>
        </w:rPr>
        <w:t xml:space="preserve">الناس الموصوفون هنا تركوا </w:t>
      </w:r>
      <w:r>
        <w:rPr>
          <w:b/>
          <w:rtl/>
          <w:cs/>
          <w:lang w:val="ar_AE" w:bidi="ar_AE"/>
        </w:rPr>
        <w:t>الإيمان</w:t>
      </w:r>
      <w:r>
        <w:rPr>
          <w:rtl/>
          <w:cs/>
          <w:lang w:val="ar_AE" w:bidi="ar_AE"/>
        </w:rPr>
        <w:t xml:space="preserve">. أن تثق في شخص ما يعني أن تُصدِّق بأنْ ما يقوله ذلك الشخص عن نفسه صحيح. عندما يتحدث بولس عن الإيمان، يقصد أنه التعليم الحقيقي عن الله والمسيح، حيث يؤمن الناس بالمسيح أو يثقون به. ولمزيد من المعلومات عن </w:t>
      </w:r>
      <w:r>
        <w:rPr>
          <w:rtl/>
          <w:cs/>
          <w:lang w:val="ar_AE" w:bidi="ar_AE"/>
        </w:rPr>
        <w:t>الإيمان</w:t>
      </w:r>
      <w:r>
        <w:rPr>
          <w:rtl/>
          <w:cs/>
          <w:lang w:val="ar_AE" w:bidi="ar_AE"/>
        </w:rPr>
        <w:t>، راجعوا "قاموس الكلمات الرئيسية". استخدموا الكلمة ذاتها أو العبارة التي استخدمتم في المقاطع السابقة للإشارة إلى الإيمان.</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p>
    <w:p>
      <w:pPr>
        <w:bidi/>
      </w:pPr>
      <w:r>
        <w:rPr>
          <w:rtl/>
          <w:cs/>
          <w:lang w:val="ar_AE" w:bidi="ar_AE"/>
        </w:rPr>
      </w:r>
      <w:r>
        <w:rPr>
          <w:b/>
          <w:rtl/>
          <w:cs/>
          <w:lang w:val="ar_AE" w:bidi="ar_AE"/>
        </w:rPr>
        <w:t>انتهى التسجيل.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الأولى 6:11–16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تيموثاوس الأولى 6: 11- 16 واحفظوه في قلوبكم.</w:t>
      </w:r>
    </w:p>
    <w:p>
      <w:pPr>
        <w:bidi/>
      </w:pPr>
      <w:r>
        <w:rPr>
          <w:rtl/>
          <w:cs/>
          <w:lang w:val="ar_AE" w:bidi="ar_AE"/>
        </w:rPr>
      </w:r>
      <w:r>
        <w:rPr>
          <w:rtl/>
          <w:cs/>
          <w:lang w:val="ar_AE" w:bidi="ar_AE"/>
        </w:rPr>
        <w:t>استمعوا إلى نسخة صوتية من تيموثاوس الأولى 6: 11- 16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p>
    <w:p>
      <w:pPr>
        <w:bidi/>
      </w:pPr>
      <w:r>
        <w:rPr>
          <w:rtl/>
          <w:cs/>
          <w:lang w:val="ar_AE" w:bidi="ar_AE"/>
        </w:rPr>
      </w:r>
      <w:r>
        <w:rPr>
          <w:b/>
          <w:rtl/>
          <w:cs/>
          <w:lang w:val="ar_AE" w:bidi="ar_AE"/>
        </w:rPr>
        <w:t>هنا نهاية التسجيل.</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تيموثاوس الأولى 6: 11- 16 من الترجمة الأكثر فهمًا بالنسبة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المقطع السابق، وصف بولس الأشخاص الذين يُعلمون تعاليم خاطئة. كتب بولس إن هؤلاء المُعلمين كانوا يفعلون بانتظام أفعال شريرة، وهؤلاء المعلّمون يفعلون أشياء سيئة لأسباب سيئة. وغالبًا ما كان هؤلاء المعلّمون يطمعون في الغِنى. بسبب هذا، لم يعد البعض منهم يؤمن بيسوع.</w:t>
      </w:r>
    </w:p>
    <w:p>
      <w:pPr>
        <w:bidi/>
      </w:pPr>
      <w:r>
        <w:rPr>
          <w:rtl/>
          <w:cs/>
          <w:lang w:val="ar_AE" w:bidi="ar_AE"/>
        </w:rPr>
      </w:r>
      <w:r>
        <w:rPr>
          <w:rtl/>
          <w:cs/>
          <w:lang w:val="ar_AE" w:bidi="ar_AE"/>
        </w:rPr>
        <w:t>في بداية هذا الجزء من الرسالة، يستخدم بولس عدة طرق ليُشير إلى تناقضٍ شديد بين أسلوب حياة المعلمين السيء وأسلوب الحياة الذي أراده الله لتيموثاوس. لم يفهم المعلمون الأشرار ماهية الغنى الحقيقي. يصف بولس الآن طريقة للحياة ستعطي تيموثاوس غنًا حقيقيًا – حياة أبدية مع الله.</w:t>
      </w:r>
    </w:p>
    <w:p>
      <w:pPr>
        <w:bidi/>
      </w:pPr>
      <w:r>
        <w:rPr>
          <w:rtl/>
          <w:cs/>
          <w:lang w:val="ar_AE" w:bidi="ar_AE"/>
        </w:rPr>
      </w:r>
      <w:r>
        <w:rPr>
          <w:rtl/>
          <w:cs/>
          <w:lang w:val="ar_AE" w:bidi="ar_AE"/>
        </w:rPr>
        <w:t>توقّفوا هنا وناقشوا هذا السؤال كمجموعة: إذا أردتم أن تعطوا نصيحة لشخص ما عن كيفية العيش، فما النصيحة التي ستعطونها؟ أوقفوا سماع هذا التسجيل الصوتي هنا.</w:t>
      </w:r>
    </w:p>
    <w:p>
      <w:pPr>
        <w:bidi/>
      </w:pPr>
      <w:r>
        <w:rPr>
          <w:rtl/>
          <w:cs/>
          <w:lang w:val="ar_AE" w:bidi="ar_AE"/>
        </w:rPr>
      </w:r>
      <w:r>
        <w:rPr>
          <w:rtl/>
          <w:cs/>
          <w:lang w:val="ar_AE" w:bidi="ar_AE"/>
        </w:rPr>
        <w:t>يدعو بولس تيموثاوس "رجل الله". ويدعو الأنبياء "رجال الله" في العهد القديم. خصَّص الله الأنبياء على وجه التحديد لينقلوا رسالته إلى شعبه، وبالطريقة ذاتها، خصَّص الله تيموثاوس على وجه التحديد ليكون قائدًا في الكنيسة ويوصل رسالة الله للناس. وقد أشار بولس إلى هذا عدة مرات في هذه الرسالة، ولا سيما في المكان الذي كتب فيه عن العطية التي تلقَّاها تيموثاوس عندما كان الناس يتنبأون وعندما وضع الشيوخ أيديهم عليه. وهذه طريقة أخرى للإشارة إلى التباين بين تيموثاوس والذين يعلّمون أشياء خاطئة.</w:t>
      </w:r>
    </w:p>
    <w:p>
      <w:pPr>
        <w:bidi/>
      </w:pPr>
      <w:r>
        <w:rPr>
          <w:rtl/>
          <w:cs/>
          <w:lang w:val="ar_AE" w:bidi="ar_AE"/>
        </w:rPr>
      </w:r>
      <w:r>
        <w:rPr>
          <w:rtl/>
          <w:cs/>
          <w:lang w:val="ar_AE" w:bidi="ar_AE"/>
        </w:rPr>
        <w:t>في هذا الجزء من رسالته، استخدم بولس لغة تُذكِّر تيموثاوس بجندي يحارب في معركة أو رياضي يتنافس في الألعاب. استخدم بولس هذه الأنواع من الصور كثيرًا عندما كتب، بما في ذلك في وقت سابق من هذه الرسالة. عندما استخدم بولس هذه الكلمات، ساعده تيموثاوس على فهْم ضرورة أن يبذل قصارى جهده، أو أن يستخدم كل طاقته وجهده، ليفعل ما قاله بولس له أن يفعله.</w:t>
      </w:r>
    </w:p>
    <w:p>
      <w:pPr>
        <w:bidi/>
      </w:pPr>
      <w:r>
        <w:rPr>
          <w:rtl/>
          <w:cs/>
          <w:lang w:val="ar_AE" w:bidi="ar_AE"/>
        </w:rPr>
      </w:r>
      <w:r>
        <w:rPr>
          <w:rtl/>
          <w:cs/>
          <w:lang w:val="ar_AE" w:bidi="ar_AE"/>
        </w:rPr>
        <w:t>توقّفوا هنا وناقشوا هذا السؤال معًا: ما أنواع الأنشطة التي يمكنكم التفكير فيها في الأماكن التي يعمل فيها الناس بجد ويبذلون قصارى جهدهم؟ أوقفوا سماع هذا التسجيل الصوتي هنا.</w:t>
      </w:r>
    </w:p>
    <w:p>
      <w:pPr>
        <w:bidi/>
      </w:pPr>
      <w:r>
        <w:rPr>
          <w:rtl/>
          <w:cs/>
          <w:lang w:val="ar_AE" w:bidi="ar_AE"/>
        </w:rPr>
      </w:r>
      <w:r>
        <w:rPr>
          <w:rtl/>
          <w:cs/>
          <w:lang w:val="ar_AE" w:bidi="ar_AE"/>
        </w:rPr>
        <w:t xml:space="preserve"> أعطى بولس تيموثاوس قائمة بالأشياء الصالحة – أي طرُق ينبغي أن يحاول تيموثاوس العيش بها. وهذه القائمة مشابهة للقائمة الأخرى التي نراها في الكتاب المقدس.</w:t>
      </w:r>
    </w:p>
    <w:p>
      <w:pPr>
        <w:bidi/>
      </w:pPr>
      <w:r>
        <w:rPr>
          <w:rtl/>
          <w:cs/>
          <w:lang w:val="ar_AE" w:bidi="ar_AE"/>
        </w:rPr>
      </w:r>
      <w:r>
        <w:rPr>
          <w:rtl/>
          <w:cs/>
          <w:lang w:val="ar_AE" w:bidi="ar_AE"/>
        </w:rPr>
        <w:t>توقّفوا هنا وناقشوا هذا السؤال في المجموعة: كيف تصفون الطرق الصالحة التي يجب أن يعيش بها الشخص؟ أوقفوا سماع هذا التسجيل الصوتي هنا.</w:t>
      </w:r>
    </w:p>
    <w:p>
      <w:pPr>
        <w:bidi/>
      </w:pPr>
      <w:r>
        <w:rPr>
          <w:rtl/>
          <w:cs/>
          <w:lang w:val="ar_AE" w:bidi="ar_AE"/>
        </w:rPr>
      </w:r>
      <w:r>
        <w:rPr>
          <w:rtl/>
          <w:cs/>
          <w:lang w:val="ar_AE" w:bidi="ar_AE"/>
        </w:rPr>
        <w:t>وكتب بولس عن اعتراف حسن قدَّمه كلًا من تيموثاوس والمسيح يسوع. وكان هذا الاعتراف الحسن على الأرجح هو التصريح بأن يسوع ملك. وأوضح يسوع أنه ملك في محاكمته أمام بيلاطس، الوالي الروماني في أورشليم الذي أشرف على صَلب يسوع. هنا، ذكَّر بولس تيموثاوس بالوقت الذي أدلَى فيه بذلك التصريح علنًا. بالنسبة لتيموثاوس، ربما حدث هذا في يوم معموديته أو عندما أصبح راعيًا.</w:t>
      </w:r>
    </w:p>
    <w:p>
      <w:pPr>
        <w:bidi/>
      </w:pPr>
      <w:r>
        <w:rPr>
          <w:rtl/>
          <w:cs/>
          <w:lang w:val="ar_AE" w:bidi="ar_AE"/>
        </w:rPr>
      </w:r>
      <w:r>
        <w:rPr>
          <w:rtl/>
          <w:cs/>
          <w:lang w:val="ar_AE" w:bidi="ar_AE"/>
        </w:rPr>
        <w:t>كتب بولس أن تيموثاوس يجب أن يطيع وصيته "بلا لَوم (عَيب)". كان من المُفترَض أنْ يُذكِّر هذا تيموثاوس بالحيوانات الكاملة التي بلا عَيب والتي كان من المفترض أن يُقدِّمها بني إسرائيل ذبيحة لله. وبالمِثل، يجب أن تكون طاعة تيموثاوس تقدِمةً مثالية لله.</w:t>
      </w:r>
    </w:p>
    <w:p>
      <w:pPr>
        <w:bidi/>
      </w:pPr>
      <w:r>
        <w:rPr>
          <w:rtl/>
          <w:cs/>
          <w:lang w:val="ar_AE" w:bidi="ar_AE"/>
        </w:rPr>
      </w:r>
      <w:r>
        <w:rPr>
          <w:rtl/>
          <w:cs/>
          <w:lang w:val="ar_AE" w:bidi="ar_AE"/>
        </w:rPr>
        <w:t>في نهاية هذا المقطع كتب بولس عن الوقت الذي سيعود فيه الرب يسوع المسيح إلى الأرض بحيث يراه الجميع. بينما كان بولس يُفكر في ذلك، كتب شيئًا كان على الأرجح ترنيمة تسبيح، يسرد فيها أمورًا تُعبِّر عن تميُّز وقوة وروعة الله.</w:t>
      </w:r>
    </w:p>
    <w:p>
      <w:pPr>
        <w:bidi/>
      </w:pPr>
      <w:r>
        <w:rPr>
          <w:rtl/>
          <w:cs/>
          <w:lang w:val="ar_AE" w:bidi="ar_AE"/>
        </w:rPr>
      </w:r>
      <w:r>
        <w:rPr>
          <w:rtl/>
          <w:cs/>
          <w:lang w:val="ar_AE" w:bidi="ar_AE"/>
        </w:rPr>
        <w:t>توقّفوا هنا وناقشوا هذا السؤال كمجموعة: كيف يتصرف شخص ما في ثقافتكم إذا كان مندهشًا من شيء ويشعر برغبة في مدحه؟ ما أنواع الترانيم أو القصائد التي يستخدمها الناس لتسبيح شيء ما؟</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تحديد الأجزاء (تيموثاوس الأولى 6: 11- 16)</w:t>
      </w:r>
    </w:p>
    <w:p>
      <w:pPr>
        <w:bidi/>
      </w:pPr>
      <w:r>
        <w:rPr>
          <w:rtl/>
          <w:cs/>
          <w:lang w:val="ar_AE" w:bidi="ar_AE"/>
        </w:rPr>
      </w:r>
      <w:r>
        <w:rPr>
          <w:rtl/>
          <w:cs/>
          <w:lang w:val="ar_AE" w:bidi="ar_AE"/>
        </w:rPr>
        <w:t>استمعوا إلى نسخة صوتية من تيموثاوس الأولى 6: 11- 16 من الترجمة الأكثر فهمًا بالنسبة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ستُحدِّد المجموعة الأجزاء والشخصيات ومواقع الأحداث في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يقول بولس لتيموثاوس إن على تيموثاوس أن يعيش وكأنه يهرب من الأمور الشريرة ويركض نحو كل ما هو صالح. يطلب بولس من تيموثاوس أن يجاهد بشدة في هذا الأمر.</w:t>
      </w:r>
    </w:p>
    <w:p>
      <w:pPr>
        <w:bidi/>
      </w:pPr>
      <w:r>
        <w:rPr>
          <w:rtl/>
          <w:cs/>
          <w:lang w:val="ar_AE" w:bidi="ar_AE"/>
        </w:rPr>
      </w:r>
      <w:r>
        <w:rPr>
          <w:b/>
          <w:rtl/>
          <w:cs/>
          <w:lang w:val="ar_AE" w:bidi="ar_AE"/>
        </w:rPr>
        <w:t>في الجزء الثاني:</w:t>
      </w:r>
      <w:r>
        <w:rPr>
          <w:rtl/>
          <w:cs/>
          <w:lang w:val="ar_AE" w:bidi="ar_AE"/>
        </w:rPr>
        <w:t xml:space="preserve"> يطلب بولس من تيموثاوس أن يطيع ما قاله له، ويذكّره بأن الله يرى أعماله.</w:t>
      </w:r>
    </w:p>
    <w:p>
      <w:pPr>
        <w:bidi/>
      </w:pPr>
      <w:r>
        <w:rPr>
          <w:rtl/>
          <w:cs/>
          <w:lang w:val="ar_AE" w:bidi="ar_AE"/>
        </w:rPr>
      </w:r>
      <w:r>
        <w:rPr>
          <w:b/>
          <w:rtl/>
          <w:cs/>
          <w:lang w:val="ar_AE" w:bidi="ar_AE"/>
        </w:rPr>
        <w:t>في الجزء الثالث:</w:t>
      </w:r>
      <w:r>
        <w:rPr>
          <w:rtl/>
          <w:cs/>
          <w:lang w:val="ar_AE" w:bidi="ar_AE"/>
        </w:rPr>
        <w:t xml:space="preserve"> يُسبح بولس الله بوصف مقدار روعته وقوته.</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العديد من الشهود</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المسيح يسوع</w:t>
      </w:r>
    </w:p>
    <w:p>
      <w:pPr>
        <w:pStyle w:val="ListBullet"/>
        <w:bidi/>
        <w:spacing w:line="240" w:lineRule="auto"/>
        <w:ind w:left="720"/>
      </w:pPr>
      <w:r>
        <w:rPr>
          <w:rtl/>
          <w:cs/>
          <w:lang w:val="ar_AE" w:bidi="ar_AE"/>
        </w:rPr>
      </w:r>
      <w:r>
        <w:rPr>
          <w:rtl/>
          <w:cs/>
          <w:lang w:val="ar_AE" w:bidi="ar_AE"/>
        </w:rPr>
        <w:t>وبيلاطس البنطي</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بطريقة ما، يكون هذا الجزء من رسالة بولس مُلخَّصًا أخيرًا لنمط الشخصية التي يريدها بولس لتيموثاوس. ثم ينتقل بولس من الكتابة عن أشخاص آخرين إلى إعطاء وصايا مباشرة لتيموثاوس. يريد بولس تشجيع تيموثاوس بشأن النتائج الصالحة التي ستحدث عندما يعيش بهذه الطريقة، يذكر بولس تحذيرًا وجيزًا، ثم يعطي أوجهًا متعددة من التشجيع لفِعل كل ما هو صالح. يُذكِّر بولس تيموثاوس بضرورة استمراره في السعي للحصول على مكافأة الحياة الأبدية، الحياة التي هي من الله ومع الله الذي هو الملِك الأسمى على الكُل. كان على تيموثاوس أن يفعل هذا لأن الله اختاره ليخدمه ولأن تيموثاوس قد كرَّس ذاته لخدمة الله.</w:t>
      </w:r>
    </w:p>
    <w:p>
      <w:pPr>
        <w:bidi/>
      </w:pPr>
      <w:r>
        <w:rPr>
          <w:rtl/>
          <w:cs/>
          <w:lang w:val="ar_AE" w:bidi="ar_AE"/>
        </w:rPr>
      </w:r>
      <w:r>
        <w:rPr>
          <w:rtl/>
          <w:cs/>
          <w:lang w:val="ar_AE" w:bidi="ar_AE"/>
        </w:rPr>
        <w:t>في الجزء الأول من المقطع يبدأ بولس بأداة ربط توضِّح أنَّ تيموثاوس على النقيض من جهة سلوك الأشخاص الذين كتبَ عنهم من قبل. يجذب بولس انتباه تيموثاوس عندما يدعوه قائلًا: "أَنْتَ يَا إِنْسَانَ اللهِ..." ثم يطلب بولس منه الهروب من السلوك الشرير كشخص يهرب من الخطر – بأسرع ما يمكنه. بعد ذلك، يقارن بولس بين تيموثاوس الذي يهرب من شيء واحد بتيموثاوس الذي يركض نحو شيء آخر. يفعل بولس هذا ليُظهر ضرورة أن يحاول تيموثاوس بجدية عمَل كل ما هو صالح.</w:t>
      </w:r>
    </w:p>
    <w:p>
      <w:pPr>
        <w:bidi/>
      </w:pPr>
      <w:r>
        <w:rPr>
          <w:rtl/>
          <w:cs/>
          <w:lang w:val="ar_AE" w:bidi="ar_AE"/>
        </w:rPr>
      </w:r>
      <w:r>
        <w:rPr>
          <w:rtl/>
          <w:cs/>
          <w:lang w:val="ar_AE" w:bidi="ar_AE"/>
        </w:rPr>
        <w:t>توقّفوا هنا وناقشوا هذا السؤال معًا كمجموعة: كيف تتحدثون إلى شخص ما بطريقة تخبر ذلك الشخص بأنك تتحدث إليه وأنَّ عليه الانتباه؟ وكيف تتحدثون إن أعطيتم نصيحة عامة لشاب من جهة أنواع الأشياء الخاطئة والأشخاص الذين يجب أن يتجنبهم؟ ثم كيف كيف يمكن أن تتحدثوا بطريقة مختلفة لإعطاء ذلك الشاب ذاته وصايا مباشرة عن أسلوب الحياة التقية؟ أخيرًا، كيف تصفون المحاولة المُستميتة لتجنُّب الشرور وكذلك المحاولة المُستميتة لعمَل الصلاح؟ أوقفوا سماع هذا التسجيل الصوتي هنا.</w:t>
      </w:r>
    </w:p>
    <w:p>
      <w:pPr>
        <w:bidi/>
      </w:pPr>
      <w:r>
        <w:rPr>
          <w:rtl/>
          <w:cs/>
          <w:lang w:val="ar_AE" w:bidi="ar_AE"/>
        </w:rPr>
      </w:r>
      <w:r>
        <w:rPr>
          <w:rtl/>
          <w:cs/>
          <w:lang w:val="ar_AE" w:bidi="ar_AE"/>
        </w:rPr>
        <w:t>يواصل بولس سرْد قائمة بالسلوك الصالح الذي ينبغي أنْ يسلكه تيموثاوس. يأمر بولس تيموثاوس أن يكون بارًا، أو أن يفعل ما يقول الله إنه صواب. فيجب أن يكون تيموثاوس تقِيًا، أو أن يحاول السلوك بحسَب مشيئة الله. ومن المفتَرض أيضًا أنْ يتمتع تيموثاوس بالإيمان، أو أن يثق في الله دائمًا. يجب على تيموثاوس أن يحب الله والآخرين، لذا، ينبغي أن يتمتع بالصبر؛ بمعنى آخر أن يكون تيموثاوس صبورًا مع الناس ويواصل العمل حتى عندما تحدث أمور صعبة. ويجب أن يكون أيضًا لطيفًا؛ ولا ينبغي أن ينزعج من الناس أو عندما لا تحدث الأمور في الوقت أو بالطريقة التي يريدها. كان على تيموثاوس أيضًا أن يفكر في احتياجات الآخرين.</w:t>
      </w:r>
    </w:p>
    <w:p>
      <w:pPr>
        <w:bidi/>
      </w:pPr>
      <w:r>
        <w:rPr>
          <w:rtl/>
          <w:cs/>
          <w:lang w:val="ar_AE" w:bidi="ar_AE"/>
        </w:rPr>
      </w:r>
      <w:r>
        <w:rPr>
          <w:rtl/>
          <w:cs/>
          <w:lang w:val="ar_AE" w:bidi="ar_AE"/>
        </w:rPr>
        <w:t>ثم يُذكِّر بولس تيموثاوس بصعوبة عمَل كل هذه الأشياء. يستخدم بولس كلمات تُذكِّر تيموثاوس بأنك جندي في معركة أو رياضي في منافسة، وهؤلاء الناس ينبغي أن يبذلوا قصارى جهدهم للفوز. وسيُصعِّب أشخاص أو أشياء أخرى أمر الفوز عليهم. كما يجب على تيموثاوس أن يبذل قُصارَى جهده ليحصل على الجائزة التي هي الحياة الأبدية. سيكسب تيموثاوس هذه الجائزة أو يفوز بهذا الانتصار عندما يحيا بالطريقة التي وصفها بولس للتو. وليس هذا مجرد محاربة أو صراع، بل معركة حسنة تتطلب من تيموثاوس أن يثق في الله ولا يتوقف أبدًا عن الإيمان بأن يسوع ملك. كان على تيموثاوس أيضًا أن يتذكّر أن الله دعاه ليدخل في المعركة، ووعد الله تيموثاوس بجائزة الحياة الأبدية. أعلن تيموثاوس أيضًا أنه سينضم إلى الجهاد طواعيةً أمام العديد من الناس بقوله عَلنًا إن يسوع هو الملك.</w:t>
      </w:r>
    </w:p>
    <w:p>
      <w:pPr>
        <w:bidi/>
      </w:pPr>
      <w:r>
        <w:rPr>
          <w:rtl/>
          <w:cs/>
          <w:lang w:val="ar_AE" w:bidi="ar_AE"/>
        </w:rPr>
      </w:r>
      <w:r>
        <w:rPr>
          <w:rtl/>
          <w:cs/>
          <w:lang w:val="ar_AE" w:bidi="ar_AE"/>
        </w:rPr>
        <w:t>توقّفوا هنا وناقشوا هذا السؤال كمجموعة: كيف تعطون وصيةً لشخص ما، من الآن فصاعدًا، ليفعل شيئًا ما؟ كيف تشجعون ذلك الشخص على توقُّع الفوز بجائزة في المستقبل؟ وكيف ستُذكرون ذلك الشخص بأحداث الماضي والالتزامات التي قطعها لتشجيعه على الاستمرار؟ أوقفوا سماع هذا التسجيل الصوتي هنا.</w:t>
      </w:r>
    </w:p>
    <w:p>
      <w:pPr>
        <w:bidi/>
      </w:pPr>
      <w:r>
        <w:rPr>
          <w:rtl/>
          <w:cs/>
          <w:lang w:val="ar_AE" w:bidi="ar_AE"/>
        </w:rPr>
      </w:r>
      <w:r>
        <w:rPr>
          <w:rtl/>
          <w:cs/>
          <w:lang w:val="ar_AE" w:bidi="ar_AE"/>
        </w:rPr>
        <w:t>في الجزء الثاني، يزيد بولس من قوة وصيته عندما يطلب من الله ويسوع أن يكونا شاهدَين في حدَث رسمي أو في مُحاكمة. في ذلك الوقت، وفي بعض الحالات الآن، كان الشهود يلاحظون كلما اشترى أو باع أحدهم ممتلكات أو في حفل زفاف أو حدَث مهم آخر، فإذا لم يحافظ الشخص على التزاماته، سيُخبر الشهود الشيوخ: "رأينا هذا الشخص يعِد بالتزام". ثم كان على الشيوخ تقديم عواقب عدم الحفاظ على الالتزام. يوضح بولس أنه عندما يقول إن الله شاهد، فإنه لا يقصد أي إله زائف، بل الإله الحقيقي الذي يصنع كل ما هو حي ليكون حيًا. يربط بولس أيضًا "الاعتراف الحسَن" الذي أدلَى به تيموثاوس بـ "الاعتراف الحسَن" الذي أدلَى به المسيح يسوع عندما كان مُحاكَمًا في بلاط بيلاطس البنطي.</w:t>
      </w:r>
    </w:p>
    <w:p>
      <w:pPr>
        <w:bidi/>
      </w:pPr>
      <w:r>
        <w:rPr>
          <w:rtl/>
          <w:cs/>
          <w:lang w:val="ar_AE" w:bidi="ar_AE"/>
        </w:rPr>
      </w:r>
      <w:r>
        <w:rPr>
          <w:rtl/>
          <w:cs/>
          <w:lang w:val="ar_AE" w:bidi="ar_AE"/>
        </w:rPr>
        <w:t>توقّفوا هنا وناقشوا هذا السؤال كمجموعة: كيف تجعل ثقافتكم أشياء مثل شراء أو بيع الممتلكات أو الزواج أمورًا رسمية؟ فكّروا في الأفعال التي يجب على الناس اتِّخاذها وأي الناس ينبغي أن يحضروا في تلك الأحداث. ماذا يحدث إذا لم يحترم شخص ما التزاماته؟ أوقفوا سماع هذا التسجيل الصوتي هنا.</w:t>
      </w:r>
    </w:p>
    <w:p>
      <w:pPr>
        <w:bidi/>
      </w:pPr>
      <w:r>
        <w:rPr>
          <w:rtl/>
          <w:cs/>
          <w:lang w:val="ar_AE" w:bidi="ar_AE"/>
        </w:rPr>
      </w:r>
      <w:r>
        <w:rPr>
          <w:rtl/>
          <w:cs/>
          <w:lang w:val="ar_AE" w:bidi="ar_AE"/>
        </w:rPr>
        <w:t>ثم يعطي بولس تيموثاوس الوصية لكي يطيع الأمور التي أوصاه بها للتو. بقوله لتيموثاوس إنه يريد منه أن يفعل ذلك دون دنَس أو لَوْم، يقول بولس إنَّه ينبغي على تيموثاوس الطاعة الكاملة والبقاء أمينًا بالتمام للإنجيل وللاعتراف بأنَّ يسوع ملك. يريد بولس أن يستمر تيموثاوس في طاعته إلى الوقت غير المعروف في المستقبل الذي سيَظهر فيه الرب يسوع المسيح من جديد للعالم. الله وحده هو الذي يعرف متى سيكون ذلك الوقت.</w:t>
      </w:r>
    </w:p>
    <w:p>
      <w:pPr>
        <w:bidi/>
      </w:pPr>
      <w:r>
        <w:rPr>
          <w:rtl/>
          <w:cs/>
          <w:lang w:val="ar_AE" w:bidi="ar_AE"/>
        </w:rPr>
      </w:r>
      <w:r>
        <w:rPr>
          <w:rtl/>
          <w:cs/>
          <w:lang w:val="ar_AE" w:bidi="ar_AE"/>
        </w:rPr>
        <w:t>يبدأ الجزء الثالث عندما يبدأ بولس فجأة في تسبيح الله، وربما كانت هذه ترنيمة شائعة في الكنيسة الأولى. يبدأ بولس بالقول إن الله هو الحاكم النهائي والأسمى بثلاث طُرق: الله هو المبارك والوحيد صاحب السُلطان، وملك الملوك، ورب الأرباب. تؤكِّد هذه الألقاب سُلطان الله الأعلى وقدرته على جميع الحُكام والقُوى.</w:t>
      </w:r>
    </w:p>
    <w:p>
      <w:pPr>
        <w:pStyle w:val="ListBullet"/>
        <w:bidi/>
        <w:spacing w:line="240" w:lineRule="auto"/>
        <w:ind w:left="720"/>
      </w:pPr>
      <w:r>
        <w:rPr>
          <w:rtl/>
          <w:cs/>
          <w:lang w:val="ar_AE" w:bidi="ar_AE"/>
        </w:rPr>
      </w:r>
      <w:r>
        <w:rPr>
          <w:rtl/>
          <w:cs/>
          <w:lang w:val="ar_AE" w:bidi="ar_AE"/>
        </w:rPr>
        <w:t>توقّفوا هنا وناقشوا كمجموعة: كيف تترجمون هذه الألقاب الثلاثة لله في لُغتكم؟ فكِّروا في كيفية نقل الأفكار الثلاث التالية:</w:t>
      </w:r>
    </w:p>
    <w:p>
      <w:pPr>
        <w:pStyle w:val="ListBullet"/>
        <w:bidi/>
        <w:spacing w:line="240" w:lineRule="auto"/>
        <w:ind w:left="720"/>
      </w:pPr>
      <w:r>
        <w:rPr>
          <w:rtl/>
          <w:cs/>
          <w:lang w:val="ar_AE" w:bidi="ar_AE"/>
        </w:rPr>
      </w:r>
      <w:r>
        <w:rPr>
          <w:rtl/>
          <w:cs/>
          <w:lang w:val="ar_AE" w:bidi="ar_AE"/>
        </w:rPr>
        <w:t>ضعوا في الاعتبار إن كانت هناك أية ألقاب أو عبارات تقليدية في ثقافتكم يمكن أن تُظهر هذه المفاهيم. أوقفوا سماع هذا التسجيل الصوتي هنا.</w:t>
      </w:r>
    </w:p>
    <w:p>
      <w:pPr>
        <w:bidi/>
      </w:pPr>
      <w:r>
        <w:rPr>
          <w:rtl/>
          <w:cs/>
          <w:lang w:val="ar_AE" w:bidi="ar_AE"/>
        </w:rPr>
      </w:r>
      <w:r>
        <w:rPr>
          <w:rtl/>
          <w:cs/>
          <w:lang w:val="ar_AE" w:bidi="ar_AE"/>
        </w:rPr>
        <w:t>ثم يواصل بولس سرْد قائمة بعض الخصائص الأخرى الخاصة بالله، أي الأشياء التي تجعل الله مختلفًا تمامًا عن كل ما خلقه. يقول بولس إن الله يستحق كل الكرامة والسُلطان أو القوة التي له لأن الله خالد أي ليس له بداية ولا نهاية. وخلافًا لكافة الكائنات المخلوقة، فإن وجود الله أبدي. يسكن الله "فِي نُورٍ لَا يُدْنَى مِنْهُ". وبعبارة أخرى، الله قدوس ومجيد، وحضور الله نقيّ ومشرق لدرجة أنه لا يمكن لأي إنسان خاطئ أن يقترب من الله مباشرة. لم يرَ أحد الله أو يستطيع أن يراه. مع أن الله أظهر نفسه بطرق عديدة، لا يمكننا أبدًا أن نفهم طبيعة الله بالكامل. تُؤكد سِمات الله هذه على أنه فوق كل الخليقة وفوق كل شيء. وتُظهر هذه السِمات سبب استحقاق الله لكل التسبيح والكرامة.</w:t>
      </w:r>
    </w:p>
    <w:p>
      <w:pPr>
        <w:bidi/>
      </w:pPr>
      <w:r>
        <w:rPr>
          <w:rtl/>
          <w:cs/>
          <w:lang w:val="ar_AE" w:bidi="ar_AE"/>
        </w:rPr>
      </w:r>
      <w:r>
        <w:rPr>
          <w:rtl/>
          <w:cs/>
          <w:lang w:val="ar_AE" w:bidi="ar_AE"/>
        </w:rPr>
        <w:t>توقّفوا هنا وناقشوا هذا السؤال كمجموعة: كيف تصفون سِمات الله هذه في لُغتكم؟ وكيف تؤثر هذه السمات على أفكار الناس عن الله على خلاف أي نوع آخر من الأرواح قد يؤمنون بها؟ أوقفوا سماع هذا التسجيل الصوتي هنا.</w:t>
      </w:r>
    </w:p>
    <w:p>
      <w:pPr>
        <w:bidi/>
      </w:pPr>
      <w:r>
        <w:rPr>
          <w:rtl/>
          <w:cs/>
          <w:lang w:val="ar_AE" w:bidi="ar_AE"/>
        </w:rPr>
      </w:r>
      <w:r>
        <w:rPr>
          <w:rtl/>
          <w:cs/>
          <w:lang w:val="ar_AE" w:bidi="ar_AE"/>
        </w:rPr>
        <w:t>الكلمة الأخيرة التي يقولها بولس هي: "آمين"، وهي تعبير تعجُّبي يعني شيئًا مثل: "ما قلته للتو هو فعلًا حقيقي!"</w:t>
      </w:r>
    </w:p>
    <w:p>
      <w:pPr>
        <w:bidi/>
      </w:pPr>
      <w:r>
        <w:rPr>
          <w:rtl/>
          <w:cs/>
          <w:lang w:val="ar_AE" w:bidi="ar_AE"/>
        </w:rPr>
      </w:r>
      <w:r>
        <w:rPr>
          <w:rtl/>
          <w:cs/>
          <w:lang w:val="ar_AE" w:bidi="ar_AE"/>
        </w:rPr>
        <w:t>توقّفوا هنا وناقشوا هذا السؤال معًا في المجموعة: ماذا ستقولون لتأكيد أن ما قلتموه للتو كان صحيحًا حقًا؟ أوقفوا سماع هذا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أجسام لتجسيد المقطع وأحداثه. بينما تُظهرون الأمور الحادثة في هذا الجزء من الرسالة، اختاروا أجسامًا لتمثيل بولس وتيموثاوس والله والمسيح يسوع وبيلاطس والعديد من الشهود. بينما يعطي بولس هذه التوصيات لتيموثاوس، تخيلوا أنه في بداية سِباق أو منافسة. فالله والمسيح يسوع والشهود الآخرون يراقبون تيموثاوس، ويشجّعون الجميع على الركْض في السِباق حسنًا. ربما يتذكر تيموثاوس عندما قال المسيح يسوع لبيلاطس: "أنا ملك". كما يتذكّر تيموثاوس عندما قال: "يسوع ملك". وبينما يتذكّر هذه الأمور وينظر إلى الله ويرى أنه رائع، يسبِّح تيموثاوس الله!</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تيموثاوس الأولى 6: 11- 16 من الترجمة الأكثر فهمًا بالنسبة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العديد من الشهود</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المسيح يسوع</w:t>
      </w:r>
    </w:p>
    <w:p>
      <w:pPr>
        <w:pStyle w:val="ListBullet"/>
        <w:bidi/>
        <w:spacing w:line="240" w:lineRule="auto"/>
        <w:ind w:left="720"/>
      </w:pPr>
      <w:r>
        <w:rPr>
          <w:rtl/>
          <w:cs/>
          <w:lang w:val="ar_AE" w:bidi="ar_AE"/>
        </w:rPr>
      </w:r>
      <w:r>
        <w:rPr>
          <w:rtl/>
          <w:cs/>
          <w:lang w:val="ar_AE" w:bidi="ar_AE"/>
        </w:rPr>
        <w:t>وبيلاطس البنطي</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عندما يبدأ المشهد، يشير الشخص الذي يؤدي دور بولس إلى شخص يؤدي دور تيموثاوس، لأن بولس يتحدث إلى تيموثاوس، رجل الله، حديثًا مباشرًا للغاية. ثم يهرب تيموثاوس من الأشياء التي تُمثّل الشرور، ويركض نحو الأشياء الصالحة التي يطلب الله منه أن يفعلها. يحارب تيموثاوس تلك الأشياء الشريرة ويتمسك بشيء يُمثِّل الحياة الأبدية.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تيموثاوس: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نرى يسوع، الذي في المحاكمة، يقول لبيلاطس البنطي: "أنا ملك". ثم يقف الشخص الذي يؤدي دور تيموثاوس أمام الجمع ويقول: "يسوع ملك". يرى شخصان تيموثاوس، لكنه لا يستطيع أن يراهما: الله ويسوع.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يسوع: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يخوض تيموثاوس السباق حسنًا. يكون تيموثاوس طاهرًا تمامًا، بلا عيب فيه، لأنه أمينًا ويتبع وصايا الله. ثم يُحضر الله يسوع فجأة إلى المشهد ويظهر معه في نور ساطع للغاية، ولا يستطيع أحد الاقتراب من الله. ينحني ملوك وحُكَّام لله وهُم يكرمونه ويسبحونه.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تيموثاوس: "بماذا تشعر أو تفكر؟" قد يُجيب الشخص بعبارات مثل:</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تيموثاوس الأولى 6: 11- 16 من الترجمة الأكثر فهمًا بالنسبة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يقدم بولس قائمة بالطُرُق الصالحة التي يجب أن يعيش بها رجل الله، أو تيموثاوس. كان على تيموثاوس أن يبحث عن </w:t>
      </w:r>
      <w:r>
        <w:rPr>
          <w:b/>
          <w:rtl/>
          <w:cs/>
          <w:lang w:val="ar_AE" w:bidi="ar_AE"/>
        </w:rPr>
        <w:t>البرّ</w:t>
      </w:r>
      <w:r>
        <w:rPr>
          <w:rtl/>
          <w:cs/>
          <w:lang w:val="ar_AE" w:bidi="ar_AE"/>
        </w:rPr>
        <w:t>. يعني هذا أن تيموثاوس يجب أن يفعل ما يقول الله إنه صائب، أو كل ما هو بار. استخدموا كلمة مشابهة لكلمة "بار" كما استخدمتموها في المقاطع السابقة في تيموثاوس الأولى. انظروا تعبير البرّ في "قاموس الكلمات الرئيسية" لمزيد من المعلومات.</w:t>
      </w:r>
    </w:p>
    <w:p>
      <w:pPr>
        <w:bidi/>
      </w:pPr>
      <w:r>
        <w:rPr>
          <w:rtl/>
          <w:cs/>
          <w:lang w:val="ar_AE" w:bidi="ar_AE"/>
        </w:rPr>
      </w:r>
      <w:r>
        <w:rPr>
          <w:rtl/>
          <w:cs/>
          <w:lang w:val="ar_AE" w:bidi="ar_AE"/>
        </w:rPr>
        <w:t xml:space="preserve">كان على تيموثاوس أيضًا أن يبحث عن </w:t>
      </w:r>
      <w:r>
        <w:rPr>
          <w:b/>
          <w:rtl/>
          <w:cs/>
          <w:lang w:val="ar_AE" w:bidi="ar_AE"/>
        </w:rPr>
        <w:t>التقوى</w:t>
      </w:r>
      <w:r>
        <w:rPr>
          <w:rtl/>
          <w:cs/>
          <w:lang w:val="ar_AE" w:bidi="ar_AE"/>
        </w:rPr>
        <w:t>. والتقوى تعني أن يتصرّف شخصٌ ما ويفكر كما يريد الله. استخدموا الكلمة ذاتها أو العبارة التي استخدمتم في المقاطع السابقة للإشارة إلى التقوى. انظروا "تقي" في "قاموس الكلمات الرئيسية" لمزيد من المعلومات</w:t>
      </w:r>
    </w:p>
    <w:p>
      <w:pPr>
        <w:bidi/>
      </w:pPr>
      <w:r>
        <w:rPr>
          <w:rtl/>
          <w:cs/>
          <w:lang w:val="ar_AE" w:bidi="ar_AE"/>
        </w:rPr>
      </w:r>
      <w:r>
        <w:rPr>
          <w:rtl/>
          <w:cs/>
          <w:lang w:val="ar_AE" w:bidi="ar_AE"/>
        </w:rPr>
        <w:t xml:space="preserve">كان على تيموثاوس أيضًا أن يتصرف </w:t>
      </w:r>
      <w:r>
        <w:rPr>
          <w:b/>
          <w:rtl/>
          <w:cs/>
          <w:lang w:val="ar_AE" w:bidi="ar_AE"/>
        </w:rPr>
        <w:t>بإيمان</w:t>
      </w:r>
      <w:r>
        <w:rPr>
          <w:rtl/>
          <w:cs/>
          <w:lang w:val="ar_AE" w:bidi="ar_AE"/>
        </w:rPr>
        <w:t xml:space="preserve"> </w:t>
      </w:r>
      <w:r>
        <w:rPr>
          <w:b/>
          <w:rtl/>
          <w:cs/>
          <w:lang w:val="ar_AE" w:bidi="ar_AE"/>
        </w:rPr>
        <w:t>ومحبة</w:t>
      </w:r>
      <w:r>
        <w:rPr>
          <w:rtl/>
          <w:cs/>
          <w:lang w:val="ar_AE" w:bidi="ar_AE"/>
        </w:rPr>
        <w:t>. أن يكون لديك إيمان يعني أن تثق في الله دائمًا. كان على تيموثاوس أن يحب الله ويحب الآخرين. استخدموا الكلمات أو العبارات ذاتها التي استخدمتم في المقاطع السابقة للإشارة إلى الإيمان والمحبة. انظروا كلمة إيمان في "قاموس الكلمات الرئيسية" لمزيد من المعلومات.</w:t>
      </w:r>
    </w:p>
    <w:p>
      <w:pPr>
        <w:bidi/>
      </w:pPr>
      <w:r>
        <w:rPr>
          <w:rtl/>
          <w:cs/>
          <w:lang w:val="ar_AE" w:bidi="ar_AE"/>
        </w:rPr>
      </w:r>
      <w:r>
        <w:rPr>
          <w:rtl/>
          <w:cs/>
          <w:lang w:val="ar_AE" w:bidi="ar_AE"/>
        </w:rPr>
        <w:t xml:space="preserve">كان على تيموثاوس أن يتصرف </w:t>
      </w:r>
      <w:r>
        <w:rPr>
          <w:b/>
          <w:rtl/>
          <w:cs/>
          <w:lang w:val="ar_AE" w:bidi="ar_AE"/>
        </w:rPr>
        <w:t>بثبات</w:t>
      </w:r>
      <w:r>
        <w:rPr>
          <w:rtl/>
          <w:cs/>
          <w:lang w:val="ar_AE" w:bidi="ar_AE"/>
        </w:rPr>
        <w:t xml:space="preserve"> أو </w:t>
      </w:r>
      <w:r>
        <w:rPr>
          <w:b/>
          <w:rtl/>
          <w:cs/>
          <w:lang w:val="ar_AE" w:bidi="ar_AE"/>
        </w:rPr>
        <w:t>صبر</w:t>
      </w:r>
      <w:r>
        <w:rPr>
          <w:rtl/>
          <w:cs/>
          <w:lang w:val="ar_AE" w:bidi="ar_AE"/>
        </w:rPr>
        <w:t>، وهذا يعني ضرورة أنْ يستمر تيموثاوس في العمل أو المحاولة حتى عندما تكون الأمور صعبة جدًا أو عندما يحاول الناس إيقافه أو تصعيب الأمور عليه. كان على تيموثاوس أن يكون صبورًا مع الناس وأن يتحمَّل عندما تحدث أمور صعبة، ولا ينبغي أن ينزعج من الناس أو عندما لا تحدث الأمور في الوقت الذي يرغب فيه. والشخص الثابت شخص موثوق به.</w:t>
      </w:r>
    </w:p>
    <w:p>
      <w:pPr>
        <w:bidi/>
      </w:pPr>
      <w:r>
        <w:rPr>
          <w:rtl/>
          <w:cs/>
          <w:lang w:val="ar_AE" w:bidi="ar_AE"/>
        </w:rPr>
      </w:r>
      <w:r>
        <w:rPr>
          <w:rtl/>
          <w:cs/>
          <w:lang w:val="ar_AE" w:bidi="ar_AE"/>
        </w:rPr>
        <w:t>توقّفوا هنا وناقشوا معًا الكلمة أو العبارة التي سوف تستخدمون للتعبير عن الثبات، أو عن الاستمرار في العمل حتى عندما تكون الأمور صعبة. إذا كنتم قد ترجمتم هذه الكلمة بالفِعل في سِفر آخر من الكتاب المُقدَّس، فاستخدموا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كان على تيموثاوس التصرُّف </w:t>
      </w:r>
      <w:r>
        <w:rPr>
          <w:b/>
          <w:rtl/>
          <w:cs/>
          <w:lang w:val="ar_AE" w:bidi="ar_AE"/>
        </w:rPr>
        <w:t>بلُطف</w:t>
      </w:r>
      <w:r>
        <w:rPr>
          <w:rtl/>
          <w:cs/>
          <w:lang w:val="ar_AE" w:bidi="ar_AE"/>
        </w:rPr>
        <w:t>. والشخص اللطيف يكون لطيفًا مع الضعيف ولا يحب أن يتقاتل مع الناس. بل يجب على الشخص اللطيف أن يأخذ في اعتباره احتياجات الناس.</w:t>
      </w:r>
    </w:p>
    <w:p>
      <w:pPr>
        <w:bidi/>
      </w:pPr>
      <w:r>
        <w:rPr>
          <w:rtl/>
          <w:cs/>
          <w:lang w:val="ar_AE" w:bidi="ar_AE"/>
        </w:rPr>
      </w:r>
      <w:r>
        <w:rPr>
          <w:rtl/>
          <w:cs/>
          <w:lang w:val="ar_AE" w:bidi="ar_AE"/>
        </w:rPr>
        <w:t>توقّفوا هنا وناقشوا معًا الكلمات أو العبارات التي سوف تستخدمون للتعبير عن اللُطف. إذا كنتم قد ترجمتم هذه الكلمة بالفِعل في سِفر آخر من الكتاب المُقدَّس، فاستخدموا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يطلب بولس من تيموثاوس أن يمسك </w:t>
      </w:r>
      <w:r>
        <w:rPr>
          <w:b/>
          <w:rtl/>
          <w:cs/>
          <w:lang w:val="ar_AE" w:bidi="ar_AE"/>
        </w:rPr>
        <w:t>بالحياة الأبديّة</w:t>
      </w:r>
      <w:r>
        <w:rPr>
          <w:rtl/>
          <w:cs/>
          <w:lang w:val="ar_AE" w:bidi="ar_AE"/>
        </w:rPr>
        <w:t>. الحياة الأبدية تعني حياة مع الله لن تنتهي أبدًا. استخدموا الكلمة أو العبارة ذاتها التي استخدمتم سابقًا لترجمة عبارة "حياة أبديّة". وابحثوا في "قاموس الكلمات الرئيسية" للمزيد من المعلومات عن كلمة الحياة الأبدية.</w:t>
      </w:r>
    </w:p>
    <w:p>
      <w:pPr>
        <w:bidi/>
      </w:pPr>
      <w:r>
        <w:rPr>
          <w:rtl/>
          <w:cs/>
          <w:lang w:val="ar_AE" w:bidi="ar_AE"/>
        </w:rPr>
      </w:r>
      <w:r>
        <w:rPr>
          <w:rtl/>
          <w:cs/>
          <w:lang w:val="ar_AE" w:bidi="ar_AE"/>
        </w:rPr>
        <w:t xml:space="preserve">يطلب بولس من تيموثاوس أن يتذكر تقديم </w:t>
      </w:r>
      <w:r>
        <w:rPr>
          <w:b/>
          <w:rtl/>
          <w:cs/>
          <w:lang w:val="ar_AE" w:bidi="ar_AE"/>
        </w:rPr>
        <w:t>الاعتراف الحَسَن</w:t>
      </w:r>
      <w:r>
        <w:rPr>
          <w:rtl/>
          <w:cs/>
          <w:lang w:val="ar_AE" w:bidi="ar_AE"/>
        </w:rPr>
        <w:t xml:space="preserve">. والاعتراف الحسَن يعني أن يقول شيئًا صحيحًا. ويعني أيضًا الوعد باتباع هذه الحقيقة. الحقيقة التي تقول إنَّ يسوع ملك. يقول بولس إن المسيح يسوع شهد أمام بيلاطس البنطي وقدم هذا الاعتراف الحسَن عينه. ومعنى "يشهد" أو "يقدّم شهادة" هو أن يُعلن شخصٌ ما الحقيقة التي عرفها من خبرته الشخصية. استخدموا الكلمة ذاتها التي استخدمتم في المقاطع السابقة للإشارة إلى المسيح. انظروا إلى </w:t>
      </w:r>
      <w:r>
        <w:rPr>
          <w:b/>
          <w:rtl/>
          <w:cs/>
          <w:lang w:val="ar_AE" w:bidi="ar_AE"/>
        </w:rPr>
        <w:t>المسيح</w:t>
      </w:r>
      <w:r>
        <w:rPr>
          <w:rtl/>
          <w:cs/>
          <w:lang w:val="ar_AE" w:bidi="ar_AE"/>
        </w:rPr>
        <w:t xml:space="preserve"> و</w:t>
      </w:r>
      <w:r>
        <w:rPr>
          <w:b/>
          <w:rtl/>
          <w:cs/>
          <w:lang w:val="ar_AE" w:bidi="ar_AE"/>
        </w:rPr>
        <w:t>الشهادة</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الاعتراف الحسَن</w:t>
      </w:r>
      <w:r>
        <w:rPr>
          <w:rtl/>
          <w:cs/>
          <w:lang w:val="ar_AE" w:bidi="ar_AE"/>
        </w:rPr>
        <w:t xml:space="preserve"> و</w:t>
      </w:r>
      <w:r>
        <w:rPr>
          <w:b/>
          <w:rtl/>
          <w:cs/>
          <w:lang w:val="ar_AE" w:bidi="ar_AE"/>
        </w:rPr>
        <w:t>الشهادة</w:t>
      </w:r>
      <w:r>
        <w:rPr>
          <w:rtl/>
          <w:cs/>
          <w:lang w:val="ar_AE" w:bidi="ar_AE"/>
        </w:rPr>
        <w:t>. وإذا كنتم قد ترجمتم هاتَين الكلمتَين من قبل في سِفر آخر من الكتاب المقدس، فاستخدموا الكلمتَين عينهما اللتَين استخدمتم هناك. أوقفوا سماع هذا التسجيل الصوتي هنا.</w:t>
      </w:r>
    </w:p>
    <w:p>
      <w:pPr>
        <w:bidi/>
      </w:pPr>
      <w:r>
        <w:rPr>
          <w:rtl/>
          <w:cs/>
          <w:lang w:val="ar_AE" w:bidi="ar_AE"/>
        </w:rPr>
      </w:r>
      <w:r>
        <w:rPr>
          <w:rtl/>
          <w:cs/>
          <w:lang w:val="ar_AE" w:bidi="ar_AE"/>
        </w:rPr>
        <w:t>استخدموا الكلمة ذاتها التي استخدمتم في المقاطع السابقة للإشارة إلى "المسيح"، وانظروا الكلمة في "قاموس الكلمات الرئيسية" لمزيد من المعلومات.</w:t>
      </w:r>
    </w:p>
    <w:p>
      <w:pPr>
        <w:bidi/>
      </w:pPr>
      <w:r>
        <w:rPr>
          <w:rtl/>
          <w:cs/>
          <w:lang w:val="ar_AE" w:bidi="ar_AE"/>
        </w:rPr>
      </w:r>
      <w:r>
        <w:rPr>
          <w:rtl/>
          <w:cs/>
          <w:lang w:val="ar_AE" w:bidi="ar_AE"/>
        </w:rPr>
        <w:t xml:space="preserve">يُشير </w:t>
      </w:r>
      <w:r>
        <w:rPr>
          <w:b/>
          <w:rtl/>
          <w:cs/>
          <w:lang w:val="ar_AE" w:bidi="ar_AE"/>
        </w:rPr>
        <w:t>ظهور</w:t>
      </w:r>
      <w:r>
        <w:rPr>
          <w:rtl/>
          <w:cs/>
          <w:lang w:val="ar_AE" w:bidi="ar_AE"/>
        </w:rPr>
        <w:t xml:space="preserve"> الرب يسوع المسيح إلى نهاية العالم المستقبلية عندما يعود يسوع.</w:t>
      </w:r>
    </w:p>
    <w:p>
      <w:pPr>
        <w:bidi/>
      </w:pPr>
      <w:r>
        <w:rPr>
          <w:rtl/>
          <w:cs/>
          <w:lang w:val="ar_AE" w:bidi="ar_AE"/>
        </w:rPr>
      </w:r>
      <w:r>
        <w:rPr>
          <w:rtl/>
          <w:cs/>
          <w:lang w:val="ar_AE" w:bidi="ar_AE"/>
        </w:rPr>
        <w:t xml:space="preserve">توقّفوا هنا وناقشوا معًا الكلمات أو العبارات التي سوف تستخدمون للتعبير عن </w:t>
      </w:r>
      <w:r>
        <w:rPr>
          <w:b/>
          <w:rtl/>
          <w:cs/>
          <w:lang w:val="ar_AE" w:bidi="ar_AE"/>
        </w:rPr>
        <w:t>الظهور</w:t>
      </w:r>
      <w:r>
        <w:rPr>
          <w:rtl/>
          <w:cs/>
          <w:lang w:val="ar_AE" w:bidi="ar_AE"/>
        </w:rPr>
        <w:t>. إذا كنتم قد ترجمتم هذه الكلمة بالفِعل في سِفر آخر من الكتاب المُقدَّس، فاستخدموا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يبدأ بولس قائمة تسبيحاته لله بقوله إن الله </w:t>
      </w:r>
      <w:r>
        <w:rPr>
          <w:b/>
          <w:rtl/>
          <w:cs/>
          <w:lang w:val="ar_AE" w:bidi="ar_AE"/>
        </w:rPr>
        <w:t>مُبارك</w:t>
      </w:r>
      <w:r>
        <w:rPr>
          <w:rtl/>
          <w:cs/>
          <w:lang w:val="ar_AE" w:bidi="ar_AE"/>
        </w:rPr>
        <w:t xml:space="preserve">. استخدموا الكلمة أو العبارة ذاتها التي استخدمتم في المقاطع السابقة للإشارة إلى كلمة "مُبارك". راجعوا "قاموس الكلمات الرئيسية" للحصول على مزيد من المعلومات عن كلمة </w:t>
      </w:r>
      <w:r>
        <w:rPr>
          <w:b/>
          <w:rtl/>
          <w:cs/>
          <w:lang w:val="ar_AE" w:bidi="ar_AE"/>
        </w:rPr>
        <w:t>بارك/طوبى</w:t>
      </w:r>
      <w:r>
        <w:rPr>
          <w:rtl/>
          <w:cs/>
          <w:lang w:val="ar_AE" w:bidi="ar_AE"/>
        </w:rPr>
        <w:t xml:space="preserve">. ثم يعطي ألقابًا مثل "ملك الملوك" و"ربّ الأرباب" التي تعني أن الله هو الحاكم الأعلى، يحكم فوق كل حاكِم آخر قد يكون موجودًا. انظروا </w:t>
      </w:r>
      <w:r>
        <w:rPr>
          <w:b/>
          <w:rtl/>
          <w:cs/>
          <w:lang w:val="ar_AE" w:bidi="ar_AE"/>
        </w:rPr>
        <w:t>ملك</w:t>
      </w:r>
      <w:r>
        <w:rPr>
          <w:rtl/>
          <w:cs/>
          <w:lang w:val="ar_AE" w:bidi="ar_AE"/>
        </w:rPr>
        <w:t xml:space="preserve"> و </w:t>
      </w:r>
      <w:r>
        <w:rPr>
          <w:b/>
          <w:rtl/>
          <w:cs/>
          <w:lang w:val="ar_AE" w:bidi="ar_AE"/>
        </w:rPr>
        <w:t>ربّ</w:t>
      </w:r>
      <w:r>
        <w:rPr>
          <w:rtl/>
          <w:cs/>
          <w:lang w:val="ar_AE" w:bidi="ar_AE"/>
        </w:rPr>
        <w:t xml:space="preserve"> في "قاموس الكلمات الرئيسية" لمزيد من المعلومات، واستخدموا الكلمة ذاتها التي استخدمتم في المقاطع السابقة للإشارة إلى ملك وربّ. يقول بولس إن الله </w:t>
      </w:r>
      <w:r>
        <w:rPr>
          <w:b/>
          <w:rtl/>
          <w:cs/>
          <w:lang w:val="ar_AE" w:bidi="ar_AE"/>
        </w:rPr>
        <w:t>أبدي</w:t>
      </w:r>
      <w:r>
        <w:rPr>
          <w:rtl/>
          <w:cs/>
          <w:lang w:val="ar_AE" w:bidi="ar_AE"/>
        </w:rPr>
        <w:t>. وهذا يعني أنه ليس له بداية أو نهاية، ولا يستطيع أن يموت.</w:t>
      </w:r>
    </w:p>
    <w:p>
      <w:pPr>
        <w:bidi/>
      </w:pPr>
      <w:r>
        <w:rPr>
          <w:rtl/>
          <w:cs/>
          <w:lang w:val="ar_AE" w:bidi="ar_AE"/>
        </w:rPr>
      </w:r>
      <w:r>
        <w:rPr>
          <w:rtl/>
          <w:cs/>
          <w:lang w:val="ar_AE" w:bidi="ar_AE"/>
        </w:rPr>
        <w:t xml:space="preserve">توقّفوا هنا وناقشوا معًا الكلمات أو العبارات التي سوف تستخدمون للتعبير عن </w:t>
      </w:r>
      <w:r>
        <w:rPr>
          <w:b/>
          <w:rtl/>
          <w:cs/>
          <w:lang w:val="ar_AE" w:bidi="ar_AE"/>
        </w:rPr>
        <w:t>أبدي</w:t>
      </w:r>
      <w:r>
        <w:rPr>
          <w:rtl/>
          <w:cs/>
          <w:lang w:val="ar_AE" w:bidi="ar_AE"/>
        </w:rPr>
        <w:t xml:space="preserve"> أو </w:t>
      </w:r>
      <w:r>
        <w:rPr>
          <w:b/>
          <w:rtl/>
          <w:cs/>
          <w:lang w:val="ar_AE" w:bidi="ar_AE"/>
        </w:rPr>
        <w:t>عدم الفساد</w:t>
      </w:r>
      <w:r>
        <w:rPr>
          <w:rtl/>
          <w:cs/>
          <w:lang w:val="ar_AE" w:bidi="ar_AE"/>
        </w:rPr>
        <w:t>. إذا كنتم قد ترجمتم هذه الكلمة بالفِعل في سِفر آخر من الكتاب المُقدَّس، فاستخدموا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أخيرًا يدعو بولس كل مَن يسمع أن يكرم الله ويصلي أن يحكم الله إلى الأبد. وينتهي بكلمة </w:t>
      </w:r>
      <w:r>
        <w:rPr>
          <w:b/>
          <w:rtl/>
          <w:cs/>
          <w:lang w:val="ar_AE" w:bidi="ar_AE"/>
        </w:rPr>
        <w:t>آمين</w:t>
      </w:r>
      <w:r>
        <w:rPr>
          <w:rtl/>
          <w:cs/>
          <w:lang w:val="ar_AE" w:bidi="ar_AE"/>
        </w:rPr>
        <w:t xml:space="preserve">. استخدموا الكلمات ذاتها التي استخدمتم في المقاطع السابقة للإشارة إلى "آمين". انظروا تعبير </w:t>
      </w:r>
      <w:r>
        <w:rPr>
          <w:b/>
          <w:rtl/>
          <w:cs/>
          <w:lang w:val="ar_AE" w:bidi="ar_AE"/>
        </w:rPr>
        <w:t>آمين</w:t>
      </w:r>
      <w:r>
        <w:rPr>
          <w:rtl/>
          <w:cs/>
          <w:lang w:val="ar_AE" w:bidi="ar_AE"/>
        </w:rPr>
        <w:t xml:space="preserve"> في "قاموس الكلمات الرئيسية" لمزيد من المعلومات.</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p>
    <w:p>
      <w:pPr>
        <w:bidi/>
      </w:pPr>
      <w:r>
        <w:rPr>
          <w:rtl/>
          <w:cs/>
          <w:lang w:val="ar_AE" w:bidi="ar_AE"/>
        </w:rPr>
      </w:r>
      <w:r>
        <w:rPr>
          <w:b/>
          <w:rtl/>
          <w:cs/>
          <w:lang w:val="ar_AE" w:bidi="ar_AE"/>
        </w:rPr>
        <w:t>انتهى التسجيل.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 الأولى 6:17–21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تيموثاوس الأولى 6: 17- 21 واحفظوه في قلوبكم.</w:t>
      </w:r>
    </w:p>
    <w:p>
      <w:pPr>
        <w:bidi/>
      </w:pPr>
      <w:r>
        <w:rPr>
          <w:rtl/>
          <w:cs/>
          <w:lang w:val="ar_AE" w:bidi="ar_AE"/>
        </w:rPr>
      </w:r>
      <w:r>
        <w:rPr>
          <w:rtl/>
          <w:cs/>
          <w:lang w:val="ar_AE" w:bidi="ar_AE"/>
        </w:rPr>
        <w:t>استمعوا إلى نسخة صوتية من تيموثاوس الأولى 6: 17–21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p>
    <w:p>
      <w:pPr>
        <w:bidi/>
      </w:pPr>
      <w:r>
        <w:rPr>
          <w:rtl/>
          <w:cs/>
          <w:lang w:val="ar_AE" w:bidi="ar_AE"/>
        </w:rPr>
      </w:r>
      <w:r>
        <w:rPr>
          <w:b/>
          <w:rtl/>
          <w:cs/>
          <w:lang w:val="ar_AE" w:bidi="ar_AE"/>
        </w:rPr>
        <w:t>هنا نهاية التسجيل.</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تيموثاوس الأولى 6: 17–21 من الترجمة الأكثر فهمًا بالنسبة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يقترب بولس من نهاية رسالته إلى تيموثاوس. وقد أعطى بولس تيموثاوس تعليمات كثيرة عن كيفية قيادة الكنيسة في أفسس. والآن يعطي بولس تيموثاوس بعض النصائح النهائية عن كيفية تعليم المؤمنين الأثرياء في الكنيسة. يواصل بولس إظهار التبايُن بين الغِنَى الذي يريده بعض الناس والغِنَى الحقيقي. والغنى الحقيقي هو الحياة الأبدية مع الله التي يحصل عليها المؤمن عندما يريد أن يتبع الله أكثر من أي شيء آخر.</w:t>
      </w:r>
    </w:p>
    <w:p>
      <w:pPr>
        <w:bidi/>
      </w:pPr>
      <w:r>
        <w:rPr>
          <w:rtl/>
          <w:cs/>
          <w:lang w:val="ar_AE" w:bidi="ar_AE"/>
        </w:rPr>
      </w:r>
      <w:r>
        <w:rPr>
          <w:rtl/>
          <w:cs/>
          <w:lang w:val="ar_AE" w:bidi="ar_AE"/>
        </w:rPr>
        <w:t>في العالم القديم، كان الكثير من الناس يظنون أنه إذا كان شخص ما غنيًا فإن الله راضٍ عن ذلك الشخص. وربما ظن بعض المسيحيين الأثرياء في أفسس أن ثروتهم تعني أن الله قد اقترب منهم أكثر من اقترابه من الآخرين. يريد بولس تصحيح سوء الفهْم هذا. ويأمر بولس تيموثاوس أن يعلِّم الأغنياء المؤمنين كيف يستخدمون ثروتهم استخدامًا صحيحًا.</w:t>
      </w:r>
    </w:p>
    <w:p>
      <w:pPr>
        <w:bidi/>
      </w:pPr>
      <w:r>
        <w:rPr>
          <w:rtl/>
          <w:cs/>
          <w:lang w:val="ar_AE" w:bidi="ar_AE"/>
        </w:rPr>
      </w:r>
      <w:r>
        <w:rPr>
          <w:rtl/>
          <w:cs/>
          <w:lang w:val="ar_AE" w:bidi="ar_AE"/>
        </w:rPr>
        <w:t>كانت أفسس مدينة مزدهرة، وكان بعض أعضاء الكنيسة هناك أثرياء جدًا. يريد بولس أن يحذر هؤلاء المسيحيين الأثرياء من أنهم سيجدون صعوبة في التفكير بالطريقة الصحيحة في المال وفي فِعل ما يجب فعله به. ويريد بولس أن يتأكد من أنَّ هؤلاء الناس لن يضعوا رجاءهم في غناهم الذي يمكن أن يختفي بسرعة، بل يجب أن يضع هؤلاء المسيحيون رجاءهم في الله الذي يوفر كل ما نحتاجه.</w:t>
      </w:r>
    </w:p>
    <w:p>
      <w:pPr>
        <w:bidi/>
      </w:pPr>
      <w:r>
        <w:rPr>
          <w:rtl/>
          <w:cs/>
          <w:lang w:val="ar_AE" w:bidi="ar_AE"/>
        </w:rPr>
      </w:r>
      <w:r>
        <w:rPr>
          <w:rtl/>
          <w:cs/>
          <w:lang w:val="ar_AE" w:bidi="ar_AE"/>
        </w:rPr>
        <w:t>توقّفوا هنا وناقشوا هذا السؤال كمجموعة: في ثقافتكم، كيف يفكر الناس في الأثرياء؟ كيف يعتقد الناس أن المال يؤثر على علاقتهم بالله؟ كيف يمكن للثروة أن تخلق مشكلات للمؤمنين؟ أوقفوا سماع هذا التسجيل الصوتي هنا.</w:t>
      </w:r>
    </w:p>
    <w:p>
      <w:pPr>
        <w:bidi/>
      </w:pPr>
      <w:r>
        <w:rPr>
          <w:rtl/>
          <w:cs/>
          <w:lang w:val="ar_AE" w:bidi="ar_AE"/>
        </w:rPr>
      </w:r>
      <w:r>
        <w:rPr>
          <w:rtl/>
          <w:cs/>
          <w:lang w:val="ar_AE" w:bidi="ar_AE"/>
        </w:rPr>
        <w:t>يذكِّر بولس المؤمنين الأثرياء بأن الله يعطينا كل شيء لمتعتنا. والواقع أن الله يعطينا أكثر مما نحتاجه! وهذا يُظهر أن امتلاك المال والممتلكات ليس خطأً في حد ذاته. تأتي المشكلة عندما يثق الناس في ثروتهم بدلًا من الله.</w:t>
      </w:r>
    </w:p>
    <w:p>
      <w:pPr>
        <w:bidi/>
      </w:pPr>
      <w:r>
        <w:rPr>
          <w:rtl/>
          <w:cs/>
          <w:lang w:val="ar_AE" w:bidi="ar_AE"/>
        </w:rPr>
      </w:r>
      <w:r>
        <w:rPr>
          <w:rtl/>
          <w:cs/>
          <w:lang w:val="ar_AE" w:bidi="ar_AE"/>
        </w:rPr>
        <w:t>ثم يعطي بولس تعليمات عملية عن كيفية استخدام المؤمنين الأغنياء لثرواتهم. ويجب على هؤلاء المؤمنين أن يعملوا أعمالاً صالحة وأن يكونوا أسخياء ويشاركوا في ذلك مع الآخرين. بذلك، يخزن المؤمنون كنزًا لأنفسهم للزمن القادم. هنا، يتحدث بولس عن الحياة الأبديّة – الحياة التي تستمر إلى خارج وجودنا الأرضي. وهذه الحياة الأبدية هي ما يسميه بولس "حياةً حقيقية" أو "الحياة التي هي بالحقيقة حياة". يقصد بولس أنه باستخدام ثروتهم للخير وبسخائهم، يستثمر المؤمنون الأغنياء في مستقبلهم الأبدي. يبنى هؤلاء المؤمنون أساسًا روحيًا قويًا يدوم إلى أكثر من هذه الحياة الحالية. لكن في الوقت ذاته، كان للمؤمنين الأغنياء حياة كاملة هنا على هذه الأرض! وهؤلاء المؤمنون يتبعون الله عندما يكونون أسخياء، أي أن حياتهم هنا ممتلئة بالفرح!</w:t>
      </w:r>
    </w:p>
    <w:p>
      <w:pPr>
        <w:bidi/>
      </w:pPr>
      <w:r>
        <w:rPr>
          <w:rtl/>
          <w:cs/>
          <w:lang w:val="ar_AE" w:bidi="ar_AE"/>
        </w:rPr>
      </w:r>
      <w:r>
        <w:rPr>
          <w:rtl/>
          <w:cs/>
          <w:lang w:val="ar_AE" w:bidi="ar_AE"/>
        </w:rPr>
        <w:t>توقّفوا هنا وناقشوا هذا السؤال كمجموعة: في مجتمعكم، كيف يستخدم الأشخاص الذين يملكون المزيد من الموارد ثروتهم عادة؟ ما بعض الطرق التي يمكن بها للناس أن يكونوا أسخياء في ما يملكون؟ وكيف يستعد الناس للمستقبل؟ كيف يمكن أن يكون الاستعداد للحياة الأبديّة مشابهًا أو مختلفًا؟ أوقفوا سماع هذا التسجيل الصوتي هنا.</w:t>
      </w:r>
    </w:p>
    <w:p>
      <w:pPr>
        <w:bidi/>
      </w:pPr>
      <w:r>
        <w:rPr>
          <w:rtl/>
          <w:cs/>
          <w:lang w:val="ar_AE" w:bidi="ar_AE"/>
        </w:rPr>
      </w:r>
      <w:r>
        <w:rPr>
          <w:rtl/>
          <w:cs/>
          <w:lang w:val="ar_AE" w:bidi="ar_AE"/>
        </w:rPr>
        <w:t>أخيرًا، يحث بولس تيموثاوس على أن يحفظ ما أودعه أحدهم إليه. على الأرجح، يقول بولس لتيموثاوس أن يستمر في تعليم رسالة الإنجيل الحقيقية عن يسوع تعليمًا حسنًا. وقد أعهد بولس إلى تيموثاوس بهذه التعاليم، أي أنه كان يثق في أن تيموثاوس سيُعلِّم هذه العقائد حسنًا. ويحذر بولس ضد الْكَلَامِ الْبَاطِلِ أو التحدث مرارًا وتكرارًا عن أشياء ليست من الله. أحيانًا يتحدثون عن أفكار يعتقدون أنها معرفة مهمة، مع أن هذه الأمور ليست صحيحة حقًا. في أفسس، كان هناك معلّمون كَذَبة يروجون لأفكارهم الخاصة كمعرفة خاصة. يستخدم بولس لُغة خاصة لوصف الذين اتبعوا تعاليم كاذبة. يقول بولس إن هؤلاء "زَاغُوا مِنْ جِهَةِ الإِيمَانِ" أو "تاهوا عن الإيمان"، كشخص ضلَّ عن الطريق الصحيح وتَاه. يريد بولس أن يبقى تيموثاوس في الطريق الصحيح، يحفظ الإنجيل الحقيقي ويتجنب الأفكار الخاطئة.</w:t>
      </w:r>
    </w:p>
    <w:p>
      <w:pPr>
        <w:bidi/>
      </w:pPr>
      <w:r>
        <w:rPr>
          <w:rtl/>
          <w:cs/>
          <w:lang w:val="ar_AE" w:bidi="ar_AE"/>
        </w:rPr>
      </w:r>
      <w:r>
        <w:rPr>
          <w:rtl/>
          <w:cs/>
          <w:lang w:val="ar_AE" w:bidi="ar_AE"/>
        </w:rPr>
        <w:t>ويختتم بولس الرسالة ببركة مشتركة. يطلب بولس من الله أن يُظهر نعمة، أو أن يُظهر لكنيسة أفسس فضل الله مع أنهم لا يستحقونه!</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تيموثاوس الأولى 6: 17–21 من الترجمة الأكثر فهمًا بالنسبة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ستُحدِّد المجموعة الأجزاء والشخصيات ومواقع الأحداث في هذا المقطع. ثم تقوم المجموعة بتصوُّر هذا المقطع.</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يعطي بولس توصيات لتيموثاوس عن كيفية تعليم المؤمنين الأثرياء في الكنيسة.</w:t>
      </w:r>
    </w:p>
    <w:p>
      <w:pPr>
        <w:bidi/>
      </w:pPr>
      <w:r>
        <w:rPr>
          <w:rtl/>
          <w:cs/>
          <w:lang w:val="ar_AE" w:bidi="ar_AE"/>
        </w:rPr>
      </w:r>
      <w:r>
        <w:rPr>
          <w:b/>
          <w:rtl/>
          <w:cs/>
          <w:lang w:val="ar_AE" w:bidi="ar_AE"/>
        </w:rPr>
        <w:t>في الجزء الثاني:</w:t>
      </w:r>
      <w:r>
        <w:rPr>
          <w:rtl/>
          <w:cs/>
          <w:lang w:val="ar_AE" w:bidi="ar_AE"/>
        </w:rPr>
        <w:t xml:space="preserve"> يعطي بولس تيموثاوس تحذيرًا أخيرًا وتشجيعًا ليحافظ على الإنجيل الحقيقي.</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 كاتب الرسالة</w:t>
      </w:r>
    </w:p>
    <w:p>
      <w:pPr>
        <w:pStyle w:val="ListBullet"/>
        <w:bidi/>
        <w:spacing w:line="240" w:lineRule="auto"/>
        <w:ind w:left="720"/>
      </w:pPr>
      <w:r>
        <w:rPr>
          <w:rtl/>
          <w:cs/>
          <w:lang w:val="ar_AE" w:bidi="ar_AE"/>
        </w:rPr>
      </w:r>
      <w:r>
        <w:rPr>
          <w:rtl/>
          <w:cs/>
          <w:lang w:val="ar_AE" w:bidi="ar_AE"/>
        </w:rPr>
        <w:t>تيموثاوس مُستلِم الرسالة</w:t>
      </w:r>
    </w:p>
    <w:p>
      <w:pPr>
        <w:pStyle w:val="ListBullet"/>
        <w:bidi/>
        <w:spacing w:line="240" w:lineRule="auto"/>
        <w:ind w:left="720"/>
      </w:pPr>
      <w:r>
        <w:rPr>
          <w:rtl/>
          <w:cs/>
          <w:lang w:val="ar_AE" w:bidi="ar_AE"/>
        </w:rPr>
      </w:r>
      <w:r>
        <w:rPr>
          <w:rtl/>
          <w:cs/>
          <w:lang w:val="ar_AE" w:bidi="ar_AE"/>
        </w:rPr>
        <w:t>المؤمنون الأثرياء في كنيسة أفسس</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الجزء الأول، يعطي بولس تيموثاوس توصيات مُحددة لمجموعة معيّنة في الكنيسة – الأغنياء. يريد بولس أن يوصي تيموثاوس هؤلاء الناس ألا يكونوا متغطرسين أو يضعوا رجاءهُم في الثروة، ولا ينبغي أن يثق هؤلاء الناس في المال لأنه يمكن أن يذهب في أي وقت، بل يجب أن يضع هؤلاء الناس رجاءهم في الله. يصف بولس الله بأنه مَن يعطينا كل شيء من أجل متعتنا،</w:t>
      </w:r>
    </w:p>
    <w:p>
      <w:pPr>
        <w:bidi/>
      </w:pPr>
      <w:r>
        <w:rPr>
          <w:rtl/>
          <w:cs/>
          <w:lang w:val="ar_AE" w:bidi="ar_AE"/>
        </w:rPr>
      </w:r>
      <w:r>
        <w:rPr>
          <w:rtl/>
          <w:cs/>
          <w:lang w:val="ar_AE" w:bidi="ar_AE"/>
        </w:rPr>
        <w:t>ثم يعطي بولس بعض الأوامر للأثرياء. يأمر بولس هؤلاء الناس أن يفعلوا خيرًا، بل أكثر من ذلك: يأمرهم أن يعملوا الكثير والكثير من الأعمال الصالحة، وأن يكونوا كرماء، وراغبين في المشاركة.</w:t>
      </w:r>
    </w:p>
    <w:p>
      <w:pPr>
        <w:bidi/>
      </w:pPr>
      <w:r>
        <w:rPr>
          <w:rtl/>
          <w:cs/>
          <w:lang w:val="ar_AE" w:bidi="ar_AE"/>
        </w:rPr>
      </w:r>
      <w:r>
        <w:rPr>
          <w:rtl/>
          <w:cs/>
          <w:lang w:val="ar_AE" w:bidi="ar_AE"/>
        </w:rPr>
        <w:t>توقّفوا هنا وناقشوا هذا السؤال كمجموعة: كيف ستُمثلون أدوار كل نوع من أنواع الغِنى هذه؟ على سبيل المثال، كيف تُظهرون شخصًا غنيًا في المال مُقابل شخص غنيًا في الأعمال الصالحة؟ كيف تُمثِّلون كل واحدة من هذه الوصايا؟ ما الأفعال التي تُظهر أنَّ شخصًا ما يفعل كل من هذه الأمور؟ أوقفوا سماع هذا التسجيل الصوتي هنا.</w:t>
      </w:r>
    </w:p>
    <w:p>
      <w:pPr>
        <w:bidi/>
      </w:pPr>
      <w:r>
        <w:rPr>
          <w:rtl/>
          <w:cs/>
          <w:lang w:val="ar_AE" w:bidi="ar_AE"/>
        </w:rPr>
      </w:r>
      <w:r>
        <w:rPr>
          <w:rtl/>
          <w:cs/>
          <w:lang w:val="ar_AE" w:bidi="ar_AE"/>
        </w:rPr>
        <w:t>يشرح بولس أنه باتباع هذه الوصايا في هذا العصر الحاضر، فإن المؤمنين الأثرياء سيكونوا: "مُدَّخِرِينَ لأَنْفُسِهِمْ أَسَاسًا حَسَنًا لِلْمُسْتَقْبِلِ، لِكَيْ يُمْسِكُوا بِالْحَيَاةِ الأَبَدِيَّةِ". هذا يعني أن أفعال هذا المؤمن الحالية ستكون لها عواقب على مستقبله مع الله إلى الأبد. يُقارن بولس "الدَّهْرِ الْحَاضِرِ" مع "الْحَيَاةِ الأَبَدِيَّةِ".</w:t>
      </w:r>
    </w:p>
    <w:p>
      <w:pPr>
        <w:bidi/>
      </w:pPr>
      <w:r>
        <w:rPr>
          <w:rtl/>
          <w:cs/>
          <w:lang w:val="ar_AE" w:bidi="ar_AE"/>
        </w:rPr>
      </w:r>
      <w:r>
        <w:rPr>
          <w:rtl/>
          <w:cs/>
          <w:lang w:val="ar_AE" w:bidi="ar_AE"/>
        </w:rPr>
        <w:t>توقّفوا هنا وناقشوا هذه الأسئلة معًا: أطلبوا أنْ يُمثّل أحد الأشخاص "الدَهر الحَاضِر" والشخص الآخر "الحياة الأبدية". كيف سيقف كل شخص أو يتحرّك؟ وماذا سيقولون؟ كيف تُظهرون الفرق بين أنْ يضع الشخص رجاءهُ في الثروة، أو في الدهر الحاضر، وبين أنْ يدَّخر ذلك الشخص كنوزًا للدهر الآتي؟ أوقفوا سماع هذا التسجيل الصوتي هنا.</w:t>
      </w:r>
    </w:p>
    <w:p>
      <w:pPr>
        <w:bidi/>
      </w:pPr>
      <w:r>
        <w:rPr>
          <w:rtl/>
          <w:cs/>
          <w:lang w:val="ar_AE" w:bidi="ar_AE"/>
        </w:rPr>
      </w:r>
      <w:r>
        <w:rPr>
          <w:rtl/>
          <w:cs/>
          <w:lang w:val="ar_AE" w:bidi="ar_AE"/>
        </w:rPr>
        <w:t xml:space="preserve">توقّفوا هنا وناقشوا كمجموعة: في ثقافتكم، كيف يبنى الناس الأساسات للبيوت أو المباني؟ انظروا إلى صورة </w:t>
      </w:r>
      <w:r>
        <w:rPr>
          <w:rtl/>
          <w:cs/>
          <w:lang w:val="ar_AE" w:bidi="ar_AE"/>
        </w:rPr>
        <w:t>أساس</w:t>
      </w:r>
      <w:r>
        <w:rPr>
          <w:rtl/>
          <w:cs/>
          <w:lang w:val="ar_AE" w:bidi="ar_AE"/>
        </w:rPr>
        <w:t>. ما الذي يجعل الأساس قويًا ومُستديمًا؟ كيف يكون ذلك مُشابهًا أو مختلفًا عن الطريقة التي يستخدم بها بولس هذه الفكرة في هذا المقطع؟ أوقفوا سماع هذا التسجيل الصوتي هنا.</w:t>
      </w:r>
    </w:p>
    <w:p>
      <w:pPr>
        <w:bidi/>
      </w:pPr>
      <w:r>
        <w:rPr>
          <w:rtl/>
          <w:cs/>
          <w:lang w:val="ar_AE" w:bidi="ar_AE"/>
        </w:rPr>
      </w:r>
      <w:r>
        <w:rPr>
          <w:rtl/>
          <w:cs/>
          <w:lang w:val="ar_AE" w:bidi="ar_AE"/>
        </w:rPr>
        <w:t>توقّفوا هنا وناقشوا كمجموعة: ماذا تعتقدوا فيما يقصده بولس بعبارة: "الْحَيَاةِ الأَبَدِيَّةِ"؟ كيف تختلف هذه الحياة عن الحياة العادية؟ أوقفوا سماع هذا التسجيل الصوتي هنا.</w:t>
      </w:r>
    </w:p>
    <w:p>
      <w:pPr>
        <w:bidi/>
      </w:pPr>
      <w:r>
        <w:rPr>
          <w:rtl/>
          <w:cs/>
          <w:lang w:val="ar_AE" w:bidi="ar_AE"/>
        </w:rPr>
      </w:r>
      <w:r>
        <w:rPr>
          <w:rtl/>
          <w:cs/>
          <w:lang w:val="ar_AE" w:bidi="ar_AE"/>
        </w:rPr>
        <w:t>توقّفوا هنا وناقشوا كمجموعة: في لُغتكم، كيف تُعبّرون عن فكرة "التمسك" بشيء ليس ماديًا، مثل الحياة؟ هذا يعني أنَّ شخصًا ما يعيش بالكامل بطريقة تتبع الله ومكرَّس بالكامل لله. جرّبوا بعض الطرق المختلفة وانظروا أيّها تُجسِّد بطريقة أفضل فكرة التمسُّك بالحياة الحقيقية. أوقفوا سماع هذا التسجيل الصوتي هنا.</w:t>
      </w:r>
    </w:p>
    <w:p>
      <w:pPr>
        <w:bidi/>
      </w:pPr>
      <w:r>
        <w:rPr>
          <w:rtl/>
          <w:cs/>
          <w:lang w:val="ar_AE" w:bidi="ar_AE"/>
        </w:rPr>
      </w:r>
      <w:r>
        <w:rPr>
          <w:rtl/>
          <w:cs/>
          <w:lang w:val="ar_AE" w:bidi="ar_AE"/>
        </w:rPr>
        <w:t>في الجزء الثاني، يحوِّل بولس تركيزه إلى تيموثاوس بالتحديد. يطلب بولس من تيموثاوس أن يحمي رسالة الإنجيل الحقيقية عن يسوع التي علَّمها له.</w:t>
      </w:r>
    </w:p>
    <w:p>
      <w:pPr>
        <w:bidi/>
      </w:pPr>
      <w:r>
        <w:rPr>
          <w:rtl/>
          <w:cs/>
          <w:lang w:val="ar_AE" w:bidi="ar_AE"/>
        </w:rPr>
      </w:r>
      <w:r>
        <w:rPr>
          <w:rtl/>
          <w:cs/>
          <w:lang w:val="ar_AE" w:bidi="ar_AE"/>
        </w:rPr>
        <w:t>ويحذره بولس لكي يبتعد عن الكلام الذي يُهين الله أو حق الله وأفكار يعتقد الناس أنها معرفة حقيقية لكنها تتعارض حقًا مع الحق.</w:t>
      </w:r>
    </w:p>
    <w:p>
      <w:pPr>
        <w:bidi/>
      </w:pPr>
      <w:r>
        <w:rPr>
          <w:rtl/>
          <w:cs/>
          <w:lang w:val="ar_AE" w:bidi="ar_AE"/>
        </w:rPr>
      </w:r>
      <w:r>
        <w:rPr>
          <w:rtl/>
          <w:cs/>
          <w:lang w:val="ar_AE" w:bidi="ar_AE"/>
        </w:rPr>
        <w:t>يقول بولس إن بعض الناس وثقوا بهذه الأمور بدلًا من الله وضلُّوا عن الإيمان، وهذا يُظهر أن الثقة في أي شيء غير الله ذاته أمر خطير.</w:t>
      </w:r>
    </w:p>
    <w:p>
      <w:pPr>
        <w:bidi/>
      </w:pPr>
      <w:r>
        <w:rPr>
          <w:rtl/>
          <w:cs/>
          <w:lang w:val="ar_AE" w:bidi="ar_AE"/>
        </w:rPr>
      </w:r>
      <w:r>
        <w:rPr>
          <w:rtl/>
          <w:cs/>
          <w:lang w:val="ar_AE" w:bidi="ar_AE"/>
        </w:rPr>
        <w:t>يختتم بولس ببركة ختامية مختصرة، يطلب فيها نعمة، أو إحسان الله غير المستحقين لها، لتكون مع تيموثاوس والمؤمنين.</w:t>
      </w:r>
    </w:p>
    <w:p>
      <w:pPr>
        <w:bidi/>
      </w:pPr>
      <w:r>
        <w:rPr>
          <w:rtl/>
          <w:cs/>
          <w:lang w:val="ar_AE" w:bidi="ar_AE"/>
        </w:rPr>
      </w:r>
      <w:r>
        <w:rPr>
          <w:rtl/>
          <w:cs/>
          <w:lang w:val="ar_AE" w:bidi="ar_AE"/>
        </w:rPr>
        <w:t>الآن، على المجموعة تصوير أحداث القصة بالتسلسل على مُخطَّط القصة، أو رسمها، أو استخدام أجسام لتجسيد المقطع وأحداثه. قد ترغبون في الحصول على أجسام تمثّل الأثرياء وأموالهم أو ثروتهم. فكّروا كيف يمكنكم إظهار التبايُن بين كيف يضع الناس رجاءهم على الغِنى وبين كيف يضعون رجاءهُم في الله. فكّروا أيضًا في كيفية تمثيل فكرة "تخزين الكنوز" في السماء من خلال الأعمال الصالحة والسخاء، وكيف يمكنكم إظهار أن الأعمال الصالحة والتحلِّي بالسخاء يذخران المزيد من الكنوز في السماء؟</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تيموثاوس الأولى 6: 17–21 من الترجمة الأكثر فهمًا بالنسبة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 وهو الكاتب</w:t>
      </w:r>
    </w:p>
    <w:p>
      <w:pPr>
        <w:pStyle w:val="ListBullet"/>
        <w:bidi/>
        <w:spacing w:line="240" w:lineRule="auto"/>
        <w:ind w:left="720"/>
      </w:pPr>
      <w:r>
        <w:rPr>
          <w:rtl/>
          <w:cs/>
          <w:lang w:val="ar_AE" w:bidi="ar_AE"/>
        </w:rPr>
      </w:r>
      <w:r>
        <w:rPr>
          <w:rtl/>
          <w:cs/>
          <w:lang w:val="ar_AE" w:bidi="ar_AE"/>
        </w:rPr>
        <w:t>تيموثاوس، مُستلم الرسالة</w:t>
      </w:r>
    </w:p>
    <w:p>
      <w:pPr>
        <w:pStyle w:val="ListBullet"/>
        <w:bidi/>
        <w:spacing w:line="240" w:lineRule="auto"/>
        <w:ind w:left="720"/>
      </w:pPr>
      <w:r>
        <w:rPr>
          <w:rtl/>
          <w:cs/>
          <w:lang w:val="ar_AE" w:bidi="ar_AE"/>
        </w:rPr>
      </w:r>
      <w:r>
        <w:rPr>
          <w:rtl/>
          <w:cs/>
          <w:lang w:val="ar_AE" w:bidi="ar_AE"/>
        </w:rPr>
        <w:t>المؤمنون الأثرياء في كنيسة أفسس</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عليكم كمجموعة تمثيل هذا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الجزء الأول، يكتب بولس رسالة إلى تيموثاوس، ويعطى بولس تيموثاوس توصيات لأغنياء الشعب. يطلب بولس من تيموثاوس أن يخبر هؤلاء الناس ألا يتمنوا الحصول على أشياء صالحة من جرَّاء غناهم، بل يتمنوا أن تأتي الأشياء الصالحة من الله.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يواصل بولس بأنْ يوصي الأثرياء أن يفعلوا الكثير من الأمور الصالحة ويشاركوا في البركات التي لديهم لأنهم أغنياء. يأمر بولس هؤلاء المؤمنين أن يفعلوا هذا لأنهم سيحصلون على كَنز عظيم في الدهر الآتي. بهذه الطريقة، يستثمر هؤلاء المؤمنون في السماء، المكان الذي سيعيشون فيه إلى الأبد، ليس فقط في هذا الدهر.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تيموثاوس: "بماذا تشعر أو تفكر؟" قد تجيب الشخصية بعبارات مثل:</w:t>
      </w:r>
    </w:p>
    <w:p>
      <w:pPr>
        <w:pStyle w:val="ListBullet"/>
        <w:bidi/>
        <w:spacing w:line="240" w:lineRule="auto"/>
        <w:ind w:left="720"/>
      </w:pPr>
      <w:r>
        <w:rPr>
          <w:rtl/>
          <w:cs/>
          <w:lang w:val="ar_AE" w:bidi="ar_AE"/>
        </w:rPr>
      </w:r>
      <w:r>
        <w:rPr>
          <w:rtl/>
          <w:cs/>
          <w:lang w:val="ar_AE" w:bidi="ar_AE"/>
        </w:rPr>
        <w:t>اسألوا الشخص الذي يؤدي دور المؤمن الغني: "بماذا تشعر أو تفكر؟" قد يقول الشخص:</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الجزء الثاني، يوصي بولس تيموثاوس أن يكون مُخلصًا لرسالة الإنجيل الصالحة عن يسوع وأن يحذر من التحدُّث عن أشياء عديمة الفائدة أو اتِّباع أفكار شريرة تجعل الناس لا يؤمنون بعد بيسوع.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تيموثاوس: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يختتم بولس قائلًا: "اَلنِّعْمَةُ مَعَكَ".</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الشخص بعبارات مثل:</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تيموثاوس الأولى 6: 17–21 من الترجمة الأكثر فهمًا بالنسبة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يُخبر بولس الأغنياء أن يضعوا </w:t>
      </w:r>
      <w:r>
        <w:rPr>
          <w:b/>
          <w:rtl/>
          <w:cs/>
          <w:lang w:val="ar_AE" w:bidi="ar_AE"/>
        </w:rPr>
        <w:t>رجاءهم</w:t>
      </w:r>
      <w:r>
        <w:rPr>
          <w:rtl/>
          <w:cs/>
          <w:lang w:val="ar_AE" w:bidi="ar_AE"/>
        </w:rPr>
        <w:t xml:space="preserve"> في الله لا في الثروة. استخدموا الكلمة ذاتها أو العبارة التي استخدمتم سابقًا في تيموثاوس الأولى للتعبير عن الرجاء. ولمزيد من المعلومات عن الرجاء، راجعوا "قاموس الكلمات الرئيسية".</w:t>
      </w:r>
    </w:p>
    <w:p>
      <w:pPr>
        <w:bidi/>
      </w:pPr>
      <w:r>
        <w:rPr>
          <w:rtl/>
          <w:cs/>
          <w:lang w:val="ar_AE" w:bidi="ar_AE"/>
        </w:rPr>
      </w:r>
      <w:r>
        <w:rPr>
          <w:rtl/>
          <w:cs/>
          <w:lang w:val="ar_AE" w:bidi="ar_AE"/>
        </w:rPr>
        <w:t xml:space="preserve">يوصي بولس الأغنياء أن يعملوا الصلاح ويكونوا أغنياء في </w:t>
      </w:r>
      <w:r>
        <w:rPr>
          <w:b/>
          <w:rtl/>
          <w:cs/>
          <w:lang w:val="ar_AE" w:bidi="ar_AE"/>
        </w:rPr>
        <w:t>الأعمال الصالحة</w:t>
      </w:r>
      <w:r>
        <w:rPr>
          <w:rtl/>
          <w:cs/>
          <w:lang w:val="ar_AE" w:bidi="ar_AE"/>
        </w:rPr>
        <w:t>. والأعمال الصالحة أفعال تفيد الآخرين وتُرضي الله. استخدموا العبارة ذاتها التي استخدمتم سابقًا في تيموثاوس الأولى للتعبير عن الأعمال الصالحة.</w:t>
      </w:r>
    </w:p>
    <w:p>
      <w:pPr>
        <w:bidi/>
      </w:pPr>
      <w:r>
        <w:rPr>
          <w:rtl/>
          <w:cs/>
          <w:lang w:val="ar_AE" w:bidi="ar_AE"/>
        </w:rPr>
      </w:r>
      <w:r>
        <w:rPr>
          <w:rtl/>
          <w:cs/>
          <w:lang w:val="ar_AE" w:bidi="ar_AE"/>
        </w:rPr>
        <w:t xml:space="preserve">يأمر بولس الأغنياء أن يكونوا </w:t>
      </w:r>
      <w:r>
        <w:rPr>
          <w:b/>
          <w:rtl/>
          <w:cs/>
          <w:lang w:val="ar_AE" w:bidi="ar_AE"/>
        </w:rPr>
        <w:t>أسخياء</w:t>
      </w:r>
      <w:r>
        <w:rPr>
          <w:rtl/>
          <w:cs/>
          <w:lang w:val="ar_AE" w:bidi="ar_AE"/>
        </w:rPr>
        <w:t xml:space="preserve"> ومستعدين للمشاركة. عندما يكون الشخص سخيًا، فإنه يعطي الكثير من المال أو الأشياء لمساعدة الآخرين.</w:t>
      </w:r>
    </w:p>
    <w:p>
      <w:pPr>
        <w:bidi/>
      </w:pPr>
      <w:r>
        <w:rPr>
          <w:rtl/>
          <w:cs/>
          <w:lang w:val="ar_AE" w:bidi="ar_AE"/>
        </w:rPr>
      </w:r>
      <w:r>
        <w:rPr>
          <w:rtl/>
          <w:cs/>
          <w:lang w:val="ar_AE" w:bidi="ar_AE"/>
        </w:rPr>
        <w:t>توقّفوا هنا وناقشوا معًا كيف تترجمون مفهوم السخاء هذا. أوقفوا سماع هذا التسجيل الصوتي هنا.</w:t>
      </w:r>
    </w:p>
    <w:p>
      <w:pPr>
        <w:bidi/>
      </w:pPr>
      <w:r>
        <w:rPr>
          <w:rtl/>
          <w:cs/>
          <w:lang w:val="ar_AE" w:bidi="ar_AE"/>
        </w:rPr>
      </w:r>
      <w:r>
        <w:rPr>
          <w:rtl/>
          <w:cs/>
          <w:lang w:val="ar_AE" w:bidi="ar_AE"/>
        </w:rPr>
        <w:t xml:space="preserve">يقول بولس إنه بفِعل هذه الأمور، سوف </w:t>
      </w:r>
      <w:r>
        <w:rPr>
          <w:b/>
          <w:rtl/>
          <w:cs/>
          <w:lang w:val="ar_AE" w:bidi="ar_AE"/>
        </w:rPr>
        <w:t>يدَّخر</w:t>
      </w:r>
      <w:r>
        <w:rPr>
          <w:rtl/>
          <w:cs/>
          <w:lang w:val="ar_AE" w:bidi="ar_AE"/>
        </w:rPr>
        <w:t xml:space="preserve"> المؤمنون الأسخياء أساسًا أو يكنزون كنزًا لأنفسهم. وهذه لُغة خاصة تعني جمع أو تخزين شيء ثمين للمستقبل.</w:t>
      </w:r>
    </w:p>
    <w:p>
      <w:pPr>
        <w:bidi/>
      </w:pPr>
      <w:r>
        <w:rPr>
          <w:rtl/>
          <w:cs/>
          <w:lang w:val="ar_AE" w:bidi="ar_AE"/>
        </w:rPr>
      </w:r>
      <w:r>
        <w:rPr>
          <w:rtl/>
          <w:cs/>
          <w:lang w:val="ar_AE" w:bidi="ar_AE"/>
        </w:rPr>
        <w:t>توقّفوا هنا وناقشوا معًا كيف تترجمون مفهوم ادِّخار الكنوز هذا. أوقفوا سماع هذا التسجيل الصوتي هنا.</w:t>
      </w:r>
    </w:p>
    <w:p>
      <w:pPr>
        <w:bidi/>
      </w:pPr>
      <w:r>
        <w:rPr>
          <w:rtl/>
          <w:cs/>
          <w:lang w:val="ar_AE" w:bidi="ar_AE"/>
        </w:rPr>
      </w:r>
      <w:r>
        <w:rPr>
          <w:rtl/>
          <w:cs/>
          <w:lang w:val="ar_AE" w:bidi="ar_AE"/>
        </w:rPr>
        <w:t xml:space="preserve">يشير بولس إلى </w:t>
      </w:r>
      <w:r>
        <w:rPr>
          <w:b/>
          <w:rtl/>
          <w:cs/>
          <w:lang w:val="ar_AE" w:bidi="ar_AE"/>
        </w:rPr>
        <w:t>الدهر الآتي</w:t>
      </w:r>
      <w:r>
        <w:rPr>
          <w:rtl/>
          <w:cs/>
          <w:lang w:val="ar_AE" w:bidi="ar_AE"/>
        </w:rPr>
        <w:t>، أي المستقبل الذي يُؤسس فيه الله ملكوته بالكامل عندما يعود يسوع ليحكُم. لمزيد من المعلومات، انظروا في "قاموس الكلمات الرئيسية" تعبير "ملكوت الله" وانتبهوا إلى الأجزاء التي تتحدث عن الملكوت المثالي المستقبلي.</w:t>
      </w:r>
    </w:p>
    <w:p>
      <w:pPr>
        <w:bidi/>
      </w:pPr>
      <w:r>
        <w:rPr>
          <w:rtl/>
          <w:cs/>
          <w:lang w:val="ar_AE" w:bidi="ar_AE"/>
        </w:rPr>
      </w:r>
      <w:r>
        <w:rPr>
          <w:rtl/>
          <w:cs/>
          <w:lang w:val="ar_AE" w:bidi="ar_AE"/>
        </w:rPr>
        <w:t>توقّفوا هنا وناقشوا معًا كيف تترجمون هذا المفهوم عن الدهر الآتي. أوقفوا سماع هذا التسجيل الصوتي هنا.</w:t>
      </w:r>
    </w:p>
    <w:p>
      <w:pPr>
        <w:bidi/>
      </w:pPr>
      <w:r>
        <w:rPr>
          <w:rtl/>
          <w:cs/>
          <w:lang w:val="ar_AE" w:bidi="ar_AE"/>
        </w:rPr>
      </w:r>
      <w:r>
        <w:rPr>
          <w:rtl/>
          <w:cs/>
          <w:lang w:val="ar_AE" w:bidi="ar_AE"/>
        </w:rPr>
        <w:t xml:space="preserve">يذكر بولس ما يسميه الناس تسمية خاطئة </w:t>
      </w:r>
      <w:r>
        <w:rPr>
          <w:b/>
          <w:rtl/>
          <w:cs/>
          <w:lang w:val="ar_AE" w:bidi="ar_AE"/>
        </w:rPr>
        <w:t>معرفة</w:t>
      </w:r>
      <w:r>
        <w:rPr>
          <w:rtl/>
          <w:cs/>
          <w:lang w:val="ar_AE" w:bidi="ar_AE"/>
        </w:rPr>
        <w:t>، وهذا يشير إلى التعاليم التي تَدَّعي أنها صحيحة لكنها في الواقع خاطئة. استخدموا الكلمة ذاتها التي استخدمتم سابقًا في تيموثاوس الأولى للإشارة إلى المعرفة.</w:t>
      </w:r>
    </w:p>
    <w:p>
      <w:pPr>
        <w:bidi/>
      </w:pPr>
      <w:r>
        <w:rPr>
          <w:rtl/>
          <w:cs/>
          <w:lang w:val="ar_AE" w:bidi="ar_AE"/>
        </w:rPr>
      </w:r>
      <w:r>
        <w:rPr>
          <w:rtl/>
          <w:cs/>
          <w:lang w:val="ar_AE" w:bidi="ar_AE"/>
        </w:rPr>
        <w:t xml:space="preserve">أخيرًا، يقول بولس إن بعضهم ضلَّوا عن </w:t>
      </w:r>
      <w:r>
        <w:rPr>
          <w:b/>
          <w:rtl/>
          <w:cs/>
          <w:lang w:val="ar_AE" w:bidi="ar_AE"/>
        </w:rPr>
        <w:t>الإيمان</w:t>
      </w:r>
      <w:r>
        <w:rPr>
          <w:rtl/>
          <w:cs/>
          <w:lang w:val="ar_AE" w:bidi="ar_AE"/>
        </w:rPr>
        <w:t>. يعطي هذا صورة لشخص يحيد عن الطريق الصحيح. استخدموا الكلمة ذاتها التي استخدمتم في المقاطع السابقة للإشارة إلى الإيمان. لمزيدٍ من المعلومات عن الإيمان، انظروا "قاموس الكلمات الرئيسية".</w:t>
      </w:r>
    </w:p>
    <w:p>
      <w:pPr>
        <w:bidi/>
      </w:pPr>
      <w:r>
        <w:rPr>
          <w:rtl/>
          <w:cs/>
          <w:lang w:val="ar_AE" w:bidi="ar_AE"/>
        </w:rPr>
      </w:r>
      <w:r>
        <w:rPr>
          <w:rtl/>
          <w:cs/>
          <w:lang w:val="ar_AE" w:bidi="ar_AE"/>
        </w:rPr>
        <w:t xml:space="preserve">يودِّعهم بولس بأن يطلب من الله أنْ يُعطي </w:t>
      </w:r>
      <w:r>
        <w:rPr>
          <w:b/>
          <w:rtl/>
          <w:cs/>
          <w:lang w:val="ar_AE" w:bidi="ar_AE"/>
        </w:rPr>
        <w:t>نعمة</w:t>
      </w:r>
      <w:r>
        <w:rPr>
          <w:rtl/>
          <w:cs/>
          <w:lang w:val="ar_AE" w:bidi="ar_AE"/>
        </w:rPr>
        <w:t xml:space="preserve"> لتيموثاوس والمؤمنين في أفسس. استخدموا الكلمة ذاتها التي استخدمتم سابقًا للإشارة إلى كلمة نعمة وانظروا في "قاموس الكلمات الرئيسية" لمزيد من المعلومات.</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p>
    <w:p>
      <w:pPr>
        <w:bidi/>
      </w:pPr>
      <w:r>
        <w:rPr>
          <w:rtl/>
          <w:cs/>
          <w:lang w:val="ar_AE" w:bidi="ar_AE"/>
        </w:rPr>
      </w:r>
      <w:r>
        <w:rPr>
          <w:b/>
          <w:rtl/>
          <w:cs/>
          <w:lang w:val="ar_AE" w:bidi="ar_AE"/>
        </w:rPr>
        <w:t>انتهى التسجيل.</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