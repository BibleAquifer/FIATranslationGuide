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Familiarization, Internalization, Articulation (Fia)</w:t>
      </w:r>
      <w:r>
        <w:rPr>
          <w:rtl/>
          <w:cs/>
          <w:lang w:val="ar_AE" w:bidi="ar_AE"/>
        </w:rPr>
      </w:r>
    </w:p>
    <w:p>
      <w:pPr>
        <w:bidi/>
      </w:pPr>
      <w:r>
        <w:rPr>
          <w:rtl/>
          <w:cs/>
          <w:lang w:val="ar_AE" w:bidi="ar_AE"/>
        </w:rPr>
      </w:r>
      <w:r>
        <w:rPr>
          <w:b/>
          <w:rtl/>
          <w:cs/>
          <w:lang w:val="ar_AE" w:bidi="ar_AE"/>
        </w:rPr>
        <w:t>Familiarization, Internalization, Articulation (FIA) Translation Guide</w:t>
      </w:r>
      <w:r>
        <w:rPr>
          <w:rtl/>
          <w:cs/>
          <w:lang w:val="ar_AE" w:bidi="ar_AE"/>
        </w:rPr>
        <w:t xml:space="preserve"> © 2025 Word Collective Released under CC BY-SA 4.0 license. </w:t>
      </w:r>
      <w:r>
        <w:rPr>
          <w:rtl/>
          <w:cs/>
          <w:lang w:val="ar_AE" w:bidi="ar_AE"/>
        </w:rPr>
        <w:t>Familiarization, Internalization, Articulation (FIA) Translation Guide</w:t>
      </w:r>
      <w:r>
        <w:rPr>
          <w:rtl/>
          <w:cs/>
          <w:lang w:val="ar_AE" w:bidi="ar_AE"/>
        </w:rPr>
        <w:t xml:space="preserve"> has been adapted in the following languages Tok Pisin, عربي, Français, हिंदी, Bahasa Indonesia, Português, Русский, Español, Kiswahili, 简体中文 from </w:t>
      </w:r>
      <w:r>
        <w:rPr>
          <w:rtl/>
          <w:cs/>
          <w:lang w:val="ar_AE" w:bidi="ar_AE"/>
        </w:rPr>
        <w:t>Familiarization, Internalization, Articulation (FIA)</w:t>
      </w:r>
      <w:r>
        <w:rPr>
          <w:rtl/>
          <w:cs/>
          <w:lang w:val="ar_AE" w:bidi="ar_AE"/>
        </w:rPr>
        <w:t xml:space="preserve"> © 2025 Word Collective Released under CC BY-SA 4.0 license by Mission Mutual</w:t>
      </w:r>
      <w:r>
        <w:rPr>
          <w:rtl/>
          <w:cs/>
          <w:lang w:val="ar_AE" w:bidi="ar_AE"/>
        </w:rPr>
      </w:r>
      <w:r>
        <w:rPr>
          <w:rtl/>
          <w:cs/>
          <w:lang w:val="ar_AE" w:bidi="ar_AE"/>
        </w:rPr>
      </w:r>
    </w:p>
    <w:p>
      <w:pPr>
        <w:pStyle w:val="Heading1"/>
        <w:bidi/>
      </w:pPr>
      <w:r>
        <w:rPr>
          <w:rtl/>
          <w:cs/>
          <w:lang w:val="ar_AE" w:bidi="ar_AE"/>
        </w:rPr>
        <w:t>Familiarization, Internalization, Articulation (Fia)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1TH</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تسالونيكي الأولى 1:1–10</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رسالة تسالونيكي الأولى ١: ١–١٠ واحفظوه في قلوبكم.</w:t>
      </w:r>
    </w:p>
    <w:p>
      <w:pPr>
        <w:bidi/>
      </w:pPr>
      <w:r>
        <w:rPr>
          <w:rtl/>
          <w:cs/>
          <w:lang w:val="ar_AE" w:bidi="ar_AE"/>
        </w:rPr>
      </w:r>
      <w:r>
        <w:rPr>
          <w:rtl/>
          <w:cs/>
          <w:lang w:val="ar_AE" w:bidi="ar_AE"/>
        </w:rPr>
        <w:t>استمعوا إلى نسخة صوتية من رسالة تسالونيكي الأولى ١: ١–١٠ ثلاث مرات، من ثلاث ترجمات مختلفة، إن أمكن.</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والآن ناقشوا الأسئلة التالية كمجموعة: </w:t>
      </w:r>
    </w:p>
    <w:p>
      <w:pPr>
        <w:pStyle w:val="ListBullet"/>
        <w:bidi/>
        <w:spacing w:line="240" w:lineRule="auto"/>
        <w:ind w:left="720"/>
      </w:pPr>
      <w:r>
        <w:rPr>
          <w:rtl/>
          <w:cs/>
          <w:lang w:val="ar_AE" w:bidi="ar_AE"/>
        </w:rPr>
      </w:r>
      <w:r>
        <w:rPr>
          <w:rtl/>
          <w:cs/>
          <w:lang w:val="ar_AE" w:bidi="ar_AE"/>
        </w:rPr>
        <w:t xml:space="preserve">ما الذي أعجبكم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الاستماع إلى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 يسوع، أو الروح القدس؟ أوقفوا الاستماع إلى هذا التسجيل الصوتي هنا.</w:t>
      </w:r>
    </w:p>
    <w:p>
      <w:pPr>
        <w:pStyle w:val="ListBullet"/>
        <w:bidi/>
        <w:spacing w:line="240" w:lineRule="auto"/>
        <w:ind w:left="720"/>
      </w:pPr>
      <w:r>
        <w:rPr>
          <w:rtl/>
          <w:cs/>
          <w:lang w:val="ar_AE" w:bidi="ar_AE"/>
        </w:rPr>
      </w:r>
      <w:r>
        <w:rPr>
          <w:rtl/>
          <w:cs/>
          <w:lang w:val="ar_AE" w:bidi="ar_AE"/>
        </w:rPr>
        <w:t xml:space="preserve">ماذا يخبرنا هذا المقطع عن البشر؟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كيف يؤثر هذا المقطع في حياتنا اليومية؟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مَن تعرفون يحتاج إلى سماع هذا المقطع؟ </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رسالة تسالونيكي الأولى ١: ١–١٠ في أكثر الترجمات المفهومة لكم.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هذا المقطع هو بداية رسالةٍ من بولس، وسيلا، وتيموثاوس. تذكَّروا أن بولس، وسيلا، وتيموثاوس زاروا مدينة تسالونيكي خلال رحلة بولس التبشيرية الثانية. ونتيجةً للطريقة التي عَلَّم بها بولس والطريقة التي تصرَّف بها، آمن الكثيرُ من اليهود في تسالونيكي بالإنجيل. لكن يهودًا آخرين لم يؤمنوا. أصبح اليهود الذين لم يؤمنوا برسالة الإنجيل غاضبين، وبعد فترة بدأوا في إثارة الشغب. كان على بولس وسيلا أن يغادرا المدينة بسبب الشغب. والأسوأ من ذلك هو أن هؤلاء اليهود غير المؤمنين بدأوا يتسببون في المتاعب لجميع المؤمنين في تسالونيكي.</w:t>
      </w:r>
    </w:p>
    <w:p>
      <w:pPr>
        <w:bidi/>
      </w:pPr>
      <w:r>
        <w:rPr>
          <w:rtl/>
          <w:cs/>
          <w:lang w:val="ar_AE" w:bidi="ar_AE"/>
        </w:rPr>
      </w:r>
      <w:r>
        <w:rPr>
          <w:rtl/>
          <w:cs/>
          <w:lang w:val="ar_AE" w:bidi="ar_AE"/>
        </w:rPr>
        <w:t xml:space="preserve">كان بولس يرغب </w:t>
      </w:r>
      <w:r>
        <w:rPr>
          <w:b/>
          <w:rtl/>
          <w:cs/>
          <w:lang w:val="ar_AE" w:bidi="ar_AE"/>
        </w:rPr>
        <w:t>بشدة</w:t>
      </w:r>
      <w:r>
        <w:rPr>
          <w:rtl/>
          <w:cs/>
          <w:lang w:val="ar_AE" w:bidi="ar_AE"/>
        </w:rPr>
        <w:t xml:space="preserve"> في العودة والاستمرار في تعليم الكنيسة الجديدة في تسالونيكي. لكن بولس لم يستطع. لذلك، أرسل بولسُ تيموثاوس لزيارة الكنيسة. بعد زيارته، عاد تيموثاوس إلى بولس وهو يحمل أخبارًا تفيد بأن المؤمنين في تسالونيكي كانوا يثقون بيسوع أكثر فأكثر، </w:t>
      </w:r>
      <w:r>
        <w:rPr>
          <w:b/>
          <w:rtl/>
          <w:cs/>
          <w:lang w:val="ar_AE" w:bidi="ar_AE"/>
        </w:rPr>
        <w:t>مع أن اليهود غير المؤمنين كانوا يضطهدونهم.</w:t>
      </w:r>
    </w:p>
    <w:p>
      <w:pPr>
        <w:bidi/>
      </w:pPr>
      <w:r>
        <w:rPr>
          <w:rtl/>
          <w:cs/>
          <w:lang w:val="ar_AE" w:bidi="ar_AE"/>
        </w:rPr>
      </w:r>
      <w:r>
        <w:rPr>
          <w:rtl/>
          <w:cs/>
          <w:lang w:val="ar_AE" w:bidi="ar_AE"/>
        </w:rPr>
        <w:t>مع أن بولس لم يكن يستطع العودة إلى تسالونيكي، إلا أنه كان لا يزال يريد أن يشجع المؤمنين في تسالونيكي ويواصل تعليمهم. لذلك أرسل بولس رسالةً إلى المؤمنين. من المرجح أن بولس نطق بكلمات هذه الرسالة، ودوَّنها شخصٌ آخر. وكان شخصٌ آخر سيأخذها إلى تسالونيكي ويقرأها أمام كنيسة تسالونيكي.</w:t>
      </w:r>
    </w:p>
    <w:p>
      <w:pPr>
        <w:bidi/>
      </w:pPr>
      <w:r>
        <w:rPr>
          <w:rtl/>
          <w:cs/>
          <w:lang w:val="ar_AE" w:bidi="ar_AE"/>
        </w:rPr>
      </w:r>
      <w:r>
        <w:rPr>
          <w:rtl/>
          <w:cs/>
          <w:lang w:val="ar_AE" w:bidi="ar_AE"/>
        </w:rPr>
        <w:t xml:space="preserve">توقفوا هنا. تحدثوا عن كيف تُرسِلون الرسائل إلى صديق يعيش في مكان آخر. كيف تخبرون صديقًا بشيء مهم عندما لا تكونون قادرين على الذهاب إليه؟ كيف تتأكدون من أن الصديق يَعرف أن الرسالة آتية منكم؟ أوقِفوا الاستماع إلى هذا التسجيل الصوتي هنا. </w:t>
      </w:r>
    </w:p>
    <w:p>
      <w:pPr>
        <w:bidi/>
      </w:pPr>
      <w:r>
        <w:rPr>
          <w:rtl/>
          <w:cs/>
          <w:lang w:val="ar_AE" w:bidi="ar_AE"/>
        </w:rPr>
      </w:r>
      <w:r>
        <w:rPr>
          <w:rtl/>
          <w:cs/>
          <w:lang w:val="ar_AE" w:bidi="ar_AE"/>
        </w:rPr>
        <w:t>من المرجح أن بولس كان الكاتب الرئيسي لهذه الرسالة. بما أن الله اختار بولس ليكون رسوله، كان بإمكان المؤمنين في تسالونيكي أن يثقوا بأن هذه الرسالة هي من الله. لكن سيلا وتيموثاوس كانا أيضًا مع بولس عندما كان في تسالونيكي. كان المؤمنون في تسالونيكي يحترمون سيلا وتيموثاوس أيضًا. من المرجح أن سيلا وتيموثاوس كانا مع بولس عندما كتب الرسالة. ربما ساعد سيلا وتيموثاوس بولسَ في كتابة الرسالة. كان بإمكان أهل تسالونيكي أن يثقوا أيضًا بسلطان سيلا وتيموثاوس.</w:t>
      </w:r>
    </w:p>
    <w:p>
      <w:pPr>
        <w:bidi/>
      </w:pPr>
      <w:r>
        <w:rPr>
          <w:rtl/>
          <w:cs/>
          <w:lang w:val="ar_AE" w:bidi="ar_AE"/>
        </w:rPr>
      </w:r>
      <w:r>
        <w:rPr>
          <w:rtl/>
          <w:cs/>
          <w:lang w:val="ar_AE" w:bidi="ar_AE"/>
        </w:rPr>
        <w:t>يبدأ بولس رسالته بتحية وينتقل إلى صلاة شكرٍ. في هذه الصلاة، يشكر بولسُ اللهَ من أجل إيمان كنيسة تسالونيكي، أي إيمانهم بيسوع. بشكل محدد، يشكر بولسُ الله من أجل ثلاثة أشياء: أولًا، يشكر بولسُ الله لأن إيمان المؤمنين جعلهم يعيشون بطريقة تُرضِي اللهَ؛ وثانيًا، يشكر بولسُ الله لأن محبة المؤمنين جعلتهم يقومون بأشياء صعبة، لخدمة بعضهم البعض. وثالثًا، يشكر بولسُ الله، لأن المؤمنين كانوا ينتظرون دائمًا الوقت الذي فيه سيعود الرب يسوع المسيح إلى الأرض.</w:t>
      </w:r>
    </w:p>
    <w:p>
      <w:pPr>
        <w:bidi/>
      </w:pPr>
      <w:r>
        <w:rPr>
          <w:rtl/>
          <w:cs/>
          <w:lang w:val="ar_AE" w:bidi="ar_AE"/>
        </w:rPr>
      </w:r>
      <w:r>
        <w:rPr>
          <w:rtl/>
          <w:cs/>
          <w:lang w:val="ar_AE" w:bidi="ar_AE"/>
        </w:rPr>
        <w:t>كان بولس يريد أن يتأكد من أن المؤمنين في تسالونيكي واثقون من أن الله أحبهم واختارهم ليكونوا شعبه. كان بولس يريد أن يتذكَّر المؤمنون في تسالونيكي أنه عندما أعطاهم رسالة الإنجيل، أي الأخبار السارة عن يسوع، لم يسمعوا مجرد رسالة. لقد اختبر المؤمنون في تسالونيكي أيضًا قوةَ الروح القُدس.</w:t>
      </w:r>
    </w:p>
    <w:p>
      <w:pPr>
        <w:bidi/>
      </w:pPr>
      <w:r>
        <w:rPr>
          <w:rtl/>
          <w:cs/>
          <w:lang w:val="ar_AE" w:bidi="ar_AE"/>
        </w:rPr>
      </w:r>
      <w:r>
        <w:rPr>
          <w:rtl/>
          <w:cs/>
          <w:lang w:val="ar_AE" w:bidi="ar_AE"/>
        </w:rPr>
        <w:t xml:space="preserve">والأكثر من ذلك، لم يكرز بولس فقط بالأخبار السارة عن يسوع. لقد قام بولس أيضًا بأعمال في حياته أظهرت أن الروح القُدس غيَّره. كان بولس يعيش مثل يسوع. بالطريقة نفسها، عاش المؤمنون في تسالونيكي مثل بولس، لأن بولس عاش مثل يسوع. لقد رحَّب المؤمنون في تسالونيكي برسالة بولس مع أنهم كانوا يعانون لأن غير المؤمنين كانوا يضطهدونهم. لقد أعطى الروحُ القُدس المؤمنين في تسالونيكي قُدرة أن يتألموا، </w:t>
      </w:r>
      <w:r>
        <w:rPr>
          <w:b/>
          <w:rtl/>
          <w:cs/>
          <w:lang w:val="ar_AE" w:bidi="ar_AE"/>
        </w:rPr>
        <w:t>لكن بِفرحٍ</w:t>
      </w:r>
      <w:r>
        <w:rPr>
          <w:rtl/>
          <w:cs/>
          <w:lang w:val="ar_AE" w:bidi="ar_AE"/>
        </w:rPr>
        <w:t>.</w:t>
      </w:r>
    </w:p>
    <w:p>
      <w:pPr>
        <w:bidi/>
      </w:pPr>
      <w:r>
        <w:rPr>
          <w:rtl/>
          <w:cs/>
          <w:lang w:val="ar_AE" w:bidi="ar_AE"/>
        </w:rPr>
      </w:r>
      <w:r>
        <w:rPr>
          <w:rtl/>
          <w:cs/>
          <w:lang w:val="ar_AE" w:bidi="ar_AE"/>
        </w:rPr>
        <w:t xml:space="preserve">توقفوا هنا. اطلبوا من الناس أن يخبروكم عن شخصٍ يعرفونه تغيرت حياته عندما آمن بالأخبار السارة عن يسوع. ما أنواع التغيير الذي رأيتموه في حياة ذلك الشخص، ما الذي فعله بطريقة مختلفة؟ ماذا فعل أصدقاء ذلك الشخص وعائلته عندما رأوه يتغير؟ أوقِفوا الاستماع إلى هذا التسجيل الصوتي هنا. </w:t>
      </w:r>
    </w:p>
    <w:p>
      <w:pPr>
        <w:bidi/>
      </w:pPr>
      <w:r>
        <w:rPr>
          <w:rtl/>
          <w:cs/>
          <w:lang w:val="ar_AE" w:bidi="ar_AE"/>
        </w:rPr>
      </w:r>
      <w:r>
        <w:rPr>
          <w:rtl/>
          <w:cs/>
          <w:lang w:val="ar_AE" w:bidi="ar_AE"/>
        </w:rPr>
        <w:t>كانت الأخبار المتعلقة بإيمان أهل تسالونيكي تشجِّع بولس كثيرًا. لكن بولس لم يكن الشخص الوحيد الذي سمع عن إيمان أهل تسالونيكي. كان الناس في جميع أنحاء المقاطعات الرومانية في مكدونية وأخائية قد بدأوا يسمعون عن إيمان أهل تسالونيكي. سمع كثيرون آخرون أيضًا أن المؤمنين في تسالونيكي توقفوا عن عبادة الأصنام، وبدأوا يعبدون الإله الوحيد الحي والحقيقي.</w:t>
      </w:r>
    </w:p>
    <w:p>
      <w:pPr>
        <w:bidi/>
      </w:pPr>
      <w:r>
        <w:rPr>
          <w:rtl/>
          <w:cs/>
          <w:lang w:val="ar_AE" w:bidi="ar_AE"/>
        </w:rPr>
      </w:r>
      <w:r>
        <w:rPr>
          <w:rtl/>
          <w:cs/>
          <w:lang w:val="ar_AE" w:bidi="ar_AE"/>
        </w:rPr>
        <w:t xml:space="preserve">توقّفوا هنا واحكوا قصة عن وقت عَرف فيه الكثير من الناس عن شيء جيد كانت تقوم به مجموعةٌ من الناس، مثل فوز مجموعة رياضية في الكثير من المباريات. كيف عَرف الناس ما كانت تفعله هذه المجموعة؟ كيف نشر الناسُ الأخبار السارة بسرعة للآخرين؟ أوقِفوا الاستماع إلى هذا التسجيل الصوتي هنا. </w:t>
      </w:r>
    </w:p>
    <w:p>
      <w:pPr>
        <w:bidi/>
      </w:pPr>
      <w:r>
        <w:rPr>
          <w:rtl/>
          <w:cs/>
          <w:lang w:val="ar_AE" w:bidi="ar_AE"/>
        </w:rPr>
      </w:r>
      <w:r>
        <w:rPr>
          <w:rtl/>
          <w:cs/>
          <w:lang w:val="ar_AE" w:bidi="ar_AE"/>
        </w:rPr>
        <w:t xml:space="preserve">توقّفوا هنا وانظروا كمجموعة إلى خريطةٍ تتضمن تسالونيكي، ومكدونية، وأخائية. لاحظوا أن تسالونيكي هي مدينة تقع داخل مقاطعة مكدونية. لاحظوا أيضًا أن أخائية هي مقاطعة قريبة من مدينة تسالونيكي. أوقِفوا الاستماع إلى هذا التسجيل الصوتي هنا. </w:t>
      </w:r>
    </w:p>
    <w:p>
      <w:pPr>
        <w:bidi/>
      </w:pPr>
      <w:r>
        <w:rPr>
          <w:rtl/>
          <w:cs/>
          <w:lang w:val="ar_AE" w:bidi="ar_AE"/>
        </w:rPr>
      </w:r>
      <w:r>
        <w:rPr>
          <w:rtl/>
          <w:cs/>
          <w:lang w:val="ar_AE" w:bidi="ar_AE"/>
        </w:rPr>
        <w:t>لقد علَّم بولسُ المؤمنين في تسالونيكي أن يسوع تألم ومات على الصليب، وأن يسوع عاد إلى الحياة. لقد علَّم بولس أيضًا أن يسوع سيعود من السماء يومًا ما. يسوع هو الشخص الذي سيُنقِذ المؤمنين من الدينونة الآتية. الخطية تُغضِب الله، وهو سيدين الخطية. لكن الله لن يدين الأشخاص الذين يتبعون يسوع. هذه هي رسالة الإنجيل، أي الأخبار السارة، التي كرز بها بولس.</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رسالة تسالونيكي الأولى ١: ١–١٠ في أكثر الترجمات المفهومة لكم.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في هذه الخطوة، على المجموعة أن تحدِّد الأجزاء والشخصيات ومواقع الأحداث في هذا المقطع. ثم تقوم المجموعة بتصوُّر هذا المقطع.</w:t>
      </w:r>
    </w:p>
    <w:p>
      <w:pPr>
        <w:bidi/>
      </w:pPr>
      <w:r>
        <w:rPr>
          <w:rtl/>
          <w:cs/>
          <w:lang w:val="ar_AE" w:bidi="ar_AE"/>
        </w:rPr>
      </w:r>
      <w:r>
        <w:rPr>
          <w:rtl/>
          <w:cs/>
          <w:lang w:val="ar_AE" w:bidi="ar_AE"/>
        </w:rPr>
        <w:t>يتكون هذا المقطع من أربعة أجزاء.</w:t>
      </w:r>
    </w:p>
    <w:p>
      <w:pPr>
        <w:bidi/>
      </w:pPr>
      <w:r>
        <w:rPr>
          <w:rtl/>
          <w:cs/>
          <w:lang w:val="ar_AE" w:bidi="ar_AE"/>
        </w:rPr>
      </w:r>
      <w:r>
        <w:rPr>
          <w:b/>
          <w:rtl/>
          <w:cs/>
          <w:lang w:val="ar_AE" w:bidi="ar_AE"/>
        </w:rPr>
        <w:t>في الجزء الأول:</w:t>
      </w:r>
      <w:r>
        <w:rPr>
          <w:rtl/>
          <w:cs/>
          <w:lang w:val="ar_AE" w:bidi="ar_AE"/>
        </w:rPr>
        <w:t xml:space="preserve"> يبدأ بولس وسيلا وتيموثاوس رسالتهم بتحيةٍ لكنيسة تسالونيكي.</w:t>
      </w:r>
    </w:p>
    <w:p>
      <w:pPr>
        <w:bidi/>
      </w:pPr>
      <w:r>
        <w:rPr>
          <w:rtl/>
          <w:cs/>
          <w:lang w:val="ar_AE" w:bidi="ar_AE"/>
        </w:rPr>
      </w:r>
      <w:r>
        <w:rPr>
          <w:b/>
          <w:rtl/>
          <w:cs/>
          <w:lang w:val="ar_AE" w:bidi="ar_AE"/>
        </w:rPr>
        <w:t>في الجزء الثاني:</w:t>
      </w:r>
      <w:r>
        <w:rPr>
          <w:rtl/>
          <w:cs/>
          <w:lang w:val="ar_AE" w:bidi="ar_AE"/>
        </w:rPr>
        <w:t xml:space="preserve"> يتحدَّث بولس عن امتنانه الشديد لأجل إيمان أهل تسالونيكي.</w:t>
      </w:r>
    </w:p>
    <w:p>
      <w:pPr>
        <w:bidi/>
      </w:pPr>
      <w:r>
        <w:rPr>
          <w:rtl/>
          <w:cs/>
          <w:lang w:val="ar_AE" w:bidi="ar_AE"/>
        </w:rPr>
      </w:r>
      <w:r>
        <w:rPr>
          <w:b/>
          <w:rtl/>
          <w:cs/>
          <w:lang w:val="ar_AE" w:bidi="ar_AE"/>
        </w:rPr>
        <w:t>في الجزء الثالث:</w:t>
      </w:r>
      <w:r>
        <w:rPr>
          <w:rtl/>
          <w:cs/>
          <w:lang w:val="ar_AE" w:bidi="ar_AE"/>
        </w:rPr>
        <w:t xml:space="preserve"> يروي بولس كيف تشجَّع لأن الناس في كل مكان قد سمعوا عن الحياة الصالحة التي يعيشها المؤمنون في تسالونيكي.</w:t>
      </w:r>
    </w:p>
    <w:p>
      <w:pPr>
        <w:bidi/>
      </w:pPr>
      <w:r>
        <w:rPr>
          <w:rtl/>
          <w:cs/>
          <w:lang w:val="ar_AE" w:bidi="ar_AE"/>
        </w:rPr>
      </w:r>
      <w:r>
        <w:rPr>
          <w:b/>
          <w:rtl/>
          <w:cs/>
          <w:lang w:val="ar_AE" w:bidi="ar_AE"/>
        </w:rPr>
        <w:t>في الجزء الرابع:</w:t>
      </w:r>
      <w:r>
        <w:rPr>
          <w:rtl/>
          <w:cs/>
          <w:lang w:val="ar_AE" w:bidi="ar_AE"/>
        </w:rPr>
        <w:t xml:space="preserve"> يتحدَّث بولس عن كيفية رواية الآخرين قصة أهل تسالونيكي. هذه هي قصةٌ عن كيفية توقف المؤمنين في تسالونيكي عن عبادة الأصنام وبدأوا يعبدون الإله الحي والحقيقي.</w:t>
      </w:r>
    </w:p>
    <w:p>
      <w:pPr>
        <w:bidi/>
      </w:pPr>
      <w:r>
        <w:rPr>
          <w:rtl/>
          <w:cs/>
          <w:lang w:val="ar_AE" w:bidi="ar_AE"/>
        </w:rPr>
      </w:r>
      <w:r>
        <w:rPr>
          <w:rtl/>
          <w:cs/>
          <w:lang w:val="ar_AE" w:bidi="ar_AE"/>
        </w:rPr>
        <w:t xml:space="preserve">والشخصيات الواردة في هذا المقطع هي: </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سيلا</w:t>
      </w:r>
    </w:p>
    <w:p>
      <w:pPr>
        <w:pStyle w:val="ListBullet"/>
        <w:bidi/>
        <w:spacing w:line="240" w:lineRule="auto"/>
        <w:ind w:left="720"/>
      </w:pPr>
      <w:r>
        <w:rPr>
          <w:rtl/>
          <w:cs/>
          <w:lang w:val="ar_AE" w:bidi="ar_AE"/>
        </w:rPr>
      </w:r>
      <w:r>
        <w:rPr>
          <w:rtl/>
          <w:cs/>
          <w:lang w:val="ar_AE" w:bidi="ar_AE"/>
        </w:rPr>
        <w:t>تيموثاوس</w:t>
      </w:r>
    </w:p>
    <w:p>
      <w:pPr>
        <w:pStyle w:val="ListBullet"/>
        <w:bidi/>
        <w:spacing w:line="240" w:lineRule="auto"/>
        <w:ind w:left="720"/>
      </w:pPr>
      <w:r>
        <w:rPr>
          <w:rtl/>
          <w:cs/>
          <w:lang w:val="ar_AE" w:bidi="ar_AE"/>
        </w:rPr>
      </w:r>
      <w:r>
        <w:rPr>
          <w:rtl/>
          <w:cs/>
          <w:lang w:val="ar_AE" w:bidi="ar_AE"/>
        </w:rPr>
        <w:t>المؤمنون في كنيسة تسالونيكي</w:t>
      </w:r>
    </w:p>
    <w:p>
      <w:pPr>
        <w:pStyle w:val="ListBullet"/>
        <w:bidi/>
        <w:spacing w:line="240" w:lineRule="auto"/>
        <w:ind w:left="720"/>
      </w:pPr>
      <w:r>
        <w:rPr>
          <w:rtl/>
          <w:cs/>
          <w:lang w:val="ar_AE" w:bidi="ar_AE"/>
        </w:rPr>
      </w:r>
      <w:r>
        <w:rPr>
          <w:rtl/>
          <w:cs/>
          <w:lang w:val="ar_AE" w:bidi="ar_AE"/>
        </w:rPr>
        <w:t>المؤمنون في مكدونية وأخائية</w:t>
      </w:r>
    </w:p>
    <w:p>
      <w:pPr>
        <w:pStyle w:val="ListBullet"/>
        <w:bidi/>
        <w:spacing w:line="240" w:lineRule="auto"/>
        <w:ind w:left="720"/>
      </w:pPr>
      <w:r>
        <w:rPr>
          <w:rtl/>
          <w:cs/>
          <w:lang w:val="ar_AE" w:bidi="ar_AE"/>
        </w:rPr>
      </w:r>
      <w:r>
        <w:rPr>
          <w:rtl/>
          <w:cs/>
          <w:lang w:val="ar_AE" w:bidi="ar_AE"/>
        </w:rPr>
        <w:t>الأشخاص الآخرون</w:t>
      </w:r>
    </w:p>
    <w:p>
      <w:pPr>
        <w:pStyle w:val="ListBullet"/>
        <w:bidi/>
        <w:spacing w:line="240" w:lineRule="auto"/>
        <w:ind w:left="720"/>
      </w:pPr>
      <w:r>
        <w:rPr>
          <w:rtl/>
          <w:cs/>
          <w:lang w:val="ar_AE" w:bidi="ar_AE"/>
        </w:rPr>
      </w:r>
      <w:r>
        <w:rPr>
          <w:rtl/>
          <w:cs/>
          <w:lang w:val="ar_AE" w:bidi="ar_AE"/>
        </w:rPr>
        <w:t>الله الآب</w:t>
      </w:r>
    </w:p>
    <w:p>
      <w:pPr>
        <w:pStyle w:val="ListBullet"/>
        <w:bidi/>
        <w:spacing w:line="240" w:lineRule="auto"/>
        <w:ind w:left="720"/>
      </w:pPr>
      <w:r>
        <w:rPr>
          <w:rtl/>
          <w:cs/>
          <w:lang w:val="ar_AE" w:bidi="ar_AE"/>
        </w:rPr>
      </w:r>
      <w:r>
        <w:rPr>
          <w:rtl/>
          <w:cs/>
          <w:lang w:val="ar_AE" w:bidi="ar_AE"/>
        </w:rPr>
        <w:t>الرب يسوع المسيح</w:t>
      </w:r>
    </w:p>
    <w:p>
      <w:pPr>
        <w:pStyle w:val="ListBullet"/>
        <w:bidi/>
        <w:spacing w:line="240" w:lineRule="auto"/>
        <w:ind w:left="720"/>
      </w:pPr>
      <w:r>
        <w:rPr>
          <w:rtl/>
          <w:cs/>
          <w:lang w:val="ar_AE" w:bidi="ar_AE"/>
        </w:rPr>
      </w:r>
      <w:r>
        <w:rPr>
          <w:rtl/>
          <w:cs/>
          <w:lang w:val="ar_AE" w:bidi="ar_AE"/>
        </w:rPr>
        <w:t>والروح القدس</w:t>
      </w:r>
    </w:p>
    <w:p>
      <w:pPr>
        <w:bidi/>
      </w:pPr>
      <w:r>
        <w:rPr>
          <w:rtl/>
          <w:cs/>
          <w:lang w:val="ar_AE" w:bidi="ar_AE"/>
        </w:rPr>
      </w:r>
      <w:r>
        <w:rPr>
          <w:rtl/>
          <w:cs/>
          <w:lang w:val="ar_AE" w:bidi="ar_AE"/>
        </w:rPr>
        <w:t>في الجزء الأول، يبدأ بولسُ الرسالة. أولًا، يَذكر بولسُ الرُسل: بولس نفسه، وسيلا، وتيموثاوس. ثم يذكر بولسُ أسماء الأشخاص الذين يكتب إليهم: كنيسة تسالونيكي. وأخيرًا، يحيِّي بولس كنيسة تسالونيكي بالتحية المسيحية "نعمة وسلام". هذه تحيةٌ، وهي بركة أيضًا للمؤمن. كان بولس يريد أن يعرف المؤمنون في تسالونيكي أن الله يمنحهم النعمة، أي أن الله يُظهِر عطفه نحو المؤمنين حتى عندما لا يستحقون ذلك. كذلك، يمنح اللهُ المؤمنين السلام، حتى يتمكن المؤمنون من العيش في انسجام مع الله ومع بعضهم البعض.</w:t>
      </w:r>
    </w:p>
    <w:p>
      <w:pPr>
        <w:bidi/>
      </w:pPr>
      <w:r>
        <w:rPr>
          <w:rtl/>
          <w:cs/>
          <w:lang w:val="ar_AE" w:bidi="ar_AE"/>
        </w:rPr>
      </w:r>
      <w:r>
        <w:rPr>
          <w:rtl/>
          <w:cs/>
          <w:lang w:val="ar_AE" w:bidi="ar_AE"/>
        </w:rPr>
        <w:t>لاحظوا أن بولس في الرسالة، يشير إلى المؤمنين في تسالونيكي بلقب "كنيسة التسالونيكيين". تذكروا أن بولس لم يكن يتحدث عن المبنى الذي اجتمع فيه المؤمنون للعبادة، بل عن الناس أنفسهم. ويشرح بولس أيضًا ما هي الكنيسة، عندما يقول إن الكنيسة لها علاقة خاصة بالله الآب والرب يسوع المسيح.</w:t>
      </w:r>
    </w:p>
    <w:p>
      <w:pPr>
        <w:bidi/>
      </w:pPr>
      <w:r>
        <w:rPr>
          <w:rtl/>
          <w:cs/>
          <w:lang w:val="ar_AE" w:bidi="ar_AE"/>
        </w:rPr>
      </w:r>
      <w:r>
        <w:rPr>
          <w:rtl/>
          <w:cs/>
          <w:lang w:val="ar_AE" w:bidi="ar_AE"/>
        </w:rPr>
        <w:t>في الجزء الثاني، ينتقل بولس إلى مضمون رسالته. يبدأ بولس بإخبار المؤمنين في تسالونيكي بأنه يشكر الله دائمًا من أجلهم خلال أوقات صلاته المعتادة. يقول بولس إنه عندما يصلّي، فإنه يشكر الله من أجل ثلاثة أشياء. أولًا، يشكر بولسُ الله على عمل المؤمنين في تسالونيكي الذي يعملونه لأنهم يثقون بربهم يسوع المسيح. ثانيًا، يشكر بولسُ الله على العمل الذي يقوم به المؤمنون لأنهم يحبون يسوع وبعضهم البعض. ثالثًا، يشكر بولس الله لأن المؤمنين يتوقعون بثقةٍ عودة الرب يسوع المسيح! إن هذا الرجاء يمنح المؤمنين القدرة على البقاء ثابتين حتى عندما يضطهدهم الناس.</w:t>
      </w:r>
    </w:p>
    <w:p>
      <w:pPr>
        <w:bidi/>
      </w:pPr>
      <w:r>
        <w:rPr>
          <w:rtl/>
          <w:cs/>
          <w:lang w:val="ar_AE" w:bidi="ar_AE"/>
        </w:rPr>
      </w:r>
      <w:r>
        <w:rPr>
          <w:rtl/>
          <w:cs/>
          <w:lang w:val="ar_AE" w:bidi="ar_AE"/>
        </w:rPr>
        <w:t>تذكّروا أنه عندما يقول بولس "أيها الإخوة" في هذا المقطع، فإنه يشمل كلًا من الرجال والنساء. تستخدم بعضُ الترجمات تعبير "الإخوة والأخوات" لتوضيح ذلك. كان بولس واثقًا جدًا من أن الله يحب جميع المؤمنين وقد اختارهم جميعًا. لهذا يقول بولس: "لأننا نعلم، أيها الإخوة والأخوات...". ينبغي على المؤمنين في تسالونيكي ألا يخافوا. ينبغي على المؤمنين في تسالونيكي أن يكونوا واثقين من أن الله يحبهم وأنه وَضع علامته عليهم بصفتهم شعبه الخاص. كيف يَعرف بولس هذه الأمور؟ لماذا كان بولس واثقًا إلى هذا الحد؟ لأنه عندما أحضر بولسُ رسالةَ الإنجيل، لم يكن يَنطق بالكلمات فقط. لقد جاء الروح القُدس أيضًا بقوة، وعرَّفَ المؤمنين في تسالونيكي أن ما قاله بولس هو حق.</w:t>
      </w:r>
    </w:p>
    <w:p>
      <w:pPr>
        <w:bidi/>
      </w:pPr>
      <w:r>
        <w:rPr>
          <w:rtl/>
          <w:cs/>
          <w:lang w:val="ar_AE" w:bidi="ar_AE"/>
        </w:rPr>
      </w:r>
      <w:r>
        <w:rPr>
          <w:rtl/>
          <w:cs/>
          <w:lang w:val="ar_AE" w:bidi="ar_AE"/>
        </w:rPr>
        <w:t>في الجزء الثالث، يُذكِّر بولسُ المؤمنين في تسالونيكي بأن شيئًا ما بخصوص الطريقة التي تصرَّف بها بولسُ، وسيلا، وتيموثاوس أثبتَ أن رسالتهم كانت صادقة. لقد أظهرت الطريقة التي تصرَّف بها بولسُ، وسيلا، وتيموثاوس للمؤمنين في تسالونيكي أن الروح القُدس قد غيَّر حياة هؤلاء الرجال.</w:t>
      </w:r>
    </w:p>
    <w:p>
      <w:pPr>
        <w:bidi/>
      </w:pPr>
      <w:r>
        <w:rPr>
          <w:rtl/>
          <w:cs/>
          <w:lang w:val="ar_AE" w:bidi="ar_AE"/>
        </w:rPr>
      </w:r>
      <w:r>
        <w:rPr>
          <w:rtl/>
          <w:cs/>
          <w:lang w:val="ar_AE" w:bidi="ar_AE"/>
        </w:rPr>
        <w:t>لقد آمن أهلُ تسالونيكي برسالة بولس بخصوص يسوع. لأن أهل تسالونيكي آمنوا، فقد عانوا كثيرًا. لكن المؤمنين في تسالونيكي كانوا لا يزالون يؤمنون برسالة بولس، وقد جعلهم الروح القُدس قادرين على الإيمان بها بفرح. كان المؤمنون في تسالونيكي يعيشون مثل بولس، وسيلا، وتيموثاوس، لكنهم كانوا يعيشون أيضًا مثل الرب يسوع. لقد تألم يسوع مع أنه عاش حياة صالحة بالكامل؛ وقد تألم بولس، وسيلا، وتيموثاوس مع أنهم عاشوا حياة صالحة؛ وبطريقة مماثلة، تألم المؤمنون في تسالونيكي مع أنهم عاشوا حياة صالحة. هذا يعني أن المؤمنين في تسالونيكي أنفسهم أصبحوا مثالًا للمؤمنين الآخرين في جميع أنحاء مقاطعة مكدونية وأخائية. كان الناس في مكدونية وأخائية يرون ما يفعله الروح القُدس في حياة المؤمنين في تسالونيكي. كانت الطريقة التي عاش بها المؤمنون في تسالونيكي تجعل الناس في جميع الأنحاء، وماهو أبعد من مكدونية وأخائية، يسمعون الرسالة، أو كلمة الرب، التي هي الإنجيل. يقول بولس إن رسالة الإنجيل تُذاع للآخرين، مثل الصوت الذي تُصدِره إحدى الآلات. عندما ينفخ شخص ما في البوق، أو في المزمار، ينتشر صوت الآلة من ذلك المكان. بطريقة مماثلة، كان أهل تسالونيكي ينشرون رسالةَ الرب في بقية مكدونية وأخائية، وفي كل مكان. كان المؤمنون في تسالونيكي يُخبرون الناس عن الإنجيل، وهؤلاء الناس كانوا يستمرون في الحديث عن كلماتهم وسلوكهم.</w:t>
      </w:r>
    </w:p>
    <w:p>
      <w:pPr>
        <w:bidi/>
      </w:pPr>
      <w:r>
        <w:rPr>
          <w:rtl/>
          <w:cs/>
          <w:lang w:val="ar_AE" w:bidi="ar_AE"/>
        </w:rPr>
      </w:r>
      <w:r>
        <w:rPr>
          <w:rtl/>
          <w:cs/>
          <w:lang w:val="ar_AE" w:bidi="ar_AE"/>
        </w:rPr>
        <w:t xml:space="preserve">توقّفوا هنا وناقشوا معًا: تذكّروا القصة التي رويتموها في القسم السابق عن حديث الناس عمّا تفعله مجموعة من الأشخاص. في لغتكم، كيف تصفون الطريقة التي ينشر بها الناس تلك الأخبار للآخرين؟ كيف تصفون الطريقة التي ينشر بها الناس الأخبار بسرعة، حتى للأشخاص البعيدين؟ أوقِفوا الاستماع إلى هذا التسجيل الصوتي هنا. </w:t>
      </w:r>
    </w:p>
    <w:p>
      <w:pPr>
        <w:bidi/>
      </w:pPr>
      <w:r>
        <w:rPr>
          <w:rtl/>
          <w:cs/>
          <w:lang w:val="ar_AE" w:bidi="ar_AE"/>
        </w:rPr>
      </w:r>
      <w:r>
        <w:rPr>
          <w:rtl/>
          <w:cs/>
          <w:lang w:val="ar_AE" w:bidi="ar_AE"/>
        </w:rPr>
        <w:t>في هذا المقطع، يخبر بولسُ المؤمنين في تسالونيكي بأنه كان يجد أشخاصًا في كل مكان يتحدثون عن إيمان أو ثقة المؤمنين في تسالونيكي بالله. لم يكن بولس محتاجًا حتى إلى أن يروي قصة الإنجيل، لأن الناس كانوا يعرفونها بالفعل من المؤمنين في تسالونيكي.</w:t>
      </w:r>
    </w:p>
    <w:p>
      <w:pPr>
        <w:bidi/>
      </w:pPr>
      <w:r>
        <w:rPr>
          <w:rtl/>
          <w:cs/>
          <w:lang w:val="ar_AE" w:bidi="ar_AE"/>
        </w:rPr>
      </w:r>
      <w:r>
        <w:rPr>
          <w:rtl/>
          <w:cs/>
          <w:lang w:val="ar_AE" w:bidi="ar_AE"/>
        </w:rPr>
        <w:t>في الجزء الرابع، يروي بولس قصة أشخاص آخرين عن المؤمنين في تسالونيكي. هذه هي القصة: عندما جاء بولس لأول مرة إلى تسالونيكي، رحَّب به أهل تسالونيكي. ليس هذا فحسب، بل أيضًا توقف الكثيرون من أهل تسالونيكي عن عبادة الآلهة الوثنية غير الحية. وبدأ هؤلاء المؤمنون في تسالونيكي في عبادة الله الحقيقي الحي. كان المؤمنون في تسالونيكي ينتظرون عودة ابن الله من السماء — ابن الله، يسوع، الذي أقامه الله من الأموات. يسوع هو الذي سيخلِّص المؤمنين من الدينونة الآتية، عندما يدين اللهُ الناسَ، في غضبه تجاه الخطية.</w:t>
      </w:r>
    </w:p>
    <w:p>
      <w:pPr>
        <w:bidi/>
      </w:pPr>
      <w:r>
        <w:rPr>
          <w:rtl/>
          <w:cs/>
          <w:lang w:val="ar_AE" w:bidi="ar_AE"/>
        </w:rPr>
      </w:r>
      <w:r>
        <w:rPr>
          <w:rtl/>
          <w:cs/>
          <w:lang w:val="ar_AE" w:bidi="ar_AE"/>
        </w:rPr>
        <w:t>الآن، على المجموعة تصوير أحداث القصة بالتسلسل، أو رسمها، أو استخدام أشياء لتجسيد المقطع وأحداثه. وأثناء فعلكم هذا، قد ترغبون في استخدام رسومات أو أشياء أو الاستعانة حتى بأشخاص لتمثيل بولس، وسيلا، وتيموثاوس، والمؤمنين في تسالونيكي، والمؤمنين في مكدونية وأخائية، والله الآب، والرب يسوع، والروح القُدس، والناس الآخرين.</w:t>
      </w:r>
    </w:p>
    <w:p>
      <w:pPr>
        <w:bidi/>
      </w:pPr>
      <w:r>
        <w:rPr>
          <w:rtl/>
          <w:cs/>
          <w:lang w:val="ar_AE" w:bidi="ar_AE"/>
        </w:rPr>
      </w:r>
      <w:r>
        <w:rPr>
          <w:rtl/>
          <w:cs/>
          <w:lang w:val="ar_AE" w:bidi="ar_AE"/>
        </w:rPr>
        <w:t>اختاروا أشخاصًا أو رسومات أو أشياءً لتُمثل كل واحد من هذه الشخصيات. بينما تبدأون في إعادة سرد تفاصيل هذه الآيات، يمكنكم تمثيل زيارة بولس وسيلا وتيموثاوس الأولى إلى تسالونيكي عندما أعلنوا لأول مرة الأخبارَ السارة عن يسوع للمؤمنين في تسالونيكي. يمكن للشخص الذي يلعب دور الروح القُدس أن يقف بالقرب من الرجال الثلاثة ليُظهر أنه كان معهم. اطلبوا من جميع أهل تسالونيكي أن يقفوا معًا ويعبدوا آلهةً مزيفة. لكن بعد ذلك اطلبوا من الشخص الذي يؤدي دور الله أن يختار أشخاصًا من المجموعة ليكونوا شعبه. ثم يتخلص هؤلاء الناس من الآلهة الباطلة ويبدأون في عبادة الإله الحقيقي. مع أن الآخرين سيئون ويؤذون المؤمنين في تسالونيكي، إلا أن المؤمنين لا يزالون فرِحين — يمكنهم أن يصفقوا ويُرنِّموا لإظهار ذلك! أظهروا كيف أنه عندما يفعل يسوع شيئًا ما، فإن بولس يفعل الشيء نفسه، ثم يفعل المؤمنون في تسالونيكي ما يفعله بولس. أظهروا كيف يساعد المؤمنون في تسالونيكي بعضهم البعض ويخبرون الآخرين عن الأخبار السارة بخصوص يسوع. يمكنهم أن يشيروا إلى الشخص الذي يؤدي دور يسوع عندما يفعلون ذلك. يغادر بولسُ، وسيلا، وتيموثاوس تسالونيكي، وحينها يمكنهم الوقوف بعيدًا عن المؤمنين في تسالونيكي. أظهروا كيف يراقب المؤمنون من مكدونية وأخائية المؤمنين في تسالونيكي، ثم يفعلون الأفعال نفسها التي قام بها مؤمنو تسالونيكي. ثم يمكن لهؤلاء المؤمنين الآخرين أن يذهبوا ويخبروا بولس عن الطريقة الصالحة التي يتصرف بها المؤمنون في تسالونيكي. لا يحتاج بولس حتى أن يبدأ في الحديث عن رسالة الإنجيل لأن الآخرين يبدأون في الحديث عنها أولًا! يمكنكم حينها تمثيل أن بولس يقول كل هذه الأمور للمؤمنين في تسالونيكي. يمكن لبولس، وسيلا، وتيموثاوس أن يُلوِّحوا بأيديهم أو أن يُظهروا أنهم يحيُّون المؤمنين في تسالونيكي. يمكن لبولس، وسيلا، وتيموثاوس أيضًا أن يمثِّلوا الطريقة التي يُصلّون بها إلى الله ويشكرونه من أجل المؤمنين في تسالونيكي.</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رسالة تسالونيكي الأولى ١: ١–١٠ في أكثر الترجمات المفهومة لكم.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أربعة أجزاء.</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سيلا</w:t>
      </w:r>
    </w:p>
    <w:p>
      <w:pPr>
        <w:pStyle w:val="ListBullet"/>
        <w:bidi/>
        <w:spacing w:line="240" w:lineRule="auto"/>
        <w:ind w:left="720"/>
      </w:pPr>
      <w:r>
        <w:rPr>
          <w:rtl/>
          <w:cs/>
          <w:lang w:val="ar_AE" w:bidi="ar_AE"/>
        </w:rPr>
      </w:r>
      <w:r>
        <w:rPr>
          <w:rtl/>
          <w:cs/>
          <w:lang w:val="ar_AE" w:bidi="ar_AE"/>
        </w:rPr>
        <w:t>تيموثاوس</w:t>
      </w:r>
    </w:p>
    <w:p>
      <w:pPr>
        <w:pStyle w:val="ListBullet"/>
        <w:bidi/>
        <w:spacing w:line="240" w:lineRule="auto"/>
        <w:ind w:left="720"/>
      </w:pPr>
      <w:r>
        <w:rPr>
          <w:rtl/>
          <w:cs/>
          <w:lang w:val="ar_AE" w:bidi="ar_AE"/>
        </w:rPr>
      </w:r>
      <w:r>
        <w:rPr>
          <w:rtl/>
          <w:cs/>
          <w:lang w:val="ar_AE" w:bidi="ar_AE"/>
        </w:rPr>
        <w:t>المؤمنون في كنيسة تسالونيكي</w:t>
      </w:r>
    </w:p>
    <w:p>
      <w:pPr>
        <w:pStyle w:val="ListBullet"/>
        <w:bidi/>
        <w:spacing w:line="240" w:lineRule="auto"/>
        <w:ind w:left="720"/>
      </w:pPr>
      <w:r>
        <w:rPr>
          <w:rtl/>
          <w:cs/>
          <w:lang w:val="ar_AE" w:bidi="ar_AE"/>
        </w:rPr>
      </w:r>
      <w:r>
        <w:rPr>
          <w:rtl/>
          <w:cs/>
          <w:lang w:val="ar_AE" w:bidi="ar_AE"/>
        </w:rPr>
        <w:t>المؤمنون في مكدونية وأخائية</w:t>
      </w:r>
    </w:p>
    <w:p>
      <w:pPr>
        <w:pStyle w:val="ListBullet"/>
        <w:bidi/>
        <w:spacing w:line="240" w:lineRule="auto"/>
        <w:ind w:left="720"/>
      </w:pPr>
      <w:r>
        <w:rPr>
          <w:rtl/>
          <w:cs/>
          <w:lang w:val="ar_AE" w:bidi="ar_AE"/>
        </w:rPr>
      </w:r>
      <w:r>
        <w:rPr>
          <w:rtl/>
          <w:cs/>
          <w:lang w:val="ar_AE" w:bidi="ar_AE"/>
        </w:rPr>
        <w:t>الأشخاص الآخرون</w:t>
      </w:r>
    </w:p>
    <w:p>
      <w:pPr>
        <w:pStyle w:val="ListBullet"/>
        <w:bidi/>
        <w:spacing w:line="240" w:lineRule="auto"/>
        <w:ind w:left="720"/>
      </w:pPr>
      <w:r>
        <w:rPr>
          <w:rtl/>
          <w:cs/>
          <w:lang w:val="ar_AE" w:bidi="ar_AE"/>
        </w:rPr>
      </w:r>
      <w:r>
        <w:rPr>
          <w:rtl/>
          <w:cs/>
          <w:lang w:val="ar_AE" w:bidi="ar_AE"/>
        </w:rPr>
        <w:t>الله الآب</w:t>
      </w:r>
    </w:p>
    <w:p>
      <w:pPr>
        <w:pStyle w:val="ListBullet"/>
        <w:bidi/>
        <w:spacing w:line="240" w:lineRule="auto"/>
        <w:ind w:left="720"/>
      </w:pPr>
      <w:r>
        <w:rPr>
          <w:rtl/>
          <w:cs/>
          <w:lang w:val="ar_AE" w:bidi="ar_AE"/>
        </w:rPr>
      </w:r>
      <w:r>
        <w:rPr>
          <w:rtl/>
          <w:cs/>
          <w:lang w:val="ar_AE" w:bidi="ar_AE"/>
        </w:rPr>
        <w:t>الله الابن، الذي يدعى يسوع</w:t>
      </w:r>
    </w:p>
    <w:p>
      <w:pPr>
        <w:pStyle w:val="ListBullet"/>
        <w:bidi/>
        <w:spacing w:line="240" w:lineRule="auto"/>
        <w:ind w:left="720"/>
      </w:pPr>
      <w:r>
        <w:rPr>
          <w:rtl/>
          <w:cs/>
          <w:lang w:val="ar_AE" w:bidi="ar_AE"/>
        </w:rPr>
      </w:r>
      <w:r>
        <w:rPr>
          <w:rtl/>
          <w:cs/>
          <w:lang w:val="ar_AE" w:bidi="ar_AE"/>
        </w:rPr>
        <w:t>والروح القُدس</w:t>
      </w:r>
    </w:p>
    <w:p>
      <w:pPr>
        <w:bidi/>
      </w:pPr>
      <w:r>
        <w:rPr>
          <w:rtl/>
          <w:cs/>
          <w:lang w:val="ar_AE" w:bidi="ar_AE"/>
        </w:rPr>
      </w:r>
      <w:r>
        <w:rPr>
          <w:rtl/>
          <w:cs/>
          <w:lang w:val="ar_AE" w:bidi="ar_AE"/>
        </w:rPr>
        <w:t xml:space="preserve">كمجموعة، عليكم تمثيل المقطع مرتَين، ويجب أن تمثّلوا المقطع في لُغتكم. </w:t>
      </w:r>
    </w:p>
    <w:p>
      <w:pPr>
        <w:bidi/>
      </w:pPr>
      <w:r>
        <w:rPr>
          <w:rtl/>
          <w:cs/>
          <w:lang w:val="ar_AE" w:bidi="ar_AE"/>
        </w:rPr>
      </w:r>
      <w:r>
        <w:rPr>
          <w:rtl/>
          <w:cs/>
          <w:lang w:val="ar_AE" w:bidi="ar_AE"/>
        </w:rPr>
        <w:t xml:space="preserve">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 </w:t>
      </w:r>
    </w:p>
    <w:p>
      <w:pPr>
        <w:bidi/>
      </w:pPr>
      <w:r>
        <w:rPr>
          <w:rtl/>
          <w:cs/>
          <w:lang w:val="ar_AE" w:bidi="ar_AE"/>
        </w:rPr>
      </w:r>
      <w:r>
        <w:rPr>
          <w:rtl/>
          <w:cs/>
          <w:lang w:val="ar_AE" w:bidi="ar_AE"/>
        </w:rPr>
        <w:t xml:space="preserve">توقَّفوا هنا عن سماع التسجيل الصوتي، ومثِّلوا المقطع. </w:t>
      </w:r>
    </w:p>
    <w:p>
      <w:pPr>
        <w:bidi/>
      </w:pPr>
      <w:r>
        <w:rPr>
          <w:rtl/>
          <w:cs/>
          <w:lang w:val="ar_AE" w:bidi="ar_AE"/>
        </w:rPr>
      </w:r>
      <w:r>
        <w:rPr>
          <w:rtl/>
          <w:cs/>
          <w:lang w:val="ar_AE" w:bidi="ar_AE"/>
        </w:rPr>
        <w:t xml:space="preserve">بعد ذلك، على المجموعة أن تمثِّل المقطع مرة ثانية. وفي مواضع معينة من تمثيل المقطع، توقَّفوا واطرحوا على الشخص الذي يؤدي الدور السؤال التالي: "بمَ تشعر أو فيمَ تفكِّر؟" وعلى مَن يؤدِّي الدور أن يجيب بما كان سيشعر به أو يفكِّر فيه لو كان في مكان تلك الشخصية. بعد ذلك، واصِلوا التمثيل. </w:t>
      </w:r>
    </w:p>
    <w:p>
      <w:pPr>
        <w:bidi/>
      </w:pPr>
      <w:r>
        <w:rPr>
          <w:rtl/>
          <w:cs/>
          <w:lang w:val="ar_AE" w:bidi="ar_AE"/>
        </w:rPr>
      </w:r>
      <w:r>
        <w:rPr>
          <w:rtl/>
          <w:cs/>
          <w:lang w:val="ar_AE" w:bidi="ar_AE"/>
        </w:rPr>
        <w:t xml:space="preserve">توقَّفوا هنا عن الاستماع إلى التسجيل الصوتي، ومثِّلوا المقطع مرة ثانية. </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يقول بولس: "هذه الرسالة مني، أنا بولس. أنا وسيلا وتيموثاوس، نُحييكم، أيها المؤمنون في تسالونيكي، والذين ينتمون إلى الله أبينا وربنا يسوع المسيح.</w:t>
      </w:r>
    </w:p>
    <w:p>
      <w:pPr>
        <w:bidi/>
      </w:pPr>
      <w:r>
        <w:rPr>
          <w:rtl/>
          <w:cs/>
          <w:lang w:val="ar_AE" w:bidi="ar_AE"/>
        </w:rPr>
      </w:r>
      <w:r>
        <w:rPr>
          <w:rtl/>
          <w:cs/>
          <w:lang w:val="ar_AE" w:bidi="ar_AE"/>
        </w:rPr>
        <w:t>ليت الله يتعامل معكم بنعمة ويجعلكم تنعمون بالسلام".</w:t>
      </w:r>
    </w:p>
    <w:p>
      <w:pPr>
        <w:bidi/>
      </w:pPr>
      <w:r>
        <w:rPr>
          <w:rtl/>
          <w:cs/>
          <w:lang w:val="ar_AE" w:bidi="ar_AE"/>
        </w:rPr>
      </w:r>
      <w:r>
        <w:rPr>
          <w:rtl/>
          <w:cs/>
          <w:lang w:val="ar_AE" w:bidi="ar_AE"/>
        </w:rPr>
        <w:t>أوقفوا التمثيل. اسألوا الشخص الذي يؤدي دور سيلا وتيموثاوس: "بمَ تشعر أو فيمَ تفكِّر؟" قد يجيب بعبارات مثل:</w:t>
      </w:r>
    </w:p>
    <w:p>
      <w:pPr>
        <w:pStyle w:val="ListBullet"/>
        <w:bidi/>
        <w:spacing w:line="240" w:lineRule="auto"/>
        <w:ind w:left="720"/>
      </w:pPr>
      <w:r>
        <w:rPr>
          <w:rtl/>
          <w:cs/>
          <w:lang w:val="ar_AE" w:bidi="ar_AE"/>
        </w:rPr>
      </w:r>
      <w:r>
        <w:rPr>
          <w:rtl/>
          <w:cs/>
          <w:lang w:val="ar_AE" w:bidi="ar_AE"/>
        </w:rPr>
        <w:t>"أتذكر عندما قابلنا المؤمنين في تسالونيكي، وأصبح العديد منهم أصدقاءنا. إنني أفتقدهم!" أو</w:t>
      </w:r>
    </w:p>
    <w:p>
      <w:pPr>
        <w:pStyle w:val="ListBullet"/>
        <w:bidi/>
        <w:spacing w:line="240" w:lineRule="auto"/>
        <w:ind w:left="720"/>
      </w:pPr>
      <w:r>
        <w:rPr>
          <w:rtl/>
          <w:cs/>
          <w:lang w:val="ar_AE" w:bidi="ar_AE"/>
        </w:rPr>
      </w:r>
      <w:r>
        <w:rPr>
          <w:rtl/>
          <w:cs/>
          <w:lang w:val="ar_AE" w:bidi="ar_AE"/>
        </w:rPr>
        <w:t>"أريد أن يَعرف المؤمنون في تسالونيكي أنني ما زلت أهتم بهم"؛ أو</w:t>
      </w:r>
    </w:p>
    <w:p>
      <w:pPr>
        <w:pStyle w:val="ListBullet"/>
        <w:bidi/>
        <w:spacing w:line="240" w:lineRule="auto"/>
        <w:ind w:left="720"/>
      </w:pPr>
      <w:r>
        <w:rPr>
          <w:rtl/>
          <w:cs/>
          <w:lang w:val="ar_AE" w:bidi="ar_AE"/>
        </w:rPr>
      </w:r>
      <w:r>
        <w:rPr>
          <w:rtl/>
          <w:cs/>
          <w:lang w:val="ar_AE" w:bidi="ar_AE"/>
        </w:rPr>
        <w:t>"أتذكر حدوث أعمال شغب عندما كنا في تسالونيكي آخر مرة. أرجو ألا يخاف أو يَقلق المؤمنون هناك، بل أن ينالوا سلامًا من الله.</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يقول بولس: "في كل مرة نصلي إلى الله بخصوصكم، نشكره باستمرار من أجلكم. عندما نصلي إلى الله أبينا، فإننا نتذكر دائمًا هذه الأمور: الطريقة التي تعملون بها من أجل الله لأنكم تؤمنون بالرب يسوع، والطريقة التي تعملون بها لمساعدة المؤمنين الآخرين لأنكم تحبون هؤلاء المؤمنين، والطريقة التي تحتملون بها كل شيء بسبب رجائكم الواثق بأن ربنا يسوع المسيح سيأتي مرة أخرى".</w:t>
      </w:r>
    </w:p>
    <w:p>
      <w:pPr>
        <w:bidi/>
      </w:pPr>
      <w:r>
        <w:rPr>
          <w:rtl/>
          <w:cs/>
          <w:lang w:val="ar_AE" w:bidi="ar_AE"/>
        </w:rPr>
      </w:r>
      <w:r>
        <w:rPr>
          <w:rtl/>
          <w:cs/>
          <w:lang w:val="ar_AE" w:bidi="ar_AE"/>
        </w:rPr>
        <w:t>أوقفوا التمثيل. اسألوا الشخص الذي يؤدي دور بولس: "بمَ تشعر أو فيمَ تفكِّر؟" قد يجيب بعبارات مثل:</w:t>
      </w:r>
    </w:p>
    <w:p>
      <w:pPr>
        <w:pStyle w:val="ListBullet"/>
        <w:bidi/>
        <w:spacing w:line="240" w:lineRule="auto"/>
        <w:ind w:left="720"/>
      </w:pPr>
      <w:r>
        <w:rPr>
          <w:rtl/>
          <w:cs/>
          <w:lang w:val="ar_AE" w:bidi="ar_AE"/>
        </w:rPr>
      </w:r>
      <w:r>
        <w:rPr>
          <w:rtl/>
          <w:cs/>
          <w:lang w:val="ar_AE" w:bidi="ar_AE"/>
        </w:rPr>
        <w:t>"كلما أتحدث إلى الله، أتذكر جميع الأشياء الصالحة التي فعلها الله. إن إحدى الأشياء التي فعلها الله هي أنه يحمي المؤمنين في تسالونيكي ويجعلهم يتصرفون بهذه الطريقة الرائعة. أنا ممتن جدًا لأن الله يفعل هذا!" أو</w:t>
      </w:r>
    </w:p>
    <w:p>
      <w:pPr>
        <w:pStyle w:val="ListBullet"/>
        <w:bidi/>
        <w:spacing w:line="240" w:lineRule="auto"/>
        <w:ind w:left="720"/>
      </w:pPr>
      <w:r>
        <w:rPr>
          <w:rtl/>
          <w:cs/>
          <w:lang w:val="ar_AE" w:bidi="ar_AE"/>
        </w:rPr>
      </w:r>
      <w:r>
        <w:rPr>
          <w:rtl/>
          <w:cs/>
          <w:lang w:val="ar_AE" w:bidi="ar_AE"/>
        </w:rPr>
        <w:t>"أتمنى لو أستطيع أن أُقابل أصدقائي الذين في تسالونيكي مرة أخرى، حتى أتمكن من مساعدتهم وأن أفرح معهم. أنا سعيد جدًا لأن الله يعتني بالمؤمنين في تسالونيكي ويعلّمهم حتى عندما لا أكون معهم"؛ أو</w:t>
      </w:r>
    </w:p>
    <w:p>
      <w:pPr>
        <w:pStyle w:val="ListBullet"/>
        <w:bidi/>
        <w:spacing w:line="240" w:lineRule="auto"/>
        <w:ind w:left="720"/>
      </w:pPr>
      <w:r>
        <w:rPr>
          <w:rtl/>
          <w:cs/>
          <w:lang w:val="ar_AE" w:bidi="ar_AE"/>
        </w:rPr>
      </w:r>
      <w:r>
        <w:rPr>
          <w:rtl/>
          <w:cs/>
          <w:lang w:val="ar_AE" w:bidi="ar_AE"/>
        </w:rPr>
        <w:t>"أتذكر كيف تصرَّف المؤمنون في تسالونيكي عندما أخبرناهم بالحق. "أنا مسرور لأن المؤمنين في تسالونيكي اختاروا أن يتبعوا يسوع وأن يعيشوا الآن بهذه الطريقة!"</w:t>
      </w:r>
    </w:p>
    <w:p>
      <w:pPr>
        <w:bidi/>
      </w:pPr>
      <w:r>
        <w:rPr>
          <w:rtl/>
          <w:cs/>
          <w:lang w:val="ar_AE" w:bidi="ar_AE"/>
        </w:rPr>
      </w:r>
      <w:r>
        <w:rPr>
          <w:rtl/>
          <w:cs/>
          <w:lang w:val="ar_AE" w:bidi="ar_AE"/>
        </w:rPr>
        <w:t>اسألوا الشخص الذي يقوم بدور المؤمنين في تسالونيكي: "بمَ تشعر أو فيمَ تفكِّر؟" قد يجيب بعبارات مثل:</w:t>
      </w:r>
    </w:p>
    <w:p>
      <w:pPr>
        <w:pStyle w:val="ListBullet"/>
        <w:bidi/>
        <w:spacing w:line="240" w:lineRule="auto"/>
        <w:ind w:left="720"/>
      </w:pPr>
      <w:r>
        <w:rPr>
          <w:rtl/>
          <w:cs/>
          <w:lang w:val="ar_AE" w:bidi="ar_AE"/>
        </w:rPr>
      </w:r>
      <w:r>
        <w:rPr>
          <w:rtl/>
          <w:cs/>
          <w:lang w:val="ar_AE" w:bidi="ar_AE"/>
        </w:rPr>
        <w:t>"أنا أؤمن بأن يسوع قد فعل الكثير من أجلي. ولأنني ممتن جدًا، أريد أن أعمل من أجل الله! أريد أن يعرف الآخرون عن هذه الحقيقة أيضًا!" أو</w:t>
      </w:r>
    </w:p>
    <w:p>
      <w:pPr>
        <w:pStyle w:val="ListBullet"/>
        <w:bidi/>
        <w:spacing w:line="240" w:lineRule="auto"/>
        <w:ind w:left="720"/>
      </w:pPr>
      <w:r>
        <w:rPr>
          <w:rtl/>
          <w:cs/>
          <w:lang w:val="ar_AE" w:bidi="ar_AE"/>
        </w:rPr>
      </w:r>
      <w:r>
        <w:rPr>
          <w:rtl/>
          <w:cs/>
          <w:lang w:val="ar_AE" w:bidi="ar_AE"/>
        </w:rPr>
        <w:t>"لأننا جميعًا شعب الله، والله هو أبونا، فإننا نحن المؤمنون جزءٌ من عائلة واحدة. أنا أحب المؤمنين الآخرين وأريد أن أعتني بهم"؛ أو</w:t>
      </w:r>
    </w:p>
    <w:p>
      <w:pPr>
        <w:pStyle w:val="ListBullet"/>
        <w:bidi/>
        <w:spacing w:line="240" w:lineRule="auto"/>
        <w:ind w:left="720"/>
      </w:pPr>
      <w:r>
        <w:rPr>
          <w:rtl/>
          <w:cs/>
          <w:lang w:val="ar_AE" w:bidi="ar_AE"/>
        </w:rPr>
      </w:r>
      <w:r>
        <w:rPr>
          <w:rtl/>
          <w:cs/>
          <w:lang w:val="ar_AE" w:bidi="ar_AE"/>
        </w:rPr>
        <w:t>"إن الناس يُعاملوننا بطريقة سيئة ويؤذوننا لأننا مؤمنون. أشعر أحيانًا بالحزن والغضب بسبب ذلك، لكنني أعرف أن يسوع سيعود ويصلح الأمور، ولذلك لن أستسلم".</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يقول بولس: "يا إخوتي المؤمنين، الذين يحبهم الله، نحن نَعلم أن الله اختاركم لتكونوا شعبه. نَعلم هذا لأنه عندما جئنا وأخبرناكم بالأخبار السارة عن يسوع، لم تكن الكلمات التي تحدثنا بها إليكم فقط هي التي جعلتكم تؤمنون بيسوع. لقد كان الروح القُدس يعمل أيضًا فينا بقوة، وأنتم أدركتم أننا نؤمن بشدة بأن الكلمات التي تَكلمنا بها كانت حق".</w:t>
      </w:r>
    </w:p>
    <w:p>
      <w:pPr>
        <w:bidi/>
      </w:pPr>
      <w:r>
        <w:rPr>
          <w:rtl/>
          <w:cs/>
          <w:lang w:val="ar_AE" w:bidi="ar_AE"/>
        </w:rPr>
      </w:r>
      <w:r>
        <w:rPr>
          <w:rtl/>
          <w:cs/>
          <w:lang w:val="ar_AE" w:bidi="ar_AE"/>
        </w:rPr>
        <w:t>أوقفوا التمثيل. اسألوا الشخص الذي يؤدي دور الله: "بم تشعر أو فيم تفكر؟" قد يجيب بعبارات مثل:</w:t>
      </w:r>
    </w:p>
    <w:p>
      <w:pPr>
        <w:pStyle w:val="ListBullet"/>
        <w:bidi/>
        <w:spacing w:line="240" w:lineRule="auto"/>
        <w:ind w:left="720"/>
      </w:pPr>
      <w:r>
        <w:rPr>
          <w:rtl/>
          <w:cs/>
          <w:lang w:val="ar_AE" w:bidi="ar_AE"/>
        </w:rPr>
      </w:r>
      <w:r>
        <w:rPr>
          <w:rtl/>
          <w:cs/>
          <w:lang w:val="ar_AE" w:bidi="ar_AE"/>
        </w:rPr>
        <w:t>"أنا أحب المؤمنين الذين في تسالونيكي، حتى أولئك الذين لم يتبعوني بعد. لهذا أطلب من المؤمنين أن يخبروا الآخرين عني، حتى يتمكن الآخرون من أن يصبحوا ضمن شعبي أيضًا"؛ أو</w:t>
      </w:r>
    </w:p>
    <w:p>
      <w:pPr>
        <w:pStyle w:val="ListBullet"/>
        <w:bidi/>
        <w:spacing w:line="240" w:lineRule="auto"/>
        <w:ind w:left="720"/>
      </w:pPr>
      <w:r>
        <w:rPr>
          <w:rtl/>
          <w:cs/>
          <w:lang w:val="ar_AE" w:bidi="ar_AE"/>
        </w:rPr>
      </w:r>
      <w:r>
        <w:rPr>
          <w:rtl/>
          <w:cs/>
          <w:lang w:val="ar_AE" w:bidi="ar_AE"/>
        </w:rPr>
        <w:t>"لقد طَلبتُ من بولس أن يذهب إلى تسالونيكي، وجهَّزتُه ليواجه العديد من الأمور الصعبة، لأنني أريد أن يكون الناس في تسالونيكي شعبي الخاص"؛ أو</w:t>
      </w:r>
    </w:p>
    <w:p>
      <w:pPr>
        <w:pStyle w:val="ListBullet"/>
        <w:bidi/>
        <w:spacing w:line="240" w:lineRule="auto"/>
        <w:ind w:left="720"/>
      </w:pPr>
      <w:r>
        <w:rPr>
          <w:rtl/>
          <w:cs/>
          <w:lang w:val="ar_AE" w:bidi="ar_AE"/>
        </w:rPr>
      </w:r>
      <w:r>
        <w:rPr>
          <w:rtl/>
          <w:cs/>
          <w:lang w:val="ar_AE" w:bidi="ar_AE"/>
        </w:rPr>
        <w:t>"إن الروح القُدس، ويسوع المسيح، وأنا نعمل معًا لأجل خلاص البشر".</w:t>
      </w:r>
    </w:p>
    <w:p>
      <w:pPr>
        <w:bidi/>
      </w:pPr>
      <w:r>
        <w:rPr>
          <w:rtl/>
          <w:cs/>
          <w:lang w:val="ar_AE" w:bidi="ar_AE"/>
        </w:rPr>
      </w:r>
      <w:r>
        <w:rPr>
          <w:rtl/>
          <w:cs/>
          <w:lang w:val="ar_AE" w:bidi="ar_AE"/>
        </w:rPr>
        <w:t>واسألوا الشخص الذي يؤدي دور الروح القُدس: "بم تشعر أو فيم تفكر؟" قد يجيب بعبارات مثل:</w:t>
      </w:r>
    </w:p>
    <w:p>
      <w:pPr>
        <w:pStyle w:val="ListBullet"/>
        <w:bidi/>
        <w:spacing w:line="240" w:lineRule="auto"/>
        <w:ind w:left="720"/>
      </w:pPr>
      <w:r>
        <w:rPr>
          <w:rtl/>
          <w:cs/>
          <w:lang w:val="ar_AE" w:bidi="ar_AE"/>
        </w:rPr>
      </w:r>
      <w:r>
        <w:rPr>
          <w:rtl/>
          <w:cs/>
          <w:lang w:val="ar_AE" w:bidi="ar_AE"/>
        </w:rPr>
        <w:t>"لقد أعطيتُ بولس كلمات ليقولها وأظهرتُ للناس أن ما قاله بولس كان حقًا. "بهذه الطريقة يَعرف الجميع أن الله هو الذي يخلِّص، وأن بولس لا يُعلِّم شيئًا من اختراع البشر"؛ أو</w:t>
      </w:r>
    </w:p>
    <w:p>
      <w:pPr>
        <w:pStyle w:val="ListBullet"/>
        <w:bidi/>
        <w:spacing w:line="240" w:lineRule="auto"/>
        <w:ind w:left="720"/>
      </w:pPr>
      <w:r>
        <w:rPr>
          <w:rtl/>
          <w:cs/>
          <w:lang w:val="ar_AE" w:bidi="ar_AE"/>
        </w:rPr>
      </w:r>
      <w:r>
        <w:rPr>
          <w:rtl/>
          <w:cs/>
          <w:lang w:val="ar_AE" w:bidi="ar_AE"/>
        </w:rPr>
        <w:t>"أنا أَعلم أن الناس لا يعرفون دائمًا ما يجب أن يقولوه، ولذلك فإنني أساعد المؤمنين وأُطمئنهم في الأوقات الصعبة أو العصيبة".</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يقول بولس: "أنتم تعرفون أنه عندما كنا نعيش بينكم، كنا نَتصرف بطريقة تساعدكم. لقد اتبعتم مثالنا ومثال الرب. ومع أنكم قد عانيتم معاناةً كبيرة، فإنكم قبلتم هذه الرسالة عن يسوع بفرح، لأن الروح القُدس جعلكم تفرحون."</w:t>
      </w:r>
    </w:p>
    <w:p>
      <w:pPr>
        <w:bidi/>
      </w:pPr>
      <w:r>
        <w:rPr>
          <w:rtl/>
          <w:cs/>
          <w:lang w:val="ar_AE" w:bidi="ar_AE"/>
        </w:rPr>
      </w:r>
      <w:r>
        <w:rPr>
          <w:rtl/>
          <w:cs/>
          <w:lang w:val="ar_AE" w:bidi="ar_AE"/>
        </w:rPr>
        <w:t>أوقفوا التمثيل. اسألوا الشخص الذي يؤدي دور بولس: "بمَ تشعر أو فيمَ تفكِّر؟" قد يجيب بعبارات مثل:</w:t>
      </w:r>
    </w:p>
    <w:p>
      <w:pPr>
        <w:pStyle w:val="ListBullet"/>
        <w:bidi/>
        <w:spacing w:line="240" w:lineRule="auto"/>
        <w:ind w:left="720"/>
      </w:pPr>
      <w:r>
        <w:rPr>
          <w:rtl/>
          <w:cs/>
          <w:lang w:val="ar_AE" w:bidi="ar_AE"/>
        </w:rPr>
      </w:r>
      <w:r>
        <w:rPr>
          <w:rtl/>
          <w:cs/>
          <w:lang w:val="ar_AE" w:bidi="ar_AE"/>
        </w:rPr>
        <w:t>"لقد أوليت اهتمامًا كبيرًا للكلمات التي قُلتُها وكيف قررتُ أن أتصرف. أنا أحاول دائمًا أن أحترم توجيهات الله في الطريقة التي أعيش بها، لكنني تأكدت من أنني لم أفعل أي شيء من شأنه أن يُربك المؤمنين الجدد أثناء تَعلُّمهم عن الله"؛ أو</w:t>
      </w:r>
    </w:p>
    <w:p>
      <w:pPr>
        <w:pStyle w:val="ListBullet"/>
        <w:bidi/>
        <w:spacing w:line="240" w:lineRule="auto"/>
        <w:ind w:left="720"/>
      </w:pPr>
      <w:r>
        <w:rPr>
          <w:rtl/>
          <w:cs/>
          <w:lang w:val="ar_AE" w:bidi="ar_AE"/>
        </w:rPr>
      </w:r>
      <w:r>
        <w:rPr>
          <w:rtl/>
          <w:cs/>
          <w:lang w:val="ar_AE" w:bidi="ar_AE"/>
        </w:rPr>
        <w:t>"مثلما يتعلم الطفل من أبويه، فقد تعلَّم المؤمنون في تسالونيكي عن الله مني. ومثل أحد الوالدين، أَهتم بالمؤمنين في تسالونيكي وحاولت أن أريهم الطريقة الصحيحة للتصرف"؛ أو</w:t>
      </w:r>
    </w:p>
    <w:p>
      <w:pPr>
        <w:pStyle w:val="ListBullet"/>
        <w:bidi/>
        <w:spacing w:line="240" w:lineRule="auto"/>
        <w:ind w:left="720"/>
      </w:pPr>
      <w:r>
        <w:rPr>
          <w:rtl/>
          <w:cs/>
          <w:lang w:val="ar_AE" w:bidi="ar_AE"/>
        </w:rPr>
      </w:r>
      <w:r>
        <w:rPr>
          <w:rtl/>
          <w:cs/>
          <w:lang w:val="ar_AE" w:bidi="ar_AE"/>
        </w:rPr>
        <w:t>"لقد كنت حزينًا لأن المؤمنين في تسالونيكي كانوا يتألمون بسبب هذه الرسالة، لكنني كنت سعيدًا جدًا ومندهشًا لأن المؤمنين في تسالونيكي ما زالوا يقبلون ذلك بفرح!"</w:t>
      </w:r>
    </w:p>
    <w:p>
      <w:pPr>
        <w:bidi/>
      </w:pPr>
      <w:r>
        <w:rPr>
          <w:rtl/>
          <w:cs/>
          <w:lang w:val="ar_AE" w:bidi="ar_AE"/>
        </w:rPr>
      </w:r>
      <w:r>
        <w:rPr>
          <w:rtl/>
          <w:cs/>
          <w:lang w:val="ar_AE" w:bidi="ar_AE"/>
        </w:rPr>
        <w:t>اسألوا الشخص الذي يقوم بدور المؤمنين في تسالونيكي: "بمَ تشعر أو فيمَ تفكِّر؟" قد يجيب بعبارات مثل:</w:t>
      </w:r>
    </w:p>
    <w:p>
      <w:pPr>
        <w:pStyle w:val="ListBullet"/>
        <w:bidi/>
        <w:spacing w:line="240" w:lineRule="auto"/>
        <w:ind w:left="720"/>
      </w:pPr>
      <w:r>
        <w:rPr>
          <w:rtl/>
          <w:cs/>
          <w:lang w:val="ar_AE" w:bidi="ar_AE"/>
        </w:rPr>
      </w:r>
      <w:r>
        <w:rPr>
          <w:rtl/>
          <w:cs/>
          <w:lang w:val="ar_AE" w:bidi="ar_AE"/>
        </w:rPr>
        <w:t>"لم أنشأ على سماع قصصٍ عن الإله الحقيقي. لدي الكثير لأتعلَّمه!" "أنا سعيد لأن بولس أظهر لنا الطريقةَ الصحيحة للعيش"؛ أو</w:t>
      </w:r>
    </w:p>
    <w:p>
      <w:pPr>
        <w:pStyle w:val="ListBullet"/>
        <w:bidi/>
        <w:spacing w:line="240" w:lineRule="auto"/>
        <w:ind w:left="720"/>
      </w:pPr>
      <w:r>
        <w:rPr>
          <w:rtl/>
          <w:cs/>
          <w:lang w:val="ar_AE" w:bidi="ar_AE"/>
        </w:rPr>
      </w:r>
      <w:r>
        <w:rPr>
          <w:rtl/>
          <w:cs/>
          <w:lang w:val="ar_AE" w:bidi="ar_AE"/>
        </w:rPr>
        <w:t>"لقد هاجمنا الناسُ لأننا نؤمن بيسوع، لكنني أعرف أن هذه الأخبار السارة أكثر أهمية بكثير من أي شيء قد يأخذونه منا أو أي شيء قد يفعلونه ليؤذونا"؛ أو</w:t>
      </w:r>
    </w:p>
    <w:p>
      <w:pPr>
        <w:pStyle w:val="ListBullet"/>
        <w:bidi/>
        <w:spacing w:line="240" w:lineRule="auto"/>
        <w:ind w:left="720"/>
      </w:pPr>
      <w:r>
        <w:rPr>
          <w:rtl/>
          <w:cs/>
          <w:lang w:val="ar_AE" w:bidi="ar_AE"/>
        </w:rPr>
      </w:r>
      <w:r>
        <w:rPr>
          <w:rtl/>
          <w:cs/>
          <w:lang w:val="ar_AE" w:bidi="ar_AE"/>
        </w:rPr>
        <w:t>أنا أرى كيف أن الروح القُدس معي ويساعدني. لأنه معي، لا أحتاج إلى أن أخاف من أي شخص! إن الروح القُدس أقوى بكثير!"</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يقول بولس: "لهذا السبب، فإن جميع الذين يؤمنون بالرب في المناطق الأخرى من مكدونية وفي أخائية يعتبرونكم قدوةً لهم. لقد كان بسببكم أن الناس في المنطقة المحيطة سمعوا الرسالة عن الرب. لم يسمع الناس فقط في جميع أنحاء مكدونية وأخائية هذه الرسالة، بل إن الناس في كل مكان نذهب إليه سمعوا أنكم تثقون بالله. ولذلك لا نحتاج إلى أن نخبر أي شخص عنكم. بل إن الناس يتحدثون عما حدث عندما زُرناكم. يتحدثون عن كيف توقفتم عن خدمة آلهتكم الباطلة وكيف بدأتم في خدمة الإله الحقيقي الوحيد الحي. ويتحدثون عن كيف أنكم تنتظرون عودة ابن الله من السماء إلى الأرض. هذا الابن هو يسوع الذي أقامه الله من الموت إلى الحياة. إن يسوع يحمينا من غضب الله الذي سيكون عقابًا للذين يفعلون الخطايا".</w:t>
      </w:r>
    </w:p>
    <w:p>
      <w:pPr>
        <w:bidi/>
      </w:pPr>
      <w:r>
        <w:rPr>
          <w:rtl/>
          <w:cs/>
          <w:lang w:val="ar_AE" w:bidi="ar_AE"/>
        </w:rPr>
      </w:r>
      <w:r>
        <w:rPr>
          <w:rtl/>
          <w:cs/>
          <w:lang w:val="ar_AE" w:bidi="ar_AE"/>
        </w:rPr>
        <w:t>أوقفوا التمثيل. اسألوا الشخص الذي يؤدي دور الناس الذين في مكدونية وأخائية: "بم تشعر أو فيم تفكر؟" قد يجيب بعبارات مثل:</w:t>
      </w:r>
    </w:p>
    <w:p>
      <w:pPr>
        <w:pStyle w:val="ListBullet"/>
        <w:bidi/>
        <w:spacing w:line="240" w:lineRule="auto"/>
        <w:ind w:left="720"/>
      </w:pPr>
      <w:r>
        <w:rPr>
          <w:rtl/>
          <w:cs/>
          <w:lang w:val="ar_AE" w:bidi="ar_AE"/>
        </w:rPr>
      </w:r>
      <w:r>
        <w:rPr>
          <w:rtl/>
          <w:cs/>
          <w:lang w:val="ar_AE" w:bidi="ar_AE"/>
        </w:rPr>
        <w:t>"لقد كنت مندهشًا عندما سمعت أن مؤمني تسالونيكي تغيَّروا عندما سمعوا عن الرب يسوع. لقد نشأ أهل تسالونيكي وهم يعبدون الأوثان، مثلما فعلنا نحن. لا بد أن يسوع كان مهمًا جدًا بالنسبة لهم لدرجة أنهم غيَّروا طريقة حياتهم بأكملها!" أو</w:t>
      </w:r>
    </w:p>
    <w:p>
      <w:pPr>
        <w:pStyle w:val="ListBullet"/>
        <w:bidi/>
        <w:spacing w:line="240" w:lineRule="auto"/>
        <w:ind w:left="720"/>
      </w:pPr>
      <w:r>
        <w:rPr>
          <w:rtl/>
          <w:cs/>
          <w:lang w:val="ar_AE" w:bidi="ar_AE"/>
        </w:rPr>
      </w:r>
      <w:r>
        <w:rPr>
          <w:rtl/>
          <w:cs/>
          <w:lang w:val="ar_AE" w:bidi="ar_AE"/>
        </w:rPr>
        <w:t>"عندما يذكِّرني الآخرون بأن المؤمنين في تسالونيكي ينتظرون عودة ابن الله، أتذكر أنني أيضًا أنتظر ذلك اليوم. حينها لا أشعر بأنني مُثقَّل بسبب جميع الأشياء السيئة في العالم، لكنني أشعر بالرجاء، لأنني أعرف أن يسوع سيصلِح كلَّ شيء يومًا"؛ أو</w:t>
      </w:r>
    </w:p>
    <w:p>
      <w:pPr>
        <w:pStyle w:val="ListBullet"/>
        <w:bidi/>
        <w:spacing w:line="240" w:lineRule="auto"/>
        <w:ind w:left="720"/>
      </w:pPr>
      <w:r>
        <w:rPr>
          <w:rtl/>
          <w:cs/>
          <w:lang w:val="ar_AE" w:bidi="ar_AE"/>
        </w:rPr>
      </w:r>
      <w:r>
        <w:rPr>
          <w:rtl/>
          <w:cs/>
          <w:lang w:val="ar_AE" w:bidi="ar_AE"/>
        </w:rPr>
        <w:t>"إن المؤمنين في تسالونيكي يعتنون ببعضهم البعض ولديهم علاقات جيدة مع بعضهم البعض. إن الجميع يحترمونهم! أريد أن أكون هكذا!"</w:t>
      </w:r>
    </w:p>
    <w:p>
      <w:pPr>
        <w:bidi/>
      </w:pPr>
      <w:r>
        <w:rPr>
          <w:rtl/>
          <w:cs/>
          <w:lang w:val="ar_AE" w:bidi="ar_AE"/>
        </w:rPr>
      </w:r>
      <w:r>
        <w:rPr>
          <w:rtl/>
          <w:cs/>
          <w:lang w:val="ar_AE" w:bidi="ar_AE"/>
        </w:rPr>
        <w:t>اسألوا الشخص الذي يؤدي دور يسوع: "بمَ تشعر أو فيمَ تفكِّر؟" قد يجيب بعبارات مثل:</w:t>
      </w:r>
    </w:p>
    <w:p>
      <w:pPr>
        <w:pStyle w:val="ListBullet"/>
        <w:bidi/>
        <w:spacing w:line="240" w:lineRule="auto"/>
        <w:ind w:left="720"/>
      </w:pPr>
      <w:r>
        <w:rPr>
          <w:rtl/>
          <w:cs/>
          <w:lang w:val="ar_AE" w:bidi="ar_AE"/>
        </w:rPr>
      </w:r>
      <w:r>
        <w:rPr>
          <w:rtl/>
          <w:cs/>
          <w:lang w:val="ar_AE" w:bidi="ar_AE"/>
        </w:rPr>
        <w:t>مع أن الخطية سيئة، ومع أن الله سيُدمِّر الخطية، إلا أن الله لا يريد أن يُدمِّر جميعَ الناس. لهذا السبب أنا أُنقِذ الناسَ من خطاياهم، حتى لا يموتوا بل يمكنهم أن يكونوا مع الله إلى الأبد"؛ أو</w:t>
      </w:r>
    </w:p>
    <w:p>
      <w:pPr>
        <w:pStyle w:val="ListBullet"/>
        <w:bidi/>
        <w:spacing w:line="240" w:lineRule="auto"/>
        <w:ind w:left="720"/>
      </w:pPr>
      <w:r>
        <w:rPr>
          <w:rtl/>
          <w:cs/>
          <w:lang w:val="ar_AE" w:bidi="ar_AE"/>
        </w:rPr>
      </w:r>
      <w:r>
        <w:rPr>
          <w:rtl/>
          <w:cs/>
          <w:lang w:val="ar_AE" w:bidi="ar_AE"/>
        </w:rPr>
        <w:t>"أنا أحب شعبي، لكنني أعرف أن شعبي سيواجه أمورًا صعبة كثيرة في حياتهم. لهذا السبب أريد أن يساعد شعبي بعضهم بعضًا ويشجِّعون بعضهم بعضًا، وأن يتعلَّموا من بعضهم بعضًا. وحينئذ لن تكون حياتهم صعبة".</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رسالة تسالونيكي الأولى ١: ١–١٠ في أكثر الترجمات المفهومة لكم.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ستناقش المجموعة المصطلحات والكلمات الرئيسية في هذا المقطع. </w:t>
      </w:r>
    </w:p>
    <w:p>
      <w:pPr>
        <w:bidi/>
      </w:pPr>
      <w:r>
        <w:rPr>
          <w:rtl/>
          <w:cs/>
          <w:lang w:val="ar_AE" w:bidi="ar_AE"/>
        </w:rPr>
      </w:r>
      <w:r>
        <w:rPr>
          <w:rtl/>
          <w:cs/>
          <w:lang w:val="ar_AE" w:bidi="ar_AE"/>
        </w:rPr>
        <w:t xml:space="preserve">يكتب بولس إلى </w:t>
      </w:r>
      <w:r>
        <w:rPr>
          <w:b/>
          <w:rtl/>
          <w:cs/>
          <w:lang w:val="ar_AE" w:bidi="ar_AE"/>
        </w:rPr>
        <w:t>الكنيسة</w:t>
      </w:r>
      <w:r>
        <w:rPr>
          <w:rtl/>
          <w:cs/>
          <w:lang w:val="ar_AE" w:bidi="ar_AE"/>
        </w:rPr>
        <w:t xml:space="preserve"> التي في تسالونيكي. "الكنيسة" هي جماعة من الأشخاص الذين يؤمنون بيسوع. الكنيسة الأكبر التي في جميع أنحاء العالم هي كل شخص ينتمي إلى الله الآب والرب يسوع المسيح.</w:t>
      </w:r>
    </w:p>
    <w:p>
      <w:pPr>
        <w:bidi/>
      </w:pPr>
      <w:r>
        <w:rPr>
          <w:rtl/>
          <w:cs/>
          <w:lang w:val="ar_AE" w:bidi="ar_AE"/>
        </w:rPr>
      </w:r>
      <w:r>
        <w:rPr>
          <w:rtl/>
          <w:cs/>
          <w:lang w:val="ar_AE" w:bidi="ar_AE"/>
        </w:rPr>
        <w:t xml:space="preserve">توقّفوا هنا وناقشوا معًا كمجموعة الكلمة أو العبارة التي ستستخدمونها للإشارة إلى الكنيسة". راجعوا مصطلح الكنيسة في قاموس الكلمات الرئيسية لمزيد من المعلومات. إذا كنتم قد ترجمتم هذه الكلمة بالفعل في سِفر آخر من الكتاب المُقدَّس، استخدموا الكلمة نفسها التي استخدمتموها هناك. أوقِفوا الاستماع إلى هذا التسجيل الصوتي هنا. </w:t>
      </w:r>
    </w:p>
    <w:p>
      <w:pPr>
        <w:bidi/>
      </w:pPr>
      <w:r>
        <w:rPr>
          <w:rtl/>
          <w:cs/>
          <w:lang w:val="ar_AE" w:bidi="ar_AE"/>
        </w:rPr>
      </w:r>
      <w:r>
        <w:rPr>
          <w:b/>
          <w:rtl/>
          <w:cs/>
          <w:lang w:val="ar_AE" w:bidi="ar_AE"/>
        </w:rPr>
        <w:t>الرب</w:t>
      </w:r>
      <w:r>
        <w:rPr>
          <w:rtl/>
          <w:cs/>
          <w:lang w:val="ar_AE" w:bidi="ar_AE"/>
        </w:rPr>
        <w:t xml:space="preserve"> هو سيّد على الآخرين، والذي لديه سلطان كامل، ولذلك استخدم الإسرائيليون هذه الكلمة للإشارة إلى الله، لأن له سلطان على العالم كله. كان بولس يشير إلى يسوع في كثير من الأحيان باسم </w:t>
      </w:r>
      <w:r>
        <w:rPr>
          <w:b/>
          <w:rtl/>
          <w:cs/>
          <w:lang w:val="ar_AE" w:bidi="ar_AE"/>
        </w:rPr>
        <w:t>الرب</w:t>
      </w:r>
      <w:r>
        <w:rPr>
          <w:rtl/>
          <w:cs/>
          <w:lang w:val="ar_AE" w:bidi="ar_AE"/>
        </w:rPr>
        <w:t xml:space="preserve"> ليُظهِر أن يسوع هو أيضًا الله.</w:t>
      </w:r>
    </w:p>
    <w:p>
      <w:pPr>
        <w:bidi/>
      </w:pPr>
      <w:r>
        <w:rPr>
          <w:rtl/>
          <w:cs/>
          <w:lang w:val="ar_AE" w:bidi="ar_AE"/>
        </w:rPr>
      </w:r>
      <w:r>
        <w:rPr>
          <w:rtl/>
          <w:cs/>
          <w:lang w:val="ar_AE" w:bidi="ar_AE"/>
        </w:rPr>
        <w:t xml:space="preserve">توقّفوا هنا وناقشوا معًا كمجموعة الكلمة أو العبارة التي ستستخدمونها للإشارة إلى الرب". انظروا كلمة الرب في قاموس الكلمات الرئيسية لمزيد من المعلومات. إذا كنتم قد ترجمتم هذه الكلمة بالفعل في سِفر آخر من الكتاب المُقدَّس، استخدموا الكلمة نفسها التي استخدمتموها هناك. أوقِفوا الاستماع إلى هذا التسجيل الصوتي هنا. </w:t>
      </w:r>
    </w:p>
    <w:p>
      <w:pPr>
        <w:bidi/>
      </w:pPr>
      <w:r>
        <w:rPr>
          <w:rtl/>
          <w:cs/>
          <w:lang w:val="ar_AE" w:bidi="ar_AE"/>
        </w:rPr>
      </w:r>
      <w:r>
        <w:rPr>
          <w:rtl/>
          <w:cs/>
          <w:lang w:val="ar_AE" w:bidi="ar_AE"/>
        </w:rPr>
        <w:t xml:space="preserve">يشير اسم </w:t>
      </w:r>
      <w:r>
        <w:rPr>
          <w:b/>
          <w:rtl/>
          <w:cs/>
          <w:lang w:val="ar_AE" w:bidi="ar_AE"/>
        </w:rPr>
        <w:t>المسيح</w:t>
      </w:r>
      <w:r>
        <w:rPr>
          <w:rtl/>
          <w:cs/>
          <w:lang w:val="ar_AE" w:bidi="ar_AE"/>
        </w:rPr>
        <w:t xml:space="preserve"> إلى الملك والمُخلِّص الخاص الذي وعد اللهُ بإرساله، وهو يسوع. </w:t>
      </w:r>
    </w:p>
    <w:p>
      <w:pPr>
        <w:bidi/>
      </w:pPr>
      <w:r>
        <w:rPr>
          <w:rtl/>
          <w:cs/>
          <w:lang w:val="ar_AE" w:bidi="ar_AE"/>
        </w:rPr>
      </w:r>
      <w:r>
        <w:rPr>
          <w:rtl/>
          <w:cs/>
          <w:lang w:val="ar_AE" w:bidi="ar_AE"/>
        </w:rPr>
        <w:t xml:space="preserve">توقّفوا هنا وناقشوا معًا الكلمة أو العبارة التي ستستخدمونها للإشارة إلى "المسيح". راجعوا مصطلح المسيح في قاموس الكلمات الرئيسية لمزيد من المعلومات. إذا كنتم قد ترجمتم هذه الكلمة بالفعل في سِفر آخر من الكتاب المُقدَّس، استخدموا الكلمة نفسها التي استخدمتموها هناك. أوقِفوا الاستماع إلى هذا التسجيل الصوتي هنا. </w:t>
      </w:r>
    </w:p>
    <w:p>
      <w:pPr>
        <w:bidi/>
      </w:pPr>
      <w:r>
        <w:rPr>
          <w:rtl/>
          <w:cs/>
          <w:lang w:val="ar_AE" w:bidi="ar_AE"/>
        </w:rPr>
      </w:r>
      <w:r>
        <w:rPr>
          <w:rtl/>
          <w:cs/>
          <w:lang w:val="ar_AE" w:bidi="ar_AE"/>
        </w:rPr>
        <w:t xml:space="preserve">يطلب بولس أن يُعطي اللهُ </w:t>
      </w:r>
      <w:r>
        <w:rPr>
          <w:b/>
          <w:rtl/>
          <w:cs/>
          <w:lang w:val="ar_AE" w:bidi="ar_AE"/>
        </w:rPr>
        <w:t>نعمةً</w:t>
      </w:r>
      <w:r>
        <w:rPr>
          <w:rtl/>
          <w:cs/>
          <w:lang w:val="ar_AE" w:bidi="ar_AE"/>
        </w:rPr>
        <w:t xml:space="preserve"> للمؤمنين. إن إعطاء النعمة يعني أن يُعطي أحدهم شيئًا صالحًا لشخصٍ لا يستحق ذلك الشيء. في كثير من الأحيان، تُشير النعمة إلى الخلاص الذي يمنحه اللهُ، ولكن هنا ربما تُشير إلى الأشياء الجيدة، والتوجُّهات، والقدرات التي يمنحها اللهُ للمؤمنين. </w:t>
      </w:r>
    </w:p>
    <w:p>
      <w:pPr>
        <w:bidi/>
      </w:pPr>
      <w:r>
        <w:rPr>
          <w:rtl/>
          <w:cs/>
          <w:lang w:val="ar_AE" w:bidi="ar_AE"/>
        </w:rPr>
      </w:r>
      <w:r>
        <w:rPr>
          <w:rtl/>
          <w:cs/>
          <w:lang w:val="ar_AE" w:bidi="ar_AE"/>
        </w:rPr>
        <w:t xml:space="preserve">توقّفوا هنا وناقشوا معًا كمجموعة الكلمة أو العبارة التي ستستخدمونها للإشارة إلى "النعمة". راجعوا مصطلح النعمة في قاموس الكلمات الرئيسية لمزيد من المعلومات. إذا كنتم قد ترجمتم هذه الكلمة بالفعل في سِفر آخر من الكتاب المُقدَّس، استخدموا الكلمة نفسها التي استخدمتموها هناك. أوقِفوا الاستماع إلى هذا التسجيل الصوتي هنا. </w:t>
      </w:r>
    </w:p>
    <w:p>
      <w:pPr>
        <w:bidi/>
      </w:pPr>
      <w:r>
        <w:rPr>
          <w:rtl/>
          <w:cs/>
          <w:lang w:val="ar_AE" w:bidi="ar_AE"/>
        </w:rPr>
      </w:r>
      <w:r>
        <w:rPr>
          <w:rtl/>
          <w:cs/>
          <w:lang w:val="ar_AE" w:bidi="ar_AE"/>
        </w:rPr>
        <w:t xml:space="preserve">يطلب بولس أن يُعطي اللهُ </w:t>
      </w:r>
      <w:r>
        <w:rPr>
          <w:b/>
          <w:rtl/>
          <w:cs/>
          <w:lang w:val="ar_AE" w:bidi="ar_AE"/>
        </w:rPr>
        <w:t>سلامًا</w:t>
      </w:r>
      <w:r>
        <w:rPr>
          <w:rtl/>
          <w:cs/>
          <w:lang w:val="ar_AE" w:bidi="ar_AE"/>
        </w:rPr>
        <w:t xml:space="preserve"> للمؤمنين. إن الشخص الذي يتمتع بهذا النوع من السلام لا يعاني من أي نزاع. إن الشخص الذي يتمتع بالسلام لديه حياة ممتلئة أو كاملة.</w:t>
      </w:r>
    </w:p>
    <w:p>
      <w:pPr>
        <w:bidi/>
      </w:pPr>
      <w:r>
        <w:rPr>
          <w:rtl/>
          <w:cs/>
          <w:lang w:val="ar_AE" w:bidi="ar_AE"/>
        </w:rPr>
      </w:r>
      <w:r>
        <w:rPr>
          <w:rtl/>
          <w:cs/>
          <w:lang w:val="ar_AE" w:bidi="ar_AE"/>
        </w:rPr>
        <w:t xml:space="preserve">توقّفوا هنا وناقشوا معًا كمجموعة الكلمة أو العبارة التي ستستخدمونها للإشارة إلى "السلام". راجعوا مصطلح السلام في قاموس الكلمات الرئيسية لمزيد من المعلومات. إذا كنتم قد ترجمتم هذه الكلمة بالفعل في سِفر آخر من الكتاب المُقدَّس، استخدموا الكلمة نفسها التي استخدمتموها هناك. أوقِفوا الاستماع إلى هذا التسجيل الصوتي هنا. </w:t>
      </w:r>
    </w:p>
    <w:p>
      <w:pPr>
        <w:bidi/>
      </w:pPr>
      <w:r>
        <w:rPr>
          <w:rtl/>
          <w:cs/>
          <w:lang w:val="ar_AE" w:bidi="ar_AE"/>
        </w:rPr>
      </w:r>
      <w:r>
        <w:rPr>
          <w:rtl/>
          <w:cs/>
          <w:lang w:val="ar_AE" w:bidi="ar_AE"/>
        </w:rPr>
        <w:t xml:space="preserve">يقول بولس إنه والمؤمنون الآخرون </w:t>
      </w:r>
      <w:r>
        <w:rPr>
          <w:b/>
          <w:rtl/>
          <w:cs/>
          <w:lang w:val="ar_AE" w:bidi="ar_AE"/>
        </w:rPr>
        <w:t>يُصلُّون</w:t>
      </w:r>
      <w:r>
        <w:rPr>
          <w:rtl/>
          <w:cs/>
          <w:lang w:val="ar_AE" w:bidi="ar_AE"/>
        </w:rPr>
        <w:t xml:space="preserve"> باستمرار من أجل المؤمنين في تسالونيكي. الصلاة هي التواصل مع الله. </w:t>
      </w:r>
    </w:p>
    <w:p>
      <w:pPr>
        <w:bidi/>
      </w:pPr>
      <w:r>
        <w:rPr>
          <w:rtl/>
          <w:cs/>
          <w:lang w:val="ar_AE" w:bidi="ar_AE"/>
        </w:rPr>
      </w:r>
      <w:r>
        <w:rPr>
          <w:rtl/>
          <w:cs/>
          <w:lang w:val="ar_AE" w:bidi="ar_AE"/>
        </w:rPr>
        <w:t xml:space="preserve">توقّفوا هنا وناقشوا معًا الكلمة أو العبارة التي ستستخدمونها للإشارة لكلمة "يُصلِّي. راجعوا مصطلح يُصلِّي في قاموس الكلمات الرئيسية لمزيد من المعلومات. إذا كنتم قد ترجمتم هذه الكلمة بالفعل في سِفر آخر من الكتاب المُقدَّس، استخدموا الكلمة نفسها التي استخدمتموها هناك. أوقِفوا الاستماع إلى هذا التسجيل الصوتي هنا. </w:t>
      </w:r>
    </w:p>
    <w:p>
      <w:pPr>
        <w:bidi/>
      </w:pPr>
      <w:r>
        <w:rPr>
          <w:rtl/>
          <w:cs/>
          <w:lang w:val="ar_AE" w:bidi="ar_AE"/>
        </w:rPr>
      </w:r>
      <w:r>
        <w:rPr>
          <w:rtl/>
          <w:cs/>
          <w:lang w:val="ar_AE" w:bidi="ar_AE"/>
        </w:rPr>
        <w:t xml:space="preserve">يعمل المؤمنون في تسالونيكي من أجل الله بسبب </w:t>
      </w:r>
      <w:r>
        <w:rPr>
          <w:b/>
          <w:rtl/>
          <w:cs/>
          <w:lang w:val="ar_AE" w:bidi="ar_AE"/>
        </w:rPr>
        <w:t>إيمانهم</w:t>
      </w:r>
      <w:r>
        <w:rPr>
          <w:rtl/>
          <w:cs/>
          <w:lang w:val="ar_AE" w:bidi="ar_AE"/>
        </w:rPr>
        <w:t xml:space="preserve">. الإيمان يعني الاتكال على شخص ما، والثقة والإيمان بأن ما يقوله هذا الشخص هو الحق. إن الإيمان المحدد الذي يتحدث عنه بولسُ هو أن يؤمن الإنسان بيسوع. ويؤمن الشخص بأن يسوع هو ابن الله، ويثق بأن يسوع مات من أجل خطاياه، وأن الله قد سامحه وقَبِله. نتيجةً لذلك، يكون الشخص ملتزمًا بفعل كل ما أمر به يسوعُ. </w:t>
      </w:r>
    </w:p>
    <w:p>
      <w:pPr>
        <w:bidi/>
      </w:pPr>
      <w:r>
        <w:rPr>
          <w:rtl/>
          <w:cs/>
          <w:lang w:val="ar_AE" w:bidi="ar_AE"/>
        </w:rPr>
      </w:r>
      <w:r>
        <w:rPr>
          <w:rtl/>
          <w:cs/>
          <w:lang w:val="ar_AE" w:bidi="ar_AE"/>
        </w:rPr>
        <w:t xml:space="preserve">توقفوا هنا وناقشوا كمجموعة الكلمة أو العبارة التي ستستخدمونها للإشارة إلى "الإيمان". راجعوا مصطلح الإيمان في قاموس الكلمات الرئيسية لمزيد من المعلومات. إذا كنتم قد ترجمتم هذه الكلمة بالفعل في سِفر آخر من الكتاب المُقدَّس، استخدموا الكلمة نفسها التي استخدمتموها هناك. أوقِفوا الاستماع إلى هذا التسجيل الصوتي هنا. </w:t>
      </w:r>
    </w:p>
    <w:p>
      <w:pPr>
        <w:bidi/>
      </w:pPr>
      <w:r>
        <w:rPr>
          <w:rtl/>
          <w:cs/>
          <w:lang w:val="ar_AE" w:bidi="ar_AE"/>
        </w:rPr>
      </w:r>
      <w:r>
        <w:rPr>
          <w:rtl/>
          <w:cs/>
          <w:lang w:val="ar_AE" w:bidi="ar_AE"/>
        </w:rPr>
        <w:t xml:space="preserve">إن المؤمنين في تسالونيكي لديهم أيضًا </w:t>
      </w:r>
      <w:r>
        <w:rPr>
          <w:b/>
          <w:rtl/>
          <w:cs/>
          <w:lang w:val="ar_AE" w:bidi="ar_AE"/>
        </w:rPr>
        <w:t>رجاء</w:t>
      </w:r>
      <w:r>
        <w:rPr>
          <w:rtl/>
          <w:cs/>
          <w:lang w:val="ar_AE" w:bidi="ar_AE"/>
        </w:rPr>
        <w:t xml:space="preserve"> في ربنا يسوع. عندما يرجو أحدهم شيئًا ما، فإنه يتوقع بثقة أن يَحدث ذلك الشيء. في هذه الحالة، يتوقع المؤمنون في تسالونيكي أن المسيح سيُخلِّص جميعَ المؤمنين.</w:t>
      </w:r>
    </w:p>
    <w:p>
      <w:pPr>
        <w:bidi/>
      </w:pPr>
      <w:r>
        <w:rPr>
          <w:rtl/>
          <w:cs/>
          <w:lang w:val="ar_AE" w:bidi="ar_AE"/>
        </w:rPr>
      </w:r>
      <w:r>
        <w:rPr>
          <w:rtl/>
          <w:cs/>
          <w:lang w:val="ar_AE" w:bidi="ar_AE"/>
        </w:rPr>
        <w:t xml:space="preserve">توقّفوا هنا وناقشوا معًا الكلمة أو العبارة التي ستستخدمونها للإشارة إلى "الرجاء". راجعوا مصطلح الرجاء في قاموس الكلمات الرئيسية لمزيد من المعلومات. إذا كنتم قد ترجمتم هذه الكلمة بالفعل في سِفر آخر من الكتاب المُقدَّس، استخدموا الكلمة نفسها التي استخدمتموها هناك. أوقِفوا الاستماع إلى هذا التسجيل الصوتي هنا. </w:t>
      </w:r>
    </w:p>
    <w:p>
      <w:pPr>
        <w:bidi/>
      </w:pPr>
      <w:r>
        <w:rPr>
          <w:rtl/>
          <w:cs/>
          <w:lang w:val="ar_AE" w:bidi="ar_AE"/>
        </w:rPr>
      </w:r>
      <w:r>
        <w:rPr>
          <w:rtl/>
          <w:cs/>
          <w:lang w:val="ar_AE" w:bidi="ar_AE"/>
        </w:rPr>
        <w:t>يخاطب بولسُ المؤمنين في تسالونيكي بلقب "</w:t>
      </w:r>
      <w:r>
        <w:rPr>
          <w:b/>
          <w:rtl/>
          <w:cs/>
          <w:lang w:val="ar_AE" w:bidi="ar_AE"/>
        </w:rPr>
        <w:t>إخوة</w:t>
      </w:r>
      <w:r>
        <w:rPr>
          <w:rtl/>
          <w:cs/>
          <w:lang w:val="ar_AE" w:bidi="ar_AE"/>
        </w:rPr>
        <w:t>". وبما أن الله هو أبو جميع المؤمنين، فإن جميع المؤمنين مثل الإخوة والأخوات. لذلك كان بولس يستخدم كلمةَ "أخ" كثيرًا عند الإشارة إلى مؤمنٍ آخر. وعندما يكون هناك أكثر من أخ، يمكن أن تعني الكلمة أيضًا الإخوة والأخوات.</w:t>
      </w:r>
    </w:p>
    <w:p>
      <w:pPr>
        <w:bidi/>
      </w:pPr>
      <w:r>
        <w:rPr>
          <w:rtl/>
          <w:cs/>
          <w:lang w:val="ar_AE" w:bidi="ar_AE"/>
        </w:rPr>
      </w:r>
      <w:r>
        <w:rPr>
          <w:rtl/>
          <w:cs/>
          <w:lang w:val="ar_AE" w:bidi="ar_AE"/>
        </w:rPr>
        <w:t xml:space="preserve">توقّفوا هنا وناقشوا معًا الكلمة أو العبارة التي ستستخدمونها للتعبير عن كلمة "أخ" أو ما إذا كنتم ستستخدمون عبارة "إخوة وأخوات". لمزيد من المعلومات عن مخاطبة بولس للمؤمنين بتعبير "الإخوة والأخوات"، راجعوا كلمة مؤمن في قاموس الكلمات الرئيسية. إذا كنتم قد ترجمتم هذه العبارة، "أيها الإخوة"، أو "أيها الإخوة والأخوات"، في سِفر آخر من الكتاب المُقدَّس، فاستخدموا الكلمة نفسها التي استخدمتموها هناك. أوقِفوا الاستماع إلى هذا التسجيل الصوتي هنا. </w:t>
      </w:r>
    </w:p>
    <w:p>
      <w:pPr>
        <w:bidi/>
      </w:pPr>
      <w:r>
        <w:rPr>
          <w:rtl/>
          <w:cs/>
          <w:lang w:val="ar_AE" w:bidi="ar_AE"/>
        </w:rPr>
      </w:r>
      <w:r>
        <w:rPr>
          <w:rtl/>
          <w:cs/>
          <w:lang w:val="ar_AE" w:bidi="ar_AE"/>
        </w:rPr>
        <w:t xml:space="preserve">لقد شارَك بولس ورفقاؤه </w:t>
      </w:r>
      <w:r>
        <w:rPr>
          <w:b/>
          <w:rtl/>
          <w:cs/>
          <w:lang w:val="ar_AE" w:bidi="ar_AE"/>
        </w:rPr>
        <w:t>رسالةَ الإنجيل</w:t>
      </w:r>
      <w:r>
        <w:rPr>
          <w:rtl/>
          <w:cs/>
          <w:lang w:val="ar_AE" w:bidi="ar_AE"/>
        </w:rPr>
        <w:t xml:space="preserve"> أو الرسالة مع المؤمنين في تسالونيكي. إن كلمة إنجيل تعني "الأخبار السارة". الأخبار السارة في الكتاب المُقدَّس هي أنَّ الله جهَّز طريقًا لكي يُخلِّص البشرَ.</w:t>
      </w:r>
    </w:p>
    <w:p>
      <w:pPr>
        <w:bidi/>
      </w:pPr>
      <w:r>
        <w:rPr>
          <w:rtl/>
          <w:cs/>
          <w:lang w:val="ar_AE" w:bidi="ar_AE"/>
        </w:rPr>
      </w:r>
      <w:r>
        <w:rPr>
          <w:rtl/>
          <w:cs/>
          <w:lang w:val="ar_AE" w:bidi="ar_AE"/>
        </w:rPr>
        <w:t xml:space="preserve">توقفوا هنا وناقشوا معًا كمجموعة الكلمة أو العبارة التي ستستخدمونها للإشارة إلى "رسالة الإنجيل". راجعوا مصطلح الإنجيل في قاموس الكلمات الرئيسية لمزيد من المعلومات. إذا كنتم قد ترجمتم هذه الكلمة بالفعل في سِفر آخر من الكتاب المُقدَّس، استخدموا الكلمة نفسها التي استخدمتموها هناك. أوقِفوا الاستماع إلى هذا التسجيل الصوتي هنا. </w:t>
      </w:r>
    </w:p>
    <w:p>
      <w:pPr>
        <w:bidi/>
      </w:pPr>
      <w:r>
        <w:rPr>
          <w:rtl/>
          <w:cs/>
          <w:lang w:val="ar_AE" w:bidi="ar_AE"/>
        </w:rPr>
      </w:r>
      <w:r>
        <w:rPr>
          <w:rtl/>
          <w:cs/>
          <w:lang w:val="ar_AE" w:bidi="ar_AE"/>
        </w:rPr>
        <w:t xml:space="preserve">لقد عَمل </w:t>
      </w:r>
      <w:r>
        <w:rPr>
          <w:b/>
          <w:rtl/>
          <w:cs/>
          <w:lang w:val="ar_AE" w:bidi="ar_AE"/>
        </w:rPr>
        <w:t>الروحُ القُدس</w:t>
      </w:r>
      <w:r>
        <w:rPr>
          <w:rtl/>
          <w:cs/>
          <w:lang w:val="ar_AE" w:bidi="ar_AE"/>
        </w:rPr>
        <w:t xml:space="preserve"> بقوة في بولس عندما عَلَّم بولسُ برسالةِ الإنجيل. والروح القدس هو روح الله. إن الروح القدس أقنومٌ في الثالوث – الإله الواحد، القائم في ثلاثة أقانيم. إن الله الآب، والله الابن يسوع، والله الروح القُدس هم ثلاثة أقانيم متميِّزة، لكنهم متحدون في جوهرٍ واحد. </w:t>
      </w:r>
    </w:p>
    <w:p>
      <w:pPr>
        <w:bidi/>
      </w:pPr>
      <w:r>
        <w:rPr>
          <w:rtl/>
          <w:cs/>
          <w:lang w:val="ar_AE" w:bidi="ar_AE"/>
        </w:rPr>
      </w:r>
      <w:r>
        <w:rPr>
          <w:rtl/>
          <w:cs/>
          <w:lang w:val="ar_AE" w:bidi="ar_AE"/>
        </w:rPr>
        <w:t xml:space="preserve">توقّفوا هنا وناقشوا كمجموعة الكلمة أو العبارة التي ستستخدمونها للإشارة إلى "الروح القُدس". راجعوا تعبير الروح القُدس في قاموس الكلمات الرئيسية لمزيد من المعلومات. إذا كنتم قد ترجمتم هذه الكلمة بالفعل في سِفر آخر من الكتاب المُقدَّس، استخدموا الكلمة نفسها التي استخدمتموها هناك. أوقِفوا الاستماع إلى هذا التسجيل الصوتي هنا. </w:t>
      </w:r>
    </w:p>
    <w:p>
      <w:pPr>
        <w:bidi/>
      </w:pPr>
      <w:r>
        <w:rPr>
          <w:rtl/>
          <w:cs/>
          <w:lang w:val="ar_AE" w:bidi="ar_AE"/>
        </w:rPr>
      </w:r>
      <w:r>
        <w:rPr>
          <w:rtl/>
          <w:cs/>
          <w:lang w:val="ar_AE" w:bidi="ar_AE"/>
        </w:rPr>
        <w:t xml:space="preserve">لقد </w:t>
      </w:r>
      <w:r>
        <w:rPr>
          <w:b/>
          <w:rtl/>
          <w:cs/>
          <w:lang w:val="ar_AE" w:bidi="ar_AE"/>
        </w:rPr>
        <w:t>بكَّت</w:t>
      </w:r>
      <w:r>
        <w:rPr>
          <w:rtl/>
          <w:cs/>
          <w:lang w:val="ar_AE" w:bidi="ar_AE"/>
        </w:rPr>
        <w:t xml:space="preserve"> الروحُ القُدس المؤمنين في تسالونيكي. إن تبكيت أحدهم هو إثبات أنه مخطئٌ. لقد أظهر الروح القُدس للمؤمنين في تسالونيكي أنهم مذنبون ويحتاجون إلى يسوع ليُخلِّصهم.</w:t>
      </w:r>
    </w:p>
    <w:p>
      <w:pPr>
        <w:bidi/>
      </w:pPr>
      <w:r>
        <w:rPr>
          <w:rtl/>
          <w:cs/>
          <w:lang w:val="ar_AE" w:bidi="ar_AE"/>
        </w:rPr>
      </w:r>
      <w:r>
        <w:rPr>
          <w:rtl/>
          <w:cs/>
          <w:lang w:val="ar_AE" w:bidi="ar_AE"/>
        </w:rPr>
        <w:t xml:space="preserve">توقّفوا هنا وناقشوا كمجموعة الكلمة أو العبارة التي ستستخدمونها للتعبير عن "التبكيت". راجعوا مصطلح تبكيت في قاموس الكلمات الرئيسية لمزيد من المعلومات. إذا كنتم قد ترجمتم هذه الكلمة بالفعل في سِفر آخر من الكتاب المُقدَّس، استخدموا الكلمة نفسها التي استخدمتموها هناك. أوقِفوا الاستماع إلى هذا التسجيل الصوتي هنا. </w:t>
      </w:r>
    </w:p>
    <w:p>
      <w:pPr>
        <w:bidi/>
      </w:pPr>
      <w:r>
        <w:rPr>
          <w:rtl/>
          <w:cs/>
          <w:lang w:val="ar_AE" w:bidi="ar_AE"/>
        </w:rPr>
      </w:r>
      <w:r>
        <w:rPr>
          <w:rtl/>
          <w:cs/>
          <w:lang w:val="ar_AE" w:bidi="ar_AE"/>
        </w:rPr>
        <w:t xml:space="preserve">كان المؤمنون في تسالونيكي ينشرون </w:t>
      </w:r>
      <w:r>
        <w:rPr>
          <w:b/>
          <w:rtl/>
          <w:cs/>
          <w:lang w:val="ar_AE" w:bidi="ar_AE"/>
        </w:rPr>
        <w:t>كلمة الله</w:t>
      </w:r>
      <w:r>
        <w:rPr>
          <w:rtl/>
          <w:cs/>
          <w:lang w:val="ar_AE" w:bidi="ar_AE"/>
        </w:rPr>
        <w:t xml:space="preserve"> في كل مكان. وكلمة الله تعني كل ما يقوله الله للناس. تشير كلمة الله هنا على وجه التحديد إلى رسالة الإنجيل أو الأخبار السارة بأن يسوع قد جاء إلى العالَم.</w:t>
      </w:r>
    </w:p>
    <w:p>
      <w:pPr>
        <w:bidi/>
      </w:pPr>
      <w:r>
        <w:rPr>
          <w:rtl/>
          <w:cs/>
          <w:lang w:val="ar_AE" w:bidi="ar_AE"/>
        </w:rPr>
      </w:r>
      <w:r>
        <w:rPr>
          <w:rtl/>
          <w:cs/>
          <w:lang w:val="ar_AE" w:bidi="ar_AE"/>
        </w:rPr>
        <w:t xml:space="preserve">توقفوا هنا وناقشوا كمجموعة الكلمة أو العبارة التي ستستخدمونها للإشارة إلى "كلمة الله". راجعوا مصطلح الكلمة في قاموس الكلمات الرئيسية لمزيد من المعلومات. إذا كنتم قد ترجمتم هذه الكلمة بالفعل في سِفر آخر من الكتاب المُقدَّس، استخدموا الكلمة نفسها التي استخدمتموها هناك. أوقِفوا الاستماع إلى هذا التسجيل الصوتي هنا. </w:t>
      </w:r>
    </w:p>
    <w:p>
      <w:pPr>
        <w:bidi/>
      </w:pPr>
      <w:r>
        <w:rPr>
          <w:rtl/>
          <w:cs/>
          <w:lang w:val="ar_AE" w:bidi="ar_AE"/>
        </w:rPr>
      </w:r>
      <w:r>
        <w:rPr>
          <w:rtl/>
          <w:cs/>
          <w:lang w:val="ar_AE" w:bidi="ar_AE"/>
        </w:rPr>
        <w:t xml:space="preserve">لقد توقف المؤمنون في تسالونيكي عن خدمة </w:t>
      </w:r>
      <w:r>
        <w:rPr>
          <w:b/>
          <w:rtl/>
          <w:cs/>
          <w:lang w:val="ar_AE" w:bidi="ar_AE"/>
        </w:rPr>
        <w:t>الأوثان</w:t>
      </w:r>
      <w:r>
        <w:rPr>
          <w:rtl/>
          <w:cs/>
          <w:lang w:val="ar_AE" w:bidi="ar_AE"/>
        </w:rPr>
        <w:t>. الوثن هو شيء يصنعه الناس من أجل عبادة أحد الآلهة. يصنع الناسُ شيئًا ليُمثِّل أحد الآلهة، ويعبدون ذلك الشيء كما لو كان هو ذلك الإله.</w:t>
      </w:r>
    </w:p>
    <w:p>
      <w:pPr>
        <w:bidi/>
      </w:pPr>
      <w:r>
        <w:rPr>
          <w:rtl/>
          <w:cs/>
          <w:lang w:val="ar_AE" w:bidi="ar_AE"/>
        </w:rPr>
      </w:r>
      <w:r>
        <w:rPr>
          <w:rtl/>
          <w:cs/>
          <w:lang w:val="ar_AE" w:bidi="ar_AE"/>
        </w:rPr>
        <w:t xml:space="preserve">توقّفوا هنا وناقشوا كمجموعة الكلمة أو العبارة التي ستستخدمونها للتعبير عن "الوثن". راجعوا مصطلح وثن في قاموس الكلمات الرئيسية لمزيد من المعلومات. إذا كنتم قد ترجمتم هذه الكلمة بالفعل في سِفر آخر من الكتاب المُقدَّس، استخدموا الكلمة نفسها التي استخدمتموها هناك. أوقِفوا الاستماع إلى هذا التسجيل الصوتي هنا. </w:t>
      </w:r>
    </w:p>
    <w:p>
      <w:pPr>
        <w:bidi/>
      </w:pPr>
      <w:r>
        <w:rPr>
          <w:rtl/>
          <w:cs/>
          <w:lang w:val="ar_AE" w:bidi="ar_AE"/>
        </w:rPr>
      </w:r>
      <w:r>
        <w:rPr>
          <w:rtl/>
          <w:cs/>
          <w:lang w:val="ar_AE" w:bidi="ar_AE"/>
        </w:rPr>
        <w:t xml:space="preserve">ينتظر المؤمنون </w:t>
      </w:r>
      <w:r>
        <w:rPr>
          <w:b/>
          <w:rtl/>
          <w:cs/>
          <w:lang w:val="ar_AE" w:bidi="ar_AE"/>
        </w:rPr>
        <w:t>الابن</w:t>
      </w:r>
      <w:r>
        <w:rPr>
          <w:rtl/>
          <w:cs/>
          <w:lang w:val="ar_AE" w:bidi="ar_AE"/>
        </w:rPr>
        <w:t>. إن تعبير الابن أو ابن الله، هو لقَب ليسوع. ويُدعى يسوع ابن الله لأن له علاقة خاصة مع الله الآب. يحب الله ويسوع بعضهما بعضًا بالطريقة التي يحب بها الأب والابن بعضهما بعضًا.</w:t>
      </w:r>
    </w:p>
    <w:p>
      <w:pPr>
        <w:bidi/>
      </w:pPr>
      <w:r>
        <w:rPr>
          <w:rtl/>
          <w:cs/>
          <w:lang w:val="ar_AE" w:bidi="ar_AE"/>
        </w:rPr>
      </w:r>
      <w:r>
        <w:rPr>
          <w:rtl/>
          <w:cs/>
          <w:lang w:val="ar_AE" w:bidi="ar_AE"/>
        </w:rPr>
        <w:t xml:space="preserve">توقّفوا هنا وناقشوا كمجموعة الكلمة أو العبارة التي ستستخدمونها للإشارة إلى ابن الله. راجعوا تعبير ابن الله في قاموس الكلمات الرئيسية لمزيد من المعلومات. إذا كنتم قد ترجمتم هذه الكلمات بالفعل في سِفر آخر من الكتاب المُقدَّس، فاستخدموا الكلمات نفسها التي استخدمتموها هناك. أوقِفوا الاستماع إلى هذا التسجيل الصوتي هنا. </w:t>
      </w:r>
    </w:p>
    <w:p>
      <w:pPr>
        <w:bidi/>
      </w:pPr>
      <w:r>
        <w:rPr>
          <w:rtl/>
          <w:cs/>
          <w:lang w:val="ar_AE" w:bidi="ar_AE"/>
        </w:rPr>
      </w:r>
      <w:r>
        <w:rPr>
          <w:rtl/>
          <w:cs/>
          <w:lang w:val="ar_AE" w:bidi="ar_AE"/>
        </w:rPr>
        <w:t xml:space="preserve">سيأتي الابن من </w:t>
      </w:r>
      <w:r>
        <w:rPr>
          <w:b/>
          <w:rtl/>
          <w:cs/>
          <w:lang w:val="ar_AE" w:bidi="ar_AE"/>
        </w:rPr>
        <w:t>السماء</w:t>
      </w:r>
      <w:r>
        <w:rPr>
          <w:rtl/>
          <w:cs/>
          <w:lang w:val="ar_AE" w:bidi="ar_AE"/>
        </w:rPr>
        <w:t xml:space="preserve">. السماء هي المكان الذي يسكن فيه اللهُ. إن هذه السماء ليست مكانًا في هذا الكون؛ وهي ليست مكانًا يمكن للبشر أن يذهبوا بأنفسهم إليه. </w:t>
      </w:r>
    </w:p>
    <w:p>
      <w:pPr>
        <w:bidi/>
      </w:pPr>
      <w:r>
        <w:rPr>
          <w:rtl/>
          <w:cs/>
          <w:lang w:val="ar_AE" w:bidi="ar_AE"/>
        </w:rPr>
      </w:r>
      <w:r>
        <w:rPr>
          <w:rtl/>
          <w:cs/>
          <w:lang w:val="ar_AE" w:bidi="ar_AE"/>
        </w:rPr>
        <w:t xml:space="preserve">توقّفوا هنا وناقشوا معًا الكلمة أو العبارة التي ستستخدمونها للتعبير عن "السماء". راجعوا مصطلح السماء في قاموس الكلمات الرئيسية لمزيد من المعلومات. إذا كنتم قد ترجمتم هذه الكلمة بالفعل في سِفر آخر من الكتاب المُقدَّس، استخدموا الكلمة نفسها التي استخدمتموها هناك. أوقِفوا الاستماع إلى هذا التسجيل الصوتي هنا. </w:t>
      </w:r>
    </w:p>
    <w:p>
      <w:pPr>
        <w:bidi/>
      </w:pPr>
      <w:r>
        <w:rPr>
          <w:rtl/>
          <w:cs/>
          <w:lang w:val="ar_AE" w:bidi="ar_AE"/>
        </w:rPr>
      </w:r>
      <w:r>
        <w:rPr>
          <w:rtl/>
          <w:cs/>
          <w:lang w:val="ar_AE" w:bidi="ar_AE"/>
        </w:rPr>
        <w:t xml:space="preserve">يُخلِّص يسوعُ المؤمنين من </w:t>
      </w:r>
      <w:r>
        <w:rPr>
          <w:b/>
          <w:rtl/>
          <w:cs/>
          <w:lang w:val="ar_AE" w:bidi="ar_AE"/>
        </w:rPr>
        <w:t>الغضب</w:t>
      </w:r>
      <w:r>
        <w:rPr>
          <w:rtl/>
          <w:cs/>
          <w:lang w:val="ar_AE" w:bidi="ar_AE"/>
        </w:rPr>
        <w:t xml:space="preserve"> الآتي أو الدينونة الآتية. إن الغضب هو موقف الله عندما يَرى الخطيةَ والشر. إن السخط أقوى من الغضب، وغالبًا ما يَستخدم كُتَّاب الكتاب المُقدَّس كلمةَ سخط عندما يتحدثون عن كيف سيُعاقِب اللهُ الناسَ بسبب خطاياهم. في هذا السياق، يتحدث بولس عن اليوم الذي يعاقب فيه اللهُ الناسَ الذين يعصونه.</w:t>
      </w:r>
    </w:p>
    <w:p>
      <w:pPr>
        <w:bidi/>
      </w:pPr>
      <w:r>
        <w:rPr>
          <w:rtl/>
          <w:cs/>
          <w:lang w:val="ar_AE" w:bidi="ar_AE"/>
        </w:rPr>
      </w:r>
      <w:r>
        <w:rPr>
          <w:rtl/>
          <w:cs/>
          <w:lang w:val="ar_AE" w:bidi="ar_AE"/>
        </w:rPr>
        <w:t>توقفوا هنا وناقشوا معًا الكلمة أو العبارة التي ستستخدمونها للإشارة إلى "الغضب الآتي". راجعوا مصطلح الغضب في قاموس الكلمات الرئيسية لمزيد من المعلومات. إذا كنتم قد ترجمتم هذا التعبير بالفعل في سِفر آخر من الكتاب المُقدَّس، فاستخدموا الكلمة نفسها التي استخدمتموها هناك.</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للنص من الترجمة الأسهل فهمًا.</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في هذه الجلسة، أعيدوا سرد المقطع كمجموعة، بلغتكم.</w:t>
      </w:r>
    </w:p>
    <w:p>
      <w:pPr>
        <w:bidi/>
      </w:pPr>
      <w:r>
        <w:rPr>
          <w:rtl/>
          <w:cs/>
          <w:lang w:val="ar_AE" w:bidi="ar_AE"/>
        </w:rPr>
      </w:r>
      <w:r>
        <w:rPr>
          <w:rtl/>
          <w:cs/>
          <w:lang w:val="ar_AE" w:bidi="ar_AE"/>
        </w:rPr>
        <w:t>أولاً، ينبغي للمجموعة بأكملها التدرب على سرد المقطع بلغتكم. تذكَّروا أن تُدرِجوا الأمور التي حددتموها في الخطوات السابقة مثل: الترتيب الزمني أو الكلمات أو العبارات أو المشاعر أو أي شيء آخر ناقشتموه.</w:t>
      </w:r>
    </w:p>
    <w:p>
      <w:pPr>
        <w:bidi/>
      </w:pPr>
      <w:r>
        <w:rPr>
          <w:rtl/>
          <w:cs/>
          <w:lang w:val="ar_AE" w:bidi="ar_AE"/>
        </w:rPr>
      </w:r>
      <w:r>
        <w:rPr>
          <w:rtl/>
          <w:cs/>
          <w:lang w:val="ar_AE" w:bidi="ar_AE"/>
        </w:rPr>
        <w:t>يقوم أحد أعضاء المجموعة بسرد بضع جمل من المقطع ثم يتوقف. ثم يقوم عضو آخر بسرد الجزء التالي من المقطع ويتوقف. استمروا في ذلك حتى تعيد المجموعة سرد المقطع كاملًا. ويمكن لأعضاء المجموعة تصحيح الأخطاء لبعضهم البعض في هذه الخطوة.</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بعد ذلك، ينبغي لكل عضو في المجموعة سرد المقطع كاملًا دون أن تتم مقاطعته، لمرة واحدة على الأقل. ويمكن لعضو المجموعة الاستعانة بأشياء عشوائية أو حركات أو لوحة القصة الخاصة بهم لمساعدتهم على تذكُّر المقطع.</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بعد ذلك، يمكن للمجموعة تحديد أي نسخة نالت إعجابكم أكثر من غيرها. قد تجدون أنكم أحببتم الطريقة التي سرد بها أحد الأعضاء مشهدًا معينًا، بينما أعجبتكم طريقة عضو آخر في سرد مشهد آخر.</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أخيرًا، يمكن للمجموعة صياغة نسخة نهائية للمقطع يتفق عليها الجميع. وينبغي لكل عضو في المجموعة التدرب على سرد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تسالونيكي الأولى 2:1–8</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رسالة تسالونيكي الأولى ٢: ١–٨ واحفظوه في قلوبكم.</w:t>
      </w:r>
    </w:p>
    <w:p>
      <w:pPr>
        <w:bidi/>
      </w:pPr>
      <w:r>
        <w:rPr>
          <w:rtl/>
          <w:cs/>
          <w:lang w:val="ar_AE" w:bidi="ar_AE"/>
        </w:rPr>
      </w:r>
      <w:r>
        <w:rPr>
          <w:rtl/>
          <w:cs/>
          <w:lang w:val="ar_AE" w:bidi="ar_AE"/>
        </w:rPr>
        <w:t>استمعوا إلى نسخة صوتية من رسالة تسالونيكي الأولى ٢: ١–٨ ثلاث مرات، من ثلاث ترجمات مختلفة، إن أمكن.</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والآن ناقشوا الأسئلة التالية كمجموعة: </w:t>
      </w:r>
    </w:p>
    <w:p>
      <w:pPr>
        <w:pStyle w:val="ListBullet"/>
        <w:bidi/>
        <w:spacing w:line="240" w:lineRule="auto"/>
        <w:ind w:left="720"/>
      </w:pPr>
      <w:r>
        <w:rPr>
          <w:rtl/>
          <w:cs/>
          <w:lang w:val="ar_AE" w:bidi="ar_AE"/>
        </w:rPr>
      </w:r>
      <w:r>
        <w:rPr>
          <w:rtl/>
          <w:cs/>
          <w:lang w:val="ar_AE" w:bidi="ar_AE"/>
        </w:rPr>
        <w:t xml:space="preserve">ما الذي أعجبكم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الاستماع إلى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 يسوع، أو الروح القدس؟ أوقفوا الاستماع إلى هذا التسجيل الصوتي هنا.</w:t>
      </w:r>
    </w:p>
    <w:p>
      <w:pPr>
        <w:pStyle w:val="ListBullet"/>
        <w:bidi/>
        <w:spacing w:line="240" w:lineRule="auto"/>
        <w:ind w:left="720"/>
      </w:pPr>
      <w:r>
        <w:rPr>
          <w:rtl/>
          <w:cs/>
          <w:lang w:val="ar_AE" w:bidi="ar_AE"/>
        </w:rPr>
      </w:r>
      <w:r>
        <w:rPr>
          <w:rtl/>
          <w:cs/>
          <w:lang w:val="ar_AE" w:bidi="ar_AE"/>
        </w:rPr>
        <w:t xml:space="preserve">ماذا يخبرنا هذا المقطع عن البشر؟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كيف يؤثر هذا المقطع في حياتنا اليومية؟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مَن تعرفون يحتاج إلى سماع هذا المقطع؟ </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رسالة تسالونيكي الأولى ٢: ١–٨ في أكثر الترجمات المفهومة لكم.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في الجزء السابق من رسالة بولس، قدَّم بولسُ تحيَّته إلى مؤمني تسالونيكي ومَدح الطريقة التي تجاوبوا بها مع الأخبار السارة بخصوص يسوع. لقد ذكَّر بولس المؤمنين في تسالونيكي بالطريقة التي تصرف بها بولس ورفاقه، سيلا وتيموثاوس، عندما كانوا في تسالونيكي. في هذا الجزء، يواصل بولس الحديث عن تلك الزيارة. يدافع بولس عن أفعالهم ودوافعهم، حتى يثق مستمعوه به ويطيعوا تعليماته لاحقًا.</w:t>
      </w:r>
    </w:p>
    <w:p>
      <w:pPr>
        <w:bidi/>
      </w:pPr>
      <w:r>
        <w:rPr>
          <w:rtl/>
          <w:cs/>
          <w:lang w:val="ar_AE" w:bidi="ar_AE"/>
        </w:rPr>
      </w:r>
      <w:r>
        <w:rPr>
          <w:rtl/>
          <w:cs/>
          <w:lang w:val="ar_AE" w:bidi="ar_AE"/>
        </w:rPr>
        <w:t>في هذا الجزء من الرسالة، يذكِّر بولس المؤمنين في تسالونيكي بأشياء يعرفونها ورأوها. من المحتمل أن الأشخاص في تسالونيكي الذين لم يُحبُّوا بولس كانوا يقولون أشياء غير صحيحة عن بولس، وسيلا، وتيموثاوس، ليخدعوا أو يحبطوا المؤمنين. كان هؤلاء الأشخاص يستطيعون أن يقولوا إن بولس ورفاقه لم يكونوا مخْلِصين أو أمناء، وأنهم جشعون وأنانيون، وأنهم يريدون المال، وأنهم يريدون أن يمدحهم الناس. في ذلك الوقت، كان بعض المُعلِّمين الدينيين يتنقُّلون ويُعلِّمون ديانات جديدة. كان العديد من هؤلاء المُعلِّمين يريدون فقط أن يدفع لهم الآخرون المال ويكرموهم. يريد بولس أن يطمئن المؤمنين في تسالونيكي وأن يُظهر سبب اختلاف بولس وأصدقائه عن المُعلِّمين المتجوِّلين الآخرين.</w:t>
      </w:r>
    </w:p>
    <w:p>
      <w:pPr>
        <w:bidi/>
      </w:pPr>
      <w:r>
        <w:rPr>
          <w:rtl/>
          <w:cs/>
          <w:lang w:val="ar_AE" w:bidi="ar_AE"/>
        </w:rPr>
      </w:r>
      <w:r>
        <w:rPr>
          <w:rtl/>
          <w:cs/>
          <w:lang w:val="ar_AE" w:bidi="ar_AE"/>
        </w:rPr>
        <w:t xml:space="preserve">توقّفوا هنا وناقشوا هذا السؤال كمجموعة: في ثقافتكم، عندما تكون هناك تعاليم أو ديانة جديدة، كيف يشارك الناسُ هذه التعاليم الجديدة مع الناس في مدن وأماكن أخرى؟ كيف يستجيب الناس مع الأشخاص الذين يُعلِّمون هذه الأشياء الجديدة؟ أوقِفوا الاستماع إلى هذا التسجيل الصوتي هنا. </w:t>
      </w:r>
    </w:p>
    <w:p>
      <w:pPr>
        <w:bidi/>
      </w:pPr>
      <w:r>
        <w:rPr>
          <w:rtl/>
          <w:cs/>
          <w:lang w:val="ar_AE" w:bidi="ar_AE"/>
        </w:rPr>
      </w:r>
      <w:r>
        <w:rPr>
          <w:rtl/>
          <w:cs/>
          <w:lang w:val="ar_AE" w:bidi="ar_AE"/>
        </w:rPr>
        <w:t>يذكِّر بولس المؤمنين في تسالونيكي بمجيء بولس ورفاقه إلى تسالونيكي. قبل المجيء إلى تسالونيكي، كان بولس وسيلا وتيموثاوس في مدينة أخرى في منطقة مكدونية تُدعى فيلبي. كان الحُكام المحليون والأشخاص هناك قد أساؤوا معاملةَ بولس وسيلا وأهانوهما. لقد ضرب الحُكامُ بولس وسيلا، ووضعوهما في السجن، وأجبروهما على المغادرة. بعد معاناة مثل هذه، قد يستسلم بعض الناس لكن بولس وسيلا لم يستسلما! كان الله قد ساعد بولس ورفاقه على أن يمتلكوا الشجاعة لمواصلة رحلتهم إلى تسالونيكي والكرازة بالإنجيل هناك.</w:t>
      </w:r>
    </w:p>
    <w:p>
      <w:pPr>
        <w:bidi/>
      </w:pPr>
      <w:r>
        <w:rPr>
          <w:rtl/>
          <w:cs/>
          <w:lang w:val="ar_AE" w:bidi="ar_AE"/>
        </w:rPr>
      </w:r>
      <w:r>
        <w:rPr>
          <w:rtl/>
          <w:cs/>
          <w:lang w:val="ar_AE" w:bidi="ar_AE"/>
        </w:rPr>
        <w:t xml:space="preserve">توقّفوا هنا وانظروا كمجموعة إلى </w:t>
      </w:r>
      <w:r>
        <w:rPr>
          <w:b/>
          <w:rtl/>
          <w:cs/>
          <w:lang w:val="ar_AE" w:bidi="ar_AE"/>
        </w:rPr>
        <w:t>خريطةٍ</w:t>
      </w:r>
      <w:r>
        <w:rPr>
          <w:rtl/>
          <w:cs/>
          <w:lang w:val="ar_AE" w:bidi="ar_AE"/>
        </w:rPr>
        <w:t xml:space="preserve"> تتضمن مكدونية. ابحثوا عن مدينتي فيلبي وتسالونيكي. أوقِفوا الاستماع إلى هذا التسجيل الصوتي هنا. </w:t>
      </w:r>
    </w:p>
    <w:p>
      <w:pPr>
        <w:bidi/>
      </w:pPr>
      <w:r>
        <w:rPr>
          <w:rtl/>
          <w:cs/>
          <w:lang w:val="ar_AE" w:bidi="ar_AE"/>
        </w:rPr>
      </w:r>
      <w:r>
        <w:rPr>
          <w:rtl/>
          <w:cs/>
          <w:lang w:val="ar_AE" w:bidi="ar_AE"/>
        </w:rPr>
        <w:t>كان لدى بولس، وسيلا، وتيموثاوس الشجاعة أيضًا لأن الرسالة التي كانوا ينقلونها صادقة! لم يُعلِّم بولس ورفاقه هذه الرسالةَ لأنهم كانوا جشعين أو أنانيين. كان الله قد اختبر بولس ورفاقه، وقرر أن يأتمن هؤلاء الرجال على الكرازة بالإنجيل بأمانة. هؤلاء الرجال كانوا مثل الأشخاص الذين خضعوا للاختبار ونجحوا. وهكذا أعطى اللهُ لبولس وسيلا وتيموثاوس السلطانَ لأنهم أثبتوا أنهم جديرون بالثقة. إن الطريقة التي كرز وتصرَّف بها بولسُ ورفاقه أينما ذهبوا أظهرت ذلك. لقد واصل هؤلاء الرجالُ الوعظ بالرغم من أن الناس كانوا يعارضونهم بشدة. هذا دليل على أنهم كانوا يؤمنون حقًا بأن هذه الرسالة صحيحة ومهمة.</w:t>
      </w:r>
    </w:p>
    <w:p>
      <w:pPr>
        <w:bidi/>
      </w:pPr>
      <w:r>
        <w:rPr>
          <w:rtl/>
          <w:cs/>
          <w:lang w:val="ar_AE" w:bidi="ar_AE"/>
        </w:rPr>
      </w:r>
      <w:r>
        <w:rPr>
          <w:rtl/>
          <w:cs/>
          <w:lang w:val="ar_AE" w:bidi="ar_AE"/>
        </w:rPr>
        <w:t xml:space="preserve">توقَّفوا هنا وناقشوا هذا السؤال كمجموعة: فكروا في بعض الوظائف المهمة في ثقافتكم، حيث يجب على الناس أن يقدِّموا مثالًا صالحًا للآخرين. لماذا من المهم أن يكون هناك أشخاص صالحون وجديرون بالثقة في هذه الوظائف؟ كيف يُظهِر الناس أنهم أشخاص يُعتمد عليهم وجديرون بالثقة بالنسبة لهذه المهمة؟ من الذي يختار هؤلاء الأشخاص؟ أوقِفوا الاستماع إلى هذا التسجيل الصوتي هنا. </w:t>
      </w:r>
    </w:p>
    <w:p>
      <w:pPr>
        <w:bidi/>
      </w:pPr>
      <w:r>
        <w:rPr>
          <w:rtl/>
          <w:cs/>
          <w:lang w:val="ar_AE" w:bidi="ar_AE"/>
        </w:rPr>
      </w:r>
      <w:r>
        <w:rPr>
          <w:rtl/>
          <w:cs/>
          <w:lang w:val="ar_AE" w:bidi="ar_AE"/>
        </w:rPr>
        <w:t>يَعرف بولس ورفاقه أن إرضاء الله أكثر أهمية فيما يفعلونه من إرضاء الناس. إن الله هو الذي يختبر أو يَعرف قلوب الناس. في الكتاب المُقدَّس، تُستخدم كلمة قلب للإشارة إلى مصدر الأفكار، والمشاعر، والقرارات. إذا كانت "قلوب" الناس صالحة فإنهم سيتصرفون أيضًا بشكل جيد. يَعرف كلٌ من الله وأهل تسالونيكي أن بولس ورفقاءه تصرفوا بالطريقة الصحيحة. الله هو الشاهد على ذلك. كان الناس في تسالونيكي يعرفون ما هي الشهادة. الشاهد هو شخص موثوق به يقول الحقيقة أمام القاضي عما رآه. لم يفعل بولس ورفاقه أشياءً فقط ليمدحهم الناس.</w:t>
      </w:r>
    </w:p>
    <w:p>
      <w:pPr>
        <w:bidi/>
      </w:pPr>
      <w:r>
        <w:rPr>
          <w:rtl/>
          <w:cs/>
          <w:lang w:val="ar_AE" w:bidi="ar_AE"/>
        </w:rPr>
      </w:r>
      <w:r>
        <w:rPr>
          <w:rtl/>
          <w:cs/>
          <w:lang w:val="ar_AE" w:bidi="ar_AE"/>
        </w:rPr>
        <w:t>كان بولس ورفاقه يستطيعون أن يطلبوا من المؤمنين في تسالونيكي أن يعاملوهم باعتبارهم أشخاصًا مهمين لأنهم كانوا رسل المسيح. الرسول هو شخص أعطاه يسوعُ المسيح سلطانًا ليعلِّم ويشرح ما علَّم به يسوعُ. كان ذلك دورًا مهمًا! لكن هدف بولس ورفاقه لم يكن أن يصيروا مهمين أو أن يكرمهم الكثير من الناس. لم يستخدم هؤلاء الرجال سلطانهم ليتسلَّطوا على الناس من حولهم. بل كان بولس ورفاقه لطيفين ولديهم دوافع صالحة وبريئة للطريقة التي تصرَّفوا بها.</w:t>
      </w:r>
    </w:p>
    <w:p>
      <w:pPr>
        <w:bidi/>
      </w:pPr>
      <w:r>
        <w:rPr>
          <w:rtl/>
          <w:cs/>
          <w:lang w:val="ar_AE" w:bidi="ar_AE"/>
        </w:rPr>
      </w:r>
      <w:r>
        <w:rPr>
          <w:rtl/>
          <w:cs/>
          <w:lang w:val="ar_AE" w:bidi="ar_AE"/>
        </w:rPr>
        <w:t xml:space="preserve">توقّفوا هنا وناقشوا هذا السؤال كمجموعة: في ثقافتكم، كيف يتصرف القادة الدينيون الصالحون؟ ما نوع السلطة والأدوار التي لدى هؤلاء القادة؟ كيف يُفترض أن يتجاوب الناس مع هؤلاء القادة؟ أوقِفوا الاستماع إلى هذا التسجيل الصوتي هنا. </w:t>
      </w:r>
    </w:p>
    <w:p>
      <w:pPr>
        <w:bidi/>
      </w:pPr>
      <w:r>
        <w:rPr>
          <w:rtl/>
          <w:cs/>
          <w:lang w:val="ar_AE" w:bidi="ar_AE"/>
        </w:rPr>
      </w:r>
      <w:r>
        <w:rPr>
          <w:rtl/>
          <w:cs/>
          <w:lang w:val="ar_AE" w:bidi="ar_AE"/>
        </w:rPr>
        <w:t>كان بولس يريد أن يعتني بأهل تسالونيكي، تمامًا مثلما تهتم الأم بطفلها. كان بولس ورفاقه يحبون المؤمنين في تسالونيكي كثيرًا لدرجة أنهم كانوا سعداء لمشاركة الأخبار السارة التي أعطاها الله لهم. كان بولس ورفاقه سعداء لأنهم يفعلون كل ما في وسعهم لمساعدة المؤمنين في تسالونيكي.</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رسالة تسالونيكي الأولى ٢: ١–٨ في أكثر الترجمات المفهومة لكم.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في هذه الخطوة، على المجموعة أن تحدِّد الأجزاء والشخصيات ومواقع الأحداث في هذا المقطع. ثم تقوم المجموعة بتمثيل هذا المقطع.</w:t>
      </w:r>
    </w:p>
    <w:p>
      <w:pPr>
        <w:bidi/>
      </w:pPr>
      <w:r>
        <w:rPr>
          <w:rtl/>
          <w:cs/>
          <w:lang w:val="ar_AE" w:bidi="ar_AE"/>
        </w:rPr>
      </w:r>
      <w:r>
        <w:rPr>
          <w:rtl/>
          <w:cs/>
          <w:lang w:val="ar_AE" w:bidi="ar_AE"/>
        </w:rPr>
        <w:t>يتكوّن هذا المقطع من ثلاثة أجزاء.</w:t>
      </w:r>
    </w:p>
    <w:p>
      <w:pPr>
        <w:bidi/>
      </w:pPr>
      <w:r>
        <w:rPr>
          <w:rtl/>
          <w:cs/>
          <w:lang w:val="ar_AE" w:bidi="ar_AE"/>
        </w:rPr>
      </w:r>
      <w:r>
        <w:rPr>
          <w:b/>
          <w:rtl/>
          <w:cs/>
          <w:lang w:val="ar_AE" w:bidi="ar_AE"/>
        </w:rPr>
        <w:t>في الجزء الأول:</w:t>
      </w:r>
      <w:r>
        <w:rPr>
          <w:rtl/>
          <w:cs/>
          <w:lang w:val="ar_AE" w:bidi="ar_AE"/>
        </w:rPr>
        <w:t xml:space="preserve"> أخبر بولس وسيلا وتيموثاوس الناسَ عن إنجيل الله في فيلبي وتسالونيكي، مع أن الناس حاولوا إيقافهم. فعل بولس ورفاقه هذا لأن إنجيل الله حقٌ، وأعطى اللهُ هؤلاء الرجالَ مهمة المناداة به.</w:t>
      </w:r>
    </w:p>
    <w:p>
      <w:pPr>
        <w:bidi/>
      </w:pPr>
      <w:r>
        <w:rPr>
          <w:rtl/>
          <w:cs/>
          <w:lang w:val="ar_AE" w:bidi="ar_AE"/>
        </w:rPr>
      </w:r>
      <w:r>
        <w:rPr>
          <w:b/>
          <w:rtl/>
          <w:cs/>
          <w:lang w:val="ar_AE" w:bidi="ar_AE"/>
        </w:rPr>
        <w:t>في الجزء الثاني:</w:t>
      </w:r>
      <w:r>
        <w:rPr>
          <w:rtl/>
          <w:cs/>
          <w:lang w:val="ar_AE" w:bidi="ar_AE"/>
        </w:rPr>
        <w:t xml:space="preserve"> لا يحاول بولس ورفاقه إرضاء الناس، بل إرضاء الله. لا يتصرف هؤلاء الرجال في عدم صِدق أو عدم أمانة ليحصلوا على المال أو المدح من أي شخص.</w:t>
      </w:r>
    </w:p>
    <w:p>
      <w:pPr>
        <w:bidi/>
      </w:pPr>
      <w:r>
        <w:rPr>
          <w:rtl/>
          <w:cs/>
          <w:lang w:val="ar_AE" w:bidi="ar_AE"/>
        </w:rPr>
      </w:r>
      <w:r>
        <w:rPr>
          <w:b/>
          <w:rtl/>
          <w:cs/>
          <w:lang w:val="ar_AE" w:bidi="ar_AE"/>
        </w:rPr>
        <w:t>في الجزء الثالث:</w:t>
      </w:r>
      <w:r>
        <w:rPr>
          <w:rtl/>
          <w:cs/>
          <w:lang w:val="ar_AE" w:bidi="ar_AE"/>
        </w:rPr>
        <w:t xml:space="preserve"> بما أن بولس ورفاقه رُسلٌ، فلديهم سلطان ويُمكنهم المُطالبة بأمورٍ ما، لكن هؤلاء الرجال كانوا بريئين ومتواضعين، وكانوا يهتمون بالناس. كان بولس ورفاقه سعداء أن يخبروا المؤمنين في تسالونيكي عن الإنجيل، وأن يساعدوهم بأي طريقة ممكنة.</w:t>
      </w:r>
    </w:p>
    <w:p>
      <w:pPr>
        <w:bidi/>
      </w:pPr>
      <w:r>
        <w:rPr>
          <w:rtl/>
          <w:cs/>
          <w:lang w:val="ar_AE" w:bidi="ar_AE"/>
        </w:rPr>
      </w:r>
      <w:r>
        <w:rPr>
          <w:rtl/>
          <w:cs/>
          <w:lang w:val="ar_AE" w:bidi="ar_AE"/>
        </w:rPr>
        <w:t xml:space="preserve">والشخصيات الواردة في هذا المقطع هي: </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سيلا وتيموثاوس</w:t>
      </w:r>
    </w:p>
    <w:p>
      <w:pPr>
        <w:pStyle w:val="ListBullet"/>
        <w:bidi/>
        <w:spacing w:line="240" w:lineRule="auto"/>
        <w:ind w:left="720"/>
      </w:pPr>
      <w:r>
        <w:rPr>
          <w:rtl/>
          <w:cs/>
          <w:lang w:val="ar_AE" w:bidi="ar_AE"/>
        </w:rPr>
      </w:r>
      <w:r>
        <w:rPr>
          <w:rtl/>
          <w:cs/>
          <w:lang w:val="ar_AE" w:bidi="ar_AE"/>
        </w:rPr>
        <w:t>المؤمنون الذين يستمعون إلى شخصٍ يقرأ هذه الرسالة شفاهيةً</w:t>
      </w:r>
    </w:p>
    <w:p>
      <w:pPr>
        <w:pStyle w:val="ListBullet"/>
        <w:bidi/>
        <w:spacing w:line="240" w:lineRule="auto"/>
        <w:ind w:left="720"/>
      </w:pPr>
      <w:r>
        <w:rPr>
          <w:rtl/>
          <w:cs/>
          <w:lang w:val="ar_AE" w:bidi="ar_AE"/>
        </w:rPr>
      </w:r>
      <w:r>
        <w:rPr>
          <w:rtl/>
          <w:cs/>
          <w:lang w:val="ar_AE" w:bidi="ar_AE"/>
        </w:rPr>
        <w:t>الناس في فيلبي</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والمسيح</w:t>
      </w:r>
    </w:p>
    <w:p>
      <w:pPr>
        <w:bidi/>
      </w:pPr>
      <w:r>
        <w:rPr>
          <w:rtl/>
          <w:cs/>
          <w:lang w:val="ar_AE" w:bidi="ar_AE"/>
        </w:rPr>
      </w:r>
      <w:r>
        <w:rPr>
          <w:rtl/>
          <w:cs/>
          <w:lang w:val="ar_AE" w:bidi="ar_AE"/>
        </w:rPr>
        <w:t xml:space="preserve">كمجموعة، انتبهوا إلى التفاصيل المتعلقة بسياق الأحداث في المقطع: </w:t>
      </w:r>
    </w:p>
    <w:p>
      <w:pPr>
        <w:bidi/>
      </w:pPr>
      <w:r>
        <w:rPr>
          <w:rtl/>
          <w:cs/>
          <w:lang w:val="ar_AE" w:bidi="ar_AE"/>
        </w:rPr>
      </w:r>
      <w:r>
        <w:rPr>
          <w:rtl/>
          <w:cs/>
          <w:lang w:val="ar_AE" w:bidi="ar_AE"/>
        </w:rPr>
        <w:t>في هذا المقطع، يقول بولس "نحن" فعلنا هذه الأمور. تذكّروا أنه عندما كان بولس في تسالونيكي، كان سيلا وتيموثاوس معه.</w:t>
      </w:r>
    </w:p>
    <w:p>
      <w:pPr>
        <w:bidi/>
      </w:pPr>
      <w:r>
        <w:rPr>
          <w:rtl/>
          <w:cs/>
          <w:lang w:val="ar_AE" w:bidi="ar_AE"/>
        </w:rPr>
      </w:r>
      <w:r>
        <w:rPr>
          <w:rtl/>
          <w:cs/>
          <w:lang w:val="ar_AE" w:bidi="ar_AE"/>
        </w:rPr>
        <w:t>في الجزء الأول، يخاطب بولسُ المؤمنين في تسالونيكي بلقب "الإخوة"، وهي طريقة ودّية لمخاطبة المؤمنين الآخرين. لا يزال بولس يتحدث إلى جميع المؤمنين في تسالونيكي، رجالًا ونساءً. يعرف هؤلاء المؤمنون بولسَ ويعرفون أن ما يقوله هو حق. يُذكِّر بولس المؤمنين بهذه الأمور. يعرف المؤمنون أن زيارة بولس إلى تسالونيكي لم تكن عديمة الفائدة. إن وجود هذه المجموعة من المؤمنين هو النتيجة الجيدة لتعاليم بولس هناك! من المرجح أن بولس أخبر المؤمنين في تسالونيكي بما حدث في فيلبي، لذلك لا يحتاج إلى أن يروي القصة بالكامل. يشير بولس إلى أنه مثلما حدث في فيلبي، جعله اللهُ لا يخاف من أي شخص ليتمكن بولس من المناداة بالأخبار السارة في تسالونيكي، مع أن الناس حاولوا إيقافه. يدعو بولس هذه الأخبار السارة "إنجيل الله". تتعلَّق الأخبار السارة بيسوع، لكنها تأتي من عند الله.</w:t>
      </w:r>
    </w:p>
    <w:p>
      <w:pPr>
        <w:bidi/>
      </w:pPr>
      <w:r>
        <w:rPr>
          <w:rtl/>
          <w:cs/>
          <w:lang w:val="ar_AE" w:bidi="ar_AE"/>
        </w:rPr>
      </w:r>
      <w:r>
        <w:rPr>
          <w:rtl/>
          <w:cs/>
          <w:lang w:val="ar_AE" w:bidi="ar_AE"/>
        </w:rPr>
        <w:t>واصل بولس ورفاقه التعليمَ بالأخبار السارة لأنها كانت تعاليم صادقة. لم يكن بولس ورفاقه مرتبكين بشأن ما هو صحيح حقًا، ولم يحاولوا خداع أي شخص لأسباب سيئة. عندما تكون لدى الناس دوافع سيئة وراء أفعالهم، تكون دوافعهم غير نقية، مثل الماء الملوَّث الممتلئ بالأشياء السيئة. لكن لم تكن لدى بولس وسيلا وتيموثاوس دوافع غير نقية — لم يفعلوا هذه الأشياء بدوافع سيئة. يعرف اللهُ هذا، وصدَّق على أن بولس ورفاقه رجالٌ جديرون بالثقة. أعطى اللهُ لبولس وسيلا وتيموثاوس مهمةَ المناداة بالأخبار السارة.</w:t>
      </w:r>
    </w:p>
    <w:p>
      <w:pPr>
        <w:bidi/>
      </w:pPr>
      <w:r>
        <w:rPr>
          <w:rtl/>
          <w:cs/>
          <w:lang w:val="ar_AE" w:bidi="ar_AE"/>
        </w:rPr>
      </w:r>
      <w:r>
        <w:rPr>
          <w:rtl/>
          <w:cs/>
          <w:lang w:val="ar_AE" w:bidi="ar_AE"/>
        </w:rPr>
        <w:t xml:space="preserve">توقّفوا هنا وناقشوا هذا السؤال معًا: احكوا قصة عن وقت اختار فيه قائدٌ أو شخص ذي سلطة أشخاصًا ووافق عليهم للقيام بعملٍ أو مهمة خاصة. كيف قرر القائد أن هؤلاء الناس سيؤدون عملاً جيداً؟ انتبهوا إلى الكلمات والعبارات التي تستخدمونها لوصف هؤلاء الأشخاص. أوقِفوا الاستماع إلى هذا التسجيل الصوتي هنا. </w:t>
      </w:r>
    </w:p>
    <w:p>
      <w:pPr>
        <w:bidi/>
      </w:pPr>
      <w:r>
        <w:rPr>
          <w:rtl/>
          <w:cs/>
          <w:lang w:val="ar_AE" w:bidi="ar_AE"/>
        </w:rPr>
      </w:r>
      <w:r>
        <w:rPr>
          <w:rtl/>
          <w:cs/>
          <w:lang w:val="ar_AE" w:bidi="ar_AE"/>
        </w:rPr>
        <w:t>في الجزء الثاني، يقول بولس إنه ورفاقه لم يُركِّزوا على جعل الناس يحبونهم. بل أراد الرجال أن يتصرفوا بطريقةٍ تُرِضي الله. إن الله هو الذي يعرف ما يفكر فيه الناس وما يشعرون به حقًا. لذلك كان بولس ورفاقه مخلصين وأمناء. لم يَقل هؤلاء الرجال أشياءً لم يقصدوا قولها ليرضوا الناس فقط. يقول بولس إنهم لم يرتدوا قناعًا لإخفاء جشعهم، مثلما يرتدي الشخص قناعًا لإخفاء وجهه، لأنهم لم يكونوا جشعين. يستطيع اللهُ أن يشهد لصحة هذا الأمر. لم يفعل بولس ورفاقه ما فعلوه لكي يمدحهم الناس. كان تصديق الله على خدمتهم أهم بالنسبة لهم.</w:t>
      </w:r>
    </w:p>
    <w:p>
      <w:pPr>
        <w:bidi/>
      </w:pPr>
      <w:r>
        <w:rPr>
          <w:rtl/>
          <w:cs/>
          <w:lang w:val="ar_AE" w:bidi="ar_AE"/>
        </w:rPr>
      </w:r>
      <w:r>
        <w:rPr>
          <w:rtl/>
          <w:cs/>
          <w:lang w:val="ar_AE" w:bidi="ar_AE"/>
        </w:rPr>
        <w:t xml:space="preserve">توقّفوا هنا وناقشوا هذا السؤال معًا: يقول بولس إنهم لم يرتدوا قناعًا لإخفاء جشعهم، لأنهم لم يكونوا جشعين. في لغتكم، كيف تصفون شخصًا يخفي ما يريده حقًا؟ أوقِفوا الاستماع إلى هذا التسجيل الصوتي هنا. </w:t>
      </w:r>
    </w:p>
    <w:p>
      <w:pPr>
        <w:bidi/>
      </w:pPr>
      <w:r>
        <w:rPr>
          <w:rtl/>
          <w:cs/>
          <w:lang w:val="ar_AE" w:bidi="ar_AE"/>
        </w:rPr>
      </w:r>
      <w:r>
        <w:rPr>
          <w:rtl/>
          <w:cs/>
          <w:lang w:val="ar_AE" w:bidi="ar_AE"/>
        </w:rPr>
        <w:t xml:space="preserve">في الجزء الثالث، يقول بولس إنه كان له ولرفاقه السلطان ليطلبوا المزيد من المساعدة، أو أن يأمروا الناس بأن يحترموهم ويستمعوا إليهم. كانوا رُسلًا ولديهم الوظيفة الهامة جدًا والمرتبطة بإخبار الناس بما أمرهم يسوع أن يقولوه. لكن بولس وسيلا وتيموثاوس لم يريدوا أن يجعلوا المؤمنين في تسالونيكي يبذلوا مجهودًا أكبر لكي يساعدوا أو يكرموا بولس ورفاقه. تقول بعض الترجمات إن بولس ورفاقه كانوا مثل الأطفال، مما يعني أنهم كانوا بريئين ومتواضعين. تقول بعض الترجمات إن هؤلاء الرجال كانوا مترفقين أو لطفاء. </w:t>
      </w:r>
    </w:p>
    <w:p>
      <w:pPr>
        <w:bidi/>
      </w:pPr>
      <w:r>
        <w:rPr>
          <w:rtl/>
          <w:cs/>
          <w:lang w:val="ar_AE" w:bidi="ar_AE"/>
        </w:rPr>
      </w:r>
      <w:r>
        <w:rPr>
          <w:rtl/>
          <w:cs/>
          <w:lang w:val="ar_AE" w:bidi="ar_AE"/>
        </w:rPr>
        <w:t xml:space="preserve">توقّفوا هنا وناقشوا هذا السؤال معًا: في لغتكم، كيف تصفون شخصًا لطيفًا ويفعل الأشياء بدوافع بسيطة وجيدة؟ أوقِفوا الاستماع إلى هذا التسجيل الصوتي هنا. </w:t>
      </w:r>
    </w:p>
    <w:p>
      <w:pPr>
        <w:bidi/>
      </w:pPr>
      <w:r>
        <w:rPr>
          <w:rtl/>
          <w:cs/>
          <w:lang w:val="ar_AE" w:bidi="ar_AE"/>
        </w:rPr>
      </w:r>
      <w:r>
        <w:rPr>
          <w:rtl/>
          <w:cs/>
          <w:lang w:val="ar_AE" w:bidi="ar_AE"/>
        </w:rPr>
        <w:t>يصف بولس أيضًا أنهم اهتموا بأهل تسالونيكي. مثلما تعتني الأم بأولادها وتحبهم، اهتم بولسُ ورفاقه بأهل تسالونيكي. لهذا السبب شاركوا معهم الأخبار السارة — لقد أرادوا أن يَعرف المؤمنون في تسالونيكي اللهَ أيضًا! لهذا السبب شارك بولسُ ورفاقه أنفسَهم مع المؤمنين في تسالونيكي. أن تُشارِك نفسك مع الآخرين يعني أن تكون مستعدًا لاستخدام وقتك وطاقتك لمساعدة الآخرين.</w:t>
      </w:r>
    </w:p>
    <w:p>
      <w:pPr>
        <w:bidi/>
      </w:pPr>
      <w:r>
        <w:rPr>
          <w:rtl/>
          <w:cs/>
          <w:lang w:val="ar_AE" w:bidi="ar_AE"/>
        </w:rPr>
      </w:r>
      <w:r>
        <w:rPr>
          <w:rtl/>
          <w:cs/>
          <w:lang w:val="ar_AE" w:bidi="ar_AE"/>
        </w:rPr>
        <w:t xml:space="preserve">توقّفوا هنا وناقشوا هذا السؤال معًا: في لغتكم، كيف تصفون شخصًا يهتم بعمق بالآخرين، بالضبط مثلما فعل بولس ورفاقه؟ أوقِفوا الاستماع إلى هذا التسجيل الصوتي هنا. </w:t>
      </w:r>
    </w:p>
    <w:p>
      <w:pPr>
        <w:bidi/>
      </w:pPr>
      <w:r>
        <w:rPr>
          <w:rtl/>
          <w:cs/>
          <w:lang w:val="ar_AE" w:bidi="ar_AE"/>
        </w:rPr>
      </w:r>
      <w:r>
        <w:rPr>
          <w:rtl/>
          <w:cs/>
          <w:lang w:val="ar_AE" w:bidi="ar_AE"/>
        </w:rPr>
        <w:t>الآن، على المجموعة تصوير أحداث القصة بالتسلسل، أو رسمها، أو استخدام أشياء لتجسيد المقطع وأحداثه. أثناء قيامكم بذلك، قد ترغبون في تجهيز رسومات أو أشياء أو حتى أشخاص لتمثيل بولس، وجمهوره، وسيلا، وتيموثاوس، والناس في فيلبي، ويسوع، والله.</w:t>
      </w:r>
    </w:p>
    <w:p>
      <w:pPr>
        <w:bidi/>
      </w:pPr>
      <w:r>
        <w:rPr>
          <w:rtl/>
          <w:cs/>
          <w:lang w:val="ar_AE" w:bidi="ar_AE"/>
        </w:rPr>
      </w:r>
      <w:r>
        <w:rPr>
          <w:rtl/>
          <w:cs/>
          <w:lang w:val="ar_AE" w:bidi="ar_AE"/>
        </w:rPr>
        <w:t>اختاروا الأشخاص أو الرسومات أو الأشياء لتمثل كلَّ واحد من هذه الشخصيات. يمكنكم البدء بتمثيل كيف حاول الناس منعَ بولس وسيلا وتيموثاوس من التعليم في فيلبي. يطارد هؤلاء الناسُ بولس وسيلا وتيموثاوس إلى خارج مدينتهم! أظهروا كيف كان الله مع بولس وسيلا وتيموثاوس. لقد شجَّعهم الله وقادهم إلى تسالونيكي. تذكَّروا أن بولس يتحدث إلى المؤمنين في تسالونيكي عن هذه الرحلة. ويذكِّر بولسُ المؤمنين بما فعله بولس ورفاقه وما لم يفعلوه. يمكنكم أن تجعلوا سيلا وتيموثاوس يمثِّلان ما يقوله بولس. إذا أردتم، فيمكنكم أن تجعلوا شخصًا يمثِّل السلوكيات السيئة، مثل أن يجمع شخصٌ المالَ سرًا بدافع الجشع. ثم يمكن لبولس أن يقول: "لا! لم نفعل هذه الأمور!" مثِّلوا كيف تهتم الأم بأولادها. يمكن لبولس أن يقول: "لقد تصرَّفنا هكذا!" يمكن للشخص الذي يؤدي دور الله أن يظهر بوضوح أنه يَعرف أيضًا كيف تصرَّف بولس وأنه يوافق على ما يقوله بولس.</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رسالة تسالونيكي الأولى ٢: ١–٨ في أكثر الترجمات المفهومة لكم.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ثلاثة أجزاء.</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سيلا وتيموثاوس</w:t>
      </w:r>
    </w:p>
    <w:p>
      <w:pPr>
        <w:pStyle w:val="ListBullet"/>
        <w:bidi/>
        <w:spacing w:line="240" w:lineRule="auto"/>
        <w:ind w:left="720"/>
      </w:pPr>
      <w:r>
        <w:rPr>
          <w:rtl/>
          <w:cs/>
          <w:lang w:val="ar_AE" w:bidi="ar_AE"/>
        </w:rPr>
      </w:r>
      <w:r>
        <w:rPr>
          <w:rtl/>
          <w:cs/>
          <w:lang w:val="ar_AE" w:bidi="ar_AE"/>
        </w:rPr>
        <w:t>المؤمنون الذين يستمعون إلى شخصٍ يقرأ هذه الرسالة شفاهيةً</w:t>
      </w:r>
    </w:p>
    <w:p>
      <w:pPr>
        <w:pStyle w:val="ListBullet"/>
        <w:bidi/>
        <w:spacing w:line="240" w:lineRule="auto"/>
        <w:ind w:left="720"/>
      </w:pPr>
      <w:r>
        <w:rPr>
          <w:rtl/>
          <w:cs/>
          <w:lang w:val="ar_AE" w:bidi="ar_AE"/>
        </w:rPr>
      </w:r>
      <w:r>
        <w:rPr>
          <w:rtl/>
          <w:cs/>
          <w:lang w:val="ar_AE" w:bidi="ar_AE"/>
        </w:rPr>
        <w:t>الناس في فيلبي</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والمسيح</w:t>
      </w:r>
    </w:p>
    <w:p>
      <w:pPr>
        <w:bidi/>
      </w:pPr>
      <w:r>
        <w:rPr>
          <w:rtl/>
          <w:cs/>
          <w:lang w:val="ar_AE" w:bidi="ar_AE"/>
        </w:rPr>
      </w:r>
      <w:r>
        <w:rPr>
          <w:rtl/>
          <w:cs/>
          <w:lang w:val="ar_AE" w:bidi="ar_AE"/>
        </w:rPr>
        <w:t xml:space="preserve">كمجموعة، عليكم تمثيل المقطع مرتَين، ويجب أن تمثّلوا المقطع في لُغتكم. </w:t>
      </w:r>
    </w:p>
    <w:p>
      <w:pPr>
        <w:bidi/>
      </w:pPr>
      <w:r>
        <w:rPr>
          <w:rtl/>
          <w:cs/>
          <w:lang w:val="ar_AE" w:bidi="ar_AE"/>
        </w:rPr>
      </w:r>
      <w:r>
        <w:rPr>
          <w:rtl/>
          <w:cs/>
          <w:lang w:val="ar_AE" w:bidi="ar_AE"/>
        </w:rPr>
        <w:t xml:space="preserve">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 </w:t>
      </w:r>
    </w:p>
    <w:p>
      <w:pPr>
        <w:bidi/>
      </w:pPr>
      <w:r>
        <w:rPr>
          <w:rtl/>
          <w:cs/>
          <w:lang w:val="ar_AE" w:bidi="ar_AE"/>
        </w:rPr>
      </w:r>
      <w:r>
        <w:rPr>
          <w:rtl/>
          <w:cs/>
          <w:lang w:val="ar_AE" w:bidi="ar_AE"/>
        </w:rPr>
        <w:t xml:space="preserve">توقَّفوا هنا عن سماع التسجيل الصوتي، ومثِّلوا المقطع. </w:t>
      </w:r>
    </w:p>
    <w:p>
      <w:pPr>
        <w:bidi/>
      </w:pPr>
      <w:r>
        <w:rPr>
          <w:rtl/>
          <w:cs/>
          <w:lang w:val="ar_AE" w:bidi="ar_AE"/>
        </w:rPr>
      </w:r>
      <w:r>
        <w:rPr>
          <w:rtl/>
          <w:cs/>
          <w:lang w:val="ar_AE" w:bidi="ar_AE"/>
        </w:rPr>
        <w:t xml:space="preserve">بعد ذلك، على المجموعة أن تمثِّل المقطع مرة ثانية. وفي مواضع معينة من تمثيل المقطع، توقَّفوا واطرحوا على الشخص الذي يؤدي الدور السؤال التالي: "بمَ تشعر أو فيمَ تفكِّر؟" وعلى مَن يؤدِّي الدور أن يجيب بما كان سيشعر به أو يفكِّر فيه لو كان في مكان تلك الشخصية. بعد ذلك، واصِلوا التمثيل. </w:t>
      </w:r>
    </w:p>
    <w:p>
      <w:pPr>
        <w:bidi/>
      </w:pPr>
      <w:r>
        <w:rPr>
          <w:rtl/>
          <w:cs/>
          <w:lang w:val="ar_AE" w:bidi="ar_AE"/>
        </w:rPr>
      </w:r>
      <w:r>
        <w:rPr>
          <w:rtl/>
          <w:cs/>
          <w:lang w:val="ar_AE" w:bidi="ar_AE"/>
        </w:rPr>
        <w:t xml:space="preserve">توقَّفوا هنا عن الاستماع إلى التسجيل الصوتي، ومثِّلوا المقطع مرة ثانية. </w:t>
      </w:r>
    </w:p>
    <w:p>
      <w:pPr>
        <w:bidi/>
      </w:pPr>
      <w:r>
        <w:rPr>
          <w:rtl/>
          <w:cs/>
          <w:lang w:val="ar_AE" w:bidi="ar_AE"/>
        </w:rPr>
      </w:r>
      <w:r>
        <w:rPr>
          <w:rtl/>
          <w:cs/>
          <w:lang w:val="ar_AE" w:bidi="ar_AE"/>
        </w:rPr>
        <w:t xml:space="preserve">فيما يلي مثال على التمثيل الدرامي والإجابات المحتملة. </w:t>
      </w:r>
    </w:p>
    <w:p>
      <w:pPr>
        <w:bidi/>
      </w:pPr>
      <w:r>
        <w:rPr>
          <w:rtl/>
          <w:cs/>
          <w:lang w:val="ar_AE" w:bidi="ar_AE"/>
        </w:rPr>
      </w:r>
      <w:r>
        <w:rPr>
          <w:rtl/>
          <w:cs/>
          <w:lang w:val="ar_AE" w:bidi="ar_AE"/>
        </w:rPr>
        <w:t>يقول بولس: "أنتم تعرفون، يا إخوتي وأخواتي، أنه عندما زرناكم في تسالونيكي، لم يكن ذلك مضيعة للوقت. أنتم تعرفون أن أهل مدينة فيلبي اضطهدونا وأهانونا قبل أن نأتي إليكم في تسالونيكي. لكن بالرغم من ذلك، ساعدنا إلهُنا على أن نتشجَّع لنأتي إلى تسالونيكي ونخبركم برسالة الإنجيل التي أعطاها الله لنا، مع أن كثيرين قاومونا".</w:t>
      </w:r>
    </w:p>
    <w:p>
      <w:pPr>
        <w:bidi/>
      </w:pPr>
      <w:r>
        <w:rPr>
          <w:rtl/>
          <w:cs/>
          <w:lang w:val="ar_AE" w:bidi="ar_AE"/>
        </w:rPr>
      </w:r>
      <w:r>
        <w:rPr>
          <w:rtl/>
          <w:cs/>
          <w:lang w:val="ar_AE" w:bidi="ar_AE"/>
        </w:rPr>
        <w:t>أوقفوا التمثيل. اسألوا الشخص الذي يؤدي دور سيلا وتيموثاوس: "بمَ تشعر أو فيمَ تفكِّر؟" قد يجيب بعبارات مثل:</w:t>
      </w:r>
    </w:p>
    <w:p>
      <w:pPr>
        <w:pStyle w:val="ListBullet"/>
        <w:bidi/>
        <w:spacing w:line="240" w:lineRule="auto"/>
        <w:ind w:left="720"/>
      </w:pPr>
      <w:r>
        <w:rPr>
          <w:rtl/>
          <w:cs/>
          <w:lang w:val="ar_AE" w:bidi="ar_AE"/>
        </w:rPr>
      </w:r>
      <w:r>
        <w:rPr>
          <w:rtl/>
          <w:cs/>
          <w:lang w:val="ar_AE" w:bidi="ar_AE"/>
        </w:rPr>
        <w:t>"أتذكر كم كان الناس المتجمهرون في فيلبي صاخبين وخطيرين. كنت أشعر بالقلق عندما جئنا إلى تسالونيكي من أن يطردنا الناس من مدينتهم أيضًا"؛ أو</w:t>
      </w:r>
    </w:p>
    <w:p>
      <w:pPr>
        <w:pStyle w:val="ListBullet"/>
        <w:bidi/>
        <w:spacing w:line="240" w:lineRule="auto"/>
        <w:ind w:left="720"/>
      </w:pPr>
      <w:r>
        <w:rPr>
          <w:rtl/>
          <w:cs/>
          <w:lang w:val="ar_AE" w:bidi="ar_AE"/>
        </w:rPr>
      </w:r>
      <w:r>
        <w:rPr>
          <w:rtl/>
          <w:cs/>
          <w:lang w:val="ar_AE" w:bidi="ar_AE"/>
        </w:rPr>
        <w:t>"مع أنني كنت قلقًا، كنت أعرف أن إنجيل الله أكثر أهمية من أن أبقى في أمان. كنت أعرف أن الله سيساعدنا"؛ أو</w:t>
      </w:r>
    </w:p>
    <w:p>
      <w:pPr>
        <w:pStyle w:val="ListBullet"/>
        <w:bidi/>
        <w:spacing w:line="240" w:lineRule="auto"/>
        <w:ind w:left="720"/>
      </w:pPr>
      <w:r>
        <w:rPr>
          <w:rtl/>
          <w:cs/>
          <w:lang w:val="ar_AE" w:bidi="ar_AE"/>
        </w:rPr>
      </w:r>
      <w:r>
        <w:rPr>
          <w:rtl/>
          <w:cs/>
          <w:lang w:val="ar_AE" w:bidi="ar_AE"/>
        </w:rPr>
        <w:t>"مثلما آمن الناس في فيلبي، كنت أعرف أن الله سيجعل أشخاصًا يؤمنون في تسالونيكي، حتى لو كانت هناك متاعب".</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يقول بولس: "عندما كنا نحاول أن نقنعكم، لم يكن ما قُلناه يستند إلى تفكير خاطئ، ولم نرغب في أن نتحدث بدافع سيء. لم نكن نحاول الكذب على أي شخص. بل كنا نتكلم لأن الله صدَّق على كوننا أشخاصًا يستطيع أن يأتمنهم على تعليم هذا الإنجيل بأمانة. لذلك لا نكرز لإرضاء الناس، بل لإرضاء الله. الله هو الذي يفحص باستمرار أفكارنا ومشاعرنا!"</w:t>
      </w:r>
    </w:p>
    <w:p>
      <w:pPr>
        <w:bidi/>
      </w:pPr>
      <w:r>
        <w:rPr>
          <w:rtl/>
          <w:cs/>
          <w:lang w:val="ar_AE" w:bidi="ar_AE"/>
        </w:rPr>
      </w:r>
      <w:r>
        <w:rPr>
          <w:rtl/>
          <w:cs/>
          <w:lang w:val="ar_AE" w:bidi="ar_AE"/>
        </w:rPr>
        <w:t>أوقفوا التمثيل. اسألوا الشخص الذي يؤدي دور الله: "بم تشعر أو فيم تفكر؟" قد يجيب بعبارات مثل:</w:t>
      </w:r>
    </w:p>
    <w:p>
      <w:pPr>
        <w:pStyle w:val="ListBullet"/>
        <w:bidi/>
        <w:spacing w:line="240" w:lineRule="auto"/>
        <w:ind w:left="720"/>
      </w:pPr>
      <w:r>
        <w:rPr>
          <w:rtl/>
          <w:cs/>
          <w:lang w:val="ar_AE" w:bidi="ar_AE"/>
        </w:rPr>
      </w:r>
      <w:r>
        <w:rPr>
          <w:rtl/>
          <w:cs/>
          <w:lang w:val="ar_AE" w:bidi="ar_AE"/>
        </w:rPr>
        <w:t>"أنا أعرف كل ما يفكر فيه الشخص ويشعر به. قد يحاول الناسُ خداع الآخرين أو إخفاء الدوافع السيئة، لكنهم لا يستطيعون أن يُخبئوا ذلك عني"؛ أو</w:t>
      </w:r>
    </w:p>
    <w:p>
      <w:pPr>
        <w:pStyle w:val="ListBullet"/>
        <w:bidi/>
        <w:spacing w:line="240" w:lineRule="auto"/>
        <w:ind w:left="720"/>
      </w:pPr>
      <w:r>
        <w:rPr>
          <w:rtl/>
          <w:cs/>
          <w:lang w:val="ar_AE" w:bidi="ar_AE"/>
        </w:rPr>
      </w:r>
      <w:r>
        <w:rPr>
          <w:rtl/>
          <w:cs/>
          <w:lang w:val="ar_AE" w:bidi="ar_AE"/>
        </w:rPr>
        <w:t>"أنا جدير بالثقة وأمين. عندما يُعلِّم بولسُ وسيلا وتيموثاوس إنجيلي، فإنهم يظهرون طبيعتي. سأساعد بولس وسيلا وتيموثاوس حتى يتمكنوا من إظهار كم أنا صالح وجدير بالثقة للناس"؛ أو</w:t>
      </w:r>
    </w:p>
    <w:p>
      <w:pPr>
        <w:pStyle w:val="ListBullet"/>
        <w:bidi/>
        <w:spacing w:line="240" w:lineRule="auto"/>
        <w:ind w:left="720"/>
      </w:pPr>
      <w:r>
        <w:rPr>
          <w:rtl/>
          <w:cs/>
          <w:lang w:val="ar_AE" w:bidi="ar_AE"/>
        </w:rPr>
      </w:r>
      <w:r>
        <w:rPr>
          <w:rtl/>
          <w:cs/>
          <w:lang w:val="ar_AE" w:bidi="ar_AE"/>
        </w:rPr>
        <w:t>"أحيانًا عندما يتعلم الناس تعليمًا جديدًا، ينظرون إلى تصرُّف المعلِّمين ليروا ما إذا كان هذا التعليم صالحًا. سأختار أشخاصًا أمناء ليعلِّموا إنجيلي وسأساعدهم في أثناء ذلك".</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يقول بولس: "أنتم تعرفون أننا لم نَقُل كلامًا لطيفًا لم نقصده فقط لنُرضيكم. كذلك تعرفون أننا لم نفعل أي شيء بدافع الجشع، ثم حاولنا أن نخفي ذلك عنكم مثل شخص ما يخفي وجهه خلف قناع. يستطيع الله أن يشهد بأننا لم نتصرف بهذه الطريقة. لم نحاول أن نجعلكم أنتم أو أي شخص آخر تمدحوننا. بما أننا رُسل المسيح، كان بإمكاننا أن نجعلكم تعاملونا بصفتنا أشخاصًا مهمين. لكن عندما كنا معكم، كنا بريئين ومتواضعين مثل الأطفال. لقد عاملناكم بلطف واعتنينا بكم، مثلما تهتم الأم بأولادها الصغار. لقد أحببناكم كثيرًا لدرجة أننا كنا سعداء أن نخبركم الأخبار السارة التي أعطاها الله لنا. كنا سعداء أن نفعل كل ما في وسعنا لمساعدتكم، لأنكم أصبحتم أحبَّاء جدًا بالنسبة لنا."</w:t>
      </w:r>
    </w:p>
    <w:p>
      <w:pPr>
        <w:bidi/>
      </w:pPr>
      <w:r>
        <w:rPr>
          <w:rtl/>
          <w:cs/>
          <w:lang w:val="ar_AE" w:bidi="ar_AE"/>
        </w:rPr>
      </w:r>
      <w:r>
        <w:rPr>
          <w:rtl/>
          <w:cs/>
          <w:lang w:val="ar_AE" w:bidi="ar_AE"/>
        </w:rPr>
        <w:t>أوقفوا التمثيل. اسألوا الشخص الذي يؤدي دور بولس: "كيف تشعر أو تفكِّر؟" قد يجيب بعبارات مثل:</w:t>
      </w:r>
    </w:p>
    <w:p>
      <w:pPr>
        <w:pStyle w:val="ListBullet"/>
        <w:bidi/>
        <w:spacing w:line="240" w:lineRule="auto"/>
        <w:ind w:left="720"/>
      </w:pPr>
      <w:r>
        <w:rPr>
          <w:rtl/>
          <w:cs/>
          <w:lang w:val="ar_AE" w:bidi="ar_AE"/>
        </w:rPr>
      </w:r>
      <w:r>
        <w:rPr>
          <w:rtl/>
          <w:cs/>
          <w:lang w:val="ar_AE" w:bidi="ar_AE"/>
        </w:rPr>
        <w:t>"أرجو أن يفهم المؤمنون في تسالونيكي مدى محبتنا لهم حقًا! لقد أظهرنا أنه عندما كنا معهم، وكذلك حتى الآن، أننا نُصلِّي من أجلهم ونرسل لهم رسائل تذكير بمحبتنا"؛ أو</w:t>
      </w:r>
    </w:p>
    <w:p>
      <w:pPr>
        <w:pStyle w:val="ListBullet"/>
        <w:bidi/>
        <w:spacing w:line="240" w:lineRule="auto"/>
        <w:ind w:left="720"/>
      </w:pPr>
      <w:r>
        <w:rPr>
          <w:rtl/>
          <w:cs/>
          <w:lang w:val="ar_AE" w:bidi="ar_AE"/>
        </w:rPr>
      </w:r>
      <w:r>
        <w:rPr>
          <w:rtl/>
          <w:cs/>
          <w:lang w:val="ar_AE" w:bidi="ar_AE"/>
        </w:rPr>
        <w:t>"عندما نُعلِّم رسالةَ الإنجيل، نطلب من الناس أن يستمعوا إلينا، لأن الله أعطانا التعاليم الحقيقية. لكننا لا نعطي الناس أوامر طوال الوقت! نريد أن نكون لطيفين مع الناس، لأننا لا نريد أن نجعل حياتهم أكثر صعوبة"؛ أو</w:t>
      </w:r>
    </w:p>
    <w:p>
      <w:pPr>
        <w:pStyle w:val="ListBullet"/>
        <w:bidi/>
        <w:spacing w:line="240" w:lineRule="auto"/>
        <w:ind w:left="720"/>
      </w:pPr>
      <w:r>
        <w:rPr>
          <w:rtl/>
          <w:cs/>
          <w:lang w:val="ar_AE" w:bidi="ar_AE"/>
        </w:rPr>
      </w:r>
      <w:r>
        <w:rPr>
          <w:rtl/>
          <w:cs/>
          <w:lang w:val="ar_AE" w:bidi="ar_AE"/>
        </w:rPr>
        <w:t>"أنا أحب الله، وهو أبي. أريد أن أكرم اللهَ وأن أفعل الأشياء التي تجعله سعيدًا!"</w:t>
      </w:r>
    </w:p>
    <w:p>
      <w:pPr>
        <w:bidi/>
      </w:pPr>
      <w:r>
        <w:rPr>
          <w:rtl/>
          <w:cs/>
          <w:lang w:val="ar_AE" w:bidi="ar_AE"/>
        </w:rPr>
      </w:r>
      <w:r>
        <w:rPr>
          <w:rtl/>
          <w:cs/>
          <w:lang w:val="ar_AE" w:bidi="ar_AE"/>
        </w:rPr>
        <w:t>اسألوا الشخص الذي يقوم بدور المؤمنين في تسالونيكي: "بم تشعر أو فيم تفكر؟" قد يجيب بعبارات مثل:</w:t>
      </w:r>
    </w:p>
    <w:p>
      <w:pPr>
        <w:pStyle w:val="ListBullet"/>
        <w:bidi/>
        <w:spacing w:line="240" w:lineRule="auto"/>
        <w:ind w:left="720"/>
      </w:pPr>
      <w:r>
        <w:rPr>
          <w:rtl/>
          <w:cs/>
          <w:lang w:val="ar_AE" w:bidi="ar_AE"/>
        </w:rPr>
      </w:r>
      <w:r>
        <w:rPr>
          <w:rtl/>
          <w:cs/>
          <w:lang w:val="ar_AE" w:bidi="ar_AE"/>
        </w:rPr>
        <w:t>"لقد قابلت بولس عندما كان يزورنا، ورأيت الطريقة التي تصرَّف بها. لقد تصرَّف بولس حقًا بطريقة جيدة. "إذا قال بعضُ الناس إن بولس ليس رجلًا صالحًا، سأتذكر ما فعله بولس، ولن أستمع إلى هؤلاء الناس"؛ أو</w:t>
      </w:r>
    </w:p>
    <w:p>
      <w:pPr>
        <w:pStyle w:val="ListBullet"/>
        <w:bidi/>
        <w:spacing w:line="240" w:lineRule="auto"/>
        <w:ind w:left="720"/>
      </w:pPr>
      <w:r>
        <w:rPr>
          <w:rtl/>
          <w:cs/>
          <w:lang w:val="ar_AE" w:bidi="ar_AE"/>
        </w:rPr>
      </w:r>
      <w:r>
        <w:rPr>
          <w:rtl/>
          <w:cs/>
          <w:lang w:val="ar_AE" w:bidi="ar_AE"/>
        </w:rPr>
        <w:t>"لقد التقيت ببعض المعلِّمين المتدينين الذين يقولون أشياءً جيدة، لكنهم يتصرفون بطريقة سيئة. لم أحترم هؤلاء المعلمين، لأنهم إما كانوا يكذبون أو لم يفهموا ما علَّموا به. لكن بولس يختلف عن هؤلاء الناس. يمكنني أن أثق بما يقوله بولس"؛ أو</w:t>
      </w:r>
    </w:p>
    <w:p>
      <w:pPr>
        <w:pStyle w:val="ListBullet"/>
        <w:bidi/>
        <w:spacing w:line="240" w:lineRule="auto"/>
        <w:ind w:left="720"/>
      </w:pPr>
      <w:r>
        <w:rPr>
          <w:rtl/>
          <w:cs/>
          <w:lang w:val="ar_AE" w:bidi="ar_AE"/>
        </w:rPr>
      </w:r>
      <w:r>
        <w:rPr>
          <w:rtl/>
          <w:cs/>
          <w:lang w:val="ar_AE" w:bidi="ar_AE"/>
        </w:rPr>
        <w:t>"أتذكر مدى المحبة والرعاية التي أظهرها لنا بولس وسيلا وتيموثاوس عندما كانوا هنا. شعرت بالتشجيع العميق. أردت أن أكون مثلهم وأن أكون جزءًا من مجموعة الناس الذين يحبون بعضهم البعض!"</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رسالة تسالونيكي الأولى ٢: ١–٨ في أكثر الترجمات المفهومة لكم.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ستناقش المجموعة المصطلحات والكلمات الرئيسية في هذا المقطع. </w:t>
      </w:r>
    </w:p>
    <w:p>
      <w:pPr>
        <w:bidi/>
      </w:pPr>
      <w:r>
        <w:rPr>
          <w:rtl/>
          <w:cs/>
          <w:lang w:val="ar_AE" w:bidi="ar_AE"/>
        </w:rPr>
      </w:r>
      <w:r>
        <w:rPr>
          <w:rtl/>
          <w:cs/>
          <w:lang w:val="ar_AE" w:bidi="ar_AE"/>
        </w:rPr>
        <w:t>يخاطب بولسُ المؤمنين في تسالونيكي بلقب "</w:t>
      </w:r>
      <w:r>
        <w:rPr>
          <w:b/>
          <w:rtl/>
          <w:cs/>
          <w:lang w:val="ar_AE" w:bidi="ar_AE"/>
        </w:rPr>
        <w:t>الإخوة</w:t>
      </w:r>
      <w:r>
        <w:rPr>
          <w:rtl/>
          <w:cs/>
          <w:lang w:val="ar_AE" w:bidi="ar_AE"/>
        </w:rPr>
        <w:t xml:space="preserve">". وبما أن الله هو أبو جميع المؤمنين، فإن جميع المؤمنين مثل الإخوة والأخوات. لذلك يستخدم بولس كلمة "أخ" كثيرًا عندما يقصد المؤمنين الآخرين. استخدموا الكلمة أو العبارة نفسها التي استخدمتموها في المقاطع السابقة للإشارة إلى كلمة "الإخوة" أو "الإخوة والأخوات". </w:t>
      </w:r>
    </w:p>
    <w:p>
      <w:pPr>
        <w:bidi/>
      </w:pPr>
      <w:r>
        <w:rPr>
          <w:rtl/>
          <w:cs/>
          <w:lang w:val="ar_AE" w:bidi="ar_AE"/>
        </w:rPr>
      </w:r>
      <w:r>
        <w:rPr>
          <w:rtl/>
          <w:cs/>
          <w:lang w:val="ar_AE" w:bidi="ar_AE"/>
        </w:rPr>
        <w:t xml:space="preserve">بمساعدة الله، أخبر بولسُ المؤمنين في تسالونيكي </w:t>
      </w:r>
      <w:r>
        <w:rPr>
          <w:b/>
          <w:rtl/>
          <w:cs/>
          <w:lang w:val="ar_AE" w:bidi="ar_AE"/>
        </w:rPr>
        <w:t>بإنجيل</w:t>
      </w:r>
      <w:r>
        <w:rPr>
          <w:rtl/>
          <w:cs/>
          <w:lang w:val="ar_AE" w:bidi="ar_AE"/>
        </w:rPr>
        <w:t xml:space="preserve"> الله. إن كلمة "إنجيل" تعني "الأخبار السارة". والأخبار السارة في الكتاب المُقدَّس هي أنَّ الله رتَّب طريقة ليُخلِّص البشرَ. لمزيد من المعلومات عن كلمة إنجيل، راجعوا قاموس الكلمات الرئيسية. استخدموا الكلمة أو العبارة ذاتها التي استخدمتموها في المقاطع السابقة للإشارة إلى "الإنجيل".</w:t>
      </w:r>
    </w:p>
    <w:p>
      <w:pPr>
        <w:bidi/>
      </w:pPr>
      <w:r>
        <w:rPr>
          <w:rtl/>
          <w:cs/>
          <w:lang w:val="ar_AE" w:bidi="ar_AE"/>
        </w:rPr>
      </w:r>
      <w:r>
        <w:rPr>
          <w:rtl/>
          <w:cs/>
          <w:lang w:val="ar_AE" w:bidi="ar_AE"/>
        </w:rPr>
        <w:t xml:space="preserve">إن الله يَفحص </w:t>
      </w:r>
      <w:r>
        <w:rPr>
          <w:b/>
          <w:rtl/>
          <w:cs/>
          <w:lang w:val="ar_AE" w:bidi="ar_AE"/>
        </w:rPr>
        <w:t>قلوبَ</w:t>
      </w:r>
      <w:r>
        <w:rPr>
          <w:rtl/>
          <w:cs/>
          <w:lang w:val="ar_AE" w:bidi="ar_AE"/>
        </w:rPr>
        <w:t xml:space="preserve"> الناس. في الكتاب المُقدَّس، يستخدم كُتَّابُ الوحي كلمةَ قلب كلغة خاصة للإشارة إلى المكان الذي تحدث فيه أفكار الشخص ومشاعره وقراراته.</w:t>
      </w:r>
    </w:p>
    <w:p>
      <w:pPr>
        <w:bidi/>
      </w:pPr>
      <w:r>
        <w:rPr>
          <w:rtl/>
          <w:cs/>
          <w:lang w:val="ar_AE" w:bidi="ar_AE"/>
        </w:rPr>
      </w:r>
      <w:r>
        <w:rPr>
          <w:rtl/>
          <w:cs/>
          <w:lang w:val="ar_AE" w:bidi="ar_AE"/>
        </w:rPr>
        <w:t xml:space="preserve">توقفوا هنا وناقشوا كمجموعة الكلمة أو العبارة التي ستستخدمونها للإشارة إلى القلب. راجعوا كلمة القلب في قاموس الكلمات الرئيسية للمزيد من المعلومات. إذا كنتم قد ترجمتم هذه الكلمة بالفعل في سِفر آخر من الكتاب المُقدَّس، استخدموا الكلمة نفسها التي استخدمتموها هناك. أوقِفوا الاستماع إلى هذا التسجيل الصوتي هنا. </w:t>
      </w:r>
    </w:p>
    <w:p>
      <w:pPr>
        <w:bidi/>
      </w:pPr>
      <w:r>
        <w:rPr>
          <w:rtl/>
          <w:cs/>
          <w:lang w:val="ar_AE" w:bidi="ar_AE"/>
        </w:rPr>
      </w:r>
      <w:r>
        <w:rPr>
          <w:rtl/>
          <w:cs/>
          <w:lang w:val="ar_AE" w:bidi="ar_AE"/>
        </w:rPr>
        <w:t xml:space="preserve">يقول بولس إن الله </w:t>
      </w:r>
      <w:r>
        <w:rPr>
          <w:b/>
          <w:rtl/>
          <w:cs/>
          <w:lang w:val="ar_AE" w:bidi="ar_AE"/>
        </w:rPr>
        <w:t>شاهدٌ</w:t>
      </w:r>
      <w:r>
        <w:rPr>
          <w:rtl/>
          <w:cs/>
          <w:lang w:val="ar_AE" w:bidi="ar_AE"/>
        </w:rPr>
        <w:t xml:space="preserve"> في صفهم. الشاهد هو شخص يُعلِن الحقيقة عن شيءٍ رآه. </w:t>
      </w:r>
    </w:p>
    <w:p>
      <w:pPr>
        <w:bidi/>
      </w:pPr>
      <w:r>
        <w:rPr>
          <w:rtl/>
          <w:cs/>
          <w:lang w:val="ar_AE" w:bidi="ar_AE"/>
        </w:rPr>
      </w:r>
      <w:r>
        <w:rPr>
          <w:rtl/>
          <w:cs/>
          <w:lang w:val="ar_AE" w:bidi="ar_AE"/>
        </w:rPr>
        <w:t xml:space="preserve">توقَّفوا هنا وناقشوا كمجموعة الكلمة أو العبارة التي ستستخدمونها للإشارة إلى الشاهد. إذا كنتم قد ترجمتم هذه الكلمة بالفعل في سِفر آخر من الكتاب المُقدَّس، استخدموا الكلمة نفسها التي استخدمتموها هناك. أوقِفوا الاستماع إلى هذا التسجيل الصوتي هنا. </w:t>
      </w:r>
    </w:p>
    <w:p>
      <w:pPr>
        <w:bidi/>
      </w:pPr>
      <w:r>
        <w:rPr>
          <w:rtl/>
          <w:cs/>
          <w:lang w:val="ar_AE" w:bidi="ar_AE"/>
        </w:rPr>
      </w:r>
      <w:r>
        <w:rPr>
          <w:rtl/>
          <w:cs/>
          <w:lang w:val="ar_AE" w:bidi="ar_AE"/>
        </w:rPr>
        <w:t xml:space="preserve">لم يرغب بولس ورفاقه أن </w:t>
      </w:r>
      <w:r>
        <w:rPr>
          <w:b/>
          <w:rtl/>
          <w:cs/>
          <w:lang w:val="ar_AE" w:bidi="ar_AE"/>
        </w:rPr>
        <w:t>يمدحهم</w:t>
      </w:r>
      <w:r>
        <w:rPr>
          <w:rtl/>
          <w:cs/>
          <w:lang w:val="ar_AE" w:bidi="ar_AE"/>
        </w:rPr>
        <w:t xml:space="preserve"> الناس أو يكرموهم. أن تَمدح شخصًا ما يعني أن تتحدَّث عن الأشياء الصالحة التي فعلها ذلك الشخص.</w:t>
      </w:r>
    </w:p>
    <w:p>
      <w:pPr>
        <w:bidi/>
      </w:pPr>
      <w:r>
        <w:rPr>
          <w:rtl/>
          <w:cs/>
          <w:lang w:val="ar_AE" w:bidi="ar_AE"/>
        </w:rPr>
      </w:r>
      <w:r>
        <w:rPr>
          <w:rtl/>
          <w:cs/>
          <w:lang w:val="ar_AE" w:bidi="ar_AE"/>
        </w:rPr>
        <w:t xml:space="preserve">توقَّفوا هنا وناقشوا معًا الكلمة أو العبارة التي ستستخدمونها للتعبير للإشارة إلى "المدح". راجعوا كلمة "مدح" في قاموس الكلمات الرئيسية لمزيدٍ من المعلومات. إذا كنتم قد ترجمتم هذه الكلمة بالفعل في سِفر آخر من الكتاب المُقدَّس، استخدموا الكلمة نفسها التي استخدمتموها هناك. أوقِفوا الاستماع إلى هذا التسجيل الصوتي هنا. </w:t>
      </w:r>
    </w:p>
    <w:p>
      <w:pPr>
        <w:bidi/>
      </w:pPr>
      <w:r>
        <w:rPr>
          <w:rtl/>
          <w:cs/>
          <w:lang w:val="ar_AE" w:bidi="ar_AE"/>
        </w:rPr>
      </w:r>
      <w:r>
        <w:rPr>
          <w:rtl/>
          <w:cs/>
          <w:lang w:val="ar_AE" w:bidi="ar_AE"/>
        </w:rPr>
        <w:t xml:space="preserve">يقول بولس إنهم </w:t>
      </w:r>
      <w:r>
        <w:rPr>
          <w:b/>
          <w:rtl/>
          <w:cs/>
          <w:lang w:val="ar_AE" w:bidi="ar_AE"/>
        </w:rPr>
        <w:t>رُسل</w:t>
      </w:r>
      <w:r>
        <w:rPr>
          <w:rtl/>
          <w:cs/>
          <w:lang w:val="ar_AE" w:bidi="ar_AE"/>
        </w:rPr>
        <w:t xml:space="preserve"> المسيح. إن الرسول هو الشخص الذي أخذ سلطانًا خاصًا من يسوع. لقد اختار يسوعُ ذلك الشخصَ ليتكلم نيابةً عنه.</w:t>
      </w:r>
    </w:p>
    <w:p>
      <w:pPr>
        <w:bidi/>
      </w:pPr>
      <w:r>
        <w:rPr>
          <w:rtl/>
          <w:cs/>
          <w:lang w:val="ar_AE" w:bidi="ar_AE"/>
        </w:rPr>
      </w:r>
      <w:r>
        <w:rPr>
          <w:rtl/>
          <w:cs/>
          <w:lang w:val="ar_AE" w:bidi="ar_AE"/>
        </w:rPr>
        <w:t xml:space="preserve">توقّفوا هنا وناقشوا معًا كمجموعة الكلمة أو العبارة التي ستستخدمونها للإشارة إلى "الرسول". راجعوا كلمة رسول في قاموس الكلمات الرئيسية لمزيدٍ من المعلومات. إذا كنتم قد ترجمتم هذه الكلمة بالفعل في سِفر آخر من الكتاب المُقدَّس، استخدموا الكلمة نفسها التي استخدمتموها هناك. أوقِفوا الاستماع إلى هذا التسجيل الصوتي هنا. </w:t>
      </w:r>
    </w:p>
    <w:p>
      <w:pPr>
        <w:bidi/>
      </w:pPr>
      <w:r>
        <w:rPr>
          <w:rtl/>
          <w:cs/>
          <w:lang w:val="ar_AE" w:bidi="ar_AE"/>
        </w:rPr>
      </w:r>
      <w:r>
        <w:rPr>
          <w:rtl/>
          <w:cs/>
          <w:lang w:val="ar_AE" w:bidi="ar_AE"/>
        </w:rPr>
        <w:t xml:space="preserve">يشير لقب </w:t>
      </w:r>
      <w:r>
        <w:rPr>
          <w:b/>
          <w:rtl/>
          <w:cs/>
          <w:lang w:val="ar_AE" w:bidi="ar_AE"/>
        </w:rPr>
        <w:t>المسيح</w:t>
      </w:r>
      <w:r>
        <w:rPr>
          <w:rtl/>
          <w:cs/>
          <w:lang w:val="ar_AE" w:bidi="ar_AE"/>
        </w:rPr>
        <w:t xml:space="preserve"> إلى المَلك والمُخلِّص المحدد الذي وَعد اللهُ بإرساله، وهو يسوع. راجعوا قاموس الكلمات الرئيسية. لمزيد من المعلومات عن المسيح. استخدموا الكلمة أو العبارة ذاتها التي استخدمتموها في المقاطع السابقة للإشارة إلى كلمة "المسيح".</w:t>
      </w:r>
    </w:p>
    <w:p>
      <w:pPr>
        <w:bidi/>
      </w:pPr>
      <w:r>
        <w:rPr>
          <w:rtl/>
          <w:cs/>
          <w:lang w:val="ar_AE" w:bidi="ar_AE"/>
        </w:rPr>
      </w:r>
      <w:r>
        <w:rPr>
          <w:rtl/>
          <w:cs/>
          <w:lang w:val="ar_AE" w:bidi="ar_AE"/>
        </w:rPr>
        <w:t xml:space="preserve">تمتَّع بولس ورفاقه </w:t>
      </w:r>
      <w:r>
        <w:rPr>
          <w:b/>
          <w:rtl/>
          <w:cs/>
          <w:lang w:val="ar_AE" w:bidi="ar_AE"/>
        </w:rPr>
        <w:t>بالسلطان</w:t>
      </w:r>
      <w:r>
        <w:rPr>
          <w:rtl/>
          <w:cs/>
          <w:lang w:val="ar_AE" w:bidi="ar_AE"/>
        </w:rPr>
        <w:t xml:space="preserve"> لأنهم كانوا رُسلًا. إن الشخص الذي يتمتَّع بالسلطان يكون له الحق والقدرة على اتخاذ القرارات والأحكام. السلطة العُليا هي من حق الله وحده. وقد يمنح الله سلطانًا لأشخاص آخرين ليتخذوا قرارات أو أحكامًا نيابة عنه. تمتَّع الرُسل بالسلطان في الكنيسة، لأن يسوع أعطاه لهم. كان ينبغي على الآخرين أن يقبلوا قرارات الرُسل.</w:t>
      </w:r>
    </w:p>
    <w:p>
      <w:pPr>
        <w:bidi/>
      </w:pPr>
      <w:r>
        <w:rPr>
          <w:rtl/>
          <w:cs/>
          <w:lang w:val="ar_AE" w:bidi="ar_AE"/>
        </w:rPr>
      </w:r>
      <w:r>
        <w:rPr>
          <w:rtl/>
          <w:cs/>
          <w:lang w:val="ar_AE" w:bidi="ar_AE"/>
        </w:rPr>
        <w:t>توقّفوا هنا وناقشوا معًا الكلمة أو العبارة التي ستستخدمونها للتعبير عن السُلطان. راجعوا كلمة السُلطان في قاموس الكلمات الرئيسية للمزيد من المعلومات. إذا كنتم قد ترجمتم هذه الكلمة بالفعل في سِفر آخر من الكتاب المُقدَّس، استخدموا الكلمة نفسها التي استخدمتموها هناك.</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للنص من الترجمة الأسهل فهمًا.</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في هذه الجلسة، أعيدوا سرد المقطع كمجموعة، بلغتكم.</w:t>
      </w:r>
    </w:p>
    <w:p>
      <w:pPr>
        <w:bidi/>
      </w:pPr>
      <w:r>
        <w:rPr>
          <w:rtl/>
          <w:cs/>
          <w:lang w:val="ar_AE" w:bidi="ar_AE"/>
        </w:rPr>
      </w:r>
      <w:r>
        <w:rPr>
          <w:rtl/>
          <w:cs/>
          <w:lang w:val="ar_AE" w:bidi="ar_AE"/>
        </w:rPr>
        <w:t>أولاً، ينبغي للمجموعة بأكملها التدرب على سرد المقطع بلغتكم. تذكَّروا أن تُدرِجوا الأمور التي حددتموها في الخطوات السابقة مثل: الترتيب الزمني أو الكلمات أو العبارات أو المشاعر أو أي شيء آخر ناقشتموه.</w:t>
      </w:r>
    </w:p>
    <w:p>
      <w:pPr>
        <w:bidi/>
      </w:pPr>
      <w:r>
        <w:rPr>
          <w:rtl/>
          <w:cs/>
          <w:lang w:val="ar_AE" w:bidi="ar_AE"/>
        </w:rPr>
      </w:r>
      <w:r>
        <w:rPr>
          <w:rtl/>
          <w:cs/>
          <w:lang w:val="ar_AE" w:bidi="ar_AE"/>
        </w:rPr>
        <w:t>يقوم أحد أعضاء المجموعة بسرد بضع جمل من المقطع ثم يتوقف. ثم يقوم عضو آخر بسرد الجزء التالي من المقطع ويتوقف. استمروا في ذلك حتى تعيد المجموعة سرد المقطع كاملًا. ويمكن لأعضاء المجموعة تصحيح الأخطاء لبعضهم البعض في هذه الخطوة.</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بعد ذلك، ينبغي لكل عضو في المجموعة سرد المقطع كاملًا دون أن تتم مقاطعته، لمرة واحدة على الأقل. ويمكن لعضو المجموعة الاستعانة بأشياء عشوائية أو حركات أو لوحة القصة الخاصة بهم لمساعدتهم على تذكُّر المقطع.</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بعد ذلك، يمكن للمجموعة تحديد أي نسخة نالت إعجابكم أكثر من غيرها. قد تجدون أنكم أحببتم الطريقة التي سرد بها أحد الأعضاء مشهدًا معينًا، بينما أعجبتكم طريقة عضو آخر في سرد مشهد آخر.</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أخيرًا، يمكن للمجموعة صياغة نسخة نهائية للمقطع يتفق عليها الجميع. وينبغي لكل عضو في المجموعة التدرب على سرد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تسالونيكي الأولى 2:9–13</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رسالة تسالونيكي الأولى ٢: ٩–١٣ واحفظوه في قلوبكم.</w:t>
      </w:r>
    </w:p>
    <w:p>
      <w:pPr>
        <w:bidi/>
      </w:pPr>
      <w:r>
        <w:rPr>
          <w:rtl/>
          <w:cs/>
          <w:lang w:val="ar_AE" w:bidi="ar_AE"/>
        </w:rPr>
      </w:r>
      <w:r>
        <w:rPr>
          <w:rtl/>
          <w:cs/>
          <w:lang w:val="ar_AE" w:bidi="ar_AE"/>
        </w:rPr>
        <w:t>استمعوا إلى نسخة صوتية من رسالة تسالونيكي الأولى ٢: ٩–١٣ ثلاث مرات، من ثلاث ترجمات مختلفة، إن أمكن.</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والآن ناقشوا الأسئلة التالية كمجموعة: </w:t>
      </w:r>
    </w:p>
    <w:p>
      <w:pPr>
        <w:pStyle w:val="ListBullet"/>
        <w:bidi/>
        <w:spacing w:line="240" w:lineRule="auto"/>
        <w:ind w:left="720"/>
      </w:pPr>
      <w:r>
        <w:rPr>
          <w:rtl/>
          <w:cs/>
          <w:lang w:val="ar_AE" w:bidi="ar_AE"/>
        </w:rPr>
      </w:r>
      <w:r>
        <w:rPr>
          <w:rtl/>
          <w:cs/>
          <w:lang w:val="ar_AE" w:bidi="ar_AE"/>
        </w:rPr>
        <w:t xml:space="preserve">ما الذي أعجبكم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الاستماع إلى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 يسوع، أو الروح القدس؟ أوقفوا الاستماع إلى هذا التسجيل الصوتي هنا.</w:t>
      </w:r>
    </w:p>
    <w:p>
      <w:pPr>
        <w:pStyle w:val="ListBullet"/>
        <w:bidi/>
        <w:spacing w:line="240" w:lineRule="auto"/>
        <w:ind w:left="720"/>
      </w:pPr>
      <w:r>
        <w:rPr>
          <w:rtl/>
          <w:cs/>
          <w:lang w:val="ar_AE" w:bidi="ar_AE"/>
        </w:rPr>
      </w:r>
      <w:r>
        <w:rPr>
          <w:rtl/>
          <w:cs/>
          <w:lang w:val="ar_AE" w:bidi="ar_AE"/>
        </w:rPr>
        <w:t xml:space="preserve">ماذا يخبرنا هذا المقطع عن البشر؟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كيف يؤثر هذا المقطع في حياتنا اليومية؟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مَن تعرفون يحتاج إلى سماع هذا المقطع؟ </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رسالة تسالونيكي الأولى ٢: ٩–١٣ في أكثر الترجمات المفهومة لكم.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تتذكَّرون أن بولس وسيلا وتيموثاوس زاروا تسالونيكي، وهي مدينة مهمة في مكدونية، لينقلوا رسالة الإنجيل. لقد علَّم بولس ورفاقه في المجامع، وأصبح الكثير من غير اليهود، أو الأمم، مؤمنين بيسوع. عمل بولس ورفاقه بجد عندما كانوا في تسالونيكي.</w:t>
      </w:r>
    </w:p>
    <w:p>
      <w:pPr>
        <w:bidi/>
      </w:pPr>
      <w:r>
        <w:rPr>
          <w:rtl/>
          <w:cs/>
          <w:lang w:val="ar_AE" w:bidi="ar_AE"/>
        </w:rPr>
      </w:r>
      <w:r>
        <w:rPr>
          <w:rtl/>
          <w:cs/>
          <w:lang w:val="ar_AE" w:bidi="ar_AE"/>
        </w:rPr>
        <w:t>يبدأ بولس هذا المقطع بتذكير المؤمنين في تسالونيكي بعمله الشاق عندما كان معهم. يَذكر بولس أنه هو ورفاقه عملوا باستمرار ليعولوا أنفسهم ماديًا. فعل هؤلاء الرجال ذلك لكي لا يكونوا عبئًا على أي شخص عندما يكرزوا بإنجيل الله لأهل تسالونيكي. يريد بولس أن يُذكِّر المؤمنين في تسالونيكي بأنه هو ورفاقه لم يريدوا أن يكسبوا المال أو الشهرة من خدمتهم.</w:t>
      </w:r>
    </w:p>
    <w:p>
      <w:pPr>
        <w:bidi/>
      </w:pPr>
      <w:r>
        <w:rPr>
          <w:rtl/>
          <w:cs/>
          <w:lang w:val="ar_AE" w:bidi="ar_AE"/>
        </w:rPr>
      </w:r>
      <w:r>
        <w:rPr>
          <w:rtl/>
          <w:cs/>
          <w:lang w:val="ar_AE" w:bidi="ar_AE"/>
        </w:rPr>
        <w:t xml:space="preserve">توقَّفوا هنا وشاركوا قصةً عن شخص في مجتمعكم عمل بجد لمساعدة الآخرين، ولم يتوقع أي شيء في المقابل. أوقِفوا الاستماع إلى هذا التسجيل الصوتي هنا. </w:t>
      </w:r>
    </w:p>
    <w:p>
      <w:pPr>
        <w:bidi/>
      </w:pPr>
      <w:r>
        <w:rPr>
          <w:rtl/>
          <w:cs/>
          <w:lang w:val="ar_AE" w:bidi="ar_AE"/>
        </w:rPr>
      </w:r>
      <w:r>
        <w:rPr>
          <w:rtl/>
          <w:cs/>
          <w:lang w:val="ar_AE" w:bidi="ar_AE"/>
        </w:rPr>
        <w:t>ثم يطلب بولس من المؤمنين في تسالونيكي ومن الله نفسه أن يشهدوا كيف تصرَّف بولس وسيلا وتيموثاوس بشكل صحيح في كل ما فعلوه. كان بولس ورفاقه مقدَّسين، أو تصرفوا بصفتهم أشخاصًا مُخصَّصين لله. كان هؤلاء الرجال أبرارًا، مما يعني أنهم كانوا مستقيمين في أفعالهم. كان هؤلاء الرجال بلا ذنب، مما يعني أنهم لم يؤذوا المؤمنين الآخرين أو يعاملوهم بشكل سيء. أراد بولس أن يُظهر أن الناس والله رأوا مدى أمانة بولس. يُذكِّر بولس المؤمنين في تسالونيكي بأنه فعل ما قال إنه سيفعله، مما يثبت أنه كان يقول الحق بخصوص رسالته.</w:t>
      </w:r>
    </w:p>
    <w:p>
      <w:pPr>
        <w:bidi/>
      </w:pPr>
      <w:r>
        <w:rPr>
          <w:rtl/>
          <w:cs/>
          <w:lang w:val="ar_AE" w:bidi="ar_AE"/>
        </w:rPr>
      </w:r>
      <w:r>
        <w:rPr>
          <w:rtl/>
          <w:cs/>
          <w:lang w:val="ar_AE" w:bidi="ar_AE"/>
        </w:rPr>
        <w:t xml:space="preserve">توقَّفوا هنا وناقشوا هذه الأسئلة معًا: ماذا يحدث عندما يفعل القادة الدينيون في مجتمعكم ما يُعلِّمون به، أو عندما لا يفعلون ما يُعلِّمون به؟ ماذا يظن الناس عن هؤلاء القادة الدينيين الذين يفعلون نفس الأشياء التي يُعلِّمون بها؟ ماذا يظن الناس عن هؤلاء القادة الدينيين الذين لا يفعلون نفس الأشياء التي يُعلِّمون بها؟ أوقِفوا الاستماع إلى هذا التسجيل الصوتي هنا. </w:t>
      </w:r>
    </w:p>
    <w:p>
      <w:pPr>
        <w:bidi/>
      </w:pPr>
      <w:r>
        <w:rPr>
          <w:rtl/>
          <w:cs/>
          <w:lang w:val="ar_AE" w:bidi="ar_AE"/>
        </w:rPr>
      </w:r>
      <w:r>
        <w:rPr>
          <w:rtl/>
          <w:cs/>
          <w:lang w:val="ar_AE" w:bidi="ar_AE"/>
        </w:rPr>
        <w:t>يواصل بولسُ وصفَ الكيفية التي تصرَّف بها مع المؤمنين في تسالونيكي. يقارن بولسُ معاملته للمؤمنين بمعاملة الأب لأبنائه. يقول بولس إنه شجع وعزَّى كل واحد من المؤمنين. كان بولس يهتم بكل مؤمن في تسالونيكي، وأراد أن يصير كل واحد من هؤلاء المؤمنين روحيًا أقرب إلى الله.</w:t>
      </w:r>
    </w:p>
    <w:p>
      <w:pPr>
        <w:bidi/>
      </w:pPr>
      <w:r>
        <w:rPr>
          <w:rtl/>
          <w:cs/>
          <w:lang w:val="ar_AE" w:bidi="ar_AE"/>
        </w:rPr>
      </w:r>
      <w:r>
        <w:rPr>
          <w:rtl/>
          <w:cs/>
          <w:lang w:val="ar_AE" w:bidi="ar_AE"/>
        </w:rPr>
        <w:t xml:space="preserve">توقَّفوا هنا وناقشوا هذه الأسئلة معًا: في ثقافتكم، كيف يرشد الآباءُ عادةً أبناءهم ويشجِّعونهم في ثقافتكم؟ كيف يتشابه أو يختلف هذا عن الطريقة التي يصف بها بولس علاقته مع المؤمنين في تسالونيكي؟ أوقِفوا الاستماع إلى هذا التسجيل الصوتي هنا. </w:t>
      </w:r>
    </w:p>
    <w:p>
      <w:pPr>
        <w:bidi/>
      </w:pPr>
      <w:r>
        <w:rPr>
          <w:rtl/>
          <w:cs/>
          <w:lang w:val="ar_AE" w:bidi="ar_AE"/>
        </w:rPr>
      </w:r>
      <w:r>
        <w:rPr>
          <w:rtl/>
          <w:cs/>
          <w:lang w:val="ar_AE" w:bidi="ar_AE"/>
        </w:rPr>
        <w:t>كان هدف خدمة بولس بين المؤمنين في تسالونيكي أن يسلكوا بطريقة تليق بالله. بكلمات أخرى، أراد بولس أن يتصرف المؤمنون في تسالونيكي بطريقة تُظهر مدى عظمة الله. دعا الله هؤلاء المؤمنين ليكونوا جزءًا من ملكوته. أراد الله أن يَعرف ويختبر المؤمنون مجده، أو عظمته. عندما يكون الناس جزءًا من ملكوت الله، فهذا يعني أنهم ينتمون إلى المجتمع الذي يحكم فيه اللهُ بصفته ملكًا. هذا يشبه أن تكون مواطنًا في البَلد الخاص بالله. في ملكوت الله، يتبع الناس طُرقَ الله في العيش وفي معاملة الآخرين. يختارون أن يسمحوا لله أن يكون مسؤولًا عن حياتهم.</w:t>
      </w:r>
    </w:p>
    <w:p>
      <w:pPr>
        <w:bidi/>
      </w:pPr>
      <w:r>
        <w:rPr>
          <w:rtl/>
          <w:cs/>
          <w:lang w:val="ar_AE" w:bidi="ar_AE"/>
        </w:rPr>
      </w:r>
      <w:r>
        <w:rPr>
          <w:rtl/>
          <w:cs/>
          <w:lang w:val="ar_AE" w:bidi="ar_AE"/>
        </w:rPr>
        <w:t>عندما "يشترك الناس في مجد الله"، يصبحون جزءًا من عظمة الله وصلاحه. إن الله يدعو الناس إلى أن يصبحوا متمثِّلين به — أن يُظهروا المحبة، وأن يساعدوا الآخرين، وأن يفعلوا ما هو صواب. عندما يعيش الناس بهذه الطريقة، فإنهم يعكسون شخصية الله، مثلما تُظهر المرآة صورة الشخص. يشارك الله صفاته الرائعة مع شعبه، ويسمح لشعبه بأن يشاركوا في إظهار هذه الصفات للآخرين.</w:t>
      </w:r>
    </w:p>
    <w:p>
      <w:pPr>
        <w:bidi/>
      </w:pPr>
      <w:r>
        <w:rPr>
          <w:rtl/>
          <w:cs/>
          <w:lang w:val="ar_AE" w:bidi="ar_AE"/>
        </w:rPr>
      </w:r>
      <w:r>
        <w:rPr>
          <w:rtl/>
          <w:cs/>
          <w:lang w:val="ar_AE" w:bidi="ar_AE"/>
        </w:rPr>
        <w:t xml:space="preserve">توقَّفوا هنا وشاركوا قصة عن وقت أصبحتم فيه جزءًا من شهرة أو عظمة شخص آخر. كيف أظهرتم للآخرين صلاح ذلك الشخص أو عظمته؟ أوقِفوا الاستماع إلى هذا التسجيل الصوتي هنا. </w:t>
      </w:r>
    </w:p>
    <w:p>
      <w:pPr>
        <w:bidi/>
      </w:pPr>
      <w:r>
        <w:rPr>
          <w:rtl/>
          <w:cs/>
          <w:lang w:val="ar_AE" w:bidi="ar_AE"/>
        </w:rPr>
      </w:r>
      <w:r>
        <w:rPr>
          <w:rtl/>
          <w:cs/>
          <w:lang w:val="ar_AE" w:bidi="ar_AE"/>
        </w:rPr>
        <w:t>أخيرًا، يقول بولس إنه ممتن جدًا لله لأن المؤمنين في تسالونيكي قبلوا رسالة الله. عندما سمع المؤمنون في تسالونيكي الرسالةَ من بولس ورفاقه، لم يسمعوا فقط الكلمات باعتبارها آتية من البشر. بل أدرك المؤمنون في تسالونيكي أن هذه الكلمات كانت في الواقع كلمات الله نفسه. يؤكد بولس على أن هذه الكلمة، أو الرسالة، تؤثر حقًا على أفعال الأشخاص الذين يؤمنون بها.</w:t>
      </w:r>
    </w:p>
    <w:p>
      <w:pPr>
        <w:bidi/>
      </w:pPr>
      <w:r>
        <w:rPr>
          <w:rtl/>
          <w:cs/>
          <w:lang w:val="ar_AE" w:bidi="ar_AE"/>
        </w:rPr>
      </w:r>
      <w:r>
        <w:rPr>
          <w:rtl/>
          <w:cs/>
          <w:lang w:val="ar_AE" w:bidi="ar_AE"/>
        </w:rPr>
        <w:t xml:space="preserve">توقَّفوا هنا وشاركوا قصة عن وقت أثرتْ فيه رسالةٌ أو تعليمٌ تأثيرًا قويًا على شخصٍ ما في مجتمعكم. كيف غيَّرت حياته؟ أوقِفوا الاستماع إلى هذا التسجيل الصوتي هنا. </w:t>
      </w:r>
    </w:p>
    <w:p>
      <w:pPr>
        <w:bidi/>
      </w:pPr>
      <w:r>
        <w:rPr>
          <w:rtl/>
          <w:cs/>
          <w:lang w:val="ar_AE" w:bidi="ar_AE"/>
        </w:rPr>
      </w:r>
      <w:r>
        <w:rPr>
          <w:rtl/>
          <w:cs/>
          <w:lang w:val="ar_AE" w:bidi="ar_AE"/>
        </w:rPr>
        <w:t>يسلِّط هذا المقطع الضوءَ على عدة مواضيع مهمة، خاصةً ما يحدث عندما يؤمن الناس برسالة الله ويقبلونها حقًا. تُعد علاقة بولس مع المؤمنين في تسالونيكي نموذجًا للقيادة والتلمذة التقية.</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رسالة تسالونيكي الأولى ٢: ٩–١٣ في أكثر الترجمات المفهومة لكم.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في هذه الخطوة، على المجموعة أن تُحدِّد الأدوار، والشخصيات، وسياق هذا المقطع. ثم ستقوم المجموعة بتصور هذا المقطع.</w:t>
      </w:r>
    </w:p>
    <w:p>
      <w:pPr>
        <w:bidi/>
      </w:pPr>
      <w:r>
        <w:rPr>
          <w:rtl/>
          <w:cs/>
          <w:lang w:val="ar_AE" w:bidi="ar_AE"/>
        </w:rPr>
      </w:r>
      <w:r>
        <w:rPr>
          <w:rtl/>
          <w:cs/>
          <w:lang w:val="ar_AE" w:bidi="ar_AE"/>
        </w:rPr>
        <w:t>يتكوَّن هذا المقطع من جزأين.</w:t>
      </w:r>
    </w:p>
    <w:p>
      <w:pPr>
        <w:bidi/>
      </w:pPr>
      <w:r>
        <w:rPr>
          <w:rtl/>
          <w:cs/>
          <w:lang w:val="ar_AE" w:bidi="ar_AE"/>
        </w:rPr>
      </w:r>
      <w:r>
        <w:rPr>
          <w:b/>
          <w:rtl/>
          <w:cs/>
          <w:lang w:val="ar_AE" w:bidi="ar_AE"/>
        </w:rPr>
        <w:t>في الجزء الأول:</w:t>
      </w:r>
      <w:r>
        <w:rPr>
          <w:rtl/>
          <w:cs/>
          <w:lang w:val="ar_AE" w:bidi="ar_AE"/>
        </w:rPr>
        <w:t xml:space="preserve"> يُذكِّر بولس المؤمنين في تسالونيكي بسلوكه هو ورفاقه عندما كانوا في تسالونيكي. يتذكر بولس عملهم الشاق وسلوكهم الذي بلا لوم، وكيف عاملوا المؤمنين.</w:t>
      </w:r>
    </w:p>
    <w:p>
      <w:pPr>
        <w:bidi/>
      </w:pPr>
      <w:r>
        <w:rPr>
          <w:rtl/>
          <w:cs/>
          <w:lang w:val="ar_AE" w:bidi="ar_AE"/>
        </w:rPr>
      </w:r>
      <w:r>
        <w:rPr>
          <w:b/>
          <w:rtl/>
          <w:cs/>
          <w:lang w:val="ar_AE" w:bidi="ar_AE"/>
        </w:rPr>
        <w:t>في الجزء الثاني:</w:t>
      </w:r>
      <w:r>
        <w:rPr>
          <w:rtl/>
          <w:cs/>
          <w:lang w:val="ar_AE" w:bidi="ar_AE"/>
        </w:rPr>
        <w:t xml:space="preserve"> يشعر بولس بالامتنان لأن المؤمنين في تسالونيكي قبلوا رسالة الله، لا باعتبارها كلمة بشرية بل باعتبارها كلمة الله، والتي تؤثر حقًا في حياة المؤمنين بيسوع.</w:t>
      </w:r>
    </w:p>
    <w:p>
      <w:pPr>
        <w:bidi/>
      </w:pPr>
      <w:r>
        <w:rPr>
          <w:rtl/>
          <w:cs/>
          <w:lang w:val="ar_AE" w:bidi="ar_AE"/>
        </w:rPr>
      </w:r>
      <w:r>
        <w:rPr>
          <w:rtl/>
          <w:cs/>
          <w:lang w:val="ar_AE" w:bidi="ar_AE"/>
        </w:rPr>
        <w:t xml:space="preserve">والشخصيات الواردة في هذا المقطع هي: </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تيموثاوس</w:t>
      </w:r>
    </w:p>
    <w:p>
      <w:pPr>
        <w:pStyle w:val="ListBullet"/>
        <w:bidi/>
        <w:spacing w:line="240" w:lineRule="auto"/>
        <w:ind w:left="720"/>
      </w:pPr>
      <w:r>
        <w:rPr>
          <w:rtl/>
          <w:cs/>
          <w:lang w:val="ar_AE" w:bidi="ar_AE"/>
        </w:rPr>
      </w:r>
      <w:r>
        <w:rPr>
          <w:rtl/>
          <w:cs/>
          <w:lang w:val="ar_AE" w:bidi="ar_AE"/>
        </w:rPr>
        <w:t>سيلا</w:t>
      </w:r>
    </w:p>
    <w:p>
      <w:pPr>
        <w:pStyle w:val="ListBullet"/>
        <w:bidi/>
        <w:spacing w:line="240" w:lineRule="auto"/>
        <w:ind w:left="720"/>
      </w:pPr>
      <w:r>
        <w:rPr>
          <w:rtl/>
          <w:cs/>
          <w:lang w:val="ar_AE" w:bidi="ar_AE"/>
        </w:rPr>
      </w:r>
      <w:r>
        <w:rPr>
          <w:rtl/>
          <w:cs/>
          <w:lang w:val="ar_AE" w:bidi="ar_AE"/>
        </w:rPr>
        <w:t>المؤمنون في تسالونيكي</w:t>
      </w:r>
    </w:p>
    <w:p>
      <w:pPr>
        <w:pStyle w:val="ListBullet"/>
        <w:bidi/>
        <w:spacing w:line="240" w:lineRule="auto"/>
        <w:ind w:left="720"/>
      </w:pPr>
      <w:r>
        <w:rPr>
          <w:rtl/>
          <w:cs/>
          <w:lang w:val="ar_AE" w:bidi="ar_AE"/>
        </w:rPr>
      </w:r>
      <w:r>
        <w:rPr>
          <w:rtl/>
          <w:cs/>
          <w:lang w:val="ar_AE" w:bidi="ar_AE"/>
        </w:rPr>
        <w:t>والله</w:t>
      </w:r>
    </w:p>
    <w:p>
      <w:pPr>
        <w:bidi/>
      </w:pPr>
      <w:r>
        <w:rPr>
          <w:rtl/>
          <w:cs/>
          <w:lang w:val="ar_AE" w:bidi="ar_AE"/>
        </w:rPr>
      </w:r>
      <w:r>
        <w:rPr>
          <w:rtl/>
          <w:cs/>
          <w:lang w:val="ar_AE" w:bidi="ar_AE"/>
        </w:rPr>
        <w:t xml:space="preserve">كمجموعة، انتبهوا إلى التفاصيل المتعلقة بسياق الأحداث في المقطع: </w:t>
      </w:r>
    </w:p>
    <w:p>
      <w:pPr>
        <w:bidi/>
      </w:pPr>
      <w:r>
        <w:rPr>
          <w:rtl/>
          <w:cs/>
          <w:lang w:val="ar_AE" w:bidi="ar_AE"/>
        </w:rPr>
      </w:r>
      <w:r>
        <w:rPr>
          <w:rtl/>
          <w:cs/>
          <w:lang w:val="ar_AE" w:bidi="ar_AE"/>
        </w:rPr>
        <w:t>هذا المقطع هو جزء من رسالة يكتبها بولس إلى كنيسة تسالونيكي. يتذكر بولس الأحداث التي حدثت في الماضي عندما كان بولس ورفاقه موجودين مع المؤمنين في تسالونيكي. يُشارِك بولس الذكريات مع المؤمنين في تسالونيكي بطريقة ودّية، وهو يذكِّرهم بالوقت الذي قضوه معًا. طوال هذه القصة، يتحدث بولس عن نفسه وعن رفاقه سيلا وتيموثاوس.</w:t>
      </w:r>
    </w:p>
    <w:p>
      <w:pPr>
        <w:bidi/>
      </w:pPr>
      <w:r>
        <w:rPr>
          <w:rtl/>
          <w:cs/>
          <w:lang w:val="ar_AE" w:bidi="ar_AE"/>
        </w:rPr>
      </w:r>
      <w:r>
        <w:rPr>
          <w:rtl/>
          <w:cs/>
          <w:lang w:val="ar_AE" w:bidi="ar_AE"/>
        </w:rPr>
        <w:t xml:space="preserve">توقَّفوا هنا وشاركوا قصةً عن وقتٍ عمل فيه شخصٌ ما بجد لمساعدة مجتمعكم. كيف تصفون جهود ذلك الشخص وتأثيره؟ أوقِفوا الاستماع إلى هذا التسجيل الصوتي هنا. </w:t>
      </w:r>
    </w:p>
    <w:p>
      <w:pPr>
        <w:bidi/>
      </w:pPr>
      <w:r>
        <w:rPr>
          <w:rtl/>
          <w:cs/>
          <w:lang w:val="ar_AE" w:bidi="ar_AE"/>
        </w:rPr>
      </w:r>
      <w:r>
        <w:rPr>
          <w:rtl/>
          <w:cs/>
          <w:lang w:val="ar_AE" w:bidi="ar_AE"/>
        </w:rPr>
        <w:t>يخاطب بولس المؤمنين بلقب "إخوة"، والذي يشمل في هذا السياق النساء أيضًا. تستخدم بعض الترجمات عبارة "أيها الإخوة والأخوات" لتُظهِر أن بولس يتحدث إلى جميع الأشخاص في الكنيسة.</w:t>
      </w:r>
    </w:p>
    <w:p>
      <w:pPr>
        <w:bidi/>
      </w:pPr>
      <w:r>
        <w:rPr>
          <w:rtl/>
          <w:cs/>
          <w:lang w:val="ar_AE" w:bidi="ar_AE"/>
        </w:rPr>
      </w:r>
      <w:r>
        <w:rPr>
          <w:rtl/>
          <w:cs/>
          <w:lang w:val="ar_AE" w:bidi="ar_AE"/>
        </w:rPr>
        <w:t>يستخدم بولس عبارة "ليلًا ونهارًا" ليُظهر كيف كان مكرَّسًا للعمل والتعليم بإتقان. عندما يتذكر المؤمنون في تسالونيكي وقت بولس معهم، فإنهم يتذكرون أن بولس كان يعمل لساعات طويلة ليعول نفسه، ومع ذلك كان يخصص وقتًا ليعلمهم عن يسوع. لم يكن بولس يعمل قليلًا فقط — لقد كان يحاول أن يهتم باحتياجاته الخاصة دون أن يُثقل الكنيسة بتلك الاحتياجات. عندما يقول بولس "ليلًا ونهارًا"، يُذكِّر المؤمنين في تسالونيكي بأنه لم يَظهر في مناسبات قليلة ليُعلِّمهم فقط، بل عاش بينهم، وعمل بجد بيديه، وقضى وقتًا في تعليمهم. تساعد هذه الصورةُ عن العمل المستمر المؤمنين في تسالونيكي على فهم التزام بولس بأن يعول نفسه وأن ينادي برسالة الإنجيل.</w:t>
      </w:r>
    </w:p>
    <w:p>
      <w:pPr>
        <w:bidi/>
      </w:pPr>
      <w:r>
        <w:rPr>
          <w:rtl/>
          <w:cs/>
          <w:lang w:val="ar_AE" w:bidi="ar_AE"/>
        </w:rPr>
      </w:r>
      <w:r>
        <w:rPr>
          <w:rtl/>
          <w:cs/>
          <w:lang w:val="ar_AE" w:bidi="ar_AE"/>
        </w:rPr>
        <w:t>أظهر بولس ورفاقه أنهم جديرون بالثقة بأنهم كانوا يعيشون بطريقة مقدَّسة وبارّة وبلا لوم. تخبرنا هذه الكلمات عن كم اجتهد هؤلاء الرجال لكي يعملوا ما هو مستقيمٌ ويتبعوا طريقة الله في الحياة.</w:t>
      </w:r>
    </w:p>
    <w:p>
      <w:pPr>
        <w:bidi/>
      </w:pPr>
      <w:r>
        <w:rPr>
          <w:rtl/>
          <w:cs/>
          <w:lang w:val="ar_AE" w:bidi="ar_AE"/>
        </w:rPr>
      </w:r>
      <w:r>
        <w:rPr>
          <w:rtl/>
          <w:cs/>
          <w:lang w:val="ar_AE" w:bidi="ar_AE"/>
        </w:rPr>
        <w:t>توقَّفوا هنا وناقشوا هذا السؤال معًا: صِفوا شخصًا في مجتمعكم يتصرف بأمانة وبحق تجاه الله ومع الناس في المجتمع. انتبهوا إلى الكلمات التي تستخدمونها لوصف ذلك الشخص. أوقفوا هذا التسجيل الصوتي هنا.</w:t>
      </w:r>
    </w:p>
    <w:p>
      <w:pPr>
        <w:bidi/>
      </w:pPr>
      <w:r>
        <w:rPr>
          <w:rtl/>
          <w:cs/>
          <w:lang w:val="ar_AE" w:bidi="ar_AE"/>
        </w:rPr>
      </w:r>
      <w:r>
        <w:rPr>
          <w:rtl/>
          <w:cs/>
          <w:lang w:val="ar_AE" w:bidi="ar_AE"/>
        </w:rPr>
        <w:t>يستخدم بولس كلمات تصف أفراد العائلة لوصف علاقته بالمؤمنين في تسالونيكي. يقارن بولس نفسه ورفاقه بأب مع أبنائه. مثل أحد أفراد العائلة المُعتنين، أظهر بولس ورفاقه المحبة للمؤمنين الجدد، وساعدوا على إرشادهم، واعتنوا بهم.</w:t>
      </w:r>
    </w:p>
    <w:p>
      <w:pPr>
        <w:bidi/>
      </w:pPr>
      <w:r>
        <w:rPr>
          <w:rtl/>
          <w:cs/>
          <w:lang w:val="ar_AE" w:bidi="ar_AE"/>
        </w:rPr>
      </w:r>
      <w:r>
        <w:rPr>
          <w:rtl/>
          <w:cs/>
          <w:lang w:val="ar_AE" w:bidi="ar_AE"/>
        </w:rPr>
        <w:t>يقول بولس إنه هو وسيلا وتيموثاوس كانوا يَحثون أو يشجِّعون المؤمنين. كان هؤلاء الرجال يُعزُّون المؤمنين، أو يذكِّرونهم بأن الله يحبهم. وكان هؤلاء الرجال يحثون، المؤمنين أو يطلبون منهم أن يعيشوا مثل يسوع. يُظهر بولس ورفاقه كيف قاموا برعاية الناس وعلَّموهم كيف ينمون في إيمانهم، مثل المعلِّمين أو المرشدين المعتنين بالآخرين.</w:t>
      </w:r>
    </w:p>
    <w:p>
      <w:pPr>
        <w:bidi/>
      </w:pPr>
      <w:r>
        <w:rPr>
          <w:rtl/>
          <w:cs/>
          <w:lang w:val="ar_AE" w:bidi="ar_AE"/>
        </w:rPr>
      </w:r>
      <w:r>
        <w:rPr>
          <w:rtl/>
          <w:cs/>
          <w:lang w:val="ar_AE" w:bidi="ar_AE"/>
        </w:rPr>
        <w:t xml:space="preserve">توقَّفوا هنا وصِفوا كيف يرشد ويشجِّع القادةُ أو الشيوخُ المحترمون في مجتمعكم الآخرين. كيف يشجِّعون الناس؟ كيف يقدِّمون الإرشاد للناس؟ كيف ستتحدثون عن الطريقة التي بها يُشجِّع، ويُعزِّي، ويحث بولسُ ورفاقُه المؤمنين في تسالونيكي؟ أوقِفوا الاستماع إلى هذا التسجيل الصوتي هنا. </w:t>
      </w:r>
    </w:p>
    <w:p>
      <w:pPr>
        <w:bidi/>
      </w:pPr>
      <w:r>
        <w:rPr>
          <w:rtl/>
          <w:cs/>
          <w:lang w:val="ar_AE" w:bidi="ar_AE"/>
        </w:rPr>
      </w:r>
      <w:r>
        <w:rPr>
          <w:rtl/>
          <w:cs/>
          <w:lang w:val="ar_AE" w:bidi="ar_AE"/>
        </w:rPr>
        <w:t>ثم يمدح بولس المؤمنين في تسالونيكي بسبب كيفية قبولهم للرسالة، أو كلمة الله. اختار الله المؤمنين في تسالونيكي للخلاص. آمن المؤمنون في تسالونيكي بالحق الموجود في كلمة الله عندما سمعوها، و"سلكوا بطريقة تليق بالله". عندما يسلك الناس بطريقة تليق بالله، فإنهم يعيشون بطريقة تُكرِم الله وتعكس شخصيته. وهذا يجعل المؤمنين في تسالونيكي مختلفين عن الأشخاص الآخرين الذين آمنوا بالأكاذيب التي يقولها البشر. لم يسمع المؤمنون في تسالونيكي رسالةَ بولس مثلما يسمعون أي رسالة إنسان آخر. بل أن المؤمنين في تسالونيكي قبلوا أن الكلمات التي تحدَّث بها بولس هي كلمة الله، أو الحق عن الله. يقول بولس إن كلمة الله "تعمل" في المؤمنين. اختار الله المؤمنين في تسالونيكي ليكونوا المجموعة الأولى من المؤمنين في مدينتهم. مع أن بولس لا يقول هذا هنا، فإننا نعلم أن الروح القُدس ساعد المؤمنين في تسالونيكي على الإيمان بأنهم إذا اتبعوا كلمة الله وأطاعوها، فإن الله سيغيّر حياتهم. يشكر بولسُ اللهَ على أن المؤمنين في تسالونيكي وثقوا بأن هذا الحق سيغيّرهم.</w:t>
      </w:r>
    </w:p>
    <w:p>
      <w:pPr>
        <w:bidi/>
      </w:pPr>
      <w:r>
        <w:rPr>
          <w:rtl/>
          <w:cs/>
          <w:lang w:val="ar_AE" w:bidi="ar_AE"/>
        </w:rPr>
      </w:r>
      <w:r>
        <w:rPr>
          <w:rtl/>
          <w:cs/>
          <w:lang w:val="ar_AE" w:bidi="ar_AE"/>
        </w:rPr>
        <w:t xml:space="preserve">توقَّفوا هنا وناقشوا هذا السؤال معًا: كيف يُظهِر الناس في ثقافتكم أنهم قبلوا رسالةً أو تعليمًا مهمًا؟ ما التغييرات التي قد تتوقعون أن تروها في حياتهم؟ أوقِفوا الاستماع إلى هذا التسجيل الصوتي هنا. </w:t>
      </w:r>
    </w:p>
    <w:p>
      <w:pPr>
        <w:bidi/>
      </w:pPr>
      <w:r>
        <w:rPr>
          <w:rtl/>
          <w:cs/>
          <w:lang w:val="ar_AE" w:bidi="ar_AE"/>
        </w:rPr>
      </w:r>
      <w:r>
        <w:rPr>
          <w:rtl/>
          <w:cs/>
          <w:lang w:val="ar_AE" w:bidi="ar_AE"/>
        </w:rPr>
        <w:t>الآن، على المجموعة تصوير أحداث القصة بالتسلسل، أو رسمها، أو استخدام أشياء لتجسيد المقطع وأحداثه. بينما تفعلون هذا، قد ترغبون في استخدام رسومات أو أشياء أو الاستعانة حتى بأشخاص لتمثيل بولس وسيلا وتيموثاوس الذين يعملون بجد في صُنع الخيام. أظهروا لهم كيف يُعلِّمون رسالةَ الله خلال هذا الوقت أيضًا. أظهروا المؤمنين في تسالونيكي وهم يشاهدون ويستمعون إلى كيف عاش بولس وأصدقائه. أظهروا كيف اهتم بولس وأصدقاؤه بالمؤمنين في تسالونيكي مثل عائلة مُحِبة. أظهروا أن بولس يعمل "ليلًا ونهارًا" ليعول نفسه بينما يشارك الحق الذي أعلنه الله. أظهروا أن المؤمنين في تسالونيكي قبلوا هذا التعليمَ باعتباره رسالةَ الله الحقيقية، وليس مجرد كلمات بشر.</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رسالة تسالونيكي الأولى ٢: ٩–١٣ في أكثر الترجمات المفهومة لكم.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ستقوم المجموعة بتمثيل المقطع بشكل درامي. </w:t>
      </w:r>
    </w:p>
    <w:p>
      <w:pPr>
        <w:bidi/>
      </w:pPr>
      <w:r>
        <w:rPr>
          <w:rtl/>
          <w:cs/>
          <w:lang w:val="ar_AE" w:bidi="ar_AE"/>
        </w:rPr>
      </w:r>
      <w:r>
        <w:rPr>
          <w:rtl/>
          <w:cs/>
          <w:lang w:val="ar_AE" w:bidi="ar_AE"/>
        </w:rPr>
        <w:t xml:space="preserve">يحتوي هذا المقطع على ثلاثة مشاهد، </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تيموثاوس</w:t>
      </w:r>
    </w:p>
    <w:p>
      <w:pPr>
        <w:pStyle w:val="ListBullet"/>
        <w:bidi/>
        <w:spacing w:line="240" w:lineRule="auto"/>
        <w:ind w:left="720"/>
      </w:pPr>
      <w:r>
        <w:rPr>
          <w:rtl/>
          <w:cs/>
          <w:lang w:val="ar_AE" w:bidi="ar_AE"/>
        </w:rPr>
      </w:r>
      <w:r>
        <w:rPr>
          <w:rtl/>
          <w:cs/>
          <w:lang w:val="ar_AE" w:bidi="ar_AE"/>
        </w:rPr>
        <w:t>سيلا</w:t>
      </w:r>
    </w:p>
    <w:p>
      <w:pPr>
        <w:pStyle w:val="ListBullet"/>
        <w:bidi/>
        <w:spacing w:line="240" w:lineRule="auto"/>
        <w:ind w:left="720"/>
      </w:pPr>
      <w:r>
        <w:rPr>
          <w:rtl/>
          <w:cs/>
          <w:lang w:val="ar_AE" w:bidi="ar_AE"/>
        </w:rPr>
      </w:r>
      <w:r>
        <w:rPr>
          <w:rtl/>
          <w:cs/>
          <w:lang w:val="ar_AE" w:bidi="ar_AE"/>
        </w:rPr>
        <w:t>المؤمنون في تسالونيكي</w:t>
      </w:r>
    </w:p>
    <w:p>
      <w:pPr>
        <w:pStyle w:val="ListBullet"/>
        <w:bidi/>
        <w:spacing w:line="240" w:lineRule="auto"/>
        <w:ind w:left="720"/>
      </w:pPr>
      <w:r>
        <w:rPr>
          <w:rtl/>
          <w:cs/>
          <w:lang w:val="ar_AE" w:bidi="ar_AE"/>
        </w:rPr>
      </w:r>
      <w:r>
        <w:rPr>
          <w:rtl/>
          <w:cs/>
          <w:lang w:val="ar_AE" w:bidi="ar_AE"/>
        </w:rPr>
        <w:t>والله</w:t>
      </w:r>
    </w:p>
    <w:p>
      <w:pPr>
        <w:bidi/>
      </w:pPr>
      <w:r>
        <w:rPr>
          <w:rtl/>
          <w:cs/>
          <w:lang w:val="ar_AE" w:bidi="ar_AE"/>
        </w:rPr>
      </w:r>
      <w:r>
        <w:rPr>
          <w:rtl/>
          <w:cs/>
          <w:lang w:val="ar_AE" w:bidi="ar_AE"/>
        </w:rPr>
        <w:t xml:space="preserve">عليكم كمجموعة تمثيل هذا المقطع مرتَين، ويجب أن تمثّلوا المقطع في لُغتكم. </w:t>
      </w:r>
    </w:p>
    <w:p>
      <w:pPr>
        <w:bidi/>
      </w:pPr>
      <w:r>
        <w:rPr>
          <w:rtl/>
          <w:cs/>
          <w:lang w:val="ar_AE" w:bidi="ar_AE"/>
        </w:rPr>
      </w:r>
      <w:r>
        <w:rPr>
          <w:rtl/>
          <w:cs/>
          <w:lang w:val="ar_AE" w:bidi="ar_AE"/>
        </w:rPr>
        <w:t xml:space="preserve">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 </w:t>
      </w:r>
    </w:p>
    <w:p>
      <w:pPr>
        <w:bidi/>
      </w:pPr>
      <w:r>
        <w:rPr>
          <w:rtl/>
          <w:cs/>
          <w:lang w:val="ar_AE" w:bidi="ar_AE"/>
        </w:rPr>
      </w:r>
      <w:r>
        <w:rPr>
          <w:rtl/>
          <w:cs/>
          <w:lang w:val="ar_AE" w:bidi="ar_AE"/>
        </w:rPr>
        <w:t xml:space="preserve">توقَّفوا هنا عن سماع التسجيل الصوتي، ومثِّلوا المقطع. </w:t>
      </w:r>
    </w:p>
    <w:p>
      <w:pPr>
        <w:bidi/>
      </w:pPr>
      <w:r>
        <w:rPr>
          <w:rtl/>
          <w:cs/>
          <w:lang w:val="ar_AE" w:bidi="ar_AE"/>
        </w:rPr>
      </w:r>
      <w:r>
        <w:rPr>
          <w:rtl/>
          <w:cs/>
          <w:lang w:val="ar_AE" w:bidi="ar_AE"/>
        </w:rPr>
        <w:t xml:space="preserve">بعد ذلك، على المجموعة أن تمثِّل المقطع مرة ثانية. وفي مواضع معينة من تمثيل المقطع، توقَّفوا واطرحوا على الشخص الذي يؤدي الدور السؤال التالي: "بمَ تشعر أو فيمَ تفكِّر؟" وعلى مَن يؤدِّي الدور أن يجيب بما كان سيشعر به أو يفكِّر فيه لو أنه مكان تلك الشخصية. ثم واصلوا تمثيل الدراما.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 xml:space="preserve">فيما يلي مثال على التمثيل الدرامي والإجابات المحتملة. </w:t>
      </w:r>
    </w:p>
    <w:p>
      <w:pPr>
        <w:bidi/>
      </w:pPr>
      <w:r>
        <w:rPr>
          <w:rtl/>
          <w:cs/>
          <w:lang w:val="ar_AE" w:bidi="ar_AE"/>
        </w:rPr>
      </w:r>
      <w:r>
        <w:rPr>
          <w:rtl/>
          <w:cs/>
          <w:lang w:val="ar_AE" w:bidi="ar_AE"/>
        </w:rPr>
        <w:t>يبدأ بولس بتذكير المؤمنين في تسالونيكي بعمله الشاق في تسالونيكي. عمل بولس ليلًا ونهارًا حتى لا يكون عبئًا على أي شخص بينما يكرز بإنجيل الله للمؤمنين في تسالونيكي.</w:t>
      </w:r>
    </w:p>
    <w:p>
      <w:pPr>
        <w:bidi/>
      </w:pPr>
      <w:r>
        <w:rPr>
          <w:rtl/>
          <w:cs/>
          <w:lang w:val="ar_AE" w:bidi="ar_AE"/>
        </w:rPr>
      </w:r>
      <w:r>
        <w:rPr>
          <w:rtl/>
          <w:cs/>
          <w:lang w:val="ar_AE" w:bidi="ar_AE"/>
        </w:rPr>
        <w:t>أوقفوا التمثيل. اسألوا الشخص الذي يؤدي دور بولس: "بم تشعر أو فيم تفكِّر؟" قد يجيب بعبارات مثل:</w:t>
      </w:r>
    </w:p>
    <w:p>
      <w:pPr>
        <w:pStyle w:val="ListBullet"/>
        <w:bidi/>
        <w:spacing w:line="240" w:lineRule="auto"/>
        <w:ind w:left="720"/>
      </w:pPr>
      <w:r>
        <w:rPr>
          <w:rtl/>
          <w:cs/>
          <w:lang w:val="ar_AE" w:bidi="ar_AE"/>
        </w:rPr>
      </w:r>
      <w:r>
        <w:rPr>
          <w:rtl/>
          <w:cs/>
          <w:lang w:val="ar_AE" w:bidi="ar_AE"/>
        </w:rPr>
        <w:t>"أشعر بالفخر تجاه عملي الشاق وإخلاصي للمؤمنين في تسالونيكي"؛ أو</w:t>
      </w:r>
    </w:p>
    <w:p>
      <w:pPr>
        <w:pStyle w:val="ListBullet"/>
        <w:bidi/>
        <w:spacing w:line="240" w:lineRule="auto"/>
        <w:ind w:left="720"/>
      </w:pPr>
      <w:r>
        <w:rPr>
          <w:rtl/>
          <w:cs/>
          <w:lang w:val="ar_AE" w:bidi="ar_AE"/>
        </w:rPr>
      </w:r>
      <w:r>
        <w:rPr>
          <w:rtl/>
          <w:cs/>
          <w:lang w:val="ar_AE" w:bidi="ar_AE"/>
        </w:rPr>
        <w:t>"أتذكر كم كان شاقًا أن أعمل وأن أكرز في الوقت نفسه، لكن الأمر كان يستحق العناء"؛ أو</w:t>
      </w:r>
    </w:p>
    <w:p>
      <w:pPr>
        <w:pStyle w:val="ListBullet"/>
        <w:bidi/>
        <w:spacing w:line="240" w:lineRule="auto"/>
        <w:ind w:left="720"/>
      </w:pPr>
      <w:r>
        <w:rPr>
          <w:rtl/>
          <w:cs/>
          <w:lang w:val="ar_AE" w:bidi="ar_AE"/>
        </w:rPr>
      </w:r>
      <w:r>
        <w:rPr>
          <w:rtl/>
          <w:cs/>
          <w:lang w:val="ar_AE" w:bidi="ar_AE"/>
        </w:rPr>
        <w:t>"أريد أن يفهم المؤمنون في تسالونيكي عمق التزامي تجاههم".</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يشمل بولس سيلا وتيموثاوس عندما يقول: "لقد تصرفنا بطرق مقدَّسة وبارّة وبلا لوم". يريد بولس أن يَذكر أمام الله ومؤمني تسالونيكي كيف عاش هؤلاء الرجال وعملوا معًا.</w:t>
      </w:r>
    </w:p>
    <w:p>
      <w:pPr>
        <w:bidi/>
      </w:pPr>
      <w:r>
        <w:rPr>
          <w:rtl/>
          <w:cs/>
          <w:lang w:val="ar_AE" w:bidi="ar_AE"/>
        </w:rPr>
      </w:r>
      <w:r>
        <w:rPr>
          <w:rtl/>
          <w:cs/>
          <w:lang w:val="ar_AE" w:bidi="ar_AE"/>
        </w:rPr>
        <w:t>أوقفوا التمثيل. اسألوا الشخص الذي يؤدي دور بولس: "بم تشعر أو فيم تفكِّر؟" قد يجيب بعبارات مثل:</w:t>
      </w:r>
    </w:p>
    <w:p>
      <w:pPr>
        <w:pStyle w:val="ListBullet"/>
        <w:bidi/>
        <w:spacing w:line="240" w:lineRule="auto"/>
        <w:ind w:left="720"/>
      </w:pPr>
      <w:r>
        <w:rPr>
          <w:rtl/>
          <w:cs/>
          <w:lang w:val="ar_AE" w:bidi="ar_AE"/>
        </w:rPr>
      </w:r>
      <w:r>
        <w:rPr>
          <w:rtl/>
          <w:cs/>
          <w:lang w:val="ar_AE" w:bidi="ar_AE"/>
        </w:rPr>
        <w:t>"أشعر بالثقة بأنني كنت أمينًا مع الله ومع المؤمنين في تسالونيكي"؛ أو</w:t>
      </w:r>
    </w:p>
    <w:p>
      <w:pPr>
        <w:pStyle w:val="ListBullet"/>
        <w:bidi/>
        <w:spacing w:line="240" w:lineRule="auto"/>
        <w:ind w:left="720"/>
      </w:pPr>
      <w:r>
        <w:rPr>
          <w:rtl/>
          <w:cs/>
          <w:lang w:val="ar_AE" w:bidi="ar_AE"/>
        </w:rPr>
      </w:r>
      <w:r>
        <w:rPr>
          <w:rtl/>
          <w:cs/>
          <w:lang w:val="ar_AE" w:bidi="ar_AE"/>
        </w:rPr>
        <w:t>"أرجو أن يتذكر المؤمنون في تسالونيكي كم حاولتُ أن أقدِّم لهم مثالًا صالحًا".</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يصف بولس كيف تصرف مع كل واحد منهم عندما كان مثل أبٍ يتعامل مع أبنائه، ويشجِّعهم ويدعمهم ويحثهم على أن يسلكوا بطريقة تليق بالله.</w:t>
      </w:r>
    </w:p>
    <w:p>
      <w:pPr>
        <w:bidi/>
      </w:pPr>
      <w:r>
        <w:rPr>
          <w:rtl/>
          <w:cs/>
          <w:lang w:val="ar_AE" w:bidi="ar_AE"/>
        </w:rPr>
      </w:r>
      <w:r>
        <w:rPr>
          <w:rtl/>
          <w:cs/>
          <w:lang w:val="ar_AE" w:bidi="ar_AE"/>
        </w:rPr>
        <w:t>أوقفوا التمثيل. اسألوا الشخص الذي يؤدي دور بولس: "بم تشعر أو فيم تفكِّر؟" قد يجيب بعبارات مثل:</w:t>
      </w:r>
    </w:p>
    <w:p>
      <w:pPr>
        <w:pStyle w:val="ListBullet"/>
        <w:bidi/>
        <w:spacing w:line="240" w:lineRule="auto"/>
        <w:ind w:left="720"/>
      </w:pPr>
      <w:r>
        <w:rPr>
          <w:rtl/>
          <w:cs/>
          <w:lang w:val="ar_AE" w:bidi="ar_AE"/>
        </w:rPr>
      </w:r>
      <w:r>
        <w:rPr>
          <w:rtl/>
          <w:cs/>
          <w:lang w:val="ar_AE" w:bidi="ar_AE"/>
        </w:rPr>
        <w:t>"أشعر بشعور عميق بالمسؤولية تجاه النمو الروحي للمؤمنين في تسالونيكي"؛ أو</w:t>
      </w:r>
    </w:p>
    <w:p>
      <w:pPr>
        <w:pStyle w:val="ListBullet"/>
        <w:bidi/>
        <w:spacing w:line="240" w:lineRule="auto"/>
        <w:ind w:left="720"/>
      </w:pPr>
      <w:r>
        <w:rPr>
          <w:rtl/>
          <w:cs/>
          <w:lang w:val="ar_AE" w:bidi="ar_AE"/>
        </w:rPr>
      </w:r>
      <w:r>
        <w:rPr>
          <w:rtl/>
          <w:cs/>
          <w:lang w:val="ar_AE" w:bidi="ar_AE"/>
        </w:rPr>
        <w:t>"أرجو أن يفهموا أن كلماتي القوية جاءت من المحبة، مثلما يحب الأب أولاده".</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أخيرًا، يُظهر بولس امتنانه لأنه عندما تلقى المؤمنون في تسالونيكي كلمةَ الله منه، لم يقبلوها باعتبارها كلمة بشر، بل على حقيقتها، باعتبارها كلمة الله.</w:t>
      </w:r>
    </w:p>
    <w:p>
      <w:pPr>
        <w:bidi/>
      </w:pPr>
      <w:r>
        <w:rPr>
          <w:rtl/>
          <w:cs/>
          <w:lang w:val="ar_AE" w:bidi="ar_AE"/>
        </w:rPr>
      </w:r>
      <w:r>
        <w:rPr>
          <w:rtl/>
          <w:cs/>
          <w:lang w:val="ar_AE" w:bidi="ar_AE"/>
        </w:rPr>
        <w:t>أوقفوا التمثيل. اسألوا الشخص الذي يؤدي دور بولس: "بم تشعر أو فيم تفكِّر؟" قد يجيب بعبارات مثل:</w:t>
      </w:r>
    </w:p>
    <w:p>
      <w:pPr>
        <w:pStyle w:val="ListBullet"/>
        <w:bidi/>
        <w:spacing w:line="240" w:lineRule="auto"/>
        <w:ind w:left="720"/>
      </w:pPr>
      <w:r>
        <w:rPr>
          <w:rtl/>
          <w:cs/>
          <w:lang w:val="ar_AE" w:bidi="ar_AE"/>
        </w:rPr>
      </w:r>
      <w:r>
        <w:rPr>
          <w:rtl/>
          <w:cs/>
          <w:lang w:val="ar_AE" w:bidi="ar_AE"/>
        </w:rPr>
        <w:t>"أشعر بالفرح والارتياح لأن المؤمنين في تسالونيكي اعترفوا بالمصدر الحقيقي لرسالتي"؛ أو</w:t>
      </w:r>
    </w:p>
    <w:p>
      <w:pPr>
        <w:pStyle w:val="ListBullet"/>
        <w:bidi/>
        <w:spacing w:line="240" w:lineRule="auto"/>
        <w:ind w:left="720"/>
      </w:pPr>
      <w:r>
        <w:rPr>
          <w:rtl/>
          <w:cs/>
          <w:lang w:val="ar_AE" w:bidi="ar_AE"/>
        </w:rPr>
      </w:r>
      <w:r>
        <w:rPr>
          <w:rtl/>
          <w:cs/>
          <w:lang w:val="ar_AE" w:bidi="ar_AE"/>
        </w:rPr>
        <w:t>"أشكر الله على الطريقة التي ساعد بها المؤمنين في تسالونيكي على التصرف استنادًا إلى ما يعرفونه عن الله".</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رسالة تسالونيكي الأولى ٢: ٩–١٣ في أكثر الترجمات المفهومة لكم.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ستناقش المجموعة المصطلحات والكلمات الرئيسية في هذا المقطع. </w:t>
      </w:r>
    </w:p>
    <w:p>
      <w:pPr>
        <w:bidi/>
      </w:pPr>
      <w:r>
        <w:rPr>
          <w:rtl/>
          <w:cs/>
          <w:lang w:val="ar_AE" w:bidi="ar_AE"/>
        </w:rPr>
      </w:r>
      <w:r>
        <w:rPr>
          <w:rtl/>
          <w:cs/>
          <w:lang w:val="ar_AE" w:bidi="ar_AE"/>
        </w:rPr>
        <w:t xml:space="preserve">يذكر المقطع </w:t>
      </w:r>
      <w:r>
        <w:rPr>
          <w:b/>
          <w:rtl/>
          <w:cs/>
          <w:lang w:val="ar_AE" w:bidi="ar_AE"/>
        </w:rPr>
        <w:t>عمل</w:t>
      </w:r>
      <w:r>
        <w:rPr>
          <w:rtl/>
          <w:cs/>
          <w:lang w:val="ar_AE" w:bidi="ar_AE"/>
        </w:rPr>
        <w:t xml:space="preserve"> بولس </w:t>
      </w:r>
      <w:r>
        <w:rPr>
          <w:b/>
          <w:rtl/>
          <w:cs/>
          <w:lang w:val="ar_AE" w:bidi="ar_AE"/>
        </w:rPr>
        <w:t>وكَده</w:t>
      </w:r>
      <w:r>
        <w:rPr>
          <w:rtl/>
          <w:cs/>
          <w:lang w:val="ar_AE" w:bidi="ar_AE"/>
        </w:rPr>
        <w:t>. تُعتبر هذه المصطلحات متشابهة، وتؤكد على العمل الشاق الذي قام به بولس ورفاقه. تشير كلمة عمل إلى العمل البدني الشاق أو المجهود، بينما تؤكد كلمة كَد على مدى تعب الشخص عندما يقوم بهذا العمل الشاق.</w:t>
      </w:r>
    </w:p>
    <w:p>
      <w:pPr>
        <w:bidi/>
      </w:pPr>
      <w:r>
        <w:rPr>
          <w:rtl/>
          <w:cs/>
          <w:lang w:val="ar_AE" w:bidi="ar_AE"/>
        </w:rPr>
      </w:r>
      <w:r>
        <w:rPr>
          <w:rtl/>
          <w:cs/>
          <w:lang w:val="ar_AE" w:bidi="ar_AE"/>
        </w:rPr>
        <w:t xml:space="preserve">توقّفوا هنا وناقشوا كمجموعة الكلمات أو العبارات التي ستستخدمونها للتعبير عن "العمل" و"الكد". إذا كنتم قد ترجمتم هذه الكلمات من قبل في سِفر آخر من الكتاب المقدس، ففكروا في استخدام الكلمات ذاتها التي استخدمتموها هناك. أوقِفوا الاستماع إلى هذا التسجيل الصوتي هنا. </w:t>
      </w:r>
    </w:p>
    <w:p>
      <w:pPr>
        <w:bidi/>
      </w:pPr>
      <w:r>
        <w:rPr>
          <w:rtl/>
          <w:cs/>
          <w:lang w:val="ar_AE" w:bidi="ar_AE"/>
        </w:rPr>
      </w:r>
      <w:r>
        <w:rPr>
          <w:rtl/>
          <w:cs/>
          <w:lang w:val="ar_AE" w:bidi="ar_AE"/>
        </w:rPr>
        <w:t xml:space="preserve">قال بولس إنهم كرزوا </w:t>
      </w:r>
      <w:r>
        <w:rPr>
          <w:b/>
          <w:rtl/>
          <w:cs/>
          <w:lang w:val="ar_AE" w:bidi="ar_AE"/>
        </w:rPr>
        <w:t>بإنجيل الله</w:t>
      </w:r>
      <w:r>
        <w:rPr>
          <w:rtl/>
          <w:cs/>
          <w:lang w:val="ar_AE" w:bidi="ar_AE"/>
        </w:rPr>
        <w:t>. إن كلمة إنجيل تعني أخبار سارة، وتشير إلى الرسالة المتعلقة بيسوع المسيح. يؤكد تعبير "إنجيل الله" على أن هذه الرسالة تأتي من الله نفسه. راجعوا كلمة "إنجيل" في قاموس الكلمات الرئيسية لمزيد من المعلومات، واستخدموا الكلمة نفسها التي استخدمتموها من قبل للإشارة إلى الإنجيل أو الأخبار السارة.</w:t>
      </w:r>
    </w:p>
    <w:p>
      <w:pPr>
        <w:bidi/>
      </w:pPr>
      <w:r>
        <w:rPr>
          <w:rtl/>
          <w:cs/>
          <w:lang w:val="ar_AE" w:bidi="ar_AE"/>
        </w:rPr>
      </w:r>
      <w:r>
        <w:rPr>
          <w:rtl/>
          <w:cs/>
          <w:lang w:val="ar_AE" w:bidi="ar_AE"/>
        </w:rPr>
        <w:t xml:space="preserve">يصف بولس سلوكهم بأنه </w:t>
      </w:r>
      <w:r>
        <w:rPr>
          <w:b/>
          <w:rtl/>
          <w:cs/>
          <w:lang w:val="ar_AE" w:bidi="ar_AE"/>
        </w:rPr>
        <w:t>مقدس</w:t>
      </w:r>
      <w:r>
        <w:rPr>
          <w:rtl/>
          <w:cs/>
          <w:lang w:val="ar_AE" w:bidi="ar_AE"/>
        </w:rPr>
        <w:t xml:space="preserve"> و</w:t>
      </w:r>
      <w:r>
        <w:rPr>
          <w:b/>
          <w:rtl/>
          <w:cs/>
          <w:lang w:val="ar_AE" w:bidi="ar_AE"/>
        </w:rPr>
        <w:t>بار</w:t>
      </w:r>
      <w:r>
        <w:rPr>
          <w:rtl/>
          <w:cs/>
          <w:lang w:val="ar_AE" w:bidi="ar_AE"/>
        </w:rPr>
        <w:t>، و</w:t>
      </w:r>
      <w:r>
        <w:rPr>
          <w:b/>
          <w:rtl/>
          <w:cs/>
          <w:lang w:val="ar_AE" w:bidi="ar_AE"/>
        </w:rPr>
        <w:t>بلا لوم</w:t>
      </w:r>
      <w:r>
        <w:rPr>
          <w:rtl/>
          <w:cs/>
          <w:lang w:val="ar_AE" w:bidi="ar_AE"/>
        </w:rPr>
        <w:t>. هذه المصطلحات الثلاثة متشابهة، لكن يُركز كلٌ منها على أمرٍ مختلف قليلًا. تُشير كلمة مقدس إلى كون الشيء مُخصصًا لله، وكونه طاهرًا، ومستقيمًا أخلاقيًا. إن كلمة بار تعني أن يكون الشخص مقبولًا أمام الله، وأن يفعل ما هو صواب وعادل. إن تعبير "بلا لوم" يعني أن يكون الشخص بريئًا من الاتهام أو الذنب. عندما يكون شخصٌ ما بلا لوم فإنه يكون غير مذنب.</w:t>
      </w:r>
    </w:p>
    <w:p>
      <w:pPr>
        <w:bidi/>
      </w:pPr>
      <w:r>
        <w:rPr>
          <w:rtl/>
          <w:cs/>
          <w:lang w:val="ar_AE" w:bidi="ar_AE"/>
        </w:rPr>
      </w:r>
      <w:r>
        <w:rPr>
          <w:rtl/>
          <w:cs/>
          <w:lang w:val="ar_AE" w:bidi="ar_AE"/>
        </w:rPr>
        <w:t xml:space="preserve">توقَّفوا هنا وناقشوا الكلمات أو العبارات التي ستستخدمونها للتعبير عن "مقدس" و"بار" و"بلا لوم". لمزيد من المعلومات عن المقدس والبر، راجعوا قاموس الكلمات الرئيسية. أوقِفوا الاستماع إلى هذا التسجيل الصوتي هنا. </w:t>
      </w:r>
    </w:p>
    <w:p>
      <w:pPr>
        <w:bidi/>
      </w:pPr>
      <w:r>
        <w:rPr>
          <w:rtl/>
          <w:cs/>
          <w:lang w:val="ar_AE" w:bidi="ar_AE"/>
        </w:rPr>
      </w:r>
      <w:r>
        <w:rPr>
          <w:rtl/>
          <w:cs/>
          <w:lang w:val="ar_AE" w:bidi="ar_AE"/>
        </w:rPr>
        <w:t xml:space="preserve">لقد شاهد المؤمنون في تسالونيكي كيف عاش وتصرَّف بولس وسيلا وتيموثاوس. يطلب بولس من المؤمنين في تسالونيكي أن </w:t>
      </w:r>
      <w:r>
        <w:rPr>
          <w:b/>
          <w:rtl/>
          <w:cs/>
          <w:lang w:val="ar_AE" w:bidi="ar_AE"/>
        </w:rPr>
        <w:t>يشهدوا</w:t>
      </w:r>
      <w:r>
        <w:rPr>
          <w:rtl/>
          <w:cs/>
          <w:lang w:val="ar_AE" w:bidi="ar_AE"/>
        </w:rPr>
        <w:t xml:space="preserve"> بما رأوه، أو يخبروا الآخرين. الشاهد هو شخص رأى أو اختبر شيئًا بنفسه ويمكنه أن يشهد عنه. في هذا السياق، يؤكد بولس على أن المؤمنين في تسالونيكي رأوا كيف تصرَّف هو ورفاقه في تسالونيكي. إذا كنتم قد ترجمتم كلمة "شاهد" في مقطع آخر، فكروا في استخدام الكلمة نفسها التي استخدمتموها هناك. فكروا في كيف تستخدمون هذا المصطلح في الأوضاع القانونية أو الرسمية في ثقافتكم.</w:t>
      </w:r>
    </w:p>
    <w:p>
      <w:pPr>
        <w:bidi/>
      </w:pPr>
      <w:r>
        <w:rPr>
          <w:rtl/>
          <w:cs/>
          <w:lang w:val="ar_AE" w:bidi="ar_AE"/>
        </w:rPr>
      </w:r>
      <w:r>
        <w:rPr>
          <w:rtl/>
          <w:cs/>
          <w:lang w:val="ar_AE" w:bidi="ar_AE"/>
        </w:rPr>
        <w:t xml:space="preserve">يقول بولس إنه عامَل المؤمنين في تسالونيكي مثلما يعامل الأبُ أبناءه. يقول بولس إنه هو ورفاقه كانوا يحثون أو يشجِّعون المؤمنين. كان هؤلاء الرجال يُعزُّون المؤمنين، أو يذكِّرونهم بأن الله يحبهم. وكان هؤلاء الرجال يحثون المؤمنين أو يطلبون منهم أن يعيشوا مثل يسوع. </w:t>
      </w:r>
    </w:p>
    <w:p>
      <w:pPr>
        <w:bidi/>
      </w:pPr>
      <w:r>
        <w:rPr>
          <w:rtl/>
          <w:cs/>
          <w:lang w:val="ar_AE" w:bidi="ar_AE"/>
        </w:rPr>
      </w:r>
      <w:r>
        <w:rPr>
          <w:rtl/>
          <w:cs/>
          <w:lang w:val="ar_AE" w:bidi="ar_AE"/>
        </w:rPr>
        <w:t xml:space="preserve">توقَّفوا هنا وناقشوا الكلمات أو الأوصاف التي ستستخدمونها للتعبير عن "الوعظ أو التشجيع"، و"التعزية"، و"الحث أو التحريض". فكروا في كيف يمكن أن تُستخدم هذه المصطلحات في ثقافتكم في سياق توجيهات الوالد لأبنائه. أوقِفوا الاستماع إلى هذا التسجيل الصوتي هنا. </w:t>
      </w:r>
    </w:p>
    <w:p>
      <w:pPr>
        <w:bidi/>
      </w:pPr>
      <w:r>
        <w:rPr>
          <w:rtl/>
          <w:cs/>
          <w:lang w:val="ar_AE" w:bidi="ar_AE"/>
        </w:rPr>
      </w:r>
      <w:r>
        <w:rPr>
          <w:rtl/>
          <w:cs/>
          <w:lang w:val="ar_AE" w:bidi="ar_AE"/>
        </w:rPr>
        <w:t>وأخيرًا، يخبر بولسُ المؤمنين في تسالونيكي أن الله يدعوهم إلى ملكوت الله ومجده. يشير ملكوت الله إلى حُكم الله، في الوقت الحاضر وفي المستقبل. يشير المجد إلى عظمة الله، وجلاله، وكرامته.</w:t>
      </w:r>
    </w:p>
    <w:p>
      <w:pPr>
        <w:bidi/>
      </w:pPr>
      <w:r>
        <w:rPr>
          <w:rtl/>
          <w:cs/>
          <w:lang w:val="ar_AE" w:bidi="ar_AE"/>
        </w:rPr>
      </w:r>
      <w:r>
        <w:rPr>
          <w:rtl/>
          <w:cs/>
          <w:lang w:val="ar_AE" w:bidi="ar_AE"/>
        </w:rPr>
        <w:t>توقَّفوا هنا وراجعوا الكلمات أو العبارات التي استخدمتموها للتعبير عن "ملكوت الله" و"المجد". راجعوا هذه المصطلحات في قاموس الكلمات الرئيسية لمزيد من المعلومات.</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للنص من الترجمة الأسهل فهمًا.</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في هذه الجلسة، أعيدوا سرد المقطع كمجموعة، بلغتكم.</w:t>
      </w:r>
    </w:p>
    <w:p>
      <w:pPr>
        <w:bidi/>
      </w:pPr>
      <w:r>
        <w:rPr>
          <w:rtl/>
          <w:cs/>
          <w:lang w:val="ar_AE" w:bidi="ar_AE"/>
        </w:rPr>
      </w:r>
      <w:r>
        <w:rPr>
          <w:rtl/>
          <w:cs/>
          <w:lang w:val="ar_AE" w:bidi="ar_AE"/>
        </w:rPr>
        <w:t>أولاً، ينبغي للمجموعة بأكملها التدرب على سرد المقطع بلغتكم. تذكَّروا أن تُدرِجوا الأمور التي حددتموها في الخطوات السابقة مثل: الترتيب الزمني أو الكلمات أو العبارات أو المشاعر أو أي شيء آخر ناقشتموه.</w:t>
      </w:r>
    </w:p>
    <w:p>
      <w:pPr>
        <w:bidi/>
      </w:pPr>
      <w:r>
        <w:rPr>
          <w:rtl/>
          <w:cs/>
          <w:lang w:val="ar_AE" w:bidi="ar_AE"/>
        </w:rPr>
      </w:r>
      <w:r>
        <w:rPr>
          <w:rtl/>
          <w:cs/>
          <w:lang w:val="ar_AE" w:bidi="ar_AE"/>
        </w:rPr>
        <w:t>يقوم أحد أعضاء المجموعة بسرد بضع جمل من المقطع ثم يتوقف. ثم يقوم عضو آخر بسرد الجزء التالي من المقطع ويتوقف. استمروا في ذلك حتى تعيد المجموعة سرد المقطع كاملًا. ويمكن لأعضاء المجموعة تصحيح الأخطاء لبعضهم البعض في هذه الخطوة.</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بعد ذلك، ينبغي لكل عضو في المجموعة سرد المقطع كاملًا دون أن تتم مقاطعته، لمرة واحدة على الأقل. ويمكن لعضو المجموعة الاستعانة بأشياء عشوائية أو حركات أو لوحة القصة الخاصة بهم لمساعدتهم على تذكُّر المقطع.</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بعد ذلك، يمكن للمجموعة تحديد أي نسخة نالت إعجابكم أكثر من غيرها. قد تجدون أنكم أحببتم الطريقة التي سرد بها أحد الأعضاء مشهدًا معينًا، بينما أعجبتكم طريقة عضو آخر في سرد مشهد آخر.</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أخيرًا، يمكن للمجموعة صياغة نسخة نهائية للمقطع يتفق عليها الجميع. وينبغي لكل عضو في المجموعة التدرب على سرد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تسالونيكي الأولى 2:14–16</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رسالة تسالونيكي الأولى ٢: ١٤–١٦ واحفظوه في قلوبكم.</w:t>
      </w:r>
    </w:p>
    <w:p>
      <w:pPr>
        <w:bidi/>
      </w:pPr>
      <w:r>
        <w:rPr>
          <w:rtl/>
          <w:cs/>
          <w:lang w:val="ar_AE" w:bidi="ar_AE"/>
        </w:rPr>
      </w:r>
      <w:r>
        <w:rPr>
          <w:rtl/>
          <w:cs/>
          <w:lang w:val="ar_AE" w:bidi="ar_AE"/>
        </w:rPr>
        <w:t>استمعوا إلى نسخة صوتية من رسالة تسالونيكي الأولى ٢: ١٤–١٦ ثلاث مرات، من ثلاث ترجمات مختلفة، إن أمكن.</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والآن ناقشوا الأسئلة التالية كمجموعة: </w:t>
      </w:r>
    </w:p>
    <w:p>
      <w:pPr>
        <w:pStyle w:val="ListBullet"/>
        <w:bidi/>
        <w:spacing w:line="240" w:lineRule="auto"/>
        <w:ind w:left="720"/>
      </w:pPr>
      <w:r>
        <w:rPr>
          <w:rtl/>
          <w:cs/>
          <w:lang w:val="ar_AE" w:bidi="ar_AE"/>
        </w:rPr>
      </w:r>
      <w:r>
        <w:rPr>
          <w:rtl/>
          <w:cs/>
          <w:lang w:val="ar_AE" w:bidi="ar_AE"/>
        </w:rPr>
        <w:t xml:space="preserve">ما الذي أعجبكم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الاستماع إلى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 يسوع، أو الروح القدس؟ أوقفوا الاستماع إلى هذا التسجيل الصوتي هنا.</w:t>
      </w:r>
    </w:p>
    <w:p>
      <w:pPr>
        <w:pStyle w:val="ListBullet"/>
        <w:bidi/>
        <w:spacing w:line="240" w:lineRule="auto"/>
        <w:ind w:left="720"/>
      </w:pPr>
      <w:r>
        <w:rPr>
          <w:rtl/>
          <w:cs/>
          <w:lang w:val="ar_AE" w:bidi="ar_AE"/>
        </w:rPr>
      </w:r>
      <w:r>
        <w:rPr>
          <w:rtl/>
          <w:cs/>
          <w:lang w:val="ar_AE" w:bidi="ar_AE"/>
        </w:rPr>
        <w:t xml:space="preserve">ماذا يخبرنا هذا المقطع عن البشر؟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كيف يؤثر هذا المقطع في حياتنا اليومية؟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مَن تعرفون يحتاج إلى سماع هذا المقطع؟ </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رسالة تسالونيكي الأولى ٢: ١٤–١٦ في أكثر الترجمات المفهومة لكم.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لقد شكر بولس الله للتو لأن المؤمنين في تسالونيكي قبلوا الرسالة الحقيقية عن يسوع. والآن يتحدث بولس عما حدث لأن المؤمنين في تسالونيكي قبلوا تلك الرسالة. أصبح المؤمنون في تسالونيكي يعانون مثل المؤمنين في منطقة اليهودية. يُذكِّر بولس المؤمنين في تسالونيكي بأنهم لم يكونوا أول الذين عانوا. قبل الكنائس، قتل الناسُ يسوعَ والأنبياء، والآن يضطهدون بولس! لكن الله يرى ما يفعله الناس ويعاملهم بطريقة عادلة.</w:t>
      </w:r>
    </w:p>
    <w:p>
      <w:pPr>
        <w:bidi/>
      </w:pPr>
      <w:r>
        <w:rPr>
          <w:rtl/>
          <w:cs/>
          <w:lang w:val="ar_AE" w:bidi="ar_AE"/>
        </w:rPr>
      </w:r>
      <w:r>
        <w:rPr>
          <w:rtl/>
          <w:cs/>
          <w:lang w:val="ar_AE" w:bidi="ar_AE"/>
        </w:rPr>
        <w:t>لأن أهل تسالونيكي أصبحوا مؤمنين الآن، فإنهم يشبهون الكنائس أو جماعات المؤمنين الأخرى. يضطهد شعبُ مدينة تسالونيكي المؤمنين أو يعاملونهم بقسوة وظُلم. بالطريقة نفسها، يضطهد الناسُ في منطقة اليهودية الكنائس التي هناك. كانت اليهودية مقاطعة في جنوب إسرائيل وتشمل مدينةَ أورشليم. كانت اليهودية هي وطن الشعب اليهودي. كان معظم المؤمنين في تسالونيكي من الأمم، أو من غير اليهود، بينما كان معظم المؤمنين في كنائس اليهودية من الشعب اليهودي. كانت منطقة اليهودية بعيدة عن تسالونيكي، لكن بولس يُظهر كيف تتشابه الكنائس في هذين المكانين. حتى بالرغم من أن المؤمنين يعيشون في مناطق مختلفة وينتمون إلى شعوب مختلفة، إلا أنهم ما زالوا يختبرون الشيء نفسه لأنهم يؤمنون بيسوع.</w:t>
      </w:r>
    </w:p>
    <w:p>
      <w:pPr>
        <w:bidi/>
      </w:pPr>
      <w:r>
        <w:rPr>
          <w:rtl/>
          <w:cs/>
          <w:lang w:val="ar_AE" w:bidi="ar_AE"/>
        </w:rPr>
      </w:r>
      <w:r>
        <w:rPr>
          <w:rtl/>
          <w:cs/>
          <w:lang w:val="ar_AE" w:bidi="ar_AE"/>
        </w:rPr>
        <w:t xml:space="preserve">توقفوا هنا وانظروا معًا كمجموعة إلى خريطة </w:t>
      </w:r>
      <w:r>
        <w:rPr>
          <w:b/>
          <w:rtl/>
          <w:cs/>
          <w:lang w:val="ar_AE" w:bidi="ar_AE"/>
        </w:rPr>
        <w:t>إسرائيل واليونان</w:t>
      </w:r>
      <w:r>
        <w:rPr>
          <w:rtl/>
          <w:cs/>
          <w:lang w:val="ar_AE" w:bidi="ar_AE"/>
        </w:rPr>
        <w:t xml:space="preserve">. ابحثوا عن منطقة اليهودية، ومدينة تسالونيكي. أوقِفوا الاستماع إلى هذا التسجيل الصوتي هنا. </w:t>
      </w:r>
    </w:p>
    <w:p>
      <w:pPr>
        <w:bidi/>
      </w:pPr>
      <w:r>
        <w:rPr>
          <w:rtl/>
          <w:cs/>
          <w:lang w:val="ar_AE" w:bidi="ar_AE"/>
        </w:rPr>
      </w:r>
      <w:r>
        <w:rPr>
          <w:rtl/>
          <w:cs/>
          <w:lang w:val="ar_AE" w:bidi="ar_AE"/>
        </w:rPr>
        <w:t>قد يكون المؤمنون في تسالونيكي مندهشين أو قلقين من أن شعبهم يضطهد المؤمنين. لكن بولس يُظهر أنه ليس أمرًا جديدًا أو مفاجئًا أن يُضطهد المؤمنون من شعبهم. لإظهار ذلك، يتحدث بولس عما فعله اليهودُ غير المؤمنين على مر التاريخ. مع أن الجنود الرومان قتلوا يسوع جسديًا، إلا أن اليهود الذين سلّموا يسوع للرومان هم مسؤولون عن موت يسوع. في الماضي البعيد، قتل بعضُ اليهود الأنبياءَ، أو الأشخاص الذين أحضروا رسائل من الله إلى الناس. والآن، يواصل بعضُ اليهود اضطهادَ بولس ومهاجمته. كان يسوع، والأنبياء، وبولس جزءًا من الشعب اليهودي.</w:t>
      </w:r>
    </w:p>
    <w:p>
      <w:pPr>
        <w:bidi/>
      </w:pPr>
      <w:r>
        <w:rPr>
          <w:rtl/>
          <w:cs/>
          <w:lang w:val="ar_AE" w:bidi="ar_AE"/>
        </w:rPr>
      </w:r>
      <w:r>
        <w:rPr>
          <w:rtl/>
          <w:cs/>
          <w:lang w:val="ar_AE" w:bidi="ar_AE"/>
        </w:rPr>
        <w:t xml:space="preserve">توقَّفوا هنا وناقشوا هذا السؤال معًا: في ثقافتكم، ما نوع الأشخاص الذين يحملون رسائل من الله أو الآلهة إلى الناس؟ كيف ينبغي أن يعامل الناسُ هؤلاء الرُسل؟ أوقِفوا الاستماع إلى هذا التسجيل الصوتي هنا. </w:t>
      </w:r>
    </w:p>
    <w:p>
      <w:pPr>
        <w:bidi/>
      </w:pPr>
      <w:r>
        <w:rPr>
          <w:rtl/>
          <w:cs/>
          <w:lang w:val="ar_AE" w:bidi="ar_AE"/>
        </w:rPr>
      </w:r>
      <w:r>
        <w:rPr>
          <w:rtl/>
          <w:cs/>
          <w:lang w:val="ar_AE" w:bidi="ar_AE"/>
        </w:rPr>
        <w:t xml:space="preserve">توقَّفوا هنا وناقشوا هذا السؤال معًا: في ثقافتكم، كيف ينبغي للأشخاص من الشعب نفسه أن يعاملوا بعضهم بعضًا؟ فيم ستفكرون أو بم ستشعرون إذا تسبب شخصٌ في شعبكم في الأذى لكم أو عاملكم بطريقة مهينة؟ أوقِفوا الاستماع إلى هذا التسجيل الصوتي هنا. </w:t>
      </w:r>
    </w:p>
    <w:p>
      <w:pPr>
        <w:bidi/>
      </w:pPr>
      <w:r>
        <w:rPr>
          <w:rtl/>
          <w:cs/>
          <w:lang w:val="ar_AE" w:bidi="ar_AE"/>
        </w:rPr>
      </w:r>
      <w:r>
        <w:rPr>
          <w:rtl/>
          <w:cs/>
          <w:lang w:val="ar_AE" w:bidi="ar_AE"/>
        </w:rPr>
        <w:t>يقول بولس إن اليهود لا يرضون الله ويقاومون الجميع. إن إحدى الطرق التي كان اليهودُ يفعلون بها ذلك كان أن يحاولوا إيقاف بولس عندما يُعلِّم الأخبارَ السارة عن يسوع للأمم. كان اليهود غيورين وغاضبين بسبب رسالة الإنجيل، وهي ما جعلت الأممَ يصبحون ضمن شعب الله دون أن يتبعوا الناموس. لقد رأى المؤمنون في تسالونيكي اليهودَ يفعلون هذا في مدينتهم. تذكّروا أنه عندما كان بولس في تسالونيكي، بدأ بعض اليهود شغبًا ضد بولس ليُجبروه على مغادرة المدينة حتى لا يتمكن بولس من تعليم الأمم.</w:t>
      </w:r>
    </w:p>
    <w:p>
      <w:pPr>
        <w:bidi/>
      </w:pPr>
      <w:r>
        <w:rPr>
          <w:rtl/>
          <w:cs/>
          <w:lang w:val="ar_AE" w:bidi="ar_AE"/>
        </w:rPr>
      </w:r>
      <w:r>
        <w:rPr>
          <w:rtl/>
          <w:cs/>
          <w:lang w:val="ar_AE" w:bidi="ar_AE"/>
        </w:rPr>
        <w:t>عندما يتصرف اليهود بهذه الطريقة، فإنهم يخطئون، أو يعصون الله. يقارن بولس الطريقةَ التي يستمر بها اليهود في الخطية بالطريقة التي يضيف بها شخصٌ ما المزيد والمزيد من الأشياء إلى الكومة. لأن اليهود استمروا في الخطية بشكل متزايد لفترة طويلة، يُظهر اللهُ غضبه تجاه اليهود. إنَّ سخط أو غضب الله هو الشعور الذي يشعر به اللهُ عندما يرى شخصًا يُخطئ أو يعصيه. إن الغضب هو كراهية الله للخطية لأنه قدوس، أو طاهر، وعادل. كل مَن يفعل الخطية يستحق ذلك الغضب. لقد كان الله صبورًا، ولم يعاقب الناس على الفور عندما أخطأوا. لكن اليهود كانوا قد وصلوا إلى حدود صبر الله. لقد اختار الله وقتًا ليُظهر فيه غضبَه تجاه اليهود ويعاقبهم.</w:t>
      </w:r>
    </w:p>
    <w:p>
      <w:pPr>
        <w:bidi/>
      </w:pPr>
      <w:r>
        <w:rPr>
          <w:rtl/>
          <w:cs/>
          <w:lang w:val="ar_AE" w:bidi="ar_AE"/>
        </w:rPr>
      </w:r>
      <w:r>
        <w:rPr>
          <w:rtl/>
          <w:cs/>
          <w:lang w:val="ar_AE" w:bidi="ar_AE"/>
        </w:rPr>
        <w:t xml:space="preserve">توقّفوا هنا وناقشوا هذا السؤال كمجموعة: في ثقافتكم، ماذا يعتقد الناس بخصوص ما سيحدث للأشخاص الذين يعصون الله أو أحد الآلهة؟ متى سيحدث ذلك؟ </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رسالة تسالونيكي الأولى ٢: ١٤–١٦ في أكثر الترجمات المفهومة لكم.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على المجموعة أن تحدِّد الأجزاء والشخصيات ومواقع الأحداث في هذا المقطع. ثم ستقوم المجموعة بمحاولة تصوُّر هذا المقطع. </w:t>
      </w:r>
    </w:p>
    <w:p>
      <w:pPr>
        <w:bidi/>
      </w:pPr>
      <w:r>
        <w:rPr>
          <w:rtl/>
          <w:cs/>
          <w:lang w:val="ar_AE" w:bidi="ar_AE"/>
        </w:rPr>
      </w:r>
      <w:r>
        <w:rPr>
          <w:rtl/>
          <w:cs/>
          <w:lang w:val="ar_AE" w:bidi="ar_AE"/>
        </w:rPr>
        <w:t>يتكوَّن هذا المقطع من جزأين.</w:t>
      </w:r>
    </w:p>
    <w:p>
      <w:pPr>
        <w:bidi/>
      </w:pPr>
      <w:r>
        <w:rPr>
          <w:rtl/>
          <w:cs/>
          <w:lang w:val="ar_AE" w:bidi="ar_AE"/>
        </w:rPr>
      </w:r>
      <w:r>
        <w:rPr>
          <w:b/>
          <w:rtl/>
          <w:cs/>
          <w:lang w:val="ar_AE" w:bidi="ar_AE"/>
        </w:rPr>
        <w:t>في الجزء الأول:</w:t>
      </w:r>
      <w:r>
        <w:rPr>
          <w:rtl/>
          <w:cs/>
          <w:lang w:val="ar_AE" w:bidi="ar_AE"/>
        </w:rPr>
        <w:t xml:space="preserve"> يُخبر بولس المؤمنين في تسالونيكي بأنهم يتألمون مثل كنائس اليهودية.</w:t>
      </w:r>
    </w:p>
    <w:p>
      <w:pPr>
        <w:bidi/>
      </w:pPr>
      <w:r>
        <w:rPr>
          <w:rtl/>
          <w:cs/>
          <w:lang w:val="ar_AE" w:bidi="ar_AE"/>
        </w:rPr>
      </w:r>
      <w:r>
        <w:rPr>
          <w:b/>
          <w:rtl/>
          <w:cs/>
          <w:lang w:val="ar_AE" w:bidi="ar_AE"/>
        </w:rPr>
        <w:t>في الجزء الثاني:</w:t>
      </w:r>
      <w:r>
        <w:rPr>
          <w:rtl/>
          <w:cs/>
          <w:lang w:val="ar_AE" w:bidi="ar_AE"/>
        </w:rPr>
        <w:t xml:space="preserve"> يتحدث بولس عن الشعب اليهودي، والطرق التي أخطأ بها هؤلاء الناس عبر التاريخ.</w:t>
      </w:r>
    </w:p>
    <w:p>
      <w:pPr>
        <w:bidi/>
      </w:pPr>
      <w:r>
        <w:rPr>
          <w:rtl/>
          <w:cs/>
          <w:lang w:val="ar_AE" w:bidi="ar_AE"/>
        </w:rPr>
      </w:r>
      <w:r>
        <w:rPr>
          <w:rtl/>
          <w:cs/>
          <w:lang w:val="ar_AE" w:bidi="ar_AE"/>
        </w:rPr>
        <w:t xml:space="preserve">والشخصيات الواردة في هذا المقطع هي: </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المؤمنون في تسالونيكي</w:t>
      </w:r>
    </w:p>
    <w:p>
      <w:pPr>
        <w:pStyle w:val="ListBullet"/>
        <w:bidi/>
        <w:spacing w:line="240" w:lineRule="auto"/>
        <w:ind w:left="720"/>
      </w:pPr>
      <w:r>
        <w:rPr>
          <w:rtl/>
          <w:cs/>
          <w:lang w:val="ar_AE" w:bidi="ar_AE"/>
        </w:rPr>
      </w:r>
      <w:r>
        <w:rPr>
          <w:rtl/>
          <w:cs/>
          <w:lang w:val="ar_AE" w:bidi="ar_AE"/>
        </w:rPr>
        <w:t>أهل تسالونيكي الذين ليسوا مؤمنين</w:t>
      </w:r>
    </w:p>
    <w:p>
      <w:pPr>
        <w:pStyle w:val="ListBullet"/>
        <w:bidi/>
        <w:spacing w:line="240" w:lineRule="auto"/>
        <w:ind w:left="720"/>
      </w:pPr>
      <w:r>
        <w:rPr>
          <w:rtl/>
          <w:cs/>
          <w:lang w:val="ar_AE" w:bidi="ar_AE"/>
        </w:rPr>
      </w:r>
      <w:r>
        <w:rPr>
          <w:rtl/>
          <w:cs/>
          <w:lang w:val="ar_AE" w:bidi="ar_AE"/>
        </w:rPr>
        <w:t>الكنائس أو مجموعات المؤمنين في اليهودية</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المسيح يسوع</w:t>
      </w:r>
    </w:p>
    <w:p>
      <w:pPr>
        <w:pStyle w:val="ListBullet"/>
        <w:bidi/>
        <w:spacing w:line="240" w:lineRule="auto"/>
        <w:ind w:left="720"/>
      </w:pPr>
      <w:r>
        <w:rPr>
          <w:rtl/>
          <w:cs/>
          <w:lang w:val="ar_AE" w:bidi="ar_AE"/>
        </w:rPr>
      </w:r>
      <w:r>
        <w:rPr>
          <w:rtl/>
          <w:cs/>
          <w:lang w:val="ar_AE" w:bidi="ar_AE"/>
        </w:rPr>
        <w:t>اليهود الذين ليسوا مؤمنين</w:t>
      </w:r>
    </w:p>
    <w:p>
      <w:pPr>
        <w:pStyle w:val="ListBullet"/>
        <w:bidi/>
        <w:spacing w:line="240" w:lineRule="auto"/>
        <w:ind w:left="720"/>
      </w:pPr>
      <w:r>
        <w:rPr>
          <w:rtl/>
          <w:cs/>
          <w:lang w:val="ar_AE" w:bidi="ar_AE"/>
        </w:rPr>
      </w:r>
      <w:r>
        <w:rPr>
          <w:rtl/>
          <w:cs/>
          <w:lang w:val="ar_AE" w:bidi="ar_AE"/>
        </w:rPr>
        <w:t>الأنبياء اليهود</w:t>
      </w:r>
    </w:p>
    <w:p>
      <w:pPr>
        <w:pStyle w:val="ListBullet"/>
        <w:bidi/>
        <w:spacing w:line="240" w:lineRule="auto"/>
        <w:ind w:left="720"/>
      </w:pPr>
      <w:r>
        <w:rPr>
          <w:rtl/>
          <w:cs/>
          <w:lang w:val="ar_AE" w:bidi="ar_AE"/>
        </w:rPr>
      </w:r>
      <w:r>
        <w:rPr>
          <w:rtl/>
          <w:cs/>
          <w:lang w:val="ar_AE" w:bidi="ar_AE"/>
        </w:rPr>
        <w:t>المؤمنون مع بولس</w:t>
      </w:r>
    </w:p>
    <w:p>
      <w:pPr>
        <w:pStyle w:val="ListBullet"/>
        <w:bidi/>
        <w:spacing w:line="240" w:lineRule="auto"/>
        <w:ind w:left="720"/>
      </w:pPr>
      <w:r>
        <w:rPr>
          <w:rtl/>
          <w:cs/>
          <w:lang w:val="ar_AE" w:bidi="ar_AE"/>
        </w:rPr>
      </w:r>
      <w:r>
        <w:rPr>
          <w:rtl/>
          <w:cs/>
          <w:lang w:val="ar_AE" w:bidi="ar_AE"/>
        </w:rPr>
        <w:t>والأمم</w:t>
      </w:r>
    </w:p>
    <w:p>
      <w:pPr>
        <w:bidi/>
      </w:pPr>
      <w:r>
        <w:rPr>
          <w:rtl/>
          <w:cs/>
          <w:lang w:val="ar_AE" w:bidi="ar_AE"/>
        </w:rPr>
      </w:r>
      <w:r>
        <w:rPr>
          <w:rtl/>
          <w:cs/>
          <w:lang w:val="ar_AE" w:bidi="ar_AE"/>
        </w:rPr>
        <w:t xml:space="preserve">كمجموعة، انتبهوا إلى التفاصيل المتعلقة بسياق الأحداث في المقطع: </w:t>
      </w:r>
    </w:p>
    <w:p>
      <w:pPr>
        <w:bidi/>
      </w:pPr>
      <w:r>
        <w:rPr>
          <w:rtl/>
          <w:cs/>
          <w:lang w:val="ar_AE" w:bidi="ar_AE"/>
        </w:rPr>
      </w:r>
      <w:r>
        <w:rPr>
          <w:rtl/>
          <w:cs/>
          <w:lang w:val="ar_AE" w:bidi="ar_AE"/>
        </w:rPr>
        <w:t>لقد تحدث بولس عن مدى اهتمامه بالمؤمنين في تسالونيكي. يواصل بولس إظهار هذا عندما يبدأ الجزء الأول من هذا المقطع، ويخاطِب الإخوة والأخوات في تسالونيكي. يعرف بولس أن المؤمنين في تسالونيكي قبلوا رسالة المسيح حقًا لأن المؤمنين في تسالونيكي يتبعون مثال المؤمنين في اليهودية. لا يقصد بولس أن المؤمنين في تسالونيكي يختارون أن يقلدوا المؤمنين في منطقة اليهودية. إن بولس يقصد أن المؤمنين في تسالونيكي يشبهون كنائس منطقة اليهودية، لأن الناس يضطهدون المؤمنين في تسالونيكي، تمامًا مثلما يَضطهد اليهودُ المؤمنين في منطقة اليهودية.</w:t>
      </w:r>
    </w:p>
    <w:p>
      <w:pPr>
        <w:bidi/>
      </w:pPr>
      <w:r>
        <w:rPr>
          <w:rtl/>
          <w:cs/>
          <w:lang w:val="ar_AE" w:bidi="ar_AE"/>
        </w:rPr>
      </w:r>
      <w:r>
        <w:rPr>
          <w:rtl/>
          <w:cs/>
          <w:lang w:val="ar_AE" w:bidi="ar_AE"/>
        </w:rPr>
        <w:t xml:space="preserve">توقَّفوا هنا وناقشوا هذا السؤال معًا: فكروا في شخصين تعرفونهما كان عندهما نفس المرض. كيف تتحدثون عن الطريقة التي يتشابه بها شخصٌ مع الآخر مع أنه لم يختر أن يكون مثله؟ أوقِفوا الاستماع إلى هذا التسجيل الصوتي هنا. </w:t>
      </w:r>
    </w:p>
    <w:p>
      <w:pPr>
        <w:bidi/>
      </w:pPr>
      <w:r>
        <w:rPr>
          <w:rtl/>
          <w:cs/>
          <w:lang w:val="ar_AE" w:bidi="ar_AE"/>
        </w:rPr>
      </w:r>
      <w:r>
        <w:rPr>
          <w:rtl/>
          <w:cs/>
          <w:lang w:val="ar_AE" w:bidi="ar_AE"/>
        </w:rPr>
        <w:t>يشير بولس إلى كنائس منطقة اليهودية، ليتحدث عن المؤمنين الذين هناك. في ذلك الوقت، كان بإمكان كلمة "كنيسة" أن تشير إلى الجماعة. يقول بولس أولًا إن كنائس منطقة اليهودية تنتمي لله، ليُظهر كيف تختلف الكنائس عن التجمعات الأخرى. ثم يقول بولس إن الكنائس تنتمي للمسيح يسوع، ليُظهر أن الكنائس تختلف أيضًا عن المجموعات اليهودية التي تعبد اللهَ لكنها لا تعبد المسيح.</w:t>
      </w:r>
    </w:p>
    <w:p>
      <w:pPr>
        <w:bidi/>
      </w:pPr>
      <w:r>
        <w:rPr>
          <w:rtl/>
          <w:cs/>
          <w:lang w:val="ar_AE" w:bidi="ar_AE"/>
        </w:rPr>
      </w:r>
      <w:r>
        <w:rPr>
          <w:rtl/>
          <w:cs/>
          <w:lang w:val="ar_AE" w:bidi="ar_AE"/>
        </w:rPr>
        <w:t>في الجزء الثاني، يتحدث بولس بقوة عن اليهود. يشعر بولس بالإحباط لأن هؤلاء الأشخاص من شعبه قد أذوا المؤمنين. لا يتحدث بولس عن جميع اليهود، بل فقط عن اليهود الذين كانوا جزءًا من الأشياء السيئة التي يذكرها. منذ وقت طويل، قتل بعضُ اليهود الأنبياءَ. ثم قبل أن يرسل بولس هذه الرسالة، قام بعضُ اليهود بتحريض الناس على قتل الرب يسوع. يقول بولس: "والآن، يطردنا بعضُ اليهود." عندما يقول بولس "نحن"، ربما يقصد بولس وسيلا وتيموثاوس. تقول بعض الترجمات: "إن اليهود يضطهدوننا"، لأن الطريقة التي طرد بها اليهودُ بولس والآخرين إلى خارج المدينة كانت مثالًا على الطريقة التي اضطهدهم بها اليهودُ.</w:t>
      </w:r>
    </w:p>
    <w:p>
      <w:pPr>
        <w:bidi/>
      </w:pPr>
      <w:r>
        <w:rPr>
          <w:rtl/>
          <w:cs/>
          <w:lang w:val="ar_AE" w:bidi="ar_AE"/>
        </w:rPr>
      </w:r>
      <w:r>
        <w:rPr>
          <w:rtl/>
          <w:cs/>
          <w:lang w:val="ar_AE" w:bidi="ar_AE"/>
        </w:rPr>
        <w:t xml:space="preserve">توقَّفوا هنا وناقشوا هذا السؤال معًا: كنشاط، تحدثوا عن الطريقة التي تصرَّف بها أفراد من شعبكم بطريقة سيئة في تاريخ شعبكم. كيف تُظهرون أنكم تشيرون إلى أفراد معينين في الشعب، وليس كل شخص في الشعب؟ أوقِفوا الاستماع إلى هذا التسجيل الصوتي هنا. </w:t>
      </w:r>
    </w:p>
    <w:p>
      <w:pPr>
        <w:bidi/>
      </w:pPr>
      <w:r>
        <w:rPr>
          <w:rtl/>
          <w:cs/>
          <w:lang w:val="ar_AE" w:bidi="ar_AE"/>
        </w:rPr>
      </w:r>
      <w:r>
        <w:rPr>
          <w:rtl/>
          <w:cs/>
          <w:lang w:val="ar_AE" w:bidi="ar_AE"/>
        </w:rPr>
        <w:t>يشرح بولس أن الطريقة التي يتصرف بها اليهود لا تُرضي الله. إن اليهود يقاومون جميع الناس، وخصوصًا بالطريقة التي يحاولون بها منع بولس من تعليم الإنجيل للأمم. لأن اليهود استمروا في الخطية بشكل كبير لفترة طويلة، قد أظهر اللهُ أخيرًا غضبه تجاه اليهود. ليس واضحًا ما إذا كان بولس يتحدث عن شيء حدث بالفعل أو سيحدث قريبًا. في اللغة الأصلية، كان الناس يتحدثون عن أشياء كانوا متأكدين منها تمامًا، كما لو كانت هذه الأشياء قد حدثت بالفعل. إن بولس متأكد جدًا من عقاب الله، حتى أنه يتحدث عن ذلك العقاب كما لو كان قد حدث بالفعل. صحيحٌ أن اليهود عانوا مؤخرًا من عدة أمور صعبة، مثل نقص الطعام، وكذلك أعمال الشغب والمذبحة في أورشليم. لكن ربما كان بولس يتحدث أيضًا عن كيف سيعاقب الله اليهود يومًا ما على ما فعلوه.</w:t>
      </w:r>
    </w:p>
    <w:p>
      <w:pPr>
        <w:bidi/>
      </w:pPr>
      <w:r>
        <w:rPr>
          <w:rtl/>
          <w:cs/>
          <w:lang w:val="ar_AE" w:bidi="ar_AE"/>
        </w:rPr>
      </w:r>
      <w:r>
        <w:rPr>
          <w:rtl/>
          <w:cs/>
          <w:lang w:val="ar_AE" w:bidi="ar_AE"/>
        </w:rPr>
        <w:t xml:space="preserve">توقَّفوا هنا وناقشوا هذا السؤال معًا: كيف تتحدثون في لغتكم عن شيء أنتم متأكدون تمامًا من أنه سيحدث؟ ناقشوا كيف سمعتم هذا المقطع مِن قَبل في مجتمعكم، وكيف تريدون ترجمة هذا المقطع هنا. أوقِفوا الاستماع إلى هذا التسجيل الصوتي هنا. </w:t>
      </w:r>
    </w:p>
    <w:p>
      <w:pPr>
        <w:bidi/>
      </w:pPr>
      <w:r>
        <w:rPr>
          <w:rtl/>
          <w:cs/>
          <w:lang w:val="ar_AE" w:bidi="ar_AE"/>
        </w:rPr>
      </w:r>
      <w:r>
        <w:rPr>
          <w:rtl/>
          <w:cs/>
          <w:lang w:val="ar_AE" w:bidi="ar_AE"/>
        </w:rPr>
        <w:t>الآن، على المجموعة إعداد لوحة قصصية، أو الرسم، أو استخدام أشياء لتصور المقطع والأحداث الواردة فيه.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رسالة تسالونيكي الأولى ٢: ١٤–١٦ في أكثر الترجمات المفهومة لكم.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في هذه الخطوة ستقوم المجموعة بتمثيل المقطع بشكل درامي.</w:t>
      </w:r>
    </w:p>
    <w:p>
      <w:pPr>
        <w:bidi/>
      </w:pPr>
      <w:r>
        <w:rPr>
          <w:rtl/>
          <w:cs/>
          <w:lang w:val="ar_AE" w:bidi="ar_AE"/>
        </w:rPr>
      </w:r>
      <w:r>
        <w:rPr>
          <w:rtl/>
          <w:cs/>
          <w:lang w:val="ar_AE" w:bidi="ar_AE"/>
        </w:rPr>
        <w:t>يحتوي هذا المقطع على مشهدين.</w:t>
      </w:r>
    </w:p>
    <w:p>
      <w:pPr>
        <w:bidi/>
      </w:pPr>
      <w:r>
        <w:rPr>
          <w:rtl/>
          <w:cs/>
          <w:lang w:val="ar_AE" w:bidi="ar_AE"/>
        </w:rPr>
      </w:r>
      <w:r>
        <w:rPr>
          <w:rtl/>
          <w:cs/>
          <w:lang w:val="ar_AE" w:bidi="ar_AE"/>
        </w:rPr>
        <w:t xml:space="preserve">والشخصيات الواردة في هذا المقطع هي: </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المؤمنون في تسالونيكي</w:t>
      </w:r>
    </w:p>
    <w:p>
      <w:pPr>
        <w:pStyle w:val="ListBullet"/>
        <w:bidi/>
        <w:spacing w:line="240" w:lineRule="auto"/>
        <w:ind w:left="720"/>
      </w:pPr>
      <w:r>
        <w:rPr>
          <w:rtl/>
          <w:cs/>
          <w:lang w:val="ar_AE" w:bidi="ar_AE"/>
        </w:rPr>
      </w:r>
      <w:r>
        <w:rPr>
          <w:rtl/>
          <w:cs/>
          <w:lang w:val="ar_AE" w:bidi="ar_AE"/>
        </w:rPr>
        <w:t>أهل تسالونيكي الذين ليسوا مؤمنين</w:t>
      </w:r>
    </w:p>
    <w:p>
      <w:pPr>
        <w:pStyle w:val="ListBullet"/>
        <w:bidi/>
        <w:spacing w:line="240" w:lineRule="auto"/>
        <w:ind w:left="720"/>
      </w:pPr>
      <w:r>
        <w:rPr>
          <w:rtl/>
          <w:cs/>
          <w:lang w:val="ar_AE" w:bidi="ar_AE"/>
        </w:rPr>
      </w:r>
      <w:r>
        <w:rPr>
          <w:rtl/>
          <w:cs/>
          <w:lang w:val="ar_AE" w:bidi="ar_AE"/>
        </w:rPr>
        <w:t>الكنائس أو مجموعات المؤمنين في اليهودية</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المسيح يسوع</w:t>
      </w:r>
    </w:p>
    <w:p>
      <w:pPr>
        <w:pStyle w:val="ListBullet"/>
        <w:bidi/>
        <w:spacing w:line="240" w:lineRule="auto"/>
        <w:ind w:left="720"/>
      </w:pPr>
      <w:r>
        <w:rPr>
          <w:rtl/>
          <w:cs/>
          <w:lang w:val="ar_AE" w:bidi="ar_AE"/>
        </w:rPr>
      </w:r>
      <w:r>
        <w:rPr>
          <w:rtl/>
          <w:cs/>
          <w:lang w:val="ar_AE" w:bidi="ar_AE"/>
        </w:rPr>
        <w:t>اليهود الذين ليسوا مؤمنين</w:t>
      </w:r>
    </w:p>
    <w:p>
      <w:pPr>
        <w:pStyle w:val="ListBullet"/>
        <w:bidi/>
        <w:spacing w:line="240" w:lineRule="auto"/>
        <w:ind w:left="720"/>
      </w:pPr>
      <w:r>
        <w:rPr>
          <w:rtl/>
          <w:cs/>
          <w:lang w:val="ar_AE" w:bidi="ar_AE"/>
        </w:rPr>
      </w:r>
      <w:r>
        <w:rPr>
          <w:rtl/>
          <w:cs/>
          <w:lang w:val="ar_AE" w:bidi="ar_AE"/>
        </w:rPr>
        <w:t>الأنبياء اليهود</w:t>
      </w:r>
    </w:p>
    <w:p>
      <w:pPr>
        <w:pStyle w:val="ListBullet"/>
        <w:bidi/>
        <w:spacing w:line="240" w:lineRule="auto"/>
        <w:ind w:left="720"/>
      </w:pPr>
      <w:r>
        <w:rPr>
          <w:rtl/>
          <w:cs/>
          <w:lang w:val="ar_AE" w:bidi="ar_AE"/>
        </w:rPr>
      </w:r>
      <w:r>
        <w:rPr>
          <w:rtl/>
          <w:cs/>
          <w:lang w:val="ar_AE" w:bidi="ar_AE"/>
        </w:rPr>
        <w:t>المؤمنون مع بولس</w:t>
      </w:r>
    </w:p>
    <w:p>
      <w:pPr>
        <w:pStyle w:val="ListBullet"/>
        <w:bidi/>
        <w:spacing w:line="240" w:lineRule="auto"/>
        <w:ind w:left="720"/>
      </w:pPr>
      <w:r>
        <w:rPr>
          <w:rtl/>
          <w:cs/>
          <w:lang w:val="ar_AE" w:bidi="ar_AE"/>
        </w:rPr>
      </w:r>
      <w:r>
        <w:rPr>
          <w:rtl/>
          <w:cs/>
          <w:lang w:val="ar_AE" w:bidi="ar_AE"/>
        </w:rPr>
        <w:t>والأمم</w:t>
      </w:r>
    </w:p>
    <w:p>
      <w:pPr>
        <w:bidi/>
      </w:pPr>
      <w:r>
        <w:rPr>
          <w:rtl/>
          <w:cs/>
          <w:lang w:val="ar_AE" w:bidi="ar_AE"/>
        </w:rPr>
      </w:r>
      <w:r>
        <w:rPr>
          <w:rtl/>
          <w:cs/>
          <w:lang w:val="ar_AE" w:bidi="ar_AE"/>
        </w:rPr>
        <w:t xml:space="preserve">عليكم كمجموعة أن تُمثِّلوا هذا المقطع مرّتَيْن، ويجب أن تمثّلوا المقطع في لُغتكم. </w:t>
      </w:r>
    </w:p>
    <w:p>
      <w:pPr>
        <w:bidi/>
      </w:pPr>
      <w:r>
        <w:rPr>
          <w:rtl/>
          <w:cs/>
          <w:lang w:val="ar_AE" w:bidi="ar_AE"/>
        </w:rPr>
      </w:r>
      <w:r>
        <w:rPr>
          <w:rtl/>
          <w:cs/>
          <w:lang w:val="ar_AE" w:bidi="ar_AE"/>
        </w:rPr>
        <w:t xml:space="preserve">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 </w:t>
      </w:r>
    </w:p>
    <w:p>
      <w:pPr>
        <w:bidi/>
      </w:pPr>
      <w:r>
        <w:rPr>
          <w:rtl/>
          <w:cs/>
          <w:lang w:val="ar_AE" w:bidi="ar_AE"/>
        </w:rPr>
      </w:r>
      <w:r>
        <w:rPr>
          <w:rtl/>
          <w:cs/>
          <w:lang w:val="ar_AE" w:bidi="ar_AE"/>
        </w:rPr>
        <w:t xml:space="preserve">توقَّفوا هنا عن سماع التسجيل الصوتي، ومثِّلوا المقطع. </w:t>
      </w:r>
    </w:p>
    <w:p>
      <w:pPr>
        <w:bidi/>
      </w:pPr>
      <w:r>
        <w:rPr>
          <w:rtl/>
          <w:cs/>
          <w:lang w:val="ar_AE" w:bidi="ar_AE"/>
        </w:rPr>
      </w:r>
      <w:r>
        <w:rPr>
          <w:rtl/>
          <w:cs/>
          <w:lang w:val="ar_AE" w:bidi="ar_AE"/>
        </w:rPr>
        <w:t xml:space="preserve">بعد ذلك، على المجموعة أن تمثِّل المقطع مرة ثانية. وفي مواضع معينة من تمثيل المقطع، توقَّفوا واطرحوا على الشخص الذي يؤدي الدور السؤال التالي: "بمَ تشعر أو فيمَ تفكِّر؟" وعلى مَن يؤدِّي الدور أن يجيب بما كان سيشعر به أو يفكِّر فيه لو كان في مكان تلك الشخصية. بعد ذلك، واصِلوا التمثيل. </w:t>
      </w:r>
    </w:p>
    <w:p>
      <w:pPr>
        <w:bidi/>
      </w:pPr>
      <w:r>
        <w:rPr>
          <w:rtl/>
          <w:cs/>
          <w:lang w:val="ar_AE" w:bidi="ar_AE"/>
        </w:rPr>
      </w:r>
      <w:r>
        <w:rPr>
          <w:rtl/>
          <w:cs/>
          <w:lang w:val="ar_AE" w:bidi="ar_AE"/>
        </w:rPr>
        <w:t xml:space="preserve">توقَّفوا هنا عن الاستماع إلى التسجيل الصوتي، ومثِّلوا المقطع مرة ثانية. </w:t>
      </w:r>
    </w:p>
    <w:p>
      <w:pPr>
        <w:bidi/>
      </w:pPr>
      <w:r>
        <w:rPr>
          <w:rtl/>
          <w:cs/>
          <w:lang w:val="ar_AE" w:bidi="ar_AE"/>
        </w:rPr>
      </w:r>
      <w:r>
        <w:rPr>
          <w:rtl/>
          <w:cs/>
          <w:lang w:val="ar_AE" w:bidi="ar_AE"/>
        </w:rPr>
        <w:t xml:space="preserve">فيما يلي مثال على التمثيل الدرامي والإجابات المحتملة. </w:t>
      </w:r>
    </w:p>
    <w:p>
      <w:pPr>
        <w:bidi/>
      </w:pPr>
      <w:r>
        <w:rPr>
          <w:rtl/>
          <w:cs/>
          <w:lang w:val="ar_AE" w:bidi="ar_AE"/>
        </w:rPr>
      </w:r>
      <w:r>
        <w:rPr>
          <w:rtl/>
          <w:cs/>
          <w:lang w:val="ar_AE" w:bidi="ar_AE"/>
        </w:rPr>
        <w:t>يا إخوتي وأخواتي، تُظهر تجاربكم أن رسالة الله تعمل بينكم. كانت تجاربكم مثل تجارب كنائس الله، التي في اليهودية، والتي تنتمي إلى المسيح يسوع. لقد اضطهدكم شعبكم بالطريقة نفسها التي اضطهد بها اليهودُ كنائس منطقة اليهودية.</w:t>
      </w:r>
    </w:p>
    <w:p>
      <w:pPr>
        <w:bidi/>
      </w:pPr>
      <w:r>
        <w:rPr>
          <w:rtl/>
          <w:cs/>
          <w:lang w:val="ar_AE" w:bidi="ar_AE"/>
        </w:rPr>
      </w:r>
      <w:r>
        <w:rPr>
          <w:rtl/>
          <w:cs/>
          <w:lang w:val="ar_AE" w:bidi="ar_AE"/>
        </w:rPr>
        <w:t>أوقفوا التمثيل. اسألوا الشخص الذي يقوم بدور المؤمنين في تسالونيكي: "بم تشعر أو فيم تفكر؟" قد يجيب بعبارات مثل:</w:t>
      </w:r>
    </w:p>
    <w:p>
      <w:pPr>
        <w:pStyle w:val="ListBullet"/>
        <w:bidi/>
        <w:spacing w:line="240" w:lineRule="auto"/>
        <w:ind w:left="720"/>
      </w:pPr>
      <w:r>
        <w:rPr>
          <w:rtl/>
          <w:cs/>
          <w:lang w:val="ar_AE" w:bidi="ar_AE"/>
        </w:rPr>
      </w:r>
      <w:r>
        <w:rPr>
          <w:rtl/>
          <w:cs/>
          <w:lang w:val="ar_AE" w:bidi="ar_AE"/>
        </w:rPr>
        <w:t>لا أريد أن يعاني المؤمنون الآخرون، لكنني يريحني أن أَعرف أن هذا ليس أمرًا مفاجئًا للمؤمنين. لقد ظننت في البداية أننا نفعل شيئًا خطأ؛ أو</w:t>
      </w:r>
    </w:p>
    <w:p>
      <w:pPr>
        <w:pStyle w:val="ListBullet"/>
        <w:bidi/>
        <w:spacing w:line="240" w:lineRule="auto"/>
        <w:ind w:left="720"/>
      </w:pPr>
      <w:r>
        <w:rPr>
          <w:rtl/>
          <w:cs/>
          <w:lang w:val="ar_AE" w:bidi="ar_AE"/>
        </w:rPr>
      </w:r>
      <w:r>
        <w:rPr>
          <w:rtl/>
          <w:cs/>
          <w:lang w:val="ar_AE" w:bidi="ar_AE"/>
        </w:rPr>
        <w:t>يختبر المؤمنون في منطقة اليهودية الأشياء نفسها التي نختبرها. ربما نشعر بالكثير من الأشياء نفسها. عندما أشعر بالضغوط، سأتذكر أن أُصلِّي من أجل المؤمنين في منطقة اليهودية أيضًا.</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إن أشخاصًا من الشعب اليهودي هم الذين قتلوا الرب يسوع. وقتل يهودٌ آخرون بعضًا من أنبياء الله. كان اليهود أيضًا هم الذين طردونا من أماكن كثيرة كرزنا فيها. عندما يفعل اليهود هذا، لا يرضون الله. يقاوم اليهودُ الجميعَ بينما يحاولون إيقافنا عندما نخبر الأمم بخصوص كيف يستطيع الله أن يُخلِّص الأمم. مثلما يضيف الناس أشياء ليصنعوا كومةً، يستمر اليهود في الخطية أكثر فأكثر. لقد وصلوا إلى حدود صبر الله. وأخيرًا، أصبح اللهُ غاضبًا من اليهود ويعاقبهم.</w:t>
      </w:r>
    </w:p>
    <w:p>
      <w:pPr>
        <w:bidi/>
      </w:pPr>
      <w:r>
        <w:rPr>
          <w:rtl/>
          <w:cs/>
          <w:lang w:val="ar_AE" w:bidi="ar_AE"/>
        </w:rPr>
      </w:r>
      <w:r>
        <w:rPr>
          <w:rtl/>
          <w:cs/>
          <w:lang w:val="ar_AE" w:bidi="ar_AE"/>
        </w:rPr>
        <w:t>أوقفوا التمثيل. اسألوا الشخص الذي يؤدي دور بولس: "كيف تشعر أو تفكِّر؟" قد يجيب بعبارات مثل:</w:t>
      </w:r>
    </w:p>
    <w:p>
      <w:pPr>
        <w:pStyle w:val="ListBullet"/>
        <w:bidi/>
        <w:spacing w:line="240" w:lineRule="auto"/>
        <w:ind w:left="720"/>
      </w:pPr>
      <w:r>
        <w:rPr>
          <w:rtl/>
          <w:cs/>
          <w:lang w:val="ar_AE" w:bidi="ar_AE"/>
        </w:rPr>
      </w:r>
      <w:r>
        <w:rPr>
          <w:rtl/>
          <w:cs/>
          <w:lang w:val="ar_AE" w:bidi="ar_AE"/>
        </w:rPr>
        <w:t>أنا حزين لأن أشخاصًا من شعبي لا يقبلون الحق بخصوص الله؛ أو</w:t>
      </w:r>
    </w:p>
    <w:p>
      <w:pPr>
        <w:pStyle w:val="ListBullet"/>
        <w:bidi/>
        <w:spacing w:line="240" w:lineRule="auto"/>
        <w:ind w:left="720"/>
      </w:pPr>
      <w:r>
        <w:rPr>
          <w:rtl/>
          <w:cs/>
          <w:lang w:val="ar_AE" w:bidi="ar_AE"/>
        </w:rPr>
      </w:r>
      <w:r>
        <w:rPr>
          <w:rtl/>
          <w:cs/>
          <w:lang w:val="ar_AE" w:bidi="ar_AE"/>
        </w:rPr>
        <w:t>أنا محبطٌ وغاضب لأن اليهود يحاولون إيقافنا عندما نخبر الآخرين عن الحق. إن هؤلاء اليهود لا يكتفون بأنهم لا يؤمنون، بل يريدون أن يمنعوا الآخرين من أن تكون لهم علاقة جيدة مع الله! أو</w:t>
      </w:r>
    </w:p>
    <w:p>
      <w:pPr>
        <w:pStyle w:val="ListBullet"/>
        <w:bidi/>
        <w:spacing w:line="240" w:lineRule="auto"/>
        <w:ind w:left="720"/>
      </w:pPr>
      <w:r>
        <w:rPr>
          <w:rtl/>
          <w:cs/>
          <w:lang w:val="ar_AE" w:bidi="ar_AE"/>
        </w:rPr>
      </w:r>
      <w:r>
        <w:rPr>
          <w:rtl/>
          <w:cs/>
          <w:lang w:val="ar_AE" w:bidi="ar_AE"/>
        </w:rPr>
        <w:t>أنا ممتن لأن الله يرى ما يحدث وسيُصلح كل شيء.</w:t>
      </w:r>
    </w:p>
    <w:p>
      <w:pPr>
        <w:bidi/>
      </w:pPr>
      <w:r>
        <w:rPr>
          <w:rtl/>
          <w:cs/>
          <w:lang w:val="ar_AE" w:bidi="ar_AE"/>
        </w:rPr>
      </w:r>
      <w:r>
        <w:rPr>
          <w:rtl/>
          <w:cs/>
          <w:lang w:val="ar_AE" w:bidi="ar_AE"/>
        </w:rPr>
        <w:t>اسألوا الشخص الذي يؤدي دور الله: "بم تشعر أو فيم تفكر؟" قد يجيب بعبارات مثل:</w:t>
      </w:r>
    </w:p>
    <w:p>
      <w:pPr>
        <w:pStyle w:val="ListBullet"/>
        <w:bidi/>
        <w:spacing w:line="240" w:lineRule="auto"/>
        <w:ind w:left="720"/>
      </w:pPr>
      <w:r>
        <w:rPr>
          <w:rtl/>
          <w:cs/>
          <w:lang w:val="ar_AE" w:bidi="ar_AE"/>
        </w:rPr>
      </w:r>
      <w:r>
        <w:rPr>
          <w:rtl/>
          <w:cs/>
          <w:lang w:val="ar_AE" w:bidi="ar_AE"/>
        </w:rPr>
        <w:t>إن الطريقة التي يخطئ بها الناس ويؤذون بعضهم بعضًا تجعلني غاضبًا. لا أريد أن يؤذي الناس بعضهم بعضًا وأنفسهم؛ أو</w:t>
      </w:r>
    </w:p>
    <w:p>
      <w:pPr>
        <w:pStyle w:val="ListBullet"/>
        <w:bidi/>
        <w:spacing w:line="240" w:lineRule="auto"/>
        <w:ind w:left="720"/>
      </w:pPr>
      <w:r>
        <w:rPr>
          <w:rtl/>
          <w:cs/>
          <w:lang w:val="ar_AE" w:bidi="ar_AE"/>
        </w:rPr>
      </w:r>
      <w:r>
        <w:rPr>
          <w:rtl/>
          <w:cs/>
          <w:lang w:val="ar_AE" w:bidi="ar_AE"/>
        </w:rPr>
        <w:t>أنا عادل، ولن أدع الناس يفعلون أشياءً سيئة دون عواقب؛ أو</w:t>
      </w:r>
    </w:p>
    <w:p>
      <w:pPr>
        <w:pStyle w:val="ListBullet"/>
        <w:bidi/>
        <w:spacing w:line="240" w:lineRule="auto"/>
        <w:ind w:left="720"/>
      </w:pPr>
      <w:r>
        <w:rPr>
          <w:rtl/>
          <w:cs/>
          <w:lang w:val="ar_AE" w:bidi="ar_AE"/>
        </w:rPr>
      </w:r>
      <w:r>
        <w:rPr>
          <w:rtl/>
          <w:cs/>
          <w:lang w:val="ar_AE" w:bidi="ar_AE"/>
        </w:rPr>
        <w:t>أنا أيضًا رحيم. أنا أهتم بالناس وأريد أن أُخلِّصهم. أنا لا أعاقب الناس دائمًا على الفور. بل سأعطي الناس فرصةً ليؤمنوا بيسوع ليغفر خطاياهم. سأضع حدًا، لكن بطريقة مُنصِفة وعادلة.</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رسالة تسالونيكي الأولى ٢: ١٤–١٦ في أكثر الترجمات المفهومة لكم.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ستناقش المجموعة المصطلحات والكلمات الرئيسية في هذا المقطع. </w:t>
      </w:r>
    </w:p>
    <w:p>
      <w:pPr>
        <w:bidi/>
      </w:pPr>
      <w:r>
        <w:rPr>
          <w:rtl/>
          <w:cs/>
          <w:lang w:val="ar_AE" w:bidi="ar_AE"/>
        </w:rPr>
      </w:r>
      <w:r>
        <w:rPr>
          <w:rtl/>
          <w:cs/>
          <w:lang w:val="ar_AE" w:bidi="ar_AE"/>
        </w:rPr>
        <w:t>يخاطب بولسُ المؤمنين في تسالونيكي بلقب "</w:t>
      </w:r>
      <w:r>
        <w:rPr>
          <w:b/>
          <w:rtl/>
          <w:cs/>
          <w:lang w:val="ar_AE" w:bidi="ar_AE"/>
        </w:rPr>
        <w:t>الإخوة</w:t>
      </w:r>
      <w:r>
        <w:rPr>
          <w:rtl/>
          <w:cs/>
          <w:lang w:val="ar_AE" w:bidi="ar_AE"/>
        </w:rPr>
        <w:t xml:space="preserve">". بما أن الله هو أبو جميع المؤمنين، فإن جميع المؤمنين مثل الإخوة والأخوات. لذلك يستخدم بولس كلمة "أخ" كثيرًا عندما يقصد المؤمنين الآخرين. استخدموا الكلمة أو العبارة نفسها التي استخدمتموها في المقاطع السابقة للإشارة إلى كلمة "الإخوة" أو "الإخوة والأخوات". </w:t>
      </w:r>
    </w:p>
    <w:p>
      <w:pPr>
        <w:bidi/>
      </w:pPr>
      <w:r>
        <w:rPr>
          <w:rtl/>
          <w:cs/>
          <w:lang w:val="ar_AE" w:bidi="ar_AE"/>
        </w:rPr>
      </w:r>
      <w:r>
        <w:rPr>
          <w:rtl/>
          <w:cs/>
          <w:lang w:val="ar_AE" w:bidi="ar_AE"/>
        </w:rPr>
        <w:t xml:space="preserve">يتحدث بولس عن </w:t>
      </w:r>
      <w:r>
        <w:rPr>
          <w:b/>
          <w:rtl/>
          <w:cs/>
          <w:lang w:val="ar_AE" w:bidi="ar_AE"/>
        </w:rPr>
        <w:t>الكنائس</w:t>
      </w:r>
      <w:r>
        <w:rPr>
          <w:rtl/>
          <w:cs/>
          <w:lang w:val="ar_AE" w:bidi="ar_AE"/>
        </w:rPr>
        <w:t xml:space="preserve"> التي تنتمي إلى المسيح يسوع. "الكنيسة" هي جماعة من الأشخاص الذين يؤمنون بيسوع. الكنيسة الأكبر التي في جميع أنحاء العالم هي كل شخص ينتمي إلى الله الآب والرب يسوع المسيح. عندما يتحدث بولس عن الكنائس في منطقة اليهودية، فإنه يقصد مجموعات المؤمنين في مدن اليهودية. لمزيد من المعلومات عن الكنيسة، راجعوا قاموس الكلمات الرئيسية. استخدموا الكلمة أو العبارة نفسها التي استخدمتموها في المقاطع السابقة للإشارة إلى الكنائس.</w:t>
      </w:r>
    </w:p>
    <w:p>
      <w:pPr>
        <w:bidi/>
      </w:pPr>
      <w:r>
        <w:rPr>
          <w:rtl/>
          <w:cs/>
          <w:lang w:val="ar_AE" w:bidi="ar_AE"/>
        </w:rPr>
      </w:r>
      <w:r>
        <w:rPr>
          <w:rtl/>
          <w:cs/>
          <w:lang w:val="ar_AE" w:bidi="ar_AE"/>
        </w:rPr>
        <w:t xml:space="preserve">يشير لقب </w:t>
      </w:r>
      <w:r>
        <w:rPr>
          <w:b/>
          <w:rtl/>
          <w:cs/>
          <w:lang w:val="ar_AE" w:bidi="ar_AE"/>
        </w:rPr>
        <w:t>المسيح</w:t>
      </w:r>
      <w:r>
        <w:rPr>
          <w:rtl/>
          <w:cs/>
          <w:lang w:val="ar_AE" w:bidi="ar_AE"/>
        </w:rPr>
        <w:t xml:space="preserve"> إلى المَلك والمُخلِّص المحدد الذي وَعد اللهُ بإرساله، وهو يسوع. لمزيد من المعلومات عن كلمة المسيح، راجعوا قاموس الكلمات الرئيسية. استخدموا الكلمة أو العبارة ذاتها التي استخدمتموها في المقاطع السابقة للإشارة إلى كلمة "المسيح".</w:t>
      </w:r>
    </w:p>
    <w:p>
      <w:pPr>
        <w:bidi/>
      </w:pPr>
      <w:r>
        <w:rPr>
          <w:rtl/>
          <w:cs/>
          <w:lang w:val="ar_AE" w:bidi="ar_AE"/>
        </w:rPr>
      </w:r>
      <w:r>
        <w:rPr>
          <w:rtl/>
          <w:cs/>
          <w:lang w:val="ar_AE" w:bidi="ar_AE"/>
        </w:rPr>
        <w:t xml:space="preserve">كان </w:t>
      </w:r>
      <w:r>
        <w:rPr>
          <w:b/>
          <w:rtl/>
          <w:cs/>
          <w:lang w:val="ar_AE" w:bidi="ar_AE"/>
        </w:rPr>
        <w:t>اليهود</w:t>
      </w:r>
      <w:r>
        <w:rPr>
          <w:rtl/>
          <w:cs/>
          <w:lang w:val="ar_AE" w:bidi="ar_AE"/>
        </w:rPr>
        <w:t xml:space="preserve"> يضطهدون كنائس منطقة اليهودية. تعبير اليهود يُشير إلى الناس الذين كانوا من نسل يعقوب. يأتي الشعب اليهودي من منطقة اليهودية. عندما يستخدم الناس كلمة يهودي، فإنهم غالبًا ما يفكرون بشكل خاص في الأشخاص الذين يريدون أن يحفظوا العهد الذي قطعه الله مع نسل يعقوب.</w:t>
      </w:r>
    </w:p>
    <w:p>
      <w:pPr>
        <w:bidi/>
      </w:pPr>
      <w:r>
        <w:rPr>
          <w:rtl/>
          <w:cs/>
          <w:lang w:val="ar_AE" w:bidi="ar_AE"/>
        </w:rPr>
      </w:r>
      <w:r>
        <w:rPr>
          <w:rtl/>
          <w:cs/>
          <w:lang w:val="ar_AE" w:bidi="ar_AE"/>
        </w:rPr>
        <w:t xml:space="preserve">توقّفوا هنا، وناقشوا معًا الكلمة أو العبارة التي ستستخدمونها للإشارة إلى اليهودي. ابحثوا عن كلمة يهوديّ في قاموس الكلمات الرئيسية لمزيد من المعلومات. إذا كنتم قد ترجمتم هذه الكلمة فعلًا في سِفر آخر من الكتاب المُقدَّس، استخدموا الكلمة ذاتها التي استخدمتموها هناك. أوقِفوا الاستماع إلى هذا التسجيل الصوتي هنا. </w:t>
      </w:r>
    </w:p>
    <w:p>
      <w:pPr>
        <w:bidi/>
      </w:pPr>
      <w:r>
        <w:rPr>
          <w:rtl/>
          <w:cs/>
          <w:lang w:val="ar_AE" w:bidi="ar_AE"/>
        </w:rPr>
      </w:r>
      <w:r>
        <w:rPr>
          <w:rtl/>
          <w:cs/>
          <w:lang w:val="ar_AE" w:bidi="ar_AE"/>
        </w:rPr>
        <w:t xml:space="preserve">يدعو بولسُ يسوعَ </w:t>
      </w:r>
      <w:r>
        <w:rPr>
          <w:b/>
          <w:rtl/>
          <w:cs/>
          <w:lang w:val="ar_AE" w:bidi="ar_AE"/>
        </w:rPr>
        <w:t>الرب</w:t>
      </w:r>
      <w:r>
        <w:rPr>
          <w:rtl/>
          <w:cs/>
          <w:lang w:val="ar_AE" w:bidi="ar_AE"/>
        </w:rPr>
        <w:t>. كثيرًا ما يدعو بولسُ يسوعَ الرب ليُذكِّر الناس بأن يسوع هو الله أيضًا. لمزيدٍ من المعلومات عن لقب الرب/السيد، راجعوا قاموس الكلمات الرئيسية. استخدموا الكلمة أو العبارة نفسها التي استخدمتموها في المقاطع السابقة للإشارة إلى كلمة الرب.</w:t>
      </w:r>
    </w:p>
    <w:p>
      <w:pPr>
        <w:bidi/>
      </w:pPr>
      <w:r>
        <w:rPr>
          <w:rtl/>
          <w:cs/>
          <w:lang w:val="ar_AE" w:bidi="ar_AE"/>
        </w:rPr>
      </w:r>
      <w:r>
        <w:rPr>
          <w:rtl/>
          <w:cs/>
          <w:lang w:val="ar_AE" w:bidi="ar_AE"/>
        </w:rPr>
        <w:t xml:space="preserve">لقد قتل بعضُ اليهود </w:t>
      </w:r>
      <w:r>
        <w:rPr>
          <w:b/>
          <w:rtl/>
          <w:cs/>
          <w:lang w:val="ar_AE" w:bidi="ar_AE"/>
        </w:rPr>
        <w:t>الأنبياءَ</w:t>
      </w:r>
      <w:r>
        <w:rPr>
          <w:rtl/>
          <w:cs/>
          <w:lang w:val="ar_AE" w:bidi="ar_AE"/>
        </w:rPr>
        <w:t xml:space="preserve"> منذ وقت طويل. النبي هو الشخص الذي يحمل رسالة من الله إلى الشعب. في معظم الأوقات، كانت هذه الرسائل تحذيرات للناس لكي يتوقفوا عن عصيانهم لله. ولأن الناس كانوا غالبًا لا يحبون سماع هذه الرسائل، كانوا أحيانًا يسيئون معاملة الأنبياء، أو حتى يقتلونهم.</w:t>
      </w:r>
    </w:p>
    <w:p>
      <w:pPr>
        <w:bidi/>
      </w:pPr>
      <w:r>
        <w:rPr>
          <w:rtl/>
          <w:cs/>
          <w:lang w:val="ar_AE" w:bidi="ar_AE"/>
        </w:rPr>
      </w:r>
      <w:r>
        <w:rPr>
          <w:rtl/>
          <w:cs/>
          <w:lang w:val="ar_AE" w:bidi="ar_AE"/>
        </w:rPr>
        <w:t xml:space="preserve">توقّفوا هنا وناقشوا معًا ما الكلمة أو العبارة التي ستستخدمونها للتعبير عن النبي. راجعوا كلمة نبي في قاموس الكلمات الرئيسية. إذا كنتم قد ترجمتم هذه الكلمة فعلًا في سِفر آخر من الكتاب المُقدَّس، استخدموا الكلمة ذاتها التي استخدمتموها هناك. أوقِفوا الاستماع إلى هذا التسجيل الصوتي هنا. </w:t>
      </w:r>
    </w:p>
    <w:p>
      <w:pPr>
        <w:bidi/>
      </w:pPr>
      <w:r>
        <w:rPr>
          <w:rtl/>
          <w:cs/>
          <w:lang w:val="ar_AE" w:bidi="ar_AE"/>
        </w:rPr>
      </w:r>
      <w:r>
        <w:rPr>
          <w:rtl/>
          <w:cs/>
          <w:lang w:val="ar_AE" w:bidi="ar_AE"/>
        </w:rPr>
        <w:t xml:space="preserve">كان اليهود يحاولون إيقاف بولس عندما يكرز بالإنجيل إلى </w:t>
      </w:r>
      <w:r>
        <w:rPr>
          <w:b/>
          <w:rtl/>
          <w:cs/>
          <w:lang w:val="ar_AE" w:bidi="ar_AE"/>
        </w:rPr>
        <w:t>الأمم</w:t>
      </w:r>
      <w:r>
        <w:rPr>
          <w:rtl/>
          <w:cs/>
          <w:lang w:val="ar_AE" w:bidi="ar_AE"/>
        </w:rPr>
        <w:t>. وتشير كلمة الأمم إلى جميع الناس الذين ليسوا يهودًا. كان على اليهود أن يتعاونوا إلى حدٍ ما مع الأمم، لكنهم لم يكونوا ودودين معهم.</w:t>
      </w:r>
    </w:p>
    <w:p>
      <w:pPr>
        <w:bidi/>
      </w:pPr>
      <w:r>
        <w:rPr>
          <w:rtl/>
          <w:cs/>
          <w:lang w:val="ar_AE" w:bidi="ar_AE"/>
        </w:rPr>
      </w:r>
      <w:r>
        <w:rPr>
          <w:rtl/>
          <w:cs/>
          <w:lang w:val="ar_AE" w:bidi="ar_AE"/>
        </w:rPr>
        <w:t xml:space="preserve">توقّفوا هنا وناقشوا معًا الكلمة أو العبارة التي ستستخدمونها لترجمة كلمة الأمم. ولمزيد من المعلومات عن الأمم، ارجعوا إلى قاموس الكلمات الرئيسية. إذا كنتم قد ترجمتم هذه الكلمة بالفعل في سِفر آخر من الكتاب المُقدَّس، استخدموا الكلمة نفسها التي استخدمتموها هناك. أوقِفوا الاستماع إلى هذا التسجيل الصوتي هنا. </w:t>
      </w:r>
    </w:p>
    <w:p>
      <w:pPr>
        <w:bidi/>
      </w:pPr>
      <w:r>
        <w:rPr>
          <w:rtl/>
          <w:cs/>
          <w:lang w:val="ar_AE" w:bidi="ar_AE"/>
        </w:rPr>
      </w:r>
      <w:r>
        <w:rPr>
          <w:rtl/>
          <w:cs/>
          <w:lang w:val="ar_AE" w:bidi="ar_AE"/>
        </w:rPr>
        <w:t xml:space="preserve">يستمر اليهود في </w:t>
      </w:r>
      <w:r>
        <w:rPr>
          <w:b/>
          <w:rtl/>
          <w:cs/>
          <w:lang w:val="ar_AE" w:bidi="ar_AE"/>
        </w:rPr>
        <w:t>الخطية</w:t>
      </w:r>
      <w:r>
        <w:rPr>
          <w:rtl/>
          <w:cs/>
          <w:lang w:val="ar_AE" w:bidi="ar_AE"/>
        </w:rPr>
        <w:t xml:space="preserve">. الخطية هي عمل تمرُّد على الله. لقد وضع اللهُ وصايا صالحة، وإذا اتبع الناس هذه الوصايا، فسيتمكن الناس من العيش معًا في سلام. لكن الناس يكسرون وصايا الله باستمرار، وعندما يفعلون ذلك يرتكبون خطيةً. </w:t>
      </w:r>
    </w:p>
    <w:p>
      <w:pPr>
        <w:bidi/>
      </w:pPr>
      <w:r>
        <w:rPr>
          <w:rtl/>
          <w:cs/>
          <w:lang w:val="ar_AE" w:bidi="ar_AE"/>
        </w:rPr>
      </w:r>
      <w:r>
        <w:rPr>
          <w:rtl/>
          <w:cs/>
          <w:lang w:val="ar_AE" w:bidi="ar_AE"/>
        </w:rPr>
        <w:t xml:space="preserve">توقفوا هنا وناقشوا كمجموعة الكلمة أو العبارة الأنسب لترجمة مصطلح الخطية. ابحثوا في قاموس الكلمات الرئيسية عن كلمة الخطية للمزيد من المعلومات. إذا كنتم قد ترجمتم هذه الكلمة فعلًا في سِفر آخر من الكتاب المُقدَّس، استخدموا الكلمة ذاتها التي استخدمتموها هناك. أوقِفوا الاستماع إلى هذا التسجيل الصوتي هنا. </w:t>
      </w:r>
    </w:p>
    <w:p>
      <w:pPr>
        <w:bidi/>
      </w:pPr>
      <w:r>
        <w:rPr>
          <w:rtl/>
          <w:cs/>
          <w:lang w:val="ar_AE" w:bidi="ar_AE"/>
        </w:rPr>
      </w:r>
      <w:r>
        <w:rPr>
          <w:rtl/>
          <w:cs/>
          <w:lang w:val="ar_AE" w:bidi="ar_AE"/>
        </w:rPr>
        <w:t xml:space="preserve">يُظهر الله </w:t>
      </w:r>
      <w:r>
        <w:rPr>
          <w:b/>
          <w:rtl/>
          <w:cs/>
          <w:lang w:val="ar_AE" w:bidi="ar_AE"/>
        </w:rPr>
        <w:t>غضبه</w:t>
      </w:r>
      <w:r>
        <w:rPr>
          <w:rtl/>
          <w:cs/>
          <w:lang w:val="ar_AE" w:bidi="ar_AE"/>
        </w:rPr>
        <w:t xml:space="preserve"> تجاه اليهود. الغضب هو الشعور الذي لدى الله عندما يَرى الخطيةَ والشر. الله قدوسٌ وعادل. إن السخط أقوى من الغضب، ويتضمّن كيف يعاقب اللهُ الناسَ على خطيتهم. لكن عندما يُظهِر اللهُ غضبه، يُظهِر دائمًا رحمته، خاصةً عندما يتعامل مع شعبه المختار. استخدموا الكلمة ذاتها التي استخدمتموها في المقاطع السابقة للإشارة إلى الغضب، وتذكّروا أن الغضب موجود في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للنص من الترجمة الأسهل فهمًا.</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في هذه الجلسة، أعيدوا سرد المقطع كمجموعة، بلغتكم.</w:t>
      </w:r>
    </w:p>
    <w:p>
      <w:pPr>
        <w:bidi/>
      </w:pPr>
      <w:r>
        <w:rPr>
          <w:rtl/>
          <w:cs/>
          <w:lang w:val="ar_AE" w:bidi="ar_AE"/>
        </w:rPr>
      </w:r>
      <w:r>
        <w:rPr>
          <w:rtl/>
          <w:cs/>
          <w:lang w:val="ar_AE" w:bidi="ar_AE"/>
        </w:rPr>
        <w:t>أولاً، ينبغي للمجموعة بأكملها التدرب على سرد المقطع بلغتكم. تذكَّروا أن تُدرِجوا الأمور التي حددتموها في الخطوات السابقة مثل: الترتيب الزمني أو الكلمات أو العبارات أو المشاعر أو أي شيء آخر ناقشتموه.</w:t>
      </w:r>
    </w:p>
    <w:p>
      <w:pPr>
        <w:bidi/>
      </w:pPr>
      <w:r>
        <w:rPr>
          <w:rtl/>
          <w:cs/>
          <w:lang w:val="ar_AE" w:bidi="ar_AE"/>
        </w:rPr>
      </w:r>
      <w:r>
        <w:rPr>
          <w:rtl/>
          <w:cs/>
          <w:lang w:val="ar_AE" w:bidi="ar_AE"/>
        </w:rPr>
        <w:t>يقوم أحد أعضاء المجموعة بسرد بضع جمل من المقطع ثم يتوقف. ثم يقوم عضو آخر بسرد الجزء التالي من المقطع ويتوقف. استمروا في ذلك حتى تعيد المجموعة سرد المقطع كاملًا. ويمكن لأعضاء المجموعة تصحيح الأخطاء لبعضهم البعض في هذه الخطوة.</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بعد ذلك، ينبغي لكل عضو في المجموعة سرد المقطع كاملًا دون أن تتم مقاطعته، لمرة واحدة على الأقل. ويمكن لعضو المجموعة الاستعانة بأشياء عشوائية أو حركات أو لوحة القصة الخاصة بهم لمساعدتهم على تذكُّر المقطع.</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بعد ذلك، يمكن للمجموعة تحديد أي نسخة نالت إعجابكم أكثر من غيرها. قد تجدون أنكم أحببتم الطريقة التي سرد بها أحد الأعضاء مشهدًا معينًا، بينما أعجبتكم طريقة عضو آخر في سرد مشهد آخر.</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أخيرًا، يمكن للمجموعة صياغة نسخة نهائية للمقطع يتفق عليها الجميع. وينبغي لكل عضو في المجموعة التدرب على سرد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تسالونيكي الأولى 2:17–3:5</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رسالة تسالونيكي الأولى ٢: ١٧–٣: ٥ واحفظوه في قلوبكم.</w:t>
      </w:r>
    </w:p>
    <w:p>
      <w:pPr>
        <w:bidi/>
      </w:pPr>
      <w:r>
        <w:rPr>
          <w:rtl/>
          <w:cs/>
          <w:lang w:val="ar_AE" w:bidi="ar_AE"/>
        </w:rPr>
      </w:r>
      <w:r>
        <w:rPr>
          <w:rtl/>
          <w:cs/>
          <w:lang w:val="ar_AE" w:bidi="ar_AE"/>
        </w:rPr>
        <w:t>استمعوا إلى نسخة صوتية من رسالة تسالونيكي الأولى ٢: ١٧–٣: ٥ ثلاث مرات، من ثلاث ترجمات مختلفة، إن أمكن.</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والآن ناقشوا الأسئلة التالية كمجموعة: </w:t>
      </w:r>
    </w:p>
    <w:p>
      <w:pPr>
        <w:pStyle w:val="ListBullet"/>
        <w:bidi/>
        <w:spacing w:line="240" w:lineRule="auto"/>
        <w:ind w:left="720"/>
      </w:pPr>
      <w:r>
        <w:rPr>
          <w:rtl/>
          <w:cs/>
          <w:lang w:val="ar_AE" w:bidi="ar_AE"/>
        </w:rPr>
      </w:r>
      <w:r>
        <w:rPr>
          <w:rtl/>
          <w:cs/>
          <w:lang w:val="ar_AE" w:bidi="ar_AE"/>
        </w:rPr>
        <w:t xml:space="preserve">ما الذي أعجبكم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الاستماع إلى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 يسوع، أو الروح القدس؟ أوقفوا الاستماع إلى هذا التسجيل الصوتي هنا.</w:t>
      </w:r>
    </w:p>
    <w:p>
      <w:pPr>
        <w:pStyle w:val="ListBullet"/>
        <w:bidi/>
        <w:spacing w:line="240" w:lineRule="auto"/>
        <w:ind w:left="720"/>
      </w:pPr>
      <w:r>
        <w:rPr>
          <w:rtl/>
          <w:cs/>
          <w:lang w:val="ar_AE" w:bidi="ar_AE"/>
        </w:rPr>
      </w:r>
      <w:r>
        <w:rPr>
          <w:rtl/>
          <w:cs/>
          <w:lang w:val="ar_AE" w:bidi="ar_AE"/>
        </w:rPr>
        <w:t xml:space="preserve">ماذا يخبرنا هذا المقطع عن البشر؟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كيف يؤثر هذا المقطع في حياتنا اليومية؟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مَن تعرفون يحتاج إلى سماع هذا المقطع؟ </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رسالة تسالونيكي الأولى ٢: ١٧–٣: ٥ في أكثر الترجمات المفهومة لكم.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في هذا المقطع، يُظهر بولس محبته العميقة للمؤمنين في تسالونيكي. يريد بولس أن يرى المؤمنين في تسالونيكي مجددًا. أرسل بولسُ تيموثاوس ليزور المؤمنين في تسالونيكي ليرى ما إذا كان المؤمنون لا يزالون يتبعون يسوع بقوة أم لا. كان بولس ينتظر تيموثاوس بقلق حتى يُحضر أخبارًا عن المؤمنين في تسالونيكي، لأن بولس كان يهتم بالمؤمنين في تسالونيكي مثلما يهتم الأب بأبنائه. كان بولس يريد أن يزداد إيمان المؤمنين كل يوم.</w:t>
      </w:r>
    </w:p>
    <w:p>
      <w:pPr>
        <w:bidi/>
      </w:pPr>
      <w:r>
        <w:rPr>
          <w:rtl/>
          <w:cs/>
          <w:lang w:val="ar_AE" w:bidi="ar_AE"/>
        </w:rPr>
      </w:r>
      <w:r>
        <w:rPr>
          <w:rtl/>
          <w:cs/>
          <w:lang w:val="ar_AE" w:bidi="ar_AE"/>
        </w:rPr>
        <w:t xml:space="preserve">توقَّفوا هنا وشاركوا قصة عن وقت اضطررتم فيه بشكل غير متوقع إلى ترك شخصٍ تهتمون به. أوقِفوا الاستماع إلى هذا التسجيل الصوتي هنا. </w:t>
      </w:r>
    </w:p>
    <w:p>
      <w:pPr>
        <w:bidi/>
      </w:pPr>
      <w:r>
        <w:rPr>
          <w:rtl/>
          <w:cs/>
          <w:lang w:val="ar_AE" w:bidi="ar_AE"/>
        </w:rPr>
      </w:r>
      <w:r>
        <w:rPr>
          <w:rtl/>
          <w:cs/>
          <w:lang w:val="ar_AE" w:bidi="ar_AE"/>
        </w:rPr>
        <w:t>يخبر بولسُ المؤمنين في تسالونيكي بما شعر به بعد أن ترك مدينتهم. في جزء سابق من رسالته، تصرَّف بولس كأبٍ للمؤمنين في تسالونيكي. والآن يُظهر بولس حزنه عندما يشبّه نفسه بطفلٍ بدون والديه. لا يستطيع بولس أن يرى المؤمنين في تسالونيكي وجهًا لوجه، لكنه لا يزال يحبهم. لقد حاول بولس مرات عديدة أن يزور المؤمنين في تسالونيكي مرة أخرى.</w:t>
      </w:r>
    </w:p>
    <w:p>
      <w:pPr>
        <w:bidi/>
      </w:pPr>
      <w:r>
        <w:rPr>
          <w:rtl/>
          <w:cs/>
          <w:lang w:val="ar_AE" w:bidi="ar_AE"/>
        </w:rPr>
      </w:r>
      <w:r>
        <w:rPr>
          <w:rtl/>
          <w:cs/>
          <w:lang w:val="ar_AE" w:bidi="ar_AE"/>
        </w:rPr>
        <w:t>يواصل بولس الحديث عن رغبته القوية في رؤية المؤمنين في تسالونيكي مرة أخرى، وحاول أكثر من مرة أن يعود إلى تسالونيكي. يقول بولس إن الشيطان منعه هو وسيلا من زيارة المؤمنين في تسالونيكي. لا نعرف كيف منع الشيطان بولس وسيلا من العودة، لكن بولس يريد من المؤمنين في تسالونيكي أن يعرفوا أن الشيطان وحده هو الذي استطاع أن يمنعه من زيارة المؤمنين في تسالونيكي.</w:t>
      </w:r>
    </w:p>
    <w:p>
      <w:pPr>
        <w:bidi/>
      </w:pPr>
      <w:r>
        <w:rPr>
          <w:rtl/>
          <w:cs/>
          <w:lang w:val="ar_AE" w:bidi="ar_AE"/>
        </w:rPr>
      </w:r>
      <w:r>
        <w:rPr>
          <w:rtl/>
          <w:cs/>
          <w:lang w:val="ar_AE" w:bidi="ar_AE"/>
        </w:rPr>
        <w:t xml:space="preserve">توقَّفوا هنا وناقشوا هذه الأسئلة معًا: فكّروا في الأوقات التي لا يمكنكم فيها أن تكونوا مع أشخاصٍ تهتمون بأمرهم. ماذا تفعلون لتبقوا على اتصال معهم؟ أوقِفوا الاستماع إلى هذا التسجيل الصوتي هنا. </w:t>
      </w:r>
    </w:p>
    <w:p>
      <w:pPr>
        <w:bidi/>
      </w:pPr>
      <w:r>
        <w:rPr>
          <w:rtl/>
          <w:cs/>
          <w:lang w:val="ar_AE" w:bidi="ar_AE"/>
        </w:rPr>
      </w:r>
      <w:r>
        <w:rPr>
          <w:rtl/>
          <w:cs/>
          <w:lang w:val="ar_AE" w:bidi="ar_AE"/>
        </w:rPr>
        <w:t xml:space="preserve">واجه بولسُ وسيلا عوائقَ منعتهما من مشاركة رسالة الله مع المؤمنين في تسالونيكي. ما أنواع العوائق التي قد تمنع الناس من إعلان رسالة الله اليوم؟ أوقِفوا الاستماع إلى هذا التسجيل الصوتي هنا. </w:t>
      </w:r>
    </w:p>
    <w:p>
      <w:pPr>
        <w:bidi/>
      </w:pPr>
      <w:r>
        <w:rPr>
          <w:rtl/>
          <w:cs/>
          <w:lang w:val="ar_AE" w:bidi="ar_AE"/>
        </w:rPr>
      </w:r>
      <w:r>
        <w:rPr>
          <w:rtl/>
          <w:cs/>
          <w:lang w:val="ar_AE" w:bidi="ar_AE"/>
        </w:rPr>
        <w:t>يُظهر بولس محبةً عظيمة للمؤمنين في تسالونيكي. يشير بولسُ إلى المؤمنين في تسالونيكي بصفتهم رجاءه وفرحه. قد تتذكرون أن الشعب اليوناني في ذلك الوقت كان ينظِّم السباقات الرياضية. كان الشخص الذي يشارك في السباق يحصل على تاجٍ خاص يصنعه الناس من أغصان الزيتون ليُظهروا أن الشخص فاز في السباق. يقول بولس إن المؤمنين في تسالونيكي يشبهون هذا التاج، أو الجائزة، التي يفوز بها العدَّاء عندما يفوز بسباق مثل هذا. يفتخر بولس كثيرًا بأصدقائه في تسالونيكي. سيكون بولس سعيدًا بسبب إيمانهم عندما يأتي الرب يسوع. سيقول بولس المزيد عن عودة الرب يسوع لاحقًا في هذه الرسالة.</w:t>
      </w:r>
    </w:p>
    <w:p>
      <w:pPr>
        <w:bidi/>
      </w:pPr>
      <w:r>
        <w:rPr>
          <w:rtl/>
          <w:cs/>
          <w:lang w:val="ar_AE" w:bidi="ar_AE"/>
        </w:rPr>
      </w:r>
      <w:r>
        <w:rPr>
          <w:rtl/>
          <w:cs/>
          <w:lang w:val="ar_AE" w:bidi="ar_AE"/>
        </w:rPr>
        <w:t xml:space="preserve">توقَّفوا هنا وشاركوا قصةً عن شخص في مجتمعكم يتسبب لكم في الفرح والرجاء، لأنه يتبع يسوع. أوقِفوا الاستماع إلى هذا التسجيل الصوتي هنا. </w:t>
      </w:r>
    </w:p>
    <w:p>
      <w:pPr>
        <w:bidi/>
      </w:pPr>
      <w:r>
        <w:rPr>
          <w:rtl/>
          <w:cs/>
          <w:lang w:val="ar_AE" w:bidi="ar_AE"/>
        </w:rPr>
      </w:r>
      <w:r>
        <w:rPr>
          <w:rtl/>
          <w:cs/>
          <w:lang w:val="ar_AE" w:bidi="ar_AE"/>
        </w:rPr>
        <w:t>والآن يشرح بولس سبب اختياره أن يبقى وحده مع سيلا في أثينا. لقد افتقد بولس المؤمنين في تسالونيكي كثيرًا لدرجة أنه بقى وحده لكي يتمكن من إرسال تيموثاوس لزيارتهم. يصف بولس تيموثاوس بأنه أخٌ يعمل مع الله لينقل الرسالة المتعلقة بيسوع. أرسل بولسُ تيموثاوس لأنه وثق أن تيموثاوس سيساعد المؤمنين في تسالونيكي، حتى لو لم يتمكن بولس من الذهاب بنفسه. يقول بولس أنه لم يستطع هو وسيلا أن ينتظرا أكثر من ذلك دون أن يعرفا كيف كانت حالة المؤمنين في تسالونيكي.</w:t>
      </w:r>
    </w:p>
    <w:p>
      <w:pPr>
        <w:bidi/>
      </w:pPr>
      <w:r>
        <w:rPr>
          <w:rtl/>
          <w:cs/>
          <w:lang w:val="ar_AE" w:bidi="ar_AE"/>
        </w:rPr>
      </w:r>
      <w:r>
        <w:rPr>
          <w:rtl/>
          <w:cs/>
          <w:lang w:val="ar_AE" w:bidi="ar_AE"/>
        </w:rPr>
        <w:t xml:space="preserve">توقَّفوا هنا وناقشوا معًا: من هم بعض الأشخاص في مجتمعكم الذين يقوُّون الآخرين ويشجعونهم في إيمانهم؟ وكيف يفعلون هذا؟ ثم شاركوا عن وقتٍ كنتم فيه قلقين بشأن الحالة الروحية لشخص ما. كيف تعاملتم مع تلك المسألة؟ أوقِفوا الاستماع إلى هذا التسجيل الصوتي هنا. </w:t>
      </w:r>
    </w:p>
    <w:p>
      <w:pPr>
        <w:bidi/>
      </w:pPr>
      <w:r>
        <w:rPr>
          <w:rtl/>
          <w:cs/>
          <w:lang w:val="ar_AE" w:bidi="ar_AE"/>
        </w:rPr>
      </w:r>
      <w:r>
        <w:rPr>
          <w:rtl/>
          <w:cs/>
          <w:lang w:val="ar_AE" w:bidi="ar_AE"/>
        </w:rPr>
        <w:t>كان بولس قد علَّم المؤمنين في تسالونيكي في وقت سابق أن أتباع يسوع سيواجهون أوقاتًا صعبة لأنهم آمنوا بيسوع. والآن جاءت هذه الأوقات الصعبة، تمامًا مثلما قال بولس إنها ستأتي. يشرح بولسُ سببَ إرسال تيموثاوس ليساعدهم. كان بولس يعرف أن الشيطان تسبب في الأوقات الصعبة التي واجهها المؤمنون في تسالونيكي. يُشير بولس إلى الشيطان بلقب "المُجرِّب"، لأن الشيطان يعمل على إغراء المؤمنين أن يرتدوا عن الله. كان بولس قلقًا من أن الشيطان قد يغوي المؤمنين في تسالونيكي أن يتوقفوا عن اتباع يسوع. كان بولس قد عمل بجدٍ عندما علَّم المؤمنين في تسالونيكي عن يسوع. كان بولس يخشى أن يكون كلُّ عمله عديمَ الفائدة إذا نجح الشيطان في إبعاد المؤمنين في تسالونيكي عن الله.</w:t>
      </w:r>
    </w:p>
    <w:p>
      <w:pPr>
        <w:bidi/>
      </w:pPr>
      <w:r>
        <w:rPr>
          <w:rtl/>
          <w:cs/>
          <w:lang w:val="ar_AE" w:bidi="ar_AE"/>
        </w:rPr>
      </w:r>
      <w:r>
        <w:rPr>
          <w:rtl/>
          <w:cs/>
          <w:lang w:val="ar_AE" w:bidi="ar_AE"/>
        </w:rPr>
        <w:t>توقَّفوا هنا وناقشوا معًا: احكوا قصة عن وقت عملتم فيه بجدٍ، لكنكم لاحقًا أدركتم أنكم عملتم بجدٍ ولم يَنتج شيءٌ جيد عن ذلك. كان عملكم بلا فائدة.</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رسالة تسالونيكي الأولى ٢: ١٧–٣: ٥ في أكثر الترجمات المفهومة لكم.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في هذه الخطوة، على المجموعة أن تُحدِّد الأدوار، والشخصيات، وسياق هذا المقطع. ثم ستقوم المجموعة بتصور هذا المقطع.</w:t>
      </w:r>
    </w:p>
    <w:p>
      <w:pPr>
        <w:bidi/>
      </w:pPr>
      <w:r>
        <w:rPr>
          <w:rtl/>
          <w:cs/>
          <w:lang w:val="ar_AE" w:bidi="ar_AE"/>
        </w:rPr>
      </w:r>
      <w:r>
        <w:rPr>
          <w:rtl/>
          <w:cs/>
          <w:lang w:val="ar_AE" w:bidi="ar_AE"/>
        </w:rPr>
        <w:t>يتكوّن هذا المقطع من ثلاثة أجزاء.</w:t>
      </w:r>
    </w:p>
    <w:p>
      <w:pPr>
        <w:bidi/>
      </w:pPr>
      <w:r>
        <w:rPr>
          <w:rtl/>
          <w:cs/>
          <w:lang w:val="ar_AE" w:bidi="ar_AE"/>
        </w:rPr>
      </w:r>
      <w:r>
        <w:rPr>
          <w:b/>
          <w:rtl/>
          <w:cs/>
          <w:lang w:val="ar_AE" w:bidi="ar_AE"/>
        </w:rPr>
        <w:t>في الجزء الأول:</w:t>
      </w:r>
      <w:r>
        <w:rPr>
          <w:rtl/>
          <w:cs/>
          <w:lang w:val="ar_AE" w:bidi="ar_AE"/>
        </w:rPr>
        <w:t xml:space="preserve"> يخبر بولسُ وسيلا وتيموثاوس المؤمنين في تسالونيكي عن مدى افتقادهم لهم. رحل بولس ورفاقه عن المؤمنين في تسالونيكي فجأة. ومع أن بولس ورفاقه يعيشون جسديًا بعيدًا عن تسالونيكي، إلا أنهم لا يزالون يشعرون في قلوبهم أنهم قريبون من المؤمنين في تسالونيكي. لقد حاول الرجال بشدة أن يزوروا المؤمنين في تسالونيكي مرة أخرى.</w:t>
      </w:r>
    </w:p>
    <w:p>
      <w:pPr>
        <w:bidi/>
      </w:pPr>
      <w:r>
        <w:rPr>
          <w:rtl/>
          <w:cs/>
          <w:lang w:val="ar_AE" w:bidi="ar_AE"/>
        </w:rPr>
      </w:r>
      <w:r>
        <w:rPr>
          <w:b/>
          <w:rtl/>
          <w:cs/>
          <w:lang w:val="ar_AE" w:bidi="ar_AE"/>
        </w:rPr>
        <w:t>في الجزء الثاني:</w:t>
      </w:r>
      <w:r>
        <w:rPr>
          <w:rtl/>
          <w:cs/>
          <w:lang w:val="ar_AE" w:bidi="ar_AE"/>
        </w:rPr>
        <w:t xml:space="preserve"> يشرح بولس أن الشيطان يمنعه هو ورفاقه من العودة إلى تسالونيكي. يريد بولس أن يعود، لأن المؤمنين في تسالونيكي يجلبون له الفرح. يتطلع بولس إلى إظهار افتخاره بالمؤمنين الذين في تسالونيكي عندما يعود يسوع.</w:t>
      </w:r>
    </w:p>
    <w:p>
      <w:pPr>
        <w:bidi/>
      </w:pPr>
      <w:r>
        <w:rPr>
          <w:rtl/>
          <w:cs/>
          <w:lang w:val="ar_AE" w:bidi="ar_AE"/>
        </w:rPr>
      </w:r>
      <w:r>
        <w:rPr>
          <w:b/>
          <w:rtl/>
          <w:cs/>
          <w:lang w:val="ar_AE" w:bidi="ar_AE"/>
        </w:rPr>
        <w:t>في الجزء الثالث:</w:t>
      </w:r>
      <w:r>
        <w:rPr>
          <w:rtl/>
          <w:cs/>
          <w:lang w:val="ar_AE" w:bidi="ar_AE"/>
        </w:rPr>
        <w:t xml:space="preserve"> لم يستطع بولس وسيلا أن ينتظرا أكثر من ذلك ليسمعا أخبارًا عن المؤمنين في تسالونيكي. اختار بولس وسيلا أن يبقيا وحدهما في أثينا، وأن يرسلا تيموثاوس إلى تسالونيكي. ذهب تيموثاوس لأجل تقوية المؤمنين في تسالونيكي وتشجيعهم بخصوص إيمانهم، لأن بولس كان يعرف أن المؤمنين في تسالونيكي يواجهون المتاعب. كان بولس قد حذَّر المؤمنين في تسالونيكي في وقت سابق من أنهم سيواجهون المتاعب. كان بولس قلقًا من أن الشيطان قد يغوي المؤمنين في تسالونيكي. كان بولس يخشى أن يصبح عملُه عديمَ الفائدة.</w:t>
      </w:r>
    </w:p>
    <w:p>
      <w:pPr>
        <w:bidi/>
      </w:pPr>
      <w:r>
        <w:rPr>
          <w:rtl/>
          <w:cs/>
          <w:lang w:val="ar_AE" w:bidi="ar_AE"/>
        </w:rPr>
      </w:r>
      <w:r>
        <w:rPr>
          <w:rtl/>
          <w:cs/>
          <w:lang w:val="ar_AE" w:bidi="ar_AE"/>
        </w:rPr>
        <w:t xml:space="preserve">والشخصيات الواردة في هذا المقطع هي: </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المؤمنون في تسالونيكي</w:t>
      </w:r>
    </w:p>
    <w:p>
      <w:pPr>
        <w:pStyle w:val="ListBullet"/>
        <w:bidi/>
        <w:spacing w:line="240" w:lineRule="auto"/>
        <w:ind w:left="720"/>
      </w:pPr>
      <w:r>
        <w:rPr>
          <w:rtl/>
          <w:cs/>
          <w:lang w:val="ar_AE" w:bidi="ar_AE"/>
        </w:rPr>
      </w:r>
      <w:r>
        <w:rPr>
          <w:rtl/>
          <w:cs/>
          <w:lang w:val="ar_AE" w:bidi="ar_AE"/>
        </w:rPr>
        <w:t>الشيطان</w:t>
      </w:r>
    </w:p>
    <w:p>
      <w:pPr>
        <w:pStyle w:val="ListBullet"/>
        <w:bidi/>
        <w:spacing w:line="240" w:lineRule="auto"/>
        <w:ind w:left="720"/>
      </w:pPr>
      <w:r>
        <w:rPr>
          <w:rtl/>
          <w:cs/>
          <w:lang w:val="ar_AE" w:bidi="ar_AE"/>
        </w:rPr>
      </w:r>
      <w:r>
        <w:rPr>
          <w:rtl/>
          <w:cs/>
          <w:lang w:val="ar_AE" w:bidi="ar_AE"/>
        </w:rPr>
        <w:t>تيموثاوس</w:t>
      </w:r>
    </w:p>
    <w:p>
      <w:pPr>
        <w:pStyle w:val="ListBullet"/>
        <w:bidi/>
        <w:spacing w:line="240" w:lineRule="auto"/>
        <w:ind w:left="720"/>
      </w:pPr>
      <w:r>
        <w:rPr>
          <w:rtl/>
          <w:cs/>
          <w:lang w:val="ar_AE" w:bidi="ar_AE"/>
        </w:rPr>
      </w:r>
      <w:r>
        <w:rPr>
          <w:rtl/>
          <w:cs/>
          <w:lang w:val="ar_AE" w:bidi="ar_AE"/>
        </w:rPr>
        <w:t>وسيلا</w:t>
      </w:r>
    </w:p>
    <w:p>
      <w:pPr>
        <w:bidi/>
      </w:pPr>
      <w:r>
        <w:rPr>
          <w:rtl/>
          <w:cs/>
          <w:lang w:val="ar_AE" w:bidi="ar_AE"/>
        </w:rPr>
      </w:r>
      <w:r>
        <w:rPr>
          <w:rtl/>
          <w:cs/>
          <w:lang w:val="ar_AE" w:bidi="ar_AE"/>
        </w:rPr>
        <w:t xml:space="preserve">كمجموعة، انتبهوا إلى التفاصيل المتعلقة بسياق الأحداث في المقطع: </w:t>
      </w:r>
    </w:p>
    <w:p>
      <w:pPr>
        <w:bidi/>
      </w:pPr>
      <w:r>
        <w:rPr>
          <w:rtl/>
          <w:cs/>
          <w:lang w:val="ar_AE" w:bidi="ar_AE"/>
        </w:rPr>
      </w:r>
      <w:r>
        <w:rPr>
          <w:rtl/>
          <w:cs/>
          <w:lang w:val="ar_AE" w:bidi="ar_AE"/>
        </w:rPr>
        <w:t>في بداية هذا الجزء من رسالة بولس، يحوِّل بولسُ تركيزه ليتحدث عن سبب عدم قدرته على أن يكون مع المؤمنين في تسالونيكي الآن. يريد بولس أن يشرح للمؤمنين في تسالونيكي سبب رغبته في معرفة أحوالهم، لذلك يشرح بولس أولًا سبب عدم قدرته على أن يأتي ويسألهم بنفسه. إن الأعداء أجبروا بولس وسيلا وتيموثاوس على مغادرة تسالونيكي فجأة. كان بولس ورفاقه قد ذهبوا إلى أثينا. أراد بولس والرجال أن يعودوا إلى تسالونيكي، لكنهم لم يستطيعوا. كانوا قلقين على المؤمنين الجدد الذين في تسالونيكي. لقد اضطهد أهلُ مدينة تسالونيكي المؤمنين. كان بولس وفريقه يعرفون أن المؤمنين يحتاجون إلى التشجيع. قرّروا أن يرسلوا تيموثاوس ليساعد المؤمنين على أن يظلوا ثابتين في إيمانهم.</w:t>
      </w:r>
    </w:p>
    <w:p>
      <w:pPr>
        <w:bidi/>
      </w:pPr>
      <w:r>
        <w:rPr>
          <w:rtl/>
          <w:cs/>
          <w:lang w:val="ar_AE" w:bidi="ar_AE"/>
        </w:rPr>
      </w:r>
      <w:r>
        <w:rPr>
          <w:rtl/>
          <w:cs/>
          <w:lang w:val="ar_AE" w:bidi="ar_AE"/>
        </w:rPr>
        <w:t>يستخدم بولس كلمات مُترفقة ليُظهر محبته العميقة نحو المؤمنين في تسالونيكي. يقول بولس إنه يشعر وكأنه طفل فقد أبويه، لأنه ليس موجودًا مع المؤمنين في تسالونيكي. بكلمات أخرى، يشعر بولس بأنه ضائع ووحيد. يريد بولس أن يُظهر مدى اهتمامه بالمؤمنين في تسالونيكي مع أنه ليس معهم.</w:t>
      </w:r>
    </w:p>
    <w:p>
      <w:pPr>
        <w:bidi/>
      </w:pPr>
      <w:r>
        <w:rPr>
          <w:rtl/>
          <w:cs/>
          <w:lang w:val="ar_AE" w:bidi="ar_AE"/>
        </w:rPr>
      </w:r>
      <w:r>
        <w:rPr>
          <w:rtl/>
          <w:cs/>
          <w:lang w:val="ar_AE" w:bidi="ar_AE"/>
        </w:rPr>
        <w:t xml:space="preserve">توقَّفوا هنا وناقشوا هذا السؤال معًا: احكوا عن وقت اضطررتم فيه إلى البقاء بعيدًا عن الأشخاص الذين تهتمون بأمرهم، لكنكم أردتم أن تروهم بشدة. بمَ شعرتم وقتها؟ كيف تحدثتم عن هذا؟ كيف ستتحدثون عن الطريقة التي يشعر بها بولس كطفل بدون والدين، أو كونه وحيدًا؟ أوقِفوا الاستماع إلى هذا التسجيل الصوتي هنا. </w:t>
      </w:r>
    </w:p>
    <w:p>
      <w:pPr>
        <w:bidi/>
      </w:pPr>
      <w:r>
        <w:rPr>
          <w:rtl/>
          <w:cs/>
          <w:lang w:val="ar_AE" w:bidi="ar_AE"/>
        </w:rPr>
      </w:r>
      <w:r>
        <w:rPr>
          <w:rtl/>
          <w:cs/>
          <w:lang w:val="ar_AE" w:bidi="ar_AE"/>
        </w:rPr>
        <w:t>يشرح بولس أنه مع أنهم لا يستطيعون الالتقاء شخصيًا، إلا أن المؤمنين في تسالونيكي لا يزالون قريبين من قلوب بولس وسيلا وتيموثاوس. بعبارة أخرى، يفكر بولس في المؤمنين في تسالونيكي كثيرًا. بل إن بولس يدعو المؤمنين في تسالونيكي "إخوة"، أو "إخوة وأخوات"، لأنهم مثل أفراد عائلة بولس. لقد حاول بولس وفريقه بشدة أن يعودوا إلى تسالونيكي.</w:t>
      </w:r>
    </w:p>
    <w:p>
      <w:pPr>
        <w:bidi/>
      </w:pPr>
      <w:r>
        <w:rPr>
          <w:rtl/>
          <w:cs/>
          <w:lang w:val="ar_AE" w:bidi="ar_AE"/>
        </w:rPr>
      </w:r>
      <w:r>
        <w:rPr>
          <w:rtl/>
          <w:cs/>
          <w:lang w:val="ar_AE" w:bidi="ar_AE"/>
        </w:rPr>
        <w:t xml:space="preserve">توقَّفوا هنا وناقشوا هذا السؤال معًا: ما الكلمات التي يستخدمها الناس في لغتكم لوصف أنهم يفتقدون شخصًا كثيرًا؟ كيف ستتحدثون عن كون المؤمنين في تسالونيكي دائمًا في قلب أو ذهن بولس؟ أوقِفوا الاستماع إلى هذا التسجيل الصوتي هنا. </w:t>
      </w:r>
    </w:p>
    <w:p>
      <w:pPr>
        <w:bidi/>
      </w:pPr>
      <w:r>
        <w:rPr>
          <w:rtl/>
          <w:cs/>
          <w:lang w:val="ar_AE" w:bidi="ar_AE"/>
        </w:rPr>
      </w:r>
      <w:r>
        <w:rPr>
          <w:rtl/>
          <w:cs/>
          <w:lang w:val="ar_AE" w:bidi="ar_AE"/>
        </w:rPr>
        <w:t>في الجزء الثاني، يشرح بولس سبب عدم عودتهم إلى تسالونيكي. كان الشيطان يعوق طريقهم. يريد بولس أن يعود إلى تسالونيكي، لأن المؤمنين في تسالونيكي يجلبون له الفرح والفخر. يُعبر بولس عن هذا بسؤال عندما يقول: "لأَنْ مَنْ هُوَ رَجَاؤُنَا وَفَرَحُنَا وَإِكْلِيلُ افْتِخَارِنَا؟ ... أَمَامَ رَبِّنَا يَسُوعَ الْمَسِيحِ فِي مَجِيئِهِ؟" يقول بولس حقًا إنه يصدق أمورًا جيدة بخصوص المؤمنين في تسالونيكي، ولذلك يفرح بولس عندما يفكر فيهم. يتطلع بولس إلى تقديم المؤمنين في تسالونيكي إلى يسوع عندما يعود. سيصبح المؤمنون في تسالونيكي بمثابة جائزة، أو تاج، سيُظهره بولس بفخر ليسوع.</w:t>
      </w:r>
    </w:p>
    <w:p>
      <w:pPr>
        <w:bidi/>
      </w:pPr>
      <w:r>
        <w:rPr>
          <w:rtl/>
          <w:cs/>
          <w:lang w:val="ar_AE" w:bidi="ar_AE"/>
        </w:rPr>
      </w:r>
      <w:r>
        <w:rPr>
          <w:rtl/>
          <w:cs/>
          <w:lang w:val="ar_AE" w:bidi="ar_AE"/>
        </w:rPr>
        <w:t xml:space="preserve">توقَّفوا هنا وناقشوا هذا السؤال معًا: احكوا عن وقت شعرتم فيه بالفخر بنجاح أو نمو شخص آخر. كيف أظهرتم أنكم فخورون بذلك الشخص؟ كيف ستتحدثون عن كون المؤمنين في تسالونيكي جائزةَ أو تاج بولس، والذي يستطيع بولس أن يُظهِره للناس؟ أوقِفوا الاستماع إلى هذا التسجيل الصوتي هنا. </w:t>
      </w:r>
    </w:p>
    <w:p>
      <w:pPr>
        <w:bidi/>
      </w:pPr>
      <w:r>
        <w:rPr>
          <w:rtl/>
          <w:cs/>
          <w:lang w:val="ar_AE" w:bidi="ar_AE"/>
        </w:rPr>
      </w:r>
      <w:r>
        <w:rPr>
          <w:rtl/>
          <w:cs/>
          <w:lang w:val="ar_AE" w:bidi="ar_AE"/>
        </w:rPr>
        <w:t>في الجزء الثالث، يحول بولس تركيزه ليَشرح أنه هو ورفاقه لم يستطيعوا الانتظار أكثر من ذلك دون أن يعرفوا كيف يعيش المؤمنون في تسالونيكي. يستخدم بولس تعبيرًا عاطفيًا قويًا ليُظهر مدى رغبته في أن يعرف أحوال المؤمنين في تسالونيكي.</w:t>
      </w:r>
    </w:p>
    <w:p>
      <w:pPr>
        <w:bidi/>
      </w:pPr>
      <w:r>
        <w:rPr>
          <w:rtl/>
          <w:cs/>
          <w:lang w:val="ar_AE" w:bidi="ar_AE"/>
        </w:rPr>
      </w:r>
      <w:r>
        <w:rPr>
          <w:rtl/>
          <w:cs/>
          <w:lang w:val="ar_AE" w:bidi="ar_AE"/>
        </w:rPr>
        <w:t xml:space="preserve">توقَّفوا هنا وناقشوا معًا: كيف ستصفون أن بولس لم يستطع أن ينتظر أكثر من ذلك ليسمع أخبارًا من المؤمنين في تسالونيكي؟ أوقِفوا الاستماع إلى هذا التسجيل الصوتي هنا. </w:t>
      </w:r>
    </w:p>
    <w:p>
      <w:pPr>
        <w:bidi/>
      </w:pPr>
      <w:r>
        <w:rPr>
          <w:rtl/>
          <w:cs/>
          <w:lang w:val="ar_AE" w:bidi="ar_AE"/>
        </w:rPr>
      </w:r>
      <w:r>
        <w:rPr>
          <w:rtl/>
          <w:cs/>
          <w:lang w:val="ar_AE" w:bidi="ar_AE"/>
        </w:rPr>
        <w:t>قرَّر بولس وسيلا أن يبقيا وحدهما في أثينا، لكنهما أرسلا تيموثاوس لزيارة المؤمنين في تسالونيكي. ذهب تيموثاوس لأجل تقوية إيمان المؤمنين في تسالونيكي وتشجيعهم. كان تيموثاوس يخدمهم كأخٍ لهم في المسيح، وكخادم الله لكي يساعد في إعلان الأخبار السارة عن يسوع. كان بإمكان تيموثاوس أيضًا أن يساعد المؤمنين في تسالونيكي على البقاء أقوياء عندما يواجهون المتاعب. يقول بولس إنه يريد ألا يتزعزع إيمان المؤمنين في تسالونيكي أو يهتز عندما تأتي المتاعب. ينبغي للمؤمنين في تسالونيكي أن يستمروا في طاعة يسوع بقوة، وبدون شك.</w:t>
      </w:r>
    </w:p>
    <w:p>
      <w:pPr>
        <w:bidi/>
      </w:pPr>
      <w:r>
        <w:rPr>
          <w:rtl/>
          <w:cs/>
          <w:lang w:val="ar_AE" w:bidi="ar_AE"/>
        </w:rPr>
      </w:r>
      <w:r>
        <w:rPr>
          <w:rtl/>
          <w:cs/>
          <w:lang w:val="ar_AE" w:bidi="ar_AE"/>
        </w:rPr>
        <w:t xml:space="preserve">توقَّفوا هنا وانظروا إلى خريطة المنطقة التي تُظهر المسافة بين </w:t>
      </w:r>
      <w:r>
        <w:rPr>
          <w:b/>
          <w:rtl/>
          <w:cs/>
          <w:lang w:val="ar_AE" w:bidi="ar_AE"/>
        </w:rPr>
        <w:t>أثينا وتسالونيكي</w:t>
      </w:r>
      <w:r>
        <w:rPr>
          <w:rtl/>
          <w:cs/>
          <w:lang w:val="ar_AE" w:bidi="ar_AE"/>
        </w:rPr>
        <w:t xml:space="preserve">. أوقِفوا الاستماع إلى هذا التسجيل الصوتي هنا. </w:t>
      </w:r>
    </w:p>
    <w:p>
      <w:pPr>
        <w:bidi/>
      </w:pPr>
      <w:r>
        <w:rPr>
          <w:rtl/>
          <w:cs/>
          <w:lang w:val="ar_AE" w:bidi="ar_AE"/>
        </w:rPr>
      </w:r>
      <w:r>
        <w:rPr>
          <w:rtl/>
          <w:cs/>
          <w:lang w:val="ar_AE" w:bidi="ar_AE"/>
        </w:rPr>
        <w:t xml:space="preserve">توقَّفوا هنا وناقشوا هذا السؤال معًا: كيف تتحدثون عن اتِّباع شخصٍ ما بقوة عندما يكون الأمر صعبًا وتأتي المتاعب؟ كيف ستتحدثون عن كيف سيجعل تيموثاوس إيمان المؤمنين في تسالونيكي إيمانًا قويًا ولا يتزعزع؟ أوقِفوا الاستماع إلى هذا التسجيل الصوتي هنا. </w:t>
      </w:r>
    </w:p>
    <w:p>
      <w:pPr>
        <w:bidi/>
      </w:pPr>
      <w:r>
        <w:rPr>
          <w:rtl/>
          <w:cs/>
          <w:lang w:val="ar_AE" w:bidi="ar_AE"/>
        </w:rPr>
      </w:r>
      <w:r>
        <w:rPr>
          <w:rtl/>
          <w:cs/>
          <w:lang w:val="ar_AE" w:bidi="ar_AE"/>
        </w:rPr>
        <w:t>كان بولس قد أخبر المؤمنين في تسالونيكي في وقت سابق من ذلك بأن جميع المؤمنين سيواجهون المتاعب بالتأكيد، خاصة لأنهم آمنوا بيسوع. يستخدم بولس لغةً تجعل القُراء يفكرون في المعاناة الشديدة. يوضح بولس أن المتاعب أو الاضطهادات ستأتي بالتأكيد.</w:t>
      </w:r>
    </w:p>
    <w:p>
      <w:pPr>
        <w:bidi/>
      </w:pPr>
      <w:r>
        <w:rPr>
          <w:rtl/>
          <w:cs/>
          <w:lang w:val="ar_AE" w:bidi="ar_AE"/>
        </w:rPr>
      </w:r>
      <w:r>
        <w:rPr>
          <w:rtl/>
          <w:cs/>
          <w:lang w:val="ar_AE" w:bidi="ar_AE"/>
        </w:rPr>
        <w:t xml:space="preserve">توقَّفوا هنا وناقشوا كيف ستتحدثون عن بولس الذي يشرح أن المتاعب ستأتي بالتأكيد. لا يستطيع الناسُ تجنب هذه المتاعب. أوقِفوا الاستماع إلى هذا التسجيل الصوتي هنا. </w:t>
      </w:r>
    </w:p>
    <w:p>
      <w:pPr>
        <w:bidi/>
      </w:pPr>
      <w:r>
        <w:rPr>
          <w:rtl/>
          <w:cs/>
          <w:lang w:val="ar_AE" w:bidi="ar_AE"/>
        </w:rPr>
      </w:r>
      <w:r>
        <w:rPr>
          <w:rtl/>
          <w:cs/>
          <w:lang w:val="ar_AE" w:bidi="ar_AE"/>
        </w:rPr>
        <w:t>يقدِّم بولس مثالًا على أنه هو نفسه واجه المتاعب، مثلما قال إنه سيواجهها. مثلما واجه بولسُ المتاعب، كان يَعرف أن المؤمنين في تسالونيكي سيواجهون المتاعب، وكان بولس قلقًا من أن الشيطان قد يغوي المؤمنين في تسالونيكي أن يتخلّوا عن إيمانهم. في الواقع، يُشير بولس إلى الشيطان بلقب "المجرِّب". كان بولس يخشى أن يكون كل عمله الشاق الذي قام به هو وسيلا وتيموثاوس في تسالونيكي عديمَ الفائدة إذا توقف المؤمنون في تسالونيكي عن الإيمان بيسوع واتِّباعه.</w:t>
      </w:r>
    </w:p>
    <w:p>
      <w:pPr>
        <w:bidi/>
      </w:pPr>
      <w:r>
        <w:rPr>
          <w:rtl/>
          <w:cs/>
          <w:lang w:val="ar_AE" w:bidi="ar_AE"/>
        </w:rPr>
      </w:r>
      <w:r>
        <w:rPr>
          <w:rtl/>
          <w:cs/>
          <w:lang w:val="ar_AE" w:bidi="ar_AE"/>
        </w:rPr>
        <w:t>الآن، على المجموعة تصوير أحداث القصة بالتسلسل، أو رسمها، أو استخدام أشياء لتجسيد المقطع وأحداثه. وأثناء فعلكم هذا، قد ترغبون في استخدام رسومات أو أشياء أو حتى الاستعانة بأشخاص لتمثيل بولس وسيلا وتيموثاوس والمؤمنين في تسالونيكي، والشيطان. فكّروا في رسم خريطة تُظهر المسافة بين أثينا وتسالونيكي. أظهِروا كيف يمنع الشيطانُ بولس من العودة. أظهِروا تيموثاوس وهو يسافر لأجل تشجيع المؤمنين.</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رسالة تسالونيكي الأولى ٢: ١٧–٣: ٥ في أكثر الترجمات المفهومة لكم.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ثلاثة أجزاء.</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المؤمنون في تسالونيكي</w:t>
      </w:r>
    </w:p>
    <w:p>
      <w:pPr>
        <w:pStyle w:val="ListBullet"/>
        <w:bidi/>
        <w:spacing w:line="240" w:lineRule="auto"/>
        <w:ind w:left="720"/>
      </w:pPr>
      <w:r>
        <w:rPr>
          <w:rtl/>
          <w:cs/>
          <w:lang w:val="ar_AE" w:bidi="ar_AE"/>
        </w:rPr>
      </w:r>
      <w:r>
        <w:rPr>
          <w:rtl/>
          <w:cs/>
          <w:lang w:val="ar_AE" w:bidi="ar_AE"/>
        </w:rPr>
        <w:t>الشيطان</w:t>
      </w:r>
    </w:p>
    <w:p>
      <w:pPr>
        <w:pStyle w:val="ListBullet"/>
        <w:bidi/>
        <w:spacing w:line="240" w:lineRule="auto"/>
        <w:ind w:left="720"/>
      </w:pPr>
      <w:r>
        <w:rPr>
          <w:rtl/>
          <w:cs/>
          <w:lang w:val="ar_AE" w:bidi="ar_AE"/>
        </w:rPr>
      </w:r>
      <w:r>
        <w:rPr>
          <w:rtl/>
          <w:cs/>
          <w:lang w:val="ar_AE" w:bidi="ar_AE"/>
        </w:rPr>
        <w:t>تيموثاوس</w:t>
      </w:r>
    </w:p>
    <w:p>
      <w:pPr>
        <w:pStyle w:val="ListBullet"/>
        <w:bidi/>
        <w:spacing w:line="240" w:lineRule="auto"/>
        <w:ind w:left="720"/>
      </w:pPr>
      <w:r>
        <w:rPr>
          <w:rtl/>
          <w:cs/>
          <w:lang w:val="ar_AE" w:bidi="ar_AE"/>
        </w:rPr>
      </w:r>
      <w:r>
        <w:rPr>
          <w:rtl/>
          <w:cs/>
          <w:lang w:val="ar_AE" w:bidi="ar_AE"/>
        </w:rPr>
        <w:t>وسيلا</w:t>
      </w:r>
    </w:p>
    <w:p>
      <w:pPr>
        <w:bidi/>
      </w:pPr>
      <w:r>
        <w:rPr>
          <w:rtl/>
          <w:cs/>
          <w:lang w:val="ar_AE" w:bidi="ar_AE"/>
        </w:rPr>
      </w:r>
      <w:r>
        <w:rPr>
          <w:rtl/>
          <w:cs/>
          <w:lang w:val="ar_AE" w:bidi="ar_AE"/>
        </w:rPr>
        <w:t xml:space="preserve">عليكم كمجموعة أن تُمثِّلوا هذا المقطع مرّتَيْن، ويجب أن تمثّلوا المقطع في لُغتكم. </w:t>
      </w:r>
    </w:p>
    <w:p>
      <w:pPr>
        <w:bidi/>
      </w:pPr>
      <w:r>
        <w:rPr>
          <w:rtl/>
          <w:cs/>
          <w:lang w:val="ar_AE" w:bidi="ar_AE"/>
        </w:rPr>
      </w:r>
      <w:r>
        <w:rPr>
          <w:rtl/>
          <w:cs/>
          <w:lang w:val="ar_AE" w:bidi="ar_AE"/>
        </w:rPr>
        <w:t xml:space="preserve">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 </w:t>
      </w:r>
    </w:p>
    <w:p>
      <w:pPr>
        <w:bidi/>
      </w:pPr>
      <w:r>
        <w:rPr>
          <w:rtl/>
          <w:cs/>
          <w:lang w:val="ar_AE" w:bidi="ar_AE"/>
        </w:rPr>
      </w:r>
      <w:r>
        <w:rPr>
          <w:rtl/>
          <w:cs/>
          <w:lang w:val="ar_AE" w:bidi="ar_AE"/>
        </w:rPr>
        <w:t xml:space="preserve">توقَّفوا هنا عن سماع التسجيل الصوتي، ومثِّلوا المقطع. </w:t>
      </w:r>
    </w:p>
    <w:p>
      <w:pPr>
        <w:bidi/>
      </w:pPr>
      <w:r>
        <w:rPr>
          <w:rtl/>
          <w:cs/>
          <w:lang w:val="ar_AE" w:bidi="ar_AE"/>
        </w:rPr>
      </w:r>
      <w:r>
        <w:rPr>
          <w:rtl/>
          <w:cs/>
          <w:lang w:val="ar_AE" w:bidi="ar_AE"/>
        </w:rPr>
        <w:t xml:space="preserve">بعد ذلك، على المجموعة أن تمثِّل المقطع مرة ثانية. وفي مواضع معينة من تمثيل المقطع، توقَّفوا واطرحوا على الشخص الذي يؤدي الدور السؤال التالي: "بمَ تشعر أو فيمَ تفكِّر؟" وعلى مَن يؤدِّي الدور أن يجيب بما كان سيشعر به أو يفكِّر فيه لو أنه مكان تلك الشخصية. ثم واصلوا تمثيل الدراما.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 xml:space="preserve">فيما يلي مثال على التمثيل الدرامي والإجابات المحتملة. </w:t>
      </w:r>
    </w:p>
    <w:p>
      <w:pPr>
        <w:bidi/>
      </w:pPr>
      <w:r>
        <w:rPr>
          <w:rtl/>
          <w:cs/>
          <w:lang w:val="ar_AE" w:bidi="ar_AE"/>
        </w:rPr>
      </w:r>
      <w:r>
        <w:rPr>
          <w:rtl/>
          <w:cs/>
          <w:lang w:val="ar_AE" w:bidi="ar_AE"/>
        </w:rPr>
        <w:t>يقول بولس: "يا إخوتي وأخواتي، عندما تركناكم، شعرنا بأننا أولادٌ انفصلوا عن والديهم. كان علينا أن نترككم فجأة. مع أننا لا نستطيع أن نراكم، فإننا نحتفظ بكم في قلوبنا. لقد حاولنا بشدة أن نعود لنراكم. لقد حاولت أنا بولس مرات عديدة أن أعود."</w:t>
      </w:r>
    </w:p>
    <w:p>
      <w:pPr>
        <w:bidi/>
      </w:pPr>
      <w:r>
        <w:rPr>
          <w:rtl/>
          <w:cs/>
          <w:lang w:val="ar_AE" w:bidi="ar_AE"/>
        </w:rPr>
      </w:r>
      <w:r>
        <w:rPr>
          <w:rtl/>
          <w:cs/>
          <w:lang w:val="ar_AE" w:bidi="ar_AE"/>
        </w:rPr>
        <w:t>أوقفوا التمثيل. اسألوا الشخص الذي يؤدي دور بولس: "كيف تشعر أو تفكِّر؟" قد يجيب بعبارات مثل:</w:t>
      </w:r>
    </w:p>
    <w:p>
      <w:pPr>
        <w:pStyle w:val="ListBullet"/>
        <w:bidi/>
        <w:spacing w:line="240" w:lineRule="auto"/>
        <w:ind w:left="720"/>
      </w:pPr>
      <w:r>
        <w:rPr>
          <w:rtl/>
          <w:cs/>
          <w:lang w:val="ar_AE" w:bidi="ar_AE"/>
        </w:rPr>
      </w:r>
      <w:r>
        <w:rPr>
          <w:rtl/>
          <w:cs/>
          <w:lang w:val="ar_AE" w:bidi="ar_AE"/>
        </w:rPr>
        <w:t>قلبي يتألم، لأنني أفتقد المؤمنين في تسالونيكي كثيرًا؛ أو</w:t>
      </w:r>
    </w:p>
    <w:p>
      <w:pPr>
        <w:pStyle w:val="ListBullet"/>
        <w:bidi/>
        <w:spacing w:line="240" w:lineRule="auto"/>
        <w:ind w:left="720"/>
      </w:pPr>
      <w:r>
        <w:rPr>
          <w:rtl/>
          <w:cs/>
          <w:lang w:val="ar_AE" w:bidi="ar_AE"/>
        </w:rPr>
      </w:r>
      <w:r>
        <w:rPr>
          <w:rtl/>
          <w:cs/>
          <w:lang w:val="ar_AE" w:bidi="ar_AE"/>
        </w:rPr>
        <w:t>أشعر بأنني طفلٌ تائه دون أن أستطيع رؤية المؤمنين في تسالونيكي؛ أو</w:t>
      </w:r>
    </w:p>
    <w:p>
      <w:pPr>
        <w:pStyle w:val="ListBullet"/>
        <w:bidi/>
        <w:spacing w:line="240" w:lineRule="auto"/>
        <w:ind w:left="720"/>
      </w:pPr>
      <w:r>
        <w:rPr>
          <w:rtl/>
          <w:cs/>
          <w:lang w:val="ar_AE" w:bidi="ar_AE"/>
        </w:rPr>
      </w:r>
      <w:r>
        <w:rPr>
          <w:rtl/>
          <w:cs/>
          <w:lang w:val="ar_AE" w:bidi="ar_AE"/>
        </w:rPr>
        <w:t>أريد أن يعرف المؤمنون في تسالونيكي أن المسافة الجسدية لم تُغيِّر محبتي لهم.</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يقول بولس: "إن الشيطان يستمر في إعاقة طريقنا إليكم. لكنكم أنتم رجاؤنا وفرحنا! ستكونون تاج فخرنا عندما يعود ربنا يسوع. أنتم حقًا تتسببون لنا في فرحٍ كبيرٍ!"</w:t>
      </w:r>
    </w:p>
    <w:p>
      <w:pPr>
        <w:bidi/>
      </w:pPr>
      <w:r>
        <w:rPr>
          <w:rtl/>
          <w:cs/>
          <w:lang w:val="ar_AE" w:bidi="ar_AE"/>
        </w:rPr>
      </w:r>
      <w:r>
        <w:rPr>
          <w:rtl/>
          <w:cs/>
          <w:lang w:val="ar_AE" w:bidi="ar_AE"/>
        </w:rPr>
        <w:t>أوقفوا التمثيل. اسأل الشخص الذي يلعب دور الشيطان: "بماذا تشعر أو تفكر؟" قد يجيب بعبارات مثل:</w:t>
      </w:r>
    </w:p>
    <w:p>
      <w:pPr>
        <w:pStyle w:val="ListBullet"/>
        <w:bidi/>
        <w:spacing w:line="240" w:lineRule="auto"/>
        <w:ind w:left="720"/>
      </w:pPr>
      <w:r>
        <w:rPr>
          <w:rtl/>
          <w:cs/>
          <w:lang w:val="ar_AE" w:bidi="ar_AE"/>
        </w:rPr>
      </w:r>
      <w:r>
        <w:rPr>
          <w:rtl/>
          <w:cs/>
          <w:lang w:val="ar_AE" w:bidi="ar_AE"/>
        </w:rPr>
        <w:t>سأُبقي هؤلاء القادةَ بعيدًا عن المؤمنين الجدد؛ أو</w:t>
      </w:r>
    </w:p>
    <w:p>
      <w:pPr>
        <w:pStyle w:val="ListBullet"/>
        <w:bidi/>
        <w:spacing w:line="240" w:lineRule="auto"/>
        <w:ind w:left="720"/>
      </w:pPr>
      <w:r>
        <w:rPr>
          <w:rtl/>
          <w:cs/>
          <w:lang w:val="ar_AE" w:bidi="ar_AE"/>
        </w:rPr>
      </w:r>
      <w:r>
        <w:rPr>
          <w:rtl/>
          <w:cs/>
          <w:lang w:val="ar_AE" w:bidi="ar_AE"/>
        </w:rPr>
        <w:t>أريد أن أُضعِف إيمانهم بأن أفرقهم؛ أو</w:t>
      </w:r>
    </w:p>
    <w:p>
      <w:pPr>
        <w:pStyle w:val="ListBullet"/>
        <w:bidi/>
        <w:spacing w:line="240" w:lineRule="auto"/>
        <w:ind w:left="720"/>
      </w:pPr>
      <w:r>
        <w:rPr>
          <w:rtl/>
          <w:cs/>
          <w:lang w:val="ar_AE" w:bidi="ar_AE"/>
        </w:rPr>
      </w:r>
      <w:r>
        <w:rPr>
          <w:rtl/>
          <w:cs/>
          <w:lang w:val="ar_AE" w:bidi="ar_AE"/>
        </w:rPr>
        <w:t>سأستخدم كل طريقة يمكنني بها أن أمنع بولس من العودة.</w:t>
      </w:r>
    </w:p>
    <w:p>
      <w:pPr>
        <w:bidi/>
      </w:pPr>
      <w:r>
        <w:rPr>
          <w:rtl/>
          <w:cs/>
          <w:lang w:val="ar_AE" w:bidi="ar_AE"/>
        </w:rPr>
      </w:r>
      <w:r>
        <w:rPr>
          <w:rtl/>
          <w:cs/>
          <w:lang w:val="ar_AE" w:bidi="ar_AE"/>
        </w:rPr>
        <w:t>اسألوا الشخص الذي يؤدي دور أحد المؤمنين في تسالونيكي: "بمَ تشعر أو فيمَ تفكِّر؟" قد يجيب بعبارات مثل:</w:t>
      </w:r>
    </w:p>
    <w:p>
      <w:pPr>
        <w:pStyle w:val="ListBullet"/>
        <w:bidi/>
        <w:spacing w:line="240" w:lineRule="auto"/>
        <w:ind w:left="720"/>
      </w:pPr>
      <w:r>
        <w:rPr>
          <w:rtl/>
          <w:cs/>
          <w:lang w:val="ar_AE" w:bidi="ar_AE"/>
        </w:rPr>
      </w:r>
      <w:r>
        <w:rPr>
          <w:rtl/>
          <w:cs/>
          <w:lang w:val="ar_AE" w:bidi="ar_AE"/>
        </w:rPr>
        <w:t>نشتاق إلى بولس، ونريده أن يعود؛ أو</w:t>
      </w:r>
    </w:p>
    <w:p>
      <w:pPr>
        <w:pStyle w:val="ListBullet"/>
        <w:bidi/>
        <w:spacing w:line="240" w:lineRule="auto"/>
        <w:ind w:left="720"/>
      </w:pPr>
      <w:r>
        <w:rPr>
          <w:rtl/>
          <w:cs/>
          <w:lang w:val="ar_AE" w:bidi="ar_AE"/>
        </w:rPr>
      </w:r>
      <w:r>
        <w:rPr>
          <w:rtl/>
          <w:cs/>
          <w:lang w:val="ar_AE" w:bidi="ar_AE"/>
        </w:rPr>
        <w:t>نشعر بالتشجيع لأننا نجلب لبولس هذا القدر من الفرح؛ أو</w:t>
      </w:r>
    </w:p>
    <w:p>
      <w:pPr>
        <w:pStyle w:val="ListBullet"/>
        <w:bidi/>
        <w:spacing w:line="240" w:lineRule="auto"/>
        <w:ind w:left="720"/>
      </w:pPr>
      <w:r>
        <w:rPr>
          <w:rtl/>
          <w:cs/>
          <w:lang w:val="ar_AE" w:bidi="ar_AE"/>
        </w:rPr>
      </w:r>
      <w:r>
        <w:rPr>
          <w:rtl/>
          <w:cs/>
          <w:lang w:val="ar_AE" w:bidi="ar_AE"/>
        </w:rPr>
        <w:t>نتساءل ما الذي يقصده بولس بأننا سنكون تاجه عندما يعود يسوع. نرجو أن نستمر في جعل بولس فخورًا بنا!</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يقول بولس: "لم نستطع أن ننتظر أكثر من ذلك حتى نسمع أخبارًا عنكم. لقد اخترنا أن نبقى وحدنا في أثينا، وأن نرسل تيموثاوس إليكم. تيموثاوس هو أخونا والعامل مع الله. لقد أرسلنا تيموثاوس ليقوّي إيمانكم ويُشجِّعكم."</w:t>
      </w:r>
    </w:p>
    <w:p>
      <w:pPr>
        <w:bidi/>
      </w:pPr>
      <w:r>
        <w:rPr>
          <w:rtl/>
          <w:cs/>
          <w:lang w:val="ar_AE" w:bidi="ar_AE"/>
        </w:rPr>
      </w:r>
      <w:r>
        <w:rPr>
          <w:rtl/>
          <w:cs/>
          <w:lang w:val="ar_AE" w:bidi="ar_AE"/>
        </w:rPr>
        <w:t>أوقفوا التمثيل. اسألوا الشخص الذي يؤدي دور تيموثاوس: "بماذا تشعر أو تفكر؟" قد يجيب بعبارات مثل:</w:t>
      </w:r>
    </w:p>
    <w:p>
      <w:pPr>
        <w:pStyle w:val="ListBullet"/>
        <w:bidi/>
        <w:spacing w:line="240" w:lineRule="auto"/>
        <w:ind w:left="720"/>
      </w:pPr>
      <w:r>
        <w:rPr>
          <w:rtl/>
          <w:cs/>
          <w:lang w:val="ar_AE" w:bidi="ar_AE"/>
        </w:rPr>
      </w:r>
      <w:r>
        <w:rPr>
          <w:rtl/>
          <w:cs/>
          <w:lang w:val="ar_AE" w:bidi="ar_AE"/>
        </w:rPr>
        <w:t>أشعر بالفخر لأنني أقوم بهذا التكليف المهم؛ أو</w:t>
      </w:r>
    </w:p>
    <w:p>
      <w:pPr>
        <w:pStyle w:val="ListBullet"/>
        <w:bidi/>
        <w:spacing w:line="240" w:lineRule="auto"/>
        <w:ind w:left="720"/>
      </w:pPr>
      <w:r>
        <w:rPr>
          <w:rtl/>
          <w:cs/>
          <w:lang w:val="ar_AE" w:bidi="ar_AE"/>
        </w:rPr>
      </w:r>
      <w:r>
        <w:rPr>
          <w:rtl/>
          <w:cs/>
          <w:lang w:val="ar_AE" w:bidi="ar_AE"/>
        </w:rPr>
        <w:t>أريد أن أساعد هؤلاء المؤمنين على أن يظلوا ثابتين في إيمانهم؛ أو</w:t>
      </w:r>
    </w:p>
    <w:p>
      <w:pPr>
        <w:pStyle w:val="ListBullet"/>
        <w:bidi/>
        <w:spacing w:line="240" w:lineRule="auto"/>
        <w:ind w:left="720"/>
      </w:pPr>
      <w:r>
        <w:rPr>
          <w:rtl/>
          <w:cs/>
          <w:lang w:val="ar_AE" w:bidi="ar_AE"/>
        </w:rPr>
      </w:r>
      <w:r>
        <w:rPr>
          <w:rtl/>
          <w:cs/>
          <w:lang w:val="ar_AE" w:bidi="ar_AE"/>
        </w:rPr>
        <w:t>أعلم أن الله سيساعدني على تشجيع المؤمنين في تسالونيكي.</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يقول بولس: "كنا نَعرف أنكم ستواجهون المتاعب. لقد حذَّرناكم من أن المؤمنين سيواجهون الاضطهاد. لقد حدث هذا الآن. كنت قلقًا من أن الشيطان قد يغويكم. كنتُ أخشى أن يصبح عملُنا عديمَ الفائدة إذا توقفتم عن الإيمان."</w:t>
      </w:r>
    </w:p>
    <w:p>
      <w:pPr>
        <w:bidi/>
      </w:pPr>
      <w:r>
        <w:rPr>
          <w:rtl/>
          <w:cs/>
          <w:lang w:val="ar_AE" w:bidi="ar_AE"/>
        </w:rPr>
      </w:r>
      <w:r>
        <w:rPr>
          <w:rtl/>
          <w:cs/>
          <w:lang w:val="ar_AE" w:bidi="ar_AE"/>
        </w:rPr>
        <w:t>أوقفوا التمثيل. اسألوا الشخص الذي يؤدي دور بولس: "كيف تشعر أو تفكِّر؟" قد يجيب بعبارات مثل:</w:t>
      </w:r>
    </w:p>
    <w:p>
      <w:pPr>
        <w:pStyle w:val="ListBullet"/>
        <w:bidi/>
        <w:spacing w:line="240" w:lineRule="auto"/>
        <w:ind w:left="720"/>
      </w:pPr>
      <w:r>
        <w:rPr>
          <w:rtl/>
          <w:cs/>
          <w:lang w:val="ar_AE" w:bidi="ar_AE"/>
        </w:rPr>
      </w:r>
      <w:r>
        <w:rPr>
          <w:rtl/>
          <w:cs/>
          <w:lang w:val="ar_AE" w:bidi="ar_AE"/>
        </w:rPr>
        <w:t>أشعر بالقلق بخصوص الاضطهاد الذي يواجهه المؤمنون في تسالونيكي؛ أو</w:t>
      </w:r>
    </w:p>
    <w:p>
      <w:pPr>
        <w:pStyle w:val="ListBullet"/>
        <w:bidi/>
        <w:spacing w:line="240" w:lineRule="auto"/>
        <w:ind w:left="720"/>
      </w:pPr>
      <w:r>
        <w:rPr>
          <w:rtl/>
          <w:cs/>
          <w:lang w:val="ar_AE" w:bidi="ar_AE"/>
        </w:rPr>
      </w:r>
      <w:r>
        <w:rPr>
          <w:rtl/>
          <w:cs/>
          <w:lang w:val="ar_AE" w:bidi="ar_AE"/>
        </w:rPr>
        <w:t>أرجو أن تقوِّي زيارةُ تيموثاوس إيمانَ المؤمنين في تسالونيكي؛ أو</w:t>
      </w:r>
    </w:p>
    <w:p>
      <w:pPr>
        <w:pStyle w:val="ListBullet"/>
        <w:bidi/>
        <w:spacing w:line="240" w:lineRule="auto"/>
        <w:ind w:left="720"/>
      </w:pPr>
      <w:r>
        <w:rPr>
          <w:rtl/>
          <w:cs/>
          <w:lang w:val="ar_AE" w:bidi="ar_AE"/>
        </w:rPr>
      </w:r>
      <w:r>
        <w:rPr>
          <w:rtl/>
          <w:cs/>
          <w:lang w:val="ar_AE" w:bidi="ar_AE"/>
        </w:rPr>
        <w:t>أخشى أن يستخدم الشيطان هذه المشكلات ليزعزع ثقةَ المؤمنين في تسالونيكي بالله.</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رسالة تسالونيكي الأولى ٢: ١٧–٣: ٥ في أكثر الترجمات المفهومة لكم.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ستناقش المجموعة المصطلحات والكلمات الرئيسية في هذا المقطع. </w:t>
      </w:r>
    </w:p>
    <w:p>
      <w:pPr>
        <w:bidi/>
      </w:pPr>
      <w:r>
        <w:rPr>
          <w:rtl/>
          <w:cs/>
          <w:lang w:val="ar_AE" w:bidi="ar_AE"/>
        </w:rPr>
      </w:r>
      <w:r>
        <w:rPr>
          <w:rtl/>
          <w:cs/>
          <w:lang w:val="ar_AE" w:bidi="ar_AE"/>
        </w:rPr>
        <w:t xml:space="preserve">يشير بولس إلى المؤمنين في تسالونيكي بلقب </w:t>
      </w:r>
      <w:r>
        <w:rPr>
          <w:b/>
          <w:rtl/>
          <w:cs/>
          <w:lang w:val="ar_AE" w:bidi="ar_AE"/>
        </w:rPr>
        <w:t>الإخوة والأخوات</w:t>
      </w:r>
      <w:r>
        <w:rPr>
          <w:rtl/>
          <w:cs/>
          <w:lang w:val="ar_AE" w:bidi="ar_AE"/>
        </w:rPr>
        <w:t>. وبما أن الله هو أبو جميع المؤمنين، فإن جميع المؤمنين مثل الإخوة والأخوات. يستخدم بولس كلمةَ "أخ" كثيرًا عندما يشير إلى المؤمنين الآخرين. عندما يكون هناك أكثر من أخ، يمكن أن تعني الكلمةُ الإخوة والأخوات. استخدموا الكلمات أو العبارات ذاتها التي استخدمتموها في المقاطع السابقة للإشارة إلى "الإخوة"، أو "الإخوة والأخوات".</w:t>
      </w:r>
    </w:p>
    <w:p>
      <w:pPr>
        <w:bidi/>
      </w:pPr>
      <w:r>
        <w:rPr>
          <w:rtl/>
          <w:cs/>
          <w:lang w:val="ar_AE" w:bidi="ar_AE"/>
        </w:rPr>
      </w:r>
      <w:r>
        <w:rPr>
          <w:rtl/>
          <w:cs/>
          <w:lang w:val="ar_AE" w:bidi="ar_AE"/>
        </w:rPr>
        <w:t xml:space="preserve">كان </w:t>
      </w:r>
      <w:r>
        <w:rPr>
          <w:b/>
          <w:rtl/>
          <w:cs/>
          <w:lang w:val="ar_AE" w:bidi="ar_AE"/>
        </w:rPr>
        <w:t>الشيطان</w:t>
      </w:r>
      <w:r>
        <w:rPr>
          <w:rtl/>
          <w:cs/>
          <w:lang w:val="ar_AE" w:bidi="ar_AE"/>
        </w:rPr>
        <w:t xml:space="preserve"> يمنع بولس من العودة إلى تسالونيكي. الشيطان هو عدو الله الذي يقاوم عملَ الله وشعبه.</w:t>
      </w:r>
    </w:p>
    <w:p>
      <w:pPr>
        <w:bidi/>
      </w:pPr>
      <w:r>
        <w:rPr>
          <w:rtl/>
          <w:cs/>
          <w:lang w:val="ar_AE" w:bidi="ar_AE"/>
        </w:rPr>
      </w:r>
      <w:r>
        <w:rPr>
          <w:rtl/>
          <w:cs/>
          <w:lang w:val="ar_AE" w:bidi="ar_AE"/>
        </w:rPr>
        <w:t xml:space="preserve">توقفوا هنا وناقشوا كمجموعة الكلمة أو العبارة الأنسب لترجمة مصطلح "الشيطان". راجعوا قاموس الكلمات الرئيسية للمزيد من المعلومات عن الشيطان. إذا كنتم قد ترجمتم هذه الكلمة من قبل في سفر آخر من الكتاب المقدس، فاستخدموا الكلمة ذاتها التي استخدمتموها هناك. أوقِفوا الاستماع إلى هذا التسجيل الصوتي هنا. </w:t>
      </w:r>
    </w:p>
    <w:p>
      <w:pPr>
        <w:bidi/>
      </w:pPr>
      <w:r>
        <w:rPr>
          <w:rtl/>
          <w:cs/>
          <w:lang w:val="ar_AE" w:bidi="ar_AE"/>
        </w:rPr>
      </w:r>
      <w:r>
        <w:rPr>
          <w:rtl/>
          <w:cs/>
          <w:lang w:val="ar_AE" w:bidi="ar_AE"/>
        </w:rPr>
        <w:t xml:space="preserve">يقول بولس إن المؤمنين في تسالونيكي هم </w:t>
      </w:r>
      <w:r>
        <w:rPr>
          <w:b/>
          <w:rtl/>
          <w:cs/>
          <w:lang w:val="ar_AE" w:bidi="ar_AE"/>
        </w:rPr>
        <w:t>رجاؤه</w:t>
      </w:r>
      <w:r>
        <w:rPr>
          <w:rtl/>
          <w:cs/>
          <w:lang w:val="ar_AE" w:bidi="ar_AE"/>
        </w:rPr>
        <w:t xml:space="preserve"> وفرحه وتاجه عندما يأتي </w:t>
      </w:r>
      <w:r>
        <w:rPr>
          <w:b/>
          <w:rtl/>
          <w:cs/>
          <w:lang w:val="ar_AE" w:bidi="ar_AE"/>
        </w:rPr>
        <w:t>الرب</w:t>
      </w:r>
      <w:r>
        <w:rPr>
          <w:rtl/>
          <w:cs/>
          <w:lang w:val="ar_AE" w:bidi="ar_AE"/>
        </w:rPr>
        <w:t xml:space="preserve"> يسوع. استخدموا الكلمات نفسها التي استخدمتموها في المقاطع السابقة للإشارة إلى الرجاء والرب، وتذكّروا أن كلمتي الرجاء والرب موجودتان في قاموس الكلمات الرئيسية.</w:t>
      </w:r>
    </w:p>
    <w:p>
      <w:pPr>
        <w:bidi/>
      </w:pPr>
      <w:r>
        <w:rPr>
          <w:rtl/>
          <w:cs/>
          <w:lang w:val="ar_AE" w:bidi="ar_AE"/>
        </w:rPr>
      </w:r>
      <w:r>
        <w:rPr>
          <w:rtl/>
          <w:cs/>
          <w:lang w:val="ar_AE" w:bidi="ar_AE"/>
        </w:rPr>
        <w:t xml:space="preserve">ويرسل بولسُ تيموثاوس إلى المؤمنين في تسالونيكي لأن تيموثاوس شريكُ خدمةٍ يَنشر </w:t>
      </w:r>
      <w:r>
        <w:rPr>
          <w:b/>
          <w:rtl/>
          <w:cs/>
          <w:lang w:val="ar_AE" w:bidi="ar_AE"/>
        </w:rPr>
        <w:t>رسالةَ الإنجيل</w:t>
      </w:r>
      <w:r>
        <w:rPr>
          <w:rtl/>
          <w:cs/>
          <w:lang w:val="ar_AE" w:bidi="ar_AE"/>
        </w:rPr>
        <w:t xml:space="preserve">، أو </w:t>
      </w:r>
      <w:r>
        <w:rPr>
          <w:b/>
          <w:rtl/>
          <w:cs/>
          <w:lang w:val="ar_AE" w:bidi="ar_AE"/>
        </w:rPr>
        <w:t>الأخبار السارة</w:t>
      </w:r>
      <w:r>
        <w:rPr>
          <w:rtl/>
          <w:cs/>
          <w:lang w:val="ar_AE" w:bidi="ar_AE"/>
        </w:rPr>
        <w:t xml:space="preserve"> عن </w:t>
      </w:r>
      <w:r>
        <w:rPr>
          <w:b/>
          <w:rtl/>
          <w:cs/>
          <w:lang w:val="ar_AE" w:bidi="ar_AE"/>
        </w:rPr>
        <w:t>المسيح</w:t>
      </w:r>
      <w:r>
        <w:rPr>
          <w:rtl/>
          <w:cs/>
          <w:lang w:val="ar_AE" w:bidi="ar_AE"/>
        </w:rPr>
        <w:t>. استخدموا الكلمات نفسها التي استخدمتموها في المقاطع السابقة للإشارة إلى رسالة الإنجيل، أو الأخبار السارة، والمسيح. تذكَّروا أن تعبيري رسالة الإنجيل والمسيح موجودان في قاموس الكلمات الرئيسية.</w:t>
      </w:r>
    </w:p>
    <w:p>
      <w:pPr>
        <w:bidi/>
      </w:pPr>
      <w:r>
        <w:rPr>
          <w:rtl/>
          <w:cs/>
          <w:lang w:val="ar_AE" w:bidi="ar_AE"/>
        </w:rPr>
      </w:r>
      <w:r>
        <w:rPr>
          <w:rtl/>
          <w:cs/>
          <w:lang w:val="ar_AE" w:bidi="ar_AE"/>
        </w:rPr>
        <w:t xml:space="preserve">يريد بولس أن يقوِّي </w:t>
      </w:r>
      <w:r>
        <w:rPr>
          <w:b/>
          <w:rtl/>
          <w:cs/>
          <w:lang w:val="ar_AE" w:bidi="ar_AE"/>
        </w:rPr>
        <w:t>إيمانَ</w:t>
      </w:r>
      <w:r>
        <w:rPr>
          <w:rtl/>
          <w:cs/>
          <w:lang w:val="ar_AE" w:bidi="ar_AE"/>
        </w:rPr>
        <w:t xml:space="preserve"> المؤمنين. عندما يكون لشخصٍ ما إيمان، فإنه يثق بالله ويؤمن بأن رسالة الله حقٌ. لمزيد من المعلومات حول كلمة إيمان، ارجعوا إلى قاموس الكلمات الرئيسية. استخدموا الكلمة ذاتها التي استخدمتموها في المقاطع السابقة للإشارة إلى الإيمان. </w:t>
      </w:r>
    </w:p>
    <w:p>
      <w:pPr>
        <w:bidi/>
      </w:pPr>
      <w:r>
        <w:rPr>
          <w:rtl/>
          <w:cs/>
          <w:lang w:val="ar_AE" w:bidi="ar_AE"/>
        </w:rPr>
      </w:r>
      <w:r>
        <w:rPr>
          <w:rtl/>
          <w:cs/>
          <w:lang w:val="ar_AE" w:bidi="ar_AE"/>
        </w:rPr>
        <w:t xml:space="preserve">يواجه المؤمنون </w:t>
      </w:r>
      <w:r>
        <w:rPr>
          <w:b/>
          <w:rtl/>
          <w:cs/>
          <w:lang w:val="ar_AE" w:bidi="ar_AE"/>
        </w:rPr>
        <w:t>الاضطهاد</w:t>
      </w:r>
      <w:r>
        <w:rPr>
          <w:rtl/>
          <w:cs/>
          <w:lang w:val="ar_AE" w:bidi="ar_AE"/>
        </w:rPr>
        <w:t>. عندما يضطهدكم الناس، يعاملونكم بقسوة وظُلم. قد يضربكم الناس، أو يستبعدونكم من المجتمع، أو ينشرون الأكاذيب عنكم، أو يحضرونكم إلى المحاكم.</w:t>
      </w:r>
    </w:p>
    <w:p>
      <w:pPr>
        <w:bidi/>
      </w:pPr>
      <w:r>
        <w:rPr>
          <w:rtl/>
          <w:cs/>
          <w:lang w:val="ar_AE" w:bidi="ar_AE"/>
        </w:rPr>
      </w:r>
      <w:r>
        <w:rPr>
          <w:rtl/>
          <w:cs/>
          <w:lang w:val="ar_AE" w:bidi="ar_AE"/>
        </w:rPr>
        <w:t xml:space="preserve">توقَّفوا هنا وناقشوا كمجموعة الكلمة أو العبارة التي ستستخدمونها للتعبير عن "الاضطهاد". راجعوا قاموس الكلمات الرئيسية لمزيد من المعلومات عن كلمة الاضطهاد. إذا كنتم قد ترجمتم هذه الكلمة من قبل في سفر آخر من الكتاب المقدس، فاستخدموا الكلمة ذاتها التي استخدمتموها هناك. أوقِفوا الاستماع إلى هذا التسجيل الصوتي هنا. </w:t>
      </w:r>
    </w:p>
    <w:p>
      <w:pPr>
        <w:bidi/>
      </w:pPr>
      <w:r>
        <w:rPr>
          <w:rtl/>
          <w:cs/>
          <w:lang w:val="ar_AE" w:bidi="ar_AE"/>
        </w:rPr>
      </w:r>
      <w:r>
        <w:rPr>
          <w:rtl/>
          <w:cs/>
          <w:lang w:val="ar_AE" w:bidi="ar_AE"/>
        </w:rPr>
        <w:t xml:space="preserve">يَذكر بولس أن الشيطان قد </w:t>
      </w:r>
      <w:r>
        <w:rPr>
          <w:b/>
          <w:rtl/>
          <w:cs/>
          <w:lang w:val="ar_AE" w:bidi="ar_AE"/>
        </w:rPr>
        <w:t>يغوي</w:t>
      </w:r>
      <w:r>
        <w:rPr>
          <w:rtl/>
          <w:cs/>
          <w:lang w:val="ar_AE" w:bidi="ar_AE"/>
        </w:rPr>
        <w:t xml:space="preserve"> المؤمنين، ويدعوه "المُجرِّب". عندما يُغوي أحدهم شخصًا ما، فإنه يحاول أن يجعله يفعل شيئًا خطأ، أو يتوقف عن الإيمان بشيء ما.</w:t>
      </w:r>
    </w:p>
    <w:p>
      <w:pPr>
        <w:bidi/>
      </w:pPr>
      <w:r>
        <w:rPr>
          <w:rtl/>
          <w:cs/>
          <w:lang w:val="ar_AE" w:bidi="ar_AE"/>
        </w:rPr>
      </w:r>
      <w:r>
        <w:rPr>
          <w:rtl/>
          <w:cs/>
          <w:lang w:val="ar_AE" w:bidi="ar_AE"/>
        </w:rPr>
        <w:t>توقَّفوا هنا وناقشوا كمجموعة الكلمة أو العبارة التي ستستخدمونها للإشارة إلى التجربة وإلى "المجرِّب" كلقبٍ للشيطان.</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للنص في أكثر الترجمات المفهومة لكم.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في هذه الجلسة، أعيدوا سرد المقطع كمجموعة، بلغتكم.</w:t>
      </w:r>
    </w:p>
    <w:p>
      <w:pPr>
        <w:bidi/>
      </w:pPr>
      <w:r>
        <w:rPr>
          <w:rtl/>
          <w:cs/>
          <w:lang w:val="ar_AE" w:bidi="ar_AE"/>
        </w:rPr>
      </w:r>
      <w:r>
        <w:rPr>
          <w:rtl/>
          <w:cs/>
          <w:lang w:val="ar_AE" w:bidi="ar_AE"/>
        </w:rPr>
        <w:t>أولاً، ينبغي للمجموعة بأكملها التدرب على سرد المقطع بلغتكم. تذكَّروا أن تُدرِجوا الأمور التي حددتموها في الخطوات السابقة مثل: الترتيب الزمني أو الكلمات أو العبارات أو المشاعر أو أي شيء آخر ناقشتموه.</w:t>
      </w:r>
    </w:p>
    <w:p>
      <w:pPr>
        <w:bidi/>
      </w:pPr>
      <w:r>
        <w:rPr>
          <w:rtl/>
          <w:cs/>
          <w:lang w:val="ar_AE" w:bidi="ar_AE"/>
        </w:rPr>
      </w:r>
      <w:r>
        <w:rPr>
          <w:rtl/>
          <w:cs/>
          <w:lang w:val="ar_AE" w:bidi="ar_AE"/>
        </w:rPr>
        <w:t>يقوم أحد أعضاء المجموعة بسرد بضع جمل من المقطع ثم يتوقف. ثم يقوم عضو آخر بسرد الجزء التالي من المقطع ويتوقف. استمروا في ذلك حتى تعيد المجموعة سرد المقطع كاملًا. ويمكن لأعضاء المجموعة تصحيح الأخطاء لبعضهم البعض في هذه الخطوة.</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بعد ذلك، ينبغي لكل عضو في المجموعة سرد المقطع كاملًا دون أن تتم مقاطعته، لمرة واحدة على الأقل. ويمكن لعضو المجموعة الاستعانة بأشياء عشوائية أو حركات أو لوحة القصة الخاصة بهم لمساعدتهم على تذكُّر المقطع.</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بعد ذلك، يمكن للمجموعة تحديد أي نسخة نالت إعجابكم أكثر من غيرها. قد تجدون أنكم أحببتم الطريقة التي سرد بها أحد الأعضاء مشهدًا معينًا، بينما أعجبتكم طريقة عضو آخر في سرد مشهد آخر.</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أخيرًا، يمكن للمجموعة صياغة نسخة نهائية للمقطع يتفق عليها الجميع. وينبغي لكل عضو في المجموعة التدرب على سرد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تسالونيكي الأولى 3:6–13</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رسالة تسالونيكي الأولى ٣: ٦–١٣ واحفظوه في قلوبكم.</w:t>
      </w:r>
    </w:p>
    <w:p>
      <w:pPr>
        <w:bidi/>
      </w:pPr>
      <w:r>
        <w:rPr>
          <w:rtl/>
          <w:cs/>
          <w:lang w:val="ar_AE" w:bidi="ar_AE"/>
        </w:rPr>
      </w:r>
      <w:r>
        <w:rPr>
          <w:rtl/>
          <w:cs/>
          <w:lang w:val="ar_AE" w:bidi="ar_AE"/>
        </w:rPr>
        <w:t>استمعوا إلى نسخة صوتية من رسالة تسالونيكي الأولى ٣: ٦–١٣ ثلاث مرات، من ثلاث ترجمات مختلفة، إن أمكن.</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والآن ناقشوا الأسئلة التالية كمجموعة: </w:t>
      </w:r>
    </w:p>
    <w:p>
      <w:pPr>
        <w:pStyle w:val="ListBullet"/>
        <w:bidi/>
        <w:spacing w:line="240" w:lineRule="auto"/>
        <w:ind w:left="720"/>
      </w:pPr>
      <w:r>
        <w:rPr>
          <w:rtl/>
          <w:cs/>
          <w:lang w:val="ar_AE" w:bidi="ar_AE"/>
        </w:rPr>
      </w:r>
      <w:r>
        <w:rPr>
          <w:rtl/>
          <w:cs/>
          <w:lang w:val="ar_AE" w:bidi="ar_AE"/>
        </w:rPr>
        <w:t xml:space="preserve">ما الذي أعجبكم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الاستماع إلى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 يسوع، أو الروح القدس؟ أوقفوا الاستماع إلى هذا التسجيل الصوتي هنا.</w:t>
      </w:r>
    </w:p>
    <w:p>
      <w:pPr>
        <w:pStyle w:val="ListBullet"/>
        <w:bidi/>
        <w:spacing w:line="240" w:lineRule="auto"/>
        <w:ind w:left="720"/>
      </w:pPr>
      <w:r>
        <w:rPr>
          <w:rtl/>
          <w:cs/>
          <w:lang w:val="ar_AE" w:bidi="ar_AE"/>
        </w:rPr>
      </w:r>
      <w:r>
        <w:rPr>
          <w:rtl/>
          <w:cs/>
          <w:lang w:val="ar_AE" w:bidi="ar_AE"/>
        </w:rPr>
        <w:t xml:space="preserve">ماذا يخبرنا هذا المقطع عن البشر؟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كيف يؤثر هذا المقطع في حياتنا اليومية؟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مَن تعرفون يحتاج إلى سماع هذا المقطع؟ </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رسالة تسالونيكي الأولى ٣: ٦–١٣ في أكثر الترجمات المفهومة لكم.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في الجزء السابق من هذه الرسالة، يتحدث بولس عن كيف أرسل شريكه في الخدمة، تيموثاوس، ليقوِّي المؤمنين في تسالونيكي ويشجِّعهم في إيمانهم. كانت كنيسة تسالونيكي تعاني بسبب أعدائها. كذلك، كان بعض الأشخاص في الكنيسة قد ماتوا مؤخرًا. كان بولس قلقًا من أن هذه الأمور ستجعل المؤمنين في تسالونيكي يفقدون إيمانهم، أو يتوقفون عن الثقة بيسوع. لقد ترك تيموثاوس بولس وفريقه، الذين بقوا في أثينا، ليذهب إلى الكنيسة في تسالونيكي ويقوِّيها، وليَعرف أحوالهم، لأن بولس كان يحب المؤمنين في تسالونيكي كثيرًا.</w:t>
      </w:r>
    </w:p>
    <w:p>
      <w:pPr>
        <w:bidi/>
      </w:pPr>
      <w:r>
        <w:rPr>
          <w:rtl/>
          <w:cs/>
          <w:lang w:val="ar_AE" w:bidi="ar_AE"/>
        </w:rPr>
      </w:r>
      <w:r>
        <w:rPr>
          <w:rtl/>
          <w:cs/>
          <w:lang w:val="ar_AE" w:bidi="ar_AE"/>
        </w:rPr>
        <w:t xml:space="preserve">توقَّفوا هنا وناقشوا هذا السؤال كمجموعة: ما الأشياء التي تفعلونها لتُظهروا لأصدقائكم وعائلتكم أنكم تحبونهم؟ أوقِفوا الاستماع إلى هذا التسجيل الصوتي هنا. </w:t>
      </w:r>
    </w:p>
    <w:p>
      <w:pPr>
        <w:bidi/>
      </w:pPr>
      <w:r>
        <w:rPr>
          <w:rtl/>
          <w:cs/>
          <w:lang w:val="ar_AE" w:bidi="ar_AE"/>
        </w:rPr>
      </w:r>
      <w:r>
        <w:rPr>
          <w:rtl/>
          <w:cs/>
          <w:lang w:val="ar_AE" w:bidi="ar_AE"/>
        </w:rPr>
        <w:t>يعود تيموثاوس الآن إلى بولس وشركائه في الخدمة. ويحضر لهم تيموثاوس أخبارًا سارة عن إيمان المؤمنين في تسالونيكي. قد تكون الأخبار السارة خطابًا مكتوبًا أو كلمات ينقلها تيموثاوس. كان لكنيسة تسالونيكي أعداء كثيرون من حولها. كان هؤلاء الأعداء يريدون أن يجعلوا الحياة صعبة جدًا على أتباع يسوع. كذلك مات بعض الأشخاص في الكنيسة، ولم يكن المؤمنون متأكدين من المصير الأبدي لهؤلاء الأشخاص. على الرغم من كل ما يعانونه، يستمر المؤمنون في البقاء ثابتين في إيمانهم.</w:t>
      </w:r>
    </w:p>
    <w:p>
      <w:pPr>
        <w:bidi/>
      </w:pPr>
      <w:r>
        <w:rPr>
          <w:rtl/>
          <w:cs/>
          <w:lang w:val="ar_AE" w:bidi="ar_AE"/>
        </w:rPr>
      </w:r>
      <w:r>
        <w:rPr>
          <w:rtl/>
          <w:cs/>
          <w:lang w:val="ar_AE" w:bidi="ar_AE"/>
        </w:rPr>
        <w:t xml:space="preserve">توقَّفوا هنا وناقشوا هذا السؤال كمجموعة: شاركوا قصةً اختبرتم فيها أنتم أو شخصٌ تعرفونه صعوبات كثيرة. ما هي الأشياء التي جلبت الفرح، والتعزية والقوة خلال ذلك الوقت؟ أو ما الذي ساعدكم على أن تظلوا أقوياء خلال ذلك الوقت؟ أوقِفوا الاستماع إلى هذا التسجيل الصوتي هنا. </w:t>
      </w:r>
    </w:p>
    <w:p>
      <w:pPr>
        <w:bidi/>
      </w:pPr>
      <w:r>
        <w:rPr>
          <w:rtl/>
          <w:cs/>
          <w:lang w:val="ar_AE" w:bidi="ar_AE"/>
        </w:rPr>
      </w:r>
      <w:r>
        <w:rPr>
          <w:rtl/>
          <w:cs/>
          <w:lang w:val="ar_AE" w:bidi="ar_AE"/>
        </w:rPr>
        <w:t>كان بولس ورفاقه يحبون أتباع يسوع في تسالونيكي ويهتمون بهم كثيرًا. كان بولس ورفاقه قد أحضروا رسالة يسوع إلى تلك المدينة. كان بولس ورفاقه قد رأوا أنواعًا مختلفة من الناس يقرِّرون اتِّباع يسوع، لكنهم رأوا أيضًا المتاعب التي تسبَّب فيها أعداءُ الكنيسة. يريد بولس أن يعود إلى تسالونيكي، لأن الأعداء في تسالونيكي أجبروه على المغادرة قبل أن يتمكن من إتمام تعليم الكنيسة هناك. عندما يسمع بولس ورفاقه الأخبار السارة من تيموثاوس، يشعرون بالارتياح. إن الأخبار نفسها جلبتْ فرحًا كبيرًا لحياة بولس وشركائه في الخدمة. حتى أن بولس وشركاء الخدمة يقفون قُدام الله، ويشكرون الله على الفرح الذي يجلبه المؤمنون في تسالونيكي لبولس ورفاقه. يتحدث بولس عن الوقوف قُدام الله بالطريقة نفسها التي وقف بها الشعب اليهودي قُدام الله عندما كانوا يقدِّمون ذبائح السلامة. كان بولس ورفاقه سعداء جدًا لدرجة أنهم يصلُّون طوال الوقت لكي تتاح لهم فرصةٌ لرؤية الكنيسة مرة أخرى. تذكّروا أن بولس لم يكن قد أنهى تقديم تعاليمه للمؤمنين في تسالونيكي، وأن المؤمنين افتقروا إلى بعض التعاليم المهمة عن الإيمان المسيحي. يريد بولس أن يعود ويكمل تقديم تعاليمه لهم.</w:t>
      </w:r>
    </w:p>
    <w:p>
      <w:pPr>
        <w:bidi/>
      </w:pPr>
      <w:r>
        <w:rPr>
          <w:rtl/>
          <w:cs/>
          <w:lang w:val="ar_AE" w:bidi="ar_AE"/>
        </w:rPr>
      </w:r>
      <w:r>
        <w:rPr>
          <w:rtl/>
          <w:cs/>
          <w:lang w:val="ar_AE" w:bidi="ar_AE"/>
        </w:rPr>
        <w:t xml:space="preserve">توقَّفوا هنا وناقشوا هذا السؤال كمجموعة: شاركوا قصةً عن وقت افترقتم فيه عن شخصٍ أحببتموه، لكن كان لديكم شيء مهم لتخبروه به. كيف كان شعوركم في الوقت الذي افترقتم فيه عنه؟ أوقِفوا الاستماع إلى هذا التسجيل الصوتي هنا. </w:t>
      </w:r>
    </w:p>
    <w:p>
      <w:pPr>
        <w:bidi/>
      </w:pPr>
      <w:r>
        <w:rPr>
          <w:rtl/>
          <w:cs/>
          <w:lang w:val="ar_AE" w:bidi="ar_AE"/>
        </w:rPr>
      </w:r>
      <w:r>
        <w:rPr>
          <w:rtl/>
          <w:cs/>
          <w:lang w:val="ar_AE" w:bidi="ar_AE"/>
        </w:rPr>
        <w:t>والآن يصلِّي بولس ورفاقه من أجل أن يعيدهم الله إلى المؤمنين في تسالونيكي. كذلك يطلب بولس من الله أن يساعد المؤمنين على أن يحبوا بعضهم بعضًا أكثر فأكثر، تمامًا مثلما تنمو محبة بولس ورفاقه نحو المؤمنين في تسالونيكي. يريد بولس أن يُجهِّز المؤمنين في تسالونيكي للمستقبل، عندما يعود يسوع إلى الأرض مع جميع جيوشه المقدسة، أو مع الأشخاص الذين ينتمون إلى يسوع. يريد بولس من الكنيسة أن تقف بصمودٍ في إيمانها، وفي حياة طاهرة تكرِّسها بالكامل لله. يطلب بولس من الله أن يجعل المؤمنين أقوياء بهذه الطريقة، حتى يكونوا مستعدين لذلك اليوم الذي يعود فيه يسوع إلى الأرض.</w:t>
      </w:r>
    </w:p>
    <w:p>
      <w:pPr>
        <w:bidi/>
      </w:pPr>
      <w:r>
        <w:rPr>
          <w:rtl/>
          <w:cs/>
          <w:lang w:val="ar_AE" w:bidi="ar_AE"/>
        </w:rPr>
      </w:r>
      <w:r>
        <w:rPr>
          <w:rtl/>
          <w:cs/>
          <w:lang w:val="ar_AE" w:bidi="ar_AE"/>
        </w:rPr>
        <w:t xml:space="preserve">توقَّفوا هنا وناقشوا هذا السؤال كمجموعة: ما هي الأحداث المهمة التي يحتفل بها الناس في مجتمعكم؟ كيف تُجهِّزون أنفسكم لتلك الأحداث؟ أوقِفوا الاستماع إلى هذا التسجيل الصوتي هنا. </w:t>
      </w:r>
    </w:p>
    <w:p>
      <w:pPr>
        <w:bidi/>
      </w:pPr>
      <w:r>
        <w:rPr>
          <w:rtl/>
          <w:cs/>
          <w:lang w:val="ar_AE" w:bidi="ar_AE"/>
        </w:rPr>
      </w:r>
      <w:r>
        <w:rPr>
          <w:rtl/>
          <w:cs/>
          <w:lang w:val="ar_AE" w:bidi="ar_AE"/>
        </w:rPr>
        <w:t>وأخيرًا، يصلِّي بولس لكي يثبت المؤمنين في تسالونيكي أمام الله الآب. تذكّروا أن بولس كان للتو قُدام الله يَشكر لأجل المؤمنين في تسالونيكي. يريد بولس من المؤمنين أن يعرفوا أن الله يستطيع أن يرى كيف كانوا يتبعون يسوع بقوة، وأن هذه القوة هي أيضًا طريقة بها يكرمون الله ويسبحونه.</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رسالة تسالونيكي الأولى ٣: ٦–١٣ في أكثر الترجمات المفهومة لكم.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على المجموعة أن تحدِّد الأجزاء والشخصيات ومواقع الأحداث في هذا المقطع. ثم ستقوم المجموعة بمحاولة تصوُّر هذا المقطع. </w:t>
      </w:r>
    </w:p>
    <w:p>
      <w:pPr>
        <w:bidi/>
      </w:pPr>
      <w:r>
        <w:rPr>
          <w:rtl/>
          <w:cs/>
          <w:lang w:val="ar_AE" w:bidi="ar_AE"/>
        </w:rPr>
      </w:r>
      <w:r>
        <w:rPr>
          <w:rtl/>
          <w:cs/>
          <w:lang w:val="ar_AE" w:bidi="ar_AE"/>
        </w:rPr>
        <w:t>يتكوَّن هذا المقطع من جزأين.</w:t>
      </w:r>
    </w:p>
    <w:p>
      <w:pPr>
        <w:bidi/>
      </w:pPr>
      <w:r>
        <w:rPr>
          <w:rtl/>
          <w:cs/>
          <w:lang w:val="ar_AE" w:bidi="ar_AE"/>
        </w:rPr>
      </w:r>
      <w:r>
        <w:rPr>
          <w:b/>
          <w:rtl/>
          <w:cs/>
          <w:lang w:val="ar_AE" w:bidi="ar_AE"/>
        </w:rPr>
        <w:t>في الجزء الأول:</w:t>
      </w:r>
      <w:r>
        <w:rPr>
          <w:rtl/>
          <w:cs/>
          <w:lang w:val="ar_AE" w:bidi="ar_AE"/>
        </w:rPr>
        <w:t xml:space="preserve"> تلقّى بولس ورفاقه للتو أخبارًا سارة من تيموثاوس عن إيمان ومحبة كنيسة تسالونيكي. يشرح بولس ورفاقه كيف شجعتهم هذه الأخبار على الرغم من المعاناة التي يعانونها. يواصل بولس ورفاقه التأكيد على فرحهم، وكيف أن فرحهم جعلهم يشكرون الله كثيرًا لدرجة أنه لا توجد لديهم كلمات تُعبِّر عن مشاعرهم.</w:t>
      </w:r>
    </w:p>
    <w:p>
      <w:pPr>
        <w:bidi/>
      </w:pPr>
      <w:r>
        <w:rPr>
          <w:rtl/>
          <w:cs/>
          <w:lang w:val="ar_AE" w:bidi="ar_AE"/>
        </w:rPr>
      </w:r>
      <w:r>
        <w:rPr>
          <w:b/>
          <w:rtl/>
          <w:cs/>
          <w:lang w:val="ar_AE" w:bidi="ar_AE"/>
        </w:rPr>
        <w:t>في الجزء الثاني:</w:t>
      </w:r>
      <w:r>
        <w:rPr>
          <w:rtl/>
          <w:cs/>
          <w:lang w:val="ar_AE" w:bidi="ar_AE"/>
        </w:rPr>
        <w:t xml:space="preserve"> يصلِّي بولس ورفاقه إلى الله طلبًا أن يرسلهم إلى المؤمنين في تسالونيكي. كذلك يطلب بولس ورفاقه من الله أن يُظهِر نعمته للمؤمنين في تسالونيكي طالبين أن يَجعل المؤمنين في تسالونيكي يحبون بعضهم بعضًا ويحبون الغرباء.</w:t>
      </w:r>
    </w:p>
    <w:p>
      <w:pPr>
        <w:bidi/>
      </w:pPr>
      <w:r>
        <w:rPr>
          <w:rtl/>
          <w:cs/>
          <w:lang w:val="ar_AE" w:bidi="ar_AE"/>
        </w:rPr>
      </w:r>
      <w:r>
        <w:rPr>
          <w:rtl/>
          <w:cs/>
          <w:lang w:val="ar_AE" w:bidi="ar_AE"/>
        </w:rPr>
        <w:t xml:space="preserve">والشخصيات الواردة في هذا المقطع هي: </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سيلا، شريك بولس في الخدمة</w:t>
      </w:r>
    </w:p>
    <w:p>
      <w:pPr>
        <w:pStyle w:val="ListBullet"/>
        <w:bidi/>
        <w:spacing w:line="240" w:lineRule="auto"/>
        <w:ind w:left="720"/>
      </w:pPr>
      <w:r>
        <w:rPr>
          <w:rtl/>
          <w:cs/>
          <w:lang w:val="ar_AE" w:bidi="ar_AE"/>
        </w:rPr>
      </w:r>
      <w:r>
        <w:rPr>
          <w:rtl/>
          <w:cs/>
          <w:lang w:val="ar_AE" w:bidi="ar_AE"/>
        </w:rPr>
        <w:t>تيموثاوس، شريك بولس في الخدمة</w:t>
      </w:r>
    </w:p>
    <w:p>
      <w:pPr>
        <w:pStyle w:val="ListBullet"/>
        <w:bidi/>
        <w:spacing w:line="240" w:lineRule="auto"/>
        <w:ind w:left="720"/>
      </w:pPr>
      <w:r>
        <w:rPr>
          <w:rtl/>
          <w:cs/>
          <w:lang w:val="ar_AE" w:bidi="ar_AE"/>
        </w:rPr>
      </w:r>
      <w:r>
        <w:rPr>
          <w:rtl/>
          <w:cs/>
          <w:lang w:val="ar_AE" w:bidi="ar_AE"/>
        </w:rPr>
        <w:t>المؤمنون في تسالونيكي</w:t>
      </w:r>
    </w:p>
    <w:p>
      <w:pPr>
        <w:pStyle w:val="ListBullet"/>
        <w:bidi/>
        <w:spacing w:line="240" w:lineRule="auto"/>
        <w:ind w:left="720"/>
      </w:pPr>
      <w:r>
        <w:rPr>
          <w:rtl/>
          <w:cs/>
          <w:lang w:val="ar_AE" w:bidi="ar_AE"/>
        </w:rPr>
      </w:r>
      <w:r>
        <w:rPr>
          <w:rtl/>
          <w:cs/>
          <w:lang w:val="ar_AE" w:bidi="ar_AE"/>
        </w:rPr>
        <w:t>الله الآب</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و"القديسون"</w:t>
      </w:r>
    </w:p>
    <w:p>
      <w:pPr>
        <w:bidi/>
      </w:pPr>
      <w:r>
        <w:rPr>
          <w:rtl/>
          <w:cs/>
          <w:lang w:val="ar_AE" w:bidi="ar_AE"/>
        </w:rPr>
      </w:r>
      <w:r>
        <w:rPr>
          <w:rtl/>
          <w:cs/>
          <w:lang w:val="ar_AE" w:bidi="ar_AE"/>
        </w:rPr>
        <w:t xml:space="preserve">كمجموعة، انتبهوا إلى التفاصيل المتعلقة بسياق الأحداث في المقطع: </w:t>
      </w:r>
    </w:p>
    <w:p>
      <w:pPr>
        <w:bidi/>
      </w:pPr>
      <w:r>
        <w:rPr>
          <w:rtl/>
          <w:cs/>
          <w:lang w:val="ar_AE" w:bidi="ar_AE"/>
        </w:rPr>
      </w:r>
      <w:r>
        <w:rPr>
          <w:rtl/>
          <w:cs/>
          <w:lang w:val="ar_AE" w:bidi="ar_AE"/>
        </w:rPr>
        <w:t>في الجزء الأول، عاد تيموثاوس للتو إلى بولس وسيلا، وهو شريك آخر لبولس، وكان تيموثاوس يحمل رسالةً من كنيسة تسالونيكي. لقد أخبر تيموثاوس بولسَ وسيلا أن المؤمنين في تسالونيكي لم ينسوهما، وأن المؤمنين في تسالونيكي يريدون حقًا أن يروهم جميعًا مرة أخرى. يقول بولس إنه هو ورفاقه يريدون أن يروا المؤمنين في تسالونيكي تمامًا مثلما أخبر المؤمنون في تسالونيكي تيموثاوس بأنهم يريدون أن يروا بولس ورفاقه في الخدمة. حتى وسط المعاناة، يقول بولس ورفاقه إنهم تشجَّعوا بسبب هذه الأخبار بخصوص إيمان المؤمنين في تسالونيكي. يقول بولس ورفاقه إن مصدر هذه الحياة الجديدة، في وسط المعاناة، هو الأخبار التي تفيد بأن المؤمنين في تسالونيكي ثابتون في إيمانهم بالرب. مثل الجندي الذي يجب أن يواجه العدو بثقة، يجب على المؤمنين ألا يهربوا من العدو، بل أن يقاتلوا. يقاتل المؤمنون لأنهم يؤمنون بالرب ولا يستسلمون. يتبع المؤمنون بأمانة تعاليم يسوع وحده. لا يسمحون للخوف أو الإغواء أن يبعدهم عن يسوع. كثيرًا ما يطلب بولس من الكنائس أن تثبت.</w:t>
      </w:r>
    </w:p>
    <w:p>
      <w:pPr>
        <w:bidi/>
      </w:pPr>
      <w:r>
        <w:rPr>
          <w:rtl/>
          <w:cs/>
          <w:lang w:val="ar_AE" w:bidi="ar_AE"/>
        </w:rPr>
      </w:r>
      <w:r>
        <w:rPr>
          <w:rtl/>
          <w:cs/>
          <w:lang w:val="ar_AE" w:bidi="ar_AE"/>
        </w:rPr>
        <w:t xml:space="preserve">توقَّفوا هنا وناقشوا هذا السؤال كمجموعة: فكِّروا في كيف يمكنكم استخدام الكلمة أو العبارة نفسها التي يستخدمها بولس، "ثابت"، لتقولوا لشخصٍ ما أنه يبقى أمينًا للرب. أوقفوا سماع التسجيل الصوتي هنا. </w:t>
      </w:r>
    </w:p>
    <w:p>
      <w:pPr>
        <w:bidi/>
      </w:pPr>
      <w:r>
        <w:rPr>
          <w:rtl/>
          <w:cs/>
          <w:lang w:val="ar_AE" w:bidi="ar_AE"/>
        </w:rPr>
      </w:r>
      <w:r>
        <w:rPr>
          <w:rtl/>
          <w:cs/>
          <w:lang w:val="ar_AE" w:bidi="ar_AE"/>
        </w:rPr>
        <w:t>يطرح بولس ورفاقه سؤالًا دون أن يتوقعوا إجابة، لأنهم يريدون أن يُظهروا أنهم سعداء لأن المؤمنين في تسالونيكي لديهم إيمان كبير جدًا. يسأل بولس ورفاقه: "أي شكر يمكننا أن نُقدمه لله من أجلكم؟" يستخدم بولس ورفاقه هذا السؤال ليقولوا إنهم لا يستطيعون أن يشكروا الله بما يكفي على الفرح الذي لديهم بسبب المؤمنين في تسالونيكي.</w:t>
      </w:r>
    </w:p>
    <w:p>
      <w:pPr>
        <w:bidi/>
      </w:pPr>
      <w:r>
        <w:rPr>
          <w:rtl/>
          <w:cs/>
          <w:lang w:val="ar_AE" w:bidi="ar_AE"/>
        </w:rPr>
      </w:r>
      <w:r>
        <w:rPr>
          <w:rtl/>
          <w:cs/>
          <w:lang w:val="ar_AE" w:bidi="ar_AE"/>
        </w:rPr>
        <w:t xml:space="preserve">توقَّفوا هنا وناقشوا هذا السؤال كمجموعة: كيف تؤكّدون على شيء تريدون أن تقولوه، وكيف يشبه ذلك تأكيد بولس ورفاقه على ما يقولونه في هذا المقطع؟ أوقفوا سماع التسجيل الصوتي هنا. </w:t>
      </w:r>
    </w:p>
    <w:p>
      <w:pPr>
        <w:bidi/>
      </w:pPr>
      <w:r>
        <w:rPr>
          <w:rtl/>
          <w:cs/>
          <w:lang w:val="ar_AE" w:bidi="ar_AE"/>
        </w:rPr>
      </w:r>
      <w:r>
        <w:rPr>
          <w:rtl/>
          <w:cs/>
          <w:lang w:val="ar_AE" w:bidi="ar_AE"/>
        </w:rPr>
        <w:t>في هذا السؤال نفسه، يُظهر بولس محبته العظيمة للمؤمنين في تسالونيكي عندما يخبرهم أنه هو ورفاقه يصلُّون من أجل المؤمنين في تسالونيكي نهارًا وليلًا. هذا يعني أن بولس كان يصلِّي من أجل المؤمنين في تسالونيكي بانتظام. وهذا الأمر يقود بولس إلى مشاركة ما يصلِّيه من أجل المؤمنين في تسالونيكي في الجزء التالي.</w:t>
      </w:r>
    </w:p>
    <w:p>
      <w:pPr>
        <w:bidi/>
      </w:pPr>
      <w:r>
        <w:rPr>
          <w:rtl/>
          <w:cs/>
          <w:lang w:val="ar_AE" w:bidi="ar_AE"/>
        </w:rPr>
      </w:r>
      <w:r>
        <w:rPr>
          <w:rtl/>
          <w:cs/>
          <w:lang w:val="ar_AE" w:bidi="ar_AE"/>
        </w:rPr>
        <w:t xml:space="preserve">توقَّفوا هنا وناقشوا هذا السؤال كمجموعة: من أجل مَن تصلُّون باستمرار؟ ما الذي تطلبونه من أجلهم؟ ما هي الطرق التي تقولون بها إنكم تصلُّون من أجل شخصٍ ما طوال الوقت؟ أوقِفوا الاستماع إلى هذا التسجيل الصوتي هنا. </w:t>
      </w:r>
    </w:p>
    <w:p>
      <w:pPr>
        <w:bidi/>
      </w:pPr>
      <w:r>
        <w:rPr>
          <w:rtl/>
          <w:cs/>
          <w:lang w:val="ar_AE" w:bidi="ar_AE"/>
        </w:rPr>
      </w:r>
      <w:r>
        <w:rPr>
          <w:rtl/>
          <w:cs/>
          <w:lang w:val="ar_AE" w:bidi="ar_AE"/>
        </w:rPr>
        <w:t>في الجزء الثاني، يبدأ بولس ورفاقه في الصلاة. يصلِّي بولس ورفاقه من أجل فرصةِ للذهاب ورؤية المؤمنين في تسالونيكي، ويصلُّون من أجل نعمة الله المستقبلية لأجل المؤمنين في تسالونيكي. من المحتمل أن هذا هو ما كان بولس ورفاقه يصلُّونه باستمرار من أجل المؤمنين. يصلِّي بولس ورفاقه لكي تنمو وتزداد محبة المؤمنين في تسالونيكي لبعضهم وللناس الذين خارج الكنيسة. يريد بولس ورفاقه أن يحدث هذا، لأن هذا سيقود المؤمنين في تسالونيكي إلى امتلاك قلبٍ مقدَّس أمام الله عندما يعود يسوع مع قديسيه. هذا يعني أن بولس ورفاقه يعتقدون أن محبتهم للآخرين تجعلهم طاهرين ومقدَّسين، وأكثر قدرةً على خدمة الله بشكل جيد.</w:t>
      </w:r>
    </w:p>
    <w:p>
      <w:pPr>
        <w:bidi/>
      </w:pPr>
      <w:r>
        <w:rPr>
          <w:rtl/>
          <w:cs/>
          <w:lang w:val="ar_AE" w:bidi="ar_AE"/>
        </w:rPr>
      </w:r>
      <w:r>
        <w:rPr>
          <w:rtl/>
          <w:cs/>
          <w:lang w:val="ar_AE" w:bidi="ar_AE"/>
        </w:rPr>
        <w:t xml:space="preserve">توقَّفوا هنا وناقشوا هنا كمجموعة: يقول بولس هنا إنه يصلِّي من أجل المؤمنين في تسالونيكي لأنه يريدهم أن يحبوا بعضهم بعضًا بشكل متزايد. حينئذ سيكون للمؤمنين في تسالونيكي قلبٌ مقدَّس أو مكرَّس، مما يعني أنهم سيتبعون الله بالكامل. يشرح بولس هنا </w:t>
      </w:r>
      <w:r>
        <w:rPr>
          <w:b/>
          <w:rtl/>
          <w:cs/>
          <w:lang w:val="ar_AE" w:bidi="ar_AE"/>
        </w:rPr>
        <w:t>سببَ</w:t>
      </w:r>
      <w:r>
        <w:rPr>
          <w:rtl/>
          <w:cs/>
          <w:lang w:val="ar_AE" w:bidi="ar_AE"/>
        </w:rPr>
        <w:t xml:space="preserve"> رغبته في أن يحب المؤمنون في تسالونيكي بعضهم بعضًا بشكل متزايد. في لغتكم، كيف تشرحون الغرض من شيءٍ قلتموه للتو؟ أوقِفوا الاستماع إلى هذا التسجيل الصوتي هنا. </w:t>
      </w:r>
    </w:p>
    <w:p>
      <w:pPr>
        <w:bidi/>
      </w:pPr>
      <w:r>
        <w:rPr>
          <w:rtl/>
          <w:cs/>
          <w:lang w:val="ar_AE" w:bidi="ar_AE"/>
        </w:rPr>
      </w:r>
      <w:r>
        <w:rPr>
          <w:rtl/>
          <w:cs/>
          <w:lang w:val="ar_AE" w:bidi="ar_AE"/>
        </w:rPr>
        <w:t>الآن، على المجموعة إعداد لوحة قصصية، أو الرسم، أو استخدام أشياء لتصور المقطع والأحداث الواردة فيه.</w:t>
      </w:r>
    </w:p>
    <w:p>
      <w:pPr>
        <w:bidi/>
      </w:pPr>
      <w:r>
        <w:rPr>
          <w:rtl/>
          <w:cs/>
          <w:lang w:val="ar_AE" w:bidi="ar_AE"/>
        </w:rPr>
      </w:r>
      <w:r>
        <w:rPr>
          <w:rtl/>
          <w:cs/>
          <w:lang w:val="ar_AE" w:bidi="ar_AE"/>
        </w:rPr>
        <w:t>إن الاستعانة بأشخاصٍ أو أشیاء سيكون من الأمثلة على تصوير المشهد الأول. ابدأوا بمجموعتين من الأشخاص أو الأشياء. ستُمثِّل إحداهما بولس ورفاقه والأخرى ستُمثِّل المؤمنين في تسالونيكي. ابدأوا القصة بتوضيح معاناة بعض الأشخاص في تسالونيكي. أظهِروا اهتمام بولس بهؤلاء الناس. أظهِروا تيموثاوس وهو يتحرك من عند بولس إلى المؤمنين في تسالونيكي ليتحقق من أحوال المؤمنين. أظهِروا تيموثاوس وهو يعود إلى بولس برسالةٍ أو تقرير. أظهِروا تيموثاوس ومعه أشياء تُعبر عن إيمان ومحبة المؤمنين في تسالونيكي، وعن ذكريات المؤمنين في تسالونيكي بخصوص بولس ورفاقه، وعن رغبة المؤمنين في تسالونيكي في رؤية بولس ورفاقه. افعلوا هذا عن طريق جعل مَن يُمثِّلون بولس ورفاقه يَنظرون تجاه المؤمنين في تسالونيكي ليُظهروا أنهم يريدون أن يكونوا كلهم معًا. أظهِروا بولس ورفاقه وهم يعانون لكنهم ما زالوا فرحين عندما ينظرون إلى المؤمنين في تسالونيكي لأنهم يرون إيمانَ المؤمنين في تسالونيكي. أظهِروا شخصيْن أو شيئيْن يمثِّلان اللهَ الآب ويسوع المسيح، واطلبوا من بولس ورفاقه أن يسألوا المؤمنين في تسالونيكي: "أي شكرٍ يمكننا أن نُقدمه لله من أجلكم؟" بينما يحاولون إظهار كل الشكر لله أثناء صلاتهم. بعد ذلك، أظهِروا بولس ورفاقه أمام الله الآب ويسوع المسيح، وأظهِروهم وهُم يفرحون من أجل المؤمنين في تسالونيكي، وأظهروا بولس ورفاقه يصلُّون كثيرًا أمام الله الآب ويسوع المسيح.</w:t>
      </w:r>
    </w:p>
    <w:p>
      <w:pPr>
        <w:bidi/>
      </w:pPr>
      <w:r>
        <w:rPr>
          <w:rtl/>
          <w:cs/>
          <w:lang w:val="ar_AE" w:bidi="ar_AE"/>
        </w:rPr>
      </w:r>
      <w:r>
        <w:rPr>
          <w:rtl/>
          <w:cs/>
          <w:lang w:val="ar_AE" w:bidi="ar_AE"/>
        </w:rPr>
        <w:t>عندما تنتقلون إلى المشهد الثاني، أظهِروا بولس ورفاقه أمام الله الآب ويسوع الرب. أظهِروا بولس ورفاقه وهم يصلُّون طلبًا لأجل فرصةٍ للذهاب إلى المؤمنين في تسالونيكي، ويَطلبون من الله أن يجعل المؤمنين في تسالونيكي يحبون بعضهم بعضًا وجميع الناس بشكل متزايد. أظهِروا المؤمنين في تسالونيكي وهم يقومون بأنشطة تُظهر المحبة في ثقافتهم. في الوقت نفسه الذي يُظهر فيه المؤمنون في تسالونيكي المحبةَ لبعضهم بعضًا، أظهِروا أن قلب المؤمنين في تسالونيكي طاهرٌ، ومكرَّسٌ تمامًا لاتِّباع الله. ربما يمكنكم فعل ذلك عن طريق تحريك الأشخاص أو الأشياء التي تُمثِّل المؤمنين في تسالونيكي أقرب تجاه بعضهم البعض. ثم عندما يقتربون معًا ليُظهروا أنهم يحبون بعضهم البعض، تقترب المجموعة بأكملها من الله في الوقت نفسه! أظهِروا يسوع وهو آتٍ مع قديسيه، ثم يَقف الجميع أمام الله الآب. أظهروا الله وهو يبتسم، أو يُظهر الفرح، عندما ينظر إلى المؤمنين في تسالونيكي.</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رسالة تسالونيكي الأولى ٣: ٦–١٣ في أكثر الترجمات المفهومة لكم.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جزأين.</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سيلا، شريك بولس في الخدمة</w:t>
      </w:r>
    </w:p>
    <w:p>
      <w:pPr>
        <w:pStyle w:val="ListBullet"/>
        <w:bidi/>
        <w:spacing w:line="240" w:lineRule="auto"/>
        <w:ind w:left="720"/>
      </w:pPr>
      <w:r>
        <w:rPr>
          <w:rtl/>
          <w:cs/>
          <w:lang w:val="ar_AE" w:bidi="ar_AE"/>
        </w:rPr>
      </w:r>
      <w:r>
        <w:rPr>
          <w:rtl/>
          <w:cs/>
          <w:lang w:val="ar_AE" w:bidi="ar_AE"/>
        </w:rPr>
        <w:t>تيموثاوس، شريك بولس في الخدمة</w:t>
      </w:r>
    </w:p>
    <w:p>
      <w:pPr>
        <w:pStyle w:val="ListBullet"/>
        <w:bidi/>
        <w:spacing w:line="240" w:lineRule="auto"/>
        <w:ind w:left="720"/>
      </w:pPr>
      <w:r>
        <w:rPr>
          <w:rtl/>
          <w:cs/>
          <w:lang w:val="ar_AE" w:bidi="ar_AE"/>
        </w:rPr>
      </w:r>
      <w:r>
        <w:rPr>
          <w:rtl/>
          <w:cs/>
          <w:lang w:val="ar_AE" w:bidi="ar_AE"/>
        </w:rPr>
        <w:t>المؤمنون في تسالونيكي</w:t>
      </w:r>
    </w:p>
    <w:p>
      <w:pPr>
        <w:pStyle w:val="ListBullet"/>
        <w:bidi/>
        <w:spacing w:line="240" w:lineRule="auto"/>
        <w:ind w:left="720"/>
      </w:pPr>
      <w:r>
        <w:rPr>
          <w:rtl/>
          <w:cs/>
          <w:lang w:val="ar_AE" w:bidi="ar_AE"/>
        </w:rPr>
      </w:r>
      <w:r>
        <w:rPr>
          <w:rtl/>
          <w:cs/>
          <w:lang w:val="ar_AE" w:bidi="ar_AE"/>
        </w:rPr>
        <w:t>الله الآب</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و"القديسون"</w:t>
      </w:r>
    </w:p>
    <w:p>
      <w:pPr>
        <w:bidi/>
      </w:pPr>
      <w:r>
        <w:rPr>
          <w:rtl/>
          <w:cs/>
          <w:lang w:val="ar_AE" w:bidi="ar_AE"/>
        </w:rPr>
      </w:r>
      <w:r>
        <w:rPr>
          <w:rtl/>
          <w:cs/>
          <w:lang w:val="ar_AE" w:bidi="ar_AE"/>
        </w:rPr>
        <w:t xml:space="preserve">عليكم كمجموعة أن تُمثِّلوا هذا المقطع مرّتَيْن، ويجب أن تمثّلوا المقطع في لُغتكم. </w:t>
      </w:r>
    </w:p>
    <w:p>
      <w:pPr>
        <w:bidi/>
      </w:pPr>
      <w:r>
        <w:rPr>
          <w:rtl/>
          <w:cs/>
          <w:lang w:val="ar_AE" w:bidi="ar_AE"/>
        </w:rPr>
      </w:r>
      <w:r>
        <w:rPr>
          <w:rtl/>
          <w:cs/>
          <w:lang w:val="ar_AE" w:bidi="ar_AE"/>
        </w:rPr>
        <w:t xml:space="preserve">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 </w:t>
      </w:r>
    </w:p>
    <w:p>
      <w:pPr>
        <w:bidi/>
      </w:pPr>
      <w:r>
        <w:rPr>
          <w:rtl/>
          <w:cs/>
          <w:lang w:val="ar_AE" w:bidi="ar_AE"/>
        </w:rPr>
      </w:r>
      <w:r>
        <w:rPr>
          <w:rtl/>
          <w:cs/>
          <w:lang w:val="ar_AE" w:bidi="ar_AE"/>
        </w:rPr>
        <w:t xml:space="preserve">توقَّفوا هنا عن سماع التسجيل الصوتي، ومثِّلوا المقطع. </w:t>
      </w:r>
    </w:p>
    <w:p>
      <w:pPr>
        <w:bidi/>
      </w:pPr>
      <w:r>
        <w:rPr>
          <w:rtl/>
          <w:cs/>
          <w:lang w:val="ar_AE" w:bidi="ar_AE"/>
        </w:rPr>
      </w:r>
      <w:r>
        <w:rPr>
          <w:rtl/>
          <w:cs/>
          <w:lang w:val="ar_AE" w:bidi="ar_AE"/>
        </w:rPr>
        <w:t xml:space="preserve">بعد ذلك، على المجموعة أن تمثِّل المقطع مرة ثانية. وفي مواضع معينة من تمثيل المقطع، توقَّفوا واطرحوا على الشخص الذي يؤدي الدور السؤال التالي: "بمَ تشعر أو فيمَ تفكِّر؟" وعلى مَن يؤدِّي الدور أن يجيب بما كان سيشعر به أو يفكِّر فيه لو كان في مكان تلك الشخصية. بعد ذلك، واصِلوا التمثيل. </w:t>
      </w:r>
    </w:p>
    <w:p>
      <w:pPr>
        <w:bidi/>
      </w:pPr>
      <w:r>
        <w:rPr>
          <w:rtl/>
          <w:cs/>
          <w:lang w:val="ar_AE" w:bidi="ar_AE"/>
        </w:rPr>
      </w:r>
      <w:r>
        <w:rPr>
          <w:rtl/>
          <w:cs/>
          <w:lang w:val="ar_AE" w:bidi="ar_AE"/>
        </w:rPr>
        <w:t xml:space="preserve">توقَّفوا هنا عن الاستماع إلى التسجيل الصوتي، ومثِّلوا المقطع مرة ثانية. </w:t>
      </w:r>
    </w:p>
    <w:p>
      <w:pPr>
        <w:bidi/>
      </w:pPr>
      <w:r>
        <w:rPr>
          <w:rtl/>
          <w:cs/>
          <w:lang w:val="ar_AE" w:bidi="ar_AE"/>
        </w:rPr>
      </w:r>
      <w:r>
        <w:rPr>
          <w:rtl/>
          <w:cs/>
          <w:lang w:val="ar_AE" w:bidi="ar_AE"/>
        </w:rPr>
        <w:t xml:space="preserve">فيما يلي مثال على التمثيل الدرامي والإجابات المحتملة. </w:t>
      </w:r>
    </w:p>
    <w:p>
      <w:pPr>
        <w:bidi/>
      </w:pPr>
      <w:r>
        <w:rPr>
          <w:rtl/>
          <w:cs/>
          <w:lang w:val="ar_AE" w:bidi="ar_AE"/>
        </w:rPr>
      </w:r>
      <w:r>
        <w:rPr>
          <w:rtl/>
          <w:cs/>
          <w:lang w:val="ar_AE" w:bidi="ar_AE"/>
        </w:rPr>
        <w:t>بينما تمثِّلون المشهد التالي، حاولوا أن تفعلوا الأشياء التي يصفها بولس. على سبيل المثال، اطلبوا من شخصٍ ما أن يؤدي دور تيموثاوس ويدخل ومعه "تقريره".</w:t>
      </w:r>
    </w:p>
    <w:p>
      <w:pPr>
        <w:bidi/>
      </w:pPr>
      <w:r>
        <w:rPr>
          <w:rtl/>
          <w:cs/>
          <w:lang w:val="ar_AE" w:bidi="ar_AE"/>
        </w:rPr>
      </w:r>
      <w:r>
        <w:rPr>
          <w:rtl/>
          <w:cs/>
          <w:lang w:val="ar_AE" w:bidi="ar_AE"/>
        </w:rPr>
        <w:t>في الجزء الأول، يعود تيموثاوس إلى بولس ويحمل أخبارًا سارة من مدينة تسالونيكي. مع أنه توجد بعض المشاكل في الكنيسة، إلا أن المؤمنين في تسالونيكي لا يزالون ممتلئين بالإيمان بيسوع وبالمحبة تجاه بعضهم البعض. ليس هذا فحسب، بل يتذكر المؤمنون في تسالونيكي بولسَ ورفاقه بمحبة، ويريدون أن يروا هؤلاء الرجال.</w:t>
      </w:r>
    </w:p>
    <w:p>
      <w:pPr>
        <w:bidi/>
      </w:pPr>
      <w:r>
        <w:rPr>
          <w:rtl/>
          <w:cs/>
          <w:lang w:val="ar_AE" w:bidi="ar_AE"/>
        </w:rPr>
      </w:r>
      <w:r>
        <w:rPr>
          <w:rtl/>
          <w:cs/>
          <w:lang w:val="ar_AE" w:bidi="ar_AE"/>
        </w:rPr>
        <w:t>كان بولس ورفاقه يعانون أيضًا. كانوا أيضًا يريدون أن يروا المؤمنين في تسالونيكي، وهذه الأخبار تجلب لبولس ورفاقه فرحًا عظيمًا. إن إيمان المؤمنين في تسالونيكي هو أخبار سارة لدرجة أن الأمر يبدو وكأنه يجلب حياةً جديدة لبولس ورفاقه.</w:t>
      </w:r>
    </w:p>
    <w:p>
      <w:pPr>
        <w:bidi/>
      </w:pPr>
      <w:r>
        <w:rPr>
          <w:rtl/>
          <w:cs/>
          <w:lang w:val="ar_AE" w:bidi="ar_AE"/>
        </w:rPr>
      </w:r>
      <w:r>
        <w:rPr>
          <w:rtl/>
          <w:cs/>
          <w:lang w:val="ar_AE" w:bidi="ar_AE"/>
        </w:rPr>
        <w:t xml:space="preserve">أوقفوا التمثيل. اسألوا بولس أو رفاقه كيف يشعرون عندما يتلقون الأخبار من تسالونيكي. قد تسمعون إجابات مثل: </w:t>
      </w:r>
    </w:p>
    <w:p>
      <w:pPr>
        <w:pStyle w:val="ListBullet"/>
        <w:bidi/>
        <w:spacing w:line="240" w:lineRule="auto"/>
        <w:ind w:left="720"/>
      </w:pPr>
      <w:r>
        <w:rPr>
          <w:rtl/>
          <w:cs/>
          <w:lang w:val="ar_AE" w:bidi="ar_AE"/>
        </w:rPr>
      </w:r>
      <w:r>
        <w:rPr>
          <w:rtl/>
          <w:cs/>
          <w:lang w:val="ar_AE" w:bidi="ar_AE"/>
        </w:rPr>
        <w:t>أنا سعيد جدًا بسبب هذه الأخبار؛ أو</w:t>
      </w:r>
    </w:p>
    <w:p>
      <w:pPr>
        <w:pStyle w:val="ListBullet"/>
        <w:bidi/>
        <w:spacing w:line="240" w:lineRule="auto"/>
        <w:ind w:left="720"/>
      </w:pPr>
      <w:r>
        <w:rPr>
          <w:rtl/>
          <w:cs/>
          <w:lang w:val="ar_AE" w:bidi="ar_AE"/>
        </w:rPr>
      </w:r>
      <w:r>
        <w:rPr>
          <w:rtl/>
          <w:cs/>
          <w:lang w:val="ar_AE" w:bidi="ar_AE"/>
        </w:rPr>
        <w:t>أشعر بالارتياح لأن إيمان المؤمنين في تسالونيكي قويٌ.</w:t>
      </w:r>
    </w:p>
    <w:p>
      <w:pPr>
        <w:bidi/>
      </w:pPr>
      <w:r>
        <w:rPr>
          <w:rtl/>
          <w:cs/>
          <w:lang w:val="ar_AE" w:bidi="ar_AE"/>
        </w:rPr>
      </w:r>
      <w:r>
        <w:rPr>
          <w:rtl/>
          <w:cs/>
          <w:lang w:val="ar_AE" w:bidi="ar_AE"/>
        </w:rPr>
        <w:t>اسألوا تيموثاوس كيف يشعر أنه الرسول الذي يحمل الأخبار السارة. قد تسمعون إجابات مثل:</w:t>
      </w:r>
    </w:p>
    <w:p>
      <w:pPr>
        <w:pStyle w:val="ListBullet"/>
        <w:bidi/>
        <w:spacing w:line="240" w:lineRule="auto"/>
        <w:ind w:left="720"/>
      </w:pPr>
      <w:r>
        <w:rPr>
          <w:rtl/>
          <w:cs/>
          <w:lang w:val="ar_AE" w:bidi="ar_AE"/>
        </w:rPr>
      </w:r>
      <w:r>
        <w:rPr>
          <w:rtl/>
          <w:cs/>
          <w:lang w:val="ar_AE" w:bidi="ar_AE"/>
        </w:rPr>
        <w:t>أشعر بالامتنان لأنني الرسول؛ أو</w:t>
      </w:r>
    </w:p>
    <w:p>
      <w:pPr>
        <w:pStyle w:val="ListBullet"/>
        <w:bidi/>
        <w:spacing w:line="240" w:lineRule="auto"/>
        <w:ind w:left="720"/>
      </w:pPr>
      <w:r>
        <w:rPr>
          <w:rtl/>
          <w:cs/>
          <w:lang w:val="ar_AE" w:bidi="ar_AE"/>
        </w:rPr>
      </w:r>
      <w:r>
        <w:rPr>
          <w:rtl/>
          <w:cs/>
          <w:lang w:val="ar_AE" w:bidi="ar_AE"/>
        </w:rPr>
        <w:t>لدي فرصة أن أشترك في فرحة أصدقائي.</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يخبر بولسُ المؤمنين في تسالونيكي أنه هو ورفاقه يصلُّون من أجلهم باستمرار. عندما يقف بولس ورفاقه أمام الله، لا يستطيع بولس أن يشكر الله بما يكفي على الفرح الذي يشعر به تجاه المؤمنين في تسالونيكي. يخبر بولس المؤمنين في تسالونيكي أنه يصلِّي للحصول على فرصة للعودة إليهم وإكمال التعليم الذي بدأه عندما كان بولس ورفاقه لا يزالون في تسالونيكي.</w:t>
      </w:r>
    </w:p>
    <w:p>
      <w:pPr>
        <w:bidi/>
      </w:pPr>
      <w:r>
        <w:rPr>
          <w:rtl/>
          <w:cs/>
          <w:lang w:val="ar_AE" w:bidi="ar_AE"/>
        </w:rPr>
      </w:r>
      <w:r>
        <w:rPr>
          <w:rtl/>
          <w:cs/>
          <w:lang w:val="ar_AE" w:bidi="ar_AE"/>
        </w:rPr>
        <w:t>أوقفوا التمثيل. اسألوا الأشخاص الذين يؤدون دور كنيسة تسالونيكي: "بمَ تشعرون أو فيمَ تفكرون بشأن هذه الصلوات؟" قد تسمعون إجابات مثل:</w:t>
      </w:r>
    </w:p>
    <w:p>
      <w:pPr>
        <w:pStyle w:val="ListBullet"/>
        <w:bidi/>
        <w:spacing w:line="240" w:lineRule="auto"/>
        <w:ind w:left="720"/>
      </w:pPr>
      <w:r>
        <w:rPr>
          <w:rtl/>
          <w:cs/>
          <w:lang w:val="ar_AE" w:bidi="ar_AE"/>
        </w:rPr>
      </w:r>
      <w:r>
        <w:rPr>
          <w:rtl/>
          <w:cs/>
          <w:lang w:val="ar_AE" w:bidi="ar_AE"/>
        </w:rPr>
        <w:t>نشعر بالاندهاش لأن بولس أيضًا يتذكَّرنا ويهتم لأمرنا؛ أو</w:t>
      </w:r>
    </w:p>
    <w:p>
      <w:pPr>
        <w:pStyle w:val="ListBullet"/>
        <w:bidi/>
        <w:spacing w:line="240" w:lineRule="auto"/>
        <w:ind w:left="720"/>
      </w:pPr>
      <w:r>
        <w:rPr>
          <w:rtl/>
          <w:cs/>
          <w:lang w:val="ar_AE" w:bidi="ar_AE"/>
        </w:rPr>
      </w:r>
      <w:r>
        <w:rPr>
          <w:rtl/>
          <w:cs/>
          <w:lang w:val="ar_AE" w:bidi="ar_AE"/>
        </w:rPr>
        <w:t>نحن نفتقد أصدقاءنا ومعلِّمينا كثيرًا.</w:t>
      </w:r>
    </w:p>
    <w:p>
      <w:pPr>
        <w:bidi/>
      </w:pPr>
      <w:r>
        <w:rPr>
          <w:rtl/>
          <w:cs/>
          <w:lang w:val="ar_AE" w:bidi="ar_AE"/>
        </w:rPr>
      </w:r>
      <w:r>
        <w:rPr>
          <w:rtl/>
          <w:cs/>
          <w:lang w:val="ar_AE" w:bidi="ar_AE"/>
        </w:rPr>
        <w:t>اسألوا الشخص الذي يؤدي دور بولس: "بمَ تشعر تجاه الكنيسة؟" قد تسمعون إجابات مثل:</w:t>
      </w:r>
    </w:p>
    <w:p>
      <w:pPr>
        <w:pStyle w:val="ListBullet"/>
        <w:bidi/>
        <w:spacing w:line="240" w:lineRule="auto"/>
        <w:ind w:left="720"/>
      </w:pPr>
      <w:r>
        <w:rPr>
          <w:rtl/>
          <w:cs/>
          <w:lang w:val="ar_AE" w:bidi="ar_AE"/>
        </w:rPr>
      </w:r>
      <w:r>
        <w:rPr>
          <w:rtl/>
          <w:cs/>
          <w:lang w:val="ar_AE" w:bidi="ar_AE"/>
        </w:rPr>
        <w:t>أريد حقًا أن أكون مع أصدقائي؛ أو</w:t>
      </w:r>
    </w:p>
    <w:p>
      <w:pPr>
        <w:pStyle w:val="ListBullet"/>
        <w:bidi/>
        <w:spacing w:line="240" w:lineRule="auto"/>
        <w:ind w:left="720"/>
      </w:pPr>
      <w:r>
        <w:rPr>
          <w:rtl/>
          <w:cs/>
          <w:lang w:val="ar_AE" w:bidi="ar_AE"/>
        </w:rPr>
      </w:r>
      <w:r>
        <w:rPr>
          <w:rtl/>
          <w:cs/>
          <w:lang w:val="ar_AE" w:bidi="ar_AE"/>
        </w:rPr>
        <w:t>أشعر بالالتزام بالصلاة إلى الله من أجل إخوتي وأخواتي.</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الجزء الثاني، يصلّي بولس لأجله شخصيًا ولأجل كنيسة تسالونيكي. يصلِّي بولس أن يعيد اللهُ بولسَ ورفاقه إلى المؤمنين في تسالونيكي. يصلِّي بولس لكي تنمو محبةُ كنيسة تسالونيكي لبعضهم بعضًا، تمامًا مثلما تنمو محبة بولس ورفاقه للكنيسة باستمرار. وأخيرًا، يصلِّي بولس لكي تمنح هذه المحبةُ المؤمنين حياةً طاهرة ومقدَّسة. سيكون المؤمنون مستعدين للوقوف أمام الرب يسوع عندما يعود إلى الأرض مع قديسيه.</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رسالة تسالونيكي الأولى ٣: ٦–١٣ في أكثر الترجمات المفهومة لكم.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ستناقش المجموعة المصطلحات والكلمات الرئيسية في هذا المقطع. </w:t>
      </w:r>
    </w:p>
    <w:p>
      <w:pPr>
        <w:bidi/>
      </w:pPr>
      <w:r>
        <w:rPr>
          <w:rtl/>
          <w:cs/>
          <w:lang w:val="ar_AE" w:bidi="ar_AE"/>
        </w:rPr>
      </w:r>
      <w:r>
        <w:rPr>
          <w:rtl/>
          <w:cs/>
          <w:lang w:val="ar_AE" w:bidi="ar_AE"/>
        </w:rPr>
        <w:t xml:space="preserve">لقد ذهب تيموثاوس إلى تسالونيكي لأن بولس ورفاقه كانوا قلقين بشأن إيمان المؤمنين هناك. لقد عاد تيموثاوس الآن ومعه الأخبار. من المهم أن نتذكر أنه على الرغم من أن هناك أشياء صعبة تحدث في كنيسة تسالونيكي، إلا أن الأخبار التي يحملها تيموثاوس هي </w:t>
      </w:r>
      <w:r>
        <w:rPr>
          <w:b/>
          <w:rtl/>
          <w:cs/>
          <w:lang w:val="ar_AE" w:bidi="ar_AE"/>
        </w:rPr>
        <w:t>أخبار سارة</w:t>
      </w:r>
      <w:r>
        <w:rPr>
          <w:rtl/>
          <w:cs/>
          <w:lang w:val="ar_AE" w:bidi="ar_AE"/>
        </w:rPr>
        <w:t xml:space="preserve"> في الأساس. هذا هو التعبير نفسه الذي يستخدمه بولس للإشارة إلى شخصٍ يكرز عن حياة الرب يسوع وملكوته، لكن بولس يستخدمه هنا للإشارة إلى تقرير تيموثاوس عن صحة الكنيسة. إذا احتجتم إلى ذلك، راجعوا تعبير "الأخبار السارة" في قاموس الكلمات الرئيسية للمزيد من المعلومات. احرصوا على التركيز على تفاصيل هذه الأخبار السارة في ترجمتكم.</w:t>
      </w:r>
    </w:p>
    <w:p>
      <w:pPr>
        <w:bidi/>
      </w:pPr>
      <w:r>
        <w:rPr>
          <w:rtl/>
          <w:cs/>
          <w:lang w:val="ar_AE" w:bidi="ar_AE"/>
        </w:rPr>
      </w:r>
      <w:r>
        <w:rPr>
          <w:rtl/>
          <w:cs/>
          <w:lang w:val="ar_AE" w:bidi="ar_AE"/>
        </w:rPr>
        <w:t xml:space="preserve">يذكر تقرير تيموثاوس </w:t>
      </w:r>
      <w:r>
        <w:rPr>
          <w:b/>
          <w:rtl/>
          <w:cs/>
          <w:lang w:val="ar_AE" w:bidi="ar_AE"/>
        </w:rPr>
        <w:t>إيمانَ</w:t>
      </w:r>
      <w:r>
        <w:rPr>
          <w:rtl/>
          <w:cs/>
          <w:lang w:val="ar_AE" w:bidi="ar_AE"/>
        </w:rPr>
        <w:t xml:space="preserve"> ومحبة المؤمنين في تسالونيكي. لاحقًا، إيمان المؤمنين هذا هو الذي سيعزِّي بولس. إن إيمان كنيسة تسالونيكي هو ثقتها بيسوع بصفته المسيح، الذي مات ثم قام من الأموات. استخدموا الكلمة أو العبارة نفسها التي استخدمتموها في المقاطع السابقة للإشارة إلى كلمة "إيمان". راجعوا كلمة إيمان في قاموس الكلمات الرئيسية لمزيد من المعلومات.</w:t>
      </w:r>
    </w:p>
    <w:p>
      <w:pPr>
        <w:bidi/>
      </w:pPr>
      <w:r>
        <w:rPr>
          <w:rtl/>
          <w:cs/>
          <w:lang w:val="ar_AE" w:bidi="ar_AE"/>
        </w:rPr>
      </w:r>
      <w:r>
        <w:rPr>
          <w:rtl/>
          <w:cs/>
          <w:lang w:val="ar_AE" w:bidi="ar_AE"/>
        </w:rPr>
        <w:t xml:space="preserve">عندما يصف بولس اشتياقه لرؤية كنيسة تسالونيكي، يدعوهم </w:t>
      </w:r>
      <w:r>
        <w:rPr>
          <w:b/>
          <w:rtl/>
          <w:cs/>
          <w:lang w:val="ar_AE" w:bidi="ar_AE"/>
        </w:rPr>
        <w:t>إخوته</w:t>
      </w:r>
      <w:r>
        <w:rPr>
          <w:rtl/>
          <w:cs/>
          <w:lang w:val="ar_AE" w:bidi="ar_AE"/>
        </w:rPr>
        <w:t xml:space="preserve">. غالبًا ما يستخدم بولس هذه الكلمة للإشارة إلى المؤمنين في الكنيسة. يمكن أن تشير الكلمة إلى كلٍّ من </w:t>
      </w:r>
      <w:r>
        <w:rPr>
          <w:b/>
          <w:rtl/>
          <w:cs/>
          <w:lang w:val="ar_AE" w:bidi="ar_AE"/>
        </w:rPr>
        <w:t>الإخوة والأخوات</w:t>
      </w:r>
      <w:r>
        <w:rPr>
          <w:rtl/>
          <w:cs/>
          <w:lang w:val="ar_AE" w:bidi="ar_AE"/>
        </w:rPr>
        <w:t>. تُظهر الكلمة كيف أن بولس يعتبر المؤمنين مثل أفراد العائلة المقربين جدًا. استخدموا الكلمة ذاتها أو العبارة التي استخدمتموها في المقاطع السابقة للإشارة إلى الإخوة أو الإخوة والأخوات.</w:t>
      </w:r>
    </w:p>
    <w:p>
      <w:pPr>
        <w:bidi/>
      </w:pPr>
      <w:r>
        <w:rPr>
          <w:rtl/>
          <w:cs/>
          <w:lang w:val="ar_AE" w:bidi="ar_AE"/>
        </w:rPr>
      </w:r>
      <w:r>
        <w:rPr>
          <w:rtl/>
          <w:cs/>
          <w:lang w:val="ar_AE" w:bidi="ar_AE"/>
        </w:rPr>
        <w:t xml:space="preserve">يمتلئ بولس ورفاقه بالفرح عندما يسمعون الأخبار عن المؤمنين في تسالونيكي. حتى إنَّ بولس يقول إنهم يشعرون الآن بأنهم أحياءٌ حقًا بسبب هذه الأخبار. بعبارة أخرى، يشعر بولس ورفاقه بأنهم حصلوا على قوة جديدة في حياتهم لأن المؤمنين في تسالونيكي ثابتون في الإيمان. يقول بولس بشكلٍ خاص إنهم يقفون بثبات في </w:t>
      </w:r>
      <w:r>
        <w:rPr>
          <w:b/>
          <w:rtl/>
          <w:cs/>
          <w:lang w:val="ar_AE" w:bidi="ar_AE"/>
        </w:rPr>
        <w:t>الرب</w:t>
      </w:r>
      <w:r>
        <w:rPr>
          <w:rtl/>
          <w:cs/>
          <w:lang w:val="ar_AE" w:bidi="ar_AE"/>
        </w:rPr>
        <w:t>، أو السيد. استخدموا الكلمة أو العبارة نفسها التي استخدمتموها في المقاطع السابقة للإشارة إلى الرب، وتذكّروا أن كلمة الرب موجودة في قاموس الكلمات الرئيسية.</w:t>
      </w:r>
    </w:p>
    <w:p>
      <w:pPr>
        <w:bidi/>
      </w:pPr>
      <w:r>
        <w:rPr>
          <w:rtl/>
          <w:cs/>
          <w:lang w:val="ar_AE" w:bidi="ar_AE"/>
        </w:rPr>
      </w:r>
      <w:r>
        <w:rPr>
          <w:rtl/>
          <w:cs/>
          <w:lang w:val="ar_AE" w:bidi="ar_AE"/>
        </w:rPr>
        <w:t xml:space="preserve">بعد ذلك، ينطق بولس </w:t>
      </w:r>
      <w:r>
        <w:rPr>
          <w:b/>
          <w:rtl/>
          <w:cs/>
          <w:lang w:val="ar_AE" w:bidi="ar_AE"/>
        </w:rPr>
        <w:t>بصلاةٍ</w:t>
      </w:r>
      <w:r>
        <w:rPr>
          <w:rtl/>
          <w:cs/>
          <w:lang w:val="ar_AE" w:bidi="ar_AE"/>
        </w:rPr>
        <w:t xml:space="preserve">. لا يصلِّي بولس مباشرة إلى الله، بل يذكر الصلاة كرغبةٍ أن يفعل اللهُ شيئًا ما. يصلِّي بولس إلى الله </w:t>
      </w:r>
      <w:r>
        <w:rPr>
          <w:b/>
          <w:rtl/>
          <w:cs/>
          <w:lang w:val="ar_AE" w:bidi="ar_AE"/>
        </w:rPr>
        <w:t>أبينا</w:t>
      </w:r>
      <w:r>
        <w:rPr>
          <w:rtl/>
          <w:cs/>
          <w:lang w:val="ar_AE" w:bidi="ar_AE"/>
        </w:rPr>
        <w:t xml:space="preserve">، وهو يصلِّي أيضًا إلى </w:t>
      </w:r>
      <w:r>
        <w:rPr>
          <w:b/>
          <w:rtl/>
          <w:cs/>
          <w:lang w:val="ar_AE" w:bidi="ar_AE"/>
        </w:rPr>
        <w:t>ربنا يسوع</w:t>
      </w:r>
      <w:r>
        <w:rPr>
          <w:rtl/>
          <w:cs/>
          <w:lang w:val="ar_AE" w:bidi="ar_AE"/>
        </w:rPr>
        <w:t>. بالنسبة لكلمتي الآب والرب، استخدموا الكلمة أو العبارة نفسها التي استخدمتموها في المقاطع السابقة.</w:t>
      </w:r>
    </w:p>
    <w:p>
      <w:pPr>
        <w:bidi/>
      </w:pPr>
      <w:r>
        <w:rPr>
          <w:rtl/>
          <w:cs/>
          <w:lang w:val="ar_AE" w:bidi="ar_AE"/>
        </w:rPr>
      </w:r>
      <w:r>
        <w:rPr>
          <w:rtl/>
          <w:cs/>
          <w:lang w:val="ar_AE" w:bidi="ar_AE"/>
        </w:rPr>
        <w:t xml:space="preserve">توقَّفوا هنا وراجعوا كلمة "يُصلِّي" في قاموس الكلمات الرئيسية للحصول على المزيد من المعلومات. ما هي الكلمة أو العبارة التي ستستخدمونها للإشارة إلى الصلاة؟ استخدموا نفس الكلمة التي استخدمتموها في المقاطع السابقة للتعبير عن الصلاة. أوقِفوا الاستماع إلى هذا التسجيل الصوتي هنا. </w:t>
      </w:r>
    </w:p>
    <w:p>
      <w:pPr>
        <w:bidi/>
      </w:pPr>
      <w:r>
        <w:rPr>
          <w:rtl/>
          <w:cs/>
          <w:lang w:val="ar_AE" w:bidi="ar_AE"/>
        </w:rPr>
      </w:r>
      <w:r>
        <w:rPr>
          <w:rtl/>
          <w:cs/>
          <w:lang w:val="ar_AE" w:bidi="ar_AE"/>
        </w:rPr>
        <w:t xml:space="preserve">يصلِّي بولس لكي يحضر اللهُ بولسَ ورفاقه إلى المؤمنين في تسالونيكي. يريد بولس أيضًا من الله أن يجعل المؤمنين ينمون في محبتهم بعضهم بعضًا ويطيعون اللهَ أكثر. يطلب بولس من الله أن يُقوي </w:t>
      </w:r>
      <w:r>
        <w:rPr>
          <w:b/>
          <w:rtl/>
          <w:cs/>
          <w:lang w:val="ar_AE" w:bidi="ar_AE"/>
        </w:rPr>
        <w:t>قلوبهم</w:t>
      </w:r>
      <w:r>
        <w:rPr>
          <w:rtl/>
          <w:cs/>
          <w:lang w:val="ar_AE" w:bidi="ar_AE"/>
        </w:rPr>
        <w:t xml:space="preserve"> حتى يكونوا مستعدين ليسوع عندما يعود مرة أخرى. يتحدث يسوع والعديد من أنبياء العهد القديم عن يومٍ سيأتي فيه الربُ ليخلِّص شعبه ويدين أعداءه. بالنسبة لبولس، فإن القلب يتحكم في قرارات الشخص ومشاعره. الشخص صاحب القلب القوي هو شخصٌ شجاع وواثق مما يؤمن به. استخدموا الكلمة ذاتها التي استخدمتموها في المقاطع السابقة للإشارة إلى القلب، وتذكّروا أن كلمة القلب موجودة في قاموس الكلمات الرئيسية.</w:t>
      </w:r>
    </w:p>
    <w:p>
      <w:pPr>
        <w:bidi/>
      </w:pPr>
      <w:r>
        <w:rPr>
          <w:rtl/>
          <w:cs/>
          <w:lang w:val="ar_AE" w:bidi="ar_AE"/>
        </w:rPr>
      </w:r>
      <w:r>
        <w:rPr>
          <w:rtl/>
          <w:cs/>
          <w:lang w:val="ar_AE" w:bidi="ar_AE"/>
        </w:rPr>
        <w:t xml:space="preserve">سيجعل اللهُ المؤمنين </w:t>
      </w:r>
      <w:r>
        <w:rPr>
          <w:b/>
          <w:rtl/>
          <w:cs/>
          <w:lang w:val="ar_AE" w:bidi="ar_AE"/>
        </w:rPr>
        <w:t>مقدَّسين</w:t>
      </w:r>
      <w:r>
        <w:rPr>
          <w:rtl/>
          <w:cs/>
          <w:lang w:val="ar_AE" w:bidi="ar_AE"/>
        </w:rPr>
        <w:t>، أو سيُخصِّصهم لنفسه، و</w:t>
      </w:r>
      <w:r>
        <w:rPr>
          <w:b/>
          <w:rtl/>
          <w:cs/>
          <w:lang w:val="ar_AE" w:bidi="ar_AE"/>
        </w:rPr>
        <w:t>بلا لوم</w:t>
      </w:r>
      <w:r>
        <w:rPr>
          <w:rtl/>
          <w:cs/>
          <w:lang w:val="ar_AE" w:bidi="ar_AE"/>
        </w:rPr>
        <w:t xml:space="preserve">، أو غير مذنبين بأي خطأ. في ذلك اليوم، سيعود الرب يسوع إلى الأرض من السماء، وسيأتي شعبه، أو جيش سماوي عظيم، معه. يدعو بولسُ هذا الجيش السماوي </w:t>
      </w:r>
      <w:r>
        <w:rPr>
          <w:b/>
          <w:rtl/>
          <w:cs/>
          <w:lang w:val="ar_AE" w:bidi="ar_AE"/>
        </w:rPr>
        <w:t>المُقدَّسين</w:t>
      </w:r>
      <w:r>
        <w:rPr>
          <w:rtl/>
          <w:cs/>
          <w:lang w:val="ar_AE" w:bidi="ar_AE"/>
        </w:rPr>
        <w:t xml:space="preserve"> للرب أو </w:t>
      </w:r>
      <w:r>
        <w:rPr>
          <w:b/>
          <w:rtl/>
          <w:cs/>
          <w:lang w:val="ar_AE" w:bidi="ar_AE"/>
        </w:rPr>
        <w:t>القديسين</w:t>
      </w:r>
      <w:r>
        <w:rPr>
          <w:rtl/>
          <w:cs/>
          <w:lang w:val="ar_AE" w:bidi="ar_AE"/>
        </w:rPr>
        <w:t>. أحيانًا يكون هؤلاء القديسون هم ملائكة الرب المقدَّسون. أحيانًا يكونون قديسي الرب، أي شعب يسوع المقدَّس. في رسائل بولس إلى المؤمنين في تسالونيكي، من المحتمل أن بولس يتذكر تعاليم العهد القديم، وأنه يتحدَّث عن الكائنات السماوية مثل الملائكة. لكن الأهم هو أن نتذكر أن الذين سيأتون مع الرب يسوع مقدَّسون، أو مُكرَّسون بشكل خاص لله. على سبيل المثال، قد نطلق عليهم اسم جيوش الرب المقدَّسة، أو أتباعه المقدَّسين.</w:t>
      </w:r>
    </w:p>
    <w:p>
      <w:pPr>
        <w:bidi/>
      </w:pPr>
      <w:r>
        <w:rPr>
          <w:rtl/>
          <w:cs/>
          <w:lang w:val="ar_AE" w:bidi="ar_AE"/>
        </w:rPr>
      </w:r>
      <w:r>
        <w:rPr>
          <w:rtl/>
          <w:cs/>
          <w:lang w:val="ar_AE" w:bidi="ar_AE"/>
        </w:rPr>
        <w:t>توقَّفوا هنا وناقشوا كمجموعة كيف ستتحدثون عن كون المؤمنين في تسالونيكي مقدَّسين وبلا لوم، وعن مجيء الرب يسوع مع شعبه المقدَّس. لمزيد من المعلومات عن كلمة مقدَّس، وقديسين، وبلا لوم، راجعوا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للنص من الترجمة الأسهل فهمًا.</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في هذه الجلسة، أعيدوا سرد المقطع كمجموعة، بلغتكم.</w:t>
      </w:r>
    </w:p>
    <w:p>
      <w:pPr>
        <w:bidi/>
      </w:pPr>
      <w:r>
        <w:rPr>
          <w:rtl/>
          <w:cs/>
          <w:lang w:val="ar_AE" w:bidi="ar_AE"/>
        </w:rPr>
      </w:r>
      <w:r>
        <w:rPr>
          <w:rtl/>
          <w:cs/>
          <w:lang w:val="ar_AE" w:bidi="ar_AE"/>
        </w:rPr>
        <w:t>أولاً، ينبغي للمجموعة بأكملها التدرب على سرد المقطع بلغتكم. تذكَّروا أن تُدرِجوا الأمور التي حددتموها في الخطوات السابقة مثل: الترتيب الزمني أو الكلمات أو العبارات أو المشاعر أو أي شيء آخر ناقشتموه.</w:t>
      </w:r>
    </w:p>
    <w:p>
      <w:pPr>
        <w:bidi/>
      </w:pPr>
      <w:r>
        <w:rPr>
          <w:rtl/>
          <w:cs/>
          <w:lang w:val="ar_AE" w:bidi="ar_AE"/>
        </w:rPr>
      </w:r>
      <w:r>
        <w:rPr>
          <w:rtl/>
          <w:cs/>
          <w:lang w:val="ar_AE" w:bidi="ar_AE"/>
        </w:rPr>
        <w:t>يقوم أحد أعضاء المجموعة بسرد بضع جمل من المقطع ثم يتوقف. ثم يقوم عضو آخر بسرد الجزء التالي من المقطع ويتوقف. استمروا في ذلك حتى تعيد المجموعة سرد المقطع كاملًا. ويمكن لأعضاء المجموعة تصحيح الأخطاء لبعضهم البعض في هذه الخطوة.</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بعد ذلك، ينبغي لكل عضو في المجموعة سرد المقطع كاملًا دون أن تتم مقاطعته، لمرة واحدة على الأقل. ويمكن لعضو المجموعة الاستعانة بأشياء عشوائية أو حركات أو لوحة القصة الخاصة بهم لمساعدتهم على تذكُّر المقطع.</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بعد ذلك، يمكن للمجموعة تحديد أي نسخة نالت إعجابكم أكثر من غيرها. قد تجدون أنكم أحببتم الطريقة التي سرد بها أحد الأعضاء مشهدًا معينًا، بينما أعجبتكم طريقة عضو آخر في سرد مشهد آخر.</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أخيرًا، يمكن للمجموعة صياغة نسخة نهائية للمقطع يتفق عليها الجميع. وينبغي لكل عضو في المجموعة التدرب على سرد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تسالونيكي الأولى 4:1–8</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رسالة تسالونيكي الأولى ٤: ١–٨ واحفظوه في قلوبكم.</w:t>
      </w:r>
    </w:p>
    <w:p>
      <w:pPr>
        <w:bidi/>
      </w:pPr>
      <w:r>
        <w:rPr>
          <w:rtl/>
          <w:cs/>
          <w:lang w:val="ar_AE" w:bidi="ar_AE"/>
        </w:rPr>
      </w:r>
      <w:r>
        <w:rPr>
          <w:rtl/>
          <w:cs/>
          <w:lang w:val="ar_AE" w:bidi="ar_AE"/>
        </w:rPr>
        <w:t>استمعوا إلى نسخة صوتية من رسالة تسالونيكي الأولى ٤: ١–٨ ثلاث مرات، من ثلاث ترجمات مختلفة، إن أمكن.</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والآن ناقشوا الأسئلة التالية كمجموعة: </w:t>
      </w:r>
    </w:p>
    <w:p>
      <w:pPr>
        <w:pStyle w:val="ListBullet"/>
        <w:bidi/>
        <w:spacing w:line="240" w:lineRule="auto"/>
        <w:ind w:left="720"/>
      </w:pPr>
      <w:r>
        <w:rPr>
          <w:rtl/>
          <w:cs/>
          <w:lang w:val="ar_AE" w:bidi="ar_AE"/>
        </w:rPr>
      </w:r>
      <w:r>
        <w:rPr>
          <w:rtl/>
          <w:cs/>
          <w:lang w:val="ar_AE" w:bidi="ar_AE"/>
        </w:rPr>
        <w:t xml:space="preserve">ما الذي أعجبكم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الاستماع إلى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 يسوع، أو الروح القدس؟ أوقفوا الاستماع إلى هذا التسجيل الصوتي هنا.</w:t>
      </w:r>
    </w:p>
    <w:p>
      <w:pPr>
        <w:pStyle w:val="ListBullet"/>
        <w:bidi/>
        <w:spacing w:line="240" w:lineRule="auto"/>
        <w:ind w:left="720"/>
      </w:pPr>
      <w:r>
        <w:rPr>
          <w:rtl/>
          <w:cs/>
          <w:lang w:val="ar_AE" w:bidi="ar_AE"/>
        </w:rPr>
      </w:r>
      <w:r>
        <w:rPr>
          <w:rtl/>
          <w:cs/>
          <w:lang w:val="ar_AE" w:bidi="ar_AE"/>
        </w:rPr>
        <w:t xml:space="preserve">ماذا يخبرنا هذا المقطع عن البشر؟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كيف يؤثر هذا المقطع في حياتنا اليومية؟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مَن تعرفون يحتاج إلى سماع هذا المقطع؟ </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رسالة تسالونيكي الأولى ٤: ١–٨ في أكثر الترجمات المفهومة لكم.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ينهي بولس جزءًا طويلًا من رسالته إلى المؤمنين في تسالونيكي. أخبر بولسُ المؤمنين في تسالونيكي بمدى محبته لهم لأن لديهم إيمانًا قويًا بيسوع ومحبة قوية لبعضهم البعض. مع ذلك، يريد بولس أن يُخبر المؤمنين في تسالونيكي بأنهم يحتاجون أن تكون لهم حياة مقدَّسة. ينبغي أن يكون المؤمنون في تسالونيكي مطيعين تمامًا لجميع وصايا الله. يخبرنا الجزء التالي من رسالة بولس أنه واثقٌ من أن المؤمنين يريدون أن تُظهِر حياتُهم محبةً لله. وفي الوقت نفسه، يريد بولس أن يتأكد من أن المؤمنين في تسالونيكي يحبُّون بعضهم بعضًا بطريقة مقدَّسة وملائمة، بالطريقة التي ينبغي أن تكون بين المؤمنين.</w:t>
      </w:r>
    </w:p>
    <w:p>
      <w:pPr>
        <w:bidi/>
      </w:pPr>
      <w:r>
        <w:rPr>
          <w:rtl/>
          <w:cs/>
          <w:lang w:val="ar_AE" w:bidi="ar_AE"/>
        </w:rPr>
      </w:r>
      <w:r>
        <w:rPr>
          <w:rtl/>
          <w:cs/>
          <w:lang w:val="ar_AE" w:bidi="ar_AE"/>
        </w:rPr>
        <w:t>خلال الوقت الذي عاش فيه بولس وسيلا في تسالونيكي، علَّما المؤمنين كيف يعيشون حياةً ترضي الله. يذكِّر بولس المؤمنين هنا بهذه التعاليم. يطلب بولس من المؤمنين أن يسلكوا بطريقة ترضي الله. في العصور القديمة، كان التلاميذ يتعلَّمون من معلِّميهم عن طريق السير معهم أثناء تنقُّل المعلِّمين من مدينة إلى أخرى. بينما كانوا يسيرون معًا، كان التلاميذ يتعلَّمون كيف يعيشون ويتصرفون مثل معلِّمهم. بالطريقة نفسها، يحث بولس المؤمنين على أن يسلكوا في طريق الله، أو أن يعيشوا ويتصرفوا مثلما يفعل الله.</w:t>
      </w:r>
    </w:p>
    <w:p>
      <w:pPr>
        <w:bidi/>
      </w:pPr>
      <w:r>
        <w:rPr>
          <w:rtl/>
          <w:cs/>
          <w:lang w:val="ar_AE" w:bidi="ar_AE"/>
        </w:rPr>
      </w:r>
      <w:r>
        <w:rPr>
          <w:rtl/>
          <w:cs/>
          <w:lang w:val="ar_AE" w:bidi="ar_AE"/>
        </w:rPr>
        <w:t>في الواقع، يخبر بولس المؤمنين بأنهم بالفعل يسلكون في طريق الله، ويريدهم أن يفعلوا هذا بشكل أكبر. يُذكِّر بولس المؤمنين بأن سلطان تعاليم بولس جاء من يسوع نفسه. تذكّروا أنه بعد أن آمن بولس بالأخبار السارة، كان الرب يسوع هو الذي أَرسل بولس ليعلِّم الكنائس ويقودها في طريق يسوع.</w:t>
      </w:r>
    </w:p>
    <w:p>
      <w:pPr>
        <w:bidi/>
      </w:pPr>
      <w:r>
        <w:rPr>
          <w:rtl/>
          <w:cs/>
          <w:lang w:val="ar_AE" w:bidi="ar_AE"/>
        </w:rPr>
      </w:r>
      <w:r>
        <w:rPr>
          <w:rtl/>
          <w:cs/>
          <w:lang w:val="ar_AE" w:bidi="ar_AE"/>
        </w:rPr>
        <w:t xml:space="preserve">توقَّفوا وناقشوا السؤال التالي مع بعضكم البعض: كيف ينقل المعلمون في مجتمعكم الدروس والتعليمات المهمة لطلابهم؟ أوقفوا سماع التسجيل الصوتي هنا. </w:t>
      </w:r>
    </w:p>
    <w:p>
      <w:pPr>
        <w:bidi/>
      </w:pPr>
      <w:r>
        <w:rPr>
          <w:rtl/>
          <w:cs/>
          <w:lang w:val="ar_AE" w:bidi="ar_AE"/>
        </w:rPr>
      </w:r>
      <w:r>
        <w:rPr>
          <w:rtl/>
          <w:cs/>
          <w:lang w:val="ar_AE" w:bidi="ar_AE"/>
        </w:rPr>
        <w:t>يريد الله أشخاصًا مكرَّسين له بالكامل. حتى قبل مجيء يسوع، كان الله يصف شعبه بأنه شعبٌ مقدَّس. لقد أمر اللهُ أن يكون شعبه مقدَّسًا، كما أن الله نفسه قدوس. عندما يكون الشخص مقدَّسًا، يفعل أشياءً كثيرة، لكن بولس يقول هنا إنه يجب أن يبتعد عن الرغبات والأفعال الجنسية الخاطئة. بعبارة أخرى، خلق اللهُ الجنسَ ليكون عطيةً للاتحاد الجنسي الذي يتشاركه الزوج والزوجة معًا في محبة. أي نشاط جنسي يحدث خارج الزواج المُحِب هو خطية.</w:t>
      </w:r>
    </w:p>
    <w:p>
      <w:pPr>
        <w:bidi/>
      </w:pPr>
      <w:r>
        <w:rPr>
          <w:rtl/>
          <w:cs/>
          <w:lang w:val="ar_AE" w:bidi="ar_AE"/>
        </w:rPr>
      </w:r>
      <w:r>
        <w:rPr>
          <w:rtl/>
          <w:cs/>
          <w:lang w:val="ar_AE" w:bidi="ar_AE"/>
        </w:rPr>
        <w:t xml:space="preserve">توقَّفوا وناقشوا السؤال التالي: في ثقافتكم، ما هي الطرق المناسبة والمكرَّمة التي يُظهر بها الرجال والنساء المحبةَ أو الاحترام لبعضهم البعض؟ أوقفوا سماع التسجيل الصوتي هنا. </w:t>
      </w:r>
    </w:p>
    <w:p>
      <w:pPr>
        <w:bidi/>
      </w:pPr>
      <w:r>
        <w:rPr>
          <w:rtl/>
          <w:cs/>
          <w:lang w:val="ar_AE" w:bidi="ar_AE"/>
        </w:rPr>
      </w:r>
      <w:r>
        <w:rPr>
          <w:rtl/>
          <w:cs/>
          <w:lang w:val="ar_AE" w:bidi="ar_AE"/>
        </w:rPr>
        <w:t>هذه هي وصية الله بأن يكون لدى المؤمنين تحكُّم في النفس بخصوص أجسادهم. إن الكلمة التي يستخدمها بولس هنا ليست الكلمة المعتادة "للجسد"، بل تعني "الشيء"، أو "الإناء". ربما يستخدم بولس هذه الكلمة كوسيلة للتحدث باحترام عن كيف ينبغي للمؤمنين أن يتحكموا في أعضائهم الجنسية.</w:t>
      </w:r>
    </w:p>
    <w:p>
      <w:pPr>
        <w:bidi/>
      </w:pPr>
      <w:r>
        <w:rPr>
          <w:rtl/>
          <w:cs/>
          <w:lang w:val="ar_AE" w:bidi="ar_AE"/>
        </w:rPr>
      </w:r>
      <w:r>
        <w:rPr>
          <w:rtl/>
          <w:cs/>
          <w:lang w:val="ar_AE" w:bidi="ar_AE"/>
        </w:rPr>
        <w:t>يطلب بولس من المؤمنين في تسالونيكي ألا يتبعوا شهواتهم الخاطئة مثلما يفعل الأمم. لا يزال اليهود الذين لا يتبعون يسوع يَعرفون مَن هو الله، ويَعرفون كيف يريدهم اللهُ أن يعيشوا، لأن الله أظهر ذلك لليهود في ناموس موسى. لكن معظم الأمم، أو غير اليهود، لم يعرفوا الله أو نواميسه. في ذلك الوقت، كانت الثقافة الأممية لها سمعة سيئة من جهة الخطية الجنسية الرهيبة. حتى أن العديد من الأمم شجعوا الناسَ على إشباع جميع رغباتهم الجنسية، بغض النظر عن طبيعة تلك الرغبات. لم يكن بولس يريد أن تتحول محبة المؤمنين في تسالونيكي إلى سلوكٍ خاطئ. لذلك يقول بولس إنه لا ينبغي للمؤمنين أن يؤذوا إخوتهم أو أخواتهم بالخطية الجنسية. يخبرهم بولس أن الله سيغضب وسيعاقب بعدلٍ هذا النوعَ من السلوك.</w:t>
      </w:r>
    </w:p>
    <w:p>
      <w:pPr>
        <w:bidi/>
      </w:pPr>
      <w:r>
        <w:rPr>
          <w:rtl/>
          <w:cs/>
          <w:lang w:val="ar_AE" w:bidi="ar_AE"/>
        </w:rPr>
      </w:r>
      <w:r>
        <w:rPr>
          <w:rtl/>
          <w:cs/>
          <w:lang w:val="ar_AE" w:bidi="ar_AE"/>
        </w:rPr>
        <w:t xml:space="preserve">توقَّفوا وناقشوا ما يلي: احكوا قصةً عن وقت أخطأ فيه شخصٌ في مجتمعكم تجاه شخصٍ آخر. ماذا حدث؟ بالمثل، احكوا قصةً عن شخصٍ عاقبَ أحدهم بسبب جريمةٍ. ما هي الكلمات التي تستخدمونها للتعبير عن أن الشخص الذي يعاقب المخطئ غاضبٌ؟ أوقِفوا الاستماع إلى هذا التسجيل الصوتي هنا. </w:t>
      </w:r>
    </w:p>
    <w:p>
      <w:pPr>
        <w:bidi/>
      </w:pPr>
      <w:r>
        <w:rPr>
          <w:rtl/>
          <w:cs/>
          <w:lang w:val="ar_AE" w:bidi="ar_AE"/>
        </w:rPr>
      </w:r>
      <w:r>
        <w:rPr>
          <w:rtl/>
          <w:cs/>
          <w:lang w:val="ar_AE" w:bidi="ar_AE"/>
        </w:rPr>
        <w:t>يقول بولس إنه علَّم هذه الأمور من قبل، عندما كان بولس وسيلا مع الكنيسة. يذكِّر بولس المؤمنين مرة أخرى بأن الله يريدهم أن تكون لهم حياة مقدَّسة. لقد علَّم يسوع وجميع تلاميذه أنه يجب على المؤمنين أن يعيشوا حياة مكرَّسة بالكامل لله. عندما نحب بعضنا بعضًا جيدًا ونعيش حياة مقدَّسة، نُظهر أننا ننتمي إلى الله. أي شخص لا يطيع هذه التعليمات يرفض وصايا الله تمامًا، وليس تعاليم بولس فقط.</w:t>
      </w:r>
    </w:p>
    <w:p>
      <w:pPr>
        <w:bidi/>
      </w:pPr>
      <w:r>
        <w:rPr>
          <w:rtl/>
          <w:cs/>
          <w:lang w:val="ar_AE" w:bidi="ar_AE"/>
        </w:rPr>
      </w:r>
      <w:r>
        <w:rPr>
          <w:rtl/>
          <w:cs/>
          <w:lang w:val="ar_AE" w:bidi="ar_AE"/>
        </w:rPr>
        <w:t>توقَّفوا هنا لتصلُّوا معًا. يمكن أن تؤذي الخطيةُ الجنسية في الكنيسة الكثيرَ من الناس، لكن الأهم من ذلك كله هو أنه عندما يخطئ الناس جنسيًا، فإنهم يرفضون الله. يحب اللهُ شعبه كثيرًا، وهو أبٌ يريد أن يحمي أولاده. إن غضب الله شديد على أي شخص يريد إيذاء أولاد الله. صلوا من أجل حياة مقدَّسة بين المؤمنين، وصلوا من أجل الشفاء من خطايا الماضي.</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رسالة تسالونيكي الأولى ٤: ١–٨ في أكثر الترجمات المفهومة لكم.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على المجموعة أن تحدِّد الأجزاء والشخصيات ومواقع الأحداث في هذا المقطع. ثم ستقوم المجموعة بمحاولة تصوُّر هذا المقطع. </w:t>
      </w:r>
    </w:p>
    <w:p>
      <w:pPr>
        <w:bidi/>
      </w:pPr>
      <w:r>
        <w:rPr>
          <w:rtl/>
          <w:cs/>
          <w:lang w:val="ar_AE" w:bidi="ar_AE"/>
        </w:rPr>
      </w:r>
      <w:r>
        <w:rPr>
          <w:rtl/>
          <w:cs/>
          <w:lang w:val="ar_AE" w:bidi="ar_AE"/>
        </w:rPr>
        <w:t>يتكوَّن هذا المقطع من جزأين.</w:t>
      </w:r>
    </w:p>
    <w:p>
      <w:pPr>
        <w:bidi/>
      </w:pPr>
      <w:r>
        <w:rPr>
          <w:rtl/>
          <w:cs/>
          <w:lang w:val="ar_AE" w:bidi="ar_AE"/>
        </w:rPr>
      </w:r>
      <w:r>
        <w:rPr>
          <w:b/>
          <w:rtl/>
          <w:cs/>
          <w:lang w:val="ar_AE" w:bidi="ar_AE"/>
        </w:rPr>
        <w:t>في الجزء الأول:</w:t>
      </w:r>
      <w:r>
        <w:rPr>
          <w:rtl/>
          <w:cs/>
          <w:lang w:val="ar_AE" w:bidi="ar_AE"/>
        </w:rPr>
        <w:t xml:space="preserve"> يحث بولس المؤمنين في تسالونيكي على أن ينموا أكثر بصفتهم أتباعًا ليسوع، تمامًا مثلما علَّمهم بولس.</w:t>
      </w:r>
    </w:p>
    <w:p>
      <w:pPr>
        <w:bidi/>
      </w:pPr>
      <w:r>
        <w:rPr>
          <w:rtl/>
          <w:cs/>
          <w:lang w:val="ar_AE" w:bidi="ar_AE"/>
        </w:rPr>
      </w:r>
      <w:r>
        <w:rPr>
          <w:b/>
          <w:rtl/>
          <w:cs/>
          <w:lang w:val="ar_AE" w:bidi="ar_AE"/>
        </w:rPr>
        <w:t>في الجزء الثاني:</w:t>
      </w:r>
      <w:r>
        <w:rPr>
          <w:rtl/>
          <w:cs/>
          <w:lang w:val="ar_AE" w:bidi="ar_AE"/>
        </w:rPr>
        <w:t xml:space="preserve"> يريد الله حياةً مقدَّسة من المؤمنين في تسالونيكي. بشكل خاص، يريد اللهُ من المؤمنين أن يبتعدوا عن جميع الخطايا الجنسية.</w:t>
      </w:r>
    </w:p>
    <w:p>
      <w:pPr>
        <w:bidi/>
      </w:pPr>
      <w:r>
        <w:rPr>
          <w:rtl/>
          <w:cs/>
          <w:lang w:val="ar_AE" w:bidi="ar_AE"/>
        </w:rPr>
      </w:r>
      <w:r>
        <w:rPr>
          <w:rtl/>
          <w:cs/>
          <w:lang w:val="ar_AE" w:bidi="ar_AE"/>
        </w:rPr>
        <w:t xml:space="preserve">والشخصيات الواردة في هذا المقطع هي: </w:t>
      </w:r>
    </w:p>
    <w:p>
      <w:pPr>
        <w:pStyle w:val="ListBullet"/>
        <w:bidi/>
        <w:spacing w:line="240" w:lineRule="auto"/>
        <w:ind w:left="720"/>
      </w:pPr>
      <w:r>
        <w:rPr>
          <w:rtl/>
          <w:cs/>
          <w:lang w:val="ar_AE" w:bidi="ar_AE"/>
        </w:rPr>
      </w:r>
      <w:r>
        <w:rPr>
          <w:rtl/>
          <w:cs/>
          <w:lang w:val="ar_AE" w:bidi="ar_AE"/>
        </w:rPr>
        <w:t>بولس ورفاقه</w:t>
      </w:r>
    </w:p>
    <w:p>
      <w:pPr>
        <w:pStyle w:val="ListBullet"/>
        <w:bidi/>
        <w:spacing w:line="240" w:lineRule="auto"/>
        <w:ind w:left="720"/>
      </w:pPr>
      <w:r>
        <w:rPr>
          <w:rtl/>
          <w:cs/>
          <w:lang w:val="ar_AE" w:bidi="ar_AE"/>
        </w:rPr>
      </w:r>
      <w:r>
        <w:rPr>
          <w:rtl/>
          <w:cs/>
          <w:lang w:val="ar_AE" w:bidi="ar_AE"/>
        </w:rPr>
        <w:t>المؤمنون في تسالونيكي</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الرب يسوع</w:t>
      </w:r>
    </w:p>
    <w:p>
      <w:pPr>
        <w:pStyle w:val="ListBullet"/>
        <w:bidi/>
        <w:spacing w:line="240" w:lineRule="auto"/>
        <w:ind w:left="720"/>
      </w:pPr>
      <w:r>
        <w:rPr>
          <w:rtl/>
          <w:cs/>
          <w:lang w:val="ar_AE" w:bidi="ar_AE"/>
        </w:rPr>
      </w:r>
      <w:r>
        <w:rPr>
          <w:rtl/>
          <w:cs/>
          <w:lang w:val="ar_AE" w:bidi="ar_AE"/>
        </w:rPr>
        <w:t>والروح القُدس</w:t>
      </w:r>
    </w:p>
    <w:p>
      <w:pPr>
        <w:bidi/>
      </w:pPr>
      <w:r>
        <w:rPr>
          <w:rtl/>
          <w:cs/>
          <w:lang w:val="ar_AE" w:bidi="ar_AE"/>
        </w:rPr>
      </w:r>
      <w:r>
        <w:rPr>
          <w:rtl/>
          <w:cs/>
          <w:lang w:val="ar_AE" w:bidi="ar_AE"/>
        </w:rPr>
        <w:t xml:space="preserve">كمجموعة، انتبهوا إلى التفاصيل المتعلقة بسياق الأحداث في المقطع: </w:t>
      </w:r>
    </w:p>
    <w:p>
      <w:pPr>
        <w:bidi/>
      </w:pPr>
      <w:r>
        <w:rPr>
          <w:rtl/>
          <w:cs/>
          <w:lang w:val="ar_AE" w:bidi="ar_AE"/>
        </w:rPr>
      </w:r>
      <w:r>
        <w:rPr>
          <w:rtl/>
          <w:cs/>
          <w:lang w:val="ar_AE" w:bidi="ar_AE"/>
        </w:rPr>
        <w:t>تتذكرون أنه قبل هذا الجزء من رسالة بولس، أخبر بولس المؤمنين في تسالونيكي في الكنيسة بمدى محبته لهم. لقد عاد تيموثاوس بتقرير جيد عن حياتهم وعن كيف يتبعون يسوع. لكن المؤمنين كان لديهم أيضًا بعض الأسئلة. سيجيب بولس على هذه الأسئلة، لكنه يريد أولًا أن يعطي بعض التعليمات الأخيرة لمساعدة المؤمنين على أن يصبحوا أتباعًا ليسوع بشكلٍ أفضل. لذلك يخبر بولس المؤمنين أن لديه شيئًا أخيرًا مهمًا جدًا يريد أن يتحدث عنه قبل أن يجيب على أسئلتهم.</w:t>
      </w:r>
    </w:p>
    <w:p>
      <w:pPr>
        <w:bidi/>
      </w:pPr>
      <w:r>
        <w:rPr>
          <w:rtl/>
          <w:cs/>
          <w:lang w:val="ar_AE" w:bidi="ar_AE"/>
        </w:rPr>
      </w:r>
      <w:r>
        <w:rPr>
          <w:rtl/>
          <w:cs/>
          <w:lang w:val="ar_AE" w:bidi="ar_AE"/>
        </w:rPr>
        <w:t xml:space="preserve">ناقشوا السؤال التالي: كيف تخبرون شخصًا أن لديكم شيئًا أخيرًا ومهمًا جدًا يجب مناقشته قبل أن تنتقلوا إلى الموضوع التالي؟ أوقفوا سماع التسجيل الصوتي هنا. </w:t>
      </w:r>
    </w:p>
    <w:p>
      <w:pPr>
        <w:bidi/>
      </w:pPr>
      <w:r>
        <w:rPr>
          <w:rtl/>
          <w:cs/>
          <w:lang w:val="ar_AE" w:bidi="ar_AE"/>
        </w:rPr>
      </w:r>
      <w:r>
        <w:rPr>
          <w:rtl/>
          <w:cs/>
          <w:lang w:val="ar_AE" w:bidi="ar_AE"/>
        </w:rPr>
        <w:t>الآن، عندما يبدأ بولس في إعطائهم بعض التعليمات، يتحدث بحزمٍ إلى المؤمنين في تسالونيكي. يريد بولس من المؤمنين أن يعيشوا حياةً ترضي الله. هذا أمرٌ علَّمه بولس للمؤمنين من قبل، وهو يعرف أنهم يفعلونه بالفعل. مع ذلك، يطلب منهم بولس أن يعيشوا بهذه الطريقة ويحثهم على ذلك. حتى أن بولس يقول إن المؤمنين ينبغي أن يفعلوا هذا في الرب يسوع. بعبارة أخرى، يَحمل طلبُ بولس سلطانَ الرب يسوع.</w:t>
      </w:r>
    </w:p>
    <w:p>
      <w:pPr>
        <w:bidi/>
      </w:pPr>
      <w:r>
        <w:rPr>
          <w:rtl/>
          <w:cs/>
          <w:lang w:val="ar_AE" w:bidi="ar_AE"/>
        </w:rPr>
      </w:r>
      <w:r>
        <w:rPr>
          <w:rtl/>
          <w:cs/>
          <w:lang w:val="ar_AE" w:bidi="ar_AE"/>
        </w:rPr>
        <w:t xml:space="preserve">ناقشوا السؤال التالي: كيف تتحدثون بحزمٍ إلى بعضكم بعضًا عندما تريدون من بعضكم البعض أن تفعلوا الصواب؟ كيف تُظهرون أن لديكم سلطانًا آتيًا من شخص آخر لتقولوا تلك الأمور؟ أوقفوا سماع التسجيل الصوتي هنا. </w:t>
      </w:r>
    </w:p>
    <w:p>
      <w:pPr>
        <w:bidi/>
      </w:pPr>
      <w:r>
        <w:rPr>
          <w:rtl/>
          <w:cs/>
          <w:lang w:val="ar_AE" w:bidi="ar_AE"/>
        </w:rPr>
      </w:r>
      <w:r>
        <w:rPr>
          <w:rtl/>
          <w:cs/>
          <w:lang w:val="ar_AE" w:bidi="ar_AE"/>
        </w:rPr>
        <w:t>بعد ذلك، في الجزء الثاني، يُذكِّر بولس الكنيسة بأن الله يريد أن تكون لها حياة مقدَّسة. يقول بولس إن هذه هي مشيئة الله. بينما تشمل الحياة المقدَّسة أمورًا كثيرة مهمة، يتحدث بولس هنا عن الطهارة الجنسية للمؤمنين في تسالونيكي. يقول بولس إن القداسة في سلوكنا الجنسي تشمل ثلاثة أفعال. أولًا، ينبغي على المؤمنين في تسالونيكي أن يبتعدوا عن كل خطية جنسية. ثانيًا، ينبغي أن يكون للمؤمنين في تسالونيكي تحكُّم في النفس بخصوص أجسادهم. ثالثًا، ينبغي على المؤمنين في تسالونيكي ألا يخطئوا ضد مؤمنٍ آخر في العلاقات الجنسية. ينبغي أن تكون للمؤمنين في تسالونيكي حياة مقدَّسة تُكرِم الآخرين. ينبغي على المؤمنين في تسالونيكي ألا يتبعوا رغباتهم الجنسية الجامحة غير المنضبطة. إن انعدام السيطرة هذا هو الطريقة التي يتصرَّف بها الأمم غير المؤمنين. يجب أن يكون المؤمنون مختلفين عن الذين لا يعرفون الله.</w:t>
      </w:r>
    </w:p>
    <w:p>
      <w:pPr>
        <w:bidi/>
      </w:pPr>
      <w:r>
        <w:rPr>
          <w:rtl/>
          <w:cs/>
          <w:lang w:val="ar_AE" w:bidi="ar_AE"/>
        </w:rPr>
      </w:r>
      <w:r>
        <w:rPr>
          <w:rtl/>
          <w:cs/>
          <w:lang w:val="ar_AE" w:bidi="ar_AE"/>
        </w:rPr>
        <w:t>ناقشوا السؤال التالي: ما هي الكلمات التي تستخدمونها لتوضيح الفرق بين شخصٍ يتمتَّع بضبط النفس وشخص لا يتمتَّع به، خاصة فيما يتعلق بالطهارة الجنسية والخطية الجنسية؟ هل يمكنكم استخدام أي من هذه الكلمات هنا؟ أوقِفوا الاستماع إلى التسجيل الصوتي.</w:t>
      </w:r>
    </w:p>
    <w:p>
      <w:pPr>
        <w:bidi/>
      </w:pPr>
      <w:r>
        <w:rPr>
          <w:rtl/>
          <w:cs/>
          <w:lang w:val="ar_AE" w:bidi="ar_AE"/>
        </w:rPr>
      </w:r>
      <w:r>
        <w:rPr>
          <w:rtl/>
          <w:cs/>
          <w:lang w:val="ar_AE" w:bidi="ar_AE"/>
        </w:rPr>
        <w:t>عندما يخبر بولس المؤمنين في تسالونيكي أنه ينبغي عليهم ألا يخطئوا ضد مؤمنٍ آخر في العلاقات الجنسية، يشير بولس إلى أنه ينبغي على المؤمنين في تسالونيكي ألا يؤذوا بعضهم بعضًا أو يستغلوا بعضهم بعضًا بطريقة جنسية. يذكِّر بولس المؤمنين في تسالونيكي بأن الله سيعاقب الذين يخطئون بهذه الطرق. لقد سمع المؤمنون في تسالونيكي كل هذه التعليمات بالفعل. حتى عندما كان بولس معهم في تسالونيكي، أعطى بولس ورفاقه المؤمنين تحذيرات قوية بشأن هذه الأنواع من الخطايا الجنسية.</w:t>
      </w:r>
    </w:p>
    <w:p>
      <w:pPr>
        <w:bidi/>
      </w:pPr>
      <w:r>
        <w:rPr>
          <w:rtl/>
          <w:cs/>
          <w:lang w:val="ar_AE" w:bidi="ar_AE"/>
        </w:rPr>
      </w:r>
      <w:r>
        <w:rPr>
          <w:rtl/>
          <w:cs/>
          <w:lang w:val="ar_AE" w:bidi="ar_AE"/>
        </w:rPr>
        <w:t>يلخص بولس كل هذه التعاليم بقوله إن الله نفسه أمرَ كنيسة تسالونيكي أن تعيش حياةً مقدَّسة، وليس حياة نجسة أو غير طاهرة. يقول بولس هذا ليؤكد على سلطان هذه التعليمات. يقول بولس إن كل من يرفض هذه التعليمات يرفض اللهَ نفسه. تأتي هذه التعليمات من الله، ولذلك هذا هو السبب الحقيقي الذي يجعل أي شخص يرفض هذه التعليمات يرفض اللهَ حقًا. إن الله قدوس، ويَضع روحه القدوس في الذين يريدون أن يتبعوا يسوع وأن ويرضوه.</w:t>
      </w:r>
    </w:p>
    <w:p>
      <w:pPr>
        <w:bidi/>
      </w:pPr>
      <w:r>
        <w:rPr>
          <w:rtl/>
          <w:cs/>
          <w:lang w:val="ar_AE" w:bidi="ar_AE"/>
        </w:rPr>
      </w:r>
      <w:r>
        <w:rPr>
          <w:rtl/>
          <w:cs/>
          <w:lang w:val="ar_AE" w:bidi="ar_AE"/>
        </w:rPr>
        <w:t xml:space="preserve">ناقشوا السؤال التالي: ما هي بعض الطرق التي يمكن أن تقولوا بها إن شيئًا ما هو السبب الحقيقي لشيء آخر يأتي بعد ذلك؟ على سبيل المثال: "كانت العواصف سيئة جدًا في الأمس. هذا هو السبب الحقيقي الذي جعل الأضرار كبيرة جدًا اليوم." أوقفوا سماع التسجيل الصوتي هنا. </w:t>
      </w:r>
    </w:p>
    <w:p>
      <w:pPr>
        <w:bidi/>
      </w:pPr>
      <w:r>
        <w:rPr>
          <w:rtl/>
          <w:cs/>
          <w:lang w:val="ar_AE" w:bidi="ar_AE"/>
        </w:rPr>
      </w:r>
      <w:r>
        <w:rPr>
          <w:rtl/>
          <w:cs/>
          <w:lang w:val="ar_AE" w:bidi="ar_AE"/>
        </w:rPr>
        <w:t>الآن، على المجموعة تصوير أحداث القصة على لوحة ورسمها،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رسالة تسالونيكي الأولى ٤: ١–٨ في أكثر الترجمات المفهومة لكم.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جزأين.</w:t>
      </w:r>
    </w:p>
    <w:p>
      <w:pPr>
        <w:bidi/>
      </w:pPr>
      <w:r>
        <w:rPr>
          <w:rtl/>
          <w:cs/>
          <w:lang w:val="ar_AE" w:bidi="ar_AE"/>
        </w:rPr>
      </w:r>
      <w:r>
        <w:rPr>
          <w:rtl/>
          <w:cs/>
          <w:lang w:val="ar_AE" w:bidi="ar_AE"/>
        </w:rPr>
        <w:t xml:space="preserve">والشخصيات الواردة في هذا المقطع هي: </w:t>
      </w:r>
    </w:p>
    <w:p>
      <w:pPr>
        <w:pStyle w:val="ListBullet"/>
        <w:bidi/>
        <w:spacing w:line="240" w:lineRule="auto"/>
        <w:ind w:left="720"/>
      </w:pPr>
      <w:r>
        <w:rPr>
          <w:rtl/>
          <w:cs/>
          <w:lang w:val="ar_AE" w:bidi="ar_AE"/>
        </w:rPr>
      </w:r>
      <w:r>
        <w:rPr>
          <w:rtl/>
          <w:cs/>
          <w:lang w:val="ar_AE" w:bidi="ar_AE"/>
        </w:rPr>
        <w:t>بولس ورفاقه</w:t>
      </w:r>
    </w:p>
    <w:p>
      <w:pPr>
        <w:pStyle w:val="ListBullet"/>
        <w:bidi/>
        <w:spacing w:line="240" w:lineRule="auto"/>
        <w:ind w:left="720"/>
      </w:pPr>
      <w:r>
        <w:rPr>
          <w:rtl/>
          <w:cs/>
          <w:lang w:val="ar_AE" w:bidi="ar_AE"/>
        </w:rPr>
      </w:r>
      <w:r>
        <w:rPr>
          <w:rtl/>
          <w:cs/>
          <w:lang w:val="ar_AE" w:bidi="ar_AE"/>
        </w:rPr>
        <w:t>المؤمنون في تسالونيكي</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الرب يسوع</w:t>
      </w:r>
    </w:p>
    <w:p>
      <w:pPr>
        <w:pStyle w:val="ListBullet"/>
        <w:bidi/>
        <w:spacing w:line="240" w:lineRule="auto"/>
        <w:ind w:left="720"/>
      </w:pPr>
      <w:r>
        <w:rPr>
          <w:rtl/>
          <w:cs/>
          <w:lang w:val="ar_AE" w:bidi="ar_AE"/>
        </w:rPr>
      </w:r>
      <w:r>
        <w:rPr>
          <w:rtl/>
          <w:cs/>
          <w:lang w:val="ar_AE" w:bidi="ar_AE"/>
        </w:rPr>
        <w:t>والروح القدس</w:t>
      </w:r>
    </w:p>
    <w:p>
      <w:pPr>
        <w:bidi/>
      </w:pPr>
      <w:r>
        <w:rPr>
          <w:rtl/>
          <w:cs/>
          <w:lang w:val="ar_AE" w:bidi="ar_AE"/>
        </w:rPr>
      </w:r>
      <w:r>
        <w:rPr>
          <w:rtl/>
          <w:cs/>
          <w:lang w:val="ar_AE" w:bidi="ar_AE"/>
        </w:rPr>
        <w:t xml:space="preserve">كمجموعة، عليكم تمثيل المقطع مرتَين، ويجب أن تمثّلوا المقطع في لُغتكم. </w:t>
      </w:r>
    </w:p>
    <w:p>
      <w:pPr>
        <w:bidi/>
      </w:pPr>
      <w:r>
        <w:rPr>
          <w:rtl/>
          <w:cs/>
          <w:lang w:val="ar_AE" w:bidi="ar_AE"/>
        </w:rPr>
      </w:r>
      <w:r>
        <w:rPr>
          <w:rtl/>
          <w:cs/>
          <w:lang w:val="ar_AE" w:bidi="ar_AE"/>
        </w:rPr>
        <w:t xml:space="preserve">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 </w:t>
      </w:r>
    </w:p>
    <w:p>
      <w:pPr>
        <w:bidi/>
      </w:pPr>
      <w:r>
        <w:rPr>
          <w:rtl/>
          <w:cs/>
          <w:lang w:val="ar_AE" w:bidi="ar_AE"/>
        </w:rPr>
      </w:r>
      <w:r>
        <w:rPr>
          <w:rtl/>
          <w:cs/>
          <w:lang w:val="ar_AE" w:bidi="ar_AE"/>
        </w:rPr>
        <w:t xml:space="preserve">توقَّفوا هنا عن سماع التسجيل الصوتي، ومثِّلوا المقطع. </w:t>
      </w:r>
    </w:p>
    <w:p>
      <w:pPr>
        <w:bidi/>
      </w:pPr>
      <w:r>
        <w:rPr>
          <w:rtl/>
          <w:cs/>
          <w:lang w:val="ar_AE" w:bidi="ar_AE"/>
        </w:rPr>
      </w:r>
      <w:r>
        <w:rPr>
          <w:rtl/>
          <w:cs/>
          <w:lang w:val="ar_AE" w:bidi="ar_AE"/>
        </w:rPr>
        <w:t xml:space="preserve">بعد ذلك، على المجموعة أن تمثِّل المقطع مرة ثانية. وفي مواضع معينة من تمثيل المقطع، توقَّفوا واطرحوا على الشخص الذي يؤدي الدور السؤال التالي: "بمَ تشعر أو فيمَ تفكِّر؟" وعلى مَن يؤدِّي الدور أن يجيب بما كان سيشعر به أو يفكِّر فيه لو كان في مكان تلك الشخصية. بعد ذلك، واصِلوا التمثيل. </w:t>
      </w:r>
    </w:p>
    <w:p>
      <w:pPr>
        <w:bidi/>
      </w:pPr>
      <w:r>
        <w:rPr>
          <w:rtl/>
          <w:cs/>
          <w:lang w:val="ar_AE" w:bidi="ar_AE"/>
        </w:rPr>
      </w:r>
      <w:r>
        <w:rPr>
          <w:rtl/>
          <w:cs/>
          <w:lang w:val="ar_AE" w:bidi="ar_AE"/>
        </w:rPr>
        <w:t xml:space="preserve">توقَّفوا هنا عن الاستماع إلى التسجيل الصوتي، ومثِّلوا المقطع مرة ثانية. </w:t>
      </w:r>
    </w:p>
    <w:p>
      <w:pPr>
        <w:bidi/>
      </w:pPr>
      <w:r>
        <w:rPr>
          <w:rtl/>
          <w:cs/>
          <w:lang w:val="ar_AE" w:bidi="ar_AE"/>
        </w:rPr>
      </w:r>
      <w:r>
        <w:rPr>
          <w:rtl/>
          <w:cs/>
          <w:lang w:val="ar_AE" w:bidi="ar_AE"/>
        </w:rPr>
        <w:t xml:space="preserve">فيما يلي مثال على التمثيل الدرامي والإجابات المحتملة. </w:t>
      </w:r>
    </w:p>
    <w:p>
      <w:pPr>
        <w:bidi/>
      </w:pPr>
      <w:r>
        <w:rPr>
          <w:rtl/>
          <w:cs/>
          <w:lang w:val="ar_AE" w:bidi="ar_AE"/>
        </w:rPr>
      </w:r>
      <w:r>
        <w:rPr>
          <w:rtl/>
          <w:cs/>
          <w:lang w:val="ar_AE" w:bidi="ar_AE"/>
        </w:rPr>
        <w:t>في الجزء الأول من هذا المقطع، يبدأ بولس القسم الأخير من الرسالة الذي يتضمن التشجيع العام قبل أن ينتقل إلى مسائل محددة. يطلب بولس ورفاقه بحزمٍ من الإخوة والأخوات في تسالونيكي أن يعيشوا حياةً تُرضي الله، لكن بولس يقول أيضًا إن كثيرًا من المؤمنين يفعلون هذا بالفعل. يذكِّر بولس المؤمنين بأنه عندما كان معهم، قدَّم بولس ورفاقه هذه التعليمات نفسها.</w:t>
      </w:r>
    </w:p>
    <w:p>
      <w:pPr>
        <w:bidi/>
      </w:pPr>
      <w:r>
        <w:rPr>
          <w:rtl/>
          <w:cs/>
          <w:lang w:val="ar_AE" w:bidi="ar_AE"/>
        </w:rPr>
      </w:r>
      <w:r>
        <w:rPr>
          <w:rtl/>
          <w:cs/>
          <w:lang w:val="ar_AE" w:bidi="ar_AE"/>
        </w:rPr>
        <w:t>أوقفوا التمثيل. اسألوا الشخص الذي يؤدي دور بولس: "كيف تشعر بخصوص كتابة هذه الرسالة إلى المؤمنين في تسالونيكي؟" قد تسمعون:</w:t>
      </w:r>
    </w:p>
    <w:p>
      <w:pPr>
        <w:pStyle w:val="ListBullet"/>
        <w:bidi/>
        <w:spacing w:line="240" w:lineRule="auto"/>
        <w:ind w:left="720"/>
      </w:pPr>
      <w:r>
        <w:rPr>
          <w:rtl/>
          <w:cs/>
          <w:lang w:val="ar_AE" w:bidi="ar_AE"/>
        </w:rPr>
      </w:r>
      <w:r>
        <w:rPr>
          <w:rtl/>
          <w:cs/>
          <w:lang w:val="ar_AE" w:bidi="ar_AE"/>
        </w:rPr>
        <w:t xml:space="preserve">أنا أحب المؤمنين في تسالونيكي مثل أبٍ أو مُعلِّمٍ؛ أو </w:t>
      </w:r>
    </w:p>
    <w:p>
      <w:pPr>
        <w:pStyle w:val="ListBullet"/>
        <w:bidi/>
        <w:spacing w:line="240" w:lineRule="auto"/>
        <w:ind w:left="720"/>
      </w:pPr>
      <w:r>
        <w:rPr>
          <w:rtl/>
          <w:cs/>
          <w:lang w:val="ar_AE" w:bidi="ar_AE"/>
        </w:rPr>
      </w:r>
      <w:r>
        <w:rPr>
          <w:rtl/>
          <w:cs/>
          <w:lang w:val="ar_AE" w:bidi="ar_AE"/>
        </w:rPr>
        <w:t>أنا فخور بالمؤمنين في تسالونيكي بسبب طاعتهم، لكنني أيضًا أشعر بالقلق في نفس الوقت.</w:t>
      </w:r>
    </w:p>
    <w:p>
      <w:pPr>
        <w:bidi/>
      </w:pPr>
      <w:r>
        <w:rPr>
          <w:rtl/>
          <w:cs/>
          <w:lang w:val="ar_AE" w:bidi="ar_AE"/>
        </w:rPr>
      </w:r>
      <w:r>
        <w:rPr>
          <w:rtl/>
          <w:cs/>
          <w:lang w:val="ar_AE" w:bidi="ar_AE"/>
        </w:rPr>
        <w:t>اسألوا الأشخاص الذين يؤدون دور المؤمنين في تسالونيكي: "بمَ تفكرون عندما تتلقون هذه التعليمات؟" قد تسمعون:</w:t>
      </w:r>
    </w:p>
    <w:p>
      <w:pPr>
        <w:pStyle w:val="ListBullet"/>
        <w:bidi/>
        <w:spacing w:line="240" w:lineRule="auto"/>
        <w:ind w:left="720"/>
      </w:pPr>
      <w:r>
        <w:rPr>
          <w:rtl/>
          <w:cs/>
          <w:lang w:val="ar_AE" w:bidi="ar_AE"/>
        </w:rPr>
      </w:r>
      <w:r>
        <w:rPr>
          <w:rtl/>
          <w:cs/>
          <w:lang w:val="ar_AE" w:bidi="ar_AE"/>
        </w:rPr>
        <w:t>أتذكر الوقت الذي قضاه بولس معنا. أتذكر ما علَّم به بولس؛ أو</w:t>
      </w:r>
    </w:p>
    <w:p>
      <w:pPr>
        <w:pStyle w:val="ListBullet"/>
        <w:bidi/>
        <w:spacing w:line="240" w:lineRule="auto"/>
        <w:ind w:left="720"/>
      </w:pPr>
      <w:r>
        <w:rPr>
          <w:rtl/>
          <w:cs/>
          <w:lang w:val="ar_AE" w:bidi="ar_AE"/>
        </w:rPr>
      </w:r>
      <w:r>
        <w:rPr>
          <w:rtl/>
          <w:cs/>
          <w:lang w:val="ar_AE" w:bidi="ar_AE"/>
        </w:rPr>
        <w:t>أتساءل عما سيخبرنا به بولس لأنه تكلّم للتو بحزمٍ شديد.</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الجزء الثاني من الرسالة، يخبر بولس المؤمنين في تسالونيكي أن مشيئة الله هي أن تكون لهم حياة مقدَّسة. يطلب بولس من المؤمنين في تسالونيكي أن يبتعدوا عن الخطية الجنسية، وأن يتحكموا في أجسادهم، وألا يخطئوا إلى إخوتهم أو أخواتهم في هذه المسائل. يذكِّر بولس المؤمنين في تسالونيكي بأن الله سيعاقب الذين يعصون هذه التعاليم. مرة أخرى، يقول بولس إنه وهو ورفاقه حذَّروا المؤمنين بخصوص هذا الأمر من قبل.</w:t>
      </w:r>
    </w:p>
    <w:p>
      <w:pPr>
        <w:bidi/>
      </w:pPr>
      <w:r>
        <w:rPr>
          <w:rtl/>
          <w:cs/>
          <w:lang w:val="ar_AE" w:bidi="ar_AE"/>
        </w:rPr>
      </w:r>
      <w:r>
        <w:rPr>
          <w:rtl/>
          <w:cs/>
          <w:lang w:val="ar_AE" w:bidi="ar_AE"/>
        </w:rPr>
        <w:t>أوقفوا التمثيل. اسألوا المؤمنين في تسالونيكي: "كيف تشعرون، أو بمَ تفكرون بشأن ما قاله الله لكم؟" قد تسمعون:</w:t>
      </w:r>
    </w:p>
    <w:p>
      <w:pPr>
        <w:pStyle w:val="ListBullet"/>
        <w:bidi/>
        <w:spacing w:line="240" w:lineRule="auto"/>
        <w:ind w:left="720"/>
      </w:pPr>
      <w:r>
        <w:rPr>
          <w:rtl/>
          <w:cs/>
          <w:lang w:val="ar_AE" w:bidi="ar_AE"/>
        </w:rPr>
      </w:r>
      <w:r>
        <w:rPr>
          <w:rtl/>
          <w:cs/>
          <w:lang w:val="ar_AE" w:bidi="ar_AE"/>
        </w:rPr>
        <w:t>أعتقد أنه لابد أنها وصية مهمة جدًا، لأن بولس قال إن هذه هي مشيئة الله؛ أو</w:t>
      </w:r>
    </w:p>
    <w:p>
      <w:pPr>
        <w:pStyle w:val="ListBullet"/>
        <w:bidi/>
        <w:spacing w:line="240" w:lineRule="auto"/>
        <w:ind w:left="720"/>
      </w:pPr>
      <w:r>
        <w:rPr>
          <w:rtl/>
          <w:cs/>
          <w:lang w:val="ar_AE" w:bidi="ar_AE"/>
        </w:rPr>
      </w:r>
      <w:r>
        <w:rPr>
          <w:rtl/>
          <w:cs/>
          <w:lang w:val="ar_AE" w:bidi="ar_AE"/>
        </w:rPr>
        <w:t>أشعر بالقليل من الخوف لأن الله سيعاقب أي شخص لا يفعل ما أَمر به اللهُ؛ أو</w:t>
      </w:r>
    </w:p>
    <w:p>
      <w:pPr>
        <w:pStyle w:val="ListBullet"/>
        <w:bidi/>
        <w:spacing w:line="240" w:lineRule="auto"/>
        <w:ind w:left="720"/>
      </w:pPr>
      <w:r>
        <w:rPr>
          <w:rtl/>
          <w:cs/>
          <w:lang w:val="ar_AE" w:bidi="ar_AE"/>
        </w:rPr>
      </w:r>
      <w:r>
        <w:rPr>
          <w:rtl/>
          <w:cs/>
          <w:lang w:val="ar_AE" w:bidi="ar_AE"/>
        </w:rPr>
        <w:t>هذا أمر صعبٌ حقًا!</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ينهي بولس هذا الجزء الثاني بشرح أن الله سيجلب هذا العقاب لأن الله أوصانا أن نعيش حياةً مقدَّسة. ولأن الله هو الذي أعطى هذه الأوامر، وليس بولس، فإن أي شخص يرفض أن يطيعها يرفض اللَه. إن الله نفسه هو الذي يعطينا روحه القدوس حتى نتمكن من أن تكون لنا حياة مقدَّسة.</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رسالة تسالونيكي الأولى ٤: ١–٨ في أكثر الترجمات المفهومة لكم.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ستناقش المجموعة المصطلحات والكلمات الرئيسية في هذا المقطع. </w:t>
      </w:r>
    </w:p>
    <w:p>
      <w:pPr>
        <w:bidi/>
      </w:pPr>
      <w:r>
        <w:rPr>
          <w:rtl/>
          <w:cs/>
          <w:lang w:val="ar_AE" w:bidi="ar_AE"/>
        </w:rPr>
      </w:r>
      <w:r>
        <w:rPr>
          <w:rtl/>
          <w:cs/>
          <w:lang w:val="ar_AE" w:bidi="ar_AE"/>
        </w:rPr>
        <w:t>كان بولس ورفاقه يصلُّون للتو لكي يحب المؤمنون في تسالونيكي بعضهم بعضًا وجميع الناس، لأن هذا سيجعلهم مقدَّسين وبلا لومٍ أمام الله. يبدأ بولس ورفاقه في وصف هذا الأمر بالتفصيل. يذكِّر بولس المؤمنين في تسالونيكي، أي "</w:t>
      </w:r>
      <w:r>
        <w:rPr>
          <w:b/>
          <w:rtl/>
          <w:cs/>
          <w:lang w:val="ar_AE" w:bidi="ar_AE"/>
        </w:rPr>
        <w:t>إخوته وأخواته</w:t>
      </w:r>
      <w:r>
        <w:rPr>
          <w:rtl/>
          <w:cs/>
          <w:lang w:val="ar_AE" w:bidi="ar_AE"/>
        </w:rPr>
        <w:t xml:space="preserve">"، بما أوصاهم هو ورفاقه أن يفعلوه بسلطان </w:t>
      </w:r>
      <w:r>
        <w:rPr>
          <w:b/>
          <w:rtl/>
          <w:cs/>
          <w:lang w:val="ar_AE" w:bidi="ar_AE"/>
        </w:rPr>
        <w:t>الرب</w:t>
      </w:r>
      <w:r>
        <w:rPr>
          <w:rtl/>
          <w:cs/>
          <w:lang w:val="ar_AE" w:bidi="ar_AE"/>
        </w:rPr>
        <w:t xml:space="preserve"> يسوع. استخدموا الكلمات والعبارات نفسها التي استخدمتموها في المقاطع السابقة للإشارة إلى الإخوة والأخوات، والرب أو السيد. توجد كلمة رب في قاموس الكلمات الرئيسية.</w:t>
      </w:r>
    </w:p>
    <w:p>
      <w:pPr>
        <w:bidi/>
      </w:pPr>
      <w:r>
        <w:rPr>
          <w:rtl/>
          <w:cs/>
          <w:lang w:val="ar_AE" w:bidi="ar_AE"/>
        </w:rPr>
      </w:r>
      <w:r>
        <w:rPr>
          <w:rtl/>
          <w:cs/>
          <w:lang w:val="ar_AE" w:bidi="ar_AE"/>
        </w:rPr>
        <w:t xml:space="preserve">ثم يُظهر بولس ورفاقه مشيئة الله للمؤمنين في تسالونيكي، بدءًا </w:t>
      </w:r>
      <w:r>
        <w:rPr>
          <w:b/>
          <w:rtl/>
          <w:cs/>
          <w:lang w:val="ar_AE" w:bidi="ar_AE"/>
        </w:rPr>
        <w:t>بتقديسهم</w:t>
      </w:r>
      <w:r>
        <w:rPr>
          <w:rtl/>
          <w:cs/>
          <w:lang w:val="ar_AE" w:bidi="ar_AE"/>
        </w:rPr>
        <w:t xml:space="preserve"> أو </w:t>
      </w:r>
      <w:r>
        <w:rPr>
          <w:b/>
          <w:rtl/>
          <w:cs/>
          <w:lang w:val="ar_AE" w:bidi="ar_AE"/>
        </w:rPr>
        <w:t>قداستهم</w:t>
      </w:r>
      <w:r>
        <w:rPr>
          <w:rtl/>
          <w:cs/>
          <w:lang w:val="ar_AE" w:bidi="ar_AE"/>
        </w:rPr>
        <w:t>. يقدِّس اللهُ شخصًا عندما يجعله مقدَّسًا بينما هو يطيع الله. يمكنكم فقط أن تقولوا إن الله يريد أن يجعل جميع المؤمنين مقدَّسين.</w:t>
      </w:r>
    </w:p>
    <w:p>
      <w:pPr>
        <w:bidi/>
      </w:pPr>
      <w:r>
        <w:rPr>
          <w:rtl/>
          <w:cs/>
          <w:lang w:val="ar_AE" w:bidi="ar_AE"/>
        </w:rPr>
      </w:r>
      <w:r>
        <w:rPr>
          <w:rtl/>
          <w:cs/>
          <w:lang w:val="ar_AE" w:bidi="ar_AE"/>
        </w:rPr>
        <w:t xml:space="preserve">توقَّفوا هنا وناقشوا كمجموعة الكلمة أو العبارة التي ستستخدمونها للتعبير عن التقديس أو القداسة. راجعوا كلمتي تقديس ومقدَّس في قاموس الكلمات الرئيسية للمزيد من المعلومات. وإذا كنتم قد ترجمتم هذه الكلمات فعلًا في سِفر آخر من الكتاب المقدّس، فاستخدموا الكلمات ذاتها التي استخدمتموها هناك. أوقِفوا الاستماع إلى هذا التسجيل الصوتي هنا. </w:t>
      </w:r>
    </w:p>
    <w:p>
      <w:pPr>
        <w:bidi/>
      </w:pPr>
      <w:r>
        <w:rPr>
          <w:rtl/>
          <w:cs/>
          <w:lang w:val="ar_AE" w:bidi="ar_AE"/>
        </w:rPr>
      </w:r>
      <w:r>
        <w:rPr>
          <w:rtl/>
          <w:cs/>
          <w:lang w:val="ar_AE" w:bidi="ar_AE"/>
        </w:rPr>
        <w:t xml:space="preserve">يواصل بولس ورفاقه التركيزَ على منطقة معينة في التقديس. يتحدث بولس عن </w:t>
      </w:r>
      <w:r>
        <w:rPr>
          <w:b/>
          <w:rtl/>
          <w:cs/>
          <w:lang w:val="ar_AE" w:bidi="ar_AE"/>
        </w:rPr>
        <w:t>الزنا</w:t>
      </w:r>
      <w:r>
        <w:rPr>
          <w:rtl/>
          <w:cs/>
          <w:lang w:val="ar_AE" w:bidi="ar_AE"/>
        </w:rPr>
        <w:t xml:space="preserve"> أو </w:t>
      </w:r>
      <w:r>
        <w:rPr>
          <w:b/>
          <w:rtl/>
          <w:cs/>
          <w:lang w:val="ar_AE" w:bidi="ar_AE"/>
        </w:rPr>
        <w:t>الانحلال الجنسي</w:t>
      </w:r>
      <w:r>
        <w:rPr>
          <w:rtl/>
          <w:cs/>
          <w:lang w:val="ar_AE" w:bidi="ar_AE"/>
        </w:rPr>
        <w:t>، أي عندما يكون للشخص علاقات جنسية خارج إطار الزواج. يرى بولس ورفاقه أن الانحلال الجنسي هو مشكلة في تسالونيكي.</w:t>
      </w:r>
    </w:p>
    <w:p>
      <w:pPr>
        <w:bidi/>
      </w:pPr>
      <w:r>
        <w:rPr>
          <w:rtl/>
          <w:cs/>
          <w:lang w:val="ar_AE" w:bidi="ar_AE"/>
        </w:rPr>
      </w:r>
      <w:r>
        <w:rPr>
          <w:rtl/>
          <w:cs/>
          <w:lang w:val="ar_AE" w:bidi="ar_AE"/>
        </w:rPr>
        <w:t xml:space="preserve">توقّفوا هنا وناقشوا معًا الكلمة أو العبارة التي ستستخدمونها للتعبير عن الانحلال الجنسي. ارجعوا إلى تعبير الانحلال في قاموس الكلمات الرئيسية للمزيد من المعلومات. وإذا كنتم قد ترجمتم هذه الكلمة فعلًا في سِفر آخر من الكتاب المُقدَّس، فاستخدموا الكلمة ذاتها التي استخدمتموها هناك. أوقِفوا الاستماع إلى هذا التسجيل الصوتي هنا. </w:t>
      </w:r>
    </w:p>
    <w:p>
      <w:pPr>
        <w:bidi/>
      </w:pPr>
      <w:r>
        <w:rPr>
          <w:rtl/>
          <w:cs/>
          <w:lang w:val="ar_AE" w:bidi="ar_AE"/>
        </w:rPr>
      </w:r>
      <w:r>
        <w:rPr>
          <w:rtl/>
          <w:cs/>
          <w:lang w:val="ar_AE" w:bidi="ar_AE"/>
        </w:rPr>
        <w:t xml:space="preserve">لتوضيح ما يتحدث عنه بولس ورفاقه، يقولون إن على المؤمنين في تسالونيكي أن يتحكموا في </w:t>
      </w:r>
      <w:r>
        <w:rPr>
          <w:b/>
          <w:rtl/>
          <w:cs/>
          <w:lang w:val="ar_AE" w:bidi="ar_AE"/>
        </w:rPr>
        <w:t>أجسادهم</w:t>
      </w:r>
      <w:r>
        <w:rPr>
          <w:rtl/>
          <w:cs/>
          <w:lang w:val="ar_AE" w:bidi="ar_AE"/>
        </w:rPr>
        <w:t xml:space="preserve"> أو </w:t>
      </w:r>
      <w:r>
        <w:rPr>
          <w:b/>
          <w:rtl/>
          <w:cs/>
          <w:lang w:val="ar_AE" w:bidi="ar_AE"/>
        </w:rPr>
        <w:t>أوانيهم</w:t>
      </w:r>
      <w:r>
        <w:rPr>
          <w:rtl/>
          <w:cs/>
          <w:lang w:val="ar_AE" w:bidi="ar_AE"/>
        </w:rPr>
        <w:t>. هذه طريقة مهذبة للحديث عن العضو الجنسي للذكر.</w:t>
      </w:r>
    </w:p>
    <w:p>
      <w:pPr>
        <w:bidi/>
      </w:pPr>
      <w:r>
        <w:rPr>
          <w:rtl/>
          <w:cs/>
          <w:lang w:val="ar_AE" w:bidi="ar_AE"/>
        </w:rPr>
      </w:r>
      <w:r>
        <w:rPr>
          <w:rtl/>
          <w:cs/>
          <w:lang w:val="ar_AE" w:bidi="ar_AE"/>
        </w:rPr>
        <w:t xml:space="preserve">توقَّفوا هنا وناقشوا معًا الكلمة أو العبارة التي ستستخدمونها للإشارة إلى الجسد أو الإناء. تستخدم بعض الترجمات الكلمة فقط التي تشير إلى جسد الشخص. أوقِفوا الاستماع إلى هذا التسجيل الصوتي هنا. </w:t>
      </w:r>
    </w:p>
    <w:p>
      <w:pPr>
        <w:bidi/>
      </w:pPr>
      <w:r>
        <w:rPr>
          <w:rtl/>
          <w:cs/>
          <w:lang w:val="ar_AE" w:bidi="ar_AE"/>
        </w:rPr>
      </w:r>
      <w:r>
        <w:rPr>
          <w:rtl/>
          <w:cs/>
          <w:lang w:val="ar_AE" w:bidi="ar_AE"/>
        </w:rPr>
        <w:t>يقارن بولس ورفاقه بين ضبط النفس المقدَّس هذا و</w:t>
      </w:r>
      <w:r>
        <w:rPr>
          <w:b/>
          <w:rtl/>
          <w:cs/>
          <w:lang w:val="ar_AE" w:bidi="ar_AE"/>
        </w:rPr>
        <w:t>الرغبة الشهوانية</w:t>
      </w:r>
      <w:r>
        <w:rPr>
          <w:rtl/>
          <w:cs/>
          <w:lang w:val="ar_AE" w:bidi="ar_AE"/>
        </w:rPr>
        <w:t xml:space="preserve"> التي لدى </w:t>
      </w:r>
      <w:r>
        <w:rPr>
          <w:b/>
          <w:rtl/>
          <w:cs/>
          <w:lang w:val="ar_AE" w:bidi="ar_AE"/>
        </w:rPr>
        <w:t>الأمم</w:t>
      </w:r>
      <w:r>
        <w:rPr>
          <w:rtl/>
          <w:cs/>
          <w:lang w:val="ar_AE" w:bidi="ar_AE"/>
        </w:rPr>
        <w:t>، أو غير اليهود الذين لم يعرفوا الله. استخدموا الكلمة نفسها التي استخدمتموها في المقاطع السابقة للإشارة إلى الأمم، وراجعوا كلمة الأممَ في قاموس الكلمات الرئيسية لمزيد من المعلومات. لم يرَ العديد من الأمم أي سبب ليُقيِّدوا أو يمنعوا رغباتهم الجنسية القوية. كان هؤلاء الناس يستسلمون لكل رغبة جنسية دون حدود، لأن ثقافتهم تقول إنه بإمكانهم فعل ذلك.</w:t>
      </w:r>
    </w:p>
    <w:p>
      <w:pPr>
        <w:bidi/>
      </w:pPr>
      <w:r>
        <w:rPr>
          <w:rtl/>
          <w:cs/>
          <w:lang w:val="ar_AE" w:bidi="ar_AE"/>
        </w:rPr>
      </w:r>
      <w:r>
        <w:rPr>
          <w:rtl/>
          <w:cs/>
          <w:lang w:val="ar_AE" w:bidi="ar_AE"/>
        </w:rPr>
        <w:t xml:space="preserve">توقَّفوا هنا وناقشوا معًا الكلمة أو العبارة التي ستستخدمونها للإشارة إلى الرغبة الشهوانية، أو الرغبات الجنسية القوية. إذا كنتم قد ترجمتم هذه العبارة بالفعل في سِفر آخر من الكتاب المقدس، استخدموا الكلمات ذاتها التي استخدمتموها هناك. أوقِفوا الاستماع إلى هذا التسجيل الصوتي هنا. </w:t>
      </w:r>
    </w:p>
    <w:p>
      <w:pPr>
        <w:bidi/>
      </w:pPr>
      <w:r>
        <w:rPr>
          <w:rtl/>
          <w:cs/>
          <w:lang w:val="ar_AE" w:bidi="ar_AE"/>
        </w:rPr>
      </w:r>
      <w:r>
        <w:rPr>
          <w:rtl/>
          <w:cs/>
          <w:lang w:val="ar_AE" w:bidi="ar_AE"/>
        </w:rPr>
        <w:t xml:space="preserve">ثم يحذِّر بولس ورفاقه من أن الرب، في إشارة إلى يسوع المسيح، سيتصرف بصفته </w:t>
      </w:r>
      <w:r>
        <w:rPr>
          <w:b/>
          <w:rtl/>
          <w:cs/>
          <w:lang w:val="ar_AE" w:bidi="ar_AE"/>
        </w:rPr>
        <w:t>المنتقِم.</w:t>
      </w:r>
      <w:r>
        <w:rPr>
          <w:rtl/>
          <w:cs/>
          <w:lang w:val="ar_AE" w:bidi="ar_AE"/>
        </w:rPr>
        <w:t xml:space="preserve"> يأخذ المنتقِم جانب الضحية ويحرص على أن الذين </w:t>
      </w:r>
      <w:r>
        <w:rPr>
          <w:b/>
          <w:rtl/>
          <w:cs/>
          <w:lang w:val="ar_AE" w:bidi="ar_AE"/>
        </w:rPr>
        <w:t>يفعلون الخطية</w:t>
      </w:r>
      <w:r>
        <w:rPr>
          <w:rtl/>
          <w:cs/>
          <w:lang w:val="ar_AE" w:bidi="ar_AE"/>
        </w:rPr>
        <w:t xml:space="preserve"> بهذه الطريقة سيعاقَبون بعدلٍ. استخدموا الكلمة نفسها التي استخدمتموها في المقاطع السابقة للإشارة إلى الخطية، وراجعوا مصطلح الخطية في قاموس الكلمات الرئيسية لمزيد من المعلومات.</w:t>
      </w:r>
    </w:p>
    <w:p>
      <w:pPr>
        <w:bidi/>
      </w:pPr>
      <w:r>
        <w:rPr>
          <w:rtl/>
          <w:cs/>
          <w:lang w:val="ar_AE" w:bidi="ar_AE"/>
        </w:rPr>
      </w:r>
      <w:r>
        <w:rPr>
          <w:rtl/>
          <w:cs/>
          <w:lang w:val="ar_AE" w:bidi="ar_AE"/>
        </w:rPr>
        <w:t xml:space="preserve">توقَّفوا هنا وناقشوا معًا الكلمة أو العبارة التي ستستخدمونها للإشارة إلى المنتقِم. وإذا كنتم قد ترجمتم هذه الكلمة فعلًا في سِفر آخر من الكتاب المُقدَّس، فاستخدموا الكلمة ذاتها التي استخدمتموها هناك. أوقِفوا الاستماع إلى هذا التسجيل الصوتي هنا. </w:t>
      </w:r>
    </w:p>
    <w:p>
      <w:pPr>
        <w:bidi/>
      </w:pPr>
      <w:r>
        <w:rPr>
          <w:rtl/>
          <w:cs/>
          <w:lang w:val="ar_AE" w:bidi="ar_AE"/>
        </w:rPr>
      </w:r>
      <w:r>
        <w:rPr>
          <w:rtl/>
          <w:cs/>
          <w:lang w:val="ar_AE" w:bidi="ar_AE"/>
        </w:rPr>
        <w:t xml:space="preserve">يقول بولس إن الله يدعونا إلى القداسة، وليس إلى </w:t>
      </w:r>
      <w:r>
        <w:rPr>
          <w:b/>
          <w:rtl/>
          <w:cs/>
          <w:lang w:val="ar_AE" w:bidi="ar_AE"/>
        </w:rPr>
        <w:t>النجاسة</w:t>
      </w:r>
      <w:r>
        <w:rPr>
          <w:rtl/>
          <w:cs/>
          <w:lang w:val="ar_AE" w:bidi="ar_AE"/>
        </w:rPr>
        <w:t>. يكون الشخص نجسًا عندما لا يكون مقدَّسًا، أو لا يتبع اللهَ بالكامل. عندما يتحدث بولس عن النجاسة، فإنه يقصد غالبًا الانحلال الجنسي. لمزيد من المعلومات عن الطهارة، ارجعوا إلى كلمة طاهر في قاموس الكلمات الرئيسية.</w:t>
      </w:r>
    </w:p>
    <w:p>
      <w:pPr>
        <w:bidi/>
      </w:pPr>
      <w:r>
        <w:rPr>
          <w:rtl/>
          <w:cs/>
          <w:lang w:val="ar_AE" w:bidi="ar_AE"/>
        </w:rPr>
      </w:r>
      <w:r>
        <w:rPr>
          <w:rtl/>
          <w:cs/>
          <w:lang w:val="ar_AE" w:bidi="ar_AE"/>
        </w:rPr>
        <w:t xml:space="preserve">يمنحنا اللهُ </w:t>
      </w:r>
      <w:r>
        <w:rPr>
          <w:b/>
          <w:rtl/>
          <w:cs/>
          <w:lang w:val="ar_AE" w:bidi="ar_AE"/>
        </w:rPr>
        <w:t>الروح القُدس</w:t>
      </w:r>
      <w:r>
        <w:rPr>
          <w:rtl/>
          <w:cs/>
          <w:lang w:val="ar_AE" w:bidi="ar_AE"/>
        </w:rPr>
        <w:t>. استخدموا الكلمة أو العبارة نفسها التي استخدمتموها في المقاطع السابقة للإشارة إلى الروح القُدس، وراجعوا قاموس الكلمات الرئيسية بخصوص الروح القُدس إذا احتجتم إلى ذلك.</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للنص من الترجمة الأسهل فهمًا.</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في هذه الجلسة، أعيدوا سرد المقطع كمجموعة، بلغتكم.</w:t>
      </w:r>
    </w:p>
    <w:p>
      <w:pPr>
        <w:bidi/>
      </w:pPr>
      <w:r>
        <w:rPr>
          <w:rtl/>
          <w:cs/>
          <w:lang w:val="ar_AE" w:bidi="ar_AE"/>
        </w:rPr>
      </w:r>
      <w:r>
        <w:rPr>
          <w:rtl/>
          <w:cs/>
          <w:lang w:val="ar_AE" w:bidi="ar_AE"/>
        </w:rPr>
        <w:t>أولاً، ينبغي للمجموعة بأكملها التدرب على سرد المقطع بلغتكم. تذكَّروا أن تُدرِجوا الأمور التي حددتموها في الخطوات السابقة مثل: الترتيب الزمني أو الكلمات أو العبارات أو المشاعر أو أي شيء آخر ناقشتموه.</w:t>
      </w:r>
    </w:p>
    <w:p>
      <w:pPr>
        <w:bidi/>
      </w:pPr>
      <w:r>
        <w:rPr>
          <w:rtl/>
          <w:cs/>
          <w:lang w:val="ar_AE" w:bidi="ar_AE"/>
        </w:rPr>
      </w:r>
      <w:r>
        <w:rPr>
          <w:rtl/>
          <w:cs/>
          <w:lang w:val="ar_AE" w:bidi="ar_AE"/>
        </w:rPr>
        <w:t>يقوم أحد أعضاء المجموعة بسرد بضع جمل من المقطع ثم يتوقف. ثم يقوم عضو آخر بسرد الجزء التالي من المقطع ويتوقف. استمروا في ذلك حتى تعيد المجموعة سرد المقطع كاملًا. ويمكن لأعضاء المجموعة تصحيح الأخطاء لبعضهم البعض في هذه الخطوة.</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بعد ذلك، ينبغي لكل عضو في المجموعة سرد المقطع كاملًا دون أن تتم مقاطعته، لمرة واحدة على الأقل. ويمكن لعضو المجموعة الاستعانة بأشياء عشوائية أو حركات أو لوحة القصة الخاصة بهم لمساعدتهم على تذكُّر المقطع.</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بعد ذلك، يمكن للمجموعة تحديد أي نسخة نالت إعجابكم أكثر من غيرها. قد تجدون أنكم أحببتم الطريقة التي سرد بها أحد الأعضاء مشهدًا معينًا، بينما أعجبتكم طريقة عضو آخر في سرد مشهد آخر.</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أخيرًا، يمكن للمجموعة صياغة نسخة نهائية للمقطع يتفق عليها الجميع. وينبغي لكل عضو في المجموعة التدرب على سرد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تسالونيكي الأولى 4:9–12</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رسالة تسالونيكي الأولى ٤: ٩–١٢ واحفظوه في قلوبكم.</w:t>
      </w:r>
    </w:p>
    <w:p>
      <w:pPr>
        <w:bidi/>
      </w:pPr>
      <w:r>
        <w:rPr>
          <w:rtl/>
          <w:cs/>
          <w:lang w:val="ar_AE" w:bidi="ar_AE"/>
        </w:rPr>
      </w:r>
      <w:r>
        <w:rPr>
          <w:rtl/>
          <w:cs/>
          <w:lang w:val="ar_AE" w:bidi="ar_AE"/>
        </w:rPr>
        <w:t>استمعوا إلى نسخة صوتية من رسالة تسالونيكي الأولى ٤: ٩–١٢ ثلاث مرات، من ثلاث ترجمات مختلفة، إن أمكن.</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والآن ناقشوا الأسئلة التالية كمجموعة: </w:t>
      </w:r>
    </w:p>
    <w:p>
      <w:pPr>
        <w:pStyle w:val="ListBullet"/>
        <w:bidi/>
        <w:spacing w:line="240" w:lineRule="auto"/>
        <w:ind w:left="720"/>
      </w:pPr>
      <w:r>
        <w:rPr>
          <w:rtl/>
          <w:cs/>
          <w:lang w:val="ar_AE" w:bidi="ar_AE"/>
        </w:rPr>
      </w:r>
      <w:r>
        <w:rPr>
          <w:rtl/>
          <w:cs/>
          <w:lang w:val="ar_AE" w:bidi="ar_AE"/>
        </w:rPr>
        <w:t xml:space="preserve">ما الذي أعجبكم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الاستماع إلى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 يسوع، أو الروح القدس؟ أوقفوا الاستماع إلى هذا التسجيل الصوتي هنا.</w:t>
      </w:r>
    </w:p>
    <w:p>
      <w:pPr>
        <w:pStyle w:val="ListBullet"/>
        <w:bidi/>
        <w:spacing w:line="240" w:lineRule="auto"/>
        <w:ind w:left="720"/>
      </w:pPr>
      <w:r>
        <w:rPr>
          <w:rtl/>
          <w:cs/>
          <w:lang w:val="ar_AE" w:bidi="ar_AE"/>
        </w:rPr>
      </w:r>
      <w:r>
        <w:rPr>
          <w:rtl/>
          <w:cs/>
          <w:lang w:val="ar_AE" w:bidi="ar_AE"/>
        </w:rPr>
        <w:t xml:space="preserve">ماذا يخبرنا هذا المقطع عن البشر؟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كيف يؤثر هذا المقطع في حياتنا اليومية؟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مَن تعرفون يحتاج إلى سماع هذا المقطع؟ </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رسالة تسالونيكي الأولى ٤: ٩–١٢ في أكثر الترجمات المفهومة لكم.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يُوجِّه بولس المؤمنين إلى العيش بطريقة معينة لكي يُرضوا الله. بعد أن حذَّر بولس المؤمنين من المحظورات في القسم السابق، يخبرهم الآن كيف ينبغي أن يتصرفوا. إن المؤمنين بالفعل يُظهرون المحبةَ لبعضهم بعضًا، ويشجِّعهم بولس على أن يفعلوا ذلك بشكلٍ أكبر! ينبغي على المؤمنين أيضًا أن يتصرفوا بطريقة منظمة، لكي يحترمهم حتى غير المؤمنين.</w:t>
      </w:r>
    </w:p>
    <w:p>
      <w:pPr>
        <w:bidi/>
      </w:pPr>
      <w:r>
        <w:rPr>
          <w:rtl/>
          <w:cs/>
          <w:lang w:val="ar_AE" w:bidi="ar_AE"/>
        </w:rPr>
      </w:r>
      <w:r>
        <w:rPr>
          <w:rtl/>
          <w:cs/>
          <w:lang w:val="ar_AE" w:bidi="ar_AE"/>
        </w:rPr>
        <w:t xml:space="preserve">في هذا المقطع، يمدح بولس المؤمنين على المحبة التي يُظهرونها للمؤمنين الآخرين. بما أن كل من يؤمن بالله هو جزء من عائلة الله، ينبغي على المؤمنين أن يحبوا بعضهم بعضًا مثل أفراد العائلة. إن المؤمنين في تسالونيكي يفعلون هذا بالفعل. يقول بولس إن المؤمنين في تسالونيكي يحبون الآخرين جيدًا لدرجة أن بولس لا يحتاج حتى أن يكتب إليهم ويطلب منهم أن يحبوا. إن المؤمنين يحبون جيدًا لأن الله نفسه علَّمهم كيف يحبون، ربما من خلال الروح القُدس والأسفار المُقدَّسة. </w:t>
      </w:r>
    </w:p>
    <w:p>
      <w:pPr>
        <w:bidi/>
      </w:pPr>
      <w:r>
        <w:rPr>
          <w:rtl/>
          <w:cs/>
          <w:lang w:val="ar_AE" w:bidi="ar_AE"/>
        </w:rPr>
      </w:r>
      <w:r>
        <w:rPr>
          <w:rtl/>
          <w:cs/>
          <w:lang w:val="ar_AE" w:bidi="ar_AE"/>
        </w:rPr>
        <w:t xml:space="preserve">توقَّفوا هنا وناقشوا هذا السؤال معًا: في ثقافتكم، كيف يُظهر أفراد العائلة محبتهم لبعضهم البعض؟ ماذا يتوقع الناس أن يفعل أفراد العائلة ليعتنوا ببعضهم البعض؟ أوقِفوا الاستماع إلى هذا التسجيل الصوتي هنا. </w:t>
      </w:r>
    </w:p>
    <w:p>
      <w:pPr>
        <w:bidi/>
      </w:pPr>
      <w:r>
        <w:rPr>
          <w:rtl/>
          <w:cs/>
          <w:lang w:val="ar_AE" w:bidi="ar_AE"/>
        </w:rPr>
      </w:r>
      <w:r>
        <w:rPr>
          <w:rtl/>
          <w:cs/>
          <w:lang w:val="ar_AE" w:bidi="ar_AE"/>
        </w:rPr>
        <w:t>يؤكد بولس على أن المؤمنين في تسالونيكي يحبون جميع المؤمنين الآخرين في جميع أنحاء منطقة مكدونية. مدينة تسالونيكي هي مدينة ساحلية، يمر عبرها العديد من المسافرين، ولذلك ربما كان المؤمنون يُظهرون كرم الضيافة لأي مؤمنٍ جاء إلى المدينة. ربما أرسل المؤمنون في تسالونيكي أيضًا الهدايا لمؤمنين آخرين أو دعموهم، والذين كانوا يخبرون الآخرين بالأخبار السارة عن يسوع.</w:t>
      </w:r>
    </w:p>
    <w:p>
      <w:pPr>
        <w:bidi/>
      </w:pPr>
      <w:r>
        <w:rPr>
          <w:rtl/>
          <w:cs/>
          <w:lang w:val="ar_AE" w:bidi="ar_AE"/>
        </w:rPr>
      </w:r>
      <w:r>
        <w:rPr>
          <w:rtl/>
          <w:cs/>
          <w:lang w:val="ar_AE" w:bidi="ar_AE"/>
        </w:rPr>
        <w:t xml:space="preserve">توقّفوا هنا وانظروا كمجموعة إلى خريطةٍ تتضمن </w:t>
      </w:r>
      <w:r>
        <w:rPr>
          <w:b/>
          <w:rtl/>
          <w:cs/>
          <w:lang w:val="ar_AE" w:bidi="ar_AE"/>
        </w:rPr>
        <w:t>مكدونية</w:t>
      </w:r>
      <w:r>
        <w:rPr>
          <w:rtl/>
          <w:cs/>
          <w:lang w:val="ar_AE" w:bidi="ar_AE"/>
        </w:rPr>
        <w:t xml:space="preserve">. ابحثوا عن مدينة تسالونيكي. أوقِفوا الاستماع إلى هذا التسجيل الصوتي هنا. </w:t>
      </w:r>
    </w:p>
    <w:p>
      <w:pPr>
        <w:bidi/>
      </w:pPr>
      <w:r>
        <w:rPr>
          <w:rtl/>
          <w:cs/>
          <w:lang w:val="ar_AE" w:bidi="ar_AE"/>
        </w:rPr>
      </w:r>
      <w:r>
        <w:rPr>
          <w:rtl/>
          <w:cs/>
          <w:lang w:val="ar_AE" w:bidi="ar_AE"/>
        </w:rPr>
        <w:t xml:space="preserve">لكن بولس لا يزال يحث المؤمنين في تسالونيكي على الاستمرار في محبة بعضهم بعضًا بشكلٍ متزايد. إن إحدى الطرق التي ينبغي على المؤمنين أن يحبوا بها هي أن يحاولوا أن يعيشوا حياةً هادئة أو منظمة. في هذا السياق، يعيش المؤمنون حياةً منظمة عن طريق عدم التسبب في المتاعب لبعضهم البعض. ينبغي على المؤمنين أن يهتموا بعملهم وحياتهم، بدلًا من النميمة أو التدخل في الأمور عندما لا يطلب الناس ذلك منهم أو يرغبون فيه. ينبغي على كل مؤمنٍ قادر على العمل أن يكون غير كسولٍ، بل ينبغي عليه أن يعمل للحصول على المال أو الطعام ليعول نفسه وعائلته. ينبغي ألا يتوقَّعوا من المؤمنين الآخرين أن يقوموا بهذا الدور مكانهم. </w:t>
      </w:r>
    </w:p>
    <w:p>
      <w:pPr>
        <w:bidi/>
      </w:pPr>
      <w:r>
        <w:rPr>
          <w:rtl/>
          <w:cs/>
          <w:lang w:val="ar_AE" w:bidi="ar_AE"/>
        </w:rPr>
      </w:r>
      <w:r>
        <w:rPr>
          <w:rtl/>
          <w:cs/>
          <w:lang w:val="ar_AE" w:bidi="ar_AE"/>
        </w:rPr>
        <w:t xml:space="preserve">توقَّفوا هنا وناقشوا هذا السؤال معًا: في ثقافتكم، من ينبغي عليه أن يعمل ليحصل على المال لنفسه ولعائلته؟ مَن هم الأشخاص الذين لا يحتاجون إلى العمل أو ينبغي أن يسمحوا للآخرين بأن يعتنوا بهم؟ أوقِفوا الاستماع إلى هذا التسجيل الصوتي هنا. </w:t>
      </w:r>
    </w:p>
    <w:p>
      <w:pPr>
        <w:bidi/>
      </w:pPr>
      <w:r>
        <w:rPr>
          <w:rtl/>
          <w:cs/>
          <w:lang w:val="ar_AE" w:bidi="ar_AE"/>
        </w:rPr>
      </w:r>
      <w:r>
        <w:rPr>
          <w:rtl/>
          <w:cs/>
          <w:lang w:val="ar_AE" w:bidi="ar_AE"/>
        </w:rPr>
        <w:t>يذكِّر بولس المؤمنين بأن هذه ليست تعليمات جديدة. كان بولس قد علَّم هذه الأمور للمؤمنين بالفعل عندما كان في تسالونيكي. يحث بولس المؤمنين على أن يعيشوا بهذه الطريقة لكي يحترمهم الغرباء، أو الذين لا يؤمنون بيسوع. ليس كل ما يفعله المؤمنون سيُرضي غير المؤمنين. لكن بولس يقول إنه على المؤمنين أن يتصرفوا ويعملوا بطرق يعترف الجميعُ بأنها الطريقة الصحيحة في التصرف. لا يحترم أحدٌ الشخصَ الكسول، ولذلك ينبغي على المؤمنين أن يتأكدوا من أنهم ليسوا كسولين، أو مقصرين في أداء عملهم كما ينبغي.</w:t>
      </w:r>
    </w:p>
    <w:p>
      <w:pPr>
        <w:bidi/>
      </w:pPr>
      <w:r>
        <w:rPr>
          <w:rtl/>
          <w:cs/>
          <w:lang w:val="ar_AE" w:bidi="ar_AE"/>
        </w:rPr>
      </w:r>
      <w:r>
        <w:rPr>
          <w:rtl/>
          <w:cs/>
          <w:lang w:val="ar_AE" w:bidi="ar_AE"/>
        </w:rPr>
        <w:t xml:space="preserve">توقَّفوا هنا وناقشوا هذا السؤال معًا: في ثقافتكم، ما هي طرق الحياة التي يحترمها معظم الناس؟ فكروا في بعض الأشخاص الذين تحترمونهم بسبب الطريقة التي يعيشون بها. ما الذي يفعله هؤلاء الأشخاص؟ والآن فكروا في طرق الحياة التي لا يحترمها الناس. ما الذي يفعله الأشخاص الكسولون؟ ما الذي يفعله الأشخاص الذين لا يحترمهم الآخرون؟ أوقِفوا الاستماع إلى هذا التسجيل الصوتي هنا. </w:t>
      </w:r>
    </w:p>
    <w:p>
      <w:pPr>
        <w:bidi/>
      </w:pPr>
      <w:r>
        <w:rPr>
          <w:rtl/>
          <w:cs/>
          <w:lang w:val="ar_AE" w:bidi="ar_AE"/>
        </w:rPr>
      </w:r>
      <w:r>
        <w:rPr>
          <w:rtl/>
          <w:cs/>
          <w:lang w:val="ar_AE" w:bidi="ar_AE"/>
        </w:rPr>
        <w:t>ينبغي للمؤمنين أيضًا أن يحاولوا العمل حتى لا يعتمدوا على الآخرين للحصول على الطعام. من المحتمل أن بعض الناس في كنيسة تسالونيكي لم يكونوا يعملون، بل كانوا يعتمدون على المال أو الطعام من إخوتهم المؤمنين. إن هؤلاء المؤمنين الذين لا يعملون، مع أنهم يستطيعون ذلك، لا يُظهرون المحبةَ للمؤمنين الآخرين، لأن المؤمنين الآخرين يجب أن يعملوا أكثر الآن ليدعموا المزيد من الناس.</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رسالة تسالونيكي الأولى ٤: ٩–١٢ في أكثر الترجمات المفهومة لكم.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على المجموعة أن تحدِّد الأجزاء والشخصيات ومواقع الأحداث في هذا المقطع. ثم ستقوم المجموعة بمحاولة تصوُّر هذا المقطع. </w:t>
      </w:r>
    </w:p>
    <w:p>
      <w:pPr>
        <w:bidi/>
      </w:pPr>
      <w:r>
        <w:rPr>
          <w:rtl/>
          <w:cs/>
          <w:lang w:val="ar_AE" w:bidi="ar_AE"/>
        </w:rPr>
      </w:r>
      <w:r>
        <w:rPr>
          <w:rtl/>
          <w:cs/>
          <w:lang w:val="ar_AE" w:bidi="ar_AE"/>
        </w:rPr>
        <w:t>يتكوَّن هذا المقطع من جزأين.</w:t>
      </w:r>
    </w:p>
    <w:p>
      <w:pPr>
        <w:bidi/>
      </w:pPr>
      <w:r>
        <w:rPr>
          <w:rtl/>
          <w:cs/>
          <w:lang w:val="ar_AE" w:bidi="ar_AE"/>
        </w:rPr>
      </w:r>
      <w:r>
        <w:rPr>
          <w:b/>
          <w:rtl/>
          <w:cs/>
          <w:lang w:val="ar_AE" w:bidi="ar_AE"/>
        </w:rPr>
        <w:t>في الجزء الأول:</w:t>
      </w:r>
      <w:r>
        <w:rPr>
          <w:rtl/>
          <w:cs/>
          <w:lang w:val="ar_AE" w:bidi="ar_AE"/>
        </w:rPr>
        <w:t xml:space="preserve"> يقول بولس إن المؤمنين يحبُّون المؤمنين الآخرين بالفعل لأن الله نفسه علَّمهم كيف يحبُّون. كان المؤمنون في تسالونيكي يحبُّون إخوتهم المؤمنين في جميع أنحاء مكدونية.</w:t>
      </w:r>
    </w:p>
    <w:p>
      <w:pPr>
        <w:bidi/>
      </w:pPr>
      <w:r>
        <w:rPr>
          <w:rtl/>
          <w:cs/>
          <w:lang w:val="ar_AE" w:bidi="ar_AE"/>
        </w:rPr>
      </w:r>
      <w:r>
        <w:rPr>
          <w:b/>
          <w:rtl/>
          <w:cs/>
          <w:lang w:val="ar_AE" w:bidi="ar_AE"/>
        </w:rPr>
        <w:t>في الجزء الثاني:</w:t>
      </w:r>
      <w:r>
        <w:rPr>
          <w:rtl/>
          <w:cs/>
          <w:lang w:val="ar_AE" w:bidi="ar_AE"/>
        </w:rPr>
        <w:t xml:space="preserve"> يحث بولس المؤمنين على الاستمرار في محبتهم بشكلٍ أكبر. ينبغي على المؤمنين أن يُظهروا هذه المحبة من خلال الطريقة التي يركّزون بها على عملهم وألا يتسببوا في المتاعب للآخرين. بهذه الطريقة، حتى غير المؤمنين سيحترمون المؤمنين، ولن يضطر المؤمنون إلى الاعتماد على الآخرين.</w:t>
      </w:r>
    </w:p>
    <w:p>
      <w:pPr>
        <w:bidi/>
      </w:pPr>
      <w:r>
        <w:rPr>
          <w:rtl/>
          <w:cs/>
          <w:lang w:val="ar_AE" w:bidi="ar_AE"/>
        </w:rPr>
      </w:r>
      <w:r>
        <w:rPr>
          <w:rtl/>
          <w:cs/>
          <w:lang w:val="ar_AE" w:bidi="ar_AE"/>
        </w:rPr>
        <w:t xml:space="preserve">والشخصيات الواردة في هذا المقطع هي: </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المؤمنون في تسالونيكي</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المؤمنون في جميع أنحاء مكدونية</w:t>
      </w:r>
    </w:p>
    <w:p>
      <w:pPr>
        <w:pStyle w:val="ListBullet"/>
        <w:bidi/>
        <w:spacing w:line="240" w:lineRule="auto"/>
        <w:ind w:left="720"/>
      </w:pPr>
      <w:r>
        <w:rPr>
          <w:rtl/>
          <w:cs/>
          <w:lang w:val="ar_AE" w:bidi="ar_AE"/>
        </w:rPr>
      </w:r>
      <w:r>
        <w:rPr>
          <w:rtl/>
          <w:cs/>
          <w:lang w:val="ar_AE" w:bidi="ar_AE"/>
        </w:rPr>
        <w:t>وغير المؤمنين</w:t>
      </w:r>
    </w:p>
    <w:p>
      <w:pPr>
        <w:bidi/>
      </w:pPr>
      <w:r>
        <w:rPr>
          <w:rtl/>
          <w:cs/>
          <w:lang w:val="ar_AE" w:bidi="ar_AE"/>
        </w:rPr>
      </w:r>
      <w:r>
        <w:rPr>
          <w:rtl/>
          <w:cs/>
          <w:lang w:val="ar_AE" w:bidi="ar_AE"/>
        </w:rPr>
        <w:t xml:space="preserve">كمجموعة، انتبهوا إلى التفاصيل المتعلقة بسياق الأحداث في المقطع: </w:t>
      </w:r>
    </w:p>
    <w:p>
      <w:pPr>
        <w:bidi/>
      </w:pPr>
      <w:r>
        <w:rPr>
          <w:rtl/>
          <w:cs/>
          <w:lang w:val="ar_AE" w:bidi="ar_AE"/>
        </w:rPr>
      </w:r>
      <w:r>
        <w:rPr>
          <w:rtl/>
          <w:cs/>
          <w:lang w:val="ar_AE" w:bidi="ar_AE"/>
        </w:rPr>
        <w:t>في هذا القسم والقسم السابق، يذكِّر بولس المؤمنين بالتعليمات التي أعطاها لهم بالفعل. يعرف بولس أن معظم المؤمنين يفعلون هذه الأمور، وهو يريد أن يشجّعهم على الاستمرار في فعل هذه الأمور. لكن من المحتمل أن يكون هناك بعض الأشخاص الذين لا يظهرون المحبة مثلما ينبغي عليهم ويسببون المتاعب للمؤمنين الآخرين. يؤكد بولس أن الله يريد من المؤمنين أن يسلكوا بطريقة منظّمة وصائبة، لكي يكون للمؤمنين سلام، ولكي يحترمهم غير المؤمنين.</w:t>
      </w:r>
    </w:p>
    <w:p>
      <w:pPr>
        <w:bidi/>
      </w:pPr>
      <w:r>
        <w:rPr>
          <w:rtl/>
          <w:cs/>
          <w:lang w:val="ar_AE" w:bidi="ar_AE"/>
        </w:rPr>
      </w:r>
      <w:r>
        <w:rPr>
          <w:rtl/>
          <w:cs/>
          <w:lang w:val="ar_AE" w:bidi="ar_AE"/>
        </w:rPr>
        <w:t>في الجزء الأول، يقول بولس إنه لا يحتاج إلى الكتابة ليخبر المؤمنين أن يحبوا بعضهم بعضًا بنفس الطريقة التي يحب بها الإخوةُ أو أفراد العائلة بعضهم البعض. مع أن بولس يكتب للمؤمنين عن محبتهم، وسيعطيهم تعليماته، إلا أنه يؤكد على أن المؤمنين يحبُّون بالفعل جيدا، ولذلك لا يحتاج بولس أن يخبرهم أن يبدأوا في محبة بعضهم البعض.</w:t>
      </w:r>
    </w:p>
    <w:p>
      <w:pPr>
        <w:bidi/>
      </w:pPr>
      <w:r>
        <w:rPr>
          <w:rtl/>
          <w:cs/>
          <w:lang w:val="ar_AE" w:bidi="ar_AE"/>
        </w:rPr>
      </w:r>
      <w:r>
        <w:rPr>
          <w:rtl/>
          <w:cs/>
          <w:lang w:val="ar_AE" w:bidi="ar_AE"/>
        </w:rPr>
        <w:t xml:space="preserve">توقّفوا هنا وناقشوا هذا السؤال معًا: تحدثوا مع عضو آخر في المجموعة عن شيء تَعرفون عمله، مثل المشي أو الطبخ. لكنكم تريدون أن تشجّعوا ذلك الشخص على أن يفعل شيئًا أفضل أو أن يفعل المزيد في جانب معين من تلك المهمة. كيف تبدأون بأدب في مناقشة هذا الموضوع؟ كيف تُظهرون أنكم تعرفون أن هذه المهمة أو الفعل ليس جديدًا أو غريبًا للشخص الآخر؟ أوقِفوا الاستماع إلى هذا التسجيل الصوتي هنا. </w:t>
      </w:r>
    </w:p>
    <w:p>
      <w:pPr>
        <w:bidi/>
      </w:pPr>
      <w:r>
        <w:rPr>
          <w:rtl/>
          <w:cs/>
          <w:lang w:val="ar_AE" w:bidi="ar_AE"/>
        </w:rPr>
      </w:r>
      <w:r>
        <w:rPr>
          <w:rtl/>
          <w:cs/>
          <w:lang w:val="ar_AE" w:bidi="ar_AE"/>
        </w:rPr>
        <w:t>إن هؤلاء المؤمنين يحبون جيدًا لأن الله نفسه علَّمهم أن يحبوا بعضهم بعضًا. لم يذكر بولس كيف علَّم الله المؤمنين في تسالونيكي أن يحبوا بعضهم بعضًا. ربما كان المؤمنون في تسالونيكي قد تعلّموا من تعاليم يسوع، أو من الروح القُدس. كان الأمر المهم هو أن التعاليم جاءت في النهاية من الله نفسه.</w:t>
      </w:r>
    </w:p>
    <w:p>
      <w:pPr>
        <w:bidi/>
      </w:pPr>
      <w:r>
        <w:rPr>
          <w:rtl/>
          <w:cs/>
          <w:lang w:val="ar_AE" w:bidi="ar_AE"/>
        </w:rPr>
      </w:r>
      <w:r>
        <w:rPr>
          <w:rtl/>
          <w:cs/>
          <w:lang w:val="ar_AE" w:bidi="ar_AE"/>
        </w:rPr>
        <w:t>يعرف بولس كيف يتصرف المؤمنون في تسالونيكي مع المؤمنين الآخرين. إن المؤمنين في تسالونيكي لا يحبون فقط المؤمنين الآخرين الذين في مدينتهم. يُظهر المؤمنون في تسالونيكي محبةً لجميع المؤمنين في مكدونية. كلما استطاعوا، يُظهر المؤمنون في تسالونيكي المحبة من خلال مساعدة مؤمنين آخرين أو الاهتمام بهم، بغض النظر عن المكان الذي جاء منه المؤمنون الآخرون أو مدى اختلافهم عنهم.</w:t>
      </w:r>
    </w:p>
    <w:p>
      <w:pPr>
        <w:bidi/>
      </w:pPr>
      <w:r>
        <w:rPr>
          <w:rtl/>
          <w:cs/>
          <w:lang w:val="ar_AE" w:bidi="ar_AE"/>
        </w:rPr>
      </w:r>
      <w:r>
        <w:rPr>
          <w:rtl/>
          <w:cs/>
          <w:lang w:val="ar_AE" w:bidi="ar_AE"/>
        </w:rPr>
        <w:t xml:space="preserve">توقّفوا هنا وناقشوا هذا السؤال معًا: في لغتكم، ما هي الكلمات أو العبارات التي تستخدمونها لوصف المحبة التي لدى أفراد العائلة نحو بعضهم البعض؟ أوقِفوا الاستماع إلى هذا التسجيل الصوتي هنا. </w:t>
      </w:r>
    </w:p>
    <w:p>
      <w:pPr>
        <w:bidi/>
      </w:pPr>
      <w:r>
        <w:rPr>
          <w:rtl/>
          <w:cs/>
          <w:lang w:val="ar_AE" w:bidi="ar_AE"/>
        </w:rPr>
      </w:r>
      <w:r>
        <w:rPr>
          <w:rtl/>
          <w:cs/>
          <w:lang w:val="ar_AE" w:bidi="ar_AE"/>
        </w:rPr>
        <w:t>ربما سمع بولس أخبارًا من مؤمنين مسافرين عن كيف يتصرّف المؤمنون في تسالونيكي. لكن ربما سمع بولس أيضًا أشياءَ قليلة يريد أن يصحِّحها في الجزء الثاني. مع أن بولس يعرف أن المؤمنين في تسالونيكي يحبون بالفعل إخوتهم المؤمنين، فإنه يريد من المؤمنين في تسالونيكي أن يفعلوا ذلك بشكلٍ أكبر. بالنسبة لبعض الناس، سيعني هذا أنه ينبغي عليهم أن يستمروا في فعل المزيد مما يفعلونه بالفعل. بالنسبة لبعض الناس، قد يضطرون إلى تغيير سلوكهم.</w:t>
      </w:r>
    </w:p>
    <w:p>
      <w:pPr>
        <w:bidi/>
      </w:pPr>
      <w:r>
        <w:rPr>
          <w:rtl/>
          <w:cs/>
          <w:lang w:val="ar_AE" w:bidi="ar_AE"/>
        </w:rPr>
      </w:r>
      <w:r>
        <w:rPr>
          <w:rtl/>
          <w:cs/>
          <w:lang w:val="ar_AE" w:bidi="ar_AE"/>
        </w:rPr>
        <w:t>يركِّز بولس على عدة طرق لإظهار المحبة. يجب على المؤمنين أن يجعلوا طموحهم، أو هدفهم، أن يعيشوا حياةً هادئة. ثم يشرح بولس ما يقصده بالحياة الهادئة. لا يقصد بولس أن المؤمنين ينبغي ألا يتحدثوا أو يتسببوا في الكثير من الضجيج، بل ينبغي ألا يتحدثوا بسوءٍ عن الآخرين أو يتسببوا في المتاعب. ينبغي على المؤمنين أن يهتموا بشؤونهم الخاصة، مما يعني أنهم ينبغي أن يعيشوا بطريقة منظمة. ينبغي على المؤمنين أن يقوموا بكل مسؤولياتهم. يقول بولس إن المؤمنين ينبغي أن يعملوا بأيديهم. لا يقصد بولس بالضرورة أن يقوموا بوظيفة بدنية شاقة، لكنه يقصد أن يَعمل كلُّ شخصٍ بجدٍ في شيء ما، لكي يربح مالًا لنفسه.</w:t>
      </w:r>
    </w:p>
    <w:p>
      <w:pPr>
        <w:bidi/>
      </w:pPr>
      <w:r>
        <w:rPr>
          <w:rtl/>
          <w:cs/>
          <w:lang w:val="ar_AE" w:bidi="ar_AE"/>
        </w:rPr>
      </w:r>
      <w:r>
        <w:rPr>
          <w:rtl/>
          <w:cs/>
          <w:lang w:val="ar_AE" w:bidi="ar_AE"/>
        </w:rPr>
        <w:t xml:space="preserve">توقّفوا هنا وناقشوا هذا السؤال معًا: صفوا شخصًا تعرفونه يعيش نوع الحياة التي وصفها بولس، والذي يركز على عمله ولا يتسبب في متاعب للآخرين. ثم ناقشوا كيف ستتحدثون عن طريقة الحياة هذه. أوقِفوا الاستماع إلى هذا التسجيل الصوتي هنا. </w:t>
      </w:r>
    </w:p>
    <w:p>
      <w:pPr>
        <w:bidi/>
      </w:pPr>
      <w:r>
        <w:rPr>
          <w:rtl/>
          <w:cs/>
          <w:lang w:val="ar_AE" w:bidi="ar_AE"/>
        </w:rPr>
      </w:r>
      <w:r>
        <w:rPr>
          <w:rtl/>
          <w:cs/>
          <w:lang w:val="ar_AE" w:bidi="ar_AE"/>
        </w:rPr>
        <w:t>يقول بولس إن المؤمنين ينبغي أن يفعلوا هذا لسببين. إن حياة المؤمنين اليومية، أو الطريقة التي يسلكون بها كل يوم، ستجعل الغرباء، أو غير المؤمنين، يحترمون المؤمنين. سيرى غير المؤمنين أن المؤمنين يعملون بجد ويعتنون ببعضهم بعضًا، وهذه كانت الطريقة الصحيحة للتصرُّف في رأي الكثير من الناس في ذلك الوقت. إذا كان غير المؤمنين يحترمون المؤمنين، فقد يحترمون الإله الذي يعلِّمهم أن يتصرفوا بهذه الطريقة المشرِّفة.</w:t>
      </w:r>
    </w:p>
    <w:p>
      <w:pPr>
        <w:bidi/>
      </w:pPr>
      <w:r>
        <w:rPr>
          <w:rtl/>
          <w:cs/>
          <w:lang w:val="ar_AE" w:bidi="ar_AE"/>
        </w:rPr>
      </w:r>
      <w:r>
        <w:rPr>
          <w:rtl/>
          <w:cs/>
          <w:lang w:val="ar_AE" w:bidi="ar_AE"/>
        </w:rPr>
        <w:t>عندما يعيش المؤمنون بهذه الطريقة، سيساعد ذلك أيضًا على خلق السلام بين المؤمنين. إذا عمل المؤمنون القادرون على العمل، فيمكنهم إعالة أنفسهم بدلًا من جعل المؤمنين الآخرين يعملون بجد ليدعموهم. حينئذٍ لن يكون أحدٌ مستاءً أو غاضبًا من المؤمنين الكسولين. يمكن للمؤمنين أيضًا أن يركِّزوا على دعم الأشخاص الذين لا يستطيعون العمل.</w:t>
      </w:r>
    </w:p>
    <w:p>
      <w:pPr>
        <w:bidi/>
      </w:pPr>
      <w:r>
        <w:rPr>
          <w:rtl/>
          <w:cs/>
          <w:lang w:val="ar_AE" w:bidi="ar_AE"/>
        </w:rPr>
      </w:r>
      <w:r>
        <w:rPr>
          <w:rtl/>
          <w:cs/>
          <w:lang w:val="ar_AE" w:bidi="ar_AE"/>
        </w:rPr>
        <w:t>الآن، على المجموعة إعداد لوحة قصصية، أو الرسم، أو استخدام أشياء لتصور المقطع والأحداث الواردة فيه.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رسالة تسالونيكي الأولى ٤: ٩–١٢ في أكثر الترجمات المفهومة لكم.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جزأين.</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المؤمنون في تسالونيكي</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المؤمنون في جميع أنحاء مكدونية</w:t>
      </w:r>
    </w:p>
    <w:p>
      <w:pPr>
        <w:pStyle w:val="ListBullet"/>
        <w:bidi/>
        <w:spacing w:line="240" w:lineRule="auto"/>
        <w:ind w:left="720"/>
      </w:pPr>
      <w:r>
        <w:rPr>
          <w:rtl/>
          <w:cs/>
          <w:lang w:val="ar_AE" w:bidi="ar_AE"/>
        </w:rPr>
      </w:r>
      <w:r>
        <w:rPr>
          <w:rtl/>
          <w:cs/>
          <w:lang w:val="ar_AE" w:bidi="ar_AE"/>
        </w:rPr>
        <w:t>وغير المؤمنين.</w:t>
      </w:r>
    </w:p>
    <w:p>
      <w:pPr>
        <w:bidi/>
      </w:pPr>
      <w:r>
        <w:rPr>
          <w:rtl/>
          <w:cs/>
          <w:lang w:val="ar_AE" w:bidi="ar_AE"/>
        </w:rPr>
      </w:r>
      <w:r>
        <w:rPr>
          <w:rtl/>
          <w:cs/>
          <w:lang w:val="ar_AE" w:bidi="ar_AE"/>
        </w:rPr>
        <w:t xml:space="preserve">عليكم كمجموعة أن تُمثِّلوا هذا المقطع مرّتَيْن، ويجب أن تمثّلوا المقطع في لُغتكم. </w:t>
      </w:r>
    </w:p>
    <w:p>
      <w:pPr>
        <w:bidi/>
      </w:pPr>
      <w:r>
        <w:rPr>
          <w:rtl/>
          <w:cs/>
          <w:lang w:val="ar_AE" w:bidi="ar_AE"/>
        </w:rPr>
      </w:r>
      <w:r>
        <w:rPr>
          <w:rtl/>
          <w:cs/>
          <w:lang w:val="ar_AE" w:bidi="ar_AE"/>
        </w:rPr>
        <w:t xml:space="preserve">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 </w:t>
      </w:r>
    </w:p>
    <w:p>
      <w:pPr>
        <w:bidi/>
      </w:pPr>
      <w:r>
        <w:rPr>
          <w:rtl/>
          <w:cs/>
          <w:lang w:val="ar_AE" w:bidi="ar_AE"/>
        </w:rPr>
      </w:r>
      <w:r>
        <w:rPr>
          <w:rtl/>
          <w:cs/>
          <w:lang w:val="ar_AE" w:bidi="ar_AE"/>
        </w:rPr>
        <w:t xml:space="preserve">توقَّفوا هنا عن سماع التسجيل الصوتي، ومثِّلوا المقطع. </w:t>
      </w:r>
    </w:p>
    <w:p>
      <w:pPr>
        <w:bidi/>
      </w:pPr>
      <w:r>
        <w:rPr>
          <w:rtl/>
          <w:cs/>
          <w:lang w:val="ar_AE" w:bidi="ar_AE"/>
        </w:rPr>
      </w:r>
      <w:r>
        <w:rPr>
          <w:rtl/>
          <w:cs/>
          <w:lang w:val="ar_AE" w:bidi="ar_AE"/>
        </w:rPr>
        <w:t xml:space="preserve">بعد ذلك، على المجموعة أن تمثِّل المقطع مرة ثانية. وفي مواضع معينة من تمثيل المقطع، توقَّفوا واطرحوا على الشخص الذي يؤدي الدور السؤال التالي: "بمَ تشعر أو فيمَ تفكِّر؟" وعلى مَن يؤدِّي الدور أن يجيب بما كان سيشعر به أو يفكِّر فيه لو كان في مكان تلك الشخصية. بعد ذلك، واصِلوا التمثيل. </w:t>
      </w:r>
    </w:p>
    <w:p>
      <w:pPr>
        <w:bidi/>
      </w:pPr>
      <w:r>
        <w:rPr>
          <w:rtl/>
          <w:cs/>
          <w:lang w:val="ar_AE" w:bidi="ar_AE"/>
        </w:rPr>
      </w:r>
      <w:r>
        <w:rPr>
          <w:rtl/>
          <w:cs/>
          <w:lang w:val="ar_AE" w:bidi="ar_AE"/>
        </w:rPr>
        <w:t xml:space="preserve">توقَّفوا هنا عن الاستماع إلى التسجيل الصوتي، ومثِّلوا المقطع مرة ثانية. </w:t>
      </w:r>
    </w:p>
    <w:p>
      <w:pPr>
        <w:bidi/>
      </w:pPr>
      <w:r>
        <w:rPr>
          <w:rtl/>
          <w:cs/>
          <w:lang w:val="ar_AE" w:bidi="ar_AE"/>
        </w:rPr>
      </w:r>
      <w:r>
        <w:rPr>
          <w:rtl/>
          <w:cs/>
          <w:lang w:val="ar_AE" w:bidi="ar_AE"/>
        </w:rPr>
        <w:t xml:space="preserve">فيما يلي مثال على التمثيل الدرامي والإجابات المحتملة. </w:t>
      </w:r>
    </w:p>
    <w:p>
      <w:pPr>
        <w:bidi/>
      </w:pPr>
      <w:r>
        <w:rPr>
          <w:rtl/>
          <w:cs/>
          <w:lang w:val="ar_AE" w:bidi="ar_AE"/>
        </w:rPr>
      </w:r>
      <w:r>
        <w:rPr>
          <w:rtl/>
          <w:cs/>
          <w:lang w:val="ar_AE" w:bidi="ar_AE"/>
        </w:rPr>
        <w:t>قال بولس: "الآن لا نحتاج إلى أن نكتب لكم شيئًا آخر عن كيف ينبغي أن تحبوا إخوتكم المؤمنين الآخرين في عائلة الله، لأن الله نفسه علَّمكم أن تحبوا بعضكم بعضًا. وأنتم بالتأكيد تحبون جميع إخوتكم المؤمنين الآخرين الذين في كل مكان في مكدونية."</w:t>
      </w:r>
    </w:p>
    <w:p>
      <w:pPr>
        <w:bidi/>
      </w:pPr>
      <w:r>
        <w:rPr>
          <w:rtl/>
          <w:cs/>
          <w:lang w:val="ar_AE" w:bidi="ar_AE"/>
        </w:rPr>
      </w:r>
      <w:r>
        <w:rPr>
          <w:rtl/>
          <w:cs/>
          <w:lang w:val="ar_AE" w:bidi="ar_AE"/>
        </w:rPr>
        <w:t>أوقفوا التمثيل. اسألوا الشخص الذي يؤدي دور بولس: "كيف تشعر أو تفكِّر؟" قد يجيب بعبارات مثل:</w:t>
      </w:r>
    </w:p>
    <w:p>
      <w:pPr>
        <w:pStyle w:val="ListBullet"/>
        <w:bidi/>
        <w:spacing w:line="240" w:lineRule="auto"/>
        <w:ind w:left="720"/>
      </w:pPr>
      <w:r>
        <w:rPr>
          <w:rtl/>
          <w:cs/>
          <w:lang w:val="ar_AE" w:bidi="ar_AE"/>
        </w:rPr>
      </w:r>
      <w:r>
        <w:rPr>
          <w:rtl/>
          <w:cs/>
          <w:lang w:val="ar_AE" w:bidi="ar_AE"/>
        </w:rPr>
        <w:t>الله هو أفضل معلِّم يمكن أن يتعلَّم منه الناس، لأن طريقة تصرفه هي الأفضل! أنا ممتن جدًا لله لأنه يعلِّمنا نحن المؤمنين كيف نُحِب؛ أو</w:t>
      </w:r>
    </w:p>
    <w:p>
      <w:pPr>
        <w:pStyle w:val="ListBullet"/>
        <w:bidi/>
        <w:spacing w:line="240" w:lineRule="auto"/>
        <w:ind w:left="720"/>
      </w:pPr>
      <w:r>
        <w:rPr>
          <w:rtl/>
          <w:cs/>
          <w:lang w:val="ar_AE" w:bidi="ar_AE"/>
        </w:rPr>
      </w:r>
      <w:r>
        <w:rPr>
          <w:rtl/>
          <w:cs/>
          <w:lang w:val="ar_AE" w:bidi="ar_AE"/>
        </w:rPr>
        <w:t>يخبرُني أشخاصٌ آخرون بما يفعله المؤمنون في تسالونيكي، وأشعرُ بالفخرِ عندما أسمع كيف يحبون الآخرين. إن المؤمنين يتصرفون مثل المسيح! أو</w:t>
      </w:r>
    </w:p>
    <w:p>
      <w:pPr>
        <w:pStyle w:val="ListBullet"/>
        <w:bidi/>
        <w:spacing w:line="240" w:lineRule="auto"/>
        <w:ind w:left="720"/>
      </w:pPr>
      <w:r>
        <w:rPr>
          <w:rtl/>
          <w:cs/>
          <w:lang w:val="ar_AE" w:bidi="ar_AE"/>
        </w:rPr>
      </w:r>
      <w:r>
        <w:rPr>
          <w:rtl/>
          <w:cs/>
          <w:lang w:val="ar_AE" w:bidi="ar_AE"/>
        </w:rPr>
        <w:t>أشعر بالتشجيع عندما أسمع أن المؤمنين يحبون بعضهم بعضًا ويهتمون ببعضهم بعضًا. أنا أعرف العديد من المؤمنين في جميع أنحاء مكدونية، وأهتم بهم. أريد أن يكون المؤمنون في أمان وأن يعيشوا في سلام مع المؤمنين الآخرين.</w:t>
      </w:r>
    </w:p>
    <w:p>
      <w:pPr>
        <w:bidi/>
      </w:pPr>
      <w:r>
        <w:rPr>
          <w:rtl/>
          <w:cs/>
          <w:lang w:val="ar_AE" w:bidi="ar_AE"/>
        </w:rPr>
      </w:r>
      <w:r>
        <w:rPr>
          <w:rtl/>
          <w:cs/>
          <w:lang w:val="ar_AE" w:bidi="ar_AE"/>
        </w:rPr>
        <w:t>اسألوا الشخص الذي يؤدي دور واحد من المؤمنين: "بماذا تشعر أو تفكّر؟" قد يجيب بعبارات مثل:</w:t>
      </w:r>
    </w:p>
    <w:p>
      <w:pPr>
        <w:pStyle w:val="ListBullet"/>
        <w:bidi/>
        <w:spacing w:line="240" w:lineRule="auto"/>
        <w:ind w:left="720"/>
      </w:pPr>
      <w:r>
        <w:rPr>
          <w:rtl/>
          <w:cs/>
          <w:lang w:val="ar_AE" w:bidi="ar_AE"/>
        </w:rPr>
      </w:r>
      <w:r>
        <w:rPr>
          <w:rtl/>
          <w:cs/>
          <w:lang w:val="ar_AE" w:bidi="ar_AE"/>
        </w:rPr>
        <w:t>لقد كنت أعمل بجد لأتبع تعليمات الله بخصوص المحبة، وأشعر بالتشجيع عندما يقول بولس إننا نحب جيدًا — لا بد وأننا تعلَّمنا الدرس جيدًا! أو</w:t>
      </w:r>
    </w:p>
    <w:p>
      <w:pPr>
        <w:pStyle w:val="ListBullet"/>
        <w:bidi/>
        <w:spacing w:line="240" w:lineRule="auto"/>
        <w:ind w:left="720"/>
      </w:pPr>
      <w:r>
        <w:rPr>
          <w:rtl/>
          <w:cs/>
          <w:lang w:val="ar_AE" w:bidi="ar_AE"/>
        </w:rPr>
      </w:r>
      <w:r>
        <w:rPr>
          <w:rtl/>
          <w:cs/>
          <w:lang w:val="ar_AE" w:bidi="ar_AE"/>
        </w:rPr>
        <w:t>أنا مندهش جدًا لأن الله نفسه يعلِّمنا كيف نحب! إنه إله العالم كله، ولا يزال يهتم بأن يعلِّمنا أشياءَ نحتاج أن نَعرفها؛ أو</w:t>
      </w:r>
    </w:p>
    <w:p>
      <w:pPr>
        <w:pStyle w:val="ListBullet"/>
        <w:bidi/>
        <w:spacing w:line="240" w:lineRule="auto"/>
        <w:ind w:left="720"/>
      </w:pPr>
      <w:r>
        <w:rPr>
          <w:rtl/>
          <w:cs/>
          <w:lang w:val="ar_AE" w:bidi="ar_AE"/>
        </w:rPr>
      </w:r>
      <w:r>
        <w:rPr>
          <w:rtl/>
          <w:cs/>
          <w:lang w:val="ar_AE" w:bidi="ar_AE"/>
        </w:rPr>
        <w:t>لأن الله أظهر محبةً كبيرة لنا، أريد أن أحب الناس من حولي!</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قال بولس: "مع ذلك، يا إخوتي المؤمنين، نحن نحثكم على أن تحبوا بعضكم بعضًا بشكلٍ متزايد. ونحثكم أيضًا على أن تحاولوا بجدية أن تتصرفوا بطريقة لا تسبب المتاعب للآخرين. ركِّزوا على عملكم واعملوا لإعالة أنفسكم. عندما كنا معكم، أوصيناكم أن تفعلوا هذه الأمور، لكي يرى الذين لا يؤمنون بالمسيح كيف تتصرفون كل يوم ويحترمونكم. حينئذ أيضًا لن تحتاجوا إلى الاعتماد على أي شخص آخر ليعطيكم الطعام والشراب."</w:t>
      </w:r>
    </w:p>
    <w:p>
      <w:pPr>
        <w:bidi/>
      </w:pPr>
      <w:r>
        <w:rPr>
          <w:rtl/>
          <w:cs/>
          <w:lang w:val="ar_AE" w:bidi="ar_AE"/>
        </w:rPr>
      </w:r>
      <w:r>
        <w:rPr>
          <w:rtl/>
          <w:cs/>
          <w:lang w:val="ar_AE" w:bidi="ar_AE"/>
        </w:rPr>
        <w:t>أوقفوا التمثيل. اسألوا الشخص الذي يؤدي دور بولس: "كيف تشعر أو تفكِّر؟" قد يجيب بعبارات مثل:</w:t>
      </w:r>
    </w:p>
    <w:p>
      <w:pPr>
        <w:pStyle w:val="ListBullet"/>
        <w:bidi/>
        <w:spacing w:line="240" w:lineRule="auto"/>
        <w:ind w:left="720"/>
      </w:pPr>
      <w:r>
        <w:rPr>
          <w:rtl/>
          <w:cs/>
          <w:lang w:val="ar_AE" w:bidi="ar_AE"/>
        </w:rPr>
      </w:r>
      <w:r>
        <w:rPr>
          <w:rtl/>
          <w:cs/>
          <w:lang w:val="ar_AE" w:bidi="ar_AE"/>
        </w:rPr>
        <w:t>يمكننا دائمًا أن نُظهر محبةً أكبر، لكي نتصرف بشكلٍ متزايد مثل المسيح. لا أريد أن يظن المؤمنون في تسالونيكي أنه ينبغي أن يتوقفوا عن التعلم، أو عن إيجاد طرقٍ جيدة لإظهار اهتمامهم ومحبتهم لبعضهم بعضًا؛ أو</w:t>
      </w:r>
    </w:p>
    <w:p>
      <w:pPr>
        <w:pStyle w:val="ListBullet"/>
        <w:bidi/>
        <w:spacing w:line="240" w:lineRule="auto"/>
        <w:ind w:left="720"/>
      </w:pPr>
      <w:r>
        <w:rPr>
          <w:rtl/>
          <w:cs/>
          <w:lang w:val="ar_AE" w:bidi="ar_AE"/>
        </w:rPr>
      </w:r>
      <w:r>
        <w:rPr>
          <w:rtl/>
          <w:cs/>
          <w:lang w:val="ar_AE" w:bidi="ar_AE"/>
        </w:rPr>
        <w:t>قد لا يدرك بعض الناس أنه عندما يكونون كسولين لا يُظهرون محبةً للآخرين. يتسبب هؤلاء الأشخاص في المزيد من العمل والمشاكل للآخرين، وهو أمرٌ ليس لطيفًا أو مترفقًا؛ أو</w:t>
      </w:r>
    </w:p>
    <w:p>
      <w:pPr>
        <w:pStyle w:val="ListBullet"/>
        <w:bidi/>
        <w:spacing w:line="240" w:lineRule="auto"/>
        <w:ind w:left="720"/>
      </w:pPr>
      <w:r>
        <w:rPr>
          <w:rtl/>
          <w:cs/>
          <w:lang w:val="ar_AE" w:bidi="ar_AE"/>
        </w:rPr>
      </w:r>
      <w:r>
        <w:rPr>
          <w:rtl/>
          <w:cs/>
          <w:lang w:val="ar_AE" w:bidi="ar_AE"/>
        </w:rPr>
        <w:t>لا أريد أن يشعر المؤمنون بالمرارة أو الغضب تجاه بعضهم بعضًا. أريد أن يكون لدى المؤمنين سلام.</w:t>
      </w:r>
    </w:p>
    <w:p>
      <w:pPr>
        <w:bidi/>
      </w:pPr>
      <w:r>
        <w:rPr>
          <w:rtl/>
          <w:cs/>
          <w:lang w:val="ar_AE" w:bidi="ar_AE"/>
        </w:rPr>
      </w:r>
      <w:r>
        <w:rPr>
          <w:rtl/>
          <w:cs/>
          <w:lang w:val="ar_AE" w:bidi="ar_AE"/>
        </w:rPr>
        <w:t>اسألوا الشخص الذي يؤدي دور واحد من المؤمنين: "بماذا تشعر أو تفكّر؟" قد يجيب بعبارات مثل:</w:t>
      </w:r>
    </w:p>
    <w:p>
      <w:pPr>
        <w:pStyle w:val="ListBullet"/>
        <w:bidi/>
        <w:spacing w:line="240" w:lineRule="auto"/>
        <w:ind w:left="720"/>
      </w:pPr>
      <w:r>
        <w:rPr>
          <w:rtl/>
          <w:cs/>
          <w:lang w:val="ar_AE" w:bidi="ar_AE"/>
        </w:rPr>
      </w:r>
      <w:r>
        <w:rPr>
          <w:rtl/>
          <w:cs/>
          <w:lang w:val="ar_AE" w:bidi="ar_AE"/>
        </w:rPr>
        <w:t>أنا ممتن لوجود مؤمنين آخرين نشجِّع، ونعلِّم، ونساعد بعضنا بعضًا على أن نحب الآخرين بشكل أفضل. كان هذا سيكون أصعب بكثير لو كنت سأكتشف الطريقةَ الصحيحة للعيش بمفردي! أو</w:t>
      </w:r>
    </w:p>
    <w:p>
      <w:pPr>
        <w:pStyle w:val="ListBullet"/>
        <w:bidi/>
        <w:spacing w:line="240" w:lineRule="auto"/>
        <w:ind w:left="720"/>
      </w:pPr>
      <w:r>
        <w:rPr>
          <w:rtl/>
          <w:cs/>
          <w:lang w:val="ar_AE" w:bidi="ar_AE"/>
        </w:rPr>
      </w:r>
      <w:r>
        <w:rPr>
          <w:rtl/>
          <w:cs/>
          <w:lang w:val="ar_AE" w:bidi="ar_AE"/>
        </w:rPr>
        <w:t>أنا مندهش! لم أدرك كيف كنتُ أؤذي المؤمنين الآخرين عندما لم أكن أعمل. ما زلت لا أريد أن أعمل، لكنني أفهم أنه يجب عليّ أن أعمل؛ أو</w:t>
      </w:r>
    </w:p>
    <w:p>
      <w:pPr>
        <w:pStyle w:val="ListBullet"/>
        <w:bidi/>
        <w:spacing w:line="240" w:lineRule="auto"/>
        <w:ind w:left="720"/>
      </w:pPr>
      <w:r>
        <w:rPr>
          <w:rtl/>
          <w:cs/>
          <w:lang w:val="ar_AE" w:bidi="ar_AE"/>
        </w:rPr>
      </w:r>
      <w:r>
        <w:rPr>
          <w:rtl/>
          <w:cs/>
          <w:lang w:val="ar_AE" w:bidi="ar_AE"/>
        </w:rPr>
        <w:t>أنا ممتن لأن بولس يرسِل لنا هذه التعليمات. كنت أعمل بجد لأعول المؤمنين الآخرين وكذلك عائلتي، وكنت مُرهَقًا. إذا عمل المزيدُ من الناس، فلن نشعر بالضغوط الزائدة.</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رسالة تسالونيكي الأولى ٤: ٩–١٢ في أكثر الترجمات المفهومة لكم.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ستناقش المجموعة المصطلحات والكلمات الرئيسية في هذا المقطع. </w:t>
      </w:r>
    </w:p>
    <w:p>
      <w:pPr>
        <w:bidi/>
      </w:pPr>
      <w:r>
        <w:rPr>
          <w:rtl/>
          <w:cs/>
          <w:lang w:val="ar_AE" w:bidi="ar_AE"/>
        </w:rPr>
      </w:r>
      <w:r>
        <w:rPr>
          <w:rtl/>
          <w:cs/>
          <w:lang w:val="ar_AE" w:bidi="ar_AE"/>
        </w:rPr>
        <w:t>يخاطب بولسُ المؤمنين بلقب "</w:t>
      </w:r>
      <w:r>
        <w:rPr>
          <w:b/>
          <w:rtl/>
          <w:cs/>
          <w:lang w:val="ar_AE" w:bidi="ar_AE"/>
        </w:rPr>
        <w:t>الإخوة</w:t>
      </w:r>
      <w:r>
        <w:rPr>
          <w:rtl/>
          <w:cs/>
          <w:lang w:val="ar_AE" w:bidi="ar_AE"/>
        </w:rPr>
        <w:t>". وبما أن الله هو أبو جميع المؤمنين، فإن جميع المؤمنين مثل الإخوة والأخوات. لذلك يستخدم بولس كلمة "أخ" كثيرًا عندما يشير إلى مؤمنٍ آخر. عندما يكون هناك أكثر من أخ، يمكن أن تعني الكلمة أيضًا الإخوة والأخوات. استخدموا الكلمات أو العبارات ذاتها التي استخدمتم في المقاطع السابقة للإشارة إلى الإخوة، أو الإخوة والأخوات.</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للنص من الترجمة الأسهل فهمًا.</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في هذه الجلسة، أعيدوا سرد المقطع كمجموعة، بلغتكم.</w:t>
      </w:r>
    </w:p>
    <w:p>
      <w:pPr>
        <w:bidi/>
      </w:pPr>
      <w:r>
        <w:rPr>
          <w:rtl/>
          <w:cs/>
          <w:lang w:val="ar_AE" w:bidi="ar_AE"/>
        </w:rPr>
      </w:r>
      <w:r>
        <w:rPr>
          <w:rtl/>
          <w:cs/>
          <w:lang w:val="ar_AE" w:bidi="ar_AE"/>
        </w:rPr>
        <w:t>أولاً، ينبغي للمجموعة بأكملها التدرب على سرد المقطع بلغتكم. تذكَّروا أن تُدرِجوا الأمور التي حددتموها في الخطوات السابقة مثل: الترتيب الزمني أو الكلمات أو العبارات أو المشاعر أو أي شيء آخر ناقشتموه.</w:t>
      </w:r>
    </w:p>
    <w:p>
      <w:pPr>
        <w:bidi/>
      </w:pPr>
      <w:r>
        <w:rPr>
          <w:rtl/>
          <w:cs/>
          <w:lang w:val="ar_AE" w:bidi="ar_AE"/>
        </w:rPr>
      </w:r>
      <w:r>
        <w:rPr>
          <w:rtl/>
          <w:cs/>
          <w:lang w:val="ar_AE" w:bidi="ar_AE"/>
        </w:rPr>
        <w:t>يقوم أحد أعضاء المجموعة بسرد بضع جمل من المقطع ثم يتوقف. ثم يقوم عضو آخر بسرد الجزء التالي من المقطع ويتوقف. استمروا في ذلك حتى تعيد المجموعة سرد المقطع كاملًا. ويمكن لأعضاء المجموعة تصحيح الأخطاء لبعضهم البعض في هذه الخطوة.</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بعد ذلك، ينبغي لكل عضو في المجموعة سرد المقطع كاملًا دون أن تتم مقاطعته، لمرة واحدة على الأقل. ويمكن لعضو المجموعة الاستعانة بأشياء عشوائية أو حركات أو لوحة القصة الخاصة بهم لمساعدتهم على تذكُّر المقطع.</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بعد ذلك، يمكن للمجموعة تحديد أي نسخة نالت إعجابكم أكثر من غيرها. قد تجدون أنكم أحببتم الطريقة التي سرد بها أحد الأعضاء مشهدًا معينًا، بينما أعجبتكم طريقة عضو آخر في سرد مشهد آخر.</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أخيرًا، يمكن للمجموعة صياغة نسخة نهائية للمقطع يتفق عليها الجميع. وينبغي لكل عضو في المجموعة التدرب على سرد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تسالونيكي الأولى 4:13–18</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رسالة تسالونيكي الأولى ٤: ١٣–١٨ واحفظوه في قلوبكم.</w:t>
      </w:r>
    </w:p>
    <w:p>
      <w:pPr>
        <w:bidi/>
      </w:pPr>
      <w:r>
        <w:rPr>
          <w:rtl/>
          <w:cs/>
          <w:lang w:val="ar_AE" w:bidi="ar_AE"/>
        </w:rPr>
      </w:r>
      <w:r>
        <w:rPr>
          <w:rtl/>
          <w:cs/>
          <w:lang w:val="ar_AE" w:bidi="ar_AE"/>
        </w:rPr>
        <w:t>استمعوا إلى نسخة صوتية من رسالة تسالونيكي الأولى ٤: ١٣–١٨ ثلاث مرات، من ثلاث ترجمات مختلفة، إن أمكن.</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والآن ناقشوا الأسئلة التالية كمجموعة: </w:t>
      </w:r>
    </w:p>
    <w:p>
      <w:pPr>
        <w:pStyle w:val="ListBullet"/>
        <w:bidi/>
        <w:spacing w:line="240" w:lineRule="auto"/>
        <w:ind w:left="720"/>
      </w:pPr>
      <w:r>
        <w:rPr>
          <w:rtl/>
          <w:cs/>
          <w:lang w:val="ar_AE" w:bidi="ar_AE"/>
        </w:rPr>
      </w:r>
      <w:r>
        <w:rPr>
          <w:rtl/>
          <w:cs/>
          <w:lang w:val="ar_AE" w:bidi="ar_AE"/>
        </w:rPr>
        <w:t xml:space="preserve">ما الذي أعجبكم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الاستماع إلى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 يسوع، أو الروح القدس؟ أوقفوا الاستماع إلى هذا التسجيل الصوتي هنا.</w:t>
      </w:r>
    </w:p>
    <w:p>
      <w:pPr>
        <w:pStyle w:val="ListBullet"/>
        <w:bidi/>
        <w:spacing w:line="240" w:lineRule="auto"/>
        <w:ind w:left="720"/>
      </w:pPr>
      <w:r>
        <w:rPr>
          <w:rtl/>
          <w:cs/>
          <w:lang w:val="ar_AE" w:bidi="ar_AE"/>
        </w:rPr>
      </w:r>
      <w:r>
        <w:rPr>
          <w:rtl/>
          <w:cs/>
          <w:lang w:val="ar_AE" w:bidi="ar_AE"/>
        </w:rPr>
        <w:t xml:space="preserve">ماذا يخبرنا هذا المقطع عن البشر؟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كيف يؤثر هذا المقطع في حياتنا اليومية؟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مَن تعرفون يحتاج إلى سماع هذا المقطع؟ </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رسالة تسالونيكي الأولى ٤: ١٣–١٨ في أكثر الترجمات المفهومة لكم.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حتى الآن في رسالة بولس إلى المؤمنين في تسالونيكي، أخبرهم بولس بأشياء كثيرة يعرفونها بالفعل، والتي يفعلونها بالفعل. إن المؤمنين في تسالونيكي يحبون بعضهم بعضًا جيدًا. إن المؤمنين في تسالونيكي أمناء ليسوع. يعيش المؤمنون في تسالونيكي حياةً مقدَّسة. والآن، سيعلِّم بولس المؤمنين في تسالونيكي شيئًا قد لا يعرفونه. أو، إذا كان بولس قد علَّمهم ذلك الأمر، فإنه لا تزال لديهم أسئلة بخصوصه.</w:t>
      </w:r>
    </w:p>
    <w:p>
      <w:pPr>
        <w:bidi/>
      </w:pPr>
      <w:r>
        <w:rPr>
          <w:rtl/>
          <w:cs/>
          <w:lang w:val="ar_AE" w:bidi="ar_AE"/>
        </w:rPr>
      </w:r>
      <w:r>
        <w:rPr>
          <w:rtl/>
          <w:cs/>
          <w:lang w:val="ar_AE" w:bidi="ar_AE"/>
        </w:rPr>
        <w:t>تذكّروا أنه عندما كان بولس ورفاقه مع المؤمنين في تسالونيكي، أجبر الرجالُ الخطِرون من الديانة اليهودية بولسَ ورفاقه على الرحيل قبل أن يتمموا عملهم في تسالونيكي. ظَل المؤمنون في تسالونيكي يعانون بسبب أعدائهم. كان بعض الأشخاص في كنيسة تسالونيكي قد ماتوا. يبدو أن المؤمنين في تسالونيكي كانوا قلقين بشأن ما سيحدث لأحبائهم الذين ماتوا قبل أن يعود يسوع إلى الأرض. هل سيبقون في القبر؟ هل سيعودون إلى الحياة، ولكن فقط بعد أن ينتصر يسوع على أعدائه؟ سيعلِّم بولس الآن المؤمنين ما سيحدث عندما سيأتي يسوع.</w:t>
      </w:r>
    </w:p>
    <w:p>
      <w:pPr>
        <w:bidi/>
      </w:pPr>
      <w:r>
        <w:rPr>
          <w:rtl/>
          <w:cs/>
          <w:lang w:val="ar_AE" w:bidi="ar_AE"/>
        </w:rPr>
      </w:r>
      <w:r>
        <w:rPr>
          <w:rtl/>
          <w:cs/>
          <w:lang w:val="ar_AE" w:bidi="ar_AE"/>
        </w:rPr>
        <w:t>أولًا، يستخدم بولس عبارة خاصة للإشارة إلى المؤمنين الذين ماتوا. يقول بولس إن هؤلاء المؤمنين "رقدوا". يقول بولس هذا ثلاث مرات في تعاليمه هنا. يريد بولس من المؤمنين في تسالونيكي معرفةَ أنه مع أن هؤلاء المؤمنين قد ماتوا، إلا أنهم سيستيقظون يومًا ما عندما يعود يسوع إلى الأرض.</w:t>
      </w:r>
    </w:p>
    <w:p>
      <w:pPr>
        <w:bidi/>
      </w:pPr>
      <w:r>
        <w:rPr>
          <w:rtl/>
          <w:cs/>
          <w:lang w:val="ar_AE" w:bidi="ar_AE"/>
        </w:rPr>
      </w:r>
      <w:r>
        <w:rPr>
          <w:rtl/>
          <w:cs/>
          <w:lang w:val="ar_AE" w:bidi="ar_AE"/>
        </w:rPr>
        <w:t xml:space="preserve">ناقشوا السؤال التالي مع بعضكم بعضًا: كيف تتحدثون بطريقة لطيفة عن الأصدقاء والعائلة الذين ماتوا؟ أوقفوا سماع التسجيل الصوتي هنا. </w:t>
      </w:r>
    </w:p>
    <w:p>
      <w:pPr>
        <w:bidi/>
      </w:pPr>
      <w:r>
        <w:rPr>
          <w:rtl/>
          <w:cs/>
          <w:lang w:val="ar_AE" w:bidi="ar_AE"/>
        </w:rPr>
      </w:r>
      <w:r>
        <w:rPr>
          <w:rtl/>
          <w:cs/>
          <w:lang w:val="ar_AE" w:bidi="ar_AE"/>
        </w:rPr>
        <w:t>يريد بولس من المؤمنين في تسالونيكي أن يكون لهم رجاء بخصوص أصدقائهم وعائلاتهم الذين يتبعون يسوع. يقارن بولس المؤمنين في تسالونيكي بالأشخاص الذين ليس لديهم رجاء. في ثقافة ذلك اليوم، كان لدى الناس نظرة سلبية جدًا بخصوص الموت. لم يكن الناس يؤمنون بقيامة الجسد من الموت، ولم يعتقدوا أنه توجد مملكة في السماء مفتوحة ومتاحة للجميع.</w:t>
      </w:r>
    </w:p>
    <w:p>
      <w:pPr>
        <w:bidi/>
      </w:pPr>
      <w:r>
        <w:rPr>
          <w:rtl/>
          <w:cs/>
          <w:lang w:val="ar_AE" w:bidi="ar_AE"/>
        </w:rPr>
      </w:r>
      <w:r>
        <w:rPr>
          <w:rtl/>
          <w:cs/>
          <w:lang w:val="ar_AE" w:bidi="ar_AE"/>
        </w:rPr>
        <w:t>يواصل بولس إخبار المؤمنين في تسالونيكي أن المؤمنين يؤمنون أن يسوع مات، ثم قام من الأموات. هذه هي إحدى الطرق التي يتحدث بها بولس عن الأخبار السارة عن يسوع. مع أن يسوع لم يفعل أي خطأ، فإن أعداء يسوع ضربوه وعلّقوه على صليبٍ خشبي حتى مات. ثم بعد ثلاثة أيام، قام يسوع من الموت، ليُظهر أن له سلطانًا على الموت. من المهم أن نتذكر أنه بسبب يسوع، لا يختبر شعبُ يسوع الموتَ بالطريقة نفسها التي يختبره بها الآخرون. في الواقع، عندما يعود يسوع إلى الأرض، سيعيد معه المؤمنين الذين ماتوا بالفعل. إن هؤلاء المؤمنين ليسوا أمواتًا إلى الأبد، بل نائمين فقط.</w:t>
      </w:r>
    </w:p>
    <w:p>
      <w:pPr>
        <w:bidi/>
      </w:pPr>
      <w:r>
        <w:rPr>
          <w:rtl/>
          <w:cs/>
          <w:lang w:val="ar_AE" w:bidi="ar_AE"/>
        </w:rPr>
      </w:r>
      <w:r>
        <w:rPr>
          <w:rtl/>
          <w:cs/>
          <w:lang w:val="ar_AE" w:bidi="ar_AE"/>
        </w:rPr>
        <w:t xml:space="preserve">ناقشوا السؤال التالي مع بعضكم بعضًا: كيف يتحدث الناس في مجتمعكم عن الحياة بعد الموت؟ بأي طرق يتحدث شعبكم عن القيامة من الموت؟ أوقفوا سماع التسجيل الصوتي هنا. </w:t>
      </w:r>
    </w:p>
    <w:p>
      <w:pPr>
        <w:bidi/>
      </w:pPr>
      <w:r>
        <w:rPr>
          <w:rtl/>
          <w:cs/>
          <w:lang w:val="ar_AE" w:bidi="ar_AE"/>
        </w:rPr>
      </w:r>
      <w:r>
        <w:rPr>
          <w:rtl/>
          <w:cs/>
          <w:lang w:val="ar_AE" w:bidi="ar_AE"/>
        </w:rPr>
        <w:t>ينقل بولس ورفاقه الآن تعليمًا مهمًا استقبلوه من الرب يسوع. لا نعرف ما إذا كان التعليم شيء نقله الرسلُ الأوائل إلى بولس، أم أنه شيء قاله يسوع مباشرةً لبولس. نَعلم أن هذا التعليم يأتي مصحوبًا بسلطان يسوع نفسه. التعليم هو هذا: أي مؤمن مات سيعود إلى الحياة وسيرى يسوع عندما يعود إلى الأرض بصفته ملكًا وقاضيًا. المؤمنون الذين ماتوا هم الآن مع يسوع، لكن لا يمكننا التأكد من الحالة التي فيها هؤلاء المؤمنون، سواء جسديًا أو روحيًا. يُعلِّم بولس أنه في يوم من الأيام سيَحصل هؤلاء المؤمنون على جسدٍ مادي مرة أخرى، وفي ذلك الجسد سينضمون إلى المؤمنين الذين لم يموتوا بعد. لن يضطر المؤمنون الذين لا يزالون أحياء إلى الانتظار حتى بعد عودة يسوع ليروا أصدقاءهم وعائلاتهم الذين ماتوا بالفعل. سيكون المؤمنون جميعًا هناك ليروا عودة يسوع معًا.</w:t>
      </w:r>
    </w:p>
    <w:p>
      <w:pPr>
        <w:bidi/>
      </w:pPr>
      <w:r>
        <w:rPr>
          <w:rtl/>
          <w:cs/>
          <w:lang w:val="ar_AE" w:bidi="ar_AE"/>
        </w:rPr>
      </w:r>
      <w:r>
        <w:rPr>
          <w:rtl/>
          <w:cs/>
          <w:lang w:val="ar_AE" w:bidi="ar_AE"/>
        </w:rPr>
        <w:t xml:space="preserve">ناقشوا السؤال التالي مع بعضكم بعضًا: كيف ترحب ثقافتكم بالأشخاص المميزين والمهمين في بيوتكم ومجتمعكم؟ ما هي طُرق التكريم أو الاحتفال التي لديكم؟ كيف يستعد الناس؟ أوقفوا سماع التسجيل الصوتي هنا. </w:t>
      </w:r>
    </w:p>
    <w:p>
      <w:pPr>
        <w:bidi/>
      </w:pPr>
      <w:r>
        <w:rPr>
          <w:rtl/>
          <w:cs/>
          <w:lang w:val="ar_AE" w:bidi="ar_AE"/>
        </w:rPr>
      </w:r>
      <w:r>
        <w:rPr>
          <w:rtl/>
          <w:cs/>
          <w:lang w:val="ar_AE" w:bidi="ar_AE"/>
        </w:rPr>
        <w:t>وأخيرًا، لم يقترح بولس للمؤمنين في تسالونيكي أنه كان يتوقع أن يكون حيًا عندما يعود يسوع. بعد هذا التعليم مباشرة، يذكّر بولس المؤمنين في تسالونيكي بأنه لا أحد يعرف متى سيكون اليوم الذي سيعود فيه يسوع. لكن بولس يريد أن يؤكد على أن جميع أتباع يسوع، الأحياء والأموات على حد سواء، سيكونون أحياءً في اليوم الذي يعود فيه الرب يسوع، وسيكونون مع الرب في انتصاره العظيم والنهائي. لأن المؤمنين في تسالونيكي يمكنهم جميعًا أن ينتظروا برجاءٍ يومًا كهذا، ينبغي للمؤمنين أن يعزوا بعضهم بعضًا بهذا التعليم.</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رسالة تسالونيكي الأولى ٤: ١٣–١٨ في أكثر الترجمات المفهومة لكم.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على المجموعة أن تحدِّد الأجزاء والشخصيات ومواقع الأحداث في هذا المقطع. ثم ستقوم المجموعة بمحاولة تصوُّر هذا المقطع. </w:t>
      </w:r>
    </w:p>
    <w:p>
      <w:pPr>
        <w:bidi/>
      </w:pPr>
      <w:r>
        <w:rPr>
          <w:rtl/>
          <w:cs/>
          <w:lang w:val="ar_AE" w:bidi="ar_AE"/>
        </w:rPr>
      </w:r>
      <w:r>
        <w:rPr>
          <w:rtl/>
          <w:cs/>
          <w:lang w:val="ar_AE" w:bidi="ar_AE"/>
        </w:rPr>
        <w:t>يتكوَّن هذا المقطع من جزأين.</w:t>
      </w:r>
    </w:p>
    <w:p>
      <w:pPr>
        <w:bidi/>
      </w:pPr>
      <w:r>
        <w:rPr>
          <w:rtl/>
          <w:cs/>
          <w:lang w:val="ar_AE" w:bidi="ar_AE"/>
        </w:rPr>
      </w:r>
      <w:r>
        <w:rPr>
          <w:b/>
          <w:rtl/>
          <w:cs/>
          <w:lang w:val="ar_AE" w:bidi="ar_AE"/>
        </w:rPr>
        <w:t>في الجزء الأول:</w:t>
      </w:r>
      <w:r>
        <w:rPr>
          <w:rtl/>
          <w:cs/>
          <w:lang w:val="ar_AE" w:bidi="ar_AE"/>
        </w:rPr>
        <w:t xml:space="preserve"> يعلِّم بولس ورفاقه المؤمنين في تسالونيكي أنه ينبغي أن يكون لهم رجاء بخصوص المؤمنين الذين ماتوا قبل أن يعود يسوع إلى الأرض. بسبب قيامة يسوع، يمكننا أن نكون واثقين من أن أي شخص يموت وهو مؤمن سيعود إلى الحياة مرة أخرى ليرى عودة يسوع.</w:t>
      </w:r>
    </w:p>
    <w:p>
      <w:pPr>
        <w:bidi/>
      </w:pPr>
      <w:r>
        <w:rPr>
          <w:rtl/>
          <w:cs/>
          <w:lang w:val="ar_AE" w:bidi="ar_AE"/>
        </w:rPr>
      </w:r>
      <w:r>
        <w:rPr>
          <w:b/>
          <w:rtl/>
          <w:cs/>
          <w:lang w:val="ar_AE" w:bidi="ar_AE"/>
        </w:rPr>
        <w:t>في الجزء الثاني:</w:t>
      </w:r>
      <w:r>
        <w:rPr>
          <w:rtl/>
          <w:cs/>
          <w:lang w:val="ar_AE" w:bidi="ar_AE"/>
        </w:rPr>
        <w:t xml:space="preserve"> يصف بولسُ حدثَ عودة يسوع إلى الأرض. سينزل يسوع إلى الأرض بسلطان عظيم، وسيقوم المؤمنون الأموات من القبر، وستذهب الكنيسة كلها للقاء الرب يسوع أثناء عودته إلى الأرض. بصفتنا مؤمنين، تمنحنا عودةُ يسوع الكثير من العزاء، ولذلك ينبغي أن نتحدث عن هذه الأمور مع بعضنا بعضًا.</w:t>
      </w:r>
    </w:p>
    <w:p>
      <w:pPr>
        <w:bidi/>
      </w:pPr>
      <w:r>
        <w:rPr>
          <w:rtl/>
          <w:cs/>
          <w:lang w:val="ar_AE" w:bidi="ar_AE"/>
        </w:rPr>
      </w:r>
      <w:r>
        <w:rPr>
          <w:rtl/>
          <w:cs/>
          <w:lang w:val="ar_AE" w:bidi="ar_AE"/>
        </w:rPr>
        <w:t xml:space="preserve">والشخصيات الواردة في هذا المقطع هي: </w:t>
      </w:r>
    </w:p>
    <w:p>
      <w:pPr>
        <w:pStyle w:val="ListBullet"/>
        <w:bidi/>
        <w:spacing w:line="240" w:lineRule="auto"/>
        <w:ind w:left="720"/>
      </w:pPr>
      <w:r>
        <w:rPr>
          <w:rtl/>
          <w:cs/>
          <w:lang w:val="ar_AE" w:bidi="ar_AE"/>
        </w:rPr>
      </w:r>
      <w:r>
        <w:rPr>
          <w:rtl/>
          <w:cs/>
          <w:lang w:val="ar_AE" w:bidi="ar_AE"/>
        </w:rPr>
        <w:t>بولس ورفاقه</w:t>
      </w:r>
    </w:p>
    <w:p>
      <w:pPr>
        <w:pStyle w:val="ListBullet"/>
        <w:bidi/>
        <w:spacing w:line="240" w:lineRule="auto"/>
        <w:ind w:left="720"/>
      </w:pPr>
      <w:r>
        <w:rPr>
          <w:rtl/>
          <w:cs/>
          <w:lang w:val="ar_AE" w:bidi="ar_AE"/>
        </w:rPr>
      </w:r>
      <w:r>
        <w:rPr>
          <w:rtl/>
          <w:cs/>
          <w:lang w:val="ar_AE" w:bidi="ar_AE"/>
        </w:rPr>
        <w:t>المؤمنون في كنيسة تسالونيكي الذين ماتوا بالفعل</w:t>
      </w:r>
    </w:p>
    <w:p>
      <w:pPr>
        <w:pStyle w:val="ListBullet"/>
        <w:bidi/>
        <w:spacing w:line="240" w:lineRule="auto"/>
        <w:ind w:left="720"/>
      </w:pPr>
      <w:r>
        <w:rPr>
          <w:rtl/>
          <w:cs/>
          <w:lang w:val="ar_AE" w:bidi="ar_AE"/>
        </w:rPr>
      </w:r>
      <w:r>
        <w:rPr>
          <w:rtl/>
          <w:cs/>
          <w:lang w:val="ar_AE" w:bidi="ar_AE"/>
        </w:rPr>
        <w:t>المؤمنون في كنيسة تسالونيكي الأحياء</w:t>
      </w:r>
    </w:p>
    <w:p>
      <w:pPr>
        <w:pStyle w:val="ListBullet"/>
        <w:bidi/>
        <w:spacing w:line="240" w:lineRule="auto"/>
        <w:ind w:left="720"/>
      </w:pPr>
      <w:r>
        <w:rPr>
          <w:rtl/>
          <w:cs/>
          <w:lang w:val="ar_AE" w:bidi="ar_AE"/>
        </w:rPr>
      </w:r>
      <w:r>
        <w:rPr>
          <w:rtl/>
          <w:cs/>
          <w:lang w:val="ar_AE" w:bidi="ar_AE"/>
        </w:rPr>
        <w:t>غير المؤمنين</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والرب يسوع</w:t>
      </w:r>
    </w:p>
    <w:p>
      <w:pPr>
        <w:bidi/>
      </w:pPr>
      <w:r>
        <w:rPr>
          <w:rtl/>
          <w:cs/>
          <w:lang w:val="ar_AE" w:bidi="ar_AE"/>
        </w:rPr>
      </w:r>
      <w:r>
        <w:rPr>
          <w:rtl/>
          <w:cs/>
          <w:lang w:val="ar_AE" w:bidi="ar_AE"/>
        </w:rPr>
        <w:t xml:space="preserve">كمجموعة، انتبهوا إلى التفاصيل المتعلقة بسياق الأحداث في المقطع: </w:t>
      </w:r>
    </w:p>
    <w:p>
      <w:pPr>
        <w:bidi/>
      </w:pPr>
      <w:r>
        <w:rPr>
          <w:rtl/>
          <w:cs/>
          <w:lang w:val="ar_AE" w:bidi="ar_AE"/>
        </w:rPr>
      </w:r>
      <w:r>
        <w:rPr>
          <w:rtl/>
          <w:cs/>
          <w:lang w:val="ar_AE" w:bidi="ar_AE"/>
        </w:rPr>
        <w:t>في الجزء الأول من هذا المقطع، يشرح بولس ورفاقه للمؤمنين في تسالونيكي أن لديهم تعليمًا مهمًا ينقلونه لهم. يخاطب بولس المؤمنين بلقب "الإخوة والأخوات" ليذكّرهم بأن هذا التعليم سيكون معزيًا لهم. سيساعد هذا التعليم المؤمنين أيضًا على تكوين فهمٍ صحيح بخصوص ما سيحدث عندما سيعود يسوع. يؤكد بولس على أهمية تعليمه من خلال تصريحيْن سلبيين. لا يريد بولس ورفاقه أن يفتقر المؤمنون في تسالونيكي إلى المعرفة أو المعلومات. بعبارة أخرى، يريد بولس ورفاقه أن يتأكدوا تمامًا من أن المؤمنين لديهم هذه المعرفة في أذهانهم.</w:t>
      </w:r>
    </w:p>
    <w:p>
      <w:pPr>
        <w:bidi/>
      </w:pPr>
      <w:r>
        <w:rPr>
          <w:rtl/>
          <w:cs/>
          <w:lang w:val="ar_AE" w:bidi="ar_AE"/>
        </w:rPr>
      </w:r>
      <w:r>
        <w:rPr>
          <w:rtl/>
          <w:cs/>
          <w:lang w:val="ar_AE" w:bidi="ar_AE"/>
        </w:rPr>
        <w:t xml:space="preserve">ناقشوا السؤال التالي مع بعضكم بعضًا: كيف تؤكّدون على أن بولس يريد حقًا أن يفهم إخوتُه وأخواته تعليمَه؟ في لغتكم، هل لديكم طريقة تذكروا بها نقطةً مهمة باستخدام كلمات سلبية؟ هل يمكنكم استخدام ذلك هنا؟ أوقِفوا الاستماع إلى هذا التسجيل الصوتي هنا. </w:t>
      </w:r>
    </w:p>
    <w:p>
      <w:pPr>
        <w:bidi/>
      </w:pPr>
      <w:r>
        <w:rPr>
          <w:rtl/>
          <w:cs/>
          <w:lang w:val="ar_AE" w:bidi="ar_AE"/>
        </w:rPr>
      </w:r>
      <w:r>
        <w:rPr>
          <w:rtl/>
          <w:cs/>
          <w:lang w:val="ar_AE" w:bidi="ar_AE"/>
        </w:rPr>
        <w:t>يتعلَّق تعليم بولس الهام بالأشخاص الذين رقدوا. يستخدم بولس هذه العبارة ليشير إلى المؤمنين الذين ماتوا. من المرجح أن بولس يشير إلى الموت بتعبير النوم، لأنه يريد أن يكون لطيفًا في حديثه. أو ربما يشير بولس إلى أن الأمر سيكون مثل الشخص الذي يستيقظ عندما يعود إلى الحياة في الأيام الأخيرة.</w:t>
      </w:r>
    </w:p>
    <w:p>
      <w:pPr>
        <w:bidi/>
      </w:pPr>
      <w:r>
        <w:rPr>
          <w:rtl/>
          <w:cs/>
          <w:lang w:val="ar_AE" w:bidi="ar_AE"/>
        </w:rPr>
      </w:r>
      <w:r>
        <w:rPr>
          <w:rtl/>
          <w:cs/>
          <w:lang w:val="ar_AE" w:bidi="ar_AE"/>
        </w:rPr>
        <w:t xml:space="preserve">ناقشوا السؤال التالي مع بعضكم بعضًا: ما هي التعبيرات المختلفة التي تستخدمونها للحديث عن الموت؟ هل لديكم طريقة لطيفة في الحديث عن شخص مات؟ هل يمكنكم استخدام ذلك هنا؟ أوقِفوا الاستماع إلى هذا التسجيل الصوتي هنا. </w:t>
      </w:r>
    </w:p>
    <w:p>
      <w:pPr>
        <w:bidi/>
      </w:pPr>
      <w:r>
        <w:rPr>
          <w:rtl/>
          <w:cs/>
          <w:lang w:val="ar_AE" w:bidi="ar_AE"/>
        </w:rPr>
      </w:r>
      <w:r>
        <w:rPr>
          <w:rtl/>
          <w:cs/>
          <w:lang w:val="ar_AE" w:bidi="ar_AE"/>
        </w:rPr>
        <w:t>إن التعليم في هذا الجزء مهم جدًا، لأنه يساعد المؤمنين في تسالونيكي على الحزن أو الحداد على موت المؤمنين الذين في الكنيسة. يريد بولس من المؤمنين في تسالونيكي أن يحزنوا في رجاءٍ مرتبط بحقيقة القيامة. بكلمات أخرى، يتوقع المؤمنون في تسالونيكي بثقة أن المؤمنين سيقومون من بين الأموات يومًا ما. إن هذا الرجاء، أو التوقع، سيساعد المؤمنين في تسالونيكي على الحزن بطريقة مختلفة عن غير المؤمنين، الذين ليس لديهم رجاء مثل هذا. مرةً أخرى، يستخدم بولس كلمتيْن سلبيتين – "لا تحزنوا" و"لا رجاء" – ليُظهر مدى أهمية تذكُّر ما يعلِّمه لهم عن القيامة.</w:t>
      </w:r>
    </w:p>
    <w:p>
      <w:pPr>
        <w:bidi/>
      </w:pPr>
      <w:r>
        <w:rPr>
          <w:rtl/>
          <w:cs/>
          <w:lang w:val="ar_AE" w:bidi="ar_AE"/>
        </w:rPr>
      </w:r>
      <w:r>
        <w:rPr>
          <w:rtl/>
          <w:cs/>
          <w:lang w:val="ar_AE" w:bidi="ar_AE"/>
        </w:rPr>
        <w:t>يذكَّر بولسُ بعدها المؤمنين في تسالونيكي بأن يسوع مات على الصليب، ثم قام من الأموات. هذا أمرٌ مهم ينبغي أن يفهمه المؤمنون في تسالونيكي لأن الله سيعيد المؤمنين الأموات إلى الحياة من خلال يسوع نفسه – أي من خلال قوة يسوع العظيمة.</w:t>
      </w:r>
    </w:p>
    <w:p>
      <w:pPr>
        <w:bidi/>
      </w:pPr>
      <w:r>
        <w:rPr>
          <w:rtl/>
          <w:cs/>
          <w:lang w:val="ar_AE" w:bidi="ar_AE"/>
        </w:rPr>
      </w:r>
      <w:r>
        <w:rPr>
          <w:rtl/>
          <w:cs/>
          <w:lang w:val="ar_AE" w:bidi="ar_AE"/>
        </w:rPr>
        <w:t>كان بولس يَعرف أن هذا حقيقي لأنه كلمةٌ من الرب. هذا يعني أن هذا التعليم يأتي مباشرة من يسوع، وأنه يأتي مصحوبًا بسلطان يسوع. يستخدم بولس لقب "الرب" في مرات عديدة في هذه القصة، ليؤكد على سلطان يسوع. هذا ليس تعليمًا اخترعه بولس بنفسه، لكن هذا التعليم يصف بدقة ما ستكون عليه عودة يسوع. إن الغرض من هذا التعليم بسيط. عندما يعود يسوع إلى الأرض، سيكون بعض المؤمنين أمواتًا بالفعل، وسيظل بعضهم أحياءً. إن المؤمنين الذين لا يزالون أحياء لن يروا يسوع قبل أن يراه المؤمنون الأموات. بدلًا من ذلك، سيقوم المؤمنون الذين ماتوا من الموت، لكي يروا عودة يسوع مع المؤمنين الذين لا يزالون أحياء.</w:t>
      </w:r>
    </w:p>
    <w:p>
      <w:pPr>
        <w:bidi/>
      </w:pPr>
      <w:r>
        <w:rPr>
          <w:rtl/>
          <w:cs/>
          <w:lang w:val="ar_AE" w:bidi="ar_AE"/>
        </w:rPr>
      </w:r>
      <w:r>
        <w:rPr>
          <w:rtl/>
          <w:cs/>
          <w:lang w:val="ar_AE" w:bidi="ar_AE"/>
        </w:rPr>
        <w:t>والآن، في الجزء الثاني، يصف بولس عودة يسوع بمزيد من التفصيل. نقرأ في تعاليم بولس، أنه نفسه ينتظر بفرحٍ عودة يسوع. يقول بولس إن الرب يسوع سينزل إلى الأرض من السماء. سيكون ذلك حدثًا عظيمًا، كما لو أن ملكًا عظيمًا أو رئيسًا يعود إلى أرضه بعد أن كان بعيدًا لسنوات طويلة. يصف بولس ثلاثة أصوات عالية مختلفة ستصاحب هذه العودة. أولًا، سيعطي الربُ أمرًا قويًا. إن هذه الكلمة تشبه الأوامر التي يعطيها القائد لجنوده، لكي يستجيب الجنود على الفور عندما يسمعون ذلك. ثانيًا، ستكون هناك صرخة مثل صوت رئيس جميع الملائكة. يصف الكتابُ المُقدَّس الملائكةَ أحيانًا بأنهم جيش سماوي، وله رئيس أساسي. ثالثًا، سيكون هناك صوت يشبه النفخ في البوق بشكلٍ صاخب. لا نعرف من سينفخ في البوق، لكن البوق يخص الله الآب. كان صوت البوق هذا الذي يصفه بولس هو الصوت الذي كان يُعلِن في كثير من الأحيان عن اقتراب أحد الجيوش من مدينةٍ ما، أو كان يُعلِن عن احتفالٍ عظيمٍ.</w:t>
      </w:r>
    </w:p>
    <w:p>
      <w:pPr>
        <w:bidi/>
      </w:pPr>
      <w:r>
        <w:rPr>
          <w:rtl/>
          <w:cs/>
          <w:lang w:val="ar_AE" w:bidi="ar_AE"/>
        </w:rPr>
      </w:r>
      <w:r>
        <w:rPr>
          <w:rtl/>
          <w:cs/>
          <w:lang w:val="ar_AE" w:bidi="ar_AE"/>
        </w:rPr>
        <w:t>قد تمثّل هذه الأصوات الثلاثة ثلاثةَ أصوات مختلفة سنسمعها عندما يعود يسوع، أو قد تمثّل صوتًا واحدًا يعبر عنه بولسُ بثلاث طرق مختلفة فحسب. لا نعرف أيضًا ما إذا كنا سنسمع الأوامر أو الأبواق الفعلية. الشيء الرئيسي الذي يجب أن نتذكّره هو أن الأصوات الثلاثة تُظهر مدى أهمية عودة يسوع. ستكون عودة يسوع مهمة لجميع المؤمنين، لكنها ستكون مهمة أيضًا لكل التاريخ البشري. إن عودة يسوع شيءٌ رائع جدًا لم نر أو نسمع أي شيء مثله من قبل.</w:t>
      </w:r>
    </w:p>
    <w:p>
      <w:pPr>
        <w:bidi/>
      </w:pPr>
      <w:r>
        <w:rPr>
          <w:rtl/>
          <w:cs/>
          <w:lang w:val="ar_AE" w:bidi="ar_AE"/>
        </w:rPr>
      </w:r>
      <w:r>
        <w:rPr>
          <w:rtl/>
          <w:cs/>
          <w:lang w:val="ar_AE" w:bidi="ar_AE"/>
        </w:rPr>
        <w:t xml:space="preserve">توقّفوا هنا وانظروا إلى صورةٍ </w:t>
      </w:r>
      <w:r>
        <w:rPr>
          <w:b/>
          <w:rtl/>
          <w:cs/>
          <w:lang w:val="ar_AE" w:bidi="ar_AE"/>
        </w:rPr>
        <w:t>للبوق</w:t>
      </w:r>
      <w:r>
        <w:rPr>
          <w:rtl/>
          <w:cs/>
          <w:lang w:val="ar_AE" w:bidi="ar_AE"/>
        </w:rPr>
        <w:t xml:space="preserve">. إذا أمكن، فاستمعوا إلى صوت </w:t>
      </w:r>
      <w:r>
        <w:rPr>
          <w:b/>
          <w:rtl/>
          <w:cs/>
          <w:lang w:val="ar_AE" w:bidi="ar_AE"/>
        </w:rPr>
        <w:t>البوق</w:t>
      </w:r>
      <w:r>
        <w:rPr>
          <w:rtl/>
          <w:cs/>
          <w:lang w:val="ar_AE" w:bidi="ar_AE"/>
        </w:rPr>
        <w:t xml:space="preserve">. أوقِفوا الاستماع إلى هذا التسجيل الصوتي هنا. </w:t>
      </w:r>
    </w:p>
    <w:p>
      <w:pPr>
        <w:bidi/>
      </w:pPr>
      <w:r>
        <w:rPr>
          <w:rtl/>
          <w:cs/>
          <w:lang w:val="ar_AE" w:bidi="ar_AE"/>
        </w:rPr>
      </w:r>
      <w:r>
        <w:rPr>
          <w:rtl/>
          <w:cs/>
          <w:lang w:val="ar_AE" w:bidi="ar_AE"/>
        </w:rPr>
        <w:t xml:space="preserve">ناقشوا السؤال التالي مع بعضكم بعضًا: كيف يمكنكم أن تعبّروا عن هذه الأصوات الثلاثة — الأمر القوي، وصوت رئيس الملائكة، والبوق الصاخب — بكلماتكم الخاصة؟ أوقِفوا الاستماع إلى هذا التسجيل الصوتي هنا. </w:t>
      </w:r>
    </w:p>
    <w:p>
      <w:pPr>
        <w:bidi/>
      </w:pPr>
      <w:r>
        <w:rPr>
          <w:rtl/>
          <w:cs/>
          <w:lang w:val="ar_AE" w:bidi="ar_AE"/>
        </w:rPr>
      </w:r>
      <w:r>
        <w:rPr>
          <w:rtl/>
          <w:cs/>
          <w:lang w:val="ar_AE" w:bidi="ar_AE"/>
        </w:rPr>
        <w:t>عندما ينزل يسوع من السماء، يقول بولس إن الأموات في المسيح سيقومون من الموت. يتحدث بولس عن جميع الأشخاص الذين وثقوا بالمسيح والذين ينتمون الآن إلى المسيح. إن هؤلاء المؤمنين في المسيح الذين ماتوا سيقومون حينها من الموت. ثم سينضم إليهم كل المؤمنين الذين لا يزالون أحياءً عند عودة المسيح. كذلك نَعلم أن شخصًا ما سيجمع جميع المؤمنين في مكانٍ واحد، رغم أننا لا نعرف ما إذا كان الرب يسوع أم الله الآب هو الذي سيفعل هذا. ونَعرف أنه بمجرد أن يجتمع جميع المؤمنين معًا، سيصعدون جميعًا إلى السحاب في الهواء وسيقابلون الرب.</w:t>
      </w:r>
    </w:p>
    <w:p>
      <w:pPr>
        <w:bidi/>
      </w:pPr>
      <w:r>
        <w:rPr>
          <w:rtl/>
          <w:cs/>
          <w:lang w:val="ar_AE" w:bidi="ar_AE"/>
        </w:rPr>
      </w:r>
      <w:r>
        <w:rPr>
          <w:rtl/>
          <w:cs/>
          <w:lang w:val="ar_AE" w:bidi="ar_AE"/>
        </w:rPr>
        <w:t>ينتهي هذا الجزء الثاني بوعدٍ. يقول بولس إنه بعد أن يقوم جميع المؤمنين الذين ماتوا من الموت، سيكون كل من يؤمن بيسوع مع يسوع إلى الأبد. هذا لا يعني أننا سنكون دائمًا بجوار يسوع جسديًا. بل يعني أن يسوع سيكون حاضرًا دائمًا بين شعب الله.</w:t>
      </w:r>
    </w:p>
    <w:p>
      <w:pPr>
        <w:bidi/>
      </w:pPr>
      <w:r>
        <w:rPr>
          <w:rtl/>
          <w:cs/>
          <w:lang w:val="ar_AE" w:bidi="ar_AE"/>
        </w:rPr>
      </w:r>
      <w:r>
        <w:rPr>
          <w:rtl/>
          <w:cs/>
          <w:lang w:val="ar_AE" w:bidi="ar_AE"/>
        </w:rPr>
        <w:t>وأخيرًا، يخبر بولس ورفاقه المؤمنين في تسالونيكي أن يعزّوا ويشجعوا بعضهم بعضًا بهذه الكلمات. هذه الكلمات هي الرسالة عن موت، وقيامة وعودة يسوع، والرجاء الذي تجلبه هذه الأشياء للذين يموتون وهم مؤمنون به.</w:t>
      </w:r>
    </w:p>
    <w:p>
      <w:pPr>
        <w:bidi/>
      </w:pPr>
      <w:r>
        <w:rPr>
          <w:rtl/>
          <w:cs/>
          <w:lang w:val="ar_AE" w:bidi="ar_AE"/>
        </w:rPr>
      </w:r>
      <w:r>
        <w:rPr>
          <w:rtl/>
          <w:cs/>
          <w:lang w:val="ar_AE" w:bidi="ar_AE"/>
        </w:rPr>
        <w:t>الآن، على المجموعة إعداد لوحة قصصية، أو الرسم، أو استخدام أشياء لتصور المقطع والأحداث الواردة فيه.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رسالة تسالونيكي الأولى ٤: ١٣–١٨ في أكثر الترجمات المفهومة لكم.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جزأين.</w:t>
      </w:r>
    </w:p>
    <w:p>
      <w:pPr>
        <w:bidi/>
      </w:pPr>
      <w:r>
        <w:rPr>
          <w:rtl/>
          <w:cs/>
          <w:lang w:val="ar_AE" w:bidi="ar_AE"/>
        </w:rPr>
      </w:r>
      <w:r>
        <w:rPr>
          <w:rtl/>
          <w:cs/>
          <w:lang w:val="ar_AE" w:bidi="ar_AE"/>
        </w:rPr>
        <w:t xml:space="preserve">والشخصيات الواردة في هذا المقطع هي: </w:t>
      </w:r>
    </w:p>
    <w:p>
      <w:pPr>
        <w:pStyle w:val="ListBullet"/>
        <w:bidi/>
        <w:spacing w:line="240" w:lineRule="auto"/>
        <w:ind w:left="720"/>
      </w:pPr>
      <w:r>
        <w:rPr>
          <w:rtl/>
          <w:cs/>
          <w:lang w:val="ar_AE" w:bidi="ar_AE"/>
        </w:rPr>
      </w:r>
      <w:r>
        <w:rPr>
          <w:rtl/>
          <w:cs/>
          <w:lang w:val="ar_AE" w:bidi="ar_AE"/>
        </w:rPr>
        <w:t>بولس ورفاقه</w:t>
      </w:r>
    </w:p>
    <w:p>
      <w:pPr>
        <w:pStyle w:val="ListBullet"/>
        <w:bidi/>
        <w:spacing w:line="240" w:lineRule="auto"/>
        <w:ind w:left="720"/>
      </w:pPr>
      <w:r>
        <w:rPr>
          <w:rtl/>
          <w:cs/>
          <w:lang w:val="ar_AE" w:bidi="ar_AE"/>
        </w:rPr>
      </w:r>
      <w:r>
        <w:rPr>
          <w:rtl/>
          <w:cs/>
          <w:lang w:val="ar_AE" w:bidi="ar_AE"/>
        </w:rPr>
        <w:t>المؤمنون في كنيسة تسالونيكي الذين ماتوا بالفعل</w:t>
      </w:r>
    </w:p>
    <w:p>
      <w:pPr>
        <w:pStyle w:val="ListBullet"/>
        <w:bidi/>
        <w:spacing w:line="240" w:lineRule="auto"/>
        <w:ind w:left="720"/>
      </w:pPr>
      <w:r>
        <w:rPr>
          <w:rtl/>
          <w:cs/>
          <w:lang w:val="ar_AE" w:bidi="ar_AE"/>
        </w:rPr>
      </w:r>
      <w:r>
        <w:rPr>
          <w:rtl/>
          <w:cs/>
          <w:lang w:val="ar_AE" w:bidi="ar_AE"/>
        </w:rPr>
        <w:t>المؤمنون في كنيسة تسالونيكي الأحياء</w:t>
      </w:r>
    </w:p>
    <w:p>
      <w:pPr>
        <w:pStyle w:val="ListBullet"/>
        <w:bidi/>
        <w:spacing w:line="240" w:lineRule="auto"/>
        <w:ind w:left="720"/>
      </w:pPr>
      <w:r>
        <w:rPr>
          <w:rtl/>
          <w:cs/>
          <w:lang w:val="ar_AE" w:bidi="ar_AE"/>
        </w:rPr>
      </w:r>
      <w:r>
        <w:rPr>
          <w:rtl/>
          <w:cs/>
          <w:lang w:val="ar_AE" w:bidi="ar_AE"/>
        </w:rPr>
        <w:t>غير المؤمنين</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والرب يسوع</w:t>
      </w:r>
    </w:p>
    <w:p>
      <w:pPr>
        <w:bidi/>
      </w:pPr>
      <w:r>
        <w:rPr>
          <w:rtl/>
          <w:cs/>
          <w:lang w:val="ar_AE" w:bidi="ar_AE"/>
        </w:rPr>
      </w:r>
      <w:r>
        <w:rPr>
          <w:rtl/>
          <w:cs/>
          <w:lang w:val="ar_AE" w:bidi="ar_AE"/>
        </w:rPr>
        <w:t xml:space="preserve">كمجموعة، عليكم تمثيل المقطع مرتَين، ويجب أن تمثّلوا المقطع في لُغتكم. </w:t>
      </w:r>
    </w:p>
    <w:p>
      <w:pPr>
        <w:bidi/>
      </w:pPr>
      <w:r>
        <w:rPr>
          <w:rtl/>
          <w:cs/>
          <w:lang w:val="ar_AE" w:bidi="ar_AE"/>
        </w:rPr>
      </w:r>
      <w:r>
        <w:rPr>
          <w:rtl/>
          <w:cs/>
          <w:lang w:val="ar_AE" w:bidi="ar_AE"/>
        </w:rPr>
        <w:t xml:space="preserve">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 </w:t>
      </w:r>
    </w:p>
    <w:p>
      <w:pPr>
        <w:bidi/>
      </w:pPr>
      <w:r>
        <w:rPr>
          <w:rtl/>
          <w:cs/>
          <w:lang w:val="ar_AE" w:bidi="ar_AE"/>
        </w:rPr>
      </w:r>
      <w:r>
        <w:rPr>
          <w:rtl/>
          <w:cs/>
          <w:lang w:val="ar_AE" w:bidi="ar_AE"/>
        </w:rPr>
        <w:t xml:space="preserve">توقَّفوا هنا عن سماع التسجيل الصوتي، ومثِّلوا المقطع. </w:t>
      </w:r>
    </w:p>
    <w:p>
      <w:pPr>
        <w:bidi/>
      </w:pPr>
      <w:r>
        <w:rPr>
          <w:rtl/>
          <w:cs/>
          <w:lang w:val="ar_AE" w:bidi="ar_AE"/>
        </w:rPr>
      </w:r>
      <w:r>
        <w:rPr>
          <w:rtl/>
          <w:cs/>
          <w:lang w:val="ar_AE" w:bidi="ar_AE"/>
        </w:rPr>
        <w:t xml:space="preserve">بعد ذلك، على المجموعة أن تمثِّل المقطع مرة ثانية. وفي مواضع معينة من تمثيل المقطع، توقَّفوا واطرحوا على الشخص الذي يؤدي الدور السؤال التالي: "بمَ تشعر أو فيمَ تفكِّر؟" وعلى مَن يؤدِّي الدور أن يجيب بما كان سيشعر به أو يفكِّر فيه لو كان في مكان تلك الشخصية. بعد ذلك، واصِلوا التمثيل. </w:t>
      </w:r>
    </w:p>
    <w:p>
      <w:pPr>
        <w:bidi/>
      </w:pPr>
      <w:r>
        <w:rPr>
          <w:rtl/>
          <w:cs/>
          <w:lang w:val="ar_AE" w:bidi="ar_AE"/>
        </w:rPr>
      </w:r>
      <w:r>
        <w:rPr>
          <w:rtl/>
          <w:cs/>
          <w:lang w:val="ar_AE" w:bidi="ar_AE"/>
        </w:rPr>
        <w:t xml:space="preserve">توقَّفوا هنا عن الاستماع إلى التسجيل الصوتي، ومثِّلوا المقطع مرة ثانية. </w:t>
      </w:r>
    </w:p>
    <w:p>
      <w:pPr>
        <w:bidi/>
      </w:pPr>
      <w:r>
        <w:rPr>
          <w:rtl/>
          <w:cs/>
          <w:lang w:val="ar_AE" w:bidi="ar_AE"/>
        </w:rPr>
      </w:r>
      <w:r>
        <w:rPr>
          <w:rtl/>
          <w:cs/>
          <w:lang w:val="ar_AE" w:bidi="ar_AE"/>
        </w:rPr>
        <w:t xml:space="preserve">فيما يلي مثال على التمثيل الدرامي والإجابات المحتملة. </w:t>
      </w:r>
    </w:p>
    <w:p>
      <w:pPr>
        <w:bidi/>
      </w:pPr>
      <w:r>
        <w:rPr>
          <w:rtl/>
          <w:cs/>
          <w:lang w:val="ar_AE" w:bidi="ar_AE"/>
        </w:rPr>
      </w:r>
      <w:r>
        <w:rPr>
          <w:rtl/>
          <w:cs/>
          <w:lang w:val="ar_AE" w:bidi="ar_AE"/>
        </w:rPr>
        <w:t>في الجزء الأول، يخبر بولس كنيسة تسالونيكي عن التعليم الهام الذي يريد بولس ألا ينساه المؤمنون. يتحدث التعليم عما سيحدث للمؤمنين الأموات عندما يعود الرب إلى الأرض. هذا التعليم مهم لأنه سيساعد المؤمنين الذين لا يزالون أحياء على أن يكون لديهم رجاء في أنهم سيرون عودة الرب مع إخوتهم وأخواتهم الأموات. ثم عندما يموت شخصٌ من الذين في الكنيسة، لن يحزن المؤمنون بالطريقة نفسها التي يحزن بها غير المؤمنين.</w:t>
      </w:r>
    </w:p>
    <w:p>
      <w:pPr>
        <w:bidi/>
      </w:pPr>
      <w:r>
        <w:rPr>
          <w:rtl/>
          <w:cs/>
          <w:lang w:val="ar_AE" w:bidi="ar_AE"/>
        </w:rPr>
      </w:r>
      <w:r>
        <w:rPr>
          <w:rtl/>
          <w:cs/>
          <w:lang w:val="ar_AE" w:bidi="ar_AE"/>
        </w:rPr>
        <w:t>أوقفوا التمثيل. اسألوا الأشخاص الذين يؤدون دور المؤمنين في تسالونيكي: "كيف تشعرون تجاه هؤلاء الإخوة والأخوات الذين ماتوا في كنيستكم؟" قد تسمعون:</w:t>
      </w:r>
    </w:p>
    <w:p>
      <w:pPr>
        <w:pStyle w:val="ListBullet"/>
        <w:bidi/>
        <w:spacing w:line="240" w:lineRule="auto"/>
        <w:ind w:left="720"/>
      </w:pPr>
      <w:r>
        <w:rPr>
          <w:rtl/>
          <w:cs/>
          <w:lang w:val="ar_AE" w:bidi="ar_AE"/>
        </w:rPr>
      </w:r>
      <w:r>
        <w:rPr>
          <w:rtl/>
          <w:cs/>
          <w:lang w:val="ar_AE" w:bidi="ar_AE"/>
        </w:rPr>
        <w:t>نشعر بالحزن والفقد؛ أو</w:t>
      </w:r>
    </w:p>
    <w:p>
      <w:pPr>
        <w:pStyle w:val="ListBullet"/>
        <w:bidi/>
        <w:spacing w:line="240" w:lineRule="auto"/>
        <w:ind w:left="720"/>
      </w:pPr>
      <w:r>
        <w:rPr>
          <w:rtl/>
          <w:cs/>
          <w:lang w:val="ar_AE" w:bidi="ar_AE"/>
        </w:rPr>
      </w:r>
      <w:r>
        <w:rPr>
          <w:rtl/>
          <w:cs/>
          <w:lang w:val="ar_AE" w:bidi="ar_AE"/>
        </w:rPr>
        <w:t>نشعر بالارتباك. ما الذي سيحدث في المستقبل؟</w:t>
      </w:r>
    </w:p>
    <w:p>
      <w:pPr>
        <w:bidi/>
      </w:pPr>
      <w:r>
        <w:rPr>
          <w:rtl/>
          <w:cs/>
          <w:lang w:val="ar_AE" w:bidi="ar_AE"/>
        </w:rPr>
      </w:r>
      <w:r>
        <w:rPr>
          <w:rtl/>
          <w:cs/>
          <w:lang w:val="ar_AE" w:bidi="ar_AE"/>
        </w:rPr>
        <w:t>اسألوا الأشخاص الذين يؤدّون دور غير المؤمنين: "كيف تشعرون بشأن فقدان شخص تحبونه؟" قد تسمعون إجابات مثل:</w:t>
      </w:r>
    </w:p>
    <w:p>
      <w:pPr>
        <w:pStyle w:val="ListBullet"/>
        <w:bidi/>
        <w:spacing w:line="240" w:lineRule="auto"/>
        <w:ind w:left="720"/>
      </w:pPr>
      <w:r>
        <w:rPr>
          <w:rtl/>
          <w:cs/>
          <w:lang w:val="ar_AE" w:bidi="ar_AE"/>
        </w:rPr>
      </w:r>
      <w:r>
        <w:rPr>
          <w:rtl/>
          <w:cs/>
          <w:lang w:val="ar_AE" w:bidi="ar_AE"/>
        </w:rPr>
        <w:t>نشعر بالحزن والفقد؛ أو</w:t>
      </w:r>
    </w:p>
    <w:p>
      <w:pPr>
        <w:pStyle w:val="ListBullet"/>
        <w:bidi/>
        <w:spacing w:line="240" w:lineRule="auto"/>
        <w:ind w:left="720"/>
      </w:pPr>
      <w:r>
        <w:rPr>
          <w:rtl/>
          <w:cs/>
          <w:lang w:val="ar_AE" w:bidi="ar_AE"/>
        </w:rPr>
      </w:r>
      <w:r>
        <w:rPr>
          <w:rtl/>
          <w:cs/>
          <w:lang w:val="ar_AE" w:bidi="ar_AE"/>
        </w:rPr>
        <w:t>ما الفرق الذي يُحدثه الإيمانُ بيسوع عندما لا يزال الذين تحبونهم يموتون؟</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التعليم المهم هو أنه عندما يعود الرب، سيعيد اللهُ المؤمنين الأموات إلى الحياة. وحينها سيكون المؤمنون الذين ماتوا قادرين على أن يشهدوا عودته إلى جانب المؤمنين الذين لا يزالون أحياء. يمكن للمؤمنين في تسالونيكي أن يكونوا متأكدين من هذا الأمر لأن يسوع مات وعاد إلى الحياة. ولأن يسوع عاد إلى الحياة، سيعيد يسوعُ إلى الحياة جميعَ الذين وثقوا به.</w:t>
      </w:r>
    </w:p>
    <w:p>
      <w:pPr>
        <w:bidi/>
      </w:pPr>
      <w:r>
        <w:rPr>
          <w:rtl/>
          <w:cs/>
          <w:lang w:val="ar_AE" w:bidi="ar_AE"/>
        </w:rPr>
      </w:r>
      <w:r>
        <w:rPr>
          <w:rtl/>
          <w:cs/>
          <w:lang w:val="ar_AE" w:bidi="ar_AE"/>
        </w:rPr>
        <w:t>أوقفوا التمثيل. اسألوا الأشخاص الذين يؤدون دور المؤمنين في تسالونيكي: "بماذا تفكرون عندما تسمعون عن هذا التعليم المهم؟" قد تسمعون:</w:t>
      </w:r>
    </w:p>
    <w:p>
      <w:pPr>
        <w:pStyle w:val="ListBullet"/>
        <w:bidi/>
        <w:spacing w:line="240" w:lineRule="auto"/>
        <w:ind w:left="720"/>
      </w:pPr>
      <w:r>
        <w:rPr>
          <w:rtl/>
          <w:cs/>
          <w:lang w:val="ar_AE" w:bidi="ar_AE"/>
        </w:rPr>
      </w:r>
      <w:r>
        <w:rPr>
          <w:rtl/>
          <w:cs/>
          <w:lang w:val="ar_AE" w:bidi="ar_AE"/>
        </w:rPr>
        <w:t>أنا أفكر في كيف قام يسوع من الموت؛ أو</w:t>
      </w:r>
    </w:p>
    <w:p>
      <w:pPr>
        <w:pStyle w:val="ListBullet"/>
        <w:bidi/>
        <w:spacing w:line="240" w:lineRule="auto"/>
        <w:ind w:left="720"/>
      </w:pPr>
      <w:r>
        <w:rPr>
          <w:rtl/>
          <w:cs/>
          <w:lang w:val="ar_AE" w:bidi="ar_AE"/>
        </w:rPr>
      </w:r>
      <w:r>
        <w:rPr>
          <w:rtl/>
          <w:cs/>
          <w:lang w:val="ar_AE" w:bidi="ar_AE"/>
        </w:rPr>
        <w:t>أنا أؤمن بأن يسوع لديه القوة حقًا ليقيمنا من الموت!</w:t>
      </w:r>
    </w:p>
    <w:p>
      <w:pPr>
        <w:bidi/>
      </w:pPr>
      <w:r>
        <w:rPr>
          <w:rtl/>
          <w:cs/>
          <w:lang w:val="ar_AE" w:bidi="ar_AE"/>
        </w:rPr>
      </w:r>
      <w:r>
        <w:rPr>
          <w:rtl/>
          <w:cs/>
          <w:lang w:val="ar_AE" w:bidi="ar_AE"/>
        </w:rPr>
        <w:t>اسألوا الشخص الذي يؤدي دور بولس: "كيف تشعر وأنت تشارك هذه الرسالة مع المؤمنين في تسالونيكي؟" قد تسمعون:</w:t>
      </w:r>
    </w:p>
    <w:p>
      <w:pPr>
        <w:pStyle w:val="ListBullet"/>
        <w:bidi/>
        <w:spacing w:line="240" w:lineRule="auto"/>
        <w:ind w:left="720"/>
      </w:pPr>
      <w:r>
        <w:rPr>
          <w:rtl/>
          <w:cs/>
          <w:lang w:val="ar_AE" w:bidi="ar_AE"/>
        </w:rPr>
      </w:r>
      <w:r>
        <w:rPr>
          <w:rtl/>
          <w:cs/>
          <w:lang w:val="ar_AE" w:bidi="ar_AE"/>
        </w:rPr>
        <w:t>أريد أن يكون لدى المؤمنين رجاء؛ أو</w:t>
      </w:r>
    </w:p>
    <w:p>
      <w:pPr>
        <w:pStyle w:val="ListBullet"/>
        <w:bidi/>
        <w:spacing w:line="240" w:lineRule="auto"/>
        <w:ind w:left="720"/>
      </w:pPr>
      <w:r>
        <w:rPr>
          <w:rtl/>
          <w:cs/>
          <w:lang w:val="ar_AE" w:bidi="ar_AE"/>
        </w:rPr>
      </w:r>
      <w:r>
        <w:rPr>
          <w:rtl/>
          <w:cs/>
          <w:lang w:val="ar_AE" w:bidi="ar_AE"/>
        </w:rPr>
        <w:t>أشعر بالحماس عندما أتذكر ما سيحدث في الأيام الأخيرة.</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الجزء الثاني، يصف بولسُ حدثَ عودة المسيح، وما سيحدث. سيعلن الرب عن عودته بطرق عظيمة وقوية. بعد ذلك، سيعود المؤمنون الذين ماتوا إلى الحياة. ثم سيتقابل المؤمنون الذين لا يزالون أحياء مع إخوتهم وأخواتهم. سيتقابل جميع المؤمنين مع الرب على السحاب. ومن ذلك الوقت فصاعدًا، سيكون جميع المؤمنين دائمًا مع الرب. ينهي بولس المشهد عندما يخبر المؤمنين في تسالونيكي أن يعزوا بعضهم بعضًا بهذه الرسالة.</w:t>
      </w:r>
    </w:p>
    <w:p>
      <w:pPr>
        <w:bidi/>
      </w:pPr>
      <w:r>
        <w:rPr>
          <w:rtl/>
          <w:cs/>
          <w:lang w:val="ar_AE" w:bidi="ar_AE"/>
        </w:rPr>
      </w:r>
      <w:r>
        <w:rPr>
          <w:rtl/>
          <w:cs/>
          <w:lang w:val="ar_AE" w:bidi="ar_AE"/>
        </w:rPr>
        <w:t>أوقفوا التمثيل. اسألوا الشخص الذي يؤدي دور الرب: "كيف تشعر بخصوص عودتك إلى الأرض مع كل هذه الصرخات والإعلانات؟" قد تسمعون:</w:t>
      </w:r>
    </w:p>
    <w:p>
      <w:pPr>
        <w:pStyle w:val="ListBullet"/>
        <w:bidi/>
        <w:spacing w:line="240" w:lineRule="auto"/>
        <w:ind w:left="720"/>
      </w:pPr>
      <w:r>
        <w:rPr>
          <w:rtl/>
          <w:cs/>
          <w:lang w:val="ar_AE" w:bidi="ar_AE"/>
        </w:rPr>
      </w:r>
      <w:r>
        <w:rPr>
          <w:rtl/>
          <w:cs/>
          <w:lang w:val="ar_AE" w:bidi="ar_AE"/>
        </w:rPr>
        <w:t>أشعر بالحماس والفرح؛ أو</w:t>
      </w:r>
    </w:p>
    <w:p>
      <w:pPr>
        <w:pStyle w:val="ListBullet"/>
        <w:bidi/>
        <w:spacing w:line="240" w:lineRule="auto"/>
        <w:ind w:left="720"/>
      </w:pPr>
      <w:r>
        <w:rPr>
          <w:rtl/>
          <w:cs/>
          <w:lang w:val="ar_AE" w:bidi="ar_AE"/>
        </w:rPr>
      </w:r>
      <w:r>
        <w:rPr>
          <w:rtl/>
          <w:cs/>
          <w:lang w:val="ar_AE" w:bidi="ar_AE"/>
        </w:rPr>
        <w:t>أشعر بالانتصار! أنا أحب كنيستي. لقد هزمتُ العدو.</w:t>
      </w:r>
    </w:p>
    <w:p>
      <w:pPr>
        <w:bidi/>
      </w:pPr>
      <w:r>
        <w:rPr>
          <w:rtl/>
          <w:cs/>
          <w:lang w:val="ar_AE" w:bidi="ar_AE"/>
        </w:rPr>
      </w:r>
      <w:r>
        <w:rPr>
          <w:rtl/>
          <w:cs/>
          <w:lang w:val="ar_AE" w:bidi="ar_AE"/>
        </w:rPr>
        <w:t>اسألوا الأشخاص الذين يؤدون دور المؤمنين في تسالونيكي الذين عادوا من الموت: "بمَ تشعرون؟" قد تسمعون:</w:t>
      </w:r>
    </w:p>
    <w:p>
      <w:pPr>
        <w:pStyle w:val="ListBullet"/>
        <w:bidi/>
        <w:spacing w:line="240" w:lineRule="auto"/>
        <w:ind w:left="720"/>
      </w:pPr>
      <w:r>
        <w:rPr>
          <w:rtl/>
          <w:cs/>
          <w:lang w:val="ar_AE" w:bidi="ar_AE"/>
        </w:rPr>
      </w:r>
      <w:r>
        <w:rPr>
          <w:rtl/>
          <w:cs/>
          <w:lang w:val="ar_AE" w:bidi="ar_AE"/>
        </w:rPr>
        <w:t>أشعر بالاندهاش والفرح؛ أو</w:t>
      </w:r>
    </w:p>
    <w:p>
      <w:pPr>
        <w:pStyle w:val="ListBullet"/>
        <w:bidi/>
        <w:spacing w:line="240" w:lineRule="auto"/>
        <w:ind w:left="720"/>
      </w:pPr>
      <w:r>
        <w:rPr>
          <w:rtl/>
          <w:cs/>
          <w:lang w:val="ar_AE" w:bidi="ar_AE"/>
        </w:rPr>
      </w:r>
      <w:r>
        <w:rPr>
          <w:rtl/>
          <w:cs/>
          <w:lang w:val="ar_AE" w:bidi="ar_AE"/>
        </w:rPr>
        <w:t>"أشعر بالارتياح. لا أصدق أنني حي لأرى هذا!</w:t>
      </w:r>
    </w:p>
    <w:p>
      <w:pPr>
        <w:bidi/>
      </w:pPr>
      <w:r>
        <w:rPr>
          <w:rtl/>
          <w:cs/>
          <w:lang w:val="ar_AE" w:bidi="ar_AE"/>
        </w:rPr>
      </w:r>
      <w:r>
        <w:rPr>
          <w:rtl/>
          <w:cs/>
          <w:lang w:val="ar_AE" w:bidi="ar_AE"/>
        </w:rPr>
        <w:t>اسألوا الأشخاص الذين يؤدون دور المؤمنين في تسالونيكي الذين لا يزالون أحياء عندما يعود يسوع: "بماذا تفكرون أو تشعرون؟" قد تسمعون:</w:t>
      </w:r>
    </w:p>
    <w:p>
      <w:pPr>
        <w:pStyle w:val="ListBullet"/>
        <w:bidi/>
        <w:spacing w:line="240" w:lineRule="auto"/>
        <w:ind w:left="720"/>
      </w:pPr>
      <w:r>
        <w:rPr>
          <w:rtl/>
          <w:cs/>
          <w:lang w:val="ar_AE" w:bidi="ar_AE"/>
        </w:rPr>
      </w:r>
      <w:r>
        <w:rPr>
          <w:rtl/>
          <w:cs/>
          <w:lang w:val="ar_AE" w:bidi="ar_AE"/>
        </w:rPr>
        <w:t>أنا سعيد جدًا لأن إخوتي وأخواتي هنا؛ أو</w:t>
      </w:r>
    </w:p>
    <w:p>
      <w:pPr>
        <w:pStyle w:val="ListBullet"/>
        <w:bidi/>
        <w:spacing w:line="240" w:lineRule="auto"/>
        <w:ind w:left="720"/>
      </w:pPr>
      <w:r>
        <w:rPr>
          <w:rtl/>
          <w:cs/>
          <w:lang w:val="ar_AE" w:bidi="ar_AE"/>
        </w:rPr>
      </w:r>
      <w:r>
        <w:rPr>
          <w:rtl/>
          <w:cs/>
          <w:lang w:val="ar_AE" w:bidi="ar_AE"/>
        </w:rPr>
        <w:t>لا أستطيع أن أتخيل كيف سيكون هذا.</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رسالة تسالونيكي الأولى ٤: ١٣–١٨ في أكثر الترجمات المفهومة لكم.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ستناقش المجموعة المصطلحات والكلمات الرئيسية في هذا المقطع. </w:t>
      </w:r>
    </w:p>
    <w:p>
      <w:pPr>
        <w:bidi/>
      </w:pPr>
      <w:r>
        <w:rPr>
          <w:rtl/>
          <w:cs/>
          <w:lang w:val="ar_AE" w:bidi="ar_AE"/>
        </w:rPr>
      </w:r>
      <w:r>
        <w:rPr>
          <w:rtl/>
          <w:cs/>
          <w:lang w:val="ar_AE" w:bidi="ar_AE"/>
        </w:rPr>
        <w:t>تذكّروا أن بولس كان يخبر المؤمنين في تسالونيكي عن محبة بعضهم بعضًا جيدًا، وكيف أنهم ثابتون في إيمانهم. يريد بولس الآن أن يعطي المؤمنين في تسالونيكي بعض التعليم الإضافي، حتى لا يجلب الموتُ للمؤمنين نفس نوع الحزن الذي يجلبه لغير المؤمنين.</w:t>
      </w:r>
    </w:p>
    <w:p>
      <w:pPr>
        <w:bidi/>
      </w:pPr>
      <w:r>
        <w:rPr>
          <w:rtl/>
          <w:cs/>
          <w:lang w:val="ar_AE" w:bidi="ar_AE"/>
        </w:rPr>
      </w:r>
      <w:r>
        <w:rPr>
          <w:rtl/>
          <w:cs/>
          <w:lang w:val="ar_AE" w:bidi="ar_AE"/>
        </w:rPr>
        <w:t xml:space="preserve">يبدأ بولس بمخاطبة المؤمنين في تسالونيكي بتعبير </w:t>
      </w:r>
      <w:r>
        <w:rPr>
          <w:b/>
          <w:rtl/>
          <w:cs/>
          <w:lang w:val="ar_AE" w:bidi="ar_AE"/>
        </w:rPr>
        <w:t>الإخوة</w:t>
      </w:r>
      <w:r>
        <w:rPr>
          <w:rtl/>
          <w:cs/>
          <w:lang w:val="ar_AE" w:bidi="ar_AE"/>
        </w:rPr>
        <w:t xml:space="preserve">، أي الإخوة والأخوات في الإيمان. استخدموا الكلمة أو العبارة نفسها التي استخدمتموها في المقاطع السابقة للإشارة إلى كلمة "الإخوة" أو "الإخوة والأخوات". </w:t>
      </w:r>
    </w:p>
    <w:p>
      <w:pPr>
        <w:bidi/>
      </w:pPr>
      <w:r>
        <w:rPr>
          <w:rtl/>
          <w:cs/>
          <w:lang w:val="ar_AE" w:bidi="ar_AE"/>
        </w:rPr>
      </w:r>
      <w:r>
        <w:rPr>
          <w:rtl/>
          <w:cs/>
          <w:lang w:val="ar_AE" w:bidi="ar_AE"/>
        </w:rPr>
        <w:t xml:space="preserve">يعلِّم بولس بخصوص ما سيحدث لهؤلاء المؤمنين الأموات عندما يعود المسيح إلى الأرض. يريد بولس ورفاقه أن يكون للمؤمنين </w:t>
      </w:r>
      <w:r>
        <w:rPr>
          <w:b/>
          <w:rtl/>
          <w:cs/>
          <w:lang w:val="ar_AE" w:bidi="ar_AE"/>
        </w:rPr>
        <w:t>رجاء</w:t>
      </w:r>
      <w:r>
        <w:rPr>
          <w:rtl/>
          <w:cs/>
          <w:lang w:val="ar_AE" w:bidi="ar_AE"/>
        </w:rPr>
        <w:t xml:space="preserve">. عندما يكون لشخصٍ ما رجاء، فإن هذا يعني أن الشخص يتوقع أن يحدث شيءٌ في المستقبل. يريد بولس من المؤمنين في تسالونيكي أن يتوقعوا أنهم سيشاركون في ذلك الحدث العظيم مع إخوتهم وأخواتهم الذين ماتوا بالفعل. لمزيد من المعلومات عن كلمة </w:t>
      </w:r>
      <w:r>
        <w:rPr>
          <w:b/>
          <w:rtl/>
          <w:cs/>
          <w:lang w:val="ar_AE" w:bidi="ar_AE"/>
        </w:rPr>
        <w:t>الرجاء</w:t>
      </w:r>
      <w:r>
        <w:rPr>
          <w:rtl/>
          <w:cs/>
          <w:lang w:val="ar_AE" w:bidi="ar_AE"/>
        </w:rPr>
        <w:t>، راجعوا قاموس الكلمات الرئيسية. استخدموا الكلمة أو العبارة ذاتها التي استخدمتموها في المقاطع السابقة للإشارة إلى الرجاء.</w:t>
      </w:r>
    </w:p>
    <w:p>
      <w:pPr>
        <w:bidi/>
      </w:pPr>
      <w:r>
        <w:rPr>
          <w:rtl/>
          <w:cs/>
          <w:lang w:val="ar_AE" w:bidi="ar_AE"/>
        </w:rPr>
      </w:r>
      <w:r>
        <w:rPr>
          <w:rtl/>
          <w:cs/>
          <w:lang w:val="ar_AE" w:bidi="ar_AE"/>
        </w:rPr>
        <w:t xml:space="preserve">يأتي تعليم بولس مباشرة من </w:t>
      </w:r>
      <w:r>
        <w:rPr>
          <w:b/>
          <w:rtl/>
          <w:cs/>
          <w:lang w:val="ar_AE" w:bidi="ar_AE"/>
        </w:rPr>
        <w:t>الرب</w:t>
      </w:r>
      <w:r>
        <w:rPr>
          <w:rtl/>
          <w:cs/>
          <w:lang w:val="ar_AE" w:bidi="ar_AE"/>
        </w:rPr>
        <w:t xml:space="preserve">، ويَحمل سلطانَ الرب. إن الرب أيضًا هو الذي سينزل من السماء ويأتي إلى الأرض. استخدِموا الكلمة أو العبارة ذاتها التي استخدمتموها في المقاطع السابقة للإشارة إلى كلمة الربّ. ولمزيدٍ من المعلومات عن كلمة </w:t>
      </w:r>
      <w:r>
        <w:rPr>
          <w:rtl/>
          <w:cs/>
          <w:lang w:val="ar_AE" w:bidi="ar_AE"/>
        </w:rPr>
        <w:t>الرب</w:t>
      </w:r>
      <w:r>
        <w:rPr>
          <w:rtl/>
          <w:cs/>
          <w:lang w:val="ar_AE" w:bidi="ar_AE"/>
        </w:rPr>
        <w:t xml:space="preserve">، انظروا قاموس الكلمات الرئيسية. </w:t>
      </w:r>
    </w:p>
    <w:p>
      <w:pPr>
        <w:bidi/>
      </w:pPr>
      <w:r>
        <w:rPr>
          <w:rtl/>
          <w:cs/>
          <w:lang w:val="ar_AE" w:bidi="ar_AE"/>
        </w:rPr>
      </w:r>
      <w:r>
        <w:rPr>
          <w:rtl/>
          <w:cs/>
          <w:lang w:val="ar_AE" w:bidi="ar_AE"/>
        </w:rPr>
        <w:t xml:space="preserve">بالإضافة إلى ذلك، يمكننا أن نرى في هذه القصة أن الرب سيأتي إلى الأرض من </w:t>
      </w:r>
      <w:r>
        <w:rPr>
          <w:b/>
          <w:rtl/>
          <w:cs/>
          <w:lang w:val="ar_AE" w:bidi="ar_AE"/>
        </w:rPr>
        <w:t>السماء</w:t>
      </w:r>
      <w:r>
        <w:rPr>
          <w:rtl/>
          <w:cs/>
          <w:lang w:val="ar_AE" w:bidi="ar_AE"/>
        </w:rPr>
        <w:t xml:space="preserve">. هذا هو المكان الذي يتواجد فيه الرب يسوع الآن حتى يعود إلى الأرض. استخدموا الكلمة أو العبارة نفسها التي استخدمتموها في المقاطع السابقة للإشارة إلى السماء، وراجعوا قاموس الكلمات الرئيسية لمزيد من المعلومات عن </w:t>
      </w:r>
      <w:r>
        <w:rPr>
          <w:rtl/>
          <w:cs/>
          <w:lang w:val="ar_AE" w:bidi="ar_AE"/>
        </w:rPr>
        <w:t>السماء</w:t>
      </w:r>
      <w:r>
        <w:rPr>
          <w:rtl/>
          <w:cs/>
          <w:lang w:val="ar_AE" w:bidi="ar_AE"/>
        </w:rPr>
        <w:t>.</w:t>
      </w:r>
    </w:p>
    <w:p>
      <w:pPr>
        <w:bidi/>
      </w:pPr>
      <w:r>
        <w:rPr>
          <w:rtl/>
          <w:cs/>
          <w:lang w:val="ar_AE" w:bidi="ar_AE"/>
        </w:rPr>
      </w:r>
      <w:r>
        <w:rPr>
          <w:rtl/>
          <w:cs/>
          <w:lang w:val="ar_AE" w:bidi="ar_AE"/>
        </w:rPr>
        <w:t xml:space="preserve">عندما يأتي الرب إلى الأرض، ستكون هناك إعلانات عظيمة عن مجيئه. ستكون هناك صرخات عالية وآمرة. يوجد أيضًا صوتان إضافيان يصفهما بولس. الأول هو صوت </w:t>
      </w:r>
      <w:r>
        <w:rPr>
          <w:b/>
          <w:rtl/>
          <w:cs/>
          <w:lang w:val="ar_AE" w:bidi="ar_AE"/>
        </w:rPr>
        <w:t>رئيس الملائكة</w:t>
      </w:r>
      <w:r>
        <w:rPr>
          <w:rtl/>
          <w:cs/>
          <w:lang w:val="ar_AE" w:bidi="ar_AE"/>
        </w:rPr>
        <w:t xml:space="preserve">. رئيس الملائكة هو </w:t>
      </w:r>
      <w:r>
        <w:rPr>
          <w:b/>
          <w:rtl/>
          <w:cs/>
          <w:lang w:val="ar_AE" w:bidi="ar_AE"/>
        </w:rPr>
        <w:t>ملاك</w:t>
      </w:r>
      <w:r>
        <w:rPr>
          <w:rtl/>
          <w:cs/>
          <w:lang w:val="ar_AE" w:bidi="ar_AE"/>
        </w:rPr>
        <w:t xml:space="preserve"> خاص يُعد رئيسًا أو قائدًا للملائكة الآخرين.</w:t>
      </w:r>
    </w:p>
    <w:p>
      <w:pPr>
        <w:bidi/>
      </w:pPr>
      <w:r>
        <w:rPr>
          <w:rtl/>
          <w:cs/>
          <w:lang w:val="ar_AE" w:bidi="ar_AE"/>
        </w:rPr>
      </w:r>
      <w:r>
        <w:rPr>
          <w:rtl/>
          <w:cs/>
          <w:lang w:val="ar_AE" w:bidi="ar_AE"/>
        </w:rPr>
        <w:t xml:space="preserve">توقّفوا هنا وناقشوا معًا الكلمة أو العبارة التي ستستخدمونها للإشارة إلى </w:t>
      </w:r>
      <w:r>
        <w:rPr>
          <w:b/>
          <w:rtl/>
          <w:cs/>
          <w:lang w:val="ar_AE" w:bidi="ar_AE"/>
        </w:rPr>
        <w:t>رئيس الملائكة</w:t>
      </w:r>
      <w:r>
        <w:rPr>
          <w:rtl/>
          <w:cs/>
          <w:lang w:val="ar_AE" w:bidi="ar_AE"/>
        </w:rPr>
        <w:t xml:space="preserve">. ابحثوا في قاموس الكلمات الرئيسية عن كلمة </w:t>
      </w:r>
      <w:r>
        <w:rPr>
          <w:rtl/>
          <w:cs/>
          <w:lang w:val="ar_AE" w:bidi="ar_AE"/>
        </w:rPr>
        <w:t>الملائكة</w:t>
      </w:r>
      <w:r>
        <w:rPr>
          <w:rtl/>
          <w:cs/>
          <w:lang w:val="ar_AE" w:bidi="ar_AE"/>
        </w:rPr>
        <w:t xml:space="preserve"> للمزيد من المعلومات. إذا كنتم قد ترجمتم هذه الكلمة بالفعل في سِفر آخر من الكتاب المُقدَّس، فاستخدموا الكلمة نفسها التي استخدمتموها هناك، لكن تذكروا أن هذا الملاك رئيسٌ للملائكة. أوقِفوا الاستماع إلى هذا التسجيل الصوتي هنا. </w:t>
      </w:r>
    </w:p>
    <w:p>
      <w:pPr>
        <w:bidi/>
      </w:pPr>
      <w:r>
        <w:rPr>
          <w:rtl/>
          <w:cs/>
          <w:lang w:val="ar_AE" w:bidi="ar_AE"/>
        </w:rPr>
      </w:r>
      <w:r>
        <w:rPr>
          <w:rtl/>
          <w:cs/>
          <w:lang w:val="ar_AE" w:bidi="ar_AE"/>
        </w:rPr>
        <w:t xml:space="preserve">ثانيًا، يصف بولس النفخ في </w:t>
      </w:r>
      <w:r>
        <w:rPr>
          <w:b/>
          <w:rtl/>
          <w:cs/>
          <w:lang w:val="ar_AE" w:bidi="ar_AE"/>
        </w:rPr>
        <w:t>البوق</w:t>
      </w:r>
      <w:r>
        <w:rPr>
          <w:rtl/>
          <w:cs/>
          <w:lang w:val="ar_AE" w:bidi="ar_AE"/>
        </w:rPr>
        <w:t>. هذه أداة ينفخ فيها الشخص، مثل آلة نفخ. كان الناس يستخدمون الأبواق للإعلان عن حدث خاص، وكانت الجيوش تستخدمها للإعلان عن اقترابها من إحدى المدن. سيكون الملائكة والأبواق موجودين عندما يعود يسوع إلى الأرض.</w:t>
      </w:r>
    </w:p>
    <w:p>
      <w:pPr>
        <w:bidi/>
      </w:pPr>
      <w:r>
        <w:rPr>
          <w:rtl/>
          <w:cs/>
          <w:lang w:val="ar_AE" w:bidi="ar_AE"/>
        </w:rPr>
      </w:r>
      <w:r>
        <w:rPr>
          <w:rtl/>
          <w:cs/>
          <w:lang w:val="ar_AE" w:bidi="ar_AE"/>
        </w:rPr>
        <w:t xml:space="preserve">توقّفوا هنا وناقشوا معًا الكلمة أو العبارة التي ستستخدمونها للإشارة إلى </w:t>
      </w:r>
      <w:r>
        <w:rPr>
          <w:b/>
          <w:rtl/>
          <w:cs/>
          <w:lang w:val="ar_AE" w:bidi="ar_AE"/>
        </w:rPr>
        <w:t>البوق</w:t>
      </w:r>
      <w:r>
        <w:rPr>
          <w:rtl/>
          <w:cs/>
          <w:lang w:val="ar_AE" w:bidi="ar_AE"/>
        </w:rPr>
        <w:t xml:space="preserve">. وإذا كنتم قد ترجمتم هذه الكلمة فعلًا في سِفر آخر من الكتاب المُقدَّس، فاستخدموا الكلمة ذاتها التي استخدمتموها هناك. استمعوا إلى صوت أحد </w:t>
      </w:r>
      <w:r>
        <w:rPr>
          <w:b/>
          <w:rtl/>
          <w:cs/>
          <w:lang w:val="ar_AE" w:bidi="ar_AE"/>
        </w:rPr>
        <w:t>الأبواق</w:t>
      </w:r>
      <w:r>
        <w:rPr>
          <w:rtl/>
          <w:cs/>
          <w:lang w:val="ar_AE" w:bidi="ar_AE"/>
        </w:rPr>
        <w:t xml:space="preserve">. انظروا إلى صورة أحد </w:t>
      </w:r>
      <w:r>
        <w:rPr>
          <w:b/>
          <w:rtl/>
          <w:cs/>
          <w:lang w:val="ar_AE" w:bidi="ar_AE"/>
        </w:rPr>
        <w:t>الأبواق</w:t>
      </w:r>
      <w:r>
        <w:rPr>
          <w:rtl/>
          <w:cs/>
          <w:lang w:val="ar_AE" w:bidi="ar_AE"/>
        </w:rPr>
        <w:t xml:space="preserve">. أوقِفوا الاستماع إلى هذا التسجيل الصوتي هنا. </w:t>
      </w:r>
    </w:p>
    <w:p>
      <w:pPr>
        <w:bidi/>
      </w:pPr>
      <w:r>
        <w:rPr>
          <w:rtl/>
          <w:cs/>
          <w:lang w:val="ar_AE" w:bidi="ar_AE"/>
        </w:rPr>
      </w:r>
      <w:r>
        <w:rPr>
          <w:rtl/>
          <w:cs/>
          <w:lang w:val="ar_AE" w:bidi="ar_AE"/>
        </w:rPr>
        <w:t xml:space="preserve">يقول بولس إن الأموات في </w:t>
      </w:r>
      <w:r>
        <w:rPr>
          <w:b/>
          <w:rtl/>
          <w:cs/>
          <w:lang w:val="ar_AE" w:bidi="ar_AE"/>
        </w:rPr>
        <w:t>المسيح</w:t>
      </w:r>
      <w:r>
        <w:rPr>
          <w:rtl/>
          <w:cs/>
          <w:lang w:val="ar_AE" w:bidi="ar_AE"/>
        </w:rPr>
        <w:t xml:space="preserve"> سيقومون أولًا. هؤلاء هم الأشخاص الذين وثقوا بيسوع المسيح بصفته مُخلِّصهم. استخدموا الكلمة ذاتها التي استخدمتموها في المقاطع السابقة للإشارة إلى المسيح، وتذكّروا أن كلمة </w:t>
      </w:r>
      <w:r>
        <w:rPr>
          <w:rtl/>
          <w:cs/>
          <w:lang w:val="ar_AE" w:bidi="ar_AE"/>
        </w:rPr>
        <w:t>المسيح</w:t>
      </w:r>
      <w:r>
        <w:rPr>
          <w:rtl/>
          <w:cs/>
          <w:lang w:val="ar_AE" w:bidi="ar_AE"/>
        </w:rPr>
        <w:t xml:space="preserve"> موجودة في قاموس الكلمات الرئيسية. </w:t>
      </w:r>
    </w:p>
    <w:p>
      <w:pPr>
        <w:bidi/>
      </w:pPr>
      <w:r>
        <w:rPr>
          <w:rtl/>
          <w:cs/>
          <w:lang w:val="ar_AE" w:bidi="ar_AE"/>
        </w:rPr>
      </w:r>
      <w:r>
        <w:rPr>
          <w:rtl/>
          <w:cs/>
          <w:lang w:val="ar_AE" w:bidi="ar_AE"/>
        </w:rPr>
        <w:t xml:space="preserve">بمجرد أن ينهي بولس وصفه لمجيء الرب، يخبر المؤمنين أن </w:t>
      </w:r>
      <w:r>
        <w:rPr>
          <w:b/>
          <w:rtl/>
          <w:cs/>
          <w:lang w:val="ar_AE" w:bidi="ar_AE"/>
        </w:rPr>
        <w:t>يشجعوا</w:t>
      </w:r>
      <w:r>
        <w:rPr>
          <w:rtl/>
          <w:cs/>
          <w:lang w:val="ar_AE" w:bidi="ar_AE"/>
        </w:rPr>
        <w:t xml:space="preserve"> أو يعزوا بعضهم بعضًا بهذا التعليم.</w:t>
      </w:r>
    </w:p>
    <w:p>
      <w:pPr>
        <w:bidi/>
      </w:pPr>
      <w:r>
        <w:rPr>
          <w:rtl/>
          <w:cs/>
          <w:lang w:val="ar_AE" w:bidi="ar_AE"/>
        </w:rPr>
      </w:r>
      <w:r>
        <w:rPr>
          <w:rtl/>
          <w:cs/>
          <w:lang w:val="ar_AE" w:bidi="ar_AE"/>
        </w:rPr>
        <w:t xml:space="preserve">توقّفوا هنا وناقشوا معًا الكلمة أو العبارة التي ستستخدمونها للإشارة إلى </w:t>
      </w:r>
      <w:r>
        <w:rPr>
          <w:b/>
          <w:rtl/>
          <w:cs/>
          <w:lang w:val="ar_AE" w:bidi="ar_AE"/>
        </w:rPr>
        <w:t>التشجيع</w:t>
      </w:r>
      <w:r>
        <w:rPr>
          <w:rtl/>
          <w:cs/>
          <w:lang w:val="ar_AE" w:bidi="ar_AE"/>
        </w:rPr>
        <w:t>. ينبغي أن تكون هذه الكلمة كلمة تستخدمونها عندما تعزّون شخصًا في حالة حداد.</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رسالة تسالونيكي الأولى ٤: ١٣–١٨ في أكثر الترجمات المفهومة لكم.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في هذه الجلسة، أعيدوا سرد المقطع كمجموعة، بلغتكم.</w:t>
      </w:r>
    </w:p>
    <w:p>
      <w:pPr>
        <w:bidi/>
      </w:pPr>
      <w:r>
        <w:rPr>
          <w:rtl/>
          <w:cs/>
          <w:lang w:val="ar_AE" w:bidi="ar_AE"/>
        </w:rPr>
      </w:r>
      <w:r>
        <w:rPr>
          <w:rtl/>
          <w:cs/>
          <w:lang w:val="ar_AE" w:bidi="ar_AE"/>
        </w:rPr>
        <w:t>أولاً، ينبغي للمجموعة بأكملها التدرب على سرد المقطع بلغتكم. تذكَّروا أن تُدرِجوا الأمور التي حددتموها في الخطوات السابقة مثل: الترتيب الزمني أو الكلمات أو العبارات أو المشاعر أو أي شيء آخر ناقشتموه.</w:t>
      </w:r>
    </w:p>
    <w:p>
      <w:pPr>
        <w:bidi/>
      </w:pPr>
      <w:r>
        <w:rPr>
          <w:rtl/>
          <w:cs/>
          <w:lang w:val="ar_AE" w:bidi="ar_AE"/>
        </w:rPr>
      </w:r>
      <w:r>
        <w:rPr>
          <w:rtl/>
          <w:cs/>
          <w:lang w:val="ar_AE" w:bidi="ar_AE"/>
        </w:rPr>
        <w:t>يقوم أحد أعضاء المجموعة بسرد بضع جمل من المقطع ثم يتوقف. ثم يقوم عضو آخر بسرد الجزء التالي من المقطع ويتوقف. استمروا في ذلك حتى تعيد المجموعة سرد المقطع كاملًا. ويمكن لأعضاء المجموعة تصحيح الأخطاء لبعضهم البعض في هذه الخطوة.</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بعد ذلك، ينبغي لكل عضو في المجموعة سرد المقطع كاملًا دون أن تتم مقاطعته، لمرة واحدة على الأقل. ويمكن لعضو المجموعة الاستعانة بأشياء عشوائية أو حركات أو لوحة القصة الخاصة بهم لمساعدتهم على تذكُّر المقطع.</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بعد ذلك، يمكن للمجموعة تحديد أي نسخة نالت إعجابكم أكثر من غيرها. قد تجدون أنكم أحببتم الطريقة التي سرد بها أحد الأعضاء مشهدًا معينًا، بينما أعجبتكم طريقة عضو آخر في سرد مشهد آخر.</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أخيرًا، يمكن للمجموعة صياغة نسخة نهائية للمقطع يتفق عليها الجميع. وينبغي لكل عضو في المجموعة التدرب على سرد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تسالونيكي الأولى 5:1–11</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رسالة تسالونيكي الأولى ٥: ١–١١ واحفظوه في قلوبكم.</w:t>
      </w:r>
    </w:p>
    <w:p>
      <w:pPr>
        <w:bidi/>
      </w:pPr>
      <w:r>
        <w:rPr>
          <w:rtl/>
          <w:cs/>
          <w:lang w:val="ar_AE" w:bidi="ar_AE"/>
        </w:rPr>
      </w:r>
      <w:r>
        <w:rPr>
          <w:rtl/>
          <w:cs/>
          <w:lang w:val="ar_AE" w:bidi="ar_AE"/>
        </w:rPr>
        <w:t>استمعوا إلى نسخة صوتية من رسالة تسالونيكي الأولى ٥: ١–١١ ثلاث مرات، من ثلاث ترجمات مختلفة، إن أمكن.</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والآن ناقشوا الأسئلة التالية كمجموعة: </w:t>
      </w:r>
    </w:p>
    <w:p>
      <w:pPr>
        <w:pStyle w:val="ListBullet"/>
        <w:bidi/>
        <w:spacing w:line="240" w:lineRule="auto"/>
        <w:ind w:left="720"/>
      </w:pPr>
      <w:r>
        <w:rPr>
          <w:rtl/>
          <w:cs/>
          <w:lang w:val="ar_AE" w:bidi="ar_AE"/>
        </w:rPr>
      </w:r>
      <w:r>
        <w:rPr>
          <w:rtl/>
          <w:cs/>
          <w:lang w:val="ar_AE" w:bidi="ar_AE"/>
        </w:rPr>
        <w:t xml:space="preserve">ما الذي أعجبكم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الاستماع إلى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 يسوع، أو الروح القدس؟ أوقفوا الاستماع إلى هذا التسجيل الصوتي هنا.</w:t>
      </w:r>
    </w:p>
    <w:p>
      <w:pPr>
        <w:pStyle w:val="ListBullet"/>
        <w:bidi/>
        <w:spacing w:line="240" w:lineRule="auto"/>
        <w:ind w:left="720"/>
      </w:pPr>
      <w:r>
        <w:rPr>
          <w:rtl/>
          <w:cs/>
          <w:lang w:val="ar_AE" w:bidi="ar_AE"/>
        </w:rPr>
      </w:r>
      <w:r>
        <w:rPr>
          <w:rtl/>
          <w:cs/>
          <w:lang w:val="ar_AE" w:bidi="ar_AE"/>
        </w:rPr>
        <w:t xml:space="preserve">ماذا يخبرنا هذا المقطع عن البشر؟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كيف يؤثر هذا المقطع في حياتنا اليومية؟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مَن تعرفون يحتاج إلى سماع هذا المقطع؟ </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رسالة تسالونيكي الأولى ٥: ١–١١ في أكثر الترجمات المفهومة لكم.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في القسم الأخير، يعطي بولس تعليمات وتعزية واضحة للإخوة، أو المؤمنين، بشأن الأشخاص الذين ماتوا وهم مؤمنون. وهنا يذكّر بولس المؤمنين بعدم اليقين بشأن الوقت المحدد الذي سيعود فيه الرب يسوع. ثم يواصل بولس الحديث عن هلاك غير المؤمنين الذين ليسوا مستعدين لمجيء الرب. ثم يناقش بولس كيف ينبغي للمؤمنين بيسوع أن يعيشوا بالمقارنة مع الأشخاص الذين لا يؤمنون. يستخدم بولس المقارنات لشرح الاختلافات بين هاتين المجموعتين من الناس، وكيف يتصرفون أو يعيشون حياتهم.</w:t>
      </w:r>
    </w:p>
    <w:p>
      <w:pPr>
        <w:bidi/>
      </w:pPr>
      <w:r>
        <w:rPr>
          <w:rtl/>
          <w:cs/>
          <w:lang w:val="ar_AE" w:bidi="ar_AE"/>
        </w:rPr>
      </w:r>
      <w:r>
        <w:rPr>
          <w:rtl/>
          <w:cs/>
          <w:lang w:val="ar_AE" w:bidi="ar_AE"/>
        </w:rPr>
        <w:t>يبدأ بولس هذا المقطع بتذكير المؤمنين بالتعليم الذي استقبلوه من بولس في وقت سابق. نَعلم من سفر أعمال الرسل أن بولس قضى بضعة أسابيع مع المؤمنين في تسالونيكي وعلَّمهم عن عودة يسوع وأمور نبوية أخرى. يخبر بولسُ المؤمنين أنه لا يحتاج أن يكتب لهم عن اللحظة المحددة التي سيأتي فيها الرب، لأن المؤمنين يعرفون كيف سيحدث ذلك.</w:t>
      </w:r>
    </w:p>
    <w:p>
      <w:pPr>
        <w:bidi/>
      </w:pPr>
      <w:r>
        <w:rPr>
          <w:rtl/>
          <w:cs/>
          <w:lang w:val="ar_AE" w:bidi="ar_AE"/>
        </w:rPr>
      </w:r>
      <w:r>
        <w:rPr>
          <w:rtl/>
          <w:cs/>
          <w:lang w:val="ar_AE" w:bidi="ar_AE"/>
        </w:rPr>
        <w:t>يقول بولس إن يوم الرب سيأتي مثلما يأتي اللص في الليل. ونرى عبارة "يوم الرب" في أماكن أخرى في الكتاب المُقدَّس. في تلك الأماكن الأخرى، يشير المصطلح إلى الوقت الذي سيدين فيه اللهُ الناسَ في العالَم وسيعاقِب الذين أخطأوا ضده. لكن بولس هنا يقول إن الرب يسوع هو الذي سيعود إلى الأرض ليدين ويعاقب الناس الذين في هذا العالَم. لأن بولس يَعرف أن يسوع هو الله، فإن هذا ليس تناقضًا بالنسبة لبولس. يقارن بولس مجيءَ الرب يسوع بمجيء اللص. يأتي اللص فجأةً، وفي وقت لا يتوقعه أحد. هذا سيؤدي إلى مفاجأة أو صدمة غير سعيدة للأشخاص غير المستعدين. بالطريقة نفسها، سيأتي الرب يسوع في وقت غير متوقع، وعندما يكون بعض الناس غير مستعدين لعودة يسوع.</w:t>
      </w:r>
    </w:p>
    <w:p>
      <w:pPr>
        <w:bidi/>
      </w:pPr>
      <w:r>
        <w:rPr>
          <w:rtl/>
          <w:cs/>
          <w:lang w:val="ar_AE" w:bidi="ar_AE"/>
        </w:rPr>
      </w:r>
      <w:r>
        <w:rPr>
          <w:rtl/>
          <w:cs/>
          <w:lang w:val="ar_AE" w:bidi="ar_AE"/>
        </w:rPr>
        <w:t xml:space="preserve">توقّفوا هنا وناقشوا هذا السؤال معًا: تحدثوا عن وقت جاء فيه لصٌ وسَرق شيئًا من بيتكم أو من بيت جاركم. وكيف استجبتم لذلك؟ بماذا نصحتُم جاركم عن كيفية حفظ الأشياء من هجمات أخرى؟ أو كيف تحفظون بيتكم من هجمات أخرى؟ أوقِفوا الاستماع إلى هذا التسجيل الصوتي هنا. </w:t>
      </w:r>
    </w:p>
    <w:p>
      <w:pPr>
        <w:bidi/>
      </w:pPr>
      <w:r>
        <w:rPr>
          <w:rtl/>
          <w:cs/>
          <w:lang w:val="ar_AE" w:bidi="ar_AE"/>
        </w:rPr>
      </w:r>
      <w:r>
        <w:rPr>
          <w:rtl/>
          <w:cs/>
          <w:lang w:val="ar_AE" w:bidi="ar_AE"/>
        </w:rPr>
        <w:t>ثم يواصل بولسُ شرحَ كيف أن غير المؤمنين ليسوا مستعدين لمجيء الرب. فبدلًا من أن يكونوا مستعدين، يَظن غير المؤمنين أنهم في أمان. من المحتمل أن غير المؤمنين يفكرون ويخبرون أنفسهم وبعضهم بعضًا بأن السلام موجود في كل مكان، وأن كل شيء آمن، لكن هذا ليس صحيحًا. فجأة، سيعاني غير المؤمنين معاناة شديدة. عندما تكون المرأة الحامل على وشك أن تلد طفلًا، يأتي الألم فجأة، وستعاني من آلام المخاض هذه. بالطريقة نفسها، سيعاني غير المؤمنين فجأة كثيرًا، ومن المؤكد تمامًا أن غير المؤمنين سيعانون.</w:t>
      </w:r>
    </w:p>
    <w:p>
      <w:pPr>
        <w:bidi/>
      </w:pPr>
      <w:r>
        <w:rPr>
          <w:rtl/>
          <w:cs/>
          <w:lang w:val="ar_AE" w:bidi="ar_AE"/>
        </w:rPr>
      </w:r>
      <w:r>
        <w:rPr>
          <w:rtl/>
          <w:cs/>
          <w:lang w:val="ar_AE" w:bidi="ar_AE"/>
        </w:rPr>
        <w:t>الأشخاص الذين يعيشون في الظلام لا يعرفون ما يحدث من حولهم. لكن الأشخاص الذين يعيشون في النور يدركون ما يحدث من حولهم. بهذه الطريقة، يقارن بولس كيف يتجاوب الناس الذين في الظلام والذين في النور مع اليوم الذي سيعود فيه الرب. لم يكن المؤمنون في تسالونيكي يعيشون في الظلمة، ولذلك لن يكونوا متفاجئين أو غير مستعدين لعودة يسوع فجأة.</w:t>
      </w:r>
    </w:p>
    <w:p>
      <w:pPr>
        <w:bidi/>
      </w:pPr>
      <w:r>
        <w:rPr>
          <w:rtl/>
          <w:cs/>
          <w:lang w:val="ar_AE" w:bidi="ar_AE"/>
        </w:rPr>
      </w:r>
      <w:r>
        <w:rPr>
          <w:rtl/>
          <w:cs/>
          <w:lang w:val="ar_AE" w:bidi="ar_AE"/>
        </w:rPr>
        <w:t>يواصل بولس التأكيد على حقيقة أن يوم الرب لن يأتي في وقت غير متوقع للمؤمنين، لأن المؤمنين ينتمون إلى النور وإلى النهار. يستخدم بولسُ هذه الصورة للنهار والنور للإشارة إلى الأشخاص الذين يفعلون الصواب ويعيشون حياةً تقية. يضيف بولس أيضًا أننا نحن المؤمنين لسنا أشخاصًا يخطئون ينتمون إلى هذا العالَم الشرير. هذا يعني أيضًا أننا لا ننتمي إلى الليل أو إلى الظلام.</w:t>
      </w:r>
    </w:p>
    <w:p>
      <w:pPr>
        <w:bidi/>
      </w:pPr>
      <w:r>
        <w:rPr>
          <w:rtl/>
          <w:cs/>
          <w:lang w:val="ar_AE" w:bidi="ar_AE"/>
        </w:rPr>
      </w:r>
      <w:r>
        <w:rPr>
          <w:rtl/>
          <w:cs/>
          <w:lang w:val="ar_AE" w:bidi="ar_AE"/>
        </w:rPr>
        <w:t xml:space="preserve">توقّفوا هنا وناقشوا هذا معًا: تخيّلوا أنكم في غرفة مظلمة تمامًا. كيف تشعرون بشأن ذلك؟ ماذا ستكون أفكاركم وأنتم جالسون هناك في الظلام؟ ماذا ستفعلون لتخرجوا من ذلك؟ قارنوا هذا بموقف آخر يتواجد فيه الكثير من الضوء وتكون الغرفة مضيئة. كيف ستكون مشاعركم وأفكاركم؟ مِن بين هذين الموقفين، أي موقفٍ تفضلون أن تكونوا فيه؟ أوقِفوا الاستماع إلى هذا التسجيل الصوتي هنا. </w:t>
      </w:r>
    </w:p>
    <w:p>
      <w:pPr>
        <w:bidi/>
      </w:pPr>
      <w:r>
        <w:rPr>
          <w:rtl/>
          <w:cs/>
          <w:lang w:val="ar_AE" w:bidi="ar_AE"/>
        </w:rPr>
      </w:r>
      <w:r>
        <w:rPr>
          <w:rtl/>
          <w:cs/>
          <w:lang w:val="ar_AE" w:bidi="ar_AE"/>
        </w:rPr>
        <w:t>بعد شرح الفرق بين المؤمنين وغير المؤمنين، يواصل بولس شرح الأنشطة الخاصة بهذين النوعين من الناس. المؤمنون هم الذين يعيشون في النهار، وغير المؤمنين هم الذين يعيشون في الليل. ينام الناس ويسكرون ليلًا. لا يعرف هؤلاء الناس ما سيحدث لهم. لكننا، نحن المؤمنين، أشخاصٌ يعيشون في النهار، ولذلك ينبغي أن نكون متيقظين، ومنتبهين، ومستعدين لعودة يسوع. يؤكد بولس الحاجة إلى أن نضبط أنفسنا لأننا ننتمي للنهار. يشير الظلام والليل عادةً إلى الشر في الكتاب المُقدَّس، بينما يشير النور والنهار عادةً إلى الخير.</w:t>
      </w:r>
    </w:p>
    <w:p>
      <w:pPr>
        <w:bidi/>
      </w:pPr>
      <w:r>
        <w:rPr>
          <w:rtl/>
          <w:cs/>
          <w:lang w:val="ar_AE" w:bidi="ar_AE"/>
        </w:rPr>
      </w:r>
      <w:r>
        <w:rPr>
          <w:rtl/>
          <w:cs/>
          <w:lang w:val="ar_AE" w:bidi="ar_AE"/>
        </w:rPr>
        <w:t>يواصل بولس التشديد على الفرق بين غير المؤمنين والمؤمنين بتشبيه المؤمن بالجندي الذي يغطي الجزء الأمامي من جسده بالدِّرع لحماية نفسه. بالطريقة نفسها، يحتاج المؤمنون إلى أن يثقوا بيسوع ويحبوا الله وبعضهم بعضًا، ليحموا أنفسهم عندما يهاجمهم إبليس. يحتاجون أيضًا إلى أن يكون لديهم رجاء، أو أن يتوقعوا بثقة، أن يخلِّصهم يسوع، تمامًا كما يستخدم الجندي الخوذة لحماية رأسه في المعركة.</w:t>
      </w:r>
    </w:p>
    <w:p>
      <w:pPr>
        <w:bidi/>
      </w:pPr>
      <w:r>
        <w:rPr>
          <w:rtl/>
          <w:cs/>
          <w:lang w:val="ar_AE" w:bidi="ar_AE"/>
        </w:rPr>
      </w:r>
      <w:r>
        <w:rPr>
          <w:rtl/>
          <w:cs/>
          <w:lang w:val="ar_AE" w:bidi="ar_AE"/>
        </w:rPr>
        <w:t xml:space="preserve">توقّفوا هنا وانظروا إلى صورةٍ </w:t>
      </w:r>
      <w:r>
        <w:rPr>
          <w:rtl/>
          <w:cs/>
          <w:lang w:val="ar_AE" w:bidi="ar_AE"/>
        </w:rPr>
        <w:t>لخوذة</w:t>
      </w:r>
      <w:r>
        <w:rPr>
          <w:rtl/>
          <w:cs/>
          <w:lang w:val="ar_AE" w:bidi="ar_AE"/>
        </w:rPr>
        <w:t xml:space="preserve"> و</w:t>
      </w:r>
      <w:r>
        <w:rPr>
          <w:rtl/>
          <w:cs/>
          <w:lang w:val="ar_AE" w:bidi="ar_AE"/>
        </w:rPr>
        <w:t>دِرع</w:t>
      </w:r>
      <w:r>
        <w:rPr>
          <w:rtl/>
          <w:cs/>
          <w:lang w:val="ar_AE" w:bidi="ar_AE"/>
        </w:rPr>
        <w:t xml:space="preserve"> أحد الجنود من زمن بولس. أوقِفوا الاستماع إلى هذا التسجيل الصوتي هنا. </w:t>
      </w:r>
    </w:p>
    <w:p>
      <w:pPr>
        <w:bidi/>
      </w:pPr>
      <w:r>
        <w:rPr>
          <w:rtl/>
          <w:cs/>
          <w:lang w:val="ar_AE" w:bidi="ar_AE"/>
        </w:rPr>
      </w:r>
      <w:r>
        <w:rPr>
          <w:rtl/>
          <w:cs/>
          <w:lang w:val="ar_AE" w:bidi="ar_AE"/>
        </w:rPr>
        <w:t>إن السبب الذي يجعل بولس يريد من المؤمنين أن يكونوا يقظين وخاضعين لضبط النفس هو لكي لا يدين اللهُ المؤمنين أو يعاقبهم. بدلًا من ذلك، سيخلِّص اللهُ المؤمنين، لأن المؤمنين يثقون بما فعله الرب يسوع المسيح من أجلهم. مات الرب يسوع من أجلنا حتى نتمكن من أن نعيش معه إلى الأبد، سواء كنا أمواتًا أو أحياءً في وقت عودة يسوع. بهذا اليقين الشديد، يحث بولس المؤمنين على الاستمرار في تشجيع بعضهم بعضًا مثلما يَعرف أنهم يفعلون بالفعل.</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رسالة تسالونيكي الأولى ٥: ١–١١ في أكثر الترجمات المفهومة لكم.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على المجموعة أن تحدِّد الأجزاء والشخصيات ومواقع الأحداث في هذا المقطع. ثم ستقوم المجموعة بمحاولة تصوُّر هذا المقطع. </w:t>
      </w:r>
    </w:p>
    <w:p>
      <w:pPr>
        <w:bidi/>
      </w:pPr>
      <w:r>
        <w:rPr>
          <w:rtl/>
          <w:cs/>
          <w:lang w:val="ar_AE" w:bidi="ar_AE"/>
        </w:rPr>
      </w:r>
      <w:r>
        <w:rPr>
          <w:rtl/>
          <w:cs/>
          <w:lang w:val="ar_AE" w:bidi="ar_AE"/>
        </w:rPr>
        <w:t>يتكوَّن هذا المقطع من جزأين.</w:t>
      </w:r>
    </w:p>
    <w:p>
      <w:pPr>
        <w:bidi/>
      </w:pPr>
      <w:r>
        <w:rPr>
          <w:rtl/>
          <w:cs/>
          <w:lang w:val="ar_AE" w:bidi="ar_AE"/>
        </w:rPr>
      </w:r>
      <w:r>
        <w:rPr>
          <w:b/>
          <w:rtl/>
          <w:cs/>
          <w:lang w:val="ar_AE" w:bidi="ar_AE"/>
        </w:rPr>
        <w:t>في الجزء الأول:</w:t>
      </w:r>
      <w:r>
        <w:rPr>
          <w:rtl/>
          <w:cs/>
          <w:lang w:val="ar_AE" w:bidi="ar_AE"/>
        </w:rPr>
        <w:t xml:space="preserve"> يذكّر بولس المؤمنين بأن يسوع سيعود فجأة. عندما يأتي، سيدين الربُ يسوع المسيح الأشخاصَ الذين لم يؤمنوا بالمسيح ويتبعوه.</w:t>
      </w:r>
    </w:p>
    <w:p>
      <w:pPr>
        <w:bidi/>
      </w:pPr>
      <w:r>
        <w:rPr>
          <w:rtl/>
          <w:cs/>
          <w:lang w:val="ar_AE" w:bidi="ar_AE"/>
        </w:rPr>
      </w:r>
      <w:r>
        <w:rPr>
          <w:b/>
          <w:rtl/>
          <w:cs/>
          <w:lang w:val="ar_AE" w:bidi="ar_AE"/>
        </w:rPr>
        <w:t>في الجزء الثاني:</w:t>
      </w:r>
      <w:r>
        <w:rPr>
          <w:rtl/>
          <w:cs/>
          <w:lang w:val="ar_AE" w:bidi="ar_AE"/>
        </w:rPr>
        <w:t xml:space="preserve"> يشجّع بولس المؤمنين أن يكونوا مستعدين في كل الأوقات للرب يسوع، لأنه قد يأتي في أي وقت. يذكّر بولس المؤمنين بأنه بما أن يسوع مات على الصليب من أجلنا، فعندما يعود يسوع، سيخلِّص يسوعُ الأشخاص الذين يؤمنون به. لن يعاقب يسوعُ الأشخاص الذين يؤمنون به.</w:t>
      </w:r>
    </w:p>
    <w:p>
      <w:pPr>
        <w:bidi/>
      </w:pPr>
      <w:r>
        <w:rPr>
          <w:rtl/>
          <w:cs/>
          <w:lang w:val="ar_AE" w:bidi="ar_AE"/>
        </w:rPr>
      </w:r>
      <w:r>
        <w:rPr>
          <w:rtl/>
          <w:cs/>
          <w:lang w:val="ar_AE" w:bidi="ar_AE"/>
        </w:rPr>
        <w:t xml:space="preserve">والشخصيات الواردة في هذا المقطع هي: </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غير المؤمنين</w:t>
      </w:r>
    </w:p>
    <w:p>
      <w:pPr>
        <w:pStyle w:val="ListBullet"/>
        <w:bidi/>
        <w:spacing w:line="240" w:lineRule="auto"/>
        <w:ind w:left="720"/>
      </w:pPr>
      <w:r>
        <w:rPr>
          <w:rtl/>
          <w:cs/>
          <w:lang w:val="ar_AE" w:bidi="ar_AE"/>
        </w:rPr>
      </w:r>
      <w:r>
        <w:rPr>
          <w:rtl/>
          <w:cs/>
          <w:lang w:val="ar_AE" w:bidi="ar_AE"/>
        </w:rPr>
        <w:t>الرب يسوع أو المسيح</w:t>
      </w:r>
    </w:p>
    <w:p>
      <w:pPr>
        <w:pStyle w:val="ListBullet"/>
        <w:bidi/>
        <w:spacing w:line="240" w:lineRule="auto"/>
        <w:ind w:left="720"/>
      </w:pPr>
      <w:r>
        <w:rPr>
          <w:rtl/>
          <w:cs/>
          <w:lang w:val="ar_AE" w:bidi="ar_AE"/>
        </w:rPr>
      </w:r>
      <w:r>
        <w:rPr>
          <w:rtl/>
          <w:cs/>
          <w:lang w:val="ar_AE" w:bidi="ar_AE"/>
        </w:rPr>
        <w:t>المؤمنون الذين يسمعون هذه الكلمات</w:t>
      </w:r>
    </w:p>
    <w:p>
      <w:pPr>
        <w:pStyle w:val="ListBullet"/>
        <w:bidi/>
        <w:spacing w:line="240" w:lineRule="auto"/>
        <w:ind w:left="720"/>
      </w:pPr>
      <w:r>
        <w:rPr>
          <w:rtl/>
          <w:cs/>
          <w:lang w:val="ar_AE" w:bidi="ar_AE"/>
        </w:rPr>
      </w:r>
      <w:r>
        <w:rPr>
          <w:rtl/>
          <w:cs/>
          <w:lang w:val="ar_AE" w:bidi="ar_AE"/>
        </w:rPr>
        <w:t>الشخص الذي يقرأ هذه الكلمات بصوت عالٍ</w:t>
      </w:r>
    </w:p>
    <w:p>
      <w:pPr>
        <w:pStyle w:val="ListBullet"/>
        <w:bidi/>
        <w:spacing w:line="240" w:lineRule="auto"/>
        <w:ind w:left="720"/>
      </w:pPr>
      <w:r>
        <w:rPr>
          <w:rtl/>
          <w:cs/>
          <w:lang w:val="ar_AE" w:bidi="ar_AE"/>
        </w:rPr>
      </w:r>
      <w:r>
        <w:rPr>
          <w:rtl/>
          <w:cs/>
          <w:lang w:val="ar_AE" w:bidi="ar_AE"/>
        </w:rPr>
        <w:t>والله</w:t>
      </w:r>
    </w:p>
    <w:p>
      <w:pPr>
        <w:bidi/>
      </w:pPr>
      <w:r>
        <w:rPr>
          <w:rtl/>
          <w:cs/>
          <w:lang w:val="ar_AE" w:bidi="ar_AE"/>
        </w:rPr>
      </w:r>
      <w:r>
        <w:rPr>
          <w:rtl/>
          <w:cs/>
          <w:lang w:val="ar_AE" w:bidi="ar_AE"/>
        </w:rPr>
        <w:t xml:space="preserve">كمجموعة، انتبهوا إلى التفاصيل المتعلقة بسياق الأحداث في المقطع: </w:t>
      </w:r>
    </w:p>
    <w:p>
      <w:pPr>
        <w:bidi/>
      </w:pPr>
      <w:r>
        <w:rPr>
          <w:rtl/>
          <w:cs/>
          <w:lang w:val="ar_AE" w:bidi="ar_AE"/>
        </w:rPr>
      </w:r>
      <w:r>
        <w:rPr>
          <w:rtl/>
          <w:cs/>
          <w:lang w:val="ar_AE" w:bidi="ar_AE"/>
        </w:rPr>
        <w:t xml:space="preserve">في القسم الأخير، يقول بولس إن المؤمنين الذين ماتوا بالفعل، والمؤمنين الذين لا يزالون أحياء، سيقابلون الرب يسوع في السماء عندما يعود. </w:t>
      </w:r>
    </w:p>
    <w:p>
      <w:pPr>
        <w:bidi/>
      </w:pPr>
      <w:r>
        <w:rPr>
          <w:rtl/>
          <w:cs/>
          <w:lang w:val="ar_AE" w:bidi="ar_AE"/>
        </w:rPr>
      </w:r>
      <w:r>
        <w:rPr>
          <w:rtl/>
          <w:cs/>
          <w:lang w:val="ar_AE" w:bidi="ar_AE"/>
        </w:rPr>
        <w:t>في هذا المقطع، يجيب بولس على السؤال التالي الذي ربما طرحه المؤمنون في تسالونيكي على بولس. لذلك، يبدأ بولس هنا موضوعًا جديدًا. يمكنكم استخدام كلمة استخدمتموها من قبل في هذا السِّفر لبدء موضوع جديد.</w:t>
      </w:r>
    </w:p>
    <w:p>
      <w:pPr>
        <w:bidi/>
      </w:pPr>
      <w:r>
        <w:rPr>
          <w:rtl/>
          <w:cs/>
          <w:lang w:val="ar_AE" w:bidi="ar_AE"/>
        </w:rPr>
      </w:r>
      <w:r>
        <w:rPr>
          <w:rtl/>
          <w:cs/>
          <w:lang w:val="ar_AE" w:bidi="ar_AE"/>
        </w:rPr>
        <w:t xml:space="preserve">توقّفوا هنا وناقشوا هذا معًا: افترضوا أنكم تَحكون قصةً لبعض الناس. بعد أن تنتهوا من تلك القصة، تريدون أن تخبروا الناس عن موضوع مختلف. كيف ستفعلون ذلك؟ ما هي الكلمات التي ستستخدمونها حتى يعرف الناس أنكم تتحدثون عن موضوعٍ جديد هنا؟ أوقفوا سماع التسجيل الصوتي هنا. </w:t>
      </w:r>
    </w:p>
    <w:p>
      <w:pPr>
        <w:bidi/>
      </w:pPr>
      <w:r>
        <w:rPr>
          <w:rtl/>
          <w:cs/>
          <w:lang w:val="ar_AE" w:bidi="ar_AE"/>
        </w:rPr>
      </w:r>
      <w:r>
        <w:rPr>
          <w:rtl/>
          <w:cs/>
          <w:lang w:val="ar_AE" w:bidi="ar_AE"/>
        </w:rPr>
        <w:t>في الجزء الأول، يذكّر بولس المؤمنين بأنهم يعرفون بالفعل أن الرب يسوع سيعود فجأة، بطريقة مشابهة لدخول اللص إلى البيت بشكل غير متوقع. عندما يظن الناس أن كل شيء هادئ وآمن، فجأة سيعود يسوع ليعاقبهم. لا تستطيع المرأة التي تلد طفلًا أن تهرب من آلام الولادة. بالطريقة نفسها، لا يستطيع هؤلاء الناس أن يهربوا من العقاب. في هذا المقطع، يقول بولس بوضوح شديد إن الرب يسوع سيعاقب غير المؤمنين بشدة عندما يعود.</w:t>
      </w:r>
    </w:p>
    <w:p>
      <w:pPr>
        <w:bidi/>
      </w:pPr>
      <w:r>
        <w:rPr>
          <w:rtl/>
          <w:cs/>
          <w:lang w:val="ar_AE" w:bidi="ar_AE"/>
        </w:rPr>
      </w:r>
      <w:r>
        <w:rPr>
          <w:rtl/>
          <w:cs/>
          <w:lang w:val="ar_AE" w:bidi="ar_AE"/>
        </w:rPr>
        <w:t xml:space="preserve">توقّفوا هنا وناقشوا هذا السؤال معًا: صفوا وقتًا حدث فيه شيء غير متوقع وسيئ جدًا. كيف تشعرون بشأن ما حدث؟ ثم احكوا قصةً أخرى يستعد فيها شخصٌ مسبقًا وبشكلٍ جيد لحدث ما. ناقشوا كيف كان ذلك الشخص يشعر بشأن استعداده قبل الموعد. كيف تصفون عندما يأتي شخصٌ إلى بيتكم بشكل غير متوقع؟ بالطريقة نفسها، كيف تصفون عندما سيعود يسوع مرة أخرى فجأة في وقتٍ لا تتوقعونه؟ أوقِفوا الاستماع إلى هذا التسجيل الصوتي هنا. </w:t>
      </w:r>
    </w:p>
    <w:p>
      <w:pPr>
        <w:bidi/>
      </w:pPr>
      <w:r>
        <w:rPr>
          <w:rtl/>
          <w:cs/>
          <w:lang w:val="ar_AE" w:bidi="ar_AE"/>
        </w:rPr>
      </w:r>
      <w:r>
        <w:rPr>
          <w:rtl/>
          <w:cs/>
          <w:lang w:val="ar_AE" w:bidi="ar_AE"/>
        </w:rPr>
        <w:t>في الجزء الثاني، يشجّع بولس المؤمنين بخصوص كيف ينبغي أن يعيشوا وهم ينتظرون بتوقعٍ مجيءَ الرب. يقول بولس إن أهل النور يختلفون عن أهل الظلام في الطريقة التي يتصرفون بها. يخبر بولس المؤمنين أيضًا أنه ينبغي عليهم أن يكونوا مستعدين بالكامل لأنهم الأشخاص الذين ينتمون إلى النور.</w:t>
      </w:r>
    </w:p>
    <w:p>
      <w:pPr>
        <w:bidi/>
      </w:pPr>
      <w:r>
        <w:rPr>
          <w:rtl/>
          <w:cs/>
          <w:lang w:val="ar_AE" w:bidi="ar_AE"/>
        </w:rPr>
      </w:r>
      <w:r>
        <w:rPr>
          <w:rtl/>
          <w:cs/>
          <w:lang w:val="ar_AE" w:bidi="ar_AE"/>
        </w:rPr>
        <w:t>ينام غير المؤمنين ويسكرون في الليل. لكن بولس يحذر المؤمنين لكي يكونوا متيقظين ومنتبهين، أو منضبطين، ومستعدين لعودة الرب. عندما يخبر بولس المؤمنين أن يكونوا منضبطين، فإنه يخبرهم أن يكونوا مسؤولين وأن يفكروا بعناية في الأشياء التي يفعلها المؤمنون.</w:t>
      </w:r>
    </w:p>
    <w:p>
      <w:pPr>
        <w:bidi/>
      </w:pPr>
      <w:r>
        <w:rPr>
          <w:rtl/>
          <w:cs/>
          <w:lang w:val="ar_AE" w:bidi="ar_AE"/>
        </w:rPr>
      </w:r>
      <w:r>
        <w:rPr>
          <w:rtl/>
          <w:cs/>
          <w:lang w:val="ar_AE" w:bidi="ar_AE"/>
        </w:rPr>
        <w:t xml:space="preserve">توقّفوا هنا واحكوا قصةً عن شخصٍ يفكر بعناية فيما ينبغي أن يفعله قبل أن يفعله. كيف تصفون شخصًا كهذا؟ كيف ستصفون في هذا المقطع شخصًا منضبطًا أو متيقظًا؟ أوقِفوا الاستماع إلى هذا التسجيل الصوتي هنا. </w:t>
      </w:r>
    </w:p>
    <w:p>
      <w:pPr>
        <w:bidi/>
      </w:pPr>
      <w:r>
        <w:rPr>
          <w:rtl/>
          <w:cs/>
          <w:lang w:val="ar_AE" w:bidi="ar_AE"/>
        </w:rPr>
      </w:r>
      <w:r>
        <w:rPr>
          <w:rtl/>
          <w:cs/>
          <w:lang w:val="ar_AE" w:bidi="ar_AE"/>
        </w:rPr>
        <w:t>ثم يخبر بولس المؤمنين أن يثقوا بالله ويحبوه. يشبِّه بولس هذا الأمر بالجندي الذي يرتدي الدِّرع على جسده ليحمي نفسه من أعدائه. ينبغي أن نكون متأكدين جدًا من أن الله سيخلّصنا. سيحمينا رجاؤنا بخصوص خلاص الله مثلما تحمي الخوذةُ رأسَ الجندي.</w:t>
      </w:r>
    </w:p>
    <w:p>
      <w:pPr>
        <w:bidi/>
      </w:pPr>
      <w:r>
        <w:rPr>
          <w:rtl/>
          <w:cs/>
          <w:lang w:val="ar_AE" w:bidi="ar_AE"/>
        </w:rPr>
      </w:r>
      <w:r>
        <w:rPr>
          <w:rtl/>
          <w:cs/>
          <w:lang w:val="ar_AE" w:bidi="ar_AE"/>
        </w:rPr>
        <w:t>لم يختر الله شعبه ثم يقرر أن يكون غاضبًا أو ساخطًا علينا ويعاقبنا. بدلًا من ذلك، قرر الله أن يصنع لنا طريقًا لكي نَخلُص ونعيش مع الله إلى الأبد. مات الرب يسوع من أجلنا حتى نتمكن من أن نعيش معه إلى الأبد، سواء كنا مستيقظين أو نائمين في وقت عودة يسوع. يستخدم بولس اللغةَ الخاصة المرتبطة بالاستيقاظ والنوم للحديث عن الأحياء والأموات.</w:t>
      </w:r>
    </w:p>
    <w:p>
      <w:pPr>
        <w:bidi/>
      </w:pPr>
      <w:r>
        <w:rPr>
          <w:rtl/>
          <w:cs/>
          <w:lang w:val="ar_AE" w:bidi="ar_AE"/>
        </w:rPr>
      </w:r>
      <w:r>
        <w:rPr>
          <w:rtl/>
          <w:cs/>
          <w:lang w:val="ar_AE" w:bidi="ar_AE"/>
        </w:rPr>
        <w:t xml:space="preserve">توقّفوا هنا وتذكّروا كيف تحدثتم في المقاطع السابقة عن الأشخاص النائمين لتقولوا إن هؤلاء الناس كانوا أمواتًا. في هذا المقطع، كيف ستتحدثون عن أن الناس إما أموات أو أحياء عندما يعود يسوع؟ أوقِفوا الاستماع إلى هذا التسجيل الصوتي هنا. </w:t>
      </w:r>
    </w:p>
    <w:p>
      <w:pPr>
        <w:bidi/>
      </w:pPr>
      <w:r>
        <w:rPr>
          <w:rtl/>
          <w:cs/>
          <w:lang w:val="ar_AE" w:bidi="ar_AE"/>
        </w:rPr>
      </w:r>
      <w:r>
        <w:rPr>
          <w:rtl/>
          <w:cs/>
          <w:lang w:val="ar_AE" w:bidi="ar_AE"/>
        </w:rPr>
        <w:t>يستخدم بولس هذه الكلمات لتشجيع المؤمنين. يعرف بولس أن الناس يشجعون بعضهم بعضًا بالفعل، ويريد أن يستمر المؤمنون في فعل ذلك.</w:t>
      </w:r>
    </w:p>
    <w:p>
      <w:pPr>
        <w:bidi/>
      </w:pPr>
      <w:r>
        <w:rPr>
          <w:rtl/>
          <w:cs/>
          <w:lang w:val="ar_AE" w:bidi="ar_AE"/>
        </w:rPr>
      </w:r>
      <w:r>
        <w:rPr>
          <w:rtl/>
          <w:cs/>
          <w:lang w:val="ar_AE" w:bidi="ar_AE"/>
        </w:rPr>
        <w:t xml:space="preserve">توقّفوا هنا وناقشوا هذا السؤال معًا: كنشاط، تخيلوا أن شخصًا تحبونه بعمق، أو شخصًا تحترمونه، أو شخصًا قدّم لكم مساعدةً كبيرة، يخطط لزيارتكم في بيتكم. لم يخبركم هذا الشخص بالضبط متى سيأتي، لكنه قال إنه سيأتي بالتأكيد. أنتم متحمسون جدًا، وتنتظرون بشغف أن يأتي هذا الشخص ويزوركم. ماذا ستفعلون لتجهزوا أنفسكم لمجيء هذا الشخص؟ ما هي الأشياء التي ستفعلونها لتجهيز البيت لمجيئه؟ كيف تتخيلون أنفسكم وأنتم هناك عندما يأتي هذا الشخص؟ ما هي الأفكار والمشاعر التي ستختبرونها؟ أوقِفوا الاستماع إلى هذا التسجيل الصوتي هنا. </w:t>
      </w:r>
    </w:p>
    <w:p>
      <w:pPr>
        <w:bidi/>
      </w:pPr>
      <w:r>
        <w:rPr>
          <w:rtl/>
          <w:cs/>
          <w:lang w:val="ar_AE" w:bidi="ar_AE"/>
        </w:rPr>
      </w:r>
      <w:r>
        <w:rPr>
          <w:rtl/>
          <w:cs/>
          <w:lang w:val="ar_AE" w:bidi="ar_AE"/>
        </w:rPr>
        <w:t>الآن، على المجموعة إعداد لوحة قصصية، أو الرسم، أو استخدام أشياء لتصور المقطع والأحداث الواردة فيه.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رسالة تسالونيكي الأولى ٥: ١–١١ في أكثر الترجمات المفهومة لكم.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جزأين.</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غير المؤمنين</w:t>
      </w:r>
    </w:p>
    <w:p>
      <w:pPr>
        <w:pStyle w:val="ListBullet"/>
        <w:bidi/>
        <w:spacing w:line="240" w:lineRule="auto"/>
        <w:ind w:left="720"/>
      </w:pPr>
      <w:r>
        <w:rPr>
          <w:rtl/>
          <w:cs/>
          <w:lang w:val="ar_AE" w:bidi="ar_AE"/>
        </w:rPr>
      </w:r>
      <w:r>
        <w:rPr>
          <w:rtl/>
          <w:cs/>
          <w:lang w:val="ar_AE" w:bidi="ar_AE"/>
        </w:rPr>
        <w:t>الرب يسوع أو المسيح</w:t>
      </w:r>
    </w:p>
    <w:p>
      <w:pPr>
        <w:pStyle w:val="ListBullet"/>
        <w:bidi/>
        <w:spacing w:line="240" w:lineRule="auto"/>
        <w:ind w:left="720"/>
      </w:pPr>
      <w:r>
        <w:rPr>
          <w:rtl/>
          <w:cs/>
          <w:lang w:val="ar_AE" w:bidi="ar_AE"/>
        </w:rPr>
      </w:r>
      <w:r>
        <w:rPr>
          <w:rtl/>
          <w:cs/>
          <w:lang w:val="ar_AE" w:bidi="ar_AE"/>
        </w:rPr>
        <w:t>المؤمنون الذين يسمعون هذه الكلمات</w:t>
      </w:r>
    </w:p>
    <w:p>
      <w:pPr>
        <w:pStyle w:val="ListBullet"/>
        <w:bidi/>
        <w:spacing w:line="240" w:lineRule="auto"/>
        <w:ind w:left="720"/>
      </w:pPr>
      <w:r>
        <w:rPr>
          <w:rtl/>
          <w:cs/>
          <w:lang w:val="ar_AE" w:bidi="ar_AE"/>
        </w:rPr>
      </w:r>
      <w:r>
        <w:rPr>
          <w:rtl/>
          <w:cs/>
          <w:lang w:val="ar_AE" w:bidi="ar_AE"/>
        </w:rPr>
        <w:t>الشخص الذي يقرأ هذه الكلمات بصوت عالٍ</w:t>
      </w:r>
    </w:p>
    <w:p>
      <w:pPr>
        <w:pStyle w:val="ListBullet"/>
        <w:bidi/>
        <w:spacing w:line="240" w:lineRule="auto"/>
        <w:ind w:left="720"/>
      </w:pPr>
      <w:r>
        <w:rPr>
          <w:rtl/>
          <w:cs/>
          <w:lang w:val="ar_AE" w:bidi="ar_AE"/>
        </w:rPr>
      </w:r>
      <w:r>
        <w:rPr>
          <w:rtl/>
          <w:cs/>
          <w:lang w:val="ar_AE" w:bidi="ar_AE"/>
        </w:rPr>
        <w:t>والله</w:t>
      </w:r>
    </w:p>
    <w:p>
      <w:pPr>
        <w:bidi/>
      </w:pPr>
      <w:r>
        <w:rPr>
          <w:rtl/>
          <w:cs/>
          <w:lang w:val="ar_AE" w:bidi="ar_AE"/>
        </w:rPr>
      </w:r>
      <w:r>
        <w:rPr>
          <w:rtl/>
          <w:cs/>
          <w:lang w:val="ar_AE" w:bidi="ar_AE"/>
        </w:rPr>
        <w:t xml:space="preserve">عليكم كمجموعة تمثيل هذا المقطع مرتَين، ويجب أن تمثّلوا المقطع في لُغتكم. </w:t>
      </w:r>
    </w:p>
    <w:p>
      <w:pPr>
        <w:bidi/>
      </w:pPr>
      <w:r>
        <w:rPr>
          <w:rtl/>
          <w:cs/>
          <w:lang w:val="ar_AE" w:bidi="ar_AE"/>
        </w:rPr>
      </w:r>
      <w:r>
        <w:rPr>
          <w:rtl/>
          <w:cs/>
          <w:lang w:val="ar_AE" w:bidi="ar_AE"/>
        </w:rPr>
        <w:t xml:space="preserve">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 </w:t>
      </w:r>
    </w:p>
    <w:p>
      <w:pPr>
        <w:bidi/>
      </w:pPr>
      <w:r>
        <w:rPr>
          <w:rtl/>
          <w:cs/>
          <w:lang w:val="ar_AE" w:bidi="ar_AE"/>
        </w:rPr>
      </w:r>
      <w:r>
        <w:rPr>
          <w:rtl/>
          <w:cs/>
          <w:lang w:val="ar_AE" w:bidi="ar_AE"/>
        </w:rPr>
        <w:t xml:space="preserve">توقَّفوا هنا عن سماع التسجيل الصوتي، ومثِّلوا المقطع. </w:t>
      </w:r>
    </w:p>
    <w:p>
      <w:pPr>
        <w:bidi/>
      </w:pPr>
      <w:r>
        <w:rPr>
          <w:rtl/>
          <w:cs/>
          <w:lang w:val="ar_AE" w:bidi="ar_AE"/>
        </w:rPr>
      </w:r>
      <w:r>
        <w:rPr>
          <w:rtl/>
          <w:cs/>
          <w:lang w:val="ar_AE" w:bidi="ar_AE"/>
        </w:rPr>
        <w:t xml:space="preserve">بعد ذلك، على المجموعة أن تمثِّل المقطع مرة ثانية. وفي مواضع معينة من تمثيل المقطع، توقَّفوا واطرحوا على الشخص الذي يؤدي الدور السؤال التالي: "بمَ تشعر أو فيمَ تفكِّر؟" وعلى مَن يؤدِّي الدور أن يجيب بما كان سيشعر به أو يفكِّر فيه لو كان في مكان تلك الشخصية. بعد ذلك، واصِلوا التمثيل. </w:t>
      </w:r>
    </w:p>
    <w:p>
      <w:pPr>
        <w:bidi/>
      </w:pPr>
      <w:r>
        <w:rPr>
          <w:rtl/>
          <w:cs/>
          <w:lang w:val="ar_AE" w:bidi="ar_AE"/>
        </w:rPr>
      </w:r>
      <w:r>
        <w:rPr>
          <w:rtl/>
          <w:cs/>
          <w:lang w:val="ar_AE" w:bidi="ar_AE"/>
        </w:rPr>
        <w:t xml:space="preserve">توقَّفوا هنا عن الاستماع إلى التسجيل الصوتي، ومثِّلوا المقطع مرة ثانية. </w:t>
      </w:r>
    </w:p>
    <w:p>
      <w:pPr>
        <w:bidi/>
      </w:pPr>
      <w:r>
        <w:rPr>
          <w:rtl/>
          <w:cs/>
          <w:lang w:val="ar_AE" w:bidi="ar_AE"/>
        </w:rPr>
      </w:r>
      <w:r>
        <w:rPr>
          <w:rtl/>
          <w:cs/>
          <w:lang w:val="ar_AE" w:bidi="ar_AE"/>
        </w:rPr>
        <w:t xml:space="preserve">فيما يلي مثال على التمثيل الدرامي والإجابات المحتملة. </w:t>
      </w:r>
    </w:p>
    <w:p>
      <w:pPr>
        <w:bidi/>
      </w:pPr>
      <w:r>
        <w:rPr>
          <w:rtl/>
          <w:cs/>
          <w:lang w:val="ar_AE" w:bidi="ar_AE"/>
        </w:rPr>
      </w:r>
      <w:r>
        <w:rPr>
          <w:rtl/>
          <w:cs/>
          <w:lang w:val="ar_AE" w:bidi="ar_AE"/>
        </w:rPr>
        <w:t>يقول بولس: "يا إخوة، لا أحتاج أن أكتب إليكم عن الوقت الذي سيعود فيه الرب يسوع. إنكم تعرفون ذلك بالفعل. سيأتي الرب فجأة عندما لا تتوقعونه، بطريقة مشابهة لدخول اللص فجأة. تبدأ آلام المرأة الحامل فجأة. بالطريقة نفسها، عندما يقول غيرُ المؤمنين إنه لا توجد حرب وأن كل شيء آمن، سيكونون في مشكلة كبيرة فجأة. وهذا سيحدث بالتأكيد."</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واسألوا الممثلين الذين يؤدون دور غير المؤمنين: "بماذا تشعرون أو تفكرون؟" قد يجيب بعبارات مثل:</w:t>
      </w:r>
    </w:p>
    <w:p>
      <w:pPr>
        <w:pStyle w:val="ListBullet"/>
        <w:bidi/>
        <w:spacing w:line="240" w:lineRule="auto"/>
        <w:ind w:left="720"/>
      </w:pPr>
      <w:r>
        <w:rPr>
          <w:rtl/>
          <w:cs/>
          <w:lang w:val="ar_AE" w:bidi="ar_AE"/>
        </w:rPr>
      </w:r>
      <w:r>
        <w:rPr>
          <w:rtl/>
          <w:cs/>
          <w:lang w:val="ar_AE" w:bidi="ar_AE"/>
        </w:rPr>
        <w:t>اسألوا الشخص الذي يؤدي دور بولس: "بماذا تشعر أو فيمَ تفكّر؟" قد يجيب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يواصل بولس قائلًا: "لكن أيها الإخوة، أنتم تعرفون ما سيحدث. أنتم لستم مثل الأشخاص الذين يعيشون في الليل أو في الظلمة. جميعكم أناس ينتمون إلى النور وإلى النهار. لذلك عندما يأتي يومُ الرب العظيم فجأة، لا ينبغي أن يفاجئنا، مثلما قد يفاجئكم اللص".</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اسألوا الشخص الذي يؤدي دور واحد من المؤمنين الذين يستمعون: "بماذا تشعرون أو تفكرون؟" قد يجيب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يحذر بولس الناس، ويقول: "ينام الناس في الليل ويسكرون. لا يعرف هؤلاء الناس ما يحدث من حولهم. لكن عليكم أن تسهروا في حذرٍ. ينبغي أن تكونوا مثل الأشخاص الذين ليسوا نائمين، بل مستيقظين ومستعدين. يجب أن نستمر في الثقة بالله وفي محبتنا له. سيكون ذلك مثل الدِّرع على الصدر، أو الغطاء المعدني الذي يرتديه الجندي لحماية جسده. يجب أن نستمر أيضًا في رجائنا في أن الله سيخلِّصنا. سيكون هذا الرجاء مثل الخوذة التي يرتديها الناس للحفاظ على رؤوسهم آمنة."</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اسألوا الشخص الذي يؤدي دور بولس: "بماذا تشعر أو فيمَ تفكّر؟" قد يجيب بعبارات مثل:</w:t>
      </w:r>
    </w:p>
    <w:p>
      <w:pPr>
        <w:pStyle w:val="ListBullet"/>
        <w:bidi/>
        <w:spacing w:line="240" w:lineRule="auto"/>
        <w:ind w:left="720"/>
      </w:pPr>
      <w:r>
        <w:rPr>
          <w:rtl/>
          <w:cs/>
          <w:lang w:val="ar_AE" w:bidi="ar_AE"/>
        </w:rPr>
      </w:r>
      <w:r>
        <w:rPr>
          <w:rtl/>
          <w:cs/>
          <w:lang w:val="ar_AE" w:bidi="ar_AE"/>
        </w:rPr>
        <w:t>اسألوا الذين يؤدون دور المؤمنين: "بماذا تشعرون أو فيمَ تفكرون؟"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يشجّع بولس المؤمنين ويقول: "لم يختر الله أن نكون شعبه لكي يغضب علينا بعدها. لقد اختارنا الله لكي يخلِّصنا بسبب ما فعله ربنا يسوع المسيح. لقد مات يسوع من أجلنا حتى نتمكن من أن نعيش معه إلى الأبد. لا يهم ما إذا كنا أحياءً أو أمواتًا عندما يعود يسوع. سنذهب جميعًا لنعيش مع يسوع. بما أن هذا صحيح، فيجب أن تُشجِّعوا وتساعدوا بعضكم بعضًا على أن تؤمنوا بالله بقوة أكبر".</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اسألوا الشخص الذي يؤدي دور بولس: "بماذا تشعر أو فيمَ تفكّر؟" قد يجيب الشخص بعبارات مثل:</w:t>
      </w:r>
    </w:p>
    <w:p>
      <w:pPr>
        <w:pStyle w:val="ListBullet"/>
        <w:bidi/>
        <w:spacing w:line="240" w:lineRule="auto"/>
        <w:ind w:left="720"/>
      </w:pPr>
      <w:r>
        <w:rPr>
          <w:rtl/>
          <w:cs/>
          <w:lang w:val="ar_AE" w:bidi="ar_AE"/>
        </w:rPr>
      </w:r>
      <w:r>
        <w:rPr>
          <w:rtl/>
          <w:cs/>
          <w:lang w:val="ar_AE" w:bidi="ar_AE"/>
        </w:rPr>
        <w:t>اسألوا الذين يؤدون دور المؤمنين: "بماذا تشعرون أو فيمَ تفكرون؟" قد يجيب الشخص بعبارات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رسالة تسالونيكي الأولى ٥: ١–١١ في أكثر الترجمات المفهومة لكم.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ستناقش المجموعة المصطلحات والكلمات الرئيسية في هذا المقطع. </w:t>
      </w:r>
    </w:p>
    <w:p>
      <w:pPr>
        <w:bidi/>
      </w:pPr>
      <w:r>
        <w:rPr>
          <w:rtl/>
          <w:cs/>
          <w:lang w:val="ar_AE" w:bidi="ar_AE"/>
        </w:rPr>
      </w:r>
      <w:r>
        <w:rPr>
          <w:rtl/>
          <w:cs/>
          <w:lang w:val="ar_AE" w:bidi="ar_AE"/>
        </w:rPr>
        <w:t xml:space="preserve">يقول بولس </w:t>
      </w:r>
      <w:r>
        <w:rPr>
          <w:b/>
          <w:rtl/>
          <w:cs/>
          <w:lang w:val="ar_AE" w:bidi="ar_AE"/>
        </w:rPr>
        <w:t>للإخوة</w:t>
      </w:r>
      <w:r>
        <w:rPr>
          <w:rtl/>
          <w:cs/>
          <w:lang w:val="ar_AE" w:bidi="ar_AE"/>
        </w:rPr>
        <w:t xml:space="preserve">، أو </w:t>
      </w:r>
      <w:r>
        <w:rPr>
          <w:b/>
          <w:rtl/>
          <w:cs/>
          <w:lang w:val="ar_AE" w:bidi="ar_AE"/>
        </w:rPr>
        <w:t>الإخوة والأخوات</w:t>
      </w:r>
      <w:r>
        <w:rPr>
          <w:rtl/>
          <w:cs/>
          <w:lang w:val="ar_AE" w:bidi="ar_AE"/>
        </w:rPr>
        <w:t xml:space="preserve">، إنه لا يحتاج إلى أن يخبرهم عن الوقت والتاريخ الذي سيأتي فيها </w:t>
      </w:r>
      <w:r>
        <w:rPr>
          <w:b/>
          <w:rtl/>
          <w:cs/>
          <w:lang w:val="ar_AE" w:bidi="ar_AE"/>
        </w:rPr>
        <w:t>يوم الرب</w:t>
      </w:r>
      <w:r>
        <w:rPr>
          <w:rtl/>
          <w:cs/>
          <w:lang w:val="ar_AE" w:bidi="ar_AE"/>
        </w:rPr>
        <w:t xml:space="preserve">. استخدموا الكلمة أو العبارة نفسها التي استخدمتموها في المقاطع السابقة للإشارة إلى الإخوة والأخوات. يشير "يوم الرب" إلى اليوم الذي سيعود فيه الرب يسوع إلى الأرض. لمزيدٍ من المعلومات عن لقب </w:t>
      </w:r>
      <w:r>
        <w:rPr>
          <w:rtl/>
          <w:cs/>
          <w:lang w:val="ar_AE" w:bidi="ar_AE"/>
        </w:rPr>
        <w:t>الرب/السيد</w:t>
      </w:r>
      <w:r>
        <w:rPr>
          <w:rtl/>
          <w:cs/>
          <w:lang w:val="ar_AE" w:bidi="ar_AE"/>
        </w:rPr>
        <w:t>، انظروا قاموس الكلمات الرئيسية. استخدموا الكلمة أو العبارة نفسها التي استخدمتموها في المقاطع السابقة.</w:t>
      </w:r>
    </w:p>
    <w:p>
      <w:pPr>
        <w:bidi/>
      </w:pPr>
      <w:r>
        <w:rPr>
          <w:rtl/>
          <w:cs/>
          <w:lang w:val="ar_AE" w:bidi="ar_AE"/>
        </w:rPr>
      </w:r>
      <w:r>
        <w:rPr>
          <w:rtl/>
          <w:cs/>
          <w:lang w:val="ar_AE" w:bidi="ar_AE"/>
        </w:rPr>
        <w:t>يقول بعض الناس "</w:t>
      </w:r>
      <w:r>
        <w:rPr>
          <w:b/>
          <w:rtl/>
          <w:cs/>
          <w:lang w:val="ar_AE" w:bidi="ar_AE"/>
        </w:rPr>
        <w:t>سلام</w:t>
      </w:r>
      <w:r>
        <w:rPr>
          <w:rtl/>
          <w:cs/>
          <w:lang w:val="ar_AE" w:bidi="ar_AE"/>
        </w:rPr>
        <w:t xml:space="preserve"> وأمان". استخدموا الكلمة نفسها التي استخدمتموها في المقاطع السابقة للإشارة إلى السلام، وتذكّروا أن كلمة </w:t>
      </w:r>
      <w:r>
        <w:rPr>
          <w:rtl/>
          <w:cs/>
          <w:lang w:val="ar_AE" w:bidi="ar_AE"/>
        </w:rPr>
        <w:t>سلام</w:t>
      </w:r>
      <w:r>
        <w:rPr>
          <w:rtl/>
          <w:cs/>
          <w:lang w:val="ar_AE" w:bidi="ar_AE"/>
        </w:rPr>
        <w:t xml:space="preserve"> موجودة في قاموس الكلمات الرئيسية.</w:t>
      </w:r>
    </w:p>
    <w:p>
      <w:pPr>
        <w:bidi/>
      </w:pPr>
      <w:r>
        <w:rPr>
          <w:rtl/>
          <w:cs/>
          <w:lang w:val="ar_AE" w:bidi="ar_AE"/>
        </w:rPr>
      </w:r>
      <w:r>
        <w:rPr>
          <w:rtl/>
          <w:cs/>
          <w:lang w:val="ar_AE" w:bidi="ar_AE"/>
        </w:rPr>
        <w:t xml:space="preserve">لكن المؤمنين في مدينة تسالونيكي لا يعيشون في الظلمة، ولذلك لا ينبغي أن يكون المؤمنون مندهشين أو غير مستعدين عندما يعود يسوع. بل يعيش المؤمنون في النور، وينتمون إلى النهار. يشير الظلام والليل دائمًا إلى </w:t>
      </w:r>
      <w:r>
        <w:rPr>
          <w:b/>
          <w:rtl/>
          <w:cs/>
          <w:lang w:val="ar_AE" w:bidi="ar_AE"/>
        </w:rPr>
        <w:t>الشر</w:t>
      </w:r>
      <w:r>
        <w:rPr>
          <w:rtl/>
          <w:cs/>
          <w:lang w:val="ar_AE" w:bidi="ar_AE"/>
        </w:rPr>
        <w:t xml:space="preserve"> في الكتاب المُقدَّس، بينما يشير النور والنهار إلى الخير. وإذا أردتم أن تقولوا إن الليل والظلام يمثلان الشر، فتذكروا أن الشر يشير إلى أي شيء يقف ضد الله. الشر هو نقيض الخير. السلوك الشرير هو شيء خاطئ يُفعل، أو شيء سيء.</w:t>
      </w:r>
    </w:p>
    <w:p>
      <w:pPr>
        <w:bidi/>
      </w:pPr>
      <w:r>
        <w:rPr>
          <w:rtl/>
          <w:cs/>
          <w:lang w:val="ar_AE" w:bidi="ar_AE"/>
        </w:rPr>
      </w:r>
      <w:r>
        <w:rPr>
          <w:rtl/>
          <w:cs/>
          <w:lang w:val="ar_AE" w:bidi="ar_AE"/>
        </w:rPr>
        <w:t xml:space="preserve">توقَّفوا هنا وناقشوا معًا الكلمة التي ستستخدمونها للإشارة إلى </w:t>
      </w:r>
      <w:r>
        <w:rPr>
          <w:b/>
          <w:rtl/>
          <w:cs/>
          <w:lang w:val="ar_AE" w:bidi="ar_AE"/>
        </w:rPr>
        <w:t>الشر</w:t>
      </w:r>
      <w:r>
        <w:rPr>
          <w:rtl/>
          <w:cs/>
          <w:lang w:val="ar_AE" w:bidi="ar_AE"/>
        </w:rPr>
        <w:t xml:space="preserve">، إذا اخترتم استخدام الكلمة للإشارة إلى الشر في ترجمتكم. ولمزيد من المعلومات عن </w:t>
      </w:r>
      <w:r>
        <w:rPr>
          <w:rtl/>
          <w:cs/>
          <w:lang w:val="ar_AE" w:bidi="ar_AE"/>
        </w:rPr>
        <w:t>الشر</w:t>
      </w:r>
      <w:r>
        <w:rPr>
          <w:rtl/>
          <w:cs/>
          <w:lang w:val="ar_AE" w:bidi="ar_AE"/>
        </w:rPr>
        <w:t xml:space="preserve">، راجعوا قاموس الكلمات الرئيسية. إذا كنتم قد ترجمتم هذه الكلمة بالفعل في سفر سابق من الكتاب المُقدَّس، فاستخدموا الكلمة أو العبارة نفسها التي استخدمتموها في المقاطع السابقة للإشارة إلى الشر. أوقِفوا الاستماع إلى هذا التسجيل الصوتي هنا. </w:t>
      </w:r>
    </w:p>
    <w:p>
      <w:pPr>
        <w:bidi/>
      </w:pPr>
      <w:r>
        <w:rPr>
          <w:rtl/>
          <w:cs/>
          <w:lang w:val="ar_AE" w:bidi="ar_AE"/>
        </w:rPr>
      </w:r>
      <w:r>
        <w:rPr>
          <w:rtl/>
          <w:cs/>
          <w:lang w:val="ar_AE" w:bidi="ar_AE"/>
        </w:rPr>
        <w:t xml:space="preserve">بالطريقة نفسها، إذا أردتم أن تقولوا إن النهار والنور يمثلان </w:t>
      </w:r>
      <w:r>
        <w:rPr>
          <w:b/>
          <w:rtl/>
          <w:cs/>
          <w:lang w:val="ar_AE" w:bidi="ar_AE"/>
        </w:rPr>
        <w:t>الخير</w:t>
      </w:r>
      <w:r>
        <w:rPr>
          <w:rtl/>
          <w:cs/>
          <w:lang w:val="ar_AE" w:bidi="ar_AE"/>
        </w:rPr>
        <w:t>، فتذكروا أن الخير يشير إلى أي شيء يأتي من الله. إن الخير يُرضي الله. يتشابه الخير مع التقوى، وهو صفة من صفات المسيح التي ينبغي أن نتشبَّه بها. يعبّر الخير أيضًا عن فكرة السلوك الصحيح.</w:t>
      </w:r>
    </w:p>
    <w:p>
      <w:pPr>
        <w:bidi/>
      </w:pPr>
      <w:r>
        <w:rPr>
          <w:rtl/>
          <w:cs/>
          <w:lang w:val="ar_AE" w:bidi="ar_AE"/>
        </w:rPr>
      </w:r>
      <w:r>
        <w:rPr>
          <w:rtl/>
          <w:cs/>
          <w:lang w:val="ar_AE" w:bidi="ar_AE"/>
        </w:rPr>
        <w:t xml:space="preserve">بما أننا ننتمي إلى النهار، يجب أن نحمي أنفسنا من هجمات أعدائنا من خلال </w:t>
      </w:r>
      <w:r>
        <w:rPr>
          <w:b/>
          <w:rtl/>
          <w:cs/>
          <w:lang w:val="ar_AE" w:bidi="ar_AE"/>
        </w:rPr>
        <w:t>الإيمان</w:t>
      </w:r>
      <w:r>
        <w:rPr>
          <w:rtl/>
          <w:cs/>
          <w:lang w:val="ar_AE" w:bidi="ar_AE"/>
        </w:rPr>
        <w:t xml:space="preserve"> أو الثقة بالرب يسوع ومحبته باستمرار، وكذلك من خلال </w:t>
      </w:r>
      <w:r>
        <w:rPr>
          <w:b/>
          <w:rtl/>
          <w:cs/>
          <w:lang w:val="ar_AE" w:bidi="ar_AE"/>
        </w:rPr>
        <w:t>الرجاء</w:t>
      </w:r>
      <w:r>
        <w:rPr>
          <w:rtl/>
          <w:cs/>
          <w:lang w:val="ar_AE" w:bidi="ar_AE"/>
        </w:rPr>
        <w:t xml:space="preserve"> أو التوقع الواثق في أن يسوع سيخلِّصنا. استخدموا الكلمات أو العبارات نفسها التي استخدمتموها في المقاطع السابقة للإشارة إلى الإيمان والرجاء، وتذكّروا أن </w:t>
      </w:r>
      <w:r>
        <w:rPr>
          <w:rtl/>
          <w:cs/>
          <w:lang w:val="ar_AE" w:bidi="ar_AE"/>
        </w:rPr>
        <w:t>الإيمان</w:t>
      </w:r>
      <w:r>
        <w:rPr>
          <w:rtl/>
          <w:cs/>
          <w:lang w:val="ar_AE" w:bidi="ar_AE"/>
        </w:rPr>
        <w:t xml:space="preserve"> و</w:t>
      </w:r>
      <w:r>
        <w:rPr>
          <w:b/>
          <w:rtl/>
          <w:cs/>
          <w:lang w:val="ar_AE" w:bidi="ar_AE"/>
        </w:rPr>
        <w:t>الرجاء</w:t>
      </w:r>
      <w:r>
        <w:rPr>
          <w:rtl/>
          <w:cs/>
          <w:lang w:val="ar_AE" w:bidi="ar_AE"/>
        </w:rPr>
        <w:t xml:space="preserve"> موجودان في قاموس الكلمات الرئيسية.</w:t>
      </w:r>
    </w:p>
    <w:p>
      <w:pPr>
        <w:bidi/>
      </w:pPr>
      <w:r>
        <w:rPr>
          <w:rtl/>
          <w:cs/>
          <w:lang w:val="ar_AE" w:bidi="ar_AE"/>
        </w:rPr>
      </w:r>
      <w:r>
        <w:rPr>
          <w:rtl/>
          <w:cs/>
          <w:lang w:val="ar_AE" w:bidi="ar_AE"/>
        </w:rPr>
        <w:t xml:space="preserve">عندما نثق بيسوع، ونحبه، ونضع رجاءنا فيه، يكون هذا مشابهًا </w:t>
      </w:r>
      <w:r>
        <w:rPr>
          <w:b/>
          <w:rtl/>
          <w:cs/>
          <w:lang w:val="ar_AE" w:bidi="ar_AE"/>
        </w:rPr>
        <w:t>للدِّرع</w:t>
      </w:r>
      <w:r>
        <w:rPr>
          <w:rtl/>
          <w:cs/>
          <w:lang w:val="ar_AE" w:bidi="ar_AE"/>
        </w:rPr>
        <w:t xml:space="preserve"> و</w:t>
      </w:r>
      <w:r>
        <w:rPr>
          <w:b/>
          <w:rtl/>
          <w:cs/>
          <w:lang w:val="ar_AE" w:bidi="ar_AE"/>
        </w:rPr>
        <w:t>الخوذة</w:t>
      </w:r>
      <w:r>
        <w:rPr>
          <w:rtl/>
          <w:cs/>
          <w:lang w:val="ar_AE" w:bidi="ar_AE"/>
        </w:rPr>
        <w:t xml:space="preserve"> اللذين يرتديهما الجنود لحماية أنفسهم. الدِّرع هو نوع من أسلحة الحماية الجسدية ويغطي الجزء العلوي من الجسم من الأمام وأحيانًا من الخلف. ويوفر الدِّرع حمايةً أساسية لواحدة من أكثر المناطق المُعرضة للخطر في المعركة. كان الناس يصنعون الخوذ من المعدن، ويستخدمونها لحماية رؤوس الجنود من السيوف والسهام.</w:t>
      </w:r>
    </w:p>
    <w:p>
      <w:pPr>
        <w:bidi/>
      </w:pPr>
      <w:r>
        <w:rPr>
          <w:rtl/>
          <w:cs/>
          <w:lang w:val="ar_AE" w:bidi="ar_AE"/>
        </w:rPr>
      </w:r>
      <w:r>
        <w:rPr>
          <w:rtl/>
          <w:cs/>
          <w:lang w:val="ar_AE" w:bidi="ar_AE"/>
        </w:rPr>
        <w:t xml:space="preserve">توقَّفوا هنا وانظروا معًا إلى </w:t>
      </w:r>
      <w:r>
        <w:rPr>
          <w:rtl/>
          <w:cs/>
          <w:lang w:val="ar_AE" w:bidi="ar_AE"/>
        </w:rPr>
        <w:t>درعٍ</w:t>
      </w:r>
      <w:r>
        <w:rPr>
          <w:rtl/>
          <w:cs/>
          <w:lang w:val="ar_AE" w:bidi="ar_AE"/>
        </w:rPr>
        <w:t xml:space="preserve"> و</w:t>
      </w:r>
      <w:r>
        <w:rPr>
          <w:rtl/>
          <w:cs/>
          <w:lang w:val="ar_AE" w:bidi="ar_AE"/>
        </w:rPr>
        <w:t>خوذة</w:t>
      </w:r>
      <w:r>
        <w:rPr>
          <w:rtl/>
          <w:cs/>
          <w:lang w:val="ar_AE" w:bidi="ar_AE"/>
        </w:rPr>
        <w:t xml:space="preserve"> رومانييْن، إذا لزم الأمر. ناقشوا معًا الكلمة أو العبارة التي ستستخدمونها للإشارة إلى </w:t>
      </w:r>
      <w:r>
        <w:rPr>
          <w:b/>
          <w:rtl/>
          <w:cs/>
          <w:lang w:val="ar_AE" w:bidi="ar_AE"/>
        </w:rPr>
        <w:t>الدِّرع</w:t>
      </w:r>
      <w:r>
        <w:rPr>
          <w:rtl/>
          <w:cs/>
          <w:lang w:val="ar_AE" w:bidi="ar_AE"/>
        </w:rPr>
        <w:t xml:space="preserve"> و</w:t>
      </w:r>
      <w:r>
        <w:rPr>
          <w:b/>
          <w:rtl/>
          <w:cs/>
          <w:lang w:val="ar_AE" w:bidi="ar_AE"/>
        </w:rPr>
        <w:t>الخوذة</w:t>
      </w:r>
      <w:r>
        <w:rPr>
          <w:rtl/>
          <w:cs/>
          <w:lang w:val="ar_AE" w:bidi="ar_AE"/>
        </w:rPr>
        <w:t xml:space="preserve">. وإذا كنتم قد ترجمتم هذه الكلمة فعلًا في سِفر آخر من الكتاب المُقدَّس، فاستخدموا الكلمة ذاتها التي استخدمتموها هناك. أوقِفوا الاستماع إلى هذا التسجيل الصوتي هنا. </w:t>
      </w:r>
    </w:p>
    <w:p>
      <w:pPr>
        <w:bidi/>
      </w:pPr>
      <w:r>
        <w:rPr>
          <w:rtl/>
          <w:cs/>
          <w:lang w:val="ar_AE" w:bidi="ar_AE"/>
        </w:rPr>
      </w:r>
      <w:r>
        <w:rPr>
          <w:rtl/>
          <w:cs/>
          <w:lang w:val="ar_AE" w:bidi="ar_AE"/>
        </w:rPr>
        <w:t xml:space="preserve">نحن بحاجة إلى أن نفعل هذا لأن الله لم يخترنا لنعاني من </w:t>
      </w:r>
      <w:r>
        <w:rPr>
          <w:b/>
          <w:rtl/>
          <w:cs/>
          <w:lang w:val="ar_AE" w:bidi="ar_AE"/>
        </w:rPr>
        <w:t>الغضب الإلهي</w:t>
      </w:r>
      <w:r>
        <w:rPr>
          <w:rtl/>
          <w:cs/>
          <w:lang w:val="ar_AE" w:bidi="ar_AE"/>
        </w:rPr>
        <w:t>، أو ليعاقبنا على خطايانا. إن السخط هو الغضب الشديد الذي يظهره الله عندما يرى الخطية في العالَم.</w:t>
      </w:r>
    </w:p>
    <w:p>
      <w:pPr>
        <w:bidi/>
      </w:pPr>
      <w:r>
        <w:rPr>
          <w:rtl/>
          <w:cs/>
          <w:lang w:val="ar_AE" w:bidi="ar_AE"/>
        </w:rPr>
      </w:r>
      <w:r>
        <w:rPr>
          <w:rtl/>
          <w:cs/>
          <w:lang w:val="ar_AE" w:bidi="ar_AE"/>
        </w:rPr>
        <w:t xml:space="preserve">توقَّفوا هنا وناقشوا معًا كيف ستتحدثون عن حقيقة أن الله لم يخترنا ثم يجعلنا نعاني من الغضب الإلهي، أو صار غاضبًا نحونا. إذا لزم الأمر، راجعوا كلمة </w:t>
      </w:r>
      <w:r>
        <w:rPr>
          <w:b/>
          <w:rtl/>
          <w:cs/>
          <w:lang w:val="ar_AE" w:bidi="ar_AE"/>
        </w:rPr>
        <w:t>غضب</w:t>
      </w:r>
      <w:r>
        <w:rPr>
          <w:rtl/>
          <w:cs/>
          <w:lang w:val="ar_AE" w:bidi="ar_AE"/>
        </w:rPr>
        <w:t xml:space="preserve"> في قاموس الكلمات الرئيسية، وترجموا هذه الكلمة بالطريقة نفسها التي ترجمتموها في أجزاء أخرى من الكتاب المُقدَّس. أوقِفوا الاستماع إلى هذا التسجيل الصوتي هنا. </w:t>
      </w:r>
    </w:p>
    <w:p>
      <w:pPr>
        <w:bidi/>
      </w:pPr>
      <w:r>
        <w:rPr>
          <w:rtl/>
          <w:cs/>
          <w:lang w:val="ar_AE" w:bidi="ar_AE"/>
        </w:rPr>
      </w:r>
      <w:r>
        <w:rPr>
          <w:rtl/>
          <w:cs/>
          <w:lang w:val="ar_AE" w:bidi="ar_AE"/>
        </w:rPr>
        <w:t xml:space="preserve">لقد اختارنا الله لكي يخلِّصنا بسبب ما فعله ربنا يسوع المسيح. لقد مات يسوع من أجلنا حتى نتمكن من أن نعيش معه. لا يهم ما إذا كنا أحياءً أو أمواتًا عندما يعود يسوع. إذا لم يكن واضحًا لماذا سيعاقبنا الله، فيمكنكم أن تقولوا إن ذلك بسبب خطايانا. تذكّروا أن </w:t>
      </w:r>
      <w:r>
        <w:rPr>
          <w:b/>
          <w:rtl/>
          <w:cs/>
          <w:lang w:val="ar_AE" w:bidi="ar_AE"/>
        </w:rPr>
        <w:t>الخطية</w:t>
      </w:r>
      <w:r>
        <w:rPr>
          <w:rtl/>
          <w:cs/>
          <w:lang w:val="ar_AE" w:bidi="ar_AE"/>
        </w:rPr>
        <w:t xml:space="preserve"> هي أي فعل أو شعور أو فكر لدى الأشخاص ضد الله. للمزيد من المعلومات بشأن </w:t>
      </w:r>
      <w:r>
        <w:rPr>
          <w:rtl/>
          <w:cs/>
          <w:lang w:val="ar_AE" w:bidi="ar_AE"/>
        </w:rPr>
        <w:t>الخطية</w:t>
      </w:r>
      <w:r>
        <w:rPr>
          <w:rtl/>
          <w:cs/>
          <w:lang w:val="ar_AE" w:bidi="ar_AE"/>
        </w:rPr>
        <w:t>، برجاء الرجوع إلى "قاموس الكلمات الرئيسية". إذا اخترتم استخدام كلمة خطية في ترجمتكم، فاستخدموا الكلمة أو العبارة نفسها التي استخدمتموها في المقاطع السابقة للإشارة إلى الخطية.</w:t>
      </w:r>
    </w:p>
    <w:p>
      <w:pPr>
        <w:bidi/>
      </w:pPr>
      <w:r>
        <w:rPr>
          <w:rtl/>
          <w:cs/>
          <w:lang w:val="ar_AE" w:bidi="ar_AE"/>
        </w:rPr>
      </w:r>
      <w:r>
        <w:rPr>
          <w:rtl/>
          <w:cs/>
          <w:lang w:val="ar_AE" w:bidi="ar_AE"/>
        </w:rPr>
        <w:t xml:space="preserve">ويقول الكتاب المُقدَّس إنه عندما يترك الشخص طرقه الرديئة ويثق بيسوع لكي يغفر له طرقه الرديئة، فإن ذلك الشخص </w:t>
      </w:r>
      <w:r>
        <w:rPr>
          <w:b/>
          <w:rtl/>
          <w:cs/>
          <w:lang w:val="ar_AE" w:bidi="ar_AE"/>
        </w:rPr>
        <w:t>يَخلُص</w:t>
      </w:r>
      <w:r>
        <w:rPr>
          <w:rtl/>
          <w:cs/>
          <w:lang w:val="ar_AE" w:bidi="ar_AE"/>
        </w:rPr>
        <w:t xml:space="preserve">، ويعطيه الله الحياة الأبدية. لمزيد من المعلومات عن مُخلَّص أو </w:t>
      </w:r>
      <w:r>
        <w:rPr>
          <w:rtl/>
          <w:cs/>
          <w:lang w:val="ar_AE" w:bidi="ar_AE"/>
        </w:rPr>
        <w:t>الخلاص</w:t>
      </w:r>
      <w:r>
        <w:rPr>
          <w:rtl/>
          <w:cs/>
          <w:lang w:val="ar_AE" w:bidi="ar_AE"/>
        </w:rPr>
        <w:t>، راجعوا قاموس الكلمات الرئيسية. استخدموا الكلمة أو العبارة نفسها التي استخدمتموها في المقاطع السابقة للإشارة إلى الخلاص.</w:t>
      </w:r>
    </w:p>
    <w:p>
      <w:pPr>
        <w:bidi/>
      </w:pPr>
      <w:r>
        <w:rPr>
          <w:rtl/>
          <w:cs/>
          <w:lang w:val="ar_AE" w:bidi="ar_AE"/>
        </w:rPr>
      </w:r>
      <w:r>
        <w:rPr>
          <w:rtl/>
          <w:cs/>
          <w:lang w:val="ar_AE" w:bidi="ar_AE"/>
        </w:rPr>
        <w:t xml:space="preserve">يشير </w:t>
      </w:r>
      <w:r>
        <w:rPr>
          <w:b/>
          <w:rtl/>
          <w:cs/>
          <w:lang w:val="ar_AE" w:bidi="ar_AE"/>
        </w:rPr>
        <w:t>لقب</w:t>
      </w:r>
      <w:r>
        <w:rPr>
          <w:rtl/>
          <w:cs/>
          <w:lang w:val="ar_AE" w:bidi="ar_AE"/>
        </w:rPr>
        <w:t xml:space="preserve"> المسيح إلى شخص مُعيَّن لأجل مهمة خاصة. ويشير هنا إلى يسوع، الذي وعد اللهُ بأن يرسله ليخلِّص شعوبَ هذا العالم. لمزيد من المعلومات عن </w:t>
      </w:r>
      <w:r>
        <w:rPr>
          <w:rtl/>
          <w:cs/>
          <w:lang w:val="ar_AE" w:bidi="ar_AE"/>
        </w:rPr>
        <w:t>المسيح</w:t>
      </w:r>
      <w:r>
        <w:rPr>
          <w:rtl/>
          <w:cs/>
          <w:lang w:val="ar_AE" w:bidi="ar_AE"/>
        </w:rPr>
        <w:t>، راجعوا "قاموس الكلمات الرئيسية". استخدموا الكلمة أو العبارة ذاتها التي استخدمتموها في المقاطع السابقة للإشارة إلى كلمة "المسيح".</w:t>
      </w:r>
    </w:p>
    <w:p>
      <w:pPr>
        <w:bidi/>
      </w:pPr>
      <w:r>
        <w:rPr>
          <w:rtl/>
          <w:cs/>
          <w:lang w:val="ar_AE" w:bidi="ar_AE"/>
        </w:rPr>
      </w:r>
      <w:r>
        <w:rPr>
          <w:rtl/>
          <w:cs/>
          <w:lang w:val="ar_AE" w:bidi="ar_AE"/>
        </w:rPr>
        <w:t>بما أن المؤمنين يعرفون أنهم سيظلون مع المسيح إلى الأبد، ينبغي على المؤمنين أن يستمروا في تشجيع ومساعدة بعضهم بعضًا ليصبحوا مؤمنين أقوياء. هذا شيء يفعله المؤمنون بالفعل.</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للنص من الترجمة الأسهل فهمًا.</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في هذه الجلسة، أعيدوا سرد المقطع كمجموعة،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يقوم أحد أعضاء المجموعة بسرد بضع جمل من المقطع ثم يتوقف. ثم يقوم عضو آخر بسرد الجزء التالي من المقطع ويتوقف. استمروا في ذلك حتى تعيد المجموعة سرد المقطع كاملًا. ويمكن لأعضاء المجموعة تصحيح الأخطاء لبعضهم البعض في هذه الخطوة.</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بعد ذلك، ينبغي لكل عضو في المجموعة سرد المقطع كاملًا دون أن تتم مقاطعته، لمرة واحدة على الأقل. ويمكن لعضو المجموعة الاستعانة بأشياء عشوائية أو حركات أو لوحة القصة الخاصة بهم لمساعدتهم على تذكُّر المقطع.</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بعد ذلك، يمكن للمجموعة تحديد أي نسخة نالت إعجابكم أكثر من غيرها. قد تجدون أنكم أحببتم الطريقة التي سرد بها أحد الأعضاء مشهدًا معينًا، بينما أعجبتكم طريقة عضو آخر في سرد مشهد آخر.</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أخيرًا، يمكن للمجموعة صياغة نسخة نهائية للمقطع يتفق عليها الجميع. وينبغي لكل عضو في المجموعة التدرب على سرد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تسالونيكي الأولى 5:12–22</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رسالة تسالونيكي الأولى ٥: ١٢–٢٢ واحفظوه في قلوبكم.</w:t>
      </w:r>
    </w:p>
    <w:p>
      <w:pPr>
        <w:bidi/>
      </w:pPr>
      <w:r>
        <w:rPr>
          <w:rtl/>
          <w:cs/>
          <w:lang w:val="ar_AE" w:bidi="ar_AE"/>
        </w:rPr>
      </w:r>
      <w:r>
        <w:rPr>
          <w:rtl/>
          <w:cs/>
          <w:lang w:val="ar_AE" w:bidi="ar_AE"/>
        </w:rPr>
        <w:t>استمعوا إلى نسخة صوتية من رسالة تسالونيكي الأولى ٥: ١٢–٢٢ ثلاث مرات، من ثلاث ترجمات مختلفة، إن أمكن.</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والآن ناقشوا الأسئلة التالية كمجموعة: </w:t>
      </w:r>
    </w:p>
    <w:p>
      <w:pPr>
        <w:pStyle w:val="ListBullet"/>
        <w:bidi/>
        <w:spacing w:line="240" w:lineRule="auto"/>
        <w:ind w:left="720"/>
      </w:pPr>
      <w:r>
        <w:rPr>
          <w:rtl/>
          <w:cs/>
          <w:lang w:val="ar_AE" w:bidi="ar_AE"/>
        </w:rPr>
      </w:r>
      <w:r>
        <w:rPr>
          <w:rtl/>
          <w:cs/>
          <w:lang w:val="ar_AE" w:bidi="ar_AE"/>
        </w:rPr>
        <w:t xml:space="preserve">ما الذي أعجبكم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الاستماع إلى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 يسوع، أو الروح القدس؟ أوقفوا الاستماع إلى هذا التسجيل الصوتي هنا.</w:t>
      </w:r>
    </w:p>
    <w:p>
      <w:pPr>
        <w:pStyle w:val="ListBullet"/>
        <w:bidi/>
        <w:spacing w:line="240" w:lineRule="auto"/>
        <w:ind w:left="720"/>
      </w:pPr>
      <w:r>
        <w:rPr>
          <w:rtl/>
          <w:cs/>
          <w:lang w:val="ar_AE" w:bidi="ar_AE"/>
        </w:rPr>
      </w:r>
      <w:r>
        <w:rPr>
          <w:rtl/>
          <w:cs/>
          <w:lang w:val="ar_AE" w:bidi="ar_AE"/>
        </w:rPr>
        <w:t xml:space="preserve">ماذا يخبرنا هذا المقطع عن البشر؟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كيف يؤثر هذا المقطع في حياتنا اليومية؟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مَن تعرفون يحتاج إلى سماع هذا المقطع؟ </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رسالة تسالونيكي الأولى ٥: ١٢–٢٢ في أكثر الترجمات المفهومة لكم.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في القسم السابق، يتحدث بولس إلى المؤمنين في تسالونيكي عن "يوم الرب"، ويذكّرهم بأنهم أهل النور، ولذلك ينبغي أن يكونوا متيقظين، ومتنبهين، ومستعدين لعودة يسوع. ويؤكد بولس من جديد على أن الله لن يعاقب المؤمنين، بل سيخلِّص المؤمنين لأنهم يثقون بيسوع المسيح. يَطلب بولس من المؤمنين أن يشجّعوا ويقوِّوا بعضهم بعضًا في إيمانهم.</w:t>
      </w:r>
    </w:p>
    <w:p>
      <w:pPr>
        <w:bidi/>
      </w:pPr>
      <w:r>
        <w:rPr>
          <w:rtl/>
          <w:cs/>
          <w:lang w:val="ar_AE" w:bidi="ar_AE"/>
        </w:rPr>
      </w:r>
      <w:r>
        <w:rPr>
          <w:rtl/>
          <w:cs/>
          <w:lang w:val="ar_AE" w:bidi="ar_AE"/>
        </w:rPr>
        <w:t xml:space="preserve">بينما ينهي بولس رسالته، يخاطب المؤمنين في تسالونيكي بعبارة "الإخوة"، أو "الإخوة والأخوات"، وهو ما يشير إلى جميع المؤمنين في الكنيسة. ثم يحث بولس المؤمنين ويشجّعهم على اتّباع قائمة من الأوامر المهمة جدًا أو طاعتها في حياتهم كمؤمنين. يضيف بولس مجموعتين واضحتين من الأوامر في هذا المقطع. يبدأ بولس كل مجموعة من الأوامر بطلب، ثم يقول ما يريد بولس وسيلا وتيموثاوس أن يفعله المؤمنون في تسالونيكي. </w:t>
      </w:r>
    </w:p>
    <w:p>
      <w:pPr>
        <w:bidi/>
      </w:pPr>
      <w:r>
        <w:rPr>
          <w:rtl/>
          <w:cs/>
          <w:lang w:val="ar_AE" w:bidi="ar_AE"/>
        </w:rPr>
      </w:r>
      <w:r>
        <w:rPr>
          <w:rtl/>
          <w:cs/>
          <w:lang w:val="ar_AE" w:bidi="ar_AE"/>
        </w:rPr>
        <w:t xml:space="preserve">توقَّفوا هنا وناقشوا هذا السؤال معًا: إذا كان الابن سيذهب إلى مكان بعيد للدراسة، فما نوع النصيحة أو التعليمات التي سيقدمها له أبوه؟ كيف سيقول الأب ذلك لابنه؟ أوقِفوا الاستماع إلى هذا التسجيل الصوتي هنا. </w:t>
      </w:r>
    </w:p>
    <w:p>
      <w:pPr>
        <w:bidi/>
      </w:pPr>
      <w:r>
        <w:rPr>
          <w:rtl/>
          <w:cs/>
          <w:lang w:val="ar_AE" w:bidi="ar_AE"/>
        </w:rPr>
      </w:r>
      <w:r>
        <w:rPr>
          <w:rtl/>
          <w:cs/>
          <w:lang w:val="ar_AE" w:bidi="ar_AE"/>
        </w:rPr>
        <w:t xml:space="preserve">توقَّفوا هنا وناقشوا هذا السؤال معًا: إذا أراد قائد القرية أن يفعل شعبه شيئًا مهمًا جدًا، فكيف سيخبر شعبَه بذلك؟ ما هي الكلمات التي سيستخدمها القائد للتأكيد على أوامره؟ أوقِفوا الاستماع إلى هذا التسجيل الصوتي هنا. </w:t>
      </w:r>
    </w:p>
    <w:p>
      <w:pPr>
        <w:bidi/>
      </w:pPr>
      <w:r>
        <w:rPr>
          <w:rtl/>
          <w:cs/>
          <w:lang w:val="ar_AE" w:bidi="ar_AE"/>
        </w:rPr>
      </w:r>
      <w:r>
        <w:rPr>
          <w:rtl/>
          <w:cs/>
          <w:lang w:val="ar_AE" w:bidi="ar_AE"/>
        </w:rPr>
        <w:t>يصف بولسُ هنا الأشخاص الذين يعملون بين المؤمنين بثلاث طرق مختلفة. يعمل هؤلاء القادة بجدٍ. يعتني هؤلاء القادة بشعبهم ويرشدونهم. كذلك يحذر القادةُ الناس أو يوبخونهم بشأن أشياء ينبغي على الناس تصحيحها أو تجنبها.</w:t>
      </w:r>
    </w:p>
    <w:p>
      <w:pPr>
        <w:bidi/>
      </w:pPr>
      <w:r>
        <w:rPr>
          <w:rtl/>
          <w:cs/>
          <w:lang w:val="ar_AE" w:bidi="ar_AE"/>
        </w:rPr>
      </w:r>
      <w:r>
        <w:rPr>
          <w:rtl/>
          <w:cs/>
          <w:lang w:val="ar_AE" w:bidi="ar_AE"/>
        </w:rPr>
        <w:t xml:space="preserve">توقَّفوا هنا وناقشوا هذا السؤال كمجموعة: ماذا يفعل قادة الكنيسة في مجتمعكم؟ ما نوع الخدمة أو العمل الذي يؤديه هؤلاء القادة؟ كيف يتفاعل القادة مع الناس في المجتمع وفي الكنيسة؟ كيف يصحح القادةُ الأشخاصَ الذين يفعلون أشياء خاطئة؟ كيف تكون ردة فعلكم تجاه هؤلاء القادة عندما يفعلون هذه الأمور؟ أوقِفوا الاستماع إلى هذا التسجيل الصوتي هنا. </w:t>
      </w:r>
    </w:p>
    <w:p>
      <w:pPr>
        <w:bidi/>
      </w:pPr>
      <w:r>
        <w:rPr>
          <w:rtl/>
          <w:cs/>
          <w:lang w:val="ar_AE" w:bidi="ar_AE"/>
        </w:rPr>
      </w:r>
      <w:r>
        <w:rPr>
          <w:rtl/>
          <w:cs/>
          <w:lang w:val="ar_AE" w:bidi="ar_AE"/>
        </w:rPr>
        <w:t>إن الطلب الأول الذي يقدمه بولس هو بخصوص العلاقة بين المؤمنين وقادة الكنيسة. ينبغي على المؤمنين أن يحترموا ويكرموا قادتهم في الكنيسة، وينبغي على المؤمنين أن يحبوا القادة كثيرًا، لأن هؤلاء القادة يعملون بجدٍ. ينبغي على المؤمنين أن يتصرفوا من أجل خير قادتهم. ينبغي على المؤمنين أن يعيشوا في سلام مع بعضهم البعض. هذا يعني أن المؤمنين ينبغي أن يعيشوا معًا دون مشاجرة.</w:t>
      </w:r>
    </w:p>
    <w:p>
      <w:pPr>
        <w:bidi/>
      </w:pPr>
      <w:r>
        <w:rPr>
          <w:rtl/>
          <w:cs/>
          <w:lang w:val="ar_AE" w:bidi="ar_AE"/>
        </w:rPr>
      </w:r>
      <w:r>
        <w:rPr>
          <w:rtl/>
          <w:cs/>
          <w:lang w:val="ar_AE" w:bidi="ar_AE"/>
        </w:rPr>
        <w:t xml:space="preserve">توقَّفوا هنا وناقشوا هذا كمجموعة: ما هي الأشياء التي نفعلها لنُظهر للآخرين أننا نحترمهم؟ ماذا يعني أن تحب شخصًا دون أن تريد منه شيئًا لنفسك؟ لماذا نتشاجر مع الناس؟ لماذا ينبغي أن نعيش معًا دون أن نتشاجر؟ أوقِفوا الاستماع إلى هذا التسجيل الصوتي هنا. </w:t>
      </w:r>
    </w:p>
    <w:p>
      <w:pPr>
        <w:bidi/>
      </w:pPr>
      <w:r>
        <w:rPr>
          <w:rtl/>
          <w:cs/>
          <w:lang w:val="ar_AE" w:bidi="ar_AE"/>
        </w:rPr>
      </w:r>
      <w:r>
        <w:rPr>
          <w:rtl/>
          <w:cs/>
          <w:lang w:val="ar_AE" w:bidi="ar_AE"/>
        </w:rPr>
        <w:t>بعد أن يعلّم بولس المؤمنين كيف ينبغي أن يتصرفوا تجاه قادتهم، يقدم طلبًا ثانيًا. يخاطب بولس المؤمنين مرة أخرى بعبارة "الإخوة والأخوات"، مثلما فعل في بداية هذا المقطع. يخبر بولس المؤمنين كيف ينبغي أن يتصرفوا فيما بينهم. يعطي بولس المؤمنين نصائح عن كيفية التعامل مع الأشخاص العويصين. ينبغي على المؤمنين أن يحذروا الأشخاص الذين لا يريدون العمل من أنه ينبغي عليهم أن يعملوا. ينبغي على المؤمنين أن يشجّعوا الخائفين أن يكونوا شجعاء. ينبغي على المؤمنين أن يساعدوا الضعفاء ويدعموهم، ويجب أن يكونوا صبورين مع جميع الناس، بما في ذلك غير المؤمنين. ومرة أخرى، ينصح بولس المؤمنين بشأن كيفية التصرف، ليس فقط وسط إخوتهم المؤمنين، بل أيضًا وسط جميع الأشخاص الآخرين. ويخبر بولس المؤمنين أنه ينبغي عليهم ألا يفعلوا أشياء شريرة أبدًا تجاه أي شخص فعل شرًا تجاههم. هذا يعني أنه ينبغي على المؤمنين ألا ينتقموا أبدًا من الأشخاص الذين يفعلون أشياء شريرة تجاههم. بل ينبغي على المؤمنين أن يحاولوا دائمًا أن يفعلوا أشياء صالحة تساعد بعضهم بعضًا وتساعد الآخرين.</w:t>
      </w:r>
    </w:p>
    <w:p>
      <w:pPr>
        <w:bidi/>
      </w:pPr>
      <w:r>
        <w:rPr>
          <w:rtl/>
          <w:cs/>
          <w:lang w:val="ar_AE" w:bidi="ar_AE"/>
        </w:rPr>
      </w:r>
      <w:r>
        <w:rPr>
          <w:rtl/>
          <w:cs/>
          <w:lang w:val="ar_AE" w:bidi="ar_AE"/>
        </w:rPr>
        <w:t xml:space="preserve">توقَّفوا هنا وناقشوا هذا معًا: إذا كان الناس مكرَّسين لديانة معينة في مجتمعكم، فكيف يتصرفون فيما بينهم؟ كيف سيتصرف هؤلاء الناس مع الذين من الديانات الأخرى؟ ما هي الأفعال التي تعتقدون أنها مفيدة للمجتمع، وما هي الأفعال الضارة؟ أوقِفوا الاستماع إلى هذا التسجيل الصوتي هنا. </w:t>
      </w:r>
    </w:p>
    <w:p>
      <w:pPr>
        <w:bidi/>
      </w:pPr>
      <w:r>
        <w:rPr>
          <w:rtl/>
          <w:cs/>
          <w:lang w:val="ar_AE" w:bidi="ar_AE"/>
        </w:rPr>
      </w:r>
      <w:r>
        <w:rPr>
          <w:rtl/>
          <w:cs/>
          <w:lang w:val="ar_AE" w:bidi="ar_AE"/>
        </w:rPr>
        <w:t>ثم يواصل بولس إخبار المؤمنين بما يريد اللهُ منهم أن يفعلوا لأن لهم علاقة بيسوع المسيح. ينبغي على المؤمنين أن يكونوا فرحين في كل الأوقات. ينبغي على المؤمنين أن يصلّوا إلى الله في كل وقت وفي جميع المواقف، سواء كانت جيدة أو سيئة، وأن يشكروا الله.</w:t>
      </w:r>
    </w:p>
    <w:p>
      <w:pPr>
        <w:bidi/>
      </w:pPr>
      <w:r>
        <w:rPr>
          <w:rtl/>
          <w:cs/>
          <w:lang w:val="ar_AE" w:bidi="ar_AE"/>
        </w:rPr>
      </w:r>
      <w:r>
        <w:rPr>
          <w:rtl/>
          <w:cs/>
          <w:lang w:val="ar_AE" w:bidi="ar_AE"/>
        </w:rPr>
        <w:t>يواصل بولس حديثه ويُقدِّم النصائح والتعليمات للمؤمنين بشأن عبادتهم الجماعية. ويخبر بولس المؤمنين أنه ينبغي عليهم ألا يوقفوا عمل الروح القُدس بينهم، بالطريقة التي بها يطفئ المؤمنون النار. ويقصد بولس أنه ينبغي على المؤمنين أن يسمحوا للروح القُدس أن يقوم بعمله. ينبغي على المؤمنين ألا يرفضوا النبوات أو يتجاهلوها. النبوات هي الرسائل التي يُعلِنها الله لشعبه. لكن ينبغي على المؤمنين أن يفحصوا جميع الرسائل لكي يعرفوا ما إذا كانت الرسائل هي حقًا من الله أم لا. ينبغي على المؤمنين أن يفعلوا ما هو صالح ويرفضوا فعل أي شيء شرير. هذا يعني أنه ينبغي على المؤمنين أن يقبلوا الرسائل التي تأتي من الله، وأن يرفضوا الرسائل التي لم تأت من الله.</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رسالة تسالونيكي الأولى ٥: ١٢–٢٢ في أكثر الترجمات المفهومة لكم.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في هذه الخطوة، على المجموعة أن تحدِّد الأجزاء والشخصيات ومواقع الأحداث في هذا المقطع. ثم تقوم المجموعة بتصوُّر هذا المقطع.</w:t>
      </w:r>
    </w:p>
    <w:p>
      <w:pPr>
        <w:bidi/>
      </w:pPr>
      <w:r>
        <w:rPr>
          <w:rtl/>
          <w:cs/>
          <w:lang w:val="ar_AE" w:bidi="ar_AE"/>
        </w:rPr>
      </w:r>
      <w:r>
        <w:rPr>
          <w:rtl/>
          <w:cs/>
          <w:lang w:val="ar_AE" w:bidi="ar_AE"/>
        </w:rPr>
        <w:t>يتكون هذا المقطع من أربعة أجزاء.</w:t>
      </w:r>
    </w:p>
    <w:p>
      <w:pPr>
        <w:bidi/>
      </w:pPr>
      <w:r>
        <w:rPr>
          <w:rtl/>
          <w:cs/>
          <w:lang w:val="ar_AE" w:bidi="ar_AE"/>
        </w:rPr>
      </w:r>
      <w:r>
        <w:rPr>
          <w:b/>
          <w:rtl/>
          <w:cs/>
          <w:lang w:val="ar_AE" w:bidi="ar_AE"/>
        </w:rPr>
        <w:t>في الجزء الأول:</w:t>
      </w:r>
      <w:r>
        <w:rPr>
          <w:rtl/>
          <w:cs/>
          <w:lang w:val="ar_AE" w:bidi="ar_AE"/>
        </w:rPr>
        <w:t xml:space="preserve"> يشجّع بولس المؤمنين على احترام قادتهم في الكنيسة.</w:t>
      </w:r>
    </w:p>
    <w:p>
      <w:pPr>
        <w:bidi/>
      </w:pPr>
      <w:r>
        <w:rPr>
          <w:rtl/>
          <w:cs/>
          <w:lang w:val="ar_AE" w:bidi="ar_AE"/>
        </w:rPr>
      </w:r>
      <w:r>
        <w:rPr>
          <w:b/>
          <w:rtl/>
          <w:cs/>
          <w:lang w:val="ar_AE" w:bidi="ar_AE"/>
        </w:rPr>
        <w:t>في الجزء الثاني:</w:t>
      </w:r>
      <w:r>
        <w:rPr>
          <w:rtl/>
          <w:cs/>
          <w:lang w:val="ar_AE" w:bidi="ar_AE"/>
        </w:rPr>
        <w:t xml:space="preserve"> يخبر بولس المؤمنين كيف ينبغي أن يتعامل المؤمنون مع الأشخاص العويصين، في الكنيسة وخارجها.</w:t>
      </w:r>
    </w:p>
    <w:p>
      <w:pPr>
        <w:bidi/>
      </w:pPr>
      <w:r>
        <w:rPr>
          <w:rtl/>
          <w:cs/>
          <w:lang w:val="ar_AE" w:bidi="ar_AE"/>
        </w:rPr>
      </w:r>
      <w:r>
        <w:rPr>
          <w:b/>
          <w:rtl/>
          <w:cs/>
          <w:lang w:val="ar_AE" w:bidi="ar_AE"/>
        </w:rPr>
        <w:t>في الجزء الثالث:</w:t>
      </w:r>
      <w:r>
        <w:rPr>
          <w:rtl/>
          <w:cs/>
          <w:lang w:val="ar_AE" w:bidi="ar_AE"/>
        </w:rPr>
        <w:t xml:space="preserve"> يشجّع بولس المؤمنين على أن يفعلوا ثلاثة أشياء. هذه الأشياء هي مشيئة الله من أجل المؤمنين، لأن المؤمنين ينتمون إلى المسيح.</w:t>
      </w:r>
    </w:p>
    <w:p>
      <w:pPr>
        <w:bidi/>
      </w:pPr>
      <w:r>
        <w:rPr>
          <w:rtl/>
          <w:cs/>
          <w:lang w:val="ar_AE" w:bidi="ar_AE"/>
        </w:rPr>
      </w:r>
      <w:r>
        <w:rPr>
          <w:b/>
          <w:rtl/>
          <w:cs/>
          <w:lang w:val="ar_AE" w:bidi="ar_AE"/>
        </w:rPr>
        <w:t>في الجزء الرابع:</w:t>
      </w:r>
      <w:r>
        <w:rPr>
          <w:rtl/>
          <w:cs/>
          <w:lang w:val="ar_AE" w:bidi="ar_AE"/>
        </w:rPr>
        <w:t xml:space="preserve"> يخبر بولس المؤمنين بما ينبغي أن يفعلوه في العبادة الجماعية.</w:t>
      </w:r>
    </w:p>
    <w:p>
      <w:pPr>
        <w:bidi/>
      </w:pPr>
      <w:r>
        <w:rPr>
          <w:rtl/>
          <w:cs/>
          <w:lang w:val="ar_AE" w:bidi="ar_AE"/>
        </w:rPr>
      </w:r>
      <w:r>
        <w:rPr>
          <w:rtl/>
          <w:cs/>
          <w:lang w:val="ar_AE" w:bidi="ar_AE"/>
        </w:rPr>
        <w:t xml:space="preserve">والشخصيات الواردة في هذا المقطع هي: </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سيلا وتيموثاوس</w:t>
      </w:r>
    </w:p>
    <w:p>
      <w:pPr>
        <w:pStyle w:val="ListBullet"/>
        <w:bidi/>
        <w:spacing w:line="240" w:lineRule="auto"/>
        <w:ind w:left="720"/>
      </w:pPr>
      <w:r>
        <w:rPr>
          <w:rtl/>
          <w:cs/>
          <w:lang w:val="ar_AE" w:bidi="ar_AE"/>
        </w:rPr>
      </w:r>
      <w:r>
        <w:rPr>
          <w:rtl/>
          <w:cs/>
          <w:lang w:val="ar_AE" w:bidi="ar_AE"/>
        </w:rPr>
        <w:t>المؤمنون الذين يستمعون إلى هذه الكلمات</w:t>
      </w:r>
    </w:p>
    <w:p>
      <w:pPr>
        <w:pStyle w:val="ListBullet"/>
        <w:bidi/>
        <w:spacing w:line="240" w:lineRule="auto"/>
        <w:ind w:left="720"/>
      </w:pPr>
      <w:r>
        <w:rPr>
          <w:rtl/>
          <w:cs/>
          <w:lang w:val="ar_AE" w:bidi="ar_AE"/>
        </w:rPr>
      </w:r>
      <w:r>
        <w:rPr>
          <w:rtl/>
          <w:cs/>
          <w:lang w:val="ar_AE" w:bidi="ar_AE"/>
        </w:rPr>
        <w:t>الشخص الذي يقرأ هذه الكلمات بصوت عالٍ</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المسيح يسوع</w:t>
      </w:r>
    </w:p>
    <w:p>
      <w:pPr>
        <w:pStyle w:val="ListBullet"/>
        <w:bidi/>
        <w:spacing w:line="240" w:lineRule="auto"/>
        <w:ind w:left="720"/>
      </w:pPr>
      <w:r>
        <w:rPr>
          <w:rtl/>
          <w:cs/>
          <w:lang w:val="ar_AE" w:bidi="ar_AE"/>
        </w:rPr>
      </w:r>
      <w:r>
        <w:rPr>
          <w:rtl/>
          <w:cs/>
          <w:lang w:val="ar_AE" w:bidi="ar_AE"/>
        </w:rPr>
        <w:t>والروح القُدس</w:t>
      </w:r>
    </w:p>
    <w:p>
      <w:pPr>
        <w:bidi/>
      </w:pPr>
      <w:r>
        <w:rPr>
          <w:rtl/>
          <w:cs/>
          <w:lang w:val="ar_AE" w:bidi="ar_AE"/>
        </w:rPr>
      </w:r>
      <w:r>
        <w:rPr>
          <w:rtl/>
          <w:cs/>
          <w:lang w:val="ar_AE" w:bidi="ar_AE"/>
        </w:rPr>
        <w:t xml:space="preserve">كمجموعة، انتبهوا إلى التفاصيل المتعلقة بسياق الأحداث في المقطع: </w:t>
      </w:r>
    </w:p>
    <w:p>
      <w:pPr>
        <w:bidi/>
      </w:pPr>
      <w:r>
        <w:rPr>
          <w:rtl/>
          <w:cs/>
          <w:lang w:val="ar_AE" w:bidi="ar_AE"/>
        </w:rPr>
      </w:r>
      <w:r>
        <w:rPr>
          <w:rtl/>
          <w:cs/>
          <w:lang w:val="ar_AE" w:bidi="ar_AE"/>
        </w:rPr>
        <w:t>في القسم السابق، يؤكد بولس من جديد على أن الله لن يعاقب المؤمنين، بل سيخلِّص المؤمنين عندما يعود المسيح.</w:t>
      </w:r>
    </w:p>
    <w:p>
      <w:pPr>
        <w:bidi/>
      </w:pPr>
      <w:r>
        <w:rPr>
          <w:rtl/>
          <w:cs/>
          <w:lang w:val="ar_AE" w:bidi="ar_AE"/>
        </w:rPr>
      </w:r>
      <w:r>
        <w:rPr>
          <w:rtl/>
          <w:cs/>
          <w:lang w:val="ar_AE" w:bidi="ar_AE"/>
        </w:rPr>
        <w:t>في هذا المقطع، بينما ينهي بولس رسالته، يعطي المؤمنين قائمةً بالأوامر التي ينبغي أن يتبعوها بينما ينتظرون عودة المسيح يسوع.</w:t>
      </w:r>
    </w:p>
    <w:p>
      <w:pPr>
        <w:bidi/>
      </w:pPr>
      <w:r>
        <w:rPr>
          <w:rtl/>
          <w:cs/>
          <w:lang w:val="ar_AE" w:bidi="ar_AE"/>
        </w:rPr>
      </w:r>
      <w:r>
        <w:rPr>
          <w:rtl/>
          <w:cs/>
          <w:lang w:val="ar_AE" w:bidi="ar_AE"/>
        </w:rPr>
        <w:t>في الجزء الأول، يبدأ بولس بمخاطبة المؤمنين بعبارة "أيها الإخوة". هذه طريقة مُحِبة للإشارة إلى المؤمنين. غالبًا ما يستخدم بولس هذه الكلمة للإشارة إلى الرجال والنساء على حدٍ سواء. يشرح بولس هنا للمؤمنين عن الأشخاص الذين يعملون وسط المؤمنين، أي الأشخاص الذين هم مثل القادة. ويخبر بولس المؤمنين أن هؤلاء الأشخاص لا يعملون من أجل المؤمنين من خلال قيادتهم وإرشادهم فقط، بل ويحذرون المؤمنين أيضًا لكي يفعلوا الأشياء الصالحة. ثم يطلب بولس من المؤمنين أن يُقدِّروا عمل هؤلاء القادة وأن يحترموهم احترامًا شديدًا بمحبة بأن يعيشوا في سلام مع القادة ومع بعضهم بعضًا.</w:t>
      </w:r>
    </w:p>
    <w:p>
      <w:pPr>
        <w:bidi/>
      </w:pPr>
      <w:r>
        <w:rPr>
          <w:rtl/>
          <w:cs/>
          <w:lang w:val="ar_AE" w:bidi="ar_AE"/>
        </w:rPr>
      </w:r>
      <w:r>
        <w:rPr>
          <w:rtl/>
          <w:cs/>
          <w:lang w:val="ar_AE" w:bidi="ar_AE"/>
        </w:rPr>
        <w:t xml:space="preserve">توقّفوا هنا وناقشوا هذا السؤال معًا: تخيّلوا أنكم ترسلون خطابًا أو رسالة إلى مجموعة من الأشخاص الذين تهتمون بأمرهم. ناقشوا كيف تُنهون الرسالة. كان بولس متقدمًا في العمر، لكنه لا يزال يخبر المؤمنين بهذه الأوامر في صورة طلبٍ. كيف سيعطي قادتُكم أو شيوخكم النصائح أو الأوامر للأشخاص الأصغر سنًا؟ ما هي الكلمات أو العبارات الرسمية التي يستخدمها الناس في ثقافتكم في هذا السياق؟ أوقِفوا الاستماع إلى هذا التسجيل الصوتي هنا. </w:t>
      </w:r>
    </w:p>
    <w:p>
      <w:pPr>
        <w:bidi/>
      </w:pPr>
      <w:r>
        <w:rPr>
          <w:rtl/>
          <w:cs/>
          <w:lang w:val="ar_AE" w:bidi="ar_AE"/>
        </w:rPr>
      </w:r>
      <w:r>
        <w:rPr>
          <w:rtl/>
          <w:cs/>
          <w:lang w:val="ar_AE" w:bidi="ar_AE"/>
        </w:rPr>
        <w:t>في الجزء الثاني، يشجّع بولس المؤمنين على كيفية التعامل مع الأشخاص الذين يصعب التعامل معهم. إن كلمات بولس ليست توبيخًا، أو مجرد نصيحة، بل هي أمر جاد مهذَّب. يخاطب بولس المؤمنين بلقب "الإخوة" بمحبة، مثلما فعل في الجزء الأول. ويخبر بولس المؤمنين كيف ينبغي أن يتعاملوا مع ثلاث مجموعات من الناس. يذكر بولس أيضًا هذه الأنواع من الناس في الأصحاح الرابع من هذه الرسالة. ينبغي على المؤمنين أن ينذروا الأشخاص الكسالى لكي يعملوا. ينبغي على المؤمنين أن يشجّعوا الأشخاص الخائفين حتى يكونوا شجعاء. ينبغي على المؤمنين أن يساعدوا ويدعموا الأشخاص الضعفاء وغير القادرين على فعل كل شيء لأنفسهم. ينبغي على المؤمنين أن يعيشوا بصبر مع الجميع. بعبارة أخرى، ينبغي على المؤمنين أن يتحدثوا برفقٍ ولطف مع الجميع.</w:t>
      </w:r>
    </w:p>
    <w:p>
      <w:pPr>
        <w:bidi/>
      </w:pPr>
      <w:r>
        <w:rPr>
          <w:rtl/>
          <w:cs/>
          <w:lang w:val="ar_AE" w:bidi="ar_AE"/>
        </w:rPr>
      </w:r>
      <w:r>
        <w:rPr>
          <w:rtl/>
          <w:cs/>
          <w:lang w:val="ar_AE" w:bidi="ar_AE"/>
        </w:rPr>
        <w:t>يختتم بولس هذا الجزءَ بالتأكيد بقوة على الوصية المتعلقة بأنه ينبغي ألا ينتقم أي مؤمن من أي شخص أو يفعل أشياء سيئة لشخص ما لأن ذلك الشخص فعل أشياء سيئة للمؤمنين. بل ينبغي على المؤمنين أن يحاولوا أن يكونوا لطفاء وصالحين مع بعضهم البعض ومع جميع الآخرين. كثيرًا ما يعطي بولس تعليمات متباينة مع بعضها البعض لتأكيد ما يقوله.</w:t>
      </w:r>
    </w:p>
    <w:p>
      <w:pPr>
        <w:bidi/>
      </w:pPr>
      <w:r>
        <w:rPr>
          <w:rtl/>
          <w:cs/>
          <w:lang w:val="ar_AE" w:bidi="ar_AE"/>
        </w:rPr>
      </w:r>
      <w:r>
        <w:rPr>
          <w:rtl/>
          <w:cs/>
          <w:lang w:val="ar_AE" w:bidi="ar_AE"/>
        </w:rPr>
        <w:t xml:space="preserve">توقّفوا هنا وناقشوا هذا السؤال معًا: تخيّلوا أنكم بالتأكيد تريدون أن يفعل أحباؤكم شيئًا. ما هي الكلمات التي ستستخدمونها؟ كيف ستشدّدون على أهمية فعل ما تقولونه بطريقة لا تُهين أحباءكم؟ عندما تريدون أن يفعل أحباؤكم عدة أشياء، كيف ستذكرون قائمةً بتلك الأمور، أو كيف ستشرحون هذه الأمور بترتيب حتى يتذكر أحباؤكم تلك الأشياء جيدًا؟ ما هي الكلمات التي ستستخدمونها للتأكيد على تعليماتكم، ولكن أيضًا لجعل تلك التعليمات لطيفة وواضحة؟ أوقِفوا الاستماع إلى هذا التسجيل الصوتي هنا. </w:t>
      </w:r>
    </w:p>
    <w:p>
      <w:pPr>
        <w:bidi/>
      </w:pPr>
      <w:r>
        <w:rPr>
          <w:rtl/>
          <w:cs/>
          <w:lang w:val="ar_AE" w:bidi="ar_AE"/>
        </w:rPr>
      </w:r>
      <w:r>
        <w:rPr>
          <w:rtl/>
          <w:cs/>
          <w:lang w:val="ar_AE" w:bidi="ar_AE"/>
        </w:rPr>
        <w:t>في الجزء الثالث، يخبر بولس المؤمنين أنه ينبغي عليهم أن يفعلوا هذه الأشياء الثلاثة، لأن مشيئة أو إرادة الله لأجلهم هي أن يفعلوا هذه الأمور كمؤمنين بيسوع المسيح. هذه الأشياء الثلاثة هي أن يكونوا فرحين في كل الأوقات، وأن يصلّوا إلى الله في كل موقف، وأن يكونوا شاكرين لله بغض النظر عما يحدث. الصلاة هي التحدث إلى الله وشُكره على الأشياء الصالحة التي فعلها من أجلنا. الصلاة تعني التحدث إلى الله عن كل ما نريد أن نخبره به.</w:t>
      </w:r>
    </w:p>
    <w:p>
      <w:pPr>
        <w:bidi/>
      </w:pPr>
      <w:r>
        <w:rPr>
          <w:rtl/>
          <w:cs/>
          <w:lang w:val="ar_AE" w:bidi="ar_AE"/>
        </w:rPr>
      </w:r>
      <w:r>
        <w:rPr>
          <w:rtl/>
          <w:cs/>
          <w:lang w:val="ar_AE" w:bidi="ar_AE"/>
        </w:rPr>
        <w:t xml:space="preserve">توقّفوا هنا وناقشوا هذا السؤال معًا: عندما يكون شخصٌ سعيدًا، كيف تصفون ذلك الشخص؟ كيف يمكنكم أن تصلوا إلى الله في جميع الأوقات وفي جميع المواقف؟ ما الذي يتبادر إلى الذهن عندما تسمعون كلمة "صلاة"؟ أوقِفوا الاستماع إلى هذا التسجيل الصوتي هنا. </w:t>
      </w:r>
    </w:p>
    <w:p>
      <w:pPr>
        <w:bidi/>
      </w:pPr>
      <w:r>
        <w:rPr>
          <w:rtl/>
          <w:cs/>
          <w:lang w:val="ar_AE" w:bidi="ar_AE"/>
        </w:rPr>
      </w:r>
      <w:r>
        <w:rPr>
          <w:rtl/>
          <w:cs/>
          <w:lang w:val="ar_AE" w:bidi="ar_AE"/>
        </w:rPr>
        <w:t>في الجزء الرابع، يخبر بولس المؤمنين عن مسؤولياتهم في عبادتهم الجماعية. يعطي بولس هنا خمسة أوامر ستؤثر على جودة العبادة الجماعية. أولًا، يأمر بولس المؤمنين ألا يفعلوا أمرين، ثم يُكمِل ويقول ثلاثة أمور ينبغي على المؤمنين أن يفعلوها بدلًا من ذلك. أولًا، ينبغي على المؤمنين ألا يحاولوا إيقاف عمل الروح القُدس وسط المؤمنين. يستخدم بولس هنا لغةً خاصة ليشبه الروح القُدس بالنار. مثل شخصٍ يحاول إطفاء النار، ينبغي على المؤمنين ألا يطفئوا عمل الروح القُدس في حياتهم. ثانيًا، ينبغي على المؤمنين ألا يرفضوا النبوات أو الرسائل من الله، دون أن يُقيِّموا أولًا تلك الرسائل، أو يصدروا أحكامًا بشأن ما إذا كانت هذه الرسائل صالحة أم سيئة. إن الأشخاص الذين يُصرِّحون بأنهم يتحدثون نيابةً عن الله يقدمون هذه النبوات أو الرسائل. ينبغي على المؤمنين أن يحكموا على جميع الرسائل للتأكد من أن الرسائل تتفق مع كلمة الله. إذا كانت الرسائل صالحة، فيجب على المؤمنين أن يقبلوا تلك الرسائل ويطيعوها. لكن إذا كانت الرسائل شريرة، ينبغي على المؤمنين ألا يقبلوا تلك الرسائل أو يطيعوها. تذكّروا أن بولس غالبًا ما يعطي تعليمات متباينة مع بعضها البعض لتأكيد ما يحاول أن يقوله. يريد بولس بشدة من المؤمنين أن يبتعدوا عن أي شر ويتبعوا الأشياء الصالحة من الله فقط.</w:t>
      </w:r>
    </w:p>
    <w:p>
      <w:pPr>
        <w:bidi/>
      </w:pPr>
      <w:r>
        <w:rPr>
          <w:rtl/>
          <w:cs/>
          <w:lang w:val="ar_AE" w:bidi="ar_AE"/>
        </w:rPr>
      </w:r>
      <w:r>
        <w:rPr>
          <w:rtl/>
          <w:cs/>
          <w:lang w:val="ar_AE" w:bidi="ar_AE"/>
        </w:rPr>
        <w:t>الآن، على المجموعة إعداد لوحة قصصية، أو الرسم، أو استخدام أشياء لتصور المقطع والأحداث الواردة فيه.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رسالة تسالونيكي الأولى ٥: ١٢–٢٢ في أكثر الترجمات المفهومة لكم.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أربعة أجزاء.</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سيلا وتيموثاوس</w:t>
      </w:r>
    </w:p>
    <w:p>
      <w:pPr>
        <w:pStyle w:val="ListBullet"/>
        <w:bidi/>
        <w:spacing w:line="240" w:lineRule="auto"/>
        <w:ind w:left="720"/>
      </w:pPr>
      <w:r>
        <w:rPr>
          <w:rtl/>
          <w:cs/>
          <w:lang w:val="ar_AE" w:bidi="ar_AE"/>
        </w:rPr>
      </w:r>
      <w:r>
        <w:rPr>
          <w:rtl/>
          <w:cs/>
          <w:lang w:val="ar_AE" w:bidi="ar_AE"/>
        </w:rPr>
        <w:t>المؤمنون الذين يستمعون إلى هذه الكلمات</w:t>
      </w:r>
    </w:p>
    <w:p>
      <w:pPr>
        <w:pStyle w:val="ListBullet"/>
        <w:bidi/>
        <w:spacing w:line="240" w:lineRule="auto"/>
        <w:ind w:left="720"/>
      </w:pPr>
      <w:r>
        <w:rPr>
          <w:rtl/>
          <w:cs/>
          <w:lang w:val="ar_AE" w:bidi="ar_AE"/>
        </w:rPr>
      </w:r>
      <w:r>
        <w:rPr>
          <w:rtl/>
          <w:cs/>
          <w:lang w:val="ar_AE" w:bidi="ar_AE"/>
        </w:rPr>
        <w:t>الشخص الذي يقرأ هذه الكلمات بصوت عالٍ</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المسيح يسوع</w:t>
      </w:r>
    </w:p>
    <w:p>
      <w:pPr>
        <w:pStyle w:val="ListBullet"/>
        <w:bidi/>
        <w:spacing w:line="240" w:lineRule="auto"/>
        <w:ind w:left="720"/>
      </w:pPr>
      <w:r>
        <w:rPr>
          <w:rtl/>
          <w:cs/>
          <w:lang w:val="ar_AE" w:bidi="ar_AE"/>
        </w:rPr>
      </w:r>
      <w:r>
        <w:rPr>
          <w:rtl/>
          <w:cs/>
          <w:lang w:val="ar_AE" w:bidi="ar_AE"/>
        </w:rPr>
        <w:t>والروح القُدس</w:t>
      </w:r>
    </w:p>
    <w:p>
      <w:pPr>
        <w:bidi/>
      </w:pPr>
      <w:r>
        <w:rPr>
          <w:rtl/>
          <w:cs/>
          <w:lang w:val="ar_AE" w:bidi="ar_AE"/>
        </w:rPr>
      </w:r>
      <w:r>
        <w:rPr>
          <w:rtl/>
          <w:cs/>
          <w:lang w:val="ar_AE" w:bidi="ar_AE"/>
        </w:rPr>
        <w:t xml:space="preserve">عليكم كمجموعة أن تُمثِّلوا هذا المقطع مرّتَيْن، ويجب أن تمثّلوا المقطع في لُغتكم. </w:t>
      </w:r>
    </w:p>
    <w:p>
      <w:pPr>
        <w:bidi/>
      </w:pPr>
      <w:r>
        <w:rPr>
          <w:rtl/>
          <w:cs/>
          <w:lang w:val="ar_AE" w:bidi="ar_AE"/>
        </w:rPr>
      </w:r>
      <w:r>
        <w:rPr>
          <w:rtl/>
          <w:cs/>
          <w:lang w:val="ar_AE" w:bidi="ar_AE"/>
        </w:rPr>
        <w:t xml:space="preserve">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 </w:t>
      </w:r>
    </w:p>
    <w:p>
      <w:pPr>
        <w:bidi/>
      </w:pPr>
      <w:r>
        <w:rPr>
          <w:rtl/>
          <w:cs/>
          <w:lang w:val="ar_AE" w:bidi="ar_AE"/>
        </w:rPr>
      </w:r>
      <w:r>
        <w:rPr>
          <w:rtl/>
          <w:cs/>
          <w:lang w:val="ar_AE" w:bidi="ar_AE"/>
        </w:rPr>
        <w:t xml:space="preserve">توقَّفوا هنا عن سماع التسجيل الصوتي، ومثِّلوا المقطع. </w:t>
      </w:r>
    </w:p>
    <w:p>
      <w:pPr>
        <w:bidi/>
      </w:pPr>
      <w:r>
        <w:rPr>
          <w:rtl/>
          <w:cs/>
          <w:lang w:val="ar_AE" w:bidi="ar_AE"/>
        </w:rPr>
      </w:r>
      <w:r>
        <w:rPr>
          <w:rtl/>
          <w:cs/>
          <w:lang w:val="ar_AE" w:bidi="ar_AE"/>
        </w:rPr>
        <w:t xml:space="preserve">بعد ذلك، على المجموعة أن تمثِّل المقطع مرة ثانية. وفي مواضع معينة من تمثيل المقطع، توقَّفوا واطرحوا على الشخص الذي يؤدي الدور السؤال التالي: "بمَ تشعر أو فيمَ تفكِّر؟" وعلى مَن يؤدِّي الدور أن يجيب بما كان سيشعر به أو يفكِّر فيه لو كان في مكان تلك الشخصية. بعد ذلك، واصِلوا التمثيل. </w:t>
      </w:r>
    </w:p>
    <w:p>
      <w:pPr>
        <w:bidi/>
      </w:pPr>
      <w:r>
        <w:rPr>
          <w:rtl/>
          <w:cs/>
          <w:lang w:val="ar_AE" w:bidi="ar_AE"/>
        </w:rPr>
      </w:r>
      <w:r>
        <w:rPr>
          <w:rtl/>
          <w:cs/>
          <w:lang w:val="ar_AE" w:bidi="ar_AE"/>
        </w:rPr>
        <w:t xml:space="preserve">توقَّفوا هنا عن الاستماع إلى التسجيل الصوتي، ومثِّلوا المقطع مرة ثانية. </w:t>
      </w:r>
    </w:p>
    <w:p>
      <w:pPr>
        <w:bidi/>
      </w:pPr>
      <w:r>
        <w:rPr>
          <w:rtl/>
          <w:cs/>
          <w:lang w:val="ar_AE" w:bidi="ar_AE"/>
        </w:rPr>
      </w:r>
      <w:r>
        <w:rPr>
          <w:rtl/>
          <w:cs/>
          <w:lang w:val="ar_AE" w:bidi="ar_AE"/>
        </w:rPr>
        <w:t xml:space="preserve">فيما يلي مثال على التمثيل الدرامي والإجابات المحتملة. </w:t>
      </w:r>
    </w:p>
    <w:p>
      <w:pPr>
        <w:bidi/>
      </w:pPr>
      <w:r>
        <w:rPr>
          <w:rtl/>
          <w:cs/>
          <w:lang w:val="ar_AE" w:bidi="ar_AE"/>
        </w:rPr>
      </w:r>
      <w:r>
        <w:rPr>
          <w:rtl/>
          <w:cs/>
          <w:lang w:val="ar_AE" w:bidi="ar_AE"/>
        </w:rPr>
        <w:t>يقول بولس للمؤمنين: "أيها الإخوة، نطلب منكم أن تحترموا قادتكم الذين يعملون بجد بينكم. إن هؤلاء الناس يقودونكم، ويحذرونكم أيضًا لكي تتوقفوا عن فعل أشياء خاطئة. أظهروا لهؤلاء الناس مدى قيمتهم لديكم. وأحِبوا هؤلاء الناس كثيرًا بسبب العمل الذي يقومون به. ونحثكم أيضًا على أن تستمروا في العيش في سلام مع بعضكم بعضًا".</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اسألوا الأشخاص الذين يؤدون دور المؤمنين: "بمَ تشعرون أو فيمَ تفكّرون؟" قد يجيب الشخص بعبارات مثل:</w:t>
      </w:r>
    </w:p>
    <w:p>
      <w:pPr>
        <w:pStyle w:val="ListBullet"/>
        <w:bidi/>
        <w:spacing w:line="240" w:lineRule="auto"/>
        <w:ind w:left="720"/>
      </w:pPr>
      <w:r>
        <w:rPr>
          <w:rtl/>
          <w:cs/>
          <w:lang w:val="ar_AE" w:bidi="ar_AE"/>
        </w:rPr>
      </w:r>
      <w:r>
        <w:rPr>
          <w:rtl/>
          <w:cs/>
          <w:lang w:val="ar_AE" w:bidi="ar_AE"/>
        </w:rPr>
        <w:t>اسألوا الشخص الذي يؤدي دور بولس: "بماذا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يواصل بولس قائلًا: "يا إخوتي نطلب منكم أن تفعلوا هذا: يجب أن تنذروا الكسالى بأنه ينبغي عليهم أن يعملوا. إذا كان الناس خائفين، فساعدوهم على أن يكونوا شجعاء. إذا كان الناس ضعفاء، فاعتنوا بهم. كونوا صبورين مع الجميع. إذا فعل أحدهم أشياءً شريرة ضدكم، ينبغي ألا تتجاوبوا معهم باستخدام الشر. بل حاولوا دائمًا أن تفعلوا أشياء صالحة تساعد إخوتكم المؤمنين وجميع الآخرين."</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اسألوا الأشخاص الذين يؤدون دور المؤمنين: "بمَ تشعرون أو فيمَ تفكّرون؟" قد يجيب الشخص بعبارات مثل:</w:t>
      </w:r>
    </w:p>
    <w:p>
      <w:pPr>
        <w:pStyle w:val="ListBullet"/>
        <w:bidi/>
        <w:spacing w:line="240" w:lineRule="auto"/>
        <w:ind w:left="720"/>
      </w:pPr>
      <w:r>
        <w:rPr>
          <w:rtl/>
          <w:cs/>
          <w:lang w:val="ar_AE" w:bidi="ar_AE"/>
        </w:rPr>
      </w:r>
      <w:r>
        <w:rPr>
          <w:rtl/>
          <w:cs/>
          <w:lang w:val="ar_AE" w:bidi="ar_AE"/>
        </w:rPr>
        <w:t>اسألوا الشخص الذي يؤدي دور بولس: "بماذا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يقول بولس: "كونوا ممتلئين بالفرح وافرحوا دائمًا. صلُّوا في كل الأوقات. استمروا في شكر الله بغض النظر عما يحدث لكم. يريدكم الله أن تفعلوا ذلك، لأنكم تنتمون إلى المسيح يسوع."</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اسألوا الأشخاص الذين يؤدون دور المؤمنين: "بمَ تشعرون أو فيمَ تفكّرون؟" قد يجيب الشخص بعبارات مثل:</w:t>
      </w:r>
    </w:p>
    <w:p>
      <w:pPr>
        <w:pStyle w:val="ListBullet"/>
        <w:bidi/>
        <w:spacing w:line="240" w:lineRule="auto"/>
        <w:ind w:left="720"/>
      </w:pPr>
      <w:r>
        <w:rPr>
          <w:rtl/>
          <w:cs/>
          <w:lang w:val="ar_AE" w:bidi="ar_AE"/>
        </w:rPr>
      </w:r>
      <w:r>
        <w:rPr>
          <w:rtl/>
          <w:cs/>
          <w:lang w:val="ar_AE" w:bidi="ar_AE"/>
        </w:rPr>
        <w:t>اسألوا الشخص الذي يؤدي دور بولس: "بماذا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يواصل بولس قائلًا: "لا ينبغي أن تحاولوا أن تُوقفوا عمل الروح القُدس في حياتكم. لا ترفضوا الرسائل النبوية. لكن بدلاً من ذلك، ينبغي عليكم أن تفحصوا وتتحققوا مما إذا كانت هذه الرسائل آتية حقًا من الله أم لا. أطيعوها إذا ثبت أن هذه الرسائل صالحة. ارفضوا تلك الرسائل التي تبدو شريرة".</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اسألوا الأشخاص الذين يؤدون دور المؤمنين: "بمَ تشعرون أو فيمَ تفكّرون؟" قد يجيب الشخص بعبارات مثل:</w:t>
      </w:r>
    </w:p>
    <w:p>
      <w:pPr>
        <w:pStyle w:val="ListBullet"/>
        <w:bidi/>
        <w:spacing w:line="240" w:lineRule="auto"/>
        <w:ind w:left="720"/>
      </w:pPr>
      <w:r>
        <w:rPr>
          <w:rtl/>
          <w:cs/>
          <w:lang w:val="ar_AE" w:bidi="ar_AE"/>
        </w:rPr>
      </w:r>
      <w:r>
        <w:rPr>
          <w:rtl/>
          <w:cs/>
          <w:lang w:val="ar_AE" w:bidi="ar_AE"/>
        </w:rPr>
        <w:t>اسألوا الشخص الذي يؤدي دور بولس: "بماذا تشعر أو فيمَ تفكّر؟" قد يجيب الشخص بعبارات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رسالة تسالونيكي الأولى ٥: ١٢–٢٢ في أكثر الترجمات المفهومة لكم.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ستناقش المجموعة المصطلحات والكلمات الرئيسية في هذا المقطع. </w:t>
      </w:r>
    </w:p>
    <w:p>
      <w:pPr>
        <w:bidi/>
      </w:pPr>
      <w:r>
        <w:rPr>
          <w:rtl/>
          <w:cs/>
          <w:lang w:val="ar_AE" w:bidi="ar_AE"/>
        </w:rPr>
      </w:r>
      <w:r>
        <w:rPr>
          <w:rtl/>
          <w:cs/>
          <w:lang w:val="ar_AE" w:bidi="ar_AE"/>
        </w:rPr>
        <w:t xml:space="preserve">يطلب بولس من إخوته المؤمنين أن يكرموا الأشخاص الذين يعملون بجد بين المؤمنين ليقودوا المؤمنين في </w:t>
      </w:r>
      <w:r>
        <w:rPr>
          <w:b/>
          <w:rtl/>
          <w:cs/>
          <w:lang w:val="ar_AE" w:bidi="ar_AE"/>
        </w:rPr>
        <w:t>الرب</w:t>
      </w:r>
      <w:r>
        <w:rPr>
          <w:rtl/>
          <w:cs/>
          <w:lang w:val="ar_AE" w:bidi="ar_AE"/>
        </w:rPr>
        <w:t xml:space="preserve"> ويهتموا بهم، والذين ينذرون المؤمنين أيضًا لكي يفعلوا الأشياء الصالحة. استخدموا نفس الكلمة التي استخدمتموها في الفقرات السابقة للإشارة إلى الرب، وتذكروا أن تعبير الرب موجود في قاموس الكلمات الرئيسية. </w:t>
      </w:r>
    </w:p>
    <w:p>
      <w:pPr>
        <w:bidi/>
      </w:pPr>
      <w:r>
        <w:rPr>
          <w:rtl/>
          <w:cs/>
          <w:lang w:val="ar_AE" w:bidi="ar_AE"/>
        </w:rPr>
      </w:r>
      <w:r>
        <w:rPr>
          <w:rtl/>
          <w:cs/>
          <w:lang w:val="ar_AE" w:bidi="ar_AE"/>
        </w:rPr>
        <w:t xml:space="preserve">ينبغي على القادة أن يعيشوا في سلام مع بعضهم بعضًا. يشير </w:t>
      </w:r>
      <w:r>
        <w:rPr>
          <w:b/>
          <w:rtl/>
          <w:cs/>
          <w:lang w:val="ar_AE" w:bidi="ar_AE"/>
        </w:rPr>
        <w:t>السلام</w:t>
      </w:r>
      <w:r>
        <w:rPr>
          <w:rtl/>
          <w:cs/>
          <w:lang w:val="ar_AE" w:bidi="ar_AE"/>
        </w:rPr>
        <w:t xml:space="preserve"> إلى غياب الصراع وإلى ملء الحياة أو اكتمالها. لمزيد من المعلومات عن كلمة سلام، راجعوا قاموس الكلمات الرئيسية. استخدموا الكلمة أو العبارة ذاتها التي استخدمتموها في المقاطع السابقة للإشارة إلى السلام.</w:t>
      </w:r>
    </w:p>
    <w:p>
      <w:pPr>
        <w:bidi/>
      </w:pPr>
      <w:r>
        <w:rPr>
          <w:rtl/>
          <w:cs/>
          <w:lang w:val="ar_AE" w:bidi="ar_AE"/>
        </w:rPr>
      </w:r>
      <w:r>
        <w:rPr>
          <w:rtl/>
          <w:cs/>
          <w:lang w:val="ar_AE" w:bidi="ar_AE"/>
        </w:rPr>
        <w:t>يخاطب بولس جمهوره دائمًا بعبارة "</w:t>
      </w:r>
      <w:r>
        <w:rPr>
          <w:b/>
          <w:rtl/>
          <w:cs/>
          <w:lang w:val="ar_AE" w:bidi="ar_AE"/>
        </w:rPr>
        <w:t>أيها الإخوة</w:t>
      </w:r>
      <w:r>
        <w:rPr>
          <w:rtl/>
          <w:cs/>
          <w:lang w:val="ar_AE" w:bidi="ar_AE"/>
        </w:rPr>
        <w:t>"، أي الإخوة المؤمنين. إن كلمة "الإخوة" تشمل الرجال والنساء. استخدموا الكلمة أو العبارة ذاتها التي استخدمتموها في المقاطع السابقة للإشارة إلى "الإخوة أو "الإخوة والأخوات".</w:t>
      </w:r>
    </w:p>
    <w:p>
      <w:pPr>
        <w:bidi/>
      </w:pPr>
      <w:r>
        <w:rPr>
          <w:rtl/>
          <w:cs/>
          <w:lang w:val="ar_AE" w:bidi="ar_AE"/>
        </w:rPr>
      </w:r>
      <w:r>
        <w:rPr>
          <w:rtl/>
          <w:cs/>
          <w:lang w:val="ar_AE" w:bidi="ar_AE"/>
        </w:rPr>
        <w:t xml:space="preserve">يعلِّم بولس المؤمنين مرة أخرى عن التعامل مع أنواع مختلفة من الناس. ينبغي على المؤمنين أن ينذروا الكسالى أن يعملوا، وأن يشجّعوا الأشخاص الخائفين على أن يكونوا شجعاء، وأن يساعدوا الأشخاص الضعفاء. ينبغي على المؤمنين أن يكونوا </w:t>
      </w:r>
      <w:r>
        <w:rPr>
          <w:b/>
          <w:rtl/>
          <w:cs/>
          <w:lang w:val="ar_AE" w:bidi="ar_AE"/>
        </w:rPr>
        <w:t>صبورين</w:t>
      </w:r>
      <w:r>
        <w:rPr>
          <w:rtl/>
          <w:cs/>
          <w:lang w:val="ar_AE" w:bidi="ar_AE"/>
        </w:rPr>
        <w:t xml:space="preserve"> مع الجميع. ينبغي على المؤمنين ألا </w:t>
      </w:r>
      <w:r>
        <w:rPr>
          <w:b/>
          <w:rtl/>
          <w:cs/>
          <w:lang w:val="ar_AE" w:bidi="ar_AE"/>
        </w:rPr>
        <w:t>يفعلوا</w:t>
      </w:r>
      <w:r>
        <w:rPr>
          <w:rtl/>
          <w:cs/>
          <w:lang w:val="ar_AE" w:bidi="ar_AE"/>
        </w:rPr>
        <w:t xml:space="preserve"> أشياء شريرة أبدًا لأي شخص فعل أشياء شريرة لهم. بل ينبغي على المؤمنين أن يحاولوا دائمًا أن يفعلوا أشياء </w:t>
      </w:r>
      <w:r>
        <w:rPr>
          <w:b/>
          <w:rtl/>
          <w:cs/>
          <w:lang w:val="ar_AE" w:bidi="ar_AE"/>
        </w:rPr>
        <w:t>صالحة</w:t>
      </w:r>
      <w:r>
        <w:rPr>
          <w:rtl/>
          <w:cs/>
          <w:lang w:val="ar_AE" w:bidi="ar_AE"/>
        </w:rPr>
        <w:t xml:space="preserve"> تساعد بعضهم بعضًا وتساعد جميع الآخرين. يشير الصبر إلى القدرة على قبول أو احتمال المشاكل أو المعاناة دون أن يصبح الشخص منزعجًا أو قلِقًا. تشير الأشياء الشريرة إلى أي شيء لا يأتي من الله. إن الشر يقف ضد الله، وهو نقيض الخير. تشير الأشياء الصالحة إلى أي شيء يأتي من الله.</w:t>
      </w:r>
    </w:p>
    <w:p>
      <w:pPr>
        <w:bidi/>
      </w:pPr>
      <w:r>
        <w:rPr>
          <w:rtl/>
          <w:cs/>
          <w:lang w:val="ar_AE" w:bidi="ar_AE"/>
        </w:rPr>
      </w:r>
      <w:r>
        <w:rPr>
          <w:rtl/>
          <w:cs/>
          <w:lang w:val="ar_AE" w:bidi="ar_AE"/>
        </w:rPr>
        <w:t xml:space="preserve">توقّفوا هنا وناقشوا الكلمة أو العبارة التي سوف تستخدمونها للتعبير عن "الصبور"، و"الشرير"، و"الصالح"، إذا لم تكونوا قد ناقشتم هذه الكلمات من قبل. للمزيد من المعلومات عن الشر، راجعوا قاموس الكلمات الرئيسية. أوقِفوا الاستماع إلى هذا التسجيل الصوتي هنا. </w:t>
      </w:r>
    </w:p>
    <w:p>
      <w:pPr>
        <w:bidi/>
      </w:pPr>
      <w:r>
        <w:rPr>
          <w:rtl/>
          <w:cs/>
          <w:lang w:val="ar_AE" w:bidi="ar_AE"/>
        </w:rPr>
      </w:r>
      <w:r>
        <w:rPr>
          <w:rtl/>
          <w:cs/>
          <w:lang w:val="ar_AE" w:bidi="ar_AE"/>
        </w:rPr>
        <w:t xml:space="preserve">ينبغي على المؤمنين أن يكونوا </w:t>
      </w:r>
      <w:r>
        <w:rPr>
          <w:b/>
          <w:rtl/>
          <w:cs/>
          <w:lang w:val="ar_AE" w:bidi="ar_AE"/>
        </w:rPr>
        <w:t>فرحين</w:t>
      </w:r>
      <w:r>
        <w:rPr>
          <w:rtl/>
          <w:cs/>
          <w:lang w:val="ar_AE" w:bidi="ar_AE"/>
        </w:rPr>
        <w:t xml:space="preserve"> في جميع الأوقات، وينبغي على المؤمنين أن </w:t>
      </w:r>
      <w:r>
        <w:rPr>
          <w:b/>
          <w:rtl/>
          <w:cs/>
          <w:lang w:val="ar_AE" w:bidi="ar_AE"/>
        </w:rPr>
        <w:t>يصلّوا</w:t>
      </w:r>
      <w:r>
        <w:rPr>
          <w:rtl/>
          <w:cs/>
          <w:lang w:val="ar_AE" w:bidi="ar_AE"/>
        </w:rPr>
        <w:t xml:space="preserve"> باستمرار وأن يكونوا </w:t>
      </w:r>
      <w:r>
        <w:rPr>
          <w:b/>
          <w:rtl/>
          <w:cs/>
          <w:lang w:val="ar_AE" w:bidi="ar_AE"/>
        </w:rPr>
        <w:t>شاكرين</w:t>
      </w:r>
      <w:r>
        <w:rPr>
          <w:rtl/>
          <w:cs/>
          <w:lang w:val="ar_AE" w:bidi="ar_AE"/>
        </w:rPr>
        <w:t xml:space="preserve"> لله في كل موقف. عندما يكون الشخص فرحًا، يشعر بفرح وسعادة كبيرين، لكن هذه السعادة تأتي دائمًا من علاقتنا بالله. عندما يصلّي شخصٌ ما، يتحدث ذلك الشخص إلى الله ليعبّر عن محبته أو ليطلب منه شيئًا ما، أو ليشكره. ولمزيد من المعلومات عن الصلاة، راجعوا قاموس الكلمات الرئيسية. استخدموا الكلمات أو العبارات ذاتها التي استخدمتموها في المقاطع السابقة للإشارة إلى شخصٍ "فَرِح" و"يُصلي".</w:t>
      </w:r>
    </w:p>
    <w:p>
      <w:pPr>
        <w:bidi/>
      </w:pPr>
      <w:r>
        <w:rPr>
          <w:rtl/>
          <w:cs/>
          <w:lang w:val="ar_AE" w:bidi="ar_AE"/>
        </w:rPr>
      </w:r>
      <w:r>
        <w:rPr>
          <w:rtl/>
          <w:cs/>
          <w:lang w:val="ar_AE" w:bidi="ar_AE"/>
        </w:rPr>
        <w:t xml:space="preserve">توقّفوا هنا وناقشوا الكلمة التي ستستخدمونها للتعبير عن شخصٍ "شاكر". إذا كنتم قد ترجمتم هذه الكلمة بالفعل في سفر آخر من الكتاب المُقدَّس، فاستخدموا الكلمة أو العبارة ذاتها هنا. أوقِفوا الاستماع إلى هذا التسجيل الصوتي هنا. </w:t>
      </w:r>
    </w:p>
    <w:p>
      <w:pPr>
        <w:bidi/>
      </w:pPr>
      <w:r>
        <w:rPr>
          <w:rtl/>
          <w:cs/>
          <w:lang w:val="ar_AE" w:bidi="ar_AE"/>
        </w:rPr>
      </w:r>
      <w:r>
        <w:rPr>
          <w:rtl/>
          <w:cs/>
          <w:lang w:val="ar_AE" w:bidi="ar_AE"/>
        </w:rPr>
        <w:t xml:space="preserve">إن </w:t>
      </w:r>
      <w:r>
        <w:rPr>
          <w:b/>
          <w:rtl/>
          <w:cs/>
          <w:lang w:val="ar_AE" w:bidi="ar_AE"/>
        </w:rPr>
        <w:t>تقديم الشكر</w:t>
      </w:r>
      <w:r>
        <w:rPr>
          <w:rtl/>
          <w:cs/>
          <w:lang w:val="ar_AE" w:bidi="ar_AE"/>
        </w:rPr>
        <w:t xml:space="preserve"> يعني أن تخبر شخصًا أنك سعيد بسبب شيء فعله هذا الشخص. استخدموا الكلمة أو العبارة ذاتها التي استخدمتموها في المقاطع السابقة للإشارة إلى </w:t>
      </w:r>
      <w:r>
        <w:rPr>
          <w:b/>
          <w:rtl/>
          <w:cs/>
          <w:lang w:val="ar_AE" w:bidi="ar_AE"/>
        </w:rPr>
        <w:t>الشكر</w:t>
      </w:r>
      <w:r>
        <w:rPr>
          <w:rtl/>
          <w:cs/>
          <w:lang w:val="ar_AE" w:bidi="ar_AE"/>
        </w:rPr>
        <w:t>.</w:t>
      </w:r>
    </w:p>
    <w:p>
      <w:pPr>
        <w:bidi/>
      </w:pPr>
      <w:r>
        <w:rPr>
          <w:rtl/>
          <w:cs/>
          <w:lang w:val="ar_AE" w:bidi="ar_AE"/>
        </w:rPr>
      </w:r>
      <w:r>
        <w:rPr>
          <w:rtl/>
          <w:cs/>
          <w:lang w:val="ar_AE" w:bidi="ar_AE"/>
        </w:rPr>
        <w:t xml:space="preserve">ينبغي أن نشكر لأن هذه هي مشيئة </w:t>
      </w:r>
      <w:r>
        <w:rPr>
          <w:b/>
          <w:rtl/>
          <w:cs/>
          <w:lang w:val="ar_AE" w:bidi="ar_AE"/>
        </w:rPr>
        <w:t>المسيح</w:t>
      </w:r>
      <w:r>
        <w:rPr>
          <w:rtl/>
          <w:cs/>
          <w:lang w:val="ar_AE" w:bidi="ar_AE"/>
        </w:rPr>
        <w:t xml:space="preserve"> يسوع. استخدموا الكلمة ذاتها التي استخدمتموها في المقاطع السابقة للإشارة إلى المسيح، وتذكّروا أن كلمة المسيح موجودة في قاموس الكلمات الرئيسية. </w:t>
      </w:r>
    </w:p>
    <w:p>
      <w:pPr>
        <w:bidi/>
      </w:pPr>
      <w:r>
        <w:rPr>
          <w:rtl/>
          <w:cs/>
          <w:lang w:val="ar_AE" w:bidi="ar_AE"/>
        </w:rPr>
      </w:r>
      <w:r>
        <w:rPr>
          <w:rtl/>
          <w:cs/>
          <w:lang w:val="ar_AE" w:bidi="ar_AE"/>
        </w:rPr>
        <w:t xml:space="preserve">ينبغي على المؤمنين ألا يوقفوا عمل </w:t>
      </w:r>
      <w:r>
        <w:rPr>
          <w:b/>
          <w:rtl/>
          <w:cs/>
          <w:lang w:val="ar_AE" w:bidi="ar_AE"/>
        </w:rPr>
        <w:t>الروح القُدس</w:t>
      </w:r>
      <w:r>
        <w:rPr>
          <w:rtl/>
          <w:cs/>
          <w:lang w:val="ar_AE" w:bidi="ar_AE"/>
        </w:rPr>
        <w:t>. الروح القُدس هو الله، وهو يعمل في حياة المؤمنين. في هذه الآية، يقول بولس "الروح"، لكنه يشير إلى الروح القُدس، ولذلك يمكنكم استخدام هذا المصطلح هنا. يوجد تعبير الروح القُدس في قاموس الكلمات الرئيسية. استخدموا الكلمة أو التعبير نفسه الذي استخدمتموه في المقاطع السابقة للإشارة إلى "الروح القدس".</w:t>
      </w:r>
    </w:p>
    <w:p>
      <w:pPr>
        <w:bidi/>
      </w:pPr>
      <w:r>
        <w:rPr>
          <w:rtl/>
          <w:cs/>
          <w:lang w:val="ar_AE" w:bidi="ar_AE"/>
        </w:rPr>
      </w:r>
      <w:r>
        <w:rPr>
          <w:rtl/>
          <w:cs/>
          <w:lang w:val="ar_AE" w:bidi="ar_AE"/>
        </w:rPr>
        <w:t xml:space="preserve">يختتم بولس هذا المقطع بإخبار المؤمنين أنه ينبغي عليهم ألا يحتقروا </w:t>
      </w:r>
      <w:r>
        <w:rPr>
          <w:b/>
          <w:rtl/>
          <w:cs/>
          <w:lang w:val="ar_AE" w:bidi="ar_AE"/>
        </w:rPr>
        <w:t>النبوات</w:t>
      </w:r>
      <w:r>
        <w:rPr>
          <w:rtl/>
          <w:cs/>
          <w:lang w:val="ar_AE" w:bidi="ar_AE"/>
        </w:rPr>
        <w:t xml:space="preserve"> بل ينبغي عليهم أن يمتحنوها. النبوة هي رسالة من الله ينطق بها النبي. للمزيد من المعلومات عن النبوة راجعوا قاموس الكلمات الرئيسية. استخدموا الكلمة أو العبارة نفسها التي استخدمتموها في المقاطع السابقة للإشارة إلى "النبوة". </w:t>
      </w:r>
    </w:p>
    <w:p>
      <w:pPr>
        <w:bidi/>
      </w:pPr>
      <w:r>
        <w:rPr>
          <w:rtl/>
          <w:cs/>
          <w:lang w:val="ar_AE" w:bidi="ar_AE"/>
        </w:rPr>
      </w:r>
      <w:r>
        <w:rPr>
          <w:rtl/>
          <w:cs/>
          <w:lang w:val="ar_AE" w:bidi="ar_AE"/>
        </w:rPr>
        <w:t xml:space="preserve">بعد فحص النبوات في ضوء كلمة الله، ينبغي على المؤمنين أن يقبلوا النبوات </w:t>
      </w:r>
      <w:r>
        <w:rPr>
          <w:b/>
          <w:rtl/>
          <w:cs/>
          <w:lang w:val="ar_AE" w:bidi="ar_AE"/>
        </w:rPr>
        <w:t>الصالحة</w:t>
      </w:r>
      <w:r>
        <w:rPr>
          <w:rtl/>
          <w:cs/>
          <w:lang w:val="ar_AE" w:bidi="ar_AE"/>
        </w:rPr>
        <w:t xml:space="preserve"> أو التي تأتي من الله، وأن يرفضوا النبوات </w:t>
      </w:r>
      <w:r>
        <w:rPr>
          <w:b/>
          <w:rtl/>
          <w:cs/>
          <w:lang w:val="ar_AE" w:bidi="ar_AE"/>
        </w:rPr>
        <w:t>الشريرة</w:t>
      </w:r>
      <w:r>
        <w:rPr>
          <w:rtl/>
          <w:cs/>
          <w:lang w:val="ar_AE" w:bidi="ar_AE"/>
        </w:rPr>
        <w:t xml:space="preserve"> أو التي لا تأتي من الله. يستخدم بولس أيضًا كلمتي "صالح" و"شرير" في الجزء الأول من هذا المقطع. استخدموا الكلمات ذاتها التي استخدمتموها من قبل. للمزيد من المعلومات عن كلمة الشر، راجعوا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للنص من الترجمة الأسهل فهمًا.</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في هذه الجلسة، أعيدوا سرد المقطع كمجموعة، بلغتكم.</w:t>
      </w:r>
    </w:p>
    <w:p>
      <w:pPr>
        <w:bidi/>
      </w:pPr>
      <w:r>
        <w:rPr>
          <w:rtl/>
          <w:cs/>
          <w:lang w:val="ar_AE" w:bidi="ar_AE"/>
        </w:rPr>
      </w:r>
      <w:r>
        <w:rPr>
          <w:rtl/>
          <w:cs/>
          <w:lang w:val="ar_AE" w:bidi="ar_AE"/>
        </w:rPr>
        <w:t>أولاً، ينبغي للمجموعة بأكملها التدرب على سرد المقطع بلغتكم. تذكَّروا أن تُدرِجوا الأمور التي حددتموها في الخطوات السابقة مثل: الترتيب الزمني أو الكلمات أو العبارات أو المشاعر أو أي شيء آخر ناقشتموه.</w:t>
      </w:r>
    </w:p>
    <w:p>
      <w:pPr>
        <w:bidi/>
      </w:pPr>
      <w:r>
        <w:rPr>
          <w:rtl/>
          <w:cs/>
          <w:lang w:val="ar_AE" w:bidi="ar_AE"/>
        </w:rPr>
      </w:r>
      <w:r>
        <w:rPr>
          <w:rtl/>
          <w:cs/>
          <w:lang w:val="ar_AE" w:bidi="ar_AE"/>
        </w:rPr>
        <w:t>يقوم أحد أعضاء المجموعة بسرد بضع جمل من المقطع ثم يتوقف. ثم يقوم عضو آخر بسرد الجزء التالي من المقطع ويتوقف. استمروا في ذلك حتى تعيد المجموعة سرد المقطع كاملًا. ويمكن لأعضاء المجموعة تصحيح الأخطاء لبعضهم البعض في هذه الخطوة.</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بعد ذلك، ينبغي لكل عضو في المجموعة سرد المقطع كاملًا دون أن تتم مقاطعته، لمرة واحدة على الأقل. ويمكن لعضو المجموعة الاستعانة بأشياء عشوائية أو حركات أو لوحة القصة الخاصة بهم لمساعدتهم على تذكُّر المقطع.</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بعد ذلك، يمكن للمجموعة تحديد أي نسخة نالت إعجابكم أكثر من غيرها. قد تجدون أنكم أحببتم الطريقة التي سرد بها أحد الأعضاء مشهدًا معينًا، بينما أعجبتكم طريقة عضو آخر في سرد مشهد آخر.</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أخيرًا، يمكن للمجموعة صياغة نسخة نهائية للمقطع يتفق عليها الجميع. وينبغي لكل عضو في المجموعة التدرب على سرد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تسالونيكي الأولى 5:23–28</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رسالة تسالونيكي الأولى ٥: ٢٣–٢٨ واحفظوه في قلوبكم.</w:t>
      </w:r>
    </w:p>
    <w:p>
      <w:pPr>
        <w:bidi/>
      </w:pPr>
      <w:r>
        <w:rPr>
          <w:rtl/>
          <w:cs/>
          <w:lang w:val="ar_AE" w:bidi="ar_AE"/>
        </w:rPr>
      </w:r>
      <w:r>
        <w:rPr>
          <w:rtl/>
          <w:cs/>
          <w:lang w:val="ar_AE" w:bidi="ar_AE"/>
        </w:rPr>
        <w:t>استمعوا إلى نسخة صوتية من رسالة تسالونيكي الأولى ٥: ٢٣–٢٨ ثلاث مرات، من ثلاث ترجمات مختلفة، إن أمكن.</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والآن ناقشوا الأسئلة التالية كمجموعة: </w:t>
      </w:r>
    </w:p>
    <w:p>
      <w:pPr>
        <w:pStyle w:val="ListBullet"/>
        <w:bidi/>
        <w:spacing w:line="240" w:lineRule="auto"/>
        <w:ind w:left="720"/>
      </w:pPr>
      <w:r>
        <w:rPr>
          <w:rtl/>
          <w:cs/>
          <w:lang w:val="ar_AE" w:bidi="ar_AE"/>
        </w:rPr>
      </w:r>
      <w:r>
        <w:rPr>
          <w:rtl/>
          <w:cs/>
          <w:lang w:val="ar_AE" w:bidi="ar_AE"/>
        </w:rPr>
        <w:t xml:space="preserve">ما الذي أعجبكم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الاستماع إلى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 يسوع، أو الروح القدس؟ أوقفوا الاستماع إلى هذا التسجيل الصوتي هنا.</w:t>
      </w:r>
    </w:p>
    <w:p>
      <w:pPr>
        <w:pStyle w:val="ListBullet"/>
        <w:bidi/>
        <w:spacing w:line="240" w:lineRule="auto"/>
        <w:ind w:left="720"/>
      </w:pPr>
      <w:r>
        <w:rPr>
          <w:rtl/>
          <w:cs/>
          <w:lang w:val="ar_AE" w:bidi="ar_AE"/>
        </w:rPr>
      </w:r>
      <w:r>
        <w:rPr>
          <w:rtl/>
          <w:cs/>
          <w:lang w:val="ar_AE" w:bidi="ar_AE"/>
        </w:rPr>
        <w:t xml:space="preserve">ماذا يخبرنا هذا المقطع عن البشر؟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كيف يؤثر هذا المقطع في حياتنا اليومية؟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مَن تعرفون يحتاج إلى سماع هذا المقطع؟ </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١ تسالونيكي ٥: ٢٣–٢٨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يختتم بولس رسالته بصلاة من أجل أهل تسالونيكي وببعض التعليمات الأخيرة.</w:t>
      </w:r>
    </w:p>
    <w:p>
      <w:pPr>
        <w:bidi/>
      </w:pPr>
      <w:r>
        <w:rPr>
          <w:rtl/>
          <w:cs/>
          <w:lang w:val="ar_AE" w:bidi="ar_AE"/>
        </w:rPr>
      </w:r>
      <w:r>
        <w:rPr>
          <w:rtl/>
          <w:cs/>
          <w:lang w:val="ar_AE" w:bidi="ar_AE"/>
        </w:rPr>
        <w:t>ويقول بولس إن إلهنا هو إله السلام، أي إن الله هو الذي يمنح السلام الحقيقي، لكي يعيش المؤمنون دون نزاع بعضهم مع بعض ومع الله. ويصلّي بولس من أجل أن يقدّس الله المؤمنين، أي أن يجعل المؤمنين مقدسين بالتمام. والمؤمنون مقدسون بالفعل لأنهم ينتمون إلى المسيح، ولكن بينما يتبع المؤمنون يسوع، يعمل الله والروح القدس في قلوب الناس ليجعلوهم أكثر فأكثر شبهًا بيسوع.</w:t>
      </w:r>
    </w:p>
    <w:p>
      <w:pPr>
        <w:bidi/>
      </w:pPr>
      <w:r>
        <w:rPr>
          <w:rtl/>
          <w:cs/>
          <w:lang w:val="ar_AE" w:bidi="ar_AE"/>
        </w:rPr>
      </w:r>
      <w:r>
        <w:rPr>
          <w:rtl/>
          <w:cs/>
          <w:lang w:val="ar_AE" w:bidi="ar_AE"/>
        </w:rPr>
        <w:t xml:space="preserve">توقّفوا هنا وناقشوا هذا السؤال معًا: فكّروا في مجموعة تنتمون إليها، مثل مجموعة رياضية أو مجموعة للغناء. ما اللقب أو الدور الذي تحملونه بسبب انتمائكم إلى هذه المجموعة، مثل «رياضي» أو «مغنٍّ»؟ والآن فكّروا في شخص آخر يحمل اللقب أو الدور نفسه وتحترمونه وترغبون في أن تكونوا مثله. مع أن كليكما يحمل هذا اللقب الآن، فما أوجه الاختلاف بينكما؟ إذا كنتم تريدون أن تتصرفوا مثل الشخص الذي تحترمونه، فماذا عليكم أن تفعلوا؟ أوقِفوا الاستماع إلى هذا التسجيل الصوتي هنا. </w:t>
      </w:r>
    </w:p>
    <w:p>
      <w:pPr>
        <w:bidi/>
      </w:pPr>
      <w:r>
        <w:rPr>
          <w:rtl/>
          <w:cs/>
          <w:lang w:val="ar_AE" w:bidi="ar_AE"/>
        </w:rPr>
      </w:r>
      <w:r>
        <w:rPr>
          <w:rtl/>
          <w:cs/>
          <w:lang w:val="ar_AE" w:bidi="ar_AE"/>
        </w:rPr>
        <w:t>ويصلّي بولس أيضًا من أجل أن يحفظ الله كل جزء من كل مؤمن بلا لوم، أي أن يحفظ هؤلاء المؤمنين من ارتكاب الخطية بأي شكل من الأشكال. وفي يوم من الأيام، سيعود يسوع المسيح إلى الأرض، وسيدين يسوع جميع الناس على ما فعلوه. ويريد بولس أن يتصرف المؤمنون بطريقة صالحة ومستقيمة، حتى لا يستطيع أحد في ذلك اليوم أن يتهم المؤمنين بأي شيء بسبب ما فعلوه. ويعرف بولس أن المؤمنين يحتاجون إلى مساعدة الله لكي يتصرفوا بهذه الطريقة. وقد دعا الله المؤمنين أو اختارهم ليكونوا شعبه، ووعد الله بأنه سيساعد المؤمنين. والله أمين، ويفعل دائمًا ما وعد أن يفعله.</w:t>
      </w:r>
    </w:p>
    <w:p>
      <w:pPr>
        <w:bidi/>
      </w:pPr>
      <w:r>
        <w:rPr>
          <w:rtl/>
          <w:cs/>
          <w:lang w:val="ar_AE" w:bidi="ar_AE"/>
        </w:rPr>
      </w:r>
      <w:r>
        <w:rPr>
          <w:rtl/>
          <w:cs/>
          <w:lang w:val="ar_AE" w:bidi="ar_AE"/>
        </w:rPr>
        <w:t>ويطلب بولس من المؤمنين أن يصلّوا من أجل بولس والمؤمنين الآخرين الذين معه. فبولس ورفقاؤه أصدقاء لأهل تسالونيكي. ويريد بولس أيضًا من أهل تسالونيكي أن يصلّوا من أجله، لأنهم جميعًا إخوة وأخوات في عائلة الله، يهتم بعضهم ببعض.</w:t>
      </w:r>
    </w:p>
    <w:p>
      <w:pPr>
        <w:bidi/>
      </w:pPr>
      <w:r>
        <w:rPr>
          <w:rtl/>
          <w:cs/>
          <w:lang w:val="ar_AE" w:bidi="ar_AE"/>
        </w:rPr>
      </w:r>
      <w:r>
        <w:rPr>
          <w:rtl/>
          <w:cs/>
          <w:lang w:val="ar_AE" w:bidi="ar_AE"/>
        </w:rPr>
        <w:t>ثم يخبر بولس المؤمنين في تسالونيكي أن يسلّم بعضهم على بعض بقبلة مقدسة. في زمن بولس كانت القبلة على خَدِّ شخص آخر طريقة طبيعية لإظهار أنك تحب ذلك الشخص وتحترمه. وبما أن الله هو أب جميع المؤمنين، فجميع المؤمنين مثل الإخوة والأخوات، ولذلك بدأ المؤمنون يحيّون بعضهم بعضًا مثل أفراد العائلة. وهذه القبلة المقدسة علامة على الاحترام والمحبة بين شعب الله المقدس. وكان غير المؤمنين سيتعجبون من رؤية مؤمنين من أماكن وطبقات اجتماعية ومجموعات مختلفة يُظهرون اهتمامهم ومحبتهم بعضهم لبعض مثل أفراد العائلة من خلال هذه التحية.</w:t>
      </w:r>
    </w:p>
    <w:p>
      <w:pPr>
        <w:bidi/>
      </w:pPr>
      <w:r>
        <w:rPr>
          <w:rtl/>
          <w:cs/>
          <w:lang w:val="ar_AE" w:bidi="ar_AE"/>
        </w:rPr>
      </w:r>
      <w:r>
        <w:rPr>
          <w:rtl/>
          <w:cs/>
          <w:lang w:val="ar_AE" w:bidi="ar_AE"/>
        </w:rPr>
        <w:t xml:space="preserve">توقّفوا هنا وناقشوا: ما الطريقة التي تستخدمونها في ثقافتكم لتحيّة الآخرين باحترام ومحبة؟ كيف يحيِّي الرجال والنساء بعضهم بعضًا باحترام ومحبة؟ أوقِفوا الاستماع إلى هذا التسجيل الصوتي هنا. </w:t>
      </w:r>
    </w:p>
    <w:p>
      <w:pPr>
        <w:bidi/>
      </w:pPr>
      <w:r>
        <w:rPr>
          <w:rtl/>
          <w:cs/>
          <w:lang w:val="ar_AE" w:bidi="ar_AE"/>
        </w:rPr>
      </w:r>
      <w:r>
        <w:rPr>
          <w:rtl/>
          <w:cs/>
          <w:lang w:val="ar_AE" w:bidi="ar_AE"/>
        </w:rPr>
        <w:t>ويأمر بولس الناس، أو يطلب منهم، أن يتعهّدوا تعهّدًا رسميًا بأن يحرصوا على أن يقرأ شخص ما هذه الرسالة بصوت عالٍ لجميع المؤمنين في تسالونيكي. وبهذه الطريقة، يستطيع الجميع أن يسمعوا التشجيع والتعليم الذي يرسله بولس إلى أهل تسالونيكي. ويختتم بولس رسالته بالصلاة من أجل أهل تسالونيكي. يصلِّي بولس لكي يعطي الرب يسوع نعمة للمؤمنين. وعندما يعطينا يسوع نعمة، فهذا يعني أن يسوع يعاملنا بالخير واللطف، مع أننا لا نستحق ذلك.</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١ تسالونيكي ٥: ٢٣–٢٨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في هذه الخطوة، على المجموعة أن تحدِّد الأجزاء والشخصيات ومواقع الأحداث في هذا المقطع. ثم تقوم المجموعة بتمثيل هذا المقطع.</w:t>
      </w:r>
    </w:p>
    <w:p>
      <w:pPr>
        <w:bidi/>
      </w:pPr>
      <w:r>
        <w:rPr>
          <w:rtl/>
          <w:cs/>
          <w:lang w:val="ar_AE" w:bidi="ar_AE"/>
        </w:rPr>
      </w:r>
      <w:r>
        <w:rPr>
          <w:rtl/>
          <w:cs/>
          <w:lang w:val="ar_AE" w:bidi="ar_AE"/>
        </w:rPr>
        <w:t>يتكوّن هذا المقطع من ثلاثة أجزاء.</w:t>
      </w:r>
    </w:p>
    <w:p>
      <w:pPr>
        <w:bidi/>
      </w:pPr>
      <w:r>
        <w:rPr>
          <w:rtl/>
          <w:cs/>
          <w:lang w:val="ar_AE" w:bidi="ar_AE"/>
        </w:rPr>
      </w:r>
      <w:r>
        <w:rPr>
          <w:b/>
          <w:rtl/>
          <w:cs/>
          <w:lang w:val="ar_AE" w:bidi="ar_AE"/>
        </w:rPr>
        <w:t>في الجزء الأول:</w:t>
      </w:r>
      <w:r>
        <w:rPr>
          <w:rtl/>
          <w:cs/>
          <w:lang w:val="ar_AE" w:bidi="ar_AE"/>
        </w:rPr>
        <w:t xml:space="preserve"> يصلّي بولس من أجل أن يجعل الله المؤمنين قديسين بالكامل، وأن يحفظهم من الخطية بأي شكل من الأشكال. وسيساعد الله المؤمنين على القيام بذلك لأنه أمين.</w:t>
      </w:r>
    </w:p>
    <w:p>
      <w:pPr>
        <w:bidi/>
      </w:pPr>
      <w:r>
        <w:rPr>
          <w:rtl/>
          <w:cs/>
          <w:lang w:val="ar_AE" w:bidi="ar_AE"/>
        </w:rPr>
      </w:r>
      <w:r>
        <w:rPr>
          <w:b/>
          <w:rtl/>
          <w:cs/>
          <w:lang w:val="ar_AE" w:bidi="ar_AE"/>
        </w:rPr>
        <w:t>في الجزء الثاني:</w:t>
      </w:r>
      <w:r>
        <w:rPr>
          <w:rtl/>
          <w:cs/>
          <w:lang w:val="ar_AE" w:bidi="ar_AE"/>
        </w:rPr>
        <w:t xml:space="preserve"> يطلب بولس من المؤمنين أن يفعلوا ثلاثة أشياء: أن يصلّوا من أجل بولس ورفقائه، وأن يسلّموا على إخوتهم المؤمنين بمحبّة، وأن يتأكدوا من أن الجميع يسمعون ما قاله بولس في هذه الرسالة.</w:t>
      </w:r>
    </w:p>
    <w:p>
      <w:pPr>
        <w:bidi/>
      </w:pPr>
      <w:r>
        <w:rPr>
          <w:rtl/>
          <w:cs/>
          <w:lang w:val="ar_AE" w:bidi="ar_AE"/>
        </w:rPr>
      </w:r>
      <w:r>
        <w:rPr>
          <w:b/>
          <w:rtl/>
          <w:cs/>
          <w:lang w:val="ar_AE" w:bidi="ar_AE"/>
        </w:rPr>
        <w:t>في الجزء الثالث:</w:t>
      </w:r>
      <w:r>
        <w:rPr>
          <w:rtl/>
          <w:cs/>
          <w:lang w:val="ar_AE" w:bidi="ar_AE"/>
        </w:rPr>
        <w:t xml:space="preserve"> يختتم بولس رسالته ويصلّي من أجل أن يُظهر الرب يسوع المسيح نعمته للمؤمنين.</w:t>
      </w:r>
    </w:p>
    <w:p>
      <w:pPr>
        <w:bidi/>
      </w:pPr>
      <w:r>
        <w:rPr>
          <w:rtl/>
          <w:cs/>
          <w:lang w:val="ar_AE" w:bidi="ar_AE"/>
        </w:rPr>
      </w:r>
      <w:r>
        <w:rPr>
          <w:rtl/>
          <w:cs/>
          <w:lang w:val="ar_AE" w:bidi="ar_AE"/>
        </w:rPr>
        <w:t xml:space="preserve">والشخصيات الواردة في هذا المقطع هي: </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المؤمنون الذين يستمعون إلى شخص يقرأ هذه الرسالة جهرًا.</w:t>
      </w:r>
    </w:p>
    <w:p>
      <w:pPr>
        <w:pStyle w:val="ListBullet"/>
        <w:bidi/>
        <w:spacing w:line="240" w:lineRule="auto"/>
        <w:ind w:left="720"/>
      </w:pPr>
      <w:r>
        <w:rPr>
          <w:rtl/>
          <w:cs/>
          <w:lang w:val="ar_AE" w:bidi="ar_AE"/>
        </w:rPr>
      </w:r>
      <w:r>
        <w:rPr>
          <w:rtl/>
          <w:cs/>
          <w:lang w:val="ar_AE" w:bidi="ar_AE"/>
        </w:rPr>
        <w:t>الشخص الذي يقرأ هذه الرسالة بصوت عالٍ</w:t>
      </w:r>
    </w:p>
    <w:p>
      <w:pPr>
        <w:pStyle w:val="ListBullet"/>
        <w:bidi/>
        <w:spacing w:line="240" w:lineRule="auto"/>
        <w:ind w:left="720"/>
      </w:pPr>
      <w:r>
        <w:rPr>
          <w:rtl/>
          <w:cs/>
          <w:lang w:val="ar_AE" w:bidi="ar_AE"/>
        </w:rPr>
      </w:r>
      <w:r>
        <w:rPr>
          <w:rtl/>
          <w:cs/>
          <w:lang w:val="ar_AE" w:bidi="ar_AE"/>
        </w:rPr>
        <w:t>الله الآب</w:t>
      </w:r>
    </w:p>
    <w:p>
      <w:pPr>
        <w:pStyle w:val="ListBullet"/>
        <w:bidi/>
        <w:spacing w:line="240" w:lineRule="auto"/>
        <w:ind w:left="720"/>
      </w:pPr>
      <w:r>
        <w:rPr>
          <w:rtl/>
          <w:cs/>
          <w:lang w:val="ar_AE" w:bidi="ar_AE"/>
        </w:rPr>
      </w:r>
      <w:r>
        <w:rPr>
          <w:rtl/>
          <w:cs/>
          <w:lang w:val="ar_AE" w:bidi="ar_AE"/>
        </w:rPr>
        <w:t>الرب يسوع المسيح</w:t>
      </w:r>
    </w:p>
    <w:p>
      <w:pPr>
        <w:pStyle w:val="ListBullet"/>
        <w:bidi/>
        <w:spacing w:line="240" w:lineRule="auto"/>
        <w:ind w:left="720"/>
      </w:pPr>
      <w:r>
        <w:rPr>
          <w:rtl/>
          <w:cs/>
          <w:lang w:val="ar_AE" w:bidi="ar_AE"/>
        </w:rPr>
      </w:r>
      <w:r>
        <w:rPr>
          <w:rtl/>
          <w:cs/>
          <w:lang w:val="ar_AE" w:bidi="ar_AE"/>
        </w:rPr>
        <w:t>ورفقاء بولس</w:t>
      </w:r>
    </w:p>
    <w:p>
      <w:pPr>
        <w:bidi/>
      </w:pPr>
      <w:r>
        <w:rPr>
          <w:rtl/>
          <w:cs/>
          <w:lang w:val="ar_AE" w:bidi="ar_AE"/>
        </w:rPr>
      </w:r>
      <w:r>
        <w:rPr>
          <w:rtl/>
          <w:cs/>
          <w:lang w:val="ar_AE" w:bidi="ar_AE"/>
        </w:rPr>
        <w:t>غالبًا ما يختتم بولس رسائله بصلوات وتعليمات أخيرة للمؤمنين. وهنا أيضًا يكرّر بولس أو يذكّر مستمعيه بأمور تحدث عنها في وقت سابق من رسالته. تذكّروا أن بولس تحدث إلى المؤمنين عن العيش بطريقة مقدسة، وعن مجيء المسيح، وعن أمانة الله. ويذكّر بولس المؤمنين بهذه الأمور مرة أخرى، لأنها أمور مهمة.</w:t>
      </w:r>
    </w:p>
    <w:p>
      <w:pPr>
        <w:bidi/>
      </w:pPr>
      <w:r>
        <w:rPr>
          <w:rtl/>
          <w:cs/>
          <w:lang w:val="ar_AE" w:bidi="ar_AE"/>
        </w:rPr>
      </w:r>
      <w:r>
        <w:rPr>
          <w:rtl/>
          <w:cs/>
          <w:lang w:val="ar_AE" w:bidi="ar_AE"/>
        </w:rPr>
        <w:t>في الجزء الأول، يصلّي بولس من أجل أمور صالحة للمؤمنين. ويذكّر بولس المؤمنين بأن الله هو الذي يمنح المؤمنين السلام. وسيكون للمؤمنين سلام بعضهم مع بعض ومع الله إذا عاشوا بطريقة مقدسة. ويعرف بولس أن المؤمنين يحتاجون إلى المساعدة لكي يعيشوا بهذه الطريقة، لذلك يطلب من الله أن يقدّس المؤمنين، وأن يساعدهم على التصرّف بطريقة مقدسة، مثلما يتصرّف المسيح.</w:t>
      </w:r>
    </w:p>
    <w:p>
      <w:pPr>
        <w:bidi/>
      </w:pPr>
      <w:r>
        <w:rPr>
          <w:rtl/>
          <w:cs/>
          <w:lang w:val="ar_AE" w:bidi="ar_AE"/>
        </w:rPr>
      </w:r>
      <w:r>
        <w:rPr>
          <w:rtl/>
          <w:cs/>
          <w:lang w:val="ar_AE" w:bidi="ar_AE"/>
        </w:rPr>
        <w:t>ويطلب بولس أن يحفظ الله روح المؤمن ونفسه وجسده كاملًا بلا لوم. والنفس هي كل الجزء الداخلي غير المرئي من الإنسان. وهذا الجزء من الشخص هو الذي يستمر حتى بعد موت الجسد. والروح تشبه النفس إلى حد كبير، لكنها تشير إلى الجزء الداخلي منا الذي له علاقة بالله. وعندما يصلّي الإنسان، تتحدث روحه مع الله. أما الجسد فهو الجزء المادي من الإنسان الذي يتنفس ويأكل ويتحرك. لا يحاول بولس هنا أن يشرح عدد الأجزاء التي يتكوّن منها الإنسان. وربما يستخدم الأجزاء الثلاثة كلها ليؤكد أن كل جزء من الإنسان يجب أن يكون بلا لوم، أي غير مذنب بالخطية. وكل ما يفعله الإنسان ويفكّر فيه ويؤمن به يجب أن يكون مرضيًا لله.</w:t>
      </w:r>
    </w:p>
    <w:p>
      <w:pPr>
        <w:bidi/>
      </w:pPr>
      <w:r>
        <w:rPr>
          <w:rtl/>
          <w:cs/>
          <w:lang w:val="ar_AE" w:bidi="ar_AE"/>
        </w:rPr>
      </w:r>
      <w:r>
        <w:rPr>
          <w:rtl/>
          <w:cs/>
          <w:lang w:val="ar_AE" w:bidi="ar_AE"/>
        </w:rPr>
        <w:t xml:space="preserve">توقّفوا هنا وناقشوا هذا السؤال معًا: كيف تتحدثون في لغتكم عن الأجزاء التي يمكنكم رؤيتها من الإنسان والأجزاء التي لا يمكنكم رؤيتها؟ ناقشوا الكلمات أو العبارات التي تستخدمونها للجزء غير المرئي من الإنسان الذي يفكّر ويشعر. وناقشوا الكلمات أو العبارات التي تستخدمونها للجزء من الإنسان الذي يتصل بالله أو يتواصل معه. وناقشوا الكلمات أو العبارات التي تستخدمونها للجزء من الإنسان الذي يمكنكم رؤيته. أوقِفوا الاستماع إلى هذا التسجيل الصوتي هنا. </w:t>
      </w:r>
    </w:p>
    <w:p>
      <w:pPr>
        <w:bidi/>
      </w:pPr>
      <w:r>
        <w:rPr>
          <w:rtl/>
          <w:cs/>
          <w:lang w:val="ar_AE" w:bidi="ar_AE"/>
        </w:rPr>
      </w:r>
      <w:r>
        <w:rPr>
          <w:rtl/>
          <w:cs/>
          <w:lang w:val="ar_AE" w:bidi="ar_AE"/>
        </w:rPr>
        <w:t>ثم، عندما يأتي المسيح مرة أخرى، سيدين المسيح جميع الناس. ويريد بولس ألا يكون المؤمنون مذنبين، أو ألا يستحقوا أي لوم. ويقول بولس إن الذي يدعو المؤمنين سيساعدهم، لأنه أمين، أي إنه يفعل ما يقول إنه سيفعله. ويتحدث بولس عن الله، لأن الله هو الذي يدعو المؤمنين ليكونوا شعبه. وفي ثقافة بولس، كان الكتّاب يشيرون أحيانًا إلى الله من خلال صفاته بدلًا من ذكر اسم الله.</w:t>
      </w:r>
    </w:p>
    <w:p>
      <w:pPr>
        <w:bidi/>
      </w:pPr>
      <w:r>
        <w:rPr>
          <w:rtl/>
          <w:cs/>
          <w:lang w:val="ar_AE" w:bidi="ar_AE"/>
        </w:rPr>
      </w:r>
      <w:r>
        <w:rPr>
          <w:rtl/>
          <w:cs/>
          <w:lang w:val="ar_AE" w:bidi="ar_AE"/>
        </w:rPr>
        <w:t xml:space="preserve">توقّفوا هنا وناقشوا هذا السؤال معًا: كنشاط، ناقشوا كيف يمكنكم التحدث عن الأشخاص الآخرين في المجموعة دون أن تذكروا أسماءهم. وبدلًا من ذلك، صفوهم بقولكم مثلًا: الشخص الذي يفعل أمرًا معينًا أو يتصف بصفة معينة، مثل «الشخص الذي يطبخ جيدًا جدًا» أو «الشخص الذي يجري بسرعة شديدة». متى يمكن أن تصفوا شخصًا بهذه الطريقة؟ أوقِفوا الاستماع إلى هذا التسجيل الصوتي هنا. </w:t>
      </w:r>
    </w:p>
    <w:p>
      <w:pPr>
        <w:bidi/>
      </w:pPr>
      <w:r>
        <w:rPr>
          <w:rtl/>
          <w:cs/>
          <w:lang w:val="ar_AE" w:bidi="ar_AE"/>
        </w:rPr>
      </w:r>
      <w:r>
        <w:rPr>
          <w:rtl/>
          <w:cs/>
          <w:lang w:val="ar_AE" w:bidi="ar_AE"/>
        </w:rPr>
        <w:t>في الجزء الثاني، يخبر بولس المؤمنين أن يفعلوا ثلاثة أشياء. أولًا، يريد بولس من المؤمنين في تسالونيكي أن يصلّوا من أجل بولس والمؤمنين الذين معه. وعليهم أيضًا أن يسلّموا على بعضهم بعضًا بقبلة مقدسة. وربما يستخدم بولس كلمة مقدسة، أو خاصة، ليُظهر الفرق بين هذه التحية ونوع التقبيل الذي يكون بين الرجل والمرأة المتزوجين.</w:t>
      </w:r>
    </w:p>
    <w:p>
      <w:pPr>
        <w:bidi/>
      </w:pPr>
      <w:r>
        <w:rPr>
          <w:rtl/>
          <w:cs/>
          <w:lang w:val="ar_AE" w:bidi="ar_AE"/>
        </w:rPr>
      </w:r>
      <w:r>
        <w:rPr>
          <w:rtl/>
          <w:cs/>
          <w:lang w:val="ar_AE" w:bidi="ar_AE"/>
        </w:rPr>
        <w:t>ويريد بولس أيضًا أن يتأكد من أن جميع المؤمنين يستطيعون سماع التشجيع والتعليم الذي يرسله بولس إلى أهل تسالونيكي. ويريد بولس من شخص يستطيع القراءة أن يقرأ هذه الرسالة بصوت عالٍ. ومن المحتمل أن يجتمع المؤمنون معًا ليستمعوا، وأن يقرأ ذلك الشخص الرسالة بصوت عالٍ إلى أن يسمعها الجميع. ويأمر بولس المؤمنين أمام الرب أن يفعلوا ذلك. وعندما يقول بولس "بالرَّبِّ"، فإنه يُظهر مدى أهمية هذه الوصية. فالرب يريد من المؤمنين أن يسمعوا هذه الرسالة، وسيتعين على المؤمنين أن يشرحوا للرب أفعالهم إذا لم يفعلوا ذلك.</w:t>
      </w:r>
    </w:p>
    <w:p>
      <w:pPr>
        <w:bidi/>
      </w:pPr>
      <w:r>
        <w:rPr>
          <w:rtl/>
          <w:cs/>
          <w:lang w:val="ar_AE" w:bidi="ar_AE"/>
        </w:rPr>
      </w:r>
      <w:r>
        <w:rPr>
          <w:rtl/>
          <w:cs/>
          <w:lang w:val="ar_AE" w:bidi="ar_AE"/>
        </w:rPr>
        <w:t>في الجزء الثالث، يختتم بولس الرسالة بصلاة أخيرة. ويصلّي بولس من أجل أن يُظهر الرب يسوع المسيح نعمته للمؤمنين، أي محبته ولطفه. وفي بداية رسالته، صلّى بولس أيضًا من أجل الشيء نفسه. وكثيرًا ما كان بولس يبدأ رسائله وينهيها بهذه الطريقة.</w:t>
      </w:r>
    </w:p>
    <w:p>
      <w:pPr>
        <w:bidi/>
      </w:pPr>
      <w:r>
        <w:rPr>
          <w:rtl/>
          <w:cs/>
          <w:lang w:val="ar_AE" w:bidi="ar_AE"/>
        </w:rPr>
      </w:r>
      <w:r>
        <w:rPr>
          <w:rtl/>
          <w:cs/>
          <w:lang w:val="ar_AE" w:bidi="ar_AE"/>
        </w:rPr>
        <w:t>توقّفوا هنا وناقشوا: إذا كنتم تكتبون رسالة أو ترسلون رسالة إلى شخص بعيد، فكيف ستبدؤون الرسالة وكيف ستنهونها؟ ما أنواع الأمور التي تصلّون من أجلها أو تتمنونها للأشخاص الذين تهتمون بهم؟</w:t>
      </w:r>
    </w:p>
    <w:p>
      <w:pPr>
        <w:bidi/>
      </w:pPr>
      <w:r>
        <w:rPr>
          <w:rtl/>
          <w:cs/>
          <w:lang w:val="ar_AE" w:bidi="ar_AE"/>
        </w:rPr>
      </w:r>
      <w:r>
        <w:rPr>
          <w:rtl/>
          <w:cs/>
          <w:lang w:val="ar_AE" w:bidi="ar_AE"/>
        </w:rPr>
        <w:t>الآن، على المجموعة تصوير أحداث القصة بالتسلسل، أو رسمها، أو استخدام أشياء لتجسيد المقطع وأحداثه. وأثناء قيامكم بذلك، يمكنكم استخدام رسومات أو أشياء أو حتى أشخاص لتمثيل بولس، والجمهور الذي يوجّه إليه بولس الرسالة، والشخص الذي يقرأ هذه الرسالة بصوت عالٍ، والله، ويسوع، والمؤمنين الذين مع بولس.</w:t>
      </w:r>
    </w:p>
    <w:p>
      <w:pPr>
        <w:bidi/>
      </w:pPr>
      <w:r>
        <w:rPr>
          <w:rtl/>
          <w:cs/>
          <w:lang w:val="ar_AE" w:bidi="ar_AE"/>
        </w:rPr>
      </w:r>
      <w:r>
        <w:rPr>
          <w:rtl/>
          <w:cs/>
          <w:lang w:val="ar_AE" w:bidi="ar_AE"/>
        </w:rPr>
        <w:t>اختاروا أشخاصًا أو رسوماتًا أو أشياء لتمثل كل واحد من هذه الشخصيات. يمكنكم أن تبدأوا بتمثيل بولس وهو يملي هذه الكلمات على مؤمن آخر يكتب هذه الرسالة. ثم يمكن لشخص أن يأخذ الرسالة إلى مدينة تسالونيكي. ويمكن للمؤمنين في تسالونيكي أن يجتمعوا معًا، ويمكن لشخص أن يتظاهر بأنه يقرأ الرسالة بصوت عالٍ أمام الجميع. ثم مثّلوا ما يقوله بولس في هذا الجزء من الرسالة. يمكن للشخص الذي يؤدي دور الله أن يجعل الأشخاص يقفون بجانب بعضهم بعضًا كأصدقاء، ليُظهر كيف يمنح الله المؤمنين السلام. وليَقُدْ من يلعب دور الله المؤمنين ليقفوا بعيدًا عن الأشخاص الآخرين، لأن الله اختار المؤمنين ليكونوا شعبه الخاص أو المقدس. ثم يمكن للشخص الذي يؤدي دور الله أن يري المؤمنين الطريقة الصحيحة للتصرّف، وأن يساعد المؤمنين أيضًا على القيام بهذه الأفعال. ويمكن للمؤمنين أن يمثلوا كيف يصلّون من أجل بولس، ويسلّمون على بعضهم بعضًا بمحبّة، ويقرؤون الرسالة بصوت عالٍ أمام الجميع. مثّلوا كيف يُظهر المسيح نعمته للمؤمنين حتى عندما لا يستحق المؤمنون تلك النعمة. فالمسيح مع المؤمنين، وهو يشجّع المؤمنين، ويعطي المؤمنين أمورًا صالحة. وأخيرًا، أظهروا كيف سيعود المسيح يومًا ما إلى الأرض. وعندما يسأل المسيح عما إذا كان يستطيع أحد أن يتهم المؤمنين بأي شيء سيئ، يمكن للجميع أن يهزّوا رؤوسهم بالنفي.</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١ تسالونيكي ٥: ٢٣–٢٨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ثلاثة أجزاء.</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المؤمنون الذين يستمعون إلى شخص يقرأ هذه الرسالة جهرًا.</w:t>
      </w:r>
    </w:p>
    <w:p>
      <w:pPr>
        <w:pStyle w:val="ListBullet"/>
        <w:bidi/>
        <w:spacing w:line="240" w:lineRule="auto"/>
        <w:ind w:left="720"/>
      </w:pPr>
      <w:r>
        <w:rPr>
          <w:rtl/>
          <w:cs/>
          <w:lang w:val="ar_AE" w:bidi="ar_AE"/>
        </w:rPr>
      </w:r>
      <w:r>
        <w:rPr>
          <w:rtl/>
          <w:cs/>
          <w:lang w:val="ar_AE" w:bidi="ar_AE"/>
        </w:rPr>
        <w:t>الشخص الذي يقرأ هذه الرسالة بصوت عالٍ</w:t>
      </w:r>
    </w:p>
    <w:p>
      <w:pPr>
        <w:pStyle w:val="ListBullet"/>
        <w:bidi/>
        <w:spacing w:line="240" w:lineRule="auto"/>
        <w:ind w:left="720"/>
      </w:pPr>
      <w:r>
        <w:rPr>
          <w:rtl/>
          <w:cs/>
          <w:lang w:val="ar_AE" w:bidi="ar_AE"/>
        </w:rPr>
      </w:r>
      <w:r>
        <w:rPr>
          <w:rtl/>
          <w:cs/>
          <w:lang w:val="ar_AE" w:bidi="ar_AE"/>
        </w:rPr>
        <w:t>الله الآب</w:t>
      </w:r>
    </w:p>
    <w:p>
      <w:pPr>
        <w:pStyle w:val="ListBullet"/>
        <w:bidi/>
        <w:spacing w:line="240" w:lineRule="auto"/>
        <w:ind w:left="720"/>
      </w:pPr>
      <w:r>
        <w:rPr>
          <w:rtl/>
          <w:cs/>
          <w:lang w:val="ar_AE" w:bidi="ar_AE"/>
        </w:rPr>
      </w:r>
      <w:r>
        <w:rPr>
          <w:rtl/>
          <w:cs/>
          <w:lang w:val="ar_AE" w:bidi="ar_AE"/>
        </w:rPr>
        <w:t>الرب يسوع المسيح</w:t>
      </w:r>
    </w:p>
    <w:p>
      <w:pPr>
        <w:pStyle w:val="ListBullet"/>
        <w:bidi/>
        <w:spacing w:line="240" w:lineRule="auto"/>
        <w:ind w:left="720"/>
      </w:pPr>
      <w:r>
        <w:rPr>
          <w:rtl/>
          <w:cs/>
          <w:lang w:val="ar_AE" w:bidi="ar_AE"/>
        </w:rPr>
      </w:r>
      <w:r>
        <w:rPr>
          <w:rtl/>
          <w:cs/>
          <w:lang w:val="ar_AE" w:bidi="ar_AE"/>
        </w:rPr>
        <w:t>ورفقاء بولس</w:t>
      </w:r>
    </w:p>
    <w:p>
      <w:pPr>
        <w:bidi/>
      </w:pPr>
      <w:r>
        <w:rPr>
          <w:rtl/>
          <w:cs/>
          <w:lang w:val="ar_AE" w:bidi="ar_AE"/>
        </w:rPr>
      </w:r>
      <w:r>
        <w:rPr>
          <w:rtl/>
          <w:cs/>
          <w:lang w:val="ar_AE" w:bidi="ar_AE"/>
        </w:rPr>
        <w:t xml:space="preserve">عليكم كمجموعة أن تُمثِّلوا هذا المقطع مرّتَيْن، ويجب أن تمثّلوا المقطع في لُغتكم. </w:t>
      </w:r>
    </w:p>
    <w:p>
      <w:pPr>
        <w:bidi/>
      </w:pPr>
      <w:r>
        <w:rPr>
          <w:rtl/>
          <w:cs/>
          <w:lang w:val="ar_AE" w:bidi="ar_AE"/>
        </w:rPr>
      </w:r>
      <w:r>
        <w:rPr>
          <w:rtl/>
          <w:cs/>
          <w:lang w:val="ar_AE" w:bidi="ar_AE"/>
        </w:rPr>
        <w:t xml:space="preserve">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 </w:t>
      </w:r>
    </w:p>
    <w:p>
      <w:pPr>
        <w:bidi/>
      </w:pPr>
      <w:r>
        <w:rPr>
          <w:rtl/>
          <w:cs/>
          <w:lang w:val="ar_AE" w:bidi="ar_AE"/>
        </w:rPr>
      </w:r>
      <w:r>
        <w:rPr>
          <w:rtl/>
          <w:cs/>
          <w:lang w:val="ar_AE" w:bidi="ar_AE"/>
        </w:rPr>
        <w:t xml:space="preserve">توقَّفوا هنا عن سماع التسجيل الصوتي، ومثِّلوا المقطع. </w:t>
      </w:r>
    </w:p>
    <w:p>
      <w:pPr>
        <w:bidi/>
      </w:pPr>
      <w:r>
        <w:rPr>
          <w:rtl/>
          <w:cs/>
          <w:lang w:val="ar_AE" w:bidi="ar_AE"/>
        </w:rPr>
      </w:r>
      <w:r>
        <w:rPr>
          <w:rtl/>
          <w:cs/>
          <w:lang w:val="ar_AE" w:bidi="ar_AE"/>
        </w:rPr>
        <w:t xml:space="preserve">بعد ذلك، على المجموعة أن تمثِّل المقطع مرة ثانية. وفي مواضع معينة من تمثيل المقطع، توقَّفوا واطرحوا على الشخص الذي يؤدي الدور السؤال التالي: "بمَ تشعر أو فيمَ تفكِّر؟" وعلى مَن يؤدِّي الدور أن يجيب بما كان سيشعر به أو يفكِّر فيه لو كان في مكان تلك الشخصية. بعد ذلك، واصِلوا التمثيل. </w:t>
      </w:r>
    </w:p>
    <w:p>
      <w:pPr>
        <w:bidi/>
      </w:pPr>
      <w:r>
        <w:rPr>
          <w:rtl/>
          <w:cs/>
          <w:lang w:val="ar_AE" w:bidi="ar_AE"/>
        </w:rPr>
      </w:r>
      <w:r>
        <w:rPr>
          <w:rtl/>
          <w:cs/>
          <w:lang w:val="ar_AE" w:bidi="ar_AE"/>
        </w:rPr>
        <w:t xml:space="preserve">توقَّفوا هنا عن الاستماع إلى التسجيل الصوتي، ومثِّلوا المقطع مرة ثانية. </w:t>
      </w:r>
    </w:p>
    <w:p>
      <w:pPr>
        <w:bidi/>
      </w:pPr>
      <w:r>
        <w:rPr>
          <w:rtl/>
          <w:cs/>
          <w:lang w:val="ar_AE" w:bidi="ar_AE"/>
        </w:rPr>
      </w:r>
      <w:r>
        <w:rPr>
          <w:rtl/>
          <w:cs/>
          <w:lang w:val="ar_AE" w:bidi="ar_AE"/>
        </w:rPr>
        <w:t xml:space="preserve">فيما يلي مثال على التمثيل الدرامي والإجابات المحتملة. </w:t>
      </w:r>
    </w:p>
    <w:p>
      <w:pPr>
        <w:bidi/>
      </w:pPr>
      <w:r>
        <w:rPr>
          <w:rtl/>
          <w:cs/>
          <w:lang w:val="ar_AE" w:bidi="ar_AE"/>
        </w:rPr>
      </w:r>
      <w:r>
        <w:rPr>
          <w:rtl/>
          <w:cs/>
          <w:lang w:val="ar_AE" w:bidi="ar_AE"/>
        </w:rPr>
        <w:t>قال بولس: "وإلهُ السَّلامِ نَفسُهُ يُقَدِّسُكُمْ بالتَّمامِ." وهذه هي صلاة بولس لهم.</w:t>
      </w:r>
    </w:p>
    <w:p>
      <w:pPr>
        <w:bidi/>
      </w:pPr>
      <w:r>
        <w:rPr>
          <w:rtl/>
          <w:cs/>
          <w:lang w:val="ar_AE" w:bidi="ar_AE"/>
        </w:rPr>
      </w:r>
      <w:r>
        <w:rPr>
          <w:rtl/>
          <w:cs/>
          <w:lang w:val="ar_AE" w:bidi="ar_AE"/>
        </w:rPr>
        <w:t>ويكمل: "ولتُحفَظْ روحُكُمْ ونَفسُكُمْ وجَسَدُكُمْ كامِلَةً بلا لومٍ عِندَ مَجيءِ رَبِّنا يَسوعَ المَسيحِ. أمينٌ هو الّذي يَدعوكُمُ الّذي سيَفعَلُ أيضًا."</w:t>
      </w:r>
    </w:p>
    <w:p>
      <w:pPr>
        <w:bidi/>
      </w:pPr>
      <w:r>
        <w:rPr>
          <w:rtl/>
          <w:cs/>
          <w:lang w:val="ar_AE" w:bidi="ar_AE"/>
        </w:rPr>
      </w:r>
      <w:r>
        <w:rPr>
          <w:rtl/>
          <w:cs/>
          <w:lang w:val="ar_AE" w:bidi="ar_AE"/>
        </w:rPr>
        <w:t>أوقفوا التمثيل. اسألوا الشخص الذي يؤدي دور الله: "بم تشعر أو فيم تفكر؟" قد يجيب بعبارات مثل:</w:t>
      </w:r>
    </w:p>
    <w:p>
      <w:pPr>
        <w:pStyle w:val="ListBullet"/>
        <w:bidi/>
        <w:spacing w:line="240" w:lineRule="auto"/>
        <w:ind w:left="720"/>
      </w:pPr>
      <w:r>
        <w:rPr>
          <w:rtl/>
          <w:cs/>
          <w:lang w:val="ar_AE" w:bidi="ar_AE"/>
        </w:rPr>
      </w:r>
      <w:r>
        <w:rPr>
          <w:rtl/>
          <w:cs/>
          <w:lang w:val="ar_AE" w:bidi="ar_AE"/>
        </w:rPr>
        <w:t xml:space="preserve">إذا اتبع شعبي مثالي، فسيكون لهم سلام بعضهم مع بعض ومعي. أريد لشعبي أن يعيشوا في سلام بدلًا من أن يتصرفوا بطريقة تؤذي بعضهم بعضًا؛ أو </w:t>
      </w:r>
    </w:p>
    <w:p>
      <w:pPr>
        <w:pStyle w:val="ListBullet"/>
        <w:bidi/>
        <w:spacing w:line="240" w:lineRule="auto"/>
        <w:ind w:left="720"/>
      </w:pPr>
      <w:r>
        <w:rPr>
          <w:rtl/>
          <w:cs/>
          <w:lang w:val="ar_AE" w:bidi="ar_AE"/>
        </w:rPr>
      </w:r>
      <w:r>
        <w:rPr>
          <w:rtl/>
          <w:cs/>
          <w:lang w:val="ar_AE" w:bidi="ar_AE"/>
        </w:rPr>
        <w:t xml:space="preserve">أعرف أنه من الصعب أن يكونوا مقدسين وبلا لوم. سأساعد المؤمنين لأنني أهتم بهم ولا أريد أن يصابوا بالإحباط ويستسلموا؛ أو </w:t>
      </w:r>
    </w:p>
    <w:p>
      <w:pPr>
        <w:pStyle w:val="ListBullet"/>
        <w:bidi/>
        <w:spacing w:line="240" w:lineRule="auto"/>
        <w:ind w:left="720"/>
      </w:pPr>
      <w:r>
        <w:rPr>
          <w:rtl/>
          <w:cs/>
          <w:lang w:val="ar_AE" w:bidi="ar_AE"/>
        </w:rPr>
      </w:r>
      <w:r>
        <w:rPr>
          <w:rtl/>
          <w:cs/>
          <w:lang w:val="ar_AE" w:bidi="ar_AE"/>
        </w:rPr>
        <w:t>أنا لست مشتتًا، ولا أنسى ما قلته. فعندما أقول إنني سأفعل شيئًا، تكون لديّ القدرة على فعل ذلك، وسأفعله.</w:t>
      </w:r>
    </w:p>
    <w:p>
      <w:pPr>
        <w:bidi/>
      </w:pPr>
      <w:r>
        <w:rPr>
          <w:rtl/>
          <w:cs/>
          <w:lang w:val="ar_AE" w:bidi="ar_AE"/>
        </w:rPr>
      </w:r>
      <w:r>
        <w:rPr>
          <w:rtl/>
          <w:cs/>
          <w:lang w:val="ar_AE" w:bidi="ar_AE"/>
        </w:rPr>
        <w:t>اسألوا الشخص الذي يؤدي دور أحد المؤمنين: "بماذا تشعر أو تفكّر؟" قد يجيب بعبارات مثل:</w:t>
      </w:r>
    </w:p>
    <w:p>
      <w:pPr>
        <w:pStyle w:val="ListBullet"/>
        <w:bidi/>
        <w:spacing w:line="240" w:lineRule="auto"/>
        <w:ind w:left="720"/>
      </w:pPr>
      <w:r>
        <w:rPr>
          <w:rtl/>
          <w:cs/>
          <w:lang w:val="ar_AE" w:bidi="ar_AE"/>
        </w:rPr>
      </w:r>
      <w:r>
        <w:rPr>
          <w:rtl/>
          <w:cs/>
          <w:lang w:val="ar_AE" w:bidi="ar_AE"/>
        </w:rPr>
        <w:t>إن بولس يصلّي لكي يحفظ الله كل جزء منا طاهرًا، حتى أفكارنا. لم أكن أدرك أننا نحتاج أيضًا إلى أن ننتبه إلى الطريقة التي نفكر بها! أو</w:t>
      </w:r>
    </w:p>
    <w:p>
      <w:pPr>
        <w:pStyle w:val="ListBullet"/>
        <w:bidi/>
        <w:spacing w:line="240" w:lineRule="auto"/>
        <w:ind w:left="720"/>
      </w:pPr>
      <w:r>
        <w:rPr>
          <w:rtl/>
          <w:cs/>
          <w:lang w:val="ar_AE" w:bidi="ar_AE"/>
        </w:rPr>
      </w:r>
      <w:r>
        <w:rPr>
          <w:rtl/>
          <w:cs/>
          <w:lang w:val="ar_AE" w:bidi="ar_AE"/>
        </w:rPr>
        <w:t xml:space="preserve">من الصعب أن أمنع نفسي من ارتكاب الخطية. فأحيانًا أخطئ دون أن أفكر حتى! أحتاج إلى المساعدة لكي أتصرف بالطريقة التي يريدها الله مني. وأنا سعيد لأن الله سيساعدني؛ أو </w:t>
      </w:r>
    </w:p>
    <w:p>
      <w:pPr>
        <w:pStyle w:val="ListBullet"/>
        <w:bidi/>
        <w:spacing w:line="240" w:lineRule="auto"/>
        <w:ind w:left="720"/>
      </w:pPr>
      <w:r>
        <w:rPr>
          <w:rtl/>
          <w:cs/>
          <w:lang w:val="ar_AE" w:bidi="ar_AE"/>
        </w:rPr>
      </w:r>
      <w:r>
        <w:rPr>
          <w:rtl/>
          <w:cs/>
          <w:lang w:val="ar_AE" w:bidi="ar_AE"/>
        </w:rPr>
        <w:t>أعرف أنني كثيرًا ما أؤذي مَن حولي عندما أخطئ. لا أريد أن أؤذي الآخرين أو أتسبب في النزاعات. أريد السلام الذي يمنحه الله.</w:t>
      </w:r>
    </w:p>
    <w:p>
      <w:pPr>
        <w:bidi/>
      </w:pPr>
      <w:r>
        <w:rPr>
          <w:rtl/>
          <w:cs/>
          <w:lang w:val="ar_AE" w:bidi="ar_AE"/>
        </w:rPr>
      </w:r>
      <w:r>
        <w:rPr>
          <w:rtl/>
          <w:cs/>
          <w:lang w:val="ar_AE" w:bidi="ar_AE"/>
        </w:rPr>
        <w:t>اسألوا الشخص الذي يؤدي دور بولس: "بماذا تشعر أو فيمَ تفكّر؟" قد يجيب بعبارات مثل:</w:t>
      </w:r>
    </w:p>
    <w:p>
      <w:pPr>
        <w:pStyle w:val="ListBullet"/>
        <w:bidi/>
        <w:spacing w:line="240" w:lineRule="auto"/>
        <w:ind w:left="720"/>
      </w:pPr>
      <w:r>
        <w:rPr>
          <w:rtl/>
          <w:cs/>
          <w:lang w:val="ar_AE" w:bidi="ar_AE"/>
        </w:rPr>
      </w:r>
      <w:r>
        <w:rPr>
          <w:rtl/>
          <w:cs/>
          <w:lang w:val="ar_AE" w:bidi="ar_AE"/>
        </w:rPr>
        <w:t xml:space="preserve">أريد للمؤمنين أن يتطلعوا إلى يوم عودة المسيح برجاء وفرح. فإذا كان المؤمنون يفعلون أشياء سيئة في الخفاء، فلن يرغبوا في عودة المسيح ورؤيته لما يفعلونه من شر؛ أو </w:t>
      </w:r>
    </w:p>
    <w:p>
      <w:pPr>
        <w:pStyle w:val="ListBullet"/>
        <w:bidi/>
        <w:spacing w:line="240" w:lineRule="auto"/>
        <w:ind w:left="720"/>
      </w:pPr>
      <w:r>
        <w:rPr>
          <w:rtl/>
          <w:cs/>
          <w:lang w:val="ar_AE" w:bidi="ar_AE"/>
        </w:rPr>
      </w:r>
      <w:r>
        <w:rPr>
          <w:rtl/>
          <w:cs/>
          <w:lang w:val="ar_AE" w:bidi="ar_AE"/>
        </w:rPr>
        <w:t>عندما أبدأ في القلق بشأن ما سيحدث، أتذكر أن الله أمين. فقد قال الله إنه سيعلّمنا ويعتني بنا، ولذلك أشعر بالهدوء بدلًا من الخوف.</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قال بولس: "أيُّها الإخوَةُ، صَلّوا لأجلِنا. سلِّموا علَى الإخوَةِ جميعًا بقُبلَةٍ مُقَدَّسَةٍ. أُناشِدُكُمْ بالرَّبِّ أنْ تُقرأ هذِهِ الرِّسالَةُ علَى جميعِ الإخوَةِ القِدّيسينَ. نِعمَةُ رَبِّنا يَسوعَ المَسيحِ معكُمْ."</w:t>
      </w:r>
    </w:p>
    <w:p>
      <w:pPr>
        <w:bidi/>
      </w:pPr>
      <w:r>
        <w:rPr>
          <w:rtl/>
          <w:cs/>
          <w:lang w:val="ar_AE" w:bidi="ar_AE"/>
        </w:rPr>
      </w:r>
      <w:r>
        <w:rPr>
          <w:rtl/>
          <w:cs/>
          <w:lang w:val="ar_AE" w:bidi="ar_AE"/>
        </w:rPr>
        <w:t>أوقفوا التمثيل. اسألوا الشخص الذي يؤدي دور يسوع: "بمَ تشعر أو فيمَ تفكِّر؟" قد يجيب بعبارات مثل:</w:t>
      </w:r>
    </w:p>
    <w:p>
      <w:pPr>
        <w:pStyle w:val="ListBullet"/>
        <w:bidi/>
        <w:spacing w:line="240" w:lineRule="auto"/>
        <w:ind w:left="720"/>
      </w:pPr>
      <w:r>
        <w:rPr>
          <w:rtl/>
          <w:cs/>
          <w:lang w:val="ar_AE" w:bidi="ar_AE"/>
        </w:rPr>
      </w:r>
      <w:r>
        <w:rPr>
          <w:rtl/>
          <w:cs/>
          <w:lang w:val="ar_AE" w:bidi="ar_AE"/>
        </w:rPr>
        <w:t xml:space="preserve">أنا أهتم كثيرًا بالناس على الأرض. ولهذا أتيت إلى الأرض لأخلّص الناس! وبالطبع، سأستمر في إظهار محبتي واهتمامي بالناس الآن، بعدما صاروا شعب الله المقدس؛ أو </w:t>
      </w:r>
    </w:p>
    <w:p>
      <w:pPr>
        <w:pStyle w:val="ListBullet"/>
        <w:bidi/>
        <w:spacing w:line="240" w:lineRule="auto"/>
        <w:ind w:left="720"/>
      </w:pPr>
      <w:r>
        <w:rPr>
          <w:rtl/>
          <w:cs/>
          <w:lang w:val="ar_AE" w:bidi="ar_AE"/>
        </w:rPr>
      </w:r>
      <w:r>
        <w:rPr>
          <w:rtl/>
          <w:cs/>
          <w:lang w:val="ar_AE" w:bidi="ar_AE"/>
        </w:rPr>
        <w:t xml:space="preserve">أريد أيضًا للناس أن يعيشوا في سلام مع الآخرين، ولذلك أريد للمؤمنين أن ينقلوا هذه التعليمات التي يرسلها بولس؛ أو </w:t>
      </w:r>
    </w:p>
    <w:p>
      <w:pPr>
        <w:pStyle w:val="ListBullet"/>
        <w:bidi/>
        <w:spacing w:line="240" w:lineRule="auto"/>
        <w:ind w:left="720"/>
      </w:pPr>
      <w:r>
        <w:rPr>
          <w:rtl/>
          <w:cs/>
          <w:lang w:val="ar_AE" w:bidi="ar_AE"/>
        </w:rPr>
      </w:r>
      <w:r>
        <w:rPr>
          <w:rtl/>
          <w:cs/>
          <w:lang w:val="ar_AE" w:bidi="ar_AE"/>
        </w:rPr>
        <w:t>أسمع بولس عندما يصلّي، وأنا سعيد بأن أساعد المؤمنين.</w:t>
      </w:r>
    </w:p>
    <w:p>
      <w:pPr>
        <w:bidi/>
      </w:pPr>
      <w:r>
        <w:rPr>
          <w:rtl/>
          <w:cs/>
          <w:lang w:val="ar_AE" w:bidi="ar_AE"/>
        </w:rPr>
      </w:r>
      <w:r>
        <w:rPr>
          <w:rtl/>
          <w:cs/>
          <w:lang w:val="ar_AE" w:bidi="ar_AE"/>
        </w:rPr>
        <w:t>اسألوا الشخص الذي يؤدي دور أحد المؤمنين: "بماذا تشعر أو تفكّر؟" قد يجيب بعبارات مثل:</w:t>
      </w:r>
    </w:p>
    <w:p>
      <w:pPr>
        <w:pStyle w:val="ListBullet"/>
        <w:bidi/>
        <w:spacing w:line="240" w:lineRule="auto"/>
        <w:ind w:left="720"/>
      </w:pPr>
      <w:r>
        <w:rPr>
          <w:rtl/>
          <w:cs/>
          <w:lang w:val="ar_AE" w:bidi="ar_AE"/>
        </w:rPr>
      </w:r>
      <w:r>
        <w:rPr>
          <w:rtl/>
          <w:cs/>
          <w:lang w:val="ar_AE" w:bidi="ar_AE"/>
        </w:rPr>
        <w:t xml:space="preserve">أشعر بالارتياح لأن بولس يهتم بنا إلى هذا الحد، حتى إنه أرسل إلينا هذه الرسالة وصلّى من أجلنا بأمور صالحة، مع أن بولس نفسه يواجه أمورًا صعبة؛ أو </w:t>
      </w:r>
    </w:p>
    <w:p>
      <w:pPr>
        <w:pStyle w:val="ListBullet"/>
        <w:bidi/>
        <w:spacing w:line="240" w:lineRule="auto"/>
        <w:ind w:left="720"/>
      </w:pPr>
      <w:r>
        <w:rPr>
          <w:rtl/>
          <w:cs/>
          <w:lang w:val="ar_AE" w:bidi="ar_AE"/>
        </w:rPr>
      </w:r>
      <w:r>
        <w:rPr>
          <w:rtl/>
          <w:cs/>
          <w:lang w:val="ar_AE" w:bidi="ar_AE"/>
        </w:rPr>
        <w:t>أريد أن أُظهر المحبة لبولس أيضًا، لذلك سأصلّي من أجل بولس والمؤمنين الآخرين. وأنا أهتم بالمؤمنين الآخرين كما لو كانوا إخوتي وأخواتي! أو</w:t>
      </w:r>
    </w:p>
    <w:p>
      <w:pPr>
        <w:pStyle w:val="ListBullet"/>
        <w:bidi/>
        <w:spacing w:line="240" w:lineRule="auto"/>
        <w:ind w:left="720"/>
      </w:pPr>
      <w:r>
        <w:rPr>
          <w:rtl/>
          <w:cs/>
          <w:lang w:val="ar_AE" w:bidi="ar_AE"/>
        </w:rPr>
      </w:r>
      <w:r>
        <w:rPr>
          <w:rtl/>
          <w:cs/>
          <w:lang w:val="ar_AE" w:bidi="ar_AE"/>
        </w:rPr>
        <w:t>أنا سعيد لأننا لا نضطر إلى أن نحاول أن نكون مقدسين بمفردنا. فالله سيساعدنا، ويمكننا جميعًا أن نتعلم معًا.</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١ تسالونيكي ٥: ٢٣–٢٨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ستناقش المجموعة المصطلحات والكلمات الرئيسية في هذا المقطع. </w:t>
      </w:r>
    </w:p>
    <w:p>
      <w:pPr>
        <w:bidi/>
      </w:pPr>
      <w:r>
        <w:rPr>
          <w:rtl/>
          <w:cs/>
          <w:lang w:val="ar_AE" w:bidi="ar_AE"/>
        </w:rPr>
      </w:r>
      <w:r>
        <w:rPr>
          <w:rtl/>
          <w:cs/>
          <w:lang w:val="ar_AE" w:bidi="ar_AE"/>
        </w:rPr>
        <w:t xml:space="preserve">يقول بولس إن الله هو إله </w:t>
      </w:r>
      <w:r>
        <w:rPr>
          <w:b/>
          <w:rtl/>
          <w:cs/>
          <w:lang w:val="ar_AE" w:bidi="ar_AE"/>
        </w:rPr>
        <w:t>السلام</w:t>
      </w:r>
      <w:r>
        <w:rPr>
          <w:rtl/>
          <w:cs/>
          <w:lang w:val="ar_AE" w:bidi="ar_AE"/>
        </w:rPr>
        <w:t>. وبرَكة السلام هذه تعني غياب الصراع والامتلاء أو اكتمال الحياة. ولمزيد من المعلومات عن السلام، راجعوا "قاموس الكلمات الرئيسية". استخدموا الكلمة أو العبارة ذاتها التي استخدمتوها في المقاطع السابقة للإشارة إلى السلام.</w:t>
      </w:r>
    </w:p>
    <w:p>
      <w:pPr>
        <w:bidi/>
      </w:pPr>
      <w:r>
        <w:rPr>
          <w:rtl/>
          <w:cs/>
          <w:lang w:val="ar_AE" w:bidi="ar_AE"/>
        </w:rPr>
      </w:r>
      <w:r>
        <w:rPr>
          <w:rtl/>
          <w:cs/>
          <w:lang w:val="ar_AE" w:bidi="ar_AE"/>
        </w:rPr>
        <w:t xml:space="preserve">ويصلّي بولس من أجل أن </w:t>
      </w:r>
      <w:r>
        <w:rPr>
          <w:b/>
          <w:rtl/>
          <w:cs/>
          <w:lang w:val="ar_AE" w:bidi="ar_AE"/>
        </w:rPr>
        <w:t>يقدّس</w:t>
      </w:r>
      <w:r>
        <w:rPr>
          <w:rtl/>
          <w:cs/>
          <w:lang w:val="ar_AE" w:bidi="ar_AE"/>
        </w:rPr>
        <w:t xml:space="preserve"> الله المؤمنين، أي أن يجعل المؤمنين </w:t>
      </w:r>
      <w:r>
        <w:rPr>
          <w:b/>
          <w:rtl/>
          <w:cs/>
          <w:lang w:val="ar_AE" w:bidi="ar_AE"/>
        </w:rPr>
        <w:t>مقدسين</w:t>
      </w:r>
      <w:r>
        <w:rPr>
          <w:rtl/>
          <w:cs/>
          <w:lang w:val="ar_AE" w:bidi="ar_AE"/>
        </w:rPr>
        <w:t xml:space="preserve"> بالتمام. وتعني كلمة مقدس مفرزًا لله. وعندما يبدأ الناس في الثقة بيسوع ويقبلون الروح القدس، فإن هؤلاء الناس يصبحون أيضًا مُقدَّسين. ويعمل الروح القدس في قلوب هؤلاء الناس ليغيّرهم ويجعلهم أكثر فأكثر شبهًا بيسوع، وليجعلهم أكثر فأكثر قداسة، أي مفرزين لأغراض الله الخاصة. ولمزيد من المعلومات عن التقديس ومقدس، راجعوا "قاموس الكلمات الرئيسية". استخدموا الكلمة أو العبارة ذاتها التي استخدمتموها في المقاطع السابقة للإشارة إلى "يقدّس" أو "يجعل مقدسًا بالتمام".</w:t>
      </w:r>
    </w:p>
    <w:p>
      <w:pPr>
        <w:bidi/>
      </w:pPr>
      <w:r>
        <w:rPr>
          <w:rtl/>
          <w:cs/>
          <w:lang w:val="ar_AE" w:bidi="ar_AE"/>
        </w:rPr>
      </w:r>
      <w:r>
        <w:rPr>
          <w:rtl/>
          <w:cs/>
          <w:lang w:val="ar_AE" w:bidi="ar_AE"/>
        </w:rPr>
        <w:t xml:space="preserve">ويصلّي بولس أن يجعل الله </w:t>
      </w:r>
      <w:r>
        <w:rPr>
          <w:b/>
          <w:rtl/>
          <w:cs/>
          <w:lang w:val="ar_AE" w:bidi="ar_AE"/>
        </w:rPr>
        <w:t>روح</w:t>
      </w:r>
      <w:r>
        <w:rPr>
          <w:rtl/>
          <w:cs/>
          <w:lang w:val="ar_AE" w:bidi="ar_AE"/>
        </w:rPr>
        <w:t xml:space="preserve"> كل مؤمن </w:t>
      </w:r>
      <w:r>
        <w:rPr>
          <w:b/>
          <w:rtl/>
          <w:cs/>
          <w:lang w:val="ar_AE" w:bidi="ar_AE"/>
        </w:rPr>
        <w:t>ونفسه</w:t>
      </w:r>
      <w:r>
        <w:rPr>
          <w:rtl/>
          <w:cs/>
          <w:lang w:val="ar_AE" w:bidi="ar_AE"/>
        </w:rPr>
        <w:t xml:space="preserve"> و</w:t>
      </w:r>
      <w:r>
        <w:rPr>
          <w:b/>
          <w:rtl/>
          <w:cs/>
          <w:lang w:val="ar_AE" w:bidi="ar_AE"/>
        </w:rPr>
        <w:t>جسده</w:t>
      </w:r>
      <w:r>
        <w:rPr>
          <w:rtl/>
          <w:cs/>
          <w:lang w:val="ar_AE" w:bidi="ar_AE"/>
        </w:rPr>
        <w:t xml:space="preserve"> بلا لوم. والنفس هي الجزء الداخلي غير المرئي الكامل من الإنسان، حيث يفكر الإنسان ويشعر ويرغب. وقد يستمر هذا الجزء من الإنسان في الحياة حتى بعد موت جسد ذلك الإنسان. وكلمة "الروح" تشير أيضًا إلى الجزء الداخلي من الإنسان، لكنها تركّز عادةً على العلاقة التي تربط الإنسان بالله. إذ عندما نصلي، فإن أرواحنا هي التي تتكلَّم مع الله. ويظن بعض الناس أن الروح والنَفْس قد يكونان نفس الشيء، وأن هاتين الكلمتين المختلفتين تعطيان فقط تركيزًا مختلفًا قليلًا. ويرى آخرون أن هاتين الكلمتين مختلفتان، وأن لكل إنسان جسدًا ونفسًا وروحًا. ويؤكد بولس أن الإنسان ينبغي أن يكون بلا لوم بالتمام، أي أن تكون أجزاؤه التي يمكن رؤيتها وأجزاؤه التي لا يمكن رؤيتها بلا لوم.</w:t>
      </w:r>
    </w:p>
    <w:p>
      <w:pPr>
        <w:bidi/>
      </w:pPr>
      <w:r>
        <w:rPr>
          <w:rtl/>
          <w:cs/>
          <w:lang w:val="ar_AE" w:bidi="ar_AE"/>
        </w:rPr>
      </w:r>
      <w:r>
        <w:rPr>
          <w:rtl/>
          <w:cs/>
          <w:lang w:val="ar_AE" w:bidi="ar_AE"/>
        </w:rPr>
        <w:t xml:space="preserve">توقّفوا هنا وناقشوا كمجموعة الكلمات أو العبارات التي ستستخدمونها للإشارة إلى النفس والروح والجسد. تذكّروا الكلمات والعبارات التي ناقشتموها في الخطوة الثالثة. تستخدم بعض الترجمات عبارة "حياة الإنسان كلها" أو "كل جزء من الإنسان" بدلًا من قول النفس والروح والجسد. راجعوا "النفس" و"الروح" في قاموس الكلمات الرئيسية لمزيد من المعلومات. وإذا كنتم قد ترجمتم هذه الكلمات فعلًا في سِفر آخر من الكتاب المقدّس، فاستخدموا الكلمات ذاتها التي استخدمتموها هناك. أوقِفوا الاستماع إلى هذا التسجيل الصوتي هنا. </w:t>
      </w:r>
    </w:p>
    <w:p>
      <w:pPr>
        <w:bidi/>
      </w:pPr>
      <w:r>
        <w:rPr>
          <w:rtl/>
          <w:cs/>
          <w:lang w:val="ar_AE" w:bidi="ar_AE"/>
        </w:rPr>
      </w:r>
      <w:r>
        <w:rPr>
          <w:rtl/>
          <w:cs/>
          <w:lang w:val="ar_AE" w:bidi="ar_AE"/>
        </w:rPr>
        <w:t xml:space="preserve">يريد بولس أن يكون المؤمنون </w:t>
      </w:r>
      <w:r>
        <w:rPr>
          <w:b/>
          <w:rtl/>
          <w:cs/>
          <w:lang w:val="ar_AE" w:bidi="ar_AE"/>
        </w:rPr>
        <w:t>بلا لوم</w:t>
      </w:r>
      <w:r>
        <w:rPr>
          <w:rtl/>
          <w:cs/>
          <w:lang w:val="ar_AE" w:bidi="ar_AE"/>
        </w:rPr>
        <w:t>، أو أبرياء، عندما يعود الرب يسوع المسيح. استخدموا الكلمة أو العبارة ذاتها التي استخدمتموها في المقاطع السابقة للإشارة إلى "بلا لوم"، وتذكّروا أن "بلا لوم" موجودة في قاموس الكلمات الرئيسية.</w:t>
      </w:r>
    </w:p>
    <w:p>
      <w:pPr>
        <w:bidi/>
      </w:pPr>
      <w:r>
        <w:rPr>
          <w:rtl/>
          <w:cs/>
          <w:lang w:val="ar_AE" w:bidi="ar_AE"/>
        </w:rPr>
      </w:r>
      <w:r>
        <w:rPr>
          <w:b/>
          <w:rtl/>
          <w:cs/>
          <w:lang w:val="ar_AE" w:bidi="ar_AE"/>
        </w:rPr>
        <w:t>والرب</w:t>
      </w:r>
      <w:r>
        <w:rPr>
          <w:rtl/>
          <w:cs/>
          <w:lang w:val="ar_AE" w:bidi="ar_AE"/>
        </w:rPr>
        <w:t xml:space="preserve"> هو سيد على أشخاص آخرين، وله سلطان كامل عليهم، ولذلك استخدم الإسرائيليون هذه الكلمة للإشارة إلى الله، لأن الله له سلطان على العالم كله. لمزيدٍ من المعلومات عن لقب الرب/السيد، راجعوا قاموس الكلمات الرئيسية. استخدموا الكلمة أو العبارة نفسها التي استخدمتموها في المقاطع السابقة للإشارة إلى كلمة الرب.</w:t>
      </w:r>
    </w:p>
    <w:p>
      <w:pPr>
        <w:bidi/>
      </w:pPr>
      <w:r>
        <w:rPr>
          <w:rtl/>
          <w:cs/>
          <w:lang w:val="ar_AE" w:bidi="ar_AE"/>
        </w:rPr>
      </w:r>
      <w:r>
        <w:rPr>
          <w:rtl/>
          <w:cs/>
          <w:lang w:val="ar_AE" w:bidi="ar_AE"/>
        </w:rPr>
        <w:t xml:space="preserve">يشير لقب </w:t>
      </w:r>
      <w:r>
        <w:rPr>
          <w:b/>
          <w:rtl/>
          <w:cs/>
          <w:lang w:val="ar_AE" w:bidi="ar_AE"/>
        </w:rPr>
        <w:t>المسيح</w:t>
      </w:r>
      <w:r>
        <w:rPr>
          <w:rtl/>
          <w:cs/>
          <w:lang w:val="ar_AE" w:bidi="ar_AE"/>
        </w:rPr>
        <w:t xml:space="preserve"> إلى المَلك والمُخلِّص المحدد الذي وَعد اللهُ بإرساله، وهو يسوع. لمزيد من المعلومات عن كلمة المسيح، راجعوا "قاموس الكلمات الرئيسية". استخدموا الكلمة أو العبارة ذاتها التي استخدمتموها في المقاطع السابقة للإشارة إلى كلمة "المسيح".</w:t>
      </w:r>
    </w:p>
    <w:p>
      <w:pPr>
        <w:bidi/>
      </w:pPr>
      <w:r>
        <w:rPr>
          <w:rtl/>
          <w:cs/>
          <w:lang w:val="ar_AE" w:bidi="ar_AE"/>
        </w:rPr>
      </w:r>
      <w:r>
        <w:rPr>
          <w:rtl/>
          <w:cs/>
          <w:lang w:val="ar_AE" w:bidi="ar_AE"/>
        </w:rPr>
        <w:t xml:space="preserve">يدعو بولس المؤمنين </w:t>
      </w:r>
      <w:r>
        <w:rPr>
          <w:b/>
          <w:rtl/>
          <w:cs/>
          <w:lang w:val="ar_AE" w:bidi="ar_AE"/>
        </w:rPr>
        <w:t>الإخوة</w:t>
      </w:r>
      <w:r>
        <w:rPr>
          <w:rtl/>
          <w:cs/>
          <w:lang w:val="ar_AE" w:bidi="ar_AE"/>
        </w:rPr>
        <w:t xml:space="preserve"> أو </w:t>
      </w:r>
      <w:r>
        <w:rPr>
          <w:b/>
          <w:rtl/>
          <w:cs/>
          <w:lang w:val="ar_AE" w:bidi="ar_AE"/>
        </w:rPr>
        <w:t>الإخوة والأخوات</w:t>
      </w:r>
      <w:r>
        <w:rPr>
          <w:rtl/>
          <w:cs/>
          <w:lang w:val="ar_AE" w:bidi="ar_AE"/>
        </w:rPr>
        <w:t>. ويستخدم بولس كثيرًا كلمة "أخ" للإشارة إلى المؤمنين الآخرين. ولمزيد من المعلومات عن كلمة "أخ"، راجعوا "مؤمن" في قاموس الكلمات الرئيسية. استخدموا الكلمة أو العبارة ذاتها التي استخدمتموها في المقاطع السابقة للإشارة إلى الإخوة أو المؤمنين الآخرين.</w:t>
      </w:r>
    </w:p>
    <w:p>
      <w:pPr>
        <w:bidi/>
      </w:pPr>
      <w:r>
        <w:rPr>
          <w:rtl/>
          <w:cs/>
          <w:lang w:val="ar_AE" w:bidi="ar_AE"/>
        </w:rPr>
      </w:r>
      <w:r>
        <w:rPr>
          <w:rtl/>
          <w:cs/>
          <w:lang w:val="ar_AE" w:bidi="ar_AE"/>
        </w:rPr>
        <w:t xml:space="preserve">ويطلب بولس من المؤمنين أن </w:t>
      </w:r>
      <w:r>
        <w:rPr>
          <w:b/>
          <w:rtl/>
          <w:cs/>
          <w:lang w:val="ar_AE" w:bidi="ar_AE"/>
        </w:rPr>
        <w:t>يصلّوا</w:t>
      </w:r>
      <w:r>
        <w:rPr>
          <w:rtl/>
          <w:cs/>
          <w:lang w:val="ar_AE" w:bidi="ar_AE"/>
        </w:rPr>
        <w:t xml:space="preserve"> من أجل بولس والمؤمنين الذين معه. وتعني الصلاة التحدث مع الله. للمزيد من المعلومات عن الصلاة، راجعوا قاموس الكلمات الرئيسية. استخدموا الكلمة أو العبارة ذاتها التي استخدمتموها في المقاطع السابقة للإشارة إلى الصلاة. </w:t>
      </w:r>
    </w:p>
    <w:p>
      <w:pPr>
        <w:bidi/>
      </w:pPr>
      <w:r>
        <w:rPr>
          <w:rtl/>
          <w:cs/>
          <w:lang w:val="ar_AE" w:bidi="ar_AE"/>
        </w:rPr>
      </w:r>
      <w:r>
        <w:rPr>
          <w:rtl/>
          <w:cs/>
          <w:lang w:val="ar_AE" w:bidi="ar_AE"/>
        </w:rPr>
        <w:t>ويقول بولس أيضًا إن على المؤمنين أن يحيّي بعضهم بعضًا ب</w:t>
      </w:r>
      <w:r>
        <w:rPr>
          <w:b/>
          <w:rtl/>
          <w:cs/>
          <w:lang w:val="ar_AE" w:bidi="ar_AE"/>
        </w:rPr>
        <w:t>قبلة مقدسة</w:t>
      </w:r>
      <w:r>
        <w:rPr>
          <w:rtl/>
          <w:cs/>
          <w:lang w:val="ar_AE" w:bidi="ar_AE"/>
        </w:rPr>
        <w:t>. وهذه القبلة مقدسة لأنها الطريقة التي يحيّي بها شعب الله المقدس بعضهم بعضًا. وفي تلك الثقافة وفي ذلك الوقت، كانت القبلة على الخد طريقة مناسبة للتحية بين الناس. وإذا لم تكن هذه الطريقة مناسبة في ثقافتكم، فيمكنكم أن تقولوا إنهم حيّوا بعضهم بعضًا بمحبة، كما يحيّي أفراد العائلة بعضهم بعضًا.</w:t>
      </w:r>
    </w:p>
    <w:p>
      <w:pPr>
        <w:bidi/>
      </w:pPr>
      <w:r>
        <w:rPr>
          <w:rtl/>
          <w:cs/>
          <w:lang w:val="ar_AE" w:bidi="ar_AE"/>
        </w:rPr>
      </w:r>
      <w:r>
        <w:rPr>
          <w:rtl/>
          <w:cs/>
          <w:lang w:val="ar_AE" w:bidi="ar_AE"/>
        </w:rPr>
        <w:t xml:space="preserve">توقّفوا هنا وناقشوا كمجموعة الكلمات أو العبارات التي ستستخدمونها للتعبير عن "قبلة مقدسة". أوقِفوا الاستماع إلى هذا التسجيل الصوتي هنا. </w:t>
      </w:r>
    </w:p>
    <w:p>
      <w:pPr>
        <w:bidi/>
      </w:pPr>
      <w:r>
        <w:rPr>
          <w:rtl/>
          <w:cs/>
          <w:lang w:val="ar_AE" w:bidi="ar_AE"/>
        </w:rPr>
      </w:r>
      <w:r>
        <w:rPr>
          <w:rtl/>
          <w:cs/>
          <w:lang w:val="ar_AE" w:bidi="ar_AE"/>
        </w:rPr>
        <w:t xml:space="preserve">ويصلّي بولس لكي يعطي الرب يسوع المؤمنين </w:t>
      </w:r>
      <w:r>
        <w:rPr>
          <w:b/>
          <w:rtl/>
          <w:cs/>
          <w:lang w:val="ar_AE" w:bidi="ar_AE"/>
        </w:rPr>
        <w:t>نعمة</w:t>
      </w:r>
      <w:r>
        <w:rPr>
          <w:rtl/>
          <w:cs/>
          <w:lang w:val="ar_AE" w:bidi="ar_AE"/>
        </w:rPr>
        <w:t>. إن إعطاء النعمة يعني أن يُعطي أحدهم شيئًا صالحًا لشخصٍ لا يستحق ذلك الشيء. في كثير من الأحيان، تُشير النعمة إلى الخلاص الذي يمنحه اللهُ، ولكن هنا ربما تُشير إلى الأشياء الجيدة، والتوجُّهات، والقدرات التي يمنحها اللهُ للمؤمنين. ولمزيد من المعلومات عن النعمة راجعوا "قاموس الكلمات الرئيسية". استخدموا الكلمة أو العبارة ذاتها التي استخدمتموها في المقاطع السابقة للإشارة إلى كلمة نعمة.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للنص من الترجمة الأسهل فهمًا.</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في هذه الجلسة، أعيدوا سرد المقطع كمجموعة، بلغتكم.</w:t>
      </w:r>
    </w:p>
    <w:p>
      <w:pPr>
        <w:bidi/>
      </w:pPr>
      <w:r>
        <w:rPr>
          <w:rtl/>
          <w:cs/>
          <w:lang w:val="ar_AE" w:bidi="ar_AE"/>
        </w:rPr>
      </w:r>
      <w:r>
        <w:rPr>
          <w:rtl/>
          <w:cs/>
          <w:lang w:val="ar_AE" w:bidi="ar_AE"/>
        </w:rPr>
        <w:t>أولاً، ينبغي للمجموعة بأكملها التدرب على سرد المقطع بلغتكم. تذكَّروا أن تُدرِجوا الأمور التي حددتموها في الخطوات السابقة مثل: الترتيب الزمني أو الكلمات أو العبارات أو المشاعر أو أي شيء آخر ناقشتموه.</w:t>
      </w:r>
    </w:p>
    <w:p>
      <w:pPr>
        <w:bidi/>
      </w:pPr>
      <w:r>
        <w:rPr>
          <w:rtl/>
          <w:cs/>
          <w:lang w:val="ar_AE" w:bidi="ar_AE"/>
        </w:rPr>
      </w:r>
      <w:r>
        <w:rPr>
          <w:rtl/>
          <w:cs/>
          <w:lang w:val="ar_AE" w:bidi="ar_AE"/>
        </w:rPr>
        <w:t>يقوم أحد أعضاء المجموعة بسرد بضع جمل من المقطع ثم يتوقف. ثم يقوم عضو آخر بسرد الجزء التالي من المقطع ويتوقف. استمروا في ذلك حتى تعيد المجموعة سرد المقطع كاملًا. ويمكن لأعضاء المجموعة تصحيح الأخطاء لبعضهم البعض في هذه الخطوة.</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بعد ذلك، ينبغي لكل عضو في المجموعة سرد المقطع كاملًا دون أن تتم مقاطعته، لمرة واحدة على الأقل. ويمكن لعضو المجموعة الاستعانة بأشياء عشوائية أو حركات أو لوحة القصة الخاصة بهم لمساعدتهم على تذكُّر المقطع.</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بعد ذلك، يمكن للمجموعة تحديد أي نسخة نالت إعجابكم أكثر من غيرها. قد تجدون أنكم أحببتم الطريقة التي سرد بها أحد الأعضاء مشهدًا معينًا، بينما أعجبتكم طريقة عضو آخر في سرد مشهد آخر.</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أخيرًا، يمكن للمجموعة صياغة نسخة نهائية للمقطع يتفق عليها الجميع. وينبغي لكل عضو في المجموعة التدرب على سرد هذه النسخة النهائية من المقطع.</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