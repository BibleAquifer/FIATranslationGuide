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w:t>
      </w:r>
      <w:r>
        <w:rPr>
          <w:rtl/>
          <w:cs/>
          <w:lang w:val="ar_AE" w:bidi="ar_AE"/>
        </w:rPr>
      </w:r>
    </w:p>
    <w:p>
      <w:pPr>
        <w:bidi/>
      </w:pPr>
      <w:r>
        <w:rPr>
          <w:rtl/>
          <w:cs/>
          <w:lang w:val="ar_AE" w:bidi="ar_AE"/>
        </w:rPr>
      </w:r>
      <w:r>
        <w:rPr>
          <w:b/>
          <w:rtl/>
          <w:cs/>
          <w:lang w:val="ar_AE" w:bidi="ar_AE"/>
        </w:rPr>
        <w:t>Familiarization, Internalization, Articulation (FIA) Translation Guide</w:t>
      </w:r>
      <w:r>
        <w:rPr>
          <w:rtl/>
          <w:cs/>
          <w:lang w:val="ar_AE" w:bidi="ar_AE"/>
        </w:rPr>
        <w:t xml:space="preserve"> © 2025 Word Collective Released under CC BY-SA 4.0 license. </w:t>
      </w:r>
      <w:r>
        <w:rPr>
          <w:rtl/>
          <w:cs/>
          <w:lang w:val="ar_AE" w:bidi="ar_AE"/>
        </w:rPr>
        <w:t>Familiarization, Internalization, Articulation (FIA) Translation Guide</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1JN</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يوحنا الأولى 1:1–4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يوحنا الأولى 1: 1–4 واحفظوها في قلوبكم.</w:t>
      </w:r>
    </w:p>
    <w:p>
      <w:pPr>
        <w:bidi/>
      </w:pPr>
      <w:r>
        <w:rPr>
          <w:rtl/>
          <w:cs/>
          <w:lang w:val="ar_AE" w:bidi="ar_AE"/>
        </w:rPr>
      </w:r>
      <w:r>
        <w:rPr>
          <w:rtl/>
          <w:cs/>
          <w:lang w:val="ar_AE" w:bidi="ar_AE"/>
        </w:rPr>
        <w:t>استمعوا إلى نسخة صوتية من يوحنا الأولى 1: 1–4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الاستماع إلى هذا التسجيل الصوتي هنا.</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رسالة يوحنا الأولى 1: 1 - 4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هذه هي بداية عظة يوحنا. وهنا في بداية العظة، يقول يوحنا بالفعل بعض الأشياء المهمة جدًا عن يسوع!</w:t>
      </w:r>
    </w:p>
    <w:p>
      <w:pPr>
        <w:bidi/>
      </w:pPr>
      <w:r>
        <w:rPr>
          <w:rtl/>
          <w:cs/>
          <w:lang w:val="ar_AE" w:bidi="ar_AE"/>
        </w:rPr>
      </w:r>
      <w:r>
        <w:rPr>
          <w:rtl/>
          <w:cs/>
          <w:lang w:val="ar_AE" w:bidi="ar_AE"/>
        </w:rPr>
        <w:t>يبدأ يوحنا بالقول إنه يريد أن يخبر سامعيه عن شخصٍ قد سمعه بأذنيه، ورآه بعينيه، ولمسه بيديه. وهذا الشخص يدعوه يوحنا "كلمة الحياة".</w:t>
      </w:r>
    </w:p>
    <w:p>
      <w:pPr>
        <w:bidi/>
      </w:pPr>
      <w:r>
        <w:rPr>
          <w:rtl/>
          <w:cs/>
          <w:lang w:val="ar_AE" w:bidi="ar_AE"/>
        </w:rPr>
      </w:r>
      <w:r>
        <w:rPr>
          <w:rtl/>
          <w:cs/>
          <w:lang w:val="ar_AE" w:bidi="ar_AE"/>
        </w:rPr>
        <w:t>ونحن نعلم أن يوحنا يتحدث عن يسوع، رغم أنه لم يستخدم اسم يسوع بعد.</w:t>
      </w:r>
    </w:p>
    <w:p>
      <w:pPr>
        <w:bidi/>
      </w:pPr>
      <w:r>
        <w:rPr>
          <w:rtl/>
          <w:cs/>
          <w:lang w:val="ar_AE" w:bidi="ar_AE"/>
        </w:rPr>
      </w:r>
      <w:r>
        <w:rPr>
          <w:rtl/>
          <w:cs/>
          <w:lang w:val="ar_AE" w:bidi="ar_AE"/>
        </w:rPr>
        <w:t>وهكذا، ومنذ بداية عظته، يؤكد يوحنا أن يسوع كان إنسانًا، وله جسد استطاع يوحنا نفسه أن يراه ويلمسه!</w:t>
      </w:r>
    </w:p>
    <w:p>
      <w:pPr>
        <w:bidi/>
      </w:pPr>
      <w:r>
        <w:rPr>
          <w:rtl/>
          <w:cs/>
          <w:lang w:val="ar_AE" w:bidi="ar_AE"/>
        </w:rPr>
      </w:r>
      <w:r>
        <w:rPr>
          <w:rtl/>
          <w:cs/>
          <w:lang w:val="ar_AE" w:bidi="ar_AE"/>
        </w:rPr>
        <w:t>لم يكن ليروق هذا الأمر لسام وسالي، وهما المُعَلِّمان الزائفان اللذان تخيلناهما في المقدمة. فقد كانا يفضلان النظر إلى يسوع ككائنٍ روحي. وربما فكر سام وسالي، "حسنًا، قد يكون صحيحًا أن ابن الله أصبح إنسانًا، لكن ليست هناك حاجة إلى الحديث عن ذلك كثيرًا! فنحن لا نحب أن نفكر كثيرًا في ابن الله كبشر. فكون المرء إنسانًا هو عمل غير مُقدَّس إلى حد ما. ونحن نحب يسوع الروحي أكثر!"</w:t>
      </w:r>
    </w:p>
    <w:p>
      <w:pPr>
        <w:bidi/>
      </w:pPr>
      <w:r>
        <w:rPr>
          <w:rtl/>
          <w:cs/>
          <w:lang w:val="ar_AE" w:bidi="ar_AE"/>
        </w:rPr>
      </w:r>
      <w:r>
        <w:rPr>
          <w:rtl/>
          <w:cs/>
          <w:lang w:val="ar_AE" w:bidi="ar_AE"/>
        </w:rPr>
        <w:t>كان الأشخاص الذين يستمعون إلى عظة يوحنا يدركون ما كان يدور في أذهان أناسٍ مثل سام وسالى. وفي بداية العظة مباشرة، يتعلَّمون ما يلي: "يسوع، ابن الله، كان حقًا إنسانًا! لقد رآه يوحنا بنفسه ولمسه. لم يتظاهر ابن الله بأنه صار إنسانًا فحسب، بل كان بالحقيقة إنسانًا! نعم، حتى مع كل الأمور الجسدية، مثل الأكل وسوائل الجسم والدم! فلا ينبغي لنا أن نتجاهل حقيقة أن يسوع أصبح إنسانًا. هذا أمر مهم حقًا!"</w:t>
      </w:r>
    </w:p>
    <w:p>
      <w:pPr>
        <w:bidi/>
      </w:pPr>
      <w:r>
        <w:rPr>
          <w:rtl/>
          <w:cs/>
          <w:lang w:val="ar_AE" w:bidi="ar_AE"/>
        </w:rPr>
      </w:r>
      <w:r>
        <w:rPr>
          <w:rtl/>
          <w:cs/>
          <w:lang w:val="ar_AE" w:bidi="ar_AE"/>
        </w:rPr>
        <w:t>لكن يوحنا يستمر. يقول يوحنا إنه يكتب عن "كلمة الحياة"، الذي كان موجودًا بالفعل منذ البدء. ومرة أخرى، فإن يوحنا يتحدث عن يسوع.</w:t>
      </w:r>
    </w:p>
    <w:p>
      <w:pPr>
        <w:bidi/>
      </w:pPr>
      <w:r>
        <w:rPr>
          <w:rtl/>
          <w:cs/>
          <w:lang w:val="ar_AE" w:bidi="ar_AE"/>
        </w:rPr>
      </w:r>
      <w:r>
        <w:rPr>
          <w:rtl/>
          <w:cs/>
          <w:lang w:val="ar_AE" w:bidi="ar_AE"/>
        </w:rPr>
        <w:t>لماذا يدعو يوحنا يسوع "كلمة الحياة"؟ حسنًا، نحن نتعرف على الله من خلال كل ما يفعله ويقوله. لذلك فبدعوة يسوع "الكلمة"، كان يوحنا يُخبر الناس أن الله يتكلم ويعمل من خلال يسوع. وعندما نستمع إلى ما يقوله يسوع، فإننا في الواقع نستمع إلى الله. وعندما نرى ما يفعله يسوع، فإننا نرى في الواقع ما يفعله الله. وعندما نستمع إلى الله يتكلم من خلال يسوع، ونطيعه، فحينئذ يمنحنا الله الحياة.</w:t>
      </w:r>
    </w:p>
    <w:p>
      <w:pPr>
        <w:bidi/>
      </w:pPr>
      <w:r>
        <w:rPr>
          <w:rtl/>
          <w:cs/>
          <w:lang w:val="ar_AE" w:bidi="ar_AE"/>
        </w:rPr>
      </w:r>
      <w:r>
        <w:rPr>
          <w:rtl/>
          <w:cs/>
          <w:lang w:val="ar_AE" w:bidi="ar_AE"/>
        </w:rPr>
        <w:t>وهكذا، يُبيّن لنا يوحنا أن يسوع هو الله. نعم، كان يسوع إنسانًا، لكنه كان أيضًا الله! فإن يسوع هو ابن الله الذي كان موجودًا بالفعل منذ البدء. لأنه حتى قبل أن يصبح يسوع إنسانًا، كان ابن الله موجودًا بالفعل. ومثلما كان الله الآب، فإن ابن الله كان موجودًا دائمًا، وسيكون دائمًا.</w:t>
      </w:r>
    </w:p>
    <w:p>
      <w:pPr>
        <w:bidi/>
      </w:pPr>
      <w:r>
        <w:rPr>
          <w:rtl/>
          <w:cs/>
          <w:lang w:val="ar_AE" w:bidi="ar_AE"/>
        </w:rPr>
      </w:r>
      <w:r>
        <w:rPr>
          <w:rtl/>
          <w:cs/>
          <w:lang w:val="ar_AE" w:bidi="ar_AE"/>
        </w:rPr>
        <w:t xml:space="preserve">توقَّفوا هنا وقوموا بهذا النشاط: اطلبوا من شخص ما أن يُمثِّل يسوع. مثِّلوا أن "يسوع" موجود مع الله الآب. ثم مثِّلوا مجيء يسوع إلى الأرض. مثِّلوا تلاميذ يسوع وهم يرون يسوع، ويتحدثون معه، ويستمعون إلى ما يقوله، ويلمسونه. ثم مثِّلوا أن أحد التلاميذ، وهو يوحنا، يذهب ويخبر الآخرين بأنه رأى يسوع، وأنه سمع يسوع يتحدث، وأنه لمسه. أوقِفوا الاستماع إلى هذا التسجيل الصوتي هنا. </w:t>
      </w:r>
    </w:p>
    <w:p>
      <w:pPr>
        <w:bidi/>
      </w:pPr>
      <w:r>
        <w:rPr>
          <w:rtl/>
          <w:cs/>
          <w:lang w:val="ar_AE" w:bidi="ar_AE"/>
        </w:rPr>
      </w:r>
      <w:r>
        <w:rPr>
          <w:rtl/>
          <w:cs/>
          <w:lang w:val="ar_AE" w:bidi="ar_AE"/>
        </w:rPr>
        <w:t>يقول يوحنا إنه يكتب كل هذا حتى يفرح (يكمل فرحهم). فهو يريد من مستمعيه أن يؤمنوا بالأشياء الصحيحة. وإذا استمر الناس في الاستماع إلى يوحنا، واستمروا في الإيمان بالأشياء الصحيحة عن يسوع، فستكون لهم شركة جيدة معه. ويوحنا نفسه لديه شركة (علاقة) جيدة مع الله الآب ومع ابنه يسوع المسيح. وإذا استمر الناس في الاستماع إلى يوحنا، فستكون لهم أيضًا شركة (علاقة) جيدة مع الله ومع يسوع. فإن يوحنا لا يريد من مستمعيه أن يكونوا مثل سام وسالى، اللذين توقفا عن الاستماع إلى يوحنا. ولأن أشخاصًا مثل سام وسالي توقفوا عن الإيمان بالأشياء الصحيحة عن يسوع، فقد فقدا شركتهما الجيدة مع يوحنا—ولكن أيضًا مع الله نفسه!</w:t>
      </w:r>
    </w:p>
    <w:p>
      <w:pPr>
        <w:bidi/>
      </w:pPr>
      <w:r>
        <w:rPr>
          <w:rtl/>
          <w:cs/>
          <w:lang w:val="ar_AE" w:bidi="ar_AE"/>
        </w:rPr>
      </w:r>
      <w:r>
        <w:rPr>
          <w:rtl/>
          <w:cs/>
          <w:lang w:val="ar_AE" w:bidi="ar_AE"/>
        </w:rPr>
        <w:t xml:space="preserve">توقَّفوا هنا وقوموا بهذا النشاط: اصنعوا دائرة من ثلاثة أشخاص. وهؤلاء الأشخاص يُمثِّلون الله الآب، ويسوع، ويوحنا. وَدَعُوا هؤلاء الناس يمسكون أيدي بعضهم البعض. والآن، دعوا الشخص الذي يُمثِّل يوحنا يدعو أشخاصًا آخرين للانضمام إلى الدائرة. ويَمُد يوحنا يده. دَعْ الآخرين يمسكون بيد يوحنا. ثم يضم يوحنا هؤلاء الناس إلى الدائرة. والآن يمسك الجميع بأيدي يوحنا، وبأيدي الله ويسوع. جميع هؤلاء الأشخاص لديهم علاقة جيدة مع بعضهم البعض! مثِّلوا مقدار الفرحة التي سيشعرون بها جميعًا! أوقِفوا الاستماع إلى هذا التسجيل الصوتي هنا. </w:t>
      </w:r>
    </w:p>
    <w:p>
      <w:pPr>
        <w:bidi/>
      </w:pPr>
      <w:r>
        <w:rPr>
          <w:rtl/>
          <w:cs/>
          <w:lang w:val="ar_AE" w:bidi="ar_AE"/>
        </w:rPr>
      </w:r>
      <w:r>
        <w:rPr>
          <w:rtl/>
          <w:cs/>
          <w:lang w:val="ar_AE" w:bidi="ar_AE"/>
        </w:rPr>
        <w:t>إذا انضم مستمعو رسالة يوحنا إلى علاقة الشركة الصحيحة هذه مع الله الآب ومع يسوع المسيح، ابن الله، فإن يوحنا سيفرح جدًا. كما أن يوحنا فرح بالفعل لأن لديه علاقة شركة جيدة مع الله. لكن يوحنا سيكون أكثر فرحًا إذا انضم الآخرون أيضًا إلى علاقة الشركة الجيدة هذه!</w:t>
      </w:r>
    </w:p>
    <w:p>
      <w:pPr>
        <w:bidi/>
      </w:pPr>
      <w:r>
        <w:rPr>
          <w:rtl/>
          <w:cs/>
          <w:lang w:val="ar_AE" w:bidi="ar_AE"/>
        </w:rPr>
      </w:r>
      <w:r>
        <w:rPr>
          <w:rtl/>
          <w:cs/>
          <w:lang w:val="ar_AE" w:bidi="ar_AE"/>
        </w:rPr>
        <w:t>توقَّفوا هنا وقوموا بهذا النشاط: ربما يمكنكم الرقص معًا في دائرتكم للاحتفال بعلاقة الشركة الجيدة التي لديكم بعضكم مع بعض، وأيضًا مع الله!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رسالة يوحنا الأولى 1: 1 - 4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ستتناول المجموعة النص ببطء أكبر. وستقوم المجموعة بتحديد المشاهد والشخصيات وأماكن الأحداث في هذا المقطع. ثم ستقوم المجموعة بمحاولة تصوُّر هذا المقطع. </w:t>
      </w:r>
    </w:p>
    <w:p>
      <w:pPr>
        <w:bidi/>
      </w:pPr>
      <w:r>
        <w:rPr>
          <w:rtl/>
          <w:cs/>
          <w:lang w:val="ar_AE" w:bidi="ar_AE"/>
        </w:rPr>
      </w:r>
      <w:r>
        <w:rPr>
          <w:rtl/>
          <w:cs/>
          <w:lang w:val="ar_AE" w:bidi="ar_AE"/>
        </w:rPr>
        <w:t>يحتوي هذا المقطع على جزء واحد.</w:t>
      </w:r>
    </w:p>
    <w:p>
      <w:pPr>
        <w:bidi/>
      </w:pPr>
      <w:r>
        <w:rPr>
          <w:rtl/>
          <w:cs/>
          <w:lang w:val="ar_AE" w:bidi="ar_AE"/>
        </w:rPr>
      </w:r>
      <w:r>
        <w:rPr>
          <w:rtl/>
          <w:cs/>
          <w:lang w:val="ar_AE" w:bidi="ar_AE"/>
        </w:rPr>
        <w:t>وفي هذا الجزء، يشرح يوحنا سبب كتابته لهذه العظة. فهو يريد أن يُخبر مستمعه بالأشياء الصحيحة عن يسوع.</w:t>
      </w:r>
    </w:p>
    <w:p>
      <w:pPr>
        <w:bidi/>
      </w:pPr>
      <w:r>
        <w:rPr>
          <w:rtl/>
          <w:cs/>
          <w:lang w:val="ar_AE" w:bidi="ar_AE"/>
        </w:rPr>
      </w:r>
      <w:r>
        <w:rPr>
          <w:rtl/>
          <w:cs/>
          <w:lang w:val="ar_AE" w:bidi="ar_AE"/>
        </w:rPr>
        <w:t>وقد ذكرنا في المقدمة أن عظة يوحنا تشبه إلى حد ما جولةً في حديقة. وفي هذا المقطع، يتواجد يوحنا في ذلك الجزء من الحديقة حيث يقول إن أبناء الله يؤمنون بالأمور الصحيحة عن يسوع.</w:t>
      </w:r>
    </w:p>
    <w:p>
      <w:pPr>
        <w:bidi/>
      </w:pPr>
      <w:r>
        <w:rPr>
          <w:rtl/>
          <w:cs/>
          <w:lang w:val="ar_AE" w:bidi="ar_AE"/>
        </w:rPr>
      </w:r>
      <w:r>
        <w:rPr>
          <w:rtl/>
          <w:cs/>
          <w:lang w:val="ar_AE" w:bidi="ar_AE"/>
        </w:rPr>
        <w:t xml:space="preserve">توقَّفوا هنا وقوموا بهذا النشاط: قبل أن نتابع، يرجى التأكد من أن لديكم الصور أو الأشياء التي استخدمتموها في المقدمة لإنشاء "حديقة" في غرفتكم. يُرجى أن تطلبوا من أحد أعضاء مجموعتكم أن يكون يوحنا. دَعوا يوحنا يقف أو يجلس في ذلك الجزء من الغرفة الذي يمثل الحديقة، حيث يقول يوحنا إن أبناء الله يؤمنون بالأمور الصحيحة عن يسوع. بالطبع، سيظل هذا الشخص يشارك في جميع المناقشات والأنشطة. خذوا أيضًا أحد الصخور الصغيرة أو الأشياء التي أعددتموها في المقدمة وضعوها في هذا الجزء من الحديقة. وبهذه الطريقة، ستتمكنون من أن تروا لاحقًا أنكم قد كنتم في هذا الجزء من الحديقة من قبل. أو إذا كانت لديكم رسوماتكم معلقة على الحائط، فاستخدموا قلمًا أو قلم تحديد لعمل علامة تُظهر أنكم كنتم هناك. أوقِفوا الاستماع إلى هذا التسجيل الصوتي هنا. </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يوحنا، الذي يُقدِّم هذه العظة</w:t>
      </w:r>
    </w:p>
    <w:p>
      <w:pPr>
        <w:pStyle w:val="ListBullet"/>
        <w:bidi/>
        <w:spacing w:line="240" w:lineRule="auto"/>
        <w:ind w:left="720"/>
      </w:pPr>
      <w:r>
        <w:rPr>
          <w:rtl/>
          <w:cs/>
          <w:lang w:val="ar_AE" w:bidi="ar_AE"/>
        </w:rPr>
      </w:r>
      <w:r>
        <w:rPr>
          <w:rtl/>
          <w:cs/>
          <w:lang w:val="ar_AE" w:bidi="ar_AE"/>
        </w:rPr>
        <w:t>الأشخاص الذين يستمعون إلى عظة يوحنا</w:t>
      </w:r>
    </w:p>
    <w:p>
      <w:pPr>
        <w:pStyle w:val="ListBullet"/>
        <w:bidi/>
        <w:spacing w:line="240" w:lineRule="auto"/>
        <w:ind w:left="720"/>
      </w:pPr>
      <w:r>
        <w:rPr>
          <w:rtl/>
          <w:cs/>
          <w:lang w:val="ar_AE" w:bidi="ar_AE"/>
        </w:rPr>
      </w:r>
      <w:r>
        <w:rPr>
          <w:rtl/>
          <w:cs/>
          <w:lang w:val="ar_AE" w:bidi="ar_AE"/>
        </w:rPr>
        <w:t>"كلمة الحياة"، وهي طريقة أخرى للحديث عن يسوع المسيح، ابن الله.</w:t>
      </w:r>
    </w:p>
    <w:p>
      <w:pPr>
        <w:pStyle w:val="ListBullet"/>
        <w:bidi/>
        <w:spacing w:line="240" w:lineRule="auto"/>
        <w:ind w:left="720"/>
      </w:pPr>
      <w:r>
        <w:rPr>
          <w:rtl/>
          <w:cs/>
          <w:lang w:val="ar_AE" w:bidi="ar_AE"/>
        </w:rPr>
      </w:r>
      <w:r>
        <w:rPr>
          <w:rtl/>
          <w:cs/>
          <w:lang w:val="ar_AE" w:bidi="ar_AE"/>
        </w:rPr>
        <w:t>والله الآب</w:t>
      </w:r>
    </w:p>
    <w:p>
      <w:pPr>
        <w:bidi/>
      </w:pPr>
      <w:r>
        <w:rPr>
          <w:rtl/>
          <w:cs/>
          <w:lang w:val="ar_AE" w:bidi="ar_AE"/>
        </w:rPr>
      </w:r>
      <w:r>
        <w:rPr>
          <w:rtl/>
          <w:cs/>
          <w:lang w:val="ar_AE" w:bidi="ar_AE"/>
        </w:rPr>
        <w:t>يُخبر يوحنا سامعيه عن شخصٍ قد رآه هو بنفسه. يقول يوحنا "الذي رأيناه، الذي شاهدناه، ولمسته أيدينا." وعندما يقول يوحنا "نحن"، فإنه يقصد نفسه والرسل الآخرين.</w:t>
      </w:r>
    </w:p>
    <w:p>
      <w:pPr>
        <w:bidi/>
      </w:pPr>
      <w:r>
        <w:rPr>
          <w:rtl/>
          <w:cs/>
          <w:lang w:val="ar_AE" w:bidi="ar_AE"/>
        </w:rPr>
      </w:r>
      <w:r>
        <w:rPr>
          <w:rtl/>
          <w:cs/>
          <w:lang w:val="ar_AE" w:bidi="ar_AE"/>
        </w:rPr>
        <w:t>فمستمعو يوحنا لم يروا يسوع بأنفسهم. لكن يوحنا يخبر مستمعيه بما رآه هو والرسل الآخرون وسمعوه، حتى يتمكن المؤمنون أيضًا من معرفة يسوع وأن تكون لهم علاقة شركة جيدة معه. ويمكن لمستمعي يوحنا أن يثقوا بأن كل ما يقوله يوحنا هو الحق، لأن يوحنا قد رأى يسوع بنفسه وسمع يسوع يتكلم بنفسه. كان يوحنا جزءًا من المجموعة الخاصة من الناس الذين لازموا يسوع!</w:t>
      </w:r>
    </w:p>
    <w:p>
      <w:pPr>
        <w:bidi/>
      </w:pPr>
      <w:r>
        <w:rPr>
          <w:rtl/>
          <w:cs/>
          <w:lang w:val="ar_AE" w:bidi="ar_AE"/>
        </w:rPr>
      </w:r>
      <w:r>
        <w:rPr>
          <w:rtl/>
          <w:cs/>
          <w:lang w:val="ar_AE" w:bidi="ar_AE"/>
        </w:rPr>
        <w:t>وهو يريد أن يُعلن لمستمعيه ما رآه وسمعه هو والرسل الآخرون. وعندما تعلنون عن شيء ما، فإنكم تخبرون الآخرين بأمر مهم تودونهم أن يعرفوه. وأنتم تقولون هذا علانية لأنكم تريدون أن يسمعه الجميع.</w:t>
      </w:r>
    </w:p>
    <w:p>
      <w:pPr>
        <w:bidi/>
      </w:pPr>
      <w:r>
        <w:rPr>
          <w:rtl/>
          <w:cs/>
          <w:lang w:val="ar_AE" w:bidi="ar_AE"/>
        </w:rPr>
      </w:r>
      <w:r>
        <w:rPr>
          <w:rtl/>
          <w:cs/>
          <w:lang w:val="ar_AE" w:bidi="ar_AE"/>
        </w:rPr>
        <w:t>توقَّفوا هنا وقوموا بهذا النشاط: يتقدم شخص نحو شخص آخر ويخبره بأمر ما؛ على سبيل المثال، أن الطعام جاهز أو أن هناك حفلة غدًا.</w:t>
      </w:r>
    </w:p>
    <w:p>
      <w:pPr>
        <w:bidi/>
      </w:pPr>
      <w:r>
        <w:rPr>
          <w:rtl/>
          <w:cs/>
          <w:lang w:val="ar_AE" w:bidi="ar_AE"/>
        </w:rPr>
      </w:r>
      <w:r>
        <w:rPr>
          <w:rtl/>
          <w:cs/>
          <w:lang w:val="ar_AE" w:bidi="ar_AE"/>
        </w:rPr>
        <w:t xml:space="preserve">ثم اطلبوا من الشخص الأول أن يقف في منتصف الغرفة ويُخبر الجميع بصوت عالٍ الكلام ذاته. أوقِفوا الاستماع إلى هذا التسجيل الصوتي هنا. </w:t>
      </w:r>
    </w:p>
    <w:p>
      <w:pPr>
        <w:bidi/>
      </w:pPr>
      <w:r>
        <w:rPr>
          <w:rtl/>
          <w:cs/>
          <w:lang w:val="ar_AE" w:bidi="ar_AE"/>
        </w:rPr>
      </w:r>
      <w:r>
        <w:rPr>
          <w:rtl/>
          <w:cs/>
          <w:lang w:val="ar_AE" w:bidi="ar_AE"/>
        </w:rPr>
        <w:t xml:space="preserve">والآن ناقشوا: في لغتكم، كيف تشرحون ما فعله الشخص في المرة الأولى؟ وكيف تفسرون ما فعله الشخص في المرة الثانية؟ هل ستستخدمون كلمات مختلفة؟ أوقِفوا الاستماع إلى هذا التسجيل الصوتي هنا. </w:t>
      </w:r>
    </w:p>
    <w:p>
      <w:pPr>
        <w:bidi/>
      </w:pPr>
      <w:r>
        <w:rPr>
          <w:rtl/>
          <w:cs/>
          <w:lang w:val="ar_AE" w:bidi="ar_AE"/>
        </w:rPr>
      </w:r>
      <w:r>
        <w:rPr>
          <w:rtl/>
          <w:cs/>
          <w:lang w:val="ar_AE" w:bidi="ar_AE"/>
        </w:rPr>
        <w:t>والآن، توقَّفوا هنا وناقشوا كيف ستقولون إن يوحنا يُعلن ما رآه وسمعه. أوقِفوا الاستماع إلى هذا التسجيل الصوتي هنا.</w:t>
      </w:r>
    </w:p>
    <w:p>
      <w:pPr>
        <w:bidi/>
      </w:pPr>
      <w:r>
        <w:rPr>
          <w:rtl/>
          <w:cs/>
          <w:lang w:val="ar_AE" w:bidi="ar_AE"/>
        </w:rPr>
      </w:r>
      <w:r>
        <w:rPr>
          <w:rtl/>
          <w:cs/>
          <w:lang w:val="ar_AE" w:bidi="ar_AE"/>
        </w:rPr>
        <w:t>عندما يبدأ يوحنا عظته، لا يشرح في البداية أنه يتحدث عن يسوع. يتحدث يوحنا عن "الذي كان منذ البدء"، و"كلمة الحياة"، و"الحياة"، و"الحياة الأبدية". وهذا كله يشير إلى يسوع. لكن في نهاية هذا الجزء فقط يذكر يوحنا اسم يسوع المسيح. إذا كان من المحتمل أن يشعر المستمعون بالارتباك بسبب ذلك، فيمكنكم توضيح أن يوحنا يتحدث عن يسوع منذ البداية.</w:t>
      </w:r>
    </w:p>
    <w:p>
      <w:pPr>
        <w:bidi/>
      </w:pPr>
      <w:r>
        <w:rPr>
          <w:rtl/>
          <w:cs/>
          <w:lang w:val="ar_AE" w:bidi="ar_AE"/>
        </w:rPr>
      </w:r>
      <w:r>
        <w:rPr>
          <w:rtl/>
          <w:cs/>
          <w:lang w:val="ar_AE" w:bidi="ar_AE"/>
        </w:rPr>
        <w:t>فيسوع هو الذي "كان منذ البدء"، لأن ابن الله كان موجودًا دائمًا، وسيكون دائمًا. حتى قبل خلق العالم!</w:t>
      </w:r>
    </w:p>
    <w:p>
      <w:pPr>
        <w:bidi/>
      </w:pPr>
      <w:r>
        <w:rPr>
          <w:rtl/>
          <w:cs/>
          <w:lang w:val="ar_AE" w:bidi="ar_AE"/>
        </w:rPr>
      </w:r>
      <w:r>
        <w:rPr>
          <w:rtl/>
          <w:cs/>
          <w:lang w:val="ar_AE" w:bidi="ar_AE"/>
        </w:rPr>
        <w:t>يسوع هو "كلمة الحياة"، لأن الله يتحدث من خلال يسوع، وهو يمنحنا الحياة من خلال يسوع.</w:t>
      </w:r>
    </w:p>
    <w:p>
      <w:pPr>
        <w:bidi/>
      </w:pPr>
      <w:r>
        <w:rPr>
          <w:rtl/>
          <w:cs/>
          <w:lang w:val="ar_AE" w:bidi="ar_AE"/>
        </w:rPr>
      </w:r>
      <w:r>
        <w:rPr>
          <w:rtl/>
          <w:cs/>
          <w:lang w:val="ar_AE" w:bidi="ar_AE"/>
        </w:rPr>
        <w:t>يسوع هو "الحياة" لأن الله يمنحنا الحياة من خلال يسوع.</w:t>
      </w:r>
    </w:p>
    <w:p>
      <w:pPr>
        <w:bidi/>
      </w:pPr>
      <w:r>
        <w:rPr>
          <w:rtl/>
          <w:cs/>
          <w:lang w:val="ar_AE" w:bidi="ar_AE"/>
        </w:rPr>
      </w:r>
      <w:r>
        <w:rPr>
          <w:rtl/>
          <w:cs/>
          <w:lang w:val="ar_AE" w:bidi="ar_AE"/>
        </w:rPr>
        <w:t xml:space="preserve">ويسوع هو "الحياة الأبدية الذي كان مع الآب". قد يعني هذا أن يسوع، الذي كان مع الله الآب، </w:t>
      </w:r>
      <w:r>
        <w:rPr>
          <w:b/>
          <w:rtl/>
          <w:cs/>
          <w:lang w:val="ar_AE" w:bidi="ar_AE"/>
        </w:rPr>
        <w:t>لديه</w:t>
      </w:r>
      <w:r>
        <w:rPr>
          <w:rtl/>
          <w:cs/>
          <w:lang w:val="ar_AE" w:bidi="ar_AE"/>
        </w:rPr>
        <w:t xml:space="preserve"> حياة أبدية، أو قد يعني أن يسوع </w:t>
      </w:r>
      <w:r>
        <w:rPr>
          <w:b/>
          <w:rtl/>
          <w:cs/>
          <w:lang w:val="ar_AE" w:bidi="ar_AE"/>
        </w:rPr>
        <w:t>يمنح</w:t>
      </w:r>
      <w:r>
        <w:rPr>
          <w:rtl/>
          <w:cs/>
          <w:lang w:val="ar_AE" w:bidi="ar_AE"/>
        </w:rPr>
        <w:t xml:space="preserve"> الحياة الأبدية. وكلاهما صحيح! والحياة الأبدية هي أفضل نوع من الحياة التي يمكن أن يتمتع بها الشخص. وتعني الحياة الأبدية أن ليس جسدك فحسب، بل روحك أيضًا، حية. ولا يستطيع الموت أن يقضي على هذا النوع من الحياة!</w:t>
      </w:r>
    </w:p>
    <w:p>
      <w:pPr>
        <w:bidi/>
      </w:pPr>
      <w:r>
        <w:rPr>
          <w:rtl/>
          <w:cs/>
          <w:lang w:val="ar_AE" w:bidi="ar_AE"/>
        </w:rPr>
      </w:r>
      <w:r>
        <w:rPr>
          <w:rtl/>
          <w:cs/>
          <w:lang w:val="ar_AE" w:bidi="ar_AE"/>
        </w:rPr>
        <w:t xml:space="preserve">توقَّفوا هنا وقوموا بهذا النشاط: فكِّروا في أربعة أفعال أو أربع إيماءات يمكن أن تساعدكم على تذكُّر أن يسوع هو "الذي كان منذ البدء"، و"كلمة الحياة"، و"الحياة"، و"الحياة الأبديّة". ونعم، كل هذه متشابهة جدًا! أوقِفوا الاستماع إلى هذا التسجيل الصوتي هنا. </w:t>
      </w:r>
    </w:p>
    <w:p>
      <w:pPr>
        <w:bidi/>
      </w:pPr>
      <w:r>
        <w:rPr>
          <w:rtl/>
          <w:cs/>
          <w:lang w:val="ar_AE" w:bidi="ar_AE"/>
        </w:rPr>
      </w:r>
      <w:r>
        <w:rPr>
          <w:rtl/>
          <w:cs/>
          <w:lang w:val="ar_AE" w:bidi="ar_AE"/>
        </w:rPr>
        <w:t>يُخبر يوحنا مستمعيه عن يسوع، الذي هو الحياة الأبدية. ولكن في الوقت نفسه، ومن خلال هذه العظة، سيُخبر يوحنا سامعيه كيف يمكنهم نيل الحياة الأبدية.</w:t>
      </w:r>
    </w:p>
    <w:p>
      <w:pPr>
        <w:bidi/>
      </w:pPr>
      <w:r>
        <w:rPr>
          <w:rtl/>
          <w:cs/>
          <w:lang w:val="ar_AE" w:bidi="ar_AE"/>
        </w:rPr>
      </w:r>
      <w:r>
        <w:rPr>
          <w:rtl/>
          <w:cs/>
          <w:lang w:val="ar_AE" w:bidi="ar_AE"/>
        </w:rPr>
        <w:t xml:space="preserve">توقَّفوا هنا وقوموا بهذا النشاط: في المقدمة، ربما صنعتم بعض الزهور أو النباتات التي تُمثِّل الحياة الأبدية. خذوا إحدى هذه الزهور أو النباتات، وضعوها في الجزء من غرفتكم الذي يمثل الجزء من الحديقة الذي يتواجد فيه يوحنا الآن، وهو الجزء من الحديقة حيث يقول يوحنا إن أبناء الله يؤمنون بالأشياء الصحيحة عن يسوع. إذا كنتم قد قررتم عدم صنع هذه الزهور في المقدمة، فيمكنكم تخطي هذه الخطوة. أوقِفوا الاستماع إلى هذا التسجيل الصوتي هنا. </w:t>
      </w:r>
    </w:p>
    <w:p>
      <w:pPr>
        <w:bidi/>
      </w:pPr>
      <w:r>
        <w:rPr>
          <w:rtl/>
          <w:cs/>
          <w:lang w:val="ar_AE" w:bidi="ar_AE"/>
        </w:rPr>
      </w:r>
      <w:r>
        <w:rPr>
          <w:rtl/>
          <w:cs/>
          <w:lang w:val="ar_AE" w:bidi="ar_AE"/>
        </w:rPr>
        <w:t>يقول يوحنا إن الله "أعلن" هذه الحياة لنا. لم نتمكن نحن البشر من رؤية ابن الله عندما كان لا يزال مع الله. ولكن عندما صار ابن الله إنسانًا، أمكننا حينئذٍ أن نراه! لقد أظهر الله لنا ابن الله. و</w:t>
      </w:r>
      <w:r>
        <w:rPr>
          <w:b/>
          <w:rtl/>
          <w:cs/>
          <w:lang w:val="ar_AE" w:bidi="ar_AE"/>
        </w:rPr>
        <w:t>يسوع</w:t>
      </w:r>
      <w:r>
        <w:rPr>
          <w:rtl/>
          <w:cs/>
          <w:lang w:val="ar_AE" w:bidi="ar_AE"/>
        </w:rPr>
        <w:t xml:space="preserve"> هو ابن الله. </w:t>
      </w:r>
    </w:p>
    <w:p>
      <w:pPr>
        <w:bidi/>
      </w:pPr>
      <w:r>
        <w:rPr>
          <w:rtl/>
          <w:cs/>
          <w:lang w:val="ar_AE" w:bidi="ar_AE"/>
        </w:rPr>
      </w:r>
      <w:r>
        <w:rPr>
          <w:rtl/>
          <w:cs/>
          <w:lang w:val="ar_AE" w:bidi="ar_AE"/>
        </w:rPr>
        <w:t xml:space="preserve">توقَّفوا هنا وقوموا بهذا النشاط: اختاروا شخصين ليمثِّلا الله وابن الله. اجعلوا هؤلاء الأشخاص يقفون في مكان لا يراهم فيه الآخرون، كأن يقفوا خلف باب أو خلف ملاءة يمسك بها بعض الناس لتكون بمثابة ستارة. لا يستطيع الناس الآخرون أن يروا الله أو ابن الله. لكن بعد ذلك، يجعل الله ابنه يذهب إلى الجانب الآخر من الباب أو من الستارة. حينئذ، يكون الناس قادرين على رؤية ابن الله! لقد أعلن الله ابن الله! أوقِفوا الاستماع إلى هذا التسجيل الصوتي هنا. </w:t>
      </w:r>
    </w:p>
    <w:p>
      <w:pPr>
        <w:bidi/>
      </w:pPr>
      <w:r>
        <w:rPr>
          <w:rtl/>
          <w:cs/>
          <w:lang w:val="ar_AE" w:bidi="ar_AE"/>
        </w:rPr>
      </w:r>
      <w:r>
        <w:rPr>
          <w:rtl/>
          <w:cs/>
          <w:lang w:val="ar_AE" w:bidi="ar_AE"/>
        </w:rPr>
        <w:t>عندما وُلد يسوع، صار ابن الله إنسانًا يمكننا أن نراه وأن نلمسه. وفي يسوع، قد أعلن الله ابنه لنا.</w:t>
      </w:r>
    </w:p>
    <w:p>
      <w:pPr>
        <w:bidi/>
      </w:pPr>
      <w:r>
        <w:rPr>
          <w:rtl/>
          <w:cs/>
          <w:lang w:val="ar_AE" w:bidi="ar_AE"/>
        </w:rPr>
      </w:r>
      <w:r>
        <w:rPr>
          <w:rtl/>
          <w:cs/>
          <w:lang w:val="ar_AE" w:bidi="ar_AE"/>
        </w:rPr>
        <w:t>والآن، استخدموا لوحة القصص، أو أشياء أو أفعالًا لتصوُّر المقطع بأكمله.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رسالة يوحنا الأولى 1: 1 - 4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جزء واحد.</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يوحنا، الذي يُقدِّم هذه العظة</w:t>
      </w:r>
    </w:p>
    <w:p>
      <w:pPr>
        <w:pStyle w:val="ListBullet"/>
        <w:bidi/>
        <w:spacing w:line="240" w:lineRule="auto"/>
        <w:ind w:left="720"/>
      </w:pPr>
      <w:r>
        <w:rPr>
          <w:rtl/>
          <w:cs/>
          <w:lang w:val="ar_AE" w:bidi="ar_AE"/>
        </w:rPr>
      </w:r>
      <w:r>
        <w:rPr>
          <w:rtl/>
          <w:cs/>
          <w:lang w:val="ar_AE" w:bidi="ar_AE"/>
        </w:rPr>
        <w:t>الأشخاص الذين يستمعون إلى عظة يوحنا</w:t>
      </w:r>
    </w:p>
    <w:p>
      <w:pPr>
        <w:pStyle w:val="ListBullet"/>
        <w:bidi/>
        <w:spacing w:line="240" w:lineRule="auto"/>
        <w:ind w:left="720"/>
      </w:pPr>
      <w:r>
        <w:rPr>
          <w:rtl/>
          <w:cs/>
          <w:lang w:val="ar_AE" w:bidi="ar_AE"/>
        </w:rPr>
      </w:r>
      <w:r>
        <w:rPr>
          <w:rtl/>
          <w:cs/>
          <w:lang w:val="ar_AE" w:bidi="ar_AE"/>
        </w:rPr>
        <w:t>"كلمة الحياة"، وهي طريقة أخرى للحديث عن يسوع المسيح، ابن الله.</w:t>
      </w:r>
    </w:p>
    <w:p>
      <w:pPr>
        <w:pStyle w:val="ListBullet"/>
        <w:bidi/>
        <w:spacing w:line="240" w:lineRule="auto"/>
        <w:ind w:left="720"/>
      </w:pPr>
      <w:r>
        <w:rPr>
          <w:rtl/>
          <w:cs/>
          <w:lang w:val="ar_AE" w:bidi="ar_AE"/>
        </w:rPr>
      </w:r>
      <w:r>
        <w:rPr>
          <w:rtl/>
          <w:cs/>
          <w:lang w:val="ar_AE" w:bidi="ar_AE"/>
        </w:rPr>
        <w:t>والله الآب</w:t>
      </w:r>
    </w:p>
    <w:p>
      <w:pPr>
        <w:bidi/>
      </w:pPr>
      <w:r>
        <w:rPr>
          <w:rtl/>
          <w:cs/>
          <w:lang w:val="ar_AE" w:bidi="ar_AE"/>
        </w:rPr>
      </w:r>
      <w:r>
        <w:rPr>
          <w:rtl/>
          <w:cs/>
          <w:lang w:val="ar_AE" w:bidi="ar_AE"/>
        </w:rPr>
        <w:t xml:space="preserve">عليكم كمجموعة تمثيل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مثِّلوا يوحنا وهو يتحدَّث إلى مستمعيه. بالطبع، كان يوحنا بعيدًا عن مستمعيه، ولا يستطيع المستمعون أن يروه وهو يكتب، لكن عندما تمثِّلون هذا كما لو كان يوحنا يتحدث مباشرة إلى مستمعيه، فإن ذلك سيساعدنا على فهم العظة بشكل أفضل.</w:t>
      </w:r>
    </w:p>
    <w:p>
      <w:pPr>
        <w:bidi/>
      </w:pPr>
      <w:r>
        <w:rPr>
          <w:rtl/>
          <w:cs/>
          <w:lang w:val="ar_AE" w:bidi="ar_AE"/>
        </w:rPr>
      </w:r>
      <w:r>
        <w:rPr>
          <w:rtl/>
          <w:cs/>
          <w:lang w:val="ar_AE" w:bidi="ar_AE"/>
        </w:rPr>
        <w:t>يقول يوحنا شيئًا كالتالي:</w:t>
      </w:r>
    </w:p>
    <w:p>
      <w:pPr>
        <w:bidi/>
      </w:pPr>
      <w:r>
        <w:rPr>
          <w:rtl/>
          <w:cs/>
          <w:lang w:val="ar_AE" w:bidi="ar_AE"/>
        </w:rPr>
      </w:r>
      <w:r>
        <w:rPr>
          <w:rtl/>
          <w:cs/>
          <w:lang w:val="ar_AE" w:bidi="ar_AE"/>
        </w:rPr>
        <w:t>"نريد أن نخبركم بوضوح عن الشخص الذي ندعوه: 'الكلمة الذي يعطي الحياة'. إن هذا الشخص كان موجودًا بالفعل منذ البدء. لقد رأيناه بأعيننا، وسمعنا صوته بآذاننا، ولمسنا جسده بأيدينا! لقد رأينا هذا الشخص الذي هو الحياة نفسها، والذي يمنحنا الحياة. لقد رأيناه لأن الله أراه لنا. هذا الشخص هو الذي يمنحنا الحياة الأبدية – أفضل حياة ممكنة!"</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يوحنا: "بمَ تفكر؟" قد يجيب الشخص بعبارات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يقول يوحنا شيئًا كالتالي:</w:t>
      </w:r>
    </w:p>
    <w:p>
      <w:pPr>
        <w:bidi/>
      </w:pPr>
      <w:r>
        <w:rPr>
          <w:rtl/>
          <w:cs/>
          <w:lang w:val="ar_AE" w:bidi="ar_AE"/>
        </w:rPr>
      </w:r>
      <w:r>
        <w:rPr>
          <w:rtl/>
          <w:cs/>
          <w:lang w:val="ar_AE" w:bidi="ar_AE"/>
        </w:rPr>
        <w:t>"وهذا الشخص هو يسوع المسيح، ابن الله. نحن نخبركم بكل ما رأيناه وسمعناه، حتى تصدقوا ما نقوله ولتكن لكم علاقة شركة جيدة معنا. وحينئذ ستكون لكم أيضًا العلاقة الجيدة والصالحة نفسها مع الله الآب ومع ابنه يسوع المسيح، كتلك التي نتمتع بها نحن! لهذا السبب نكتب إليكم، لأنه إذا انضمتم إلينا في هذه العلاقة، فسأكون أكثر سعادة مما أنا الآن!"</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يوحنا: "بمَ تفكر؟" قد يجيب الشخص بعبارات مثل:</w:t>
      </w:r>
    </w:p>
    <w:p>
      <w:pPr>
        <w:pStyle w:val="ListBullet"/>
        <w:bidi/>
        <w:spacing w:line="240" w:lineRule="auto"/>
        <w:ind w:left="720"/>
      </w:pPr>
      <w:r>
        <w:rPr>
          <w:rtl/>
          <w:cs/>
          <w:lang w:val="ar_AE" w:bidi="ar_AE"/>
        </w:rPr>
      </w:r>
      <w:r>
        <w:rPr>
          <w:rtl/>
          <w:cs/>
          <w:lang w:val="ar_AE" w:bidi="ar_AE"/>
        </w:rPr>
        <w:t>اسألوا الأشخاص الذين يؤدون دور مستمعي يوحنا: "بمَ تفكِّرون أو تشعرون؟" قد يقول الناس أشياء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من رسالة يوحنا الأولى 1: 1 - 4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يكتب يوحنا للمؤمنين عن </w:t>
      </w:r>
      <w:r>
        <w:rPr>
          <w:b/>
          <w:rtl/>
          <w:cs/>
          <w:lang w:val="ar_AE" w:bidi="ar_AE"/>
        </w:rPr>
        <w:t>كلمة الحياة</w:t>
      </w:r>
      <w:r>
        <w:rPr>
          <w:rtl/>
          <w:cs/>
          <w:lang w:val="ar_AE" w:bidi="ar_AE"/>
        </w:rPr>
        <w:t xml:space="preserve">. يتحدث الله إلى شعبه من خلال أفعاله ومن خلال كلماته. لذلك غالبًا ما يدعو الناس الكتاب المُقدَّس "كلمة الله"، لأنه من خلال الكتاب المُقدَّس يمكننا أن نعرف ما قد صنع الله وما قاله. ويدعو يوحنا يسوع "الكلمة"، أو "كلمة الحياة"، لأن الله يتحدث إلينا من خلال يسوع. ويسوع هو الرسالة الأكثر أهمية التي أعطاها الله لنا. وعندما نستمع إلى هذه الرسالة ونؤمن بأنها صحيحة، سنصير بالحقيقة أحياءً. ويدعو يوحنا يسوع "كلمة </w:t>
      </w:r>
      <w:r>
        <w:rPr>
          <w:b/>
          <w:rtl/>
          <w:cs/>
          <w:lang w:val="ar_AE" w:bidi="ar_AE"/>
        </w:rPr>
        <w:t>الحياة</w:t>
      </w:r>
      <w:r>
        <w:rPr>
          <w:rtl/>
          <w:cs/>
          <w:lang w:val="ar_AE" w:bidi="ar_AE"/>
        </w:rPr>
        <w:t>"، لأن يسوع هو الذي يمنحنا الحياة. فإذا لم نكن نعرف يسوع، فقد تكون أجسادنا حية، لكن أرواحنا ميتة. فنحن نتمتع بحياة روحية حقيقية وكاملة فقط إذا كنا ننتمي إلى يسوع. استخدموا نفس الكلمة للإشارة إلى "الكلمة" التي استخدمتموها في عبارات مثل "كلمة الله".</w:t>
      </w:r>
    </w:p>
    <w:p>
      <w:pPr>
        <w:bidi/>
      </w:pPr>
      <w:r>
        <w:rPr>
          <w:rtl/>
          <w:cs/>
          <w:lang w:val="ar_AE" w:bidi="ar_AE"/>
        </w:rPr>
      </w:r>
      <w:r>
        <w:rPr>
          <w:rtl/>
          <w:cs/>
          <w:lang w:val="ar_AE" w:bidi="ar_AE"/>
        </w:rPr>
        <w:t xml:space="preserve">توقَّفوا هنا وناقشوا الكلمة أو العبارة التي ستستخدمونها للتعبير عن "كلمة الحياة". ويمكنكم الاستماع إلى مصطلح "كلمة" في قاموس الكلمات الرئيسية، لكن تذكّروا أن يوحنا يستخدم هنا معنى مختلفًا قليلًا. أوقِفوا الاستماع إلى هذا التسجيل الصوتي هنا. </w:t>
      </w:r>
    </w:p>
    <w:p>
      <w:pPr>
        <w:bidi/>
      </w:pPr>
      <w:r>
        <w:rPr>
          <w:rtl/>
          <w:cs/>
          <w:lang w:val="ar_AE" w:bidi="ar_AE"/>
        </w:rPr>
      </w:r>
      <w:r>
        <w:rPr>
          <w:rtl/>
          <w:cs/>
          <w:lang w:val="ar_AE" w:bidi="ar_AE"/>
        </w:rPr>
        <w:t xml:space="preserve">يقول يوحنا إن هذه "الحياة"، أي يسوع، قد </w:t>
      </w:r>
      <w:r>
        <w:rPr>
          <w:b/>
          <w:rtl/>
          <w:cs/>
          <w:lang w:val="ar_AE" w:bidi="ar_AE"/>
        </w:rPr>
        <w:t>أُظهرت</w:t>
      </w:r>
      <w:r>
        <w:rPr>
          <w:rtl/>
          <w:cs/>
          <w:lang w:val="ar_AE" w:bidi="ar_AE"/>
        </w:rPr>
        <w:t xml:space="preserve"> أي أصبحت مرئية. عندما تُظهر شيئًا ما، فإنك تُعلن للناس شيئًا لم يكن بوسعهم رؤيته من قبل. لقد أعلن الله يسوع للناس. لم يكن الناس يعرفون من هو يسوع، لكن الله أظهر لهم أن يسوع هو الشخص الذي يُعطي الحياة.</w:t>
      </w:r>
    </w:p>
    <w:p>
      <w:pPr>
        <w:bidi/>
      </w:pPr>
      <w:r>
        <w:rPr>
          <w:rtl/>
          <w:cs/>
          <w:lang w:val="ar_AE" w:bidi="ar_AE"/>
        </w:rPr>
      </w:r>
      <w:r>
        <w:rPr>
          <w:rtl/>
          <w:cs/>
          <w:lang w:val="ar_AE" w:bidi="ar_AE"/>
        </w:rPr>
        <w:t xml:space="preserve">توقَّفوا هنا وناقشوا كيف ستقولون في لغتكم أن "هذه الحياة قد أُظهرت"، أو أن "الله قد أعلن هذه الحياة". أوقِفوا الاستماع إلى هذا التسجيل الصوتي هنا. </w:t>
      </w:r>
    </w:p>
    <w:p>
      <w:pPr>
        <w:bidi/>
      </w:pPr>
      <w:r>
        <w:rPr>
          <w:rtl/>
          <w:cs/>
          <w:lang w:val="ar_AE" w:bidi="ar_AE"/>
        </w:rPr>
      </w:r>
      <w:r>
        <w:rPr>
          <w:rtl/>
          <w:cs/>
          <w:lang w:val="ar_AE" w:bidi="ar_AE"/>
        </w:rPr>
        <w:t>لقد رأى يوحنا "الحياة". وهذا يعني أن يوحنا قد رأى الحياة التي هي شخص يسوع. و</w:t>
      </w:r>
      <w:r>
        <w:rPr>
          <w:b/>
          <w:rtl/>
          <w:cs/>
          <w:lang w:val="ar_AE" w:bidi="ar_AE"/>
        </w:rPr>
        <w:t>يشهد</w:t>
      </w:r>
      <w:r>
        <w:rPr>
          <w:rtl/>
          <w:cs/>
          <w:lang w:val="ar_AE" w:bidi="ar_AE"/>
        </w:rPr>
        <w:t xml:space="preserve"> يوحنا عن "الحياة". إذا شهدت عن شيء ما، فأنت تقول إنك رأيته بنفسك، وتعلم أنه حقيقي حقًا.</w:t>
      </w:r>
    </w:p>
    <w:p>
      <w:pPr>
        <w:bidi/>
      </w:pPr>
      <w:r>
        <w:rPr>
          <w:rtl/>
          <w:cs/>
          <w:lang w:val="ar_AE" w:bidi="ar_AE"/>
        </w:rPr>
      </w:r>
      <w:r>
        <w:rPr>
          <w:rtl/>
          <w:cs/>
          <w:lang w:val="ar_AE" w:bidi="ar_AE"/>
        </w:rPr>
        <w:t xml:space="preserve">توقَّفوا هنا وناقشوا كيف ستقولون إن يوحنا يُخبر، أو يشهد، عن "الحياة". استخدموا الكلمة أو العبارة ذاتها لترجمة كلمة "يشهد" كما استخدمتموها في أسفار الكتاب المقدس الأخرى. وستجدوا كلمة يشهد في قاموس الكلمات الرئيسية. أوقِفوا الاستماع إلى هذا التسجيل الصوتي هنا. </w:t>
      </w:r>
    </w:p>
    <w:p>
      <w:pPr>
        <w:bidi/>
      </w:pPr>
      <w:r>
        <w:rPr>
          <w:rtl/>
          <w:cs/>
          <w:lang w:val="ar_AE" w:bidi="ar_AE"/>
        </w:rPr>
      </w:r>
      <w:r>
        <w:rPr>
          <w:rtl/>
          <w:cs/>
          <w:lang w:val="ar_AE" w:bidi="ar_AE"/>
        </w:rPr>
        <w:t>يُخبر يوحنّا الناسَ بما رآه هو والرسلُ الآخرون وسَمِعوه. فهو يُعلن للآخرين ما رآه وسمعه بنفسه. فعندما تعلنون عن شيء ما، فإنكم تخبرون الآخرين بأمر مهم تودونهم أن يعرفوه. وأنتم تقولون هذا علانية لأنكم تريدون أن يسمعه الجميع.</w:t>
      </w:r>
    </w:p>
    <w:p>
      <w:pPr>
        <w:bidi/>
      </w:pPr>
      <w:r>
        <w:rPr>
          <w:rtl/>
          <w:cs/>
          <w:lang w:val="ar_AE" w:bidi="ar_AE"/>
        </w:rPr>
      </w:r>
      <w:r>
        <w:rPr>
          <w:rtl/>
          <w:cs/>
          <w:lang w:val="ar_AE" w:bidi="ar_AE"/>
        </w:rPr>
        <w:t xml:space="preserve">توقَّفوا هنا وناقشوا كيف ستقولون إن يوحنا </w:t>
      </w:r>
      <w:r>
        <w:rPr>
          <w:b/>
          <w:rtl/>
          <w:cs/>
          <w:lang w:val="ar_AE" w:bidi="ar_AE"/>
        </w:rPr>
        <w:t>يُعلن</w:t>
      </w:r>
      <w:r>
        <w:rPr>
          <w:rtl/>
          <w:cs/>
          <w:lang w:val="ar_AE" w:bidi="ar_AE"/>
        </w:rPr>
        <w:t xml:space="preserve"> ما رآه وسمعه. أوقِفوا الاستماع إلى هذا التسجيل الصوتي هنا. </w:t>
      </w:r>
    </w:p>
    <w:p>
      <w:pPr>
        <w:bidi/>
      </w:pPr>
      <w:r>
        <w:rPr>
          <w:rtl/>
          <w:cs/>
          <w:lang w:val="ar_AE" w:bidi="ar_AE"/>
        </w:rPr>
      </w:r>
      <w:r>
        <w:rPr>
          <w:rtl/>
          <w:cs/>
          <w:lang w:val="ar_AE" w:bidi="ar_AE"/>
        </w:rPr>
        <w:t>يُخبر يوحنا المؤمنين علانية عن الحياة الأبدية التي كانت مع الآب. وتعبير "الحياة الأبدية" هو مرة أخرى طريقة للحديث عن يسوع. في وقت سابق، قال يوحنا إن هذه "الحياة" قد "أُظهرت"، أي أن هذه "الحياة" قد صارت مرئية. والآن يقول يوحنا إن "الحياة الأبدية" كانت مع الآب. وكلمة الآب هنا تعني الله الآب. و"الحياة" و"الحياة الأبدية" لهما المعنى نفسه. ويسوع هو الذي يتمتع بجودة حياة كاملة، مع علاقة كاملة بالآب. وهو يستطيع أن يمنح المؤمنين هذه النوعية الأفضل والأكمل من الحياة. ويدعو يوحنا هذه الحياة الأفضل والأكمل "الحياة الأبدية".</w:t>
      </w:r>
    </w:p>
    <w:p>
      <w:pPr>
        <w:bidi/>
      </w:pPr>
      <w:r>
        <w:rPr>
          <w:rtl/>
          <w:cs/>
          <w:lang w:val="ar_AE" w:bidi="ar_AE"/>
        </w:rPr>
      </w:r>
      <w:r>
        <w:rPr>
          <w:rtl/>
          <w:cs/>
          <w:lang w:val="ar_AE" w:bidi="ar_AE"/>
        </w:rPr>
        <w:t>والحياة الأبدية هي حياة أفضل وأغنى بكثير من الحياة العادية. وبدون هذه الهبة من الحياة الأبدية، قد نعيش ونتنفس فقط، لكن هذه ليست سوى حياة جسدية، وستنتهي بمجرد موتنا. لكن الحياة الأبدية التي يعطيها الله لنا ستستمر! وتبدأ هذه الحياة الأبدية الآن، فهي تغيرنا وتجعل من الممكن لنا أن نعيش في علاقة وثيقة مع الله. وعندما يعود يسوع ويؤسس ملكوته إلى الأبد، سنعيش نحن أيضًا معه. هذه هي عطية الله: الحياة في المستقبل، والحياة الحقيقية بالفعل من الآن! ولا يستطيع الموت أن يقضي على هذا النوع من الحياة! وهذا هو أفضل نوع ممكن من الحياة!</w:t>
      </w:r>
    </w:p>
    <w:p>
      <w:pPr>
        <w:bidi/>
      </w:pPr>
      <w:r>
        <w:rPr>
          <w:rtl/>
          <w:cs/>
          <w:lang w:val="ar_AE" w:bidi="ar_AE"/>
        </w:rPr>
      </w:r>
      <w:r>
        <w:rPr>
          <w:rtl/>
          <w:cs/>
          <w:lang w:val="ar_AE" w:bidi="ar_AE"/>
        </w:rPr>
        <w:t xml:space="preserve">توقَّفوا هنا وناقشوا كيف ستقولون إن يسوع يخبر المؤمنين عن </w:t>
      </w:r>
      <w:r>
        <w:rPr>
          <w:b/>
          <w:rtl/>
          <w:cs/>
          <w:lang w:val="ar_AE" w:bidi="ar_AE"/>
        </w:rPr>
        <w:t>الحياة الأبدية</w:t>
      </w:r>
      <w:r>
        <w:rPr>
          <w:rtl/>
          <w:cs/>
          <w:lang w:val="ar_AE" w:bidi="ar_AE"/>
        </w:rPr>
        <w:t xml:space="preserve"> التي كانت مع الآب. وستجدوا كلمة الحياة الأبدية في قاموس الكلمات الرئيسية. أوقِفوا الاستماع إلى هذا التسجيل الصوتي هنا. </w:t>
      </w:r>
    </w:p>
    <w:p>
      <w:pPr>
        <w:bidi/>
      </w:pPr>
      <w:r>
        <w:rPr>
          <w:rtl/>
          <w:cs/>
          <w:lang w:val="ar_AE" w:bidi="ar_AE"/>
        </w:rPr>
      </w:r>
      <w:r>
        <w:rPr>
          <w:rtl/>
          <w:cs/>
          <w:lang w:val="ar_AE" w:bidi="ar_AE"/>
        </w:rPr>
        <w:t>يخبر يوحنا المؤمنين بكل ما رآه وكل ما سمعه. وهذا يعني كل ما رأى يوحنا يسوع يفعله، وكل ما سمع يوحنا يسوع يقوله. ويخبر يوحنا مستمعيه بهذه الأمور لكي تكون لهم شركة معه. الأشخاص الذين لديهم شركة مع بعضهم بعضًا تكون لهم علاقة جيدة جدًا مع بعضهم البعض. فهؤلاء الناس يحبون بعضهم البعض. ويثقون ببعضهم البعض. وهم يتحدثون مع بعضهم البعض. ويستمتعون بقضاء الوقت معًا.</w:t>
      </w:r>
    </w:p>
    <w:p>
      <w:pPr>
        <w:bidi/>
      </w:pPr>
      <w:r>
        <w:rPr>
          <w:rtl/>
          <w:cs/>
          <w:lang w:val="ar_AE" w:bidi="ar_AE"/>
        </w:rPr>
      </w:r>
      <w:r>
        <w:rPr>
          <w:rtl/>
          <w:cs/>
          <w:lang w:val="ar_AE" w:bidi="ar_AE"/>
        </w:rPr>
        <w:t>ويريد يوحنا من مستمعيه أن يتمتعوا بهذه العلاقة الجيدة معه. فيوحنا لديه شركة مع الله الآب ومع ابن الله، يسوع المسيح. وإذا استمع المؤمنون إلى يوحنا وكان لهم شركة جيدة مع يوحنا، فسيكون لهم أيضًا هذه الشركة الجيدة مع الله الآب ومع ابن الله يسوع المسيح، تمامًا كما كان لدى يوحنا. وكلمة شركة موجودة في قاموس الكلمات الرئيسية.</w:t>
      </w:r>
    </w:p>
    <w:p>
      <w:pPr>
        <w:bidi/>
      </w:pPr>
      <w:r>
        <w:rPr>
          <w:rtl/>
          <w:cs/>
          <w:lang w:val="ar_AE" w:bidi="ar_AE"/>
        </w:rPr>
      </w:r>
      <w:r>
        <w:rPr>
          <w:rtl/>
          <w:cs/>
          <w:lang w:val="ar_AE" w:bidi="ar_AE"/>
        </w:rPr>
        <w:t xml:space="preserve">توقَّفوا هنا وناقشوا كيف ستقولون إن يوحنا لديه </w:t>
      </w:r>
      <w:r>
        <w:rPr>
          <w:b/>
          <w:rtl/>
          <w:cs/>
          <w:lang w:val="ar_AE" w:bidi="ar_AE"/>
        </w:rPr>
        <w:t>شركة</w:t>
      </w:r>
      <w:r>
        <w:rPr>
          <w:rtl/>
          <w:cs/>
          <w:lang w:val="ar_AE" w:bidi="ar_AE"/>
        </w:rPr>
        <w:t xml:space="preserve"> مع الآب ومع ابنه، يسوع المسيح. يريد يوحنا من سامعيه أن تكون لهم شركة معه، أي مع يوحنا، لكي تكون لهم هم أيضًا شركة مع الآب ومع ابنه يسوع المسيح. أوقِفوا الاستماع إلى هذا التسجيل الصوتي هنا. </w:t>
      </w:r>
    </w:p>
    <w:p>
      <w:pPr>
        <w:bidi/>
      </w:pPr>
      <w:r>
        <w:rPr>
          <w:rtl/>
          <w:cs/>
          <w:lang w:val="ar_AE" w:bidi="ar_AE"/>
        </w:rPr>
      </w:r>
      <w:r>
        <w:rPr>
          <w:rtl/>
          <w:cs/>
          <w:lang w:val="ar_AE" w:bidi="ar_AE"/>
        </w:rPr>
        <w:t xml:space="preserve">إن مصطلح </w:t>
      </w:r>
      <w:r>
        <w:rPr>
          <w:b/>
          <w:rtl/>
          <w:cs/>
          <w:lang w:val="ar_AE" w:bidi="ar_AE"/>
        </w:rPr>
        <w:t>المسيح</w:t>
      </w:r>
      <w:r>
        <w:rPr>
          <w:rtl/>
          <w:cs/>
          <w:lang w:val="ar_AE" w:bidi="ar_AE"/>
        </w:rPr>
        <w:t xml:space="preserve"> يعني الملك والمخلِّص الخاص الذي وَعد اللهُ بإرساله. والمسيح هو نفسه "المسيا". المسيَّا هي الكلمة العبرية، والمسيح هي الترجمة اليونانية لهذه الكلمة. </w:t>
      </w:r>
    </w:p>
    <w:p>
      <w:pPr>
        <w:bidi/>
      </w:pPr>
      <w:r>
        <w:rPr>
          <w:rtl/>
          <w:cs/>
          <w:lang w:val="ar_AE" w:bidi="ar_AE"/>
        </w:rPr>
      </w:r>
      <w:r>
        <w:rPr>
          <w:rtl/>
          <w:cs/>
          <w:lang w:val="ar_AE" w:bidi="ar_AE"/>
        </w:rPr>
        <w:t>وعندما يدعو يوحنا يسوع "المسيح"، فهو يعني أن يسوع هو ابن الله. يوجد اسم المسيح في قاموس الكلمات الرئيسية. استخدموا نفس الكلمة التي استخدمتموها في المقاطع الأخرى.</w:t>
      </w:r>
    </w:p>
    <w:p>
      <w:pPr>
        <w:bidi/>
      </w:pPr>
      <w:r>
        <w:rPr>
          <w:rtl/>
          <w:cs/>
          <w:lang w:val="ar_AE" w:bidi="ar_AE"/>
        </w:rPr>
      </w:r>
      <w:r>
        <w:rPr>
          <w:rtl/>
          <w:cs/>
          <w:lang w:val="ar_AE" w:bidi="ar_AE"/>
        </w:rPr>
        <w:t>عندما ينضم مستمعو رسالة يوحنا إلى الشركة التي ليوحنا مع الآب ومع يسوع، فإن فرح يوحنا سيكون كاملًا وتامًا. والشخص الذي يتمتع بالفرح لديه شعور عميق بأنه يشعر بالسعادة والرضا. والفرح يختلف عن أن تكون سعيدًا. فيمكن لشخص ما أن يشعر بالفرح حتى وإن كانت ظروفه صعبة. وهذا النوع من الفرح هو عطية يمنحها لنا الروح القدس.</w:t>
      </w:r>
    </w:p>
    <w:p>
      <w:pPr>
        <w:bidi/>
      </w:pPr>
      <w:r>
        <w:rPr>
          <w:rtl/>
          <w:cs/>
          <w:lang w:val="ar_AE" w:bidi="ar_AE"/>
        </w:rPr>
      </w:r>
      <w:r>
        <w:rPr>
          <w:rtl/>
          <w:cs/>
          <w:lang w:val="ar_AE" w:bidi="ar_AE"/>
        </w:rPr>
        <w:t xml:space="preserve">توقَّفوا هنا وناقشوا الكلمة التي ستستخدمونها للتعبير عن </w:t>
      </w:r>
      <w:r>
        <w:rPr>
          <w:b/>
          <w:rtl/>
          <w:cs/>
          <w:lang w:val="ar_AE" w:bidi="ar_AE"/>
        </w:rPr>
        <w:t>الفرح</w:t>
      </w:r>
      <w:r>
        <w:rPr>
          <w:rtl/>
          <w:cs/>
          <w:lang w:val="ar_AE" w:bidi="ar_AE"/>
        </w:rPr>
        <w:t>، وكيف ستقولون إن فرح يوحنا سيكون كاملًا أو تامًا. استخدموا الكلمة ذاتها التي استخدمتموها في المقاطع الأخرى للتعبير عن مصطلح الفرح.</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الأولى 1:5–2:2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الأولى 1: 5- 2:2 واحفظوها في قلوبكم.</w:t>
      </w:r>
    </w:p>
    <w:p>
      <w:pPr>
        <w:bidi/>
      </w:pPr>
      <w:r>
        <w:rPr>
          <w:rtl/>
          <w:cs/>
          <w:lang w:val="ar_AE" w:bidi="ar_AE"/>
        </w:rPr>
      </w:r>
      <w:r>
        <w:rPr>
          <w:rtl/>
          <w:cs/>
          <w:lang w:val="ar_AE" w:bidi="ar_AE"/>
        </w:rPr>
        <w:t xml:space="preserve">استمعوا إلى نسخة صوتية من يوحنا الأولى 1: 5- 2:2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الاستماع إلى هذا التسجيل الصوتي هنا.</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رسالة يوحنا الأولى 1: 5 - 2: 2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بداية عظته، قال يوحنا إنه يُريد أن يُخبر مستمعيه عن يسوع. وأوضح يوحنا أن يسوع هو "كلمة الحياة"، أي أن يسوع هو الله. لكن يوحنا أوضح أيضًا أن يسوع كان لديه جسد حقيقي، وبالتالي كان إنسانًا حقيقيًا. وكان بإمكان يوحنا أن يعرف هذا لأنه قد لمس يسوع نفسه!</w:t>
      </w:r>
    </w:p>
    <w:p>
      <w:pPr>
        <w:bidi/>
      </w:pPr>
      <w:r>
        <w:rPr>
          <w:rtl/>
          <w:cs/>
          <w:lang w:val="ar_AE" w:bidi="ar_AE"/>
        </w:rPr>
      </w:r>
      <w:r>
        <w:rPr>
          <w:rtl/>
          <w:cs/>
          <w:lang w:val="ar_AE" w:bidi="ar_AE"/>
        </w:rPr>
        <w:t xml:space="preserve"> وأراد يوحنا أن يخبر مستمعيه بهذه الأمور؛ لأنه أراد أن تكون لديهم علاقة شركة جيدة معه هو، أي يوحنا. فعندما تكون للناس علاقة شركة جيدة مع يوحنا، ويؤمنون بما قاله يوحنا، فإنه ستكون لهم أيضًا علاقة شركة جيدة مع الله الآب ومع يسوع.</w:t>
      </w:r>
    </w:p>
    <w:p>
      <w:pPr>
        <w:bidi/>
      </w:pPr>
      <w:r>
        <w:rPr>
          <w:rtl/>
          <w:cs/>
          <w:lang w:val="ar_AE" w:bidi="ar_AE"/>
        </w:rPr>
      </w:r>
      <w:r>
        <w:rPr>
          <w:rtl/>
          <w:cs/>
          <w:lang w:val="ar_AE" w:bidi="ar_AE"/>
        </w:rPr>
        <w:t>وسوف يتحدَّث يوحنا الآن أكثر عما سمع يسوع يقوله. لقد أعطى يسوع يوحنا والرسل الآخرين رسالة. وهو ينقل الآن هذه الرسالة إلى مستمعيه. والرسالة هي أن الله نور. وهذه طريقة أخرى للقول إن الله صالح تمامًا وحقيقي تمامًا. ويقول يوحنا إن الله ليس به ظلمة البتة. وهذا يعني أنه لا يوجد شرٌ على الإطلاق في الله، وأن الله لا يكذب أبدًا.</w:t>
      </w:r>
    </w:p>
    <w:p>
      <w:pPr>
        <w:bidi/>
      </w:pPr>
      <w:r>
        <w:rPr>
          <w:rtl/>
          <w:cs/>
          <w:lang w:val="ar_AE" w:bidi="ar_AE"/>
        </w:rPr>
      </w:r>
      <w:r>
        <w:rPr>
          <w:rtl/>
          <w:cs/>
          <w:lang w:val="ar_AE" w:bidi="ar_AE"/>
        </w:rPr>
        <w:t>ولأن الله "نور"، أو صالح، فهو سيرى على الفور ما إذا كان شيء ما "غير طاهر"، أو شريرًا. لنفترض أنكم كنتم تعملون داخل بيتكم، وقد أصبحت ثيابكم متسخة. فطالما أنكم داخل غرفة مظلمة، فلن يلاحظ أحد ذلك. لكن بمجرد أن تخرجوا إلى الخارج، في ضوء الشمس، سيرى الناس أن ثيابكم متسخة. وبالطريقة نفسها، فقد لا يلاحظ الناس أنهم خطاة، أو أنهم يفعلون أو يفكرون في أشياء خاطئة. لكن الله يرى دائمًا الأشياء الخاطئة التي نقوم بها، لأن الله نور.</w:t>
      </w:r>
    </w:p>
    <w:p>
      <w:pPr>
        <w:bidi/>
      </w:pPr>
      <w:r>
        <w:rPr>
          <w:rtl/>
          <w:cs/>
          <w:lang w:val="ar_AE" w:bidi="ar_AE"/>
        </w:rPr>
      </w:r>
      <w:r>
        <w:rPr>
          <w:rtl/>
          <w:cs/>
          <w:lang w:val="ar_AE" w:bidi="ar_AE"/>
        </w:rPr>
        <w:t xml:space="preserve">توقَّفوا هنا وناقشوا: هل يمكنكم أن تحكوا قصة عن النور والظلام؟ ربما عن شيءٍ حدث في الظلام، ولم يكن ليحدث لو كان الضوءُ موجودًا. أو قصة من مجتمعكم يلعب فيها النور والظلام دورًا مهمًا. أوقِفوا الاستماع إلى هذا التسجيل الصوتي هنا. </w:t>
      </w:r>
    </w:p>
    <w:p>
      <w:pPr>
        <w:bidi/>
      </w:pPr>
      <w:r>
        <w:rPr>
          <w:rtl/>
          <w:cs/>
          <w:lang w:val="ar_AE" w:bidi="ar_AE"/>
        </w:rPr>
      </w:r>
      <w:r>
        <w:rPr>
          <w:rtl/>
          <w:cs/>
          <w:lang w:val="ar_AE" w:bidi="ar_AE"/>
        </w:rPr>
        <w:t xml:space="preserve">والآن، في المقدمة، لقد تخيَّلنا بعض الأشخاص، سام وسالي، الذين آمنوا بأشياء خاطئة عن يسوع. سام وسالي ليسا شخصيتين حقيقيتين، لكننا نستخدمهما كمثال لتوضيح طبيعة التعليم الخاطئ الذي ربما كان موجودًا في زمن يوحنا. حسنًا، كان اهتمام سام وسالي ينصبُّ على يسوع ككائنٍ روحيٍّ أكثر منه كإنسان. ونظرًا لاهتمام سام وسالي الشديد بيسوع ككائنٍ روحي، فقد كانا مهتمّين للغاية أيضًا بأن ينالا خبرات روحية بأنفسهما. بل إن سام وسالي قالا إن الناس بحاجة إلى أن يكون لهم بعض الخبرات الروحية التي تمنحهم معرفة خاصة وسرية عن الله. وظنَّ سام وسالي أنَّهما يمتلكان هذه المعرفة الخاصة والسرية. ولأن سام وسالي ظنّا أنهما يمتلكان هذه المعرفة الخاصة والسرية، فقد قالا إن علاقتهما بالله جيدة. وهما لم يظنا أنه من المهم أن يتصرفا بالطريقة الصحيحة، وأن يتجنبا أن يخطئا. لكن يوحنا يقول إن هذا ليس صحيحًا على الإطلاق! يقول يوحنا إن الأشخاص الذين </w:t>
      </w:r>
      <w:r>
        <w:rPr>
          <w:b/>
          <w:rtl/>
          <w:cs/>
          <w:lang w:val="ar_AE" w:bidi="ar_AE"/>
        </w:rPr>
        <w:t>يقولون</w:t>
      </w:r>
      <w:r>
        <w:rPr>
          <w:rtl/>
          <w:cs/>
          <w:lang w:val="ar_AE" w:bidi="ar_AE"/>
        </w:rPr>
        <w:t xml:space="preserve"> أنهم يتمتعون بعلاقة جيدة مع الله، لكنهم يستمرون في ارتكاب الخطايا، هم كاذبون. وهؤلاء الناس "يسيرون" أو يسلكون في الظلام. إذا كنتم تسيرون (تسلكون) في الظلام، فأنتم تتصرفون بطريقة خاطئة. ولا تفعلون ما يريده الله منكم أن تفعلوه.</w:t>
      </w:r>
    </w:p>
    <w:p>
      <w:pPr>
        <w:bidi/>
      </w:pPr>
      <w:r>
        <w:rPr>
          <w:rtl/>
          <w:cs/>
          <w:lang w:val="ar_AE" w:bidi="ar_AE"/>
        </w:rPr>
      </w:r>
      <w:r>
        <w:rPr>
          <w:rtl/>
          <w:cs/>
          <w:lang w:val="ar_AE" w:bidi="ar_AE"/>
        </w:rPr>
        <w:t>ويقول يوحنا إن الأشخاص الذين يفعلون ما يريده الله يعيشون في النور. وعندما نعيش (نسلك) في النور، تكون لدينا علاقة شركة جيدة مع الأشخاص الآخرين الذين يعيشون في النور. وهكذا، فإن الأشخاص الذين يفعلون ما يريده الله تكون لهم علاقة شركة جيدة مع المؤمنين الآخرين.</w:t>
      </w:r>
    </w:p>
    <w:p>
      <w:pPr>
        <w:bidi/>
      </w:pPr>
      <w:r>
        <w:rPr>
          <w:rtl/>
          <w:cs/>
          <w:lang w:val="ar_AE" w:bidi="ar_AE"/>
        </w:rPr>
      </w:r>
      <w:r>
        <w:rPr>
          <w:rtl/>
          <w:cs/>
          <w:lang w:val="ar_AE" w:bidi="ar_AE"/>
        </w:rPr>
        <w:t xml:space="preserve">توقَّفوا هنا وقوموا بهذا النشاط: سيمثِّل أحدكم الله. أعطوا هذا الشخص ضوءًا – كشافًا أو مصباحًا. وإذا كنتم في الخارج، فيمكنكم بدلًا من ذلك أن تجعلوا هذا الشخص يقف في ضوء الشمس. وسيقف بعض الأشخاص الآخرين بالقرب من الشخص الذي يمثل الله. وهؤلاء الأشخاص يقفون في النور. مثِّلوا أن هؤلاء الناس لديهم علاقة شركة جيدة مع الله، ومع بعضهم البعض. أوقِفوا الاستماع إلى هذا التسجيل الصوتي هنا. </w:t>
      </w:r>
    </w:p>
    <w:p>
      <w:pPr>
        <w:bidi/>
      </w:pPr>
      <w:r>
        <w:rPr>
          <w:rtl/>
          <w:cs/>
          <w:lang w:val="ar_AE" w:bidi="ar_AE"/>
        </w:rPr>
      </w:r>
      <w:r>
        <w:rPr>
          <w:rtl/>
          <w:cs/>
          <w:lang w:val="ar_AE" w:bidi="ar_AE"/>
        </w:rPr>
        <w:t xml:space="preserve">كان من المهم أن يقول يوحنا هذا، لأن أشخاصًا مثل سام وسالي قد تشاجروا مع المؤمنين الآخرين ونظروا إليهم باحتقار. ظنَّ سام وسالي أنهما أفضل من الآخرين؛ لأنهما زعما امتلاك معرفةٍ خاصةٍ وسريةٍ عن الله. لكن يوحنا يوضح أنه </w:t>
      </w:r>
      <w:r>
        <w:rPr>
          <w:b/>
          <w:rtl/>
          <w:cs/>
          <w:lang w:val="ar_AE" w:bidi="ar_AE"/>
        </w:rPr>
        <w:t>إذا كانت حقًا</w:t>
      </w:r>
      <w:r>
        <w:rPr>
          <w:rtl/>
          <w:cs/>
          <w:lang w:val="ar_AE" w:bidi="ar_AE"/>
        </w:rPr>
        <w:t xml:space="preserve"> لديكم علاقة جيدة مع الله، فستكون لكم أيضًا علاقة جيدة مع المؤمنين الآخرين!</w:t>
      </w:r>
    </w:p>
    <w:p>
      <w:pPr>
        <w:bidi/>
      </w:pPr>
      <w:r>
        <w:rPr>
          <w:rtl/>
          <w:cs/>
          <w:lang w:val="ar_AE" w:bidi="ar_AE"/>
        </w:rPr>
      </w:r>
      <w:r>
        <w:rPr>
          <w:rtl/>
          <w:cs/>
          <w:lang w:val="ar_AE" w:bidi="ar_AE"/>
        </w:rPr>
        <w:t xml:space="preserve">توقَّفوا هنا وناقشوا: هل يمكنكم أن تحكوا قصة عن مؤمنين كانوا يواجهون مشكلة في التعامل مع بعضهم البعض؟ وماذا كان تأثير هذا على الكنيسة؟ أوقِفوا الاستماع إلى هذا التسجيل الصوتي هنا. </w:t>
      </w:r>
    </w:p>
    <w:p>
      <w:pPr>
        <w:bidi/>
      </w:pPr>
      <w:r>
        <w:rPr>
          <w:rtl/>
          <w:cs/>
          <w:lang w:val="ar_AE" w:bidi="ar_AE"/>
        </w:rPr>
      </w:r>
      <w:r>
        <w:rPr>
          <w:rtl/>
          <w:cs/>
          <w:lang w:val="ar_AE" w:bidi="ar_AE"/>
        </w:rPr>
        <w:t xml:space="preserve">لم يكن الأشخاص مثل سام وسالي مهتمين جدًا بيسوع كإنسان. ولذلك، فإن هؤلاء الأشخاص أيضًا لم يعتقدوا أنه ينبغي لنا أن نتصرف بالطريقة التي تصرف بها يسوع لكن يوحنا يقول إنه ينبغي أن نسلك في النور، تمامًا كما كان يسوع نفسه في النور. والشخص الذي يسلك في النور، يفعل الأشياء التي يريدنا الله أن نفعلها. وقد فعل يسوع ما أراده الله أن يفعله. ويجب أن نكون </w:t>
      </w:r>
      <w:r>
        <w:rPr>
          <w:b/>
          <w:rtl/>
          <w:cs/>
          <w:lang w:val="ar_AE" w:bidi="ar_AE"/>
        </w:rPr>
        <w:t>نحن</w:t>
      </w:r>
      <w:r>
        <w:rPr>
          <w:rtl/>
          <w:cs/>
          <w:lang w:val="ar_AE" w:bidi="ar_AE"/>
        </w:rPr>
        <w:t xml:space="preserve"> مثل يسوع! وإذا تصرفنا مثل يسوع وسلكنا في النور، فعندها تكون لدينا علاقة شركة جيدة مع بعضنا البعض. وسوف يغفر لنا الله خطايانا!</w:t>
      </w:r>
    </w:p>
    <w:p>
      <w:pPr>
        <w:bidi/>
      </w:pPr>
      <w:r>
        <w:rPr>
          <w:rtl/>
          <w:cs/>
          <w:lang w:val="ar_AE" w:bidi="ar_AE"/>
        </w:rPr>
      </w:r>
      <w:r>
        <w:rPr>
          <w:rtl/>
          <w:cs/>
          <w:lang w:val="ar_AE" w:bidi="ar_AE"/>
        </w:rPr>
        <w:t>ولأن أشخاصًا مثل سام وسالي لم يكونا مهتمين جدًا بيسوع كإنسان، فإنهما لم يكونا مهتمين جدًا بموت يسوع. لم يظن هؤلاء الناس أن الله خلَّصنا بإرسال ابنه ليموت من أجلنا. لقد فكر هؤلاء الناس: "لقد خلَّصنا الله لأننا نعرفه ولأن لدينا خبرات روحية خاصة". لم يظن سام وسالي أن الخطية كانت مشكلة كبيرة عند الله. وهما لم يعتقدا أن ابن الله كان بحاجة إلى الموت لكي يغفر الله خطايانا.</w:t>
      </w:r>
    </w:p>
    <w:p>
      <w:pPr>
        <w:bidi/>
      </w:pPr>
      <w:r>
        <w:rPr>
          <w:rtl/>
          <w:cs/>
          <w:lang w:val="ar_AE" w:bidi="ar_AE"/>
        </w:rPr>
      </w:r>
      <w:r>
        <w:rPr>
          <w:rtl/>
          <w:cs/>
          <w:lang w:val="ar_AE" w:bidi="ar_AE"/>
        </w:rPr>
        <w:t>غير أن يوحنا يخبر مستمعيه أن هذا خطأ. لقد غفر الله لنا لأن ابنه يسوع قد مات! في العهد القديم، نسمع أن الله كان يستطيع أن يغفر للناس فقط إذا ذبحوا حيوانًا وقدموه ذبيحة لله. فيكون الحيوان قد مات بدلًا من الشخص الذي أخطأ. وبلغة صعبة، نقول إن ذبيحة الحيوان قد "</w:t>
      </w:r>
      <w:r>
        <w:rPr>
          <w:b/>
          <w:rtl/>
          <w:cs/>
          <w:lang w:val="ar_AE" w:bidi="ar_AE"/>
        </w:rPr>
        <w:t>كفَّرت"</w:t>
      </w:r>
      <w:r>
        <w:rPr>
          <w:rtl/>
          <w:cs/>
          <w:lang w:val="ar_AE" w:bidi="ar_AE"/>
        </w:rPr>
        <w:t xml:space="preserve"> عن خطايا الشخص. وهذا يعني أن الله يمكنه الآن أن يغفر خطايا ذلك الشخص. في بعض الطقوس، كان الكهنة يأخذون دم الحيوان المذبوح ويرشونه على الناس. وكان الدم يجعل الناس طاهرين طقسيًا. لقد غفر الله خطايا الناس، وأصبح من الممكن الآن أن تكون للناس علاقة مع الله مرة أخرى. حسنًا، لقد مات يسوع، وقد سفك دمه! وعندما يؤمن الناس بأن يسوع قد مات بدلًا عنهم، فإن الله يغفر لهم خطاياهم. فيكون الأمر كما لو أن أحدهم قد رش علينا دم يسوع. نحن الآن طاهرون: لقد غفر الله لنا، ويمكن أن تكون لنا علاقة معه مرة أخرى. ولذلك، فإن موت يسوع هو أمر مهم جدًا!</w:t>
      </w:r>
    </w:p>
    <w:p>
      <w:pPr>
        <w:bidi/>
      </w:pPr>
      <w:r>
        <w:rPr>
          <w:rtl/>
          <w:cs/>
          <w:lang w:val="ar_AE" w:bidi="ar_AE"/>
        </w:rPr>
      </w:r>
      <w:r>
        <w:rPr>
          <w:rtl/>
          <w:cs/>
          <w:lang w:val="ar_AE" w:bidi="ar_AE"/>
        </w:rPr>
        <w:t xml:space="preserve">فالجميع يخطئون. إذا قال الناس إنهم لا يرتكبون خطية، فإنهم يكذبون. ويجعلون الله يبدو ككاذب، أيضًا، لأن </w:t>
      </w:r>
      <w:r>
        <w:rPr>
          <w:b/>
          <w:rtl/>
          <w:cs/>
          <w:lang w:val="ar_AE" w:bidi="ar_AE"/>
        </w:rPr>
        <w:t>الله يقول</w:t>
      </w:r>
      <w:r>
        <w:rPr>
          <w:rtl/>
          <w:cs/>
          <w:lang w:val="ar_AE" w:bidi="ar_AE"/>
        </w:rPr>
        <w:t xml:space="preserve"> إن الجميع يخطئون. ولكن إذا اعترفنا بأننا نخطئ وأخبرنا الله بأننا نأسف لذلك، فإن الله يغفر لنا. وهو يغفر لنا لأن يسوع قد مات من أجلنا.</w:t>
      </w:r>
    </w:p>
    <w:p>
      <w:pPr>
        <w:bidi/>
      </w:pPr>
      <w:r>
        <w:rPr>
          <w:rtl/>
          <w:cs/>
          <w:lang w:val="ar_AE" w:bidi="ar_AE"/>
        </w:rPr>
      </w:r>
      <w:r>
        <w:rPr>
          <w:rtl/>
          <w:cs/>
          <w:lang w:val="ar_AE" w:bidi="ar_AE"/>
        </w:rPr>
        <w:t>يكتب يوحنا هذا لمستمعيه لأنه يريدهم ألا يخطئوا. ولا ينبغي لمستمعي يوحنا أن يظنوا، كما ظن أشخاص مثل سام وسالي، أن الله لا يبالي بالخطية. لا، فإنه بالحقيقة يجب علينا أن نبذل قصارى جهدنا لكي لا نفعل أي شيء يقول الله إنه خطأ. لكن، حتى عندما نبذل قصارى جهدنا، فإننا ما زلنا نخطئ. وعندما يحدث هذا، لا داعي لأن نكون خائفين. فإن يسوع المسيح نفسه يطلب من الله الآب أن يغفر لنا! ويمكن ليسوع أن يطلب هذا لأنه قد أخذ عقاب خطايانا بالفعل.</w:t>
      </w:r>
    </w:p>
    <w:p>
      <w:pPr>
        <w:bidi/>
      </w:pPr>
      <w:r>
        <w:rPr>
          <w:rtl/>
          <w:cs/>
          <w:lang w:val="ar_AE" w:bidi="ar_AE"/>
        </w:rPr>
      </w:r>
      <w:r>
        <w:rPr>
          <w:rtl/>
          <w:cs/>
          <w:lang w:val="ar_AE" w:bidi="ar_AE"/>
        </w:rPr>
        <w:t xml:space="preserve">توقَّفوا هنا، وإذا لم تكونوا تمانعون في أن تتسخوا قليلًا، فقوموا بهذا النشاط: خذوا بعض الطين أو الصلصال أو الدقيق أو الطلاء، واستمتعوا بوضع ذلك على وجوهكم وأذرعكم! ويجب على شخصين أن يظلا نظيفين. سيمثِّل هذان الشخصان الله الآب، ويسوع. أعطوا الشخص الذي يمثل يسوع بعض الماء وقطعة قماش للتنظيف. يذهب الآخرون إلى يسوع. ويخبر هؤلاء الناس يسوع أنهم يشعرون بالندم والأسف. فيجعلهم يسوع طاهرين ويُقدِّمهم أمام الشخص الذي يمثّل الله الآب. ويطلب يسوع من الله أن يغفر للناس. ويمكن ليسوع أن يُرِي الله الثقوب في يديه الناتجة عن صلبه، ليُثبت له أنه قد تحمّل بالفعل العقوبة نيابةً عن الناس. ثم يُرحِّبُ (يقبل) اللهُ الآبُ بهؤلاء الناس. ربما يستطيع الله أن يحتضنهم، إذا كان هذا مناسبًا في ثقافتكم! وربما يمكن لشخص أو شخصين أن يختاروا عدم الذهاب إلى يسوع. ويقول هؤلاء الأشخاص للآخرين: "نحن لسنا متسخين! نحن لم نخطئ!" وهكذا، يبقى هؤلاء الأشخاص متسخين. أوقِفوا الاستماع إلى هذا التسجيل الصوتي هنا. </w:t>
      </w:r>
    </w:p>
    <w:p>
      <w:pPr>
        <w:bidi/>
      </w:pPr>
      <w:r>
        <w:rPr>
          <w:rtl/>
          <w:cs/>
          <w:lang w:val="ar_AE" w:bidi="ar_AE"/>
        </w:rPr>
      </w:r>
      <w:r>
        <w:rPr>
          <w:rtl/>
          <w:cs/>
          <w:lang w:val="ar_AE" w:bidi="ar_AE"/>
        </w:rPr>
        <w:t>ولذلك، في هذا المقطع، يقول يوحنا إن الله نور، أي أن الله صالح تمامًا وحقيقي تمامًا. ولا يوجد فيه شيء "مظلم" أو شرّ على الإطلاق. ويتكلم الله دائمًا بالحق، وهو لا يكذب أبدًا.</w:t>
      </w:r>
    </w:p>
    <w:p>
      <w:pPr>
        <w:bidi/>
      </w:pPr>
      <w:r>
        <w:rPr>
          <w:rtl/>
          <w:cs/>
          <w:lang w:val="ar_AE" w:bidi="ar_AE"/>
        </w:rPr>
      </w:r>
      <w:r>
        <w:rPr>
          <w:rtl/>
          <w:cs/>
          <w:lang w:val="ar_AE" w:bidi="ar_AE"/>
        </w:rPr>
        <w:t>ووحدهم الأشخاص الذين يؤمنون بما هو حق عن الله، ويصنعون الأعمال الصالحة التي يريدنا الله أن نقوم بها، هم الذين تكون لهم شركة جيدة مع الله. وعندما تكون لنا شركة جيدة مع الله، فستكون لدينا أيضًا شركة جيدة مع المؤمنين الآخرين!</w:t>
      </w:r>
    </w:p>
    <w:p>
      <w:pPr>
        <w:bidi/>
      </w:pPr>
      <w:r>
        <w:rPr>
          <w:rtl/>
          <w:cs/>
          <w:lang w:val="ar_AE" w:bidi="ar_AE"/>
        </w:rPr>
      </w:r>
      <w:r>
        <w:rPr>
          <w:rtl/>
          <w:cs/>
          <w:lang w:val="ar_AE" w:bidi="ar_AE"/>
        </w:rPr>
        <w:t>وعندما تكون لنا شركة جيدة مع الله، فإننا سنعترف بخطايانا أمام الله. وحينئذ سيغفر الله لنا، لأن يسوع قد أخذ العقوبة عن خطايانا.</w:t>
      </w:r>
    </w:p>
    <w:p>
      <w:pPr>
        <w:bidi/>
      </w:pPr>
      <w:r>
        <w:rPr>
          <w:rtl/>
          <w:cs/>
          <w:lang w:val="ar_AE" w:bidi="ar_AE"/>
        </w:rPr>
      </w:r>
      <w:r>
        <w:rPr>
          <w:rtl/>
          <w:cs/>
          <w:lang w:val="ar_AE" w:bidi="ar_AE"/>
        </w:rPr>
        <w:t>لا ينبغي لنا أن نخطئ، لكن إذا فعلنا ذلك، فسيطلب يسوع من الله أن يغفر لنا.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رسالة يوحنا الأولى 1: 5 - 2: 2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ستتناول المجموعة النص ببطء أكبر. وستقوم المجموعة بتحديد المشاهد والشخصيات وأماكن الأحداث في هذا المقطع. ثم ستقوم المجموعة بمحاولة تصوُّر هذا المقطع. </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يخبر يوحنا مستمعيه أن الله نور. ولأن الله نور، فلا ينبغي لنا أن نخطئ. ولا ينبغي لنا أن نكذب ونقول إننا لم نخطئ، بل يجب أن نعترف بخطايانا.</w:t>
      </w:r>
    </w:p>
    <w:p>
      <w:pPr>
        <w:bidi/>
      </w:pPr>
      <w:r>
        <w:rPr>
          <w:rtl/>
          <w:cs/>
          <w:lang w:val="ar_AE" w:bidi="ar_AE"/>
        </w:rPr>
      </w:r>
      <w:r>
        <w:rPr>
          <w:b/>
          <w:rtl/>
          <w:cs/>
          <w:lang w:val="ar_AE" w:bidi="ar_AE"/>
        </w:rPr>
        <w:t>في الجزء الثاني:</w:t>
      </w:r>
      <w:r>
        <w:rPr>
          <w:rtl/>
          <w:cs/>
          <w:lang w:val="ar_AE" w:bidi="ar_AE"/>
        </w:rPr>
        <w:t xml:space="preserve"> يقول يوحنا إنه يكتب للمستمعين حتى لا يخطئوا. ولكن إن أخطأ المستمعون، فسيطلب يسوع من الله أن يغفر لهم.</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يوحنا، الذي يُقدِّم هذه العظة</w:t>
      </w:r>
    </w:p>
    <w:p>
      <w:pPr>
        <w:pStyle w:val="ListBullet"/>
        <w:bidi/>
        <w:spacing w:line="240" w:lineRule="auto"/>
        <w:ind w:left="720"/>
      </w:pPr>
      <w:r>
        <w:rPr>
          <w:rtl/>
          <w:cs/>
          <w:lang w:val="ar_AE" w:bidi="ar_AE"/>
        </w:rPr>
      </w:r>
      <w:r>
        <w:rPr>
          <w:rtl/>
          <w:cs/>
          <w:lang w:val="ar_AE" w:bidi="ar_AE"/>
        </w:rPr>
        <w:t>الأشخاص الذين يستمعون إلى عظة يوحنا</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الأشخاص الذين يعصون الله، الذين "يسيرون (يسلكون) في الظلمة"</w:t>
      </w:r>
    </w:p>
    <w:p>
      <w:pPr>
        <w:pStyle w:val="ListBullet"/>
        <w:bidi/>
        <w:spacing w:line="240" w:lineRule="auto"/>
        <w:ind w:left="720"/>
      </w:pPr>
      <w:r>
        <w:rPr>
          <w:rtl/>
          <w:cs/>
          <w:lang w:val="ar_AE" w:bidi="ar_AE"/>
        </w:rPr>
      </w:r>
      <w:r>
        <w:rPr>
          <w:rtl/>
          <w:cs/>
          <w:lang w:val="ar_AE" w:bidi="ar_AE"/>
        </w:rPr>
        <w:t>والأشخاص الذين يعترفون بخطاياهم، والله يغفر لهم.</w:t>
      </w:r>
    </w:p>
    <w:p>
      <w:pPr>
        <w:bidi/>
      </w:pPr>
      <w:r>
        <w:rPr>
          <w:rtl/>
          <w:cs/>
          <w:lang w:val="ar_AE" w:bidi="ar_AE"/>
        </w:rPr>
      </w:r>
      <w:r>
        <w:rPr>
          <w:rtl/>
          <w:cs/>
          <w:lang w:val="ar_AE" w:bidi="ar_AE"/>
        </w:rPr>
        <w:t xml:space="preserve">توقَّفوا هنا وقوموا بهذا النشاط: في هذا المقطع، يتواجد يوحنا في ذلك الجزء من الحديقة حيث يخبرنا أن أبناء الله لا يستمرون في الخطية. يُرجى أن تطلبوا من أحد أعضاء مجموعتكم أن يكون يوحنا. دَعوا يوحنا يقف أو يجلس في الجزء من غرفتكم الذي يمثل هذا الجزء من الحديقة. خذوا أيضًا صخرة، أو غرضًا صغيرًا، وضعوها في هذا الجزء من الحديقة. وبهذه الطريقة، ستتمكنون من أن تروا لاحقًا أنكم قد كنتم في هذا الجزء من الحديقة من قبل. أوقِفوا الاستماع إلى هذا التسجيل الصوتي هنا. </w:t>
      </w:r>
    </w:p>
    <w:p>
      <w:pPr>
        <w:bidi/>
      </w:pPr>
      <w:r>
        <w:rPr>
          <w:rtl/>
          <w:cs/>
          <w:lang w:val="ar_AE" w:bidi="ar_AE"/>
        </w:rPr>
      </w:r>
      <w:r>
        <w:rPr>
          <w:rtl/>
          <w:cs/>
          <w:lang w:val="ar_AE" w:bidi="ar_AE"/>
        </w:rPr>
        <w:t>يتحدث يوحنا عن الرسالة ، أو الخبر، التي " قد سمعناها عنه". وتعني "نحن" يوحنا والأشخاص الآخرين الذين قابلوا يسوع عندما كان يسوع لا يزال على الأرض. لقد تعلَّم يوحنا والآخرون شيئًا عن الله من يسوع، وهو يخبر الآن مستمعيه بما قد تَعلَمَّه يوحنا والآخرون. وهذه الرسالة، أو الخبر، هي أن الله نور! والنور في الكتاب المُقدَّس يتعلق بالحقّ والخير (الصلاح). فإن الله حق تمامًا وصالح تمامًا.</w:t>
      </w:r>
    </w:p>
    <w:p>
      <w:pPr>
        <w:bidi/>
      </w:pPr>
      <w:r>
        <w:rPr>
          <w:rtl/>
          <w:cs/>
          <w:lang w:val="ar_AE" w:bidi="ar_AE"/>
        </w:rPr>
      </w:r>
      <w:r>
        <w:rPr>
          <w:rtl/>
          <w:cs/>
          <w:lang w:val="ar_AE" w:bidi="ar_AE"/>
        </w:rPr>
        <w:t>يتحدث يوحنا في هذا المقطع عن الأشخاص الذين "يسيرون (يسلكون) في الظلمة" والأشخاص الذين "يسيرون (يسلكون) في النور". ويستخدم يوحنا كلمة "يسير أو يسلك" بطريقة خاصة. فعندما يتحدث يوحنا عن الأشخاص الذين يسيرون في النور، فإن يوحنا يقصد الأشخاص الذين يؤمنون بالرسالة الحقيقية عن الله والذين يطيعونها. وهؤلاء الناس يريدون أن يفعلوا الأشياء التي يريدها الله.</w:t>
      </w:r>
    </w:p>
    <w:p>
      <w:pPr>
        <w:bidi/>
      </w:pPr>
      <w:r>
        <w:rPr>
          <w:rtl/>
          <w:cs/>
          <w:lang w:val="ar_AE" w:bidi="ar_AE"/>
        </w:rPr>
      </w:r>
      <w:r>
        <w:rPr>
          <w:rtl/>
          <w:cs/>
          <w:lang w:val="ar_AE" w:bidi="ar_AE"/>
        </w:rPr>
        <w:t xml:space="preserve">أما الأشخاص الذين يسيرون في الظلام فلا يعرفون الحق. ولا يؤمنون بالأشياء الصحيحة عن الله. وهؤلاء الأشخاص يفعلون الأشياء الخاطئة، أي الأشياء التي لا يريدها الله. ويستخدم يوحنا كلمة </w:t>
      </w:r>
      <w:r>
        <w:rPr>
          <w:b/>
          <w:rtl/>
          <w:cs/>
          <w:lang w:val="ar_AE" w:bidi="ar_AE"/>
        </w:rPr>
        <w:t>"يسير أو يسلك"</w:t>
      </w:r>
      <w:r>
        <w:rPr>
          <w:rtl/>
          <w:cs/>
          <w:lang w:val="ar_AE" w:bidi="ar_AE"/>
        </w:rPr>
        <w:t xml:space="preserve"> للإشارة إلى أن الناس يفعلون هذه الأشياء باستمرار. تتحدث بعض الترجمات عن أشخاص "</w:t>
      </w:r>
      <w:r>
        <w:rPr>
          <w:b/>
          <w:rtl/>
          <w:cs/>
          <w:lang w:val="ar_AE" w:bidi="ar_AE"/>
        </w:rPr>
        <w:t>يعيشون</w:t>
      </w:r>
      <w:r>
        <w:rPr>
          <w:rtl/>
          <w:cs/>
          <w:lang w:val="ar_AE" w:bidi="ar_AE"/>
        </w:rPr>
        <w:t xml:space="preserve"> في الظلمة" وآخرين "يعيشون في النور"، ولا تستخدم كلمة "يسير أو يسلك"</w:t>
      </w:r>
    </w:p>
    <w:p>
      <w:pPr>
        <w:bidi/>
      </w:pPr>
      <w:r>
        <w:rPr>
          <w:rtl/>
          <w:cs/>
          <w:lang w:val="ar_AE" w:bidi="ar_AE"/>
        </w:rPr>
      </w:r>
      <w:r>
        <w:rPr>
          <w:rtl/>
          <w:cs/>
          <w:lang w:val="ar_AE" w:bidi="ar_AE"/>
        </w:rPr>
        <w:t xml:space="preserve">توقَّفوا هنا وناقشوا كيف يمكنكم أن تقولوا في لغتكم أن الناس يسيرون في النور، أو أنهم يسيرون في الظلام. أوقِفوا الاستماع إلى هذا التسجيل الصوتي هنا. </w:t>
      </w:r>
    </w:p>
    <w:p>
      <w:pPr>
        <w:bidi/>
      </w:pPr>
      <w:r>
        <w:rPr>
          <w:rtl/>
          <w:cs/>
          <w:lang w:val="ar_AE" w:bidi="ar_AE"/>
        </w:rPr>
      </w:r>
      <w:r>
        <w:rPr>
          <w:rtl/>
          <w:cs/>
          <w:lang w:val="ar_AE" w:bidi="ar_AE"/>
        </w:rPr>
        <w:t>في المقدمة، قلنا إن يوحنا كثيرًا ما أحب أن ينطق بالأشياء في مجموعات من ثلاثة (ثلاثيات). في هذه الفقرة، نستمع إلى مجموعة كهذه مكوّنة من ثلاثة عناصر. فثلاث مرات في هذا المقطع، يقول يوحنا: "إن قلنا إن...." وعلى الأرجح، فقد كانت هذه ثلاثة أمور يقولها المُعَلِّمون الكذبة، مثل سام وسالي، عن أنفسهم.</w:t>
      </w:r>
    </w:p>
    <w:p>
      <w:pPr>
        <w:bidi/>
      </w:pPr>
      <w:r>
        <w:rPr>
          <w:rtl/>
          <w:cs/>
          <w:lang w:val="ar_AE" w:bidi="ar_AE"/>
        </w:rPr>
      </w:r>
      <w:r>
        <w:rPr>
          <w:rtl/>
          <w:cs/>
          <w:lang w:val="ar_AE" w:bidi="ar_AE"/>
        </w:rPr>
        <w:t xml:space="preserve">توقَّفوا هنا واستمعوا إلى التسجيل الصوتي لرسالة يوحنا الأولى 1: 5 - 2: 2 مرة أخرى. انصتوا لتروا إن كان بإمكانكم سماع الأشياء الثلاثة التي ربما قالها أشخاص مثل سام وسالي! أوقِفوا الاستماع إلى هذا التسجيل الصوتي هنا. </w:t>
      </w:r>
    </w:p>
    <w:p>
      <w:pPr>
        <w:bidi/>
      </w:pPr>
      <w:r>
        <w:rPr>
          <w:rtl/>
          <w:cs/>
          <w:lang w:val="ar_AE" w:bidi="ar_AE"/>
        </w:rPr>
      </w:r>
      <w:r>
        <w:rPr>
          <w:rtl/>
          <w:cs/>
          <w:lang w:val="ar_AE" w:bidi="ar_AE"/>
        </w:rPr>
        <w:t>إذن، سنتحدث عن ثلاثة أمور قالها المُعَلِّمون الكذبة، مثل سام وسالي، عن أنفسهم. سيشير يوحنا إلى الخطأ، ثم سيذكر ما ينبغي للمؤمنين فعله بدلًا من ذلك.</w:t>
      </w:r>
    </w:p>
    <w:p>
      <w:pPr>
        <w:bidi/>
      </w:pPr>
      <w:r>
        <w:rPr>
          <w:rtl/>
          <w:cs/>
          <w:lang w:val="ar_AE" w:bidi="ar_AE"/>
        </w:rPr>
      </w:r>
      <w:r>
        <w:rPr>
          <w:rtl/>
          <w:cs/>
          <w:lang w:val="ar_AE" w:bidi="ar_AE"/>
        </w:rPr>
        <w:t xml:space="preserve">أولًا، يقول المُعلِّمون الكذبة إن لديهم علاقة شركة جيدة مع الله. لكن يوحنا يقول إن هؤلاء الأشخاص يكذبون. فهؤلاء الناس، في الواقع، يسلكون في الظلمة، أي أنهم لا يعرفون الحق، وأنهم يعصون الله باستمرار ويفعلون الأشياء الخاطئة. </w:t>
      </w:r>
    </w:p>
    <w:p>
      <w:pPr>
        <w:bidi/>
      </w:pPr>
      <w:r>
        <w:rPr>
          <w:rtl/>
          <w:cs/>
          <w:lang w:val="ar_AE" w:bidi="ar_AE"/>
        </w:rPr>
      </w:r>
      <w:r>
        <w:rPr>
          <w:rtl/>
          <w:cs/>
          <w:lang w:val="ar_AE" w:bidi="ar_AE"/>
        </w:rPr>
        <w:t xml:space="preserve">ثم يُخبر يوحنا المؤمنين بما يجب عليهم فعله بدلًا من ذلك. فلأن الله نور، فإن الأشخاص الذين لديهم </w:t>
      </w:r>
      <w:r>
        <w:rPr>
          <w:b/>
          <w:rtl/>
          <w:cs/>
          <w:lang w:val="ar_AE" w:bidi="ar_AE"/>
        </w:rPr>
        <w:t>بالحق</w:t>
      </w:r>
      <w:r>
        <w:rPr>
          <w:rtl/>
          <w:cs/>
          <w:lang w:val="ar_AE" w:bidi="ar_AE"/>
        </w:rPr>
        <w:t xml:space="preserve"> علاقة شركة معه، سيسيرون في النور. وهذا يعني أن هؤلاء الأشخاص سيفعلون الأشياء التي يريدها الله. ولذلك، فإن هؤلاء الأشخاص ستكون لهم أيضًا علاقة شركة جيدة مع المؤمنين الآخرين. وحين يسلك المؤمنون في النور وتكون لهم شركة جيدة مع المؤمنين الآخرين، يغفر الله لهم خطاياهم. ويغفر الله للمؤمنين لأن يسوع قد مات من أجلهم. فعندما مات يسوع، كان الأمر وكأن الله قد رشَّ دم يسوع علينا، تمامًا كما كان الكهنة في العهد القديم يرشُّون دماء ذبائح الحيوانات على الأشخاص الذين ارتكبوا خطايا. لقد جعل الدمُ الناسَ طاهرين طهارةً طقسية: فقد غفر الله خطايا الناس، وأصبح بإمكانهم مرة أخرى أن يقيموا علاقةً مع الله.</w:t>
      </w:r>
    </w:p>
    <w:p>
      <w:pPr>
        <w:bidi/>
      </w:pPr>
      <w:r>
        <w:rPr>
          <w:rtl/>
          <w:cs/>
          <w:lang w:val="ar_AE" w:bidi="ar_AE"/>
        </w:rPr>
      </w:r>
      <w:r>
        <w:rPr>
          <w:rtl/>
          <w:cs/>
          <w:lang w:val="ar_AE" w:bidi="ar_AE"/>
        </w:rPr>
        <w:t xml:space="preserve">توقَّفوا هنا ومثِّلوا ما يقوله أو يفعله المُعَلِّمون الكذبة، وما يجب على المؤمنين فعله بدلًا من ذلك. ومثِّلوا ما سيفعله الله. أوقِفوا الاستماع إلى هذا التسجيل الصوتي هنا. </w:t>
      </w:r>
    </w:p>
    <w:p>
      <w:pPr>
        <w:bidi/>
      </w:pPr>
      <w:r>
        <w:rPr>
          <w:rtl/>
          <w:cs/>
          <w:lang w:val="ar_AE" w:bidi="ar_AE"/>
        </w:rPr>
      </w:r>
      <w:r>
        <w:rPr>
          <w:rtl/>
          <w:cs/>
          <w:lang w:val="ar_AE" w:bidi="ar_AE"/>
        </w:rPr>
        <w:t>والشيء التالي الذي يقوله المعلمون الكذبة عن أنفسهم هو أنهم ليسوا أشخاصًا يرتكبون الخطية. يعتقد المعلمون الكذبة أن الله لا يبال بما يفعله الناس. ولا يؤمن المعلمون الكذبة حقًا بأن الخطية مشكلة. لكن يوحنا يقول إن هؤلاء الأشخاص يخدعون أنفسهم. فإنهم يخبرون أنفسهم شيئًا غير صحيح. ويقول يوحنا إن حق الله ليس موجودًا في هؤلاء الناس. وهذه طريقة أخرى للقول إن هؤلاء الأشخاص يكذبون. فكل ما يفعله الله ويقوله هو حق وصحيح. لكن هذا ليس هو الحال مع هؤلاء الناس.</w:t>
      </w:r>
    </w:p>
    <w:p>
      <w:pPr>
        <w:bidi/>
      </w:pPr>
      <w:r>
        <w:rPr>
          <w:rtl/>
          <w:cs/>
          <w:lang w:val="ar_AE" w:bidi="ar_AE"/>
        </w:rPr>
      </w:r>
      <w:r>
        <w:rPr>
          <w:rtl/>
          <w:cs/>
          <w:lang w:val="ar_AE" w:bidi="ar_AE"/>
        </w:rPr>
        <w:t xml:space="preserve">بدلاً من ذلك، ينبغي على المؤمنين أن يعترفوا بخطاياهم لله. وحينئذ سيغفر الله للمؤمنين، ويجعلهم طاهرين تمامًا. ويفعل الله هذا لأنه أمينٌ وعادل. الله أمين، لأنه يفعل دائمًا ما وعد به. لذلك يمكنكم أن تثقوا بالله تمامًا. فهو لا يتغيَّر. وسيغفر الله لنا إذا أخبرناه (اعترفنا) بخطايانا، لأن الله </w:t>
      </w:r>
      <w:r>
        <w:rPr>
          <w:b/>
          <w:rtl/>
          <w:cs/>
          <w:lang w:val="ar_AE" w:bidi="ar_AE"/>
        </w:rPr>
        <w:t>وعد</w:t>
      </w:r>
      <w:r>
        <w:rPr>
          <w:rtl/>
          <w:cs/>
          <w:lang w:val="ar_AE" w:bidi="ar_AE"/>
        </w:rPr>
        <w:t xml:space="preserve"> بأن يغفر لنا.</w:t>
      </w:r>
    </w:p>
    <w:p>
      <w:pPr>
        <w:bidi/>
      </w:pPr>
      <w:r>
        <w:rPr>
          <w:rtl/>
          <w:cs/>
          <w:lang w:val="ar_AE" w:bidi="ar_AE"/>
        </w:rPr>
      </w:r>
      <w:r>
        <w:rPr>
          <w:rtl/>
          <w:cs/>
          <w:lang w:val="ar_AE" w:bidi="ar_AE"/>
        </w:rPr>
        <w:t xml:space="preserve">كما أن الله "عادل". وهذا يعني أن الله يفعل دائمًا ما هو صواب. والله هو الذي يقرر ما هو صواب وما هو خطأ. وقد قرر الله أنه من الصواب أن يغفر لنا. ولذلك، فإن الله سيفعل ذلك؛ و </w:t>
      </w:r>
      <w:r>
        <w:rPr>
          <w:b/>
          <w:rtl/>
          <w:cs/>
          <w:lang w:val="ar_AE" w:bidi="ar_AE"/>
        </w:rPr>
        <w:t>سوف</w:t>
      </w:r>
      <w:r>
        <w:rPr>
          <w:rtl/>
          <w:cs/>
          <w:lang w:val="ar_AE" w:bidi="ar_AE"/>
        </w:rPr>
        <w:t xml:space="preserve"> يغفر لنا.</w:t>
      </w:r>
    </w:p>
    <w:p>
      <w:pPr>
        <w:bidi/>
      </w:pPr>
      <w:r>
        <w:rPr>
          <w:rtl/>
          <w:cs/>
          <w:lang w:val="ar_AE" w:bidi="ar_AE"/>
        </w:rPr>
      </w:r>
      <w:r>
        <w:rPr>
          <w:rtl/>
          <w:cs/>
          <w:lang w:val="ar_AE" w:bidi="ar_AE"/>
        </w:rPr>
        <w:t xml:space="preserve">توقَّفوا هنا ومثِّلوا ما يقوله أو يفعله المؤمنون الزائفون، وما يجب على المؤمنين فعله بدلًا من ذلك. ومثِّلوا ما سيفعله الله. أوقِفوا الاستماع إلى هذا التسجيل الصوتي هنا. </w:t>
      </w:r>
    </w:p>
    <w:p>
      <w:pPr>
        <w:bidi/>
      </w:pPr>
      <w:r>
        <w:rPr>
          <w:rtl/>
          <w:cs/>
          <w:lang w:val="ar_AE" w:bidi="ar_AE"/>
        </w:rPr>
      </w:r>
      <w:r>
        <w:rPr>
          <w:rtl/>
          <w:cs/>
          <w:lang w:val="ar_AE" w:bidi="ar_AE"/>
        </w:rPr>
        <w:t xml:space="preserve">وأخيرًا، يقول المعلمون الكذبة إنهم لم يخطئوا. يبدو هذا مشابهًا تقريبًا للأمر السابق. من المحتمل أن يوحنا يقول الشيء نفسه، لكن ببعض الكلمات المختلفة، كما يفعل يوحنا غالبًا. لكن قد يقصد يوحنا أيضًا أن يجعل الأمر مختلفًا قليلًا. قد يكون الأمر أن هؤلاء الأشخاص قالوا في المرة الأولى ببساطة إنهم لا يرون أن الخطية كانت مشكلة، أما الآن، في المرة الثانية، فهم يقولون: حتى وإن كان </w:t>
      </w:r>
      <w:r>
        <w:rPr>
          <w:b/>
          <w:rtl/>
          <w:cs/>
          <w:lang w:val="ar_AE" w:bidi="ar_AE"/>
        </w:rPr>
        <w:t>البعض</w:t>
      </w:r>
      <w:r>
        <w:rPr>
          <w:rtl/>
          <w:cs/>
          <w:lang w:val="ar_AE" w:bidi="ar_AE"/>
        </w:rPr>
        <w:t xml:space="preserve"> قد يرتكبون خطأً ما أحيانًا، فهم ليسوا كذلك!</w:t>
      </w:r>
    </w:p>
    <w:p>
      <w:pPr>
        <w:bidi/>
      </w:pPr>
      <w:r>
        <w:rPr>
          <w:rtl/>
          <w:cs/>
          <w:lang w:val="ar_AE" w:bidi="ar_AE"/>
        </w:rPr>
      </w:r>
      <w:r>
        <w:rPr>
          <w:rtl/>
          <w:cs/>
          <w:lang w:val="ar_AE" w:bidi="ar_AE"/>
        </w:rPr>
        <w:t>كان يوحنا قد قال بالفعل إن هؤلاء الناس كانوا يكذبون على أنفسهم، والآن يقول يوحنا إن الناس يجعلون حتى الله يبدو وكأنه كاذب. يقول الله إن الجميع يخطئون، لكن إذا قال هؤلاء الناس إنهم لم يخطئوا، فإنهم في الواقع يقولون إن الله يكذب.</w:t>
      </w:r>
    </w:p>
    <w:p>
      <w:pPr>
        <w:bidi/>
      </w:pPr>
      <w:r>
        <w:rPr>
          <w:rtl/>
          <w:cs/>
          <w:lang w:val="ar_AE" w:bidi="ar_AE"/>
        </w:rPr>
      </w:r>
      <w:r>
        <w:rPr>
          <w:rtl/>
          <w:cs/>
          <w:lang w:val="ar_AE" w:bidi="ar_AE"/>
        </w:rPr>
        <w:t xml:space="preserve">يقول يوحنا أيضًا إن </w:t>
      </w:r>
      <w:r>
        <w:rPr>
          <w:b/>
          <w:rtl/>
          <w:cs/>
          <w:lang w:val="ar_AE" w:bidi="ar_AE"/>
        </w:rPr>
        <w:t>كلمة</w:t>
      </w:r>
      <w:r>
        <w:rPr>
          <w:rtl/>
          <w:cs/>
          <w:lang w:val="ar_AE" w:bidi="ar_AE"/>
        </w:rPr>
        <w:t xml:space="preserve"> الله ليست موجودة في الأشخاص الذين يكذبون بهذه الطريقة. وهذا يعني أن كل ما قاله الله لم يكن له أي تأثير عليهم. فإن كلمة الله لم تُغيِّر هؤلاء الناس.</w:t>
      </w:r>
    </w:p>
    <w:p>
      <w:pPr>
        <w:bidi/>
      </w:pPr>
      <w:r>
        <w:rPr>
          <w:rtl/>
          <w:cs/>
          <w:lang w:val="ar_AE" w:bidi="ar_AE"/>
        </w:rPr>
      </w:r>
      <w:r>
        <w:rPr>
          <w:rtl/>
          <w:cs/>
          <w:lang w:val="ar_AE" w:bidi="ar_AE"/>
        </w:rPr>
        <w:t xml:space="preserve">توقَّفوا هنا وقوموا بهذا النشاط: احضروا وعاءً أو برطمانًا أو سلطانيةً مناسبة وسليمة. ثم أحضروا وعاءً به ثقب أو أي شيء آخر لا يحتفظ بالماء، مثل مصفاة أو وعاء مثقوب أو كيس قماشي. املأوا كليهما بالماء وانظروا ما يحدث. أوقِفوا الاستماع إلى هذا التسجيل الصوتي هنا. </w:t>
      </w:r>
    </w:p>
    <w:p>
      <w:pPr>
        <w:bidi/>
      </w:pPr>
      <w:r>
        <w:rPr>
          <w:rtl/>
          <w:cs/>
          <w:lang w:val="ar_AE" w:bidi="ar_AE"/>
        </w:rPr>
      </w:r>
      <w:r>
        <w:rPr>
          <w:rtl/>
          <w:cs/>
          <w:lang w:val="ar_AE" w:bidi="ar_AE"/>
        </w:rPr>
        <w:t>عندما قمتم بهذا النشاط، ظل الوعاء السليم الذي ملأتموه بالماء ممتلئًا. لكن الوعاء الآخر فقد الماء على الفور. إن الأشخاص، مثل سام وسالي، الذين يتحدث عنهم يوحنا، يشبهون الوعاء المثقوب أو الكيس القماشي الذي لا يستطيع الاحتفاظ بالماء. إن كلمة الله لا تعمل في حياتهم. كما أن هؤلاء الأشخاص لا يطيعون كلمة الله. فهم لا يتغيرون ولا ينمون.</w:t>
      </w:r>
    </w:p>
    <w:p>
      <w:pPr>
        <w:bidi/>
      </w:pPr>
      <w:r>
        <w:rPr>
          <w:rtl/>
          <w:cs/>
          <w:lang w:val="ar_AE" w:bidi="ar_AE"/>
        </w:rPr>
      </w:r>
      <w:r>
        <w:rPr>
          <w:rtl/>
          <w:cs/>
          <w:lang w:val="ar_AE" w:bidi="ar_AE"/>
        </w:rPr>
        <w:t>وهكذا، فإن المعلمين الكذبة يقولون الأكاذيب. ويقولون إنهم لم يخطئوا قط. لا ينبغي أن يكون مستمعو يوحنا مثل هؤلاء المؤمنين المزيفين. بل يجب على مستمعي يوحنا أن يكونوا حذرين كي لا يخطئوا. لكن يوحنا يعرف أن الناس قد يخطئون أحيانًا، حتى لو لم يريدوا ذلك. ويجب على المؤمنين ألا يخافوا من الله عندما يخطئون. بل يجب على المؤمنين أن يذهبوا إلى الله ويخبروه بما فعلوه. لا نحتاج إلى أن نخاف من الذهاب إلى الله، لأن يسوع سيذهب معنا. سيقف يسوع بجانبنا أمام الله. وسيطلب يسوع من الله أن يغفر لنا. ونحن نعلم أن الله سيفعل كل ما يطلبه يسوع منه!</w:t>
      </w:r>
    </w:p>
    <w:p>
      <w:pPr>
        <w:bidi/>
      </w:pPr>
      <w:r>
        <w:rPr>
          <w:rtl/>
          <w:cs/>
          <w:lang w:val="ar_AE" w:bidi="ar_AE"/>
        </w:rPr>
      </w:r>
      <w:r>
        <w:rPr>
          <w:rtl/>
          <w:cs/>
          <w:lang w:val="ar_AE" w:bidi="ar_AE"/>
        </w:rPr>
        <w:t xml:space="preserve">توقَّفوا هنا ومثِّلوا شخصًا يذهب إلى الله ويخبره أنه قد أخطأ. ومثِّلوا يسوع يذهب مع هذا الشخص، ويقف بجانبه، ويطلب من الله أن يغفر له. مثِّلوا أن الله يغفر لهذا الشخص. أوقِفوا الاستماع إلى هذا التسجيل الصوتي هنا. </w:t>
      </w:r>
    </w:p>
    <w:p>
      <w:pPr>
        <w:bidi/>
      </w:pPr>
      <w:r>
        <w:rPr>
          <w:rtl/>
          <w:cs/>
          <w:lang w:val="ar_AE" w:bidi="ar_AE"/>
        </w:rPr>
      </w:r>
      <w:r>
        <w:rPr>
          <w:rtl/>
          <w:cs/>
          <w:lang w:val="ar_AE" w:bidi="ar_AE"/>
        </w:rPr>
        <w:t>لم يفعل يسوع المسيح أي شيء خطأ. فيسوع صالح تمامًا في عيني الله. لكن مع ذلك، فإن الله قد عاقب يسوع. وقد عاقب الله يسوع بدلًا من أن يعاقبنا. لهذا السبب يستطيع الله الآن أن يغفر خطايانا، لأن عقاب خطايانا قد حدث بالفعل. لقد حمل يسوع العقاب عن خطايا جميع الناس في العالم. ويستخدم يوحنا هنا عبارةً صعبةً، إذ يقول إن يسوع كان الذبيحة "الكفارية" عن خطايانا. أن يُكفِّر يعني أن يستعيد العلاقة. في العهد القديم، وضع الله شرائع تتيح للناس استعادة علاقتهم به بعد أن يكونوا قد أخطأوا، وذلك من خلال ذبح حيوان وتقديمه ذبيحةً. فيكون الحيوان قد مات بدلًا من الشخص الذي أخطأ. وقد مات يسوع بدلًا عنا. ولأن يسوع مات بدلًا عنا، يمكننا أن نتمتع بعلاقة شركة جيدة مع الله.</w:t>
      </w:r>
    </w:p>
    <w:p>
      <w:pPr>
        <w:bidi/>
      </w:pPr>
      <w:r>
        <w:rPr>
          <w:rtl/>
          <w:cs/>
          <w:lang w:val="ar_AE" w:bidi="ar_AE"/>
        </w:rPr>
      </w:r>
      <w:r>
        <w:rPr>
          <w:rtl/>
          <w:cs/>
          <w:lang w:val="ar_AE" w:bidi="ar_AE"/>
        </w:rPr>
        <w:t xml:space="preserve">وهكذا، ففي هذا المقطع، يذكر يوحنا ثلاثة أشياء غير صحيحة يقولها المعلمون الكذبة عن أنفسهم: </w:t>
      </w:r>
    </w:p>
    <w:p>
      <w:pPr>
        <w:pStyle w:val="ListBullet"/>
        <w:bidi/>
        <w:spacing w:line="240" w:lineRule="auto"/>
        <w:ind w:left="720"/>
      </w:pPr>
      <w:r>
        <w:rPr>
          <w:rtl/>
          <w:cs/>
          <w:lang w:val="ar_AE" w:bidi="ar_AE"/>
        </w:rPr>
      </w:r>
      <w:r>
        <w:rPr>
          <w:rtl/>
          <w:cs/>
          <w:lang w:val="ar_AE" w:bidi="ar_AE"/>
        </w:rPr>
        <w:t>يقول المعلمون الكذبة إن لديهم علاقة جيدة مع الله، مع أنهم لا يفعلون ما يريده الله، ولذلك فإنهم يسلكون في الظلمة.</w:t>
      </w:r>
    </w:p>
    <w:p>
      <w:pPr>
        <w:pStyle w:val="ListBullet"/>
        <w:bidi/>
        <w:spacing w:line="240" w:lineRule="auto"/>
        <w:ind w:left="720"/>
      </w:pPr>
      <w:r>
        <w:rPr>
          <w:rtl/>
          <w:cs/>
          <w:lang w:val="ar_AE" w:bidi="ar_AE"/>
        </w:rPr>
      </w:r>
      <w:r>
        <w:rPr>
          <w:rtl/>
          <w:cs/>
          <w:lang w:val="ar_AE" w:bidi="ar_AE"/>
        </w:rPr>
        <w:t xml:space="preserve">ويقول المُعلِّمون الكذبة إنهم ليسوا خطاة. </w:t>
      </w:r>
    </w:p>
    <w:p>
      <w:pPr>
        <w:pStyle w:val="ListBullet"/>
        <w:bidi/>
        <w:spacing w:line="240" w:lineRule="auto"/>
        <w:ind w:left="720"/>
      </w:pPr>
      <w:r>
        <w:rPr>
          <w:rtl/>
          <w:cs/>
          <w:lang w:val="ar_AE" w:bidi="ar_AE"/>
        </w:rPr>
      </w:r>
      <w:r>
        <w:rPr>
          <w:rtl/>
          <w:cs/>
          <w:lang w:val="ar_AE" w:bidi="ar_AE"/>
        </w:rPr>
        <w:t>ويقول المعلمون الكذبة إنهم لم يخطئوا.</w:t>
      </w:r>
    </w:p>
    <w:p>
      <w:pPr>
        <w:bidi/>
      </w:pPr>
      <w:r>
        <w:rPr>
          <w:rtl/>
          <w:cs/>
          <w:lang w:val="ar_AE" w:bidi="ar_AE"/>
        </w:rPr>
      </w:r>
      <w:r>
        <w:rPr>
          <w:rtl/>
          <w:cs/>
          <w:lang w:val="ar_AE" w:bidi="ar_AE"/>
        </w:rPr>
        <w:t xml:space="preserve">توقَّفوا هنا ومثِّلوا هذه الأشياء الثلاثة المختلفة التي يقولها المؤمنون الزائفون عن أنفسهم. أوقِفوا الاستماع إلى هذا التسجيل الصوتي هنا. </w:t>
      </w:r>
    </w:p>
    <w:p>
      <w:pPr>
        <w:bidi/>
      </w:pPr>
      <w:r>
        <w:rPr>
          <w:rtl/>
          <w:cs/>
          <w:lang w:val="ar_AE" w:bidi="ar_AE"/>
        </w:rPr>
      </w:r>
      <w:r>
        <w:rPr>
          <w:rtl/>
          <w:cs/>
          <w:lang w:val="ar_AE" w:bidi="ar_AE"/>
        </w:rPr>
        <w:t>يدعو يوحنا مستمعيه بتعبير "يا أولادي الصغار" أو "يا أولادي الأحباء". وعندما يدعو يوحنا مستمعيه بتعبير يا أولادي، فهو يُظهر لهم أنه يحبهم. كان تعبير "يا ولدي الصغير" طريقة مفعمةً بالمودة لمخاطبة شخصٍ ما. كما أن يوحنا قد صار رجلاً مسنًا جدًا الآن، ولذلك قد يبدو الجميع بمثابة أولاد صغار بالنسبة ليوحنا! وقد يكون أيضًا أن يوحنا يدعو المؤمنين "أبناءه" لأن يوحنا هو أبوهم الروحي. فقد تعلَّم مستمعو يوحنا عن يسوع من يوحنا.</w:t>
      </w:r>
    </w:p>
    <w:p>
      <w:pPr>
        <w:bidi/>
      </w:pPr>
      <w:r>
        <w:rPr>
          <w:rtl/>
          <w:cs/>
          <w:lang w:val="ar_AE" w:bidi="ar_AE"/>
        </w:rPr>
      </w:r>
      <w:r>
        <w:rPr>
          <w:rtl/>
          <w:cs/>
          <w:lang w:val="ar_AE" w:bidi="ar_AE"/>
        </w:rPr>
        <w:t xml:space="preserve">توقَّفوا هنا وناقشوا: في لغتكم، كيف يخاطب المسنون الشباب الذين هم خارج عائلاتهم إذا كانوا يريدون أن يُظهروا أنهم يحبونهم؟ أوقِفوا الاستماع إلى هذا التسجيل الصوتي هنا. </w:t>
      </w:r>
    </w:p>
    <w:p>
      <w:pPr>
        <w:bidi/>
      </w:pPr>
      <w:r>
        <w:rPr>
          <w:rtl/>
          <w:cs/>
          <w:lang w:val="ar_AE" w:bidi="ar_AE"/>
        </w:rPr>
      </w:r>
      <w:r>
        <w:rPr>
          <w:rtl/>
          <w:cs/>
          <w:lang w:val="ar_AE" w:bidi="ar_AE"/>
        </w:rPr>
        <w:t xml:space="preserve">عندما تحدث يوحنا عن الأشياء الخاطئة التي قالها المُعَلِّمون الكذبة عن أنفسهم، قال: "إن قلنا </w:t>
      </w:r>
      <w:r>
        <w:rPr>
          <w:b/>
          <w:rtl/>
          <w:cs/>
          <w:lang w:val="ar_AE" w:bidi="ar_AE"/>
        </w:rPr>
        <w:t>نحن</w:t>
      </w:r>
      <w:r>
        <w:rPr>
          <w:rtl/>
          <w:cs/>
          <w:lang w:val="ar_AE" w:bidi="ar_AE"/>
        </w:rPr>
        <w:t xml:space="preserve"> إن لنا شركة معه"، أو "إن قلنا </w:t>
      </w:r>
      <w:r>
        <w:rPr>
          <w:b/>
          <w:rtl/>
          <w:cs/>
          <w:lang w:val="ar_AE" w:bidi="ar_AE"/>
        </w:rPr>
        <w:t>نحن</w:t>
      </w:r>
      <w:r>
        <w:rPr>
          <w:rtl/>
          <w:cs/>
          <w:lang w:val="ar_AE" w:bidi="ar_AE"/>
        </w:rPr>
        <w:t xml:space="preserve"> أننا لسنا خطاة". يوحنا لم يقل: "إن قال </w:t>
      </w:r>
      <w:r>
        <w:rPr>
          <w:b/>
          <w:rtl/>
          <w:cs/>
          <w:lang w:val="ar_AE" w:bidi="ar_AE"/>
        </w:rPr>
        <w:t>هؤلاء الناس</w:t>
      </w:r>
      <w:r>
        <w:rPr>
          <w:rtl/>
          <w:cs/>
          <w:lang w:val="ar_AE" w:bidi="ar_AE"/>
        </w:rPr>
        <w:t xml:space="preserve">". فيجب على </w:t>
      </w:r>
      <w:r>
        <w:rPr>
          <w:b/>
          <w:rtl/>
          <w:cs/>
          <w:lang w:val="ar_AE" w:bidi="ar_AE"/>
        </w:rPr>
        <w:t>الجميع</w:t>
      </w:r>
      <w:r>
        <w:rPr>
          <w:rtl/>
          <w:cs/>
          <w:lang w:val="ar_AE" w:bidi="ar_AE"/>
        </w:rPr>
        <w:t xml:space="preserve"> أن يكونوا حذرين من أن يقولوا هذه الأشياء الخاطئة. وحتى يوحنا نفسه لا ينبغي أن يقول أي من هذه الأمور الخاطئة.</w:t>
      </w:r>
    </w:p>
    <w:p>
      <w:pPr>
        <w:bidi/>
      </w:pPr>
      <w:r>
        <w:rPr>
          <w:rtl/>
          <w:cs/>
          <w:lang w:val="ar_AE" w:bidi="ar_AE"/>
        </w:rPr>
      </w:r>
      <w:r>
        <w:rPr>
          <w:rtl/>
          <w:cs/>
          <w:lang w:val="ar_AE" w:bidi="ar_AE"/>
        </w:rPr>
        <w:t>لقد استخدم يوحنا العبارة نفسها "إن قلنا إن..." ثلاث مرات. وسنرى في المقاطع اللاحقة أن يوحنا سيكرر في كثير من الأحيان الأمر نفسه ثلاث مرات.</w:t>
      </w:r>
    </w:p>
    <w:p>
      <w:pPr>
        <w:bidi/>
      </w:pPr>
      <w:r>
        <w:rPr>
          <w:rtl/>
          <w:cs/>
          <w:lang w:val="ar_AE" w:bidi="ar_AE"/>
        </w:rPr>
      </w:r>
      <w:r>
        <w:rPr>
          <w:rtl/>
          <w:cs/>
          <w:lang w:val="ar_AE" w:bidi="ar_AE"/>
        </w:rPr>
        <w:t>والآن، استخدموا لوحة القصص، أو أشياء أو أفعالًا لتصوُّر المقطع بأكمله.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رسالة يوحنا الأولى 1: 5 - 2: 2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يوحنا، الذي يُقدِّم هذه العظة</w:t>
      </w:r>
    </w:p>
    <w:p>
      <w:pPr>
        <w:pStyle w:val="ListBullet"/>
        <w:bidi/>
        <w:spacing w:line="240" w:lineRule="auto"/>
        <w:ind w:left="720"/>
      </w:pPr>
      <w:r>
        <w:rPr>
          <w:rtl/>
          <w:cs/>
          <w:lang w:val="ar_AE" w:bidi="ar_AE"/>
        </w:rPr>
      </w:r>
      <w:r>
        <w:rPr>
          <w:rtl/>
          <w:cs/>
          <w:lang w:val="ar_AE" w:bidi="ar_AE"/>
        </w:rPr>
        <w:t>الأشخاص الذين يستمعون إلى عظة يوحنا</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الأشخاص الذين يعصون الله، الذين "يسيرون (يسلكون) في الظلمة"</w:t>
      </w:r>
    </w:p>
    <w:p>
      <w:pPr>
        <w:pStyle w:val="ListBullet"/>
        <w:bidi/>
        <w:spacing w:line="240" w:lineRule="auto"/>
        <w:ind w:left="720"/>
      </w:pPr>
      <w:r>
        <w:rPr>
          <w:rtl/>
          <w:cs/>
          <w:lang w:val="ar_AE" w:bidi="ar_AE"/>
        </w:rPr>
      </w:r>
      <w:r>
        <w:rPr>
          <w:rtl/>
          <w:cs/>
          <w:lang w:val="ar_AE" w:bidi="ar_AE"/>
        </w:rPr>
        <w:t>والأشخاص الذين يعترفون بخطاياهم، والله يغفر لهم.</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يوحنا شيئًا كالتالي:</w:t>
      </w:r>
    </w:p>
    <w:p>
      <w:pPr>
        <w:bidi/>
      </w:pPr>
      <w:r>
        <w:rPr>
          <w:rtl/>
          <w:cs/>
          <w:lang w:val="ar_AE" w:bidi="ar_AE"/>
        </w:rPr>
      </w:r>
      <w:r>
        <w:rPr>
          <w:rtl/>
          <w:cs/>
          <w:lang w:val="ar_AE" w:bidi="ar_AE"/>
        </w:rPr>
        <w:t>"أريد أن أخبركم بما تعلمناه—أنا والآخرون الذين رأوا يسوع—من يسوع. أنا أريدكم أن تعرفوا أن الله نور. ولا يُوجد في الله ظلمة البتة. فالله صالحٌ تمامًا، وهو لا يكذب أبدًا."</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يوحنا: "بماذا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يوحنا شيئًا كالتالي:</w:t>
      </w:r>
    </w:p>
    <w:p>
      <w:pPr>
        <w:bidi/>
      </w:pPr>
      <w:r>
        <w:rPr>
          <w:rtl/>
          <w:cs/>
          <w:lang w:val="ar_AE" w:bidi="ar_AE"/>
        </w:rPr>
      </w:r>
      <w:r>
        <w:rPr>
          <w:rtl/>
          <w:cs/>
          <w:lang w:val="ar_AE" w:bidi="ar_AE"/>
        </w:rPr>
        <w:t xml:space="preserve">"إذا قلنا: 'لدينا علاقة شركة جيدة مع الله'، ولكننا في الوقت نفسه نسلك في الظلمة بدلاً من السلوك في نور الله، فإننا نكذب!" وكل ما نفعله أو نقوله يكون كذبًا. أما إذا سلكنا في نور الله، تمامًا كما أن يسوع في النور، فستكون لنا علاقة شركة جيدة مع الله، وكذلك مع بعضنا البعض! وسوف يغفر لنا الله خطايانا. وسيفعل الله ذلك لأن يسوع مات ليُطهّرنا من الخطية."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الأشخاص الذين يؤدّون دور مستمعي يوحنا: "بماذا تفكرون؟" قد يجيب الأشخاص بعبارات مثل:</w:t>
      </w:r>
    </w:p>
    <w:p>
      <w:pPr>
        <w:pStyle w:val="ListBullet"/>
        <w:bidi/>
        <w:spacing w:line="240" w:lineRule="auto"/>
        <w:ind w:left="720"/>
      </w:pPr>
      <w:r>
        <w:rPr>
          <w:rtl/>
          <w:cs/>
          <w:lang w:val="ar_AE" w:bidi="ar_AE"/>
        </w:rPr>
      </w:r>
      <w:r>
        <w:rPr>
          <w:rtl/>
          <w:cs/>
          <w:lang w:val="ar_AE" w:bidi="ar_AE"/>
        </w:rPr>
        <w:t>اسألوا الشخص الذي يؤدي دور يوحنا: "بماذا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يوحنا شيئًا كالتالي:</w:t>
      </w:r>
    </w:p>
    <w:p>
      <w:pPr>
        <w:bidi/>
      </w:pPr>
      <w:r>
        <w:rPr>
          <w:rtl/>
          <w:cs/>
          <w:lang w:val="ar_AE" w:bidi="ar_AE"/>
        </w:rPr>
      </w:r>
      <w:r>
        <w:rPr>
          <w:rtl/>
          <w:cs/>
          <w:lang w:val="ar_AE" w:bidi="ar_AE"/>
        </w:rPr>
        <w:t>"إذا قلنا أننا لا نخطئ، فنحن نكذب أيضًا. ونحن نخدع أنفسنا. بدلًا من ذلك، يجب أن نعترف بخطايانا لله! وإن اعترفنا لله بخطايانا، فإن الله سيغفر لنا. وسيزيل الله كل ما فينا من سوء وشر. ويفعل الله هذا لأنه وعد به. ويفعل الله دائمًا ما وعد به، وهو يفعل دائمًا ما هو صواب.</w:t>
      </w:r>
    </w:p>
    <w:p>
      <w:pPr>
        <w:bidi/>
      </w:pPr>
      <w:r>
        <w:rPr>
          <w:rtl/>
          <w:cs/>
          <w:lang w:val="ar_AE" w:bidi="ar_AE"/>
        </w:rPr>
      </w:r>
      <w:r>
        <w:rPr>
          <w:rtl/>
          <w:cs/>
          <w:lang w:val="ar_AE" w:bidi="ar_AE"/>
        </w:rPr>
        <w:t>"يخبرنا الله أننا نخطئ. لذلك إذا قلنا أننا لم نخطئ، فنحن في الواقع نقول أن الله يكذب!"</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الأشخاص الذين يؤدّون دور مستمعي يوحنا: "بماذا تفكرون؟"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يوحنا شيئًا كالتالي:</w:t>
      </w:r>
    </w:p>
    <w:p>
      <w:pPr>
        <w:bidi/>
      </w:pPr>
      <w:r>
        <w:rPr>
          <w:rtl/>
          <w:cs/>
          <w:lang w:val="ar_AE" w:bidi="ar_AE"/>
        </w:rPr>
      </w:r>
      <w:r>
        <w:rPr>
          <w:rtl/>
          <w:cs/>
          <w:lang w:val="ar_AE" w:bidi="ar_AE"/>
        </w:rPr>
        <w:t>"يا أولادي الأحباء، أكتبُ إليكم هذا لأقول لكم إنه ينبغي ألا تخطئوا. لكن إن أخطأنا، فسيطلب يسوع المسيح من الله الآب أن يغفر لنا. لم يفعل يسوع المسيح أي خطية هو نفسه. فيسوع صالح تمامًا. وهو مات بدلًا منا حتى يتمكن الله من أن يغفر خطايانا. وليس خطايانا فقط، بل خطايا جميع الناس في كل مكان!"</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يوحنا: "بماذا تفكر؟" قد يجيب الشخص بعبارات مثل:</w:t>
      </w:r>
    </w:p>
    <w:p>
      <w:pPr>
        <w:pStyle w:val="ListBullet"/>
        <w:bidi/>
        <w:spacing w:line="240" w:lineRule="auto"/>
        <w:ind w:left="720"/>
      </w:pPr>
      <w:r>
        <w:rPr>
          <w:rtl/>
          <w:cs/>
          <w:lang w:val="ar_AE" w:bidi="ar_AE"/>
        </w:rPr>
      </w:r>
      <w:r>
        <w:rPr>
          <w:rtl/>
          <w:cs/>
          <w:lang w:val="ar_AE" w:bidi="ar_AE"/>
        </w:rPr>
        <w:t>اسألوا الأشخاص الذين يؤدّون دور مستمعي يوحنا: "بماذا تفكرون؟"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يوحنا الأولى 1: 5- 2: 2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b/>
          <w:rtl/>
          <w:cs/>
          <w:lang w:val="ar_AE" w:bidi="ar_AE"/>
        </w:rPr>
        <w:t>يُعلن</w:t>
      </w:r>
      <w:r>
        <w:rPr>
          <w:rtl/>
          <w:cs/>
          <w:lang w:val="ar_AE" w:bidi="ar_AE"/>
        </w:rPr>
        <w:t xml:space="preserve"> يوحنا لمستمعيه ما قد رآه أو سمعه. إذا أعلنتم عن شيء ما، فإنكم تخبرون عن هذا الشيء علانية. استخدموا الكلمة ذاتها التي استخدمتموها في المقطع السابق.</w:t>
      </w:r>
    </w:p>
    <w:p>
      <w:pPr>
        <w:bidi/>
      </w:pPr>
      <w:r>
        <w:rPr>
          <w:rtl/>
          <w:cs/>
          <w:lang w:val="ar_AE" w:bidi="ar_AE"/>
        </w:rPr>
      </w:r>
      <w:r>
        <w:rPr>
          <w:rtl/>
          <w:cs/>
          <w:lang w:val="ar_AE" w:bidi="ar_AE"/>
        </w:rPr>
        <w:t xml:space="preserve">في المقطع السابق، قال يوحنا إنه يريد من المؤمنين أن تكون لهم </w:t>
      </w:r>
      <w:r>
        <w:rPr>
          <w:b/>
          <w:rtl/>
          <w:cs/>
          <w:lang w:val="ar_AE" w:bidi="ar_AE"/>
        </w:rPr>
        <w:t>شركة</w:t>
      </w:r>
      <w:r>
        <w:rPr>
          <w:rtl/>
          <w:cs/>
          <w:lang w:val="ar_AE" w:bidi="ar_AE"/>
        </w:rPr>
        <w:t xml:space="preserve"> مع يوحنا، حتى يتمكنوا أيضًا من أن تكون لهم شركة مع الله الآب ومع ابن الله، يسوع المسيح. وفي هذا المقطع، يقول يوحنا إنه لن تكون لنا شركة مع الله إذا كنا نسلك في الظلمة، وإذا كنا نفعل الأشياء التي يقول الله إنها خاطئة. والأشخاص الذين لديهم شركة مع بعضهم بعضًا تكون لهم علاقة جيدة جدًا مع بعضهم البعض. فهؤلاء الناس يحبون بعضهم البعض. ويثقون ببعضهم البعض. وهم يتحدثون مع بعضهم البعض. ويستمتعون بقضاء الوقت معًا. استخدموا نفس الكلمة التي استخدمتموها في المقطع السابق للإشارة إلى كلمة شركة. وكلمة شركة موجودة في قاموس الكلمات الرئيسية.</w:t>
      </w:r>
    </w:p>
    <w:p>
      <w:pPr>
        <w:bidi/>
      </w:pPr>
      <w:r>
        <w:rPr>
          <w:rtl/>
          <w:cs/>
          <w:lang w:val="ar_AE" w:bidi="ar_AE"/>
        </w:rPr>
      </w:r>
      <w:r>
        <w:rPr>
          <w:rtl/>
          <w:cs/>
          <w:lang w:val="ar_AE" w:bidi="ar_AE"/>
        </w:rPr>
        <w:t xml:space="preserve">مصطلح </w:t>
      </w:r>
      <w:r>
        <w:rPr>
          <w:b/>
          <w:rtl/>
          <w:cs/>
          <w:lang w:val="ar_AE" w:bidi="ar_AE"/>
        </w:rPr>
        <w:t>المسيح</w:t>
      </w:r>
      <w:r>
        <w:rPr>
          <w:rtl/>
          <w:cs/>
          <w:lang w:val="ar_AE" w:bidi="ar_AE"/>
        </w:rPr>
        <w:t xml:space="preserve"> يعني الملك والمخلِّص الخاص الذي وَعد اللهُ بإرساله. والمسيح هو نفسه "المسيا". فكلمة "المسيَّا" هي الكلمة العبرية، وكلمة "المسيح" هي الترجمة اليونانية لهذه الكلمة. عندما يدعو يوحنا يسوع "المسيح"، فهو يعني أن يسوع هو ابن الله. وكلمة المسيح مذكورة في قاموس الكلمات الرئيسية. استخدموا الكلمة نفسها التي استخدمتموها في المقاطع السابقة.</w:t>
      </w:r>
    </w:p>
    <w:p>
      <w:pPr>
        <w:bidi/>
      </w:pPr>
      <w:r>
        <w:rPr>
          <w:rtl/>
          <w:cs/>
          <w:lang w:val="ar_AE" w:bidi="ar_AE"/>
        </w:rPr>
      </w:r>
      <w:r>
        <w:rPr>
          <w:rtl/>
          <w:cs/>
          <w:lang w:val="ar_AE" w:bidi="ar_AE"/>
        </w:rPr>
        <w:t>يتحدث يوحنا عن الأشخاص الذين يسلكون في الظلمة، والأشخاص الذين يسلكون في النور. فعندما يتحدث يوحنا عن الأشخاص الذين يسيرون في النور، فإن يوحنا يقصد الأشخاص الذين يؤمنون بالرسالة الحقيقية عن الله والذين يطيعون هذا. وهؤلاء الناس يريدون دائمًا أن يفعلوا الأشياء التي يريدها الله. أما الأشخاص الذين يسيرون في الظلام فلا يعرفون الحق. ولا يؤمنون بالأشياء الصحيحة عن الله. وهؤلاء الناس دائمًا ما يريدون أن يفعلوا الأشياء الخاطئة، أي الأشياء التي لا يريدها الله. وتتحدث بعض الترجمات عن الأشخاص الذين يعيشون في الظلمة، والأشخاص الذين يعيشون في النور، ولا تستخدم كلمة "يسير أو يسلك".</w:t>
      </w:r>
    </w:p>
    <w:p>
      <w:pPr>
        <w:bidi/>
      </w:pPr>
      <w:r>
        <w:rPr>
          <w:rtl/>
          <w:cs/>
          <w:lang w:val="ar_AE" w:bidi="ar_AE"/>
        </w:rPr>
      </w:r>
      <w:r>
        <w:rPr>
          <w:rtl/>
          <w:cs/>
          <w:lang w:val="ar_AE" w:bidi="ar_AE"/>
        </w:rPr>
        <w:t xml:space="preserve">توقَّفوا هنا وناقشوا مرة أخرى كيف يمكنكم أن تقولوا في لغتكم أن الناس </w:t>
      </w:r>
      <w:r>
        <w:rPr>
          <w:b/>
          <w:rtl/>
          <w:cs/>
          <w:lang w:val="ar_AE" w:bidi="ar_AE"/>
        </w:rPr>
        <w:t>يسيرون في النور</w:t>
      </w:r>
      <w:r>
        <w:rPr>
          <w:rtl/>
          <w:cs/>
          <w:lang w:val="ar_AE" w:bidi="ar_AE"/>
        </w:rPr>
        <w:t xml:space="preserve">، أو أنهم </w:t>
      </w:r>
      <w:r>
        <w:rPr>
          <w:b/>
          <w:rtl/>
          <w:cs/>
          <w:lang w:val="ar_AE" w:bidi="ar_AE"/>
        </w:rPr>
        <w:t>يسيرون في الظلام</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يقول يوحنا إن الله سيغفر لنا إذا اعترفنا بخطايانا. إن اعترفتم بخطاياكم، فأنتم تخبرون الله بالأشياء الخاطئة التي قد فعلتموها. ويمكنكم أيضًا أن تعترفوا بخطاياكم لأشخاص آخرين. ثم تخبرون الآخرين عن الأشياء الخاطئة التي فعلتموها، وترجون أن يغفر أولئك الناس لكم.</w:t>
      </w:r>
    </w:p>
    <w:p>
      <w:pPr>
        <w:bidi/>
      </w:pPr>
      <w:r>
        <w:rPr>
          <w:rtl/>
          <w:cs/>
          <w:lang w:val="ar_AE" w:bidi="ar_AE"/>
        </w:rPr>
      </w:r>
      <w:r>
        <w:rPr>
          <w:rtl/>
          <w:cs/>
          <w:lang w:val="ar_AE" w:bidi="ar_AE"/>
        </w:rPr>
        <w:t xml:space="preserve">توقَّفوا هنا وناقشوا كيف يمكنكم أن تقولوا في لغتكم أن الله سيغفر لنا إذا </w:t>
      </w:r>
      <w:r>
        <w:rPr>
          <w:b/>
          <w:rtl/>
          <w:cs/>
          <w:lang w:val="ar_AE" w:bidi="ar_AE"/>
        </w:rPr>
        <w:t>اعترفنا</w:t>
      </w:r>
      <w:r>
        <w:rPr>
          <w:rtl/>
          <w:cs/>
          <w:lang w:val="ar_AE" w:bidi="ar_AE"/>
        </w:rPr>
        <w:t xml:space="preserve"> بخطايانا. استخدموا الكلمة ذاتها التي استخدمتموها في الأسفار الأخرى التي ترجمتموها بالفعل. أوقِفوا الاستماع إلى هذا التسجيل الصوتي هنا. </w:t>
      </w:r>
    </w:p>
    <w:p>
      <w:pPr>
        <w:bidi/>
      </w:pPr>
      <w:r>
        <w:rPr>
          <w:rtl/>
          <w:cs/>
          <w:lang w:val="ar_AE" w:bidi="ar_AE"/>
        </w:rPr>
      </w:r>
      <w:r>
        <w:rPr>
          <w:rtl/>
          <w:cs/>
          <w:lang w:val="ar_AE" w:bidi="ar_AE"/>
        </w:rPr>
        <w:t>عندما يغفر الله لنا، فإنه يكف عن الغضب منا بسبب شيء خاطئ قد فعلناه. ولن يفكّر الله في الأمر بعد الآن. ويبدو الأمر كما لو أننا لم نفعل الشيء الخاطئ أبدًا من قبل.</w:t>
      </w:r>
    </w:p>
    <w:p>
      <w:pPr>
        <w:bidi/>
      </w:pPr>
      <w:r>
        <w:rPr>
          <w:rtl/>
          <w:cs/>
          <w:lang w:val="ar_AE" w:bidi="ar_AE"/>
        </w:rPr>
      </w:r>
      <w:r>
        <w:rPr>
          <w:rtl/>
          <w:cs/>
          <w:lang w:val="ar_AE" w:bidi="ar_AE"/>
        </w:rPr>
        <w:t xml:space="preserve">توقَّفوا هنا وناقشوا كيف يمكنكم أن تقولوا في لغتكم أن الله </w:t>
      </w:r>
      <w:r>
        <w:rPr>
          <w:b/>
          <w:rtl/>
          <w:cs/>
          <w:lang w:val="ar_AE" w:bidi="ar_AE"/>
        </w:rPr>
        <w:t>سيغفر</w:t>
      </w:r>
      <w:r>
        <w:rPr>
          <w:rtl/>
          <w:cs/>
          <w:lang w:val="ar_AE" w:bidi="ar_AE"/>
        </w:rPr>
        <w:t xml:space="preserve"> لنا خطايانا إذا اعترفنا بها. وكلمة "غفران" موجودة في قاموس الكلمات الرئيسية. استخدموا الكلمة نفسها التي استخدمتموها في المقاطع الأخرى. أوقِفوا الاستماع إلى هذا التسجيل الصوتي هنا. </w:t>
      </w:r>
    </w:p>
    <w:p>
      <w:pPr>
        <w:bidi/>
      </w:pPr>
      <w:r>
        <w:rPr>
          <w:rtl/>
          <w:cs/>
          <w:lang w:val="ar_AE" w:bidi="ar_AE"/>
        </w:rPr>
      </w:r>
      <w:r>
        <w:rPr>
          <w:rtl/>
          <w:cs/>
          <w:lang w:val="ar_AE" w:bidi="ar_AE"/>
        </w:rPr>
        <w:t xml:space="preserve">يقول يوحنا إن دم يسوع، ابن الله، يطهرنا من كل خطية. إن الشخص يخطئ عندما يتمرد على الله. وفي كل مرَّة يعصى الشخص شرائع الله، فإنه يُخطئ. </w:t>
      </w:r>
    </w:p>
    <w:p>
      <w:pPr>
        <w:bidi/>
      </w:pPr>
      <w:r>
        <w:rPr>
          <w:rtl/>
          <w:cs/>
          <w:lang w:val="ar_AE" w:bidi="ar_AE"/>
        </w:rPr>
      </w:r>
      <w:r>
        <w:rPr>
          <w:rtl/>
          <w:cs/>
          <w:lang w:val="ar_AE" w:bidi="ar_AE"/>
        </w:rPr>
        <w:t xml:space="preserve">توقَّفوا هنا وناقشوا كيف ستترجمون كلمة </w:t>
      </w:r>
      <w:r>
        <w:rPr>
          <w:b/>
          <w:rtl/>
          <w:cs/>
          <w:lang w:val="ar_AE" w:bidi="ar_AE"/>
        </w:rPr>
        <w:t>يخطئ</w:t>
      </w:r>
      <w:r>
        <w:rPr>
          <w:rtl/>
          <w:cs/>
          <w:lang w:val="ar_AE" w:bidi="ar_AE"/>
        </w:rPr>
        <w:t xml:space="preserve"> في لغتكم. ومصطلح خطية موجود في قاموس الكلمات الرئيسية. استخدموا الكلمة نفسها التي استخدمتموها في المقاطع الأخرى. أوقِفوا الاستماع إلى هذا التسجيل الصوتي هنا. </w:t>
      </w:r>
    </w:p>
    <w:p>
      <w:pPr>
        <w:bidi/>
      </w:pPr>
      <w:r>
        <w:rPr>
          <w:rtl/>
          <w:cs/>
          <w:lang w:val="ar_AE" w:bidi="ar_AE"/>
        </w:rPr>
      </w:r>
      <w:r>
        <w:rPr>
          <w:rtl/>
          <w:cs/>
          <w:lang w:val="ar_AE" w:bidi="ar_AE"/>
        </w:rPr>
        <w:t xml:space="preserve">عندما يخطئ الشخص، يصبح نجسًا أي غير طاهر. وكلمتي "طاهر" و "نجس" في الكتاب المُقدَّس لا تتحدثا عما إذا كان شخص ما نظيفًا أو متسخًا من الخارج. ففي الكتاب المُقدَّس، الشخص </w:t>
      </w:r>
      <w:r>
        <w:rPr>
          <w:b/>
          <w:rtl/>
          <w:cs/>
          <w:lang w:val="ar_AE" w:bidi="ar_AE"/>
        </w:rPr>
        <w:t>الطاهر</w:t>
      </w:r>
      <w:r>
        <w:rPr>
          <w:rtl/>
          <w:cs/>
          <w:lang w:val="ar_AE" w:bidi="ar_AE"/>
        </w:rPr>
        <w:t xml:space="preserve"> يعني شخصًا لائقًا لخدمة الله، أي شخص مقبول كي يشارك في عبادة الله. أما الشخص </w:t>
      </w:r>
      <w:r>
        <w:rPr>
          <w:b/>
          <w:rtl/>
          <w:cs/>
          <w:lang w:val="ar_AE" w:bidi="ar_AE"/>
        </w:rPr>
        <w:t>النجس</w:t>
      </w:r>
      <w:r>
        <w:rPr>
          <w:rtl/>
          <w:cs/>
          <w:lang w:val="ar_AE" w:bidi="ar_AE"/>
        </w:rPr>
        <w:t xml:space="preserve"> فهو غير لائق لخدمة الله. ويمكن للشخص أن يصبح نجسًا، أو غير طاهر عندما يخطئ إلى الله. عندئذٍ، يتعين على شخص آخر تنظيف ذلك الشخص، أي "تطهيره". في العهد القديم، كان الكاهن يُطهر شخصًا ما من خلال تقديم ذبيحة حيوانية. كان الحيوان يُذبَح، فحينئذ يمكن للشخص الذي أخطأ أن يعيش. فقد كان دم الحيوان يجعل الشخص الذي أخطأ طاهرًا أو نقيًا مرة أخرى. وقد غفر الله لذلك الشخص.</w:t>
      </w:r>
    </w:p>
    <w:p>
      <w:pPr>
        <w:bidi/>
      </w:pPr>
      <w:r>
        <w:rPr>
          <w:rtl/>
          <w:cs/>
          <w:lang w:val="ar_AE" w:bidi="ar_AE"/>
        </w:rPr>
      </w:r>
      <w:r>
        <w:rPr>
          <w:rtl/>
          <w:cs/>
          <w:lang w:val="ar_AE" w:bidi="ar_AE"/>
        </w:rPr>
        <w:t xml:space="preserve">ولأن يسوع مات، لم يعد الناس بحاجة إلى تقديم ذبائح حيوانية. فقد مات يسوع حتى يستطيع الله أن يغفر للأشخاص الذين أخطأوا. فدم يسوع يجعل الناس طاهرين، أو أنقياء، من جديد. بالطبع، إن دم يسوع لا يمس أجسادنا بشكل حرفي. لكن "دم يسوع" يعني موت يسوع. ولأن يسوع مات، يغفر الله لنا. فنصبح طاهرين مرة أخرى. </w:t>
      </w:r>
    </w:p>
    <w:p>
      <w:pPr>
        <w:bidi/>
      </w:pPr>
      <w:r>
        <w:rPr>
          <w:rtl/>
          <w:cs/>
          <w:lang w:val="ar_AE" w:bidi="ar_AE"/>
        </w:rPr>
      </w:r>
      <w:r>
        <w:rPr>
          <w:rtl/>
          <w:cs/>
          <w:lang w:val="ar_AE" w:bidi="ar_AE"/>
        </w:rPr>
        <w:t xml:space="preserve">توقفوا هنا وناقشوا كيف ستعبّرون عن أن </w:t>
      </w:r>
      <w:r>
        <w:rPr>
          <w:b/>
          <w:rtl/>
          <w:cs/>
          <w:lang w:val="ar_AE" w:bidi="ar_AE"/>
        </w:rPr>
        <w:t>دم</w:t>
      </w:r>
      <w:r>
        <w:rPr>
          <w:rtl/>
          <w:cs/>
          <w:lang w:val="ar_AE" w:bidi="ar_AE"/>
        </w:rPr>
        <w:t xml:space="preserve"> يسوع </w:t>
      </w:r>
      <w:r>
        <w:rPr>
          <w:b/>
          <w:rtl/>
          <w:cs/>
          <w:lang w:val="ar_AE" w:bidi="ar_AE"/>
        </w:rPr>
        <w:t>يطهّرنا</w:t>
      </w:r>
      <w:r>
        <w:rPr>
          <w:rtl/>
          <w:cs/>
          <w:lang w:val="ar_AE" w:bidi="ar_AE"/>
        </w:rPr>
        <w:t xml:space="preserve"> من كل خطية. ستجدون مصطلحي دم ويُطهِّر في قاموس الكلمات الرئيسية. أوقِفوا الاستماع إلى هذا التسجيل الصوتي هنا. </w:t>
      </w:r>
    </w:p>
    <w:p>
      <w:pPr>
        <w:bidi/>
      </w:pPr>
      <w:r>
        <w:rPr>
          <w:rtl/>
          <w:cs/>
          <w:lang w:val="ar_AE" w:bidi="ar_AE"/>
        </w:rPr>
      </w:r>
      <w:r>
        <w:rPr>
          <w:rtl/>
          <w:cs/>
          <w:lang w:val="ar_AE" w:bidi="ar_AE"/>
        </w:rPr>
        <w:t xml:space="preserve">يغفر الله لنا لأنه أمين وعادل. الله أمين، لأنه يفعل دائمًا ما وعد به. لذلك يمكنكم أن تثقوا بالله تمامًا. فهو لا يتغيَّر. سيغفر الله لنا إذا أخبرناه (اعترفنا) بخطايانا، لأن الله </w:t>
      </w:r>
      <w:r>
        <w:rPr>
          <w:b/>
          <w:rtl/>
          <w:cs/>
          <w:lang w:val="ar_AE" w:bidi="ar_AE"/>
        </w:rPr>
        <w:t>وعد</w:t>
      </w:r>
      <w:r>
        <w:rPr>
          <w:rtl/>
          <w:cs/>
          <w:lang w:val="ar_AE" w:bidi="ar_AE"/>
        </w:rPr>
        <w:t xml:space="preserve"> بأن يغفر لنا.</w:t>
      </w:r>
    </w:p>
    <w:p>
      <w:pPr>
        <w:bidi/>
      </w:pPr>
      <w:r>
        <w:rPr>
          <w:rtl/>
          <w:cs/>
          <w:lang w:val="ar_AE" w:bidi="ar_AE"/>
        </w:rPr>
      </w:r>
      <w:r>
        <w:rPr>
          <w:rtl/>
          <w:cs/>
          <w:lang w:val="ar_AE" w:bidi="ar_AE"/>
        </w:rPr>
        <w:t xml:space="preserve">توقفوا هنا وناقشوا كيف ستعبّرون في لغتكم عن أن الله </w:t>
      </w:r>
      <w:r>
        <w:rPr>
          <w:b/>
          <w:rtl/>
          <w:cs/>
          <w:lang w:val="ar_AE" w:bidi="ar_AE"/>
        </w:rPr>
        <w:t>أمين</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 xml:space="preserve">الله عادل. وهذا يعني أن الله يفعل دائمًا ما هو صواب في عينيه. فالله هو الذي يقرر ما هو صواب وما هو خطأ. وقد قرر الله أنه من الصواب أن يغفر لنا. لذلك، سيقوم الله بذلك. سوف يغفر الله لنا. </w:t>
      </w:r>
    </w:p>
    <w:p>
      <w:pPr>
        <w:bidi/>
      </w:pPr>
      <w:r>
        <w:rPr>
          <w:rtl/>
          <w:cs/>
          <w:lang w:val="ar_AE" w:bidi="ar_AE"/>
        </w:rPr>
      </w:r>
      <w:r>
        <w:rPr>
          <w:rtl/>
          <w:cs/>
          <w:lang w:val="ar_AE" w:bidi="ar_AE"/>
        </w:rPr>
        <w:t xml:space="preserve">توقفوا هنا وناقشوا كيف ستعبّرون في لغتكم عن أن الله </w:t>
      </w:r>
      <w:r>
        <w:rPr>
          <w:b/>
          <w:rtl/>
          <w:cs/>
          <w:lang w:val="ar_AE" w:bidi="ar_AE"/>
        </w:rPr>
        <w:t>عادل</w:t>
      </w:r>
      <w:r>
        <w:rPr>
          <w:rtl/>
          <w:cs/>
          <w:lang w:val="ar_AE" w:bidi="ar_AE"/>
        </w:rPr>
        <w:t xml:space="preserve">. وكلمة عدل أو بر موجودة في قاموس الكلمات الرئيسية. استخدموا الكلمة نفسها التي استخدمتموها في المقاطع الأخرى. أوقِفوا الاستماع إلى هذا التسجيل الصوتي هنا. </w:t>
      </w:r>
    </w:p>
    <w:p>
      <w:pPr>
        <w:bidi/>
      </w:pPr>
      <w:r>
        <w:rPr>
          <w:rtl/>
          <w:cs/>
          <w:lang w:val="ar_AE" w:bidi="ar_AE"/>
        </w:rPr>
      </w:r>
      <w:r>
        <w:rPr>
          <w:rtl/>
          <w:cs/>
          <w:lang w:val="ar_AE" w:bidi="ar_AE"/>
        </w:rPr>
        <w:t xml:space="preserve">ولأن الله أمين وعادل، فإنه سيغفر لنا خطايانا ويُطهرنا من كل إثم. يعني الإثم كل ما هو خطأ في نظر الله. وهو نقيض البرّ. فالله يفعل الصواب دائمًا؛ الله عادل وبار. ونحن نرتكب الخطية؛ ونفعل ما هو خطأ في نظر الله. نحن آثَمَة. والخطايا التي نرتكبها تجعلنا غير طاهرين. لكنَّ اللهَ سيجعلنا أنقياء مَرَّةً أُخْرَى. وهذا يماثل القول بأن الله يطهّرنا. </w:t>
      </w:r>
    </w:p>
    <w:p>
      <w:pPr>
        <w:bidi/>
      </w:pPr>
      <w:r>
        <w:rPr>
          <w:rtl/>
          <w:cs/>
          <w:lang w:val="ar_AE" w:bidi="ar_AE"/>
        </w:rPr>
      </w:r>
      <w:r>
        <w:rPr>
          <w:rtl/>
          <w:cs/>
          <w:lang w:val="ar_AE" w:bidi="ar_AE"/>
        </w:rPr>
        <w:t xml:space="preserve">توقفوا هنا وناقشوا كيف ستعبّرون عن أن الله </w:t>
      </w:r>
      <w:r>
        <w:rPr>
          <w:b/>
          <w:rtl/>
          <w:cs/>
          <w:lang w:val="ar_AE" w:bidi="ar_AE"/>
        </w:rPr>
        <w:t>سيجعلنا أنقياء</w:t>
      </w:r>
      <w:r>
        <w:rPr>
          <w:rtl/>
          <w:cs/>
          <w:lang w:val="ar_AE" w:bidi="ar_AE"/>
        </w:rPr>
        <w:t xml:space="preserve"> ، أو </w:t>
      </w:r>
      <w:r>
        <w:rPr>
          <w:b/>
          <w:rtl/>
          <w:cs/>
          <w:lang w:val="ar_AE" w:bidi="ar_AE"/>
        </w:rPr>
        <w:t>يطهّرنا</w:t>
      </w:r>
      <w:r>
        <w:rPr>
          <w:rtl/>
          <w:cs/>
          <w:lang w:val="ar_AE" w:bidi="ar_AE"/>
        </w:rPr>
        <w:t xml:space="preserve">، من كل </w:t>
      </w:r>
      <w:r>
        <w:rPr>
          <w:b/>
          <w:rtl/>
          <w:cs/>
          <w:lang w:val="ar_AE" w:bidi="ar_AE"/>
        </w:rPr>
        <w:t>إثم</w:t>
      </w:r>
      <w:r>
        <w:rPr>
          <w:rtl/>
          <w:cs/>
          <w:lang w:val="ar_AE" w:bidi="ar_AE"/>
        </w:rPr>
        <w:t xml:space="preserve"> تذكّروا أن كلمتي يُطهِّر وبرّ موجودتان في قاموس الكلمات الرئيسية. استخدموا الكلمات ذاتها التي استخدمتموها سابقًا. أوقِفوا الاستماع إلى هذا التسجيل الصوتي هنا. </w:t>
      </w:r>
    </w:p>
    <w:p>
      <w:pPr>
        <w:bidi/>
      </w:pPr>
      <w:r>
        <w:rPr>
          <w:rtl/>
          <w:cs/>
          <w:lang w:val="ar_AE" w:bidi="ar_AE"/>
        </w:rPr>
      </w:r>
      <w:r>
        <w:rPr>
          <w:rtl/>
          <w:cs/>
          <w:lang w:val="ar_AE" w:bidi="ar_AE"/>
        </w:rPr>
        <w:t xml:space="preserve">يقول يوحنا إنه إذا قلنا إننا لم نخطئ، فإن </w:t>
      </w:r>
      <w:r>
        <w:rPr>
          <w:b/>
          <w:rtl/>
          <w:cs/>
          <w:lang w:val="ar_AE" w:bidi="ar_AE"/>
        </w:rPr>
        <w:t>كلمة</w:t>
      </w:r>
      <w:r>
        <w:rPr>
          <w:rtl/>
          <w:cs/>
          <w:lang w:val="ar_AE" w:bidi="ar_AE"/>
        </w:rPr>
        <w:t xml:space="preserve"> الله، أو رسالته، ليست فينا. بعبارة أخرى، نحن لا نعيش كما يأمرنا الله أن نعيش بحسب رسالته إلينا. استخدموا الكلمة أو العبارة ذاتها لترجمة مصطلح "كلمة" كما فعلتم في المقطع السابق، وراجعوا مصطلح كلمة في قاموس الكلمات الرئيسية لمزيد من المعلومات.</w:t>
      </w:r>
    </w:p>
    <w:p>
      <w:pPr>
        <w:bidi/>
      </w:pPr>
      <w:r>
        <w:rPr>
          <w:rtl/>
          <w:cs/>
          <w:lang w:val="ar_AE" w:bidi="ar_AE"/>
        </w:rPr>
      </w:r>
      <w:r>
        <w:rPr>
          <w:rtl/>
          <w:cs/>
          <w:lang w:val="ar_AE" w:bidi="ar_AE"/>
        </w:rPr>
        <w:t>يخاطب يوحنا سامعيه بعبارة "يا أولادي الصغار" أو "</w:t>
      </w:r>
      <w:r>
        <w:rPr>
          <w:b/>
          <w:rtl/>
          <w:cs/>
          <w:lang w:val="ar_AE" w:bidi="ar_AE"/>
        </w:rPr>
        <w:t>يا أولادي الأحباء</w:t>
      </w:r>
      <w:r>
        <w:rPr>
          <w:rtl/>
          <w:cs/>
          <w:lang w:val="ar_AE" w:bidi="ar_AE"/>
        </w:rPr>
        <w:t>". ويستخدم يوحنا هذه الكلمة ليوضح للناس أنه يحبهم. كانت عبارة "يا أولادي" عبارة عن أسلوب ودود لمخاطبة شخص ما، حتى وإن لم يكن من أبنائك الفعليين. وقد يكون أيضًا أن يوحنا يدعو المؤمنين "أبناءه" لأن يوحنا هو أبوهم الروحي. فقد تعلَّم مستمعو يوحنا عن يسوع من يوحنا.</w:t>
      </w:r>
    </w:p>
    <w:p>
      <w:pPr>
        <w:bidi/>
      </w:pPr>
      <w:r>
        <w:rPr>
          <w:rtl/>
          <w:cs/>
          <w:lang w:val="ar_AE" w:bidi="ar_AE"/>
        </w:rPr>
      </w:r>
      <w:r>
        <w:rPr>
          <w:rtl/>
          <w:cs/>
          <w:lang w:val="ar_AE" w:bidi="ar_AE"/>
        </w:rPr>
        <w:t xml:space="preserve">توقفوا هنا وذكّروا أنفسكم بالكلمة أو العبارة التي ستستخدمونها لوصف الطريقة التي يخاطب بها يوحنا سامعيه. أوقِفوا الاستماع إلى هذا التسجيل الصوتي هنا. </w:t>
      </w:r>
    </w:p>
    <w:p>
      <w:pPr>
        <w:bidi/>
      </w:pPr>
      <w:r>
        <w:rPr>
          <w:rtl/>
          <w:cs/>
          <w:lang w:val="ar_AE" w:bidi="ar_AE"/>
        </w:rPr>
      </w:r>
      <w:r>
        <w:rPr>
          <w:rtl/>
          <w:cs/>
          <w:lang w:val="ar_AE" w:bidi="ar_AE"/>
        </w:rPr>
        <w:t xml:space="preserve">علينا أن نبذل قصارى جهدنا لكي لا نخطئ، ولكن إذا أخطأنا، فإن يسوع المسيح يدافع عنا أمام الله الآب. ويطلب يسوع من الله أن يغفر لنا. في قضايا المحاكم، غالبًا ما يوجد شخص نُطلق عليه اسم "المحامي" (أو المُدافع/الشفيع). هذا هو الشخص الذي يحاول إقناع القاضي بأن شخصًا آخر لم يرتكب جريمة، أو بأن على القاضي ألا يفرض أي عقوبة على ذلك الشخص. يسوع هو بمثابة محامٍ (شفيع) كهذا. فيسوع يطلب من الله ألا يعاقبنا على خطيتنا. </w:t>
      </w:r>
    </w:p>
    <w:p>
      <w:pPr>
        <w:bidi/>
      </w:pPr>
      <w:r>
        <w:rPr>
          <w:rtl/>
          <w:cs/>
          <w:lang w:val="ar_AE" w:bidi="ar_AE"/>
        </w:rPr>
      </w:r>
      <w:r>
        <w:rPr>
          <w:rtl/>
          <w:cs/>
          <w:lang w:val="ar_AE" w:bidi="ar_AE"/>
        </w:rPr>
        <w:t xml:space="preserve">توقفوا هنا وناقشوا كيف ستعبّرون عن فكرة أن يسوع المسيح يدافع عنا أمام الله الآب، أو أن يسوع المسيح هو </w:t>
      </w:r>
      <w:r>
        <w:rPr>
          <w:b/>
          <w:rtl/>
          <w:cs/>
          <w:lang w:val="ar_AE" w:bidi="ar_AE"/>
        </w:rPr>
        <w:t>شفيعنا</w:t>
      </w:r>
      <w:r>
        <w:rPr>
          <w:rtl/>
          <w:cs/>
          <w:lang w:val="ar_AE" w:bidi="ar_AE"/>
        </w:rPr>
        <w:t xml:space="preserve"> لدى الله الآب. وكلمة شفيع موجودة في قاموس الكلمات الرئيسية. أوقِفوا الاستماع إلى هذا التسجيل الصوتي هنا. </w:t>
      </w:r>
    </w:p>
    <w:p>
      <w:pPr>
        <w:bidi/>
      </w:pPr>
      <w:r>
        <w:rPr>
          <w:rtl/>
          <w:cs/>
          <w:lang w:val="ar_AE" w:bidi="ar_AE"/>
        </w:rPr>
      </w:r>
      <w:r>
        <w:rPr>
          <w:rtl/>
          <w:cs/>
          <w:lang w:val="ar_AE" w:bidi="ar_AE"/>
        </w:rPr>
        <w:t xml:space="preserve">يسوع المسيح هو </w:t>
      </w:r>
      <w:r>
        <w:rPr>
          <w:b/>
          <w:rtl/>
          <w:cs/>
          <w:lang w:val="ar_AE" w:bidi="ar_AE"/>
        </w:rPr>
        <w:t>البار</w:t>
      </w:r>
      <w:r>
        <w:rPr>
          <w:rtl/>
          <w:cs/>
          <w:lang w:val="ar_AE" w:bidi="ar_AE"/>
        </w:rPr>
        <w:t>. وهذا يعني أن كل ما يفعله يسوع صوابٌ في نظر الله. هذه الكلمة "بارّ" هي الكلمة نفسها التي استخدمها يوحنا سابقًا عندما قال إن الله يغفر خطايانا لأنه أمين وبارّ (عادل). استخدموا الكلمة ذاتها التي استخدمتموها هناك للإشارة إلى كلمة بار. وتذكروا أن كلمة بار موجودة في قاموس الكلمات الرئيسية.</w:t>
      </w:r>
    </w:p>
    <w:p>
      <w:pPr>
        <w:bidi/>
      </w:pPr>
      <w:r>
        <w:rPr>
          <w:rtl/>
          <w:cs/>
          <w:lang w:val="ar_AE" w:bidi="ar_AE"/>
        </w:rPr>
      </w:r>
      <w:r>
        <w:rPr>
          <w:rtl/>
          <w:cs/>
          <w:lang w:val="ar_AE" w:bidi="ar_AE"/>
        </w:rPr>
        <w:t xml:space="preserve">يسوع هو الذبيحة الكفارية عن خطايانا. عندما يفعل الناس الخطية، فإنهم يقطعون العلاقة الجيدة التي تربطهم بالله. وفي العهد القديم، وضع الله شرائع تتيح للناس استعادة علاقتهم به بعد أن يكونوا قد أخطأوا، وذلك من خلال ذبح حيوان وتقديمه ذبيحةً. وصار يسوع الذبيحةَ النهائيةَ التي أعادت العلاقةَ بين الله والبشر. فيسوعُ </w:t>
      </w:r>
      <w:r>
        <w:rPr>
          <w:b/>
          <w:rtl/>
          <w:cs/>
          <w:lang w:val="ar_AE" w:bidi="ar_AE"/>
        </w:rPr>
        <w:t>كفَّرَ</w:t>
      </w:r>
      <w:r>
        <w:rPr>
          <w:rtl/>
          <w:cs/>
          <w:lang w:val="ar_AE" w:bidi="ar_AE"/>
        </w:rPr>
        <w:t xml:space="preserve"> عن الخطايا التي ارتكبناها. ولأن يسوع مات عوضًا عنا، فقد استُردت علاقتنا بالله. </w:t>
      </w:r>
    </w:p>
    <w:p>
      <w:pPr>
        <w:bidi/>
      </w:pPr>
      <w:r>
        <w:rPr>
          <w:rtl/>
          <w:cs/>
          <w:lang w:val="ar_AE" w:bidi="ar_AE"/>
        </w:rPr>
      </w:r>
      <w:r>
        <w:rPr>
          <w:rtl/>
          <w:cs/>
          <w:lang w:val="ar_AE" w:bidi="ar_AE"/>
        </w:rPr>
        <w:t xml:space="preserve">توقفوا هنا وناقشوا كيف ستُعبِّرون عن أن يسوع هو </w:t>
      </w:r>
      <w:r>
        <w:rPr>
          <w:b/>
          <w:rtl/>
          <w:cs/>
          <w:lang w:val="ar_AE" w:bidi="ar_AE"/>
        </w:rPr>
        <w:t>ذبيحة الكفارة</w:t>
      </w:r>
      <w:r>
        <w:rPr>
          <w:rtl/>
          <w:cs/>
          <w:lang w:val="ar_AE" w:bidi="ar_AE"/>
        </w:rPr>
        <w:t xml:space="preserve"> عن خطايانا. وستجدون مصطلحي كفارة وذبيحة في قاموس الكلمات الرئيسية. استخدموا الكلمات أو العبارات ذاتها التي استخدمتموها في الأسفار الأخرى.</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رسالة يوحنا الأولى 1:5–2:2 بالترجمة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الأولى 2:3–11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يوحنا الأولى 2: 3–11 وضعوها في قلوبكم.</w:t>
      </w:r>
    </w:p>
    <w:p>
      <w:pPr>
        <w:bidi/>
      </w:pPr>
      <w:r>
        <w:rPr>
          <w:rtl/>
          <w:cs/>
          <w:lang w:val="ar_AE" w:bidi="ar_AE"/>
        </w:rPr>
      </w:r>
      <w:r>
        <w:rPr>
          <w:rtl/>
          <w:cs/>
          <w:lang w:val="ar_AE" w:bidi="ar_AE"/>
        </w:rPr>
        <w:t>استمعوا إلى نسخة صوتية من رسالة يوحنا الأولى 2 :3–11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الاستماع إلى هذا التسجيل الصوتي هنا.</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رسالة يوحنا الأولى 2: 3 - 11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المقطع السابق، تحدَّث يوحنا عن ثلاثة أشياء خاطئة يمكن للناس أن يقولوها عن أنفسهم:</w:t>
      </w:r>
    </w:p>
    <w:p>
      <w:pPr>
        <w:pStyle w:val="ListBullet"/>
        <w:bidi/>
        <w:spacing w:line="240" w:lineRule="auto"/>
        <w:ind w:left="720"/>
      </w:pPr>
      <w:r>
        <w:rPr>
          <w:rtl/>
          <w:cs/>
          <w:lang w:val="ar_AE" w:bidi="ar_AE"/>
        </w:rPr>
      </w:r>
      <w:r>
        <w:rPr>
          <w:rtl/>
          <w:cs/>
          <w:lang w:val="ar_AE" w:bidi="ar_AE"/>
        </w:rPr>
        <w:t>من الخطأ القول بأننا نتمتع بعلاقة شركة جيدة مع الله إذا كنا لا نفعل ما يريده الله.</w:t>
      </w:r>
    </w:p>
    <w:p>
      <w:pPr>
        <w:pStyle w:val="ListBullet"/>
        <w:bidi/>
        <w:spacing w:line="240" w:lineRule="auto"/>
        <w:ind w:left="720"/>
      </w:pPr>
      <w:r>
        <w:rPr>
          <w:rtl/>
          <w:cs/>
          <w:lang w:val="ar_AE" w:bidi="ar_AE"/>
        </w:rPr>
      </w:r>
      <w:r>
        <w:rPr>
          <w:rtl/>
          <w:cs/>
          <w:lang w:val="ar_AE" w:bidi="ar_AE"/>
        </w:rPr>
        <w:t>ومن الخطأ أن نقول أننا لسنا خطاة، وأن الله لا يهتم بأمر الخطية.</w:t>
      </w:r>
    </w:p>
    <w:p>
      <w:pPr>
        <w:pStyle w:val="ListBullet"/>
        <w:bidi/>
        <w:spacing w:line="240" w:lineRule="auto"/>
        <w:ind w:left="720"/>
      </w:pPr>
      <w:r>
        <w:rPr>
          <w:rtl/>
          <w:cs/>
          <w:lang w:val="ar_AE" w:bidi="ar_AE"/>
        </w:rPr>
      </w:r>
      <w:r>
        <w:rPr>
          <w:rtl/>
          <w:cs/>
          <w:lang w:val="ar_AE" w:bidi="ar_AE"/>
        </w:rPr>
        <w:t>ومن الخطأ القول بأننا لم نرتكب خطية، حتى وإن كان آخرون قد أخطأوا.</w:t>
      </w:r>
    </w:p>
    <w:p>
      <w:pPr>
        <w:bidi/>
      </w:pPr>
      <w:r>
        <w:rPr>
          <w:rtl/>
          <w:cs/>
          <w:lang w:val="ar_AE" w:bidi="ar_AE"/>
        </w:rPr>
      </w:r>
      <w:r>
        <w:rPr>
          <w:rtl/>
          <w:cs/>
          <w:lang w:val="ar_AE" w:bidi="ar_AE"/>
        </w:rPr>
        <w:t xml:space="preserve">قال يوحنا إن الأشخاص الذين يؤمنون بما هو حق عن الله ويصنعون الأشياء الصالحة التي يريدنا الله أن نقوم بها، هم وحدهم الذين يمكنهم أن تكون لهم علاقة جيدة مع الله. وعندما تكون لنا علاقة جيدة مع الله، فستكون لدينا أيضًا علاقة جيدة مع المؤمنين الآخرين! كما قال يوحنا إنه لا ينبغي لنا أن </w:t>
      </w:r>
      <w:r>
        <w:rPr>
          <w:b/>
          <w:rtl/>
          <w:cs/>
          <w:lang w:val="ar_AE" w:bidi="ar_AE"/>
        </w:rPr>
        <w:t>نفعل</w:t>
      </w:r>
      <w:r>
        <w:rPr>
          <w:rtl/>
          <w:cs/>
          <w:lang w:val="ar_AE" w:bidi="ar_AE"/>
        </w:rPr>
        <w:t xml:space="preserve"> الخطية، لكن إذا فعلنا ذلك، فسيطلب يسوع من الله أن يغفر لنا.</w:t>
      </w:r>
    </w:p>
    <w:p>
      <w:pPr>
        <w:bidi/>
      </w:pPr>
      <w:r>
        <w:rPr>
          <w:rtl/>
          <w:cs/>
          <w:lang w:val="ar_AE" w:bidi="ar_AE"/>
        </w:rPr>
      </w:r>
      <w:r>
        <w:rPr>
          <w:rtl/>
          <w:cs/>
          <w:lang w:val="ar_AE" w:bidi="ar_AE"/>
        </w:rPr>
        <w:t xml:space="preserve">في </w:t>
      </w:r>
      <w:r>
        <w:rPr>
          <w:b/>
          <w:rtl/>
          <w:cs/>
          <w:lang w:val="ar_AE" w:bidi="ar_AE"/>
        </w:rPr>
        <w:t>هذا</w:t>
      </w:r>
      <w:r>
        <w:rPr>
          <w:rtl/>
          <w:cs/>
          <w:lang w:val="ar_AE" w:bidi="ar_AE"/>
        </w:rPr>
        <w:t xml:space="preserve"> المقطع، يواصل يوحنا الحديث عن الأشخاص الذين يقولون أشياء عن أنفسهم غير صحيحة. ومرة أخرى، سيذكر يوحنا ثلاثة أشياء يقولها هؤلاء الناس. ثم يخبرنا يوحنا بثلاثة أشياء يمكننا فعلها لنرى إن كان ما يقوله هؤلاء الناس صحيحًا.</w:t>
      </w:r>
    </w:p>
    <w:p>
      <w:pPr>
        <w:bidi/>
      </w:pPr>
      <w:r>
        <w:rPr>
          <w:rtl/>
          <w:cs/>
          <w:lang w:val="ar_AE" w:bidi="ar_AE"/>
        </w:rPr>
      </w:r>
      <w:r>
        <w:rPr>
          <w:rtl/>
          <w:cs/>
          <w:lang w:val="ar_AE" w:bidi="ar_AE"/>
        </w:rPr>
        <w:t xml:space="preserve">توقَّفوا هنا وناقشوا: عندما تشترون بعض الفواكه أو الخضراوات من السوق، كيف تعرفون أن الثمار جيدة؟ هل تصدِّقون بائع الفاكهة دائمًا، أم تفعلون شيئًا لتتحققوا ما إذا كانت الثمار جيدة أم لا؟ أوقِفوا الاستماع إلى هذا التسجيل الصوتي هنا. </w:t>
      </w:r>
    </w:p>
    <w:p>
      <w:pPr>
        <w:bidi/>
      </w:pPr>
      <w:r>
        <w:rPr>
          <w:rtl/>
          <w:cs/>
          <w:lang w:val="ar_AE" w:bidi="ar_AE"/>
        </w:rPr>
      </w:r>
      <w:r>
        <w:rPr>
          <w:rtl/>
          <w:cs/>
          <w:lang w:val="ar_AE" w:bidi="ar_AE"/>
        </w:rPr>
        <w:t>وكما أن هناك أشياء يمكنك فعلها لمعرفة ما إذا كان بائع الفاكهة يقول الصدق، فإن يوحنا يخبرنا بأن هناك أشياء يمكننا فعلها لمعرفة ما إذا كان الناس يقولون أشياء صحيحة عن أنفسهم.</w:t>
      </w:r>
    </w:p>
    <w:p>
      <w:pPr>
        <w:bidi/>
      </w:pPr>
      <w:r>
        <w:rPr>
          <w:rtl/>
          <w:cs/>
          <w:lang w:val="ar_AE" w:bidi="ar_AE"/>
        </w:rPr>
      </w:r>
      <w:r>
        <w:rPr>
          <w:rtl/>
          <w:cs/>
          <w:lang w:val="ar_AE" w:bidi="ar_AE"/>
        </w:rPr>
        <w:t>وسنستخدم مرة أخرى مثال سام وسالي لمساعدتنا على فهم نوع التعاليم الخاطئة التي كانت موجودة. تذكروا أن سام وسالي ليسا شخصيتين حقيقيتين، لكننا نستخدمهما كمثال على نوعية المعتقدات التي كانت سائدة لدى بعض الناس في ذلك الوقت.</w:t>
      </w:r>
    </w:p>
    <w:p>
      <w:pPr>
        <w:bidi/>
      </w:pPr>
      <w:r>
        <w:rPr>
          <w:rtl/>
          <w:cs/>
          <w:lang w:val="ar_AE" w:bidi="ar_AE"/>
        </w:rPr>
      </w:r>
      <w:r>
        <w:rPr>
          <w:rtl/>
          <w:cs/>
          <w:lang w:val="ar_AE" w:bidi="ar_AE"/>
        </w:rPr>
        <w:t>أول شيء غير صحيح يقوله أشخاص مثل سام وسالي هو أنهم يعرفون الله. تذكّروا أنهم ظنوا خطأً أن لديهم معرفةً خاصة وسريةً عن الله. لكن يوحنا يقول: "أتظنون أنكم تعرفون الله؟ إذن، يجب أن تفعلوا ما يريده الله وأن تطيعوه!"</w:t>
      </w:r>
    </w:p>
    <w:p>
      <w:pPr>
        <w:bidi/>
      </w:pPr>
      <w:r>
        <w:rPr>
          <w:rtl/>
          <w:cs/>
          <w:lang w:val="ar_AE" w:bidi="ar_AE"/>
        </w:rPr>
      </w:r>
      <w:r>
        <w:rPr>
          <w:rtl/>
          <w:cs/>
          <w:lang w:val="ar_AE" w:bidi="ar_AE"/>
        </w:rPr>
        <w:t xml:space="preserve">وهذا يشبه ما قاله يوحنا في المقطع السابق. فهناك قال يوحنا إن الأشخاص الذين يقولون إن </w:t>
      </w:r>
      <w:r>
        <w:rPr>
          <w:b/>
          <w:rtl/>
          <w:cs/>
          <w:lang w:val="ar_AE" w:bidi="ar_AE"/>
        </w:rPr>
        <w:t>لديهم شركة مع الله</w:t>
      </w:r>
      <w:r>
        <w:rPr>
          <w:rtl/>
          <w:cs/>
          <w:lang w:val="ar_AE" w:bidi="ar_AE"/>
        </w:rPr>
        <w:t xml:space="preserve"> لكنهم لا يطيعون الله كاذبون. إن معرفة الله ووجود شركة معه هما الشيء نفسه تقريبًا. وكلاهما يعني أن لديكم علاقة جيدة مع الله.</w:t>
      </w:r>
    </w:p>
    <w:p>
      <w:pPr>
        <w:bidi/>
      </w:pPr>
      <w:r>
        <w:rPr>
          <w:rtl/>
          <w:cs/>
          <w:lang w:val="ar_AE" w:bidi="ar_AE"/>
        </w:rPr>
      </w:r>
      <w:r>
        <w:rPr>
          <w:rtl/>
          <w:cs/>
          <w:lang w:val="ar_AE" w:bidi="ar_AE"/>
        </w:rPr>
        <w:t xml:space="preserve">توقَّفوا هنا وناقشوا: هل يمكنكم أن ترووا قصة عن وقت فعلتم فيه شيئًا لم يُرِد صديق أو أحد أفراد العائلة منكم أن تفعلوه؟ ماذا حدث لعلاقتكم بسبب ذلك؟ أوقِفوا الاستماع إلى هذا التسجيل الصوتي هنا. </w:t>
      </w:r>
    </w:p>
    <w:p>
      <w:pPr>
        <w:bidi/>
      </w:pPr>
      <w:r>
        <w:rPr>
          <w:rtl/>
          <w:cs/>
          <w:lang w:val="ar_AE" w:bidi="ar_AE"/>
        </w:rPr>
      </w:r>
      <w:r>
        <w:rPr>
          <w:rtl/>
          <w:cs/>
          <w:lang w:val="ar_AE" w:bidi="ar_AE"/>
        </w:rPr>
        <w:t>ولذلك، كان يوحنا يُعلِّم الناس أن معرفة الله لا علاقة لها بالمعرفة السرية! إن معرفة الله تتعلق فقط بفعل ما يريده الله.</w:t>
      </w:r>
    </w:p>
    <w:p>
      <w:pPr>
        <w:bidi/>
      </w:pPr>
      <w:r>
        <w:rPr>
          <w:rtl/>
          <w:cs/>
          <w:lang w:val="ar_AE" w:bidi="ar_AE"/>
        </w:rPr>
      </w:r>
      <w:r>
        <w:rPr>
          <w:rtl/>
          <w:cs/>
          <w:lang w:val="ar_AE" w:bidi="ar_AE"/>
        </w:rPr>
        <w:t>الأمر الثاني غير الصحيح الذي ذكره أشخاص مثل سام وسالي هو أنهم يثبتون في يسوع، أو في الله.</w:t>
      </w:r>
    </w:p>
    <w:p>
      <w:pPr>
        <w:bidi/>
      </w:pPr>
      <w:r>
        <w:rPr>
          <w:rtl/>
          <w:cs/>
          <w:lang w:val="ar_AE" w:bidi="ar_AE"/>
        </w:rPr>
      </w:r>
      <w:r>
        <w:rPr>
          <w:rtl/>
          <w:cs/>
          <w:lang w:val="ar_AE" w:bidi="ar_AE"/>
        </w:rPr>
        <w:t xml:space="preserve">وعندما يتحدث يوحنا عن أن يكون </w:t>
      </w:r>
      <w:r>
        <w:rPr>
          <w:b/>
          <w:rtl/>
          <w:cs/>
          <w:lang w:val="ar_AE" w:bidi="ar_AE"/>
        </w:rPr>
        <w:t>"في يسوع"، أو "في الله"،</w:t>
      </w:r>
      <w:r>
        <w:rPr>
          <w:rtl/>
          <w:cs/>
          <w:lang w:val="ar_AE" w:bidi="ar_AE"/>
        </w:rPr>
        <w:t xml:space="preserve"> فإن هذا يعني تقريبًا الشيء نفسه كمعرفة الله. إذا </w:t>
      </w:r>
      <w:r>
        <w:rPr>
          <w:b/>
          <w:rtl/>
          <w:cs/>
          <w:lang w:val="ar_AE" w:bidi="ar_AE"/>
        </w:rPr>
        <w:t>كنتم في</w:t>
      </w:r>
      <w:r>
        <w:rPr>
          <w:rtl/>
          <w:cs/>
          <w:lang w:val="ar_AE" w:bidi="ar_AE"/>
        </w:rPr>
        <w:t xml:space="preserve"> الله، فلديكم علاقة شركة جيدة معه. وأنتم تفعلون ما يريده الله. وإذا كنتم </w:t>
      </w:r>
      <w:r>
        <w:rPr>
          <w:b/>
          <w:rtl/>
          <w:cs/>
          <w:lang w:val="ar_AE" w:bidi="ar_AE"/>
        </w:rPr>
        <w:t>ثابتين</w:t>
      </w:r>
      <w:r>
        <w:rPr>
          <w:rtl/>
          <w:cs/>
          <w:lang w:val="ar_AE" w:bidi="ar_AE"/>
        </w:rPr>
        <w:t xml:space="preserve"> في الله، فإنكم تحافظون </w:t>
      </w:r>
      <w:r>
        <w:rPr>
          <w:b/>
          <w:rtl/>
          <w:cs/>
          <w:lang w:val="ar_AE" w:bidi="ar_AE"/>
        </w:rPr>
        <w:t>باستمرار</w:t>
      </w:r>
      <w:r>
        <w:rPr>
          <w:rtl/>
          <w:cs/>
          <w:lang w:val="ar_AE" w:bidi="ar_AE"/>
        </w:rPr>
        <w:t xml:space="preserve"> على علاقتكم مع الله، وتفعلون باستمرار الأشياء التي يريدها الله. ولذلك فإن القول إن شخصًا ما في الله، أو أنه ثابت في الله، هو طريقة أخرى للقول إن شخصًا ما لديه علاقة جيدة مع الله.</w:t>
      </w:r>
    </w:p>
    <w:p>
      <w:pPr>
        <w:bidi/>
      </w:pPr>
      <w:r>
        <w:rPr>
          <w:rtl/>
          <w:cs/>
          <w:lang w:val="ar_AE" w:bidi="ar_AE"/>
        </w:rPr>
      </w:r>
      <w:r>
        <w:rPr>
          <w:rtl/>
          <w:cs/>
          <w:lang w:val="ar_AE" w:bidi="ar_AE"/>
        </w:rPr>
        <w:t>لقد أوضحنا في المقدمة أنه لفهم معنى "الثبات في الله"، يمكنكم التفكير في فرخ الطائر الذي يظل آمنًا طالما بقي في العش، بالقرب من الطائر الأم (أمه). ويمكنكم أيضًا التفكير في بيت جميل وقوي. تخيّلوا أنكم تقيمون في هذا البيت. ومالك البيت يحبكم ويعد بأن يبقيكم آمنين في بيته. وكل يوم، تأكلون وتتحدثون مع المالك. وأنتم سعداء لأنكم مع المالك، وهو سعيد لأنه معكم. أما في الخارج، فتوجد عواصف وأخطار. وعندما تنظرون إلى الخارج من نافذتكم، فإنكم ترون أشخاصًا آخرين. وهؤلاء الناس يريدون منكم أن تخرجوا وتفعلوا أشياء خاطئة. لكنّكم تثقون بمالك البيت، وتعرفون أنكم إذا خرجتم إلى الخارج، فسوف تتعرضون للأذى. وعندما تبقون في البيت وتقضون الوقت دائمًا مع مالك البيت، فعندئذ ستبدأون في التصرف أكثر فأكثر تمامًا مثل المالك.</w:t>
      </w:r>
    </w:p>
    <w:p>
      <w:pPr>
        <w:bidi/>
      </w:pPr>
      <w:r>
        <w:rPr>
          <w:rtl/>
          <w:cs/>
          <w:lang w:val="ar_AE" w:bidi="ar_AE"/>
        </w:rPr>
      </w:r>
      <w:r>
        <w:rPr>
          <w:rtl/>
          <w:cs/>
          <w:lang w:val="ar_AE" w:bidi="ar_AE"/>
        </w:rPr>
        <w:t xml:space="preserve">وبهذه الطريقة، سيبدأ الأشخاص الذين </w:t>
      </w:r>
      <w:r>
        <w:rPr>
          <w:b/>
          <w:rtl/>
          <w:cs/>
          <w:lang w:val="ar_AE" w:bidi="ar_AE"/>
        </w:rPr>
        <w:t>يثبتون</w:t>
      </w:r>
      <w:r>
        <w:rPr>
          <w:rtl/>
          <w:cs/>
          <w:lang w:val="ar_AE" w:bidi="ar_AE"/>
        </w:rPr>
        <w:t xml:space="preserve"> في الله بالتصرف أكثر فأكثر مثل يسوع. وهكذا يمكننا أن نعرف ما إذا كان الناس لديهم </w:t>
      </w:r>
      <w:r>
        <w:rPr>
          <w:b/>
          <w:rtl/>
          <w:cs/>
          <w:lang w:val="ar_AE" w:bidi="ar_AE"/>
        </w:rPr>
        <w:t>حقًا</w:t>
      </w:r>
      <w:r>
        <w:rPr>
          <w:rtl/>
          <w:cs/>
          <w:lang w:val="ar_AE" w:bidi="ar_AE"/>
        </w:rPr>
        <w:t xml:space="preserve"> علاقة شركة جيدة مع الله إذا كانوا </w:t>
      </w:r>
      <w:r>
        <w:rPr>
          <w:b/>
          <w:rtl/>
          <w:cs/>
          <w:lang w:val="ar_AE" w:bidi="ar_AE"/>
        </w:rPr>
        <w:t>حقًا</w:t>
      </w:r>
      <w:r>
        <w:rPr>
          <w:rtl/>
          <w:cs/>
          <w:lang w:val="ar_AE" w:bidi="ar_AE"/>
        </w:rPr>
        <w:t xml:space="preserve"> يثبتون في الله. فقط الأشخاص الذين يتصرفون أكثر فأكثر مثل يسوع هم الذين يثبتون في الله.</w:t>
      </w:r>
    </w:p>
    <w:p>
      <w:pPr>
        <w:bidi/>
      </w:pPr>
      <w:r>
        <w:rPr>
          <w:rtl/>
          <w:cs/>
          <w:lang w:val="ar_AE" w:bidi="ar_AE"/>
        </w:rPr>
      </w:r>
      <w:r>
        <w:rPr>
          <w:rtl/>
          <w:cs/>
          <w:lang w:val="ar_AE" w:bidi="ar_AE"/>
        </w:rPr>
        <w:t>لقد رأينا بالفعل أن أشخاصًا مثل سام وسالي لم يظنوا أنه من المهم أن يسلكوا مثل يسوع. كان هؤلاء الأشخاص يميلون إلى الاهتمام بالتجارب الروحية، مثل رؤية أحلام مميزة، أو الدخول في حالة من الغيبوبة الوجدانية، أو الشعور بحماس شديد، أكثر من اهتمامهم بالسلوك بالطريقة الصحيحة. غير أن يوحنا يخبرنا أن هذا خطأ. فإنه يجب علينا حقًا أن نتصرف مثل يسوع!</w:t>
      </w:r>
    </w:p>
    <w:p>
      <w:pPr>
        <w:bidi/>
      </w:pPr>
      <w:r>
        <w:rPr>
          <w:rtl/>
          <w:cs/>
          <w:lang w:val="ar_AE" w:bidi="ar_AE"/>
        </w:rPr>
      </w:r>
      <w:r>
        <w:rPr>
          <w:rtl/>
          <w:cs/>
          <w:lang w:val="ar_AE" w:bidi="ar_AE"/>
        </w:rPr>
        <w:t xml:space="preserve">توقَّفوا هنا وناقشوا: هل يمكنكم أن تحكوا قصة عن شخص سلك مثل يسوع؟ أوقِفوا الاستماع إلى هذا التسجيل الصوتي هنا. </w:t>
      </w:r>
    </w:p>
    <w:p>
      <w:pPr>
        <w:bidi/>
      </w:pPr>
      <w:r>
        <w:rPr>
          <w:rtl/>
          <w:cs/>
          <w:lang w:val="ar_AE" w:bidi="ar_AE"/>
        </w:rPr>
      </w:r>
      <w:r>
        <w:rPr>
          <w:rtl/>
          <w:cs/>
          <w:lang w:val="ar_AE" w:bidi="ar_AE"/>
        </w:rPr>
        <w:t xml:space="preserve">ثم يقول يوحنا إنه يعطي مستمعيه وصية لا يذكر يوحنا في الواقع ما هي هذه الوصية، لكن من بقية المقطع، نفهم أن هذه الوصية هي أن نحب المؤمنين الآخرين. وهو يقول إن هذه ليست وصية جديدة. إنه أمرٌ يعرفه المؤمنون بالفعل منذ أن أصبحوا مؤمنين. وفي الوقت نفسه، إنها وصية جديدة. وهذا سيذكّر مستمعي يوحنا بشيء كان قد قاله يسوع قبل وقت قصير من موته. كان يسوع قد قال لتلاميذه: </w:t>
      </w:r>
      <w:r>
        <w:rPr>
          <w:b/>
          <w:rtl/>
          <w:cs/>
          <w:lang w:val="ar_AE" w:bidi="ar_AE"/>
        </w:rPr>
        <w:t>"وصية جديدة أنا أعطيكم. أن تحبُّوا بعضكم البعض! ويجب أن تحبوا بعضكم بعضًا كما أحببتكم أنا. وعندما يرى الآخرون أنكم تحبون بعضكم بعضًا، عندئذ سيعلمون أنكم بالحقيقة تكونون تلاميذي."</w:t>
      </w:r>
      <w:r>
        <w:rPr>
          <w:rtl/>
          <w:cs/>
          <w:lang w:val="ar_AE" w:bidi="ar_AE"/>
        </w:rPr>
        <w:t xml:space="preserve"> يمكنكم أن تسمعوا هذا في إنجيل يوحنا، الأصحاح 13: 34.</w:t>
      </w:r>
    </w:p>
    <w:p>
      <w:pPr>
        <w:bidi/>
      </w:pPr>
      <w:r>
        <w:rPr>
          <w:rtl/>
          <w:cs/>
          <w:lang w:val="ar_AE" w:bidi="ar_AE"/>
        </w:rPr>
      </w:r>
      <w:r>
        <w:rPr>
          <w:rtl/>
          <w:cs/>
          <w:lang w:val="ar_AE" w:bidi="ar_AE"/>
        </w:rPr>
        <w:t>إذن، هذه الوصية أن تحبوا بعضكم بعضًا هي وصية قديمة، لأن المؤمنين يعرفون هذا بالفعل. لكن في الوقت نفسه، هذه الوصية جديدة. عندما أعطى يسوع هذه الوصية، كانت وصيةً جديدة، وهي لا تزال جديدةً ومتجددةً بالنسبة لنا اليوم. وهذه الوصية لا تصبح قديمة أو منتهية أبدًا!</w:t>
      </w:r>
    </w:p>
    <w:p>
      <w:pPr>
        <w:bidi/>
      </w:pPr>
      <w:r>
        <w:rPr>
          <w:rtl/>
          <w:cs/>
          <w:lang w:val="ar_AE" w:bidi="ar_AE"/>
        </w:rPr>
      </w:r>
      <w:r>
        <w:rPr>
          <w:rtl/>
          <w:cs/>
          <w:lang w:val="ar_AE" w:bidi="ar_AE"/>
        </w:rPr>
        <w:t>والوصية جديدة أيضًا لأنها تجلب أشياء جديدة. فعندما يحب الناس بعضهم البعض، فإن الظلام يزول. وتعبير "الظلمة" هو طريقة يوحنا في الحديث عن كل شيء يمثل الشر والسوء، وكل شيء خطأ يؤمن به الناس. عندما يحب الناس بعضهم البعض، ستحدث أشياء صالحة! وسيكون الأمر كما لو أن نور الله يضيء. وسيتمكن الناس من رؤية مدى صلاح الله.</w:t>
      </w:r>
    </w:p>
    <w:p>
      <w:pPr>
        <w:bidi/>
      </w:pPr>
      <w:r>
        <w:rPr>
          <w:rtl/>
          <w:cs/>
          <w:lang w:val="ar_AE" w:bidi="ar_AE"/>
        </w:rPr>
      </w:r>
      <w:r>
        <w:rPr>
          <w:rtl/>
          <w:cs/>
          <w:lang w:val="ar_AE" w:bidi="ar_AE"/>
        </w:rPr>
        <w:t xml:space="preserve">توقَّفوا هنا، وإذا أردتم، قوموا بهذا النشاط: اجعلوا غرفتكم مظلمة قدر الإمكان، أو اذهبوا إلى مكان يمكنكم جعله مظلمًا. ويجب أن تظلوا قادرين على الرؤية ولو قليلًا، حتى تتمكنوا من رؤية تحركات بعضكم البعض. يحتاج كل واحد إلى مصباح يدوي أو شمعة، ولكن يجب أن تكون هذه الأدوات مطفأة. بعد ذلك، مثِّلوا مواقف يقوم فيها الأشخاص بأفعالٍ طيبةٍ تجاه بعضهم البعض، أو يتبادلون كلماتٍ تُظهر اهتمامهم ببعضهم البعض. في كل مرة يفعل شخص ما أو يقول شيئًا يُظهر المحبة، يضيء الشخص الآخر شمعته أو المصباح اليدوي الذي معه. افعلوا هذا حتى يضيء نور الجميع! وعندها يمكنكم أن تسبحوا الله لأن نور الله يضيء! أوقِفوا الاستماع إلى هذا التسجيل الصوتي هنا. </w:t>
      </w:r>
    </w:p>
    <w:p>
      <w:pPr>
        <w:bidi/>
      </w:pPr>
      <w:r>
        <w:rPr>
          <w:rtl/>
          <w:cs/>
          <w:lang w:val="ar_AE" w:bidi="ar_AE"/>
        </w:rPr>
      </w:r>
      <w:r>
        <w:rPr>
          <w:rtl/>
          <w:cs/>
          <w:lang w:val="ar_AE" w:bidi="ar_AE"/>
        </w:rPr>
        <w:t>ثالث أمر غير صحيح يقوله أشخاص مثل سام وسالي هو أنهم في النور. كان يوحنا قد قال بالفعل إن الله نور. وهذا يعني أن الله صالح وحق تمامًا. إذا قال شخص ما إنه في النور، فإنه يقول إنه يؤمن ويفعل الأشياء التي يريدها الله.</w:t>
      </w:r>
    </w:p>
    <w:p>
      <w:pPr>
        <w:bidi/>
      </w:pPr>
      <w:r>
        <w:rPr>
          <w:rtl/>
          <w:cs/>
          <w:lang w:val="ar_AE" w:bidi="ar_AE"/>
        </w:rPr>
      </w:r>
      <w:r>
        <w:rPr>
          <w:rtl/>
          <w:cs/>
          <w:lang w:val="ar_AE" w:bidi="ar_AE"/>
        </w:rPr>
        <w:t>ولنرى ما إذا كان هؤلاء الناس حقًا في النور، يطلب منا يوحنا أن ننظر إلى ما إذا كانوا يحبون المؤمنين الآخرين. لا يقصد يوحنا أن المؤمنين يجب أن يحبوا بعضهم بعضًا بشكل رومانسي أو أن تكون لديهم مجرد مشاعر لطيفة تجاه بعضهم البعض. لكنه يعني أن المؤمنين ينبغي أن يهتموا ببعضهم البعض، وأن يساعدوا بعضهم البعض، وأن يكونوا لطفاء مع بعضهم البعض، وأن يحترموا بعضهم البعض.</w:t>
      </w:r>
    </w:p>
    <w:p>
      <w:pPr>
        <w:bidi/>
      </w:pPr>
      <w:r>
        <w:rPr>
          <w:rtl/>
          <w:cs/>
          <w:lang w:val="ar_AE" w:bidi="ar_AE"/>
        </w:rPr>
      </w:r>
      <w:r>
        <w:rPr>
          <w:rtl/>
          <w:cs/>
          <w:lang w:val="ar_AE" w:bidi="ar_AE"/>
        </w:rPr>
        <w:t xml:space="preserve">توقَّفوا هنا وناقشوا: احكوا قصة عن وقت لاحظتم فيه مؤمنًا يُظهِرُ محبةً حقيقيةً لشخصٍ آخر. ماذا فعل هذا المؤمن؟ هل يمكنكم تقديم بعض الأمثلة الأخرى على محبة المؤمنين لبعضهم البعض؟ أوقِفوا الاستماع إلى هذا التسجيل الصوتي هنا. </w:t>
      </w:r>
    </w:p>
    <w:p>
      <w:pPr>
        <w:bidi/>
      </w:pPr>
      <w:r>
        <w:rPr>
          <w:rtl/>
          <w:cs/>
          <w:lang w:val="ar_AE" w:bidi="ar_AE"/>
        </w:rPr>
      </w:r>
      <w:r>
        <w:rPr>
          <w:rtl/>
          <w:cs/>
          <w:lang w:val="ar_AE" w:bidi="ar_AE"/>
        </w:rPr>
        <w:t>إذا كان شخص ما لا يحب المؤمنين الآخرين، فإنه ليس في النور على الإطلاق! وهو لا يزال يعيش في الظلام الروحي. وهذا الشخص لا يعرف الله على الإطلاق. إذا كنتم تمشون في الظلام، فيمكنكم أن تتعثروا وتسقطوا بسهولة كبيرة. وهكذا، فإن الأشخاص الذين هم في الظلام الروحي يرتكبون الخطية بسهولة كبيرة. لكن الذين يعيشون في نور الله لن يخطئوا بسهولة.</w:t>
      </w:r>
    </w:p>
    <w:p>
      <w:pPr>
        <w:bidi/>
      </w:pPr>
      <w:r>
        <w:rPr>
          <w:rtl/>
          <w:cs/>
          <w:lang w:val="ar_AE" w:bidi="ar_AE"/>
        </w:rPr>
      </w:r>
      <w:r>
        <w:rPr>
          <w:rtl/>
          <w:cs/>
          <w:lang w:val="ar_AE" w:bidi="ar_AE"/>
        </w:rPr>
        <w:t>وهكذا، في هذا المقطع، يعلِّم يوحنا المؤمنين مدى أهمية أن تكون لهم علاقة جيدة مع بعضهم البعض وأن يحبوا بعضهم البعض. فمن المستحيل أن تكون لنا علاقة جيدة مع الله إذا لم نكن نحب المؤمنين الآخرين!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رسالة يوحنا الأولى 2: 3 - 11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ستتناول المجموعة النص ببطء أكبر. وستقوم المجموعة بتحديد المشاهد والشخصيات وأماكن الأحداث في هذا المقطع. ثم ستقوم المجموعة بمحاولة تصوُّر هذا المقطع. </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يخبرنا يوحنا عن أمرين سيُظهران لنا ما إذا كان شخص ما يعرف الله حقًا أم لا. فالشخص الذي يعرف الله حقًا سيطيعه ويتصرف مثل يسوع. ويوحنا موجود في ذلك الجزء من الحديقة (النص) حيث يخبرنا أن أبناء الله يطيعون وصايا الله.</w:t>
      </w:r>
    </w:p>
    <w:p>
      <w:pPr>
        <w:bidi/>
      </w:pPr>
      <w:r>
        <w:rPr>
          <w:rtl/>
          <w:cs/>
          <w:lang w:val="ar_AE" w:bidi="ar_AE"/>
        </w:rPr>
      </w:r>
      <w:r>
        <w:rPr>
          <w:b/>
          <w:rtl/>
          <w:cs/>
          <w:lang w:val="ar_AE" w:bidi="ar_AE"/>
        </w:rPr>
        <w:t>في</w:t>
      </w:r>
      <w:r>
        <w:rPr>
          <w:rtl/>
          <w:cs/>
          <w:lang w:val="ar_AE" w:bidi="ar_AE"/>
        </w:rPr>
        <w:t xml:space="preserve"> </w:t>
      </w:r>
      <w:r>
        <w:rPr>
          <w:b/>
          <w:rtl/>
          <w:cs/>
          <w:lang w:val="ar_AE" w:bidi="ar_AE"/>
        </w:rPr>
        <w:t>الجزء الثاني:</w:t>
      </w:r>
      <w:r>
        <w:rPr>
          <w:rtl/>
          <w:cs/>
          <w:lang w:val="ar_AE" w:bidi="ar_AE"/>
        </w:rPr>
        <w:t xml:space="preserve"> يتحدث يوحنا عن وصية الله بأنه يجب علينا أن نحب بعضنا البعض. وسيخبرنا يوحنا أيضًا بشيء ثالث سيُظهر لنا ما إذا كان شخص ما يعرف الله حقًا. فالشخص الذي يعرف الله حقًا سيحب المؤمنين الآخرين. ينتقل يوحنا هنا إلى ذلك الجزء من الحديقة (النص) حيث يخبرنا أنه ينبغي لأبناء الله أن يحبوا بعضهم البعض.</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يوحنا، الذي يُقدِّم هذه العظة</w:t>
      </w:r>
    </w:p>
    <w:p>
      <w:pPr>
        <w:pStyle w:val="ListBullet"/>
        <w:bidi/>
        <w:spacing w:line="240" w:lineRule="auto"/>
        <w:ind w:left="720"/>
      </w:pPr>
      <w:r>
        <w:rPr>
          <w:rtl/>
          <w:cs/>
          <w:lang w:val="ar_AE" w:bidi="ar_AE"/>
        </w:rPr>
      </w:r>
      <w:r>
        <w:rPr>
          <w:rtl/>
          <w:cs/>
          <w:lang w:val="ar_AE" w:bidi="ar_AE"/>
        </w:rPr>
        <w:t>الأشخاص الذين يستمعون إلى عظة يوحنا</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يسوع، مع أن يوحنا لا يستخدم اسم يسوع</w:t>
      </w:r>
    </w:p>
    <w:p>
      <w:pPr>
        <w:pStyle w:val="ListBullet"/>
        <w:bidi/>
        <w:spacing w:line="240" w:lineRule="auto"/>
        <w:ind w:left="720"/>
      </w:pPr>
      <w:r>
        <w:rPr>
          <w:rtl/>
          <w:cs/>
          <w:lang w:val="ar_AE" w:bidi="ar_AE"/>
        </w:rPr>
      </w:r>
      <w:r>
        <w:rPr>
          <w:rtl/>
          <w:cs/>
          <w:lang w:val="ar_AE" w:bidi="ar_AE"/>
        </w:rPr>
        <w:t>الأشخاص الذين لا يطيعون وصايا الله، مع أنهم يقولون إنهم يعرفون الله</w:t>
      </w:r>
    </w:p>
    <w:p>
      <w:pPr>
        <w:pStyle w:val="ListBullet"/>
        <w:bidi/>
        <w:spacing w:line="240" w:lineRule="auto"/>
        <w:ind w:left="720"/>
      </w:pPr>
      <w:r>
        <w:rPr>
          <w:rtl/>
          <w:cs/>
          <w:lang w:val="ar_AE" w:bidi="ar_AE"/>
        </w:rPr>
      </w:r>
      <w:r>
        <w:rPr>
          <w:rtl/>
          <w:cs/>
          <w:lang w:val="ar_AE" w:bidi="ar_AE"/>
        </w:rPr>
        <w:t>الأشخاص الذين يطيعون الله ويحبون المؤمنين الآخرين</w:t>
      </w:r>
    </w:p>
    <w:p>
      <w:pPr>
        <w:pStyle w:val="ListBullet"/>
        <w:bidi/>
        <w:spacing w:line="240" w:lineRule="auto"/>
        <w:ind w:left="720"/>
      </w:pPr>
      <w:r>
        <w:rPr>
          <w:rtl/>
          <w:cs/>
          <w:lang w:val="ar_AE" w:bidi="ar_AE"/>
        </w:rPr>
      </w:r>
      <w:r>
        <w:rPr>
          <w:rtl/>
          <w:cs/>
          <w:lang w:val="ar_AE" w:bidi="ar_AE"/>
        </w:rPr>
        <w:t>والأشخاص الذين يكرهون المؤمنين الآخرين، مع أنهم يقولون إنهم في النور</w:t>
      </w:r>
    </w:p>
    <w:p>
      <w:pPr>
        <w:bidi/>
      </w:pPr>
      <w:r>
        <w:rPr>
          <w:rtl/>
          <w:cs/>
          <w:lang w:val="ar_AE" w:bidi="ar_AE"/>
        </w:rPr>
      </w:r>
      <w:r>
        <w:rPr>
          <w:rtl/>
          <w:cs/>
          <w:lang w:val="ar_AE" w:bidi="ar_AE"/>
        </w:rPr>
        <w:t>عندما نبدأ هذا المقطع، يكون يوحنا في ذلك الجزء من الحديقة (النص) حيث يُخبرنا يوحنا أن أبناء الله يطيعون وصايا الله.</w:t>
      </w:r>
    </w:p>
    <w:p>
      <w:pPr>
        <w:bidi/>
      </w:pPr>
      <w:r>
        <w:rPr>
          <w:rtl/>
          <w:cs/>
          <w:lang w:val="ar_AE" w:bidi="ar_AE"/>
        </w:rPr>
      </w:r>
      <w:r>
        <w:rPr>
          <w:rtl/>
          <w:cs/>
          <w:lang w:val="ar_AE" w:bidi="ar_AE"/>
        </w:rPr>
        <w:t xml:space="preserve">توقَّفوا هنا وقوموا بهذا النشاط: يرجى أن تطلبوا من أحد أعضاء مجموعتكم أن يكون يوحنا. دَعوا يوحنا يقف أو يجلس في الجزء من غرفتكم الذي يمثل هذا الجزء من الحديقة. خذوا أيضًا صخرة، أو غرضًا صغيرًا، وضعوها في هذا الجزء من الحديقة. وبهذه الطريقة، ستتمكنون من أن تروا لاحقًا أنكم قد كنتم في هذا الجزء من الحديقة (النص) من قبل. أوقِفوا الاستماع إلى هذا التسجيل الصوتي هنا. </w:t>
      </w:r>
    </w:p>
    <w:p>
      <w:pPr>
        <w:bidi/>
      </w:pPr>
      <w:r>
        <w:rPr>
          <w:rtl/>
          <w:cs/>
          <w:lang w:val="ar_AE" w:bidi="ar_AE"/>
        </w:rPr>
      </w:r>
      <w:r>
        <w:rPr>
          <w:rtl/>
          <w:cs/>
          <w:lang w:val="ar_AE" w:bidi="ar_AE"/>
        </w:rPr>
        <w:t xml:space="preserve">كان الأشخاص في زمن يوحنا، الذين ادعوا امتلاك معرفة سرية عن الله، ينظرون نظرة دونية إلى المؤمنين الآخرين. لكن يوحنا يخبِر المؤمنين أنه يمكنهم التأكُّد من أنهم يعرفون الله إذا أطاعوا وصاياه. فلا يحتاج المؤمنون إلى أن يمتلكوا أي معرفة سرية! وأن تعرف الله يختلف عن أن تعرف </w:t>
      </w:r>
      <w:r>
        <w:rPr>
          <w:b/>
          <w:rtl/>
          <w:cs/>
          <w:lang w:val="ar_AE" w:bidi="ar_AE"/>
        </w:rPr>
        <w:t>عن</w:t>
      </w:r>
      <w:r>
        <w:rPr>
          <w:rtl/>
          <w:cs/>
          <w:lang w:val="ar_AE" w:bidi="ar_AE"/>
        </w:rPr>
        <w:t xml:space="preserve"> الله. فيمكنكم أن تعرفوا </w:t>
      </w:r>
      <w:r>
        <w:rPr>
          <w:b/>
          <w:rtl/>
          <w:cs/>
          <w:lang w:val="ar_AE" w:bidi="ar_AE"/>
        </w:rPr>
        <w:t>عن</w:t>
      </w:r>
      <w:r>
        <w:rPr>
          <w:rtl/>
          <w:cs/>
          <w:lang w:val="ar_AE" w:bidi="ar_AE"/>
        </w:rPr>
        <w:t xml:space="preserve"> شخص ما حتى لو لم تكونوا قد التقيتم بهذا الشخص من قبل. لكن إذا كنتم تعرفون فقط </w:t>
      </w:r>
      <w:r>
        <w:rPr>
          <w:b/>
          <w:rtl/>
          <w:cs/>
          <w:lang w:val="ar_AE" w:bidi="ar_AE"/>
        </w:rPr>
        <w:t>عن</w:t>
      </w:r>
      <w:r>
        <w:rPr>
          <w:rtl/>
          <w:cs/>
          <w:lang w:val="ar_AE" w:bidi="ar_AE"/>
        </w:rPr>
        <w:t xml:space="preserve"> شخص ما، فلن تكون لكم علاقة بهذا الشخص.</w:t>
      </w:r>
    </w:p>
    <w:p>
      <w:pPr>
        <w:bidi/>
      </w:pPr>
      <w:r>
        <w:rPr>
          <w:rtl/>
          <w:cs/>
          <w:lang w:val="ar_AE" w:bidi="ar_AE"/>
        </w:rPr>
      </w:r>
      <w:r>
        <w:rPr>
          <w:rtl/>
          <w:cs/>
          <w:lang w:val="ar_AE" w:bidi="ar_AE"/>
        </w:rPr>
        <w:t xml:space="preserve">ولكن عندما تتعرفون على صديقٍ جيد، فإنكم لا تكتفون بأن تعرفوا فقط </w:t>
      </w:r>
      <w:r>
        <w:rPr>
          <w:b/>
          <w:rtl/>
          <w:cs/>
          <w:lang w:val="ar_AE" w:bidi="ar_AE"/>
        </w:rPr>
        <w:t>عن</w:t>
      </w:r>
      <w:r>
        <w:rPr>
          <w:rtl/>
          <w:cs/>
          <w:lang w:val="ar_AE" w:bidi="ar_AE"/>
        </w:rPr>
        <w:t xml:space="preserve"> صديقكم. فلديكم علاقة مع صديقكم. وتتحدثون مع صديقكم كثيرًا. وتعرفون ما يحبه صديقكم وما لا يحبه. وتفعلون الأشياء التي يحبها صديقكم.</w:t>
      </w:r>
    </w:p>
    <w:p>
      <w:pPr>
        <w:bidi/>
      </w:pPr>
      <w:r>
        <w:rPr>
          <w:rtl/>
          <w:cs/>
          <w:lang w:val="ar_AE" w:bidi="ar_AE"/>
        </w:rPr>
      </w:r>
      <w:r>
        <w:rPr>
          <w:rtl/>
          <w:cs/>
          <w:lang w:val="ar_AE" w:bidi="ar_AE"/>
        </w:rPr>
        <w:t xml:space="preserve">توقَّفوا هنا وناقشوا: شاركوا فيما بينكم أمثلةً عن أشخاصٍ </w:t>
      </w:r>
      <w:r>
        <w:rPr>
          <w:b/>
          <w:rtl/>
          <w:cs/>
          <w:lang w:val="ar_AE" w:bidi="ar_AE"/>
        </w:rPr>
        <w:t>تعرفون عنهم،</w:t>
      </w:r>
      <w:r>
        <w:rPr>
          <w:rtl/>
          <w:cs/>
          <w:lang w:val="ar_AE" w:bidi="ar_AE"/>
        </w:rPr>
        <w:t xml:space="preserve"> وآخرين </w:t>
      </w:r>
      <w:r>
        <w:rPr>
          <w:b/>
          <w:rtl/>
          <w:cs/>
          <w:lang w:val="ar_AE" w:bidi="ar_AE"/>
        </w:rPr>
        <w:t>تعرفونهم بشكل شخصي</w:t>
      </w:r>
      <w:r>
        <w:rPr>
          <w:rtl/>
          <w:cs/>
          <w:lang w:val="ar_AE" w:bidi="ar_AE"/>
        </w:rPr>
        <w:t xml:space="preserve"> أو تربطكم علاقة معهم*. أوقِفوا الاستماع إلى هذا التسجيل الصوتي هنا.</w:t>
      </w:r>
    </w:p>
    <w:p>
      <w:pPr>
        <w:bidi/>
      </w:pPr>
      <w:r>
        <w:rPr>
          <w:rtl/>
          <w:cs/>
          <w:lang w:val="ar_AE" w:bidi="ar_AE"/>
        </w:rPr>
      </w:r>
      <w:r>
        <w:rPr>
          <w:rtl/>
          <w:cs/>
          <w:lang w:val="ar_AE" w:bidi="ar_AE"/>
        </w:rPr>
        <w:t xml:space="preserve">عندما يتحدَّث يوحنا عن معرفة الله، فإنه يتحدث عن معرفة الله بالطريقة التي تعرفون بها صديقًا حميمًا. </w:t>
      </w:r>
    </w:p>
    <w:p>
      <w:pPr>
        <w:bidi/>
      </w:pPr>
      <w:r>
        <w:rPr>
          <w:rtl/>
          <w:cs/>
          <w:lang w:val="ar_AE" w:bidi="ar_AE"/>
        </w:rPr>
      </w:r>
      <w:r>
        <w:rPr>
          <w:rtl/>
          <w:cs/>
          <w:lang w:val="ar_AE" w:bidi="ar_AE"/>
        </w:rPr>
        <w:t xml:space="preserve">ويخبِر يوحنا المؤمنين أنه يمكنهم التأكُّد من أنهم يعرفون الله إذا أطاعوا وصاياه. وتعني وصايا الله جميع القواعد الصالحة التي أعطاها الله. فالشخص الذي يقول إنه يعرف الله ولكنه لا يطيع وصايا الله، فهو يكذب. ويقول يوحنا إنه لا يوجد حق في هذا الشخص. في المقطع السابق، كان يوحنا قد قال الشيء نفسه تقريبًا، وهو أن حق </w:t>
      </w:r>
      <w:r>
        <w:rPr>
          <w:b/>
          <w:rtl/>
          <w:cs/>
          <w:lang w:val="ar_AE" w:bidi="ar_AE"/>
        </w:rPr>
        <w:t>الله</w:t>
      </w:r>
      <w:r>
        <w:rPr>
          <w:rtl/>
          <w:cs/>
          <w:lang w:val="ar_AE" w:bidi="ar_AE"/>
        </w:rPr>
        <w:t xml:space="preserve"> لم يكن في هؤلاء الناس. ويعني يوحنا الشيء نفسه هنا. فكل ما يفعله الله ويقوله هو حق وصحيح. لكن هذا ليس هو الحال مع هؤلاء الناس. وهؤلاء الأشخاص يكذبون. ولا يمكننا أن نثق بهؤلاء الناس.</w:t>
      </w:r>
    </w:p>
    <w:p>
      <w:pPr>
        <w:bidi/>
      </w:pPr>
      <w:r>
        <w:rPr>
          <w:rtl/>
          <w:cs/>
          <w:lang w:val="ar_AE" w:bidi="ar_AE"/>
        </w:rPr>
      </w:r>
      <w:r>
        <w:rPr>
          <w:rtl/>
          <w:cs/>
          <w:lang w:val="ar_AE" w:bidi="ar_AE"/>
        </w:rPr>
        <w:t xml:space="preserve">وهكذا، فقد تحدَّث يوحنا عن طريقة لمعرفة ما إذا كان شخص ما يعرف الله حقًا. فإذا أطاع الناس وصايا الله، </w:t>
      </w:r>
      <w:r>
        <w:rPr>
          <w:b/>
          <w:rtl/>
          <w:cs/>
          <w:lang w:val="ar_AE" w:bidi="ar_AE"/>
        </w:rPr>
        <w:t>فحينئذ</w:t>
      </w:r>
      <w:r>
        <w:rPr>
          <w:rtl/>
          <w:cs/>
          <w:lang w:val="ar_AE" w:bidi="ar_AE"/>
        </w:rPr>
        <w:t xml:space="preserve"> هم يعرفون الله!" *</w:t>
      </w:r>
    </w:p>
    <w:p>
      <w:pPr>
        <w:bidi/>
      </w:pPr>
      <w:r>
        <w:rPr>
          <w:rtl/>
          <w:cs/>
          <w:lang w:val="ar_AE" w:bidi="ar_AE"/>
        </w:rPr>
      </w:r>
      <w:r>
        <w:rPr>
          <w:rtl/>
          <w:cs/>
          <w:lang w:val="ar_AE" w:bidi="ar_AE"/>
        </w:rPr>
        <w:t xml:space="preserve">والشخص الذي </w:t>
      </w:r>
      <w:r>
        <w:rPr>
          <w:b/>
          <w:rtl/>
          <w:cs/>
          <w:lang w:val="ar_AE" w:bidi="ar_AE"/>
        </w:rPr>
        <w:t>يطيع</w:t>
      </w:r>
      <w:r>
        <w:rPr>
          <w:rtl/>
          <w:cs/>
          <w:lang w:val="ar_AE" w:bidi="ar_AE"/>
        </w:rPr>
        <w:t xml:space="preserve"> كلمة الله، أي أنه يطيع وصايا الله، فإن هذا الشخص يعرف الله حقًا. ويقول يوحنا إن محبة الله قد تكمَّلت في هذا الشخص. قد يقصد يوحنا أنه عندما نطيع وصايا الله ونحب بعضنا البعض، فإننا نفعل ما يريده الله. فإن الله يحبنا ويريدنا أن نحب بعضنا البعض. لنقل إنكم تزرعون شجرة فاكهة. وأنتم تحبون هذه الشجرة كثيرًا. وتعطون الشجرة الماء والأسمدة، وعند الحاجة، تقطعون بعض الأغصان التي تنمو بطريقة خاطئة. وعندما تبدأ الشجرة في إنتاج الثمار، فإن كل العمل الذي أنجزتموه من أجل الشجرة يستحق المشقَّة. وسيقول يوحنا إن العمل الذي أنجزتموه من أجل الشجرة قد أصبح كاملًا، لأن الشجرة الآن تحمل الثمار. فالشجرة تنتج الثمار، وهكذا تفعل الشجرة ما أردتم منها أن تفعله. وبالطريقة نفسها، عندما نطيع وصايا الله، فإن محبة الله التي لنا قد تكمَّلت. فإننا نفعل ما أرادنا الله أن نفعله، بدافع محبته لنا. ومن المحتمل أيضًا أن يوحنا يقصد أنه عندما يطيع شخص ما وصايا الله، فإن هذا يُظهر أن هذا الشخص يحب الله حبًا كاملًا.</w:t>
      </w:r>
    </w:p>
    <w:p>
      <w:pPr>
        <w:bidi/>
      </w:pPr>
      <w:r>
        <w:rPr>
          <w:rtl/>
          <w:cs/>
          <w:lang w:val="ar_AE" w:bidi="ar_AE"/>
        </w:rPr>
      </w:r>
      <w:r>
        <w:rPr>
          <w:rtl/>
          <w:cs/>
          <w:lang w:val="ar_AE" w:bidi="ar_AE"/>
        </w:rPr>
        <w:t xml:space="preserve">توقَّفوا هنا وناقشوا كيف يمكنكم أن تقولوا في لغتكم أنه إذا أطاع شخص ما الله، فإن محبة الله قد صارت كاملة في ذلك الشخص. أوقِفوا الاستماع إلى هذا التسجيل الصوتي هنا. </w:t>
      </w:r>
    </w:p>
    <w:p>
      <w:pPr>
        <w:bidi/>
      </w:pPr>
      <w:r>
        <w:rPr>
          <w:rtl/>
          <w:cs/>
          <w:lang w:val="ar_AE" w:bidi="ar_AE"/>
        </w:rPr>
      </w:r>
      <w:r>
        <w:rPr>
          <w:rtl/>
          <w:cs/>
          <w:lang w:val="ar_AE" w:bidi="ar_AE"/>
        </w:rPr>
        <w:t xml:space="preserve">والطريقة الثانية لمعرفة ما إذا كان شخص ما يعرف الله حقًا هي معرفة ما إذا كان الشخص يتصرف مثل يسوع. وهذه المرة لا يقول يوحنا إن هذا اختبار لمعرفة ما إذا كان شخص ما </w:t>
      </w:r>
      <w:r>
        <w:rPr>
          <w:b/>
          <w:rtl/>
          <w:cs/>
          <w:lang w:val="ar_AE" w:bidi="ar_AE"/>
        </w:rPr>
        <w:t>يعرف</w:t>
      </w:r>
      <w:r>
        <w:rPr>
          <w:rtl/>
          <w:cs/>
          <w:lang w:val="ar_AE" w:bidi="ar_AE"/>
        </w:rPr>
        <w:t xml:space="preserve"> الله، بل اختبار لمعرفة ما إذا كان شخص ما </w:t>
      </w:r>
      <w:r>
        <w:rPr>
          <w:b/>
          <w:rtl/>
          <w:cs/>
          <w:lang w:val="ar_AE" w:bidi="ar_AE"/>
        </w:rPr>
        <w:t>ثابتًا</w:t>
      </w:r>
      <w:r>
        <w:rPr>
          <w:rtl/>
          <w:cs/>
          <w:lang w:val="ar_AE" w:bidi="ar_AE"/>
        </w:rPr>
        <w:t xml:space="preserve"> في الله. فإذا كنتم </w:t>
      </w:r>
      <w:r>
        <w:rPr>
          <w:b/>
          <w:rtl/>
          <w:cs/>
          <w:lang w:val="ar_AE" w:bidi="ar_AE"/>
        </w:rPr>
        <w:t>ثابتين</w:t>
      </w:r>
      <w:r>
        <w:rPr>
          <w:rtl/>
          <w:cs/>
          <w:lang w:val="ar_AE" w:bidi="ar_AE"/>
        </w:rPr>
        <w:t xml:space="preserve"> في الله، فإنكم تحافظون </w:t>
      </w:r>
      <w:r>
        <w:rPr>
          <w:b/>
          <w:rtl/>
          <w:cs/>
          <w:lang w:val="ar_AE" w:bidi="ar_AE"/>
        </w:rPr>
        <w:t>باستمرار</w:t>
      </w:r>
      <w:r>
        <w:rPr>
          <w:rtl/>
          <w:cs/>
          <w:lang w:val="ar_AE" w:bidi="ar_AE"/>
        </w:rPr>
        <w:t xml:space="preserve"> على علاقتكم مع الله، وأنتم تفعلون باستمرار الأشياء التي يريدها الله. ولذلك فإن القول إن شخصًا ما يثبت في الله هو طريقة أخرى للقول إن شخصًا ما لديه علاقة شركة جيدة مع الله.</w:t>
      </w:r>
    </w:p>
    <w:p>
      <w:pPr>
        <w:bidi/>
      </w:pPr>
      <w:r>
        <w:rPr>
          <w:rtl/>
          <w:cs/>
          <w:lang w:val="ar_AE" w:bidi="ar_AE"/>
        </w:rPr>
      </w:r>
      <w:r>
        <w:rPr>
          <w:rtl/>
          <w:cs/>
          <w:lang w:val="ar_AE" w:bidi="ar_AE"/>
        </w:rPr>
        <w:t>يحب يوحنا استخدام كلمات مختلفة ليقول الشيء نفسه. فأن تكون في الله وأن تثبت في الله يعنيان الشيء نفسه تقريبًا. وهذه المعاني تشبه أيضًا إلى حد كبير الشركة مع الله ومعرفة الله.</w:t>
      </w:r>
    </w:p>
    <w:p>
      <w:pPr>
        <w:bidi/>
      </w:pPr>
      <w:r>
        <w:rPr>
          <w:rtl/>
          <w:cs/>
          <w:lang w:val="ar_AE" w:bidi="ar_AE"/>
        </w:rPr>
      </w:r>
      <w:r>
        <w:rPr>
          <w:rtl/>
          <w:cs/>
          <w:lang w:val="ar_AE" w:bidi="ar_AE"/>
        </w:rPr>
        <w:t xml:space="preserve">توقَّفوا هنا وناقشوا كيف تقولون في لغتكم أن شخصًا ما في الله، أو في يسوع. وناقشوا أيضًا، كيف تقولون إن شخصًا ما </w:t>
      </w:r>
      <w:r>
        <w:rPr>
          <w:b/>
          <w:rtl/>
          <w:cs/>
          <w:lang w:val="ar_AE" w:bidi="ar_AE"/>
        </w:rPr>
        <w:t>يثبت</w:t>
      </w:r>
      <w:r>
        <w:rPr>
          <w:rtl/>
          <w:cs/>
          <w:lang w:val="ar_AE" w:bidi="ar_AE"/>
        </w:rPr>
        <w:t xml:space="preserve"> في الله أو يسوع. أوقِفوا الاستماع إلى هذا التسجيل الصوتي هنا. </w:t>
      </w:r>
    </w:p>
    <w:p>
      <w:pPr>
        <w:bidi/>
      </w:pPr>
      <w:r>
        <w:rPr>
          <w:rtl/>
          <w:cs/>
          <w:lang w:val="ar_AE" w:bidi="ar_AE"/>
        </w:rPr>
      </w:r>
      <w:r>
        <w:rPr>
          <w:rtl/>
          <w:cs/>
          <w:lang w:val="ar_AE" w:bidi="ar_AE"/>
        </w:rPr>
        <w:t xml:space="preserve">ولذلك، ينبغي للأشخاص الذين يقولون إنهم "في الله"، الذين </w:t>
      </w:r>
      <w:r>
        <w:rPr>
          <w:b/>
          <w:rtl/>
          <w:cs/>
          <w:lang w:val="ar_AE" w:bidi="ar_AE"/>
        </w:rPr>
        <w:t>يقولون</w:t>
      </w:r>
      <w:r>
        <w:rPr>
          <w:rtl/>
          <w:cs/>
          <w:lang w:val="ar_AE" w:bidi="ar_AE"/>
        </w:rPr>
        <w:t xml:space="preserve"> إن لديهم علاقة مع الله، أن يظهروا هذا من خلال سلوكهم. ويقول يوحنا إن الناس ينبغي أن "يسلكوا" كما كان يسلك "هو". يقصد يوحنا هنا أن الناس يجب أن يسيروا (يسلكوا) أو يتصرفوا مثل </w:t>
      </w:r>
      <w:r>
        <w:rPr>
          <w:b/>
          <w:rtl/>
          <w:cs/>
          <w:lang w:val="ar_AE" w:bidi="ar_AE"/>
        </w:rPr>
        <w:t>يسوع</w:t>
      </w:r>
      <w:r>
        <w:rPr>
          <w:rtl/>
          <w:cs/>
          <w:lang w:val="ar_AE" w:bidi="ar_AE"/>
        </w:rPr>
        <w:t>. وغالبًا ما يستخدم الكتاب المقدس كلمة "السلوك" (أو "المشي") كتعبير خاص عن الطريقة التي نعيش ونتصرف بها. تذكّروا أن يوحنا قد تحدَّث أيضًا في المقطع السابق، عن السير (السلوك) في النور أو السير (السلوك) في الظلام.</w:t>
      </w:r>
    </w:p>
    <w:p>
      <w:pPr>
        <w:bidi/>
      </w:pPr>
      <w:r>
        <w:rPr>
          <w:rtl/>
          <w:cs/>
          <w:lang w:val="ar_AE" w:bidi="ar_AE"/>
        </w:rPr>
      </w:r>
      <w:r>
        <w:rPr>
          <w:rtl/>
          <w:cs/>
          <w:lang w:val="ar_AE" w:bidi="ar_AE"/>
        </w:rPr>
        <w:t>توقفوا هنا والعبوا هذه اللعبة: شكِّلوا صفًا من الأشخاص. والشخص الذي يقف في المقدمة هو القائد. يقوم القائد بعمل إيماءات أو يتحرك في جميع أنحاء الغرفة بطريقة معينة. ويتبع الجميع القائد ويفعلون كل ما يفعله القائد. ويهتف الأتباع: "نحن نتبع القائد!" توقفوا هنا وقوموا بهذا النشاط.</w:t>
      </w:r>
    </w:p>
    <w:p>
      <w:pPr>
        <w:bidi/>
      </w:pPr>
      <w:r>
        <w:rPr>
          <w:rtl/>
          <w:cs/>
          <w:lang w:val="ar_AE" w:bidi="ar_AE"/>
        </w:rPr>
      </w:r>
      <w:r>
        <w:rPr>
          <w:rtl/>
          <w:cs/>
          <w:lang w:val="ar_AE" w:bidi="ar_AE"/>
        </w:rPr>
        <w:t xml:space="preserve">والآن، افعلوا الشيء نفسه مرة أخرى، لكن هذه المرة </w:t>
      </w:r>
      <w:r>
        <w:rPr>
          <w:b/>
          <w:rtl/>
          <w:cs/>
          <w:lang w:val="ar_AE" w:bidi="ar_AE"/>
        </w:rPr>
        <w:t>لن</w:t>
      </w:r>
      <w:r>
        <w:rPr>
          <w:rtl/>
          <w:cs/>
          <w:lang w:val="ar_AE" w:bidi="ar_AE"/>
        </w:rPr>
        <w:t xml:space="preserve"> يفعل الناس كل ما يفعله القائد. لكن الناس </w:t>
      </w:r>
      <w:r>
        <w:rPr>
          <w:b/>
          <w:rtl/>
          <w:cs/>
          <w:lang w:val="ar_AE" w:bidi="ar_AE"/>
        </w:rPr>
        <w:t>سوف</w:t>
      </w:r>
      <w:r>
        <w:rPr>
          <w:rtl/>
          <w:cs/>
          <w:lang w:val="ar_AE" w:bidi="ar_AE"/>
        </w:rPr>
        <w:t xml:space="preserve"> يقولون: "نحن نتبع القائد!" أوقِفوا الاستماع إلى هذا التسجيل الصوتي هنا. </w:t>
      </w:r>
    </w:p>
    <w:p>
      <w:pPr>
        <w:bidi/>
      </w:pPr>
      <w:r>
        <w:rPr>
          <w:rtl/>
          <w:cs/>
          <w:lang w:val="ar_AE" w:bidi="ar_AE"/>
        </w:rPr>
      </w:r>
      <w:r>
        <w:rPr>
          <w:rtl/>
          <w:cs/>
          <w:lang w:val="ar_AE" w:bidi="ar_AE"/>
        </w:rPr>
        <w:t xml:space="preserve">في هذا النشاط، رأيتم أنه لم يعنِ الأمر شيئًا على الإطلاق ما إذا كان الناس </w:t>
      </w:r>
      <w:r>
        <w:rPr>
          <w:b/>
          <w:rtl/>
          <w:cs/>
          <w:lang w:val="ar_AE" w:bidi="ar_AE"/>
        </w:rPr>
        <w:t>قالوا</w:t>
      </w:r>
      <w:r>
        <w:rPr>
          <w:rtl/>
          <w:cs/>
          <w:lang w:val="ar_AE" w:bidi="ar_AE"/>
        </w:rPr>
        <w:t xml:space="preserve"> إنهم يتبعون القائد أم لا! فإن الشيء الوحيد الذي كان يهم هو ما إذا كان الناس قد فعلوا فعلًا ما قاله القائد أم لا! وبالطريقة نفسها، ما </w:t>
      </w:r>
      <w:r>
        <w:rPr>
          <w:b/>
          <w:rtl/>
          <w:cs/>
          <w:lang w:val="ar_AE" w:bidi="ar_AE"/>
        </w:rPr>
        <w:t>يقوله</w:t>
      </w:r>
      <w:r>
        <w:rPr>
          <w:rtl/>
          <w:cs/>
          <w:lang w:val="ar_AE" w:bidi="ar_AE"/>
        </w:rPr>
        <w:t xml:space="preserve"> الشخص عن علاقته بالله لا يعني الكثير. فإن ما يفعله الشخص وكيف يتصرف هو الذي يخبرنا ما إذا كان للناس علاقة مع الله أم لا.</w:t>
      </w:r>
    </w:p>
    <w:p>
      <w:pPr>
        <w:bidi/>
      </w:pPr>
      <w:r>
        <w:rPr>
          <w:rtl/>
          <w:cs/>
          <w:lang w:val="ar_AE" w:bidi="ar_AE"/>
        </w:rPr>
      </w:r>
      <w:r>
        <w:rPr>
          <w:rtl/>
          <w:cs/>
          <w:lang w:val="ar_AE" w:bidi="ar_AE"/>
        </w:rPr>
        <w:t>في الجزء الثاني من المقطع، يتواجد يوحنا في ذلك الجزء من الحديقة (الرسالة) الذي يتحدث فيه عن محبة أبناء الله بعضهم البعض.</w:t>
      </w:r>
    </w:p>
    <w:p>
      <w:pPr>
        <w:bidi/>
      </w:pPr>
      <w:r>
        <w:rPr>
          <w:rtl/>
          <w:cs/>
          <w:lang w:val="ar_AE" w:bidi="ar_AE"/>
        </w:rPr>
      </w:r>
      <w:r>
        <w:rPr>
          <w:rtl/>
          <w:cs/>
          <w:lang w:val="ar_AE" w:bidi="ar_AE"/>
        </w:rPr>
        <w:t xml:space="preserve">توقَّفوا هنا واتركوا الشخص الذي يمثل يوحنا ينتقل إلى هذا الجزء من الحديقة. واتركوا أيضًا شيئًا في هذا الجزء من الحديقة، لوقت لاحق. أوقِفوا الاستماع إلى هذا التسجيل الصوتي هنا. </w:t>
      </w:r>
    </w:p>
    <w:p>
      <w:pPr>
        <w:bidi/>
      </w:pPr>
      <w:r>
        <w:rPr>
          <w:rtl/>
          <w:cs/>
          <w:lang w:val="ar_AE" w:bidi="ar_AE"/>
        </w:rPr>
      </w:r>
      <w:r>
        <w:rPr>
          <w:rtl/>
          <w:cs/>
          <w:lang w:val="ar_AE" w:bidi="ar_AE"/>
        </w:rPr>
        <w:t>يبدأ يوحنا هذا الجزء بدعوة مستمعيه "الأحباء". وهذا يعني أن يوحنا يحب الأشخاص الذين يكتب إليهم. وقد يعني هذا أيضًا أن الله يحب الناس. وكلاهما صحيح! في ترجمتكم، قد تريدون استخدام كلمة يمكن أن يستخدمها قائد كبير له مكانة عندما يخاطب الآخرين بلطف بالغ.</w:t>
      </w:r>
    </w:p>
    <w:p>
      <w:pPr>
        <w:bidi/>
      </w:pPr>
      <w:r>
        <w:rPr>
          <w:rtl/>
          <w:cs/>
          <w:lang w:val="ar_AE" w:bidi="ar_AE"/>
        </w:rPr>
      </w:r>
      <w:r>
        <w:rPr>
          <w:rtl/>
          <w:cs/>
          <w:lang w:val="ar_AE" w:bidi="ar_AE"/>
        </w:rPr>
        <w:t xml:space="preserve">توقَّفوا هنا وناقشوا كيف تريدون أن يخاطب يوحنا مستمعيه هنا. أوقِفوا الاستماع إلى هذا التسجيل الصوتي هنا. </w:t>
      </w:r>
    </w:p>
    <w:p>
      <w:pPr>
        <w:bidi/>
      </w:pPr>
      <w:r>
        <w:rPr>
          <w:rtl/>
          <w:cs/>
          <w:lang w:val="ar_AE" w:bidi="ar_AE"/>
        </w:rPr>
      </w:r>
      <w:r>
        <w:rPr>
          <w:rtl/>
          <w:cs/>
          <w:lang w:val="ar_AE" w:bidi="ar_AE"/>
        </w:rPr>
        <w:t>ثم يُعطي يوحنا الناسَ وصيةً هي جديدةٌ وقديمةٌ في آنٍ واحد. هي قديمة لأن المؤمنين يعرفونها بالفعل. لكنها أيضًا جديدة لأنها لن تصبح قديمة أبدًا.</w:t>
      </w:r>
    </w:p>
    <w:p>
      <w:pPr>
        <w:bidi/>
      </w:pPr>
      <w:r>
        <w:rPr>
          <w:rtl/>
          <w:cs/>
          <w:lang w:val="ar_AE" w:bidi="ar_AE"/>
        </w:rPr>
      </w:r>
      <w:r>
        <w:rPr>
          <w:rtl/>
          <w:cs/>
          <w:lang w:val="ar_AE" w:bidi="ar_AE"/>
        </w:rPr>
        <w:t>ويقول يوحنا إن هذه الوصية الجديدة هي حق "</w:t>
      </w:r>
      <w:r>
        <w:rPr>
          <w:b/>
          <w:rtl/>
          <w:cs/>
          <w:lang w:val="ar_AE" w:bidi="ar_AE"/>
        </w:rPr>
        <w:t>فيه"</w:t>
      </w:r>
      <w:r>
        <w:rPr>
          <w:rtl/>
          <w:cs/>
          <w:lang w:val="ar_AE" w:bidi="ar_AE"/>
        </w:rPr>
        <w:t xml:space="preserve">، أي في يسوع. وهو يقصد أن يسوع قد فعل ما تقوله هذه الوصية. لقد جعل يسوع الوصية حقيقية. فقد </w:t>
      </w:r>
      <w:r>
        <w:rPr>
          <w:b/>
          <w:rtl/>
          <w:cs/>
          <w:lang w:val="ar_AE" w:bidi="ar_AE"/>
        </w:rPr>
        <w:t>أحب</w:t>
      </w:r>
      <w:r>
        <w:rPr>
          <w:rtl/>
          <w:cs/>
          <w:lang w:val="ar_AE" w:bidi="ar_AE"/>
        </w:rPr>
        <w:t xml:space="preserve"> يسوع الناس!</w:t>
      </w:r>
    </w:p>
    <w:p>
      <w:pPr>
        <w:bidi/>
      </w:pPr>
      <w:r>
        <w:rPr>
          <w:rtl/>
          <w:cs/>
          <w:lang w:val="ar_AE" w:bidi="ar_AE"/>
        </w:rPr>
      </w:r>
      <w:r>
        <w:rPr>
          <w:rtl/>
          <w:cs/>
          <w:lang w:val="ar_AE" w:bidi="ar_AE"/>
        </w:rPr>
        <w:t>كما يقول يوحنا إن هذه الوصية حق "فيكم"، أي في مستمعي يوحنا. فإن المؤمنين الذين يستمعون إلى يوحنا يفعلون أيضًا ما تقوله هذه الوصية. وهؤلاء المؤمنون يحبون بعضهم البعض.</w:t>
      </w:r>
    </w:p>
    <w:p>
      <w:pPr>
        <w:bidi/>
      </w:pPr>
      <w:r>
        <w:rPr>
          <w:rtl/>
          <w:cs/>
          <w:lang w:val="ar_AE" w:bidi="ar_AE"/>
        </w:rPr>
      </w:r>
      <w:r>
        <w:rPr>
          <w:rtl/>
          <w:cs/>
          <w:lang w:val="ar_AE" w:bidi="ar_AE"/>
        </w:rPr>
        <w:t xml:space="preserve">توقَّفوا هنا وناقشوا كيف يمكنكم أن تقولوا في لغتكم أن يوحنا يعطي الناس وصية جديدة هي حق في يسوع وفي المؤمنين. أوقِفوا الاستماع إلى هذا التسجيل الصوتي هنا. </w:t>
      </w:r>
    </w:p>
    <w:p>
      <w:pPr>
        <w:bidi/>
      </w:pPr>
      <w:r>
        <w:rPr>
          <w:rtl/>
          <w:cs/>
          <w:lang w:val="ar_AE" w:bidi="ar_AE"/>
        </w:rPr>
      </w:r>
      <w:r>
        <w:rPr>
          <w:rtl/>
          <w:cs/>
          <w:lang w:val="ar_AE" w:bidi="ar_AE"/>
        </w:rPr>
        <w:t>ويقول يوحنا إن الظلمة قد مضت، وأن النور الحقيقي يضيء الآن. كما لو أننا في بداية يوم جديد. فعندما تشرق الشمس، ستزول ظلمة الليل ببطء. وهكذا، لا يزال الشر والخطية موجودين في العالم، لكننا نرى بالفعل أن صلاح الله ومحبته سيزيلان كل ذلك! فإن يومًا جديدًا يبدأ! وهذا يحدث لأن المؤمنين يحبون بعضهم البعض. وقد يعني هذا أيضًا أنه بسبب أن نور الله يُضيء، فإن المؤمنين يحبون بعضهم البعض.</w:t>
      </w:r>
    </w:p>
    <w:p>
      <w:pPr>
        <w:bidi/>
      </w:pPr>
      <w:r>
        <w:rPr>
          <w:rtl/>
          <w:cs/>
          <w:lang w:val="ar_AE" w:bidi="ar_AE"/>
        </w:rPr>
      </w:r>
      <w:r>
        <w:rPr>
          <w:rtl/>
          <w:cs/>
          <w:lang w:val="ar_AE" w:bidi="ar_AE"/>
        </w:rPr>
        <w:t>ويدعو يوحنا هذا النور "حقيقي" لأنه حقيقي، وليس مزيفًا. تماماً كما ذكرنا في المقدمة، قلنا إن الجسر المصنوع من الورق فحسب لم يكن جسرًا حقيقيًا. ولم تستطيعوا عبور الجسر بأمان! لكن ما هو صحيح فهو حقيقي، ويمكنكم أن تثقوا به. وهكذا، فإن نور الله حقيقي. إنه حقيقي، ويمكننا أن نثق به.</w:t>
      </w:r>
    </w:p>
    <w:p>
      <w:pPr>
        <w:bidi/>
      </w:pPr>
      <w:r>
        <w:rPr>
          <w:rtl/>
          <w:cs/>
          <w:lang w:val="ar_AE" w:bidi="ar_AE"/>
        </w:rPr>
      </w:r>
      <w:r>
        <w:rPr>
          <w:rtl/>
          <w:cs/>
          <w:lang w:val="ar_AE" w:bidi="ar_AE"/>
        </w:rPr>
        <w:t xml:space="preserve">توقَّفوا هنا وناقشوا كيف يمكنكم أن تقولوا في لغتكم أن الظلمة قد مضت، وأن النور الحقيقي يضيء. أوقِفوا الاستماع إلى هذا التسجيل الصوتي هنا. </w:t>
      </w:r>
    </w:p>
    <w:p>
      <w:pPr>
        <w:bidi/>
      </w:pPr>
      <w:r>
        <w:rPr>
          <w:rtl/>
          <w:cs/>
          <w:lang w:val="ar_AE" w:bidi="ar_AE"/>
        </w:rPr>
      </w:r>
      <w:r>
        <w:rPr>
          <w:rtl/>
          <w:cs/>
          <w:lang w:val="ar_AE" w:bidi="ar_AE"/>
        </w:rPr>
        <w:t>بعد ذلك، يخبرنا يوحنا عن طريقة أخرى يمكننا أن نرى بها ما إذا كان شخص ما يعرف الله حقًا. فالشخص الذي يعرف الله حقًا هو الشخص الذي يحفظ الوصية بأن يحب المؤمنين الآخرين.</w:t>
      </w:r>
    </w:p>
    <w:p>
      <w:pPr>
        <w:bidi/>
      </w:pPr>
      <w:r>
        <w:rPr>
          <w:rtl/>
          <w:cs/>
          <w:lang w:val="ar_AE" w:bidi="ar_AE"/>
        </w:rPr>
      </w:r>
      <w:r>
        <w:rPr>
          <w:rtl/>
          <w:cs/>
          <w:lang w:val="ar_AE" w:bidi="ar_AE"/>
        </w:rPr>
        <w:t>فإذا كنا نحب إخوتنا المؤمنين، فإننا نثبت في النور. والشخص الذي يثبت في النور هو شخص يؤمن بالرسالة الحقيقية من الله ويطيعها. ويفعل هذا الشخص باستمرار ما يريده الله. وهذا الشخص لديه علاقة شركة جيدة مع الله.</w:t>
      </w:r>
    </w:p>
    <w:p>
      <w:pPr>
        <w:bidi/>
      </w:pPr>
      <w:r>
        <w:rPr>
          <w:rtl/>
          <w:cs/>
          <w:lang w:val="ar_AE" w:bidi="ar_AE"/>
        </w:rPr>
      </w:r>
      <w:r>
        <w:rPr>
          <w:rtl/>
          <w:cs/>
          <w:lang w:val="ar_AE" w:bidi="ar_AE"/>
        </w:rPr>
        <w:t>ويمكن للشخص الذي يثبت في النور أن يرى إلى أين يذهب. ولن يكون من السهل على هذا الشخص أن يتعثر بشيء ويسقط. ويستخدم يوحنا كلمة "يتَعثَّر" كلغة خاصة للتعبير عن الخطية. من المحتمل أن يوحنا يقصد أن الشخص الذي يحب إخوته المؤمنين لن يخطئ بسهولة. أو، قد يقصد يوحنا أن الشخص الذي يحب إخوته المؤمنين لن يجعل الآخرين يخطئون.</w:t>
      </w:r>
    </w:p>
    <w:p>
      <w:pPr>
        <w:bidi/>
      </w:pPr>
      <w:r>
        <w:rPr>
          <w:rtl/>
          <w:cs/>
          <w:lang w:val="ar_AE" w:bidi="ar_AE"/>
        </w:rPr>
      </w:r>
      <w:r>
        <w:rPr>
          <w:rtl/>
          <w:cs/>
          <w:lang w:val="ar_AE" w:bidi="ar_AE"/>
        </w:rPr>
        <w:t xml:space="preserve">لكن الأشخاص الذين </w:t>
      </w:r>
      <w:r>
        <w:rPr>
          <w:b/>
          <w:rtl/>
          <w:cs/>
          <w:lang w:val="ar_AE" w:bidi="ar_AE"/>
        </w:rPr>
        <w:t>يُبغضون</w:t>
      </w:r>
      <w:r>
        <w:rPr>
          <w:rtl/>
          <w:cs/>
          <w:lang w:val="ar_AE" w:bidi="ar_AE"/>
        </w:rPr>
        <w:t xml:space="preserve"> مؤمنًا آخر، فهم يعيشون في الظلمة. وهؤلاء الأشخاص لا يفعلون ما يريده الله. فإذا كنتم تكرهون شخصًا ما، فأنتم لا تفعلون أشياء جيدة لهذا الشخص. وكما أن محبة شخصٍ ما لا تعني بالضرورة أن تكون لديكم مشاعر طيبة نحوه، فإن كراهية شخصٍ ما لا تعني بالضرورة أن تكون لديكم مشاعر سيئة نحوه. إذا كنتم تحبون شخصًا ما، فأنتم تفعلون أشياء صالحة لهذا الشخص، حتى لو كان ذلك غير مريح لكم. وإذا كنتم تكرهون شخصًا، فأنتم لا تقدمون له الخير، مع أنه يمكنكم فعل ذلك!</w:t>
      </w:r>
    </w:p>
    <w:p>
      <w:pPr>
        <w:bidi/>
      </w:pPr>
      <w:r>
        <w:rPr>
          <w:rtl/>
          <w:cs/>
          <w:lang w:val="ar_AE" w:bidi="ar_AE"/>
        </w:rPr>
      </w:r>
      <w:r>
        <w:rPr>
          <w:rtl/>
          <w:cs/>
          <w:lang w:val="ar_AE" w:bidi="ar_AE"/>
        </w:rPr>
        <w:t xml:space="preserve">توقَّفوا هنا وناقشوا كيف يمكنكم أن تقولوا في لغتكم أن شخصًا يكره أخًا مؤمنًا لا يزال يعيش في الظلمة. أوقِفوا الاستماع إلى هذا التسجيل الصوتي هنا. </w:t>
      </w:r>
    </w:p>
    <w:p>
      <w:pPr>
        <w:bidi/>
      </w:pPr>
      <w:r>
        <w:rPr>
          <w:rtl/>
          <w:cs/>
          <w:lang w:val="ar_AE" w:bidi="ar_AE"/>
        </w:rPr>
      </w:r>
      <w:r>
        <w:rPr>
          <w:rtl/>
          <w:cs/>
          <w:lang w:val="ar_AE" w:bidi="ar_AE"/>
        </w:rPr>
        <w:t>يقول يوحنا إن الأشخاص الذين يكرهون المؤمنين الآخرين – الذين لا يفعلون أعمالًا صالحة لهؤلاء الأشخاص – يسلكون في الظلمة. والأشخاص الذين يسيرون في الظلمة لا يعرفون الحق. وهؤلاء الناس لا يؤمنون بالأشياء الصحيحة عن الله. وهؤلاء الناس يستمرون في فعل الأشياء الخاطئة، أي الأشياء التي لا يريدها الله.</w:t>
      </w:r>
    </w:p>
    <w:p>
      <w:pPr>
        <w:bidi/>
      </w:pPr>
      <w:r>
        <w:rPr>
          <w:rtl/>
          <w:cs/>
          <w:lang w:val="ar_AE" w:bidi="ar_AE"/>
        </w:rPr>
      </w:r>
      <w:r>
        <w:rPr>
          <w:rtl/>
          <w:cs/>
          <w:lang w:val="ar_AE" w:bidi="ar_AE"/>
        </w:rPr>
        <w:t>إذا كنتم تسيرون (تسلكون) في الظلمة، فلا يمكنكم أن تروا إلى أين تذهبون. فيكون الأمر كما لو كنتم عميانًا. ولأنكم لا ترون إلى أين تذهبون، فسوف تواجهون جميع أنواع المشاكل!</w:t>
      </w:r>
    </w:p>
    <w:p>
      <w:pPr>
        <w:bidi/>
      </w:pPr>
      <w:r>
        <w:rPr>
          <w:rtl/>
          <w:cs/>
          <w:lang w:val="ar_AE" w:bidi="ar_AE"/>
        </w:rPr>
      </w:r>
      <w:r>
        <w:rPr>
          <w:rtl/>
          <w:cs/>
          <w:lang w:val="ar_AE" w:bidi="ar_AE"/>
        </w:rPr>
        <w:t>وهكذا، فإن الأشخاص الذين يكرهون مؤمنًا آخر يرتكبون خطية. وهم مثل الأشخاص الذين يتعثرون في الظلام ويسقطون.</w:t>
      </w:r>
    </w:p>
    <w:p>
      <w:pPr>
        <w:bidi/>
      </w:pPr>
      <w:r>
        <w:rPr>
          <w:rtl/>
          <w:cs/>
          <w:lang w:val="ar_AE" w:bidi="ar_AE"/>
        </w:rPr>
      </w:r>
      <w:r>
        <w:rPr>
          <w:rtl/>
          <w:cs/>
          <w:lang w:val="ar_AE" w:bidi="ar_AE"/>
        </w:rPr>
        <w:t xml:space="preserve">توقَّفوا هنا وناقشوا كيف يمكنكم أن تقولوا في لغتكم أن من يكره مؤمنًا آخر يسير في الظلام مثل رجل أعمى، ولا يعرف إلى أين يذهب. أوقِفوا الاستماع إلى هذا التسجيل الصوتي هنا. </w:t>
      </w:r>
    </w:p>
    <w:p>
      <w:pPr>
        <w:bidi/>
      </w:pPr>
      <w:r>
        <w:rPr>
          <w:rtl/>
          <w:cs/>
          <w:lang w:val="ar_AE" w:bidi="ar_AE"/>
        </w:rPr>
      </w:r>
      <w:r>
        <w:rPr>
          <w:rtl/>
          <w:cs/>
          <w:lang w:val="ar_AE" w:bidi="ar_AE"/>
        </w:rPr>
        <w:t>في الفقرة السابقة، ذكر يوحنا ثلاثة أمور غير صحيحة قالها المعلمون الكذبة —أشخاص مثل سام وسالي— عن أنفسهم. هذه المرة يذكر يوحنا ثلاثة أشياء أخرى غير صحيحة:</w:t>
      </w:r>
    </w:p>
    <w:p>
      <w:pPr>
        <w:pStyle w:val="ListBullet"/>
        <w:bidi/>
        <w:spacing w:line="240" w:lineRule="auto"/>
        <w:ind w:left="720"/>
      </w:pPr>
      <w:r>
        <w:rPr>
          <w:rtl/>
          <w:cs/>
          <w:lang w:val="ar_AE" w:bidi="ar_AE"/>
        </w:rPr>
      </w:r>
      <w:r>
        <w:rPr>
          <w:rtl/>
          <w:cs/>
          <w:lang w:val="ar_AE" w:bidi="ar_AE"/>
        </w:rPr>
        <w:t>يقول المؤمنون الكذبة إنهم يعرفون الله.</w:t>
      </w:r>
    </w:p>
    <w:p>
      <w:pPr>
        <w:pStyle w:val="ListBullet"/>
        <w:bidi/>
        <w:spacing w:line="240" w:lineRule="auto"/>
        <w:ind w:left="720"/>
      </w:pPr>
      <w:r>
        <w:rPr>
          <w:rtl/>
          <w:cs/>
          <w:lang w:val="ar_AE" w:bidi="ar_AE"/>
        </w:rPr>
      </w:r>
      <w:r>
        <w:rPr>
          <w:rtl/>
          <w:cs/>
          <w:lang w:val="ar_AE" w:bidi="ar_AE"/>
        </w:rPr>
        <w:t>ويقول المؤمنون الكذبة إنهم يثبتون في الله.</w:t>
      </w:r>
    </w:p>
    <w:p>
      <w:pPr>
        <w:pStyle w:val="ListBullet"/>
        <w:bidi/>
        <w:spacing w:line="240" w:lineRule="auto"/>
        <w:ind w:left="720"/>
      </w:pPr>
      <w:r>
        <w:rPr>
          <w:rtl/>
          <w:cs/>
          <w:lang w:val="ar_AE" w:bidi="ar_AE"/>
        </w:rPr>
      </w:r>
      <w:r>
        <w:rPr>
          <w:rtl/>
          <w:cs/>
          <w:lang w:val="ar_AE" w:bidi="ar_AE"/>
        </w:rPr>
        <w:t>ويقول المؤمنون الكذبة إنهم يثبتون في النور.</w:t>
      </w:r>
    </w:p>
    <w:p>
      <w:pPr>
        <w:bidi/>
      </w:pPr>
      <w:r>
        <w:rPr>
          <w:rtl/>
          <w:cs/>
          <w:lang w:val="ar_AE" w:bidi="ar_AE"/>
        </w:rPr>
      </w:r>
      <w:r>
        <w:rPr>
          <w:rtl/>
          <w:cs/>
          <w:lang w:val="ar_AE" w:bidi="ar_AE"/>
        </w:rPr>
        <w:t xml:space="preserve">توقَّفوا هنا ومثِّلوا هذه الأشياء الثلاثة المختلفة التي يقولها المؤمنون الزائفون عن أنفسهم. أوقِفوا الاستماع إلى هذا التسجيل الصوتي هنا. </w:t>
      </w:r>
    </w:p>
    <w:p>
      <w:pPr>
        <w:bidi/>
      </w:pPr>
      <w:r>
        <w:rPr>
          <w:rtl/>
          <w:cs/>
          <w:lang w:val="ar_AE" w:bidi="ar_AE"/>
        </w:rPr>
      </w:r>
      <w:r>
        <w:rPr>
          <w:rtl/>
          <w:cs/>
          <w:lang w:val="ar_AE" w:bidi="ar_AE"/>
        </w:rPr>
        <w:t>في المقطع السابق، كرّر يوحنا ثلاث مرات عبارة: "إن قلنا إنَّ..." وفي هذا المقطع، يستخدم يوحنا كلمات مختلفة ويكرر ثلاث مرات، "</w:t>
      </w:r>
      <w:r>
        <w:rPr>
          <w:b/>
          <w:rtl/>
          <w:cs/>
          <w:lang w:val="ar_AE" w:bidi="ar_AE"/>
        </w:rPr>
        <w:t>من قال</w:t>
      </w:r>
      <w:r>
        <w:rPr>
          <w:rtl/>
          <w:cs/>
          <w:lang w:val="ar_AE" w:bidi="ar_AE"/>
        </w:rPr>
        <w:t xml:space="preserve"> ..."، ليتحدث عن الأشياء الثلاثة غير الصحيحة التي يقولها المؤمنون الكذبة عن أنفسهم. وكما ذكرنا في المقدمة، فإن يوحنا يحب المجموعات المكوَّنة من ثلاثة! ويحب يوحنا أيضًا أن يقول الشيء نفسه بكلمات مختلفة.</w:t>
      </w:r>
    </w:p>
    <w:p>
      <w:pPr>
        <w:bidi/>
      </w:pPr>
      <w:r>
        <w:rPr>
          <w:rtl/>
          <w:cs/>
          <w:lang w:val="ar_AE" w:bidi="ar_AE"/>
        </w:rPr>
      </w:r>
      <w:r>
        <w:rPr>
          <w:rtl/>
          <w:cs/>
          <w:lang w:val="ar_AE" w:bidi="ar_AE"/>
        </w:rPr>
        <w:t xml:space="preserve">ويستخدم يوحنا عبارة </w:t>
      </w:r>
      <w:r>
        <w:rPr>
          <w:b/>
          <w:rtl/>
          <w:cs/>
          <w:lang w:val="ar_AE" w:bidi="ar_AE"/>
        </w:rPr>
        <w:t>"بهذا نعرف،"</w:t>
      </w:r>
      <w:r>
        <w:rPr>
          <w:rtl/>
          <w:cs/>
          <w:lang w:val="ar_AE" w:bidi="ar_AE"/>
        </w:rPr>
        <w:t xml:space="preserve"> مرتين في هذا المقطع. يمكننا أن نتأكد (نعرف) من أننا إذا كنا نحفظ وصايا الله، فنحن نعرف الله. ويمكننا أن نتأكد (نعرف) من أننا في الله إذا عشنا كما عاش يسوع.</w:t>
      </w:r>
    </w:p>
    <w:p>
      <w:pPr>
        <w:bidi/>
      </w:pPr>
      <w:r>
        <w:rPr>
          <w:rtl/>
          <w:cs/>
          <w:lang w:val="ar_AE" w:bidi="ar_AE"/>
        </w:rPr>
      </w:r>
      <w:r>
        <w:rPr>
          <w:rtl/>
          <w:cs/>
          <w:lang w:val="ar_AE" w:bidi="ar_AE"/>
        </w:rPr>
        <w:t>وقرب نهاية هذا المقطع، يستخدم يوحنا بضعة أزواج من العبارات المتناظرة (إيجابية وسلبية)؛ وهي جمل تحمل المعنى ذاته تقريبًا، غير أن إحداها تأتي بصيغة الإثبات والأخرى بصيغة النفي، أو العكس. عندما تستمعون إلى الترجمة مرة أخرى، حاولوا أن تتبينوا ما إذا كنتم تستطيعون التعرف على هذه!</w:t>
      </w:r>
    </w:p>
    <w:p>
      <w:pPr>
        <w:bidi/>
      </w:pPr>
      <w:r>
        <w:rPr>
          <w:rtl/>
          <w:cs/>
          <w:lang w:val="ar_AE" w:bidi="ar_AE"/>
        </w:rPr>
      </w:r>
      <w:r>
        <w:rPr>
          <w:rtl/>
          <w:cs/>
          <w:lang w:val="ar_AE" w:bidi="ar_AE"/>
        </w:rPr>
        <w:t>ومن المحتمل أن يوحنا يستخدم التكرار والثنائيات لكي يتمكن الناس من تذكر رسالته بشكل أفضل.</w:t>
      </w:r>
    </w:p>
    <w:p>
      <w:pPr>
        <w:bidi/>
      </w:pPr>
      <w:r>
        <w:rPr>
          <w:rtl/>
          <w:cs/>
          <w:lang w:val="ar_AE" w:bidi="ar_AE"/>
        </w:rPr>
      </w:r>
      <w:r>
        <w:rPr>
          <w:rtl/>
          <w:cs/>
          <w:lang w:val="ar_AE" w:bidi="ar_AE"/>
        </w:rPr>
        <w:t xml:space="preserve">توقَّفوا هنا واستمعوا إلى ترجمة هذا المقطع مرة أخرى. استمعوا إلى التكرار والثنائيات. ولكن انتبهوا إلى أن الترجمة التي تستمعون إليها قد لا تُظهر بوضوح التكرار أو الثنائيات. أوقِفوا الاستماع إلى هذا التسجيل الصوتي هنا. </w:t>
      </w:r>
    </w:p>
    <w:p>
      <w:pPr>
        <w:bidi/>
      </w:pPr>
      <w:r>
        <w:rPr>
          <w:rtl/>
          <w:cs/>
          <w:lang w:val="ar_AE" w:bidi="ar_AE"/>
        </w:rPr>
      </w:r>
      <w:r>
        <w:rPr>
          <w:rtl/>
          <w:cs/>
          <w:lang w:val="ar_AE" w:bidi="ar_AE"/>
        </w:rPr>
        <w:t>والآن، استخدموا لوحة القصص، أو أشياء أو أفعالًا لتصوُّر المقطع بأكمله.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رسالة يوحنا الأولى 2: 3 - 11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يوحنا، الذي يُقدِّم هذه العظة</w:t>
      </w:r>
    </w:p>
    <w:p>
      <w:pPr>
        <w:pStyle w:val="ListBullet"/>
        <w:bidi/>
        <w:spacing w:line="240" w:lineRule="auto"/>
        <w:ind w:left="720"/>
      </w:pPr>
      <w:r>
        <w:rPr>
          <w:rtl/>
          <w:cs/>
          <w:lang w:val="ar_AE" w:bidi="ar_AE"/>
        </w:rPr>
      </w:r>
      <w:r>
        <w:rPr>
          <w:rtl/>
          <w:cs/>
          <w:lang w:val="ar_AE" w:bidi="ar_AE"/>
        </w:rPr>
        <w:t>الأشخاص الذين يستمعون إلى عظة يوحنا</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يسوع، مع أن يوحنا لا يستخدم اسم يسوع</w:t>
      </w:r>
    </w:p>
    <w:p>
      <w:pPr>
        <w:pStyle w:val="ListBullet"/>
        <w:bidi/>
        <w:spacing w:line="240" w:lineRule="auto"/>
        <w:ind w:left="720"/>
      </w:pPr>
      <w:r>
        <w:rPr>
          <w:rtl/>
          <w:cs/>
          <w:lang w:val="ar_AE" w:bidi="ar_AE"/>
        </w:rPr>
      </w:r>
      <w:r>
        <w:rPr>
          <w:rtl/>
          <w:cs/>
          <w:lang w:val="ar_AE" w:bidi="ar_AE"/>
        </w:rPr>
        <w:t>الأشخاص الذين لا يطيعون وصايا الله، مع أنهم يقولون إنهم يعرفون الله</w:t>
      </w:r>
    </w:p>
    <w:p>
      <w:pPr>
        <w:pStyle w:val="ListBullet"/>
        <w:bidi/>
        <w:spacing w:line="240" w:lineRule="auto"/>
        <w:ind w:left="720"/>
      </w:pPr>
      <w:r>
        <w:rPr>
          <w:rtl/>
          <w:cs/>
          <w:lang w:val="ar_AE" w:bidi="ar_AE"/>
        </w:rPr>
      </w:r>
      <w:r>
        <w:rPr>
          <w:rtl/>
          <w:cs/>
          <w:lang w:val="ar_AE" w:bidi="ar_AE"/>
        </w:rPr>
        <w:t>الأشخاص الذين يطيعون الله ويحبون المؤمنين الآخرين</w:t>
      </w:r>
    </w:p>
    <w:p>
      <w:pPr>
        <w:pStyle w:val="ListBullet"/>
        <w:bidi/>
        <w:spacing w:line="240" w:lineRule="auto"/>
        <w:ind w:left="720"/>
      </w:pPr>
      <w:r>
        <w:rPr>
          <w:rtl/>
          <w:cs/>
          <w:lang w:val="ar_AE" w:bidi="ar_AE"/>
        </w:rPr>
      </w:r>
      <w:r>
        <w:rPr>
          <w:rtl/>
          <w:cs/>
          <w:lang w:val="ar_AE" w:bidi="ar_AE"/>
        </w:rPr>
        <w:t>والأشخاص الذين يكرهون المؤمنين الآخرين، مع أنهم يقولون إنهم في النور</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يوحنا شيئًا كالتالي:</w:t>
      </w:r>
    </w:p>
    <w:p>
      <w:pPr>
        <w:bidi/>
      </w:pPr>
      <w:r>
        <w:rPr>
          <w:rtl/>
          <w:cs/>
          <w:lang w:val="ar_AE" w:bidi="ar_AE"/>
        </w:rPr>
      </w:r>
      <w:r>
        <w:rPr>
          <w:rtl/>
          <w:cs/>
          <w:lang w:val="ar_AE" w:bidi="ar_AE"/>
        </w:rPr>
        <w:t>يمكننا أن نتأكد من أننا نعرف الله إذا أطعنا وصايا الله الصالحة. فكيف تعرفون ما إذا كان شخص ما يعرف الله حقًا؟ يمكنكم أن تنظروا إلى سلوك هذا الشخص! فإذا أطاع شخص ما وصايا الله الصالحة، فإن هذا الشخص يعرف الله حقًا! وقد تكمَّلت محبة الله في هذا الشخص. لكن أي شخص يقول إنه يعرف الله لكنه لا يطيع ما يقوله الله فهو يكذب. وليس صحيحًا أن لديهم علاقة مع الله! يمكننا أن نتيقن من أننا في الله إذا تصرفنا كما تصرف يسوع. وهكذا، فإن كل من يقول إنه يثبت في الله ينبغي أن يتصرف تمامًا مثل يسوع".</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يوحنا: "بمَ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b/>
          <w:rtl/>
          <w:cs/>
          <w:lang w:val="ar_AE" w:bidi="ar_AE"/>
        </w:rPr>
        <w:t>يقول بعض الناس إنهم يعرفون الله، لكن هذا ليس صحيحًا! أريد أن يعرف المؤمنون كيف يمكنهم أن يميِّزوا ما إذا كان شخص ما يعرف الله حقًا.</w:t>
      </w:r>
    </w:p>
    <w:p>
      <w:pPr>
        <w:bidi/>
      </w:pPr>
      <w:r>
        <w:rPr>
          <w:rtl/>
          <w:cs/>
          <w:lang w:val="ar_AE" w:bidi="ar_AE"/>
        </w:rPr>
      </w:r>
      <w:r>
        <w:rPr>
          <w:b/>
          <w:rtl/>
          <w:cs/>
          <w:lang w:val="ar_AE" w:bidi="ar_AE"/>
        </w:rPr>
        <w:t>اسألوا الأشخاص الذين يؤدّون دور مستمعي يوحنا: "بماذا تفكرون؟" قد يجيب الأشخاص بعبارات مثل:</w:t>
      </w:r>
    </w:p>
    <w:p>
      <w:pPr>
        <w:pStyle w:val="ListBullet"/>
        <w:bidi/>
        <w:spacing w:line="240" w:lineRule="auto"/>
        <w:ind w:left="720"/>
      </w:pPr>
      <w:r>
        <w:rPr>
          <w:rtl/>
          <w:cs/>
          <w:lang w:val="ar_AE" w:bidi="ar_AE"/>
        </w:rPr>
      </w:r>
      <w:r>
        <w:rPr>
          <w:b/>
          <w:rtl/>
          <w:cs/>
          <w:lang w:val="ar_AE" w:bidi="ar_AE"/>
        </w:rPr>
        <w:t>نحن سعداء لأننا نستطيع أن نتعلم كيف نُميِّز ما إذا كان الناس يعرفون الله حقًا أم لا؛ أو</w:t>
      </w:r>
    </w:p>
    <w:p>
      <w:pPr>
        <w:pStyle w:val="ListBullet"/>
        <w:bidi/>
        <w:spacing w:line="240" w:lineRule="auto"/>
        <w:ind w:left="720"/>
      </w:pPr>
      <w:r>
        <w:rPr>
          <w:rtl/>
          <w:cs/>
          <w:lang w:val="ar_AE" w:bidi="ar_AE"/>
        </w:rPr>
      </w:r>
      <w:r>
        <w:rPr>
          <w:b/>
          <w:rtl/>
          <w:cs/>
          <w:lang w:val="ar_AE" w:bidi="ar_AE"/>
        </w:rPr>
        <w:t>أنا سعيد لأنني أتعلَّم أنه يجب عليّ أن أطيع الله! فأنا لم أعرف أنه كان من المهم أن نفعل ما يريده الله.</w:t>
      </w:r>
    </w:p>
    <w:p>
      <w:pPr>
        <w:bidi/>
      </w:pPr>
      <w:r>
        <w:rPr>
          <w:rtl/>
          <w:cs/>
          <w:lang w:val="ar_AE" w:bidi="ar_AE"/>
        </w:rPr>
      </w:r>
      <w:r>
        <w:rPr>
          <w:rtl/>
          <w:cs/>
          <w:lang w:val="ar_AE" w:bidi="ar_AE"/>
        </w:rPr>
        <w:t>يقول يوحنا شيئًا كالتالي:</w:t>
      </w:r>
    </w:p>
    <w:p>
      <w:pPr>
        <w:bidi/>
      </w:pPr>
      <w:r>
        <w:rPr>
          <w:rtl/>
          <w:cs/>
          <w:lang w:val="ar_AE" w:bidi="ar_AE"/>
        </w:rPr>
      </w:r>
      <w:r>
        <w:rPr>
          <w:rtl/>
          <w:cs/>
          <w:lang w:val="ar_AE" w:bidi="ar_AE"/>
        </w:rPr>
        <w:t>"أيها الأحباء، ينبغي أن تحبوا بعضكم البعض. وهذا ليس شيئًا لم تكونوا تعرفونه من قبل. فهي وصية قديمة. لكنها أيضًا وصية جديدة! لقد فعل يسوع ما تأمرنا به هذه الوصية. وأنتم أيضًا تفعلون ما تأمرنا به هذه الوصية. ولهذا، يمكننا أن نرى أن ظلمة الشر قد بدأت بالفعل في الزوال! ويمكننا بالفعل أن نرى نور الله الحقيقي وقد بدأ يسطع."</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يوحنا: "بمَ تفكر؟" قد يجيب الشخص بعبارات مثل:</w:t>
      </w:r>
    </w:p>
    <w:p>
      <w:pPr>
        <w:pStyle w:val="ListBullet"/>
        <w:bidi/>
        <w:spacing w:line="240" w:lineRule="auto"/>
        <w:ind w:left="720"/>
      </w:pPr>
      <w:r>
        <w:rPr>
          <w:rtl/>
          <w:cs/>
          <w:lang w:val="ar_AE" w:bidi="ar_AE"/>
        </w:rPr>
      </w:r>
      <w:r>
        <w:rPr>
          <w:rtl/>
          <w:cs/>
          <w:lang w:val="ar_AE" w:bidi="ar_AE"/>
        </w:rPr>
        <w:t>اسألوا الأشخاص الذين يؤدّون دور مستمعي يوحنا: "بماذا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يوحنا شيئًا كالتالي:</w:t>
      </w:r>
    </w:p>
    <w:p>
      <w:pPr>
        <w:bidi/>
      </w:pPr>
      <w:r>
        <w:rPr>
          <w:rtl/>
          <w:cs/>
          <w:lang w:val="ar_AE" w:bidi="ar_AE"/>
        </w:rPr>
      </w:r>
      <w:r>
        <w:rPr>
          <w:rtl/>
          <w:cs/>
          <w:lang w:val="ar_AE" w:bidi="ar_AE"/>
        </w:rPr>
        <w:t>"لكن إذا لم تكونوا تحبون بعضكم البعض، فأنتم ما زلتم تسيرون في الظلام. كل شخص يقول إنه يسلك في نور الله، لكنه في الوقت نفسه يكره مؤمنًا آخر، فهو مثل الناس الذين يتعثَّرون بعمى في الظلمة. وهم لا يعرفون إلى أين يذهبون! لكن إذا كنتم تحبون بعضكم البعض، فأنتم تسلكون في نور الله. وحينئذ لن تعثروا في الظلمة، ولن تخطئوا بسهولة".</w:t>
      </w:r>
    </w:p>
    <w:p>
      <w:pPr>
        <w:bidi/>
      </w:pPr>
      <w:r>
        <w:rPr>
          <w:rtl/>
          <w:cs/>
          <w:lang w:val="ar_AE" w:bidi="ar_AE"/>
        </w:rPr>
      </w:r>
      <w:r>
        <w:rPr>
          <w:b/>
          <w:rtl/>
          <w:cs/>
          <w:lang w:val="ar_AE" w:bidi="ar_AE"/>
        </w:rPr>
        <w:t>اسألوا الأشخاص الذين يؤدّون دور مستمعي يوحنا: "بماذا تفكرون؟" قد يجيب الأشخاص بعبارات مثل:</w:t>
      </w:r>
    </w:p>
    <w:p>
      <w:pPr>
        <w:pStyle w:val="ListBullet"/>
        <w:bidi/>
        <w:spacing w:line="240" w:lineRule="auto"/>
        <w:ind w:left="720"/>
      </w:pPr>
      <w:r>
        <w:rPr>
          <w:rtl/>
          <w:cs/>
          <w:lang w:val="ar_AE" w:bidi="ar_AE"/>
        </w:rPr>
      </w:r>
      <w:r>
        <w:rPr>
          <w:b/>
          <w:rtl/>
          <w:cs/>
          <w:lang w:val="ar_AE" w:bidi="ar_AE"/>
        </w:rPr>
        <w:t>أريد أن أسلك في نور الله! وأريد أن أبذل قصارى جهدي لأحب إخوتي المؤمنين. فأنا لا أريد أن أخطئ؛ أو</w:t>
      </w:r>
    </w:p>
    <w:p>
      <w:pPr>
        <w:pStyle w:val="ListBullet"/>
        <w:bidi/>
        <w:spacing w:line="240" w:lineRule="auto"/>
        <w:ind w:left="720"/>
      </w:pPr>
      <w:r>
        <w:rPr>
          <w:rtl/>
          <w:cs/>
          <w:lang w:val="ar_AE" w:bidi="ar_AE"/>
        </w:rPr>
      </w:r>
      <w:r>
        <w:rPr>
          <w:b/>
          <w:rtl/>
          <w:cs/>
          <w:lang w:val="ar_AE" w:bidi="ar_AE"/>
        </w:rPr>
        <w:t>هناك بعض الأشخاص في كنيستي الذين لا أحبهم. لقد تعلَّمت الآن أن هذا ليس ما يريده الله. وأنا لا أريد أن أسلك في الظلمة أو في الخطية! أريد أن تكون لي علاقة مع الله وأن أسلك في النور، وأحب المؤمنين الآخرين.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ملء الفجوات (يوحنا الأولى 2: 3 - 11)</w:t>
      </w:r>
    </w:p>
    <w:p>
      <w:pPr>
        <w:bidi/>
      </w:pPr>
      <w:r>
        <w:rPr>
          <w:rtl/>
          <w:cs/>
          <w:lang w:val="ar_AE" w:bidi="ar_AE"/>
        </w:rPr>
      </w:r>
      <w:r>
        <w:rPr>
          <w:rtl/>
          <w:cs/>
          <w:lang w:val="ar_AE" w:bidi="ar_AE"/>
        </w:rPr>
        <w:t xml:space="preserve">استمعوا إلى نسخة صوتية من رسالة يوحنا الأولى 2: 3 - 11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يقول يوحنا إنه يمكننا أن نتأكد من أننا نعرف الله إذا أطعنا وصاياه. وإذا كنتم تعرفون الله، فلديكم علاقة مع الله. فأنتم لا تعرفون فقط </w:t>
      </w:r>
      <w:r>
        <w:rPr>
          <w:b/>
          <w:rtl/>
          <w:cs/>
          <w:lang w:val="ar_AE" w:bidi="ar_AE"/>
        </w:rPr>
        <w:t>عن</w:t>
      </w:r>
      <w:r>
        <w:rPr>
          <w:rtl/>
          <w:cs/>
          <w:lang w:val="ar_AE" w:bidi="ar_AE"/>
        </w:rPr>
        <w:t xml:space="preserve"> الله، بل تكون لكم علاقة وثيقة معه.</w:t>
      </w:r>
    </w:p>
    <w:p>
      <w:pPr>
        <w:bidi/>
      </w:pPr>
      <w:r>
        <w:rPr>
          <w:rtl/>
          <w:cs/>
          <w:lang w:val="ar_AE" w:bidi="ar_AE"/>
        </w:rPr>
      </w:r>
      <w:r>
        <w:rPr>
          <w:rtl/>
          <w:cs/>
          <w:lang w:val="ar_AE" w:bidi="ar_AE"/>
        </w:rPr>
        <w:t xml:space="preserve">توقّفوا هنا وناقشوا الكلمة أو العبارة التي سوف تستخدمونها للتعبير عن </w:t>
      </w:r>
      <w:r>
        <w:rPr>
          <w:b/>
          <w:rtl/>
          <w:cs/>
          <w:lang w:val="ar_AE" w:bidi="ar_AE"/>
        </w:rPr>
        <w:t>معرفة</w:t>
      </w:r>
      <w:r>
        <w:rPr>
          <w:rtl/>
          <w:cs/>
          <w:lang w:val="ar_AE" w:bidi="ar_AE"/>
        </w:rPr>
        <w:t xml:space="preserve"> الله. أوقِفوا الاستماع إلى هذا التسجيل الصوتي هنا. </w:t>
      </w:r>
    </w:p>
    <w:p>
      <w:pPr>
        <w:bidi/>
      </w:pPr>
      <w:r>
        <w:rPr>
          <w:rtl/>
          <w:cs/>
          <w:lang w:val="ar_AE" w:bidi="ar_AE"/>
        </w:rPr>
      </w:r>
      <w:r>
        <w:rPr>
          <w:rtl/>
          <w:cs/>
          <w:lang w:val="ar_AE" w:bidi="ar_AE"/>
        </w:rPr>
        <w:t xml:space="preserve">نحن نُظهر أننا نعرف الله إذا أطعنا وصاياه. وتعني وصايا الله جميع القواعد الصالحة والتعليمات التي أعطاها الله. </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وصايا</w:t>
      </w:r>
      <w:r>
        <w:rPr>
          <w:rtl/>
          <w:cs/>
          <w:lang w:val="ar_AE" w:bidi="ar_AE"/>
        </w:rPr>
        <w:t xml:space="preserve"> الله. استخدموا الكلمة نفسها التي استخدمتموها في المقاطع الأخرى. وكلمة "وصية" موجودة في قاموس الكلمات الرئيسية. أوقِفوا الاستماع إلى هذا التسجيل الصوتي هنا. </w:t>
      </w:r>
    </w:p>
    <w:p>
      <w:pPr>
        <w:bidi/>
      </w:pPr>
      <w:r>
        <w:rPr>
          <w:rtl/>
          <w:cs/>
          <w:lang w:val="ar_AE" w:bidi="ar_AE"/>
        </w:rPr>
      </w:r>
      <w:r>
        <w:rPr>
          <w:rtl/>
          <w:cs/>
          <w:lang w:val="ar_AE" w:bidi="ar_AE"/>
        </w:rPr>
        <w:t xml:space="preserve">من هو في الله أو في يسوع يتمتع بعلاقة جيدة مع الله. والشخص الذي "يثبت في يسوع" </w:t>
      </w:r>
      <w:r>
        <w:rPr>
          <w:b/>
          <w:rtl/>
          <w:cs/>
          <w:lang w:val="ar_AE" w:bidi="ar_AE"/>
        </w:rPr>
        <w:t>باستمرار</w:t>
      </w:r>
      <w:r>
        <w:rPr>
          <w:rtl/>
          <w:cs/>
          <w:lang w:val="ar_AE" w:bidi="ar_AE"/>
        </w:rPr>
        <w:t xml:space="preserve"> يحافظ على العلاقة ويفعل ما يقوله الله. ويستخدم يوحنا كلمة "يثبت" كثيرًا في عظته.</w:t>
      </w:r>
    </w:p>
    <w:p>
      <w:pPr>
        <w:bidi/>
      </w:pPr>
      <w:r>
        <w:rPr>
          <w:rtl/>
          <w:cs/>
          <w:lang w:val="ar_AE" w:bidi="ar_AE"/>
        </w:rPr>
      </w:r>
      <w:r>
        <w:rPr>
          <w:rtl/>
          <w:cs/>
          <w:lang w:val="ar_AE" w:bidi="ar_AE"/>
        </w:rPr>
        <w:t xml:space="preserve">توقَّفوا هنا وذكّروا أنفسكم كيف تقولون إن شخصًا ما </w:t>
      </w:r>
      <w:r>
        <w:rPr>
          <w:b/>
          <w:rtl/>
          <w:cs/>
          <w:lang w:val="ar_AE" w:bidi="ar_AE"/>
        </w:rPr>
        <w:t>في الله</w:t>
      </w:r>
      <w:r>
        <w:rPr>
          <w:rtl/>
          <w:cs/>
          <w:lang w:val="ar_AE" w:bidi="ar_AE"/>
        </w:rPr>
        <w:t xml:space="preserve">، وكيف تقولون إن شخصًا ما </w:t>
      </w:r>
      <w:r>
        <w:rPr>
          <w:b/>
          <w:rtl/>
          <w:cs/>
          <w:lang w:val="ar_AE" w:bidi="ar_AE"/>
        </w:rPr>
        <w:t>يثبت في</w:t>
      </w:r>
      <w:r>
        <w:rPr>
          <w:rtl/>
          <w:cs/>
          <w:lang w:val="ar_AE" w:bidi="ar_AE"/>
        </w:rPr>
        <w:t xml:space="preserve"> الله. أوقِفوا الاستماع إلى هذا التسجيل الصوتي هنا. </w:t>
      </w:r>
    </w:p>
    <w:p>
      <w:pPr>
        <w:bidi/>
      </w:pPr>
      <w:r>
        <w:rPr>
          <w:rtl/>
          <w:cs/>
          <w:lang w:val="ar_AE" w:bidi="ar_AE"/>
        </w:rPr>
      </w:r>
      <w:r>
        <w:rPr>
          <w:rtl/>
          <w:cs/>
          <w:lang w:val="ar_AE" w:bidi="ar_AE"/>
        </w:rPr>
        <w:t>إذا أطاع شخص ما يقوله الله، أو أطاع كلمة الله، فإن محبة الله تكون قد تكمَّلت في ذلك الشخص. أو، قد يعني هذا أن هذا الشخص يحب الله حبًا كاملًا.</w:t>
      </w:r>
    </w:p>
    <w:p>
      <w:pPr>
        <w:bidi/>
      </w:pPr>
      <w:r>
        <w:rPr>
          <w:rtl/>
          <w:cs/>
          <w:lang w:val="ar_AE" w:bidi="ar_AE"/>
        </w:rPr>
      </w:r>
      <w:r>
        <w:rPr>
          <w:rtl/>
          <w:cs/>
          <w:lang w:val="ar_AE" w:bidi="ar_AE"/>
        </w:rPr>
        <w:t xml:space="preserve">توقَّفوا هنا وذكّروا أنفسكم كيف ستقولون في لغتكم أنه إذا أطاع شخص ما الله، </w:t>
      </w:r>
      <w:r>
        <w:rPr>
          <w:b/>
          <w:rtl/>
          <w:cs/>
          <w:lang w:val="ar_AE" w:bidi="ar_AE"/>
        </w:rPr>
        <w:t>فإن محبة الله قد تكمَّلت</w:t>
      </w:r>
      <w:r>
        <w:rPr>
          <w:rtl/>
          <w:cs/>
          <w:lang w:val="ar_AE" w:bidi="ar_AE"/>
        </w:rPr>
        <w:t xml:space="preserve"> فيه. وإذا كنتم تستخدمون "</w:t>
      </w:r>
      <w:r>
        <w:rPr>
          <w:b/>
          <w:rtl/>
          <w:cs/>
          <w:lang w:val="ar_AE" w:bidi="ar_AE"/>
        </w:rPr>
        <w:t>كلمة</w:t>
      </w:r>
      <w:r>
        <w:rPr>
          <w:rtl/>
          <w:cs/>
          <w:lang w:val="ar_AE" w:bidi="ar_AE"/>
        </w:rPr>
        <w:t xml:space="preserve"> الله"، أو "رسالة الله"، هنا، فاستخدموا الكلمات أو العبارة نفسها التي استخدمتموها في المقطع السابق لتعبير كلمة الله. ومصطلح "الكلمة" موجود في قاموس الكلمات الرئيسية. راجعوا قاموس الكلمات الرئيسية لمزيد من المعلومات عن مصطلح تكمَّلت. أوقِفوا الاستماع إلى هذا التسجيل الصوتي هنا. </w:t>
      </w:r>
    </w:p>
    <w:p>
      <w:pPr>
        <w:bidi/>
      </w:pPr>
      <w:r>
        <w:rPr>
          <w:rtl/>
          <w:cs/>
          <w:lang w:val="ar_AE" w:bidi="ar_AE"/>
        </w:rPr>
      </w:r>
      <w:r>
        <w:rPr>
          <w:rtl/>
          <w:cs/>
          <w:lang w:val="ar_AE" w:bidi="ar_AE"/>
        </w:rPr>
        <w:t>والشخص الذي يقول إنه يثبت في يسوع ينبغي أن يسلك كما سلك يسوع. أن تسلكوا مثل يسوع يعني أن تفعلوا الأشياء التي يفعلها يسوع وأن تسلكوا كما كان يسلك يسوع.</w:t>
      </w:r>
    </w:p>
    <w:p>
      <w:pPr>
        <w:bidi/>
      </w:pPr>
      <w:r>
        <w:rPr>
          <w:rtl/>
          <w:cs/>
          <w:lang w:val="ar_AE" w:bidi="ar_AE"/>
        </w:rPr>
      </w:r>
      <w:r>
        <w:rPr>
          <w:rtl/>
          <w:cs/>
          <w:lang w:val="ar_AE" w:bidi="ar_AE"/>
        </w:rPr>
        <w:t xml:space="preserve">توقَّفوا هنا وناقشوا كيف ستقولون إن الناس </w:t>
      </w:r>
      <w:r>
        <w:rPr>
          <w:b/>
          <w:rtl/>
          <w:cs/>
          <w:lang w:val="ar_AE" w:bidi="ar_AE"/>
        </w:rPr>
        <w:t>ينبغي أن يسلكوا كما سلك يسوع</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ويدعو يوحنا مستمعيه "أحباء". وهذا يعني أن يوحنا يحب الأشخاص الذين يكتب إليهم. وقد يعني هذا أيضًا أن الله يحب هؤلاء الأشخاص، أو كليهما. ويقصد يوحنا أن مستمعيه هم أصدقاؤه الأعزاء. وهو يتحدث بلطف شديد إلى مستمعيه.</w:t>
      </w:r>
    </w:p>
    <w:p>
      <w:pPr>
        <w:bidi/>
      </w:pPr>
      <w:r>
        <w:rPr>
          <w:rtl/>
          <w:cs/>
          <w:lang w:val="ar_AE" w:bidi="ar_AE"/>
        </w:rPr>
      </w:r>
      <w:r>
        <w:rPr>
          <w:rtl/>
          <w:cs/>
          <w:lang w:val="ar_AE" w:bidi="ar_AE"/>
        </w:rPr>
        <w:t>توقَّفوا هنا وناقشوا كيف ستقولون في لغتكم أن يوحنا يدعو الناس "</w:t>
      </w:r>
      <w:r>
        <w:rPr>
          <w:b/>
          <w:rtl/>
          <w:cs/>
          <w:lang w:val="ar_AE" w:bidi="ar_AE"/>
        </w:rPr>
        <w:t>أحباء</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إن يوحنا لا يكتب أو يعطي وصية جديدة. بل يعطي يوحنا المؤمنين وصية يعرفونها بالفعل. فهم يعرفون بالفعل هذه الوصية منذ البداية. وهذا يعني أن المؤمنين يعرفون هذه الوصية منذ أن أصبحوا أتباعًا ليسوع.</w:t>
      </w:r>
    </w:p>
    <w:p>
      <w:pPr>
        <w:bidi/>
      </w:pPr>
      <w:r>
        <w:rPr>
          <w:rtl/>
          <w:cs/>
          <w:lang w:val="ar_AE" w:bidi="ar_AE"/>
        </w:rPr>
      </w:r>
      <w:r>
        <w:rPr>
          <w:rtl/>
          <w:cs/>
          <w:lang w:val="ar_AE" w:bidi="ar_AE"/>
        </w:rPr>
        <w:t xml:space="preserve">توقَّفوا هنا وناقشوا كيف ستقولون أن المؤمنين يعرفون هذه الوصية، أو كانوا يمتلكونها، </w:t>
      </w:r>
      <w:r>
        <w:rPr>
          <w:b/>
          <w:rtl/>
          <w:cs/>
          <w:lang w:val="ar_AE" w:bidi="ar_AE"/>
        </w:rPr>
        <w:t>منذ البداية (البدء)</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 xml:space="preserve">إن الشخص الذي يكره أخاه يسلك في الظلمة. وكلمة الأخ هنا تشير إلى شخص آخر مؤمن، سواء كان ذكرًا أم أنثى. فالمؤمنون ينتمون إلى عائلة الله. والله هو أبو جميع المؤمنين. ولذلك، يدعو المؤمنون بعضهم بعضًا بالأخ والأخت. </w:t>
      </w:r>
    </w:p>
    <w:p>
      <w:pPr>
        <w:bidi/>
      </w:pPr>
      <w:r>
        <w:rPr>
          <w:rtl/>
          <w:cs/>
          <w:lang w:val="ar_AE" w:bidi="ar_AE"/>
        </w:rPr>
      </w:r>
      <w:r>
        <w:rPr>
          <w:rtl/>
          <w:cs/>
          <w:lang w:val="ar_AE" w:bidi="ar_AE"/>
        </w:rPr>
        <w:t xml:space="preserve">توقَّفوا هنا وناقشوا الكلمة أو العبارة التي ستستخدمونها للتعبير عن كلمة </w:t>
      </w:r>
      <w:r>
        <w:rPr>
          <w:b/>
          <w:rtl/>
          <w:cs/>
          <w:lang w:val="ar_AE" w:bidi="ar_AE"/>
        </w:rPr>
        <w:t>أخ</w:t>
      </w:r>
      <w:r>
        <w:rPr>
          <w:rtl/>
          <w:cs/>
          <w:lang w:val="ar_AE" w:bidi="ar_AE"/>
        </w:rPr>
        <w:t xml:space="preserve"> في هذا المقطع. احرصوا على أن تدرك النساء، تمامًا كالرجال، أن هذه الكلمة تعنيهن أيضًا. أوقِفوا الاستماع إلى هذا التسجيل الصوتي هنا. </w:t>
      </w:r>
    </w:p>
    <w:p>
      <w:pPr>
        <w:bidi/>
      </w:pPr>
      <w:r>
        <w:rPr>
          <w:rtl/>
          <w:cs/>
          <w:lang w:val="ar_AE" w:bidi="ar_AE"/>
        </w:rPr>
      </w:r>
      <w:r>
        <w:rPr>
          <w:rtl/>
          <w:cs/>
          <w:lang w:val="ar_AE" w:bidi="ar_AE"/>
        </w:rPr>
        <w:t xml:space="preserve">الشخص الذي يحب أخاه أو أخته يثبت في النور. فعندما تحبون شخصًا ما، فإنكم تريدون ما هو أفضل لذلك الشخص. وأنتم تهتمون بعمق بذلك الشخص. و ستفعلون أي شيء تستطيعون كي </w:t>
      </w:r>
      <w:r>
        <w:rPr>
          <w:b/>
          <w:rtl/>
          <w:cs/>
          <w:lang w:val="ar_AE" w:bidi="ar_AE"/>
        </w:rPr>
        <w:t>لا</w:t>
      </w:r>
      <w:r>
        <w:rPr>
          <w:rtl/>
          <w:cs/>
          <w:lang w:val="ar_AE" w:bidi="ar_AE"/>
        </w:rPr>
        <w:t xml:space="preserve"> تؤذوا هذا الشخص. كما أنكم تريدون الحفاظ على علاقة جيدة مع هذا الشخص. وهذا يختلف عن مجرد </w:t>
      </w:r>
      <w:r>
        <w:rPr>
          <w:b/>
          <w:rtl/>
          <w:cs/>
          <w:lang w:val="ar_AE" w:bidi="ar_AE"/>
        </w:rPr>
        <w:t>الإعجاب</w:t>
      </w:r>
      <w:r>
        <w:rPr>
          <w:rtl/>
          <w:cs/>
          <w:lang w:val="ar_AE" w:bidi="ar_AE"/>
        </w:rPr>
        <w:t xml:space="preserve"> بشخص ما. يمكنكم حتى أن تحبوا شخصًا ما حتى لو لم تكونوا معجبين بذلك الشخص كثيرًا. فإذا كنتم تثبتون في النور، فإنكم تحفظون علاقتكم الجيدة مع الله.</w:t>
      </w:r>
    </w:p>
    <w:p>
      <w:pPr>
        <w:bidi/>
      </w:pPr>
      <w:r>
        <w:rPr>
          <w:rtl/>
          <w:cs/>
          <w:lang w:val="ar_AE" w:bidi="ar_AE"/>
        </w:rPr>
      </w:r>
      <w:r>
        <w:rPr>
          <w:rtl/>
          <w:cs/>
          <w:lang w:val="ar_AE" w:bidi="ar_AE"/>
        </w:rPr>
        <w:t xml:space="preserve">توقَّفوا هنا وناقشوا كيف ستقولون إن الشخص الذي </w:t>
      </w:r>
      <w:r>
        <w:rPr>
          <w:b/>
          <w:rtl/>
          <w:cs/>
          <w:lang w:val="ar_AE" w:bidi="ar_AE"/>
        </w:rPr>
        <w:t>يحب</w:t>
      </w:r>
      <w:r>
        <w:rPr>
          <w:rtl/>
          <w:cs/>
          <w:lang w:val="ar_AE" w:bidi="ar_AE"/>
        </w:rPr>
        <w:t xml:space="preserve"> أخاه أو أخته يثبت في النور. أوقِفوا الاستماع إلى هذا التسجيل الصوتي هنا. </w:t>
      </w:r>
    </w:p>
    <w:p>
      <w:pPr>
        <w:bidi/>
      </w:pPr>
      <w:r>
        <w:rPr>
          <w:rtl/>
          <w:cs/>
          <w:lang w:val="ar_AE" w:bidi="ar_AE"/>
        </w:rPr>
      </w:r>
      <w:r>
        <w:rPr>
          <w:rtl/>
          <w:cs/>
          <w:lang w:val="ar_AE" w:bidi="ar_AE"/>
        </w:rPr>
        <w:t>إذا كنتم تكرهون شخصًا ما، فأنتم لا تهتمون بذلك الشخص. وأنتم لا تريدون أن تفعلوا ما هو أفضل لذلك الشخص. كما أنكم لا تهتمون إذا كان شخص ما يؤذي ذلك الشخص. وأنتم لا تريدون أن تبقوا في علاقة مع ذلك الشخص.</w:t>
      </w:r>
    </w:p>
    <w:p>
      <w:pPr>
        <w:bidi/>
      </w:pPr>
      <w:r>
        <w:rPr>
          <w:rtl/>
          <w:cs/>
          <w:lang w:val="ar_AE" w:bidi="ar_AE"/>
        </w:rPr>
      </w:r>
      <w:r>
        <w:rPr>
          <w:rtl/>
          <w:cs/>
          <w:lang w:val="ar_AE" w:bidi="ar_AE"/>
        </w:rPr>
        <w:t xml:space="preserve">توقَّفوا هنا وناقشوا الكلمة أو العبارة التي ستستخدمونها للتعبير عن </w:t>
      </w:r>
      <w:r>
        <w:rPr>
          <w:b/>
          <w:rtl/>
          <w:cs/>
          <w:lang w:val="ar_AE" w:bidi="ar_AE"/>
        </w:rPr>
        <w:t>بغضة</w:t>
      </w:r>
      <w:r>
        <w:rPr>
          <w:rtl/>
          <w:cs/>
          <w:lang w:val="ar_AE" w:bidi="ar_AE"/>
        </w:rPr>
        <w:t xml:space="preserve"> (كراهية) مؤمن آخر.</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الشخص الذي يكره أخًا مؤمنًا </w:t>
      </w:r>
      <w:r>
        <w:rPr>
          <w:b/>
          <w:rtl/>
          <w:cs/>
          <w:lang w:val="ar_AE" w:bidi="ar_AE"/>
        </w:rPr>
        <w:t>يسلك في</w:t>
      </w:r>
      <w:r>
        <w:rPr>
          <w:rtl/>
          <w:cs/>
          <w:lang w:val="ar_AE" w:bidi="ar_AE"/>
        </w:rPr>
        <w:t xml:space="preserve"> </w:t>
      </w:r>
      <w:r>
        <w:rPr>
          <w:b/>
          <w:rtl/>
          <w:cs/>
          <w:lang w:val="ar_AE" w:bidi="ar_AE"/>
        </w:rPr>
        <w:t>الظلمة</w:t>
      </w:r>
      <w:r>
        <w:rPr>
          <w:rtl/>
          <w:cs/>
          <w:lang w:val="ar_AE" w:bidi="ar_AE"/>
        </w:rPr>
        <w:t xml:space="preserve">. أن نقول إن شخصًا ما يسلك في الظلمة هو طريقة أخرى للقول إن شخصًا ما لا يعرف الله. وهذا الشخص ليس لديه علاقة شركة جيدة مع الله. تقول بعض الترجمات إن هذا الشخص </w:t>
      </w:r>
      <w:r>
        <w:rPr>
          <w:b/>
          <w:rtl/>
          <w:cs/>
          <w:lang w:val="ar_AE" w:bidi="ar_AE"/>
        </w:rPr>
        <w:t>يعيش</w:t>
      </w:r>
      <w:r>
        <w:rPr>
          <w:rtl/>
          <w:cs/>
          <w:lang w:val="ar_AE" w:bidi="ar_AE"/>
        </w:rPr>
        <w:t xml:space="preserve"> في الظلمة. استخدموا الكلمات أو العبارات نفسها التي استخدمتموها في المقطع السابق لترجمة تعبير "يسلك في الظلمة".</w:t>
      </w:r>
    </w:p>
    <w:p>
      <w:pPr>
        <w:bidi/>
      </w:pPr>
      <w:r>
        <w:rPr>
          <w:rtl/>
          <w:cs/>
          <w:lang w:val="ar_AE" w:bidi="ar_AE"/>
        </w:rPr>
      </w:r>
      <w:r>
        <w:rPr>
          <w:rtl/>
          <w:cs/>
          <w:lang w:val="ar_AE" w:bidi="ar_AE"/>
        </w:rPr>
        <w:t>إن الشخص الذي يحب أخًا مؤمنًا آخر يكون في النور ولن يعثُر. تقول بعض الترجمات إن هذا الشخص لن يتسبب في تعثُّر الآخرين. والقول إن شخصًا ما يعثر هو طريقة أخرى للقول إن شخصًا ما يخطئ.</w:t>
      </w:r>
    </w:p>
    <w:p>
      <w:pPr>
        <w:bidi/>
      </w:pPr>
      <w:r>
        <w:rPr>
          <w:rtl/>
          <w:cs/>
          <w:lang w:val="ar_AE" w:bidi="ar_AE"/>
        </w:rPr>
      </w:r>
      <w:r>
        <w:rPr>
          <w:rtl/>
          <w:cs/>
          <w:lang w:val="ar_AE" w:bidi="ar_AE"/>
        </w:rPr>
        <w:t xml:space="preserve">توقَّفوا هنا وناقشوا كيف ستقولون إن شخصًا ما لن </w:t>
      </w:r>
      <w:r>
        <w:rPr>
          <w:b/>
          <w:rtl/>
          <w:cs/>
          <w:lang w:val="ar_AE" w:bidi="ar_AE"/>
        </w:rPr>
        <w:t>يعثُر</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 xml:space="preserve">استمعوا إلى نسخة صوتية من رسالة يوحنا الأولى 2: 3 - 11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الأولى 2:12–17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يوحنا الأولى 2: 12–17 واحفظوها في قلوبكم.</w:t>
      </w:r>
    </w:p>
    <w:p>
      <w:pPr>
        <w:bidi/>
      </w:pPr>
      <w:r>
        <w:rPr>
          <w:rtl/>
          <w:cs/>
          <w:lang w:val="ar_AE" w:bidi="ar_AE"/>
        </w:rPr>
      </w:r>
      <w:r>
        <w:rPr>
          <w:rtl/>
          <w:cs/>
          <w:lang w:val="ar_AE" w:bidi="ar_AE"/>
        </w:rPr>
        <w:t>استمعوا إلى نسخة صوتية من رسالة يوحنا الأولى 2: 12–17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الاستماع إلى هذا التسجيل الصوتي هنا.</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رسالة يوحنا الأولى 2: 12 - 17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المقطع السابق، أخبرنا يوحنا كيف يمكننا أن نرى ما إذا كان شخص ما يعرف الله حقًا، وله علاقة معه. فإذا كان شخص ما يعرف الله حقًا، فإنه يحب المؤمنين الآخرين، تمامًا كما فعل يسوع. كان يوحنا يتحدث عن أشخاص يتظاهرون بأنهم يعرفون الله، لكنهم كانوا يكذبون بشأن ذلك.</w:t>
      </w:r>
    </w:p>
    <w:p>
      <w:pPr>
        <w:bidi/>
      </w:pPr>
      <w:r>
        <w:rPr>
          <w:rtl/>
          <w:cs/>
          <w:lang w:val="ar_AE" w:bidi="ar_AE"/>
        </w:rPr>
      </w:r>
      <w:r>
        <w:rPr>
          <w:rtl/>
          <w:cs/>
          <w:lang w:val="ar_AE" w:bidi="ar_AE"/>
        </w:rPr>
        <w:t xml:space="preserve">والآن، يغيّر يوحنا نبرته. وهو يتحدث الآن بمحبة شديدة للمؤمنين. كما لو أن يوحنا يقول للمؤمنين: "مع أنني اضطررت إلى أن أقول كل هذه الأشياء السلبية عن </w:t>
      </w:r>
      <w:r>
        <w:rPr>
          <w:b/>
          <w:rtl/>
          <w:cs/>
          <w:lang w:val="ar_AE" w:bidi="ar_AE"/>
        </w:rPr>
        <w:t>بعض</w:t>
      </w:r>
      <w:r>
        <w:rPr>
          <w:rtl/>
          <w:cs/>
          <w:lang w:val="ar_AE" w:bidi="ar_AE"/>
        </w:rPr>
        <w:t xml:space="preserve"> الناس، فإنني أعرف أنكم لستم مثل هؤلاء الناس! فإنكم </w:t>
      </w:r>
      <w:r>
        <w:rPr>
          <w:b/>
          <w:rtl/>
          <w:cs/>
          <w:lang w:val="ar_AE" w:bidi="ar_AE"/>
        </w:rPr>
        <w:t>حقًا</w:t>
      </w:r>
      <w:r>
        <w:rPr>
          <w:rtl/>
          <w:cs/>
          <w:lang w:val="ar_AE" w:bidi="ar_AE"/>
        </w:rPr>
        <w:t xml:space="preserve"> تعرفون الله!</w:t>
      </w:r>
    </w:p>
    <w:p>
      <w:pPr>
        <w:bidi/>
      </w:pPr>
      <w:r>
        <w:rPr>
          <w:rtl/>
          <w:cs/>
          <w:lang w:val="ar_AE" w:bidi="ar_AE"/>
        </w:rPr>
      </w:r>
      <w:r>
        <w:rPr>
          <w:rtl/>
          <w:cs/>
          <w:lang w:val="ar_AE" w:bidi="ar_AE"/>
        </w:rPr>
        <w:t>وفي هذا المقطع، يتحدث يوحنا إلى المؤمنين في مجموعات مختلفة. ويخاطب يوحنا الأولاد الصغار والآباء والأحداث (الشباب). وهذه طرق مختلفة للحديث عن المؤمنين. وسنتحدث أكثر عن هذا في الخطوة التالية. لكن في الوقت الحالي، من المهم أن نعرف أن كل ما يقوله يوحنا لمجموعة واحدة من المؤمنين هو صحيح بالنسبة لجميع المؤمنين.</w:t>
      </w:r>
    </w:p>
    <w:p>
      <w:pPr>
        <w:bidi/>
      </w:pPr>
      <w:r>
        <w:rPr>
          <w:rtl/>
          <w:cs/>
          <w:lang w:val="ar_AE" w:bidi="ar_AE"/>
        </w:rPr>
      </w:r>
      <w:r>
        <w:rPr>
          <w:rtl/>
          <w:cs/>
          <w:lang w:val="ar_AE" w:bidi="ar_AE"/>
        </w:rPr>
        <w:t>وسنستخدم مرة أخرى مثال سام وسالي لمساعدتنا على فهم سبب قول يوحنا هذه الأمور. تذكّروا أن سام وسالي ليسا شخصيتين حقيقيتين، لكننا نستخدمهما كأمثلة على نوعية المعتقدات التي كان موجودة لدى بعض الناس في ذلك الوقت. لقد قال أشخاص مثل سام وسالي خطأً إن لديهم معرفة خاصة وسرية عن الله. وبسبب أنهم ظنوا أن لديهم هذه المعرفة السرية عن الله، كان أشخاص مثل سام وسالي يحتقرون المؤمنين الآخرين.</w:t>
      </w:r>
    </w:p>
    <w:p>
      <w:pPr>
        <w:bidi/>
      </w:pPr>
      <w:r>
        <w:rPr>
          <w:rtl/>
          <w:cs/>
          <w:lang w:val="ar_AE" w:bidi="ar_AE"/>
        </w:rPr>
      </w:r>
      <w:r>
        <w:rPr>
          <w:rtl/>
          <w:cs/>
          <w:lang w:val="ar_AE" w:bidi="ar_AE"/>
        </w:rPr>
        <w:t xml:space="preserve">لكن يوحنا يخبر المؤمنين: "أنتم تعرفون الله بالفعل!" ولا بد أن مستمعي يوحنا قد تشجعوا تمامًا عندما سمعوا هذا. لم يكن مستمعو يوحنا بحاجة إلى أن تكون لديهم أي معرفة خاصة وسرية عن الله، فقد عرفوا الله </w:t>
      </w:r>
      <w:r>
        <w:rPr>
          <w:b/>
          <w:rtl/>
          <w:cs/>
          <w:lang w:val="ar_AE" w:bidi="ar_AE"/>
        </w:rPr>
        <w:t>بالفعل</w:t>
      </w:r>
      <w:r>
        <w:rPr>
          <w:rtl/>
          <w:cs/>
          <w:lang w:val="ar_AE" w:bidi="ar_AE"/>
        </w:rPr>
        <w:t>!</w:t>
      </w:r>
    </w:p>
    <w:p>
      <w:pPr>
        <w:bidi/>
      </w:pPr>
      <w:r>
        <w:rPr>
          <w:rtl/>
          <w:cs/>
          <w:lang w:val="ar_AE" w:bidi="ar_AE"/>
        </w:rPr>
      </w:r>
      <w:r>
        <w:rPr>
          <w:rtl/>
          <w:cs/>
          <w:lang w:val="ar_AE" w:bidi="ar_AE"/>
        </w:rPr>
        <w:t xml:space="preserve">توقَّفوا هنا وناقشوا: هل يمكنكم أن تحكوا قصة عن أشخاص في مجتمعكم يعتقدون أن لديهم بعض المعرفة السرية؟ أو عن الأشخاص الذين لا يحبون مشاركة شيء يعرفونه مع أشخاص آخرين؟ أو ربما عن الأشخاص الذين يحتقرون الآخرين لأنهم يعتقدون أنهم يعرفون أكثر منهم؟ أوقِفوا الاستماع إلى هذا التسجيل الصوتي هنا. </w:t>
      </w:r>
    </w:p>
    <w:p>
      <w:pPr>
        <w:bidi/>
      </w:pPr>
      <w:r>
        <w:rPr>
          <w:rtl/>
          <w:cs/>
          <w:lang w:val="ar_AE" w:bidi="ar_AE"/>
        </w:rPr>
      </w:r>
      <w:r>
        <w:rPr>
          <w:rtl/>
          <w:cs/>
          <w:lang w:val="ar_AE" w:bidi="ar_AE"/>
        </w:rPr>
        <w:t>كما يُشجِّع يوحنا المؤمنين بأن الله قد غفر خطاياهم. ويقول يوحنا إن المؤمنين قد غلبوا "الشرير"، وهي طريقة يوحنا في الحديث عن الشيطان، أو إبليس.</w:t>
      </w:r>
    </w:p>
    <w:p>
      <w:pPr>
        <w:bidi/>
      </w:pPr>
      <w:r>
        <w:rPr>
          <w:rtl/>
          <w:cs/>
          <w:lang w:val="ar_AE" w:bidi="ar_AE"/>
        </w:rPr>
      </w:r>
      <w:r>
        <w:rPr>
          <w:rtl/>
          <w:cs/>
          <w:lang w:val="ar_AE" w:bidi="ar_AE"/>
        </w:rPr>
        <w:t>وهكذا، فإن المؤمنين يختلفون تمامًا عن أشخاص مثل سام وسالي، اللذين تظاهرا فقط بمعرفة الله. فهم لديهم حقًا علاقة مع الله، وهم يفعلون الأشياء التي يريدها الله.</w:t>
      </w:r>
    </w:p>
    <w:p>
      <w:pPr>
        <w:bidi/>
      </w:pPr>
      <w:r>
        <w:rPr>
          <w:rtl/>
          <w:cs/>
          <w:lang w:val="ar_AE" w:bidi="ar_AE"/>
        </w:rPr>
      </w:r>
      <w:r>
        <w:rPr>
          <w:rtl/>
          <w:cs/>
          <w:lang w:val="ar_AE" w:bidi="ar_AE"/>
        </w:rPr>
        <w:t>هناك طريقة أخرى يختلف بها المؤمنون عن أشخاص مثل سام وسالي وهي أن الله قد غفر خطايا المؤمنين. قال سام وسالي إنهما لم يفعلا خطية. لكن المؤمنين اعترفوا بخطاياهم، وقد غفر الله لهم.</w:t>
      </w:r>
    </w:p>
    <w:p>
      <w:pPr>
        <w:bidi/>
      </w:pPr>
      <w:r>
        <w:rPr>
          <w:rtl/>
          <w:cs/>
          <w:lang w:val="ar_AE" w:bidi="ar_AE"/>
        </w:rPr>
      </w:r>
      <w:r>
        <w:rPr>
          <w:rtl/>
          <w:cs/>
          <w:lang w:val="ar_AE" w:bidi="ar_AE"/>
        </w:rPr>
        <w:t>والمؤمنون أقوياء روحيًا. ويريد الشيطان، الذي هو شرير، أن يخطئ المؤمنون ويعصون الله. لكن في كل مرة يفعل فيها المؤمنون ما يريده الله، بدلًا من أن يفعلوا الأشياء الشريرة التي يريدهم الشيطان أن يفعلوها، فإنهم يغلبون الشيطان. والمؤمنون أقوياء بما يكفي لهزيمة الشيطان لأن كلمة الله تسكن فيهم. وهذه طريقة أخرى يختلف بها هؤلاء المؤمنون عن المؤمنين المزيفين! كان يوحنا قد قال عن أشخاص مثل سام وسالي أن كلمة الله لم تسكن فيهم. هل تتذكرون النشاط الذي قمنا به باستخدام وعاءٍ به ثقبٌ يُسرِّب السائل؟ لقد تسرَّب الماء من ذلك الوعاء على الفور. قال يوحنا إن سام وسالي كانا على هذه الحال. لم يكن لكلمة الله تأثير على هؤلاء الناس. ولم تُغيِّر كلمة الله هؤلاء الناس. لكن مستمعي يوحنا مختلفون! فإن كلمة الله لها تأثير على مستمعي يوحنا. وهي بالفعل تُغيّرهم. فكلمة الله تسكن في مستمعي يوحنا.</w:t>
      </w:r>
    </w:p>
    <w:p>
      <w:pPr>
        <w:bidi/>
      </w:pPr>
      <w:r>
        <w:rPr>
          <w:rtl/>
          <w:cs/>
          <w:lang w:val="ar_AE" w:bidi="ar_AE"/>
        </w:rPr>
      </w:r>
      <w:r>
        <w:rPr>
          <w:rtl/>
          <w:cs/>
          <w:lang w:val="ar_AE" w:bidi="ar_AE"/>
        </w:rPr>
        <w:t xml:space="preserve">في المقطع السابق، كان يوحنا قد قال إن المؤمنين ينبغي أن يحبوا بعضهم البعض. أما الآن، فإن يوحنا يُخبر المؤمنين بشيء لا ينبغي لهم أن يحبوه. لا ينبغي للمؤمنين أن يحبوا العالم! بالطبع، </w:t>
      </w:r>
      <w:r>
        <w:rPr>
          <w:b/>
          <w:rtl/>
          <w:cs/>
          <w:lang w:val="ar_AE" w:bidi="ar_AE"/>
        </w:rPr>
        <w:t>لا</w:t>
      </w:r>
      <w:r>
        <w:rPr>
          <w:rtl/>
          <w:cs/>
          <w:lang w:val="ar_AE" w:bidi="ar_AE"/>
        </w:rPr>
        <w:t xml:space="preserve"> يقصد يوحنا أنه ينبغي على المؤمنين ألا يحبوا أهل العالم، أو الطبيعة، أو أي شيءٍ جيدٍ في العالم.</w:t>
      </w:r>
    </w:p>
    <w:p>
      <w:pPr>
        <w:bidi/>
      </w:pPr>
      <w:r>
        <w:rPr>
          <w:rtl/>
          <w:cs/>
          <w:lang w:val="ar_AE" w:bidi="ar_AE"/>
        </w:rPr>
      </w:r>
      <w:r>
        <w:rPr>
          <w:rtl/>
          <w:cs/>
          <w:lang w:val="ar_AE" w:bidi="ar_AE"/>
        </w:rPr>
        <w:t>لكن يوحنا يقصد أن الناس لا ينبغي لهم أن يحبوا الأشياء الشريرة التي يحبها الأشخاص الذين لا يعرفون الله. ويدعو يوحنا هذه الأشياء الشريرة "العالَم"، و"الأشياء التي في العالم". فإن الناس لا يستطيعون أن يحبوا الله ويحبوا الأشياء التي تخالف مشيئة الله في الوقت نفسه. تمامًا كما لا يمكنكم أن تكونوا في النور وفي الظلمة في الوقت نفسه، فإنه لا يمكنكم أن تحبوا الله والأشياء التي يبغضها الله في الوقت نفسه!</w:t>
      </w:r>
    </w:p>
    <w:p>
      <w:pPr>
        <w:bidi/>
      </w:pPr>
      <w:r>
        <w:rPr>
          <w:rtl/>
          <w:cs/>
          <w:lang w:val="ar_AE" w:bidi="ar_AE"/>
        </w:rPr>
      </w:r>
      <w:r>
        <w:rPr>
          <w:rtl/>
          <w:cs/>
          <w:lang w:val="ar_AE" w:bidi="ar_AE"/>
        </w:rPr>
        <w:t xml:space="preserve">توقَّفوا هنا وقوموا بهذا النشاط: اطلبوا من شخص ما أن يلمس جدارًا أو شجرة أو أي شيء آخر موجود بالقرب منكم. واطلبوا من أشخاص آخرين الوقوف بالقرب من جدار أو شجرة أخرى على مسافة ما. سينادي هؤلاء الناس الشخص الأول ويحاولون أن يجعلوه يأتي إلى جانبهم. هل سيكون الشخص قادرًا على الذهاب إليهم بينما لا يزال يلمس جداره أو شجرته؟ جربوا ذلك! أوقِفوا الاستماع إلى هذا التسجيل الصوتي هنا. </w:t>
      </w:r>
    </w:p>
    <w:p>
      <w:pPr>
        <w:bidi/>
      </w:pPr>
      <w:r>
        <w:rPr>
          <w:rtl/>
          <w:cs/>
          <w:lang w:val="ar_AE" w:bidi="ar_AE"/>
        </w:rPr>
      </w:r>
      <w:r>
        <w:rPr>
          <w:rtl/>
          <w:cs/>
          <w:lang w:val="ar_AE" w:bidi="ar_AE"/>
        </w:rPr>
        <w:t>عندما قمتم بهذا النشاط، لم يكن بإمكان الشخص الذي يلمس الجدار أو الشجرة أن يلمسهما وفي الوقت نفسه ينتقل إلى الجانب الآخر. وبالطريقة نفسها، لا يمكننا أن نحب الله والأشياء الشريرة التي في هذا العالم في الوقت نفسه. فإذا بدأنا في محبة الأشياء الشريرة التي في هذا العالم، فسنتوقف عن محبة الله.</w:t>
      </w:r>
    </w:p>
    <w:p>
      <w:pPr>
        <w:bidi/>
      </w:pPr>
      <w:r>
        <w:rPr>
          <w:rtl/>
          <w:cs/>
          <w:lang w:val="ar_AE" w:bidi="ar_AE"/>
        </w:rPr>
      </w:r>
      <w:r>
        <w:rPr>
          <w:rtl/>
          <w:cs/>
          <w:lang w:val="ar_AE" w:bidi="ar_AE"/>
        </w:rPr>
        <w:t>سيمضي العالم الخاطئ، وكل ما يريده الناس الذين ينتمون إلى هذا العالم الخاطئ سيمضي أيضًا. يحب الناس امتلاك المال والمقتنيات، أو الشهرة والمكانة المرموقة، لكن هذه الأمور مؤقتة فحسب. وهذه الأشياء تنتمي إلى العالم الخاطئ ولن تدوم.</w:t>
      </w:r>
    </w:p>
    <w:p>
      <w:pPr>
        <w:bidi/>
      </w:pPr>
      <w:r>
        <w:rPr>
          <w:rtl/>
          <w:cs/>
          <w:lang w:val="ar_AE" w:bidi="ar_AE"/>
        </w:rPr>
      </w:r>
      <w:r>
        <w:rPr>
          <w:rtl/>
          <w:cs/>
          <w:lang w:val="ar_AE" w:bidi="ar_AE"/>
        </w:rPr>
        <w:t>وسيجعل الله كل شيء جديدًا مرة أخرى. وحينئذٍ، لن يعود هناك وجودٌ لكل ما هو شرير، ولا لتلك الأمور التي يظن الناس الآن أنها بالغة الأهمية! لكن الأشخاص الذين يفعلون ما يريده الله سيستمرون في العيش مع الله. عندها، لن يرغب أحدٌ أبدًا في ارتكاب أي فعلٍ آثمٍ مرةً أخرى!</w:t>
      </w:r>
    </w:p>
    <w:p>
      <w:pPr>
        <w:bidi/>
      </w:pPr>
      <w:r>
        <w:rPr>
          <w:rtl/>
          <w:cs/>
          <w:lang w:val="ar_AE" w:bidi="ar_AE"/>
        </w:rPr>
      </w:r>
      <w:r>
        <w:rPr>
          <w:rtl/>
          <w:cs/>
          <w:lang w:val="ar_AE" w:bidi="ar_AE"/>
        </w:rPr>
        <w:t xml:space="preserve">توقَّفوا هنا وناقشوا: هل يمكنكم أن ترووا قصة عن شخص أحب الأشياء التي تنتمي إلى هذا العالم وتوقف عن محبة الله؟ ماذا حدث؟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رسالة يوحنا الأولى 2: 12 - 17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ستقوم المجموعة بمحاولة تصوُّر هذا المقطع. </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يُذكِّر يوحنا مستمعيه بأن الله قد غفر لهم، وأنهم يعرفون الله بالفعل، وأنهم قد غلبوا الشيطان. ويوحنا موجود في ذلك الجزء من الحديقة (النص) حيث يخبرنا أن أبناء الله قد تغلبوا على العالم الخاطئ.</w:t>
      </w:r>
    </w:p>
    <w:p>
      <w:pPr>
        <w:bidi/>
      </w:pPr>
      <w:r>
        <w:rPr>
          <w:rtl/>
          <w:cs/>
          <w:lang w:val="ar_AE" w:bidi="ar_AE"/>
        </w:rPr>
      </w:r>
      <w:r>
        <w:rPr>
          <w:b/>
          <w:rtl/>
          <w:cs/>
          <w:lang w:val="ar_AE" w:bidi="ar_AE"/>
        </w:rPr>
        <w:t>في الجزء الثاني:</w:t>
      </w:r>
      <w:r>
        <w:rPr>
          <w:rtl/>
          <w:cs/>
          <w:lang w:val="ar_AE" w:bidi="ar_AE"/>
        </w:rPr>
        <w:t xml:space="preserve"> يُخبر يوحنا مستمعيه أنه لا ينبغي لهم أن يحبوا الأشياء الشريرة التي تنتمي إلى العالم، أي الأشياء التي هي ضد مشيئة الله. ويتواجد يوحنا في ذلك الجزء من الحديقة (النص) حيث يقول إن أبناء الله لا يستمرون في الخطية.</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يوحنا، الذي يُقدِّم هذه العظة</w:t>
      </w:r>
    </w:p>
    <w:p>
      <w:pPr>
        <w:pStyle w:val="ListBullet"/>
        <w:bidi/>
        <w:spacing w:line="240" w:lineRule="auto"/>
        <w:ind w:left="720"/>
      </w:pPr>
      <w:r>
        <w:rPr>
          <w:rtl/>
          <w:cs/>
          <w:lang w:val="ar_AE" w:bidi="ar_AE"/>
        </w:rPr>
      </w:r>
      <w:r>
        <w:rPr>
          <w:rtl/>
          <w:cs/>
          <w:lang w:val="ar_AE" w:bidi="ar_AE"/>
        </w:rPr>
        <w:t>الأشخاص الذين يستمعون إلى عظة يوحنا</w:t>
      </w:r>
    </w:p>
    <w:p>
      <w:pPr>
        <w:pStyle w:val="ListBullet"/>
        <w:bidi/>
        <w:spacing w:line="240" w:lineRule="auto"/>
        <w:ind w:left="720"/>
      </w:pPr>
      <w:r>
        <w:rPr>
          <w:rtl/>
          <w:cs/>
          <w:lang w:val="ar_AE" w:bidi="ar_AE"/>
        </w:rPr>
      </w:r>
      <w:r>
        <w:rPr>
          <w:rtl/>
          <w:cs/>
          <w:lang w:val="ar_AE" w:bidi="ar_AE"/>
        </w:rPr>
        <w:t>الأولاد الصغار، أي جميع مُستمعي يوحنا</w:t>
      </w:r>
    </w:p>
    <w:p>
      <w:pPr>
        <w:pStyle w:val="ListBullet"/>
        <w:bidi/>
        <w:spacing w:line="240" w:lineRule="auto"/>
        <w:ind w:left="720"/>
      </w:pPr>
      <w:r>
        <w:rPr>
          <w:rtl/>
          <w:cs/>
          <w:lang w:val="ar_AE" w:bidi="ar_AE"/>
        </w:rPr>
      </w:r>
      <w:r>
        <w:rPr>
          <w:rtl/>
          <w:cs/>
          <w:lang w:val="ar_AE" w:bidi="ar_AE"/>
        </w:rPr>
        <w:t>الآباء والأمهات، أو قد يعني المؤمنين الناضجين.</w:t>
      </w:r>
    </w:p>
    <w:p>
      <w:pPr>
        <w:pStyle w:val="ListBullet"/>
        <w:bidi/>
        <w:spacing w:line="240" w:lineRule="auto"/>
        <w:ind w:left="720"/>
      </w:pPr>
      <w:r>
        <w:rPr>
          <w:rtl/>
          <w:cs/>
          <w:lang w:val="ar_AE" w:bidi="ar_AE"/>
        </w:rPr>
      </w:r>
      <w:r>
        <w:rPr>
          <w:rtl/>
          <w:cs/>
          <w:lang w:val="ar_AE" w:bidi="ar_AE"/>
        </w:rPr>
        <w:t>الأحداث (الشباب)، أو قد يعني المؤمنين الجدد</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الأشخاص الذين يحبون الأشياء السيئة التي تنتمي إلى العالم</w:t>
      </w:r>
    </w:p>
    <w:p>
      <w:pPr>
        <w:pStyle w:val="ListBullet"/>
        <w:bidi/>
        <w:spacing w:line="240" w:lineRule="auto"/>
        <w:ind w:left="720"/>
      </w:pPr>
      <w:r>
        <w:rPr>
          <w:rtl/>
          <w:cs/>
          <w:lang w:val="ar_AE" w:bidi="ar_AE"/>
        </w:rPr>
      </w:r>
      <w:r>
        <w:rPr>
          <w:rtl/>
          <w:cs/>
          <w:lang w:val="ar_AE" w:bidi="ar_AE"/>
        </w:rPr>
        <w:t>والأشخاص الذين يفعلون ما يريده الله</w:t>
      </w:r>
    </w:p>
    <w:p>
      <w:pPr>
        <w:bidi/>
      </w:pPr>
      <w:r>
        <w:rPr>
          <w:rtl/>
          <w:cs/>
          <w:lang w:val="ar_AE" w:bidi="ar_AE"/>
        </w:rPr>
      </w:r>
      <w:r>
        <w:rPr>
          <w:rtl/>
          <w:cs/>
          <w:lang w:val="ar_AE" w:bidi="ar_AE"/>
        </w:rPr>
        <w:t>في الجزء الأول من هذا المقطع، يتواجد يوحنا في ذلك الجزء من الحديقة (النص) حيث يخبرنا أن أبناء الله قد غلبوا العالم الخاطئ.</w:t>
      </w:r>
    </w:p>
    <w:p>
      <w:pPr>
        <w:bidi/>
      </w:pPr>
      <w:r>
        <w:rPr>
          <w:rtl/>
          <w:cs/>
          <w:lang w:val="ar_AE" w:bidi="ar_AE"/>
        </w:rPr>
      </w:r>
      <w:r>
        <w:rPr>
          <w:rtl/>
          <w:cs/>
          <w:lang w:val="ar_AE" w:bidi="ar_AE"/>
        </w:rPr>
        <w:t xml:space="preserve">توقَّفوا هنا وقوموا بهذا النشاط: يرجى أن تطلبوا من أحد أعضاء مجموعتكم أن يكون يوحنا. دَعوا يوحنا يقف أو يجلس في الجزء من غرفتكم الذي يمثل هذا الجزء من الحديقة. اتركوا غرضًا خلفكم لاستخدامه لاحقًا. أوقِفوا الاستماع إلى هذا التسجيل الصوتي هنا. </w:t>
      </w:r>
    </w:p>
    <w:p>
      <w:pPr>
        <w:bidi/>
      </w:pPr>
      <w:r>
        <w:rPr>
          <w:rtl/>
          <w:cs/>
          <w:lang w:val="ar_AE" w:bidi="ar_AE"/>
        </w:rPr>
      </w:r>
      <w:r>
        <w:rPr>
          <w:rtl/>
          <w:cs/>
          <w:lang w:val="ar_AE" w:bidi="ar_AE"/>
        </w:rPr>
        <w:t>في هذا الجزء الأول من النص، يوجه يوحنا ثلاث رسائل إلى الناس، ويستخدم ثلاث مرات عبارة: "أكتب إليكم". ثم يعود يوحنا ليقول ثلاثة أمور للأشخاص أنفسهم، ويستخدم ثلاث مرات عبارة: "</w:t>
      </w:r>
      <w:r>
        <w:rPr>
          <w:b/>
          <w:rtl/>
          <w:cs/>
          <w:lang w:val="ar_AE" w:bidi="ar_AE"/>
        </w:rPr>
        <w:t>كَتبتُ</w:t>
      </w:r>
      <w:r>
        <w:rPr>
          <w:rtl/>
          <w:cs/>
          <w:lang w:val="ar_AE" w:bidi="ar_AE"/>
        </w:rPr>
        <w:t xml:space="preserve"> إليكم". ويعتقد دارسو الكتاب أن يوحنا لا يعني شيئًا مختلفًا في هذه المرة الثانية. فغالبًا ما يحب يوحنا أن يُكرر شيئًا ما بكلمات مختلفة قليلًا. ولذلك، فإن بعض الترجمات تقول فقط: "أنا أكتب إليكم"، أو "أكتب إليكم"، في كل مرة من هذه المرات الست.</w:t>
      </w:r>
    </w:p>
    <w:p>
      <w:pPr>
        <w:bidi/>
      </w:pPr>
      <w:r>
        <w:rPr>
          <w:rtl/>
          <w:cs/>
          <w:lang w:val="ar_AE" w:bidi="ar_AE"/>
        </w:rPr>
      </w:r>
      <w:r>
        <w:rPr>
          <w:rtl/>
          <w:cs/>
          <w:lang w:val="ar_AE" w:bidi="ar_AE"/>
        </w:rPr>
        <w:t>ولا تختلف الأشياء التي يقولها يوحنا في الجولة الثانية من الأشياء الثلاثة بشكل كبير عما قاله في الجولة الأولى من الأشياء الثلاثة. ومرة أخرى، نرى أن يوحنا يحب أن يقول الشيء نفسه مرتين، ولكن بكلمات مختلفة قليلًا.</w:t>
      </w:r>
    </w:p>
    <w:p>
      <w:pPr>
        <w:bidi/>
      </w:pPr>
      <w:r>
        <w:rPr>
          <w:rtl/>
          <w:cs/>
          <w:lang w:val="ar_AE" w:bidi="ar_AE"/>
        </w:rPr>
      </w:r>
      <w:r>
        <w:rPr>
          <w:rtl/>
          <w:cs/>
          <w:lang w:val="ar_AE" w:bidi="ar_AE"/>
        </w:rPr>
        <w:t xml:space="preserve">ستتذكرون أنه في المقطع السابق، تحدث يوحنا عن ثلاثة أمور غير صحيحة قالها المعلمون الكذبة — أشخاص مثل سام وسالي — عن أنفسهم. وفي الفقرة </w:t>
      </w:r>
      <w:r>
        <w:rPr>
          <w:b/>
          <w:rtl/>
          <w:cs/>
          <w:lang w:val="ar_AE" w:bidi="ar_AE"/>
        </w:rPr>
        <w:t>السابقة</w:t>
      </w:r>
      <w:r>
        <w:rPr>
          <w:rtl/>
          <w:cs/>
          <w:lang w:val="ar_AE" w:bidi="ar_AE"/>
        </w:rPr>
        <w:t xml:space="preserve"> لذلك، ذكر يوحنا أيضًا ثلاثة أمور غير صحيحة كان المعلمون الكذبة يقولونها عن أنفسهم. وهكذا، فقد تحدث يوحنا </w:t>
      </w:r>
      <w:r>
        <w:rPr>
          <w:b/>
          <w:rtl/>
          <w:cs/>
          <w:lang w:val="ar_AE" w:bidi="ar_AE"/>
        </w:rPr>
        <w:t>مرتين</w:t>
      </w:r>
      <w:r>
        <w:rPr>
          <w:rtl/>
          <w:cs/>
          <w:lang w:val="ar_AE" w:bidi="ar_AE"/>
        </w:rPr>
        <w:t xml:space="preserve"> عن </w:t>
      </w:r>
      <w:r>
        <w:rPr>
          <w:b/>
          <w:rtl/>
          <w:cs/>
          <w:lang w:val="ar_AE" w:bidi="ar_AE"/>
        </w:rPr>
        <w:t>ثلاثة أشياء غير صحيحة</w:t>
      </w:r>
      <w:r>
        <w:rPr>
          <w:rtl/>
          <w:cs/>
          <w:lang w:val="ar_AE" w:bidi="ar_AE"/>
        </w:rPr>
        <w:t xml:space="preserve"> يقولها المعلمون الكذبة عن أنفسهم. والآن، سيتحدث يوحنا </w:t>
      </w:r>
      <w:r>
        <w:rPr>
          <w:b/>
          <w:rtl/>
          <w:cs/>
          <w:lang w:val="ar_AE" w:bidi="ar_AE"/>
        </w:rPr>
        <w:t>مرتين</w:t>
      </w:r>
      <w:r>
        <w:rPr>
          <w:rtl/>
          <w:cs/>
          <w:lang w:val="ar_AE" w:bidi="ar_AE"/>
        </w:rPr>
        <w:t xml:space="preserve"> عن </w:t>
      </w:r>
      <w:r>
        <w:rPr>
          <w:b/>
          <w:rtl/>
          <w:cs/>
          <w:lang w:val="ar_AE" w:bidi="ar_AE"/>
        </w:rPr>
        <w:t>ثلاثة أشياء</w:t>
      </w:r>
      <w:r>
        <w:rPr>
          <w:rtl/>
          <w:cs/>
          <w:lang w:val="ar_AE" w:bidi="ar_AE"/>
        </w:rPr>
        <w:t xml:space="preserve"> صحيحة للمؤمنين!</w:t>
      </w:r>
    </w:p>
    <w:p>
      <w:pPr>
        <w:bidi/>
      </w:pPr>
      <w:r>
        <w:rPr>
          <w:rtl/>
          <w:cs/>
          <w:lang w:val="ar_AE" w:bidi="ar_AE"/>
        </w:rPr>
      </w:r>
      <w:r>
        <w:rPr>
          <w:rtl/>
          <w:cs/>
          <w:lang w:val="ar_AE" w:bidi="ar_AE"/>
        </w:rPr>
        <w:t>يقول يوحنا إنه يكتب للأولاد "الصغار" أو "الأحباء"، وإلى الآباء، وإلى الأحداث (الشباب). وفي وقت سابق من هذه الرسالة، دعا يوحنا أيضًا الأشخاص الذين كان يكتب إليهم بتعبير "يا أولادي الصغار". وقد دعا يوحنا الناس "يا أولادي الصغار" ليُظهر أنه كان يُحبهم. نحن نعلم أن يوحنا لم يكن يكتب حقًا لأولاد صغار. وهكذا، فعندما يقول يوحنا هنا إنه يكتب إلى "أيها الأولاد الصغار"، فإنه يقصد على الأرجح أنه يكتب إلى جميع المؤمنين. فجميع المؤمنين معًا هم مثل أولاد يوحنا الأحبَّاء. ويحب يوحنا المؤمنين تمامًا كما يحب الآباء أبناءهم. أو، هو يدعوهم أولاد لأن جميع المؤمنين هم أبناء الله.</w:t>
      </w:r>
    </w:p>
    <w:p>
      <w:pPr>
        <w:bidi/>
      </w:pPr>
      <w:r>
        <w:rPr>
          <w:rtl/>
          <w:cs/>
          <w:lang w:val="ar_AE" w:bidi="ar_AE"/>
        </w:rPr>
      </w:r>
      <w:r>
        <w:rPr>
          <w:rtl/>
          <w:cs/>
          <w:lang w:val="ar_AE" w:bidi="ar_AE"/>
        </w:rPr>
        <w:t>ثم بعد مخاطبة جميع المؤمنين مجتمعين، يتحدث يوحنا بعد ذلك إلى مجموعتين مختلفتين من المؤمنين. وهو يُسمّي مجموعة واحدة من المؤمنين بـ "الآباء". ونحن لا نعلم ما إذا كان يوحنا يخاطب آباءً وأمهاتٍ حقيقيين في الكنيسة، أم أنه يفكر في أشخاصٍ آمنوا منذ زمنٍ طويل؛ أي أولئك الذين بلغوا مرحلة النضج في إيمانهم.</w:t>
      </w:r>
    </w:p>
    <w:p>
      <w:pPr>
        <w:bidi/>
      </w:pPr>
      <w:r>
        <w:rPr>
          <w:rtl/>
          <w:cs/>
          <w:lang w:val="ar_AE" w:bidi="ar_AE"/>
        </w:rPr>
      </w:r>
      <w:r>
        <w:rPr>
          <w:rtl/>
          <w:cs/>
          <w:lang w:val="ar_AE" w:bidi="ar_AE"/>
        </w:rPr>
        <w:t xml:space="preserve">ويدعو يوحنا المؤمنين الآخرين "الأحداث أو الشباب". قد يكون يوحنا يُفكر في أشخاص صغار السن، أو قد يكون يفكر في المؤمنين الجدد؛ أي الأشخاص الذين لم يمضِ وقت طويل على إيمانهم. </w:t>
      </w:r>
    </w:p>
    <w:p>
      <w:pPr>
        <w:bidi/>
      </w:pPr>
      <w:r>
        <w:rPr>
          <w:rtl/>
          <w:cs/>
          <w:lang w:val="ar_AE" w:bidi="ar_AE"/>
        </w:rPr>
      </w:r>
      <w:r>
        <w:rPr>
          <w:rtl/>
          <w:cs/>
          <w:lang w:val="ar_AE" w:bidi="ar_AE"/>
        </w:rPr>
        <w:t>ومع أن يوحنا يستخدم كلمات تشير إلى مجموعات من الذكور، فإن مستمعي يوحنا سيعرفون أن يوحنا كان يكتب إلى النساء بقدر ما يكتب إلى الرجال.</w:t>
      </w:r>
    </w:p>
    <w:p>
      <w:pPr>
        <w:bidi/>
      </w:pPr>
      <w:r>
        <w:rPr>
          <w:rtl/>
          <w:cs/>
          <w:lang w:val="ar_AE" w:bidi="ar_AE"/>
        </w:rPr>
      </w:r>
      <w:r>
        <w:rPr>
          <w:rtl/>
          <w:cs/>
          <w:lang w:val="ar_AE" w:bidi="ar_AE"/>
        </w:rPr>
        <w:t xml:space="preserve">توقَّفوا هنا وناقشوا كيف ستقولون "الآباء" و"الأحداث أو الشباب" في ترجمتكم. احرصوا على أن يعرف الأشخاص الذين يستمعون إلى الترجمة أن يوحنا يكتب للرجال والنساء معًا. أوقِفوا الاستماع إلى هذا التسجيل الصوتي هنا. </w:t>
      </w:r>
    </w:p>
    <w:p>
      <w:pPr>
        <w:bidi/>
      </w:pPr>
      <w:r>
        <w:rPr>
          <w:rtl/>
          <w:cs/>
          <w:lang w:val="ar_AE" w:bidi="ar_AE"/>
        </w:rPr>
      </w:r>
      <w:r>
        <w:rPr>
          <w:rtl/>
          <w:cs/>
          <w:lang w:val="ar_AE" w:bidi="ar_AE"/>
        </w:rPr>
        <w:t xml:space="preserve">يقول يوحنا إنه يكتب إلى الأولاد الأحباء، أي جميع المؤمنين معًا، </w:t>
      </w:r>
      <w:r>
        <w:rPr>
          <w:b/>
          <w:rtl/>
          <w:cs/>
          <w:lang w:val="ar_AE" w:bidi="ar_AE"/>
        </w:rPr>
        <w:t>لأن</w:t>
      </w:r>
      <w:r>
        <w:rPr>
          <w:rtl/>
          <w:cs/>
          <w:lang w:val="ar_AE" w:bidi="ar_AE"/>
        </w:rPr>
        <w:t xml:space="preserve"> الله قد غفر خطاياهم. وتقول بعض الترجمات إن يوحنا يكتب لهم </w:t>
      </w:r>
      <w:r>
        <w:rPr>
          <w:b/>
          <w:rtl/>
          <w:cs/>
          <w:lang w:val="ar_AE" w:bidi="ar_AE"/>
        </w:rPr>
        <w:t>أن</w:t>
      </w:r>
      <w:r>
        <w:rPr>
          <w:rtl/>
          <w:cs/>
          <w:lang w:val="ar_AE" w:bidi="ar_AE"/>
        </w:rPr>
        <w:t xml:space="preserve"> الله قد غفر خطايا المؤمنين. كان المؤمنون يعرفون بالفعل أن الله قد غفر خطاياهم. فيوحنا لا يكتب ليخبرهم بشيء جديد، لكنه يذكّرهم بشيء كانوا يعرفونه بالفعل. لقد غفر الله خطايا المؤمنين بسبب اسم يسوع. واسم يسوع هو طريقة أخرى للحديث عن يسوع نفسه. لقد غفر الله خطايا الناس لأن يسوع جعل هذا ممكنًا.</w:t>
      </w:r>
    </w:p>
    <w:p>
      <w:pPr>
        <w:bidi/>
      </w:pPr>
      <w:r>
        <w:rPr>
          <w:rtl/>
          <w:cs/>
          <w:lang w:val="ar_AE" w:bidi="ar_AE"/>
        </w:rPr>
      </w:r>
      <w:r>
        <w:rPr>
          <w:rtl/>
          <w:cs/>
          <w:lang w:val="ar_AE" w:bidi="ar_AE"/>
        </w:rPr>
        <w:t xml:space="preserve">وبعد أن يتحدث يوحنا إلى جميع المؤمنين معًا بصفتهم "الأولاد الصغار"، يتحدث كذلك إلى "الآباء". ويقول يوحنا إن الآباء يعرفون الذي كان موجودًا منذ البدء. ويتحدث يوحنا هنا عن يسوع. فعندما بدأ يوحنا عظته، دعا يوحنا يسوع "الذي كان موجودًا منذ البدء". و"الآباء" - سواء كانوا كبار السن في الكنيسة أو المؤمنين الناضجين - يعرفون يسوع! ونحن نعرف الآن مدى أهمية "معرفة الله" في عظة يوحنا هذه. الآباء يعرفون الله حقًا، على خلاف المؤمنين الزائفين الذين </w:t>
      </w:r>
      <w:r>
        <w:rPr>
          <w:b/>
          <w:rtl/>
          <w:cs/>
          <w:lang w:val="ar_AE" w:bidi="ar_AE"/>
        </w:rPr>
        <w:t>قالوا</w:t>
      </w:r>
      <w:r>
        <w:rPr>
          <w:rtl/>
          <w:cs/>
          <w:lang w:val="ar_AE" w:bidi="ar_AE"/>
        </w:rPr>
        <w:t xml:space="preserve"> فقط إنهم يعرفون الله. فإن الآباء لديهم علاقة مع الله، وهم يفعلون الأشياء التي يريدها الله.</w:t>
      </w:r>
    </w:p>
    <w:p>
      <w:pPr>
        <w:bidi/>
      </w:pPr>
      <w:r>
        <w:rPr>
          <w:rtl/>
          <w:cs/>
          <w:lang w:val="ar_AE" w:bidi="ar_AE"/>
        </w:rPr>
      </w:r>
      <w:r>
        <w:rPr>
          <w:rtl/>
          <w:cs/>
          <w:lang w:val="ar_AE" w:bidi="ar_AE"/>
        </w:rPr>
        <w:t xml:space="preserve">توقَّفوا هنا ومثِّلوا أن "الآباء" و"الأمهات"، أو المؤمنون الناضجون، لديهم علاقة مع الله، وأنهم يفعلون الأشياء التي يريدها الله. أوقِفوا الاستماع إلى هذا التسجيل الصوتي هنا. </w:t>
      </w:r>
    </w:p>
    <w:p>
      <w:pPr>
        <w:bidi/>
      </w:pPr>
      <w:r>
        <w:rPr>
          <w:rtl/>
          <w:cs/>
          <w:lang w:val="ar_AE" w:bidi="ar_AE"/>
        </w:rPr>
      </w:r>
      <w:r>
        <w:rPr>
          <w:rtl/>
          <w:cs/>
          <w:lang w:val="ar_AE" w:bidi="ar_AE"/>
        </w:rPr>
        <w:t>ثم يتحدث يوحنا إلى الشباب (الأحداث). على الرغم من أن هؤلاء الأشخاص صغار السن أو لم يكتسبوا بعدُ خبرةً كبيرةً في الإيمان، إلا أنهم قد انتصروا بالفعل في معركتهم ضد الشيطان! وهؤلاء الأشخاص يؤمنون بالأشياء الصحيحة، بدلًا من الأشياء الخاطئة التي يريدهم الشيطان أن يؤمنوا بها. ويبذل هؤلاء الأشخاص قصارى جهدهم لكي لا يرتكبوا خطية. كما أنهم يفعلون الأشياء التي يريدها الله.</w:t>
      </w:r>
    </w:p>
    <w:p>
      <w:pPr>
        <w:bidi/>
      </w:pPr>
      <w:r>
        <w:rPr>
          <w:rtl/>
          <w:cs/>
          <w:lang w:val="ar_AE" w:bidi="ar_AE"/>
        </w:rPr>
      </w:r>
      <w:r>
        <w:rPr>
          <w:rtl/>
          <w:cs/>
          <w:lang w:val="ar_AE" w:bidi="ar_AE"/>
        </w:rPr>
        <w:t xml:space="preserve">توقَّفوا هنا ومثِّلوا الأحداث وهم يبذلون قصارى جهدهم لكي لا يخطئوا. وهؤلاء المؤمنون لا يؤمنون بالتعليم الخاطئ. وهم يغلبون الشيطان. أوقِفوا الاستماع إلى هذا التسجيل الصوتي هنا. </w:t>
      </w:r>
    </w:p>
    <w:p>
      <w:pPr>
        <w:bidi/>
      </w:pPr>
      <w:r>
        <w:rPr>
          <w:rtl/>
          <w:cs/>
          <w:lang w:val="ar_AE" w:bidi="ar_AE"/>
        </w:rPr>
      </w:r>
      <w:r>
        <w:rPr>
          <w:rtl/>
          <w:cs/>
          <w:lang w:val="ar_AE" w:bidi="ar_AE"/>
        </w:rPr>
        <w:t>بعد أن يتحدث يوحنا إلى هذه المجموعات مرة واحدة، يخاطبهم ثانية.</w:t>
      </w:r>
    </w:p>
    <w:p>
      <w:pPr>
        <w:bidi/>
      </w:pPr>
      <w:r>
        <w:rPr>
          <w:rtl/>
          <w:cs/>
          <w:lang w:val="ar_AE" w:bidi="ar_AE"/>
        </w:rPr>
      </w:r>
      <w:r>
        <w:rPr>
          <w:rtl/>
          <w:cs/>
          <w:lang w:val="ar_AE" w:bidi="ar_AE"/>
        </w:rPr>
        <w:t>وهذه المرة يستخدم يوحنا كلمة مختلفة للحديث عن جميع المؤمنين معًا. ولا يستخدم يوحنا الكلمة نفسها "الأولاد الصغار"، بل يستخدم كلمة أخرى تعني "الأولاد". لكن معنى هذه الكلمات متشابهٌ جدًا. وهذا مثال آخر نرى فيه أن يوحنا يحب أن يستخدم كلمات مختلفة لها المعنى نفسه تقريبًا.</w:t>
      </w:r>
    </w:p>
    <w:p>
      <w:pPr>
        <w:bidi/>
      </w:pPr>
      <w:r>
        <w:rPr>
          <w:rtl/>
          <w:cs/>
          <w:lang w:val="ar_AE" w:bidi="ar_AE"/>
        </w:rPr>
      </w:r>
      <w:r>
        <w:rPr>
          <w:rtl/>
          <w:cs/>
          <w:lang w:val="ar_AE" w:bidi="ar_AE"/>
        </w:rPr>
        <w:t>يقول يوحنا إنه يكتب للأولاد ليذكّرهم بأنهم يعرفون الله الآب. انتبهوا إلى العبارة المهمة "عرفتم الله" مرة أخرى!</w:t>
      </w:r>
    </w:p>
    <w:p>
      <w:pPr>
        <w:bidi/>
      </w:pPr>
      <w:r>
        <w:rPr>
          <w:rtl/>
          <w:cs/>
          <w:lang w:val="ar_AE" w:bidi="ar_AE"/>
        </w:rPr>
      </w:r>
      <w:r>
        <w:rPr>
          <w:rtl/>
          <w:cs/>
          <w:lang w:val="ar_AE" w:bidi="ar_AE"/>
        </w:rPr>
        <w:t>ثم يعود يوحنا ليقول إنه يكتب إلى الآباء، لأنهم يعرفون "الذي هو من البدء"، أي يسوع. وهذا هو نفس ما قاله يوحنا في المرة الأولى. ويمكن أن يعني تعبير "الآباء" المؤمنين الناضجين في الكنيسة، أو قد يعني الآباء والأمهات الحقيقيين في الكنيسة.</w:t>
      </w:r>
    </w:p>
    <w:p>
      <w:pPr>
        <w:bidi/>
      </w:pPr>
      <w:r>
        <w:rPr>
          <w:rtl/>
          <w:cs/>
          <w:lang w:val="ar_AE" w:bidi="ar_AE"/>
        </w:rPr>
      </w:r>
      <w:r>
        <w:rPr>
          <w:rtl/>
          <w:cs/>
          <w:lang w:val="ar_AE" w:bidi="ar_AE"/>
        </w:rPr>
        <w:t xml:space="preserve">ثم يقول يوحنا إنه يكتب إلى الأحداث (الشباب)، لأنهم أقوياء. وأن كلمة الله تسكن في هؤلاء الناس. وهذا يعني أن الشباب يطيعون ما يخبرهم الله أن يفعلوه. ثم يقول يوحنا مرة أخرى إن الشباب قد انتصروا في قتالهم مع الشيطان. مرة أخرى، قد يشير تعبير "الأحداث أو الشباب" إلى الأشخاص صغار السن، أو قد يشير إلى أولئك الذين لم يمضِ وقت طويل على إيمانهم. </w:t>
      </w:r>
    </w:p>
    <w:p>
      <w:pPr>
        <w:bidi/>
      </w:pPr>
      <w:r>
        <w:rPr>
          <w:rtl/>
          <w:cs/>
          <w:lang w:val="ar_AE" w:bidi="ar_AE"/>
        </w:rPr>
      </w:r>
      <w:r>
        <w:rPr>
          <w:rtl/>
          <w:cs/>
          <w:lang w:val="ar_AE" w:bidi="ar_AE"/>
        </w:rPr>
        <w:t>ومع أن يوحنا يخاطب مجموعات مختلفة من الناس، فإن كل ما يقوله يوحنا لمجموعة واحدة يكون صحيحًا بالنسبة للمجموعة الأخرى أيضًا. فقد غفر الله خطايا جميع هؤلاء الناس، وقد انتصروا جميعًا في معركتهم مع الشيطان.</w:t>
      </w:r>
    </w:p>
    <w:p>
      <w:pPr>
        <w:bidi/>
      </w:pPr>
      <w:r>
        <w:rPr>
          <w:rtl/>
          <w:cs/>
          <w:lang w:val="ar_AE" w:bidi="ar_AE"/>
        </w:rPr>
      </w:r>
      <w:r>
        <w:rPr>
          <w:rtl/>
          <w:cs/>
          <w:lang w:val="ar_AE" w:bidi="ar_AE"/>
        </w:rPr>
        <w:t xml:space="preserve">توقفوا هنا وقوموا بهذا النشاط. أقیموا ثلاث مجموعات من الناس: الأولاد الأحباء، أي جميع المؤمنين معًا، والآباء والأمهات، والأحداث أو الشباب. إذا لزم الأمر، فاستمعوا إلى هذا الجزء من المقطع مرة أخرى. ثم حدِّدوا إجراءً أو إشارة لكل شيء يكتبه يوحنا للمجموعات المختلفة في المرة الأولى، وكذلك لما يكتبه لهم في المرة الثانية. أوقِفوا الاستماع إلى هذا التسجيل الصوتي هنا. </w:t>
      </w:r>
    </w:p>
    <w:p>
      <w:pPr>
        <w:bidi/>
      </w:pPr>
      <w:r>
        <w:rPr>
          <w:rtl/>
          <w:cs/>
          <w:lang w:val="ar_AE" w:bidi="ar_AE"/>
        </w:rPr>
      </w:r>
      <w:r>
        <w:rPr>
          <w:rtl/>
          <w:cs/>
          <w:lang w:val="ar_AE" w:bidi="ar_AE"/>
        </w:rPr>
        <w:t xml:space="preserve">توقَّفوا هنا وناقشوا: الآن، وبعد أن توصلتم إلى بعض الأفعال أو الإيماءات، راجعوا هذا الجزء من النص بضع مرات مع إضافة الكلمات. يحتوي هذا الجزء من المقطع على الكثير من التكرار. هل يمكنكم أن تجدوا إيقاعًا؟ وهل يمكنكم أن ترنِّموا هذا؟ أو أن تصمموا رقصة له؟ أوقِفوا الاستماع إلى هذا التسجيل الصوتي هنا. </w:t>
      </w:r>
    </w:p>
    <w:p>
      <w:pPr>
        <w:bidi/>
      </w:pPr>
      <w:r>
        <w:rPr>
          <w:rtl/>
          <w:cs/>
          <w:lang w:val="ar_AE" w:bidi="ar_AE"/>
        </w:rPr>
      </w:r>
      <w:r>
        <w:rPr>
          <w:rtl/>
          <w:cs/>
          <w:lang w:val="ar_AE" w:bidi="ar_AE"/>
        </w:rPr>
        <w:t xml:space="preserve">في الجزء الثاني من المقطع، يُخبر يوحنا مستمعيه أنه لا ينبغي لهم أن يحبوا الأشياء الشريرة التي تنتمي إلى العالم، أي الأشياء التي هي ضد مشيئة الله. </w:t>
      </w:r>
    </w:p>
    <w:p>
      <w:pPr>
        <w:bidi/>
      </w:pPr>
      <w:r>
        <w:rPr>
          <w:rtl/>
          <w:cs/>
          <w:lang w:val="ar_AE" w:bidi="ar_AE"/>
        </w:rPr>
      </w:r>
      <w:r>
        <w:rPr>
          <w:rtl/>
          <w:cs/>
          <w:lang w:val="ar_AE" w:bidi="ar_AE"/>
        </w:rPr>
        <w:t xml:space="preserve">توقَّفوا هنا وقوموا بهذا النشاط: ينتقل يوحنا الآن إلى ذلك الجزء من الحديقة (النص) حيث يقول إن أبناء الله لا ينبغي أن يرتكبوا خطية. اطلبوا من الشخص الذي يمثل يوحنا أن ينتقل إلى هذا الجزء من حديقتكم. واتركوا أيضًا شيئًا أو غرضًا خلفكم لوقت لاحق. أوقِفوا الاستماع إلى هذا التسجيل الصوتي هنا. </w:t>
      </w:r>
    </w:p>
    <w:p>
      <w:pPr>
        <w:bidi/>
      </w:pPr>
      <w:r>
        <w:rPr>
          <w:rtl/>
          <w:cs/>
          <w:lang w:val="ar_AE" w:bidi="ar_AE"/>
        </w:rPr>
      </w:r>
      <w:r>
        <w:rPr>
          <w:rtl/>
          <w:cs/>
          <w:lang w:val="ar_AE" w:bidi="ar_AE"/>
        </w:rPr>
        <w:t>أحيانًا عندما يتحدث الكتاب المقدس عن العالم، فإنه يشير إلى الناس في العالم، أو إلى كل ما خلقه الله. لكن في بعض الأحيان، كما هو الحال هنا، يعني "العالم" شيئًا سلبيًا. وهو يشير إلى كل ما في هذا العالم الذي لا يتوافق مع مشيئة الله، والذي لا يزال ينتمي إلى الشيطان. كل من يتمرد على الله ويخطئ ينتمي إلى هذا العالم، وهو لا ينتمي إلى الله.</w:t>
      </w:r>
    </w:p>
    <w:p>
      <w:pPr>
        <w:bidi/>
      </w:pPr>
      <w:r>
        <w:rPr>
          <w:rtl/>
          <w:cs/>
          <w:lang w:val="ar_AE" w:bidi="ar_AE"/>
        </w:rPr>
      </w:r>
      <w:r>
        <w:rPr>
          <w:rtl/>
          <w:cs/>
          <w:lang w:val="ar_AE" w:bidi="ar_AE"/>
        </w:rPr>
        <w:t>ويقدِّم يوحنا بعض الأمثلة على سلوك ومشاعر الأشخاص الذين ينتمون إلى العالم.</w:t>
      </w:r>
    </w:p>
    <w:p>
      <w:pPr>
        <w:bidi/>
      </w:pPr>
      <w:r>
        <w:rPr>
          <w:rtl/>
          <w:cs/>
          <w:lang w:val="ar_AE" w:bidi="ar_AE"/>
        </w:rPr>
      </w:r>
      <w:r>
        <w:rPr>
          <w:rtl/>
          <w:cs/>
          <w:lang w:val="ar_AE" w:bidi="ar_AE"/>
        </w:rPr>
        <w:t xml:space="preserve">والأشخاص الذين ينتمون إلى العالم يفعلون فقط ما يريدون أن يفعلوه، دون التفكير في ما إذا كان ذلك جيدًا أم سيئًا. فكل ما يخطر ببال هؤلاء الناس، يقومون بفعله ببساطة. وكل ما يراه هؤلاء الناس، فإنهم يريدون أن يمتلكوه. وهؤلاء الأشخاص يتفاخرون بالأشياء التي يمتلكونها. ولذلك، فإن هؤلاء الأشخاص طمَّاعون، وأنانيون، ومتغطرسون. وهؤلاء الناس لا يعرفون ما هي الأشياء المهمة حقًا. هذه الأنواع من السلوكيات والمشاعر ليست هي الطريقة التي يريدنا الله أن نتصرف ونشعر بها. </w:t>
      </w:r>
    </w:p>
    <w:p>
      <w:pPr>
        <w:bidi/>
      </w:pPr>
      <w:r>
        <w:rPr>
          <w:rtl/>
          <w:cs/>
          <w:lang w:val="ar_AE" w:bidi="ar_AE"/>
        </w:rPr>
      </w:r>
      <w:r>
        <w:rPr>
          <w:rtl/>
          <w:cs/>
          <w:lang w:val="ar_AE" w:bidi="ar_AE"/>
        </w:rPr>
        <w:t xml:space="preserve">توقَّفوا هنا وقوموا بهذا النشاط: مثِّلوا كيف يبدو الأمر عندما يحب الناسُ العالمَ وأشياءَ هذا العالم. أوقِفوا الاستماع إلى هذا التسجيل الصوتي هنا. </w:t>
      </w:r>
    </w:p>
    <w:p>
      <w:pPr>
        <w:bidi/>
      </w:pPr>
      <w:r>
        <w:rPr>
          <w:rtl/>
          <w:cs/>
          <w:lang w:val="ar_AE" w:bidi="ar_AE"/>
        </w:rPr>
      </w:r>
      <w:r>
        <w:rPr>
          <w:rtl/>
          <w:cs/>
          <w:lang w:val="ar_AE" w:bidi="ar_AE"/>
        </w:rPr>
        <w:t xml:space="preserve">يتحدث يوحنا عن شهوة الجسد. وتعبير الجسد في الكتاب المقدس له أكثر من معنى. إن أجسامنا تتكون من جسد، ولذلك يكون الجسد أحيانًا مجرد كلمة أخرى للتعبير عن الجسم. لكن كلمة "الجسد" لها أيضًا معنى مختلف. فالجسد هو أيضًا طريقة للحديث عن الجزء الذي فينا الذي يريد أن يفعل أشياء مخالفة لإرادة الله. يشبه الأمر نوعًا ما وجود شخصين داخلنا: جزءٌ منا يريد أن </w:t>
      </w:r>
      <w:r>
        <w:rPr>
          <w:b/>
          <w:rtl/>
          <w:cs/>
          <w:lang w:val="ar_AE" w:bidi="ar_AE"/>
        </w:rPr>
        <w:t>يطيع</w:t>
      </w:r>
      <w:r>
        <w:rPr>
          <w:rtl/>
          <w:cs/>
          <w:lang w:val="ar_AE" w:bidi="ar_AE"/>
        </w:rPr>
        <w:t xml:space="preserve"> الله، وجزءٌ آخر دائمًا </w:t>
      </w:r>
      <w:r>
        <w:rPr>
          <w:b/>
          <w:rtl/>
          <w:cs/>
          <w:lang w:val="ar_AE" w:bidi="ar_AE"/>
        </w:rPr>
        <w:t>يتمرد على</w:t>
      </w:r>
      <w:r>
        <w:rPr>
          <w:rtl/>
          <w:cs/>
          <w:lang w:val="ar_AE" w:bidi="ar_AE"/>
        </w:rPr>
        <w:t xml:space="preserve"> الله. ويدعو الكتاب المُقدَّس الجزء الذي يريد أن يطيع الله، "الروح". والجزء الذي يريد أن يتمرد على الله يدعوه الكتاب المقدس "الجسد". والشخص الذي يستمع إلى ما يريد جسده أن يفعله، سيفعل جميع أنواع الخطايا. وهذا الشخص ينتمي إلى العالم ولا ينتمي إلى الله.</w:t>
      </w:r>
    </w:p>
    <w:p>
      <w:pPr>
        <w:bidi/>
      </w:pPr>
      <w:r>
        <w:rPr>
          <w:rtl/>
          <w:cs/>
          <w:lang w:val="ar_AE" w:bidi="ar_AE"/>
        </w:rPr>
      </w:r>
      <w:r>
        <w:rPr>
          <w:rtl/>
          <w:cs/>
          <w:lang w:val="ar_AE" w:bidi="ar_AE"/>
        </w:rPr>
        <w:t>ويخبر يوحنا المؤمنين ألا يحبوا العالم. وهذا يعني أن المؤمنين لا ينبغي أن يكون لديهم هذه السلوكيات والمشاعر الخاطئة التي يمتلكها الأشخاص الذين ينتمون إلى العالم. إذا كنا نحب هذه الأشياء الخاطئة، فسنتوقف عن محبة الله.</w:t>
      </w:r>
    </w:p>
    <w:p>
      <w:pPr>
        <w:bidi/>
      </w:pPr>
      <w:r>
        <w:rPr>
          <w:rtl/>
          <w:cs/>
          <w:lang w:val="ar_AE" w:bidi="ar_AE"/>
        </w:rPr>
      </w:r>
      <w:r>
        <w:rPr>
          <w:rtl/>
          <w:cs/>
          <w:lang w:val="ar_AE" w:bidi="ar_AE"/>
        </w:rPr>
        <w:t xml:space="preserve">توقَّفوا هنا وقوموا بهذا النشاط: مثِّلوا هذا الجزء من المقطع. مثِّلوا الأشخاص الذين يحبون الله والذين يفعلون الأشياء التي يريدها الله. ثم مثِّلوا أن بعض الناس بدأوا في محبة الأشياء في العالم وتوقفوا عن محبة الله. مثِّلوا أن العالم وكل هذه الأشياء السيئة التي فيه ستزول، لكن الأشخاص الذين يفعلون ما يريده الله سيعيشون مع الله. أوقِفوا الاستماع إلى هذا التسجيل الصوتي هنا. </w:t>
      </w:r>
    </w:p>
    <w:p>
      <w:pPr>
        <w:bidi/>
      </w:pPr>
      <w:r>
        <w:rPr>
          <w:rtl/>
          <w:cs/>
          <w:lang w:val="ar_AE" w:bidi="ar_AE"/>
        </w:rPr>
      </w:r>
      <w:r>
        <w:rPr>
          <w:rtl/>
          <w:cs/>
          <w:lang w:val="ar_AE" w:bidi="ar_AE"/>
        </w:rPr>
        <w:t>والآن، استخدموا لوحة القصص، أو أشياء أو أفعالًا لتصوُّر المقطع بأكمله.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رسالة يوحنا الأولى 2: 12 - 17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يتكوَّن هذا المقطع من جزأين.</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يوحنا، الذي يُقدِّم هذه العظة</w:t>
      </w:r>
    </w:p>
    <w:p>
      <w:pPr>
        <w:pStyle w:val="ListBullet"/>
        <w:bidi/>
        <w:spacing w:line="240" w:lineRule="auto"/>
        <w:ind w:left="720"/>
      </w:pPr>
      <w:r>
        <w:rPr>
          <w:rtl/>
          <w:cs/>
          <w:lang w:val="ar_AE" w:bidi="ar_AE"/>
        </w:rPr>
      </w:r>
      <w:r>
        <w:rPr>
          <w:rtl/>
          <w:cs/>
          <w:lang w:val="ar_AE" w:bidi="ar_AE"/>
        </w:rPr>
        <w:t>الأشخاص الذين يستمعون إلى عظة يوحنا</w:t>
      </w:r>
    </w:p>
    <w:p>
      <w:pPr>
        <w:pStyle w:val="ListBullet"/>
        <w:bidi/>
        <w:spacing w:line="240" w:lineRule="auto"/>
        <w:ind w:left="720"/>
      </w:pPr>
      <w:r>
        <w:rPr>
          <w:rtl/>
          <w:cs/>
          <w:lang w:val="ar_AE" w:bidi="ar_AE"/>
        </w:rPr>
      </w:r>
      <w:r>
        <w:rPr>
          <w:rtl/>
          <w:cs/>
          <w:lang w:val="ar_AE" w:bidi="ar_AE"/>
        </w:rPr>
        <w:t>الأولاد الصغار، أي جميع مُستمعي يوحنا</w:t>
      </w:r>
    </w:p>
    <w:p>
      <w:pPr>
        <w:pStyle w:val="ListBullet"/>
        <w:bidi/>
        <w:spacing w:line="240" w:lineRule="auto"/>
        <w:ind w:left="720"/>
      </w:pPr>
      <w:r>
        <w:rPr>
          <w:rtl/>
          <w:cs/>
          <w:lang w:val="ar_AE" w:bidi="ar_AE"/>
        </w:rPr>
      </w:r>
      <w:r>
        <w:rPr>
          <w:rtl/>
          <w:cs/>
          <w:lang w:val="ar_AE" w:bidi="ar_AE"/>
        </w:rPr>
        <w:t>الآباء والأمهات، أو المؤمنون الناضجون</w:t>
      </w:r>
    </w:p>
    <w:p>
      <w:pPr>
        <w:pStyle w:val="ListBullet"/>
        <w:bidi/>
        <w:spacing w:line="240" w:lineRule="auto"/>
        <w:ind w:left="720"/>
      </w:pPr>
      <w:r>
        <w:rPr>
          <w:rtl/>
          <w:cs/>
          <w:lang w:val="ar_AE" w:bidi="ar_AE"/>
        </w:rPr>
      </w:r>
      <w:r>
        <w:rPr>
          <w:rtl/>
          <w:cs/>
          <w:lang w:val="ar_AE" w:bidi="ar_AE"/>
        </w:rPr>
        <w:t>الأحداث (الشباب) أو المؤمنون الجدد</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الأشخاص الذين يحبون الأشياء السيئة التي تنتمي إلى العالم</w:t>
      </w:r>
    </w:p>
    <w:p>
      <w:pPr>
        <w:pStyle w:val="ListBullet"/>
        <w:bidi/>
        <w:spacing w:line="240" w:lineRule="auto"/>
        <w:ind w:left="720"/>
      </w:pPr>
      <w:r>
        <w:rPr>
          <w:rtl/>
          <w:cs/>
          <w:lang w:val="ar_AE" w:bidi="ar_AE"/>
        </w:rPr>
      </w:r>
      <w:r>
        <w:rPr>
          <w:rtl/>
          <w:cs/>
          <w:lang w:val="ar_AE" w:bidi="ar_AE"/>
        </w:rPr>
        <w:t>والأشخاص الذين يفعلون ما يريده الله</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مثِّلوا يوحنا وهو يقرأ لمستمعيه، أو يتحدث إليهم. قد يكون يوحنا يقول شيئًا كهذا:</w:t>
      </w:r>
    </w:p>
    <w:p>
      <w:pPr>
        <w:bidi/>
      </w:pPr>
      <w:r>
        <w:rPr>
          <w:rtl/>
          <w:cs/>
          <w:lang w:val="ar_AE" w:bidi="ar_AE"/>
        </w:rPr>
      </w:r>
      <w:r>
        <w:rPr>
          <w:rtl/>
          <w:cs/>
          <w:lang w:val="ar_AE" w:bidi="ar_AE"/>
        </w:rPr>
        <w:t>"يا أولادي الأحباء، أنا أكتب إليكم لأن الله قد غفر لكم خطاياكم. وقد فعل الله ذلك بسبب يسوع. أيها البالغون (الآباء)، أنا أكتب إليكم لأنكم تعرفون يسوع، الذي كان موجودًا منذ البدء. أيها الأحداث (الشباب)، أنا أكتب إليكم لأنكم انتصرتم في معركتكم مع الشرير! يا أولادي، أنا أكتب إليكم لأنكم تعرفون الله الآب. أيها البالغون (الآباء)، أنا أكتب إليكم لأنكم تعرفون يسوع، الذي كان موجودًا منذ البدء. أيها الأحداث (الشباب)، أنا أكتب إليكم لأنكم أقوياء روحيًا، وأنتم تفعلون ما تقوله كلمة الله، وأنتم قد انتصرتم في معركتكم مع الشرير!"</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يوحنا: "بمَ تفكر؟" قد يجيب الشخص بعبارات مثل:</w:t>
      </w:r>
    </w:p>
    <w:p>
      <w:pPr>
        <w:pStyle w:val="ListBullet"/>
        <w:bidi/>
        <w:spacing w:line="240" w:lineRule="auto"/>
        <w:ind w:left="720"/>
      </w:pPr>
      <w:r>
        <w:rPr>
          <w:rtl/>
          <w:cs/>
          <w:lang w:val="ar_AE" w:bidi="ar_AE"/>
        </w:rPr>
      </w:r>
      <w:r>
        <w:rPr>
          <w:rtl/>
          <w:cs/>
          <w:lang w:val="ar_AE" w:bidi="ar_AE"/>
        </w:rPr>
        <w:t>اسألوا الأشخاص الذين يؤدُّون دور المؤمنين: "بماذا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يواصل يوحنا الحديث ويقول شيئًا من هذا القبيل:</w:t>
      </w:r>
    </w:p>
    <w:p>
      <w:pPr>
        <w:bidi/>
      </w:pPr>
      <w:r>
        <w:rPr>
          <w:rtl/>
          <w:cs/>
          <w:lang w:val="ar_AE" w:bidi="ar_AE"/>
        </w:rPr>
      </w:r>
      <w:r>
        <w:rPr>
          <w:rtl/>
          <w:cs/>
          <w:lang w:val="ar_AE" w:bidi="ar_AE"/>
        </w:rPr>
        <w:t>"لا تحبوا الطريقة التي يعيش بها الناس في هذا العالم الخاطئ. فلا يمكنكم أن تحبوا الله والأشياء الخاطئة في الوقت نفسه. إذا كنتم تحبون أشياء هذا العالم الخاطئ، فسوف تتوقفون عن محبة الله! فإن الأشخاص الذين يحبون هذا العالم الخاطئ يفعلون أي شيء سيئ يريدون أن يفعلوه. وإذا رأى هؤلاء الأشخاص شيئًا ما، فإنهم يرغبون في الحصول عليه على الفور. وهؤلاء الأشخاص متغطرسون بشأن الأشياء التي يمتلكونها. هذا ليس السلوك الذي يريده الله".</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يوحنا: "بمَ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يواصل يوحنا الحديث ويقول شيئًا من هذا القبيل:</w:t>
      </w:r>
    </w:p>
    <w:p>
      <w:pPr>
        <w:bidi/>
      </w:pPr>
      <w:r>
        <w:rPr>
          <w:rtl/>
          <w:cs/>
          <w:lang w:val="ar_AE" w:bidi="ar_AE"/>
        </w:rPr>
      </w:r>
      <w:r>
        <w:rPr>
          <w:rtl/>
          <w:cs/>
          <w:lang w:val="ar_AE" w:bidi="ar_AE"/>
        </w:rPr>
        <w:t>إن الأشياء الشريرة في هذا العالم، وكل تلك الأمور الشريرة التي يرغب الناس حقًا في امتلاكها، ستمضي. لكن الأشخاص الذين يفعلون الأشياء التي يريدها الله سيعيشون إلى الأبد".</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يوحنا: "بمَ تفكر؟" قد يجيب الشخص بعبارات مثل:</w:t>
      </w:r>
    </w:p>
    <w:p>
      <w:pPr>
        <w:pStyle w:val="ListBullet"/>
        <w:bidi/>
        <w:spacing w:line="240" w:lineRule="auto"/>
        <w:ind w:left="720"/>
      </w:pPr>
      <w:r>
        <w:rPr>
          <w:rtl/>
          <w:cs/>
          <w:lang w:val="ar_AE" w:bidi="ar_AE"/>
        </w:rPr>
      </w:r>
      <w:r>
        <w:rPr>
          <w:rtl/>
          <w:cs/>
          <w:lang w:val="ar_AE" w:bidi="ar_AE"/>
        </w:rPr>
        <w:t>اسألوا الأشخاص الذين يؤدُّون دور المؤمنين: "بماذا تفكرون؟"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من رسالة يوحنا الأولى 2: 12 - 17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يخاطب يوحنا سامعيه بعبارة "يا أولادي الصغار" أو "</w:t>
      </w:r>
      <w:r>
        <w:rPr>
          <w:b/>
          <w:rtl/>
          <w:cs/>
          <w:lang w:val="ar_AE" w:bidi="ar_AE"/>
        </w:rPr>
        <w:t>يا أولادي الأحباء</w:t>
      </w:r>
      <w:r>
        <w:rPr>
          <w:rtl/>
          <w:cs/>
          <w:lang w:val="ar_AE" w:bidi="ar_AE"/>
        </w:rPr>
        <w:t>". ويستخدم يوحنا هذه الكلمة ليوضح للناس أنه يحبهم. كان تعبير "يا ولدي الصغير" طريقة مفعمةً بالمودة لمخاطبة شخصٍ ما. كما أن يوحنا قد صار رجلاً مسنًا جدًا الآن، ولذلك قد يبدو الجميع بمثابة أولاد صغار بالنسبة ليوحنا! استخدموا الكلمة أو العبارة نفسها التي استخدمتموها في المقطع السابق من هذا السفر.</w:t>
      </w:r>
    </w:p>
    <w:p>
      <w:pPr>
        <w:bidi/>
      </w:pPr>
      <w:r>
        <w:rPr>
          <w:rtl/>
          <w:cs/>
          <w:lang w:val="ar_AE" w:bidi="ar_AE"/>
        </w:rPr>
      </w:r>
      <w:r>
        <w:rPr>
          <w:rtl/>
          <w:cs/>
          <w:lang w:val="ar_AE" w:bidi="ar_AE"/>
        </w:rPr>
        <w:t>يكتب يوحنا أيضًا إلى "الآباء" وإلى "الأحداث (الشباب)". قد يكون يوحنا يفكر في الأشخاص الأكبر سنًا في الكنيسة، وفي الشباب في الكنيسة. لكن قد يكون يوحنا يفكر أيضًا في الأشخاص الذين كانوا مؤمنين منذ وقت طويل، والأشخاص الذين كانوا مؤمنين فقط منذ فترة قصيرة.</w:t>
      </w:r>
    </w:p>
    <w:p>
      <w:pPr>
        <w:bidi/>
      </w:pPr>
      <w:r>
        <w:rPr>
          <w:rtl/>
          <w:cs/>
          <w:lang w:val="ar_AE" w:bidi="ar_AE"/>
        </w:rPr>
      </w:r>
      <w:r>
        <w:rPr>
          <w:rtl/>
          <w:cs/>
          <w:lang w:val="ar_AE" w:bidi="ar_AE"/>
        </w:rPr>
        <w:t>توقَّفوا هنا وذكِّروا أنفسكم كيف ستقولون "</w:t>
      </w:r>
      <w:r>
        <w:rPr>
          <w:b/>
          <w:rtl/>
          <w:cs/>
          <w:lang w:val="ar_AE" w:bidi="ar_AE"/>
        </w:rPr>
        <w:t>الآباء</w:t>
      </w:r>
      <w:r>
        <w:rPr>
          <w:rtl/>
          <w:cs/>
          <w:lang w:val="ar_AE" w:bidi="ar_AE"/>
        </w:rPr>
        <w:t>" و"</w:t>
      </w:r>
      <w:r>
        <w:rPr>
          <w:b/>
          <w:rtl/>
          <w:cs/>
          <w:lang w:val="ar_AE" w:bidi="ar_AE"/>
        </w:rPr>
        <w:t>الأحداث أو الشباب</w:t>
      </w:r>
      <w:r>
        <w:rPr>
          <w:rtl/>
          <w:cs/>
          <w:lang w:val="ar_AE" w:bidi="ar_AE"/>
        </w:rPr>
        <w:t xml:space="preserve">" في ترجمتكم. احرصوا على أن تعرف النساء أن يوحنا يتحدث إليهن أيضًا. أوقِفوا الاستماع إلى هذا التسجيل الصوتي هنا. </w:t>
      </w:r>
    </w:p>
    <w:p>
      <w:pPr>
        <w:bidi/>
      </w:pPr>
      <w:r>
        <w:rPr>
          <w:rtl/>
          <w:cs/>
          <w:lang w:val="ar_AE" w:bidi="ar_AE"/>
        </w:rPr>
      </w:r>
      <w:r>
        <w:rPr>
          <w:rtl/>
          <w:cs/>
          <w:lang w:val="ar_AE" w:bidi="ar_AE"/>
        </w:rPr>
        <w:t>يكتب يوحنا للمؤمنين ليذكِّرهم بأن الله قد غفر خطاياهم. و</w:t>
      </w:r>
      <w:r>
        <w:rPr>
          <w:b/>
          <w:rtl/>
          <w:cs/>
          <w:lang w:val="ar_AE" w:bidi="ar_AE"/>
        </w:rPr>
        <w:t>الخطية</w:t>
      </w:r>
      <w:r>
        <w:rPr>
          <w:rtl/>
          <w:cs/>
          <w:lang w:val="ar_AE" w:bidi="ar_AE"/>
        </w:rPr>
        <w:t xml:space="preserve"> هي عمل تمرُّد على الله. وفي كل مرَّة يعصى شخص شرائع الله، يُخطئ. استخدموا الكلمة نفسها التي استخدمتموها في المقاطع الأخرى. ومصطلح خطية موجود في قاموس الكلمات الرئيسية.</w:t>
      </w:r>
    </w:p>
    <w:p>
      <w:pPr>
        <w:bidi/>
      </w:pPr>
      <w:r>
        <w:rPr>
          <w:rtl/>
          <w:cs/>
          <w:lang w:val="ar_AE" w:bidi="ar_AE"/>
        </w:rPr>
      </w:r>
      <w:r>
        <w:rPr>
          <w:rtl/>
          <w:cs/>
          <w:lang w:val="ar_AE" w:bidi="ar_AE"/>
        </w:rPr>
        <w:t xml:space="preserve">عندما </w:t>
      </w:r>
      <w:r>
        <w:rPr>
          <w:b/>
          <w:rtl/>
          <w:cs/>
          <w:lang w:val="ar_AE" w:bidi="ar_AE"/>
        </w:rPr>
        <w:t>يغفر</w:t>
      </w:r>
      <w:r>
        <w:rPr>
          <w:rtl/>
          <w:cs/>
          <w:lang w:val="ar_AE" w:bidi="ar_AE"/>
        </w:rPr>
        <w:t xml:space="preserve"> الله خطايانا، فإنه يتوقف عن أن يكون غاضبًا منا بسبب الأشياء الخاطئة التي فعلناها. ولن يفكّر الله في الأمر بعد الآن. سيكون الأمر كما لو أننا لم نفعل الشيء الخاطئ أبدًا من قبل. وكلمة "غفران" موجودة في قاموس الكلمات الرئيسية. استخدموا الكلمة نفسها التي استخدمتموها في المقاطع الأخرى.</w:t>
      </w:r>
    </w:p>
    <w:p>
      <w:pPr>
        <w:bidi/>
      </w:pPr>
      <w:r>
        <w:rPr>
          <w:rtl/>
          <w:cs/>
          <w:lang w:val="ar_AE" w:bidi="ar_AE"/>
        </w:rPr>
      </w:r>
      <w:r>
        <w:rPr>
          <w:rtl/>
          <w:cs/>
          <w:lang w:val="ar_AE" w:bidi="ar_AE"/>
        </w:rPr>
        <w:t>لقد غفر الله خطايانا بسبب اسم يسوع. وهذا يعني أن الله قد غفر خطايانا بسبب ما فعله يسوع. فقد حمل يسوع العقاب عن خطايانا، ولذلك، جعل يسوع من الممكن أن يغفر الله لنا.</w:t>
      </w:r>
    </w:p>
    <w:p>
      <w:pPr>
        <w:bidi/>
      </w:pPr>
      <w:r>
        <w:rPr>
          <w:rtl/>
          <w:cs/>
          <w:lang w:val="ar_AE" w:bidi="ar_AE"/>
        </w:rPr>
      </w:r>
      <w:r>
        <w:rPr>
          <w:rtl/>
          <w:cs/>
          <w:lang w:val="ar_AE" w:bidi="ar_AE"/>
        </w:rPr>
        <w:t xml:space="preserve">توقَّفوا هنا وناقشوا كيف ستقولون إن الله قد غفر خطايانا بسبب </w:t>
      </w:r>
      <w:r>
        <w:rPr>
          <w:b/>
          <w:rtl/>
          <w:cs/>
          <w:lang w:val="ar_AE" w:bidi="ar_AE"/>
        </w:rPr>
        <w:t>اسم يسوع</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 xml:space="preserve">يذكّر يوحنا "الآباء" بأنهم </w:t>
      </w:r>
      <w:r>
        <w:rPr>
          <w:b/>
          <w:rtl/>
          <w:cs/>
          <w:lang w:val="ar_AE" w:bidi="ar_AE"/>
        </w:rPr>
        <w:t>يعرفون</w:t>
      </w:r>
      <w:r>
        <w:rPr>
          <w:rtl/>
          <w:cs/>
          <w:lang w:val="ar_AE" w:bidi="ar_AE"/>
        </w:rPr>
        <w:t xml:space="preserve"> الذي هو من البدء. وهذا يعني أن الآباء يعرفون يسوع. تذكَّروا أن "معرفة الله" أمر مهم جدًا في هذه الرسالة. إذا كنتم تعرفون الله، فأنتم لا تعرفون فقط </w:t>
      </w:r>
      <w:r>
        <w:rPr>
          <w:b/>
          <w:rtl/>
          <w:cs/>
          <w:lang w:val="ar_AE" w:bidi="ar_AE"/>
        </w:rPr>
        <w:t>عن</w:t>
      </w:r>
      <w:r>
        <w:rPr>
          <w:rtl/>
          <w:cs/>
          <w:lang w:val="ar_AE" w:bidi="ar_AE"/>
        </w:rPr>
        <w:t xml:space="preserve"> الله، بل تكون لكم علاقة وثيقة معه. استخدموا الكلمة نفسها التي استخدمتموها في المقاطع السابقة للتعبير عن معرفة يسوع، أو الله.</w:t>
      </w:r>
    </w:p>
    <w:p>
      <w:pPr>
        <w:bidi/>
      </w:pPr>
      <w:r>
        <w:rPr>
          <w:rtl/>
          <w:cs/>
          <w:lang w:val="ar_AE" w:bidi="ar_AE"/>
        </w:rPr>
      </w:r>
      <w:r>
        <w:rPr>
          <w:rtl/>
          <w:cs/>
          <w:lang w:val="ar_AE" w:bidi="ar_AE"/>
        </w:rPr>
        <w:t>يقول يوحنا إن الأحداث (الشباب) قد انتصروا في المعركة ضد الشرير. والشرير هو طريقة يوحنا في الحديث عن إبليس، أو الشيطان. ويغوي الشيطان الناس كي يعصوا الله. ويحاول الشيطان أن يُبعِد الناس عن الله عن طريق خداعهم. وعندما لا يرتكب المؤمنون خطية، فإنهم يهزمون الشيطان. وكلمة "الشرير" موجودة في قاموس الكلمات الرئيسية. ومع أن يوحنا لا يستخدم كلمة "إبليس" هنا، إلا أنه يمكنكم الرجوع إلى كلمة "إبليس" في قاموس الكلمات الرئيسية للحصول على مزيد من المعلومات عن "الشرير".</w:t>
      </w:r>
    </w:p>
    <w:p>
      <w:pPr>
        <w:bidi/>
      </w:pPr>
      <w:r>
        <w:rPr>
          <w:rtl/>
          <w:cs/>
          <w:lang w:val="ar_AE" w:bidi="ar_AE"/>
        </w:rPr>
      </w:r>
      <w:r>
        <w:rPr>
          <w:rtl/>
          <w:cs/>
          <w:lang w:val="ar_AE" w:bidi="ar_AE"/>
        </w:rPr>
        <w:t xml:space="preserve">توقَّفوا هنا وناقشوا كيف ستقولون إن الأحداث قد غلبوا </w:t>
      </w:r>
      <w:r>
        <w:rPr>
          <w:b/>
          <w:rtl/>
          <w:cs/>
          <w:lang w:val="ar_AE" w:bidi="ar_AE"/>
        </w:rPr>
        <w:t>الشرير</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بعد أن يوجه يوحنا حديثًا إلى المجموعات الثلاث المختلفة، يعود ويوجه حديثًا إلى كل مجموعة من هذه المجموعات من الناس. والآن، يدعو يوحنا المؤمنين "يا أولادي" فقط، وليس "يا أولادي الأحباء" لكن هذا لا يغير المعنى. فلا يزال يوحنا يتحدث إلى المؤمنين بمحبة شديدة.</w:t>
      </w:r>
    </w:p>
    <w:p>
      <w:pPr>
        <w:bidi/>
      </w:pPr>
      <w:r>
        <w:rPr>
          <w:rtl/>
          <w:cs/>
          <w:lang w:val="ar_AE" w:bidi="ar_AE"/>
        </w:rPr>
      </w:r>
      <w:r>
        <w:rPr>
          <w:rtl/>
          <w:cs/>
          <w:lang w:val="ar_AE" w:bidi="ar_AE"/>
        </w:rPr>
        <w:t>توقَّفوا هنا وناقشوا الكلمة التي ستستخدمونها للتعبير عن "</w:t>
      </w:r>
      <w:r>
        <w:rPr>
          <w:b/>
          <w:rtl/>
          <w:cs/>
          <w:lang w:val="ar_AE" w:bidi="ar_AE"/>
        </w:rPr>
        <w:t>يا أولادي</w:t>
      </w:r>
      <w:r>
        <w:rPr>
          <w:rtl/>
          <w:cs/>
          <w:lang w:val="ar_AE" w:bidi="ar_AE"/>
        </w:rPr>
        <w:t xml:space="preserve">" عندما يخاطبهم يوحنا المرة الثانية. أوقِفوا الاستماع إلى هذا التسجيل الصوتي هنا. </w:t>
      </w:r>
    </w:p>
    <w:p>
      <w:pPr>
        <w:bidi/>
      </w:pPr>
      <w:r>
        <w:rPr>
          <w:rtl/>
          <w:cs/>
          <w:lang w:val="ar_AE" w:bidi="ar_AE"/>
        </w:rPr>
      </w:r>
      <w:r>
        <w:rPr>
          <w:rtl/>
          <w:cs/>
          <w:lang w:val="ar_AE" w:bidi="ar_AE"/>
        </w:rPr>
        <w:t xml:space="preserve">يقول يوحنا إن الأولاد يعرفون </w:t>
      </w:r>
      <w:r>
        <w:rPr>
          <w:b/>
          <w:rtl/>
          <w:cs/>
          <w:lang w:val="ar_AE" w:bidi="ar_AE"/>
        </w:rPr>
        <w:t>الآب</w:t>
      </w:r>
      <w:r>
        <w:rPr>
          <w:rtl/>
          <w:cs/>
          <w:lang w:val="ar_AE" w:bidi="ar_AE"/>
        </w:rPr>
        <w:t xml:space="preserve">. استخدموا الكلمة نفسها التي استخدمتموها سابقًا للتعبير عن "يعرف". وكلمة الآب هنا تعني الله الآب. </w:t>
      </w:r>
    </w:p>
    <w:p>
      <w:pPr>
        <w:bidi/>
      </w:pPr>
      <w:r>
        <w:rPr>
          <w:rtl/>
          <w:cs/>
          <w:lang w:val="ar_AE" w:bidi="ar_AE"/>
        </w:rPr>
      </w:r>
      <w:r>
        <w:rPr>
          <w:rtl/>
          <w:cs/>
          <w:lang w:val="ar_AE" w:bidi="ar_AE"/>
        </w:rPr>
        <w:t xml:space="preserve">يكتب يوحنا إلى الأحداث لأنهم أقوياء، أو ليذكِّرهم بأنهم أقوياء. ولا يتحدث يوحنا عن القوة الجسدية، بل عن القوة الروحية. والأحداث قادرون على أن يغلبوا الشيطان. وهم يستطيعون أن يفعلوا هذا لأن كلمة الله تسكن فيهم. وفي مقطع سابق، تحدث يوحنا عن الأشخاص الذين لم تكن لديهم كلمة الله في داخلهم. ولم يكن لكلمة الله تأثير على هؤلاء الناس. فهي لم تُغيِّرهم. لكن هؤلاء المؤمنين مختلفون! فإن كلمة الله لها تأثير عليهم. وهي بالفعل تُغيرهم. فإن كلمة الله ساكنة فيهم. تذكّروا أن تعبير "كلمة" موجود في قاموس الكلمات الرئيسية، ويمكنكم ترجمة تعبير "كلمة" بالطريقة نفسها التي استخدمتموها في المقاطع السابقة. </w:t>
      </w:r>
    </w:p>
    <w:p>
      <w:pPr>
        <w:bidi/>
      </w:pPr>
      <w:r>
        <w:rPr>
          <w:rtl/>
          <w:cs/>
          <w:lang w:val="ar_AE" w:bidi="ar_AE"/>
        </w:rPr>
      </w:r>
      <w:r>
        <w:rPr>
          <w:rtl/>
          <w:cs/>
          <w:lang w:val="ar_AE" w:bidi="ar_AE"/>
        </w:rPr>
        <w:t xml:space="preserve">توقَّفوا هنا وناقشوا كيف ستقولون إن يوحنا يكتب إلى الأحداث لأنهم </w:t>
      </w:r>
      <w:r>
        <w:rPr>
          <w:b/>
          <w:rtl/>
          <w:cs/>
          <w:lang w:val="ar_AE" w:bidi="ar_AE"/>
        </w:rPr>
        <w:t>أقوياء</w:t>
      </w:r>
      <w:r>
        <w:rPr>
          <w:rtl/>
          <w:cs/>
          <w:lang w:val="ar_AE" w:bidi="ar_AE"/>
        </w:rPr>
        <w:t xml:space="preserve">، وأن كلمة الله تسكن فيهم. أوقِفوا الاستماع إلى هذا التسجيل الصوتي هنا. </w:t>
      </w:r>
    </w:p>
    <w:p>
      <w:pPr>
        <w:bidi/>
      </w:pPr>
      <w:r>
        <w:rPr>
          <w:rtl/>
          <w:cs/>
          <w:lang w:val="ar_AE" w:bidi="ar_AE"/>
        </w:rPr>
      </w:r>
      <w:r>
        <w:rPr>
          <w:rtl/>
          <w:cs/>
          <w:lang w:val="ar_AE" w:bidi="ar_AE"/>
        </w:rPr>
        <w:t>يخبر يوحنا المؤمنين ألا يحبوا هذا العالم أو أي شيء في العالم. وهنا، يشير تعبير "العالم" إلى العالم المتمرِّد، أي العالم الخاطئ حيث لا يزال لدى الشيطان قوة. وهذا العالم الخاطئ ممتلئ بالأشياء الشريرة التي هي ضد مشيئة الله. والناس الذين ينتمون إلى هذا العالم هم أنانيون، وجشعون، وغالبًا ما يرتكبون خطايا جنسية. والأشخاص الذين ينتمون إلى هذا العالم الخاطئ يكرهون يسوع وأتباعه. كل من يتمرد على الله ويخطئ ينتمي إلى العالم، وهو لا ينتمي إلى الله.</w:t>
      </w:r>
    </w:p>
    <w:p>
      <w:pPr>
        <w:bidi/>
      </w:pPr>
      <w:r>
        <w:rPr>
          <w:rtl/>
          <w:cs/>
          <w:lang w:val="ar_AE" w:bidi="ar_AE"/>
        </w:rPr>
      </w:r>
      <w:r>
        <w:rPr>
          <w:rtl/>
          <w:cs/>
          <w:lang w:val="ar_AE" w:bidi="ar_AE"/>
        </w:rPr>
        <w:t>وعندما يقول يوحنا إن المؤمنين لا ينبغي أن يحبوا أي شيء في العالم، فإنه يقصد أن الناس لا ينبغي أن تكون لديهم السلوكيات والمشاعر نفسها التي يتصف بها الأشخاص الذين ينتمون إلى العالم.</w:t>
      </w:r>
    </w:p>
    <w:p>
      <w:pPr>
        <w:bidi/>
      </w:pPr>
      <w:r>
        <w:rPr>
          <w:rtl/>
          <w:cs/>
          <w:lang w:val="ar_AE" w:bidi="ar_AE"/>
        </w:rPr>
      </w:r>
      <w:r>
        <w:rPr>
          <w:rtl/>
          <w:cs/>
          <w:lang w:val="ar_AE" w:bidi="ar_AE"/>
        </w:rPr>
        <w:t xml:space="preserve">توقَّفوا هنا وناقشوا كيف ستقولون إن يوحنا يخبرنا بألا نحب </w:t>
      </w:r>
      <w:r>
        <w:rPr>
          <w:b/>
          <w:rtl/>
          <w:cs/>
          <w:lang w:val="ar_AE" w:bidi="ar_AE"/>
        </w:rPr>
        <w:t>العالم</w:t>
      </w:r>
      <w:r>
        <w:rPr>
          <w:rtl/>
          <w:cs/>
          <w:lang w:val="ar_AE" w:bidi="ar_AE"/>
        </w:rPr>
        <w:t xml:space="preserve"> أو أي شيء في العالم.</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الأولى 2:18–28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رسالة يوحنا الأولى 2: 18–28 واحفظوا هذا المقطع في قلوبكم. </w:t>
      </w:r>
    </w:p>
    <w:p>
      <w:pPr>
        <w:bidi/>
      </w:pPr>
      <w:r>
        <w:rPr>
          <w:rtl/>
          <w:cs/>
          <w:lang w:val="ar_AE" w:bidi="ar_AE"/>
        </w:rPr>
      </w:r>
      <w:r>
        <w:rPr>
          <w:rtl/>
          <w:cs/>
          <w:lang w:val="ar_AE" w:bidi="ar_AE"/>
        </w:rPr>
        <w:t>استمعوا إلى نسخة صوتية من رسالة يوحنا الأولى 2: 18–28 ثلاث مرات، من ثلاث ترجمات مختلفة، إن أمكن.</w:t>
      </w:r>
    </w:p>
    <w:p>
      <w:pPr>
        <w:bidi/>
      </w:pPr>
      <w:r>
        <w:rPr>
          <w:rtl/>
          <w:cs/>
          <w:lang w:val="ar_AE" w:bidi="ar_AE"/>
        </w:rPr>
      </w:r>
      <w:r>
        <w:rPr>
          <w:b/>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 يسوع، أو الروح القدس؟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رسالة يوحنا الأولى 2: 18 - 28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ختم يوحنا المقطع السابق بقوله إن الناس لا ينبغي لهم أن يحبوا العالم الخاطئ والأشياء السيئة التي تنتمي إلى العالم الخاطئ. فإن هذه الأشياء ستمضي. كان مستمعو يوحنا يعرفون أن يسوع سيعود ثانية يومًا ما ويدين العالم كله. وقد دعا المؤمنون اليوم الذي تحدث فيه هذه الأمور "اليوم الأخير". ويُخبر يوحنا المؤمنين بأننا نعيش الآن "الساعة الأخيرة"، وهذا يعني أن عودة يسوع ستحدث قريبًا جدًا!</w:t>
      </w:r>
    </w:p>
    <w:p>
      <w:pPr>
        <w:bidi/>
      </w:pPr>
      <w:r>
        <w:rPr>
          <w:rtl/>
          <w:cs/>
          <w:lang w:val="ar_AE" w:bidi="ar_AE"/>
        </w:rPr>
      </w:r>
      <w:r>
        <w:rPr>
          <w:rtl/>
          <w:cs/>
          <w:lang w:val="ar_AE" w:bidi="ar_AE"/>
        </w:rPr>
        <w:t xml:space="preserve">توقفوا هنا وناقشوا: هل يمكنكم أن ترووا قصة عن شيء يعتقد الناس في مجتمعكم أنه سيحدث في المستقبل؟ أوقِفوا الاستماع إلى هذا التسجيل الصوتي هنا. </w:t>
      </w:r>
    </w:p>
    <w:p>
      <w:pPr>
        <w:bidi/>
      </w:pPr>
      <w:r>
        <w:rPr>
          <w:rtl/>
          <w:cs/>
          <w:lang w:val="ar_AE" w:bidi="ar_AE"/>
        </w:rPr>
      </w:r>
      <w:r>
        <w:rPr>
          <w:rtl/>
          <w:cs/>
          <w:lang w:val="ar_AE" w:bidi="ar_AE"/>
        </w:rPr>
        <w:t xml:space="preserve">ويبدو أن المؤمنين قد سمعوا عن عدو معين ليسوع سيظهر قبيل عودة يسوع مباشرةً. وكان الناس يدعون هذا العدو "ضد المسيح". لكن يوحنا يقول إن هناك الآن أضداد للمسيح </w:t>
      </w:r>
      <w:r>
        <w:rPr>
          <w:b/>
          <w:rtl/>
          <w:cs/>
          <w:lang w:val="ar_AE" w:bidi="ar_AE"/>
        </w:rPr>
        <w:t>كثيرون</w:t>
      </w:r>
      <w:r>
        <w:rPr>
          <w:rtl/>
          <w:cs/>
          <w:lang w:val="ar_AE" w:bidi="ar_AE"/>
        </w:rPr>
        <w:t>! فليس هناك عدو واحد فقط ليسوع، بل هناك أعداء كثيرون. ولأن ضد المسيح سوف يأتي في "الساعة الأخيرة"، ولأن هناك الآن أضداد للمسيح كثيرين، فيقول يوحنا إنها الآن الساعة الأخيرة.</w:t>
      </w:r>
    </w:p>
    <w:p>
      <w:pPr>
        <w:bidi/>
      </w:pPr>
      <w:r>
        <w:rPr>
          <w:rtl/>
          <w:cs/>
          <w:lang w:val="ar_AE" w:bidi="ar_AE"/>
        </w:rPr>
      </w:r>
      <w:r>
        <w:rPr>
          <w:rtl/>
          <w:cs/>
          <w:lang w:val="ar_AE" w:bidi="ar_AE"/>
        </w:rPr>
        <w:t>وهؤلاء الأعداء ليسوع هم أشخاص كانوا ينتمون إلى الكنيسة لكنهم تركوها. هؤلاء هم الأشخاص من أمثال سام وسالي. ويقول يوحنا إن أشخاصًا مثل سام وسالي لم ينتموا حقًا إلى الكنيسة. فلو كان هؤلاء الناس حقًا ينتمون إلى الكنيسة، لكانوا قد بقوا. ولكان هؤلاء الناس قد استمروا في الإيمان بما هو صحيح عن يسوع. لم يكن سام وسالي مؤمنين حقيقيين، بل كانا مزيفين.</w:t>
      </w:r>
    </w:p>
    <w:p>
      <w:pPr>
        <w:bidi/>
      </w:pPr>
      <w:r>
        <w:rPr>
          <w:rtl/>
          <w:cs/>
          <w:lang w:val="ar_AE" w:bidi="ar_AE"/>
        </w:rPr>
      </w:r>
      <w:r>
        <w:rPr>
          <w:rtl/>
          <w:cs/>
          <w:lang w:val="ar_AE" w:bidi="ar_AE"/>
        </w:rPr>
        <w:t xml:space="preserve">توقَّفوا هنا وناقشوا: هل يمكنكم أن ترووا قصة عن شيء أو عن شخص يتظاهر بأنه على غير حقيقته؟ ربما تُوجد حيوانات أو أزهار في محيطكم يمكنها أن تخدع الآخرين ليظنوا أنها حيوان أو زهرة مختلفة؟ أو أنكم قابلتم شخصًا يتظاهر بأنه شخص آخر؟ أوقِفوا الاستماع إلى هذا التسجيل الصوتي هنا. </w:t>
      </w:r>
    </w:p>
    <w:p>
      <w:pPr>
        <w:bidi/>
      </w:pPr>
      <w:r>
        <w:rPr>
          <w:rtl/>
          <w:cs/>
          <w:lang w:val="ar_AE" w:bidi="ar_AE"/>
        </w:rPr>
      </w:r>
      <w:r>
        <w:rPr>
          <w:rtl/>
          <w:cs/>
          <w:lang w:val="ar_AE" w:bidi="ar_AE"/>
        </w:rPr>
        <w:t xml:space="preserve">إن المؤمنين الزائفين يقولون الأكاذيب، لكن المؤمنين يعرفون الحق. ويظن المؤمنون الزائفون أن لديهم معرفة خاصة وسرية عن الله، لكن هذا ليس صحيحًا. لكن </w:t>
      </w:r>
      <w:r>
        <w:rPr>
          <w:b/>
          <w:rtl/>
          <w:cs/>
          <w:lang w:val="ar_AE" w:bidi="ar_AE"/>
        </w:rPr>
        <w:t>المؤمنين بالحق</w:t>
      </w:r>
      <w:r>
        <w:rPr>
          <w:rtl/>
          <w:cs/>
          <w:lang w:val="ar_AE" w:bidi="ar_AE"/>
        </w:rPr>
        <w:t xml:space="preserve"> يعرفون الله. ويعرف المؤمنون الأمور الحقيقية عن الله ويسوع. ويعرف المؤمنون أن لديهم "مسحة". إذا كنتم تمسحون شخصًا ما، فهذا يعني أنكم تصبون قليلًا من الزيت على شخص ما. في العهد القديم، كان الناس يسكبون الزيت على شخص ما ليعيِّنوا ذلك الشخص لمهمة خاصة. وقد كان الزيت أو دُهن المسحة يرمز إلى الروح القدس. وكان الروح القدس يساعد الناس على القيام بمهمتهم بشكل جيد. لذلك، فمن المحتمل أن يوحنا يقصد أن يسوع قد أعطى الروح القدس للمؤمنين ليساعدهم على معرفة الأشياء الصحيحة عن يسوع.</w:t>
      </w:r>
    </w:p>
    <w:p>
      <w:pPr>
        <w:bidi/>
      </w:pPr>
      <w:r>
        <w:rPr>
          <w:rtl/>
          <w:cs/>
          <w:lang w:val="ar_AE" w:bidi="ar_AE"/>
        </w:rPr>
      </w:r>
      <w:r>
        <w:rPr>
          <w:rtl/>
          <w:cs/>
          <w:lang w:val="ar_AE" w:bidi="ar_AE"/>
        </w:rPr>
        <w:t>ومن المحتمل تمامًا أن أشخاصًا مثل سام وسالي قالوا إنهم قد مروا بنوع من الطقوس التي منحتهم معرفتهم الخاصة والسرية. وربما أطلق هؤلاء الناس على هذه الطقوس اسم "مسحة". لكن يوحنا يُظهر للمؤمنين أنهم ليسوا بحاجة إلى مثل هذا الطقس. لقد أعطى يسوع المؤمنين الروح القدس. وهكذا فإن المؤمنين قد حصلوا بالفعل على مسحة! والروح القدس يعلِّم المؤمنين الحق.</w:t>
      </w:r>
    </w:p>
    <w:p>
      <w:pPr>
        <w:bidi/>
      </w:pPr>
      <w:r>
        <w:rPr>
          <w:rtl/>
          <w:cs/>
          <w:lang w:val="ar_AE" w:bidi="ar_AE"/>
        </w:rPr>
      </w:r>
      <w:r>
        <w:rPr>
          <w:rtl/>
          <w:cs/>
          <w:lang w:val="ar_AE" w:bidi="ar_AE"/>
        </w:rPr>
        <w:t xml:space="preserve">توقَّفوا هنا وناقشوا: هل يمكنكم أن ترووا قصة عن طقس ما يقوم به الناس في مجتمعكم لتعيين شخص ما لمهمة خاصة، أو لإعطاء شخص ما بعض المعرفة الخاصة؟ أوقِفوا الاستماع إلى هذا التسجيل الصوتي هنا. </w:t>
      </w:r>
    </w:p>
    <w:p>
      <w:pPr>
        <w:bidi/>
      </w:pPr>
      <w:r>
        <w:rPr>
          <w:rtl/>
          <w:cs/>
          <w:lang w:val="ar_AE" w:bidi="ar_AE"/>
        </w:rPr>
      </w:r>
      <w:r>
        <w:rPr>
          <w:rtl/>
          <w:cs/>
          <w:lang w:val="ar_AE" w:bidi="ar_AE"/>
        </w:rPr>
        <w:t xml:space="preserve">إن المؤمنين يعرفون الأمور الصحيحة عن يسوع. وهم يعرفون أن يسوع، الإنسان، هو أيضًا المسيح، ابن الله. ويعرف المؤمنون أنه من المهم أن يؤمنوا بأن ابن الله قد صار إنسانًا. لم يعتقد سام وسالي أنه كان من المهم جدًا أن يصبح ابن الله إنسانًا. وقد قلنا بالفعل في المقدمة أن سام كان يعتقد حتى أن ابن الله قد </w:t>
      </w:r>
      <w:r>
        <w:rPr>
          <w:b/>
          <w:rtl/>
          <w:cs/>
          <w:lang w:val="ar_AE" w:bidi="ar_AE"/>
        </w:rPr>
        <w:t>تظاهر</w:t>
      </w:r>
      <w:r>
        <w:rPr>
          <w:rtl/>
          <w:cs/>
          <w:lang w:val="ar_AE" w:bidi="ar_AE"/>
        </w:rPr>
        <w:t xml:space="preserve"> فقط بأنه إنسان. وأن ابن الله كان يشبه إنسانًا، يسوع، لكنه لم يكن إنسانًا حقًا. فقد فكّر سام بأنه لو صار ابن الله إنسانًا، لكان عليه أن يتعامل مع أمورٍ عادية كالأكل والنوم، وذلك لم يكن ليعتبر أمرًا روحيًا للغاية. والموت على وجه الخصوص، مع كل تلك الفوضى الدموية التي كانت جزءًا منه، ليس بالأمر الروحي للغاية. لم يظن سام وسالي أن الله خلَّص الناس بإرسال ابنه ليموت من أجلهم.</w:t>
      </w:r>
    </w:p>
    <w:p>
      <w:pPr>
        <w:bidi/>
      </w:pPr>
      <w:r>
        <w:rPr>
          <w:rtl/>
          <w:cs/>
          <w:lang w:val="ar_AE" w:bidi="ar_AE"/>
        </w:rPr>
      </w:r>
      <w:r>
        <w:rPr>
          <w:rtl/>
          <w:cs/>
          <w:lang w:val="ar_AE" w:bidi="ar_AE"/>
        </w:rPr>
        <w:t>إلا أن يوحنا يستخدم لغةً قويةً جداً ليقول إنَّ أشخاصًا مثل سام وسالي مخطئون. فالأشخاص الذين لا يؤمنون بالحق كله عن يسوع، بأن يسوع هو ابن الله وإنسان، هم يكذبون. وهذه هي أسوأ كذبة ممكنة. إن أشخاصًا مثل سام وسالي هم في الواقع أعداءٌ ليسوع—إنهم أضدادٌ للمسيح! ويقول يوحنا إنه إذا لم يؤمن الناس بالأشياء الصحيحة عن يسوع، فلا يمكن أن تكون لهم علاقة مع الله الآب أيضًا.</w:t>
      </w:r>
    </w:p>
    <w:p>
      <w:pPr>
        <w:bidi/>
      </w:pPr>
      <w:r>
        <w:rPr>
          <w:rtl/>
          <w:cs/>
          <w:lang w:val="ar_AE" w:bidi="ar_AE"/>
        </w:rPr>
      </w:r>
      <w:r>
        <w:rPr>
          <w:rtl/>
          <w:cs/>
          <w:lang w:val="ar_AE" w:bidi="ar_AE"/>
        </w:rPr>
        <w:t>توقَّفوا هنا وقوموا بهذا النشاط: اطلبوا من شخصين أن يقفا في الوسط وأن يشبِّكا أذرعهما معًا. بعد ذلك، سيحاول الأشخاص الآخرون نقل أحد هؤلاء الأشخاص إلى مكان آخر، ربما إلى زاوية الغرفة أو تحت شجرة قريبة. وفي الوقت نفسه، سيحاولون منع الشخص الثاني من الوصول إلى ذلك المكان نفسه. ذكّروا الشخصين بأن يُبقيا أذرعهما متشابكة! انظروا ما يحدث! أوقفوا سماع هذا التسجيل الصوتي هنا.</w:t>
      </w:r>
    </w:p>
    <w:p>
      <w:pPr>
        <w:bidi/>
      </w:pPr>
      <w:r>
        <w:rPr>
          <w:rtl/>
          <w:cs/>
          <w:lang w:val="ar_AE" w:bidi="ar_AE"/>
        </w:rPr>
      </w:r>
      <w:r>
        <w:rPr>
          <w:rtl/>
          <w:cs/>
          <w:lang w:val="ar_AE" w:bidi="ar_AE"/>
        </w:rPr>
        <w:t>عندما قمتم بهذا النشاط، اكتشفتم أنه كان من المستحيل أن تحرّكوا شخصًا واحدًا فقط من الشخصين. لقد كنتم قادرين على تحريك إما الشخصين معًا، أو لا أحد! لم يكن من الممكن وجود أحدهما دون الآخر. وبالطريقة نفسها، لا يمكن للناس أن تكون لهم علاقة مع الله الآب إذا لم يؤمنوا بأن يسوع، الإنسان، هو أيضًا ابن الله. ولكن عندما تكون للناس علاقة بيسوع، فإنهم سيقيمون أيضًا علاقة مع الله الآب.</w:t>
      </w:r>
    </w:p>
    <w:p>
      <w:pPr>
        <w:bidi/>
      </w:pPr>
      <w:r>
        <w:rPr>
          <w:rtl/>
          <w:cs/>
          <w:lang w:val="ar_AE" w:bidi="ar_AE"/>
        </w:rPr>
      </w:r>
      <w:r>
        <w:rPr>
          <w:rtl/>
          <w:cs/>
          <w:lang w:val="ar_AE" w:bidi="ar_AE"/>
        </w:rPr>
        <w:t>يُخبر يوحنا المؤمنين بأن عليهم الاستمرار في الإيمان بالأمور ذاتها التي تعلّموها في البداية، حين أصبحوا مؤمنين للتو. فلا ينبغي للمؤمنين أن يبدأوا في الإيمان بأشياء مختلفة وخاطئة عن يسوع. وإذا استمر المؤمنون في الإيمان بالأشياء الصحيحة عن يسوع، فسوف يحافظون على علاقتهم الجيدة مع يسوع ومع الله الآب. وحينئذ سيعطيهم الله الحياة الأبدية. والحياة الأبدية تعني أن تعيش في علاقة كاملة مع الله، وهي أفضل حياة ممكنة.</w:t>
      </w:r>
    </w:p>
    <w:p>
      <w:pPr>
        <w:bidi/>
      </w:pPr>
      <w:r>
        <w:rPr>
          <w:rtl/>
          <w:cs/>
          <w:lang w:val="ar_AE" w:bidi="ar_AE"/>
        </w:rPr>
      </w:r>
      <w:r>
        <w:rPr>
          <w:rtl/>
          <w:cs/>
          <w:lang w:val="ar_AE" w:bidi="ar_AE"/>
        </w:rPr>
        <w:t xml:space="preserve">توقَّفوا هنا وناقشوا: هل يمكنكم أن تحكوا قصة عن بعض الأشخاص الذين يقولون أشياء غير صحيحة عن يسوع؟ أوقِفوا الاستماع إلى هذا التسجيل الصوتي هنا. </w:t>
      </w:r>
    </w:p>
    <w:p>
      <w:pPr>
        <w:bidi/>
      </w:pPr>
      <w:r>
        <w:rPr>
          <w:rtl/>
          <w:cs/>
          <w:lang w:val="ar_AE" w:bidi="ar_AE"/>
        </w:rPr>
      </w:r>
      <w:r>
        <w:rPr>
          <w:rtl/>
          <w:cs/>
          <w:lang w:val="ar_AE" w:bidi="ar_AE"/>
        </w:rPr>
        <w:t>يقول يوحنا إنه يكتب للمؤمنين ليحذرهم من المؤمنين الزائفين، مثل سام وسالي. إن المؤمنين الزائفين يريدون أن يخدعوا ويضلوا المؤمنين. تذكّروا أن المؤمنين الزائفين ظنوا أن لديهم معرفة خاصة وسرية عن الله. وربما قال هؤلاء الأشخاص إن بإمكانهم تعليم هذه المعرفة السرية للمؤمنين.</w:t>
      </w:r>
    </w:p>
    <w:p>
      <w:pPr>
        <w:bidi/>
      </w:pPr>
      <w:r>
        <w:rPr>
          <w:rtl/>
          <w:cs/>
          <w:lang w:val="ar_AE" w:bidi="ar_AE"/>
        </w:rPr>
      </w:r>
      <w:r>
        <w:rPr>
          <w:rtl/>
          <w:cs/>
          <w:lang w:val="ar_AE" w:bidi="ar_AE"/>
        </w:rPr>
        <w:t>ويشجّع يوحنا المؤمنين على الثبات في يسوع؛ أي الحفاظ على علاقتهم به، والاستمرار في الإيمان بالحقائق الصحيحة عنه، ومواصلة فعل الأشياء التي يريدهم يسوع أن يفعلوها. عندئذٍ، يمكن للمؤمنين أن يثقوا بأن يسوع سيقبلهم عندما يعود ثانية.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رسالة يوحنا الأولى 2: 18 - 28 من الترجمة الأسهل للفهم. </w:t>
      </w:r>
    </w:p>
    <w:p>
      <w:pPr>
        <w:bidi/>
      </w:pPr>
      <w:r>
        <w:rPr>
          <w:rtl/>
          <w:cs/>
          <w:lang w:val="ar_AE" w:bidi="ar_AE"/>
        </w:rPr>
      </w:r>
      <w:r>
        <w:rPr>
          <w:b/>
          <w:rtl/>
          <w:cs/>
          <w:lang w:val="ar_AE" w:bidi="ar_AE"/>
        </w:rPr>
        <w:t xml:space="preserve">أوقِفوا الاستماع إلى هذا التسجيل الصوتي هنا. </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 xml:space="preserve">في هذه الخطوة، ستتناول المجموعة النص ببطء أكبر. وستقوم المجموعة بتحديد المشاهد والشخصيات وأماكن الأحداث في هذا المقطع. ثم ستقوم المجموعة بمحاولة تصوُّر هذا المقطع. </w:t>
      </w:r>
    </w:p>
    <w:p>
      <w:pPr>
        <w:bidi/>
      </w:pPr>
      <w:r>
        <w:rPr>
          <w:rtl/>
          <w:cs/>
          <w:lang w:val="ar_AE" w:bidi="ar_AE"/>
        </w:rPr>
      </w:r>
      <w:r>
        <w:rPr>
          <w:b/>
          <w:rtl/>
          <w:cs/>
          <w:lang w:val="ar_AE" w:bidi="ar_AE"/>
        </w:rPr>
        <w:t>في الجزء الأول:</w:t>
      </w:r>
      <w:r>
        <w:rPr>
          <w:rtl/>
          <w:cs/>
          <w:lang w:val="ar_AE" w:bidi="ar_AE"/>
        </w:rPr>
        <w:t xml:space="preserve"> يتحدث يوحنا عن أعداء المسيح ويقول إن المؤمنين الزائفين قد تركوا الكنيسة، وهذا يُظهر أنهم لم يكونوا مؤمنين حقيقيين قط.</w:t>
      </w:r>
    </w:p>
    <w:p>
      <w:pPr>
        <w:bidi/>
      </w:pPr>
      <w:r>
        <w:rPr>
          <w:rtl/>
          <w:cs/>
          <w:lang w:val="ar_AE" w:bidi="ar_AE"/>
        </w:rPr>
      </w:r>
      <w:r>
        <w:rPr>
          <w:b/>
          <w:rtl/>
          <w:cs/>
          <w:lang w:val="ar_AE" w:bidi="ar_AE"/>
        </w:rPr>
        <w:t>في الجزء الثاني:</w:t>
      </w:r>
      <w:r>
        <w:rPr>
          <w:rtl/>
          <w:cs/>
          <w:lang w:val="ar_AE" w:bidi="ar_AE"/>
        </w:rPr>
        <w:t xml:space="preserve"> يشجِّع يوحنا المؤمنين كونهم مختلفين تمامًا عن المؤمنين الزائفين، لأن لديهم الروح القدس. ونحن نكتشف أن المؤمنين الزائفين لم يؤمنوا بأن يسوع هو ابن الله.</w:t>
      </w:r>
    </w:p>
    <w:p>
      <w:pPr>
        <w:bidi/>
      </w:pPr>
      <w:r>
        <w:rPr>
          <w:rtl/>
          <w:cs/>
          <w:lang w:val="ar_AE" w:bidi="ar_AE"/>
        </w:rPr>
      </w:r>
      <w:r>
        <w:rPr>
          <w:b/>
          <w:rtl/>
          <w:cs/>
          <w:lang w:val="ar_AE" w:bidi="ar_AE"/>
        </w:rPr>
        <w:t>في الجزء الثالث:</w:t>
      </w:r>
      <w:r>
        <w:rPr>
          <w:rtl/>
          <w:cs/>
          <w:lang w:val="ar_AE" w:bidi="ar_AE"/>
        </w:rPr>
        <w:t xml:space="preserve"> يُخبر يوحنا المؤمنين أن الروح القدس يُعلِّم المؤمنين كل ما يحتاجون إلى معرفته.</w:t>
      </w:r>
    </w:p>
    <w:p>
      <w:pPr>
        <w:bidi/>
      </w:pPr>
      <w:r>
        <w:rPr>
          <w:rtl/>
          <w:cs/>
          <w:lang w:val="ar_AE" w:bidi="ar_AE"/>
        </w:rPr>
      </w:r>
      <w:r>
        <w:rPr>
          <w:rtl/>
          <w:cs/>
          <w:lang w:val="ar_AE" w:bidi="ar_AE"/>
        </w:rPr>
        <w:t>وخلال هذا المقطع، يتواجد يوحنا في ذلك الجزء من الحديقة (النص) حيث يخبرنا أن أبناء الله يؤمنون بالأمور الصحيحة عن يسوع.</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يوحنا، الذي يُقدِّم هذه العظة</w:t>
      </w:r>
    </w:p>
    <w:p>
      <w:pPr>
        <w:pStyle w:val="ListBullet"/>
        <w:bidi/>
        <w:spacing w:line="240" w:lineRule="auto"/>
        <w:ind w:left="720"/>
      </w:pPr>
      <w:r>
        <w:rPr>
          <w:rtl/>
          <w:cs/>
          <w:lang w:val="ar_AE" w:bidi="ar_AE"/>
        </w:rPr>
      </w:r>
      <w:r>
        <w:rPr>
          <w:rtl/>
          <w:cs/>
          <w:lang w:val="ar_AE" w:bidi="ar_AE"/>
        </w:rPr>
        <w:t>الأشخاص الذين يستمعون إلى عظة يوحنا</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أضداد المسيح—أي أعداء المسيح</w:t>
      </w:r>
    </w:p>
    <w:p>
      <w:pPr>
        <w:pStyle w:val="ListBullet"/>
        <w:bidi/>
        <w:spacing w:line="240" w:lineRule="auto"/>
        <w:ind w:left="720"/>
      </w:pPr>
      <w:r>
        <w:rPr>
          <w:rtl/>
          <w:cs/>
          <w:lang w:val="ar_AE" w:bidi="ar_AE"/>
        </w:rPr>
      </w:r>
      <w:r>
        <w:rPr>
          <w:rtl/>
          <w:cs/>
          <w:lang w:val="ar_AE" w:bidi="ar_AE"/>
        </w:rPr>
        <w:t>والمؤمنون الزائفون الذين يحاولون خداع المؤمنين</w:t>
      </w:r>
    </w:p>
    <w:p>
      <w:pPr>
        <w:bidi/>
      </w:pPr>
      <w:r>
        <w:rPr>
          <w:rtl/>
          <w:cs/>
          <w:lang w:val="ar_AE" w:bidi="ar_AE"/>
        </w:rPr>
      </w:r>
      <w:r>
        <w:rPr>
          <w:rtl/>
          <w:cs/>
          <w:lang w:val="ar_AE" w:bidi="ar_AE"/>
        </w:rPr>
        <w:t>وفي هذا المقطع، يتواجد يوحنا في ذلك الجزء من الحديقة حيث يقول إن أبناء الله يؤمنون بالأمور الصحيحة عن يسوع.</w:t>
      </w:r>
    </w:p>
    <w:p>
      <w:pPr>
        <w:bidi/>
      </w:pPr>
      <w:r>
        <w:rPr>
          <w:rtl/>
          <w:cs/>
          <w:lang w:val="ar_AE" w:bidi="ar_AE"/>
        </w:rPr>
      </w:r>
      <w:r>
        <w:rPr>
          <w:rtl/>
          <w:cs/>
          <w:lang w:val="ar_AE" w:bidi="ar_AE"/>
        </w:rPr>
        <w:t xml:space="preserve">توقَّفوا وقوموا بهذا النشاط: اطلبوا من أحد أعضاء مجموعتكم أن يكون يوحنا. دَعوا يوحنا يقف أو يجلس في الجزء من غرفتكم الذي يمثل هذا الجزء من الحديقة. واتركوا أيضًا شيئًا في هذا الجزء من الحديقة، لوقت لاحق. يجب أن تلاحظوا أنكم قد كنتم في هذا الجزء من الحديقة من قبل! أوقِفوا الاستماع إلى هذا التسجيل الصوتي هنا. </w:t>
      </w:r>
    </w:p>
    <w:p>
      <w:pPr>
        <w:bidi/>
      </w:pPr>
      <w:r>
        <w:rPr>
          <w:rtl/>
          <w:cs/>
          <w:lang w:val="ar_AE" w:bidi="ar_AE"/>
        </w:rPr>
      </w:r>
      <w:r>
        <w:rPr>
          <w:rtl/>
          <w:cs/>
          <w:lang w:val="ar_AE" w:bidi="ar_AE"/>
        </w:rPr>
        <w:t>يخاطب يوحنا المؤمنين مرة أخرى كأولاد. وهذا يُظهر العلاقة الجيدة التي ليوحنا مع المؤمنين.</w:t>
      </w:r>
    </w:p>
    <w:p>
      <w:pPr>
        <w:bidi/>
      </w:pPr>
      <w:r>
        <w:rPr>
          <w:rtl/>
          <w:cs/>
          <w:lang w:val="ar_AE" w:bidi="ar_AE"/>
        </w:rPr>
      </w:r>
      <w:r>
        <w:rPr>
          <w:rtl/>
          <w:cs/>
          <w:lang w:val="ar_AE" w:bidi="ar_AE"/>
        </w:rPr>
        <w:t xml:space="preserve">يُخبر يوحنا المؤمنين أنها الساعة الأخيرة. في العهد الجديد، يدعو الناس الفترة الكاملة بين ميلاد يسوع والوقت الذي سيعود فيه يسوع مرة أخرى "الأيام الأخيرة". وهكذا فإننا جميعًا، مستمعي يوحنا ونحن اليوم، نعيش في "الأيام الأخيرة". وفي نهاية هذه "الأيام الأخيرة" سيكون هناك يوم </w:t>
      </w:r>
      <w:r>
        <w:rPr>
          <w:b/>
          <w:rtl/>
          <w:cs/>
          <w:lang w:val="ar_AE" w:bidi="ar_AE"/>
        </w:rPr>
        <w:t>هو</w:t>
      </w:r>
      <w:r>
        <w:rPr>
          <w:rtl/>
          <w:cs/>
          <w:lang w:val="ar_AE" w:bidi="ar_AE"/>
        </w:rPr>
        <w:t xml:space="preserve"> "اليوم الأخير"، وهذا هو اليوم الذي يعود فيه يسوع ثانية. ويوحنا هو الكاتب الوحيد الذي يتحدث عن "الساعة الأخيرة". لكن كُتَّاب الكتاب المقدس لا يستخدمون هذه المصطلحات بدقة شديدة. فمن المحتمل أن يوحنا يقصد فقط أن يقول إن يسوع على وشك أن يعود في أي لحظة. لقد كان ذلك صحيحًا بالنسبة للمؤمنين في زمن يوحنا، ولا يزال صحيحًا بالنسبة لنا اليوم، رغم أننا نعيش بعد ذلك بكثير. وعلينا أن نكون دائمًا مستعدين لأن يسوع قد يعود في أي لحظة.</w:t>
      </w:r>
    </w:p>
    <w:p>
      <w:pPr>
        <w:bidi/>
      </w:pPr>
      <w:r>
        <w:rPr>
          <w:rtl/>
          <w:cs/>
          <w:lang w:val="ar_AE" w:bidi="ar_AE"/>
        </w:rPr>
      </w:r>
      <w:r>
        <w:rPr>
          <w:rtl/>
          <w:cs/>
          <w:lang w:val="ar_AE" w:bidi="ar_AE"/>
        </w:rPr>
        <w:t xml:space="preserve">لقد سمع المؤمنون عن شخص يدعوه يوحنا "ضد المسيح". ويبدو أن المؤمنين قد سمعوا عن عدو معين ليسوع سيظهر قبيل عودة يسوع مباشرةً. وكان الناس يدعون هذا العدو "ضد المسيح". لكن يوحنا يقول إن هناك الآن أضداد للمسيح </w:t>
      </w:r>
      <w:r>
        <w:rPr>
          <w:b/>
          <w:rtl/>
          <w:cs/>
          <w:lang w:val="ar_AE" w:bidi="ar_AE"/>
        </w:rPr>
        <w:t>كثيرون</w:t>
      </w:r>
      <w:r>
        <w:rPr>
          <w:rtl/>
          <w:cs/>
          <w:lang w:val="ar_AE" w:bidi="ar_AE"/>
        </w:rPr>
        <w:t xml:space="preserve">! فليس هناك عدو واحد فقط ليسوع، بل هناك أعداء كثيرون. </w:t>
      </w:r>
    </w:p>
    <w:p>
      <w:pPr>
        <w:bidi/>
      </w:pPr>
      <w:r>
        <w:rPr>
          <w:rtl/>
          <w:cs/>
          <w:lang w:val="ar_AE" w:bidi="ar_AE"/>
        </w:rPr>
      </w:r>
      <w:r>
        <w:rPr>
          <w:rtl/>
          <w:cs/>
          <w:lang w:val="ar_AE" w:bidi="ar_AE"/>
        </w:rPr>
        <w:t xml:space="preserve">توقَّفوا هنا وناقشوا: كيف تصفون أو تترجمون تعبير "أضداد المسيح" في لغتكم؟ أوقِفوا الاستماع إلى هذا التسجيل الصوتي هنا. </w:t>
      </w:r>
    </w:p>
    <w:p>
      <w:pPr>
        <w:bidi/>
      </w:pPr>
      <w:r>
        <w:rPr>
          <w:rtl/>
          <w:cs/>
          <w:lang w:val="ar_AE" w:bidi="ar_AE"/>
        </w:rPr>
      </w:r>
      <w:r>
        <w:rPr>
          <w:rtl/>
          <w:cs/>
          <w:lang w:val="ar_AE" w:bidi="ar_AE"/>
        </w:rPr>
        <w:t xml:space="preserve">لقد كان هؤلاء الأضداد للمسيح، هؤلاء الأعداء للمسيح، جزءًا من جماعة المؤمنين، لكنهم غادروها. ويقول يوحنا إن هؤلاء الناس لم </w:t>
      </w:r>
      <w:r>
        <w:rPr>
          <w:b/>
          <w:rtl/>
          <w:cs/>
          <w:lang w:val="ar_AE" w:bidi="ar_AE"/>
        </w:rPr>
        <w:t>يبقوا</w:t>
      </w:r>
      <w:r>
        <w:rPr>
          <w:rtl/>
          <w:cs/>
          <w:lang w:val="ar_AE" w:bidi="ar_AE"/>
        </w:rPr>
        <w:t xml:space="preserve"> معنا، أي أنهم لم يحفظوا علاقتهم الجيدة مع يوحنا ومع المؤمنين الآخرين. لقد توقف هؤلاء الناس عن الاستماع إلى يوحنا وبدأوا يؤمنون بأشياء خاطئة ويعلِّمونها. ربما تتذكرون أننا قلنا بالفعل أن كلمة "يبقى أو يثبت" هي مهمة جدًا ليوحنا. وسيستخدم هذه الكلمة نفسها مجددًا عدة مرات في هذا المقطع، كما سنرى لاحقًا.</w:t>
      </w:r>
    </w:p>
    <w:p>
      <w:pPr>
        <w:bidi/>
      </w:pPr>
      <w:r>
        <w:rPr>
          <w:rtl/>
          <w:cs/>
          <w:lang w:val="ar_AE" w:bidi="ar_AE"/>
        </w:rPr>
      </w:r>
      <w:r>
        <w:rPr>
          <w:rtl/>
          <w:cs/>
          <w:lang w:val="ar_AE" w:bidi="ar_AE"/>
        </w:rPr>
        <w:t xml:space="preserve">ونحن نفهم الآن أن "أضداد المسيح" هؤلاء كانوا في الواقع المؤمنين الزائفين الذين كان يوحنا يتحدث عنهم طوال هذا الوقت. وقد </w:t>
      </w:r>
      <w:r>
        <w:rPr>
          <w:b/>
          <w:rtl/>
          <w:cs/>
          <w:lang w:val="ar_AE" w:bidi="ar_AE"/>
        </w:rPr>
        <w:t>تظاهر</w:t>
      </w:r>
      <w:r>
        <w:rPr>
          <w:rtl/>
          <w:cs/>
          <w:lang w:val="ar_AE" w:bidi="ar_AE"/>
        </w:rPr>
        <w:t xml:space="preserve"> هؤلاء الناس فقط بأنهم جزء من الكنيسة. ويقول يوحنا إن حقيقة أن هؤلاء الناس غادروا هو دليل على أنهم لم ينتموا حقًا إلى الكنيسة. ولا يتحدث يوحنا عن الأشخاص الذين انتقلوا للتو إلى مكان آخر. لكنه يقصد أن هؤلاء الناس قد قطعوا علاقتهم مع المؤمنين الآخرين. لو كان هؤلاء الناس حقًا ينتمون إلى جماعة المؤمنين، لكانوا قد حافظوا على علاقتهم الجيدة مع الآخرين!</w:t>
      </w:r>
    </w:p>
    <w:p>
      <w:pPr>
        <w:bidi/>
      </w:pPr>
      <w:r>
        <w:rPr>
          <w:rtl/>
          <w:cs/>
          <w:lang w:val="ar_AE" w:bidi="ar_AE"/>
        </w:rPr>
      </w:r>
      <w:r>
        <w:rPr>
          <w:rtl/>
          <w:cs/>
          <w:lang w:val="ar_AE" w:bidi="ar_AE"/>
        </w:rPr>
        <w:t xml:space="preserve">توقَّفوا هنا ومثِّلوا كيف تظاهر المؤمنون الزائفون بانتمائهم إلى الكنيسة، ثم كيف غادروا ولم يحفظوا علاقة جيدة مع المؤمنين. أوقِفوا الاستماع إلى هذا التسجيل الصوتي هنا. </w:t>
      </w:r>
    </w:p>
    <w:p>
      <w:pPr>
        <w:bidi/>
      </w:pPr>
      <w:r>
        <w:rPr>
          <w:rtl/>
          <w:cs/>
          <w:lang w:val="ar_AE" w:bidi="ar_AE"/>
        </w:rPr>
      </w:r>
      <w:r>
        <w:rPr>
          <w:rtl/>
          <w:cs/>
          <w:lang w:val="ar_AE" w:bidi="ar_AE"/>
        </w:rPr>
        <w:t xml:space="preserve">توقَّفوا هنا وناقشوا كيف يمكنكم أن تقولوا في لغتكم أن هؤلاء الناس لم يبقوا مع المؤمنين. أوقِفوا الاستماع إلى هذا التسجيل الصوتي هنا. </w:t>
      </w:r>
    </w:p>
    <w:p>
      <w:pPr>
        <w:bidi/>
      </w:pPr>
      <w:r>
        <w:rPr>
          <w:rtl/>
          <w:cs/>
          <w:lang w:val="ar_AE" w:bidi="ar_AE"/>
        </w:rPr>
      </w:r>
      <w:r>
        <w:rPr>
          <w:rtl/>
          <w:cs/>
          <w:lang w:val="ar_AE" w:bidi="ar_AE"/>
        </w:rPr>
        <w:t>يشجّع يوحنا المؤمنين، مؤكدًا لهم أنهم يختلفون تمامًا عن أولئك المؤمنين الزائفين! ويعرف يوحنا أن المؤمنين يعرفون الأشياء الحقيقية عن يسوع. فيوحنا لا يكتب للمؤمنين لأنهم لا يعرفون هذه الأمور. لكنه يريد أن يشجّع المؤمنين كونهم يعرفون بالفعل الحق عن يسوع. وربما شعر المؤمنون بعدم الأمان بسبب الأشياء التي قالها المؤمنون الزائفون، لكنهم لا يحتاجون إلى الشعور بهذه الطريقة.</w:t>
      </w:r>
    </w:p>
    <w:p>
      <w:pPr>
        <w:bidi/>
      </w:pPr>
      <w:r>
        <w:rPr>
          <w:rtl/>
          <w:cs/>
          <w:lang w:val="ar_AE" w:bidi="ar_AE"/>
        </w:rPr>
      </w:r>
      <w:r>
        <w:rPr>
          <w:rtl/>
          <w:cs/>
          <w:lang w:val="ar_AE" w:bidi="ar_AE"/>
        </w:rPr>
        <w:t>يقول يوحنا إن المؤمنين يعرفون أن أي كذب لا يأتي من الحق. والأشياء التي كان المؤمنون الزائفون يقولونها كانت أكاذيب. وهذه الأشياء لا يمكن أن تأتي من الله، لأن الله يتكلم دائمًا بالحق. والمؤمنون يعرفون ما هو الحق. وهذا سيساعد المؤمنين على إدراك أن ما يقوله المؤمنون الزائفون هو خطأ. فالمؤمنون يعرفون الفرق بين ما هو حق وما هو كاذب.</w:t>
      </w:r>
    </w:p>
    <w:p>
      <w:pPr>
        <w:bidi/>
      </w:pPr>
      <w:r>
        <w:rPr>
          <w:rtl/>
          <w:cs/>
          <w:lang w:val="ar_AE" w:bidi="ar_AE"/>
        </w:rPr>
      </w:r>
      <w:r>
        <w:rPr>
          <w:rtl/>
          <w:cs/>
          <w:lang w:val="ar_AE" w:bidi="ar_AE"/>
        </w:rPr>
        <w:t xml:space="preserve">توقَّفوا هنا وقوموا بهذا النشاط: اخرجوا وابحثوا عن بعض النباتات أو الأشجار المختلفة. اقطعوا زهرة أو ورقة أو فرعًا من نبات أو شجرة ما. وبواسطة حبل أو شريط، أو أي شيء آخر لديكم، اربطوا هذه الزهرة أو الورقة على نوع مختلف تمامًا من النبات أو الأشجار. ثم اعثروا على شخص جديد وأظهروا للشخص ما فعلتموه. اسألوا ذلك الشخص: "هل هذه الزهرة أو الورقة حقيقية؟" اذهبوا وقوموا بهذا النشاط الآن. وسنتحدث أكثر عن ذلك عندما تعود. أوقِفوا الاستماع إلى هذا التسجيل الصوتي هنا. </w:t>
      </w:r>
    </w:p>
    <w:p>
      <w:pPr>
        <w:bidi/>
      </w:pPr>
      <w:r>
        <w:rPr>
          <w:rtl/>
          <w:cs/>
          <w:lang w:val="ar_AE" w:bidi="ar_AE"/>
        </w:rPr>
      </w:r>
      <w:r>
        <w:rPr>
          <w:rtl/>
          <w:cs/>
          <w:lang w:val="ar_AE" w:bidi="ar_AE"/>
        </w:rPr>
        <w:t>عندما قمتم بهذا النشاط، كان بإمكان الآخرين أن يروا أن الزهرة التي وضعتموها على الشجرة لم تكن حقيقية. فإن الزهرة لم تكن تنتمي إلى تلك الشجرة أو ذلك النبات. كانت الزهرة كذبة، ولم يكن من الممكن أن تكون قد جاءت من ذلك النبات. وكان الناس قادرين على أن يروا أن هذه كانت كذبة. وهكذا، فإن مستمعي يوحنا قادرون على إدراك أن ما يقوله المؤمنون الزائفون هو كذب. وأنه لا يمكن أن يكون صحيحًا.</w:t>
      </w:r>
    </w:p>
    <w:p>
      <w:pPr>
        <w:bidi/>
      </w:pPr>
      <w:r>
        <w:rPr>
          <w:rtl/>
          <w:cs/>
          <w:lang w:val="ar_AE" w:bidi="ar_AE"/>
        </w:rPr>
      </w:r>
      <w:r>
        <w:rPr>
          <w:rtl/>
          <w:cs/>
          <w:lang w:val="ar_AE" w:bidi="ar_AE"/>
        </w:rPr>
        <w:t xml:space="preserve">توقَّفوا هنا وناقشوا كيف يمكنكم أن تقولوا في لغتكم أن الكذب لا يمكن أن يأتي من الحق. أوقِفوا الاستماع إلى هذا التسجيل الصوتي هنا. </w:t>
      </w:r>
    </w:p>
    <w:p>
      <w:pPr>
        <w:bidi/>
      </w:pPr>
      <w:r>
        <w:rPr>
          <w:rtl/>
          <w:cs/>
          <w:lang w:val="ar_AE" w:bidi="ar_AE"/>
        </w:rPr>
      </w:r>
      <w:r>
        <w:rPr>
          <w:rtl/>
          <w:cs/>
          <w:lang w:val="ar_AE" w:bidi="ar_AE"/>
        </w:rPr>
        <w:t>ثم يطرح يوحنا سؤالًا عن من هو الكاذب. وهو يعني: "مَن هو أسوأ كاذب ممكن؟" وسيجيب يوحنا عن السؤال بنفسه. وهو يطرح السؤال حتى يدرك مستمعوه أنه سيقول شيئًا مهمًا.</w:t>
      </w:r>
    </w:p>
    <w:p>
      <w:pPr>
        <w:bidi/>
      </w:pPr>
      <w:r>
        <w:rPr>
          <w:rtl/>
          <w:cs/>
          <w:lang w:val="ar_AE" w:bidi="ar_AE"/>
        </w:rPr>
      </w:r>
      <w:r>
        <w:rPr>
          <w:rtl/>
          <w:cs/>
          <w:lang w:val="ar_AE" w:bidi="ar_AE"/>
        </w:rPr>
        <w:t xml:space="preserve">إن أسوأ كاذبٍ على الإطلاق هو مَن يقول إن يسوع </w:t>
      </w:r>
      <w:r>
        <w:rPr>
          <w:b/>
          <w:rtl/>
          <w:cs/>
          <w:lang w:val="ar_AE" w:bidi="ar_AE"/>
        </w:rPr>
        <w:t>ليس</w:t>
      </w:r>
      <w:r>
        <w:rPr>
          <w:rtl/>
          <w:cs/>
          <w:lang w:val="ar_AE" w:bidi="ar_AE"/>
        </w:rPr>
        <w:t xml:space="preserve"> المسيح، أي المخلِّص. وهذا الشخص هو عدو ليسوع، ضد للمسيح. ويقول أمثال هؤلاء إن يسوع ليس ابن الله، وإن الله ليس أبًا ليسوع. وهؤلاء هم أشخاص مثل سام وسالي، اللذين لم يعتقدا أنه من المهم أن يصبح ابن الله إنسانًا. وفي الوقت نفسه، يمكن أن يشير هذا إلى الأشخاص الذين قد يعتقدون أن يسوع كان شخصًا صالحًا ومهمًا، لكن يسوع لم يكن ابن الله. مهما كان معنى ذلك، فمن الواضح أن يوحنا يتحدث ضد الأشخاص الذين يؤمنون بالأشياء الخاطئة عن يسوع.</w:t>
      </w:r>
    </w:p>
    <w:p>
      <w:pPr>
        <w:bidi/>
      </w:pPr>
      <w:r>
        <w:rPr>
          <w:rtl/>
          <w:cs/>
          <w:lang w:val="ar_AE" w:bidi="ar_AE"/>
        </w:rPr>
      </w:r>
      <w:r>
        <w:rPr>
          <w:rtl/>
          <w:cs/>
          <w:lang w:val="ar_AE" w:bidi="ar_AE"/>
        </w:rPr>
        <w:t>يُخبر يوحنا الناس بأنه لا يمكن أن يكون لهم الله دون يسوع. يقول يوحنا هنا الشيء نفسه مرتين، مرةً بصيغة الإثبات ومرةً بصيغة النفي، وهو أمرٌ يحب يوحنا فعله كثيرًا. وهو يقول إنه لا يمكنكم أن تكون لكم علاقة مع الله إذا لم تؤمنوا بأن الله هو الآب ليسوع، وأن يسوع هو ابن الله. لكن الأشخاص الذين يؤمنون بأن يسوع هو ابن الله سيكون لهم على الفور علاقة مع الله الآب أيضًا.</w:t>
      </w:r>
    </w:p>
    <w:p>
      <w:pPr>
        <w:bidi/>
      </w:pPr>
      <w:r>
        <w:rPr>
          <w:rtl/>
          <w:cs/>
          <w:lang w:val="ar_AE" w:bidi="ar_AE"/>
        </w:rPr>
      </w:r>
      <w:r>
        <w:rPr>
          <w:rtl/>
          <w:cs/>
          <w:lang w:val="ar_AE" w:bidi="ar_AE"/>
        </w:rPr>
        <w:t xml:space="preserve">توقَّفوا هنا وناقشوا كيف يمكنكم أن تقولوا في لغتكم أن كل من ينكر الابن ليس له الآب، وأن كل من يثق بالابن له الآب. أوقِفوا الاستماع إلى هذا التسجيل الصوتي هنا. </w:t>
      </w:r>
    </w:p>
    <w:p>
      <w:pPr>
        <w:bidi/>
      </w:pPr>
      <w:r>
        <w:rPr>
          <w:rtl/>
          <w:cs/>
          <w:lang w:val="ar_AE" w:bidi="ar_AE"/>
        </w:rPr>
      </w:r>
      <w:r>
        <w:rPr>
          <w:rtl/>
          <w:cs/>
          <w:lang w:val="ar_AE" w:bidi="ar_AE"/>
        </w:rPr>
        <w:t xml:space="preserve">يشجّع يوحنا المؤمنين على الاستمرار في الإيمان بالأشياء التي تعلّموها من البدء، عندما أصبحوا مؤمنين للتو. فلا ينبغي لهم أن يبدأوا في الإيمان بالتعليم الجديد الخاطئ للمؤمنين الزائفين. ويقول يوحنا إن ما تعلَّمه المؤمنون يجب أن </w:t>
      </w:r>
      <w:r>
        <w:rPr>
          <w:b/>
          <w:rtl/>
          <w:cs/>
          <w:lang w:val="ar_AE" w:bidi="ar_AE"/>
        </w:rPr>
        <w:t>يبقى</w:t>
      </w:r>
      <w:r>
        <w:rPr>
          <w:rtl/>
          <w:cs/>
          <w:lang w:val="ar_AE" w:bidi="ar_AE"/>
        </w:rPr>
        <w:t xml:space="preserve"> فيهم. وهذا يعني أن على المؤمنين الاستمرار في الإيمان بكل ما تعلّموه عن يسوع وطاعة ذلك. وإذا فعلوا ذلك، </w:t>
      </w:r>
      <w:r>
        <w:rPr>
          <w:b/>
          <w:rtl/>
          <w:cs/>
          <w:lang w:val="ar_AE" w:bidi="ar_AE"/>
        </w:rPr>
        <w:t>فسيثبت</w:t>
      </w:r>
      <w:r>
        <w:rPr>
          <w:rtl/>
          <w:cs/>
          <w:lang w:val="ar_AE" w:bidi="ar_AE"/>
        </w:rPr>
        <w:t xml:space="preserve"> المؤمنون في يسوع الابن وفي الله الآب. وإذا استمر المؤمنون في الإيمان بالأمور الصحيحة عن يسوع، فسيظلون في علاقة شركة جيدة مع الله. وحينئذ سيعطي الله المؤمنين ما قد وعدهم به: الحياة الأبدية، أفضل حياة ممكنة.</w:t>
      </w:r>
    </w:p>
    <w:p>
      <w:pPr>
        <w:bidi/>
      </w:pPr>
      <w:r>
        <w:rPr>
          <w:rtl/>
          <w:cs/>
          <w:lang w:val="ar_AE" w:bidi="ar_AE"/>
        </w:rPr>
      </w:r>
      <w:r>
        <w:rPr>
          <w:rtl/>
          <w:cs/>
          <w:lang w:val="ar_AE" w:bidi="ar_AE"/>
        </w:rPr>
        <w:t xml:space="preserve">توقَّفوا هنا وقوموا بهذا النشاط: في المقدمة، إذا كنتم قد فعلتم النشاط الاختياري، فأنتم قد صنعتم بعض الزهور التي تُمثِّل الحياة الأبدية. ضعوا إحدى هذه الزهور في هذا الجزء من الحديقة. أوقِفوا الاستماع إلى هذا التسجيل الصوتي هنا. </w:t>
      </w:r>
    </w:p>
    <w:p>
      <w:pPr>
        <w:bidi/>
      </w:pPr>
      <w:r>
        <w:rPr>
          <w:rtl/>
          <w:cs/>
          <w:lang w:val="ar_AE" w:bidi="ar_AE"/>
        </w:rPr>
      </w:r>
      <w:r>
        <w:rPr>
          <w:rtl/>
          <w:cs/>
          <w:lang w:val="ar_AE" w:bidi="ar_AE"/>
        </w:rPr>
        <w:t xml:space="preserve">يكتب يوحنا كل هذا لأنه لا يريد أن يجعل الناس الآخرين يؤمنون بأشياء غير صحيحة. كان يسوع قد أعطى المؤمنين مسحة، أي الروح القدس. وفي العهد القديم، كان الناس يسكبون الزيت على شخص ما ليمسحوه لمهمة خاصة. وقد كان الزيت أو دهن المسحة يرمز إلى الروح القدس. وكان الروح القدس يساعد الناس على القيام بمهمتهم بشكل جيد. المؤمنون لديهم أيضًا الروح القدس. والروح القدس يساعد المؤمنين. وهذا ليس شيئًا قد حدث مرة واحدة فقط، لكن الروح القدس يسكن في المؤمنين ويستمر في مساعدتهم. وهو يُعلِّم المؤمنين كل ما يحتاجون إلى معرفته. فلا يحتاج المؤمنون إلى المؤمنين الزائفين ليعلِّموهم أي شيء. ربما قال المؤمنون الزائفون إن لديهم مسحة، لكن هذا كان كذبًا. فإن المسحة التي لدى المؤمنين هي حق. والمؤمنون لديهم الروح القدس، ويجب عليهم أن يستمروا في الإيمان بكل ما يُعلِّمهم الروح القدس. </w:t>
      </w:r>
    </w:p>
    <w:p>
      <w:pPr>
        <w:bidi/>
      </w:pPr>
      <w:r>
        <w:rPr>
          <w:rtl/>
          <w:cs/>
          <w:lang w:val="ar_AE" w:bidi="ar_AE"/>
        </w:rPr>
      </w:r>
      <w:r>
        <w:rPr>
          <w:rtl/>
          <w:cs/>
          <w:lang w:val="ar_AE" w:bidi="ar_AE"/>
        </w:rPr>
        <w:t xml:space="preserve">توقفوا هنا وناقشوا الأمر: هل يمكنكم سرد قصة عن بائع كان يخدع الناس ببيعهم سلعًا تبدو باهظة الثمن، لكنها في الواقع كانت رخيصة جدًا؟ ما الكلمات التي تستخدمونها للحديث عن أشياء زائفة، أي أنها ليست في الواقع ما يقوله الناس إنها عليه؟ أوقِفوا الاستماع إلى هذا التسجيل الصوتي هنا. </w:t>
      </w:r>
    </w:p>
    <w:p>
      <w:pPr>
        <w:bidi/>
      </w:pPr>
      <w:r>
        <w:rPr>
          <w:rtl/>
          <w:cs/>
          <w:lang w:val="ar_AE" w:bidi="ar_AE"/>
        </w:rPr>
      </w:r>
      <w:r>
        <w:rPr>
          <w:rtl/>
          <w:cs/>
          <w:lang w:val="ar_AE" w:bidi="ar_AE"/>
        </w:rPr>
        <w:t>للمرة الأخيرة، للوقت الراهن، يحثُّ يوحنا المؤمنين على الثبات في يسوع. ويخاطب يوحنا المؤمنين مرة أخرى بعبارة "أيها أولاد". فإذا حافظ المؤمنون على علاقتهم الجيدة مع يسوع، فلن يضطروا إلى الخوف من أن يسوع سيرفضهم عندما يعود ثانية ليدين. ويقول يوحنا إن المؤمنين يمكنهم أن يكونوا واثقين أو أن يمتلكوا الشجاعة. إذا رفض يسوع المؤمنين، فإنهم سيخجلون! لكن الآن، إذا حافظ المؤمنون على علاقتهم الجيدة مع يسوع، فيمكنهم أن يتأكدوا من أن يسوع سيقبلهم.</w:t>
      </w:r>
    </w:p>
    <w:p>
      <w:pPr>
        <w:bidi/>
      </w:pPr>
      <w:r>
        <w:rPr>
          <w:rtl/>
          <w:cs/>
          <w:lang w:val="ar_AE" w:bidi="ar_AE"/>
        </w:rPr>
      </w:r>
      <w:r>
        <w:rPr>
          <w:rtl/>
          <w:cs/>
          <w:lang w:val="ar_AE" w:bidi="ar_AE"/>
        </w:rPr>
        <w:t xml:space="preserve">توقفوا هنا. لا يزال لدينا المزيد لنقوله عن هذا المقطع. ولكن هذا وقتٌ جيد للوقوف وتمديد الجسم! عودوا عندما تكونون مستعدين. أوقِفوا الاستماع إلى هذا التسجيل الصوتي هنا. </w:t>
      </w:r>
    </w:p>
    <w:p>
      <w:pPr>
        <w:bidi/>
      </w:pPr>
      <w:r>
        <w:rPr>
          <w:rtl/>
          <w:cs/>
          <w:lang w:val="ar_AE" w:bidi="ar_AE"/>
        </w:rPr>
      </w:r>
      <w:r>
        <w:rPr>
          <w:rtl/>
          <w:cs/>
          <w:lang w:val="ar_AE" w:bidi="ar_AE"/>
        </w:rPr>
        <w:t xml:space="preserve">في هذا المقطع، يستخدم يوحنا طريقتين مختلفتين للحديث عن عودة يسوع. أولًا، يقول يوحنا إن يسوع سيُعلَن، أو أن يسوع سيُظهَر. عندما تُظهر شيئًا ما، فإنك تُعلن للناس شيئًا لم يكن بوسعهم رؤيته من قبل. في الفقرة الأولى تمامًا، تحدث يوحنا عن يسوع المسيح، ودعا يسوع "الحياة". وقال يوحنا إن هذه الحياة قد </w:t>
      </w:r>
      <w:r>
        <w:rPr>
          <w:b/>
          <w:rtl/>
          <w:cs/>
          <w:lang w:val="ar_AE" w:bidi="ar_AE"/>
        </w:rPr>
        <w:t>أُظهِرت</w:t>
      </w:r>
      <w:r>
        <w:rPr>
          <w:rtl/>
          <w:cs/>
          <w:lang w:val="ar_AE" w:bidi="ar_AE"/>
        </w:rPr>
        <w:t xml:space="preserve">. وهذا يعني أن ابن الله، الذي كان مع الله في السماء، صار إنسانًا، يسوع. ونحن لم نتمكن من رؤية يسوع عندما كان لا يزال في السماء، ولكن عندما جاء يسوع إلى الأرض كإنسان، كان بإمكاننا أن نراه. وبعد أن مات يسوع وقام ثانية، عاد يسوع إلى السماء. ونحن لا نستطيع الآن أن نرى يسوع. لكن يومًا ما، سيعود يسوع مرة أخرى! وحينئذ سنتمكن من رؤية يسوع مرة أخرى. وكما أظهَر الله يسوع في المرة الأولى، عندما ولد يسوع كإنسان، فإنه الله سيُظهِر يسوع مرة أخرى عندما يعود يسوع. وحينئذ سنتمكن جميعًا من رؤية يسوع. </w:t>
      </w:r>
    </w:p>
    <w:p>
      <w:pPr>
        <w:bidi/>
      </w:pPr>
      <w:r>
        <w:rPr>
          <w:rtl/>
          <w:cs/>
          <w:lang w:val="ar_AE" w:bidi="ar_AE"/>
        </w:rPr>
      </w:r>
      <w:r>
        <w:rPr>
          <w:rtl/>
          <w:cs/>
          <w:lang w:val="ar_AE" w:bidi="ar_AE"/>
        </w:rPr>
        <w:t xml:space="preserve">الطريقة الأخرى التي يتحدث بها يوحنا عن عودة يسوع هي أنه يتحدث عن </w:t>
      </w:r>
      <w:r>
        <w:rPr>
          <w:b/>
          <w:rtl/>
          <w:cs/>
          <w:lang w:val="ar_AE" w:bidi="ar_AE"/>
        </w:rPr>
        <w:t>مجيئه.</w:t>
      </w:r>
      <w:r>
        <w:rPr>
          <w:rtl/>
          <w:cs/>
          <w:lang w:val="ar_AE" w:bidi="ar_AE"/>
        </w:rPr>
        <w:t xml:space="preserve"> ويستخدم يوحنا كلمةً تعني "المجيء"، وهي كلمة كان الناس يستخدمونها عند الحديث عن الملوك أو غيرهم من الشخصيات المرموقة للغاية التي تزور مدينةً ما أو مكانًا آخر. فعندما كان شخص كهذا يزور المدينة، كان ذلك حدثًا كبيرًا للغاية، وكان الجميع يشعرون بحماس شديد! وهكذا، فإن يوحنا هنا يتحدث عن الوقت الذي يعود فيه يسوع ثانية كملك. وهذا سيكون حدثًا كبيرًا جدًا! أكبر حدث على الإطلاق!</w:t>
      </w:r>
    </w:p>
    <w:p>
      <w:pPr>
        <w:bidi/>
      </w:pPr>
      <w:r>
        <w:rPr>
          <w:rtl/>
          <w:cs/>
          <w:lang w:val="ar_AE" w:bidi="ar_AE"/>
        </w:rPr>
      </w:r>
      <w:r>
        <w:rPr>
          <w:rtl/>
          <w:cs/>
          <w:lang w:val="ar_AE" w:bidi="ar_AE"/>
        </w:rPr>
        <w:t xml:space="preserve">توقَّفوا هنا وناقشوا: هل يمكنكم أن تحكوا قصة عن شخص مهم زار مدينتكم أو قريتكم؟ كيف وصل هذا الشخص، وكيف رحَّب به الناس؟ أوقِفوا الاستماع إلى هذا التسجيل الصوتي هنا. </w:t>
      </w:r>
    </w:p>
    <w:p>
      <w:pPr>
        <w:bidi/>
      </w:pPr>
      <w:r>
        <w:rPr>
          <w:rtl/>
          <w:cs/>
          <w:lang w:val="ar_AE" w:bidi="ar_AE"/>
        </w:rPr>
      </w:r>
      <w:r>
        <w:rPr>
          <w:rtl/>
          <w:cs/>
          <w:lang w:val="ar_AE" w:bidi="ar_AE"/>
        </w:rPr>
        <w:t xml:space="preserve">والآن، توقَّفوا هنا وقوموا بهذا النشاط: مثِّلوا أن بعض المؤمنين يستمرون في الإيمان بأن يسوع هو ابن الله، وأنه المخلِّص، بينما بعض الناس الآخرين </w:t>
      </w:r>
      <w:r>
        <w:rPr>
          <w:b/>
          <w:rtl/>
          <w:cs/>
          <w:lang w:val="ar_AE" w:bidi="ar_AE"/>
        </w:rPr>
        <w:t>يتوقفون</w:t>
      </w:r>
      <w:r>
        <w:rPr>
          <w:rtl/>
          <w:cs/>
          <w:lang w:val="ar_AE" w:bidi="ar_AE"/>
        </w:rPr>
        <w:t xml:space="preserve"> عن الإيمان بذلك. ثم مثِّلوا مجيء يسوع، بالطريقة التي يأتي بها ملك أو شخص مهم. مثِّلوا المؤمنين الحقيقيين مع يسوع وهم يعانقون بعضهم البعض، أو يحيّون بعضهم بعضًا بمحبة شديدة. ثم مثِّلوا أن يسوع يرفض المؤمنين الزائفين. مثِّلوا المؤمنين الزائفين وهم يشعرون بالخجل الشديد. أوقِفوا الاستماع إلى هذا التسجيل الصوتي هنا. </w:t>
      </w:r>
    </w:p>
    <w:p>
      <w:pPr>
        <w:bidi/>
      </w:pPr>
      <w:r>
        <w:rPr>
          <w:rtl/>
          <w:cs/>
          <w:lang w:val="ar_AE" w:bidi="ar_AE"/>
        </w:rPr>
      </w:r>
      <w:r>
        <w:rPr>
          <w:rtl/>
          <w:cs/>
          <w:lang w:val="ar_AE" w:bidi="ar_AE"/>
        </w:rPr>
        <w:t xml:space="preserve">لقد استخدم يوحنا كلمة </w:t>
      </w:r>
      <w:r>
        <w:rPr>
          <w:b/>
          <w:rtl/>
          <w:cs/>
          <w:lang w:val="ar_AE" w:bidi="ar_AE"/>
        </w:rPr>
        <w:t>"يثبت</w:t>
      </w:r>
      <w:r>
        <w:rPr>
          <w:rtl/>
          <w:cs/>
          <w:lang w:val="ar_AE" w:bidi="ar_AE"/>
        </w:rPr>
        <w:t xml:space="preserve"> أو يقيم" مرات عديدة في المقطع. في الجزء الأول من المقطع، استخدم يوحنا هذه الكلمة مرة واحدة. قال يوحنا إن المؤمنين الزائفين لم يبقوا مع المؤمنين الآخرين. وفي الجزء الثاني من المقطع، يستخدم يوحنا كلمة "يثبت أو يبقى" ست مرات. كما تحدث يوحنا عن معرفة و يعلَم عدة مرات في هذا المقطع. كما ذكر يوحنا الحق والكذب كثيرًا.</w:t>
      </w:r>
    </w:p>
    <w:p>
      <w:pPr>
        <w:bidi/>
      </w:pPr>
      <w:r>
        <w:rPr>
          <w:rtl/>
          <w:cs/>
          <w:lang w:val="ar_AE" w:bidi="ar_AE"/>
        </w:rPr>
      </w:r>
      <w:r>
        <w:rPr>
          <w:rtl/>
          <w:cs/>
          <w:lang w:val="ar_AE" w:bidi="ar_AE"/>
        </w:rPr>
        <w:t xml:space="preserve">توقفوا هنا وقوموا بهذا النشاط. استمعوا مرة أخرى إلى ترجمة المقطع. سوف يصفق بعض الناس في كل مرة يسمعون فيها كلمة مثل "يثبت أو يبقى". بينما يصفق بعض الناس في كل مرة يسمعون فيها كلمة مثل "يعلم" أو "معرفة". ويصفق البعض الآخر في كل مرة يسمعون فيها كلمة مثل "الحق" أو "حقيقي". ويصفق بعض الناس في كل مرة يسمعون فيها كلمة مثل "يكذب" أو "كاذب". يمكنكم أيضًا أن تقرروا أن تُصدر كل مجموعة صوتًا مختلفًا كلما سمعت الكلمة "الخاصة بها"! ربما يمكنكم تسجيل الموسيقى التي ستصنعونها معًا بهذه الطريقة! أوقِفوا الاستماع إلى هذا التسجيل الصوتي هنا. </w:t>
      </w:r>
    </w:p>
    <w:p>
      <w:pPr>
        <w:bidi/>
      </w:pPr>
      <w:r>
        <w:rPr>
          <w:rtl/>
          <w:cs/>
          <w:lang w:val="ar_AE" w:bidi="ar_AE"/>
        </w:rPr>
      </w:r>
      <w:r>
        <w:rPr>
          <w:rtl/>
          <w:cs/>
          <w:lang w:val="ar_AE" w:bidi="ar_AE"/>
        </w:rPr>
        <w:t>قد يكون السبب في عدم سماعكم لهذه الكلمات كثيرًا هو أن الترجمة التي تستمعون إليها استخدمت كلمات مختلفة. وهذا أمر مقبول. كما سيتعين عليكم أيضًا استخدام كلمات تتناسب مع لغتكم، حتى وإن لم تكن هي نفسها في كل مرة.</w:t>
      </w:r>
    </w:p>
    <w:p>
      <w:pPr>
        <w:bidi/>
      </w:pPr>
      <w:r>
        <w:rPr>
          <w:rtl/>
          <w:cs/>
          <w:lang w:val="ar_AE" w:bidi="ar_AE"/>
        </w:rPr>
      </w:r>
      <w:r>
        <w:rPr>
          <w:rtl/>
          <w:cs/>
          <w:lang w:val="ar_AE" w:bidi="ar_AE"/>
        </w:rPr>
        <w:t>والآن، استخدموا لوحة القصص، أو أشياء أو أفعالًا لتصوُّر المقطع بأكمله.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رسالة يوحنا الأولى 2: 18 - 28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يوحنا، الذي يُقدِّم هذه العظة</w:t>
      </w:r>
    </w:p>
    <w:p>
      <w:pPr>
        <w:pStyle w:val="ListBullet"/>
        <w:bidi/>
        <w:spacing w:line="240" w:lineRule="auto"/>
        <w:ind w:left="720"/>
      </w:pPr>
      <w:r>
        <w:rPr>
          <w:rtl/>
          <w:cs/>
          <w:lang w:val="ar_AE" w:bidi="ar_AE"/>
        </w:rPr>
      </w:r>
      <w:r>
        <w:rPr>
          <w:rtl/>
          <w:cs/>
          <w:lang w:val="ar_AE" w:bidi="ar_AE"/>
        </w:rPr>
        <w:t>الأشخاص الذين يستمعون إلى عظة يوحنا</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أضداد المسيح—أعداء المسيح</w:t>
      </w:r>
    </w:p>
    <w:p>
      <w:pPr>
        <w:pStyle w:val="ListBullet"/>
        <w:bidi/>
        <w:spacing w:line="240" w:lineRule="auto"/>
        <w:ind w:left="720"/>
      </w:pPr>
      <w:r>
        <w:rPr>
          <w:rtl/>
          <w:cs/>
          <w:lang w:val="ar_AE" w:bidi="ar_AE"/>
        </w:rPr>
      </w:r>
      <w:r>
        <w:rPr>
          <w:rtl/>
          <w:cs/>
          <w:lang w:val="ar_AE" w:bidi="ar_AE"/>
        </w:rPr>
        <w:t>والمؤمنون الزائفون الذين يحاولون خداع المؤمنين</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يوحنا شيئًا كالتالي:</w:t>
      </w:r>
    </w:p>
    <w:p>
      <w:pPr>
        <w:bidi/>
      </w:pPr>
      <w:r>
        <w:rPr>
          <w:rtl/>
          <w:cs/>
          <w:lang w:val="ar_AE" w:bidi="ar_AE"/>
        </w:rPr>
      </w:r>
      <w:r>
        <w:rPr>
          <w:rtl/>
          <w:cs/>
          <w:lang w:val="ar_AE" w:bidi="ar_AE"/>
        </w:rPr>
        <w:t>"يا أولادي الأحباء، لم يتبق الكثير من الوقت! لقد سمعتم عن عدو للمسيح، ضد المسيح، الذي سيظهر قبل مجيء يسوع مباشرةً. حسنًا، لقد جاء هذا العدو الآن! وليس واحدًا فقط، بل كثيرون. وقد تظاهر أعداء المسيح هؤلاء بأنهم ينتمون إلينا، لكنهم في الحقيقة لم يكونوا ينتمون إلينا. والآن هؤلاء الأعداء قد تركونا. لو كان هؤلاء الأعداء منا حقًا، لحافظوا على علاقتهم الجيدة معنا، ولما بدأوا في تعليم الأشياء الخاطئة عن يسوع!</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الأشخاص الذين يؤدّون دور مستمعي يوحنا: "بماذا تفكرون؟" قد تسمعون 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يوحنا شيئًا كالتالي:</w:t>
      </w:r>
    </w:p>
    <w:p>
      <w:pPr>
        <w:bidi/>
      </w:pPr>
      <w:r>
        <w:rPr>
          <w:rtl/>
          <w:cs/>
          <w:lang w:val="ar_AE" w:bidi="ar_AE"/>
        </w:rPr>
      </w:r>
      <w:r>
        <w:rPr>
          <w:rtl/>
          <w:cs/>
          <w:lang w:val="ar_AE" w:bidi="ar_AE"/>
        </w:rPr>
        <w:t>أما أنتم، فتعرفون الأمور الصحيحة عن يسوع. لقد أعطاكم يسوع، القدوس، الروح القدس. والروح القدس يعلّمكم ما هو حق. وأنتم تعرفون الحق. فأنتم تعرفون الفرق بين ما هو حق وما هو كاذب".</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الأشخاص الذين يؤدّون دور مستمعي يوحنا: "بماذا تفكرون؟" قد تسمعون 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يوحنا شيئًا كالتالي:</w:t>
      </w:r>
    </w:p>
    <w:p>
      <w:pPr>
        <w:bidi/>
      </w:pPr>
      <w:r>
        <w:rPr>
          <w:rtl/>
          <w:cs/>
          <w:lang w:val="ar_AE" w:bidi="ar_AE"/>
        </w:rPr>
      </w:r>
      <w:r>
        <w:rPr>
          <w:rtl/>
          <w:cs/>
          <w:lang w:val="ar_AE" w:bidi="ar_AE"/>
        </w:rPr>
        <w:t>"أتعرفون ما هي أسوأ كذبة؟ أسوأ كذبة هي أن يسوع لم يكن المسيح، المُخلِّص! إن الأشخاص الذين يقولون هذا هم أعداء المسيح. وهؤلاء الناس يقولون إن يسوع ليس ابن الله الآب. ولكن لا يمكنكم أن تنالوا الله بدون يسوع!! وحدهم الأشخاص الذين يؤمنون بأن يسوع هو ابن الله هم من يمكنهم أن يقيموا علاقة مع الله الآب".</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يوحنا: "بماذا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يوحنا شيئًا كالتالي:</w:t>
      </w:r>
    </w:p>
    <w:p>
      <w:pPr>
        <w:bidi/>
      </w:pPr>
      <w:r>
        <w:rPr>
          <w:rtl/>
          <w:cs/>
          <w:lang w:val="ar_AE" w:bidi="ar_AE"/>
        </w:rPr>
      </w:r>
      <w:r>
        <w:rPr>
          <w:rtl/>
          <w:cs/>
          <w:lang w:val="ar_AE" w:bidi="ar_AE"/>
        </w:rPr>
        <w:t xml:space="preserve">يجب أن يثبت فيكم التعليمُ الذي سمعتموه عن يسوع منذ البدء. ويجب أن تستمروا في الإيمان بهذا. وحينئذ ستثبتون في الابن وفي الآب. وسوف تستمرون في أن تكون لكم علاقة جيدة مع يسوع ومع الله الآب. وحينئذ سيعطيكم الله الحياة الأبدية التي وعدكم بها، والتي هي أفضل حياة ممكنة. </w:t>
      </w:r>
    </w:p>
    <w:p>
      <w:pPr>
        <w:bidi/>
      </w:pPr>
      <w:r>
        <w:rPr>
          <w:rtl/>
          <w:cs/>
          <w:lang w:val="ar_AE" w:bidi="ar_AE"/>
        </w:rPr>
      </w:r>
      <w:r>
        <w:rPr>
          <w:rtl/>
          <w:cs/>
          <w:lang w:val="ar_AE" w:bidi="ar_AE"/>
        </w:rPr>
        <w:t>"أنا أكتبُ إليكم كلَّ هذا لكي لا تضطربوا بسبب الأشخاص الذين يحاولون خداعكم. وأما أنتم فلستم بحاجة إلى أحد ليعلِّمكم أي شيء، لأن الروح القدس يسكن فيكم. والروح القدس هو مُعلّمكم. وكل ما سيعلِّمكم الروح القدس هو حق. لذلك تمسكوا بما علَّمكم الروح القدس، واثبتوا في يسوع—أي احفظوا علاقتكم الجيدة معه."</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الأشخاص الذين يؤدّون دور مستمعي يوحنا: "بماذا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يوحنا شيئًا كالتالي:</w:t>
      </w:r>
    </w:p>
    <w:p>
      <w:pPr>
        <w:bidi/>
      </w:pPr>
      <w:r>
        <w:rPr>
          <w:rtl/>
          <w:cs/>
          <w:lang w:val="ar_AE" w:bidi="ar_AE"/>
        </w:rPr>
      </w:r>
      <w:r>
        <w:rPr>
          <w:rtl/>
          <w:cs/>
          <w:lang w:val="ar_AE" w:bidi="ar_AE"/>
        </w:rPr>
        <w:t>"والآن، يا أولادي الأحباء، اثبتوا فيه! وحينئذ عندما يُظهَر يسوع مرة أخرى، سنقابله بثقة كاملة. ونحن نعلم أنه عندما يأتي يسوع ملكًا، لن نخجل، لأن يسوع سيقبلنا!"</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الأشخاص الذين يؤدّون دور مستمعي يوحنا: "بماذا تفكرون؟" قد يجيب الأشخاص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من رسالة يوحنا الأولى 2: 18 - 28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يخاطب يوحنا سامعيه بعبارة "يا </w:t>
      </w:r>
      <w:r>
        <w:rPr>
          <w:b/>
          <w:rtl/>
          <w:cs/>
          <w:lang w:val="ar_AE" w:bidi="ar_AE"/>
        </w:rPr>
        <w:t>أولادي الأحباء</w:t>
      </w:r>
      <w:r>
        <w:rPr>
          <w:rtl/>
          <w:cs/>
          <w:lang w:val="ar_AE" w:bidi="ar_AE"/>
        </w:rPr>
        <w:t>" أو "يا أولادي الصغار". ويستخدم يوحنا هذه الكلمات ليُظهر للناس أنه يحبهم. كان تعبير "يا ولدي الصغير" طريقة مفعمةً بالمودة لمخاطبة شخصٍ ما. استخدموا الكلمات ذاتها التي استخدمتموها في المقاطع السابقة.</w:t>
      </w:r>
    </w:p>
    <w:p>
      <w:pPr>
        <w:bidi/>
      </w:pPr>
      <w:r>
        <w:rPr>
          <w:rtl/>
          <w:cs/>
          <w:lang w:val="ar_AE" w:bidi="ar_AE"/>
        </w:rPr>
      </w:r>
      <w:r>
        <w:rPr>
          <w:rtl/>
          <w:cs/>
          <w:lang w:val="ar_AE" w:bidi="ar_AE"/>
        </w:rPr>
        <w:t>يقول يوحنا إن هذه هي "الساعة الأخيرة". وهو يقصد أن يسوع سيعود ثانية قريبًا جدًا.</w:t>
      </w:r>
    </w:p>
    <w:p>
      <w:pPr>
        <w:bidi/>
      </w:pPr>
      <w:r>
        <w:rPr>
          <w:rtl/>
          <w:cs/>
          <w:lang w:val="ar_AE" w:bidi="ar_AE"/>
        </w:rPr>
      </w:r>
      <w:r>
        <w:rPr>
          <w:rtl/>
          <w:cs/>
          <w:lang w:val="ar_AE" w:bidi="ar_AE"/>
        </w:rPr>
        <w:t xml:space="preserve">توقّفوا هنا وناقشوا الكلمات أو العبارات التي ستستخدمونها للتعبير عن </w:t>
      </w:r>
      <w:r>
        <w:rPr>
          <w:b/>
          <w:rtl/>
          <w:cs/>
          <w:lang w:val="ar_AE" w:bidi="ar_AE"/>
        </w:rPr>
        <w:t>الساعة الأخيرة</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يتحدث يوحنا عن أعداء يسوع. ويُطلق يوحنا على عدوٍ ليسوع لقب "ضد المسيح". وهؤلاء الناس لا يؤمنون بأن يسوع هو المسيح، المخلِّص.</w:t>
      </w:r>
    </w:p>
    <w:p>
      <w:pPr>
        <w:bidi/>
      </w:pPr>
      <w:r>
        <w:rPr>
          <w:rtl/>
          <w:cs/>
          <w:lang w:val="ar_AE" w:bidi="ar_AE"/>
        </w:rPr>
      </w:r>
      <w:r>
        <w:rPr>
          <w:rtl/>
          <w:cs/>
          <w:lang w:val="ar_AE" w:bidi="ar_AE"/>
        </w:rPr>
        <w:t xml:space="preserve">توقّفوا هنا وذكّروا أنفسكم بالكلمة أو العبارة التي تودون استخدامها للإشارة إلى </w:t>
      </w:r>
      <w:r>
        <w:rPr>
          <w:b/>
          <w:rtl/>
          <w:cs/>
          <w:lang w:val="ar_AE" w:bidi="ar_AE"/>
        </w:rPr>
        <w:t>ضد المسيح</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إن المؤمنين لهم مسحةٌ من "القدوس". قد يشير تعبير "القدوس" إلى الله أو إلى يسوع. الله قدوس لأن الله صالح تمامًا وطاهر وقوي ومهيب. كما يعني أنه كامل، ومُكتفي وغير قابل للتغيير، يسوع قدوس لأنه الله. وكل ما هو صحيح عن الله هو صحيح أيضًا عن يسوع. ومن المحتمل أن يوحنا كان يتحدث عن يسوع هنا، لكن من المحتمل أن يوحنا كان يفكر أيضًا في الله.</w:t>
      </w:r>
    </w:p>
    <w:p>
      <w:pPr>
        <w:bidi/>
      </w:pPr>
      <w:r>
        <w:rPr>
          <w:rtl/>
          <w:cs/>
          <w:lang w:val="ar_AE" w:bidi="ar_AE"/>
        </w:rPr>
      </w:r>
      <w:r>
        <w:rPr>
          <w:rtl/>
          <w:cs/>
          <w:lang w:val="ar_AE" w:bidi="ar_AE"/>
        </w:rPr>
        <w:t xml:space="preserve">توقّفوا هنا وناقشوا كيف ستتحدثون عن </w:t>
      </w:r>
      <w:r>
        <w:rPr>
          <w:b/>
          <w:rtl/>
          <w:cs/>
          <w:lang w:val="ar_AE" w:bidi="ar_AE"/>
        </w:rPr>
        <w:t>القدوس</w:t>
      </w:r>
      <w:r>
        <w:rPr>
          <w:rtl/>
          <w:cs/>
          <w:lang w:val="ar_AE" w:bidi="ar_AE"/>
        </w:rPr>
        <w:t xml:space="preserve"> في ترجمتكم. استخدموا الكلمة ذاتها التي استخدمتموها في المقاطع الأخرى لكلمة قُدُّوس. وكلمة قدوس موجودة في قاموس الكلمات الرئيسية. أوقِفوا الاستماع إلى هذا التسجيل الصوتي هنا. </w:t>
      </w:r>
    </w:p>
    <w:p>
      <w:pPr>
        <w:bidi/>
      </w:pPr>
      <w:r>
        <w:rPr>
          <w:rtl/>
          <w:cs/>
          <w:lang w:val="ar_AE" w:bidi="ar_AE"/>
        </w:rPr>
      </w:r>
      <w:r>
        <w:rPr>
          <w:rtl/>
          <w:cs/>
          <w:lang w:val="ar_AE" w:bidi="ar_AE"/>
        </w:rPr>
        <w:t>إن المؤمنين لهم مسحةٌ من "القدوس". وهذا يعني أن القدوس، يسوع، قد مسح المؤمنين. ومن المحتمل أن يوحنا يقصد أن يسوع قد أعطى الروح القدس للمؤمنين.</w:t>
      </w:r>
    </w:p>
    <w:p>
      <w:pPr>
        <w:bidi/>
      </w:pPr>
      <w:r>
        <w:rPr>
          <w:rtl/>
          <w:cs/>
          <w:lang w:val="ar_AE" w:bidi="ar_AE"/>
        </w:rPr>
      </w:r>
      <w:r>
        <w:rPr>
          <w:rtl/>
          <w:cs/>
          <w:lang w:val="ar_AE" w:bidi="ar_AE"/>
        </w:rPr>
        <w:t>أن تمسح شخصًا ما يعني أن تسكب زيتًا طيب الرائحة عليه. في العهد القديم، كان الله قبل أن يُوكل مهمة خاصة لشخص ما، يأمر شخصًا آخر أن يضع زيتًا على رأس ذلك الشخص. وقد كان الزيت أو دهن المسحة يرمز إلى روح الله القدوس. وكان الروح القدس يساعد الشخص في المهمة الخاصة التي كان عليه أن يؤدِّيها.</w:t>
      </w:r>
    </w:p>
    <w:p>
      <w:pPr>
        <w:bidi/>
      </w:pPr>
      <w:r>
        <w:rPr>
          <w:rtl/>
          <w:cs/>
          <w:lang w:val="ar_AE" w:bidi="ar_AE"/>
        </w:rPr>
      </w:r>
      <w:r>
        <w:rPr>
          <w:rtl/>
          <w:cs/>
          <w:lang w:val="ar_AE" w:bidi="ar_AE"/>
        </w:rPr>
        <w:t xml:space="preserve">توقّفوا هنا وناقشوا كيف ستقولون في لغتكم أن المؤمنين لديهم </w:t>
      </w:r>
      <w:r>
        <w:rPr>
          <w:b/>
          <w:rtl/>
          <w:cs/>
          <w:lang w:val="ar_AE" w:bidi="ar_AE"/>
        </w:rPr>
        <w:t>مسحة</w:t>
      </w:r>
      <w:r>
        <w:rPr>
          <w:rtl/>
          <w:cs/>
          <w:lang w:val="ar_AE" w:bidi="ar_AE"/>
        </w:rPr>
        <w:t xml:space="preserve"> من القدوس، أو أن القدوس قد مسح المؤمنين. ومصطلح مسحة موجود في قاموس الكلمات الرئيسية. أوقِفوا الاستماع إلى هذا التسجيل الصوتي هنا. </w:t>
      </w:r>
    </w:p>
    <w:p>
      <w:pPr>
        <w:bidi/>
      </w:pPr>
      <w:r>
        <w:rPr>
          <w:rtl/>
          <w:cs/>
          <w:lang w:val="ar_AE" w:bidi="ar_AE"/>
        </w:rPr>
      </w:r>
      <w:r>
        <w:rPr>
          <w:rtl/>
          <w:cs/>
          <w:lang w:val="ar_AE" w:bidi="ar_AE"/>
        </w:rPr>
        <w:t xml:space="preserve">يقول يوحنا إن جميع المؤمنين لديهم </w:t>
      </w:r>
      <w:r>
        <w:rPr>
          <w:b/>
          <w:rtl/>
          <w:cs/>
          <w:lang w:val="ar_AE" w:bidi="ar_AE"/>
        </w:rPr>
        <w:t>معرفة</w:t>
      </w:r>
      <w:r>
        <w:rPr>
          <w:rtl/>
          <w:cs/>
          <w:lang w:val="ar_AE" w:bidi="ar_AE"/>
        </w:rPr>
        <w:t>. وهو يعني أن المؤمنين يعرفون الأشياء الصحيحة عن الله وعن يسوع.</w:t>
      </w:r>
    </w:p>
    <w:p>
      <w:pPr>
        <w:bidi/>
      </w:pPr>
      <w:r>
        <w:rPr>
          <w:rtl/>
          <w:cs/>
          <w:lang w:val="ar_AE" w:bidi="ar_AE"/>
        </w:rPr>
      </w:r>
      <w:r>
        <w:rPr>
          <w:rtl/>
          <w:cs/>
          <w:lang w:val="ar_AE" w:bidi="ar_AE"/>
        </w:rPr>
        <w:t xml:space="preserve">يقول أعداء يسوع إن يسوع ليس </w:t>
      </w:r>
      <w:r>
        <w:rPr>
          <w:b/>
          <w:rtl/>
          <w:cs/>
          <w:lang w:val="ar_AE" w:bidi="ar_AE"/>
        </w:rPr>
        <w:t>المسيح</w:t>
      </w:r>
      <w:r>
        <w:rPr>
          <w:rtl/>
          <w:cs/>
          <w:lang w:val="ar_AE" w:bidi="ar_AE"/>
        </w:rPr>
        <w:t>. ومصطلح المسيح يعني الملك والمخلِّص الخاص الذي وَعد اللهُ بإرساله. عندما يدعو يوحنا يسوع "المسيح"، فهو يعني أن يسوع هو ابن الله. وكلمة المسيح موجودة في قاموس الكلمات الرئيسية. استخدموا الكلمة نفسها التي استخدمتموها في المقاطع السابقة.</w:t>
      </w:r>
    </w:p>
    <w:p>
      <w:pPr>
        <w:bidi/>
      </w:pPr>
      <w:r>
        <w:rPr>
          <w:rtl/>
          <w:cs/>
          <w:lang w:val="ar_AE" w:bidi="ar_AE"/>
        </w:rPr>
      </w:r>
      <w:r>
        <w:rPr>
          <w:rtl/>
          <w:cs/>
          <w:lang w:val="ar_AE" w:bidi="ar_AE"/>
        </w:rPr>
        <w:t>إن أعداء يسوع ينكرون الآب والابن. والمقصود بـ "الآب" هنا هو الله الآب. وتشير كلمة الابن إلى يسوع. من المحتمل أن يوحنا يقصد أن هؤلاء الناس ينكرون أن يسوع هو ابن الله. فهؤلاء الناس يقولون إن يسوع ليس ابن الله. ثم يقول يوحنا إن الأشخاص الذين يقولون إن يسوع ليس ابن الله ينكرون الله أيضًا. إذا كنتم تنكرون الله، فأنتم ترفضون الله. ولا تريدون أن تستمعوا إلى الله.</w:t>
      </w:r>
    </w:p>
    <w:p>
      <w:pPr>
        <w:bidi/>
      </w:pPr>
      <w:r>
        <w:rPr>
          <w:rtl/>
          <w:cs/>
          <w:lang w:val="ar_AE" w:bidi="ar_AE"/>
        </w:rPr>
      </w:r>
      <w:r>
        <w:rPr>
          <w:rtl/>
          <w:cs/>
          <w:lang w:val="ar_AE" w:bidi="ar_AE"/>
        </w:rPr>
        <w:t xml:space="preserve">توقَّفوا هنا وناقشوا كيف ستقولون في لغتكم أن هؤلاء الناس </w:t>
      </w:r>
      <w:r>
        <w:rPr>
          <w:b/>
          <w:rtl/>
          <w:cs/>
          <w:lang w:val="ar_AE" w:bidi="ar_AE"/>
        </w:rPr>
        <w:t>ينكرون</w:t>
      </w:r>
      <w:r>
        <w:rPr>
          <w:rtl/>
          <w:cs/>
          <w:lang w:val="ar_AE" w:bidi="ar_AE"/>
        </w:rPr>
        <w:t xml:space="preserve"> الآب والابن. وتعبير ابن الله موجود في قاموس الكلمات الرئيسية. أوقِفوا الاستماع إلى هذا التسجيل الصوتي هنا. </w:t>
      </w:r>
    </w:p>
    <w:p>
      <w:pPr>
        <w:bidi/>
      </w:pPr>
      <w:r>
        <w:rPr>
          <w:rtl/>
          <w:cs/>
          <w:lang w:val="ar_AE" w:bidi="ar_AE"/>
        </w:rPr>
      </w:r>
      <w:r>
        <w:rPr>
          <w:rtl/>
          <w:cs/>
          <w:lang w:val="ar_AE" w:bidi="ar_AE"/>
        </w:rPr>
        <w:t xml:space="preserve">يقول يوحنا إن الأشخاص الذين </w:t>
      </w:r>
      <w:r>
        <w:rPr>
          <w:b/>
          <w:rtl/>
          <w:cs/>
          <w:lang w:val="ar_AE" w:bidi="ar_AE"/>
        </w:rPr>
        <w:t>يعترفون</w:t>
      </w:r>
      <w:r>
        <w:rPr>
          <w:rtl/>
          <w:cs/>
          <w:lang w:val="ar_AE" w:bidi="ar_AE"/>
        </w:rPr>
        <w:t xml:space="preserve"> بالابن لديهم أيضًا الآب. ويقصد يوحنا أن الأشخاص الذين يؤمنون ويقولون علانية إن يسوع هو </w:t>
      </w:r>
      <w:r>
        <w:rPr>
          <w:b/>
          <w:rtl/>
          <w:cs/>
          <w:lang w:val="ar_AE" w:bidi="ar_AE"/>
        </w:rPr>
        <w:t>ابن الله</w:t>
      </w:r>
      <w:r>
        <w:rPr>
          <w:rtl/>
          <w:cs/>
          <w:lang w:val="ar_AE" w:bidi="ar_AE"/>
        </w:rPr>
        <w:t xml:space="preserve">، ستكون لهم أيضًا علاقة جيدة مع </w:t>
      </w:r>
      <w:r>
        <w:rPr>
          <w:b/>
          <w:rtl/>
          <w:cs/>
          <w:lang w:val="ar_AE" w:bidi="ar_AE"/>
        </w:rPr>
        <w:t>الله الآب.</w:t>
      </w:r>
    </w:p>
    <w:p>
      <w:pPr>
        <w:bidi/>
      </w:pPr>
      <w:r>
        <w:rPr>
          <w:rtl/>
          <w:cs/>
          <w:lang w:val="ar_AE" w:bidi="ar_AE"/>
        </w:rPr>
      </w:r>
      <w:r>
        <w:rPr>
          <w:rtl/>
          <w:cs/>
          <w:lang w:val="ar_AE" w:bidi="ar_AE"/>
        </w:rPr>
        <w:t xml:space="preserve">توقفوا هنا وناقشوا كيف ستقولون هذا في لغتكم. أوقِفوا الاستماع إلى هذا التسجيل الصوتي هنا. </w:t>
      </w:r>
    </w:p>
    <w:p>
      <w:pPr>
        <w:bidi/>
      </w:pPr>
      <w:r>
        <w:rPr>
          <w:rtl/>
          <w:cs/>
          <w:lang w:val="ar_AE" w:bidi="ar_AE"/>
        </w:rPr>
      </w:r>
      <w:r>
        <w:rPr>
          <w:rtl/>
          <w:cs/>
          <w:lang w:val="ar_AE" w:bidi="ar_AE"/>
        </w:rPr>
        <w:t>وكما لاحظنا عندما كنا نقوم بنشاط التصفيق كلما سمعنا كلمة "يثبت"، فإن يوحنا يستخدم هذه الكلمة كثيرًا. قد لا يكون من الجيد في لغتكم أن تستخدموا الكلمة نفسها في كل مرة يستخدم فيها يوحنا كلمة "يثبت". يقول يوحنا إن ما سمعه المؤمنون في البدء يجب أن يثبت أو يبقى فيهم. وهذا يعني أن على المؤمنين أن يستمروا في الإيمان بالأمور التي تعلّموها من يوحنا والرسل الآخرين عندما أصبحوا مؤمنين.</w:t>
      </w:r>
    </w:p>
    <w:p>
      <w:pPr>
        <w:bidi/>
      </w:pPr>
      <w:r>
        <w:rPr>
          <w:rtl/>
          <w:cs/>
          <w:lang w:val="ar_AE" w:bidi="ar_AE"/>
        </w:rPr>
      </w:r>
      <w:r>
        <w:rPr>
          <w:rtl/>
          <w:cs/>
          <w:lang w:val="ar_AE" w:bidi="ar_AE"/>
        </w:rPr>
        <w:t>توقَّفوا هنا وناقشوا كيف ستقولون في لغتكم أن ما سمعه المؤمنون من البدء ينبغي أن "</w:t>
      </w:r>
      <w:r>
        <w:rPr>
          <w:b/>
          <w:rtl/>
          <w:cs/>
          <w:lang w:val="ar_AE" w:bidi="ar_AE"/>
        </w:rPr>
        <w:t>يثبت</w:t>
      </w:r>
      <w:r>
        <w:rPr>
          <w:rtl/>
          <w:cs/>
          <w:lang w:val="ar_AE" w:bidi="ar_AE"/>
        </w:rPr>
        <w:t xml:space="preserve">" فيهم. أوقِفوا الاستماع إلى هذا التسجيل الصوتي هنا. </w:t>
      </w:r>
    </w:p>
    <w:p>
      <w:pPr>
        <w:bidi/>
      </w:pPr>
      <w:r>
        <w:rPr>
          <w:rtl/>
          <w:cs/>
          <w:lang w:val="ar_AE" w:bidi="ar_AE"/>
        </w:rPr>
      </w:r>
      <w:r>
        <w:rPr>
          <w:rtl/>
          <w:cs/>
          <w:lang w:val="ar_AE" w:bidi="ar_AE"/>
        </w:rPr>
        <w:t>ينبغي للمؤمنين أن يثبوا فيه، أي يسوع، وهذا يعني أنه ينبغي عليهم أن يحفظوا علاقتهم الجيدة مع يسوع من خلال الإيمان باستمرار بالأشياء الصحيحة عن يسوع.</w:t>
      </w:r>
    </w:p>
    <w:p>
      <w:pPr>
        <w:bidi/>
      </w:pPr>
      <w:r>
        <w:rPr>
          <w:rtl/>
          <w:cs/>
          <w:lang w:val="ar_AE" w:bidi="ar_AE"/>
        </w:rPr>
      </w:r>
      <w:r>
        <w:rPr>
          <w:rtl/>
          <w:cs/>
          <w:lang w:val="ar_AE" w:bidi="ar_AE"/>
        </w:rPr>
        <w:t xml:space="preserve">توقَّفوا هنا وناقشوا كيف ستقولون في لغتكم أن المؤمنين ينبغي أن يثبتوا فيه. أوقِفوا الاستماع إلى هذا التسجيل الصوتي هنا. </w:t>
      </w:r>
    </w:p>
    <w:p>
      <w:pPr>
        <w:bidi/>
      </w:pPr>
      <w:r>
        <w:rPr>
          <w:rtl/>
          <w:cs/>
          <w:lang w:val="ar_AE" w:bidi="ar_AE"/>
        </w:rPr>
      </w:r>
      <w:r>
        <w:rPr>
          <w:rtl/>
          <w:cs/>
          <w:lang w:val="ar_AE" w:bidi="ar_AE"/>
        </w:rPr>
        <w:t xml:space="preserve">لقد وعد الله بأن يمنحنا </w:t>
      </w:r>
      <w:r>
        <w:rPr>
          <w:b/>
          <w:rtl/>
          <w:cs/>
          <w:lang w:val="ar_AE" w:bidi="ar_AE"/>
        </w:rPr>
        <w:t>الحياة الأبدية</w:t>
      </w:r>
      <w:r>
        <w:rPr>
          <w:rtl/>
          <w:cs/>
          <w:lang w:val="ar_AE" w:bidi="ar_AE"/>
        </w:rPr>
        <w:t xml:space="preserve"> إذا ثبتنا في يسوع. وعندما نتمتع بحياة أبدية، فهذا يعني أننا نعيش في علاقة رائعة مع الله. والحياة الأبدية هي أفضل نوع من الحياة التي يمكن أن تكون لنا! في العهد الجديد، لا تعني الحياة الأبدية بالضرورة حياة لن تنتهي أبدًا. قد يكون ذلك صحيحًا، لكن هذه ليست النقطة </w:t>
      </w:r>
      <w:r>
        <w:rPr>
          <w:b/>
          <w:rtl/>
          <w:cs/>
          <w:lang w:val="ar_AE" w:bidi="ar_AE"/>
        </w:rPr>
        <w:t>الرئيسية</w:t>
      </w:r>
      <w:r>
        <w:rPr>
          <w:rtl/>
          <w:cs/>
          <w:lang w:val="ar_AE" w:bidi="ar_AE"/>
        </w:rPr>
        <w:t xml:space="preserve">. فالنقطة الرئيسية من نيل الحياة الأبدية هو أن تكون لكم علاقة كاملة مع الله. استخدموا الكلمة ذاتها التي استخدمتموها في المقاطع الأخرى للإشارة إلى "الحياة الأبدية". وستجدوا كلمة الحياة الأبدية في قاموس الكلمات الرئيسية. </w:t>
      </w:r>
    </w:p>
    <w:p>
      <w:pPr>
        <w:bidi/>
      </w:pPr>
      <w:r>
        <w:rPr>
          <w:rtl/>
          <w:cs/>
          <w:lang w:val="ar_AE" w:bidi="ar_AE"/>
        </w:rPr>
      </w:r>
      <w:r>
        <w:rPr>
          <w:rtl/>
          <w:cs/>
          <w:lang w:val="ar_AE" w:bidi="ar_AE"/>
        </w:rPr>
        <w:t>يقول يوحنا إنه ينبغي أن نثبت في يسوع، حتى عندما يظهَر يسوع، أو عندما يُعلن الله يسوع، تكون لنا ثقة. ولا نخجل عندما يأتي يسوع. فإن ظهور يسوع يعني أن الناس سيرونه فجأة. سيجعل الله من الممكن لنا أن نرى يسوع. وسيُظهِر الله يسوع.</w:t>
      </w:r>
    </w:p>
    <w:p>
      <w:pPr>
        <w:bidi/>
      </w:pPr>
      <w:r>
        <w:rPr>
          <w:rtl/>
          <w:cs/>
          <w:lang w:val="ar_AE" w:bidi="ar_AE"/>
        </w:rPr>
      </w:r>
      <w:r>
        <w:rPr>
          <w:rtl/>
          <w:cs/>
          <w:lang w:val="ar_AE" w:bidi="ar_AE"/>
        </w:rPr>
        <w:t>وعندما يظهر يسوع، يمكن للمؤمنين أن تكون لهم ثقة. إذا كانت لديكم الثقة، فأنتم لا تخافون. فلن يضطر المؤمنون إلى الخوف من أن يسوع سيرفضهم. فلو رفضهم يسوع، لخجل المؤمنون. لكن إذا حافظ المؤمنون على علاقتهم الجيدة مع يسوع، فلا داعي لأن يخشوا أن يرفضهم يسوع فيشعروا بالخجل حينئذ.</w:t>
      </w:r>
    </w:p>
    <w:p>
      <w:pPr>
        <w:bidi/>
      </w:pPr>
      <w:r>
        <w:rPr>
          <w:rtl/>
          <w:cs/>
          <w:lang w:val="ar_AE" w:bidi="ar_AE"/>
        </w:rPr>
      </w:r>
      <w:r>
        <w:rPr>
          <w:rtl/>
          <w:cs/>
          <w:lang w:val="ar_AE" w:bidi="ar_AE"/>
        </w:rPr>
        <w:t xml:space="preserve">توقّفوا هنا وناقشوا كيف ستقولون في لغتكم أن المؤمنين يمكنهم أن تكون لهم ثقة ولن يضطروا إلى </w:t>
      </w:r>
      <w:r>
        <w:rPr>
          <w:b/>
          <w:rtl/>
          <w:cs/>
          <w:lang w:val="ar_AE" w:bidi="ar_AE"/>
        </w:rPr>
        <w:t>الخجل</w:t>
      </w:r>
      <w:r>
        <w:rPr>
          <w:rtl/>
          <w:cs/>
          <w:lang w:val="ar_AE" w:bidi="ar_AE"/>
        </w:rPr>
        <w:t xml:space="preserve"> عندما يأتي يسوع. أوقِفوا الاستماع إلى هذا التسجيل الصوتي هنا. </w:t>
      </w:r>
    </w:p>
    <w:p>
      <w:pPr>
        <w:bidi/>
      </w:pPr>
      <w:r>
        <w:rPr>
          <w:rtl/>
          <w:cs/>
          <w:lang w:val="ar_AE" w:bidi="ar_AE"/>
        </w:rPr>
      </w:r>
      <w:r>
        <w:rPr>
          <w:rtl/>
          <w:cs/>
          <w:lang w:val="ar_AE" w:bidi="ar_AE"/>
        </w:rPr>
        <w:t>عندما يقول يوحنا إننا لسنا مضطرين إلى الخجل عندما يأتي يسوع، يستخدم يوحنا كلمة "المجيء" التي كان الناس يستخدمونها عند الحديث عن الملوك أو غيرهم من الأشخاص المهمين جدًا الذين يزورون مدينةً أو مكانًا آخر. فعندما كان شخص كهذا يزور المدينة، كان ذلك حدثًا كبيرًا للغاية، وكان الجميع يشعرون بحماس شديد! وهكذا، فإن يوحنا هنا يتحدث عن الوقت الذي يعود فيه يسوع ثانية كملك. وهذا سيكون حدثًا كبيرًا جدًا! أكبر حدث على الإطلاق!</w:t>
      </w:r>
    </w:p>
    <w:p>
      <w:pPr>
        <w:bidi/>
      </w:pPr>
      <w:r>
        <w:rPr>
          <w:rtl/>
          <w:cs/>
          <w:lang w:val="ar_AE" w:bidi="ar_AE"/>
        </w:rPr>
      </w:r>
      <w:r>
        <w:rPr>
          <w:rtl/>
          <w:cs/>
          <w:lang w:val="ar_AE" w:bidi="ar_AE"/>
        </w:rPr>
        <w:t xml:space="preserve">توقفوا هنا وناقشوا كيف ستقولون إن يسوع سوف </w:t>
      </w:r>
      <w:r>
        <w:rPr>
          <w:b/>
          <w:rtl/>
          <w:cs/>
          <w:lang w:val="ar_AE" w:bidi="ar_AE"/>
        </w:rPr>
        <w:t>يجيء</w:t>
      </w:r>
      <w:r>
        <w:rPr>
          <w:rtl/>
          <w:cs/>
          <w:lang w:val="ar_AE" w:bidi="ar_AE"/>
        </w:rPr>
        <w:t>. ربما يمكنكم أن تقولوا إن يسوع سيأتي كملك.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الأولى 2:29–3:10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يوحنا الأولى 2: 29</w:t>
      </w:r>
      <w:r>
        <w:rPr>
          <w:b/>
          <w:rtl/>
          <w:cs/>
          <w:lang w:val="ar_AE" w:bidi="ar_AE"/>
        </w:rPr>
        <w:t>-</w:t>
      </w:r>
      <w:r>
        <w:rPr>
          <w:rtl/>
          <w:cs/>
          <w:lang w:val="ar_AE" w:bidi="ar_AE"/>
        </w:rPr>
        <w:t xml:space="preserve"> 3: 10 واحفظوها في قلوبكم. استمعوا إلى نسخة صوتية من رسالة يوحنا الأولى 2: 29 -3: 10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الاستماع إلى هذا التسجيل الصوتي هنا.</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رسالة يوحنا الأولى 2: 29 - 3: 10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المقطع السابق، تحدث يوحنا عن مدى أهمية الاستمرار في الإيمان بالأشياء الصحيحة عن يسوع. والأشخاص الذين يقولون إن يسوع ليس المسيح وليس ابن الله هم أضداد المسيح، أي أعداء للمسيح. وحذّر يوحنا المؤمنين من أنه لا ينبغي لهم أن يشعروا بالارتباك بسبب الأكاذيب التي كان المؤمنون الزائفون يقولونها.</w:t>
      </w:r>
    </w:p>
    <w:p>
      <w:pPr>
        <w:bidi/>
      </w:pPr>
      <w:r>
        <w:rPr>
          <w:rtl/>
          <w:cs/>
          <w:lang w:val="ar_AE" w:bidi="ar_AE"/>
        </w:rPr>
      </w:r>
      <w:r>
        <w:rPr>
          <w:rtl/>
          <w:cs/>
          <w:lang w:val="ar_AE" w:bidi="ar_AE"/>
        </w:rPr>
        <w:t>في وقت سابق من العظة، تعلَّمنا أن المؤمنين الزائفين، مثل سام وسالي، لم يروا في خطية الناس مشكلة. لم يظن المؤمنون المزيفون أن الله كان يهتم كثيرًا بكيفية تصرف الناس. فقد كانوا يظنون أن خوض التجارب الروحية أكثر أهمية بكثير.</w:t>
      </w:r>
    </w:p>
    <w:p>
      <w:pPr>
        <w:bidi/>
      </w:pPr>
      <w:r>
        <w:rPr>
          <w:rtl/>
          <w:cs/>
          <w:lang w:val="ar_AE" w:bidi="ar_AE"/>
        </w:rPr>
      </w:r>
      <w:r>
        <w:rPr>
          <w:rtl/>
          <w:cs/>
          <w:lang w:val="ar_AE" w:bidi="ar_AE"/>
        </w:rPr>
        <w:t xml:space="preserve">في هذا المقطع، سيخبر يوحنا سامعيه أن المؤمنين الزائفين مخطئون جدًا. إن الله يهتم </w:t>
      </w:r>
      <w:r>
        <w:rPr>
          <w:b/>
          <w:rtl/>
          <w:cs/>
          <w:lang w:val="ar_AE" w:bidi="ar_AE"/>
        </w:rPr>
        <w:t>بالفعل</w:t>
      </w:r>
      <w:r>
        <w:rPr>
          <w:rtl/>
          <w:cs/>
          <w:lang w:val="ar_AE" w:bidi="ar_AE"/>
        </w:rPr>
        <w:t xml:space="preserve"> بسلوك الناس!</w:t>
      </w:r>
    </w:p>
    <w:p>
      <w:pPr>
        <w:bidi/>
      </w:pPr>
      <w:r>
        <w:rPr>
          <w:rtl/>
          <w:cs/>
          <w:lang w:val="ar_AE" w:bidi="ar_AE"/>
        </w:rPr>
      </w:r>
      <w:r>
        <w:rPr>
          <w:rtl/>
          <w:cs/>
          <w:lang w:val="ar_AE" w:bidi="ar_AE"/>
        </w:rPr>
        <w:t>هل كنتم من قبل في موقف قابلتم فيه شخصًا غريبًا وذكّركم هذا الغريب بشخص آخر؟ وخطر ببالكم: "أتساءل هل هذا الشخص ابن فلان الفلاني!" أنتم لم تعرفوا هذا الغريب، لكن هناك شخصًا آخر كنتم تعرفونه، وتساءلتم عما إذا كانت تربطهما صلة قرابة. والسبب هو أن الأشخاص الأقرباء يشبهون بعضهم البعض. ربما يشبهكم أبناؤكم إلى حد كبير، أو أنتم تشبهون إلى حد كبير آباءكم وأمهاتكم!</w:t>
      </w:r>
    </w:p>
    <w:p>
      <w:pPr>
        <w:bidi/>
      </w:pPr>
      <w:r>
        <w:rPr>
          <w:rtl/>
          <w:cs/>
          <w:lang w:val="ar_AE" w:bidi="ar_AE"/>
        </w:rPr>
      </w:r>
      <w:r>
        <w:rPr>
          <w:rtl/>
          <w:cs/>
          <w:lang w:val="ar_AE" w:bidi="ar_AE"/>
        </w:rPr>
        <w:t xml:space="preserve">توقفوا هنا وناقشوا: هل يمكنكم أن تحكوا قصة عن بعض الأشخاص من العائلة نفسها الذين كانوا يتشابهون كثيرًا في المظهر أو السلوك؟ أوقِفوا الاستماع إلى هذا التسجيل الصوتي هنا. </w:t>
      </w:r>
    </w:p>
    <w:p>
      <w:pPr>
        <w:bidi/>
      </w:pPr>
      <w:r>
        <w:rPr>
          <w:rtl/>
          <w:cs/>
          <w:lang w:val="ar_AE" w:bidi="ar_AE"/>
        </w:rPr>
      </w:r>
      <w:r>
        <w:rPr>
          <w:rtl/>
          <w:cs/>
          <w:lang w:val="ar_AE" w:bidi="ar_AE"/>
        </w:rPr>
        <w:t xml:space="preserve">حسنًا، عندما نصبح أبناء الله، نبدأ في أن نبدو مثل الله! بالطبع، ليس الأمر أن وجوهنا أو أجسادنا تتغيّر، بل تفكيرنا هو الذي يتغيّر، وبالتالي سلوكنا. </w:t>
      </w:r>
    </w:p>
    <w:p>
      <w:pPr>
        <w:bidi/>
      </w:pPr>
      <w:r>
        <w:rPr>
          <w:rtl/>
          <w:cs/>
          <w:lang w:val="ar_AE" w:bidi="ar_AE"/>
        </w:rPr>
      </w:r>
      <w:r>
        <w:rPr>
          <w:rtl/>
          <w:cs/>
          <w:lang w:val="ar_AE" w:bidi="ar_AE"/>
        </w:rPr>
        <w:t>يقول يوحنا: الله بار. فالله يفعل دائمًا ما هو صالح وما هو بر. وهكذا، فعندما ترون شخصًا يفعل البر (الشيء الصواب)، تعرفون أن "هذا الشخص يتصرف تمامًا كما يتصرف يسوع! لا بد أن هذا الشخص ابن لله!"</w:t>
      </w:r>
    </w:p>
    <w:p>
      <w:pPr>
        <w:bidi/>
      </w:pPr>
      <w:r>
        <w:rPr>
          <w:rtl/>
          <w:cs/>
          <w:lang w:val="ar_AE" w:bidi="ar_AE"/>
        </w:rPr>
      </w:r>
      <w:r>
        <w:rPr>
          <w:rtl/>
          <w:cs/>
          <w:lang w:val="ar_AE" w:bidi="ar_AE"/>
        </w:rPr>
        <w:t xml:space="preserve">ونحن </w:t>
      </w:r>
      <w:r>
        <w:rPr>
          <w:b/>
          <w:rtl/>
          <w:cs/>
          <w:lang w:val="ar_AE" w:bidi="ar_AE"/>
        </w:rPr>
        <w:t>نكون</w:t>
      </w:r>
      <w:r>
        <w:rPr>
          <w:rtl/>
          <w:cs/>
          <w:lang w:val="ar_AE" w:bidi="ar_AE"/>
        </w:rPr>
        <w:t xml:space="preserve"> أبناء الله، لأن الله يحبنا كثيرًا. تخيّلوا أن تجدوا يومًا ما طفلًا في مكانٍ ما، ليس لديه والدين. والطفل غير نظيف ويتصرف بشكل سيء جدًا. لكنكم تشفقون على الولد. فتأخذون الطفل إلى البيت وتغسلوه وتطعموه وتعتنون به، ثم تخبرون الآخرين: "انظروا، هذا طفلي!" قد يُذهل الطفل، وربما يقول لكم يومًا ما: "يا للروعة! لا أستطيع أن أصدق أنكم تحبونني لدرجة أنكم تعتبرونني طفلكم!" هذا هو ما فعله الله من أجلنا. وفي منتصف كتابة عظته، يبدو يوحنا مأخوذًا ومغمورًا عندما يفكر في مدى محبة الله لنا!</w:t>
      </w:r>
    </w:p>
    <w:p>
      <w:pPr>
        <w:bidi/>
      </w:pPr>
      <w:r>
        <w:rPr>
          <w:rtl/>
          <w:cs/>
          <w:lang w:val="ar_AE" w:bidi="ar_AE"/>
        </w:rPr>
      </w:r>
      <w:r>
        <w:rPr>
          <w:rtl/>
          <w:cs/>
          <w:lang w:val="ar_AE" w:bidi="ar_AE"/>
        </w:rPr>
        <w:t xml:space="preserve">توقّفوا هنا وناقشوا الأمر: هل يمكنكم أن تتشاركوا فيما بينكم كيف تشعرون عندما تعلمون أن الله يدعونا أبناءً له؟ أوقِفوا الاستماع إلى هذا التسجيل الصوتي هنا. </w:t>
      </w:r>
    </w:p>
    <w:p>
      <w:pPr>
        <w:bidi/>
      </w:pPr>
      <w:r>
        <w:rPr>
          <w:rtl/>
          <w:cs/>
          <w:lang w:val="ar_AE" w:bidi="ar_AE"/>
        </w:rPr>
      </w:r>
      <w:r>
        <w:rPr>
          <w:rtl/>
          <w:cs/>
          <w:lang w:val="ar_AE" w:bidi="ar_AE"/>
        </w:rPr>
        <w:t xml:space="preserve">يقول يوحنا إننا حقًا أولاد الله. والناس في هذا العالم الذين لا ينتمون إلى الله لا يعرفون أننا أولاد الله. عندما كان يسوع على الأرض، لم يدرك الناس أن </w:t>
      </w:r>
      <w:r>
        <w:rPr>
          <w:b/>
          <w:rtl/>
          <w:cs/>
          <w:lang w:val="ar_AE" w:bidi="ar_AE"/>
        </w:rPr>
        <w:t>يسوع</w:t>
      </w:r>
      <w:r>
        <w:rPr>
          <w:rtl/>
          <w:cs/>
          <w:lang w:val="ar_AE" w:bidi="ar_AE"/>
        </w:rPr>
        <w:t xml:space="preserve"> كان ابن الله. وبالطريقة نفسها، لا يُدرك الناس الآن </w:t>
      </w:r>
      <w:r>
        <w:rPr>
          <w:b/>
          <w:rtl/>
          <w:cs/>
          <w:lang w:val="ar_AE" w:bidi="ar_AE"/>
        </w:rPr>
        <w:t>أننا</w:t>
      </w:r>
      <w:r>
        <w:rPr>
          <w:rtl/>
          <w:cs/>
          <w:lang w:val="ar_AE" w:bidi="ar_AE"/>
        </w:rPr>
        <w:t xml:space="preserve"> أولاد الله. ويعاملنا الناس بنفس الطريقة السيئة التي كانوا يعاملون بها يسوع. وهذه في الواقع علامة أخرى على أننا حقًا أولاد الله!</w:t>
      </w:r>
    </w:p>
    <w:p>
      <w:pPr>
        <w:bidi/>
      </w:pPr>
      <w:r>
        <w:rPr>
          <w:rtl/>
          <w:cs/>
          <w:lang w:val="ar_AE" w:bidi="ar_AE"/>
        </w:rPr>
      </w:r>
      <w:r>
        <w:rPr>
          <w:rtl/>
          <w:cs/>
          <w:lang w:val="ar_AE" w:bidi="ar_AE"/>
        </w:rPr>
        <w:t xml:space="preserve">نحن بالفعل أبناء الله الآن، مع أننا لا نستطيع أن نرى هذا بشكل كامل بعد. ولا يمكننا أن نتخيل أو أن نفهم بشكل كامل ما يعنيه أننا أولاد الله. لكن عندما يعود يسوع مرة أخرى كملك، فسيصبح هذا واضحًا تمامًا! وعندما يعود يسوع، سنتمكن من أن نرى يسوع كما هو حقًا. وحينئذ سنصبح </w:t>
      </w:r>
      <w:r>
        <w:rPr>
          <w:b/>
          <w:rtl/>
          <w:cs/>
          <w:lang w:val="ar_AE" w:bidi="ar_AE"/>
        </w:rPr>
        <w:t>نحن</w:t>
      </w:r>
      <w:r>
        <w:rPr>
          <w:rtl/>
          <w:cs/>
          <w:lang w:val="ar_AE" w:bidi="ar_AE"/>
        </w:rPr>
        <w:t xml:space="preserve"> أيضًا مثل يسوع. ونحن لا نعرف تمامًا بعد ما يعنيه ذلك. ويقصد يوحنا أن يقول إننا حتى الآن ما زلنا نبدو ضعفاء وغير كاملين. وقد لا نبدو كثيرًا مثل أولاد الله بعد. لكن كل هذا سيتغير عندما يعود يسوع!</w:t>
      </w:r>
    </w:p>
    <w:p>
      <w:pPr>
        <w:bidi/>
      </w:pPr>
      <w:r>
        <w:rPr>
          <w:rtl/>
          <w:cs/>
          <w:lang w:val="ar_AE" w:bidi="ar_AE"/>
        </w:rPr>
      </w:r>
      <w:r>
        <w:rPr>
          <w:rtl/>
          <w:cs/>
          <w:lang w:val="ar_AE" w:bidi="ar_AE"/>
        </w:rPr>
        <w:t>ولأن الله سيجعلنا أبناءً كاملين لله عندما يعود يسوع، ينبغي لنا أن نتصرف بالفعل الآن كأولاد الله. ويسوع، ابن الله، طاهر وصالح تمامًا. ولذلك ينبغي لنا أن نتبع مثال يسوع ونبذل قصارى جهدنا لنكون صالحين وكاملين.</w:t>
      </w:r>
    </w:p>
    <w:p>
      <w:pPr>
        <w:bidi/>
      </w:pPr>
      <w:r>
        <w:rPr>
          <w:rtl/>
          <w:cs/>
          <w:lang w:val="ar_AE" w:bidi="ar_AE"/>
        </w:rPr>
      </w:r>
      <w:r>
        <w:rPr>
          <w:rtl/>
          <w:cs/>
          <w:lang w:val="ar_AE" w:bidi="ar_AE"/>
        </w:rPr>
        <w:t>إذا استخدمنا مرة أخرى مثال الطفل الصغير غير النظيف والذي يتصرف بشكل سيء، وتصوروا أن شخصًا ثريًا وصالحًا يلتقي بطفل كهذا، ويقول لهذا الطفل: "أنا سأتبنَّاك! سأغادر لفترة من الوقت، لكن عندما أعود، ستكون ابني، وستعيش معي." وعندئذ يمكن للطفل أن يفكِّر: "هذا لطيف. هذا الرجل الصالح سيتبنّاني، لكنني في الوقت الحاضر سأظل متسخًا وأتصرف بسوء قدر استطاعتي." أو قد يفكر الطفل: "هذا الرجل الصالح سيتبناني. يجب أن أبدأ في أن أكون نظيفًا، ويجب أن أتصرف بشكل أفضل!" بالطريقة نفسها، ولأننا نعلم بالفعل أننا أبناء الله وأننا سنكون مثل يسوع، ينبغي لنا بالفعل أن نكون الآن طاهرين، تمامًا مثل يسوع.</w:t>
      </w:r>
    </w:p>
    <w:p>
      <w:pPr>
        <w:bidi/>
      </w:pPr>
      <w:r>
        <w:rPr>
          <w:rtl/>
          <w:cs/>
          <w:lang w:val="ar_AE" w:bidi="ar_AE"/>
        </w:rPr>
      </w:r>
      <w:r>
        <w:rPr>
          <w:rtl/>
          <w:cs/>
          <w:lang w:val="ar_AE" w:bidi="ar_AE"/>
        </w:rPr>
        <w:t xml:space="preserve">توقَّفوا هنا وناقشوا: هل يمكنكم أن تحكوا قصة عن شخص سلك مثل يسوع؟ أو هل يمكنكم أن تحكوا قصة عن موقف ما تواجهونه والحديث عما يعنيه أن تتصرفوا مثل يسوع في هذا الموقف؟ أوقِفوا الاستماع إلى هذا التسجيل الصوتي هنا. </w:t>
      </w:r>
    </w:p>
    <w:p>
      <w:pPr>
        <w:bidi/>
      </w:pPr>
      <w:r>
        <w:rPr>
          <w:rtl/>
          <w:cs/>
          <w:lang w:val="ar_AE" w:bidi="ar_AE"/>
        </w:rPr>
      </w:r>
      <w:r>
        <w:rPr>
          <w:rtl/>
          <w:cs/>
          <w:lang w:val="ar_AE" w:bidi="ar_AE"/>
        </w:rPr>
        <w:t>اختتم يوحنا الفقرة السابقة بالقول إنه إذا ثبتنا في يسوع، فلن نشعر بالخجل عندما يعود يسوع كملك. والآن يخبرنا يوحنا أكثر عن سبب مجيء يسوع إلى الأرض في المرة الأولى؛ ولماذا أظهَر الله يسوع.</w:t>
      </w:r>
    </w:p>
    <w:p>
      <w:pPr>
        <w:bidi/>
      </w:pPr>
      <w:r>
        <w:rPr>
          <w:rtl/>
          <w:cs/>
          <w:lang w:val="ar_AE" w:bidi="ar_AE"/>
        </w:rPr>
      </w:r>
      <w:r>
        <w:rPr>
          <w:rtl/>
          <w:cs/>
          <w:lang w:val="ar_AE" w:bidi="ar_AE"/>
        </w:rPr>
        <w:t xml:space="preserve">لقد قلنا بالفعل أن أشخاصًا مثل سام وسالي كانوا مهتمين بيسوع الروحي أكثر بكثير من اهتمامهم بيسوع الإنسان. ولأن سام وسالي لم يكونا مهتمين جدًا بيسوع كإنسان، فهما لم يريا أهميةً كبيرةً في حقيقة أن يسوع قد مات. وهما لم يعتقدا أن ابن الله كان بحاجة إلى الموت لكي يغفر الله خطايانا. لم يظن سام وسالي أن الخطية كانت مشكلة كبيرة عند الله. </w:t>
      </w:r>
    </w:p>
    <w:p>
      <w:pPr>
        <w:bidi/>
      </w:pPr>
      <w:r>
        <w:rPr>
          <w:rtl/>
          <w:cs/>
          <w:lang w:val="ar_AE" w:bidi="ar_AE"/>
        </w:rPr>
      </w:r>
      <w:r>
        <w:rPr>
          <w:rtl/>
          <w:cs/>
          <w:lang w:val="ar_AE" w:bidi="ar_AE"/>
        </w:rPr>
        <w:t xml:space="preserve">لكن يوحنا يقول إن ابن الله جاء إلى الأرض لكي يرفع خطايانا. جاء يسوع ليأخذ العقاب عن خطايانا، حتى يتمكن الله من أن يغفر لنا خطايانا. فالخطية مشكلة </w:t>
      </w:r>
      <w:r>
        <w:rPr>
          <w:b/>
          <w:rtl/>
          <w:cs/>
          <w:lang w:val="ar_AE" w:bidi="ar_AE"/>
        </w:rPr>
        <w:t>كبيرة</w:t>
      </w:r>
      <w:r>
        <w:rPr>
          <w:rtl/>
          <w:cs/>
          <w:lang w:val="ar_AE" w:bidi="ar_AE"/>
        </w:rPr>
        <w:t xml:space="preserve"> عند الله! الخطية مشكلة كبيرة عند الله لدرجة أنه أرسل ابنه ليموت ويتحمّل عقاب خطايانا بدلاً عنا. </w:t>
      </w:r>
    </w:p>
    <w:p>
      <w:pPr>
        <w:bidi/>
      </w:pPr>
      <w:r>
        <w:rPr>
          <w:rtl/>
          <w:cs/>
          <w:lang w:val="ar_AE" w:bidi="ar_AE"/>
        </w:rPr>
      </w:r>
      <w:r>
        <w:rPr>
          <w:rtl/>
          <w:cs/>
          <w:lang w:val="ar_AE" w:bidi="ar_AE"/>
        </w:rPr>
        <w:t xml:space="preserve">لم يرتكب يسوع نفسه أي خطية قط. ثم يقول يوحنا شيئًا محيرًا بعض الشيء. يقول يوحنا إن من يثبت في يسوع، أي من يحافظ على علاقة جيدة معه، لا يفعل الخطية. في وقت سابق، كان يوحنا قد قال إنه إذا </w:t>
      </w:r>
      <w:r>
        <w:rPr>
          <w:b/>
          <w:rtl/>
          <w:cs/>
          <w:lang w:val="ar_AE" w:bidi="ar_AE"/>
        </w:rPr>
        <w:t>قلنا إننا لم نخطئ</w:t>
      </w:r>
      <w:r>
        <w:rPr>
          <w:rtl/>
          <w:cs/>
          <w:lang w:val="ar_AE" w:bidi="ar_AE"/>
        </w:rPr>
        <w:t>، فنحن نكذب. وهكذا، أوضح يوحنا أن الجميع يخطئون. فكيف يمكن ليوحنا هنا أن يقول إن الشخص الذي يثبت في يسوع لا يخطئ؟</w:t>
      </w:r>
    </w:p>
    <w:p>
      <w:pPr>
        <w:bidi/>
      </w:pPr>
      <w:r>
        <w:rPr>
          <w:rtl/>
          <w:cs/>
          <w:lang w:val="ar_AE" w:bidi="ar_AE"/>
        </w:rPr>
      </w:r>
      <w:r>
        <w:rPr>
          <w:rtl/>
          <w:cs/>
          <w:lang w:val="ar_AE" w:bidi="ar_AE"/>
        </w:rPr>
        <w:t xml:space="preserve">من المحتمل أن يوحنا يقصد أن أي شخص لديه علاقة جيدة مع يسوع لن يكون قادرًا على أن </w:t>
      </w:r>
      <w:r>
        <w:rPr>
          <w:b/>
          <w:rtl/>
          <w:cs/>
          <w:lang w:val="ar_AE" w:bidi="ar_AE"/>
        </w:rPr>
        <w:t>يستمر</w:t>
      </w:r>
      <w:r>
        <w:rPr>
          <w:rtl/>
          <w:cs/>
          <w:lang w:val="ar_AE" w:bidi="ar_AE"/>
        </w:rPr>
        <w:t xml:space="preserve"> في الخطية عن قصد. وبمجرد أن يدرك هذا الشخص أنه أخطأ، سيخبر الله بأنه آسف وأنه يريد التوقف عن فعل هذا الشيء الخاطئ. ويرى بعض الباحثين أن يوحنا يقصد أنه في المستقبل، بعد أن يعود يسوع، لن نكون قادرين على ارتكاب الخطية. ولذلك، ينبغي لنا أن نتصرف بالفعل الآن وفقًا لما سنكون عليه في المستقبل.</w:t>
      </w:r>
    </w:p>
    <w:p>
      <w:pPr>
        <w:bidi/>
      </w:pPr>
      <w:r>
        <w:rPr>
          <w:rtl/>
          <w:cs/>
          <w:lang w:val="ar_AE" w:bidi="ar_AE"/>
        </w:rPr>
      </w:r>
      <w:r>
        <w:rPr>
          <w:rtl/>
          <w:cs/>
          <w:lang w:val="ar_AE" w:bidi="ar_AE"/>
        </w:rPr>
        <w:t>وعلى أية حال، من الواضح أن يوحنا يخبرنا بأننا لا يمكن أن نكون مؤمنين إذا كنا لا نبالي بما إذا كنا نفعل الصواب أو الخطأ. إذا كنا نفعل الأشياء الصحيحة، فنحن أبناء الله. لكن إذا فعلنا الخطية عن قصد وباستمرار، فنحن أبناء إبليس! وقد جاء يسوع إلى الأرض ليهزم الشيطان ولينقض جميع الأشياء الشريرة التي فعلها إبليس.</w:t>
      </w:r>
    </w:p>
    <w:p>
      <w:pPr>
        <w:bidi/>
      </w:pPr>
      <w:r>
        <w:rPr>
          <w:rtl/>
          <w:cs/>
          <w:lang w:val="ar_AE" w:bidi="ar_AE"/>
        </w:rPr>
      </w:r>
      <w:r>
        <w:rPr>
          <w:rtl/>
          <w:cs/>
          <w:lang w:val="ar_AE" w:bidi="ar_AE"/>
        </w:rPr>
        <w:t xml:space="preserve">توقَّفوا هنا وقوموا بهذا النشاط: اختاروا شخصًا واحدًا ليمثِّل الشيطان، وشخصًا واحدًا ليمثِّل يسوع. والشخص الذي يمثل الشيطان سيضرب قدميه في الأرض باستمرار. وسيقلِّد الآخرون كل ما يفعله إبليس. ثم يأتي يسوع في المشهد. مثِّلوا أن يسوع يهزم إبليس. عندئذٍ، سيقوم يسوع بالتصفيق بيديه باستمرار أو يقوم بأداء حركة أخرى تختلف عما فعله إبليس. وحينئذ، سيبدأ بعض الأشخاص الذين كانوا يقلدون إبليس الآن في تقليد يسوع. لكن بعض الناس سيستمرون في فعل الفعل نفسه الذي كان يفعله إبليس، مع أنْ إبليس لم يعد موجودًا هناك! ولم يعد لدى هؤلاء الناس سبب للقيام بما كانوا يفعلونه، لأن مثالهم قد مات. لكن هؤلاء الأشخاص ما زالوا يفعلون ذلك على أي حال. أوقِفوا الاستماع إلى هذا التسجيل الصوتي هنا. </w:t>
      </w:r>
    </w:p>
    <w:p>
      <w:pPr>
        <w:bidi/>
      </w:pPr>
      <w:r>
        <w:rPr>
          <w:rtl/>
          <w:cs/>
          <w:lang w:val="ar_AE" w:bidi="ar_AE"/>
        </w:rPr>
      </w:r>
      <w:r>
        <w:rPr>
          <w:rtl/>
          <w:cs/>
          <w:lang w:val="ar_AE" w:bidi="ar_AE"/>
        </w:rPr>
        <w:t>عندما قمتم بهذا النشاط، كان بإمكانكم أن تروا مدى غرابة أن يستمر الناس في ارتكاب الخطية حتى بعد أن هزم يسوع الشيطان! وهكذا نرى أنه لا يمكننا أن تكون لنا علاقة جيدة مع يسوع إذا واصلنا ارتكاب الخطية. اختتم يوحنا الفقرة السابقة بالقول إنه إذا ثبتنا في يسوع، فلن نشعر بالخجل عندما يعود يسوع. والآن، يوضح يوحنا أن الثبات في يسوع يعني أنكم لن تستمروا عن قصد في عمل الخطية.</w:t>
      </w:r>
    </w:p>
    <w:p>
      <w:pPr>
        <w:bidi/>
      </w:pPr>
      <w:r>
        <w:rPr>
          <w:rtl/>
          <w:cs/>
          <w:lang w:val="ar_AE" w:bidi="ar_AE"/>
        </w:rPr>
      </w:r>
      <w:r>
        <w:rPr>
          <w:rtl/>
          <w:cs/>
          <w:lang w:val="ar_AE" w:bidi="ar_AE"/>
        </w:rPr>
        <w:t>وهكذا، في هذا المقطع، قدَّم يوحنا طريقة أخرى لمعرفة ما إذا كان شخص ما مؤمنًا حقيقيًا أم لا. فيمكننا أن ننظر إلى كيفية سلوك الناس. فإن بعض الناس يتصرفون مثل أولاد الله، والبعض الآخر يتصرف مثل أبناء إبليس. وبغض النظر عما يقوله الناس عن أنفسهم، إذا استمروا في فعل الأشياء التي لا يريدنا الله أن نفعلها، فإنهم لا ينتمون إلى الله.</w:t>
      </w:r>
    </w:p>
    <w:p>
      <w:pPr>
        <w:bidi/>
      </w:pPr>
      <w:r>
        <w:rPr>
          <w:rtl/>
          <w:cs/>
          <w:lang w:val="ar_AE" w:bidi="ar_AE"/>
        </w:rPr>
      </w:r>
      <w:r>
        <w:rPr>
          <w:rtl/>
          <w:cs/>
          <w:lang w:val="ar_AE" w:bidi="ar_AE"/>
        </w:rPr>
        <w:t>في نهاية هذا المقطع، يقول يوحنا أيضًا إن الأشخاص الذين لا يحبون المؤمنين الآخرين لا ينتمون إلى الله! لقد سمعنا بالفعل في مقطع سابق مدى أهمية أن نحب إخوتنا المؤمنين. وفي المقطع التالي، سيقول يوحنا المزيد عن ذلك.</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رسالة يوحنا الأولى 2: 29 - 3: 10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ستتناول المجموعة النص ببطء أكبر. وستقوم المجموعة بتحديد المشاهد والشخصيات وأماكن الأحداث في هذا المقطع. ثم ستقوم المجموعة بمحاولة تصوُّر هذا المقطع. </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يقول يوحنا أننا أبناء الله.</w:t>
      </w:r>
    </w:p>
    <w:p>
      <w:pPr>
        <w:bidi/>
      </w:pPr>
      <w:r>
        <w:rPr>
          <w:rtl/>
          <w:cs/>
          <w:lang w:val="ar_AE" w:bidi="ar_AE"/>
        </w:rPr>
      </w:r>
      <w:r>
        <w:rPr>
          <w:b/>
          <w:rtl/>
          <w:cs/>
          <w:lang w:val="ar_AE" w:bidi="ar_AE"/>
        </w:rPr>
        <w:t>في الجزء الثاني:</w:t>
      </w:r>
      <w:r>
        <w:rPr>
          <w:rtl/>
          <w:cs/>
          <w:lang w:val="ar_AE" w:bidi="ar_AE"/>
        </w:rPr>
        <w:t xml:space="preserve"> يقول يوحنا إن أبناء الله يفعلون ما هو صواب، وأن الأشخاص الذين يخطئون هم أبناء إبليس.</w:t>
      </w:r>
    </w:p>
    <w:p>
      <w:pPr>
        <w:bidi/>
      </w:pPr>
      <w:r>
        <w:rPr>
          <w:rtl/>
          <w:cs/>
          <w:lang w:val="ar_AE" w:bidi="ar_AE"/>
        </w:rPr>
      </w:r>
      <w:r>
        <w:rPr>
          <w:rtl/>
          <w:cs/>
          <w:lang w:val="ar_AE" w:bidi="ar_AE"/>
        </w:rPr>
        <w:t>طوال هذا المقطع، يتواجد يوحنا في ذلك الجزء من الحديقة حيث يخبرنا أن أبناء الله لا يستمرون في الخطية.</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يوحنا، الذي يُقدِّم هذه العظة</w:t>
      </w:r>
    </w:p>
    <w:p>
      <w:pPr>
        <w:pStyle w:val="ListBullet"/>
        <w:bidi/>
        <w:spacing w:line="240" w:lineRule="auto"/>
        <w:ind w:left="720"/>
      </w:pPr>
      <w:r>
        <w:rPr>
          <w:rtl/>
          <w:cs/>
          <w:lang w:val="ar_AE" w:bidi="ar_AE"/>
        </w:rPr>
      </w:r>
      <w:r>
        <w:rPr>
          <w:rtl/>
          <w:cs/>
          <w:lang w:val="ar_AE" w:bidi="ar_AE"/>
        </w:rPr>
        <w:t>الأشخاص الذين يستمعون إلى عظة يوحنا</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أولاد الله</w:t>
      </w:r>
    </w:p>
    <w:p>
      <w:pPr>
        <w:pStyle w:val="ListBullet"/>
        <w:bidi/>
        <w:spacing w:line="240" w:lineRule="auto"/>
        <w:ind w:left="720"/>
      </w:pPr>
      <w:r>
        <w:rPr>
          <w:rtl/>
          <w:cs/>
          <w:lang w:val="ar_AE" w:bidi="ar_AE"/>
        </w:rPr>
      </w:r>
      <w:r>
        <w:rPr>
          <w:rtl/>
          <w:cs/>
          <w:lang w:val="ar_AE" w:bidi="ar_AE"/>
        </w:rPr>
        <w:t>الأشخاص الذين يفعلون البر (ما هو صواب)</w:t>
      </w:r>
    </w:p>
    <w:p>
      <w:pPr>
        <w:pStyle w:val="ListBullet"/>
        <w:bidi/>
        <w:spacing w:line="240" w:lineRule="auto"/>
        <w:ind w:left="720"/>
      </w:pPr>
      <w:r>
        <w:rPr>
          <w:rtl/>
          <w:cs/>
          <w:lang w:val="ar_AE" w:bidi="ar_AE"/>
        </w:rPr>
      </w:r>
      <w:r>
        <w:rPr>
          <w:rtl/>
          <w:cs/>
          <w:lang w:val="ar_AE" w:bidi="ar_AE"/>
        </w:rPr>
        <w:t>الأشخاص الذين يستمرون في ارتكاب الخطية</w:t>
      </w:r>
    </w:p>
    <w:p>
      <w:pPr>
        <w:pStyle w:val="ListBullet"/>
        <w:bidi/>
        <w:spacing w:line="240" w:lineRule="auto"/>
        <w:ind w:left="720"/>
      </w:pPr>
      <w:r>
        <w:rPr>
          <w:rtl/>
          <w:cs/>
          <w:lang w:val="ar_AE" w:bidi="ar_AE"/>
        </w:rPr>
      </w:r>
      <w:r>
        <w:rPr>
          <w:rtl/>
          <w:cs/>
          <w:lang w:val="ar_AE" w:bidi="ar_AE"/>
        </w:rPr>
        <w:t>إبليس</w:t>
      </w:r>
    </w:p>
    <w:p>
      <w:pPr>
        <w:pStyle w:val="ListBullet"/>
        <w:bidi/>
        <w:spacing w:line="240" w:lineRule="auto"/>
        <w:ind w:left="720"/>
      </w:pPr>
      <w:r>
        <w:rPr>
          <w:rtl/>
          <w:cs/>
          <w:lang w:val="ar_AE" w:bidi="ar_AE"/>
        </w:rPr>
      </w:r>
      <w:r>
        <w:rPr>
          <w:rtl/>
          <w:cs/>
          <w:lang w:val="ar_AE" w:bidi="ar_AE"/>
        </w:rPr>
        <w:t>وأولاد إبليس</w:t>
      </w:r>
    </w:p>
    <w:p>
      <w:pPr>
        <w:bidi/>
      </w:pPr>
      <w:r>
        <w:rPr>
          <w:rtl/>
          <w:cs/>
          <w:lang w:val="ar_AE" w:bidi="ar_AE"/>
        </w:rPr>
      </w:r>
      <w:r>
        <w:rPr>
          <w:rtl/>
          <w:cs/>
          <w:lang w:val="ar_AE" w:bidi="ar_AE"/>
        </w:rPr>
        <w:t xml:space="preserve">توقَّفوا هنا وقوموا بهذا النشاط: في هذا المقطع، يتواجد يوحنا في ذلك الجزء من الحديقة حيث يخبرنا أن أبناء الله لا يستمرون في الخطية. يُرجى أن تطلبوا من أحد أعضاء مجموعتكم أن يكون يوحنا. دَعوا يوحنا يقف أو يجلس في الجزء من غرفتكم الذي يمثل هذا الجزء من الحديقة. واتركوا أيضًا شيئًا أو غرضًا خلفكم لوقت لاحق. هل تلاحظون أنكم كنتم هنا من قبل؟ أوقِفوا الاستماع إلى هذا التسجيل الصوتي هنا. </w:t>
      </w:r>
    </w:p>
    <w:p>
      <w:pPr>
        <w:bidi/>
      </w:pPr>
      <w:r>
        <w:rPr>
          <w:rtl/>
          <w:cs/>
          <w:lang w:val="ar_AE" w:bidi="ar_AE"/>
        </w:rPr>
      </w:r>
      <w:r>
        <w:rPr>
          <w:rtl/>
          <w:cs/>
          <w:lang w:val="ar_AE" w:bidi="ar_AE"/>
        </w:rPr>
        <w:t xml:space="preserve">يقول يوحنا إن مستمعيه يعرفون أن </w:t>
      </w:r>
      <w:r>
        <w:rPr>
          <w:b/>
          <w:rtl/>
          <w:cs/>
          <w:lang w:val="ar_AE" w:bidi="ar_AE"/>
        </w:rPr>
        <w:t>"هو"</w:t>
      </w:r>
      <w:r>
        <w:rPr>
          <w:rtl/>
          <w:cs/>
          <w:lang w:val="ar_AE" w:bidi="ar_AE"/>
        </w:rPr>
        <w:t>، أي يسوع، أو الله، أو كليهما، بار. ويعلم مستمعو يوحنا أيضًا أن كل من يفعل البر أو الصواب هو ابن الله. ويقصد يوحنا أن يقول إن الأشخاص الذين هم أبناء الله يفعلون ما هو صالح وصائب في نظر الله.</w:t>
      </w:r>
    </w:p>
    <w:p>
      <w:pPr>
        <w:bidi/>
      </w:pPr>
      <w:r>
        <w:rPr>
          <w:rtl/>
          <w:cs/>
          <w:lang w:val="ar_AE" w:bidi="ar_AE"/>
        </w:rPr>
      </w:r>
      <w:r>
        <w:rPr>
          <w:rtl/>
          <w:cs/>
          <w:lang w:val="ar_AE" w:bidi="ar_AE"/>
        </w:rPr>
        <w:t>والشخص الذي يفعل البر (الشيء الصحيح) هو "مولود من الله". وأن تُولَد من الله يعني الشيء نفسه كأن تكون ابنًا لله. ربما تتذكرون أنه في إنجيل يوحنا، كان يسوع قد أجرى محادثة مع مُعلِّم ديني، هو نيقوديموس. وقد قال يسوع لنيقوديموس إن الذين يولدون ثانية، هم فقط من يمكنهم أن يدخلوا ملكوت الله. وقد أوضح يسوع أن الولادة من جديد لا تعني أن شخصًا ما يولد من جديد جسديًا، بل تعني أنه يولد من جديد روحيًا.</w:t>
      </w:r>
    </w:p>
    <w:p>
      <w:pPr>
        <w:bidi/>
      </w:pPr>
      <w:r>
        <w:rPr>
          <w:rtl/>
          <w:cs/>
          <w:lang w:val="ar_AE" w:bidi="ar_AE"/>
        </w:rPr>
      </w:r>
      <w:r>
        <w:rPr>
          <w:rtl/>
          <w:cs/>
          <w:lang w:val="ar_AE" w:bidi="ar_AE"/>
        </w:rPr>
        <w:t>والشخص الذي هو ابن الله لا يكون ابنًا بيولوجيًا أو جسديًا لله، بل هو ابن روحي. لقد أعطى الله روحه لنا. وقد جعلنا روح الله خليقة جديدة. ولأن لدينا روح الله، نبدأ في أن نتصرف مثل الله. ويقبلنا الله كأولاده.</w:t>
      </w:r>
    </w:p>
    <w:p>
      <w:pPr>
        <w:bidi/>
      </w:pPr>
      <w:r>
        <w:rPr>
          <w:rtl/>
          <w:cs/>
          <w:lang w:val="ar_AE" w:bidi="ar_AE"/>
        </w:rPr>
      </w:r>
      <w:r>
        <w:rPr>
          <w:rtl/>
          <w:cs/>
          <w:lang w:val="ar_AE" w:bidi="ar_AE"/>
        </w:rPr>
        <w:t xml:space="preserve">توقَّفوا هنا، وإذا كنتم ترغبون في ذلك، استمعوا إلى ترجمتكم الخاصة من يوحنا 3: 1–5. أوقِفوا الاستماع إلى هذا التسجيل الصوتي هنا. </w:t>
      </w:r>
    </w:p>
    <w:p>
      <w:pPr>
        <w:bidi/>
      </w:pPr>
      <w:r>
        <w:rPr>
          <w:rtl/>
          <w:cs/>
          <w:lang w:val="ar_AE" w:bidi="ar_AE"/>
        </w:rPr>
      </w:r>
      <w:r>
        <w:rPr>
          <w:rtl/>
          <w:cs/>
          <w:lang w:val="ar_AE" w:bidi="ar_AE"/>
        </w:rPr>
        <w:t xml:space="preserve">ثم يبدأ يوحنا في التساؤل بصوت عال: "كيف يمكن أن يحبنا الله إلى هذا الحد </w:t>
      </w:r>
      <w:r>
        <w:rPr>
          <w:b/>
          <w:rtl/>
          <w:cs/>
          <w:lang w:val="ar_AE" w:bidi="ar_AE"/>
        </w:rPr>
        <w:t>حتى</w:t>
      </w:r>
      <w:r>
        <w:rPr>
          <w:rtl/>
          <w:cs/>
          <w:lang w:val="ar_AE" w:bidi="ar_AE"/>
        </w:rPr>
        <w:t xml:space="preserve"> يدعونا أولاده؟" ويبدو الأمر تقريبًا كما لو أن يوحنا يهم بالغناء فجأة! أو، كما لو أنه في منتصف كتابة العظة أو أثناء سيره في الحديقة، يُغمر يوحنا فجأةً بشعورٍ جارفٍ إذ يدرك مدى محبة الله لنا! ثم يقول يوحنا: "هذا الشيء المدهش والعجيب هو حق بالفعل! إن الله يحبنا كثيرًا! نحن حقًا أولاد الله!"</w:t>
      </w:r>
    </w:p>
    <w:p>
      <w:pPr>
        <w:bidi/>
      </w:pPr>
      <w:r>
        <w:rPr>
          <w:rtl/>
          <w:cs/>
          <w:lang w:val="ar_AE" w:bidi="ar_AE"/>
        </w:rPr>
      </w:r>
      <w:r>
        <w:rPr>
          <w:rtl/>
          <w:cs/>
          <w:lang w:val="ar_AE" w:bidi="ar_AE"/>
        </w:rPr>
        <w:t xml:space="preserve">توقَّفوا هنا وقوموا بهذا النشاط: في المقدمة، قد صنعتم بعض الزهور التي تُظهر مدى محبة الله لنا. ضعوا إحدى هذه الزهور في هذا الجزء من الحديقة. أوقِفوا الاستماع إلى هذا التسجيل الصوتي هنا. </w:t>
      </w:r>
    </w:p>
    <w:p>
      <w:pPr>
        <w:bidi/>
      </w:pPr>
      <w:r>
        <w:rPr>
          <w:rtl/>
          <w:cs/>
          <w:lang w:val="ar_AE" w:bidi="ar_AE"/>
        </w:rPr>
      </w:r>
      <w:r>
        <w:rPr>
          <w:rtl/>
          <w:cs/>
          <w:lang w:val="ar_AE" w:bidi="ar_AE"/>
        </w:rPr>
        <w:t>يقول يوحنا إن العالم لا يعرفنا. ويقصد يوحنا أن الأشخاص الذين لا يؤمنون أو يثقون بيسوع لا يعرفون أننا أولاد الله. وهؤلاء الناس لا يستطيعون إدراك من نكون حقًا. وهذا هو بالضبط ما حدث ليسوع. لم يُدرك الناس أيضًا من كان يسوع حقًا.</w:t>
      </w:r>
    </w:p>
    <w:p>
      <w:pPr>
        <w:bidi/>
      </w:pPr>
      <w:r>
        <w:rPr>
          <w:rtl/>
          <w:cs/>
          <w:lang w:val="ar_AE" w:bidi="ar_AE"/>
        </w:rPr>
      </w:r>
      <w:r>
        <w:rPr>
          <w:rtl/>
          <w:cs/>
          <w:lang w:val="ar_AE" w:bidi="ar_AE"/>
        </w:rPr>
        <w:t xml:space="preserve">توقَّفوا هنا وناقشوا كيف يمكنكم أن تقولوا في لغتكم أن العالم لا يعرفنا. ولا تقضوا الكثير من الوقت على هذا. فسوف تحصلون على المزيد من الفرص لمناقشة هذا لاحقًا. أوقِفوا الاستماع إلى هذا التسجيل الصوتي هنا. </w:t>
      </w:r>
    </w:p>
    <w:p>
      <w:pPr>
        <w:bidi/>
      </w:pPr>
      <w:r>
        <w:rPr>
          <w:rtl/>
          <w:cs/>
          <w:lang w:val="ar_AE" w:bidi="ar_AE"/>
        </w:rPr>
      </w:r>
      <w:r>
        <w:rPr>
          <w:rtl/>
          <w:cs/>
          <w:lang w:val="ar_AE" w:bidi="ar_AE"/>
        </w:rPr>
        <w:t xml:space="preserve">نحن حقًا أولاد الله، رغم أننا لا نزال نواجه الكثير من الصعاب في هذه الحياة. ونحن لا نبدو كثيرًا كأبناءٍ لإلهٍ كاملٍ وعجيب! ولا يمكننا أن نتخيل أو نفهم تمامًا ما سنكون عليه بعد أن يعود يسوع كملك. لكننا نعلم أن الله سيغيّرنا وأننا سنصبح مثل يسوع. وعندما يعود يسوع، سيظهِر الله ما سنكون عليه. عندما تُظهر شيئًا ما، فإنك تُعلن للناس شيئًا لم يكن بوسعهم رؤيته من قبل. </w:t>
      </w:r>
    </w:p>
    <w:p>
      <w:pPr>
        <w:bidi/>
      </w:pPr>
      <w:r>
        <w:rPr>
          <w:rtl/>
          <w:cs/>
          <w:lang w:val="ar_AE" w:bidi="ar_AE"/>
        </w:rPr>
      </w:r>
      <w:r>
        <w:rPr>
          <w:rtl/>
          <w:cs/>
          <w:lang w:val="ar_AE" w:bidi="ar_AE"/>
        </w:rPr>
        <w:t>في المقطع السابق، قلنا إن الله قد أظهَر يسوع عندما جاء أولًا إلى الأرض، وأن الله سيُظهِر يسوع مرة أخرى عندما يعود يسوع المرة الثانية. وسيجعلنا الله نرى يسوع. وبالطريقة نفسها، عندما يعود يسوع، سيظهِر الله أيضًا ما سنكون عليه.</w:t>
      </w:r>
    </w:p>
    <w:p>
      <w:pPr>
        <w:bidi/>
      </w:pPr>
      <w:r>
        <w:rPr>
          <w:rtl/>
          <w:cs/>
          <w:lang w:val="ar_AE" w:bidi="ar_AE"/>
        </w:rPr>
      </w:r>
      <w:r>
        <w:rPr>
          <w:rtl/>
          <w:cs/>
          <w:lang w:val="ar_AE" w:bidi="ar_AE"/>
        </w:rPr>
        <w:t xml:space="preserve">توقَّفوا هنا، وإذا أردتم، قوموا بهذا النشاط. خذوا عضوًا واحدًا من مجموعتكم وقوموا بتغيير شكل هذا الشخص. ألبِسوا الشخص بملابس مختلفة، أو لونوا وجهه أو قوموا بتغيير تصفيفة الشعر. كونوا مبدعين! ثم خبئوا هذا الشخص تحت غطاء السرير أو ستارة، أو ضعوه خلف شجرة. ثم ادعوا بعض الأشخاص الآخرين لينظروا. وعندما يصل هؤلاء الناس، عليكم أن تزيلوا غطاء السرير أو الستارة أو أن تخرجوا الشخص من خلف الشجرة. لقد أظهرتم الآن ما يبدو عليه هذا الشخص حاليًا! أوقِفوا الاستماع إلى هذا التسجيل الصوتي هنا. </w:t>
      </w:r>
    </w:p>
    <w:p>
      <w:pPr>
        <w:bidi/>
      </w:pPr>
      <w:r>
        <w:rPr>
          <w:rtl/>
          <w:cs/>
          <w:lang w:val="ar_AE" w:bidi="ar_AE"/>
        </w:rPr>
      </w:r>
      <w:r>
        <w:rPr>
          <w:rtl/>
          <w:cs/>
          <w:lang w:val="ar_AE" w:bidi="ar_AE"/>
        </w:rPr>
        <w:t xml:space="preserve">عندما يعود يسوع كملك، سيغيّرنا الله. لكن الله لن يغيّر مظهرنا فحسب، بل سيغيّر كياننا كله. ونحن لا نعرف تمامًا بعد كيف سنكون. عندما يعود يسوع، عندما يُظهِر الله يسوع، فإن الله </w:t>
      </w:r>
      <w:r>
        <w:rPr>
          <w:b/>
          <w:rtl/>
          <w:cs/>
          <w:lang w:val="ar_AE" w:bidi="ar_AE"/>
        </w:rPr>
        <w:t>سيُظهِرنا</w:t>
      </w:r>
      <w:r>
        <w:rPr>
          <w:rtl/>
          <w:cs/>
          <w:lang w:val="ar_AE" w:bidi="ar_AE"/>
        </w:rPr>
        <w:t xml:space="preserve"> أيضًا، أو سيوضح لنا، ما سنكون عليه كأولاد الله.</w:t>
      </w:r>
    </w:p>
    <w:p>
      <w:pPr>
        <w:bidi/>
      </w:pPr>
      <w:r>
        <w:rPr>
          <w:rtl/>
          <w:cs/>
          <w:lang w:val="ar_AE" w:bidi="ar_AE"/>
        </w:rPr>
      </w:r>
      <w:r>
        <w:rPr>
          <w:rtl/>
          <w:cs/>
          <w:lang w:val="ar_AE" w:bidi="ar_AE"/>
        </w:rPr>
        <w:t xml:space="preserve">توقَّفوا هنا وناقشوا كيف ستُعبّرون عن حقيقة أننا بالفعل أولاد الله، حتى في يومنا هذا، رغم أننا لا ندرك تمامًا بعدُ كيف ستكون صورة هذا. وسيرينا الله كيف سنكون عندما يعود يسوع. أوقِفوا الاستماع إلى هذا التسجيل الصوتي هنا. </w:t>
      </w:r>
    </w:p>
    <w:p>
      <w:pPr>
        <w:bidi/>
      </w:pPr>
      <w:r>
        <w:rPr>
          <w:rtl/>
          <w:cs/>
          <w:lang w:val="ar_AE" w:bidi="ar_AE"/>
        </w:rPr>
      </w:r>
      <w:r>
        <w:rPr>
          <w:rtl/>
          <w:cs/>
          <w:lang w:val="ar_AE" w:bidi="ar_AE"/>
        </w:rPr>
        <w:t>يقول يوحنا إن كل من لديه هذا الرجاء في يسوع يُطهِّر نفسه كما هو طاهر. وفي الكتاب المقدس، الشخص الذي لديه رجاء هو شخصٌ واثقٌ من أن أمرًا ما سيحدث، حتى وإن كان لا يراه بعد. ويقصد يوحنا أنه لأننا متأكدون من أننا أولاد الله، ولأننا متأكدون من أن الله سيغيّرنا، فإننا نريد بالفعل أن نحفظ أنفسنا طاهرين. والشخص الذي يكون طاهرًا هو بار تمامًا. ولا يُوجد فيه شيء سيء. يسوع طاهر، ويجب أن نكون مثل يسوع.</w:t>
      </w:r>
    </w:p>
    <w:p>
      <w:pPr>
        <w:bidi/>
      </w:pPr>
      <w:r>
        <w:rPr>
          <w:rtl/>
          <w:cs/>
          <w:lang w:val="ar_AE" w:bidi="ar_AE"/>
        </w:rPr>
      </w:r>
      <w:r>
        <w:rPr>
          <w:rtl/>
          <w:cs/>
          <w:lang w:val="ar_AE" w:bidi="ar_AE"/>
        </w:rPr>
        <w:t xml:space="preserve">يقول يوحنا إنه عندما يخطئ شخص ما، فإنه ينقض ناموس الله. وهذا يعني أن هذا الشخص يتمرد على الله. لقد أرسل الله يسوع إلى الأرض لكي </w:t>
      </w:r>
      <w:r>
        <w:rPr>
          <w:b/>
          <w:rtl/>
          <w:cs/>
          <w:lang w:val="ar_AE" w:bidi="ar_AE"/>
        </w:rPr>
        <w:t>يرفع</w:t>
      </w:r>
      <w:r>
        <w:rPr>
          <w:rtl/>
          <w:cs/>
          <w:lang w:val="ar_AE" w:bidi="ar_AE"/>
        </w:rPr>
        <w:t xml:space="preserve"> خطايانا. ولذلك، سيكون من الغريب للغاية أن نستمر في الخطية! فالشخص الذي يثبت في يسوع، والذي لديه علاقة مع يسوع ويفعل ما يريده يسوع، لن يخطئ. ومن جهة أخرى، فإن الشخص الذي يستمر في ارتكاب الخطية لم يرَ يسوع قط ولا يعرف يسوع. إن رؤية يسوع ومعرفته تعنيان أن تكون لكم علاقة جيدة مع يسوع.</w:t>
      </w:r>
    </w:p>
    <w:p>
      <w:pPr>
        <w:bidi/>
      </w:pPr>
      <w:r>
        <w:rPr>
          <w:rtl/>
          <w:cs/>
          <w:lang w:val="ar_AE" w:bidi="ar_AE"/>
        </w:rPr>
      </w:r>
      <w:r>
        <w:rPr>
          <w:rtl/>
          <w:cs/>
          <w:lang w:val="ar_AE" w:bidi="ar_AE"/>
        </w:rPr>
        <w:t xml:space="preserve">إذا لم تكونوا تمانعون في أن تتسخوا قليلًا، فتوقّفوا هنا وقوموا بهذا النشاط. اطلبوا من بعض الناس أن يجعلوا أيديهم أو وجوههم تتسخ بشيء يمكنكم تنظيفه بسهولة، مثل الطين أو الفحم. ثم اطلبوا من شخص يُمثِّل يسوع أن يغسل هؤلاء الناس ويجعلهم نظيفين مرة أخرى. سيظل بعض الناس نظيفين. وسيمثِّل هؤلاء الناس أن لديهم علاقة شركة جيدة مع يسوع. لكن بعض الأشخاص الآخرين سيوسخون أنفسهم على الفور! وسيتصرف هؤلاء الأشخاص بطريقة تظهر أن ليس لديهم أي علاقة مع يسوع على الإطلاق. أوقِفوا الاستماع إلى هذا التسجيل الصوتي هنا. </w:t>
      </w:r>
    </w:p>
    <w:p>
      <w:pPr>
        <w:bidi/>
      </w:pPr>
      <w:r>
        <w:rPr>
          <w:rtl/>
          <w:cs/>
          <w:lang w:val="ar_AE" w:bidi="ar_AE"/>
        </w:rPr>
      </w:r>
      <w:r>
        <w:rPr>
          <w:rtl/>
          <w:cs/>
          <w:lang w:val="ar_AE" w:bidi="ar_AE"/>
        </w:rPr>
        <w:t>عندما قمتم بهذا النشاط، كان من الحماقة إلى حد ما أن يقوم الأشخاص الذين أصبحوا نظيفين بجعل أنفسهم متسخين مرة أخرى على الفور! الأشخاص الذين يستمرون في الخطية لا يمكن أن تكون لهم علاقة جيدة مع يسوع.</w:t>
      </w:r>
    </w:p>
    <w:p>
      <w:pPr>
        <w:bidi/>
      </w:pPr>
      <w:r>
        <w:rPr>
          <w:rtl/>
          <w:cs/>
          <w:lang w:val="ar_AE" w:bidi="ar_AE"/>
        </w:rPr>
      </w:r>
      <w:r>
        <w:rPr>
          <w:rtl/>
          <w:cs/>
          <w:lang w:val="ar_AE" w:bidi="ar_AE"/>
        </w:rPr>
        <w:t>يخاطب يوحنا سامعيه مرة أخرى بعبارة "يا أولادي الأحباء". ويحذرهم يوحنا مرة أخرى من أنه لا ينبغي لأحد أن يخدعهم. قال المؤمنون الزائفون إنهم يعرفون يسوع، وقالوا إنه لا يهم ما إذا كنا نفعل الصواب أو الخطأ. فلا ينبغي للمؤمنين الحقيقيين أن يستمعوا إلى هؤلاء الناس. فإن هؤلاء الناس يقولون الأكاذيب. وهؤلاء الناس يريدون أن يخدعوا المؤمنين ويجعلوهم يؤمنون بالأشياء الخاطئة.</w:t>
      </w:r>
    </w:p>
    <w:p>
      <w:pPr>
        <w:bidi/>
      </w:pPr>
      <w:r>
        <w:rPr>
          <w:rtl/>
          <w:cs/>
          <w:lang w:val="ar_AE" w:bidi="ar_AE"/>
        </w:rPr>
      </w:r>
      <w:r>
        <w:rPr>
          <w:rtl/>
          <w:cs/>
          <w:lang w:val="ar_AE" w:bidi="ar_AE"/>
        </w:rPr>
        <w:t>كل ما يفعله الله صالح. وهكذا، يريد الله منا أن نفعل أشياء صالحة (نفعل البر) أيضًا. والشخص الذي يفعل أشياء صالحة هو صالحٌ في نظر الله. كان المؤمنون الزائفون يعتقدون أنه بغض النظر عما يفعله الناس، فإن الله قد قبلهم ويعتبرهم صالحين. لكن هذا ليس صحيحًا! ولا يقبل الله إلا الأشخاص الذين يفعلون الأشياء الصحيحة.</w:t>
      </w:r>
    </w:p>
    <w:p>
      <w:pPr>
        <w:bidi/>
      </w:pPr>
      <w:r>
        <w:rPr>
          <w:rtl/>
          <w:cs/>
          <w:lang w:val="ar_AE" w:bidi="ar_AE"/>
        </w:rPr>
      </w:r>
      <w:r>
        <w:rPr>
          <w:rtl/>
          <w:cs/>
          <w:lang w:val="ar_AE" w:bidi="ar_AE"/>
        </w:rPr>
        <w:t>والأشخاص الذين يستمرون في الخطية باستمرار لا ينتمون إلى الله. فهؤلاء الناس هم أبناء إبليس. وهذا يعني أن هؤلاء الناس يتصرفون بالطريقة الشريرة نفسها التي يتصرف بها إبليس. إن إبليس قد أخطأ وتمرَّد على الله، منذ بداية العالم. ويريد إبليس من الناس أن يتمردوا على الله أيضًا. فإن إبليس يريد من الناس أن يتألموا وأن يفعلوا كل أنواع الأشياء الخاطئة.</w:t>
      </w:r>
    </w:p>
    <w:p>
      <w:pPr>
        <w:bidi/>
      </w:pPr>
      <w:r>
        <w:rPr>
          <w:rtl/>
          <w:cs/>
          <w:lang w:val="ar_AE" w:bidi="ar_AE"/>
        </w:rPr>
      </w:r>
      <w:r>
        <w:rPr>
          <w:rtl/>
          <w:cs/>
          <w:lang w:val="ar_AE" w:bidi="ar_AE"/>
        </w:rPr>
        <w:t xml:space="preserve">توقَّفوا هنا وناقشوا: هل يمكن لأحدكم أن يروي باختصار قصة كيف جعل إبليس، في هيئة الحيَّة، الإنسانين الأولين، آدم وحواء، أن يخطئا؟ أوقِفوا الاستماع إلى هذا التسجيل الصوتي هنا. </w:t>
      </w:r>
    </w:p>
    <w:p>
      <w:pPr>
        <w:bidi/>
      </w:pPr>
      <w:r>
        <w:rPr>
          <w:rtl/>
          <w:cs/>
          <w:lang w:val="ar_AE" w:bidi="ar_AE"/>
        </w:rPr>
      </w:r>
      <w:r>
        <w:rPr>
          <w:rtl/>
          <w:cs/>
          <w:lang w:val="ar_AE" w:bidi="ar_AE"/>
        </w:rPr>
        <w:t>لكن يسوع جاء إلى الأرض ليهزم إبليس. يستخدم يوحنا مرة أخرى كلمة "أُظهِر". لقد أظهَر الله يسوع، ابن الله، حتى يتمكن يسوع من أن ينقض كل شيء شرير كان قد فعله إبليس. وسيصلح يسوع كل شيء مرة أخرى. وسيجعل يسوع الناس يتوقفون عن فعل الأشياء السيئة التي يريدها الشيطان. وحينئذ سيفعل الناس الأشياء الصحيحة التي أراد الله منهم أن يفعلوها.</w:t>
      </w:r>
    </w:p>
    <w:p>
      <w:pPr>
        <w:bidi/>
      </w:pPr>
      <w:r>
        <w:rPr>
          <w:rtl/>
          <w:cs/>
          <w:lang w:val="ar_AE" w:bidi="ar_AE"/>
        </w:rPr>
      </w:r>
      <w:r>
        <w:rPr>
          <w:rtl/>
          <w:cs/>
          <w:lang w:val="ar_AE" w:bidi="ar_AE"/>
        </w:rPr>
        <w:t>إن أولاد الله لا يتصرفون مثل أولاد إبليس. فإن أولاد الله لا يستمرون في الخطية. يقول يوحنا إن هذا بسبب أن زرع الله يثبت في أولاد الله. كل طفل يولد بسبب البذرة (الزرع)، أي السائل المنوي للرجل. فإن جزء من أب الطفل سيكون دائمًا حاضرًا في ابنه. إذن، وبما أننا أبناء روحيون لله، فإن "زرع" الله موجود فينا. وزرع الله الذي فينا هو الروح القدس.</w:t>
      </w:r>
    </w:p>
    <w:p>
      <w:pPr>
        <w:bidi/>
      </w:pPr>
      <w:r>
        <w:rPr>
          <w:rtl/>
          <w:cs/>
          <w:lang w:val="ar_AE" w:bidi="ar_AE"/>
        </w:rPr>
      </w:r>
      <w:r>
        <w:rPr>
          <w:rtl/>
          <w:cs/>
          <w:lang w:val="ar_AE" w:bidi="ar_AE"/>
        </w:rPr>
        <w:t>والأشخاص الذين لديهم الروح القدس لا يستطيعون أن يخطئوا. من المحتمل أن يوحنا يقصد أن هؤلاء الناس ليسوا قادرين على الاستمرار في الخطية عن قصد وبشكل متواصل. يخبر الروح القدس هؤلاء الناس عندما يخطئون، وحينئذ يتوبون ويتوقفون عن ارتكاب تلك الخطية.</w:t>
      </w:r>
    </w:p>
    <w:p>
      <w:pPr>
        <w:bidi/>
      </w:pPr>
      <w:r>
        <w:rPr>
          <w:rtl/>
          <w:cs/>
          <w:lang w:val="ar_AE" w:bidi="ar_AE"/>
        </w:rPr>
      </w:r>
      <w:r>
        <w:rPr>
          <w:rtl/>
          <w:cs/>
          <w:lang w:val="ar_AE" w:bidi="ar_AE"/>
        </w:rPr>
        <w:t xml:space="preserve">توقَّفوا هنا وناقشوا كيف يمكنكم أن تقولوا إن زرع الله يثبت في أولاد الله. أوقِفوا الاستماع إلى هذا التسجيل الصوتي هنا. </w:t>
      </w:r>
    </w:p>
    <w:p>
      <w:pPr>
        <w:bidi/>
      </w:pPr>
      <w:r>
        <w:rPr>
          <w:rtl/>
          <w:cs/>
          <w:lang w:val="ar_AE" w:bidi="ar_AE"/>
        </w:rPr>
      </w:r>
      <w:r>
        <w:rPr>
          <w:rtl/>
          <w:cs/>
          <w:lang w:val="ar_AE" w:bidi="ar_AE"/>
        </w:rPr>
        <w:t>ويختتم يوحنا المقطع بالقول إنه يمكننا أن نرى من هم أولاد الله ومن هم أولاد إبليس من خلال النظر إلى ما يفعلونه. فقط الذين يفعلون البر (ما هو صواب) هم أولاد الله. ثم يقدّم يوحنا مثالًا بالغ الأهمية لما يعنيه فعل البر. أن تفعلوا ما هو بر يعني أن تحبوا إخوتكم المؤمنين! فقط الأشخاص الذين يحبون إخوتهم وأخواتهم الروحيين، أي إخوتهم المؤمنين، هم أولاد الله.</w:t>
      </w:r>
    </w:p>
    <w:p>
      <w:pPr>
        <w:bidi/>
      </w:pPr>
      <w:r>
        <w:rPr>
          <w:rtl/>
          <w:cs/>
          <w:lang w:val="ar_AE" w:bidi="ar_AE"/>
        </w:rPr>
      </w:r>
      <w:r>
        <w:rPr>
          <w:rtl/>
          <w:cs/>
          <w:lang w:val="ar_AE" w:bidi="ar_AE"/>
        </w:rPr>
        <w:t>لقد استخدم يوحنا كلمة "يظهر" كثيرًا في هذا المقطع. قد تكون الترجمة التي استمعتم إليها لا تستخدم الكلمة نفسها في كل مرة. في ترجمتكم، ينبغي أن تستخدموا أيضًا أفضل الكلمات، حتى وإن لم تكن هي نفسها في كل مرة.</w:t>
      </w:r>
    </w:p>
    <w:p>
      <w:pPr>
        <w:bidi/>
      </w:pPr>
      <w:r>
        <w:rPr>
          <w:rtl/>
          <w:cs/>
          <w:lang w:val="ar_AE" w:bidi="ar_AE"/>
        </w:rPr>
      </w:r>
      <w:r>
        <w:rPr>
          <w:rtl/>
          <w:cs/>
          <w:lang w:val="ar_AE" w:bidi="ar_AE"/>
        </w:rPr>
        <w:t>والآن، استخدموا لوحة القصص، أو أشياء أو أفعالًا لتصوُّر المقطع بأكمله.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رسالة يوحنا الأولى 2: 29 - 3: 10 من الترجمة الأسهل للفهم. </w:t>
      </w:r>
    </w:p>
    <w:p>
      <w:pPr>
        <w:bidi/>
      </w:pPr>
      <w:r>
        <w:rPr>
          <w:rtl/>
          <w:cs/>
          <w:lang w:val="ar_AE" w:bidi="ar_AE"/>
        </w:rPr>
      </w:r>
      <w:r>
        <w:rPr>
          <w:b/>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جزأين.</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يوحنا، الذي يُقدِّم هذه العظة</w:t>
      </w:r>
    </w:p>
    <w:p>
      <w:pPr>
        <w:pStyle w:val="ListBullet"/>
        <w:bidi/>
        <w:spacing w:line="240" w:lineRule="auto"/>
        <w:ind w:left="720"/>
      </w:pPr>
      <w:r>
        <w:rPr>
          <w:rtl/>
          <w:cs/>
          <w:lang w:val="ar_AE" w:bidi="ar_AE"/>
        </w:rPr>
      </w:r>
      <w:r>
        <w:rPr>
          <w:rtl/>
          <w:cs/>
          <w:lang w:val="ar_AE" w:bidi="ar_AE"/>
        </w:rPr>
        <w:t>الأشخاص الذين يستمعون إلى عظة يوحنا</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أولاد الله</w:t>
      </w:r>
    </w:p>
    <w:p>
      <w:pPr>
        <w:pStyle w:val="ListBullet"/>
        <w:bidi/>
        <w:spacing w:line="240" w:lineRule="auto"/>
        <w:ind w:left="720"/>
      </w:pPr>
      <w:r>
        <w:rPr>
          <w:rtl/>
          <w:cs/>
          <w:lang w:val="ar_AE" w:bidi="ar_AE"/>
        </w:rPr>
      </w:r>
      <w:r>
        <w:rPr>
          <w:rtl/>
          <w:cs/>
          <w:lang w:val="ar_AE" w:bidi="ar_AE"/>
        </w:rPr>
        <w:t>الأشخاص الذين يفعلون البر (ما هو صواب)</w:t>
      </w:r>
    </w:p>
    <w:p>
      <w:pPr>
        <w:pStyle w:val="ListBullet"/>
        <w:bidi/>
        <w:spacing w:line="240" w:lineRule="auto"/>
        <w:ind w:left="720"/>
      </w:pPr>
      <w:r>
        <w:rPr>
          <w:rtl/>
          <w:cs/>
          <w:lang w:val="ar_AE" w:bidi="ar_AE"/>
        </w:rPr>
      </w:r>
      <w:r>
        <w:rPr>
          <w:rtl/>
          <w:cs/>
          <w:lang w:val="ar_AE" w:bidi="ar_AE"/>
        </w:rPr>
        <w:t>الأشخاص الذين يستمرون في ارتكاب الخطية</w:t>
      </w:r>
    </w:p>
    <w:p>
      <w:pPr>
        <w:pStyle w:val="ListBullet"/>
        <w:bidi/>
        <w:spacing w:line="240" w:lineRule="auto"/>
        <w:ind w:left="720"/>
      </w:pPr>
      <w:r>
        <w:rPr>
          <w:rtl/>
          <w:cs/>
          <w:lang w:val="ar_AE" w:bidi="ar_AE"/>
        </w:rPr>
      </w:r>
      <w:r>
        <w:rPr>
          <w:rtl/>
          <w:cs/>
          <w:lang w:val="ar_AE" w:bidi="ar_AE"/>
        </w:rPr>
        <w:t>إبليس</w:t>
      </w:r>
    </w:p>
    <w:p>
      <w:pPr>
        <w:pStyle w:val="ListBullet"/>
        <w:bidi/>
        <w:spacing w:line="240" w:lineRule="auto"/>
        <w:ind w:left="720"/>
      </w:pPr>
      <w:r>
        <w:rPr>
          <w:rtl/>
          <w:cs/>
          <w:lang w:val="ar_AE" w:bidi="ar_AE"/>
        </w:rPr>
      </w:r>
      <w:r>
        <w:rPr>
          <w:rtl/>
          <w:cs/>
          <w:lang w:val="ar_AE" w:bidi="ar_AE"/>
        </w:rPr>
        <w:t>وأولاد إبليس</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مثِّلوا يوحنا وهو يتحدث إلى المؤمنين.</w:t>
      </w:r>
    </w:p>
    <w:p>
      <w:pPr>
        <w:bidi/>
      </w:pPr>
      <w:r>
        <w:rPr>
          <w:rtl/>
          <w:cs/>
          <w:lang w:val="ar_AE" w:bidi="ar_AE"/>
        </w:rPr>
      </w:r>
      <w:r>
        <w:rPr>
          <w:rtl/>
          <w:cs/>
          <w:lang w:val="ar_AE" w:bidi="ar_AE"/>
        </w:rPr>
        <w:t>يقول يوحنا شيئًا كالتالي:</w:t>
      </w:r>
    </w:p>
    <w:p>
      <w:pPr>
        <w:bidi/>
      </w:pPr>
      <w:r>
        <w:rPr>
          <w:rtl/>
          <w:cs/>
          <w:lang w:val="ar_AE" w:bidi="ar_AE"/>
        </w:rPr>
      </w:r>
      <w:r>
        <w:rPr>
          <w:rtl/>
          <w:cs/>
          <w:lang w:val="ar_AE" w:bidi="ar_AE"/>
        </w:rPr>
        <w:t xml:space="preserve">"أنتم تعرفون أن كل ما يفعله الله هو بر (صواب). وإذا كان الناس يفعلون الصواب (البر)، فإنهم بالتأكيد أولاد الله. آه، نعم، نحن </w:t>
      </w:r>
      <w:r>
        <w:rPr>
          <w:b/>
          <w:rtl/>
          <w:cs/>
          <w:lang w:val="ar_AE" w:bidi="ar_AE"/>
        </w:rPr>
        <w:t>نكون</w:t>
      </w:r>
      <w:r>
        <w:rPr>
          <w:rtl/>
          <w:cs/>
          <w:lang w:val="ar_AE" w:bidi="ar_AE"/>
        </w:rPr>
        <w:t xml:space="preserve"> أولاد الله! أليس مدهشًا أن يحبنا الله إلى هذا الحد حتى يدعونا أولاده؟"</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يوحنا: "بماذا تشعر؟"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يوحنا شيئًا كالتالي:</w:t>
      </w:r>
    </w:p>
    <w:p>
      <w:pPr>
        <w:bidi/>
      </w:pPr>
      <w:r>
        <w:rPr>
          <w:rtl/>
          <w:cs/>
          <w:lang w:val="ar_AE" w:bidi="ar_AE"/>
        </w:rPr>
      </w:r>
      <w:r>
        <w:rPr>
          <w:rtl/>
          <w:cs/>
          <w:lang w:val="ar_AE" w:bidi="ar_AE"/>
        </w:rPr>
        <w:t xml:space="preserve">"إن الأشخاص الذين ينتمون إلى العالم الخاطئ لم يدركوا أن يسوع كان ابن الله. وهكذا، فإنهم أيضًا لا يدركون </w:t>
      </w:r>
      <w:r>
        <w:rPr>
          <w:b/>
          <w:rtl/>
          <w:cs/>
          <w:lang w:val="ar_AE" w:bidi="ar_AE"/>
        </w:rPr>
        <w:t>أننا</w:t>
      </w:r>
      <w:r>
        <w:rPr>
          <w:rtl/>
          <w:cs/>
          <w:lang w:val="ar_AE" w:bidi="ar_AE"/>
        </w:rPr>
        <w:t xml:space="preserve"> أولاد الله. لكن، أيها الأحباء، نحن بالفعل أولاد الله، حتى اليوم، رغم أننا لا ندرك تمامًا بعد كيف سيبدو هذا. وسيرينا الله كيف سنكون عندما يعود يسوع. لكننا نعلم بالفعل أننا سنكون </w:t>
      </w:r>
      <w:r>
        <w:rPr>
          <w:b/>
          <w:rtl/>
          <w:cs/>
          <w:lang w:val="ar_AE" w:bidi="ar_AE"/>
        </w:rPr>
        <w:t>مثل يسوع</w:t>
      </w:r>
      <w:r>
        <w:rPr>
          <w:rtl/>
          <w:cs/>
          <w:lang w:val="ar_AE" w:bidi="ar_AE"/>
        </w:rPr>
        <w:t xml:space="preserve"> آنذاك! وهكذا، لأننا نثق بأن هذا سيحدث حقًا، ينبغي لنا أن نسلك من الآن فصاعدًا مثل يسوع أيضًا. فلا ينبغي لنا أن نرتكب أي خطية، لأن يسوع طاهر وصالح تمامًا ولم يرتكب أي خطية أبدًا."</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الأشخاص الذين يؤدّون دور مستمعي يوحنا: "بماذا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يوحنا شيئًا كالتالي:</w:t>
      </w:r>
    </w:p>
    <w:p>
      <w:pPr>
        <w:bidi/>
      </w:pPr>
      <w:r>
        <w:rPr>
          <w:rtl/>
          <w:cs/>
          <w:lang w:val="ar_AE" w:bidi="ar_AE"/>
        </w:rPr>
      </w:r>
      <w:r>
        <w:rPr>
          <w:rtl/>
          <w:cs/>
          <w:lang w:val="ar_AE" w:bidi="ar_AE"/>
        </w:rPr>
        <w:t>"الخطية تعني التمرد على الله. وكل من يرتكب الخطية يتمرد على الله. وقد جاء يسوع، الذي لم يرتكب أي خطية هو نفسه، ليرفع خطيتنا. لذا، فإن الشخص الذي يستمر في الخطية لا يعرف يسوع حقًا. إذا كنتم تعرفون يسوع، فلن تستمروا في الخطية."</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الأشخاص الذين يؤدّون دور مستمعي يوحنا: "بماذا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يوحنا شيئًا كالتالي:</w:t>
      </w:r>
    </w:p>
    <w:p>
      <w:pPr>
        <w:bidi/>
      </w:pPr>
      <w:r>
        <w:rPr>
          <w:rtl/>
          <w:cs/>
          <w:lang w:val="ar_AE" w:bidi="ar_AE"/>
        </w:rPr>
      </w:r>
      <w:r>
        <w:rPr>
          <w:rtl/>
          <w:cs/>
          <w:lang w:val="ar_AE" w:bidi="ar_AE"/>
        </w:rPr>
        <w:t>"يا أولادي الأحباء، لا تصدقوا الأشخاص الذين يكذبون عليكم. لا يقبل الله إلا الأشخاص الذين يفعلون البر (الأشياء الصحيحة) مثل يسوع. إذا استمريتم في ارتكاب الخطية، فأنتم أولاد إبليس، ولستم أولاد الله! لأنه إذا كنتم تخطئون، فأنتم تتصرفون مثل إبليس الذي أخطأ منذ بداية العالم. وأرسل الله يسوع إلى هذا العالم لينقض جميع أعمال إبليس الشريرة! وهكذا، بالطبع، إذا كنتم أولاد الله، فسوف تتوقفون عن عمل الخطية. و</w:t>
      </w:r>
      <w:r>
        <w:rPr>
          <w:b/>
          <w:rtl/>
          <w:cs/>
          <w:lang w:val="ar_AE" w:bidi="ar_AE"/>
        </w:rPr>
        <w:t>لا يمكنكم</w:t>
      </w:r>
      <w:r>
        <w:rPr>
          <w:rtl/>
          <w:cs/>
          <w:lang w:val="ar_AE" w:bidi="ar_AE"/>
        </w:rPr>
        <w:t xml:space="preserve"> أن تستمروا في الخطية إذا كنتم أولاد الله، لأن الروح القدس يسكن فيكم!"</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الأشخاص الذين يؤدّون دور مستمعي يوحنا: "بماذا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يوحنا شيئًا كالتالي:</w:t>
      </w:r>
    </w:p>
    <w:p>
      <w:pPr>
        <w:bidi/>
      </w:pPr>
      <w:r>
        <w:rPr>
          <w:rtl/>
          <w:cs/>
          <w:lang w:val="ar_AE" w:bidi="ar_AE"/>
        </w:rPr>
      </w:r>
      <w:r>
        <w:rPr>
          <w:rtl/>
          <w:cs/>
          <w:lang w:val="ar_AE" w:bidi="ar_AE"/>
        </w:rPr>
        <w:t>"لذلك يمكننا أن نرى من هم أولاد الله، ومن هم أولاد إبليس. أولاد الله هم الأشخاص الذين يفعلون البر (ما هو صواب)، والأهم من ذلك أنهم يحبون إخوتهم وأخواتهم".</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الأشخاص الذين يؤدّون دور مستمعي يوحنا: "بماذا تفكرون؟" قد يجيب الأشخاص بعبارات مثل:</w:t>
      </w:r>
    </w:p>
    <w:p>
      <w:pPr>
        <w:pStyle w:val="ListBullet"/>
        <w:bidi/>
        <w:spacing w:line="240" w:lineRule="auto"/>
        <w:ind w:left="720"/>
      </w:pPr>
      <w:r>
        <w:rPr>
          <w:rtl/>
          <w:cs/>
          <w:lang w:val="ar_AE" w:bidi="ar_AE"/>
        </w:rPr>
      </w:r>
      <w:r>
        <w:rPr>
          <w:rtl/>
          <w:cs/>
          <w:lang w:val="ar_AE" w:bidi="ar_AE"/>
        </w:rPr>
        <w:t>اسألوا الشخص الذي يؤدي دور يوحنا: "بماذا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من رسالة يوحنا الأولى 2: 29 - 3: 10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الله</w:t>
      </w:r>
      <w:r>
        <w:rPr>
          <w:b/>
          <w:rtl/>
          <w:cs/>
          <w:lang w:val="ar_AE" w:bidi="ar_AE"/>
        </w:rPr>
        <w:t xml:space="preserve"> بار</w:t>
      </w:r>
      <w:r>
        <w:rPr>
          <w:rtl/>
          <w:cs/>
          <w:lang w:val="ar_AE" w:bidi="ar_AE"/>
        </w:rPr>
        <w:t xml:space="preserve">. وهذا يعني أن كل ما يفعله الله هو بِرّ (صواب) وصالح. استخدموا نفس الكلمة التي استخدمتموها في المقاطع السابقة. وكلمة بِرّ موجودة في قاموس الكلمات الرئيسية. </w:t>
      </w:r>
    </w:p>
    <w:p>
      <w:pPr>
        <w:bidi/>
      </w:pPr>
      <w:r>
        <w:rPr>
          <w:rtl/>
          <w:cs/>
          <w:lang w:val="ar_AE" w:bidi="ar_AE"/>
        </w:rPr>
      </w:r>
      <w:r>
        <w:rPr>
          <w:rtl/>
          <w:cs/>
          <w:lang w:val="ar_AE" w:bidi="ar_AE"/>
        </w:rPr>
        <w:t>والأشخاص الذين يفعلون البِرّ "مولودون منه". وهذا يعني أن الأشخاص الذين يفعلون الأشياء الصحيحة (البِرّ) هم أولاد الله.</w:t>
      </w:r>
    </w:p>
    <w:p>
      <w:pPr>
        <w:bidi/>
      </w:pPr>
      <w:r>
        <w:rPr>
          <w:rtl/>
          <w:cs/>
          <w:lang w:val="ar_AE" w:bidi="ar_AE"/>
        </w:rPr>
      </w:r>
      <w:r>
        <w:rPr>
          <w:rtl/>
          <w:cs/>
          <w:lang w:val="ar_AE" w:bidi="ar_AE"/>
        </w:rPr>
        <w:t>توقفوا هنا وناقشوا كيف ستقولون إن الأشخاص الذين يفعلون البِرّ "</w:t>
      </w:r>
      <w:r>
        <w:rPr>
          <w:b/>
          <w:rtl/>
          <w:cs/>
          <w:lang w:val="ar_AE" w:bidi="ar_AE"/>
        </w:rPr>
        <w:t>مولودون منه</w:t>
      </w:r>
      <w:r>
        <w:rPr>
          <w:rtl/>
          <w:cs/>
          <w:lang w:val="ar_AE" w:bidi="ar_AE"/>
        </w:rPr>
        <w:t xml:space="preserve">"، أو أنهم أولاد الله. أوقِفوا الاستماع إلى هذا التسجيل الصوتي هنا. </w:t>
      </w:r>
    </w:p>
    <w:p>
      <w:pPr>
        <w:bidi/>
      </w:pPr>
      <w:r>
        <w:rPr>
          <w:rtl/>
          <w:cs/>
          <w:lang w:val="ar_AE" w:bidi="ar_AE"/>
        </w:rPr>
      </w:r>
      <w:r>
        <w:rPr>
          <w:rtl/>
          <w:cs/>
          <w:lang w:val="ar_AE" w:bidi="ar_AE"/>
        </w:rPr>
        <w:t xml:space="preserve">ويخاطب يوحنا مستمعيه بتعبير </w:t>
      </w:r>
      <w:r>
        <w:rPr>
          <w:b/>
          <w:rtl/>
          <w:cs/>
          <w:lang w:val="ar_AE" w:bidi="ar_AE"/>
        </w:rPr>
        <w:t>أحباء</w:t>
      </w:r>
      <w:r>
        <w:rPr>
          <w:rtl/>
          <w:cs/>
          <w:lang w:val="ar_AE" w:bidi="ar_AE"/>
        </w:rPr>
        <w:t>. وهذا يعني أن يوحنا يحب الأشخاص الذين يكتب إليهم. وقد يعني هذا أيضًا أن الله يحب هؤلاء الأشخاص، أو كليهما. ويقصد يوحنا أن مستمعيه هم أصدقاؤه الأعزاء. وهو يتحدث بلطف شديد إلى مستمعيه. استخدموا نفس الكلمة التي استخدمتموها في المقاطع السابقة.</w:t>
      </w:r>
    </w:p>
    <w:p>
      <w:pPr>
        <w:bidi/>
      </w:pPr>
      <w:r>
        <w:rPr>
          <w:rtl/>
          <w:cs/>
          <w:lang w:val="ar_AE" w:bidi="ar_AE"/>
        </w:rPr>
      </w:r>
      <w:r>
        <w:rPr>
          <w:rtl/>
          <w:cs/>
          <w:lang w:val="ar_AE" w:bidi="ar_AE"/>
        </w:rPr>
        <w:t>لا يعرف العالم أننا أولاد الله. وهنا، يشير تعبير "العالم" إلى الأشخاص الذين ينتمون إلى العالم المتمرِّد، والعالم الخاطئ، والعالم الذي لا يزال للشيطان فيه سلطان. والأشخاص الذين ينتمون إلى هذا العالم الخاطئ لا يدركون من نكون حقًا. وهؤلاء الناس لا يرون أننا أولاد الله.</w:t>
      </w:r>
    </w:p>
    <w:p>
      <w:pPr>
        <w:bidi/>
      </w:pPr>
      <w:r>
        <w:rPr>
          <w:rtl/>
          <w:cs/>
          <w:lang w:val="ar_AE" w:bidi="ar_AE"/>
        </w:rPr>
      </w:r>
      <w:r>
        <w:rPr>
          <w:rtl/>
          <w:cs/>
          <w:lang w:val="ar_AE" w:bidi="ar_AE"/>
        </w:rPr>
        <w:t xml:space="preserve">توقَّفوا هنا وناقشوا كيف ستقولون حقيقة أن </w:t>
      </w:r>
      <w:r>
        <w:rPr>
          <w:b/>
          <w:rtl/>
          <w:cs/>
          <w:lang w:val="ar_AE" w:bidi="ar_AE"/>
        </w:rPr>
        <w:t>العالم</w:t>
      </w:r>
      <w:r>
        <w:rPr>
          <w:rtl/>
          <w:cs/>
          <w:lang w:val="ar_AE" w:bidi="ar_AE"/>
        </w:rPr>
        <w:t xml:space="preserve"> لا يعرف أننا أولاد الله. أوقِفوا الاستماع إلى هذا التسجيل الصوتي هنا. </w:t>
      </w:r>
    </w:p>
    <w:p>
      <w:pPr>
        <w:bidi/>
      </w:pPr>
      <w:r>
        <w:rPr>
          <w:rtl/>
          <w:cs/>
          <w:lang w:val="ar_AE" w:bidi="ar_AE"/>
        </w:rPr>
      </w:r>
      <w:r>
        <w:rPr>
          <w:rtl/>
          <w:cs/>
          <w:lang w:val="ar_AE" w:bidi="ar_AE"/>
        </w:rPr>
        <w:t xml:space="preserve">نحن نعلم أنه عندما يعود يسوع، سنكون مثل يسوع. وهذا شيء </w:t>
      </w:r>
      <w:r>
        <w:rPr>
          <w:b/>
          <w:rtl/>
          <w:cs/>
          <w:lang w:val="ar_AE" w:bidi="ar_AE"/>
        </w:rPr>
        <w:t>نرجوه</w:t>
      </w:r>
      <w:r>
        <w:rPr>
          <w:rtl/>
          <w:cs/>
          <w:lang w:val="ar_AE" w:bidi="ar_AE"/>
        </w:rPr>
        <w:t xml:space="preserve">. أحيانًا يقول الناس إنهم يرجون شيئًا ما بينما هم ليسوا متأكدين من أنه سيحدث بالفعل. على سبيل المثال، قد يقول الناس إنهم يرجون أن تمطر غدًا. يأمل هؤلاء الناس أن تمطر السماء، لكنهم ليسوا متأكدين من أن ذلك سيحدث. الرجاء في الكتاب المُقدَّس يختلف دائمًا. ففي الكتاب المقدس، الشخص الذي يرجو هو شخصٌ واثقٌ من أن أمرًا ما سيحدث، حتى وإن كان لا يراه بعد. </w:t>
      </w:r>
    </w:p>
    <w:p>
      <w:pPr>
        <w:bidi/>
      </w:pPr>
      <w:r>
        <w:rPr>
          <w:rtl/>
          <w:cs/>
          <w:lang w:val="ar_AE" w:bidi="ar_AE"/>
        </w:rPr>
      </w:r>
      <w:r>
        <w:rPr>
          <w:rtl/>
          <w:cs/>
          <w:lang w:val="ar_AE" w:bidi="ar_AE"/>
        </w:rPr>
        <w:t xml:space="preserve">توقَّفوا هنا وناقشوا كيف ستقولون في لغتكم أننا نرجو أننا نكون مثل يسوع. استخدموا الكلمة ذاتها التي استخدمتموها في المقاطع الأخرى لكلمة نرجو. وكلمة نرجو (أو رجاء) موجودة في قاموس الكلمات الرئيسية. أوقِفوا الاستماع إلى هذا التسجيل الصوتي هنا. </w:t>
      </w:r>
    </w:p>
    <w:p>
      <w:pPr>
        <w:bidi/>
      </w:pPr>
      <w:r>
        <w:rPr>
          <w:rtl/>
          <w:cs/>
          <w:lang w:val="ar_AE" w:bidi="ar_AE"/>
        </w:rPr>
      </w:r>
      <w:r>
        <w:rPr>
          <w:rtl/>
          <w:cs/>
          <w:lang w:val="ar_AE" w:bidi="ar_AE"/>
        </w:rPr>
        <w:t>ولأننا متأكدون من أننا أولاد الله، ولأننا متأكدون من أن الله سيغيّرنا، فإننا نريد الآن بالفعل أن نحفظ أنفسنا طاهرين. والشخص الذي يكون طاهرًا هو بار تمامًا. ولا يُوجد فيه شيء سيء. يسوع طاهر. ويجب أن نكون مثل يسوع. ولأن يسوع طاهر، ينبغي لنا القيام بتطهير أنفسنا. ينبغي أن نصبح طاهرين. فعندما يخطئ الناس، يصبحون غير طاهرين. ولا يستطيع الله أن يقبل هؤلاء الناس بعد الآن. ينبغي على الناس أن يتوقفوا عن الخطية، ويجب أن يطلبوا من الله أن يغفر لهم. وحينئذ يصير الناس طاهرين مرة أخرى.</w:t>
      </w:r>
    </w:p>
    <w:p>
      <w:pPr>
        <w:bidi/>
      </w:pPr>
      <w:r>
        <w:rPr>
          <w:rtl/>
          <w:cs/>
          <w:lang w:val="ar_AE" w:bidi="ar_AE"/>
        </w:rPr>
      </w:r>
      <w:r>
        <w:rPr>
          <w:rtl/>
          <w:cs/>
          <w:lang w:val="ar_AE" w:bidi="ar_AE"/>
        </w:rPr>
        <w:t xml:space="preserve">توقَّفوا هنا وناقشوا كيف ستقولون إن يسوع </w:t>
      </w:r>
      <w:r>
        <w:rPr>
          <w:b/>
          <w:rtl/>
          <w:cs/>
          <w:lang w:val="ar_AE" w:bidi="ar_AE"/>
        </w:rPr>
        <w:t>طاهر</w:t>
      </w:r>
      <w:r>
        <w:rPr>
          <w:rtl/>
          <w:cs/>
          <w:lang w:val="ar_AE" w:bidi="ar_AE"/>
        </w:rPr>
        <w:t xml:space="preserve">، وكيف ستقولون إن الناس ينبغي أن </w:t>
      </w:r>
      <w:r>
        <w:rPr>
          <w:b/>
          <w:rtl/>
          <w:cs/>
          <w:lang w:val="ar_AE" w:bidi="ar_AE"/>
        </w:rPr>
        <w:t>يطهروا</w:t>
      </w:r>
      <w:r>
        <w:rPr>
          <w:rtl/>
          <w:cs/>
          <w:lang w:val="ar_AE" w:bidi="ar_AE"/>
        </w:rPr>
        <w:t xml:space="preserve"> أنفسهم. استخدموا الكلمات أو العبارات ذاتها التي استخدمتموها في المقاطع الأخرى. ستجدون مصطلحي طاهر ويُطهِّر في قاموس الكلمات الرئيسية. أوقِفوا الاستماع إلى هذا التسجيل الصوتي هنا. </w:t>
      </w:r>
    </w:p>
    <w:p>
      <w:pPr>
        <w:bidi/>
      </w:pPr>
      <w:r>
        <w:rPr>
          <w:rtl/>
          <w:cs/>
          <w:lang w:val="ar_AE" w:bidi="ar_AE"/>
        </w:rPr>
      </w:r>
      <w:r>
        <w:rPr>
          <w:rtl/>
          <w:cs/>
          <w:lang w:val="ar_AE" w:bidi="ar_AE"/>
        </w:rPr>
        <w:t xml:space="preserve">الأشخاص الذين يرتكبون </w:t>
      </w:r>
      <w:r>
        <w:rPr>
          <w:b/>
          <w:rtl/>
          <w:cs/>
          <w:lang w:val="ar_AE" w:bidi="ar_AE"/>
        </w:rPr>
        <w:t>الخطية</w:t>
      </w:r>
      <w:r>
        <w:rPr>
          <w:rtl/>
          <w:cs/>
          <w:lang w:val="ar_AE" w:bidi="ar_AE"/>
        </w:rPr>
        <w:t xml:space="preserve"> يكسرون ناموس الله. وهؤلاء الناس لا يفعلون ما يريدهم الله أن يفعلوه. وهم يتمردون على الله. استخدموا الكلمة نفسها التي استخدمتموها في المقاطع الأخرى للإشارة إلى الخطية. ومصطلح الخطية موجود في قاموس الكلمات الرئيسية.</w:t>
      </w:r>
    </w:p>
    <w:p>
      <w:pPr>
        <w:bidi/>
      </w:pPr>
      <w:r>
        <w:rPr>
          <w:rtl/>
          <w:cs/>
          <w:lang w:val="ar_AE" w:bidi="ar_AE"/>
        </w:rPr>
      </w:r>
      <w:r>
        <w:rPr>
          <w:rtl/>
          <w:cs/>
          <w:lang w:val="ar_AE" w:bidi="ar_AE"/>
        </w:rPr>
        <w:t>ناموس الله يعني جميع القواعد الصالحة التي أعطاها الله للناس. والشخص الأثيم هو شخص لا يهتم بطاعة الناموس. وهو ينقض ناموس الله باستمرار. وهذا الشخص يعصي الله عن قصد. فهذا الشخص يتمرد على الله ولا يريد أن يفعل ما يريده الله.</w:t>
      </w:r>
    </w:p>
    <w:p>
      <w:pPr>
        <w:bidi/>
      </w:pPr>
      <w:r>
        <w:rPr>
          <w:rtl/>
          <w:cs/>
          <w:lang w:val="ar_AE" w:bidi="ar_AE"/>
        </w:rPr>
      </w:r>
      <w:r>
        <w:rPr>
          <w:rtl/>
          <w:cs/>
          <w:lang w:val="ar_AE" w:bidi="ar_AE"/>
        </w:rPr>
        <w:t xml:space="preserve">توقَّفوا هنا وناقشوا كيف ستقولون إن الأشخاص المذنبين بالخطية مذنبون </w:t>
      </w:r>
      <w:r>
        <w:rPr>
          <w:b/>
          <w:rtl/>
          <w:cs/>
          <w:lang w:val="ar_AE" w:bidi="ar_AE"/>
        </w:rPr>
        <w:t>بالتعدي</w:t>
      </w:r>
      <w:r>
        <w:rPr>
          <w:rtl/>
          <w:cs/>
          <w:lang w:val="ar_AE" w:bidi="ar_AE"/>
        </w:rPr>
        <w:t xml:space="preserve">. وكلمة ناموس موجودة في قاموس الكلمات الرئيسية. أوقِفوا الاستماع إلى هذا التسجيل الصوتي هنا. </w:t>
      </w:r>
    </w:p>
    <w:p>
      <w:pPr>
        <w:bidi/>
      </w:pPr>
      <w:r>
        <w:rPr>
          <w:rtl/>
          <w:cs/>
          <w:lang w:val="ar_AE" w:bidi="ar_AE"/>
        </w:rPr>
      </w:r>
      <w:r>
        <w:rPr>
          <w:rtl/>
          <w:cs/>
          <w:lang w:val="ar_AE" w:bidi="ar_AE"/>
        </w:rPr>
        <w:t xml:space="preserve">يستخدم يوحنا كلمة </w:t>
      </w:r>
      <w:r>
        <w:rPr>
          <w:b/>
          <w:rtl/>
          <w:cs/>
          <w:lang w:val="ar_AE" w:bidi="ar_AE"/>
        </w:rPr>
        <w:t>"يظهر"</w:t>
      </w:r>
      <w:r>
        <w:rPr>
          <w:rtl/>
          <w:cs/>
          <w:lang w:val="ar_AE" w:bidi="ar_AE"/>
        </w:rPr>
        <w:t xml:space="preserve"> كثيرًا في هذا المقطع. عندما تُظهر شيئًا ما، فإنك تُعلن للناس شيئًا لم يكن بوسعهم رؤيته من قبل. وإذا كان شيء ما قد أُظهِر، فهذا يعني أنه يصبح مرئيًا. وعادةً، فإن الله هو الذي يجعله مرئيًا. وسيُظهِر الله يسوع عندما يعود. وسيجعل الله ما سنكون عليه مرئيًا عندما يعود يسوع. الترجمة التي استمعتم إليها قد تستخدم كلمات مختلفة. على سبيل المثال، بدلًا من أن تقول إن الله يُظهِر أو يُعلن يسوع، قد تقول الترجمة إن يسوع قد ظهر. كما ستحتاجون إلى استخدام كلمات تكون أنسب في لغتكم.</w:t>
      </w:r>
    </w:p>
    <w:p>
      <w:pPr>
        <w:bidi/>
      </w:pPr>
      <w:r>
        <w:rPr>
          <w:rtl/>
          <w:cs/>
          <w:lang w:val="ar_AE" w:bidi="ar_AE"/>
        </w:rPr>
      </w:r>
      <w:r>
        <w:rPr>
          <w:rtl/>
          <w:cs/>
          <w:lang w:val="ar_AE" w:bidi="ar_AE"/>
        </w:rPr>
        <w:t xml:space="preserve">إن الشخص الذي </w:t>
      </w:r>
      <w:r>
        <w:rPr>
          <w:b/>
          <w:rtl/>
          <w:cs/>
          <w:lang w:val="ar_AE" w:bidi="ar_AE"/>
        </w:rPr>
        <w:t>يثبت</w:t>
      </w:r>
      <w:r>
        <w:rPr>
          <w:rtl/>
          <w:cs/>
          <w:lang w:val="ar_AE" w:bidi="ar_AE"/>
        </w:rPr>
        <w:t xml:space="preserve"> في يسوع لن يخطئ. والشخص الذي يثبت في يسوع باستمرار يحافظ على علاقة جيدة مع يسوع ويفعل ما يقوله يسوع. استخدموا الكلمة أو العبارة نفسها التي استخدمتموها في المقاطع السابقة للتعبير عن الثبات في يسوع.</w:t>
      </w:r>
    </w:p>
    <w:p>
      <w:pPr>
        <w:bidi/>
      </w:pPr>
      <w:r>
        <w:rPr>
          <w:rtl/>
          <w:cs/>
          <w:lang w:val="ar_AE" w:bidi="ar_AE"/>
        </w:rPr>
      </w:r>
      <w:r>
        <w:rPr>
          <w:rtl/>
          <w:cs/>
          <w:lang w:val="ar_AE" w:bidi="ar_AE"/>
        </w:rPr>
        <w:t xml:space="preserve">في هذا المقطع، يخاطب يوحنا سامعيه مرة أخرى بتعبير يا </w:t>
      </w:r>
      <w:r>
        <w:rPr>
          <w:b/>
          <w:rtl/>
          <w:cs/>
          <w:lang w:val="ar_AE" w:bidi="ar_AE"/>
        </w:rPr>
        <w:t>أولادي الأحباء</w:t>
      </w:r>
      <w:r>
        <w:rPr>
          <w:rtl/>
          <w:cs/>
          <w:lang w:val="ar_AE" w:bidi="ar_AE"/>
        </w:rPr>
        <w:t>، أو يا أولادي الصغار. استخدموا الكلمة أو العبارة ذاتها التي استخدمتموها في المقاطع السابقة.</w:t>
      </w:r>
    </w:p>
    <w:p>
      <w:pPr>
        <w:bidi/>
      </w:pPr>
      <w:r>
        <w:rPr>
          <w:rtl/>
          <w:cs/>
          <w:lang w:val="ar_AE" w:bidi="ar_AE"/>
        </w:rPr>
      </w:r>
      <w:r>
        <w:rPr>
          <w:rtl/>
          <w:cs/>
          <w:lang w:val="ar_AE" w:bidi="ar_AE"/>
        </w:rPr>
        <w:t xml:space="preserve">كل من يخطئ هو ابن إبليس. وفي مقطع سابق، دعا يوحنا إبليس بتعبير "الشرير". إبليس هو قائد جميع الأرواح الشريرة التي تمردت على الله. وإبليس هو الشخص نفسه الذي يُدعى الشيطان. </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إبليس</w:t>
      </w:r>
      <w:r>
        <w:rPr>
          <w:rtl/>
          <w:cs/>
          <w:lang w:val="ar_AE" w:bidi="ar_AE"/>
        </w:rPr>
        <w:t xml:space="preserve">. استخدموا الكلمة ذاتها التي استخدمتوها في أسفار أخرى من الكتاب المقدس. توجد كلمة إبليس في قاموس الكلمات الرئيسية. أوقِفوا الاستماع إلى هذا التسجيل الصوتي هنا. </w:t>
      </w:r>
    </w:p>
    <w:p>
      <w:pPr>
        <w:bidi/>
      </w:pPr>
      <w:r>
        <w:rPr>
          <w:rtl/>
          <w:cs/>
          <w:lang w:val="ar_AE" w:bidi="ar_AE"/>
        </w:rPr>
      </w:r>
      <w:r>
        <w:rPr>
          <w:rtl/>
          <w:cs/>
          <w:lang w:val="ar_AE" w:bidi="ar_AE"/>
        </w:rPr>
        <w:t>لقد جاء ابن الله، أو يسوع، لينقض ما يفعله إبليس. وابن الله هو لقب ليسوع. ويُدعى يسوع ابن الله لأن له علاقة خاصة مع الله الآب. فالله ويسوع يحبان بعضهما البعض تمامًا كما يحب الأب والابن بعضهما البعض. وأحيانًا يُدعى يسوع "ابن الله الوحيد". وهذا يعني أن العلاقة التي كان بين يسوع والله كانت فريدة من نوعها. ولا أحد آخر لديه هذه العلاقة نفسها مع الله، كما كان ليسوع.</w:t>
      </w:r>
    </w:p>
    <w:p>
      <w:pPr>
        <w:bidi/>
      </w:pPr>
      <w:r>
        <w:rPr>
          <w:rtl/>
          <w:cs/>
          <w:lang w:val="ar_AE" w:bidi="ar_AE"/>
        </w:rPr>
      </w:r>
      <w:r>
        <w:rPr>
          <w:rtl/>
          <w:cs/>
          <w:lang w:val="ar_AE" w:bidi="ar_AE"/>
        </w:rPr>
        <w:t xml:space="preserve">توقفوا هنا وناقشوا كمجموعة الكلمة أو العبارة التي ستستخدموها للإشارة إلى </w:t>
      </w:r>
      <w:r>
        <w:rPr>
          <w:b/>
          <w:rtl/>
          <w:cs/>
          <w:lang w:val="ar_AE" w:bidi="ar_AE"/>
        </w:rPr>
        <w:t>ابن الله</w:t>
      </w:r>
      <w:r>
        <w:rPr>
          <w:rtl/>
          <w:cs/>
          <w:lang w:val="ar_AE" w:bidi="ar_AE"/>
        </w:rPr>
        <w:t xml:space="preserve">. استخدموا الكلمة أو العبارة نفسها لتعبير "ابن الله" عندما تشير إلى يسوع كما استخدمتموها في المقاطع السابقة. وتعبير ابن الله موجود في قاموس الكلمات الرئيسية. أوقِفوا الاستماع إلى هذا التسجيل الصوتي هنا. </w:t>
      </w:r>
    </w:p>
    <w:p>
      <w:pPr>
        <w:bidi/>
      </w:pPr>
      <w:r>
        <w:rPr>
          <w:rtl/>
          <w:cs/>
          <w:lang w:val="ar_AE" w:bidi="ar_AE"/>
        </w:rPr>
      </w:r>
      <w:r>
        <w:rPr>
          <w:rtl/>
          <w:cs/>
          <w:lang w:val="ar_AE" w:bidi="ar_AE"/>
        </w:rPr>
        <w:t>لا يستطيع أولاد الله أن يخطئوا، لأن زرع الله يثبت فيهم. ويستخدم يوحنا هنا لغةً خاصة ليقول إن الروح القدس يثبت باستمرار في أولاد الله. كل طفل لديه دائمًا شيء من أبيه في داخله. فقد يبدو الطفل مثل أبيه أو قد يتصرف مثل أبيه. وذلك لأن زرع (بذرة) الأب، أو السائل المنوي، قد احتوى على هذه الخصائص الخاصة بأبو الطفل. نحن أولاد الله الروحيون. وروح الله يسكن فينا. ويجعلنا روح الله نتصرف مثل الله الآب. لذلك، لم نعد نريد أن نفعل أشياء لا يريدها الله.</w:t>
      </w:r>
    </w:p>
    <w:p>
      <w:pPr>
        <w:bidi/>
      </w:pPr>
      <w:r>
        <w:rPr>
          <w:rtl/>
          <w:cs/>
          <w:lang w:val="ar_AE" w:bidi="ar_AE"/>
        </w:rPr>
      </w:r>
      <w:r>
        <w:rPr>
          <w:rtl/>
          <w:cs/>
          <w:lang w:val="ar_AE" w:bidi="ar_AE"/>
        </w:rPr>
        <w:t xml:space="preserve">توقَّفوا هنا وناقشوا كيف ستقولون إن أولاد الله لا يستطيعون أن يخطئوا، لأن </w:t>
      </w:r>
      <w:r>
        <w:rPr>
          <w:b/>
          <w:rtl/>
          <w:cs/>
          <w:lang w:val="ar_AE" w:bidi="ar_AE"/>
        </w:rPr>
        <w:t>زرع الله</w:t>
      </w:r>
      <w:r>
        <w:rPr>
          <w:rtl/>
          <w:cs/>
          <w:lang w:val="ar_AE" w:bidi="ar_AE"/>
        </w:rPr>
        <w:t xml:space="preserve">، أو طبيعة الله، يثبت فيهم. أوقِفوا الاستماع إلى هذا التسجيل الصوتي هنا. </w:t>
      </w:r>
    </w:p>
    <w:p>
      <w:pPr>
        <w:bidi/>
      </w:pPr>
      <w:r>
        <w:rPr>
          <w:rtl/>
          <w:cs/>
          <w:lang w:val="ar_AE" w:bidi="ar_AE"/>
        </w:rPr>
      </w:r>
      <w:r>
        <w:rPr>
          <w:rtl/>
          <w:cs/>
          <w:lang w:val="ar_AE" w:bidi="ar_AE"/>
        </w:rPr>
        <w:t xml:space="preserve">الأشخاص الذين لا يحبون </w:t>
      </w:r>
      <w:r>
        <w:rPr>
          <w:b/>
          <w:rtl/>
          <w:cs/>
          <w:lang w:val="ar_AE" w:bidi="ar_AE"/>
        </w:rPr>
        <w:t>إخوتهم</w:t>
      </w:r>
      <w:r>
        <w:rPr>
          <w:rtl/>
          <w:cs/>
          <w:lang w:val="ar_AE" w:bidi="ar_AE"/>
        </w:rPr>
        <w:t xml:space="preserve"> ليسوا أولاد الله. فالمؤمنون ينتمون إلى عائلة الله. لذلك، فإن جميع المؤمنين الآخرين هم إخوتنا وأخواتنا. وعندما يتحدث يوحنا عن الإخوة، فإنه يتحدث عن جميع إخوتنا المؤمنين، ذكورًا وإناثًا. استخدِموا الكلمة نفسها التي استخدمتموها في المقاطع السابقة.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b/>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الأولى 3:11–18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يوحنا الأولى 3: 11 - 18 واحفظوها في قلوبكم.</w:t>
      </w:r>
    </w:p>
    <w:p>
      <w:pPr>
        <w:bidi/>
      </w:pPr>
      <w:r>
        <w:rPr>
          <w:rtl/>
          <w:cs/>
          <w:lang w:val="ar_AE" w:bidi="ar_AE"/>
        </w:rPr>
      </w:r>
      <w:r>
        <w:rPr>
          <w:rtl/>
          <w:cs/>
          <w:lang w:val="ar_AE" w:bidi="ar_AE"/>
        </w:rPr>
        <w:t>استمعوا إلى نسخة صوتية من رسالة يوحنا الأولى 3: 11 - 18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الاستماع إلى هذا التسجيل الصوتي هنا.</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رسالة يوحنا الأولى 3: 11 - 18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أنهى يوحنا المقطع السابق بقوله إنه يمكننا أن نرى من هم أولاد الله ومن هم أولاد إبليس من خلال النظر إلى ما يفعلونه. وحدهم الذين يفعلون البر (ما هو صواب) هم أولاد الله. ووحدهم أولئك الذين يحبون إخوتهم وأخواتهم الروحيين، أي إخوتهم المؤمنين، هم أولاد الله.</w:t>
      </w:r>
    </w:p>
    <w:p>
      <w:pPr>
        <w:bidi/>
      </w:pPr>
      <w:r>
        <w:rPr>
          <w:rtl/>
          <w:cs/>
          <w:lang w:val="ar_AE" w:bidi="ar_AE"/>
        </w:rPr>
      </w:r>
      <w:r>
        <w:rPr>
          <w:rtl/>
          <w:cs/>
          <w:lang w:val="ar_AE" w:bidi="ar_AE"/>
        </w:rPr>
        <w:t>في هذا المقطع، يقول يوحنا مرة أخرى إنه يجب أن نحب إخوتنا المؤمنين. ويقول يوحنا إن هذه هي الرسالة التي سمعها المؤمنون منذ الوقت الذي أصبحوا فيه أتباعًا للمسيح. هذه الرسالة هي نفسها الوصية الجديدة التي تحدث عنها يوحنا سابقًا. ستتذكرون أن يوحنا تحدث عن وصية جديدة، كانت قديمة في الوقت نفسه! وكانت هذه هي الوصية التي أعطاها يسوع: أنه يجب أن نحب بعضنا البعض. من المهم جدًا أن نحب بعضنا بعضًا لذلك يستمر يوحنا في قول هذا مرارًا وتكرارًا.</w:t>
      </w:r>
    </w:p>
    <w:p>
      <w:pPr>
        <w:bidi/>
      </w:pPr>
      <w:r>
        <w:rPr>
          <w:rtl/>
          <w:cs/>
          <w:lang w:val="ar_AE" w:bidi="ar_AE"/>
        </w:rPr>
      </w:r>
      <w:r>
        <w:rPr>
          <w:rtl/>
          <w:cs/>
          <w:lang w:val="ar_AE" w:bidi="ar_AE"/>
        </w:rPr>
        <w:t>ويذكّر يوحنا المؤمنين بأنه ينبغي لهم أن يستمروا في طاعة هذه الرسالة لأنهم سمعوا هذا منذ البدء. فلا ينبغي أن يكونوا مثل المؤمنين الزائفين الذين بدأوا يؤمنون بأشياء مختلفة. وهؤلاء المؤمنون الزائفون لم يحبوا المؤمنين الآخرين، بل احتقروهم وفي النهاية تركوا جماعة المؤمنين هذه.</w:t>
      </w:r>
    </w:p>
    <w:p>
      <w:pPr>
        <w:bidi/>
      </w:pPr>
      <w:r>
        <w:rPr>
          <w:rtl/>
          <w:cs/>
          <w:lang w:val="ar_AE" w:bidi="ar_AE"/>
        </w:rPr>
      </w:r>
      <w:r>
        <w:rPr>
          <w:rtl/>
          <w:cs/>
          <w:lang w:val="ar_AE" w:bidi="ar_AE"/>
        </w:rPr>
        <w:t xml:space="preserve">في هذا المقطع، يعطي يوحنا مثالين. أحد الأمثلة هو لشخص </w:t>
      </w:r>
      <w:r>
        <w:rPr>
          <w:b/>
          <w:rtl/>
          <w:cs/>
          <w:lang w:val="ar_AE" w:bidi="ar_AE"/>
        </w:rPr>
        <w:t>لا</w:t>
      </w:r>
      <w:r>
        <w:rPr>
          <w:rtl/>
          <w:cs/>
          <w:lang w:val="ar_AE" w:bidi="ar_AE"/>
        </w:rPr>
        <w:t xml:space="preserve"> ينبغي لنا اتباعه، ومثال آخر هو ليسوع الذي </w:t>
      </w:r>
      <w:r>
        <w:rPr>
          <w:b/>
          <w:rtl/>
          <w:cs/>
          <w:lang w:val="ar_AE" w:bidi="ar_AE"/>
        </w:rPr>
        <w:t>ينبغي</w:t>
      </w:r>
      <w:r>
        <w:rPr>
          <w:rtl/>
          <w:cs/>
          <w:lang w:val="ar_AE" w:bidi="ar_AE"/>
        </w:rPr>
        <w:t xml:space="preserve"> لنا أن نتبعه.</w:t>
      </w:r>
    </w:p>
    <w:p>
      <w:pPr>
        <w:bidi/>
      </w:pPr>
      <w:r>
        <w:rPr>
          <w:rtl/>
          <w:cs/>
          <w:lang w:val="ar_AE" w:bidi="ar_AE"/>
        </w:rPr>
      </w:r>
      <w:r>
        <w:rPr>
          <w:rtl/>
          <w:cs/>
          <w:lang w:val="ar_AE" w:bidi="ar_AE"/>
        </w:rPr>
        <w:t xml:space="preserve">المثال الذي </w:t>
      </w:r>
      <w:r>
        <w:rPr>
          <w:b/>
          <w:rtl/>
          <w:cs/>
          <w:lang w:val="ar_AE" w:bidi="ar_AE"/>
        </w:rPr>
        <w:t>لا</w:t>
      </w:r>
      <w:r>
        <w:rPr>
          <w:rtl/>
          <w:cs/>
          <w:lang w:val="ar_AE" w:bidi="ar_AE"/>
        </w:rPr>
        <w:t xml:space="preserve"> ينبغي لنا أن نتبعه هو مثال قايين. كان قايين الابن الأول لآدم وحواء. وقد قتل قايين أخاه هابيل. ونجد هذه القصة في سفر التكوين 4.</w:t>
      </w:r>
    </w:p>
    <w:p>
      <w:pPr>
        <w:bidi/>
      </w:pPr>
      <w:r>
        <w:rPr>
          <w:rtl/>
          <w:cs/>
          <w:lang w:val="ar_AE" w:bidi="ar_AE"/>
        </w:rPr>
      </w:r>
      <w:r>
        <w:rPr>
          <w:rtl/>
          <w:cs/>
          <w:lang w:val="ar_AE" w:bidi="ar_AE"/>
        </w:rPr>
        <w:t>لقد قتل قايين أخاه لأنه كان غيورًا من أخيه. كان كل من قايين وهابيل قد قدَّما لله تقدمة، أي عطية. وقد قبل الله عطية هابيل، لكنه لم يقبل عطية قايين. وأصبح قايين غاضبًا جدًا بسبب ذلك! لقد قال الله لقايين إنه ينبغي له أن يفعل الصواب وألا يفعل الخطأ. لكن قايين لم يستمع إلى الله. ثم قتل قايين أخاه. وقد عاقب الله قايين بإبعاده (بأن طرده بعيدًا). ولم يعد بإمكان قايين أن تكون له علاقة مع الله.</w:t>
      </w:r>
    </w:p>
    <w:p>
      <w:pPr>
        <w:bidi/>
      </w:pPr>
      <w:r>
        <w:rPr>
          <w:rtl/>
          <w:cs/>
          <w:lang w:val="ar_AE" w:bidi="ar_AE"/>
        </w:rPr>
      </w:r>
      <w:r>
        <w:rPr>
          <w:rtl/>
          <w:cs/>
          <w:lang w:val="ar_AE" w:bidi="ar_AE"/>
        </w:rPr>
        <w:t xml:space="preserve">إذا كنتم ترغبون في ذلك، توقَّفوا هنا واستمعوا إلى سفر التكوين 4: 1 - 12 من ترجمتكم الخاصة إن أمكن. وإذا كنتم على دراية بالفعل بهذه القصة، فقوموا بتمثيلها بدلاً من ذلك. أو يمكنكم القيام بكليهما! أوقِفوا الاستماع إلى هذا التسجيل الصوتي هنا. </w:t>
      </w:r>
    </w:p>
    <w:p>
      <w:pPr>
        <w:bidi/>
      </w:pPr>
      <w:r>
        <w:rPr>
          <w:rtl/>
          <w:cs/>
          <w:lang w:val="ar_AE" w:bidi="ar_AE"/>
        </w:rPr>
      </w:r>
      <w:r>
        <w:rPr>
          <w:rtl/>
          <w:cs/>
          <w:lang w:val="ar_AE" w:bidi="ar_AE"/>
        </w:rPr>
        <w:t>يقول يوحنا إن الشخص الذي يكره أي شخص آخر هو قاتل. حتى وإن كنتم لن تقتلوا شخصًا ما بالفعل، فأنتم بمثابة قتلة إذا كنتم تكرهون شخصًا ما!</w:t>
      </w:r>
    </w:p>
    <w:p>
      <w:pPr>
        <w:bidi/>
      </w:pPr>
      <w:r>
        <w:rPr>
          <w:rtl/>
          <w:cs/>
          <w:lang w:val="ar_AE" w:bidi="ar_AE"/>
        </w:rPr>
      </w:r>
      <w:r>
        <w:rPr>
          <w:rtl/>
          <w:cs/>
          <w:lang w:val="ar_AE" w:bidi="ar_AE"/>
        </w:rPr>
        <w:t>من يكره أي شخص آخر، وخصوصًا من يكره مؤمنًا آخر، فهو ليس حيًا روحيًا. هذا الشخص لا يزال ميتًا.</w:t>
      </w:r>
    </w:p>
    <w:p>
      <w:pPr>
        <w:bidi/>
      </w:pPr>
      <w:r>
        <w:rPr>
          <w:rtl/>
          <w:cs/>
          <w:lang w:val="ar_AE" w:bidi="ar_AE"/>
        </w:rPr>
      </w:r>
      <w:r>
        <w:rPr>
          <w:rtl/>
          <w:cs/>
          <w:lang w:val="ar_AE" w:bidi="ar_AE"/>
        </w:rPr>
        <w:t xml:space="preserve">المثال الذي </w:t>
      </w:r>
      <w:r>
        <w:rPr>
          <w:b/>
          <w:rtl/>
          <w:cs/>
          <w:lang w:val="ar_AE" w:bidi="ar_AE"/>
        </w:rPr>
        <w:t>ينبغي</w:t>
      </w:r>
      <w:r>
        <w:rPr>
          <w:rtl/>
          <w:cs/>
          <w:lang w:val="ar_AE" w:bidi="ar_AE"/>
        </w:rPr>
        <w:t xml:space="preserve"> أن نتبعه هو مثال المسيح. لقد فعل المسيح نقيضَ قتلِ إنسانٍ ما—إذ سمح للناس بأن يقتلوه! لقد مات يسوع من أجل الناس. ولأن المسيح مات، كان بإمكان كثيرين أن يعيشوا. فبدلًا من أن يأخذ المسيح حياة الناس، </w:t>
      </w:r>
      <w:r>
        <w:rPr>
          <w:b/>
          <w:rtl/>
          <w:cs/>
          <w:lang w:val="ar_AE" w:bidi="ar_AE"/>
        </w:rPr>
        <w:t>أعطى</w:t>
      </w:r>
      <w:r>
        <w:rPr>
          <w:rtl/>
          <w:cs/>
          <w:lang w:val="ar_AE" w:bidi="ar_AE"/>
        </w:rPr>
        <w:t xml:space="preserve"> لهم الحياة.</w:t>
      </w:r>
    </w:p>
    <w:p>
      <w:pPr>
        <w:bidi/>
      </w:pPr>
      <w:r>
        <w:rPr>
          <w:rtl/>
          <w:cs/>
          <w:lang w:val="ar_AE" w:bidi="ar_AE"/>
        </w:rPr>
      </w:r>
      <w:r>
        <w:rPr>
          <w:rtl/>
          <w:cs/>
          <w:lang w:val="ar_AE" w:bidi="ar_AE"/>
        </w:rPr>
        <w:t xml:space="preserve">توقَّفوا هنا ومثِّلوا قايين الذي يقتل أخاه، ثم مثِّلوا أن المسيح مات ليمنح الناس الحياة. أوقِفوا الاستماع إلى هذا التسجيل الصوتي هنا. </w:t>
      </w:r>
    </w:p>
    <w:p>
      <w:pPr>
        <w:bidi/>
      </w:pPr>
      <w:r>
        <w:rPr>
          <w:rtl/>
          <w:cs/>
          <w:lang w:val="ar_AE" w:bidi="ar_AE"/>
        </w:rPr>
      </w:r>
      <w:r>
        <w:rPr>
          <w:rtl/>
          <w:cs/>
          <w:lang w:val="ar_AE" w:bidi="ar_AE"/>
        </w:rPr>
        <w:t xml:space="preserve">يجب أن نكون مثل المسيح. ينبغي أن نحب الآخرين، ولا سيما إخوتنا المؤمنين، حتى لو كان هذا يعني أننا سنضطر إلى فعل شيء صعب. نعم، حتى لو كان هذا يعني أننا قد نموت! يُقدِّم يوحنا مثالًا عمليًا للغاية عمّا يعنيه أن تحب أخاك المؤمن. إذا كان لديكم ما يكفي من الطعام أو المال للعيش براحة، فعليكم أن تشاركوه مع إخوتكم المؤمنين الذين ليس لديهم ما يكفي. إذا رأيتم مؤمنًا آخرَ يحتاج إلى شيءٍ ما، وفكّرتم قائلين: "ماذا يعنيني؟ أنا لا أهتم!" إذن أنتم لا تحبون ذلك الشخص. فمجرد القول أنكم تحبون إخوتكم المؤمنين لا يكفي. وفي الواقع يجب أن </w:t>
      </w:r>
      <w:r>
        <w:rPr>
          <w:b/>
          <w:rtl/>
          <w:cs/>
          <w:lang w:val="ar_AE" w:bidi="ar_AE"/>
        </w:rPr>
        <w:t>تفعلوا</w:t>
      </w:r>
      <w:r>
        <w:rPr>
          <w:rtl/>
          <w:cs/>
          <w:lang w:val="ar_AE" w:bidi="ar_AE"/>
        </w:rPr>
        <w:t xml:space="preserve"> شيئًا ما!</w:t>
      </w:r>
    </w:p>
    <w:p>
      <w:pPr>
        <w:bidi/>
      </w:pPr>
      <w:r>
        <w:rPr>
          <w:rtl/>
          <w:cs/>
          <w:lang w:val="ar_AE" w:bidi="ar_AE"/>
        </w:rPr>
      </w:r>
      <w:r>
        <w:rPr>
          <w:rtl/>
          <w:cs/>
          <w:lang w:val="ar_AE" w:bidi="ar_AE"/>
        </w:rPr>
        <w:t>توقَّفوا هنا وناقشوا: هل يمكنكم أن تحكوا قصة عن مؤمن آخر ساعدكم عندما كان لديكم احتياج، أو عن وقت ساعدتم فيه مؤمنًا آخر؟</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رسالة يوحنا الأولى 3: 11 - 18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ستتناول المجموعة النص ببطء أكبر. وستقوم المجموعة بتحديد المشاهد والشخصيات وأماكن الأحداث في هذا المقطع. ثم ستقوم المجموعة بمحاولة تصوُّر هذا المقطع. </w:t>
      </w:r>
    </w:p>
    <w:p>
      <w:pPr>
        <w:bidi/>
      </w:pPr>
      <w:r>
        <w:rPr>
          <w:rtl/>
          <w:cs/>
          <w:lang w:val="ar_AE" w:bidi="ar_AE"/>
        </w:rPr>
      </w:r>
      <w:r>
        <w:rPr>
          <w:rtl/>
          <w:cs/>
          <w:lang w:val="ar_AE" w:bidi="ar_AE"/>
        </w:rPr>
        <w:t>يحتوي هذا المقطع على جزء واحد. في هذا الجزء، يخبرنا يوحنا بمدى أهمية أن نحب إخوتنا المؤمنين. يوحنا موجود في ذلك الجزء من الحديقة حيث يخبرنا أنه ينبغي لأولاد الله أن يحبوا بعضهم البعض.</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يوحنا، الذي يُقدِّم هذه العظة</w:t>
      </w:r>
    </w:p>
    <w:p>
      <w:pPr>
        <w:pStyle w:val="ListBullet"/>
        <w:bidi/>
        <w:spacing w:line="240" w:lineRule="auto"/>
        <w:ind w:left="720"/>
      </w:pPr>
      <w:r>
        <w:rPr>
          <w:rtl/>
          <w:cs/>
          <w:lang w:val="ar_AE" w:bidi="ar_AE"/>
        </w:rPr>
      </w:r>
      <w:r>
        <w:rPr>
          <w:rtl/>
          <w:cs/>
          <w:lang w:val="ar_AE" w:bidi="ar_AE"/>
        </w:rPr>
        <w:t>الأشخاص الذين يستمعون إلى عظة يوحنا</w:t>
      </w:r>
    </w:p>
    <w:p>
      <w:pPr>
        <w:pStyle w:val="ListBullet"/>
        <w:bidi/>
        <w:spacing w:line="240" w:lineRule="auto"/>
        <w:ind w:left="720"/>
      </w:pPr>
      <w:r>
        <w:rPr>
          <w:rtl/>
          <w:cs/>
          <w:lang w:val="ar_AE" w:bidi="ar_AE"/>
        </w:rPr>
      </w:r>
      <w:r>
        <w:rPr>
          <w:rtl/>
          <w:cs/>
          <w:lang w:val="ar_AE" w:bidi="ar_AE"/>
        </w:rPr>
        <w:t>قايين</w:t>
      </w:r>
    </w:p>
    <w:p>
      <w:pPr>
        <w:pStyle w:val="ListBullet"/>
        <w:bidi/>
        <w:spacing w:line="240" w:lineRule="auto"/>
        <w:ind w:left="720"/>
      </w:pPr>
      <w:r>
        <w:rPr>
          <w:rtl/>
          <w:cs/>
          <w:lang w:val="ar_AE" w:bidi="ar_AE"/>
        </w:rPr>
      </w:r>
      <w:r>
        <w:rPr>
          <w:rtl/>
          <w:cs/>
          <w:lang w:val="ar_AE" w:bidi="ar_AE"/>
        </w:rPr>
        <w:t>هابيل، أخو قايين، مع أن يوحنا لا يذكر اسم هابيل</w:t>
      </w:r>
    </w:p>
    <w:p>
      <w:pPr>
        <w:pStyle w:val="ListBullet"/>
        <w:bidi/>
        <w:spacing w:line="240" w:lineRule="auto"/>
        <w:ind w:left="720"/>
      </w:pPr>
      <w:r>
        <w:rPr>
          <w:rtl/>
          <w:cs/>
          <w:lang w:val="ar_AE" w:bidi="ar_AE"/>
        </w:rPr>
      </w:r>
      <w:r>
        <w:rPr>
          <w:rtl/>
          <w:cs/>
          <w:lang w:val="ar_AE" w:bidi="ar_AE"/>
        </w:rPr>
        <w:t>الشرير، الذي هو إبليس</w:t>
      </w:r>
    </w:p>
    <w:p>
      <w:pPr>
        <w:pStyle w:val="ListBullet"/>
        <w:bidi/>
        <w:spacing w:line="240" w:lineRule="auto"/>
        <w:ind w:left="720"/>
      </w:pPr>
      <w:r>
        <w:rPr>
          <w:rtl/>
          <w:cs/>
          <w:lang w:val="ar_AE" w:bidi="ar_AE"/>
        </w:rPr>
      </w:r>
      <w:r>
        <w:rPr>
          <w:rtl/>
          <w:cs/>
          <w:lang w:val="ar_AE" w:bidi="ar_AE"/>
        </w:rPr>
        <w:t>الأشخاص الذين ينتمون إلى العالم الخاطئ</w:t>
      </w:r>
    </w:p>
    <w:p>
      <w:pPr>
        <w:pStyle w:val="ListBullet"/>
        <w:bidi/>
        <w:spacing w:line="240" w:lineRule="auto"/>
        <w:ind w:left="720"/>
      </w:pPr>
      <w:r>
        <w:rPr>
          <w:rtl/>
          <w:cs/>
          <w:lang w:val="ar_AE" w:bidi="ar_AE"/>
        </w:rPr>
      </w:r>
      <w:r>
        <w:rPr>
          <w:rtl/>
          <w:cs/>
          <w:lang w:val="ar_AE" w:bidi="ar_AE"/>
        </w:rPr>
        <w:t>المؤمنون</w:t>
      </w:r>
    </w:p>
    <w:p>
      <w:pPr>
        <w:pStyle w:val="ListBullet"/>
        <w:bidi/>
        <w:spacing w:line="240" w:lineRule="auto"/>
        <w:ind w:left="720"/>
      </w:pPr>
      <w:r>
        <w:rPr>
          <w:rtl/>
          <w:cs/>
          <w:lang w:val="ar_AE" w:bidi="ar_AE"/>
        </w:rPr>
      </w:r>
      <w:r>
        <w:rPr>
          <w:rtl/>
          <w:cs/>
          <w:lang w:val="ar_AE" w:bidi="ar_AE"/>
        </w:rPr>
        <w:t>الأشخاص الذين يكرهون أخًا مؤمنًا</w:t>
      </w:r>
    </w:p>
    <w:p>
      <w:pPr>
        <w:pStyle w:val="ListBullet"/>
        <w:bidi/>
        <w:spacing w:line="240" w:lineRule="auto"/>
        <w:ind w:left="720"/>
      </w:pPr>
      <w:r>
        <w:rPr>
          <w:rtl/>
          <w:cs/>
          <w:lang w:val="ar_AE" w:bidi="ar_AE"/>
        </w:rPr>
      </w:r>
      <w:r>
        <w:rPr>
          <w:rtl/>
          <w:cs/>
          <w:lang w:val="ar_AE" w:bidi="ar_AE"/>
        </w:rPr>
        <w:t>المسيح</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مؤمن لديه ما يكفي ليشاركه، لكنه لا يهتم بالآخرين</w:t>
      </w:r>
    </w:p>
    <w:p>
      <w:pPr>
        <w:pStyle w:val="ListBullet"/>
        <w:bidi/>
        <w:spacing w:line="240" w:lineRule="auto"/>
        <w:ind w:left="720"/>
      </w:pPr>
      <w:r>
        <w:rPr>
          <w:rtl/>
          <w:cs/>
          <w:lang w:val="ar_AE" w:bidi="ar_AE"/>
        </w:rPr>
      </w:r>
      <w:r>
        <w:rPr>
          <w:rtl/>
          <w:cs/>
          <w:lang w:val="ar_AE" w:bidi="ar_AE"/>
        </w:rPr>
        <w:t>وأخ مؤمن له احتياج</w:t>
      </w:r>
    </w:p>
    <w:p>
      <w:pPr>
        <w:bidi/>
      </w:pPr>
      <w:r>
        <w:rPr>
          <w:rtl/>
          <w:cs/>
          <w:lang w:val="ar_AE" w:bidi="ar_AE"/>
        </w:rPr>
      </w:r>
      <w:r>
        <w:rPr>
          <w:rtl/>
          <w:cs/>
          <w:lang w:val="ar_AE" w:bidi="ar_AE"/>
        </w:rPr>
        <w:t>في هذا المقطع، يتواجد يوحنا في ذلك الجزء من الحديقة الذي يخبرنا فيه بأن على أولاد الله أن يحبوا بعضهم البعض.</w:t>
      </w:r>
    </w:p>
    <w:p>
      <w:pPr>
        <w:bidi/>
      </w:pPr>
      <w:r>
        <w:rPr>
          <w:rtl/>
          <w:cs/>
          <w:lang w:val="ar_AE" w:bidi="ar_AE"/>
        </w:rPr>
      </w:r>
      <w:r>
        <w:rPr>
          <w:rtl/>
          <w:cs/>
          <w:lang w:val="ar_AE" w:bidi="ar_AE"/>
        </w:rPr>
        <w:t xml:space="preserve">توقَّفوا هنا وقوموا بهذا النشاط: يرجى أن تطلبوا من أحد أعضاء مجموعتكم أن يكون يوحنا. دَعوا يوحنا يقف أو يجلس في الجزء من غرفتكم الذي يمثل هذا الجزء من الحديقة. ولا تنسوا أن تتركوا شيئًا وراءكم ليُظهر أنكم كنتم هناك، وانظروا إلى عدد المرات التي كنتم فيها هناك من قبل. أوقِفوا الاستماع إلى هذا التسجيل الصوتي هنا. </w:t>
      </w:r>
    </w:p>
    <w:p>
      <w:pPr>
        <w:bidi/>
      </w:pPr>
      <w:r>
        <w:rPr>
          <w:rtl/>
          <w:cs/>
          <w:lang w:val="ar_AE" w:bidi="ar_AE"/>
        </w:rPr>
      </w:r>
      <w:r>
        <w:rPr>
          <w:rtl/>
          <w:cs/>
          <w:lang w:val="ar_AE" w:bidi="ar_AE"/>
        </w:rPr>
        <w:t>كان يوحنا قد قال في نهاية المقطع السابق إن الأشخاص الذين لا يفعلون البر (الصواب) والذين لا يحبون إخوتهم المؤمنين لا ينتمون إلى الله.</w:t>
      </w:r>
    </w:p>
    <w:p>
      <w:pPr>
        <w:bidi/>
      </w:pPr>
      <w:r>
        <w:rPr>
          <w:rtl/>
          <w:cs/>
          <w:lang w:val="ar_AE" w:bidi="ar_AE"/>
        </w:rPr>
      </w:r>
      <w:r>
        <w:rPr>
          <w:rtl/>
          <w:cs/>
          <w:lang w:val="ar_AE" w:bidi="ar_AE"/>
        </w:rPr>
        <w:t>والآن يشرح يوحنا سبب ذلك. عندما أصبح من استمعوا إلى يوحنا مؤمنين لأول مرة، سمعوا الرسالة التي تدعوهم إلى محبة المؤمنين الآخرين. إن هذه الوصية بمحبة المؤمنين الآخرين مهمة للغاية، لدرجة أنكم لا يمكن أن تكونوا تابعين للمسيح إن لم تطيعوا هذه الوصية.</w:t>
      </w:r>
    </w:p>
    <w:p>
      <w:pPr>
        <w:bidi/>
      </w:pPr>
      <w:r>
        <w:rPr>
          <w:rtl/>
          <w:cs/>
          <w:lang w:val="ar_AE" w:bidi="ar_AE"/>
        </w:rPr>
      </w:r>
      <w:r>
        <w:rPr>
          <w:rtl/>
          <w:cs/>
          <w:lang w:val="ar_AE" w:bidi="ar_AE"/>
        </w:rPr>
        <w:t>ويشرح يوحنا هذا بأن يحكي قصة قايين. قايين لم يحب أخاه. لقد كره قايين أخاه. وهذا يُظهر أن قايين لم يكن ينتمي إلى الله، بل إلى الشرير، أي إبليس.</w:t>
      </w:r>
    </w:p>
    <w:p>
      <w:pPr>
        <w:bidi/>
      </w:pPr>
      <w:r>
        <w:rPr>
          <w:rtl/>
          <w:cs/>
          <w:lang w:val="ar_AE" w:bidi="ar_AE"/>
        </w:rPr>
      </w:r>
      <w:r>
        <w:rPr>
          <w:rtl/>
          <w:cs/>
          <w:lang w:val="ar_AE" w:bidi="ar_AE"/>
        </w:rPr>
        <w:t>أبغض قايين أخاه لأن أخاه كان يفعل الصواب، بينما كان قايين يفعل الخطأ. وكان قايين يغار من أخيه لأن أخاه كان يفعل الصواب. وفي النهاية، قتل قايين أخاه.</w:t>
      </w:r>
    </w:p>
    <w:p>
      <w:pPr>
        <w:bidi/>
      </w:pPr>
      <w:r>
        <w:rPr>
          <w:rtl/>
          <w:cs/>
          <w:lang w:val="ar_AE" w:bidi="ar_AE"/>
        </w:rPr>
      </w:r>
      <w:r>
        <w:rPr>
          <w:rtl/>
          <w:cs/>
          <w:lang w:val="ar_AE" w:bidi="ar_AE"/>
        </w:rPr>
        <w:t>يخبر يوحنا المؤمنين أنه لا ينبغي لهم أن يندهشوا إذا كان الأشخاص الذين ينتمون إلى العالم الخاطئ، والأشخاص الذين لا يتبعون المسيح، يبغضون المؤمنين. وكما كره قايين أخاه لأن أخاه فعل الصواب، فكذلك سيكره أهل العالم الخاطئ المؤمنين، لأن المؤمنين يفعلون الصواب.</w:t>
      </w:r>
    </w:p>
    <w:p>
      <w:pPr>
        <w:bidi/>
      </w:pPr>
      <w:r>
        <w:rPr>
          <w:rtl/>
          <w:cs/>
          <w:lang w:val="ar_AE" w:bidi="ar_AE"/>
        </w:rPr>
      </w:r>
      <w:r>
        <w:rPr>
          <w:rtl/>
          <w:cs/>
          <w:lang w:val="ar_AE" w:bidi="ar_AE"/>
        </w:rPr>
        <w:t>ويخاطب يوحنا المؤمنين الآخرين هنا بتعبير "يا إخوتي" وليس يا أولادي. وهذا يذكّرنا بأن جميع المؤمنين إخوة وأخوات لبعضهم البعض.</w:t>
      </w:r>
    </w:p>
    <w:p>
      <w:pPr>
        <w:bidi/>
      </w:pPr>
      <w:r>
        <w:rPr>
          <w:rtl/>
          <w:cs/>
          <w:lang w:val="ar_AE" w:bidi="ar_AE"/>
        </w:rPr>
      </w:r>
      <w:r>
        <w:rPr>
          <w:rtl/>
          <w:cs/>
          <w:lang w:val="ar_AE" w:bidi="ar_AE"/>
        </w:rPr>
        <w:t xml:space="preserve">توقفوا هنا وناقشوا: هل يمكنكم أن تحكوا قصة عن أشخاص يكرهون شخصًا كان قد فعل أمرًا صالحًا؟ أوقِفوا الاستماع إلى هذا التسجيل الصوتي هنا. </w:t>
      </w:r>
    </w:p>
    <w:p>
      <w:pPr>
        <w:bidi/>
      </w:pPr>
      <w:r>
        <w:rPr>
          <w:rtl/>
          <w:cs/>
          <w:lang w:val="ar_AE" w:bidi="ar_AE"/>
        </w:rPr>
      </w:r>
      <w:r>
        <w:rPr>
          <w:rtl/>
          <w:cs/>
          <w:lang w:val="ar_AE" w:bidi="ar_AE"/>
        </w:rPr>
        <w:t>لم يكن قايين ابنًا لله، بل ابن إبليس، لأن قايين كان يكره أخاه.</w:t>
      </w:r>
    </w:p>
    <w:p>
      <w:pPr>
        <w:bidi/>
      </w:pPr>
      <w:r>
        <w:rPr>
          <w:rtl/>
          <w:cs/>
          <w:lang w:val="ar_AE" w:bidi="ar_AE"/>
        </w:rPr>
      </w:r>
      <w:r>
        <w:rPr>
          <w:rtl/>
          <w:cs/>
          <w:lang w:val="ar_AE" w:bidi="ar_AE"/>
        </w:rPr>
        <w:t>ثم يقول يوحنا شيئًا مشجعًا للمؤمنين. وهو يقول "</w:t>
      </w:r>
      <w:r>
        <w:rPr>
          <w:b/>
          <w:rtl/>
          <w:cs/>
          <w:lang w:val="ar_AE" w:bidi="ar_AE"/>
        </w:rPr>
        <w:t>إننا</w:t>
      </w:r>
      <w:r>
        <w:rPr>
          <w:rtl/>
          <w:cs/>
          <w:lang w:val="ar_AE" w:bidi="ar_AE"/>
        </w:rPr>
        <w:t>"، أي يوحنا ومستمعوه معًا— لسنا مثل قايين! فنحن نحب الأشخاص الآخرين. وهذه علامة على أننا أحياء حقًا.</w:t>
      </w:r>
    </w:p>
    <w:p>
      <w:pPr>
        <w:bidi/>
      </w:pPr>
      <w:r>
        <w:rPr>
          <w:rtl/>
          <w:cs/>
          <w:lang w:val="ar_AE" w:bidi="ar_AE"/>
        </w:rPr>
      </w:r>
      <w:r>
        <w:rPr>
          <w:rtl/>
          <w:cs/>
          <w:lang w:val="ar_AE" w:bidi="ar_AE"/>
        </w:rPr>
        <w:t xml:space="preserve">توقفوا هنا وقوموا بهذا النشاط: اطلبوا من أربعة أشخاص أن يخرجوا في مجموعتين من شخصين لإعداد دراما قصيرة. سيقوم ثنائي بتمثيل كيف يتصرف الأشخاص الذين لا يحبون بعضهم البعض. على سبيل المثال، لا يساعد هؤلاء الأشخاص بعضهم البعض في قضاء حاجة أو حل مشكلة. وسيمثّل الزوج الآخر الموقف نفسه، لكن هذه المرة سيساعدان بعضهما البعض. ثم اطلبوا منهم أن يقدموا كلتا المسرحيتين أمام بقية المجموعة. والآن قرروا: مَن مِن هؤلاء الأشخاص حيٌّ حقًا، ومَن ميتٌ روحيًا؟ أوقِفوا الاستماع إلى هذا التسجيل الصوتي هنا. </w:t>
      </w:r>
    </w:p>
    <w:p>
      <w:pPr>
        <w:bidi/>
      </w:pPr>
      <w:r>
        <w:rPr>
          <w:rtl/>
          <w:cs/>
          <w:lang w:val="ar_AE" w:bidi="ar_AE"/>
        </w:rPr>
      </w:r>
      <w:r>
        <w:rPr>
          <w:rtl/>
          <w:cs/>
          <w:lang w:val="ar_AE" w:bidi="ar_AE"/>
        </w:rPr>
        <w:t>عندما قمتم بهذا النشاط، كان الأشخاص الذين أظهروا محبة للآخرين من خلال مساعدتهم يمثلون الأشخاص الأحياء روحيًا. كان بإمكان أي شخص أن يرى أنهم كانوا أحياء لأنهم أحبوا بعضهم البعض! ويبدو الأمر وكأن هؤلاء الناس قد عبروا باب أو بوابة. فهؤلاء الناس قد تركوا الموت وراءهم. والآن هؤلاء الناس أحياءٌ حقًا.</w:t>
      </w:r>
    </w:p>
    <w:p>
      <w:pPr>
        <w:bidi/>
      </w:pPr>
      <w:r>
        <w:rPr>
          <w:rtl/>
          <w:cs/>
          <w:lang w:val="ar_AE" w:bidi="ar_AE"/>
        </w:rPr>
      </w:r>
      <w:r>
        <w:rPr>
          <w:rtl/>
          <w:cs/>
          <w:lang w:val="ar_AE" w:bidi="ar_AE"/>
        </w:rPr>
        <w:t xml:space="preserve">ثم يقول يوحنا شيئًا بالغ الأهمية. كل من يكره أخًا مؤمنًا فهو قاتل! أن تكره شخص ما هو أمر شرير تمامًا مثل قتل شخص ما. لا يوجد فرق. وإذا كنتم تكرهون شخصًا ما، فليس لكم حياة أبدية. ولن تعيشوا إلى الأبد مع الله؛ لأنكم لا تملكون هذه العطية الكاملة للحياة التي يمنحها الله لأولاده. </w:t>
      </w:r>
    </w:p>
    <w:p>
      <w:pPr>
        <w:bidi/>
      </w:pPr>
      <w:r>
        <w:rPr>
          <w:rtl/>
          <w:cs/>
          <w:lang w:val="ar_AE" w:bidi="ar_AE"/>
        </w:rPr>
      </w:r>
      <w:r>
        <w:rPr>
          <w:rtl/>
          <w:cs/>
          <w:lang w:val="ar_AE" w:bidi="ar_AE"/>
        </w:rPr>
        <w:t xml:space="preserve">توقَّفوا هنا وقوموا بهذا النشاط: في المقدمة، لقد صنعتم بعض الزهور التي تُمثِّل الحياة الأبدية. ضعوا إحدى هذه الزهور في هذا الجزء من الحديقة. يحذرنا يوحنا من أنه إذا لم نحب إخوتنا المؤمنين، فلن نتمتع بهذه الحياة الأبدية. لكن عندما نحب بعضنا البعض، ستكون لدينا هذه الحياة. أوقِفوا الاستماع إلى هذا التسجيل الصوتي هنا. </w:t>
      </w:r>
    </w:p>
    <w:p>
      <w:pPr>
        <w:bidi/>
      </w:pPr>
      <w:r>
        <w:rPr>
          <w:rtl/>
          <w:cs/>
          <w:lang w:val="ar_AE" w:bidi="ar_AE"/>
        </w:rPr>
      </w:r>
      <w:r>
        <w:rPr>
          <w:rtl/>
          <w:cs/>
          <w:lang w:val="ar_AE" w:bidi="ar_AE"/>
        </w:rPr>
        <w:t>تتذكرون أنه في مقطع سابق، قلنا إن يوحنا أحب أن يستخدم كلمة "يثبت". وفي هذا المقطع، يقول يوحنا إن الشخص الذي لا يحب، "يبقى أو يثبت" في الموت. ولاحقًا، يقول يوحنا إن الحياة الأبدية لا "تثبت" في ذلك الشخص. أن "تبقى في الموت" يعني أن تكون ميتًا روحيًا. إذا "كانت الحياة الأبدية ثابتة فيكم"، فعندها أنتم تحفظون علاقتكم الجيدة مع الله، وستظلون تملكون عطية الحياة الكاملة التي يمنحها الله لأولاده.</w:t>
      </w:r>
    </w:p>
    <w:p>
      <w:pPr>
        <w:bidi/>
      </w:pPr>
      <w:r>
        <w:rPr>
          <w:rtl/>
          <w:cs/>
          <w:lang w:val="ar_AE" w:bidi="ar_AE"/>
        </w:rPr>
      </w:r>
      <w:r>
        <w:rPr>
          <w:rtl/>
          <w:cs/>
          <w:lang w:val="ar_AE" w:bidi="ar_AE"/>
        </w:rPr>
        <w:t xml:space="preserve">توقفوا هنا وناقشوا كيف يمكنكم أن تقولوا في لغتكم أن شخصًا لا يحب الآخرين يبقى في الموت. لا تقضوا الكثير من الوقت على هذا. فإنكم ستحصلون على المزيد من الفرص لمناقشة هذا لاحقًا. أوقِفوا الاستماع إلى هذا التسجيل الصوتي هنا. </w:t>
      </w:r>
    </w:p>
    <w:p>
      <w:pPr>
        <w:bidi/>
      </w:pPr>
      <w:r>
        <w:rPr>
          <w:rtl/>
          <w:cs/>
          <w:lang w:val="ar_AE" w:bidi="ar_AE"/>
        </w:rPr>
      </w:r>
      <w:r>
        <w:rPr>
          <w:rtl/>
          <w:cs/>
          <w:lang w:val="ar_AE" w:bidi="ar_AE"/>
        </w:rPr>
        <w:t>بعد المثال السلبي لقايين، الذي أبغض أخاه، سيوضح يوحنا معنى أن نحب بعضنا بعضًا حقًا. فيمكننا أن نعرف ما يعنيه أن نحب شخصًا ما عندما ننظر إلى يسوع. لقد أحبنا يسوع المسيح كثيرًا لدرجة أنه بذل حياته من أجلنا. وعلينا أن نتبع مثال يسوع.</w:t>
      </w:r>
    </w:p>
    <w:p>
      <w:pPr>
        <w:bidi/>
      </w:pPr>
      <w:r>
        <w:rPr>
          <w:rtl/>
          <w:cs/>
          <w:lang w:val="ar_AE" w:bidi="ar_AE"/>
        </w:rPr>
      </w:r>
      <w:r>
        <w:rPr>
          <w:rtl/>
          <w:cs/>
          <w:lang w:val="ar_AE" w:bidi="ar_AE"/>
        </w:rPr>
        <w:t xml:space="preserve">توقَّفوا هنا وقوموا بهذا النشاط: في المقدمة، قد صنعتم بعض الزهور التي تُظهر مدى محبة الله لنا. ضعوا إحدى هذه الزهور في هذا الجزء من الحديقة. أوقِفوا الاستماع إلى هذا التسجيل الصوتي هنا. </w:t>
      </w:r>
    </w:p>
    <w:p>
      <w:pPr>
        <w:bidi/>
      </w:pPr>
      <w:r>
        <w:rPr>
          <w:rtl/>
          <w:cs/>
          <w:lang w:val="ar_AE" w:bidi="ar_AE"/>
        </w:rPr>
      </w:r>
      <w:r>
        <w:rPr>
          <w:rtl/>
          <w:cs/>
          <w:lang w:val="ar_AE" w:bidi="ar_AE"/>
        </w:rPr>
        <w:t>ربما تساءل مستمعو يوحنا في هذه المرحلة: "كيف يمكننا أن نقدّم أو نضع حياتنا من أجل أشخاص آخرين؟ فنحن لا يمكننا أن نموت لنأخذ عقاب الآخرين، كما فعل يسوع. ولا يمكننا أن نساعد الناس بالموت من أجلهم!" يساعدنا يوحنا على فهم هذا بأن يعطينا مثالًا عمليًا. ينبغي للمؤمن الذي يملك ما يكفيه أن يساعد أخاه المؤمن الذي لديه احتياج. قد لا يكون ذلك مماثلًا للموت من أجل شخص ما، ولكنه شكلٌ من أشكال بذل حياتنا. ففي كل مرة نقوم فيها بعمل شيء لشخص آخر، حتى وإن كان فيه مشقة علينا، فكأننا نبذل حياتنا من أجل هذا الشخص.</w:t>
      </w:r>
    </w:p>
    <w:p>
      <w:pPr>
        <w:bidi/>
      </w:pPr>
      <w:r>
        <w:rPr>
          <w:rtl/>
          <w:cs/>
          <w:lang w:val="ar_AE" w:bidi="ar_AE"/>
        </w:rPr>
      </w:r>
      <w:r>
        <w:rPr>
          <w:rtl/>
          <w:cs/>
          <w:lang w:val="ar_AE" w:bidi="ar_AE"/>
        </w:rPr>
        <w:t>إذا لم يشفق المرء على مؤمنٍ آخر محتاج، فإن محبة الله لا تثبت في هذا الشخص. لاحظوا مرة أخرى فكرة أن محبة الله "تثبت"! يقصد يوحنا أنه إذا لم يشفق المرء على مؤمن آخر محتاج، فهو لا يحب الناس بالطريقة التي يحبهم بها الله.</w:t>
      </w:r>
    </w:p>
    <w:p>
      <w:pPr>
        <w:bidi/>
      </w:pPr>
      <w:r>
        <w:rPr>
          <w:rtl/>
          <w:cs/>
          <w:lang w:val="ar_AE" w:bidi="ar_AE"/>
        </w:rPr>
      </w:r>
      <w:r>
        <w:rPr>
          <w:rtl/>
          <w:cs/>
          <w:lang w:val="ar_AE" w:bidi="ar_AE"/>
        </w:rPr>
        <w:t xml:space="preserve">توقَّفوا هنا وقوموا بهذا النشاط: خذوا شالًا أو قبعة، أو أي شيء آخر يمكن للناس ارتداؤه بسهولة. اختاروا شخصًا واحدًا ليقوم بدور المؤمن، واجعلوا هذا الشخص يرتدي قطعة الثياب هذه. تمثل هذه القطعة من الثياب الطريقة التي يحب بها الله الناس. ثم اختاروا شخصًا آخر يُمثِّل مؤمنًا فقيرًا. ربما يمكن لهذا الشخص أن يمثِّل أنهما يذهبان إلى الكنيسة معًا، أو أنهما يصليان معًا، ليُظهر أنهما كلاهما مؤمنان. ثم مثِّلوا أن المؤمن الفقير لديه حاجة ويطلب من المؤمن الأول بعض المساعدة. ثم مثِّلوا أن المؤمن الأول لا يشفق على أخيه المؤمن، ولا يساعده. بمجرد أن يرى بقية أفراد مجموعتكم أن هذا المؤمن لا يُظهر المحبة للفقير، عليهم أن ينتزعوا منه الشال أو القبعة التي ترمز إلى محبة الله للناس! أوقِفوا الاستماع إلى هذا التسجيل الصوتي هنا. </w:t>
      </w:r>
    </w:p>
    <w:p>
      <w:pPr>
        <w:bidi/>
      </w:pPr>
      <w:r>
        <w:rPr>
          <w:rtl/>
          <w:cs/>
          <w:lang w:val="ar_AE" w:bidi="ar_AE"/>
        </w:rPr>
      </w:r>
      <w:r>
        <w:rPr>
          <w:rtl/>
          <w:cs/>
          <w:lang w:val="ar_AE" w:bidi="ar_AE"/>
        </w:rPr>
        <w:t>في هذا النشاط، عندما لم يساعد المؤمنُ مؤمنًا آخرَ كان محتاجًا، لم تثبت محبة الله في هذا الشخص. فهذا المؤمن لم يحب المؤمن الآخر بالطريقة التي يريدنا الله أن نحب بها. فالله يحب الناس. ونحن ينبغي أن نحب الآخرين بالطريقة نفسها. لكن إذا لم نساعد بعضنا البعض، فنحن لا نحب بعضنا بعضًا حقًا.</w:t>
      </w:r>
    </w:p>
    <w:p>
      <w:pPr>
        <w:bidi/>
      </w:pPr>
      <w:r>
        <w:rPr>
          <w:rtl/>
          <w:cs/>
          <w:lang w:val="ar_AE" w:bidi="ar_AE"/>
        </w:rPr>
      </w:r>
      <w:r>
        <w:rPr>
          <w:rtl/>
          <w:cs/>
          <w:lang w:val="ar_AE" w:bidi="ar_AE"/>
        </w:rPr>
        <w:t xml:space="preserve">توقَّفوا هنا وناقشوا كيف يمكنكم أن تقولوا في لغتكم أنه إذا رفضنا أن نساعد أخًا مؤمنًا، فإن محبة الله لا تثبت فينا. أوقِفوا الاستماع إلى هذا التسجيل الصوتي هنا. </w:t>
      </w:r>
    </w:p>
    <w:p>
      <w:pPr>
        <w:bidi/>
      </w:pPr>
      <w:r>
        <w:rPr>
          <w:rtl/>
          <w:cs/>
          <w:lang w:val="ar_AE" w:bidi="ar_AE"/>
        </w:rPr>
      </w:r>
      <w:r>
        <w:rPr>
          <w:rtl/>
          <w:cs/>
          <w:lang w:val="ar_AE" w:bidi="ar_AE"/>
        </w:rPr>
        <w:t xml:space="preserve">ويسأل يوحنا مستمعيه كيف يمكن أن تثبت محبة الله في شخص لا يريد أن يساعد أخًا مؤمنًا. ويتوقع يوحنا من مستمعيه أن يقولوا إن هذا مستحيل. فإذا كنا نحب بعضنا بعضًا حقًا بالطريقة التي يريدنا الله أن نحب بها، فإننا نساعد بعضنا بعضًا. لكن إذا لم نساعد بعضنا البعض، فنحن لا نحب بعضنا بعضًا حقًا. </w:t>
      </w:r>
    </w:p>
    <w:p>
      <w:pPr>
        <w:bidi/>
      </w:pPr>
      <w:r>
        <w:rPr>
          <w:rtl/>
          <w:cs/>
          <w:lang w:val="ar_AE" w:bidi="ar_AE"/>
        </w:rPr>
      </w:r>
      <w:r>
        <w:rPr>
          <w:rtl/>
          <w:cs/>
          <w:lang w:val="ar_AE" w:bidi="ar_AE"/>
        </w:rPr>
        <w:t>ويختتم يوحنا هذا المقطع بمخاطبة المؤمنين مرة أخرى بتعبير "يا أولادي الأحباء". يُذكِّر يوحنا المؤمنين بأن عليهم أن يُظهِروا لبعضهم البعض، من خلال أفعالهم، أنهم يحبون بعضهم البعض. عندها فقط يحب المؤمنون بعضهم بعضًا حقًا. أو قد يعني ذلك أنهم عندئذ فقط يُحبون بعضهم البعض بالطريقة التي يريدهم الله أن يحبوا بها بعضهم البعض، أي بالطريقة التي تتوافق مع رسالة الله الحقيقية.</w:t>
      </w:r>
    </w:p>
    <w:p>
      <w:pPr>
        <w:bidi/>
      </w:pPr>
      <w:r>
        <w:rPr>
          <w:rtl/>
          <w:cs/>
          <w:lang w:val="ar_AE" w:bidi="ar_AE"/>
        </w:rPr>
      </w:r>
      <w:r>
        <w:rPr>
          <w:rtl/>
          <w:cs/>
          <w:lang w:val="ar_AE" w:bidi="ar_AE"/>
        </w:rPr>
        <w:t>والآن، استخدموا لوحة القصص، أو أشياء أو أفعالًا لتصوُّر المقطع بأكمله.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رسالة يوحنا الأولى 3: 11 - 18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جزء واحد.</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يوحنا، الذي يُقدِّم هذه العظة</w:t>
      </w:r>
    </w:p>
    <w:p>
      <w:pPr>
        <w:pStyle w:val="ListBullet"/>
        <w:bidi/>
        <w:spacing w:line="240" w:lineRule="auto"/>
        <w:ind w:left="720"/>
      </w:pPr>
      <w:r>
        <w:rPr>
          <w:rtl/>
          <w:cs/>
          <w:lang w:val="ar_AE" w:bidi="ar_AE"/>
        </w:rPr>
      </w:r>
      <w:r>
        <w:rPr>
          <w:rtl/>
          <w:cs/>
          <w:lang w:val="ar_AE" w:bidi="ar_AE"/>
        </w:rPr>
        <w:t>الأشخاص الذين يستمعون إلى عظة يوحنا</w:t>
      </w:r>
    </w:p>
    <w:p>
      <w:pPr>
        <w:pStyle w:val="ListBullet"/>
        <w:bidi/>
        <w:spacing w:line="240" w:lineRule="auto"/>
        <w:ind w:left="720"/>
      </w:pPr>
      <w:r>
        <w:rPr>
          <w:rtl/>
          <w:cs/>
          <w:lang w:val="ar_AE" w:bidi="ar_AE"/>
        </w:rPr>
      </w:r>
      <w:r>
        <w:rPr>
          <w:rtl/>
          <w:cs/>
          <w:lang w:val="ar_AE" w:bidi="ar_AE"/>
        </w:rPr>
        <w:t>قايين</w:t>
      </w:r>
    </w:p>
    <w:p>
      <w:pPr>
        <w:pStyle w:val="ListBullet"/>
        <w:bidi/>
        <w:spacing w:line="240" w:lineRule="auto"/>
        <w:ind w:left="720"/>
      </w:pPr>
      <w:r>
        <w:rPr>
          <w:rtl/>
          <w:cs/>
          <w:lang w:val="ar_AE" w:bidi="ar_AE"/>
        </w:rPr>
      </w:r>
      <w:r>
        <w:rPr>
          <w:rtl/>
          <w:cs/>
          <w:lang w:val="ar_AE" w:bidi="ar_AE"/>
        </w:rPr>
        <w:t>هابيل، أخو قايين، مع أن يوحنا لا يذكر اسم هابيل</w:t>
      </w:r>
    </w:p>
    <w:p>
      <w:pPr>
        <w:pStyle w:val="ListBullet"/>
        <w:bidi/>
        <w:spacing w:line="240" w:lineRule="auto"/>
        <w:ind w:left="720"/>
      </w:pPr>
      <w:r>
        <w:rPr>
          <w:rtl/>
          <w:cs/>
          <w:lang w:val="ar_AE" w:bidi="ar_AE"/>
        </w:rPr>
      </w:r>
      <w:r>
        <w:rPr>
          <w:rtl/>
          <w:cs/>
          <w:lang w:val="ar_AE" w:bidi="ar_AE"/>
        </w:rPr>
        <w:t>الشرير، الذي هو إبليس</w:t>
      </w:r>
    </w:p>
    <w:p>
      <w:pPr>
        <w:pStyle w:val="ListBullet"/>
        <w:bidi/>
        <w:spacing w:line="240" w:lineRule="auto"/>
        <w:ind w:left="720"/>
      </w:pPr>
      <w:r>
        <w:rPr>
          <w:rtl/>
          <w:cs/>
          <w:lang w:val="ar_AE" w:bidi="ar_AE"/>
        </w:rPr>
      </w:r>
      <w:r>
        <w:rPr>
          <w:rtl/>
          <w:cs/>
          <w:lang w:val="ar_AE" w:bidi="ar_AE"/>
        </w:rPr>
        <w:t>الأشخاص الذين ينتمون إلى العالم الخاطئ</w:t>
      </w:r>
    </w:p>
    <w:p>
      <w:pPr>
        <w:pStyle w:val="ListBullet"/>
        <w:bidi/>
        <w:spacing w:line="240" w:lineRule="auto"/>
        <w:ind w:left="720"/>
      </w:pPr>
      <w:r>
        <w:rPr>
          <w:rtl/>
          <w:cs/>
          <w:lang w:val="ar_AE" w:bidi="ar_AE"/>
        </w:rPr>
      </w:r>
      <w:r>
        <w:rPr>
          <w:rtl/>
          <w:cs/>
          <w:lang w:val="ar_AE" w:bidi="ar_AE"/>
        </w:rPr>
        <w:t>المؤمنون</w:t>
      </w:r>
    </w:p>
    <w:p>
      <w:pPr>
        <w:pStyle w:val="ListBullet"/>
        <w:bidi/>
        <w:spacing w:line="240" w:lineRule="auto"/>
        <w:ind w:left="720"/>
      </w:pPr>
      <w:r>
        <w:rPr>
          <w:rtl/>
          <w:cs/>
          <w:lang w:val="ar_AE" w:bidi="ar_AE"/>
        </w:rPr>
      </w:r>
      <w:r>
        <w:rPr>
          <w:rtl/>
          <w:cs/>
          <w:lang w:val="ar_AE" w:bidi="ar_AE"/>
        </w:rPr>
        <w:t>الأشخاص الذين يكرهون أخًا مؤمنًا</w:t>
      </w:r>
    </w:p>
    <w:p>
      <w:pPr>
        <w:pStyle w:val="ListBullet"/>
        <w:bidi/>
        <w:spacing w:line="240" w:lineRule="auto"/>
        <w:ind w:left="720"/>
      </w:pPr>
      <w:r>
        <w:rPr>
          <w:rtl/>
          <w:cs/>
          <w:lang w:val="ar_AE" w:bidi="ar_AE"/>
        </w:rPr>
      </w:r>
      <w:r>
        <w:rPr>
          <w:rtl/>
          <w:cs/>
          <w:lang w:val="ar_AE" w:bidi="ar_AE"/>
        </w:rPr>
        <w:t>المسيح</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مؤمن لديه ما يكفي ليشاركه، لكنه لا يهتم بالآخرين</w:t>
      </w:r>
    </w:p>
    <w:p>
      <w:pPr>
        <w:pStyle w:val="ListBullet"/>
        <w:bidi/>
        <w:spacing w:line="240" w:lineRule="auto"/>
        <w:ind w:left="720"/>
      </w:pPr>
      <w:r>
        <w:rPr>
          <w:rtl/>
          <w:cs/>
          <w:lang w:val="ar_AE" w:bidi="ar_AE"/>
        </w:rPr>
      </w:r>
      <w:r>
        <w:rPr>
          <w:rtl/>
          <w:cs/>
          <w:lang w:val="ar_AE" w:bidi="ar_AE"/>
        </w:rPr>
        <w:t>وأخ مؤمن له احتياج</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مثِّلوا يوحنا وهو يتحدث إلى المؤمنين.</w:t>
      </w:r>
    </w:p>
    <w:p>
      <w:pPr>
        <w:bidi/>
      </w:pPr>
      <w:r>
        <w:rPr>
          <w:rtl/>
          <w:cs/>
          <w:lang w:val="ar_AE" w:bidi="ar_AE"/>
        </w:rPr>
      </w:r>
      <w:r>
        <w:rPr>
          <w:rtl/>
          <w:cs/>
          <w:lang w:val="ar_AE" w:bidi="ar_AE"/>
        </w:rPr>
        <w:t>يقول يوحنا شيئًا كالتالي:</w:t>
      </w:r>
    </w:p>
    <w:p>
      <w:pPr>
        <w:bidi/>
      </w:pPr>
      <w:r>
        <w:rPr>
          <w:rtl/>
          <w:cs/>
          <w:lang w:val="ar_AE" w:bidi="ar_AE"/>
        </w:rPr>
      </w:r>
      <w:r>
        <w:rPr>
          <w:rtl/>
          <w:cs/>
          <w:lang w:val="ar_AE" w:bidi="ar_AE"/>
        </w:rPr>
        <w:t>"منذ اليوم الذي سمعتم فيه لأول مرة عن يسوع، سمعتم الرسالة التي مفادها أنه ينبغي لنا أن نحب بعضنا البعض."</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الأشخاص الذين يؤدّون دور مستمعي يوحنا: "بماذا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يواصل يوحنا الحديث ويقول شيئًا من هذا القبيل:</w:t>
      </w:r>
    </w:p>
    <w:p>
      <w:pPr>
        <w:bidi/>
      </w:pPr>
      <w:r>
        <w:rPr>
          <w:rtl/>
          <w:cs/>
          <w:lang w:val="ar_AE" w:bidi="ar_AE"/>
        </w:rPr>
      </w:r>
      <w:r>
        <w:rPr>
          <w:rtl/>
          <w:cs/>
          <w:lang w:val="ar_AE" w:bidi="ar_AE"/>
        </w:rPr>
        <w:t>"لا ينبغي لنا أن نكون مثل قايين الذي قتل أخاه. فقد كان قايين ينتمي إلى إبليس، وليس إلى الله. قتل قايين أخاه لأن أخاه فعل الصواب، بينما فعل قايين ما هو خاطئ. يا إخوتي وأخواتي الأحباء، لا ينبغي لكم أن تستغربوا إذا أبغضكم الأشخاص الذين ينتمون إلى العالم الخاطئ. فهؤلاء الناس يكرهونكم لأنكم تفعلون البر (ما هو صالح)، تمامًا كما أبغض قايين أخاه لأن أخاه كان قد فعل البر (ما هو صالح)."</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الأشخاص الذين يؤدّون دور مستمعي يوحنا: "بماذا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يوحنا شيئًا كالتالي:</w:t>
      </w:r>
    </w:p>
    <w:p>
      <w:pPr>
        <w:bidi/>
      </w:pPr>
      <w:r>
        <w:rPr>
          <w:rtl/>
          <w:cs/>
          <w:lang w:val="ar_AE" w:bidi="ar_AE"/>
        </w:rPr>
      </w:r>
      <w:r>
        <w:rPr>
          <w:rtl/>
          <w:cs/>
          <w:lang w:val="ar_AE" w:bidi="ar_AE"/>
        </w:rPr>
        <w:t>"لكننا لسنا مثل قايين! فنحن نحب بعضنا البعض. لذلك، نعلم أننا لم نعد موتى روحيًا. نحن أحياءُ حقًا! أما الأشخاص الذين لا يحبون الآخرين هم في الواقع أموات!"</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يوحنا: "بماذا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يوحنا شيئًا كالتالي:</w:t>
      </w:r>
    </w:p>
    <w:p>
      <w:pPr>
        <w:bidi/>
      </w:pPr>
      <w:r>
        <w:rPr>
          <w:rtl/>
          <w:cs/>
          <w:lang w:val="ar_AE" w:bidi="ar_AE"/>
        </w:rPr>
      </w:r>
      <w:r>
        <w:rPr>
          <w:rtl/>
          <w:cs/>
          <w:lang w:val="ar_AE" w:bidi="ar_AE"/>
        </w:rPr>
        <w:t>"كل من يكره أخًا مؤمنًا فهو قاتل! وأنتم تعرفون أن القتلة ليس لهم حياة أبدية."</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الأشخاص الذين يؤدّون دور مستمعي يوحنا: "بماذا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يواصل يوحنا الحديث ويقول شيئًا من هذا القبيل:</w:t>
      </w:r>
    </w:p>
    <w:p>
      <w:pPr>
        <w:bidi/>
      </w:pPr>
      <w:r>
        <w:rPr>
          <w:rtl/>
          <w:cs/>
          <w:lang w:val="ar_AE" w:bidi="ar_AE"/>
        </w:rPr>
      </w:r>
      <w:r>
        <w:rPr>
          <w:rtl/>
          <w:cs/>
          <w:lang w:val="ar_AE" w:bidi="ar_AE"/>
        </w:rPr>
        <w:t>"هذا ما يعنيه أن تحب شخصًا ما: أن تضع حياتك من أجل شخص ما! وهذا ما فعله المسيح. فقد وضع المسيح حياته من أجلنا. ويجب أن نفعل الشيء نفسه للآخرين! إذا قلتم إنكم تحبون شخصًا ما، لكنكم لا تفعلون أي شيء إذا كان بحاجة للمساعدة، مع أنه في مقدرتكم، فإنكم لا تحبون ذلك الشخص على الإطلاق. هذا ليس نوع المحبة التي يريدها الله. يا أولادي الأحباء، لا ينبغي لنا أن نقول فقط إننا نحب بعضنا البعض، بل ينبغي لنا أن نُظهر ذلك من خلال أفعالنا. وعندها فقط نحب بعضنا البعض حقًا."</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الأشخاص الذين يؤدّون دور مستمعي يوحنا: "بماذا تفكرون؟" قد يجيب الأشخاص بعبارات مثل:</w:t>
      </w:r>
    </w:p>
    <w:p>
      <w:pPr>
        <w:pStyle w:val="ListBullet"/>
        <w:bidi/>
        <w:spacing w:line="240" w:lineRule="auto"/>
        <w:ind w:left="720"/>
      </w:pPr>
      <w:r>
        <w:rPr>
          <w:rtl/>
          <w:cs/>
          <w:lang w:val="ar_AE" w:bidi="ar_AE"/>
        </w:rPr>
      </w:r>
      <w:r>
        <w:rPr>
          <w:rtl/>
          <w:cs/>
          <w:lang w:val="ar_AE" w:bidi="ar_AE"/>
        </w:rPr>
        <w:t>اسألوا الشخص الذي يؤدي دور يوحنا: "بماذا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من رسالة يوحنا الأولى 3: 11 - 18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يخبر يوحنا المؤمنين أنه لا ينبغي أن يكونوا مثل قايين. فقد كان قايين من </w:t>
      </w:r>
      <w:r>
        <w:rPr>
          <w:b/>
          <w:rtl/>
          <w:cs/>
          <w:lang w:val="ar_AE" w:bidi="ar_AE"/>
        </w:rPr>
        <w:t>الشرير</w:t>
      </w:r>
      <w:r>
        <w:rPr>
          <w:rtl/>
          <w:cs/>
          <w:lang w:val="ar_AE" w:bidi="ar_AE"/>
        </w:rPr>
        <w:t>. وتعبير الشرير هو طريقة أخرى للحديث عن إبليس. وفي مقطع سابق، أخبر يوحنا المؤمنين بأنهم قد غلبوا الشرير. استخدموا الكلمة أو العبارة نفسها التي استخدمتموها هناك للتعبير عن "الشرير".</w:t>
      </w:r>
    </w:p>
    <w:p>
      <w:pPr>
        <w:bidi/>
      </w:pPr>
      <w:r>
        <w:rPr>
          <w:rtl/>
          <w:cs/>
          <w:lang w:val="ar_AE" w:bidi="ar_AE"/>
        </w:rPr>
      </w:r>
      <w:r>
        <w:rPr>
          <w:rtl/>
          <w:cs/>
          <w:lang w:val="ar_AE" w:bidi="ar_AE"/>
        </w:rPr>
        <w:t>كانت الأشياء التي فعلها قايين شريرة. والشر هو نقيض الخير. أما الأشياء التي فعلها أخو قايين فكانت بارة. والشخص البار يتصرَّف بالطريقة التي يريدها الله.</w:t>
      </w:r>
    </w:p>
    <w:p>
      <w:pPr>
        <w:bidi/>
      </w:pPr>
      <w:r>
        <w:rPr>
          <w:rtl/>
          <w:cs/>
          <w:lang w:val="ar_AE" w:bidi="ar_AE"/>
        </w:rPr>
      </w:r>
      <w:r>
        <w:rPr>
          <w:rtl/>
          <w:cs/>
          <w:lang w:val="ar_AE" w:bidi="ar_AE"/>
        </w:rPr>
        <w:t xml:space="preserve">توقَّفوا هنا وناقشوا كيف ستقولون إن قايين فعل أشياء </w:t>
      </w:r>
      <w:r>
        <w:rPr>
          <w:b/>
          <w:rtl/>
          <w:cs/>
          <w:lang w:val="ar_AE" w:bidi="ar_AE"/>
        </w:rPr>
        <w:t xml:space="preserve">شريرة </w:t>
      </w:r>
      <w:r>
        <w:rPr>
          <w:rtl/>
          <w:cs/>
          <w:lang w:val="ar_AE" w:bidi="ar_AE"/>
        </w:rPr>
        <w:t xml:space="preserve">وأن أخاه قد فعل أشياء </w:t>
      </w:r>
      <w:r>
        <w:rPr>
          <w:b/>
          <w:rtl/>
          <w:cs/>
          <w:lang w:val="ar_AE" w:bidi="ar_AE"/>
        </w:rPr>
        <w:t>بارة</w:t>
      </w:r>
      <w:r>
        <w:rPr>
          <w:rtl/>
          <w:cs/>
          <w:lang w:val="ar_AE" w:bidi="ar_AE"/>
        </w:rPr>
        <w:t xml:space="preserve">. كلمتا الشر والبر موجودتان في قاموس الكلمات الرئيسية. أوقِفوا الاستماع إلى هذا التسجيل الصوتي هنا. </w:t>
      </w:r>
    </w:p>
    <w:p>
      <w:pPr>
        <w:bidi/>
      </w:pPr>
      <w:r>
        <w:rPr>
          <w:rtl/>
          <w:cs/>
          <w:lang w:val="ar_AE" w:bidi="ar_AE"/>
        </w:rPr>
      </w:r>
      <w:r>
        <w:rPr>
          <w:rtl/>
          <w:cs/>
          <w:lang w:val="ar_AE" w:bidi="ar_AE"/>
        </w:rPr>
        <w:t>وقد قتل قايين أخاه. إذا قتلتم شخصًا ما، فأنتم تقتلون هذا الشخص لأنكم تريدون ذلك. وهذا يختلف عن قتل شخص ما عن طريق الخطأ.</w:t>
      </w:r>
    </w:p>
    <w:p>
      <w:pPr>
        <w:bidi/>
      </w:pPr>
      <w:r>
        <w:rPr>
          <w:rtl/>
          <w:cs/>
          <w:lang w:val="ar_AE" w:bidi="ar_AE"/>
        </w:rPr>
      </w:r>
      <w:r>
        <w:rPr>
          <w:rtl/>
          <w:cs/>
          <w:lang w:val="ar_AE" w:bidi="ar_AE"/>
        </w:rPr>
        <w:t xml:space="preserve">توقَّفوا هنا وناقشوا كيف تقولون إن قايين </w:t>
      </w:r>
      <w:r>
        <w:rPr>
          <w:b/>
          <w:rtl/>
          <w:cs/>
          <w:lang w:val="ar_AE" w:bidi="ar_AE"/>
        </w:rPr>
        <w:t>قتل</w:t>
      </w:r>
      <w:r>
        <w:rPr>
          <w:rtl/>
          <w:cs/>
          <w:lang w:val="ar_AE" w:bidi="ar_AE"/>
        </w:rPr>
        <w:t xml:space="preserve"> أخاه. أوقِفوا الاستماع إلى هذا التسجيل الصوتي هنا. </w:t>
      </w:r>
    </w:p>
    <w:p>
      <w:pPr>
        <w:bidi/>
      </w:pPr>
      <w:r>
        <w:rPr>
          <w:rtl/>
          <w:cs/>
          <w:lang w:val="ar_AE" w:bidi="ar_AE"/>
        </w:rPr>
      </w:r>
      <w:r>
        <w:rPr>
          <w:rtl/>
          <w:cs/>
          <w:lang w:val="ar_AE" w:bidi="ar_AE"/>
        </w:rPr>
        <w:t xml:space="preserve">يخاطب يوحنا المؤمنين بتعبير يا </w:t>
      </w:r>
      <w:r>
        <w:rPr>
          <w:b/>
          <w:rtl/>
          <w:cs/>
          <w:lang w:val="ar_AE" w:bidi="ar_AE"/>
        </w:rPr>
        <w:t>إخوتي</w:t>
      </w:r>
      <w:r>
        <w:rPr>
          <w:rtl/>
          <w:cs/>
          <w:lang w:val="ar_AE" w:bidi="ar_AE"/>
        </w:rPr>
        <w:t>. فالمؤمنون ينتمون إلى عائلة الله. لذلك، فإن جميع المؤمنين الآخرين هم إخوتنا وأخواتنا. وعندما يتحدث يوحنا عن الإخوة، فإنه يتحدث عن جميع إخوتنا المؤمنين، ذكورًا وإناثًا. استخدموا الكلمة ذاتها التي استخدمتموها في المقاطع السابقة للإشارة إلى كلمة "إخوة" أو "الإخوة والأخوات".</w:t>
      </w:r>
    </w:p>
    <w:p>
      <w:pPr>
        <w:bidi/>
      </w:pPr>
      <w:r>
        <w:rPr>
          <w:rtl/>
          <w:cs/>
          <w:lang w:val="ar_AE" w:bidi="ar_AE"/>
        </w:rPr>
      </w:r>
      <w:r>
        <w:rPr>
          <w:rtl/>
          <w:cs/>
          <w:lang w:val="ar_AE" w:bidi="ar_AE"/>
        </w:rPr>
        <w:t xml:space="preserve">يخبر يوحنا المؤمنين بأنه لا ينبغي لهم أن يستغربوا إذا أبغض </w:t>
      </w:r>
      <w:r>
        <w:rPr>
          <w:b/>
          <w:rtl/>
          <w:cs/>
          <w:lang w:val="ar_AE" w:bidi="ar_AE"/>
        </w:rPr>
        <w:t>العالمُ</w:t>
      </w:r>
      <w:r>
        <w:rPr>
          <w:rtl/>
          <w:cs/>
          <w:lang w:val="ar_AE" w:bidi="ar_AE"/>
        </w:rPr>
        <w:t xml:space="preserve"> المؤمنين. في هذه الحالة، يشير تعبير "العالم" إلى الأشخاص الذين ينتمون إلى العالم الخاطئ. في يوحنا الأولى 3: 1 قال يوحنا إن العالم لا يعرفنا. استخدموا الكلمة أو العبارة نفسها التي استخدمتموها هناك للتعبير عن "العالم".</w:t>
      </w:r>
    </w:p>
    <w:p>
      <w:pPr>
        <w:bidi/>
      </w:pPr>
      <w:r>
        <w:rPr>
          <w:rtl/>
          <w:cs/>
          <w:lang w:val="ar_AE" w:bidi="ar_AE"/>
        </w:rPr>
      </w:r>
      <w:r>
        <w:rPr>
          <w:rtl/>
          <w:cs/>
          <w:lang w:val="ar_AE" w:bidi="ar_AE"/>
        </w:rPr>
        <w:t xml:space="preserve">وعندما نحب بعضنا بعضًا حقًا، فإننا نكون قد انتقلنا من الموت إلى </w:t>
      </w:r>
      <w:r>
        <w:rPr>
          <w:b/>
          <w:rtl/>
          <w:cs/>
          <w:lang w:val="ar_AE" w:bidi="ar_AE"/>
        </w:rPr>
        <w:t>الحياة</w:t>
      </w:r>
      <w:r>
        <w:rPr>
          <w:rtl/>
          <w:cs/>
          <w:lang w:val="ar_AE" w:bidi="ar_AE"/>
        </w:rPr>
        <w:t xml:space="preserve">. لم نعد أمواتًا روحيًا، بل أصبحنا أحياءً روحيًا. من جهة أخرى، فإن الشخص الذي لا يحب الآخرين ليس فيه </w:t>
      </w:r>
      <w:r>
        <w:rPr>
          <w:b/>
          <w:rtl/>
          <w:cs/>
          <w:lang w:val="ar_AE" w:bidi="ar_AE"/>
        </w:rPr>
        <w:t>حياة أبدية</w:t>
      </w:r>
      <w:r>
        <w:rPr>
          <w:rtl/>
          <w:cs/>
          <w:lang w:val="ar_AE" w:bidi="ar_AE"/>
        </w:rPr>
        <w:t xml:space="preserve">. الحياة والحياة الأبدية، تعنيان الشيء نفسه هنا. وهي تشير إلى الحياة الفُضلى الكاملة التي يمنحها الله للمؤمنين. استخدموا الكلمات ذاتها التي استخدمتموها في المقاطع السابقة للتعبير عن الحياة والحياة الأبدية. وتعبير "الحياة الأبدية" موجود في قاموس الكلمات الرئيسية. </w:t>
      </w:r>
    </w:p>
    <w:p>
      <w:pPr>
        <w:bidi/>
      </w:pPr>
      <w:r>
        <w:rPr>
          <w:rtl/>
          <w:cs/>
          <w:lang w:val="ar_AE" w:bidi="ar_AE"/>
        </w:rPr>
      </w:r>
      <w:r>
        <w:rPr>
          <w:rtl/>
          <w:cs/>
          <w:lang w:val="ar_AE" w:bidi="ar_AE"/>
        </w:rPr>
        <w:t>لقد "وضع يسوع حياته من أجلنا." وهنا تشير الحياة إلى الحياة المادية التي يتمتع بها كل شخص. فقد مات يسوع ليخلِّص الناس. لقد توقف قلب يسوع عن النبض. وتوقَّف تنفُّس يسوع. لقد مات جسد يسوع. ويقول يوحنا إن يسوع وضع حياته (نفسه). وهذا يعني أن يسوع مات طوعًا. لقد سمح يسوع للآخرين بأن يقتلوه. ويخبرنا يوحنا أنه يجب علينا نحن أيضًا أن نضع حياتنا من أجل بعضنا البعض. ويجب أن نكون مستعدين للمعاناة لكي نساعد إخوتنا المؤمنين.</w:t>
      </w:r>
    </w:p>
    <w:p>
      <w:pPr>
        <w:bidi/>
      </w:pPr>
      <w:r>
        <w:rPr>
          <w:rtl/>
          <w:cs/>
          <w:lang w:val="ar_AE" w:bidi="ar_AE"/>
        </w:rPr>
      </w:r>
      <w:r>
        <w:rPr>
          <w:rtl/>
          <w:cs/>
          <w:lang w:val="ar_AE" w:bidi="ar_AE"/>
        </w:rPr>
        <w:t xml:space="preserve">توقَّفوا هنا وناقشوا كيف ستقولون إن المسيح قد </w:t>
      </w:r>
      <w:r>
        <w:rPr>
          <w:b/>
          <w:rtl/>
          <w:cs/>
          <w:lang w:val="ar_AE" w:bidi="ar_AE"/>
        </w:rPr>
        <w:t>وضع حياته (نفسه) من أجلنا</w:t>
      </w:r>
      <w:r>
        <w:rPr>
          <w:rtl/>
          <w:cs/>
          <w:lang w:val="ar_AE" w:bidi="ar_AE"/>
        </w:rPr>
        <w:t xml:space="preserve">، وأنه ينبغي لنا أن نضع حياتنا من أجل بعضنا البعض. أوقِفوا الاستماع إلى هذا التسجيل الصوتي هنا. </w:t>
      </w:r>
    </w:p>
    <w:p>
      <w:pPr>
        <w:bidi/>
      </w:pPr>
      <w:r>
        <w:rPr>
          <w:rtl/>
          <w:cs/>
          <w:lang w:val="ar_AE" w:bidi="ar_AE"/>
        </w:rPr>
      </w:r>
      <w:r>
        <w:rPr>
          <w:rtl/>
          <w:cs/>
          <w:lang w:val="ar_AE" w:bidi="ar_AE"/>
        </w:rPr>
        <w:t>إن "محبة الله لا تثبت" في شخص لا يساعد مؤمنًا آخر محتاج. ويقصد يوحنا أنه إذا لم يشفق المرء على مؤمن آخر محتاج، فهو لا يحب الناس بالطريقة التي يحبهم بها الله.</w:t>
      </w:r>
    </w:p>
    <w:p>
      <w:pPr>
        <w:bidi/>
      </w:pPr>
      <w:r>
        <w:rPr>
          <w:rtl/>
          <w:cs/>
          <w:lang w:val="ar_AE" w:bidi="ar_AE"/>
        </w:rPr>
      </w:r>
      <w:r>
        <w:rPr>
          <w:rtl/>
          <w:cs/>
          <w:lang w:val="ar_AE" w:bidi="ar_AE"/>
        </w:rPr>
        <w:t xml:space="preserve">توقَّفوا هنا وناقشوا كيف ستقولون إن </w:t>
      </w:r>
      <w:r>
        <w:rPr>
          <w:b/>
          <w:rtl/>
          <w:cs/>
          <w:lang w:val="ar_AE" w:bidi="ar_AE"/>
        </w:rPr>
        <w:t>محبة الله لا تثبت</w:t>
      </w:r>
      <w:r>
        <w:rPr>
          <w:rtl/>
          <w:cs/>
          <w:lang w:val="ar_AE" w:bidi="ar_AE"/>
        </w:rPr>
        <w:t xml:space="preserve"> في هذا الشخص. أوقِفوا الاستماع إلى هذا التسجيل الصوتي هنا. </w:t>
      </w:r>
    </w:p>
    <w:p>
      <w:pPr>
        <w:bidi/>
      </w:pPr>
      <w:r>
        <w:rPr>
          <w:rtl/>
          <w:cs/>
          <w:lang w:val="ar_AE" w:bidi="ar_AE"/>
        </w:rPr>
      </w:r>
      <w:r>
        <w:rPr>
          <w:rtl/>
          <w:cs/>
          <w:lang w:val="ar_AE" w:bidi="ar_AE"/>
        </w:rPr>
        <w:t>هنا يتحدث يوحنا عن شخص يملك الوسائل لمساعدة مؤمنٍ آخر، لكنه لا يرغب في ذلك. يقول يوحنا إن الشخص له "</w:t>
      </w:r>
      <w:r>
        <w:rPr>
          <w:b/>
          <w:rtl/>
          <w:cs/>
          <w:lang w:val="ar_AE" w:bidi="ar_AE"/>
        </w:rPr>
        <w:t>معيشة العالم</w:t>
      </w:r>
      <w:r>
        <w:rPr>
          <w:rtl/>
          <w:cs/>
          <w:lang w:val="ar_AE" w:bidi="ar_AE"/>
        </w:rPr>
        <w:t>". وتعبير "معيشة العالم" هو طريقة للحديث عن المال والممتلكات المادية الأخرى. تستخدم العديد من الترجمات عبارات هنا مثل "الممتلكات المادية" أو "الثروة". لكن يوحنا لا يتحدث عن الأشخاص الأغنياء. بل هو يتحدث عن الأشخاص الذين لديهم ما يكفي ليشاركوا، حتى وإن لم يكونوا أثرياء. فهؤلاء الأشخاص قادرون على مساعدة الآخرين إذا كانوا يريدون ذلك. لكن هؤلاء الناس لا يشفقون على إخوتهم المؤمنين. وهؤلاء الناس لا يهتمون بأن إخوتهم المؤمنين محتاجون.</w:t>
      </w:r>
    </w:p>
    <w:p>
      <w:pPr>
        <w:bidi/>
      </w:pPr>
      <w:r>
        <w:rPr>
          <w:rtl/>
          <w:cs/>
          <w:lang w:val="ar_AE" w:bidi="ar_AE"/>
        </w:rPr>
      </w:r>
      <w:r>
        <w:rPr>
          <w:rtl/>
          <w:cs/>
          <w:lang w:val="ar_AE" w:bidi="ar_AE"/>
        </w:rPr>
        <w:t xml:space="preserve">توقَّفوا هنا وناقشوا كيف ستتحدثون في ترجمتكم عن الأشخاص الذين لا يريدون مساعدة المؤمنين الآخرين المحتاجين، مع أنهم يستطيعون ذلك. أوقِفوا الاستماع إلى هذا التسجيل الصوتي هنا. </w:t>
      </w:r>
    </w:p>
    <w:p>
      <w:pPr>
        <w:bidi/>
      </w:pPr>
      <w:r>
        <w:rPr>
          <w:rtl/>
          <w:cs/>
          <w:lang w:val="ar_AE" w:bidi="ar_AE"/>
        </w:rPr>
      </w:r>
      <w:r>
        <w:rPr>
          <w:rtl/>
          <w:cs/>
          <w:lang w:val="ar_AE" w:bidi="ar_AE"/>
        </w:rPr>
        <w:t>يدعو يوحنا مستمعيه مرة أخرى "</w:t>
      </w:r>
      <w:r>
        <w:rPr>
          <w:b/>
          <w:rtl/>
          <w:cs/>
          <w:lang w:val="ar_AE" w:bidi="ar_AE"/>
        </w:rPr>
        <w:t>يا أولادي (الصغار)</w:t>
      </w:r>
      <w:r>
        <w:rPr>
          <w:rtl/>
          <w:cs/>
          <w:lang w:val="ar_AE" w:bidi="ar_AE"/>
        </w:rPr>
        <w:t>". ويستخدم يوحنا هذه الكلمة ليوضح للناس أنه يحبهم. كانت عبارة "يا أولادي" أسلوبًا ودودًا لمخاطبة شخص ما، حتى وإن لم يكن ذلك الشخص من أبنائك الفعليين. وقد يكون أيضًا أن يوحنا يدعو المؤمنين "أبناءه" لأن يوحنا هو أبوهم الروحي. فقد تعلَّم مستمعو يوحنا عن يسوع من يوحنا. استخدموا الكلمة أو العبارة ذاتها التي استخدمتموها في المقاطع السابقة للتعبير عن "يا أولادي (الصغار)".</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الأولى 3:19–24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يوحنا الأولى 3: 19–24 واحفظوها في قلوبكم.</w:t>
      </w:r>
    </w:p>
    <w:p>
      <w:pPr>
        <w:bidi/>
      </w:pPr>
      <w:r>
        <w:rPr>
          <w:rtl/>
          <w:cs/>
          <w:lang w:val="ar_AE" w:bidi="ar_AE"/>
        </w:rPr>
      </w:r>
      <w:r>
        <w:rPr>
          <w:rtl/>
          <w:cs/>
          <w:lang w:val="ar_AE" w:bidi="ar_AE"/>
        </w:rPr>
        <w:t>استمعوا إلى نسخة صوتية من رسالة يوحنا الأولى 3: 19–24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الاستماع إلى هذا التسجيل الصوتي هنا.</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رسالة يوحنا الأولى 3: 19 - 24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هذا المقطع مرتبط مباشرة بالمقطع السابق. كان يوحنا قد قال للتو إنه ينبغي لنا أن نُظهِر للناس، ولا سيما لإخوتنا المؤمنين، أننا نحبهم من خلال الأشياء التي نفعلها. فلا يكفي أن </w:t>
      </w:r>
      <w:r>
        <w:rPr>
          <w:b/>
          <w:rtl/>
          <w:cs/>
          <w:lang w:val="ar_AE" w:bidi="ar_AE"/>
        </w:rPr>
        <w:t>نقول</w:t>
      </w:r>
      <w:r>
        <w:rPr>
          <w:rtl/>
          <w:cs/>
          <w:lang w:val="ar_AE" w:bidi="ar_AE"/>
        </w:rPr>
        <w:t xml:space="preserve"> إننا نحب الآخرين. بل يجب أن نساعد هؤلاء الناس فعليًا عندما يحتاجون إلى شيء ما، حتى لو كان هذا غير ملائم أو مريح لنا. والآن، يقول يوحنا إنه إذا أحببنا الآخرين بهذه الطريقة، فإن هذا يُظهِر لنا أننا ننتمي إلى الحق.</w:t>
      </w:r>
    </w:p>
    <w:p>
      <w:pPr>
        <w:bidi/>
      </w:pPr>
      <w:r>
        <w:rPr>
          <w:rtl/>
          <w:cs/>
          <w:lang w:val="ar_AE" w:bidi="ar_AE"/>
        </w:rPr>
      </w:r>
      <w:r>
        <w:rPr>
          <w:rtl/>
          <w:cs/>
          <w:lang w:val="ar_AE" w:bidi="ar_AE"/>
        </w:rPr>
        <w:t xml:space="preserve">أن ننتمي إلى الحق هو نفسه الانتماء إلى الله، لأن الله هو الحق تمامًا. هل تتذكرون كيف تحدثنا في المقدمة عن جسر متين وقوي، وكذلك عن جسر مصنوع من الورق؟ قلنا إنكم ستستخدمون فقط جسرًا متينًا لعبور نهر. وهذا الجسر وحده سيكون جسرًا حقيقيًا. بينما الجسر الورقي سينهار على الفور. فالجسر الورقي سيكون مزيفًا. لقد قلنا إن الله حق، تمامًا كما أن الجسر المتين هو حقيقي. ويمكنكم أن تثقوا بالله بالكامل، تمامًا كما ستثقون بجسر متين. </w:t>
      </w:r>
    </w:p>
    <w:p>
      <w:pPr>
        <w:bidi/>
      </w:pPr>
      <w:r>
        <w:rPr>
          <w:rtl/>
          <w:cs/>
          <w:lang w:val="ar_AE" w:bidi="ar_AE"/>
        </w:rPr>
      </w:r>
      <w:r>
        <w:rPr>
          <w:rtl/>
          <w:cs/>
          <w:lang w:val="ar_AE" w:bidi="ar_AE"/>
        </w:rPr>
        <w:t>يخبرنا يوحنا هنا أننا عندما نحب بعضنا بعضًا، نكون صادقين وحقيقيين أيضًا؛ نكون راسخين وجديرين بالثقة، كجسر حقيقي، لا كجسر زائف مصنوع من الورق!</w:t>
      </w:r>
    </w:p>
    <w:p>
      <w:pPr>
        <w:bidi/>
      </w:pPr>
      <w:r>
        <w:rPr>
          <w:rtl/>
          <w:cs/>
          <w:lang w:val="ar_AE" w:bidi="ar_AE"/>
        </w:rPr>
      </w:r>
      <w:r>
        <w:rPr>
          <w:rtl/>
          <w:cs/>
          <w:lang w:val="ar_AE" w:bidi="ar_AE"/>
        </w:rPr>
        <w:t>ولأننا ننتمي إلى الحق، يمكننا أن نكون واثقين عندما نأتي إلى الله. ربما يقصد يوحنا أنه يمكننا أن نثق بأن الله سيستمع إلينا عندما نصلي. إذا كنا نحب إخوتنا وأخواتنا، فنحن ننتمي إلى الحق، ويمكننا أن نتأكّد من أن الله سيستمع إلينا عندما نصلّي إليه.</w:t>
      </w:r>
    </w:p>
    <w:p>
      <w:pPr>
        <w:bidi/>
      </w:pPr>
      <w:r>
        <w:rPr>
          <w:rtl/>
          <w:cs/>
          <w:lang w:val="ar_AE" w:bidi="ar_AE"/>
        </w:rPr>
      </w:r>
      <w:r>
        <w:rPr>
          <w:rtl/>
          <w:cs/>
          <w:lang w:val="ar_AE" w:bidi="ar_AE"/>
        </w:rPr>
        <w:t>لكننا غالبًا ما لا نحب إخوتنا وأخواتنا بمحبة كاملة! وقد نشعر بالذنب بسبب هذا.</w:t>
      </w:r>
    </w:p>
    <w:p>
      <w:pPr>
        <w:bidi/>
      </w:pPr>
      <w:r>
        <w:rPr>
          <w:rtl/>
          <w:cs/>
          <w:lang w:val="ar_AE" w:bidi="ar_AE"/>
        </w:rPr>
      </w:r>
      <w:r>
        <w:rPr>
          <w:rtl/>
          <w:cs/>
          <w:lang w:val="ar_AE" w:bidi="ar_AE"/>
        </w:rPr>
        <w:t xml:space="preserve">توقّفوا هنا وناقشوا: هل تودُّون أن تتحدثوا عن وقت شعرتم فيه بالذنب بشأن شيء ما؟ كيف أثر هذا في علاقتكم بالله؟ أوقِفوا الاستماع إلى هذا التسجيل الصوتي هنا. </w:t>
      </w:r>
    </w:p>
    <w:p>
      <w:pPr>
        <w:bidi/>
      </w:pPr>
      <w:r>
        <w:rPr>
          <w:rtl/>
          <w:cs/>
          <w:lang w:val="ar_AE" w:bidi="ar_AE"/>
        </w:rPr>
      </w:r>
      <w:r>
        <w:rPr>
          <w:rtl/>
          <w:cs/>
          <w:lang w:val="ar_AE" w:bidi="ar_AE"/>
        </w:rPr>
        <w:t xml:space="preserve">قد نشعر بالذنب لأننا نعلم أننا لا نطيع وصايا الله بشكل كاف. أحيانًا يبدو الأمر كما لو أن ثمة صوتًا في داخلنا يخبرنا بكل ما فعلناه من خطأ. لكن يوحنا يقول إنه لا يتعين علينا أن نستمع إلى هذا الصوت. بالطبع، من الجيد أن نستمع إلى هذا الصوت إذا كنا قد ارتكبنا خطأً حقًا. فحينئذ ينبغي أن نطلب من الله أن يغفر لنا. ولكن لا داعي لأن نقلق طوال الوقت بشأن ما إذا كنا قد ارتكبنا خطأً ما أم لا. فإن الله يعرف كل ما فعلناه. ويمكننا أن نثق في الله ليفحصنا ويحكم علينا. </w:t>
      </w:r>
    </w:p>
    <w:p>
      <w:pPr>
        <w:bidi/>
      </w:pPr>
      <w:r>
        <w:rPr>
          <w:rtl/>
          <w:cs/>
          <w:lang w:val="ar_AE" w:bidi="ar_AE"/>
        </w:rPr>
      </w:r>
      <w:r>
        <w:rPr>
          <w:rtl/>
          <w:cs/>
          <w:lang w:val="ar_AE" w:bidi="ar_AE"/>
        </w:rPr>
        <w:t>عندما نشعر بالذنب، نخاف من الذهاب إلى الله. وعندما لا نشعر بالذنب، يقول يوحنا إنه يمكننا أن نذهب إلى الله دون خوف. ثم عندما نصلي، سيعطينا الله ما نطلبه. وسيعطينا الله ما نطلبه لأننا نفعل كل ما يريده. فنحن نفعل الأشياء التي تُسِر الله.</w:t>
      </w:r>
    </w:p>
    <w:p>
      <w:pPr>
        <w:bidi/>
      </w:pPr>
      <w:r>
        <w:rPr>
          <w:rtl/>
          <w:cs/>
          <w:lang w:val="ar_AE" w:bidi="ar_AE"/>
        </w:rPr>
      </w:r>
      <w:r>
        <w:rPr>
          <w:rtl/>
          <w:cs/>
          <w:lang w:val="ar_AE" w:bidi="ar_AE"/>
        </w:rPr>
        <w:t xml:space="preserve">الآن، توقّفوا هنا وقوموا بهذا النشاط: يجلس الله على عرشه. مثِّلوا الناس وهم يذهبون ليصلوا إلى الله. يمكن لهؤلاء الناس أن يركعوا أمام الله ليظهروا أنهم يصلّون. البعض من الناس يكونون خائفين جدًا من هذا العمل. قد يأخذ هؤلاء الناس بضع خطوات نحو الله، ثم يهربون مرة أخرى. بينما يذهب بعض الأشخاص الآخرين إلى الله مباشرة. وهؤلاء الناس غير خائفين من الصلاة. هؤلاء الناس واثقون من أن الله سيستمع إليهم. أوقِفوا الاستماع إلى هذا التسجيل الصوتي هنا. </w:t>
      </w:r>
    </w:p>
    <w:p>
      <w:pPr>
        <w:bidi/>
      </w:pPr>
      <w:r>
        <w:rPr>
          <w:rtl/>
          <w:cs/>
          <w:lang w:val="ar_AE" w:bidi="ar_AE"/>
        </w:rPr>
      </w:r>
      <w:r>
        <w:rPr>
          <w:rtl/>
          <w:cs/>
          <w:lang w:val="ar_AE" w:bidi="ar_AE"/>
        </w:rPr>
        <w:t>عندما نصلي، سيستمع الله إلينا، وسيعطينا ما نطلبه. سوف يعطينا الله ما نطلبه لأننا نطيع وصاياه، ونفعل الأشياء التي يريدنا أن نفعلها. وفيما بعد، سيضيف يوحنا إلى ذلك أن الله سيعطينا ما نطلبه إذا صلينا من أجل الأمور التي يريدها الله.</w:t>
      </w:r>
    </w:p>
    <w:p>
      <w:pPr>
        <w:bidi/>
      </w:pPr>
      <w:r>
        <w:rPr>
          <w:rtl/>
          <w:cs/>
          <w:lang w:val="ar_AE" w:bidi="ar_AE"/>
        </w:rPr>
      </w:r>
      <w:r>
        <w:rPr>
          <w:rtl/>
          <w:cs/>
          <w:lang w:val="ar_AE" w:bidi="ar_AE"/>
        </w:rPr>
        <w:t xml:space="preserve">توقّفوا هنا وناقشوا: هل يمكنكم أن تشاركوا وقت فعل فيه الله شيئًا طلبتموه منه؟ أوقِفوا الاستماع إلى هذا التسجيل الصوتي هنا. </w:t>
      </w:r>
    </w:p>
    <w:p>
      <w:pPr>
        <w:bidi/>
      </w:pPr>
      <w:r>
        <w:rPr>
          <w:rtl/>
          <w:cs/>
          <w:lang w:val="ar_AE" w:bidi="ar_AE"/>
        </w:rPr>
      </w:r>
      <w:r>
        <w:rPr>
          <w:rtl/>
          <w:cs/>
          <w:lang w:val="ar_AE" w:bidi="ar_AE"/>
        </w:rPr>
        <w:t>ما يأمرنا الله أن نفعله هو هذا: أن نثق بابن الله يسوع المسيح، وأن نحب بعضنا بعضًا. من المحتمل أن يوحنا يفكر في أشخاص مثل سام وسالي، اللذان آمنا بالأشياء الخاطئة عن يسوع. ولأن هؤلاء الناس آمنوا بالأشياء الخاطئة عن يسوع، فقد توقفوا أيضًا عن محبة إخوتهم المؤمنين. لكن الله يأمرنا أن نؤمن بابنه، يسوع المسيح، الذي كان إنسانًا وإلهًا في آن واحد.</w:t>
      </w:r>
    </w:p>
    <w:p>
      <w:pPr>
        <w:bidi/>
      </w:pPr>
      <w:r>
        <w:rPr>
          <w:rtl/>
          <w:cs/>
          <w:lang w:val="ar_AE" w:bidi="ar_AE"/>
        </w:rPr>
      </w:r>
      <w:r>
        <w:rPr>
          <w:rtl/>
          <w:cs/>
          <w:lang w:val="ar_AE" w:bidi="ar_AE"/>
        </w:rPr>
        <w:t>عندما نطيع وصايا الله، تكون لنا علاقة شركة جيدة معه؛ ونحن نثبت في الله، وهو يثبت فينا. ونحن نعلم أننا نثبت في الله لأنه أعطانا الروح القدس.</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رسالة يوحنا الأولى 3: 19 - 24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ستتناول المجموعة النص ببطء أكبر. وستقوم المجموعة بتحديد المشاهد والشخصيات وأماكن الأحداث في هذا المقطع. ثم ستقوم المجموعة بمحاولة تصوُّر هذا المقطع. </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يشجِّع يوحنا المؤمنين بأنه حتى لو شعروا بالذنب لأنهم ربما لم يحبوا إخوتهم المؤمنين بما يكفي، فلا ينبغي للمؤمنين أن يخشوا من أن يعاقبهم الله، فما يقوله الله عنهم أهمّ مما يظنونه هم عن أنفسهم.</w:t>
      </w:r>
    </w:p>
    <w:p>
      <w:pPr>
        <w:bidi/>
      </w:pPr>
      <w:r>
        <w:rPr>
          <w:rtl/>
          <w:cs/>
          <w:lang w:val="ar_AE" w:bidi="ar_AE"/>
        </w:rPr>
      </w:r>
      <w:r>
        <w:rPr>
          <w:b/>
          <w:rtl/>
          <w:cs/>
          <w:lang w:val="ar_AE" w:bidi="ar_AE"/>
        </w:rPr>
        <w:t>في الجزء الثاني:</w:t>
      </w:r>
      <w:r>
        <w:rPr>
          <w:rtl/>
          <w:cs/>
          <w:lang w:val="ar_AE" w:bidi="ar_AE"/>
        </w:rPr>
        <w:t xml:space="preserve"> يقول يوحنا إنه يمكننا أن نصلي إلى الله بثقة، لأننا نطيع وصاياه. وأهم الوصايا التي أعطاها الله هي أنه يجب أن نؤمن بيسوع المسيح، ابن الله، وأن نحب بعضنا بعضًا.</w:t>
      </w:r>
    </w:p>
    <w:p>
      <w:pPr>
        <w:bidi/>
      </w:pPr>
      <w:r>
        <w:rPr>
          <w:rtl/>
          <w:cs/>
          <w:lang w:val="ar_AE" w:bidi="ar_AE"/>
        </w:rPr>
      </w:r>
      <w:r>
        <w:rPr>
          <w:rtl/>
          <w:cs/>
          <w:lang w:val="ar_AE" w:bidi="ar_AE"/>
        </w:rPr>
        <w:t>في هذا المقطع، يتواجد يوحنا في ذلك الجزء من الحديقة (النص) الذي يخبرنا فيه بأن على أولاد الله أن يحبوا بعضهم البعض.</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يوحنا، الذي يُقدِّم هذه العظة</w:t>
      </w:r>
    </w:p>
    <w:p>
      <w:pPr>
        <w:pStyle w:val="ListBullet"/>
        <w:bidi/>
        <w:spacing w:line="240" w:lineRule="auto"/>
        <w:ind w:left="720"/>
      </w:pPr>
      <w:r>
        <w:rPr>
          <w:rtl/>
          <w:cs/>
          <w:lang w:val="ar_AE" w:bidi="ar_AE"/>
        </w:rPr>
      </w:r>
      <w:r>
        <w:rPr>
          <w:rtl/>
          <w:cs/>
          <w:lang w:val="ar_AE" w:bidi="ar_AE"/>
        </w:rPr>
        <w:t xml:space="preserve">الأشخاص الذين يستمعون إلى عظة يوحنا </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يسوع المسيح</w:t>
      </w:r>
    </w:p>
    <w:p>
      <w:pPr>
        <w:pStyle w:val="ListBullet"/>
        <w:bidi/>
        <w:spacing w:line="240" w:lineRule="auto"/>
        <w:ind w:left="720"/>
      </w:pPr>
      <w:r>
        <w:rPr>
          <w:rtl/>
          <w:cs/>
          <w:lang w:val="ar_AE" w:bidi="ar_AE"/>
        </w:rPr>
      </w:r>
      <w:r>
        <w:rPr>
          <w:rtl/>
          <w:cs/>
          <w:lang w:val="ar_AE" w:bidi="ar_AE"/>
        </w:rPr>
        <w:t>الأشخاص الذين يطيعون وصايا الله</w:t>
      </w:r>
    </w:p>
    <w:p>
      <w:pPr>
        <w:pStyle w:val="ListBullet"/>
        <w:bidi/>
        <w:spacing w:line="240" w:lineRule="auto"/>
        <w:ind w:left="720"/>
      </w:pPr>
      <w:r>
        <w:rPr>
          <w:rtl/>
          <w:cs/>
          <w:lang w:val="ar_AE" w:bidi="ar_AE"/>
        </w:rPr>
      </w:r>
      <w:r>
        <w:rPr>
          <w:rtl/>
          <w:cs/>
          <w:lang w:val="ar_AE" w:bidi="ar_AE"/>
        </w:rPr>
        <w:t>والروح القدس</w:t>
      </w:r>
    </w:p>
    <w:p>
      <w:pPr>
        <w:bidi/>
      </w:pPr>
      <w:r>
        <w:rPr>
          <w:rtl/>
          <w:cs/>
          <w:lang w:val="ar_AE" w:bidi="ar_AE"/>
        </w:rPr>
      </w:r>
      <w:r>
        <w:rPr>
          <w:rtl/>
          <w:cs/>
          <w:lang w:val="ar_AE" w:bidi="ar_AE"/>
        </w:rPr>
        <w:t xml:space="preserve">في هذا المقطع، لا يزال يوحنا يتواجد في ذلك الجزء من الحديقة (النص) الذي يخبرنا فيه بأن على أولاد الله أن يحبوا بعضهم البعض. لكن ربما تلاحظون أن يوحنا قد يكون أيضًا في ذلك الجزء من الحديقة (النص) حيث يخبرنا أن أولاد الله يطيعون وصايا الله. وهذا لأن وصية مهمة جدًا أعطاها الله هي أنه ينبغي لنا أن نحب بعضنا بعضًا. ويُظهر لنا يوحنا أن طاعة وصايا الله </w:t>
      </w:r>
      <w:r>
        <w:rPr>
          <w:b/>
          <w:rtl/>
          <w:cs/>
          <w:lang w:val="ar_AE" w:bidi="ar_AE"/>
        </w:rPr>
        <w:t>تعني</w:t>
      </w:r>
      <w:r>
        <w:rPr>
          <w:rtl/>
          <w:cs/>
          <w:lang w:val="ar_AE" w:bidi="ar_AE"/>
        </w:rPr>
        <w:t xml:space="preserve"> أننا نحب بعضنا بعضًا.</w:t>
      </w:r>
    </w:p>
    <w:p>
      <w:pPr>
        <w:bidi/>
      </w:pPr>
      <w:r>
        <w:rPr>
          <w:rtl/>
          <w:cs/>
          <w:lang w:val="ar_AE" w:bidi="ar_AE"/>
        </w:rPr>
      </w:r>
      <w:r>
        <w:rPr>
          <w:rtl/>
          <w:cs/>
          <w:lang w:val="ar_AE" w:bidi="ar_AE"/>
        </w:rPr>
        <w:t xml:space="preserve">لذلك، توقّفوا هنا واطلبوا من </w:t>
      </w:r>
      <w:r>
        <w:rPr>
          <w:b/>
          <w:rtl/>
          <w:cs/>
          <w:lang w:val="ar_AE" w:bidi="ar_AE"/>
        </w:rPr>
        <w:t>اثنين</w:t>
      </w:r>
      <w:r>
        <w:rPr>
          <w:rtl/>
          <w:cs/>
          <w:lang w:val="ar_AE" w:bidi="ar_AE"/>
        </w:rPr>
        <w:t xml:space="preserve"> من أعضاء المجموعة أن يمثلا يوحنا، واجعلوا هذين الشخصين يجلسان في الجزأين من حديقتكم حيث يكون يوحنا. اتركوا شيئًا وراءكم في كل من هذين الجزئين ليُظهر أنكم كنتم هناك، وانظروا إلى عدد المرات التي كنتم فيها هناك من قبل. أوقِفوا الاستماع إلى هذا التسجيل الصوتي هنا. </w:t>
      </w:r>
    </w:p>
    <w:p>
      <w:pPr>
        <w:bidi/>
      </w:pPr>
      <w:r>
        <w:rPr>
          <w:rtl/>
          <w:cs/>
          <w:lang w:val="ar_AE" w:bidi="ar_AE"/>
        </w:rPr>
      </w:r>
      <w:r>
        <w:rPr>
          <w:rtl/>
          <w:cs/>
          <w:lang w:val="ar_AE" w:bidi="ar_AE"/>
        </w:rPr>
        <w:t>لا يوجد فاصل واضح بين هذا المقطع والسابق منه. في الفقرة السابقة، تحدَّث يوحنا عن مدى أهمية أن يحب بعضنا بعضًا. إذا كنا نحب بعضنا بعضًا حقًا، فسنفعل أشياء من أجل الآخرين حتى لو كان ذلك غير مريح أو صعب بالنسبة لنا. نحن نساعد الناس إذا كانوا بحاجة إلى المساعدة. وهذا النوع من المحبة هو محبة حقيقية. وهذه هي الطريقة التي يريدنا بها الله أن نحب بعضنا بعضًا.</w:t>
      </w:r>
    </w:p>
    <w:p>
      <w:pPr>
        <w:bidi/>
      </w:pPr>
      <w:r>
        <w:rPr>
          <w:rtl/>
          <w:cs/>
          <w:lang w:val="ar_AE" w:bidi="ar_AE"/>
        </w:rPr>
      </w:r>
      <w:r>
        <w:rPr>
          <w:rtl/>
          <w:cs/>
          <w:lang w:val="ar_AE" w:bidi="ar_AE"/>
        </w:rPr>
        <w:t>في هذا المقطع، يقول يوحنا إنه إذا أحببنا بعضنا بعضًا بهذه الطريقة، نعلم أننا ننتمي إلى الحق. يقول يوحنا في الواقع أنه فقط "</w:t>
      </w:r>
      <w:r>
        <w:rPr>
          <w:b/>
          <w:rtl/>
          <w:cs/>
          <w:lang w:val="ar_AE" w:bidi="ar_AE"/>
        </w:rPr>
        <w:t>بهذا</w:t>
      </w:r>
      <w:r>
        <w:rPr>
          <w:rtl/>
          <w:cs/>
          <w:lang w:val="ar_AE" w:bidi="ar_AE"/>
        </w:rPr>
        <w:t xml:space="preserve"> سنعرف أننا ننتمي إلى الحق." لكن كلمة "بهذا" تشير إلى ما قاله يوحنا في المقطع السابق.</w:t>
      </w:r>
    </w:p>
    <w:p>
      <w:pPr>
        <w:bidi/>
      </w:pPr>
      <w:r>
        <w:rPr>
          <w:rtl/>
          <w:cs/>
          <w:lang w:val="ar_AE" w:bidi="ar_AE"/>
        </w:rPr>
      </w:r>
      <w:r>
        <w:rPr>
          <w:rtl/>
          <w:cs/>
          <w:lang w:val="ar_AE" w:bidi="ar_AE"/>
        </w:rPr>
        <w:t xml:space="preserve">أن ننتمي إلى الحق هو نفسه الانتماء إلى الله، لأن الله هو الحق تمامًا. </w:t>
      </w:r>
    </w:p>
    <w:p>
      <w:pPr>
        <w:bidi/>
      </w:pPr>
      <w:r>
        <w:rPr>
          <w:rtl/>
          <w:cs/>
          <w:lang w:val="ar_AE" w:bidi="ar_AE"/>
        </w:rPr>
      </w:r>
      <w:r>
        <w:rPr>
          <w:rtl/>
          <w:cs/>
          <w:lang w:val="ar_AE" w:bidi="ar_AE"/>
        </w:rPr>
        <w:t xml:space="preserve">توقّفوا هنا وناقشوا كيف يمكنكم أن تقولوا إننا نعلم أننا ننتمي إلى الحق، إذا كنا نحب إخوتنا المؤمنين بالطريقة التي تحدث عنها يوحنا في المقطع السابق. ولا تقضوا الكثير من الوقت على هذا الأمر، فسوف تتاح لكم المزيد من الفرص لمناقشة هذا لاحقًا. أوقِفوا الاستماع إلى هذا التسجيل الصوتي هنا. </w:t>
      </w:r>
    </w:p>
    <w:p>
      <w:pPr>
        <w:bidi/>
      </w:pPr>
      <w:r>
        <w:rPr>
          <w:rtl/>
          <w:cs/>
          <w:lang w:val="ar_AE" w:bidi="ar_AE"/>
        </w:rPr>
      </w:r>
      <w:r>
        <w:rPr>
          <w:rtl/>
          <w:cs/>
          <w:lang w:val="ar_AE" w:bidi="ar_AE"/>
        </w:rPr>
        <w:t>لأننا ننتمي إلى الحق، وإلى الله، يمكننا أن نأتي إلى الله بكل ثقة. فلا يجب أن نخاف أن نأتي إلى الله. في مقطع سابق، تحدث يوحنا أيضًا عن عدم الخوف من الله. وهناك قال يوحنا إنه لا ينبغي لنا أن نخاف من يسوع عندما يعود كملك. لكن في هذا المقطع، من المحتمل أن يوحنا يتحدث بشكل خاص عن الصلاة. فلا يجب أن نخاف أن نصلي إلى الله. فإذا كنا نحب إخوتنا وأخواتنا، فيمكننا أن نتأكّد من أن الله سيستمع إلينا عندما نصلّي إليه.</w:t>
      </w:r>
    </w:p>
    <w:p>
      <w:pPr>
        <w:bidi/>
      </w:pPr>
      <w:r>
        <w:rPr>
          <w:rtl/>
          <w:cs/>
          <w:lang w:val="ar_AE" w:bidi="ar_AE"/>
        </w:rPr>
      </w:r>
      <w:r>
        <w:rPr>
          <w:rtl/>
          <w:cs/>
          <w:lang w:val="ar_AE" w:bidi="ar_AE"/>
        </w:rPr>
        <w:t>لكننا قد نشعر بالذنب لأننا نعلم أننا لا نطيع دائمًا وصايا الله. وأحيانًا تُديننا قلوبنا. ويقصد يوحنا أن هناك شعورًا بالذنب في داخلنا يخبرنا أننا ربما ارتكبنا خطأ. في قضايا المحكمة، يكون القاضي هو الشخص الذي يقرر ما إذا كان شخص ما مذنبًا أم لا. فإذا قرّر القاضي أن شخصًا ما مذنب، فإنه يدين هذا الشخص. إذا أدنتم شخصًا ما، فإنكم تخبرونه بأنه مذنب وتُوقِعون عليه عقوبة. إن الشعور بالذنب في داخلنا يشبه القاضي الذي يخبرنا أننا مذنبون. لكن الله قاضٍ أهم بكثير من هذا الشعور بالذنب في داخلنا!</w:t>
      </w:r>
    </w:p>
    <w:p>
      <w:pPr>
        <w:bidi/>
      </w:pPr>
      <w:r>
        <w:rPr>
          <w:rtl/>
          <w:cs/>
          <w:lang w:val="ar_AE" w:bidi="ar_AE"/>
        </w:rPr>
      </w:r>
      <w:r>
        <w:rPr>
          <w:rtl/>
          <w:cs/>
          <w:lang w:val="ar_AE" w:bidi="ar_AE"/>
        </w:rPr>
        <w:t xml:space="preserve">توقّفوا هنا وقوموا بهذا النشاط: مثِّلوا شخصًا يقف أمام قاضي. هناك قاضیان، أحدهما صغير جدًا. يمثِّل هذا القاضي الشعور بالذنب الذي نشعر به في داخلنا. سيخبر هذا القاضي الشخص الذي أمامه: "أنت مذنب وتستحق أن تُعاقب!" لكن القاضي الآخر أكبر بكثير. والقاضي الأكبر يمثِّل الله. مثِّلوا القاضي الذي هو الله يطلب من القاضي الصغير أن يكون هادئًا! وربما يستطيع القاضي، الذي هو الله، حتى أن يُخرِج القاضي الصغير من قاعة المحكمة! ثم يخبر القاضي الذي هو الله الشخص أنه ليس مذنبًا. أوقِفوا الاستماع إلى هذا التسجيل الصوتي هنا. </w:t>
      </w:r>
    </w:p>
    <w:p>
      <w:pPr>
        <w:bidi/>
      </w:pPr>
      <w:r>
        <w:rPr>
          <w:rtl/>
          <w:cs/>
          <w:lang w:val="ar_AE" w:bidi="ar_AE"/>
        </w:rPr>
      </w:r>
      <w:r>
        <w:rPr>
          <w:rtl/>
          <w:cs/>
          <w:lang w:val="ar_AE" w:bidi="ar_AE"/>
        </w:rPr>
        <w:t xml:space="preserve">والآن، توقّفوا ومثِّلوا أنه بسبب أن القاضي الصغير قد خرج، فلم يعد هذا الشخص يخاف من الله. مثِّلوا هذا الشخص يذهب إلى القاضي الذي هو الله ويصلي. أوقِفوا الاستماع إلى هذا التسجيل الصوتي هنا. </w:t>
      </w:r>
    </w:p>
    <w:p>
      <w:pPr>
        <w:bidi/>
      </w:pPr>
      <w:r>
        <w:rPr>
          <w:rtl/>
          <w:cs/>
          <w:lang w:val="ar_AE" w:bidi="ar_AE"/>
        </w:rPr>
      </w:r>
      <w:r>
        <w:rPr>
          <w:rtl/>
          <w:cs/>
          <w:lang w:val="ar_AE" w:bidi="ar_AE"/>
        </w:rPr>
        <w:t>يتحدث يوحنا بلطف شديد إلى المؤمنين. فيدعو يوحنا المؤمنين "أحباء". فيوحنا يحب المؤمنين، والله يحبهم. لا ينبغي للمؤمنين أن يستمعوا إلى الصوت الذي داخلهم، أي القاضي الصغير الذي يخبرهم بأنهم مذنبون. فإن الله هو الذي يحدد من هو مذنب ومن ليس كذلك. ويقول يوحنا إنه يمكننا أن نذهب إلى الله بثقة، وبدون خوف. يمكننا أن نتشجَّع ونذهب إلى الله.</w:t>
      </w:r>
    </w:p>
    <w:p>
      <w:pPr>
        <w:bidi/>
      </w:pPr>
      <w:r>
        <w:rPr>
          <w:rtl/>
          <w:cs/>
          <w:lang w:val="ar_AE" w:bidi="ar_AE"/>
        </w:rPr>
      </w:r>
      <w:r>
        <w:rPr>
          <w:rtl/>
          <w:cs/>
          <w:lang w:val="ar_AE" w:bidi="ar_AE"/>
        </w:rPr>
        <w:t>عندما نشعر بالذنب، نخاف من الذهاب إلى الله. وعندما لا نشعر بالذنب، يقول يوحنا إنه يمكننا أن نذهب إلى الله دون خوف. ثم عندما نصلي، سيعطينا الله ما نطلبه. وسيعطينا الله ما نطلبه لأننا نفعل كل ما يريده. فنحن نفعل الأشياء التي تُسِر الله.</w:t>
      </w:r>
    </w:p>
    <w:p>
      <w:pPr>
        <w:bidi/>
      </w:pPr>
      <w:r>
        <w:rPr>
          <w:rtl/>
          <w:cs/>
          <w:lang w:val="ar_AE" w:bidi="ar_AE"/>
        </w:rPr>
      </w:r>
      <w:r>
        <w:rPr>
          <w:rtl/>
          <w:cs/>
          <w:lang w:val="ar_AE" w:bidi="ar_AE"/>
        </w:rPr>
        <w:t>ثم يذكّرنا يوحنا بالأشياء التي يريدنا الله أن نفعلها. وهو يذكر أهم أمرين. يريدنا الله أن نؤمن باسم ابنه، يسوع المسيح. وهذا يعني أنه يجب أن نؤمن بأن يسوع هو ابن الله بالتأكيد، ويجب أن نثق بأن يسوع هو المسيح، مُخلّصنا. هذا هو أول شيء يريدنا الله أن نفعله.</w:t>
      </w:r>
    </w:p>
    <w:p>
      <w:pPr>
        <w:bidi/>
      </w:pPr>
      <w:r>
        <w:rPr>
          <w:rtl/>
          <w:cs/>
          <w:lang w:val="ar_AE" w:bidi="ar_AE"/>
        </w:rPr>
      </w:r>
      <w:r>
        <w:rPr>
          <w:rtl/>
          <w:cs/>
          <w:lang w:val="ar_AE" w:bidi="ar_AE"/>
        </w:rPr>
        <w:t>والشيء الثاني الذي يريدنا الله أن نفعله هو أن نحب بعضنا بعضًا. فهذا هو ما أمرنا به يسوع أيضًا أن نفعله.</w:t>
      </w:r>
    </w:p>
    <w:p>
      <w:pPr>
        <w:bidi/>
      </w:pPr>
      <w:r>
        <w:rPr>
          <w:rtl/>
          <w:cs/>
          <w:lang w:val="ar_AE" w:bidi="ar_AE"/>
        </w:rPr>
      </w:r>
      <w:r>
        <w:rPr>
          <w:rtl/>
          <w:cs/>
          <w:lang w:val="ar_AE" w:bidi="ar_AE"/>
        </w:rPr>
        <w:t xml:space="preserve">توقّفوا هنا وقوموا بهذا النشاط: فكّروا في فعلين أو شيئين يذكّرانكم بهاتين الوصيتين من الله. أوقِفوا الاستماع إلى هذا التسجيل الصوتي هنا. </w:t>
      </w:r>
    </w:p>
    <w:p>
      <w:pPr>
        <w:bidi/>
      </w:pPr>
      <w:r>
        <w:rPr>
          <w:rtl/>
          <w:cs/>
          <w:lang w:val="ar_AE" w:bidi="ar_AE"/>
        </w:rPr>
      </w:r>
      <w:r>
        <w:rPr>
          <w:rtl/>
          <w:cs/>
          <w:lang w:val="ar_AE" w:bidi="ar_AE"/>
        </w:rPr>
        <w:t>إن الأشخاص الذين يفعلون هذه الأشياء التي يريدنا الله أن نفعلها يثبتون في الله، وهو يثبت فيهم. لاحظوا مرة أخرى كلمة "يثبت"، وهي كلمة يستخدمها يوحنا كثيرًا. عندما نثبت في الله، فهذا يعني أننا نستمر في أن تكون لنا علاقة شركة جيدة معه لأننا نواصل فعل ما يريده الله. في هذا المقطع، من المرجح أن يوحنا يتحدث عن جماعة المؤمنين مجتمعين. فإن الله يثبت في جماعة المؤمنين إذا استمروا في محبة بعضهم بعضًا.</w:t>
      </w:r>
    </w:p>
    <w:p>
      <w:pPr>
        <w:bidi/>
      </w:pPr>
      <w:r>
        <w:rPr>
          <w:rtl/>
          <w:cs/>
          <w:lang w:val="ar_AE" w:bidi="ar_AE"/>
        </w:rPr>
      </w:r>
      <w:r>
        <w:rPr>
          <w:rtl/>
          <w:cs/>
          <w:lang w:val="ar_AE" w:bidi="ar_AE"/>
        </w:rPr>
        <w:t xml:space="preserve">وطوال عظته، كان يوحنا يتحدَّث كثيرًا عن ثباتنا </w:t>
      </w:r>
      <w:r>
        <w:rPr>
          <w:b/>
          <w:rtl/>
          <w:cs/>
          <w:lang w:val="ar_AE" w:bidi="ar_AE"/>
        </w:rPr>
        <w:t>نحن</w:t>
      </w:r>
      <w:r>
        <w:rPr>
          <w:rtl/>
          <w:cs/>
          <w:lang w:val="ar_AE" w:bidi="ar_AE"/>
        </w:rPr>
        <w:t xml:space="preserve"> </w:t>
      </w:r>
      <w:r>
        <w:rPr>
          <w:b/>
          <w:rtl/>
          <w:cs/>
          <w:lang w:val="ar_AE" w:bidi="ar_AE"/>
        </w:rPr>
        <w:t>في الله</w:t>
      </w:r>
      <w:r>
        <w:rPr>
          <w:rtl/>
          <w:cs/>
          <w:lang w:val="ar_AE" w:bidi="ar_AE"/>
        </w:rPr>
        <w:t xml:space="preserve">. لكن هذه هي المرة الأولى التي يتحدث فيها يوحنا عن ثبات </w:t>
      </w:r>
      <w:r>
        <w:rPr>
          <w:b/>
          <w:rtl/>
          <w:cs/>
          <w:lang w:val="ar_AE" w:bidi="ar_AE"/>
        </w:rPr>
        <w:t>الله</w:t>
      </w:r>
      <w:r>
        <w:rPr>
          <w:rtl/>
          <w:cs/>
          <w:lang w:val="ar_AE" w:bidi="ar_AE"/>
        </w:rPr>
        <w:t xml:space="preserve"> في</w:t>
      </w:r>
      <w:r>
        <w:rPr>
          <w:b/>
          <w:rtl/>
          <w:cs/>
          <w:lang w:val="ar_AE" w:bidi="ar_AE"/>
        </w:rPr>
        <w:t>نا</w:t>
      </w:r>
      <w:r>
        <w:rPr>
          <w:rtl/>
          <w:cs/>
          <w:lang w:val="ar_AE" w:bidi="ar_AE"/>
        </w:rPr>
        <w:t xml:space="preserve">. إذا واصلنا فعل ما يريده الله، فسيحافظ الله أيضًا على علاقته الجيدة بنا. أليس من الرائع أن نفكر في ذلك، أن الله </w:t>
      </w:r>
      <w:r>
        <w:rPr>
          <w:b/>
          <w:rtl/>
          <w:cs/>
          <w:lang w:val="ar_AE" w:bidi="ar_AE"/>
        </w:rPr>
        <w:t>يريد</w:t>
      </w:r>
      <w:r>
        <w:rPr>
          <w:rtl/>
          <w:cs/>
          <w:lang w:val="ar_AE" w:bidi="ar_AE"/>
        </w:rPr>
        <w:t xml:space="preserve"> أن تكون له علاقة شركة جيدة معنا؟</w:t>
      </w:r>
    </w:p>
    <w:p>
      <w:pPr>
        <w:bidi/>
      </w:pPr>
      <w:r>
        <w:rPr>
          <w:rtl/>
          <w:cs/>
          <w:lang w:val="ar_AE" w:bidi="ar_AE"/>
        </w:rPr>
      </w:r>
      <w:r>
        <w:rPr>
          <w:rtl/>
          <w:cs/>
          <w:lang w:val="ar_AE" w:bidi="ar_AE"/>
        </w:rPr>
        <w:t>يقول يوحنا إننا نعلم أن الله يثبت فينا، وأنه يحافظ على علاقته الجيدة معنا، لأنه أعطانا الروح القدس. فالروح القدس هو دليل على أن الله يثبت فينا.</w:t>
      </w:r>
    </w:p>
    <w:p>
      <w:pPr>
        <w:bidi/>
      </w:pPr>
      <w:r>
        <w:rPr>
          <w:rtl/>
          <w:cs/>
          <w:lang w:val="ar_AE" w:bidi="ar_AE"/>
        </w:rPr>
      </w:r>
      <w:r>
        <w:rPr>
          <w:rtl/>
          <w:cs/>
          <w:lang w:val="ar_AE" w:bidi="ar_AE"/>
        </w:rPr>
        <w:t xml:space="preserve">توقّفوا هنا، وإذا شئتم، قوموا بهذا النشاط: ألِّفوا أغنية أو رقصة أو مشهدًا تمثيليًا يُظهر كيف يحافظ الأشخاص الذين يطيعون وصايا الله، ولا سيما الوصيتين اللتين ذكرهما يوحنا، على علاقة شركة جيدة مع الله، وكيف يحافظ الله بدوره على علاقة شركة طيبة معهم. أوقِفوا الاستماع إلى هذا التسجيل الصوتي هنا. </w:t>
      </w:r>
    </w:p>
    <w:p>
      <w:pPr>
        <w:bidi/>
      </w:pPr>
      <w:r>
        <w:rPr>
          <w:rtl/>
          <w:cs/>
          <w:lang w:val="ar_AE" w:bidi="ar_AE"/>
        </w:rPr>
      </w:r>
      <w:r>
        <w:rPr>
          <w:rtl/>
          <w:cs/>
          <w:lang w:val="ar_AE" w:bidi="ar_AE"/>
        </w:rPr>
        <w:t>والآن، استخدموا لوحة قصصية، أو أجسامًا أو أفعالًا لتصوُّر المقطع بأكمله. كما يمكنكم أيضًا تحويل المقطع بأكمله إلى أغنية، أو رقصة، أو مشهد تمثيلي!</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رسالة يوحنا الأولى 3: 19 - 24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جزأين.</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 xml:space="preserve">يوحنا، الذي يُقدِّم هذه العظة </w:t>
      </w:r>
    </w:p>
    <w:p>
      <w:pPr>
        <w:pStyle w:val="ListBullet"/>
        <w:bidi/>
        <w:spacing w:line="240" w:lineRule="auto"/>
        <w:ind w:left="720"/>
      </w:pPr>
      <w:r>
        <w:rPr>
          <w:rtl/>
          <w:cs/>
          <w:lang w:val="ar_AE" w:bidi="ar_AE"/>
        </w:rPr>
      </w:r>
      <w:r>
        <w:rPr>
          <w:rtl/>
          <w:cs/>
          <w:lang w:val="ar_AE" w:bidi="ar_AE"/>
        </w:rPr>
        <w:t xml:space="preserve">الأشخاص الذين يستمعون إلى عظة يوحنا </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يسوع المسيح</w:t>
      </w:r>
    </w:p>
    <w:p>
      <w:pPr>
        <w:pStyle w:val="ListBullet"/>
        <w:bidi/>
        <w:spacing w:line="240" w:lineRule="auto"/>
        <w:ind w:left="720"/>
      </w:pPr>
      <w:r>
        <w:rPr>
          <w:rtl/>
          <w:cs/>
          <w:lang w:val="ar_AE" w:bidi="ar_AE"/>
        </w:rPr>
      </w:r>
      <w:r>
        <w:rPr>
          <w:rtl/>
          <w:cs/>
          <w:lang w:val="ar_AE" w:bidi="ar_AE"/>
        </w:rPr>
        <w:t>الأشخاص الذين يطيعون وصايا الله</w:t>
      </w:r>
    </w:p>
    <w:p>
      <w:pPr>
        <w:pStyle w:val="ListBullet"/>
        <w:bidi/>
        <w:spacing w:line="240" w:lineRule="auto"/>
        <w:ind w:left="720"/>
      </w:pPr>
      <w:r>
        <w:rPr>
          <w:rtl/>
          <w:cs/>
          <w:lang w:val="ar_AE" w:bidi="ar_AE"/>
        </w:rPr>
      </w:r>
      <w:r>
        <w:rPr>
          <w:rtl/>
          <w:cs/>
          <w:lang w:val="ar_AE" w:bidi="ar_AE"/>
        </w:rPr>
        <w:t>والروح القدس</w:t>
      </w:r>
    </w:p>
    <w:p>
      <w:pPr>
        <w:bidi/>
      </w:pPr>
      <w:r>
        <w:rPr>
          <w:rtl/>
          <w:cs/>
          <w:lang w:val="ar_AE" w:bidi="ar_AE"/>
        </w:rPr>
      </w:r>
      <w:r>
        <w:rPr>
          <w:rtl/>
          <w:cs/>
          <w:lang w:val="ar_AE" w:bidi="ar_AE"/>
        </w:rPr>
        <w:t xml:space="preserve">كمجموعة، عليكم تمثيل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 xml:space="preserve">مثِّلوا يوحنا وهو يتحدث إلى المؤمنين. قد ترغبون في البدء بنهاية المقطع السابق. يقول يوحنا شيئًا من هذا القبيل: </w:t>
      </w:r>
    </w:p>
    <w:p>
      <w:pPr>
        <w:bidi/>
      </w:pPr>
      <w:r>
        <w:rPr>
          <w:rtl/>
          <w:cs/>
          <w:lang w:val="ar_AE" w:bidi="ar_AE"/>
        </w:rPr>
      </w:r>
      <w:r>
        <w:rPr>
          <w:rtl/>
          <w:cs/>
          <w:lang w:val="ar_AE" w:bidi="ar_AE"/>
        </w:rPr>
        <w:t xml:space="preserve">يا أولادي الأحباء، لا ينبغي لنا أن </w:t>
      </w:r>
      <w:r>
        <w:rPr>
          <w:b/>
          <w:rtl/>
          <w:cs/>
          <w:lang w:val="ar_AE" w:bidi="ar_AE"/>
        </w:rPr>
        <w:t>نقول</w:t>
      </w:r>
      <w:r>
        <w:rPr>
          <w:rtl/>
          <w:cs/>
          <w:lang w:val="ar_AE" w:bidi="ar_AE"/>
        </w:rPr>
        <w:t xml:space="preserve"> فقط إننا نحب بعضنا البعض، بل ينبغي لنا أن نُظهر ذلك من خلال أفعالنا. وحدها هذه هي المحبة الحقيقية." </w:t>
      </w:r>
      <w:r>
        <w:rPr>
          <w:b/>
          <w:rtl/>
          <w:cs/>
          <w:lang w:val="ar_AE" w:bidi="ar_AE"/>
        </w:rPr>
        <w:t>كانت هذه نهاية المقطع السابق. والآن يأتي المقطع الجديد.</w:t>
      </w:r>
      <w:r>
        <w:rPr>
          <w:rtl/>
          <w:cs/>
          <w:lang w:val="ar_AE" w:bidi="ar_AE"/>
        </w:rPr>
        <w:t xml:space="preserve"> "وإذا فعلنا هذا—إذا أظهرنا أننا نحب بعضنا بعضًا من خلال أفعالنا—نعلم أننا ننتمي إلى الله، الذي هو صادق دائمًا."</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الأشخاص الذين يؤدُّون دور المؤمنين: "بماذا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يوحنا شيئًا كالتالي:</w:t>
      </w:r>
    </w:p>
    <w:p>
      <w:pPr>
        <w:bidi/>
      </w:pPr>
      <w:r>
        <w:rPr>
          <w:rtl/>
          <w:cs/>
          <w:lang w:val="ar_AE" w:bidi="ar_AE"/>
        </w:rPr>
      </w:r>
      <w:r>
        <w:rPr>
          <w:rtl/>
          <w:cs/>
          <w:lang w:val="ar_AE" w:bidi="ar_AE"/>
        </w:rPr>
        <w:t>"ولا ينبغي لنا أن نخاف من أن نأتي إلى الله، حتى عندما نشعر بالذنب لأننا نعتقد أننا فعلنا شيئًا خطأ. وذلك لأن الله يعرف كل شيء. وما يفكر فيه الله من نحونا هو أكثر أهمية مما نفكر فيه نحن نحو أنفسنا. أيها الأحباء، إن الله يحبكم. عندما تتغلبون على مشاعر الذنب، يمكنكم أن تصلّوا إلى الله بثقة. ولأنكم تطيعون وصايا الله وتفعلون الأشياء التي تُسرَّه، سيعطيكم الله كل ما تطلبونه."</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يوحنا: "بمَ تفكر؟" قد يجيب الشخص بعبارات مثل:</w:t>
      </w:r>
    </w:p>
    <w:p>
      <w:pPr>
        <w:pStyle w:val="ListBullet"/>
        <w:bidi/>
        <w:spacing w:line="240" w:lineRule="auto"/>
        <w:ind w:left="720"/>
      </w:pPr>
      <w:r>
        <w:rPr>
          <w:rtl/>
          <w:cs/>
          <w:lang w:val="ar_AE" w:bidi="ar_AE"/>
        </w:rPr>
      </w:r>
      <w:r>
        <w:rPr>
          <w:rtl/>
          <w:cs/>
          <w:lang w:val="ar_AE" w:bidi="ar_AE"/>
        </w:rPr>
        <w:t>اسألوا الأشخاص الذين يؤدّون دور مستمعي يوحنا: "بماذا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يوحنا شيئًا كالتالي:</w:t>
      </w:r>
    </w:p>
    <w:p>
      <w:pPr>
        <w:bidi/>
      </w:pPr>
      <w:r>
        <w:rPr>
          <w:rtl/>
          <w:cs/>
          <w:lang w:val="ar_AE" w:bidi="ar_AE"/>
        </w:rPr>
      </w:r>
      <w:r>
        <w:rPr>
          <w:rtl/>
          <w:cs/>
          <w:lang w:val="ar_AE" w:bidi="ar_AE"/>
        </w:rPr>
        <w:t>"ووصية الله هي هذه: ينبغي أن نؤمن بيسوع المسيح، ابن الله، وأن نحب بعضنا بعضًا. هذه هي الوصية نفسها التي أعطاها لنا يسوع. وكل من يطيع وصايا الله يثبت في الله، والله يثبت فيه. وهم يستمرون في علاقة شركة جيدة معه. ونحن نعلم أن الله يحافظ على علاقة جيدة معنا، لأنه منحنا الروح القدس."</w:t>
      </w:r>
    </w:p>
    <w:p>
      <w:pPr>
        <w:pStyle w:val="ListBullet"/>
        <w:bidi/>
        <w:spacing w:line="240" w:lineRule="auto"/>
        <w:ind w:left="720"/>
      </w:pPr>
      <w:r>
        <w:rPr>
          <w:rtl/>
          <w:cs/>
          <w:lang w:val="ar_AE" w:bidi="ar_AE"/>
        </w:rPr>
      </w:r>
      <w:r>
        <w:rPr>
          <w:rtl/>
          <w:cs/>
          <w:lang w:val="ar_AE" w:bidi="ar_AE"/>
        </w:rPr>
        <w:t>اسألوا الشخص الذي يؤدي دور يوحنا: "بمَ تفكر؟" قد يجيب الشخص بعبارات مثل:</w:t>
      </w:r>
    </w:p>
    <w:p>
      <w:pPr>
        <w:pStyle w:val="ListBullet"/>
        <w:bidi/>
        <w:spacing w:line="240" w:lineRule="auto"/>
        <w:ind w:left="720"/>
      </w:pPr>
      <w:r>
        <w:rPr>
          <w:rtl/>
          <w:cs/>
          <w:lang w:val="ar_AE" w:bidi="ar_AE"/>
        </w:rPr>
      </w:r>
      <w:r>
        <w:rPr>
          <w:rtl/>
          <w:cs/>
          <w:lang w:val="ar_AE" w:bidi="ar_AE"/>
        </w:rPr>
        <w:t>اسألوا الأشخاص الذين يؤدّون دور مستمعي يوحنا: "بماذا تفكرون؟" قد يجيب الأشخاص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من رسالة يوحنا الأولى 3: 19 - 24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يخاطب يوحنا مُستمعيه بـ </w:t>
      </w:r>
      <w:r>
        <w:rPr>
          <w:b/>
          <w:rtl/>
          <w:cs/>
          <w:lang w:val="ar_AE" w:bidi="ar_AE"/>
        </w:rPr>
        <w:t>أولادي الصغار</w:t>
      </w:r>
      <w:r>
        <w:rPr>
          <w:rtl/>
          <w:cs/>
          <w:lang w:val="ar_AE" w:bidi="ar_AE"/>
        </w:rPr>
        <w:t xml:space="preserve"> أو </w:t>
      </w:r>
      <w:r>
        <w:rPr>
          <w:b/>
          <w:rtl/>
          <w:cs/>
          <w:lang w:val="ar_AE" w:bidi="ar_AE"/>
        </w:rPr>
        <w:t>أولادي الأحباء</w:t>
      </w:r>
      <w:r>
        <w:rPr>
          <w:rtl/>
          <w:cs/>
          <w:lang w:val="ar_AE" w:bidi="ar_AE"/>
        </w:rPr>
        <w:t>. استخدموا الكلمة أو العبارة ذاتها التي استخدمتموها في المقاطع السابقة.</w:t>
      </w:r>
    </w:p>
    <w:p>
      <w:pPr>
        <w:bidi/>
      </w:pPr>
      <w:r>
        <w:rPr>
          <w:rtl/>
          <w:cs/>
          <w:lang w:val="ar_AE" w:bidi="ar_AE"/>
        </w:rPr>
      </w:r>
      <w:r>
        <w:rPr>
          <w:rtl/>
          <w:cs/>
          <w:lang w:val="ar_AE" w:bidi="ar_AE"/>
        </w:rPr>
        <w:t xml:space="preserve">ويدعو يوحنا أيضًا مستمعيه </w:t>
      </w:r>
      <w:r>
        <w:rPr>
          <w:b/>
          <w:rtl/>
          <w:cs/>
          <w:lang w:val="ar_AE" w:bidi="ar_AE"/>
        </w:rPr>
        <w:t>الأحباء</w:t>
      </w:r>
      <w:r>
        <w:rPr>
          <w:rtl/>
          <w:cs/>
          <w:lang w:val="ar_AE" w:bidi="ar_AE"/>
        </w:rPr>
        <w:t xml:space="preserve">. وهذا يعني أن يوحنا يحب الأشخاص الذين يكتب إليهم. وقد يعني هذا أيضًا أن الله يحب هؤلاء الأشخاص، أو كليهما. استخدموا الكلمة أو العبارة ذاتها التي استخدمتموها لكلمة أحبَّاء في المقاطع السابقة. </w:t>
      </w:r>
    </w:p>
    <w:p>
      <w:pPr>
        <w:bidi/>
      </w:pPr>
      <w:r>
        <w:rPr>
          <w:rtl/>
          <w:cs/>
          <w:lang w:val="ar_AE" w:bidi="ar_AE"/>
        </w:rPr>
      </w:r>
      <w:r>
        <w:rPr>
          <w:rtl/>
          <w:cs/>
          <w:lang w:val="ar_AE" w:bidi="ar_AE"/>
        </w:rPr>
        <w:t>يقول يوحنا إنه إن "لامتنا قلوبنا"، لا ينبغي لنا أن نخاف لأن الله أعظم من قلوبنا. وفي لغة يوحنا، فإن قلب الشخص هو المكان الذي تكون فيه أفكاره. فعندما تلومكم قلوبكم، فإن هذا يعني أنكم تعتقدون أنكم فعلتم شيئًا خاطئًا وأنكم تستحقون أن يعاقبكم الله. وتشعرون بالذنب. لكن الله أعظم من قلوبنا. وهذا يعني أن ما يفكر فيه الله هو أكثر أهمية مما نفكر فيه. فالله هو الذي يقرر ما إذا كنا مذنبين أم لا.</w:t>
      </w:r>
    </w:p>
    <w:p>
      <w:pPr>
        <w:bidi/>
      </w:pPr>
      <w:r>
        <w:rPr>
          <w:rtl/>
          <w:cs/>
          <w:lang w:val="ar_AE" w:bidi="ar_AE"/>
        </w:rPr>
      </w:r>
      <w:r>
        <w:rPr>
          <w:rtl/>
          <w:cs/>
          <w:lang w:val="ar_AE" w:bidi="ar_AE"/>
        </w:rPr>
        <w:t xml:space="preserve">توقّفوا هنا وناقشوا كيف ستقولون في لغتكم أنه </w:t>
      </w:r>
      <w:r>
        <w:rPr>
          <w:b/>
          <w:rtl/>
          <w:cs/>
          <w:lang w:val="ar_AE" w:bidi="ar_AE"/>
        </w:rPr>
        <w:t>إن لامتكم قلوبكم، فإن الله أعظم من قلوبكم</w:t>
      </w:r>
      <w:r>
        <w:rPr>
          <w:rtl/>
          <w:cs/>
          <w:lang w:val="ar_AE" w:bidi="ar_AE"/>
        </w:rPr>
        <w:t xml:space="preserve">. يمكنكم الاستماع إلى تعريف "القلب" في قاموس الكلمات الرئيسية. أوقِفوا الاستماع إلى هذا التسجيل الصوتي هنا. </w:t>
      </w:r>
    </w:p>
    <w:p>
      <w:pPr>
        <w:bidi/>
      </w:pPr>
      <w:r>
        <w:rPr>
          <w:rtl/>
          <w:cs/>
          <w:lang w:val="ar_AE" w:bidi="ar_AE"/>
        </w:rPr>
      </w:r>
      <w:r>
        <w:rPr>
          <w:rtl/>
          <w:cs/>
          <w:lang w:val="ar_AE" w:bidi="ar_AE"/>
        </w:rPr>
        <w:t>يقول يوحنا إنه إن لم تلمنا قلوبنا، فيمكن أن تكون لنا ثقة أمام الله. إذا كانت لديكم ثقة، فلديكم الشجاعة، ولستم خائفين من القدوم إلى الله.</w:t>
      </w:r>
    </w:p>
    <w:p>
      <w:pPr>
        <w:bidi/>
      </w:pPr>
      <w:r>
        <w:rPr>
          <w:rtl/>
          <w:cs/>
          <w:lang w:val="ar_AE" w:bidi="ar_AE"/>
        </w:rPr>
      </w:r>
      <w:r>
        <w:rPr>
          <w:rtl/>
          <w:cs/>
          <w:lang w:val="ar_AE" w:bidi="ar_AE"/>
        </w:rPr>
        <w:t xml:space="preserve">توقّفوا هنا وناقشوا كيف يمكنكم القول إنه يمكن أن تكون لنا </w:t>
      </w:r>
      <w:r>
        <w:rPr>
          <w:b/>
          <w:rtl/>
          <w:cs/>
          <w:lang w:val="ar_AE" w:bidi="ar_AE"/>
        </w:rPr>
        <w:t>ثقة</w:t>
      </w:r>
      <w:r>
        <w:rPr>
          <w:rtl/>
          <w:cs/>
          <w:lang w:val="ar_AE" w:bidi="ar_AE"/>
        </w:rPr>
        <w:t xml:space="preserve"> أمام الله. أوقِفوا الاستماع إلى هذا التسجيل الصوتي هنا. </w:t>
      </w:r>
    </w:p>
    <w:p>
      <w:pPr>
        <w:bidi/>
      </w:pPr>
      <w:r>
        <w:rPr>
          <w:rtl/>
          <w:cs/>
          <w:lang w:val="ar_AE" w:bidi="ar_AE"/>
        </w:rPr>
      </w:r>
      <w:r>
        <w:rPr>
          <w:rtl/>
          <w:cs/>
          <w:lang w:val="ar_AE" w:bidi="ar_AE"/>
        </w:rPr>
        <w:t xml:space="preserve">إذا أطعنا </w:t>
      </w:r>
      <w:r>
        <w:rPr>
          <w:b/>
          <w:rtl/>
          <w:cs/>
          <w:lang w:val="ar_AE" w:bidi="ar_AE"/>
        </w:rPr>
        <w:t>وصايا</w:t>
      </w:r>
      <w:r>
        <w:rPr>
          <w:rtl/>
          <w:cs/>
          <w:lang w:val="ar_AE" w:bidi="ar_AE"/>
        </w:rPr>
        <w:t xml:space="preserve"> الله وفعلنا ما يُسرَّه، فإن الله سيعطينا ما نطلبه منه. وتعني "وصايا الله" جميع القواعد الصالحة والتعليمات التي أعطاها الله. استخدموا الكلمة أو العبارة نفسها التي استخدمتموها لكلمة وصية في المقاطع السابقة. وكلمة "وصية" موجودة في "قاموس الكلمات الرئيسية". </w:t>
      </w:r>
    </w:p>
    <w:p>
      <w:pPr>
        <w:bidi/>
      </w:pPr>
      <w:r>
        <w:rPr>
          <w:rtl/>
          <w:cs/>
          <w:lang w:val="ar_AE" w:bidi="ar_AE"/>
        </w:rPr>
      </w:r>
      <w:r>
        <w:rPr>
          <w:rtl/>
          <w:cs/>
          <w:lang w:val="ar_AE" w:bidi="ar_AE"/>
        </w:rPr>
        <w:t xml:space="preserve">إن وصية الله هي أن نؤمن باسم ابن الله، يسوع </w:t>
      </w:r>
      <w:r>
        <w:rPr>
          <w:b/>
          <w:rtl/>
          <w:cs/>
          <w:lang w:val="ar_AE" w:bidi="ar_AE"/>
        </w:rPr>
        <w:t>المسيح</w:t>
      </w:r>
      <w:r>
        <w:rPr>
          <w:rtl/>
          <w:cs/>
          <w:lang w:val="ar_AE" w:bidi="ar_AE"/>
        </w:rPr>
        <w:t>. ومصطلح المسيح يعني الملك والمخلِّص الخاص الذي وَعد اللهُ بإرساله. وعندما يدعو يوحنا يسوع "المسيح"، فهو يعني أن يسوع هو ابن الله. يوجد اسم المسيح في قاموس الكلمات الرئيسية. استخدموا الكلمة نفسها التي استخدمتموها في المقاطع السابقة.</w:t>
      </w:r>
    </w:p>
    <w:p>
      <w:pPr>
        <w:bidi/>
      </w:pPr>
      <w:r>
        <w:rPr>
          <w:rtl/>
          <w:cs/>
          <w:lang w:val="ar_AE" w:bidi="ar_AE"/>
        </w:rPr>
      </w:r>
      <w:r>
        <w:rPr>
          <w:rtl/>
          <w:cs/>
          <w:lang w:val="ar_AE" w:bidi="ar_AE"/>
        </w:rPr>
        <w:t>أن تؤمن باسم شخص ما هو نفس الشيء كأن تؤمن بذلك الشخص. وإذا كنت تؤمن بشخص ما، فإنك تؤمن بأن ما يقوله هذا الشخص عن نفسه صحيح. كما أنك تثق في ذلك الشخص وتكون ملتزمًا بفعل ما يطلبه ذلك الشخص منك.</w:t>
      </w:r>
    </w:p>
    <w:p>
      <w:pPr>
        <w:bidi/>
      </w:pPr>
      <w:r>
        <w:rPr>
          <w:rtl/>
          <w:cs/>
          <w:lang w:val="ar_AE" w:bidi="ar_AE"/>
        </w:rPr>
      </w:r>
      <w:r>
        <w:rPr>
          <w:rtl/>
          <w:cs/>
          <w:lang w:val="ar_AE" w:bidi="ar_AE"/>
        </w:rPr>
        <w:t xml:space="preserve">توقّفوا هنا وناقشوا كيف ستقولون إنه ينبغي لنا أن </w:t>
      </w:r>
      <w:r>
        <w:rPr>
          <w:b/>
          <w:rtl/>
          <w:cs/>
          <w:lang w:val="ar_AE" w:bidi="ar_AE"/>
        </w:rPr>
        <w:t>نؤمن</w:t>
      </w:r>
      <w:r>
        <w:rPr>
          <w:rtl/>
          <w:cs/>
          <w:lang w:val="ar_AE" w:bidi="ar_AE"/>
        </w:rPr>
        <w:t xml:space="preserve"> بيسوع المسيح، ابن الله، أو باسم يسوع المسيح، ابن الله. استخدموا الكلمة أو العبارة ذاتها لترجمة كلمة "يؤمن" كما استخدمتموها في أسفار الكتاب المقدس الأخرى. وكلمة يؤمن موجودة في قاموس الكلمات الرئيسية. أوقِفوا الاستماع إلى هذا التسجيل الصوتي هنا. </w:t>
      </w:r>
    </w:p>
    <w:p>
      <w:pPr>
        <w:bidi/>
      </w:pPr>
      <w:r>
        <w:rPr>
          <w:rtl/>
          <w:cs/>
          <w:lang w:val="ar_AE" w:bidi="ar_AE"/>
        </w:rPr>
      </w:r>
      <w:r>
        <w:rPr>
          <w:rtl/>
          <w:cs/>
          <w:lang w:val="ar_AE" w:bidi="ar_AE"/>
        </w:rPr>
        <w:t xml:space="preserve">إذا أطعنا وصايا الله، فنحن </w:t>
      </w:r>
      <w:r>
        <w:rPr>
          <w:b/>
          <w:rtl/>
          <w:cs/>
          <w:lang w:val="ar_AE" w:bidi="ar_AE"/>
        </w:rPr>
        <w:t>نثبت</w:t>
      </w:r>
      <w:r>
        <w:rPr>
          <w:rtl/>
          <w:cs/>
          <w:lang w:val="ar_AE" w:bidi="ar_AE"/>
        </w:rPr>
        <w:t xml:space="preserve"> في الله، وهو يثبت فينا. وإذا كنتم تثبتون في الله، فهذا يعني أنكم تستمرون في أن تكون لكم علاقة شركة جيدة معه. أنتم تثقون بالله، وتفعلون ما يقوله. استخدموا الكلمة أو العبارة ذاتها التي استخدمتموها في المقاطع السابقة للتعبير عن "يثبت".</w:t>
      </w:r>
    </w:p>
    <w:p>
      <w:pPr>
        <w:bidi/>
      </w:pPr>
      <w:r>
        <w:rPr>
          <w:rtl/>
          <w:cs/>
          <w:lang w:val="ar_AE" w:bidi="ar_AE"/>
        </w:rPr>
      </w:r>
      <w:r>
        <w:rPr>
          <w:rtl/>
          <w:cs/>
          <w:lang w:val="ar_AE" w:bidi="ar_AE"/>
        </w:rPr>
        <w:t xml:space="preserve">نحن نعلم أن الله يثبت فينا لأنه أعطانا الروح. وتعبير الروح هنا يعني الروح القدس. والروح القدس هو روح الله. </w:t>
      </w:r>
    </w:p>
    <w:p>
      <w:pPr>
        <w:bidi/>
      </w:pPr>
      <w:r>
        <w:rPr>
          <w:rtl/>
          <w:cs/>
          <w:lang w:val="ar_AE" w:bidi="ar_AE"/>
        </w:rPr>
      </w:r>
      <w:r>
        <w:rPr>
          <w:rtl/>
          <w:cs/>
          <w:lang w:val="ar_AE" w:bidi="ar_AE"/>
        </w:rPr>
        <w:t xml:space="preserve">توقّفوا هنا وناقشوا كيف ستقولون إن الله أعطانا </w:t>
      </w:r>
      <w:r>
        <w:rPr>
          <w:b/>
          <w:rtl/>
          <w:cs/>
          <w:lang w:val="ar_AE" w:bidi="ar_AE"/>
        </w:rPr>
        <w:t>الروح</w:t>
      </w:r>
      <w:r>
        <w:rPr>
          <w:rtl/>
          <w:cs/>
          <w:lang w:val="ar_AE" w:bidi="ar_AE"/>
        </w:rPr>
        <w:t>. استخدموا الكلمة ذاتها التي استخدمتموها في المقاطع الأخرى للإشارة إلى الروح، أو الروح القدس. وستجدوا مصطلح الروح القدس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الأولى 4:1–6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يوحنا الأولى 4: 1–6 واحفظوا هذا المقطع في قلوبكم.</w:t>
      </w:r>
    </w:p>
    <w:p>
      <w:pPr>
        <w:bidi/>
      </w:pPr>
      <w:r>
        <w:rPr>
          <w:rtl/>
          <w:cs/>
          <w:lang w:val="ar_AE" w:bidi="ar_AE"/>
        </w:rPr>
      </w:r>
      <w:r>
        <w:rPr>
          <w:rtl/>
          <w:cs/>
          <w:lang w:val="ar_AE" w:bidi="ar_AE"/>
        </w:rPr>
        <w:t>استمعوا إلى النسخة الصوتية من رسالة يوحنا الأولى 4: 1–6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الاستماع إلى هذا التسجيل الصوتي هنا.</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رسالة يوحنا الأولى 4: 1 - 6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المقطع السابق، كان يوحنا قد قال إنه إذا أحببنا إخوتنا المؤمنين، فنحن ننتمي إلى الله. وأنه لا ينبغي لنا أن نخاف من أن نأتي إلى الله، حتى لو شعرنا بالذنب. فما يفكر فيه الله من نحونا هو أكثر أهمية مما نفكر فيه نحن نحو أنفسنا. ولذلك، يمكننا أن نصلي إلى الله بثقة. وسيعطينا الله ما نطلبه إذا أطعنا وصاياه. وتتمثل وصايا الله في أن نؤمن بيسوع المسيح، ابن الله، وأن نحب بعضنا بعضًا. وإذا فعلنا هذه الأمور، فسنحافظ على علاقة جيدة مع الله. ونحن نعلم أنه لدينا علاقة شركة جيدة مع الله لأن الله قد أعطانا روحه القدُّوس. ويخبرنا الروح القدس أننا ننتمي إلى الله.</w:t>
      </w:r>
    </w:p>
    <w:p>
      <w:pPr>
        <w:bidi/>
      </w:pPr>
      <w:r>
        <w:rPr>
          <w:rtl/>
          <w:cs/>
          <w:lang w:val="ar_AE" w:bidi="ar_AE"/>
        </w:rPr>
      </w:r>
      <w:r>
        <w:rPr>
          <w:rtl/>
          <w:cs/>
          <w:lang w:val="ar_AE" w:bidi="ar_AE"/>
        </w:rPr>
        <w:t>والآن، فقد عرفنا بالفعل أن أشخاصًا مثل سام وسالي، أي أولئك الذين تركوا الكنيسة، كانوا مهتمين جدًا بالخبرات الروحية. وربما قال سام وسالي إن روح الله قد أعطاهما رسائل معينة. وربما بدت هذه الرسائل شديدة الأهمية والروحانية. لكن كان على المؤمنين أن يكونوا حذرين جدًا! ولا ينبغي للمؤمنين أن يصدقوا أي شخص يقول إن لديه رسالة روحية. فليست كل رسالة آتية من روح الله القدوس!</w:t>
      </w:r>
    </w:p>
    <w:p>
      <w:pPr>
        <w:bidi/>
      </w:pPr>
      <w:r>
        <w:rPr>
          <w:rtl/>
          <w:cs/>
          <w:lang w:val="ar_AE" w:bidi="ar_AE"/>
        </w:rPr>
      </w:r>
      <w:r>
        <w:rPr>
          <w:rtl/>
          <w:cs/>
          <w:lang w:val="ar_AE" w:bidi="ar_AE"/>
        </w:rPr>
        <w:t xml:space="preserve">توقَّفوا هنا وناقشوا: هل يمكنكم أن تحكوا قصة عن شخص أخبركم شيئًا بدا جيدًا، لكنكم لم تكونوا متأكدين مما إذا كان ذلك الشيء صحيحًا؟ ربما كان شخصًا ما يحاول أن يبيع لكم شيئًا ما أو أراد منكم أن تصدقوا شيئًا عن شخص آخر. ماذا فعلتم لمعرفة ما إذا كان هذا الشخص قد تكلم بالصدق أم لا؟ أوقِفوا الاستماع إلى هذا التسجيل الصوتي هنا. </w:t>
      </w:r>
    </w:p>
    <w:p>
      <w:pPr>
        <w:bidi/>
      </w:pPr>
      <w:r>
        <w:rPr>
          <w:rtl/>
          <w:cs/>
          <w:lang w:val="ar_AE" w:bidi="ar_AE"/>
        </w:rPr>
      </w:r>
      <w:r>
        <w:rPr>
          <w:rtl/>
          <w:cs/>
          <w:lang w:val="ar_AE" w:bidi="ar_AE"/>
        </w:rPr>
        <w:t>كما أن لديكم طرقًا للتحقق من أن شخصًا ما يقول الحق عن شيء ما، فإن هناك طرقًا لمعرفة ما إذا كانت رسالة ما تأتي من الله أم من روح كاذبة.</w:t>
      </w:r>
    </w:p>
    <w:p>
      <w:pPr>
        <w:bidi/>
      </w:pPr>
      <w:r>
        <w:rPr>
          <w:rtl/>
          <w:cs/>
          <w:lang w:val="ar_AE" w:bidi="ar_AE"/>
        </w:rPr>
      </w:r>
      <w:r>
        <w:rPr>
          <w:rtl/>
          <w:cs/>
          <w:lang w:val="ar_AE" w:bidi="ar_AE"/>
        </w:rPr>
        <w:t>وسيخبر يوحنا مستمعيه كيف يمكنهم معرفة ما إذا كانت رسالة روحية صادقة أم لا: إذا ادعى أناسٌ أن لديهم رسالةً من الله، فينبغي على المؤمنين التحقق مما يعتقده هؤلاء الأشخاص بشأن يسوع.</w:t>
      </w:r>
    </w:p>
    <w:p>
      <w:pPr>
        <w:bidi/>
      </w:pPr>
      <w:r>
        <w:rPr>
          <w:rtl/>
          <w:cs/>
          <w:lang w:val="ar_AE" w:bidi="ar_AE"/>
        </w:rPr>
      </w:r>
      <w:r>
        <w:rPr>
          <w:rtl/>
          <w:cs/>
          <w:lang w:val="ar_AE" w:bidi="ar_AE"/>
        </w:rPr>
        <w:t>دعونا نعود إلى التفكير في سام وسالي مرة أخرى. تذكّروا أن سام وسالي ليسا شخصيتين حقيقيتين، لكننا نستخدم سام وسالي كمثال على الأشياء الخاطئة التي كان الناس في زمن يوحنا يفكرون فيها.</w:t>
      </w:r>
    </w:p>
    <w:p>
      <w:pPr>
        <w:bidi/>
      </w:pPr>
      <w:r>
        <w:rPr>
          <w:rtl/>
          <w:cs/>
          <w:lang w:val="ar_AE" w:bidi="ar_AE"/>
        </w:rPr>
      </w:r>
      <w:r>
        <w:rPr>
          <w:rtl/>
          <w:cs/>
          <w:lang w:val="ar_AE" w:bidi="ar_AE"/>
        </w:rPr>
        <w:t>كان سام وسالي مهتمَّين بابن الله بصفته كائنًا روحيًا. لكنهما لم يكونا مهتمَّين كثيرًا بابن الله كإنسان. ومن المحتمل أن سام وسالي قد آمنا فعلًا بأن ابن الله قد أصبح إنسانًا، أي يسوع، لكنهما لم يعتقدا أن هذا كان مهمًا. لم يظن سام وسالي أن الله خلَّصنا بإرسال ابنه ليموت من أجلنا. وقد فكر سام وسالي: "لقد خلَّصنا الله لأننا نعرفه، ولأننا نعرف ابن الله الروحي هذا، ولدينا هذه الخبرات الروحية الخاصة". لم يظن سام وسالي أن الخطية كانت مشكلة كبيرة عند الله. وهما لم يعتقدا أن ابن الله كان بحاجة إلى أن يتألم ويموت لكي يغفر الله خطايانا.</w:t>
      </w:r>
    </w:p>
    <w:p>
      <w:pPr>
        <w:bidi/>
      </w:pPr>
      <w:r>
        <w:rPr>
          <w:rtl/>
          <w:cs/>
          <w:lang w:val="ar_AE" w:bidi="ar_AE"/>
        </w:rPr>
      </w:r>
      <w:r>
        <w:rPr>
          <w:rtl/>
          <w:cs/>
          <w:lang w:val="ar_AE" w:bidi="ar_AE"/>
        </w:rPr>
        <w:t>وكلما كان سام وسالي يعلّمان الآخرين، كانا يتحدثان فقط عن ابن الله بصفته كائنًا روحيًا. ولم يقل سام وسالي أبدًا أن ابن الله قد تألم ومات من أجل خطايا الناس. فيقول يوحنا إن هؤلاء الأشخاص لم "يعترفوا" بأن يسوع المسيح جاء في الجسد. إذا اعترفتم بشيء ما، فأنتم تقولون علانية إنكم تعتقدون أن شيئًا ما هو صحيح.</w:t>
      </w:r>
    </w:p>
    <w:p>
      <w:pPr>
        <w:bidi/>
      </w:pPr>
      <w:r>
        <w:rPr>
          <w:rtl/>
          <w:cs/>
          <w:lang w:val="ar_AE" w:bidi="ar_AE"/>
        </w:rPr>
      </w:r>
      <w:r>
        <w:rPr>
          <w:rtl/>
          <w:cs/>
          <w:lang w:val="ar_AE" w:bidi="ar_AE"/>
        </w:rPr>
        <w:t xml:space="preserve">والأشخاص الذين لا يعترفون بأن يسوع المسيح قد أصبح إنسانًا وأنه تألم ومات، هم يعلّمون الأشياء الخاطئة عن يسوع. ويخبر يوحنا مستمعيه أنه إذا قال أحدهم إن لديه رسالة روحية من الله، لكنه يعلِّم الأشياء الخاطئة عن يسوع، فإنه يكذب! وإن رسالة هذا الشخص لم تأت من الله. بل إن رسالة هذا الشخص تأتي من ضد المسيح، عدو الله! </w:t>
      </w:r>
    </w:p>
    <w:p>
      <w:pPr>
        <w:bidi/>
      </w:pPr>
      <w:r>
        <w:rPr>
          <w:rtl/>
          <w:cs/>
          <w:lang w:val="ar_AE" w:bidi="ar_AE"/>
        </w:rPr>
      </w:r>
      <w:r>
        <w:rPr>
          <w:rtl/>
          <w:cs/>
          <w:lang w:val="ar_AE" w:bidi="ar_AE"/>
        </w:rPr>
        <w:t>والأشخاص الذين لا يقولون إن يسوع المسيح، ابن الله، قد أصبح إنسانًا حقيقيًا من لحم ودم هم أنبياء كاذبة. والنبي هو شخص ينقل رسائل من الله إلى الناس. لكن يوحنا يقول إن هناك العديد من الأنبياء الكذبة. ويتظاهر هؤلاء الناس بالتحدث نيابةً عن الله، لكنهم يكذبون. ولا تأتي رسائل هؤلاء الناس من الله، بل من ضد المسيح، عدو يسوع. هؤلاء الأنبياء الكذبة هم نفسهم المؤمنون الزائفون؛ أي أشخاصٌ مثل سام وسالي.</w:t>
      </w:r>
    </w:p>
    <w:p>
      <w:pPr>
        <w:bidi/>
      </w:pPr>
      <w:r>
        <w:rPr>
          <w:rtl/>
          <w:cs/>
          <w:lang w:val="ar_AE" w:bidi="ar_AE"/>
        </w:rPr>
      </w:r>
      <w:r>
        <w:rPr>
          <w:rtl/>
          <w:cs/>
          <w:lang w:val="ar_AE" w:bidi="ar_AE"/>
        </w:rPr>
        <w:t>لكن يوحنا يشجّع المؤمنين. فإن المؤمنين لم يستمعوا إلى هؤلاء الأنبياء الكذبة! ولم يصدق المؤمنون التعاليم الخاطئة.</w:t>
      </w:r>
    </w:p>
    <w:p>
      <w:pPr>
        <w:bidi/>
      </w:pPr>
      <w:r>
        <w:rPr>
          <w:rtl/>
          <w:cs/>
          <w:lang w:val="ar_AE" w:bidi="ar_AE"/>
        </w:rPr>
      </w:r>
      <w:r>
        <w:rPr>
          <w:rtl/>
          <w:cs/>
          <w:lang w:val="ar_AE" w:bidi="ar_AE"/>
        </w:rPr>
        <w:t>فيقول يوحنا إن المؤمنين قد غلبوا هؤلاء الأنبياء الكذبة. وفي وقت سابق، كان يوحنا قد قال إن "الأحداث" قد غلبوا الشرير. ولم يستمع هؤلاء الأشخاص إلى التعاليم الخاطئة، ولم يخطئوا. ويشير كل من الأنبياء الكذبة، وضد المسيح، والمؤمنين الزائفين إلى الأشخاص أنفسهم الذين يقولون الأكاذيب عن يسوع. وهؤلاء الأشخاص جميعًا ينتمون إلى العالم الخاطئ وإلى الشرير. وقد غلب المؤمنون الأنبياء الكذبة لأنهم لم يصدقوا الرسائل التي قدمها لهم هؤلاء الأنبياء الكذبة.</w:t>
      </w:r>
    </w:p>
    <w:p>
      <w:pPr>
        <w:bidi/>
      </w:pPr>
      <w:r>
        <w:rPr>
          <w:rtl/>
          <w:cs/>
          <w:lang w:val="ar_AE" w:bidi="ar_AE"/>
        </w:rPr>
      </w:r>
      <w:r>
        <w:rPr>
          <w:rtl/>
          <w:cs/>
          <w:lang w:val="ar_AE" w:bidi="ar_AE"/>
        </w:rPr>
        <w:t>والسبب الذي جعل المؤمنين قادرين على التغلب على الأنبياء الكذبة، والذي جعلهم لا يصدقون أشخاصًا مثل سام وسالي، هو أن المؤمنين ينتمون إلى الله. وقد ساعد الله المؤمنين. والله أقوى بكثير من ضد المسيح، أو من الشرير، رئيس هذا العالم الخاطئ!</w:t>
      </w:r>
    </w:p>
    <w:p>
      <w:pPr>
        <w:bidi/>
      </w:pPr>
      <w:r>
        <w:rPr>
          <w:rtl/>
          <w:cs/>
          <w:lang w:val="ar_AE" w:bidi="ar_AE"/>
        </w:rPr>
      </w:r>
      <w:r>
        <w:rPr>
          <w:rtl/>
          <w:cs/>
          <w:lang w:val="ar_AE" w:bidi="ar_AE"/>
        </w:rPr>
        <w:t>إن المؤمنين الزائفين ينتمون إلى العالم الخاطئ. وهم يقولون أشياء يحب الناس الذين ينتمون إلى العالم الخاطئ سماعها. ولهذا السبب يستمع أهل العالم لهؤلاء ويصدقون ما يقولونه.</w:t>
      </w:r>
    </w:p>
    <w:p>
      <w:pPr>
        <w:bidi/>
      </w:pPr>
      <w:r>
        <w:rPr>
          <w:rtl/>
          <w:cs/>
          <w:lang w:val="ar_AE" w:bidi="ar_AE"/>
        </w:rPr>
      </w:r>
      <w:r>
        <w:rPr>
          <w:rtl/>
          <w:cs/>
          <w:lang w:val="ar_AE" w:bidi="ar_AE"/>
        </w:rPr>
        <w:t xml:space="preserve">توقَّفوا هنا وناقشوا: هل يمكنكم أن تحكوا قصة عن بعض الأمور في مجتمعكم التي يحب الأشخاص الذين لا ينتمون إلى الله سماعها؟ أوقِفوا الاستماع إلى هذا التسجيل الصوتي هنا. </w:t>
      </w:r>
    </w:p>
    <w:p>
      <w:pPr>
        <w:bidi/>
      </w:pPr>
      <w:r>
        <w:rPr>
          <w:rtl/>
          <w:cs/>
          <w:lang w:val="ar_AE" w:bidi="ar_AE"/>
        </w:rPr>
      </w:r>
      <w:r>
        <w:rPr>
          <w:rtl/>
          <w:cs/>
          <w:lang w:val="ar_AE" w:bidi="ar_AE"/>
        </w:rPr>
        <w:t>لكن يوحنا والمؤمنون الآخرون ينتمون إلى الله. ويدرك الأشخاص الذين يعرفون الله أن ما يقوله يوحنا والمؤمنون الآخرون هو حق، وأن هذا يأتي من الله. من المحتمل أن يوحنا يشير على وجه الخصوص إلى ما يقوله يوحنا والمؤمنون الآخرون عن يسوع. الأشخاص الذين يعرفون الله سيستمعون إلى يوحنا. والأشخاص الذين لا ينتمون إلى الله لن يستمعوا إلى يوحنا وإلى المؤمنين الآخرين.</w:t>
      </w:r>
    </w:p>
    <w:p>
      <w:pPr>
        <w:bidi/>
      </w:pPr>
      <w:r>
        <w:rPr>
          <w:rtl/>
          <w:cs/>
          <w:lang w:val="ar_AE" w:bidi="ar_AE"/>
        </w:rPr>
      </w:r>
      <w:r>
        <w:rPr>
          <w:rtl/>
          <w:cs/>
          <w:lang w:val="ar_AE" w:bidi="ar_AE"/>
        </w:rPr>
        <w:t xml:space="preserve">وهكذا، فإن هذه طريقة أخرى يمكننا بها أن نعرف ما إذا كانت الرسالة التي يقدمها شخص ما تأتي من الروح القدس، الذي ينطق دائمًا بالحق، أم أن هذه الرسالة تأتي من روح كاذبة (الضلال). إذا لم يستمع الناس إلى يوحنا ولم يصدقوا أن الأشياء التي قالها يوحنا والمؤمنون الآخرون عن يسوع المسيح هي حق، فأي رسالة ينقلها هؤلاء الأشخاص ستكون مزيفة، أو كاذبة. </w:t>
      </w:r>
    </w:p>
    <w:p>
      <w:pPr>
        <w:bidi/>
      </w:pPr>
      <w:r>
        <w:rPr>
          <w:rtl/>
          <w:cs/>
          <w:lang w:val="ar_AE" w:bidi="ar_AE"/>
        </w:rPr>
      </w:r>
      <w:r>
        <w:rPr>
          <w:rtl/>
          <w:cs/>
          <w:lang w:val="ar_AE" w:bidi="ar_AE"/>
        </w:rPr>
        <w:t>وهكذا، في هذا المقطع، أظهر يوحنا للمؤمنين طريقتين تساعدانهم على معرفة ما إذا كان شخص ما يعطي التعليم الصحيح أم لا. إذا لم يقل الأشخاص الذين أعطوا التعليم أيضًا أن يسوع المسيح كان حقًا إنسانًا، فلن يكون تعليمهم صحيحًا. وإذا أعطى الناس تعليمًا يختلف عن التعاليم التي قدّمها يوحنا والمؤمنون الآخرون عن يسوع المسيح، فإن تعليمهم كان أيضًا خاطئًا.</w:t>
      </w:r>
    </w:p>
    <w:p>
      <w:pPr>
        <w:bidi/>
      </w:pPr>
      <w:r>
        <w:rPr>
          <w:rtl/>
          <w:cs/>
          <w:lang w:val="ar_AE" w:bidi="ar_AE"/>
        </w:rPr>
      </w:r>
      <w:r>
        <w:rPr>
          <w:rtl/>
          <w:cs/>
          <w:lang w:val="ar_AE" w:bidi="ar_AE"/>
        </w:rPr>
        <w:t>توقَّفوا هنا وناقشوا: كان يوحنا يرد على التعاليم الخاطئة في زمنه. وفي كل زمان، قد تكون هناك تعاليم خاطئة مختلفة. ماذا تعتقدون أن يوحنا قد يقول عن بعض التعاليم الخاطئة التي تحدث في زمنكم؟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رسالة يوحنا الأولى 4: 1 - 6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ستتناول المجموعة النص ببطء أكبر. وستقوم المجموعة بتحديد المشاهد والشخصيات وأماكن الأحداث في هذا المقطع. ثم ستقوم المجموعة بمحاولة تصوُّر هذا المقطع. </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يخبر يوحنا المؤمنين أنه ينبغي عليهم ألا يصدقوا فقط أي شخص يدَّعي أن لديه رسالة روحية. ويوحنا موجود في ذلك الجزء من الحديقة (النص) حيث يخبرنا أن أبناء الله يؤمنون بالأمور الصحيحة عن يسوع.</w:t>
      </w:r>
    </w:p>
    <w:p>
      <w:pPr>
        <w:bidi/>
      </w:pPr>
      <w:r>
        <w:rPr>
          <w:rtl/>
          <w:cs/>
          <w:lang w:val="ar_AE" w:bidi="ar_AE"/>
        </w:rPr>
      </w:r>
      <w:r>
        <w:rPr>
          <w:b/>
          <w:rtl/>
          <w:cs/>
          <w:lang w:val="ar_AE" w:bidi="ar_AE"/>
        </w:rPr>
        <w:t>في الجزء الثاني:</w:t>
      </w:r>
      <w:r>
        <w:rPr>
          <w:rtl/>
          <w:cs/>
          <w:lang w:val="ar_AE" w:bidi="ar_AE"/>
        </w:rPr>
        <w:t xml:space="preserve"> يشجِّع يوحنا المؤمنين بأنهم ينتمون إلى الله. ويوحنا موجود في ذلك الجزء من الحديقة (النص) حيث يخبرنا أن أبناء الله قد تغلبوا على العالم الشرير.</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يوحنا، الذي يُقدِّم هذه العظة</w:t>
      </w:r>
    </w:p>
    <w:p>
      <w:pPr>
        <w:pStyle w:val="ListBullet"/>
        <w:bidi/>
        <w:spacing w:line="240" w:lineRule="auto"/>
        <w:ind w:left="720"/>
      </w:pPr>
      <w:r>
        <w:rPr>
          <w:rtl/>
          <w:cs/>
          <w:lang w:val="ar_AE" w:bidi="ar_AE"/>
        </w:rPr>
      </w:r>
      <w:r>
        <w:rPr>
          <w:rtl/>
          <w:cs/>
          <w:lang w:val="ar_AE" w:bidi="ar_AE"/>
        </w:rPr>
        <w:t xml:space="preserve">الأشخاص الذين يستمعون إلى عظة يوحنا </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أرواح أخرى لا تأتي من الله</w:t>
      </w:r>
    </w:p>
    <w:p>
      <w:pPr>
        <w:pStyle w:val="ListBullet"/>
        <w:bidi/>
        <w:spacing w:line="240" w:lineRule="auto"/>
        <w:ind w:left="720"/>
      </w:pPr>
      <w:r>
        <w:rPr>
          <w:rtl/>
          <w:cs/>
          <w:lang w:val="ar_AE" w:bidi="ar_AE"/>
        </w:rPr>
      </w:r>
      <w:r>
        <w:rPr>
          <w:rtl/>
          <w:cs/>
          <w:lang w:val="ar_AE" w:bidi="ar_AE"/>
        </w:rPr>
        <w:t>الأنبياء الكذبة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روح ضد المسيح</w:t>
      </w:r>
    </w:p>
    <w:p>
      <w:pPr>
        <w:pStyle w:val="ListBullet"/>
        <w:bidi/>
        <w:spacing w:line="240" w:lineRule="auto"/>
        <w:ind w:left="720"/>
      </w:pPr>
      <w:r>
        <w:rPr>
          <w:rtl/>
          <w:cs/>
          <w:lang w:val="ar_AE" w:bidi="ar_AE"/>
        </w:rPr>
      </w:r>
      <w:r>
        <w:rPr>
          <w:rtl/>
          <w:cs/>
          <w:lang w:val="ar_AE" w:bidi="ar_AE"/>
        </w:rPr>
        <w:t>الأشخاص الذين ينتمون إلى الله</w:t>
      </w:r>
    </w:p>
    <w:p>
      <w:pPr>
        <w:pStyle w:val="ListBullet"/>
        <w:bidi/>
        <w:spacing w:line="240" w:lineRule="auto"/>
        <w:ind w:left="720"/>
      </w:pPr>
      <w:r>
        <w:rPr>
          <w:rtl/>
          <w:cs/>
          <w:lang w:val="ar_AE" w:bidi="ar_AE"/>
        </w:rPr>
      </w:r>
      <w:r>
        <w:rPr>
          <w:rtl/>
          <w:cs/>
          <w:lang w:val="ar_AE" w:bidi="ar_AE"/>
        </w:rPr>
        <w:t>الشخص الذي في العالم، والذي يشير إلى إبليس</w:t>
      </w:r>
    </w:p>
    <w:p>
      <w:pPr>
        <w:pStyle w:val="ListBullet"/>
        <w:bidi/>
        <w:spacing w:line="240" w:lineRule="auto"/>
        <w:ind w:left="720"/>
      </w:pPr>
      <w:r>
        <w:rPr>
          <w:rtl/>
          <w:cs/>
          <w:lang w:val="ar_AE" w:bidi="ar_AE"/>
        </w:rPr>
      </w:r>
      <w:r>
        <w:rPr>
          <w:rtl/>
          <w:cs/>
          <w:lang w:val="ar_AE" w:bidi="ar_AE"/>
        </w:rPr>
        <w:t>والأشخاص الذين ينتمون إلى العالم، وهم مثل الأنبياء الكذبة</w:t>
      </w:r>
    </w:p>
    <w:p>
      <w:pPr>
        <w:bidi/>
      </w:pPr>
      <w:r>
        <w:rPr>
          <w:rtl/>
          <w:cs/>
          <w:lang w:val="ar_AE" w:bidi="ar_AE"/>
        </w:rPr>
      </w:r>
      <w:r>
        <w:rPr>
          <w:rtl/>
          <w:cs/>
          <w:lang w:val="ar_AE" w:bidi="ar_AE"/>
        </w:rPr>
        <w:t>أنهى يوحنا المقطع السابق بالحديث عن الروح القدس. وفي هذا المقطع، سيتحدث يوحنا عن الروح القدس وعن الأرواح الكاذبة.</w:t>
      </w:r>
    </w:p>
    <w:p>
      <w:pPr>
        <w:bidi/>
      </w:pPr>
      <w:r>
        <w:rPr>
          <w:rtl/>
          <w:cs/>
          <w:lang w:val="ar_AE" w:bidi="ar_AE"/>
        </w:rPr>
      </w:r>
      <w:r>
        <w:rPr>
          <w:rtl/>
          <w:cs/>
          <w:lang w:val="ar_AE" w:bidi="ar_AE"/>
        </w:rPr>
        <w:t>في الجزء الأول من هذا المقطع، يتواجد يوحنا في ذلك الجزء من الحديقة (النص) حيث يخبرنا أن أبناء الله يؤمنون بالأمور الصحيحة عن يسوع.</w:t>
      </w:r>
    </w:p>
    <w:p>
      <w:pPr>
        <w:bidi/>
      </w:pPr>
      <w:r>
        <w:rPr>
          <w:rtl/>
          <w:cs/>
          <w:lang w:val="ar_AE" w:bidi="ar_AE"/>
        </w:rPr>
      </w:r>
      <w:r>
        <w:rPr>
          <w:b/>
          <w:rtl/>
          <w:cs/>
          <w:lang w:val="ar_AE" w:bidi="ar_AE"/>
        </w:rPr>
        <w:t xml:space="preserve">توقَّفوا هنا، والرجاء أن تطلبوا من أحد أعضاء مجموعتكم أن يكون يوحنا. دَعوا يوحنا يقف أو يجلس في الجزء من غرفتكم الذي يمثل هذا الجزء من الحديقة. اتركوا شيئًا وراءكم حتى تتمكنوا لاحقًا من رؤية المكان الذي كنتم فيه. أوقِفوا الاستماع إلى هذا التسجيل الصوتي هنا. </w:t>
      </w:r>
    </w:p>
    <w:p>
      <w:pPr>
        <w:bidi/>
      </w:pPr>
      <w:r>
        <w:rPr>
          <w:rtl/>
          <w:cs/>
          <w:lang w:val="ar_AE" w:bidi="ar_AE"/>
        </w:rPr>
      </w:r>
      <w:r>
        <w:rPr>
          <w:rtl/>
          <w:cs/>
          <w:lang w:val="ar_AE" w:bidi="ar_AE"/>
        </w:rPr>
        <w:t>هناك أرواح كثيرة يمكنها أن تعطي رسائل إلى الناس. يمكن للروح القدس أن يوصِّل رسالة من الله إلى الناس، ولكن هناك أيضًا أرواح شريرة. وهذه الأرواح تعطي رسائل كاذبة إلى الناس.</w:t>
      </w:r>
    </w:p>
    <w:p>
      <w:pPr>
        <w:bidi/>
      </w:pPr>
      <w:r>
        <w:rPr>
          <w:rtl/>
          <w:cs/>
          <w:lang w:val="ar_AE" w:bidi="ar_AE"/>
        </w:rPr>
      </w:r>
      <w:r>
        <w:rPr>
          <w:rtl/>
          <w:cs/>
          <w:lang w:val="ar_AE" w:bidi="ar_AE"/>
        </w:rPr>
        <w:t xml:space="preserve">يتحدث يوحنا بمحبة للمؤمنين. فيدعو يوحنا المؤمنين "أحباء". وهو يشجّع المؤمنين بأنه ينبغي لهم ألا يصدقوا كل من يقول إن لديه رسالة من الروح القدس. وينبغي على المؤمنين أن يختبروا ما إذا كانت الرسالة تأتي من الروح القدس أم من روح كاذب. وهذا أمر مهم جدًا لأن هناك العديد من الأنبياء الكذبة، أي الأشخاص الذين يتظاهرون بأنهم ينقلون رسائل من الله، لكنهم لا يفعلون ذلك في الواقع. </w:t>
      </w:r>
    </w:p>
    <w:p>
      <w:pPr>
        <w:bidi/>
      </w:pPr>
      <w:r>
        <w:rPr>
          <w:rtl/>
          <w:cs/>
          <w:lang w:val="ar_AE" w:bidi="ar_AE"/>
        </w:rPr>
      </w:r>
      <w:r>
        <w:rPr>
          <w:rtl/>
          <w:cs/>
          <w:lang w:val="ar_AE" w:bidi="ar_AE"/>
        </w:rPr>
        <w:t>الأرواح نفسها لا تتحدث بطريقة يمكننا أن نسمعها. بل تتحدث الأرواح من خلال الناس. ويقصد يوحنا أن المؤمنين لا ينبغي أن يصدقوا الأشخاص الذين ينقلون رسائل من أرواح لا تأتي من الله. أو قد يعني ذلك أن الأشخاص الذين ينقلون الرسائل يكذبون عندما يقولون إن الرسائل آتية من الله.</w:t>
      </w:r>
    </w:p>
    <w:p>
      <w:pPr>
        <w:bidi/>
      </w:pPr>
      <w:r>
        <w:rPr>
          <w:rtl/>
          <w:cs/>
          <w:lang w:val="ar_AE" w:bidi="ar_AE"/>
        </w:rPr>
      </w:r>
      <w:r>
        <w:rPr>
          <w:rtl/>
          <w:cs/>
          <w:lang w:val="ar_AE" w:bidi="ar_AE"/>
        </w:rPr>
        <w:t xml:space="preserve">توقَّفوا هنا وناقشوا: في لغتكم، كيف تقولون إنه لا ينبغي للناس أن يصدقوا كل روح؟ ولا تقضوا الكثير من الوقت على هذا. فسوف تحصلون على المزيد من الفرص لمناقشة هذا لاحقًا. أوقِفوا الاستماع إلى هذا التسجيل الصوتي هنا. </w:t>
      </w:r>
    </w:p>
    <w:p>
      <w:pPr>
        <w:bidi/>
      </w:pPr>
      <w:r>
        <w:rPr>
          <w:rtl/>
          <w:cs/>
          <w:lang w:val="ar_AE" w:bidi="ar_AE"/>
        </w:rPr>
      </w:r>
      <w:r>
        <w:rPr>
          <w:rtl/>
          <w:cs/>
          <w:lang w:val="ar_AE" w:bidi="ar_AE"/>
        </w:rPr>
        <w:t>وحده الروح الذي يعترف بأن يسوع المسيح جاء في الجسد يستطيع أن يُعطي رسالة تكون آتية من الله. والشخص الذي يعترف بأن يسوع المسيح قد جاء في الجسد، هو يؤمن ويصرح علانية بأن يسوع المسيح، ابن الله، أصبح إنسانًا. ويشير الجسد إلى أجسادنا المادية. ويقصد يوحنا أن يقول إن يسوع المسيح قد أخذ جسدًا ماديًا، تمامًا مثل البشر. وهكذا، صار ابن الله إنسانًا.</w:t>
      </w:r>
    </w:p>
    <w:p>
      <w:pPr>
        <w:bidi/>
      </w:pPr>
      <w:r>
        <w:rPr>
          <w:rtl/>
          <w:cs/>
          <w:lang w:val="ar_AE" w:bidi="ar_AE"/>
        </w:rPr>
      </w:r>
      <w:r>
        <w:rPr>
          <w:rtl/>
          <w:cs/>
          <w:lang w:val="ar_AE" w:bidi="ar_AE"/>
        </w:rPr>
        <w:t>فإذا لم يقل الشخص الذي يُعطي رسالة أيضًا أن يسوع المسيح كان إنسانًا حقيقيًا، فإن رسالة هذا الشخص تكون خاطئة، ويجب على المؤمنين ألا يستمعوا إلى هذا الشخص.</w:t>
      </w:r>
    </w:p>
    <w:p>
      <w:pPr>
        <w:bidi/>
      </w:pPr>
      <w:r>
        <w:rPr>
          <w:rtl/>
          <w:cs/>
          <w:lang w:val="ar_AE" w:bidi="ar_AE"/>
        </w:rPr>
      </w:r>
      <w:r>
        <w:rPr>
          <w:rtl/>
          <w:cs/>
          <w:lang w:val="ar_AE" w:bidi="ar_AE"/>
        </w:rPr>
        <w:t xml:space="preserve">توقَّفوا هنا وناقشوا: في لغتكم، كيف يمكنكم أن تقولوا أن يسوع المسيح جاء في الجسد؟ ستحصلون على المزيد من الفرص لمناقشة هذا لاحقًا أيضًا. أوقِفوا الاستماع إلى هذا التسجيل الصوتي هنا. </w:t>
      </w:r>
    </w:p>
    <w:p>
      <w:pPr>
        <w:bidi/>
      </w:pPr>
      <w:r>
        <w:rPr>
          <w:rtl/>
          <w:cs/>
          <w:lang w:val="ar_AE" w:bidi="ar_AE"/>
        </w:rPr>
      </w:r>
      <w:r>
        <w:rPr>
          <w:rtl/>
          <w:cs/>
          <w:lang w:val="ar_AE" w:bidi="ar_AE"/>
        </w:rPr>
        <w:t>يقول يوحنا الشيء نفسه مرتين، مرة واحدة بطريقة إيجابية مُثبتة ومرة أخرى بطريقة منفية. كل روح يؤمن ويقول علانية إن يسوع المسيح قد صار إنسانًا حقيقيًا، يأتي من الله. هذه هي الطريقة الإيجابية المُثبتة. وكل روح لا يؤمن ولا يقول إن يسوع المسيح قد صار إنسانًا حقيقيًا، لم يأت من الله. وهذه هي الطريقة السلبية (المنفية) لقول الشيء نفسه. وغالبًا ما يحب يوحنا أن يقول الشيء نفسه مرتين، لكن بطرق مختلفة.</w:t>
      </w:r>
    </w:p>
    <w:p>
      <w:pPr>
        <w:bidi/>
      </w:pPr>
      <w:r>
        <w:rPr>
          <w:rtl/>
          <w:cs/>
          <w:lang w:val="ar_AE" w:bidi="ar_AE"/>
        </w:rPr>
      </w:r>
      <w:r>
        <w:rPr>
          <w:rtl/>
          <w:cs/>
          <w:lang w:val="ar_AE" w:bidi="ar_AE"/>
        </w:rPr>
        <w:t>الشخص الذي لا يقول إن يسوع المسيح كان إنسانًا حقيقيًا، لا ينقل إلينا رسائل آتية من الروح القدس. بل تأتي رسائل هذا الشخص من روح ضد المسيح! تتذكرون أن ضد المسيح يمكن أن يكون اسمًا لعدو معين ليسوع المسيح سيأتي قريبًا من النهاية قبل أن يعود يسوع ليدين العالم. وأن نقول إن الرسالة تأتي من "روح ضد المسيح" يعني أن هذه الرسالة هي نفسها الرسالة التي سيأتي بها ضد المسيح.</w:t>
      </w:r>
    </w:p>
    <w:p>
      <w:pPr>
        <w:bidi/>
      </w:pPr>
      <w:r>
        <w:rPr>
          <w:rtl/>
          <w:cs/>
          <w:lang w:val="ar_AE" w:bidi="ar_AE"/>
        </w:rPr>
      </w:r>
      <w:r>
        <w:rPr>
          <w:rtl/>
          <w:cs/>
          <w:lang w:val="ar_AE" w:bidi="ar_AE"/>
        </w:rPr>
        <w:t>كان المؤمنون يعرفون أن ضد المسيح سوف يأتي. ويُخبر يوحنا المؤمنين أن الروح نفسه الذي سيجعل ضد المسيح يعلِّم التعاليم الخاطئة قد جاء بالفعل. وروح ضد المسيح هذا يعمل بالفعل، وهو يتجول ويحاول أن يجعل الناس يصدقون الأكاذيب عن يسوع. ويقدّم المؤمنون الزائفون رسائل تكون آتية من روح ضد المسيح.</w:t>
      </w:r>
    </w:p>
    <w:p>
      <w:pPr>
        <w:bidi/>
      </w:pPr>
      <w:r>
        <w:rPr>
          <w:rtl/>
          <w:cs/>
          <w:lang w:val="ar_AE" w:bidi="ar_AE"/>
        </w:rPr>
      </w:r>
      <w:r>
        <w:rPr>
          <w:rtl/>
          <w:cs/>
          <w:lang w:val="ar_AE" w:bidi="ar_AE"/>
        </w:rPr>
        <w:t xml:space="preserve">توقَّفوا هنا وقوموا بهذا النشاط: مثِّلوا شخصًا ما يعظ ويقول في الوقت نفسه إن يسوع لم يكن إنسانًا حقيقيًا. مثِّلوا الأشخاص الذين يستمعون إلى العظة ينهضون ويغادرون لأنهم يعرفون أن الواعظ لا ينقل رسالة من الله! أوقِفوا الاستماع إلى هذا التسجيل الصوتي هنا. </w:t>
      </w:r>
    </w:p>
    <w:p>
      <w:pPr>
        <w:bidi/>
      </w:pPr>
      <w:r>
        <w:rPr>
          <w:rtl/>
          <w:cs/>
          <w:lang w:val="ar_AE" w:bidi="ar_AE"/>
        </w:rPr>
      </w:r>
      <w:r>
        <w:rPr>
          <w:rtl/>
          <w:cs/>
          <w:lang w:val="ar_AE" w:bidi="ar_AE"/>
        </w:rPr>
        <w:t xml:space="preserve">توقفوا هنا. ينتقل يوحنا الآن إلى ذلك الجزء من الحديقة حيث يقول إن أبناء الله قد غلبوا العالم الشرير. اطلبوا من الشخص الذي يمثل يوحنا أن ينتقل إلى هذا الجزء من الحديقة. اتركوا غرضًا خلفكم لاستخدامه لاحقًا. أوقِفوا الاستماع إلى هذا التسجيل الصوتي هنا. </w:t>
      </w:r>
    </w:p>
    <w:p>
      <w:pPr>
        <w:bidi/>
      </w:pPr>
      <w:r>
        <w:rPr>
          <w:rtl/>
          <w:cs/>
          <w:lang w:val="ar_AE" w:bidi="ar_AE"/>
        </w:rPr>
      </w:r>
      <w:r>
        <w:rPr>
          <w:rtl/>
          <w:cs/>
          <w:lang w:val="ar_AE" w:bidi="ar_AE"/>
        </w:rPr>
        <w:t>لم يصدق المؤمنون ما أخبرهم به المؤمنون الزائفون! لقد خسر الأشخاص الذين حاولوا خداع المؤمنين. وقد غلب المؤمنون هؤلاء الناس! وهم لم يغلبوا المؤمنين الزائفين بخوض قتال جسدي، بل بعدم الاستماع إليهم. وقد يظل المؤمنون يواجهون الصعاب، وقد لا يكون بعضهم متأكدًا تمامًا، لكن يوحنا متأكد من أن المؤمنين في النهاية سيؤمنون بالشيء الصحيح. وهكذا، يخبر يوحنا المؤمنين بأنهم قد انتصروا بالفعل.</w:t>
      </w:r>
    </w:p>
    <w:p>
      <w:pPr>
        <w:bidi/>
      </w:pPr>
      <w:r>
        <w:rPr>
          <w:rtl/>
          <w:cs/>
          <w:lang w:val="ar_AE" w:bidi="ar_AE"/>
        </w:rPr>
      </w:r>
      <w:r>
        <w:rPr>
          <w:rtl/>
          <w:cs/>
          <w:lang w:val="ar_AE" w:bidi="ar_AE"/>
        </w:rPr>
        <w:t xml:space="preserve">وقد كان بإمكان المؤمنين أن يغلبوا المؤمنين الزائفين لأنهم ينتمون إلى الله. ويقول يوحنا إن الله موجود </w:t>
      </w:r>
      <w:r>
        <w:rPr>
          <w:b/>
          <w:rtl/>
          <w:cs/>
          <w:lang w:val="ar_AE" w:bidi="ar_AE"/>
        </w:rPr>
        <w:t>في</w:t>
      </w:r>
      <w:r>
        <w:rPr>
          <w:rtl/>
          <w:cs/>
          <w:lang w:val="ar_AE" w:bidi="ar_AE"/>
        </w:rPr>
        <w:t xml:space="preserve"> المؤمنين. وقوة الله تعمل في حياة المؤمنين. ويساعد الروح القدس المؤمنين.</w:t>
      </w:r>
    </w:p>
    <w:p>
      <w:pPr>
        <w:bidi/>
      </w:pPr>
      <w:r>
        <w:rPr>
          <w:rtl/>
          <w:cs/>
          <w:lang w:val="ar_AE" w:bidi="ar_AE"/>
        </w:rPr>
      </w:r>
      <w:r>
        <w:rPr>
          <w:rtl/>
          <w:cs/>
          <w:lang w:val="ar_AE" w:bidi="ar_AE"/>
        </w:rPr>
        <w:t>ويقول يوحنا إن الذي فينا، أي الله، أو الروح القدس، هو أقوى من الذي في العالم. والذي في العالم هو إبليس، أي الشرير. قد يقصد يوحنا أيضًا أن الروح القدس أقوى من روح ضد المسيح. لكن ضد المسيح ينتمي إلى الشرير، ولذلك فإن المعنى سيكون نفسه في كلتا الطريقتين. إن الله أقوى من الشيطان، وروح الله أقوى من روح ضد المسيح!</w:t>
      </w:r>
    </w:p>
    <w:p>
      <w:pPr>
        <w:bidi/>
      </w:pPr>
      <w:r>
        <w:rPr>
          <w:rtl/>
          <w:cs/>
          <w:lang w:val="ar_AE" w:bidi="ar_AE"/>
        </w:rPr>
      </w:r>
      <w:r>
        <w:rPr>
          <w:rtl/>
          <w:cs/>
          <w:lang w:val="ar_AE" w:bidi="ar_AE"/>
        </w:rPr>
        <w:t xml:space="preserve">توقَّفوا هنا وناقشوا: هل يمكنكم أن تحكوا قصة عن قتال بين شخص قوي جدًا وشخص ضعيف جدًا، أو بين حيوان كبير جدًا وحيوان صغير جدًا؟ ماذا حدث؟ أوقِفوا الاستماع إلى هذا التسجيل الصوتي هنا. </w:t>
      </w:r>
    </w:p>
    <w:p>
      <w:pPr>
        <w:bidi/>
      </w:pPr>
      <w:r>
        <w:rPr>
          <w:rtl/>
          <w:cs/>
          <w:lang w:val="ar_AE" w:bidi="ar_AE"/>
        </w:rPr>
      </w:r>
      <w:r>
        <w:rPr>
          <w:rtl/>
          <w:cs/>
          <w:lang w:val="ar_AE" w:bidi="ar_AE"/>
        </w:rPr>
        <w:t>إن الشخص القوي، أو الحيوان الكبير، سيتغلَّب بسهولة على الشخص الضعيف أو الحيوان الصغير. الله أعظم وأقوى وأقدر بكثيرٍ جدًا من الشيطان! وهكذا، لا ينبغي على المؤمنين أن يخافوا.</w:t>
      </w:r>
    </w:p>
    <w:p>
      <w:pPr>
        <w:bidi/>
      </w:pPr>
      <w:r>
        <w:rPr>
          <w:rtl/>
          <w:cs/>
          <w:lang w:val="ar_AE" w:bidi="ar_AE"/>
        </w:rPr>
      </w:r>
      <w:r>
        <w:rPr>
          <w:rtl/>
          <w:cs/>
          <w:lang w:val="ar_AE" w:bidi="ar_AE"/>
        </w:rPr>
        <w:t xml:space="preserve">توقَّفوا هنا وقوموا بهذا النشاط: مثِّلوا أن بعض المؤمنين الزائفين يحاولون خداع المؤمنين. فكروا في شيء يمكنكم فعله لإظهار أن الله يساعد المؤمنين. ربما يمكن لأحدكم الوقوف خلف المؤمنين وذراعاه ممدودتان على وسعهما. فكروا أيضًا في شيء يمكنكم فعله لإظهار أن الشيطان يساعد المؤمنين الزائفين. ربما يستطيع شخص ما التظاهر بأنه الشيطان، ويقف خلف المؤمنين الزائفين. فكروا في طريقة يمكنكم من خلالها إظهار أن الله أقوى وأعظم قدرةً بكثير من الشيطان. مثِّلوا مشهد محاولة المؤمنين الزائفين إقناع المؤمنين بتصديق أكاذيب عن يسوع. بينما يحاول المؤمنون الزائفون فعل هذا، مثِّلوا أن الله يساعد المؤمنين. وبسبب ذلك، لا يستمع المؤمنون إلى المؤمنين الزائفين، ولا يصدقون ما يقوله المؤمنون الزائفون. أوقِفوا الاستماع إلى هذا التسجيل الصوتي هنا. </w:t>
      </w:r>
    </w:p>
    <w:p>
      <w:pPr>
        <w:bidi/>
      </w:pPr>
      <w:r>
        <w:rPr>
          <w:rtl/>
          <w:cs/>
          <w:lang w:val="ar_AE" w:bidi="ar_AE"/>
        </w:rPr>
      </w:r>
      <w:r>
        <w:rPr>
          <w:rtl/>
          <w:cs/>
          <w:lang w:val="ar_AE" w:bidi="ar_AE"/>
        </w:rPr>
        <w:t>ثم يواصل يوحنا الحديث عن المؤمنين الزائفين. إن المؤمنين الزائفين ينتمون إلى العالم. ويقصد يوحنا أن المؤمنين الزائفين ينتمون إلى العالم الخاطئ، أي العالم الذي يحكم فيه الشيطان. وهكذا فإن كل ما يقوله المؤمنون الزائفون يأتي من الشيطان. لكن يوحنا يقول إننا من الله. ويتحدث يوحنا عن نفسه وعن المؤمنين الآخرين الذين يعلِّمون الأشياء الصحيحة.</w:t>
      </w:r>
    </w:p>
    <w:p>
      <w:pPr>
        <w:bidi/>
      </w:pPr>
      <w:r>
        <w:rPr>
          <w:rtl/>
          <w:cs/>
          <w:lang w:val="ar_AE" w:bidi="ar_AE"/>
        </w:rPr>
      </w:r>
      <w:r>
        <w:rPr>
          <w:rtl/>
          <w:cs/>
          <w:lang w:val="ar_AE" w:bidi="ar_AE"/>
        </w:rPr>
        <w:t>ثم يستخدم يوحنا ثنائية أخرى قائمة على الإيجاب والنفي: فالذين يعرفون الله يستمعون إلى يوحنا والمؤمنين الآخرين. والأشخاص الذين ليسوا من الله لا يستمعون إلى يوحنا والمؤمنين الآخرين.</w:t>
      </w:r>
    </w:p>
    <w:p>
      <w:pPr>
        <w:bidi/>
      </w:pPr>
      <w:r>
        <w:rPr>
          <w:rtl/>
          <w:cs/>
          <w:lang w:val="ar_AE" w:bidi="ar_AE"/>
        </w:rPr>
      </w:r>
      <w:r>
        <w:rPr>
          <w:rtl/>
          <w:cs/>
          <w:lang w:val="ar_AE" w:bidi="ar_AE"/>
        </w:rPr>
        <w:t xml:space="preserve">والشخص الذي </w:t>
      </w:r>
      <w:r>
        <w:rPr>
          <w:b/>
          <w:rtl/>
          <w:cs/>
          <w:lang w:val="ar_AE" w:bidi="ar_AE"/>
        </w:rPr>
        <w:t>يعرف</w:t>
      </w:r>
      <w:r>
        <w:rPr>
          <w:rtl/>
          <w:cs/>
          <w:lang w:val="ar_AE" w:bidi="ar_AE"/>
        </w:rPr>
        <w:t xml:space="preserve"> الله لديه علاقة وثيقة معه. وهذا هو نفسه "</w:t>
      </w:r>
      <w:r>
        <w:rPr>
          <w:b/>
          <w:rtl/>
          <w:cs/>
          <w:lang w:val="ar_AE" w:bidi="ar_AE"/>
        </w:rPr>
        <w:t>أن تكون في</w:t>
      </w:r>
      <w:r>
        <w:rPr>
          <w:rtl/>
          <w:cs/>
          <w:lang w:val="ar_AE" w:bidi="ar_AE"/>
        </w:rPr>
        <w:t xml:space="preserve"> الله". ونرى مرة أخرى أن يوحنا يحب أن يقول الشيء نفسه مرتين، لكن باستخدام كلمات مختلفة.</w:t>
      </w:r>
    </w:p>
    <w:p>
      <w:pPr>
        <w:bidi/>
      </w:pPr>
      <w:r>
        <w:rPr>
          <w:rtl/>
          <w:cs/>
          <w:lang w:val="ar_AE" w:bidi="ar_AE"/>
        </w:rPr>
      </w:r>
      <w:r>
        <w:rPr>
          <w:rtl/>
          <w:cs/>
          <w:lang w:val="ar_AE" w:bidi="ar_AE"/>
        </w:rPr>
        <w:t>ويختتم يوحنا هذا المقطع بالقول إن هذه هي الطريقة التي نعرف بها ما إذا كانت الرسالة صحيحة أم خاطئة. لقد ذكر يوحنا أمرين في هذه الفقرة، وهو يشير هنا إلى كلا الأمرين. إذا لم يصدق الأشخاص الذين يُقدِّمون الرسالة الأشياء الصحيحة عن يسوع، فنحن نعلم أن رسالتهم خاطئة. وإذا علَّم الناس أشياء تختلف عن الأشياء التي علَّمها يوحنا والمؤمنون الآخرون، فإننا نعلم أيضًا أن رسالتهم خاطئة.</w:t>
      </w:r>
    </w:p>
    <w:p>
      <w:pPr>
        <w:bidi/>
      </w:pPr>
      <w:r>
        <w:rPr>
          <w:rtl/>
          <w:cs/>
          <w:lang w:val="ar_AE" w:bidi="ar_AE"/>
        </w:rPr>
      </w:r>
      <w:r>
        <w:rPr>
          <w:rtl/>
          <w:cs/>
          <w:lang w:val="ar_AE" w:bidi="ar_AE"/>
        </w:rPr>
        <w:t>والآن، استخدموا لوحة قصصية، أو أجسامًا أو أفعالًا لتصوُّر المقطع بأكمله. ولأننا قمنا بالكثير من الأنشطة في هذه الخطوة، فقد ترغبون في الاستماع مرة أخرى إلى المقطع أولًا.</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يوحنا الأولى 4 :1 -6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جزأين.</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يوحنا، الذي يُقدِّم هذه العظة</w:t>
      </w:r>
    </w:p>
    <w:p>
      <w:pPr>
        <w:pStyle w:val="ListBullet"/>
        <w:bidi/>
        <w:spacing w:line="240" w:lineRule="auto"/>
        <w:ind w:left="720"/>
      </w:pPr>
      <w:r>
        <w:rPr>
          <w:rtl/>
          <w:cs/>
          <w:lang w:val="ar_AE" w:bidi="ar_AE"/>
        </w:rPr>
      </w:r>
      <w:r>
        <w:rPr>
          <w:rtl/>
          <w:cs/>
          <w:lang w:val="ar_AE" w:bidi="ar_AE"/>
        </w:rPr>
        <w:t xml:space="preserve">الأشخاص الذين يستمعون إلى عظة يوحنا </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أرواح أخرى لا تأتي من الله</w:t>
      </w:r>
    </w:p>
    <w:p>
      <w:pPr>
        <w:pStyle w:val="ListBullet"/>
        <w:bidi/>
        <w:spacing w:line="240" w:lineRule="auto"/>
        <w:ind w:left="720"/>
      </w:pPr>
      <w:r>
        <w:rPr>
          <w:rtl/>
          <w:cs/>
          <w:lang w:val="ar_AE" w:bidi="ar_AE"/>
        </w:rPr>
      </w:r>
      <w:r>
        <w:rPr>
          <w:rtl/>
          <w:cs/>
          <w:lang w:val="ar_AE" w:bidi="ar_AE"/>
        </w:rPr>
        <w:t>الأنبياء الكذبة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روح ضد المسيح</w:t>
      </w:r>
    </w:p>
    <w:p>
      <w:pPr>
        <w:pStyle w:val="ListBullet"/>
        <w:bidi/>
        <w:spacing w:line="240" w:lineRule="auto"/>
        <w:ind w:left="720"/>
      </w:pPr>
      <w:r>
        <w:rPr>
          <w:rtl/>
          <w:cs/>
          <w:lang w:val="ar_AE" w:bidi="ar_AE"/>
        </w:rPr>
      </w:r>
      <w:r>
        <w:rPr>
          <w:rtl/>
          <w:cs/>
          <w:lang w:val="ar_AE" w:bidi="ar_AE"/>
        </w:rPr>
        <w:t>الأشخاص الذين ينتمون إلى الله</w:t>
      </w:r>
    </w:p>
    <w:p>
      <w:pPr>
        <w:pStyle w:val="ListBullet"/>
        <w:bidi/>
        <w:spacing w:line="240" w:lineRule="auto"/>
        <w:ind w:left="720"/>
      </w:pPr>
      <w:r>
        <w:rPr>
          <w:rtl/>
          <w:cs/>
          <w:lang w:val="ar_AE" w:bidi="ar_AE"/>
        </w:rPr>
      </w:r>
      <w:r>
        <w:rPr>
          <w:rtl/>
          <w:cs/>
          <w:lang w:val="ar_AE" w:bidi="ar_AE"/>
        </w:rPr>
        <w:t>الشخص الذي في العالم، والذي يشير إلى إبليس</w:t>
      </w:r>
    </w:p>
    <w:p>
      <w:pPr>
        <w:pStyle w:val="ListBullet"/>
        <w:bidi/>
        <w:spacing w:line="240" w:lineRule="auto"/>
        <w:ind w:left="720"/>
      </w:pPr>
      <w:r>
        <w:rPr>
          <w:rtl/>
          <w:cs/>
          <w:lang w:val="ar_AE" w:bidi="ar_AE"/>
        </w:rPr>
      </w:r>
      <w:r>
        <w:rPr>
          <w:rtl/>
          <w:cs/>
          <w:lang w:val="ar_AE" w:bidi="ar_AE"/>
        </w:rPr>
        <w:t>والأشخاص الذين ينتمون إلى العالم، وهم مثل الأنبياء الكذبة</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وفيمَا يلي مثال على التمثيل الدرامي والإجابات المحتملة.</w:t>
      </w:r>
    </w:p>
    <w:p>
      <w:pPr>
        <w:bidi/>
      </w:pPr>
      <w:r>
        <w:rPr>
          <w:rtl/>
          <w:cs/>
          <w:lang w:val="ar_AE" w:bidi="ar_AE"/>
        </w:rPr>
      </w:r>
      <w:r>
        <w:rPr>
          <w:rtl/>
          <w:cs/>
          <w:lang w:val="ar_AE" w:bidi="ar_AE"/>
        </w:rPr>
        <w:t>يقول يوحنا شيئًا كالتالي:</w:t>
      </w:r>
    </w:p>
    <w:p>
      <w:pPr>
        <w:bidi/>
      </w:pPr>
      <w:r>
        <w:rPr>
          <w:rtl/>
          <w:cs/>
          <w:lang w:val="ar_AE" w:bidi="ar_AE"/>
        </w:rPr>
      </w:r>
      <w:r>
        <w:rPr>
          <w:rtl/>
          <w:cs/>
          <w:lang w:val="ar_AE" w:bidi="ar_AE"/>
        </w:rPr>
        <w:t>"أيها الأحباء، لا تصدقوا كل من يقول إن لديه رسالة من الروح القدس. فيجب أن تختبروا ما إذا كانت هذه الرسالة آتية حقًا من الله. فهناك العديد من الأشخاص الذين يقولون إن لديهم رسائل من الله، وهؤلاء الأشخاص يتجوَّلون ويخبرون الجميع برسائلهم. لكن العديد من هذه الرسائل زائفة."</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الأشخاص الذين يؤدّون دور مستمعي يوحنا: "بماذا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يوحنا شيئًا كالتالي:</w:t>
      </w:r>
    </w:p>
    <w:p>
      <w:pPr>
        <w:bidi/>
      </w:pPr>
      <w:r>
        <w:rPr>
          <w:rtl/>
          <w:cs/>
          <w:lang w:val="ar_AE" w:bidi="ar_AE"/>
        </w:rPr>
      </w:r>
      <w:r>
        <w:rPr>
          <w:rtl/>
          <w:cs/>
          <w:lang w:val="ar_AE" w:bidi="ar_AE"/>
        </w:rPr>
        <w:t>"سأخبركم كيف يمكنكم أن تعرفوا ما إذا كانت الرسالة تأتي من الروح القدس أم لا. فإذا آمن شخصٌ ما وقال علانية إن يسوع المسيح صار إنسانًا، فإن رسالته هي من الله. لكن إذا لم يقل الشخص أن يسوع المسيح قد صار إنسانًا، فإن رسالته ليست من الله. فرسالة ذلك الشخص ليست آتية من الروح القدس، بل من ضد المسيح. لقد سمعتم أن ضد المسيح سيأتي، وهو في الواقع نشط بالفعل في العالم."</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الأشخاص الذين يؤدّون دور مستمعي يوحنا: "بماذا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يوحنا شيئًا كالتالي:</w:t>
      </w:r>
    </w:p>
    <w:p>
      <w:pPr>
        <w:bidi/>
      </w:pPr>
      <w:r>
        <w:rPr>
          <w:rtl/>
          <w:cs/>
          <w:lang w:val="ar_AE" w:bidi="ar_AE"/>
        </w:rPr>
      </w:r>
      <w:r>
        <w:rPr>
          <w:rtl/>
          <w:cs/>
          <w:lang w:val="ar_AE" w:bidi="ar_AE"/>
        </w:rPr>
        <w:t>"يا أولادي الأحباء، أنتم تنتمون إلى الله، وقد غلبتم الأشخاص الذين ينقلون رسائل كاذبة بعدم تصديقهم. ولقد كان هذا ممكنًا لأن الله موجود فيكم، والله أقوى بكثير من الشرير الذي يحكم العالم الخاطئ."</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يوحنا: "بماذا تفكر؟" قد يجيب الشخص بعبارات مثل:</w:t>
      </w:r>
    </w:p>
    <w:p>
      <w:pPr>
        <w:pStyle w:val="ListBullet"/>
        <w:bidi/>
        <w:spacing w:line="240" w:lineRule="auto"/>
        <w:ind w:left="720"/>
      </w:pPr>
      <w:r>
        <w:rPr>
          <w:rtl/>
          <w:cs/>
          <w:lang w:val="ar_AE" w:bidi="ar_AE"/>
        </w:rPr>
      </w:r>
      <w:r>
        <w:rPr>
          <w:rtl/>
          <w:cs/>
          <w:lang w:val="ar_AE" w:bidi="ar_AE"/>
        </w:rPr>
        <w:t>اسألوا الأشخاص الذين يؤدّون دور مستمعي يوحنا: "بماذا تفكرون؟"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يوحنا شيئًا كالتالي:</w:t>
      </w:r>
    </w:p>
    <w:p>
      <w:pPr>
        <w:bidi/>
      </w:pPr>
      <w:r>
        <w:rPr>
          <w:rtl/>
          <w:cs/>
          <w:lang w:val="ar_AE" w:bidi="ar_AE"/>
        </w:rPr>
      </w:r>
      <w:r>
        <w:rPr>
          <w:rtl/>
          <w:cs/>
          <w:lang w:val="ar_AE" w:bidi="ar_AE"/>
        </w:rPr>
        <w:t>الأشخاص الذين يقدمون الرسائل الخاطئة ينتمون إلى العالم الآثم. وكل ما يقوله هؤلاء الناس ينتمي إلى العالم الخاطئ. ولهذا السبب يستمع الناس الذين في العالم إلى هؤلاء الأشخاص ويصدقون ما يقولونه. لكننا ننتمي إلى الله. والأشخاص الذين يعرفون الله يستمعون إلينا ويصدقون ما نقوله. بينما الأشخاص الذين لا ينتمون إلى الله لا يستمعون إلينا.</w:t>
      </w:r>
    </w:p>
    <w:p>
      <w:pPr>
        <w:bidi/>
      </w:pPr>
      <w:r>
        <w:rPr>
          <w:rtl/>
          <w:cs/>
          <w:lang w:val="ar_AE" w:bidi="ar_AE"/>
        </w:rPr>
      </w:r>
      <w:r>
        <w:rPr>
          <w:rtl/>
          <w:cs/>
          <w:lang w:val="ar_AE" w:bidi="ar_AE"/>
        </w:rPr>
        <w:t>"وهكذا، فمن خلال هذه الأمور يمكننا أن ندرك ما إذا كانت الرسالة الروحية صادقة أم كاذبة، وما إذا كانت الرسالة تأتي حقًا من الروح القدس أم أنها زائفة."</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يوحنا: "بماذا تفكر؟" قد يجيب الشخص بعبارات مثل:</w:t>
      </w:r>
    </w:p>
    <w:p>
      <w:pPr>
        <w:pStyle w:val="ListBullet"/>
        <w:bidi/>
        <w:spacing w:line="240" w:lineRule="auto"/>
        <w:ind w:left="720"/>
      </w:pPr>
      <w:r>
        <w:rPr>
          <w:rtl/>
          <w:cs/>
          <w:lang w:val="ar_AE" w:bidi="ar_AE"/>
        </w:rPr>
      </w:r>
      <w:r>
        <w:rPr>
          <w:rtl/>
          <w:cs/>
          <w:lang w:val="ar_AE" w:bidi="ar_AE"/>
        </w:rPr>
        <w:t>اسألوا الأشخاص الذين يؤدّون دور مستمعي يوحنا: "بماذا تفكرون؟"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من رسالة يوحنا الأولى 4: 1 - 6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يدعو يوحنا مستمعيه </w:t>
      </w:r>
      <w:r>
        <w:rPr>
          <w:b/>
          <w:rtl/>
          <w:cs/>
          <w:lang w:val="ar_AE" w:bidi="ar_AE"/>
        </w:rPr>
        <w:t>أحباء</w:t>
      </w:r>
      <w:r>
        <w:rPr>
          <w:rtl/>
          <w:cs/>
          <w:lang w:val="ar_AE" w:bidi="ar_AE"/>
        </w:rPr>
        <w:t xml:space="preserve">. وهذا يعني أن يوحنا يحب الأشخاص الذين يكتب إليهم. وقد يعني هذا أيضًا أن الله يحب هؤلاء الأشخاص، أو كليهما. ويقصد يوحنا أن مستمعيه هم أصدقاؤه الأعزاء. وهو يتحدث بلطف شديد إلى مستمعيه. استخدموا الكلمة أو العبارة ذاتها التي استخدمتموها لكلمة أحبَّاء في المقاطع السابقة. </w:t>
      </w:r>
    </w:p>
    <w:p>
      <w:pPr>
        <w:bidi/>
      </w:pPr>
      <w:r>
        <w:rPr>
          <w:rtl/>
          <w:cs/>
          <w:lang w:val="ar_AE" w:bidi="ar_AE"/>
        </w:rPr>
      </w:r>
      <w:r>
        <w:rPr>
          <w:rtl/>
          <w:cs/>
          <w:lang w:val="ar_AE" w:bidi="ar_AE"/>
        </w:rPr>
        <w:t xml:space="preserve">في نهاية المقطع السابق، ذكر يوحنا الروح. وهو يقصد الروح القدس. </w:t>
      </w:r>
    </w:p>
    <w:p>
      <w:pPr>
        <w:bidi/>
      </w:pPr>
      <w:r>
        <w:rPr>
          <w:rtl/>
          <w:cs/>
          <w:lang w:val="ar_AE" w:bidi="ar_AE"/>
        </w:rPr>
      </w:r>
      <w:r>
        <w:rPr>
          <w:rtl/>
          <w:cs/>
          <w:lang w:val="ar_AE" w:bidi="ar_AE"/>
        </w:rPr>
        <w:t>ويكاد يوحنا لا يستخدم أبدًا تعبير "الروح القدس". وفي هذا المقطع، يدعو يوحنا الروح القدس "روح الله".</w:t>
      </w:r>
    </w:p>
    <w:p>
      <w:pPr>
        <w:bidi/>
      </w:pPr>
      <w:r>
        <w:rPr>
          <w:rtl/>
          <w:cs/>
          <w:lang w:val="ar_AE" w:bidi="ar_AE"/>
        </w:rPr>
      </w:r>
      <w:r>
        <w:rPr>
          <w:rtl/>
          <w:cs/>
          <w:lang w:val="ar_AE" w:bidi="ar_AE"/>
        </w:rPr>
        <w:t xml:space="preserve">توقّفوا هنا وناقشوا كيف ستقولون </w:t>
      </w:r>
      <w:r>
        <w:rPr>
          <w:b/>
          <w:rtl/>
          <w:cs/>
          <w:lang w:val="ar_AE" w:bidi="ar_AE"/>
        </w:rPr>
        <w:t>روح الله</w:t>
      </w:r>
      <w:r>
        <w:rPr>
          <w:rtl/>
          <w:cs/>
          <w:lang w:val="ar_AE" w:bidi="ar_AE"/>
        </w:rPr>
        <w:t xml:space="preserve">. استخدموا الكلمة أو العبارة ذاتها التي استخدمتموها في المقاطع السابقة. ومصطلح "الروح القدس" موجود في قاموس الكلمات الرئيسية. أوقِفوا الاستماع إلى هذا التسجيل الصوتي هنا. </w:t>
      </w:r>
    </w:p>
    <w:p>
      <w:pPr>
        <w:bidi/>
      </w:pPr>
      <w:r>
        <w:rPr>
          <w:rtl/>
          <w:cs/>
          <w:lang w:val="ar_AE" w:bidi="ar_AE"/>
        </w:rPr>
      </w:r>
      <w:r>
        <w:rPr>
          <w:rtl/>
          <w:cs/>
          <w:lang w:val="ar_AE" w:bidi="ar_AE"/>
        </w:rPr>
        <w:t>لا ينبغي للناس أن يصدقوا كل روح. وهذا يعني أنه لا ينبغي للناس أن يصدقوا كل من يقول إن لديه رسالة من الروح القدس. في هذا المقطع، يستخدم يوحنا كلمة "روح" للإشارة إلى أي أرواح شريرة تحاول أن تكذب على الناس، أو إلى الروح القدس الذي ينقل رسائل حقيقية من الله. وفي هذه الحالة، يقول يوحنا إن الناس بحاجة إلى أن يمتحنوا رسالة الروح ليعرفوا ما إذا كانت من الروح القدس أم من روح شرير.</w:t>
      </w:r>
    </w:p>
    <w:p>
      <w:pPr>
        <w:bidi/>
      </w:pPr>
      <w:r>
        <w:rPr>
          <w:rtl/>
          <w:cs/>
          <w:lang w:val="ar_AE" w:bidi="ar_AE"/>
        </w:rPr>
      </w:r>
      <w:r>
        <w:rPr>
          <w:rtl/>
          <w:cs/>
          <w:lang w:val="ar_AE" w:bidi="ar_AE"/>
        </w:rPr>
        <w:t xml:space="preserve">توقّفوا هنا وناقشوا كيف ستقولون إنه لا ينبغي للناس أن يصدقوا كل </w:t>
      </w:r>
      <w:r>
        <w:rPr>
          <w:b/>
          <w:rtl/>
          <w:cs/>
          <w:lang w:val="ar_AE" w:bidi="ar_AE"/>
        </w:rPr>
        <w:t>روح</w:t>
      </w:r>
      <w:r>
        <w:rPr>
          <w:rtl/>
          <w:cs/>
          <w:lang w:val="ar_AE" w:bidi="ar_AE"/>
        </w:rPr>
        <w:t xml:space="preserve">. ويجب عليكم أن تستخدموا مصطلحًا عامًا للتعبير عن الروح، لأن المؤمنين لا يعرفون بعد ما إذا كانت هذه الأرواح هي الروح القدس من الله، أم أنها أرواح شريرة تحاول خداع الناس. أوقِفوا الاستماع إلى هذا التسجيل الصوتي هنا. </w:t>
      </w:r>
    </w:p>
    <w:p>
      <w:pPr>
        <w:bidi/>
      </w:pPr>
      <w:r>
        <w:rPr>
          <w:rtl/>
          <w:cs/>
          <w:lang w:val="ar_AE" w:bidi="ar_AE"/>
        </w:rPr>
      </w:r>
      <w:r>
        <w:rPr>
          <w:rtl/>
          <w:cs/>
          <w:lang w:val="ar_AE" w:bidi="ar_AE"/>
        </w:rPr>
        <w:t>يقول يوحنا إن أنبياء كذبة كثيرون قد خرجوا إلى العالم. والنبي هو الشخص الذي يحمل رسالة من الله إلى الشعب. والنبي الكاذب هو شخص يتظاهر بأنه ينقل رسائل من الله، لكن هذه الرسائل كاذبة.</w:t>
      </w:r>
    </w:p>
    <w:p>
      <w:pPr>
        <w:bidi/>
      </w:pPr>
      <w:r>
        <w:rPr>
          <w:rtl/>
          <w:cs/>
          <w:lang w:val="ar_AE" w:bidi="ar_AE"/>
        </w:rPr>
      </w:r>
      <w:r>
        <w:rPr>
          <w:rtl/>
          <w:cs/>
          <w:lang w:val="ar_AE" w:bidi="ar_AE"/>
        </w:rPr>
        <w:t>توقّفوا هنا وناقشوا كيف ستترجمون تعبير "</w:t>
      </w:r>
      <w:r>
        <w:rPr>
          <w:b/>
          <w:rtl/>
          <w:cs/>
          <w:lang w:val="ar_AE" w:bidi="ar_AE"/>
        </w:rPr>
        <w:t>الأنبياء الكذبة</w:t>
      </w:r>
      <w:r>
        <w:rPr>
          <w:rtl/>
          <w:cs/>
          <w:lang w:val="ar_AE" w:bidi="ar_AE"/>
        </w:rPr>
        <w:t xml:space="preserve">". وستجدون كلمة النبي في قاموس الكلمات الرئيسية. استخدموا الكلمة نفسها التي استخدمتموها في المقاطع السابقة. أوقِفوا الاستماع إلى هذا التسجيل الصوتي هنا. </w:t>
      </w:r>
    </w:p>
    <w:p>
      <w:pPr>
        <w:bidi/>
      </w:pPr>
      <w:r>
        <w:rPr>
          <w:rtl/>
          <w:cs/>
          <w:lang w:val="ar_AE" w:bidi="ar_AE"/>
        </w:rPr>
      </w:r>
      <w:r>
        <w:rPr>
          <w:rtl/>
          <w:cs/>
          <w:lang w:val="ar_AE" w:bidi="ar_AE"/>
        </w:rPr>
        <w:t>يقول يوحنا إن أنبياء كذبة كثيرون قد خرجوا إلى العالم. وهذه المرة عندما يتحدث يوحنا عن العالم، فإنه يقصد فقط العالم من حولنا بشكل عام. وهو لا يقصد هنا على وجه التحديد العالم الخاطئ. إن يوحنا يقصد أن الأنبياء الكذبة كانوا يتجوَّلون ويشاركون رسائلهم الكاذبة مع كثير من الناس.</w:t>
      </w:r>
    </w:p>
    <w:p>
      <w:pPr>
        <w:bidi/>
      </w:pPr>
      <w:r>
        <w:rPr>
          <w:rtl/>
          <w:cs/>
          <w:lang w:val="ar_AE" w:bidi="ar_AE"/>
        </w:rPr>
      </w:r>
      <w:r>
        <w:rPr>
          <w:rtl/>
          <w:cs/>
          <w:lang w:val="ar_AE" w:bidi="ar_AE"/>
        </w:rPr>
        <w:t xml:space="preserve">توقّفوا هنا وناقشوا كيف ستقولون إن أنبياء كذبة كثيرون قد خرجوا إلى </w:t>
      </w:r>
      <w:r>
        <w:rPr>
          <w:b/>
          <w:rtl/>
          <w:cs/>
          <w:lang w:val="ar_AE" w:bidi="ar_AE"/>
        </w:rPr>
        <w:t>العالم</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 xml:space="preserve">لقد جاء يسوع المسيح في الجسد. ومصطلح </w:t>
      </w:r>
      <w:r>
        <w:rPr>
          <w:b/>
          <w:rtl/>
          <w:cs/>
          <w:lang w:val="ar_AE" w:bidi="ar_AE"/>
        </w:rPr>
        <w:t>المسيح</w:t>
      </w:r>
      <w:r>
        <w:rPr>
          <w:rtl/>
          <w:cs/>
          <w:lang w:val="ar_AE" w:bidi="ar_AE"/>
        </w:rPr>
        <w:t xml:space="preserve"> يعني الملك والمخلِّص الخاص الذي وَعد اللهُ بإرساله. وعندما يدعو يوحنا يسوع "المسيح"، فإنه يقصد بشكل خاص أن يقول إن يسوع هو ابن الله. وكلمة المسيح موجودة في قاموس الكلمات الرئيسية. استخدموا الكلمة نفسها التي استخدمتموها في المقاطع السابقة.</w:t>
      </w:r>
    </w:p>
    <w:p>
      <w:pPr>
        <w:bidi/>
      </w:pPr>
      <w:r>
        <w:rPr>
          <w:rtl/>
          <w:cs/>
          <w:lang w:val="ar_AE" w:bidi="ar_AE"/>
        </w:rPr>
      </w:r>
      <w:r>
        <w:rPr>
          <w:rtl/>
          <w:cs/>
          <w:lang w:val="ar_AE" w:bidi="ar_AE"/>
        </w:rPr>
        <w:t>يسوع المسيح قد جاء "في الجسد" وهذا يعني أن يسوع ولد كإنسان، وله جسد مثلنا تمامًا، وله عظام وعضلات حقيقية ودم حقيقي! لقد كان يسوع موجودًا دائمًا بصفته ابن الله، ولكنه صار إنسانًا في رحم العذراء مريم.</w:t>
      </w:r>
    </w:p>
    <w:p>
      <w:pPr>
        <w:bidi/>
      </w:pPr>
      <w:r>
        <w:rPr>
          <w:rtl/>
          <w:cs/>
          <w:lang w:val="ar_AE" w:bidi="ar_AE"/>
        </w:rPr>
      </w:r>
      <w:r>
        <w:rPr>
          <w:rtl/>
          <w:cs/>
          <w:lang w:val="ar_AE" w:bidi="ar_AE"/>
        </w:rPr>
        <w:t xml:space="preserve">توقّفوا هنا وناقشوا كيف ستقولون إن يسوع المسيح جاء في </w:t>
      </w:r>
      <w:r>
        <w:rPr>
          <w:b/>
          <w:rtl/>
          <w:cs/>
          <w:lang w:val="ar_AE" w:bidi="ar_AE"/>
        </w:rPr>
        <w:t>الجسد</w:t>
      </w:r>
      <w:r>
        <w:rPr>
          <w:rtl/>
          <w:cs/>
          <w:lang w:val="ar_AE" w:bidi="ar_AE"/>
        </w:rPr>
        <w:t xml:space="preserve">. ومصطلح "الجسد" موجود في قاموس الكلمات الرئيسية. أوقِفوا الاستماع إلى هذا التسجيل الصوتي هنا. </w:t>
      </w:r>
    </w:p>
    <w:p>
      <w:pPr>
        <w:bidi/>
      </w:pPr>
      <w:r>
        <w:rPr>
          <w:rtl/>
          <w:cs/>
          <w:lang w:val="ar_AE" w:bidi="ar_AE"/>
        </w:rPr>
      </w:r>
      <w:r>
        <w:rPr>
          <w:rtl/>
          <w:cs/>
          <w:lang w:val="ar_AE" w:bidi="ar_AE"/>
        </w:rPr>
        <w:t xml:space="preserve">الروح الذي </w:t>
      </w:r>
      <w:r>
        <w:rPr>
          <w:b/>
          <w:rtl/>
          <w:cs/>
          <w:lang w:val="ar_AE" w:bidi="ar_AE"/>
        </w:rPr>
        <w:t>يعترف</w:t>
      </w:r>
      <w:r>
        <w:rPr>
          <w:rtl/>
          <w:cs/>
          <w:lang w:val="ar_AE" w:bidi="ar_AE"/>
        </w:rPr>
        <w:t xml:space="preserve"> بأن يسوع المسيح جاء في الجسد، هو من الله. وهذا يعني أنه إذا اعترف شخص ما بأن يسوع المسيح وُلد كإنسان، فإن رسالته تأتي من الروح القدس. وإذا اعترفتم بشيء ما، فأنتم تقولون علانية إنكم تعتقدون أن شيئًا ما هو صحيح. استخدموا الكلمة ذاتها التي استخدمتموها في المقاطع السابقة للإشارة إلى كلمة يعترف. </w:t>
      </w:r>
    </w:p>
    <w:p>
      <w:pPr>
        <w:bidi/>
      </w:pPr>
      <w:r>
        <w:rPr>
          <w:rtl/>
          <w:cs/>
          <w:lang w:val="ar_AE" w:bidi="ar_AE"/>
        </w:rPr>
      </w:r>
      <w:r>
        <w:rPr>
          <w:rtl/>
          <w:cs/>
          <w:lang w:val="ar_AE" w:bidi="ar_AE"/>
        </w:rPr>
        <w:t xml:space="preserve">توقّفوا هنا وناقشوا كيف ستتحدثون عن كيف أن الروح الذي يعترف بأن يسوع المسيح قد جاء في الجسد هو من الله. أوقِفوا الاستماع إلى هذا التسجيل الصوتي هنا. </w:t>
      </w:r>
    </w:p>
    <w:p>
      <w:pPr>
        <w:bidi/>
      </w:pPr>
      <w:r>
        <w:rPr>
          <w:rtl/>
          <w:cs/>
          <w:lang w:val="ar_AE" w:bidi="ar_AE"/>
        </w:rPr>
      </w:r>
      <w:r>
        <w:rPr>
          <w:rtl/>
          <w:cs/>
          <w:lang w:val="ar_AE" w:bidi="ar_AE"/>
        </w:rPr>
        <w:t xml:space="preserve">وإذا لم يعترف أحدهم بأن يسوع المسيح جاء كإنسان، فإن رسائل هذا الشخص لا تأتي من روح الله القدوس، بل من روح </w:t>
      </w:r>
      <w:r>
        <w:rPr>
          <w:b/>
          <w:rtl/>
          <w:cs/>
          <w:lang w:val="ar_AE" w:bidi="ar_AE"/>
        </w:rPr>
        <w:t>ضد المسيح</w:t>
      </w:r>
      <w:r>
        <w:rPr>
          <w:rtl/>
          <w:cs/>
          <w:lang w:val="ar_AE" w:bidi="ar_AE"/>
        </w:rPr>
        <w:t>. وضد المسيح هو عدو ليسوع. استخدموا الكلمة أو العبارة ذاتها التي استخدمتموها في المقاطع السابقة للتعبير عن "ضد المسيح".</w:t>
      </w:r>
    </w:p>
    <w:p>
      <w:pPr>
        <w:bidi/>
      </w:pPr>
      <w:r>
        <w:rPr>
          <w:rtl/>
          <w:cs/>
          <w:lang w:val="ar_AE" w:bidi="ar_AE"/>
        </w:rPr>
      </w:r>
      <w:r>
        <w:rPr>
          <w:rtl/>
          <w:cs/>
          <w:lang w:val="ar_AE" w:bidi="ar_AE"/>
        </w:rPr>
        <w:t xml:space="preserve">وضد المسيح موجود بالفعل في </w:t>
      </w:r>
      <w:r>
        <w:rPr>
          <w:b/>
          <w:rtl/>
          <w:cs/>
          <w:lang w:val="ar_AE" w:bidi="ar_AE"/>
        </w:rPr>
        <w:t>العالم</w:t>
      </w:r>
      <w:r>
        <w:rPr>
          <w:rtl/>
          <w:cs/>
          <w:lang w:val="ar_AE" w:bidi="ar_AE"/>
        </w:rPr>
        <w:t>. وهنا يقصد يوحنا مرة أخرى فقط العالم من حولنا بشكل عام.</w:t>
      </w:r>
    </w:p>
    <w:p>
      <w:pPr>
        <w:bidi/>
      </w:pPr>
      <w:r>
        <w:rPr>
          <w:rtl/>
          <w:cs/>
          <w:lang w:val="ar_AE" w:bidi="ar_AE"/>
        </w:rPr>
      </w:r>
      <w:r>
        <w:rPr>
          <w:rtl/>
          <w:cs/>
          <w:lang w:val="ar_AE" w:bidi="ar_AE"/>
        </w:rPr>
        <w:t>يخاطب يوحنا سامعيه بعبارة "</w:t>
      </w:r>
      <w:r>
        <w:rPr>
          <w:b/>
          <w:rtl/>
          <w:cs/>
          <w:lang w:val="ar_AE" w:bidi="ar_AE"/>
        </w:rPr>
        <w:t>أولادي الصغار</w:t>
      </w:r>
      <w:r>
        <w:rPr>
          <w:rtl/>
          <w:cs/>
          <w:lang w:val="ar_AE" w:bidi="ar_AE"/>
        </w:rPr>
        <w:t>" أو "أولادي الأحباء". استخدموا الكلمة أو العبارة ذاتها التي استخدمتموها في المقاطع السابقة.</w:t>
      </w:r>
    </w:p>
    <w:p>
      <w:pPr>
        <w:bidi/>
      </w:pPr>
      <w:r>
        <w:rPr>
          <w:rtl/>
          <w:cs/>
          <w:lang w:val="ar_AE" w:bidi="ar_AE"/>
        </w:rPr>
      </w:r>
      <w:r>
        <w:rPr>
          <w:rtl/>
          <w:cs/>
          <w:lang w:val="ar_AE" w:bidi="ar_AE"/>
        </w:rPr>
        <w:t xml:space="preserve">إن المؤمنين ينتمون إلى الله، وقد </w:t>
      </w:r>
      <w:r>
        <w:rPr>
          <w:b/>
          <w:rtl/>
          <w:cs/>
          <w:lang w:val="ar_AE" w:bidi="ar_AE"/>
        </w:rPr>
        <w:t>غلبوا</w:t>
      </w:r>
      <w:r>
        <w:rPr>
          <w:rtl/>
          <w:cs/>
          <w:lang w:val="ar_AE" w:bidi="ar_AE"/>
        </w:rPr>
        <w:t xml:space="preserve"> الأشخاص الذين أعطوا رسائل جاءت من ضد المسيح. إذا غلبتم شخصًا ما، فأنتم قد حاربتم هذا الشخص وانتصرتم. وقد خسر الآخرون ولم يعودوا يستطيعون أن يؤذونكم بعد. ولا يقصد يوحنا أن المؤمنين قد تشاجروا جسديًا مع هؤلاء الناس. فقد غلب المؤمنون الأشخاص الذين ينقلون رسائل كاذبة بعدم تصديقهم للرسائل.</w:t>
      </w:r>
    </w:p>
    <w:p>
      <w:pPr>
        <w:bidi/>
      </w:pPr>
      <w:r>
        <w:rPr>
          <w:rtl/>
          <w:cs/>
          <w:lang w:val="ar_AE" w:bidi="ar_AE"/>
        </w:rPr>
      </w:r>
      <w:r>
        <w:rPr>
          <w:rtl/>
          <w:cs/>
          <w:lang w:val="ar_AE" w:bidi="ar_AE"/>
        </w:rPr>
        <w:t xml:space="preserve">توقّفوا هنا وناقشوا كيف يمكنكم أن تقولوا في لغتكم أن المؤمنين قد غلبوا الأشخاص الذين أعطوا رسائل كاذبة. أوقِفوا الاستماع إلى هذا التسجيل الصوتي هنا. </w:t>
      </w:r>
    </w:p>
    <w:p>
      <w:pPr>
        <w:bidi/>
      </w:pPr>
      <w:r>
        <w:rPr>
          <w:rtl/>
          <w:cs/>
          <w:lang w:val="ar_AE" w:bidi="ar_AE"/>
        </w:rPr>
      </w:r>
      <w:r>
        <w:rPr>
          <w:rtl/>
          <w:cs/>
          <w:lang w:val="ar_AE" w:bidi="ar_AE"/>
        </w:rPr>
        <w:t>الذي في المؤمنين هو أعظم، أو أقوى وأقدر من الذي في العالم. وهذه المرة عندما يتحدث يوحنا عن العالم، فإنه يقصد العالم الخاطئ، أي العالم الذي لا يزال لإبليس قوة فيه. الذي في المؤمنين يشير إلى الله، أو إلى الروح القدس. والذي في العالم قد يعني الشيطان، أو قد يعني ضد المسيح.</w:t>
      </w:r>
    </w:p>
    <w:p>
      <w:pPr>
        <w:bidi/>
      </w:pPr>
      <w:r>
        <w:rPr>
          <w:rtl/>
          <w:cs/>
          <w:lang w:val="ar_AE" w:bidi="ar_AE"/>
        </w:rPr>
      </w:r>
      <w:r>
        <w:rPr>
          <w:rtl/>
          <w:cs/>
          <w:lang w:val="ar_AE" w:bidi="ar_AE"/>
        </w:rPr>
        <w:t xml:space="preserve">توقّفوا هنا وناقشوا كيف ستقولون إن الذي فيكم أعظم من الذي في العالم. أوقِفوا الاستماع إلى هذا التسجيل الصوتي هنا. </w:t>
      </w:r>
    </w:p>
    <w:p>
      <w:pPr>
        <w:bidi/>
      </w:pPr>
      <w:r>
        <w:rPr>
          <w:rtl/>
          <w:cs/>
          <w:lang w:val="ar_AE" w:bidi="ar_AE"/>
        </w:rPr>
      </w:r>
      <w:r>
        <w:rPr>
          <w:rtl/>
          <w:cs/>
          <w:lang w:val="ar_AE" w:bidi="ar_AE"/>
        </w:rPr>
        <w:t xml:space="preserve">"الأشخاص الذين ينقلون رسائل كاذبة ينتمون إلى </w:t>
      </w:r>
      <w:r>
        <w:rPr>
          <w:b/>
          <w:rtl/>
          <w:cs/>
          <w:lang w:val="ar_AE" w:bidi="ar_AE"/>
        </w:rPr>
        <w:t>العالم</w:t>
      </w:r>
      <w:r>
        <w:rPr>
          <w:rtl/>
          <w:cs/>
          <w:lang w:val="ar_AE" w:bidi="ar_AE"/>
        </w:rPr>
        <w:t>. وتعني كلمة "العالم" هنا مرة أخرى العالم الخاطئ.</w:t>
      </w:r>
    </w:p>
    <w:p>
      <w:pPr>
        <w:bidi/>
      </w:pPr>
      <w:r>
        <w:rPr>
          <w:rtl/>
          <w:cs/>
          <w:lang w:val="ar_AE" w:bidi="ar_AE"/>
        </w:rPr>
      </w:r>
      <w:r>
        <w:rPr>
          <w:rtl/>
          <w:cs/>
          <w:lang w:val="ar_AE" w:bidi="ar_AE"/>
        </w:rPr>
        <w:t>وفي هذا المقطع، يُعلِّم يوحنا الناسَ كيف يمكنهم معرفة "روح الحق" و"روح الضلال"، أو الكذب. وهذا يعني أن الناس يمكنهم أن يعرفوا ما إذا كانت الرسالة تأتي حقًا من الروح القدس، الذي هو نفسه "روح الحق". وإذا لم تأت الرسالة من الروح القدس، فهي تأتي من روح شرير ينقل رسالة كاذبة يقصد بها خداع الناس.</w:t>
      </w:r>
    </w:p>
    <w:p>
      <w:pPr>
        <w:bidi/>
      </w:pPr>
      <w:r>
        <w:rPr>
          <w:rtl/>
          <w:cs/>
          <w:lang w:val="ar_AE" w:bidi="ar_AE"/>
        </w:rPr>
      </w:r>
      <w:r>
        <w:rPr>
          <w:rtl/>
          <w:cs/>
          <w:lang w:val="ar_AE" w:bidi="ar_AE"/>
        </w:rPr>
        <w:t xml:space="preserve">توقّفوا هنا وناقشوا كيف يمكنكم أن تقولوا في لغتكم أن الناس يمكنهم معرفة </w:t>
      </w:r>
      <w:r>
        <w:rPr>
          <w:b/>
          <w:rtl/>
          <w:cs/>
          <w:lang w:val="ar_AE" w:bidi="ar_AE"/>
        </w:rPr>
        <w:t>روح الحق</w:t>
      </w:r>
      <w:r>
        <w:rPr>
          <w:rtl/>
          <w:cs/>
          <w:lang w:val="ar_AE" w:bidi="ar_AE"/>
        </w:rPr>
        <w:t xml:space="preserve"> و</w:t>
      </w:r>
      <w:r>
        <w:rPr>
          <w:b/>
          <w:rtl/>
          <w:cs/>
          <w:lang w:val="ar_AE" w:bidi="ar_AE"/>
        </w:rPr>
        <w:t>روح الضلال</w:t>
      </w:r>
      <w:r>
        <w:rPr>
          <w:rtl/>
          <w:cs/>
          <w:lang w:val="ar_AE" w:bidi="ar_AE"/>
        </w:rPr>
        <w:t xml:space="preserve"> أو الكذب.</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الأولى 4:7–12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يوحنا الأولى 4: 7–12 واحفظوا هذا المقطع في قلوبكم.</w:t>
      </w:r>
    </w:p>
    <w:p>
      <w:pPr>
        <w:bidi/>
      </w:pPr>
      <w:r>
        <w:rPr>
          <w:rtl/>
          <w:cs/>
          <w:lang w:val="ar_AE" w:bidi="ar_AE"/>
        </w:rPr>
      </w:r>
      <w:r>
        <w:rPr>
          <w:rtl/>
          <w:cs/>
          <w:lang w:val="ar_AE" w:bidi="ar_AE"/>
        </w:rPr>
        <w:t>استمعوا إلى نسخة صوتية من رسالة يوحنا الأولى 4: 7–12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الاستماع إلى هذا التسجيل الصوتي هنا.</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رسالة يوحنا الأولى 4: 7 - 12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المقطع السابق، تحدَّث يوحنا عن كيف يمكن للناس أن يدركوا ما إذا كانت رسالة روحية أعطاها شخص ما قد جاءت حقًا من الله أم لا. فيجب على المؤمنين ألا يثقوا برسالة إلا إذا قال الأشخاص الذين نقلوا هذه الرسائل إن يسوع المسيح قد صار إنسانًا حقًا.</w:t>
      </w:r>
    </w:p>
    <w:p>
      <w:pPr>
        <w:bidi/>
      </w:pPr>
      <w:r>
        <w:rPr>
          <w:rtl/>
          <w:cs/>
          <w:lang w:val="ar_AE" w:bidi="ar_AE"/>
        </w:rPr>
      </w:r>
      <w:r>
        <w:rPr>
          <w:rtl/>
          <w:cs/>
          <w:lang w:val="ar_AE" w:bidi="ar_AE"/>
        </w:rPr>
        <w:t>وفي هذا المقطع، سيتحدث يوحنا مرة أخرى عن مدى أهمية محبة المؤمنين لبعضهم البعض. ربما كان يوحنا يعرف أنه إذا بدأ الناس في الاستماع إلى رسائل بعضهم بعضًا بطريقة نقدية، فقد ينسون أن يحبوا بعضهم بعضًا!</w:t>
      </w:r>
    </w:p>
    <w:p>
      <w:pPr>
        <w:bidi/>
      </w:pPr>
      <w:r>
        <w:rPr>
          <w:rtl/>
          <w:cs/>
          <w:lang w:val="ar_AE" w:bidi="ar_AE"/>
        </w:rPr>
      </w:r>
      <w:r>
        <w:rPr>
          <w:rtl/>
          <w:cs/>
          <w:lang w:val="ar_AE" w:bidi="ar_AE"/>
        </w:rPr>
        <w:t xml:space="preserve">وكان يوحنا قد ذكر بالفعل أننا نستطيع تمييز المؤمن الحقيقي من خلال ما إذا كان ذلك الشخص يحب المؤمنين الآخرين أم لا. والآن، يخبرنا يوحنا عن سبب أهمية أن نحب بعضنا بعضًا: لأن </w:t>
      </w:r>
      <w:r>
        <w:rPr>
          <w:b/>
          <w:rtl/>
          <w:cs/>
          <w:lang w:val="ar_AE" w:bidi="ar_AE"/>
        </w:rPr>
        <w:t>الله</w:t>
      </w:r>
      <w:r>
        <w:rPr>
          <w:rtl/>
          <w:cs/>
          <w:lang w:val="ar_AE" w:bidi="ar_AE"/>
        </w:rPr>
        <w:t xml:space="preserve"> يحبنا </w:t>
      </w:r>
      <w:r>
        <w:rPr>
          <w:b/>
          <w:rtl/>
          <w:cs/>
          <w:lang w:val="ar_AE" w:bidi="ar_AE"/>
        </w:rPr>
        <w:t>نحن</w:t>
      </w:r>
      <w:r>
        <w:rPr>
          <w:rtl/>
          <w:cs/>
          <w:lang w:val="ar_AE" w:bidi="ar_AE"/>
        </w:rPr>
        <w:t xml:space="preserve">! </w:t>
      </w:r>
    </w:p>
    <w:p>
      <w:pPr>
        <w:bidi/>
      </w:pPr>
      <w:r>
        <w:rPr>
          <w:rtl/>
          <w:cs/>
          <w:lang w:val="ar_AE" w:bidi="ar_AE"/>
        </w:rPr>
      </w:r>
      <w:r>
        <w:rPr>
          <w:rtl/>
          <w:cs/>
          <w:lang w:val="ar_AE" w:bidi="ar_AE"/>
        </w:rPr>
        <w:t xml:space="preserve">يخبرنا يوحنا أن الله محبة. وهذا يعني أن الله يحبنا محبة كاملة وتامة. وكما أنَّ الماء دائمًا رطب والنار دائمًا ساخنة، فإن الله يحب الناس دائمًا. وسيكون من المستحيل على الله ألا يحب الناس! وجميع ما يفعله الله، يفعله لأنه يحب الناس. </w:t>
      </w:r>
    </w:p>
    <w:p>
      <w:pPr>
        <w:bidi/>
      </w:pPr>
      <w:r>
        <w:rPr>
          <w:rtl/>
          <w:cs/>
          <w:lang w:val="ar_AE" w:bidi="ar_AE"/>
        </w:rPr>
      </w:r>
      <w:r>
        <w:rPr>
          <w:rtl/>
          <w:cs/>
          <w:lang w:val="ar_AE" w:bidi="ar_AE"/>
        </w:rPr>
        <w:t>ويحب الله أيضًا الحيوانات والنباتات وكل ما خلقه، لكن يوحنا يتحدث هنا تحديدًا عن محبة الله للناس.</w:t>
      </w:r>
    </w:p>
    <w:p>
      <w:pPr>
        <w:bidi/>
      </w:pPr>
      <w:r>
        <w:rPr>
          <w:rtl/>
          <w:cs/>
          <w:lang w:val="ar_AE" w:bidi="ar_AE"/>
        </w:rPr>
      </w:r>
      <w:r>
        <w:rPr>
          <w:rtl/>
          <w:cs/>
          <w:lang w:val="ar_AE" w:bidi="ar_AE"/>
        </w:rPr>
        <w:t xml:space="preserve">والله هو </w:t>
      </w:r>
      <w:r>
        <w:rPr>
          <w:b/>
          <w:rtl/>
          <w:cs/>
          <w:lang w:val="ar_AE" w:bidi="ar_AE"/>
        </w:rPr>
        <w:t>مصدر</w:t>
      </w:r>
      <w:r>
        <w:rPr>
          <w:rtl/>
          <w:cs/>
          <w:lang w:val="ar_AE" w:bidi="ar_AE"/>
        </w:rPr>
        <w:t xml:space="preserve"> كل المحبة. لقد خلق الله الناس، وجعل من الممكن لهم أن يحبوا بعضهم بعضًا. تذكّروا أننا لا نتحدث عن المحبة الرومانسية، كما هو الحال بين رجل وامرأة، بل عن الطريقة التي ينبغي بها لجميع الناس أن يحبوا بعضهم بعضًا.</w:t>
      </w:r>
    </w:p>
    <w:p>
      <w:pPr>
        <w:bidi/>
      </w:pPr>
      <w:r>
        <w:rPr>
          <w:rtl/>
          <w:cs/>
          <w:lang w:val="ar_AE" w:bidi="ar_AE"/>
        </w:rPr>
      </w:r>
      <w:r>
        <w:rPr>
          <w:rtl/>
          <w:cs/>
          <w:lang w:val="ar_AE" w:bidi="ar_AE"/>
        </w:rPr>
        <w:t xml:space="preserve">توقّفوا هنا وقوموا بهذا النشاط: اخرجوا إلى الخارج أو إلى مكان لا يهم فيه إذا سكبتم الماء. املأوا وعاء بالماء. يأخذ أحد الأشخاص الوعاء ويسكب الماء منه في أيدي بعض الأشخاص الآخرين. ثم يسكب هؤلاء الأشخاص الماء الموجود في أيديهم في أيدي أشخاص آخرين. أوقِفوا الاستماع إلى هذا التسجيل الصوتي هنا. </w:t>
      </w:r>
    </w:p>
    <w:p>
      <w:pPr>
        <w:bidi/>
      </w:pPr>
      <w:r>
        <w:rPr>
          <w:rtl/>
          <w:cs/>
          <w:lang w:val="ar_AE" w:bidi="ar_AE"/>
        </w:rPr>
      </w:r>
      <w:r>
        <w:rPr>
          <w:rtl/>
          <w:cs/>
          <w:lang w:val="ar_AE" w:bidi="ar_AE"/>
        </w:rPr>
        <w:t>عندما كنتم تمارسون هذا النشاط، تبللت أيدي الأشخاص، وكان مصدر ذلك كله هو الماء الموجود في الوعاء نفسه. وهكذا، فإن كل ما نفعله أو نقوله ويُظهر حبنا للآخرين يأتي من الله. إن الله يحبنا، و</w:t>
      </w:r>
      <w:r>
        <w:rPr>
          <w:b/>
          <w:rtl/>
          <w:cs/>
          <w:lang w:val="ar_AE" w:bidi="ar_AE"/>
        </w:rPr>
        <w:t>لأن</w:t>
      </w:r>
      <w:r>
        <w:rPr>
          <w:rtl/>
          <w:cs/>
          <w:lang w:val="ar_AE" w:bidi="ar_AE"/>
        </w:rPr>
        <w:t xml:space="preserve"> الله يحبنا، يمكننا أن نحب الآخرين.</w:t>
      </w:r>
    </w:p>
    <w:p>
      <w:pPr>
        <w:bidi/>
      </w:pPr>
      <w:r>
        <w:rPr>
          <w:rtl/>
          <w:cs/>
          <w:lang w:val="ar_AE" w:bidi="ar_AE"/>
        </w:rPr>
      </w:r>
      <w:r>
        <w:rPr>
          <w:rtl/>
          <w:cs/>
          <w:lang w:val="ar_AE" w:bidi="ar_AE"/>
        </w:rPr>
        <w:t>إذا أحببنا بعضنا بعضًا، فإن ذلك يُظهِر للناس أننا أبناء الله. وغالبًا ما يشبه الأطفال آباءهم أو يتصرفون مثلهم. وقد يكون لدى الأطفال نفس هيئة الجسم أو نفس المهارات التي يتمتع بها آباؤهم. لقد التقينا جميعًا في أوقات مختلفة بشخص ما وفكّرنا قائلين: "يا للروعة! إنها تشبه أباها تمامًا، أو إنها تشبه أمها!"</w:t>
      </w:r>
    </w:p>
    <w:p>
      <w:pPr>
        <w:bidi/>
      </w:pPr>
      <w:r>
        <w:rPr>
          <w:rtl/>
          <w:cs/>
          <w:lang w:val="ar_AE" w:bidi="ar_AE"/>
        </w:rPr>
      </w:r>
      <w:r>
        <w:rPr>
          <w:rtl/>
          <w:cs/>
          <w:lang w:val="ar_AE" w:bidi="ar_AE"/>
        </w:rPr>
        <w:t>حسنًا، الله هو أبونا، وهو يحب الجميع حبًا كاملًا. ولذلك، كلما أظهرتم محبة لمؤمن آخر، فإن هذا يُظهر أنكم أبناء الله، لأنكم تتصرفون مثل الله أبيكم!</w:t>
      </w:r>
    </w:p>
    <w:p>
      <w:pPr>
        <w:bidi/>
      </w:pPr>
      <w:r>
        <w:rPr>
          <w:rtl/>
          <w:cs/>
          <w:lang w:val="ar_AE" w:bidi="ar_AE"/>
        </w:rPr>
      </w:r>
      <w:r>
        <w:rPr>
          <w:rtl/>
          <w:cs/>
          <w:lang w:val="ar_AE" w:bidi="ar_AE"/>
        </w:rPr>
        <w:t xml:space="preserve">توقّفوا هنا وناقشوا: هل يمكنكم أن تحكوا قصة عن وقت قابلتم فيه شخصًا تصرف بالطريقة نفسها التي يتصرف بها أحد والديه؟ أوقِفوا الاستماع إلى هذا التسجيل الصوتي هنا. </w:t>
      </w:r>
    </w:p>
    <w:p>
      <w:pPr>
        <w:bidi/>
      </w:pPr>
      <w:r>
        <w:rPr>
          <w:rtl/>
          <w:cs/>
          <w:lang w:val="ar_AE" w:bidi="ar_AE"/>
        </w:rPr>
      </w:r>
      <w:r>
        <w:rPr>
          <w:rtl/>
          <w:cs/>
          <w:lang w:val="ar_AE" w:bidi="ar_AE"/>
        </w:rPr>
        <w:t>إذا لم نحب الآخرين، فنحن لا نعرف الله. فالله يريدنا أن نحب بعضنا البعض. وإذا عرفنا الله حقًا، فسنفعل الأشياء التي يريدنا الله أن نفعلها.</w:t>
      </w:r>
    </w:p>
    <w:p>
      <w:pPr>
        <w:bidi/>
      </w:pPr>
      <w:r>
        <w:rPr>
          <w:rtl/>
          <w:cs/>
          <w:lang w:val="ar_AE" w:bidi="ar_AE"/>
        </w:rPr>
      </w:r>
      <w:r>
        <w:rPr>
          <w:rtl/>
          <w:cs/>
          <w:lang w:val="ar_AE" w:bidi="ar_AE"/>
        </w:rPr>
        <w:t>لنفترض أن هناك شخصين يقول كل منهما إنه صديقكم وإنه يعرفكم جيدًا. حسنًا، في يوم من الأيام يأتي هذان الشخصان لزيارتكم. ويحضر كلاهما لكم بعض الطعام. يحضر واحد من هذين الشخصين الطعام الذي تحبونه حقًا. بينما يحضر الشخص الآخر طعامًا لا تحبونه على الإطلاق، بل إنه في الواقع يجعلكم تمرضون! قد يقول هذا الشخص إنه صديقكم، لكنه لا يعرفكم حقًا. لقد أظهر لكم الشخص الأول أنه صديقكم، لأنه يعرف ما تحبونه وما لا تحبونه.</w:t>
      </w:r>
    </w:p>
    <w:p>
      <w:pPr>
        <w:bidi/>
      </w:pPr>
      <w:r>
        <w:rPr>
          <w:rtl/>
          <w:cs/>
          <w:lang w:val="ar_AE" w:bidi="ar_AE"/>
        </w:rPr>
      </w:r>
      <w:r>
        <w:rPr>
          <w:rtl/>
          <w:cs/>
          <w:lang w:val="ar_AE" w:bidi="ar_AE"/>
        </w:rPr>
        <w:t>وهكذا، إذا أحببنا الآخرين، فإننا نُظهر للجميع أننا نعرف الله حقًا، لأننا نفعل ما يريده الله. وأهم شيء يريدنا الله أن نفعله هو أن نحب الآخرين!</w:t>
      </w:r>
    </w:p>
    <w:p>
      <w:pPr>
        <w:bidi/>
      </w:pPr>
      <w:r>
        <w:rPr>
          <w:rtl/>
          <w:cs/>
          <w:lang w:val="ar_AE" w:bidi="ar_AE"/>
        </w:rPr>
      </w:r>
      <w:r>
        <w:rPr>
          <w:rtl/>
          <w:cs/>
          <w:lang w:val="ar_AE" w:bidi="ar_AE"/>
        </w:rPr>
        <w:t xml:space="preserve">توقّفوا هنا وناقشوا: هل يمكنكم أن تحكوا قصة عن شخص فعل شيئًا من أجلكم يظهر أن هذا الشخص يعرفكم حقًا؟ أوقِفوا الاستماع إلى هذا التسجيل الصوتي هنا. </w:t>
      </w:r>
    </w:p>
    <w:p>
      <w:pPr>
        <w:bidi/>
      </w:pPr>
      <w:r>
        <w:rPr>
          <w:rtl/>
          <w:cs/>
          <w:lang w:val="ar_AE" w:bidi="ar_AE"/>
        </w:rPr>
      </w:r>
      <w:r>
        <w:rPr>
          <w:rtl/>
          <w:cs/>
          <w:lang w:val="ar_AE" w:bidi="ar_AE"/>
        </w:rPr>
        <w:t>نحن نعلم أن الله يحب الناس محبة كاملة لأنه أرسل ابنه الوحيد يسوع، إلى هذا العالم! لقد علَّمنا العهد القديم أنه عندما نخطئ، فإن هذا يقطع علاقة الشركة الجيدة التي تربطنا بالله. فالله قدوس وهو يكره الخطية. والشخص الذي يخطئ يستحق الموت. وقد جعل اللهُ للناسِ شريعة تقضي بأنهم إذا أخطأوا وأرادوا أن يطلبوا من اللهِ الغفران، فيمكنهم ذبحُ حيوانٍ وتقديمُه للهِ كذبيحةٍ. وهكذا يكون الحيوان قد مات بدلًا من الشخص. وعندئذ يمكن لله أن يغفر للشخص، ويمكن للشخص أن تكون له علاقة شركة جيدة مع الله مرة أخرى. في لغة تنطوي على صعوبة، نقول إن الحيوان الذي ذُبح قد "</w:t>
      </w:r>
      <w:r>
        <w:rPr>
          <w:b/>
          <w:rtl/>
          <w:cs/>
          <w:lang w:val="ar_AE" w:bidi="ar_AE"/>
        </w:rPr>
        <w:t>كفَّر"</w:t>
      </w:r>
      <w:r>
        <w:rPr>
          <w:rtl/>
          <w:cs/>
          <w:lang w:val="ar_AE" w:bidi="ar_AE"/>
        </w:rPr>
        <w:t xml:space="preserve"> عن خطية الشخص. وأن يُكفِّر يعني أن يستعيد العلاقة. </w:t>
      </w:r>
    </w:p>
    <w:p>
      <w:pPr>
        <w:bidi/>
      </w:pPr>
      <w:r>
        <w:rPr>
          <w:rtl/>
          <w:cs/>
          <w:lang w:val="ar_AE" w:bidi="ar_AE"/>
        </w:rPr>
      </w:r>
      <w:r>
        <w:rPr>
          <w:rtl/>
          <w:cs/>
          <w:lang w:val="ar_AE" w:bidi="ar_AE"/>
        </w:rPr>
        <w:t xml:space="preserve">توقّفوا هنا وناقشوا: في مجتمعكم، ماذا يفعل الناس لاستعادة علاقة مقطوعة مع بعضهم البعض؟ أوقِفوا الاستماع إلى هذا التسجيل الصوتي هنا. </w:t>
      </w:r>
    </w:p>
    <w:p>
      <w:pPr>
        <w:bidi/>
      </w:pPr>
      <w:r>
        <w:rPr>
          <w:rtl/>
          <w:cs/>
          <w:lang w:val="ar_AE" w:bidi="ar_AE"/>
        </w:rPr>
      </w:r>
      <w:r>
        <w:rPr>
          <w:rtl/>
          <w:cs/>
          <w:lang w:val="ar_AE" w:bidi="ar_AE"/>
        </w:rPr>
        <w:t>لذا، ولأن الأشخاص الذين أخطأوا كانوا يقدمون ذبيحة حيوانية، كان بإمكان الله أن يغفر للناس، وكان بإمكان الناس والله أن يتمتعوا بعلاقة جيدة مع بعضهم البعض مرة أخرى. لكن تأثير هذه الذبيحة لم يدم طويلًا. فلأن الناس يرتكبون الخطية دائمًا، كان عليهم أن يستمروا في تقديم الذبائح الحيوانية مرارًا وتكرارًا. ولذلك، أرسل الله يسوع إلى هذا العالم. وقد مات يسوع بدلًا عنا. وتأثير هذه الذبيحة هو إلى الأبد! وإذا وثقنا بيسوع، فيمكن أن تكون لنا علاقة شركة جيدة مع الله إلى الأبد.</w:t>
      </w:r>
    </w:p>
    <w:p>
      <w:pPr>
        <w:bidi/>
      </w:pPr>
      <w:r>
        <w:rPr>
          <w:rtl/>
          <w:cs/>
          <w:lang w:val="ar_AE" w:bidi="ar_AE"/>
        </w:rPr>
      </w:r>
      <w:r>
        <w:rPr>
          <w:rtl/>
          <w:cs/>
          <w:lang w:val="ar_AE" w:bidi="ar_AE"/>
        </w:rPr>
        <w:t>يقول يوحنا إن يسوع كان ذبيحة كفارة. وقد قال يوحنا الشيء نفسه في مقطع سابق. وهذا يعني أن يسوع أصبح الذبيحة التي تستعيد العلاقة المكسورة بين الله القدوس والخطاة.</w:t>
      </w:r>
    </w:p>
    <w:p>
      <w:pPr>
        <w:bidi/>
      </w:pPr>
      <w:r>
        <w:rPr>
          <w:rtl/>
          <w:cs/>
          <w:lang w:val="ar_AE" w:bidi="ar_AE"/>
        </w:rPr>
      </w:r>
      <w:r>
        <w:rPr>
          <w:rtl/>
          <w:cs/>
          <w:lang w:val="ar_AE" w:bidi="ar_AE"/>
        </w:rPr>
        <w:t>ويوضِّح يوحنا للمؤمنين هنا مدى أهمية الإيمان بأن ابن الله قد صار إنسانًا حقًا. كان الأشخاص مثل سام وسالي مهتمين فقط بابن الله ككائن روحي. لم يظن هؤلاء الناس أنه من المهم أن يصبح ابن الله إنسانًا. لكن يوحنا يُظهر لنا أن هذا أمر مهم جدًا، لأن الله أظهر لنا مدى محبته لنا من خلال إرسال ابنه ليخلِّصنا! وصار ابن الله إنسانًا حتى يموت عوضًا عنا. كان سام وسالي مخطئين حقًا لاعتقادهما أنه لم يكن من المهم أن يكون يسوع إنسانًا حقيقيًا! لأن هذه هي الطريقة التي خلّصنا بها الله.</w:t>
      </w:r>
    </w:p>
    <w:p>
      <w:pPr>
        <w:bidi/>
      </w:pPr>
      <w:r>
        <w:rPr>
          <w:rtl/>
          <w:cs/>
          <w:lang w:val="ar_AE" w:bidi="ar_AE"/>
        </w:rPr>
      </w:r>
      <w:r>
        <w:rPr>
          <w:rtl/>
          <w:cs/>
          <w:lang w:val="ar_AE" w:bidi="ar_AE"/>
        </w:rPr>
        <w:t xml:space="preserve">ولم يخلِّصنا الله لأننا </w:t>
      </w:r>
      <w:r>
        <w:rPr>
          <w:b/>
          <w:rtl/>
          <w:cs/>
          <w:lang w:val="ar_AE" w:bidi="ar_AE"/>
        </w:rPr>
        <w:t>نحن</w:t>
      </w:r>
      <w:r>
        <w:rPr>
          <w:rtl/>
          <w:cs/>
          <w:lang w:val="ar_AE" w:bidi="ar_AE"/>
        </w:rPr>
        <w:t xml:space="preserve"> أحببنا الله! فإننا في الواقع لم نحب الله على الإطلاق، في البداية! لكن الله كان لا يزال يحبنا. و</w:t>
      </w:r>
      <w:r>
        <w:rPr>
          <w:b/>
          <w:rtl/>
          <w:cs/>
          <w:lang w:val="ar_AE" w:bidi="ar_AE"/>
        </w:rPr>
        <w:t>لأن</w:t>
      </w:r>
      <w:r>
        <w:rPr>
          <w:rtl/>
          <w:cs/>
          <w:lang w:val="ar_AE" w:bidi="ar_AE"/>
        </w:rPr>
        <w:t xml:space="preserve"> الله أحبنا وخلَّصنا، بدأنا في محبة الله.</w:t>
      </w:r>
    </w:p>
    <w:p>
      <w:pPr>
        <w:bidi/>
      </w:pPr>
      <w:r>
        <w:rPr>
          <w:rtl/>
          <w:cs/>
          <w:lang w:val="ar_AE" w:bidi="ar_AE"/>
        </w:rPr>
      </w:r>
      <w:r>
        <w:rPr>
          <w:rtl/>
          <w:cs/>
          <w:lang w:val="ar_AE" w:bidi="ar_AE"/>
        </w:rPr>
        <w:t xml:space="preserve">توقّفوا هنا وناقشوا: هل يمكنكم أن تحكوا قصة عن شخص لم يكن يحبكم لكنكم استمريتم تحبونه؟ أو ربما حيوان؟ ماذا حدث؟ أوقِفوا الاستماع إلى هذا التسجيل الصوتي هنا. </w:t>
      </w:r>
    </w:p>
    <w:p>
      <w:pPr>
        <w:bidi/>
      </w:pPr>
      <w:r>
        <w:rPr>
          <w:rtl/>
          <w:cs/>
          <w:lang w:val="ar_AE" w:bidi="ar_AE"/>
        </w:rPr>
      </w:r>
      <w:r>
        <w:rPr>
          <w:rtl/>
          <w:cs/>
          <w:lang w:val="ar_AE" w:bidi="ar_AE"/>
        </w:rPr>
        <w:t xml:space="preserve">حسنًا، إذا كان الله أحبنا كثيرًا لدرجة أنه مات من أجلنا، فيجب علينا بالطبع أن نحب بعضنا </w:t>
      </w:r>
      <w:r>
        <w:rPr>
          <w:b/>
          <w:rtl/>
          <w:cs/>
          <w:lang w:val="ar_AE" w:bidi="ar_AE"/>
        </w:rPr>
        <w:t>البعض</w:t>
      </w:r>
      <w:r>
        <w:rPr>
          <w:rtl/>
          <w:cs/>
          <w:lang w:val="ar_AE" w:bidi="ar_AE"/>
        </w:rPr>
        <w:t xml:space="preserve"> أيضًا. وذلك لأن يسوع مات أيضًا من أجل الأشخاص الآخرين! سيكون أمرًا غريبًا جدًا إذا لم نحب شخصًا آخر مات يسوع من أجله! فإذا كان يسوع يحب هذا الشخص الآخر، فيجب علينا نحن أيضًا أن نحبه كذلك. وعندما نحب بعضنا بعضًا، فعندها يسكن الله فينا.</w:t>
      </w:r>
    </w:p>
    <w:p>
      <w:pPr>
        <w:bidi/>
      </w:pPr>
      <w:r>
        <w:rPr>
          <w:rtl/>
          <w:cs/>
          <w:lang w:val="ar_AE" w:bidi="ar_AE"/>
        </w:rPr>
      </w:r>
      <w:r>
        <w:rPr>
          <w:rtl/>
          <w:cs/>
          <w:lang w:val="ar_AE" w:bidi="ar_AE"/>
        </w:rPr>
        <w:t>توقّفوا هنا وناقشوا: كيف كانت ستبدو كنيستكم إذا أحب الجميع بعضهم البعض؟ ثم بعد ذلك، صلوا معًا لكي يساعدكم الله على أن تحبوا بعضكم بعضًا، تمامًا كما يحبكم يسوع جميعًا!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رسالة يوحنا الأولى 4: 7 - 12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ستتناول المجموعة النص ببطء أكبر. وستقوم المجموعة بتحديد المشاهد والشخصيات وأماكن الأحداث في هذا المقطع. ثم ستقوم المجموعة بمحاولة تصوُّر هذا المقطع. </w:t>
      </w:r>
    </w:p>
    <w:p>
      <w:pPr>
        <w:bidi/>
      </w:pPr>
      <w:r>
        <w:rPr>
          <w:rtl/>
          <w:cs/>
          <w:lang w:val="ar_AE" w:bidi="ar_AE"/>
        </w:rPr>
      </w:r>
      <w:r>
        <w:rPr>
          <w:rtl/>
          <w:cs/>
          <w:lang w:val="ar_AE" w:bidi="ar_AE"/>
        </w:rPr>
        <w:t>يحتوي هذا المقطع على جزء واحد.</w:t>
      </w:r>
    </w:p>
    <w:p>
      <w:pPr>
        <w:bidi/>
      </w:pPr>
      <w:r>
        <w:rPr>
          <w:rtl/>
          <w:cs/>
          <w:lang w:val="ar_AE" w:bidi="ar_AE"/>
        </w:rPr>
      </w:r>
      <w:r>
        <w:rPr>
          <w:b/>
          <w:rtl/>
          <w:cs/>
          <w:lang w:val="ar_AE" w:bidi="ar_AE"/>
        </w:rPr>
        <w:t>في هذا الجزء:</w:t>
      </w:r>
      <w:r>
        <w:rPr>
          <w:rtl/>
          <w:cs/>
          <w:lang w:val="ar_AE" w:bidi="ar_AE"/>
        </w:rPr>
        <w:t xml:space="preserve"> يقول يوحنا إنه ينبغي لنا أن نحب بعضنا بعضًا. والسبب الذي ينبغي علينا لأجله أن نحب بعضنا بعضًا هو أن الله يحبنا.</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يوحنا، الذي يُقدِّم هذه العظة</w:t>
      </w:r>
    </w:p>
    <w:p>
      <w:pPr>
        <w:pStyle w:val="ListBullet"/>
        <w:bidi/>
        <w:spacing w:line="240" w:lineRule="auto"/>
        <w:ind w:left="720"/>
      </w:pPr>
      <w:r>
        <w:rPr>
          <w:rtl/>
          <w:cs/>
          <w:lang w:val="ar_AE" w:bidi="ar_AE"/>
        </w:rPr>
      </w:r>
      <w:r>
        <w:rPr>
          <w:rtl/>
          <w:cs/>
          <w:lang w:val="ar_AE" w:bidi="ar_AE"/>
        </w:rPr>
        <w:t xml:space="preserve">الأشخاص الذين يستمعون إلى عظة يوحنا </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 xml:space="preserve">المؤمنون الذين يحبون بعضهم بعضًا </w:t>
      </w:r>
    </w:p>
    <w:p>
      <w:pPr>
        <w:pStyle w:val="ListBullet"/>
        <w:bidi/>
        <w:spacing w:line="240" w:lineRule="auto"/>
        <w:ind w:left="720"/>
      </w:pPr>
      <w:r>
        <w:rPr>
          <w:rtl/>
          <w:cs/>
          <w:lang w:val="ar_AE" w:bidi="ar_AE"/>
        </w:rPr>
      </w:r>
      <w:r>
        <w:rPr>
          <w:rtl/>
          <w:cs/>
          <w:lang w:val="ar_AE" w:bidi="ar_AE"/>
        </w:rPr>
        <w:t>والأشخاص الذين لا يحبون بعضهم بعضًا</w:t>
      </w:r>
    </w:p>
    <w:p>
      <w:pPr>
        <w:bidi/>
      </w:pPr>
      <w:r>
        <w:rPr>
          <w:rtl/>
          <w:cs/>
          <w:lang w:val="ar_AE" w:bidi="ar_AE"/>
        </w:rPr>
      </w:r>
      <w:r>
        <w:rPr>
          <w:rtl/>
          <w:cs/>
          <w:lang w:val="ar_AE" w:bidi="ar_AE"/>
        </w:rPr>
        <w:t>في هذا المقطع، يتواجد يوحنا مرة أخرى في ذلك الجزء من الحديقة (النص) الذي يخبرنا فيه بأن على أولاد الله أن يحبوا بعضهم البعض. لكن في الوقت نفسه، يمكننا أيضًا أن نقول إن يوحنا موجود في ذلك الجزء من الحديقة (النص) حيث يخبرنا أن أولاد الله يؤمنون بالأمور الصحيحة عن يسوع.</w:t>
      </w:r>
    </w:p>
    <w:p>
      <w:pPr>
        <w:bidi/>
      </w:pPr>
      <w:r>
        <w:rPr>
          <w:rtl/>
          <w:cs/>
          <w:lang w:val="ar_AE" w:bidi="ar_AE"/>
        </w:rPr>
      </w:r>
      <w:r>
        <w:rPr>
          <w:rtl/>
          <w:cs/>
          <w:lang w:val="ar_AE" w:bidi="ar_AE"/>
        </w:rPr>
        <w:t xml:space="preserve">توقَّفوا هنا، ورجاء اطلبوا من اثنين من أعضاء مجموعتكم أن يكونا يوحنا. دَعوا هذان الشخصان يقفان أو يجلسان في الجزء من غرفتكم الذي يمثِّل هذه الأجزاء من الحديقة. ولا تنسوا أن تتركوا شيئًا وراءكم لتُظهروا أنكم كنتم هناك. انظروا إلى عدد المرات التي كنتم فيها هناك من قبل! أوقِفوا الاستماع إلى هذا التسجيل الصوتي هنا. </w:t>
      </w:r>
    </w:p>
    <w:p>
      <w:pPr>
        <w:bidi/>
      </w:pPr>
      <w:r>
        <w:rPr>
          <w:rtl/>
          <w:cs/>
          <w:lang w:val="ar_AE" w:bidi="ar_AE"/>
        </w:rPr>
      </w:r>
      <w:r>
        <w:rPr>
          <w:rtl/>
          <w:cs/>
          <w:lang w:val="ar_AE" w:bidi="ar_AE"/>
        </w:rPr>
        <w:t xml:space="preserve">يبدأ يوحنا هذا المقطع وينهيه بدعوة مستمعيه "أحباء". وهذا أمرٌ ملائمٌ للغاية ليُقال في فقرةٍ يتحدث فيها يوحنا عن المحبة! </w:t>
      </w:r>
    </w:p>
    <w:p>
      <w:pPr>
        <w:bidi/>
      </w:pPr>
      <w:r>
        <w:rPr>
          <w:rtl/>
          <w:cs/>
          <w:lang w:val="ar_AE" w:bidi="ar_AE"/>
        </w:rPr>
      </w:r>
      <w:r>
        <w:rPr>
          <w:rtl/>
          <w:cs/>
          <w:lang w:val="ar_AE" w:bidi="ar_AE"/>
        </w:rPr>
        <w:t>يخبر يوحنا المؤمنين: "لنحب بعضنا بعضًا!" ويوحنا يشمل نفسه هنا. فيجب على جميع المؤمنين، وكذلك يوحنا أيضًا، أن يحبوا بعضهم بعضًا.</w:t>
      </w:r>
    </w:p>
    <w:p>
      <w:pPr>
        <w:bidi/>
      </w:pPr>
      <w:r>
        <w:rPr>
          <w:rtl/>
          <w:cs/>
          <w:lang w:val="ar_AE" w:bidi="ar_AE"/>
        </w:rPr>
      </w:r>
      <w:r>
        <w:rPr>
          <w:rtl/>
          <w:cs/>
          <w:lang w:val="ar_AE" w:bidi="ar_AE"/>
        </w:rPr>
        <w:t>والسبب الذي لأجله ينبغي علينا أن نحب بعضنا بعضًا هو أن المحبة هي من الله. وهذا يعني أن الله هو الذي يجعل من الممكن للناس أن يحبوا بعضهم بعضًا. وفي كل مرة نُظهر فيها محبة للآخرين، نفعل هذا لأن الله يجعل هذا ممكنًا.</w:t>
      </w:r>
    </w:p>
    <w:p>
      <w:pPr>
        <w:bidi/>
      </w:pPr>
      <w:r>
        <w:rPr>
          <w:rtl/>
          <w:cs/>
          <w:lang w:val="ar_AE" w:bidi="ar_AE"/>
        </w:rPr>
      </w:r>
      <w:r>
        <w:rPr>
          <w:rtl/>
          <w:cs/>
          <w:lang w:val="ar_AE" w:bidi="ar_AE"/>
        </w:rPr>
        <w:t xml:space="preserve">توقَّفوا هنا وناقشوا كيف يمكنكم أن تقولوا في لغتكم أنه ينبغي لنا أن نحب بعضنا بعضًا لأن المحبة هي من الله. أوقِفوا الاستماع إلى هذا التسجيل الصوتي هنا. </w:t>
      </w:r>
    </w:p>
    <w:p>
      <w:pPr>
        <w:bidi/>
      </w:pPr>
      <w:r>
        <w:rPr>
          <w:rtl/>
          <w:cs/>
          <w:lang w:val="ar_AE" w:bidi="ar_AE"/>
        </w:rPr>
      </w:r>
      <w:r>
        <w:rPr>
          <w:rtl/>
          <w:cs/>
          <w:lang w:val="ar_AE" w:bidi="ar_AE"/>
        </w:rPr>
        <w:t xml:space="preserve">يقول يوحنا إن الشخص الذي يحب الآخرين مولود من الله. وهذا يعني أن هذا الشخص ابن الله. ويستخدم يوحنا هنا واحدة من أزواج "الإثبات مع النفي" مرة أخرى. فيقول يوحنا: "كل من يحب الآخرين هو ابن لله ويعرف الله". وتلك هي الطريقة المُثبَتة (الإيجابية) لقول ذلك. ثم يقول يوحنا الشيء نفسه بطريقة منفية (سلبية): "كل من </w:t>
      </w:r>
      <w:r>
        <w:rPr>
          <w:b/>
          <w:rtl/>
          <w:cs/>
          <w:lang w:val="ar_AE" w:bidi="ar_AE"/>
        </w:rPr>
        <w:t>لا</w:t>
      </w:r>
      <w:r>
        <w:rPr>
          <w:rtl/>
          <w:cs/>
          <w:lang w:val="ar_AE" w:bidi="ar_AE"/>
        </w:rPr>
        <w:t xml:space="preserve"> يحب الآخرين، </w:t>
      </w:r>
      <w:r>
        <w:rPr>
          <w:b/>
          <w:rtl/>
          <w:cs/>
          <w:lang w:val="ar_AE" w:bidi="ar_AE"/>
        </w:rPr>
        <w:t>لا</w:t>
      </w:r>
      <w:r>
        <w:rPr>
          <w:rtl/>
          <w:cs/>
          <w:lang w:val="ar_AE" w:bidi="ar_AE"/>
        </w:rPr>
        <w:t xml:space="preserve"> يعرف الله!" والمعنى واحد. أنتم تكونون أبناء الله فقط إذا أحببتم الآخرين. فإنكم تعرفون الله حقًا فقط إذا أحببتم الآخرين.</w:t>
      </w:r>
    </w:p>
    <w:p>
      <w:pPr>
        <w:bidi/>
      </w:pPr>
      <w:r>
        <w:rPr>
          <w:rtl/>
          <w:cs/>
          <w:lang w:val="ar_AE" w:bidi="ar_AE"/>
        </w:rPr>
      </w:r>
      <w:r>
        <w:rPr>
          <w:rtl/>
          <w:cs/>
          <w:lang w:val="ar_AE" w:bidi="ar_AE"/>
        </w:rPr>
        <w:t xml:space="preserve">وإذا لم نحب الآخرين، فنحن لا نعرف الله. فالله </w:t>
      </w:r>
      <w:r>
        <w:rPr>
          <w:b/>
          <w:rtl/>
          <w:cs/>
          <w:lang w:val="ar_AE" w:bidi="ar_AE"/>
        </w:rPr>
        <w:t>هو</w:t>
      </w:r>
      <w:r>
        <w:rPr>
          <w:rtl/>
          <w:cs/>
          <w:lang w:val="ar_AE" w:bidi="ar_AE"/>
        </w:rPr>
        <w:t xml:space="preserve"> محبة! وكل ما يفعله الله، يفعله لأنه يحب الناس. وبالطبع، فإن الله يحب بقية خليقته أيضًا. وإذا عرفنا الله حقًا، فسنفعل الأشياء التي يريدنا الله أن نفعلها.</w:t>
      </w:r>
    </w:p>
    <w:p>
      <w:pPr>
        <w:bidi/>
      </w:pPr>
      <w:r>
        <w:rPr>
          <w:rtl/>
          <w:cs/>
          <w:lang w:val="ar_AE" w:bidi="ar_AE"/>
        </w:rPr>
      </w:r>
      <w:r>
        <w:rPr>
          <w:rtl/>
          <w:cs/>
          <w:lang w:val="ar_AE" w:bidi="ar_AE"/>
        </w:rPr>
        <w:t xml:space="preserve">لقد أظهر الله مدى محبته لنا من خلال إرسال يسوع، ابن الله الوحيد إلى العالم. ويقول يوحنا إن الله </w:t>
      </w:r>
      <w:r>
        <w:rPr>
          <w:b/>
          <w:rtl/>
          <w:cs/>
          <w:lang w:val="ar_AE" w:bidi="ar_AE"/>
        </w:rPr>
        <w:t>أظهر</w:t>
      </w:r>
      <w:r>
        <w:rPr>
          <w:rtl/>
          <w:cs/>
          <w:lang w:val="ar_AE" w:bidi="ar_AE"/>
        </w:rPr>
        <w:t xml:space="preserve"> مدى محبته لنا من خلال إرسال ابنه الوحيد. عندما تُظهرون شيئًا ما، فإنكم تُعلنون للناس شيئًا لم يكونوا يعرفونه من قبل. فنحن لم نكن نعرف مدى محبة الله لنا حتى أرسل لنا يسوع.</w:t>
      </w:r>
    </w:p>
    <w:p>
      <w:pPr>
        <w:bidi/>
      </w:pPr>
      <w:r>
        <w:rPr>
          <w:rtl/>
          <w:cs/>
          <w:lang w:val="ar_AE" w:bidi="ar_AE"/>
        </w:rPr>
      </w:r>
      <w:r>
        <w:rPr>
          <w:rtl/>
          <w:cs/>
          <w:lang w:val="ar_AE" w:bidi="ar_AE"/>
        </w:rPr>
        <w:t xml:space="preserve">توقَّفوا هنا وقوموا بهذا النشاط: في المقدمة، قد صنعتم بعض الزهور التي تُظهر مدى محبة الله لنا. ضعوا إحدى هذه الزهور في ذلك الجزء من الحديقة حيث يخبرنا يوحنا أنه ينبغي لأولاد الله أن يحبوا بعضهم بعضًا. أوقِفوا الاستماع إلى هذا التسجيل الصوتي هنا. </w:t>
      </w:r>
    </w:p>
    <w:p>
      <w:pPr>
        <w:bidi/>
      </w:pPr>
      <w:r>
        <w:rPr>
          <w:rtl/>
          <w:cs/>
          <w:lang w:val="ar_AE" w:bidi="ar_AE"/>
        </w:rPr>
      </w:r>
      <w:r>
        <w:rPr>
          <w:rtl/>
          <w:cs/>
          <w:lang w:val="ar_AE" w:bidi="ar_AE"/>
        </w:rPr>
        <w:t>لقد أرسل الله ابنه حتى يمكننا أن نحيا! أرسل الله ابنه إلى العالم، وصار ابن الله إنسانًا. ونحن يمكننا أن نحيا بسبب ما فعله ابن الله، يسوع، من أجلنا. فقد مات يسوع بدلًا عنا، وبسبب ذلك، يمكننا أن نحيا! وتذكّروا أن هذا هو الأمر الذي لم يؤمن به أشخاص مثل سام وسالي.</w:t>
      </w:r>
    </w:p>
    <w:p>
      <w:pPr>
        <w:bidi/>
      </w:pPr>
      <w:r>
        <w:rPr>
          <w:rtl/>
          <w:cs/>
          <w:lang w:val="ar_AE" w:bidi="ar_AE"/>
        </w:rPr>
      </w:r>
      <w:r>
        <w:rPr>
          <w:rtl/>
          <w:cs/>
          <w:lang w:val="ar_AE" w:bidi="ar_AE"/>
        </w:rPr>
        <w:t xml:space="preserve">توقَّفوا هنا وناقشوا كيف يمكنكم أن تقولوا في لغتكم أن الله أظهر لنا مدى محبته لنا من خلال إرسال ابنه الوحيد إلى العالم حتى نتمكن نحن من أن نحيا. أوقِفوا الاستماع إلى هذا التسجيل الصوتي هنا. </w:t>
      </w:r>
    </w:p>
    <w:p>
      <w:pPr>
        <w:bidi/>
      </w:pPr>
      <w:r>
        <w:rPr>
          <w:rtl/>
          <w:cs/>
          <w:lang w:val="ar_AE" w:bidi="ar_AE"/>
        </w:rPr>
      </w:r>
      <w:r>
        <w:rPr>
          <w:rtl/>
          <w:cs/>
          <w:lang w:val="ar_AE" w:bidi="ar_AE"/>
        </w:rPr>
        <w:t xml:space="preserve">ثم يخبرنا يوحنا بشيء آخر مميز عن الطريقة التي يحبنا الله بها. إن الله لا يحبنا لأننا أحببناه أولًا. بل الأمر هو العكس. لقد أحبنا الله، </w:t>
      </w:r>
      <w:r>
        <w:rPr>
          <w:b/>
          <w:rtl/>
          <w:cs/>
          <w:lang w:val="ar_AE" w:bidi="ar_AE"/>
        </w:rPr>
        <w:t>ثم</w:t>
      </w:r>
      <w:r>
        <w:rPr>
          <w:rtl/>
          <w:cs/>
          <w:lang w:val="ar_AE" w:bidi="ar_AE"/>
        </w:rPr>
        <w:t xml:space="preserve"> بدأنا نحن في محبة الله! يفعل الناس العديد من الأشياء الخاطئة التي يكرهها الله، ولذلك من المدهش جدًا أن نسمع أن الله قد أحبنا حتى قبل أن نغيّر سلوكنا ونبدأ في فعل الأشياء التي يريدنا الله أن نفعلها!</w:t>
      </w:r>
    </w:p>
    <w:p>
      <w:pPr>
        <w:bidi/>
      </w:pPr>
      <w:r>
        <w:rPr>
          <w:rtl/>
          <w:cs/>
          <w:lang w:val="ar_AE" w:bidi="ar_AE"/>
        </w:rPr>
      </w:r>
      <w:r>
        <w:rPr>
          <w:rtl/>
          <w:cs/>
          <w:lang w:val="ar_AE" w:bidi="ar_AE"/>
        </w:rPr>
        <w:t xml:space="preserve">فبدلًا من أن يعاقبنا الله على الأشياء السيئة التي فعلناها، أظهر الله مدى محبته لنا من خلال إرسال ابنه ليموت عوضًا عنا. ويقول يوحنا إن يسوع كان ذبيحة كفارة. وقد قال يوحنا الشيء نفسه في مقطع سابق. وهذا يعني أن يسوع أصبح الذبيحة التي استعادت العلاقة المكسورة بين الله القدوس والخطاة. أن يُكفِّر يعني أن يستعيد العلاقة. </w:t>
      </w:r>
    </w:p>
    <w:p>
      <w:pPr>
        <w:bidi/>
      </w:pPr>
      <w:r>
        <w:rPr>
          <w:rtl/>
          <w:cs/>
          <w:lang w:val="ar_AE" w:bidi="ar_AE"/>
        </w:rPr>
      </w:r>
      <w:r>
        <w:rPr>
          <w:rtl/>
          <w:cs/>
          <w:lang w:val="ar_AE" w:bidi="ar_AE"/>
        </w:rPr>
        <w:t>ولأن يسوع مات، كان بإمكان الله أن يغفر خطايانا!</w:t>
      </w:r>
    </w:p>
    <w:p>
      <w:pPr>
        <w:bidi/>
      </w:pPr>
      <w:r>
        <w:rPr>
          <w:rtl/>
          <w:cs/>
          <w:lang w:val="ar_AE" w:bidi="ar_AE"/>
        </w:rPr>
      </w:r>
      <w:r>
        <w:rPr>
          <w:rtl/>
          <w:cs/>
          <w:lang w:val="ar_AE" w:bidi="ar_AE"/>
        </w:rPr>
        <w:t>ولأن الله أحبنا كثيرًا، ينبغي لنا أيضًا أن نحب بعضنا بعضًا.</w:t>
      </w:r>
    </w:p>
    <w:p>
      <w:pPr>
        <w:bidi/>
      </w:pPr>
      <w:r>
        <w:rPr>
          <w:rtl/>
          <w:cs/>
          <w:lang w:val="ar_AE" w:bidi="ar_AE"/>
        </w:rPr>
      </w:r>
      <w:r>
        <w:rPr>
          <w:rtl/>
          <w:cs/>
          <w:lang w:val="ar_AE" w:bidi="ar_AE"/>
        </w:rPr>
        <w:t>وعندما يبدأ الناس في محبة بعضهم بعضًا، سيحدث شيء مميز وخاص. وكأن الناس فجأة أصبحوا قادرين على رؤية الله! الله روح، ولم يره أحدٌ من قبل. لكن عندما تُظهرون للناس أنكم تحبونهم، فإنكم تتصرفون مثل الله. وعندما ينظر إليكم الآخرون، يكون الأمر كما لو كانوا ينظرون إلى الله! يقول يوحنا إنه إذا أحببنا بعضنا بعضًا، فإن الله يسكن فينا. وربما كان يوحنا يقصد أن روح الله سيسكن في جماعة المؤمنين معًا. فعندما يحب الناس بعضهم بعضًا، يكون الله سعيدًا جدًا بأن يعيش في وسطهم.</w:t>
      </w:r>
    </w:p>
    <w:p>
      <w:pPr>
        <w:bidi/>
      </w:pPr>
      <w:r>
        <w:rPr>
          <w:rtl/>
          <w:cs/>
          <w:lang w:val="ar_AE" w:bidi="ar_AE"/>
        </w:rPr>
      </w:r>
      <w:r>
        <w:rPr>
          <w:rtl/>
          <w:cs/>
          <w:lang w:val="ar_AE" w:bidi="ar_AE"/>
        </w:rPr>
        <w:t>ويقول يوحنا إنه عندما نحب بعضنا بعضًا، فإن الله يسكن فينا، وتكمّل محبة الله فينا. في يوحنا الأولى 2: 5 كان يوحنا قد قال الشيء نفسه تقريبًا، واستخدمنا مثالًا عن شجرة فاكهة. لقد قلنا، تخيّلوا أنكم تزرعون شجرة فاكهة، وأنكم تعملون بجد لتساعدوا الشجرة على النمو. وعندما تُعطي الشجرة الفاكهة (ثمرًا)، يصبح كل العمل الذي أنجزتموه من أجلها يستحق ذلك. وكان يوحنا ليقول إن العمل الذي أنجزتموه من أجل الشجرة قد كَمُل لأن الشجرة تفعل ما تريدونها أن تفعله. وبالطريقة نفسها، فعندما نحب بعضنا بعضًا، يكون عمل الله في محبتنا قد تكمَّل. وبهذا نفعل ما يريدنا الله أن نفعله.</w:t>
      </w:r>
    </w:p>
    <w:p>
      <w:pPr>
        <w:bidi/>
      </w:pPr>
      <w:r>
        <w:rPr>
          <w:rtl/>
          <w:cs/>
          <w:lang w:val="ar_AE" w:bidi="ar_AE"/>
        </w:rPr>
      </w:r>
      <w:r>
        <w:rPr>
          <w:rtl/>
          <w:cs/>
          <w:lang w:val="ar_AE" w:bidi="ar_AE"/>
        </w:rPr>
        <w:t xml:space="preserve">عندما قال يوحنا الشيء نفسه تقريبًا في يوحنا الأولى 2: 5، قال إن الشخص </w:t>
      </w:r>
      <w:r>
        <w:rPr>
          <w:b/>
          <w:rtl/>
          <w:cs/>
          <w:lang w:val="ar_AE" w:bidi="ar_AE"/>
        </w:rPr>
        <w:t>الذي يطيع كلمة الله</w:t>
      </w:r>
      <w:r>
        <w:rPr>
          <w:rtl/>
          <w:cs/>
          <w:lang w:val="ar_AE" w:bidi="ar_AE"/>
        </w:rPr>
        <w:t>، في هذا الشخص، قد تكمّلت محبة الله. وفي هذا المقطع، يقول يوحنا إنه عندما نحب بعضنا بعضًا، تكون محبة الله قد تكمَّلت. ويُظهر هذا أنه بالنسبة ليوحنا، فإن طاعة الله ومحبة بعضنا البعض هما في الواقع الشيء نفسه. فإن أهم شيء يمكننا فعله لطاعة الله هو أن نحب بعضنا بعضًا.</w:t>
      </w:r>
    </w:p>
    <w:p>
      <w:pPr>
        <w:bidi/>
      </w:pPr>
      <w:r>
        <w:rPr>
          <w:rtl/>
          <w:cs/>
          <w:lang w:val="ar_AE" w:bidi="ar_AE"/>
        </w:rPr>
      </w:r>
      <w:r>
        <w:rPr>
          <w:rtl/>
          <w:cs/>
          <w:lang w:val="ar_AE" w:bidi="ar_AE"/>
        </w:rPr>
        <w:t xml:space="preserve">توقّفوا وقوموا بهذا النشاط: مثِّلوا أن الله أحب الناس، لكن الناس لم يحبوا الله. ومثِّلوا أن الله أرسل ابنه يسوع، ليموت من أجل الناس. ومثِّلوا أن الناس بدأوا عندئذ في محبة الله. ثم مثِّلوا أن العلاقة بين الله والناس قد استُردَّت. ومثِّلوا أن المؤمنين يبدأون حينئذٍ أيضًا في محبة بعضهم بعضًا. أوقِفوا الاستماع إلى هذا التسجيل الصوتي هنا. </w:t>
      </w:r>
    </w:p>
    <w:p>
      <w:pPr>
        <w:bidi/>
      </w:pPr>
      <w:r>
        <w:rPr>
          <w:rtl/>
          <w:cs/>
          <w:lang w:val="ar_AE" w:bidi="ar_AE"/>
        </w:rPr>
      </w:r>
      <w:r>
        <w:rPr>
          <w:rtl/>
          <w:cs/>
          <w:lang w:val="ar_AE" w:bidi="ar_AE"/>
        </w:rPr>
        <w:t>والآن، استخدموا لوحة القصص، أو أشياء أو أفعالًا لتصوُّر المقطع بأكمله.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رسالة يوحنا الأولى 4: 7 - 12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جزء واحد.</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يوحنا، الذي يُقدِّم هذه العظة</w:t>
      </w:r>
    </w:p>
    <w:p>
      <w:pPr>
        <w:pStyle w:val="ListBullet"/>
        <w:bidi/>
        <w:spacing w:line="240" w:lineRule="auto"/>
        <w:ind w:left="720"/>
      </w:pPr>
      <w:r>
        <w:rPr>
          <w:rtl/>
          <w:cs/>
          <w:lang w:val="ar_AE" w:bidi="ar_AE"/>
        </w:rPr>
      </w:r>
      <w:r>
        <w:rPr>
          <w:rtl/>
          <w:cs/>
          <w:lang w:val="ar_AE" w:bidi="ar_AE"/>
        </w:rPr>
        <w:t xml:space="preserve">الأشخاص الذين يستمعون إلى عظة يوحنا </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المؤمنون الذين يحبون بعضهم بعضًا</w:t>
      </w:r>
    </w:p>
    <w:p>
      <w:pPr>
        <w:pStyle w:val="ListBullet"/>
        <w:bidi/>
        <w:spacing w:line="240" w:lineRule="auto"/>
        <w:ind w:left="720"/>
      </w:pPr>
      <w:r>
        <w:rPr>
          <w:rtl/>
          <w:cs/>
          <w:lang w:val="ar_AE" w:bidi="ar_AE"/>
        </w:rPr>
      </w:r>
      <w:r>
        <w:rPr>
          <w:rtl/>
          <w:cs/>
          <w:lang w:val="ar_AE" w:bidi="ar_AE"/>
        </w:rPr>
        <w:t>والمؤمنون الذين لا يحبون بعضهم بعضًا</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يقول يوحنا شيئًا من هذا القبيل:</w:t>
      </w:r>
    </w:p>
    <w:p>
      <w:pPr>
        <w:bidi/>
      </w:pPr>
      <w:r>
        <w:rPr>
          <w:rtl/>
          <w:cs/>
          <w:lang w:val="ar_AE" w:bidi="ar_AE"/>
        </w:rPr>
      </w:r>
      <w:r>
        <w:rPr>
          <w:rtl/>
          <w:cs/>
          <w:lang w:val="ar_AE" w:bidi="ar_AE"/>
        </w:rPr>
        <w:t>"أيها الأحباء، لنحب بعضنا البعض! والسبب الذي ينبغي لنا أن نحب بعضنا البعض هو أن الله يحبنا، وهو الذي يجعلنا نحب بعضنا البعض. إذا كنتم تحبون بعضكم بعضًا، فأنتم أولاد الله، وتظهرون أنكم تعرفون الله. فإن الله يحب الجميع محبة كاملة ويريدنا أن نحب بعضنا بعضًا. وإذا لم تحبوا بعضكم البعض، فهذا يدل على أنكم لا تعرفون الله على الإطلاق!"</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يوحنا: "بماذا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يوحنا شيئًا كالتالي:</w:t>
      </w:r>
    </w:p>
    <w:p>
      <w:pPr>
        <w:bidi/>
      </w:pPr>
      <w:r>
        <w:rPr>
          <w:rtl/>
          <w:cs/>
          <w:lang w:val="ar_AE" w:bidi="ar_AE"/>
        </w:rPr>
      </w:r>
      <w:r>
        <w:rPr>
          <w:rtl/>
          <w:cs/>
          <w:lang w:val="ar_AE" w:bidi="ar_AE"/>
        </w:rPr>
        <w:t>"لقد أظهر الله مدى محبته لنا من خلال إرسال ابنه الوحيد إلى هذا العالم. وبفضل ابن الله، يسوع، يمكننا أن نحيا بالحق! ويمكننا أن نرى مدى محبة الله لنا، لأنه أحبنا حتى قبل أن نحبه نحن! لقد أرسل الله ابنه إلى العالم ليموت عوضًا عنا، وذلك حتى يغفر الله لنا كل الأخطاء التي فعلناها، وحتى يمكن أن تكون لنا علاقة شركة جيدة معه."</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الأشخاص الذين يؤدّون دور مستمعي يوحنا: "بماذا تفكرون؟"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يوحنا شيئًا كالتالي:</w:t>
      </w:r>
    </w:p>
    <w:p>
      <w:pPr>
        <w:bidi/>
      </w:pPr>
      <w:r>
        <w:rPr>
          <w:rtl/>
          <w:cs/>
          <w:lang w:val="ar_AE" w:bidi="ar_AE"/>
        </w:rPr>
      </w:r>
      <w:r>
        <w:rPr>
          <w:rtl/>
          <w:cs/>
          <w:lang w:val="ar_AE" w:bidi="ar_AE"/>
        </w:rPr>
        <w:t>"أيها الأحباء، لأن الله أحبنا كثيرًا، ينبغي لنا أيضًا أن نحب بعضنا بعضًا! لم يرَ أحد الله قط، لكن إذا أحببنا إخوتنا وأخواتنا الآخرين، فإن الله يسكن فينا! وعندما نحب بعضنا بعضًا، فقد تكمَّلت محبة الله فينا."</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الأشخاص الذين يؤدّون دور مستمعي يوحنا: "بماذا تفكرون؟"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من رسالة يوحنا الأولى 4: 7 - 12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يدعو يوحنا مستمعيه </w:t>
      </w:r>
      <w:r>
        <w:rPr>
          <w:b/>
          <w:rtl/>
          <w:cs/>
          <w:lang w:val="ar_AE" w:bidi="ar_AE"/>
        </w:rPr>
        <w:t>أحباء</w:t>
      </w:r>
      <w:r>
        <w:rPr>
          <w:rtl/>
          <w:cs/>
          <w:lang w:val="ar_AE" w:bidi="ar_AE"/>
        </w:rPr>
        <w:t xml:space="preserve">. وهذا يعني أن يوحنا يحب الأشخاص الذين يكتب إليهم. وقد يعني هذا أيضًا أن الله يحب هؤلاء الأشخاص، أو كليهما. ويقصد يوحنا أن مستمعيه هم أصدقاؤه الأعزاء. استخدموا الكلمة أو العبارة ذاتها التي استخدمتموها لكلمة أحبَّاء في المقاطع السابقة. </w:t>
      </w:r>
    </w:p>
    <w:p>
      <w:pPr>
        <w:bidi/>
      </w:pPr>
      <w:r>
        <w:rPr>
          <w:rtl/>
          <w:cs/>
          <w:lang w:val="ar_AE" w:bidi="ar_AE"/>
        </w:rPr>
      </w:r>
      <w:r>
        <w:rPr>
          <w:rtl/>
          <w:cs/>
          <w:lang w:val="ar_AE" w:bidi="ar_AE"/>
        </w:rPr>
        <w:t xml:space="preserve">كل من يحب فقد </w:t>
      </w:r>
      <w:r>
        <w:rPr>
          <w:b/>
          <w:rtl/>
          <w:cs/>
          <w:lang w:val="ar_AE" w:bidi="ar_AE"/>
        </w:rPr>
        <w:t>وُلِد من الله</w:t>
      </w:r>
      <w:r>
        <w:rPr>
          <w:rtl/>
          <w:cs/>
          <w:lang w:val="ar_AE" w:bidi="ar_AE"/>
        </w:rPr>
        <w:t>. وهذا يعني أن الأشخاص الذين يحبون هم أولاد الله. يتحدَّث يوحنا هنا عن المؤمنين الذين يحبون المؤمنين الآخرين. استخدموا الكلمة أو العبارة نفسها التي استخدمتموها في المقاطع السابقة للتعبير عن "قد وُلد من الله".</w:t>
      </w:r>
    </w:p>
    <w:p>
      <w:pPr>
        <w:bidi/>
      </w:pPr>
      <w:r>
        <w:rPr>
          <w:rtl/>
          <w:cs/>
          <w:lang w:val="ar_AE" w:bidi="ar_AE"/>
        </w:rPr>
      </w:r>
      <w:r>
        <w:rPr>
          <w:rtl/>
          <w:cs/>
          <w:lang w:val="ar_AE" w:bidi="ar_AE"/>
        </w:rPr>
        <w:t>يخبرنا يوحنا أن الله محبة. وهذا يعني أن الله يحب محبة كاملة وتامة. وكما أنَّ الماء دائمًا رطب والنار دائمًا ساخنة، فإن الله يحب الناس دائمًا. سيكون من المستحيل على الله ألا يحب الناس! وكل ما يفعله الله، يفعله لأنه يحب الناس، وكذلك بقية خليقته أيضًا.</w:t>
      </w:r>
    </w:p>
    <w:p>
      <w:pPr>
        <w:bidi/>
      </w:pPr>
      <w:r>
        <w:rPr>
          <w:rtl/>
          <w:cs/>
          <w:lang w:val="ar_AE" w:bidi="ar_AE"/>
        </w:rPr>
      </w:r>
      <w:r>
        <w:rPr>
          <w:rtl/>
          <w:cs/>
          <w:lang w:val="ar_AE" w:bidi="ar_AE"/>
        </w:rPr>
        <w:t xml:space="preserve">توقّفوا هنا وناقشوا كيف يمكنكم أن تقولوا إن </w:t>
      </w:r>
      <w:r>
        <w:rPr>
          <w:b/>
          <w:rtl/>
          <w:cs/>
          <w:lang w:val="ar_AE" w:bidi="ar_AE"/>
        </w:rPr>
        <w:t>الله محبة</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لقد أرسل الله ابنه الوحيد إلى العالم. وابن الله الوحيد هو يسوع. وتشير عبارة "الابن الوحيد" إلى ابن مميّز وخاص جدًا. لقد أرسل الله ابنه إلى العالم. وهذا يعني أن الله أرسل يسوع إلى الأرض ليُولَد كإنسان.</w:t>
      </w:r>
    </w:p>
    <w:p>
      <w:pPr>
        <w:bidi/>
      </w:pPr>
      <w:r>
        <w:rPr>
          <w:rtl/>
          <w:cs/>
          <w:lang w:val="ar_AE" w:bidi="ar_AE"/>
        </w:rPr>
      </w:r>
      <w:r>
        <w:rPr>
          <w:rtl/>
          <w:cs/>
          <w:lang w:val="ar_AE" w:bidi="ar_AE"/>
        </w:rPr>
        <w:t xml:space="preserve">توقّفوا هنا وناقشوا كيف ستقولون إن الله أرسل </w:t>
      </w:r>
      <w:r>
        <w:rPr>
          <w:b/>
          <w:rtl/>
          <w:cs/>
          <w:lang w:val="ar_AE" w:bidi="ar_AE"/>
        </w:rPr>
        <w:t>ابنه الوحيد</w:t>
      </w:r>
      <w:r>
        <w:rPr>
          <w:rtl/>
          <w:cs/>
          <w:lang w:val="ar_AE" w:bidi="ar_AE"/>
        </w:rPr>
        <w:t xml:space="preserve"> إلى </w:t>
      </w:r>
      <w:r>
        <w:rPr>
          <w:b/>
          <w:rtl/>
          <w:cs/>
          <w:lang w:val="ar_AE" w:bidi="ar_AE"/>
        </w:rPr>
        <w:t>العالم</w:t>
      </w:r>
      <w:r>
        <w:rPr>
          <w:rtl/>
          <w:cs/>
          <w:lang w:val="ar_AE" w:bidi="ar_AE"/>
        </w:rPr>
        <w:t xml:space="preserve">. إذا أردتم، يمكنكم الاستماع إلى شرح لتعبير "ابن الله" مرة أخرى في قاموس الكلمات الرئيسية. استخدموا الكلمة أو العبارة نفسها التي استخدمتموها في الأسفار الأخرى التي ترجمتموها للإشارة إلى ابن الله الوحيد. أوقِفوا الاستماع إلى هذا التسجيل الصوتي هنا. </w:t>
      </w:r>
    </w:p>
    <w:p>
      <w:pPr>
        <w:bidi/>
      </w:pPr>
      <w:r>
        <w:rPr>
          <w:rtl/>
          <w:cs/>
          <w:lang w:val="ar_AE" w:bidi="ar_AE"/>
        </w:rPr>
      </w:r>
      <w:r>
        <w:rPr>
          <w:rtl/>
          <w:cs/>
          <w:lang w:val="ar_AE" w:bidi="ar_AE"/>
        </w:rPr>
        <w:t xml:space="preserve">لقد أرسل الله ابنه ليكون </w:t>
      </w:r>
      <w:r>
        <w:rPr>
          <w:b/>
          <w:rtl/>
          <w:cs/>
          <w:lang w:val="ar_AE" w:bidi="ar_AE"/>
        </w:rPr>
        <w:t>ذبيحة كفارة</w:t>
      </w:r>
      <w:r>
        <w:rPr>
          <w:rtl/>
          <w:cs/>
          <w:lang w:val="ar_AE" w:bidi="ar_AE"/>
        </w:rPr>
        <w:t xml:space="preserve"> عن </w:t>
      </w:r>
      <w:r>
        <w:rPr>
          <w:b/>
          <w:rtl/>
          <w:cs/>
          <w:lang w:val="ar_AE" w:bidi="ar_AE"/>
        </w:rPr>
        <w:t>خطايانا</w:t>
      </w:r>
      <w:r>
        <w:rPr>
          <w:rtl/>
          <w:cs/>
          <w:lang w:val="ar_AE" w:bidi="ar_AE"/>
        </w:rPr>
        <w:t>. وذبيحة الكفارة هي ذبيحة تستعيد العلاقة بين الله والناس. وقد مات يسوع بدلًا عنا. ولذلك، كان بإمكان الله أن يغفر لنا. وهكذا صار من الممكن أن تُستعاد العلاقة بين الله والناس. والكلمات خطية وذبيحة وكفارة موجودة في قاموس الكلمات الرئيسية. استخدموا الكلمات نفسها التي استخدمتموها في المقاطع الأخرى للإشارة إلى خطية، وذبيحة، وكفارة.</w:t>
      </w:r>
    </w:p>
    <w:p>
      <w:pPr>
        <w:bidi/>
      </w:pPr>
      <w:r>
        <w:rPr>
          <w:rtl/>
          <w:cs/>
          <w:lang w:val="ar_AE" w:bidi="ar_AE"/>
        </w:rPr>
      </w:r>
      <w:r>
        <w:rPr>
          <w:rtl/>
          <w:cs/>
          <w:lang w:val="ar_AE" w:bidi="ar_AE"/>
        </w:rPr>
        <w:t xml:space="preserve">توقّفوا هنا وناقشوا كيف يمكنكم أن تقولوا إن الله أرسل ابنه ليكون ذبيحة كفارة عن خطايانا. أوقِفوا الاستماع إلى هذا التسجيل الصوتي هنا. </w:t>
      </w:r>
    </w:p>
    <w:p>
      <w:pPr>
        <w:bidi/>
      </w:pPr>
      <w:r>
        <w:rPr>
          <w:rtl/>
          <w:cs/>
          <w:lang w:val="ar_AE" w:bidi="ar_AE"/>
        </w:rPr>
      </w:r>
      <w:r>
        <w:rPr>
          <w:rtl/>
          <w:cs/>
          <w:lang w:val="ar_AE" w:bidi="ar_AE"/>
        </w:rPr>
        <w:t>إذا أحببنا بعضنا بعضًا، فإن الله يسكن فينا. وحينئذ ستكمل محبة الله فينا.</w:t>
      </w:r>
    </w:p>
    <w:p>
      <w:pPr>
        <w:bidi/>
      </w:pPr>
      <w:r>
        <w:rPr>
          <w:rtl/>
          <w:cs/>
          <w:lang w:val="ar_AE" w:bidi="ar_AE"/>
        </w:rPr>
      </w:r>
      <w:r>
        <w:rPr>
          <w:rtl/>
          <w:cs/>
          <w:lang w:val="ar_AE" w:bidi="ar_AE"/>
        </w:rPr>
        <w:t xml:space="preserve">توقّفوا هنا وناقشوا كيف يمكنكم أن تقولوا </w:t>
      </w:r>
      <w:r>
        <w:rPr>
          <w:b/>
          <w:rtl/>
          <w:cs/>
          <w:lang w:val="ar_AE" w:bidi="ar_AE"/>
        </w:rPr>
        <w:t>إن محبة الله قد تكمَّلت</w:t>
      </w:r>
      <w:r>
        <w:rPr>
          <w:rtl/>
          <w:cs/>
          <w:lang w:val="ar_AE" w:bidi="ar_AE"/>
        </w:rPr>
        <w:t xml:space="preserve"> فينا، أو أننا نحب الله محبة كاملة. استخدموا الكلمة أو العبارة نفسها التي استخدمتموها في المقطع السابق لتعبير "محبة الله تكمَّلت فينا".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الأولى 4:13–21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يوحنا الأولى 4: 13–21 واحفظوا هذا المقطع في قلوبكم.</w:t>
      </w:r>
    </w:p>
    <w:p>
      <w:pPr>
        <w:bidi/>
      </w:pPr>
      <w:r>
        <w:rPr>
          <w:rtl/>
          <w:cs/>
          <w:lang w:val="ar_AE" w:bidi="ar_AE"/>
        </w:rPr>
      </w:r>
      <w:r>
        <w:rPr>
          <w:rtl/>
          <w:cs/>
          <w:lang w:val="ar_AE" w:bidi="ar_AE"/>
        </w:rPr>
        <w:t>استمعوا إلى النسخة الصوتية من رسالة يوحنا الأولى 4: 13–21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الاستماع إلى هذا التسجيل الصوتي هنا.</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رسالة يوحنا الأولى 4: 13–21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لقد ذكر يوحنا توًا أنه ينبغي لنا أن نحب بعضنا بعضًا. يُكرّر يوحنا الآن شيئًا قاله سابقًا. يقول يوحنا إنه يمكننا أن نعرف أننا نثبت في الله، وأن الله يثبت فينا، لأنه أعطانا روحه. إنَّ حقيقة سُكنى الروح القدس فينا دليلٌ على أننا نثبت في الله، وأن الله يثبت فينا. إذا كنتم تثبتون في الله، فهذا يعني أنكم تحفظون دائمًا علاقتكم الجيدة به. عندما يثبت الله فينا، يحافظ على علاقته الجيدة بنا. </w:t>
      </w:r>
    </w:p>
    <w:p>
      <w:pPr>
        <w:bidi/>
      </w:pPr>
      <w:r>
        <w:rPr>
          <w:rtl/>
          <w:cs/>
          <w:lang w:val="ar_AE" w:bidi="ar_AE"/>
        </w:rPr>
      </w:r>
      <w:r>
        <w:rPr>
          <w:rtl/>
          <w:cs/>
          <w:lang w:val="ar_AE" w:bidi="ar_AE"/>
        </w:rPr>
        <w:t xml:space="preserve">ثم يقول يوحنا </w:t>
      </w:r>
      <w:r>
        <w:rPr>
          <w:b/>
          <w:rtl/>
          <w:cs/>
          <w:lang w:val="ar_AE" w:bidi="ar_AE"/>
        </w:rPr>
        <w:t>إننا</w:t>
      </w:r>
      <w:r>
        <w:rPr>
          <w:rtl/>
          <w:cs/>
          <w:lang w:val="ar_AE" w:bidi="ar_AE"/>
        </w:rPr>
        <w:t xml:space="preserve"> رأينا أن الآب قد أرسل ابنه. لقد رأى يوحنا والرسل الآخرون يسوع بأعينهم. من المحتمل أن يوحنا يفكر مرة أخرى في أشخاص مثل سام وسالي، اللذان لم يعتقدا أنه كان أمرًا بالغ الأهمية أن ابن الله صار إنسانًا. لكن يوحنا يعرف أنه أمر في غاية الأهمية. لقد رأى يوحنا يسوع! لقد رأى يوحنا يسوع، ويعرف بالتأكيد أنه إنسان وإله في آن واحد. لقد قضَى يوحنا وقتًا طويلًا مع يسوع، ورآهُ يصنع معجزات كثيرة. كان يوحنا مع يسوع عندما تحدَّث الله من السماء وقال: "هذا هو ابني، لهُ اسمعوا!" حدثَ هذا عندما كان يوحنا وتلميذان آخران مع يسوع على جبَل، وفجأة استطاعوا أن يروا يسوع كما كان حقًا. </w:t>
      </w:r>
    </w:p>
    <w:p>
      <w:pPr>
        <w:bidi/>
      </w:pPr>
      <w:r>
        <w:rPr>
          <w:rtl/>
          <w:cs/>
          <w:lang w:val="ar_AE" w:bidi="ar_AE"/>
        </w:rPr>
      </w:r>
      <w:r>
        <w:rPr>
          <w:rtl/>
          <w:cs/>
          <w:lang w:val="ar_AE" w:bidi="ar_AE"/>
        </w:rPr>
        <w:t xml:space="preserve">توقَّفوا هنا، وإن أردتم، استمعوا إلى ترجمتكم الخاصة من لوقا ٩: ٢٨–٣٦ لتسمعوا هذه القصة. أوقِفوا الاستماع إلى هذا التسجيل الصوتي هنا. </w:t>
      </w:r>
    </w:p>
    <w:p>
      <w:pPr>
        <w:bidi/>
      </w:pPr>
      <w:r>
        <w:rPr>
          <w:rtl/>
          <w:cs/>
          <w:lang w:val="ar_AE" w:bidi="ar_AE"/>
        </w:rPr>
      </w:r>
      <w:r>
        <w:rPr>
          <w:rtl/>
          <w:cs/>
          <w:lang w:val="ar_AE" w:bidi="ar_AE"/>
        </w:rPr>
        <w:t xml:space="preserve">لقد رأى يوحنا يسوع يموت على الصليب. لكنّ يوحنا رأى أيضًا يسوع بعد أن عاد إلى الحياة مرة أخرى! وهكذا، يعرف يوحنا بالتأكيد أن الله أرسل يسوع ليكون مُخلِّص العالم. لقد رأى يوحنا هذا بعينه، لذلك، يستطيع أن يُخبر الآخرين بصحّة هذا الأمر. </w:t>
      </w:r>
    </w:p>
    <w:p>
      <w:pPr>
        <w:bidi/>
      </w:pPr>
      <w:r>
        <w:rPr>
          <w:rtl/>
          <w:cs/>
          <w:lang w:val="ar_AE" w:bidi="ar_AE"/>
        </w:rPr>
      </w:r>
      <w:r>
        <w:rPr>
          <w:rtl/>
          <w:cs/>
          <w:lang w:val="ar_AE" w:bidi="ar_AE"/>
        </w:rPr>
        <w:t xml:space="preserve">توقَّفوا هنا وناقشوا: هل يمكنكم أن تحكوا قصة عن شيء كنتم تعرفون أنه صحيح، لأن شخصًا تثقون به رآه؟ أوقِفوا الاستماع إلى هذا التسجيل الصوتي هنا. </w:t>
      </w:r>
    </w:p>
    <w:p>
      <w:pPr>
        <w:bidi/>
      </w:pPr>
      <w:r>
        <w:rPr>
          <w:rtl/>
          <w:cs/>
          <w:lang w:val="ar_AE" w:bidi="ar_AE"/>
        </w:rPr>
      </w:r>
      <w:r>
        <w:rPr>
          <w:rtl/>
          <w:cs/>
          <w:lang w:val="ar_AE" w:bidi="ar_AE"/>
        </w:rPr>
        <w:t xml:space="preserve">يقول يوحنا إن مَن يؤمنون ويعترفون بمجاهرة بأنَّ يسوع هو بالحقيقة ابن الله، هؤلاء لديهم علاقة عميقة بالله. يثبت الله في هؤلاء الناس ويثبتون فيه. هؤلاء الناس الذين يؤمنون بما هو حق في يسوع، يُدركون بالحقيقة كم يحبنا الله. بصرف النظر عمَّا قد يقوله أُناس مثل سام وسالي عن أنهم يعرفون الله، هُم لا يعرفونه على الإطلاق! لأنهم لا يؤمنون بالأمور الحقيقية التي تخُّص يسوع. </w:t>
      </w:r>
    </w:p>
    <w:p>
      <w:pPr>
        <w:bidi/>
      </w:pPr>
      <w:r>
        <w:rPr>
          <w:rtl/>
          <w:cs/>
          <w:lang w:val="ar_AE" w:bidi="ar_AE"/>
        </w:rPr>
      </w:r>
      <w:r>
        <w:rPr>
          <w:rtl/>
          <w:cs/>
          <w:lang w:val="ar_AE" w:bidi="ar_AE"/>
        </w:rPr>
        <w:t xml:space="preserve">ثم يؤكد يوحنا أنَّ الله محبة. في المقطع السابق، شرحنا أنه كما أنَّ الماء دائمًا مُبلّل والنار دائمًا ساخنة، هكذا يحبنا الله دائمًا. من المُستحيل ألا تكون المياه مُبلّلة. هكذا، من المستحيل ألا يحبنا الله! </w:t>
      </w:r>
    </w:p>
    <w:p>
      <w:pPr>
        <w:bidi/>
      </w:pPr>
      <w:r>
        <w:rPr>
          <w:rtl/>
          <w:cs/>
          <w:lang w:val="ar_AE" w:bidi="ar_AE"/>
        </w:rPr>
      </w:r>
      <w:r>
        <w:rPr>
          <w:rtl/>
          <w:cs/>
          <w:lang w:val="ar_AE" w:bidi="ar_AE"/>
        </w:rPr>
        <w:t xml:space="preserve">لأن الله يحبنا ونحن نحبه، لا يجب أنْ نخاف منه. سيأتي المسيح ثانية يومًا ما ويدين كل واحد بحسب ما عمِل من أخطاء. لكن لا يجب أنْ نخاف من ذلك اليوم. </w:t>
      </w:r>
    </w:p>
    <w:p>
      <w:pPr>
        <w:bidi/>
      </w:pPr>
      <w:r>
        <w:rPr>
          <w:rtl/>
          <w:cs/>
          <w:lang w:val="ar_AE" w:bidi="ar_AE"/>
        </w:rPr>
      </w:r>
      <w:r>
        <w:rPr>
          <w:rtl/>
          <w:cs/>
          <w:lang w:val="ar_AE" w:bidi="ar_AE"/>
        </w:rPr>
        <w:t xml:space="preserve">لا يجب أن نخاف من دينونة الله لنا، لأن الله سيعاملنا تمامًا كما يعامل يسوع! لم يفعل يسوع أي خطية، لذلك لا يستحق أن يعاقبه الله. نحن، بالطبع، نستحق أن يعاقبنا الله. لكن عندما يأتي الوقت ليدين الله جميع الناس، سيكون الأمر كما لو أننا لم نرتكب أي خطية. هذا لأن الله يحبنا كثيرًا! لأن الله يحبنا، فقد أرسل يسوع ليموت بدلًا عنا. لقد حمَل يسوع كل ما فعلنا من شرور، لذلك لن يعاقبنا الله. إذا فهمنا تمامًا مدى محبة الله لنا، فلن نخاف منه! </w:t>
      </w:r>
    </w:p>
    <w:p>
      <w:pPr>
        <w:bidi/>
      </w:pPr>
      <w:r>
        <w:rPr>
          <w:rtl/>
          <w:cs/>
          <w:lang w:val="ar_AE" w:bidi="ar_AE"/>
        </w:rPr>
      </w:r>
      <w:r>
        <w:rPr>
          <w:rtl/>
          <w:cs/>
          <w:lang w:val="ar_AE" w:bidi="ar_AE"/>
        </w:rPr>
        <w:t xml:space="preserve">يضيف يوحنا إلى هذا أنه إذا </w:t>
      </w:r>
      <w:r>
        <w:rPr>
          <w:b/>
          <w:rtl/>
          <w:cs/>
          <w:lang w:val="ar_AE" w:bidi="ar_AE"/>
        </w:rPr>
        <w:t>كُنّا</w:t>
      </w:r>
      <w:r>
        <w:rPr>
          <w:rtl/>
          <w:cs/>
          <w:lang w:val="ar_AE" w:bidi="ar_AE"/>
        </w:rPr>
        <w:t xml:space="preserve"> نخاف من الله، فنحن في الحقيقة لا نحبه! أو، قد يعني هذا أنه عندما نخاف من الله، فإننا لا ندرك مدى محبته لنا. من المستحيل أن تخاف من شخص تحبه وتعرف أنه يحبك. لا يمكنك أن تهرب من شخصٍ ما خوفًا منه، وفي الوقت ذاته تركض نحوه بمحبة. </w:t>
      </w:r>
    </w:p>
    <w:p>
      <w:pPr>
        <w:bidi/>
      </w:pPr>
      <w:r>
        <w:rPr>
          <w:rtl/>
          <w:cs/>
          <w:lang w:val="ar_AE" w:bidi="ar_AE"/>
        </w:rPr>
      </w:r>
      <w:r>
        <w:rPr>
          <w:rtl/>
          <w:cs/>
          <w:lang w:val="ar_AE" w:bidi="ar_AE"/>
        </w:rPr>
        <w:t xml:space="preserve">توقَّفوا هنا وقوموا بهذا النشاط: قفوا في صف وسط الغرفة. سيقف الشخص الأول ووجهه نحو اتجاه معين، والشخص الثاني سيقف بوجهه نحو الاتجاه الآخر. صِلوا أذرعتكم معًا كالخُطَّاف. عندما يُعطي شخص ما إشارة، سيبدأ الجميع في الركض إلى الأمام في الاتجاه الذي يواجهونه. انظروا ما يحدث! أوقِفوا الاستماع إلى هذا التسجيل الصوتي هنا. </w:t>
      </w:r>
    </w:p>
    <w:p>
      <w:pPr>
        <w:bidi/>
      </w:pPr>
      <w:r>
        <w:rPr>
          <w:rtl/>
          <w:cs/>
          <w:lang w:val="ar_AE" w:bidi="ar_AE"/>
        </w:rPr>
      </w:r>
      <w:r>
        <w:rPr>
          <w:rtl/>
          <w:cs/>
          <w:lang w:val="ar_AE" w:bidi="ar_AE"/>
        </w:rPr>
        <w:t xml:space="preserve">عندما قمتم بهذا النشاط، اكتشفتم أنه كمجموعة واحدة، لا يمكنكم الركض في كلا الاتجاهَين في الوقت ذاته. هكذا، إذا هربتم من الله لأنكم تخافونه، لن يمكنكم في الوقت ذاته الذهاب </w:t>
      </w:r>
      <w:r>
        <w:rPr>
          <w:b/>
          <w:rtl/>
          <w:cs/>
          <w:lang w:val="ar_AE" w:bidi="ar_AE"/>
        </w:rPr>
        <w:t>نحو</w:t>
      </w:r>
      <w:r>
        <w:rPr>
          <w:rtl/>
          <w:cs/>
          <w:lang w:val="ar_AE" w:bidi="ar_AE"/>
        </w:rPr>
        <w:t xml:space="preserve"> الله لتحبوه. لكن إذا كنتم ستركضون نحو الله لأنكم تحبونه، سوف تنسون خوفكم! </w:t>
      </w:r>
    </w:p>
    <w:p>
      <w:pPr>
        <w:bidi/>
      </w:pPr>
      <w:r>
        <w:rPr>
          <w:rtl/>
          <w:cs/>
          <w:lang w:val="ar_AE" w:bidi="ar_AE"/>
        </w:rPr>
      </w:r>
      <w:r>
        <w:rPr>
          <w:rtl/>
          <w:cs/>
          <w:lang w:val="ar_AE" w:bidi="ar_AE"/>
        </w:rPr>
        <w:t xml:space="preserve">توقَّفوا هنا وناقشوا: هل يمكنكم أن تحكوا قصة عن شخص كان خائفًا من الله؟ لماذا كان هذا الشخص يخاف من الله، وماذا حدث؟ أوقِفوا الاستماع إلى هذا التسجيل الصوتي هنا. </w:t>
      </w:r>
    </w:p>
    <w:p>
      <w:pPr>
        <w:bidi/>
      </w:pPr>
      <w:r>
        <w:rPr>
          <w:rtl/>
          <w:cs/>
          <w:lang w:val="ar_AE" w:bidi="ar_AE"/>
        </w:rPr>
      </w:r>
      <w:r>
        <w:rPr>
          <w:rtl/>
          <w:cs/>
          <w:lang w:val="ar_AE" w:bidi="ar_AE"/>
        </w:rPr>
        <w:t xml:space="preserve">يُكرر يوحنا ما قاله سابقًا، بأننا نحب الله لأنه أحبنا أولًا. ثم، إذا كان شخص ما يحب الله، فسيحب هذا الشخص أيضًا إخوته المؤمنين. لا يمكنكم القول إنكم تحبون الله، لكنكم تكرهون مؤمنًا أخًا. إذا كنتم تكرهون مؤمنًا أخًا فأنتم لا تحبون الله حقًا. يمكننا أن نرى إخوتنا المؤمنين لأنهم قريبون منا. من الأسهل أن تحب شخصًا قريبًا منك تستطيع رؤيته من أن تحب شخصًا لا تستطيع رؤيته. نحن لا نحب الله حقًا، الذي لا يمكننا رؤيته، إن لم نكن نحب أيضًا إخوتنا المؤمنين الذين يمكننا رؤيتهم! ستكونون كاذبين فيما بعد إذا قلتم إنكم أحببتم الله! </w:t>
      </w:r>
    </w:p>
    <w:p>
      <w:pPr>
        <w:bidi/>
      </w:pPr>
      <w:r>
        <w:rPr>
          <w:rtl/>
          <w:cs/>
          <w:lang w:val="ar_AE" w:bidi="ar_AE"/>
        </w:rPr>
      </w:r>
      <w:r>
        <w:rPr>
          <w:rtl/>
          <w:cs/>
          <w:lang w:val="ar_AE" w:bidi="ar_AE"/>
        </w:rPr>
        <w:t xml:space="preserve">توقَّفوا هنا والعبوا هذه اللعبة: خذوا جسمًا خفيفًا مثل عصا صغيرة، بالون، زهرة، أو أي شيء آخر واخرجوا إلى الخارج، أو ابحثوا عن مساحة واسعة. خذوا ثلاثة أشخاص واجعلوهم يقفون في صف. يجب أن يقف الشخصان الأولان على مسافة قريبة من بعضهما، لكن الشخص الثالث يجب أن يقف بعيدًا. </w:t>
      </w:r>
    </w:p>
    <w:p>
      <w:pPr>
        <w:bidi/>
      </w:pPr>
      <w:r>
        <w:rPr>
          <w:rtl/>
          <w:cs/>
          <w:lang w:val="ar_AE" w:bidi="ar_AE"/>
        </w:rPr>
      </w:r>
      <w:r>
        <w:rPr>
          <w:rtl/>
          <w:cs/>
          <w:lang w:val="ar_AE" w:bidi="ar_AE"/>
        </w:rPr>
        <w:t xml:space="preserve">والآن، دَعوا الشخص الأول يرمي ذلك الجسم على الشخص الثاني، الذي في الوسط. إذا كان ذلك الشخص قادرًا على الإمساك بالجسم، فيمكن للشخص الأول محاولة إلقاء الشيء ذاته على الشخص الثالث، الذي يقف بعيدًا. لكن إذا لم يتمكن الشخص الموجود في الوسط من الإمساك بالشيء، سيجلس الشخص الأول ويأخذ شخصٌ آخر مكانه. سيحاول الشخص الجديد عمل الشيء ذاته. أوقِفوا الاستماع إلى هذا التسجيل الصوتي هنا. </w:t>
      </w:r>
    </w:p>
    <w:p>
      <w:pPr>
        <w:bidi/>
      </w:pPr>
      <w:r>
        <w:rPr>
          <w:rtl/>
          <w:cs/>
          <w:lang w:val="ar_AE" w:bidi="ar_AE"/>
        </w:rPr>
      </w:r>
      <w:r>
        <w:rPr>
          <w:rtl/>
          <w:cs/>
          <w:lang w:val="ar_AE" w:bidi="ar_AE"/>
        </w:rPr>
        <w:t xml:space="preserve">توقَّفوا هنا وناقشوا ما تعتقدون في هذا النشاط أنه مرتبط بما يقوله يوحنا. أوقِفوا الاستماع إلى هذا التسجيل الصوتي هنا. </w:t>
      </w:r>
    </w:p>
    <w:p>
      <w:pPr>
        <w:bidi/>
      </w:pPr>
      <w:r>
        <w:rPr>
          <w:rtl/>
          <w:cs/>
          <w:lang w:val="ar_AE" w:bidi="ar_AE"/>
        </w:rPr>
      </w:r>
      <w:r>
        <w:rPr>
          <w:rtl/>
          <w:cs/>
          <w:lang w:val="ar_AE" w:bidi="ar_AE"/>
        </w:rPr>
        <w:t xml:space="preserve">عندما قمتم بهذا النشاط، كان الشخص الذي يقف بعيدًا يُمثل الله، والشخص الذي في الوسط يُمثل مؤمنًا أخًا. في اللعبة، إذا لم يتمكن شخص ما من رمي الجسم بطريقة صحيحة على الشخص الموجود في الوسط، كان ذلك الشخص خارج اللعبة. إذا لم يتمكن ذلك الشخص من إلقاء الشيء بشكل صحيح على الشخص الموجود في الوسط، الذي كان قريبًا منه، فلن يتمكن أبدًا من إلقاء الشيء بشكل صحيح على الشخص البعيد عنه. بالطريقة عينها، يقول يوحنا إنه إن لم نُحب إخوتنا المؤمنين، فإننا حقًا لا نحب الله أيضًا. </w:t>
      </w:r>
    </w:p>
    <w:p>
      <w:pPr>
        <w:bidi/>
      </w:pPr>
      <w:r>
        <w:rPr>
          <w:rtl/>
          <w:cs/>
          <w:lang w:val="ar_AE" w:bidi="ar_AE"/>
        </w:rPr>
      </w:r>
      <w:r>
        <w:rPr>
          <w:rtl/>
          <w:cs/>
          <w:lang w:val="ar_AE" w:bidi="ar_AE"/>
        </w:rPr>
        <w:t xml:space="preserve">في هذا المقطع، أظهر يوحنا ارتباط الإيمان بما هو حق عن يسوع بمحبة بعضنا بعضًا. إذا صدّقنا ما هو حق عن يسوع، سندرك مقدار محبة الله لنا، وعندما ندرك مدى محبة الله لنا، فإننا سنحب بعضنا بعضًا أيضًا! </w:t>
      </w:r>
    </w:p>
    <w:p>
      <w:pPr>
        <w:bidi/>
      </w:pPr>
      <w:r>
        <w:rPr>
          <w:rtl/>
          <w:cs/>
          <w:lang w:val="ar_AE" w:bidi="ar_AE"/>
        </w:rPr>
      </w:r>
      <w:r>
        <w:rPr>
          <w:rtl/>
          <w:cs/>
          <w:lang w:val="ar_AE" w:bidi="ar_AE"/>
        </w:rPr>
        <w:t xml:space="preserve">توقَّفوا هنا وقوموا بهذا النشاط: رنّموا ترنيمة تُعبّر عن مدى محبة الله لنا!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رسالة يوحنا الأولى 4: 13–21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ستتناول المجموعة النص رويدًا رويدًا. وستقوم المجموعة بتحديد المشاهد والشخصيات وأماكن الأحداث في هذا المقطع. ثم ستقوم المجموعة بمحاولة تصوُّر هذا المقطع. </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يقول يوحنا إنه إذا كان لدينا الروح القدس، فإن هذا دليل على أننا نثبت في الله. يسكن الله في الأشخاص الذين يؤمنون بأن يسوع هو ابن الله. خلال هذا المقطع، يخبرنا يوحنا بوضوح أن أبناء الله يؤمنون بالأمور الصحيحة عن يسوع. </w:t>
      </w:r>
    </w:p>
    <w:p>
      <w:pPr>
        <w:bidi/>
      </w:pPr>
      <w:r>
        <w:rPr>
          <w:rtl/>
          <w:cs/>
          <w:lang w:val="ar_AE" w:bidi="ar_AE"/>
        </w:rPr>
      </w:r>
      <w:r>
        <w:rPr>
          <w:b/>
          <w:rtl/>
          <w:cs/>
          <w:lang w:val="ar_AE" w:bidi="ar_AE"/>
        </w:rPr>
        <w:t>في الجزء الثاني:</w:t>
      </w:r>
      <w:r>
        <w:rPr>
          <w:rtl/>
          <w:cs/>
          <w:lang w:val="ar_AE" w:bidi="ar_AE"/>
        </w:rPr>
        <w:t xml:space="preserve"> يقول يوحنا إن الله يحب الناس محبة كاملة وتامة، لذا، لا ينبغي لنا أن نخاف من الله. ولأننا نحب الله، ينبغي لنا أيضًا أن نحب إخوتنا المؤمنين. في كتابات يوحنا وفي هذا الجزء من الرسالة، يخبرنا أنه ينبغي لأولاد الله أن يحبوا بعضهم بعضًا.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 xml:space="preserve">يوحنا، الذي يُقدِّم هذه العظة </w:t>
      </w:r>
    </w:p>
    <w:p>
      <w:pPr>
        <w:pStyle w:val="ListBullet"/>
        <w:bidi/>
        <w:spacing w:line="240" w:lineRule="auto"/>
        <w:ind w:left="720"/>
      </w:pPr>
      <w:r>
        <w:rPr>
          <w:rtl/>
          <w:cs/>
          <w:lang w:val="ar_AE" w:bidi="ar_AE"/>
        </w:rPr>
      </w:r>
      <w:r>
        <w:rPr>
          <w:rtl/>
          <w:cs/>
          <w:lang w:val="ar_AE" w:bidi="ar_AE"/>
        </w:rPr>
        <w:t xml:space="preserve">الأشخاص الذين يستمعون إلى عظة يوحنا </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 xml:space="preserve">المؤمنون الذين يحبون بعضهم بعضًا </w:t>
      </w:r>
    </w:p>
    <w:p>
      <w:pPr>
        <w:pStyle w:val="ListBullet"/>
        <w:bidi/>
        <w:spacing w:line="240" w:lineRule="auto"/>
        <w:ind w:left="720"/>
      </w:pPr>
      <w:r>
        <w:rPr>
          <w:rtl/>
          <w:cs/>
          <w:lang w:val="ar_AE" w:bidi="ar_AE"/>
        </w:rPr>
      </w:r>
      <w:r>
        <w:rPr>
          <w:rtl/>
          <w:cs/>
          <w:lang w:val="ar_AE" w:bidi="ar_AE"/>
        </w:rPr>
        <w:t xml:space="preserve">والأشخاص الذين يقولون إنهم مؤمنون، لكنهم لا يحبون المؤمنين الآخرين </w:t>
      </w:r>
    </w:p>
    <w:p>
      <w:pPr>
        <w:bidi/>
      </w:pPr>
      <w:r>
        <w:rPr>
          <w:rtl/>
          <w:cs/>
          <w:lang w:val="ar_AE" w:bidi="ar_AE"/>
        </w:rPr>
      </w:r>
      <w:r>
        <w:rPr>
          <w:rtl/>
          <w:cs/>
          <w:lang w:val="ar_AE" w:bidi="ar_AE"/>
        </w:rPr>
        <w:t xml:space="preserve">في بداية هذا المقطع، وفي هذا الجزء من الرسالة، يخبرنا يوحنا أن "أبناء الله" يؤمنون بالأمور الصحيحة عن يسوع. </w:t>
      </w:r>
    </w:p>
    <w:p>
      <w:pPr>
        <w:bidi/>
      </w:pPr>
      <w:r>
        <w:rPr>
          <w:rtl/>
          <w:cs/>
          <w:lang w:val="ar_AE" w:bidi="ar_AE"/>
        </w:rPr>
      </w:r>
      <w:r>
        <w:rPr>
          <w:rtl/>
          <w:cs/>
          <w:lang w:val="ar_AE" w:bidi="ar_AE"/>
        </w:rPr>
        <w:t xml:space="preserve">توقَّفوا هنا، ونرجو أن تطلبوا من أحد أعضاء مجموعتكم أن يكون يوحنا. دَعوا يوحنا يقف أو يجلس في الجزء من غرفتكم الذي يمثل هذا الجزء من الرسالة. اتركوا شيئًا وراءكم لاحقًا حتى تتمكنوا من رؤية المكان الذي كنتم فيه. كم مرة كنتم فعلًا في هذا الجزء من الرسالة؟ أوقِفوا الاستماع إلى هذا التسجيل الصوتي هنا. </w:t>
      </w:r>
    </w:p>
    <w:p>
      <w:pPr>
        <w:bidi/>
      </w:pPr>
      <w:r>
        <w:rPr>
          <w:rtl/>
          <w:cs/>
          <w:lang w:val="ar_AE" w:bidi="ar_AE"/>
        </w:rPr>
      </w:r>
      <w:r>
        <w:rPr>
          <w:rtl/>
          <w:cs/>
          <w:lang w:val="ar_AE" w:bidi="ar_AE"/>
        </w:rPr>
        <w:t xml:space="preserve">في الجزء الأول من هذا المقطع، يشجّع يوحنا المؤمنين معلنًا أنهم ينتمون إلى الله. يقول يوحنا إن "نحن"، أي يوحنا ومستمعوه، يمكننا التيقّن من انتمائنا إلى الله لأنه أعطانا روحه. </w:t>
      </w:r>
    </w:p>
    <w:p>
      <w:pPr>
        <w:bidi/>
      </w:pPr>
      <w:r>
        <w:rPr>
          <w:rtl/>
          <w:cs/>
          <w:lang w:val="ar_AE" w:bidi="ar_AE"/>
        </w:rPr>
      </w:r>
      <w:r>
        <w:rPr>
          <w:rtl/>
          <w:cs/>
          <w:lang w:val="ar_AE" w:bidi="ar_AE"/>
        </w:rPr>
        <w:t xml:space="preserve">يقول يوحنا إننا رأينا أن الله الآب أرسل يسوع ليكون مُخلِّص العالم. هذه المرة، من المحتمل أن "نحن" تعني يوحنا والرسل الآخرين الذين قابلوا الرب يسوع عندما كان لا يزال على الأرض. لقد رأى يوحنا يسوع ذاته! لذلك، يعرف يوحنا أن يسوع إنسان وإله في آن واحد. يعرف يوحنا بالتأكيد أن الله أرسل يسوع ليكون مُخلِّص العالم، لذلك، يستطيع أن يُخبر الآخرين بصحّة هذا الأمر. </w:t>
      </w:r>
    </w:p>
    <w:p>
      <w:pPr>
        <w:bidi/>
      </w:pPr>
      <w:r>
        <w:rPr>
          <w:rtl/>
          <w:cs/>
          <w:lang w:val="ar_AE" w:bidi="ar_AE"/>
        </w:rPr>
      </w:r>
      <w:r>
        <w:rPr>
          <w:rtl/>
          <w:cs/>
          <w:lang w:val="ar_AE" w:bidi="ar_AE"/>
        </w:rPr>
        <w:t xml:space="preserve">سيثبت الله في الأشخاص الذين يؤمنون بأن يسوع هو ابن الله، وهؤلاء الأشخاص سيثبتون في الله. وهكذا، فإن الذين يؤمنون بما هو حق عن يسوع، سيكون لهم علاقة رائعة وعميقة بالله. وفقط إذا صدّقنا الأشياء الصحيحة عن يسوع، يمكننا أن نفهم حقًا مدى محبة الله لنا. </w:t>
      </w:r>
    </w:p>
    <w:p>
      <w:pPr>
        <w:bidi/>
      </w:pPr>
      <w:r>
        <w:rPr>
          <w:rtl/>
          <w:cs/>
          <w:lang w:val="ar_AE" w:bidi="ar_AE"/>
        </w:rPr>
      </w:r>
      <w:r>
        <w:rPr>
          <w:rtl/>
          <w:cs/>
          <w:lang w:val="ar_AE" w:bidi="ar_AE"/>
        </w:rPr>
        <w:t xml:space="preserve">توقَّفوا هنا ومثِّلوا كيف أنَّ الله أعطانا روحه. مثِّلوا أنه لأن لدينا روح الله، نعلم أن لدينا علاقة جيدة بالله. مثِّلوا يوحنا وبعض الآخرين يُخبرون الناس أن الله أرسل ابنه ليكون مُخلِّص جميع الناس في العالم. مثِّلوا كيف أنّ الله والأشخاص المؤمنين بذلك لديهم علاقة جيدة مع بعضهم بعضًا. ابدعوا في كيفية إظهار كل هذا! يمكنكم أيضًا الرقص أو الترنُّم بهذه المعاني. أوقِفوا الاستماع إلى هذا التسجيل الصوتي هنا. </w:t>
      </w:r>
    </w:p>
    <w:p>
      <w:pPr>
        <w:bidi/>
      </w:pPr>
      <w:r>
        <w:rPr>
          <w:rtl/>
          <w:cs/>
          <w:lang w:val="ar_AE" w:bidi="ar_AE"/>
        </w:rPr>
      </w:r>
      <w:r>
        <w:rPr>
          <w:rtl/>
          <w:cs/>
          <w:lang w:val="ar_AE" w:bidi="ar_AE"/>
        </w:rPr>
        <w:t xml:space="preserve">في الجزء الثاني من المقطع، يتواجد يوحنا في ذلك القسم من الرسالة الذي يتحدث فيه عن محبة أبناء الله بعضهم بعضًا. </w:t>
      </w:r>
    </w:p>
    <w:p>
      <w:pPr>
        <w:bidi/>
      </w:pPr>
      <w:r>
        <w:rPr>
          <w:rtl/>
          <w:cs/>
          <w:lang w:val="ar_AE" w:bidi="ar_AE"/>
        </w:rPr>
      </w:r>
      <w:r>
        <w:rPr>
          <w:rtl/>
          <w:cs/>
          <w:lang w:val="ar_AE" w:bidi="ar_AE"/>
        </w:rPr>
        <w:t xml:space="preserve">توقَّفوا واطلبوا من الشخص الذي يمثل يوحنا أن ينتقل الآن إلى الجزء من غرفتكم الذي يمثل هذا الجزء من الرسالة. اتركوا جسمًا خلفكم لاستخدامه لاحقًا. انظروا عدد المرات التي كنتم فيها هناك فعلًا! أوقِفوا الاستماع إلى هذا التسجيل الصوتي هنا. </w:t>
      </w:r>
    </w:p>
    <w:p>
      <w:pPr>
        <w:bidi/>
      </w:pPr>
      <w:r>
        <w:rPr>
          <w:rtl/>
          <w:cs/>
          <w:lang w:val="ar_AE" w:bidi="ar_AE"/>
        </w:rPr>
      </w:r>
      <w:r>
        <w:rPr>
          <w:rtl/>
          <w:cs/>
          <w:lang w:val="ar_AE" w:bidi="ar_AE"/>
        </w:rPr>
        <w:t>يقول يوحنا إننا نعرف مدى محبة الله لنا. هذه المرة، يعني الضمير "</w:t>
      </w:r>
      <w:r>
        <w:rPr>
          <w:b/>
          <w:rtl/>
          <w:cs/>
          <w:lang w:val="ar_AE" w:bidi="ar_AE"/>
        </w:rPr>
        <w:t>نحن"</w:t>
      </w:r>
      <w:r>
        <w:rPr>
          <w:rtl/>
          <w:cs/>
          <w:lang w:val="ar_AE" w:bidi="ar_AE"/>
        </w:rPr>
        <w:t xml:space="preserve"> يوحنا ومستمعيه معًا. يعرف يوحنا والمؤمنون الآخرون مدى محبة الله لهم. ويؤمنون بأن الله يحبهم ويثقون تمامًا في ذلك. </w:t>
      </w:r>
    </w:p>
    <w:p>
      <w:pPr>
        <w:bidi/>
      </w:pPr>
      <w:r>
        <w:rPr>
          <w:rtl/>
          <w:cs/>
          <w:lang w:val="ar_AE" w:bidi="ar_AE"/>
        </w:rPr>
      </w:r>
      <w:r>
        <w:rPr>
          <w:rtl/>
          <w:cs/>
          <w:lang w:val="ar_AE" w:bidi="ar_AE"/>
        </w:rPr>
        <w:t xml:space="preserve">الله محبة. كل ما يفعله الله سببه أنه يحبنا. </w:t>
      </w:r>
    </w:p>
    <w:p>
      <w:pPr>
        <w:bidi/>
      </w:pPr>
      <w:r>
        <w:rPr>
          <w:rtl/>
          <w:cs/>
          <w:lang w:val="ar_AE" w:bidi="ar_AE"/>
        </w:rPr>
      </w:r>
      <w:r>
        <w:rPr>
          <w:rtl/>
          <w:cs/>
          <w:lang w:val="ar_AE" w:bidi="ar_AE"/>
        </w:rPr>
        <w:t xml:space="preserve">توقَّفوا هنا وقوموا بهذا النشاط: في المقدمة، كنتم قد صنعتم بعض الزهور التي تُظهر مدى محبة الله لنا. ازرعوا آخر زهرة من هذه الزهور في هذا الجزء من الرسالة. أوقِفوا الاستماع إلى هذا التسجيل الصوتي هنا. </w:t>
      </w:r>
    </w:p>
    <w:p>
      <w:pPr>
        <w:bidi/>
      </w:pPr>
      <w:r>
        <w:rPr>
          <w:rtl/>
          <w:cs/>
          <w:lang w:val="ar_AE" w:bidi="ar_AE"/>
        </w:rPr>
      </w:r>
      <w:r>
        <w:rPr>
          <w:rtl/>
          <w:cs/>
          <w:lang w:val="ar_AE" w:bidi="ar_AE"/>
        </w:rPr>
        <w:t>الأشخاص الذين "</w:t>
      </w:r>
      <w:r>
        <w:rPr>
          <w:b/>
          <w:rtl/>
          <w:cs/>
          <w:lang w:val="ar_AE" w:bidi="ar_AE"/>
        </w:rPr>
        <w:t>يثبتون في المحبة"</w:t>
      </w:r>
      <w:r>
        <w:rPr>
          <w:rtl/>
          <w:cs/>
          <w:lang w:val="ar_AE" w:bidi="ar_AE"/>
        </w:rPr>
        <w:t xml:space="preserve"> يثبتون في الله. إن الثبات في المحبة تعبير يعني أمورًا كثيرة. قد يعني أن نستمر في محبة الله، وقد يعني أن نستمر في محبة الآخرين، وقد يعني أن نستمر في فِعل الأعمال التي يحبها الله. قد يقصد يوحنا هذه الأشياء الثلاثة جميعها، لأنها مرتبطة ببعضها بعضًا. عندما نستمر في محبة الله وبعضنا بعضًا، فإن الله سيثبت فينا. </w:t>
      </w:r>
    </w:p>
    <w:p>
      <w:pPr>
        <w:bidi/>
      </w:pPr>
      <w:r>
        <w:rPr>
          <w:rtl/>
          <w:cs/>
          <w:lang w:val="ar_AE" w:bidi="ar_AE"/>
        </w:rPr>
      </w:r>
      <w:r>
        <w:rPr>
          <w:rtl/>
          <w:cs/>
          <w:lang w:val="ar_AE" w:bidi="ar_AE"/>
        </w:rPr>
        <w:t xml:space="preserve">توقَّفوا هنا وفكّروا في تمثيلية أو لعبة أو نشاط يمكنكم القيام به لتشرحوا لبعض المؤمنين الآخرين أن الشخص الذي يثبت في المحبة يثبت في الله. أوقِفوا الاستماع إلى هذا التسجيل الصوتي هنا. </w:t>
      </w:r>
    </w:p>
    <w:p>
      <w:pPr>
        <w:bidi/>
      </w:pPr>
      <w:r>
        <w:rPr>
          <w:rtl/>
          <w:cs/>
          <w:lang w:val="ar_AE" w:bidi="ar_AE"/>
        </w:rPr>
      </w:r>
      <w:r>
        <w:rPr>
          <w:rtl/>
          <w:cs/>
          <w:lang w:val="ar_AE" w:bidi="ar_AE"/>
        </w:rPr>
        <w:t xml:space="preserve">يقول يوحنا إن محبة الله تكون قد تكمَّلت فينا عندما لا نخشى من عقابه لنا. قد يعني هذا أنه عندما نحب الله محبة كاملة، لا نخاف منه بعد، أو قد يعني أنه عندما لا نخاف بعد من الله، يَكمُل عمل محبة الله لنا. قد يعني أيضًا أننا نفهم تمامًا مدى محبة الله لنا عندما ندرك مقدار عظمة ما فعله من أجلنا. وربما يعني كل هذه المعاني في الوقت ذاته! </w:t>
      </w:r>
    </w:p>
    <w:p>
      <w:pPr>
        <w:bidi/>
      </w:pPr>
      <w:r>
        <w:rPr>
          <w:rtl/>
          <w:cs/>
          <w:lang w:val="ar_AE" w:bidi="ar_AE"/>
        </w:rPr>
      </w:r>
      <w:r>
        <w:rPr>
          <w:rtl/>
          <w:cs/>
          <w:lang w:val="ar_AE" w:bidi="ar_AE"/>
        </w:rPr>
        <w:t xml:space="preserve">لقد تحدث يوحنا من قبل عن محبة الله التي تكمَّلت فينا. في يوحنا الأولى 2: 5، قال يوحنا إنه عندما نطيع وصايا الله، تتكمَّل محبة الله فينا. وفي يوحنا الأولى 4: 12، قال يوحنا إنه عندما نحب بعضنا بعضًا، تتكمَّل محبة الله فينا. أظهر لنا هذا أن طاعة وصايا الله ومحبة بعضنا بعضًا هما حقًا الشيء ذاته. هذه المرة، يقول يوحنا إنه عندما لا نخاف من عقاب الله لنا، تكون محبة الله قد تكمَّلت فينا. </w:t>
      </w:r>
    </w:p>
    <w:p>
      <w:pPr>
        <w:bidi/>
      </w:pPr>
      <w:r>
        <w:rPr>
          <w:rtl/>
          <w:cs/>
          <w:lang w:val="ar_AE" w:bidi="ar_AE"/>
        </w:rPr>
      </w:r>
      <w:r>
        <w:rPr>
          <w:rtl/>
          <w:cs/>
          <w:lang w:val="ar_AE" w:bidi="ar_AE"/>
        </w:rPr>
        <w:t xml:space="preserve">في وقت سابق، قدَّمنا مثال شجرة الفاكهة. تخيَّلنا أنكم قمتم بالكثير من العمل للعناية بالشجرة. فعندما تبدأ الشجرة في إنتاج الثمار، فإن كل العمل الذي أنجزتموه من أجل الشجرة صار يستحق المشقَّة. كان يوحنا سيقول إن العمل الذي أنجزتموه من أجل الشجرة قد أصبح كاملًا، لأن الشجرة الآن تحمل الثمار. بالطريقة ذاتها، تتكمّل محبة الله لنا عندما لا نكون خائفين منه بعد. نحن نتمّم مشيئة الله. لم نعد نخاف من الله! </w:t>
      </w:r>
    </w:p>
    <w:p>
      <w:pPr>
        <w:bidi/>
      </w:pPr>
      <w:r>
        <w:rPr>
          <w:rtl/>
          <w:cs/>
          <w:lang w:val="ar_AE" w:bidi="ar_AE"/>
        </w:rPr>
      </w:r>
      <w:r>
        <w:rPr>
          <w:rtl/>
          <w:cs/>
          <w:lang w:val="ar_AE" w:bidi="ar_AE"/>
        </w:rPr>
        <w:t xml:space="preserve">لا يجب أن نخاف من الله، لأنه سيعاملنا كما يعامل يسوع! عندما يأتي الوقت ليدين الله جميع الناس، سيكون الأمر كما لو أننا لم نرتكب أي خطية. هذا لأن الله يحبنا بشدة، لدرجة أنه أرسل يسوع ليموت عنا. لقد حمَل يسوع جميع ما فعلنا من شرور، لذلك لن يعاقبنا الله. إذا فهمنا تمامًا مدى محبة الله لنا، فلن نخاف منه! </w:t>
      </w:r>
    </w:p>
    <w:p>
      <w:pPr>
        <w:bidi/>
      </w:pPr>
      <w:r>
        <w:rPr>
          <w:rtl/>
          <w:cs/>
          <w:lang w:val="ar_AE" w:bidi="ar_AE"/>
        </w:rPr>
      </w:r>
      <w:r>
        <w:rPr>
          <w:rtl/>
          <w:cs/>
          <w:lang w:val="ar_AE" w:bidi="ar_AE"/>
        </w:rPr>
        <w:t xml:space="preserve">توقَّفوا هنا وقوموا بهذا النشاط: مثِّلوا أن الله يعاملنا مثل يسوع في اليوم الذي يدين فيه جميع الناس. أوقِفوا الاستماع إلى هذا التسجيل الصوتي هنا. </w:t>
      </w:r>
    </w:p>
    <w:p>
      <w:pPr>
        <w:bidi/>
      </w:pPr>
      <w:r>
        <w:rPr>
          <w:rtl/>
          <w:cs/>
          <w:lang w:val="ar_AE" w:bidi="ar_AE"/>
        </w:rPr>
      </w:r>
      <w:r>
        <w:rPr>
          <w:rtl/>
          <w:cs/>
          <w:lang w:val="ar_AE" w:bidi="ar_AE"/>
        </w:rPr>
        <w:t xml:space="preserve">يواصل يوحنا القول إنه إذا كنا نحب الله، ينبغي لنا أيضًا أن نحب إخوتنا المؤمنين. إذا لم تحبوا إخوتكم المؤمنين، فلا يمكنكم أن تحبوا الله حقًا. يمكننا أن نرى إخوتنا المؤمنين لأنهم قريبون منا. من الأسهل أن تحب شخصًا قريبًا منك الذي تستطيع رؤيته، من أن تحب شخصًا لا تستطيع رؤيته. نحن لا نحب الله حقًا، الذي لا يمكننا رؤيته، إن لم نكن نحب أيضًا إخوتنا المؤمنين الذين يمكننا رؤيتهم! ستكونون كاذبين فيما بعد إذا قلتم إنكم أحببتم الله! </w:t>
      </w:r>
    </w:p>
    <w:p>
      <w:pPr>
        <w:bidi/>
      </w:pPr>
      <w:r>
        <w:rPr>
          <w:rtl/>
          <w:cs/>
          <w:lang w:val="ar_AE" w:bidi="ar_AE"/>
        </w:rPr>
      </w:r>
      <w:r>
        <w:rPr>
          <w:rtl/>
          <w:cs/>
          <w:lang w:val="ar_AE" w:bidi="ar_AE"/>
        </w:rPr>
        <w:t xml:space="preserve">يختتم يوحنا بقوله إن يسوع أعطانا هذه الوصية أن نحب إخوتنا وأخواتنا. أن محبة الله ومحبة إخوتنا المؤمنين تنسجمان الواحدة مع الأخرى. </w:t>
      </w:r>
    </w:p>
    <w:p>
      <w:pPr>
        <w:bidi/>
      </w:pPr>
      <w:r>
        <w:rPr>
          <w:rtl/>
          <w:cs/>
          <w:lang w:val="ar_AE" w:bidi="ar_AE"/>
        </w:rPr>
      </w:r>
      <w:r>
        <w:rPr>
          <w:rtl/>
          <w:cs/>
          <w:lang w:val="ar_AE" w:bidi="ar_AE"/>
        </w:rPr>
        <w:t xml:space="preserve">توقَّفوا هنا وقوموا بهذا النشاط: مثِّلوا أن الله يحبنا. مثِّلوا أننا نحب الله. مثِّلوا يسوع يخبرنا أنه إذا كنا نحب الله، فيجب علينا أيضًا أن نحب إخوتنا المؤمنين. مثِّلوا أنه لأننا نحب الله، سنحب أيضًا إخوتنا المؤمنين. أوقِفوا الاستماع إلى هذا التسجيل الصوتي هنا. </w:t>
      </w:r>
    </w:p>
    <w:p>
      <w:pPr>
        <w:bidi/>
      </w:pPr>
      <w:r>
        <w:rPr>
          <w:rtl/>
          <w:cs/>
          <w:lang w:val="ar_AE" w:bidi="ar_AE"/>
        </w:rPr>
      </w:r>
      <w:r>
        <w:rPr>
          <w:rtl/>
          <w:cs/>
          <w:lang w:val="ar_AE" w:bidi="ar_AE"/>
        </w:rPr>
        <w:t xml:space="preserve">والآن، استخدموا لوحة القصص، أو أجسام أو أفعالًا لتصوُّر المقطع بأكمله. </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رسالة يوحنا الأولى 4: 13–21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يتكوّن هذا المقطع من جزأين.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 xml:space="preserve">يوحنا، الذي يُقدِّم هذه العظة </w:t>
      </w:r>
    </w:p>
    <w:p>
      <w:pPr>
        <w:pStyle w:val="ListBullet"/>
        <w:bidi/>
        <w:spacing w:line="240" w:lineRule="auto"/>
        <w:ind w:left="720"/>
      </w:pPr>
      <w:r>
        <w:rPr>
          <w:rtl/>
          <w:cs/>
          <w:lang w:val="ar_AE" w:bidi="ar_AE"/>
        </w:rPr>
      </w:r>
      <w:r>
        <w:rPr>
          <w:rtl/>
          <w:cs/>
          <w:lang w:val="ar_AE" w:bidi="ar_AE"/>
        </w:rPr>
        <w:t xml:space="preserve">الأشخاص الذين يستمعون إلى عظة يوحنا </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 xml:space="preserve">المؤمنون الذين يحبون بعضهم بعضًا </w:t>
      </w:r>
    </w:p>
    <w:p>
      <w:pPr>
        <w:pStyle w:val="ListBullet"/>
        <w:bidi/>
        <w:spacing w:line="240" w:lineRule="auto"/>
        <w:ind w:left="720"/>
      </w:pPr>
      <w:r>
        <w:rPr>
          <w:rtl/>
          <w:cs/>
          <w:lang w:val="ar_AE" w:bidi="ar_AE"/>
        </w:rPr>
      </w:r>
      <w:r>
        <w:rPr>
          <w:rtl/>
          <w:cs/>
          <w:lang w:val="ar_AE" w:bidi="ar_AE"/>
        </w:rPr>
        <w:t xml:space="preserve">والأشخاص الذين يقولون إنهم مؤمنون، لكنهم لا يحبون المؤمنين الآخرين </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يقول يوحنا شيئًا كالتالي:</w:t>
      </w:r>
    </w:p>
    <w:p>
      <w:pPr>
        <w:bidi/>
      </w:pPr>
      <w:r>
        <w:rPr>
          <w:rtl/>
          <w:cs/>
          <w:lang w:val="ar_AE" w:bidi="ar_AE"/>
        </w:rPr>
      </w:r>
      <w:r>
        <w:rPr>
          <w:rtl/>
          <w:cs/>
          <w:lang w:val="ar_AE" w:bidi="ar_AE"/>
        </w:rPr>
        <w:t xml:space="preserve">"يمكننا التيقّن من أننا نثبت في الله، وأنّ الله يثبت فينا. يمكننا التيقّن من ذلك لأنه أعطانا من روحه. ونحن – أنا والآخرون الذين كانوا مع يسوع – رأينا بأنفسنا، ويمكننا أن نخبركم أن هذا صحيح حقًا، وأن الله الآب أرسل ابنه ليخلِّص شعوب العالم! يثبت الله في الأشخاص الذين يؤمنون بهذا والذين يوافقون تمامًا على أن يسوع هو حقًا ابن الله. وهؤلاء الناس يثبتون في الله".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الأشخاص الذين يستمعون إلى يوحنا: "بماذا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يوحنا شيئًا كالتالي:</w:t>
      </w:r>
    </w:p>
    <w:p>
      <w:pPr>
        <w:bidi/>
      </w:pPr>
      <w:r>
        <w:rPr>
          <w:rtl/>
          <w:cs/>
          <w:lang w:val="ar_AE" w:bidi="ar_AE"/>
        </w:rPr>
      </w:r>
      <w:r>
        <w:rPr>
          <w:rtl/>
          <w:cs/>
          <w:lang w:val="ar_AE" w:bidi="ar_AE"/>
        </w:rPr>
        <w:t xml:space="preserve">"ونعلم الآن مدى محبة الله لنا، ونثق حقًا بأنه يحبنا. كل ما يفعله الله، يفعله لأنه يحبنا محبة كاملة. إذا أحببتم الله والآخرين كل حين، سيثبت الله فيكم".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الأشخاص الذين يستمعون إلى يوحنا: "بماذا تفكرون؟" قد يجيب الأشخاص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يوحنا شيئًا كالتالي:</w:t>
      </w:r>
    </w:p>
    <w:p>
      <w:pPr>
        <w:bidi/>
      </w:pPr>
      <w:r>
        <w:rPr>
          <w:rtl/>
          <w:cs/>
          <w:lang w:val="ar_AE" w:bidi="ar_AE"/>
        </w:rPr>
      </w:r>
      <w:r>
        <w:rPr>
          <w:rtl/>
          <w:cs/>
          <w:lang w:val="ar_AE" w:bidi="ar_AE"/>
        </w:rPr>
        <w:t xml:space="preserve">"لقد تكمَّلت محبة الله فينا إذا لم نعد نخشى أن يعاقبنا في يوم مجيئه ليدين العالم. لا يجب أن نخاف، لأنه في ذلك اليوم سيعاملنا الله بالطريقة ذاتها التي يعامل بها يسوع! إذا أحببنا الله محبة كاملة، تزول كل مخاوفنا! إذا كنتم لا تزالون خائفين، فهذا يعني أنكم قلقون بشأن العقاب. وهذا يعني أنكم لا تفهمون تمامًا مدى محبة الله لكم".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الأشخاص الذين يستمعون إلى يوحنا: "بماذا تفكرون؟" قد يجيب الأشخاص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يوحنا شيئًا كالتالي:</w:t>
      </w:r>
    </w:p>
    <w:p>
      <w:pPr>
        <w:bidi/>
      </w:pPr>
      <w:r>
        <w:rPr>
          <w:rtl/>
          <w:cs/>
          <w:lang w:val="ar_AE" w:bidi="ar_AE"/>
        </w:rPr>
      </w:r>
      <w:r>
        <w:rPr>
          <w:rtl/>
          <w:cs/>
          <w:lang w:val="ar_AE" w:bidi="ar_AE"/>
        </w:rPr>
        <w:t xml:space="preserve">"نحب الله لأنه أحبنا أولًا. إذا قلنا إننا نحب الله، لكننا نكره إخوتنا المؤمنين، فنحن نكذب! لأننا لا نستطيع أن نحب الله حقًا إذا لم نحب إخوتنا المؤمنين أيضًا. لقد رأينا إخوتنا المؤمنين، لكننا لم نرَ الله. إذا لم نحب إخوتنا المؤمنين، الذين رأيناهم، لن نستطيع أن نحب الله، الذي لم نره. أعطانا يسوع هذه الوصية: يجب على الأشخاص الذين يحبون الله أن يحبوا إخوتهم المؤمنين أيضًا".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الأشخاص الذين يستمعون إلى يوحنا: "بماذا تفكرون؟" قد يجيب الأشخاص بعبارات مثل: </w:t>
      </w:r>
    </w:p>
    <w:p>
      <w:pPr>
        <w:pStyle w:val="ListBullet"/>
        <w:bidi/>
        <w:spacing w:line="240" w:lineRule="auto"/>
        <w:ind w:left="720"/>
      </w:pPr>
      <w:r>
        <w:rPr>
          <w:rtl/>
          <w:cs/>
          <w:lang w:val="ar_AE" w:bidi="ar_AE"/>
        </w:rPr>
      </w:r>
      <w:r>
        <w:rPr>
          <w:rtl/>
          <w:cs/>
          <w:lang w:val="ar_AE" w:bidi="ar_AE"/>
        </w:rPr>
        <w:t>اسألوا الشخص الذي يؤدي دور يوحنا: «بماذا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من رسالة يوحنا الأولى 4: 13–21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"نعلم أننا </w:t>
      </w:r>
      <w:r>
        <w:rPr>
          <w:b/>
          <w:rtl/>
          <w:cs/>
          <w:lang w:val="ar_AE" w:bidi="ar_AE"/>
        </w:rPr>
        <w:t>نثبت</w:t>
      </w:r>
      <w:r>
        <w:rPr>
          <w:rtl/>
          <w:cs/>
          <w:lang w:val="ar_AE" w:bidi="ar_AE"/>
        </w:rPr>
        <w:t xml:space="preserve"> فيه، وهو فينا". قد يعني هذا أننا نثبت في الله، أو في يسوع، أو كليهما. والشخص الذي يثبت في الله، أو في يسوع، يحافظ باستمرار على علاقة جيدة مع الله ويسوع، ويفعل ما يقوله يسوع. استخدموا الكلمة أو العبارة ذاتها التي استخدمتموها في المقاطع السابقة للتعبير عن فكرة "يثبت". </w:t>
      </w:r>
    </w:p>
    <w:p>
      <w:pPr>
        <w:bidi/>
      </w:pPr>
      <w:r>
        <w:rPr>
          <w:rtl/>
          <w:cs/>
          <w:lang w:val="ar_AE" w:bidi="ar_AE"/>
        </w:rPr>
      </w:r>
      <w:r>
        <w:rPr>
          <w:rtl/>
          <w:cs/>
          <w:lang w:val="ar_AE" w:bidi="ar_AE"/>
        </w:rPr>
        <w:t xml:space="preserve">لقد أعطانا الله </w:t>
      </w:r>
      <w:r>
        <w:rPr>
          <w:b/>
          <w:rtl/>
          <w:cs/>
          <w:lang w:val="ar_AE" w:bidi="ar_AE"/>
        </w:rPr>
        <w:t>روحه</w:t>
      </w:r>
      <w:r>
        <w:rPr>
          <w:rtl/>
          <w:cs/>
          <w:lang w:val="ar_AE" w:bidi="ar_AE"/>
        </w:rPr>
        <w:t xml:space="preserve">. يشير الروح إلى روح الله القدوس. استخدموا الكلمة ذاتها لتعبير "روح" عندما تشير إلى الروح القُدس كما استخدمتموها في المقاطع السابقة. إنَّ مصطلح الروح القدس مُدرَج في "قاموس الكلمات الرئيسية". </w:t>
      </w:r>
    </w:p>
    <w:p>
      <w:pPr>
        <w:bidi/>
      </w:pPr>
      <w:r>
        <w:rPr>
          <w:rtl/>
          <w:cs/>
          <w:lang w:val="ar_AE" w:bidi="ar_AE"/>
        </w:rPr>
      </w:r>
      <w:r>
        <w:rPr>
          <w:rtl/>
          <w:cs/>
          <w:lang w:val="ar_AE" w:bidi="ar_AE"/>
        </w:rPr>
        <w:t xml:space="preserve">لقد رأى يوحنا أن الله الآب أرسل ابنه يسوع، ليكون مُخلِّص العالم. لأن يوحنا رأى هذا، يمكنه أن </w:t>
      </w:r>
      <w:r>
        <w:rPr>
          <w:b/>
          <w:rtl/>
          <w:cs/>
          <w:lang w:val="ar_AE" w:bidi="ar_AE"/>
        </w:rPr>
        <w:t>يشهد</w:t>
      </w:r>
      <w:r>
        <w:rPr>
          <w:rtl/>
          <w:cs/>
          <w:lang w:val="ar_AE" w:bidi="ar_AE"/>
        </w:rPr>
        <w:t xml:space="preserve"> عن هذا. إذا شهدت عن أمر ما، فأنت تقول إنك رأيته بنفسك، وتعلم أنه حقيقي فعلًا. استخدموا الكلمة أو العبارة ذاتها التي استخدمتموها في المقاطع السابقة للإشارة إلى يشهد. وستجدون كلمة يشهد في "قاموس الكلمات الرئيسية". </w:t>
      </w:r>
    </w:p>
    <w:p>
      <w:pPr>
        <w:bidi/>
      </w:pPr>
      <w:r>
        <w:rPr>
          <w:rtl/>
          <w:cs/>
          <w:lang w:val="ar_AE" w:bidi="ar_AE"/>
        </w:rPr>
      </w:r>
      <w:r>
        <w:rPr>
          <w:rtl/>
          <w:cs/>
          <w:lang w:val="ar_AE" w:bidi="ar_AE"/>
        </w:rPr>
        <w:t xml:space="preserve">أرسل الآب ابنه ليكون </w:t>
      </w:r>
      <w:r>
        <w:rPr>
          <w:b/>
          <w:rtl/>
          <w:cs/>
          <w:lang w:val="ar_AE" w:bidi="ar_AE"/>
        </w:rPr>
        <w:t>مخلص</w:t>
      </w:r>
      <w:r>
        <w:rPr>
          <w:rtl/>
          <w:cs/>
          <w:lang w:val="ar_AE" w:bidi="ar_AE"/>
        </w:rPr>
        <w:t xml:space="preserve"> العالَم. أما كلمة "الآب" فتشير إلى الله. المُخَلّص شخص يُنقذ الناس من موقف صعب أو خطير، وجميع الناس هم في وضع يائس، ويحتاجون إلى الله كي يُخَلِّصهم. لقد خلّصنا الله، الآب، بإرسال ابنه يسوع، إلى العالَم، وكل من يضع ثقته في يسوع سيَخلُص. لذلك يقول الكتاب المُقدَّس إن يسوع هو مُخلّصنا. استخدموا الكلمة ذاتها التي استخدمتموها في أسفار أخرى من الكتاب المُقَدَّس للإشارة إلى كلمة مُخلّص. إنّ كلمة مُخلّص مُدرجة في "قاموس الكلمات الرئيسية". </w:t>
      </w:r>
    </w:p>
    <w:p>
      <w:pPr>
        <w:bidi/>
      </w:pPr>
      <w:r>
        <w:rPr>
          <w:rtl/>
          <w:cs/>
          <w:lang w:val="ar_AE" w:bidi="ar_AE"/>
        </w:rPr>
      </w:r>
      <w:r>
        <w:rPr>
          <w:rtl/>
          <w:cs/>
          <w:lang w:val="ar_AE" w:bidi="ar_AE"/>
        </w:rPr>
        <w:t xml:space="preserve">وتعبير العالَم يعني جميع الناس الذين في العالَم. </w:t>
      </w:r>
    </w:p>
    <w:p>
      <w:pPr>
        <w:bidi/>
      </w:pPr>
      <w:r>
        <w:rPr>
          <w:rtl/>
          <w:cs/>
          <w:lang w:val="ar_AE" w:bidi="ar_AE"/>
        </w:rPr>
      </w:r>
      <w:r>
        <w:rPr>
          <w:rtl/>
          <w:cs/>
          <w:lang w:val="ar_AE" w:bidi="ar_AE"/>
        </w:rPr>
        <w:t xml:space="preserve">توقَّفوا هنا وناقشوا كيف ستقولون إن الآب يرسل ابنه ليكون مُخلِّص </w:t>
      </w:r>
      <w:r>
        <w:rPr>
          <w:b/>
          <w:rtl/>
          <w:cs/>
          <w:lang w:val="ar_AE" w:bidi="ar_AE"/>
        </w:rPr>
        <w:t>العالَم</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 xml:space="preserve">عندما يعترف الناس بأن يسوع هو </w:t>
      </w:r>
      <w:r>
        <w:rPr>
          <w:b/>
          <w:rtl/>
          <w:cs/>
          <w:lang w:val="ar_AE" w:bidi="ar_AE"/>
        </w:rPr>
        <w:t>ابن الله</w:t>
      </w:r>
      <w:r>
        <w:rPr>
          <w:rtl/>
          <w:cs/>
          <w:lang w:val="ar_AE" w:bidi="ar_AE"/>
        </w:rPr>
        <w:t xml:space="preserve">، يثبت الله فيهم. استخدموا أيضًا الكلمة أو العبارة ذاتها لـ "ابن الله" كما في المقاطع السابقة. ابن الله لقَب تجده في "قاموس الكلمات الرئيسية". </w:t>
      </w:r>
    </w:p>
    <w:p>
      <w:pPr>
        <w:bidi/>
      </w:pPr>
      <w:r>
        <w:rPr>
          <w:rtl/>
          <w:cs/>
          <w:lang w:val="ar_AE" w:bidi="ar_AE"/>
        </w:rPr>
      </w:r>
      <w:r>
        <w:rPr>
          <w:b/>
          <w:rtl/>
          <w:cs/>
          <w:lang w:val="ar_AE" w:bidi="ar_AE"/>
        </w:rPr>
        <w:t>الله محبة</w:t>
      </w:r>
      <w:r>
        <w:rPr>
          <w:rtl/>
          <w:cs/>
          <w:lang w:val="ar_AE" w:bidi="ar_AE"/>
        </w:rPr>
        <w:t xml:space="preserve">. وهذا يعني أن الله يحب محبة كاملة وتامة. وكما أنَّ الماء دائمًا مُبلّل والنار دائمًا ساخنة فإن الله يحب الناس دائمًا. سيكون من المستحيل على الله ألا يحب الناس! جميع ما يفعله الله، يفعله لأنه يحب الناس، وبقية خليقته أيضًا. استخدم الكلمة ذاتها لتعبير "الله محبة" التي استخدمت في المقاطع السابقة. </w:t>
      </w:r>
    </w:p>
    <w:p>
      <w:pPr>
        <w:bidi/>
      </w:pPr>
      <w:r>
        <w:rPr>
          <w:rtl/>
          <w:cs/>
          <w:lang w:val="ar_AE" w:bidi="ar_AE"/>
        </w:rPr>
      </w:r>
      <w:r>
        <w:rPr>
          <w:rtl/>
          <w:cs/>
          <w:lang w:val="ar_AE" w:bidi="ar_AE"/>
        </w:rPr>
        <w:t xml:space="preserve">"يوم الدينونة" هو اليوم الذي يعود فيه يسوع إلى الأرض. في ذلك الوقت، سيدين الله الجميع بسبب الشر الذي فعلوه. عندما تدينون شخصًا ما، تقرّرون ما إذا كان ذلك الشخص مذنبًا بارتكاب جريمة أم لا، وتذكرون العقاب الذي سيناله ذلك الشخص. </w:t>
      </w:r>
    </w:p>
    <w:p>
      <w:pPr>
        <w:bidi/>
      </w:pPr>
      <w:r>
        <w:rPr>
          <w:rtl/>
          <w:cs/>
          <w:lang w:val="ar_AE" w:bidi="ar_AE"/>
        </w:rPr>
      </w:r>
      <w:r>
        <w:rPr>
          <w:rtl/>
          <w:cs/>
          <w:lang w:val="ar_AE" w:bidi="ar_AE"/>
        </w:rPr>
        <w:t xml:space="preserve">توقَّفوا هنا وناقشوا كيف ستتحدثون في لغتكم عن "يوم الدينونة". كلمة دينونة موجودة في "قاموس الكلمات الرئيسية". أوقِفوا الاستماع إلى هذا التسجيل الصوتي هنا. </w:t>
      </w:r>
    </w:p>
    <w:p>
      <w:pPr>
        <w:bidi/>
      </w:pPr>
      <w:r>
        <w:rPr>
          <w:rtl/>
          <w:cs/>
          <w:lang w:val="ar_AE" w:bidi="ar_AE"/>
        </w:rPr>
      </w:r>
      <w:r>
        <w:rPr>
          <w:rtl/>
          <w:cs/>
          <w:lang w:val="ar_AE" w:bidi="ar_AE"/>
        </w:rPr>
        <w:t>قد تكمَّلت محبة الله فينا، أو نحب الله محبة كاملة، عندما تكون لنا ثقة في يوم الدينونة. إذا كانت لكم ثقة، تمتلكون شجاعة ولا تخافون من القدوم إلى الله. استخدموا الكلمة أو العبارة ذاتها التي استخدمتموها في المقاطع السابقة.</w:t>
      </w:r>
    </w:p>
    <w:p>
      <w:pPr>
        <w:bidi/>
      </w:pPr>
      <w:r>
        <w:rPr>
          <w:rtl/>
          <w:cs/>
          <w:lang w:val="ar_AE" w:bidi="ar_AE"/>
        </w:rPr>
      </w:r>
      <w:r>
        <w:rPr>
          <w:rtl/>
          <w:cs/>
          <w:lang w:val="ar_AE" w:bidi="ar_AE"/>
        </w:rPr>
        <w:t xml:space="preserve">توقَّفوا هنا وناقشوا كيف يمكنكم القول إن </w:t>
      </w:r>
      <w:r>
        <w:rPr>
          <w:b/>
          <w:rtl/>
          <w:cs/>
          <w:lang w:val="ar_AE" w:bidi="ar_AE"/>
        </w:rPr>
        <w:t>محبة الله قد تكمَّلت فينا</w:t>
      </w:r>
      <w:r>
        <w:rPr>
          <w:rtl/>
          <w:cs/>
          <w:lang w:val="ar_AE" w:bidi="ar_AE"/>
        </w:rPr>
        <w:t xml:space="preserve">، أو أننا نحبه محبة تامة، عندما تكون لدينا الشجاعة أو </w:t>
      </w:r>
      <w:r>
        <w:rPr>
          <w:b/>
          <w:rtl/>
          <w:cs/>
          <w:lang w:val="ar_AE" w:bidi="ar_AE"/>
        </w:rPr>
        <w:t>الثقة</w:t>
      </w:r>
      <w:r>
        <w:rPr>
          <w:rtl/>
          <w:cs/>
          <w:lang w:val="ar_AE" w:bidi="ar_AE"/>
        </w:rPr>
        <w:t xml:space="preserve"> في يوم الدينونة. استخدموا الكلمات ذاتها التي استخدمتموها في المقاطع السابقة. أوقِفوا الاستماع إلى هذا التسجيل الصوتي هنا. </w:t>
      </w:r>
    </w:p>
    <w:p>
      <w:pPr>
        <w:bidi/>
      </w:pPr>
      <w:r>
        <w:rPr>
          <w:rtl/>
          <w:cs/>
          <w:lang w:val="ar_AE" w:bidi="ar_AE"/>
        </w:rPr>
      </w:r>
      <w:r>
        <w:rPr>
          <w:rtl/>
          <w:cs/>
          <w:lang w:val="ar_AE" w:bidi="ar_AE"/>
        </w:rPr>
        <w:t xml:space="preserve">لا يستطيع شخص أن يقول إنه يحب الله، لكنه يكره </w:t>
      </w:r>
      <w:r>
        <w:rPr>
          <w:b/>
          <w:rtl/>
          <w:cs/>
          <w:lang w:val="ar_AE" w:bidi="ar_AE"/>
        </w:rPr>
        <w:t>أخاه أو أخته</w:t>
      </w:r>
      <w:r>
        <w:rPr>
          <w:rtl/>
          <w:cs/>
          <w:lang w:val="ar_AE" w:bidi="ar_AE"/>
        </w:rPr>
        <w:t xml:space="preserve">. استخدموا الكلمات أو العبارات ذاتها التي استخدمتموها في المقاطع السابقة للتعبير عن "الأخ والأخت"، أو "الإخوة المؤمنين". </w:t>
      </w:r>
    </w:p>
    <w:p>
      <w:pPr>
        <w:bidi/>
      </w:pPr>
      <w:r>
        <w:rPr>
          <w:rtl/>
          <w:cs/>
          <w:lang w:val="ar_AE" w:bidi="ar_AE"/>
        </w:rPr>
      </w:r>
      <w:r>
        <w:rPr>
          <w:rtl/>
          <w:cs/>
          <w:lang w:val="ar_AE" w:bidi="ar_AE"/>
        </w:rPr>
        <w:t xml:space="preserve">لقد أعطانا يسوع </w:t>
      </w:r>
      <w:r>
        <w:rPr>
          <w:b/>
          <w:rtl/>
          <w:cs/>
          <w:lang w:val="ar_AE" w:bidi="ar_AE"/>
        </w:rPr>
        <w:t>وصية</w:t>
      </w:r>
      <w:r>
        <w:rPr>
          <w:rtl/>
          <w:cs/>
          <w:lang w:val="ar_AE" w:bidi="ar_AE"/>
        </w:rPr>
        <w:t xml:space="preserve"> بأن نحب بعضنا بعضًا. والوصية شريعة أو تعليمات. استخدموا الكلمة ذاتها التي استخدمتموها في المقاطع الأخرى لكلمة وصية. وكلمة "وصية" مُدرجة في "قاموس الكلمات الرئيسية".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الأولى 5:1–5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رسالة يوحنا الأولى 5: 1–5 واحفظوا هذا المقطع في قلوبكم. </w:t>
      </w:r>
    </w:p>
    <w:p>
      <w:pPr>
        <w:bidi/>
      </w:pPr>
      <w:r>
        <w:rPr>
          <w:rtl/>
          <w:cs/>
          <w:lang w:val="ar_AE" w:bidi="ar_AE"/>
        </w:rPr>
      </w:r>
      <w:r>
        <w:rPr>
          <w:rtl/>
          <w:cs/>
          <w:lang w:val="ar_AE" w:bidi="ar_AE"/>
        </w:rPr>
        <w:t xml:space="preserve">استمعوا إلى نسخة صوتية من رسالة يوحنا الأولى 5: 1–5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 يسوع، أو الروح القدس؟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رسالة يوحنا الأولى 5: 1–5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المقطع السابق، كرّر يوحنا أن الله يريدنا أن نحب إخوتنا المؤمنين. في هذا المقطع، يقول يوحنا إن كل مَن يؤمن حقًا بأن يسوع هو المسيح والمخلِّص وابن الله، هُم بالحقيقة أبناء الله. يُفكر يوحنا هنا مرة أخرى في سام وسالي، اللذان كان لديهما فهم خاطئ عن يسوع. إنَّ مَن يؤمنون بالأمور الخاطئة عن يسوع ليسوا أولاد الله. </w:t>
      </w:r>
    </w:p>
    <w:p>
      <w:pPr>
        <w:bidi/>
      </w:pPr>
      <w:r>
        <w:rPr>
          <w:rtl/>
          <w:cs/>
          <w:lang w:val="ar_AE" w:bidi="ar_AE"/>
        </w:rPr>
      </w:r>
      <w:r>
        <w:rPr>
          <w:rtl/>
          <w:cs/>
          <w:lang w:val="ar_AE" w:bidi="ar_AE"/>
        </w:rPr>
        <w:t xml:space="preserve">لقد ترك أشخاص مثل سام وسالي الكنيسة، ولم يحبوا إخوتهم المؤمنين. لكن الأشخاص الذين يؤمنون بما هو حق عن يسوع، يحبون بعضهم بعضًا، لأن يوحنا يقول إن الذي يحب شخصًا معيّنًا سيحب أيضًا أبناء هذا الشخص. </w:t>
      </w:r>
    </w:p>
    <w:p>
      <w:pPr>
        <w:bidi/>
      </w:pPr>
      <w:r>
        <w:rPr>
          <w:rtl/>
          <w:cs/>
          <w:lang w:val="ar_AE" w:bidi="ar_AE"/>
        </w:rPr>
      </w:r>
      <w:r>
        <w:rPr>
          <w:rtl/>
          <w:cs/>
          <w:lang w:val="ar_AE" w:bidi="ar_AE"/>
        </w:rPr>
        <w:t xml:space="preserve">توقّفوا هنا وناقشوا: هل يمكنكم أن تحكوا قصة عن شخص في مجتمعكم كان يحبه الجميع؟ هل رأيتم أن الناس تلقائيًا يحبون أبناء هذا الشخص أيضًا؟ أو، هل يمكنكم أن تشاركوا قصة عن شخص أعتنيتم به بشدة لأنكم. أعتنيتم أيضًا بوالد هذا الشخص أو أمه؟ أوقِفوا الاستماع إلى هذا التسجيل الصوتي هنا. </w:t>
      </w:r>
    </w:p>
    <w:p>
      <w:pPr>
        <w:bidi/>
      </w:pPr>
      <w:r>
        <w:rPr>
          <w:rtl/>
          <w:cs/>
          <w:lang w:val="ar_AE" w:bidi="ar_AE"/>
        </w:rPr>
      </w:r>
      <w:r>
        <w:rPr>
          <w:rtl/>
          <w:cs/>
          <w:lang w:val="ar_AE" w:bidi="ar_AE"/>
        </w:rPr>
        <w:t xml:space="preserve">يُظهر لنا يوحنا هنا مرة أخرى كيف أن الإيمان بما هو حق عن يسوع ومحبة المؤمنين الآخرين ينسجمان دائمًا معًا. </w:t>
      </w:r>
    </w:p>
    <w:p>
      <w:pPr>
        <w:bidi/>
      </w:pPr>
      <w:r>
        <w:rPr>
          <w:rtl/>
          <w:cs/>
          <w:lang w:val="ar_AE" w:bidi="ar_AE"/>
        </w:rPr>
      </w:r>
      <w:r>
        <w:rPr>
          <w:rtl/>
          <w:cs/>
          <w:lang w:val="ar_AE" w:bidi="ar_AE"/>
        </w:rPr>
        <w:t xml:space="preserve">ثم يقول يوحنا إن الدليل على أننا نحب بعضنا بعضًا هو أننا نحب الله ونطيع وصاياه. في وقت سابق، كان يوحنا قد قال إننا لا نحب الله حقًا إن كنا لا نحب أخوتنا المؤمنين. هكذا، يوضح يوحنا أننا لا نستطيع أن نفصل بين محبة الله ومحبة إخوتنا المؤمنين. إذا كنا نحب الله حقًا، فسنفعل مشيئته ومشيئة الله أن نحب إخوتنا المؤمنين! </w:t>
      </w:r>
    </w:p>
    <w:p>
      <w:pPr>
        <w:bidi/>
      </w:pPr>
      <w:r>
        <w:rPr>
          <w:rtl/>
          <w:cs/>
          <w:lang w:val="ar_AE" w:bidi="ar_AE"/>
        </w:rPr>
      </w:r>
      <w:r>
        <w:rPr>
          <w:rtl/>
          <w:cs/>
          <w:lang w:val="ar_AE" w:bidi="ar_AE"/>
        </w:rPr>
        <w:t xml:space="preserve">توقّفوا هنا وقوموا بهذا النشاط: اذهبوا إلى مكان يكون لديكم فيه مساحة للتحرّك. اطلبوا من ثلاثة أشخاص أن يشكلوا دائرة، بحيث يقف كل شخص بعيدًا قليلًا عن الشخص التالي له. ثم اطلبوا من كل شخص أن يسير نحو الشخص الذي عن يساره. سيسير كل شخص في آنٍ واحد، ولأن الثلاثة سيحاولون السير نحو الشخص الذي عن يسارهم، سيسيرون في دائرة. أوقِفوا الاستماع إلى هذا التسجيل الصوتي هنا. </w:t>
      </w:r>
    </w:p>
    <w:p>
      <w:pPr>
        <w:bidi/>
      </w:pPr>
      <w:r>
        <w:rPr>
          <w:rtl/>
          <w:cs/>
          <w:lang w:val="ar_AE" w:bidi="ar_AE"/>
        </w:rPr>
      </w:r>
      <w:r>
        <w:rPr>
          <w:rtl/>
          <w:cs/>
          <w:lang w:val="ar_AE" w:bidi="ar_AE"/>
        </w:rPr>
        <w:t xml:space="preserve">عندما أجريتم هذا النشاط، رأيتم أن الأشخاص الثلاثة كانوا يسيرون طوال الوقت داخل دائرة. كان من الصعب معرفة مكان بداية الدائرة أو نهايتها. كما كان من صعب رؤية الباديء بالسير. بالطريقة ذاتها، ترتبط محبة الله بمحبتنا بعضنا لبعض وبطاعة وصايا الله. من الصعب معرفة أي منها يأتي أولًا. إن فعلتم واحدة منها حسنًا، تفعلون البقية حسنًا. </w:t>
      </w:r>
    </w:p>
    <w:p>
      <w:pPr>
        <w:bidi/>
      </w:pPr>
      <w:r>
        <w:rPr>
          <w:rtl/>
          <w:cs/>
          <w:lang w:val="ar_AE" w:bidi="ar_AE"/>
        </w:rPr>
      </w:r>
      <w:r>
        <w:rPr>
          <w:rtl/>
          <w:cs/>
          <w:lang w:val="ar_AE" w:bidi="ar_AE"/>
        </w:rPr>
        <w:t xml:space="preserve">أعطى يسوع الوصية للمؤمنين أنه ينبغي لهم أن يحبوا بعضهم بعضًا. لا ينبغي أن يكون هذا الأمر شديد الصعوبة على المؤمنين الحقيقيين، لأن يوحنا يقول إن ابن الله قد غلب العالَم. يشير تعبير "العالَم" هنا إلى العالَم المتمرِّد، أي العالَم الخاطئ، حيث لا يزال للشيطان، الشرير، قوة. يريد الشيطان أن يجعلنا نخطئ. ربما يريد الشيطان على وجه الخصوص أن يتشاجر المؤمنون مع بعضهم بعضًا، وألا يحبوا بعضهم بعضًا. لكن أولاد الله سيكونون قادرين على مقاومة التجارب والجهاد ضد الخطية. وسيستمر أولاد الله في محبة بعضهم بعضًا. هذا ما يعنيه أن أبناء الله قد غلبوا العالَم. </w:t>
      </w:r>
    </w:p>
    <w:p>
      <w:pPr>
        <w:bidi/>
      </w:pPr>
      <w:r>
        <w:rPr>
          <w:rtl/>
          <w:cs/>
          <w:lang w:val="ar_AE" w:bidi="ar_AE"/>
        </w:rPr>
      </w:r>
      <w:r>
        <w:rPr>
          <w:rtl/>
          <w:cs/>
          <w:lang w:val="ar_AE" w:bidi="ar_AE"/>
        </w:rPr>
        <w:t xml:space="preserve">إنّ السبب الذي يجعل المؤمنين يستطيعون الانتصار في هذه المعركة هو ثقتهم بأن يسوع هو ابن الله. يعرف المؤمنون أن يسوع خلّصهم. كما يعرفون أن يسوع غلب الشيطان فعلًا عندما مات ثم عاد إلى الحياة مرة ثانية. </w:t>
      </w:r>
    </w:p>
    <w:p>
      <w:pPr>
        <w:bidi/>
      </w:pPr>
      <w:r>
        <w:rPr>
          <w:rtl/>
          <w:cs/>
          <w:lang w:val="ar_AE" w:bidi="ar_AE"/>
        </w:rPr>
      </w:r>
      <w:r>
        <w:rPr>
          <w:rtl/>
          <w:cs/>
          <w:lang w:val="ar_AE" w:bidi="ar_AE"/>
        </w:rPr>
        <w:t xml:space="preserve">توقّفوا هنا وقوموا بهذا النشاط: مثِّلوا الشرير يريد أن يجعل الناس يخطئون ويكرهون بعضهم بعضًا، لكن الذين يؤمنون بأن يسوع هو ابن الله ينتصرون في هذه الحرب. سيستمر هؤلاء الناس في محبة بعضهم بعضًا!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رسالة يوحنا الأولى 5: 1–5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ستتناول المجموعة النص ببطء أكبر. وستقوم المجموعة بتحديد المشاهد والشخصيات وأماكن الأحداث في هذا المقطع. ثم ستقوم المجموعة بمحاولة تصوُّر هذا المقطع. </w:t>
      </w:r>
    </w:p>
    <w:p>
      <w:pPr>
        <w:bidi/>
      </w:pPr>
      <w:r>
        <w:rPr>
          <w:rtl/>
          <w:cs/>
          <w:lang w:val="ar_AE" w:bidi="ar_AE"/>
        </w:rPr>
      </w:r>
      <w:r>
        <w:rPr>
          <w:rtl/>
          <w:cs/>
          <w:lang w:val="ar_AE" w:bidi="ar_AE"/>
        </w:rPr>
        <w:t>يحتوي هذا المقطع على جزء واحد.</w:t>
      </w:r>
    </w:p>
    <w:p>
      <w:pPr>
        <w:bidi/>
      </w:pPr>
      <w:r>
        <w:rPr>
          <w:rtl/>
          <w:cs/>
          <w:lang w:val="ar_AE" w:bidi="ar_AE"/>
        </w:rPr>
      </w:r>
      <w:r>
        <w:rPr>
          <w:b/>
          <w:rtl/>
          <w:cs/>
          <w:lang w:val="ar_AE" w:bidi="ar_AE"/>
        </w:rPr>
        <w:t>في هذا الجزء:</w:t>
      </w:r>
      <w:r>
        <w:rPr>
          <w:rtl/>
          <w:cs/>
          <w:lang w:val="ar_AE" w:bidi="ar_AE"/>
        </w:rPr>
        <w:t xml:space="preserve"> يتحدث يوحنا عن وصية الله بأنه يجب علينا أن نحب بعضنا بعضًا. يقول يوحنا أيضًا إننا إن كُنا نثق بأن يسوع هو ابن الله، فقد غلبنا العالَم الخاطئ. في هذا المقطع، يأخذنا يوحنا في عدة أجزاء من رسالته في آنٍ واحد.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يوحنا، الذي يُقدِّم هذه العظة</w:t>
      </w:r>
    </w:p>
    <w:p>
      <w:pPr>
        <w:pStyle w:val="ListBullet"/>
        <w:bidi/>
        <w:spacing w:line="240" w:lineRule="auto"/>
        <w:ind w:left="720"/>
      </w:pPr>
      <w:r>
        <w:rPr>
          <w:rtl/>
          <w:cs/>
          <w:lang w:val="ar_AE" w:bidi="ar_AE"/>
        </w:rPr>
      </w:r>
      <w:r>
        <w:rPr>
          <w:rtl/>
          <w:cs/>
          <w:lang w:val="ar_AE" w:bidi="ar_AE"/>
        </w:rPr>
        <w:t xml:space="preserve">الأشخاص الذين يستمعون إلى عظة يوحنا </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 xml:space="preserve">وأولاد الله </w:t>
      </w:r>
    </w:p>
    <w:p>
      <w:pPr>
        <w:bidi/>
      </w:pPr>
      <w:r>
        <w:rPr>
          <w:rtl/>
          <w:cs/>
          <w:lang w:val="ar_AE" w:bidi="ar_AE"/>
        </w:rPr>
      </w:r>
      <w:r>
        <w:rPr>
          <w:rtl/>
          <w:cs/>
          <w:lang w:val="ar_AE" w:bidi="ar_AE"/>
        </w:rPr>
        <w:t xml:space="preserve">في هذا المقطع، ظهر فِكر يوحنا اللاهوتي في كل جزء تقريبًا! يخبرنا يوحنا بوضوح في هذا الجزء من رسالته إن أبناء الله يؤمنون بالأمور الصحيحة عن يسوع. لكن يوحنا أيضًا في هذا الجزء الخاص من رسالته الآن، الذي يتحدّث عن أنّ أولاد الله ينبغي أن يحبوا بعضهم بعضًا. وهو في الجزء من الرسالة الذي يعبر عن أن أولاد الله هُم مَن يطيعون وصايا الله. كما أنه يخبرنا في هذا الجزء بأن أولاد الله قد غلبوا الشرير! لذلك يمكننا أن نرى كيف ترتبط كل هذه الأشياء بشدة ببعضها بعضًا! يمكننا أيضًا أن نرى مع اقتراب يوحنا من نهاية عظته، أنه يريد تكرار ما قاله من قبل. </w:t>
      </w:r>
    </w:p>
    <w:p>
      <w:pPr>
        <w:bidi/>
      </w:pPr>
      <w:r>
        <w:rPr>
          <w:rtl/>
          <w:cs/>
          <w:lang w:val="ar_AE" w:bidi="ar_AE"/>
        </w:rPr>
      </w:r>
      <w:r>
        <w:rPr>
          <w:rtl/>
          <w:cs/>
          <w:lang w:val="ar_AE" w:bidi="ar_AE"/>
        </w:rPr>
        <w:t xml:space="preserve">توقّفوا هنا واطلبوا من أربعة أشخاص من مجموعتكم أن يقفوا أو يجلسوا في جزء خاص يُمثل هذه المواضيع. في كل جزء من المكان، اتركوا شيئًا وراءكم لوقت لاحق. انظروا إلى عدد المرات التي كنتم فيها فعلًا هناك! أوقِفوا الاستماع إلى هذا التسجيل الصوتي هنا. </w:t>
      </w:r>
    </w:p>
    <w:p>
      <w:pPr>
        <w:bidi/>
      </w:pPr>
      <w:r>
        <w:rPr>
          <w:rtl/>
          <w:cs/>
          <w:lang w:val="ar_AE" w:bidi="ar_AE"/>
        </w:rPr>
      </w:r>
      <w:r>
        <w:rPr>
          <w:rtl/>
          <w:cs/>
          <w:lang w:val="ar_AE" w:bidi="ar_AE"/>
        </w:rPr>
        <w:t xml:space="preserve">كُل مَن يؤمن بأن يسوع هو المسيح، الملك والمخلِّص المميَّز، هُم أولاد الله. إذا كنتم تؤمنون بأن يسوع هو المسيح، فأنتم تؤمنون بأنه ابن الله الذي صار إنسانًا ومات ليخلّصنا. أنتم تؤمنون بما هو حق عن يسوع. عندما تؤمنون بما هو حق عن يسوع، تكونون أولاد الله. </w:t>
      </w:r>
    </w:p>
    <w:p>
      <w:pPr>
        <w:bidi/>
      </w:pPr>
      <w:r>
        <w:rPr>
          <w:rtl/>
          <w:cs/>
          <w:lang w:val="ar_AE" w:bidi="ar_AE"/>
        </w:rPr>
      </w:r>
      <w:r>
        <w:rPr>
          <w:rtl/>
          <w:cs/>
          <w:lang w:val="ar_AE" w:bidi="ar_AE"/>
        </w:rPr>
        <w:t xml:space="preserve">يقول يوحنا إن كُل مَن يُحب الوالد يحب المولود منه. يقصد يوحنا أن كُل مَن يحب الله سيحب أيضًا أولاد الله. إنَّ مَن يؤمنون بالأمور الصحيحة عن يسوع هُم أولاد الله. إن المؤمنين يحبون الله، ويحبون بعضهم بعضًا أيضًا، لأنهم جميعًا أولاد الله. </w:t>
      </w:r>
    </w:p>
    <w:p>
      <w:pPr>
        <w:bidi/>
      </w:pPr>
      <w:r>
        <w:rPr>
          <w:rtl/>
          <w:cs/>
          <w:lang w:val="ar_AE" w:bidi="ar_AE"/>
        </w:rPr>
      </w:r>
      <w:r>
        <w:rPr>
          <w:rtl/>
          <w:cs/>
          <w:lang w:val="ar_AE" w:bidi="ar_AE"/>
        </w:rPr>
        <w:t xml:space="preserve">يشجّعنا يوحنا أنه لكي نفعل ما يريده الله، فهذا أمر لا يُمثل صعوبة بالغة. على الأقل، ليس هذا صعبًا على أولاد الله. إن أولاد الله غلبوا العالَم. والعالَم هنا يعني العالَم الخاطئ، أي كُل ما ينتمي إلى الشرير. لقد جاهد أبناء الله ضد تجارب العالَم الخاطئ- ليس جسديًا، بل روحيًا- وقد انتصروا! لقد قاوم أولاد الله إغراء الخطية، بل أطاعوا وصايا الله، وهُم يحبّون بعضهم بعضًا. </w:t>
      </w:r>
    </w:p>
    <w:p>
      <w:pPr>
        <w:bidi/>
      </w:pPr>
      <w:r>
        <w:rPr>
          <w:rtl/>
          <w:cs/>
          <w:lang w:val="ar_AE" w:bidi="ar_AE"/>
        </w:rPr>
      </w:r>
      <w:r>
        <w:rPr>
          <w:rtl/>
          <w:cs/>
          <w:lang w:val="ar_AE" w:bidi="ar_AE"/>
        </w:rPr>
        <w:t xml:space="preserve">توقّفوا هنا وناقشوا كيف يمكنكم أن تقولوا في لُغتكم أن أولاد الله غلبوا العالَم. أوقِفوا الاستماع إلى هذا التسجيل الصوتي هنا. </w:t>
      </w:r>
    </w:p>
    <w:p>
      <w:pPr>
        <w:bidi/>
      </w:pPr>
      <w:r>
        <w:rPr>
          <w:rtl/>
          <w:cs/>
          <w:lang w:val="ar_AE" w:bidi="ar_AE"/>
        </w:rPr>
      </w:r>
      <w:r>
        <w:rPr>
          <w:rtl/>
          <w:cs/>
          <w:lang w:val="ar_AE" w:bidi="ar_AE"/>
        </w:rPr>
        <w:t xml:space="preserve">سبب غلبة أولاد الله ثقتهم بالله، أو إيمانهم به. كل مَن يؤمن ويثق بأن يسوع هو ابن الله، قد غلب العالَم الخاطئ! </w:t>
      </w:r>
    </w:p>
    <w:p>
      <w:pPr>
        <w:bidi/>
      </w:pPr>
      <w:r>
        <w:rPr>
          <w:rtl/>
          <w:cs/>
          <w:lang w:val="ar_AE" w:bidi="ar_AE"/>
        </w:rPr>
      </w:r>
      <w:r>
        <w:rPr>
          <w:rtl/>
          <w:cs/>
          <w:lang w:val="ar_AE" w:bidi="ar_AE"/>
        </w:rPr>
        <w:t xml:space="preserve">قال يوحنا هذا القسم الأخير في صيغة سؤال: "مَن الذي يغلب العالَم؟" لا يطرح يوحنا السؤال لأنه يريد من مستمعيه أن يعطوا إجابة، بل لأنه يريد أن يؤكد ما سيقوله بعد ذلك. يقدّم يوحنا الجواب ذاته على الفور: "الذي يؤمن بأن يسوع هو ابن الله، فهذا هو الذي يغلب العالَم!" وهكذا، يخبرنا يوحنا أن الذي يؤمن بما هو حق عن يسوع، قد غلب العالَم الخاطئ. </w:t>
      </w:r>
    </w:p>
    <w:p>
      <w:pPr>
        <w:bidi/>
      </w:pPr>
      <w:r>
        <w:rPr>
          <w:rtl/>
          <w:cs/>
          <w:lang w:val="ar_AE" w:bidi="ar_AE"/>
        </w:rPr>
      </w:r>
      <w:r>
        <w:rPr>
          <w:rtl/>
          <w:cs/>
          <w:lang w:val="ar_AE" w:bidi="ar_AE"/>
        </w:rPr>
        <w:t xml:space="preserve">توقّفوا هنا، وإن شئتم، قوموا بهذا النشاط: أعدوا ترنيمةً أو مسرحية يمكنكم تقديمها للآخرين في كنيستكم تُظهر أن أولاد الله يحبون بعضهم بعضًا ويحبون الله ويطيعون وصاياه. أظهروا أن الأشخاص الذين يؤمنون بأن يسوع هو ابن الله قد غلبوا العالَم الخاطئ. أوقِفوا الاستماع إلى هذا التسجيل الصوتي هنا. </w:t>
      </w:r>
    </w:p>
    <w:p>
      <w:pPr>
        <w:bidi/>
      </w:pPr>
      <w:r>
        <w:rPr>
          <w:rtl/>
          <w:cs/>
          <w:lang w:val="ar_AE" w:bidi="ar_AE"/>
        </w:rPr>
      </w:r>
      <w:r>
        <w:rPr>
          <w:rtl/>
          <w:cs/>
          <w:lang w:val="ar_AE" w:bidi="ar_AE"/>
        </w:rPr>
        <w:t xml:space="preserve">والآن، استخدموا لوحة القصص، أو أجسامًا أو أفعالًا لتصوُّر المقطع بأكمله. </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رسالة يوحنا الأولى 5: 1–5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جزء واحد.</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يوحنا، الذي يُقدِّم هذه العظة</w:t>
      </w:r>
    </w:p>
    <w:p>
      <w:pPr>
        <w:pStyle w:val="ListBullet"/>
        <w:bidi/>
        <w:spacing w:line="240" w:lineRule="auto"/>
        <w:ind w:left="720"/>
      </w:pPr>
      <w:r>
        <w:rPr>
          <w:rtl/>
          <w:cs/>
          <w:lang w:val="ar_AE" w:bidi="ar_AE"/>
        </w:rPr>
      </w:r>
      <w:r>
        <w:rPr>
          <w:rtl/>
          <w:cs/>
          <w:lang w:val="ar_AE" w:bidi="ar_AE"/>
        </w:rPr>
        <w:t xml:space="preserve">الأشخاص الذين يستمعون إلى عظة يوحنا </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 xml:space="preserve">وأولاد الله </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يقول يوحنا شيئًا من هذا القبيل:</w:t>
      </w:r>
    </w:p>
    <w:p>
      <w:pPr>
        <w:bidi/>
      </w:pPr>
      <w:r>
        <w:rPr>
          <w:rtl/>
          <w:cs/>
          <w:lang w:val="ar_AE" w:bidi="ar_AE"/>
        </w:rPr>
      </w:r>
      <w:r>
        <w:rPr>
          <w:rtl/>
          <w:cs/>
          <w:lang w:val="ar_AE" w:bidi="ar_AE"/>
        </w:rPr>
        <w:t xml:space="preserve">"كُل مَن يؤمن بأن يسوع هو المسيح وابن الله، هُم أولاد الله. إذا كان شخص يحب شخصًا آخر، فإنه سيحب أيضًا الطفل المولود من ذلك الشخص. وهكذا، لأنكم جميعًا أولاد الله، ستحبون جميعًا بعضكم بعضًا. نعلم أننا نحب أولاد الله الآخرين عندما نحب الله ونطيع وصاياه".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الأشخاص الذين يستمعون إلى يوحنا: "بماذا تفكرون؟" قد يجيب الأشخاص بعبارات مثل: </w:t>
      </w:r>
    </w:p>
    <w:p>
      <w:pPr>
        <w:pStyle w:val="ListBullet"/>
        <w:bidi/>
        <w:spacing w:line="240" w:lineRule="auto"/>
        <w:ind w:left="720"/>
      </w:pPr>
      <w:r>
        <w:rPr>
          <w:rtl/>
          <w:cs/>
          <w:lang w:val="ar_AE" w:bidi="ar_AE"/>
        </w:rPr>
      </w:r>
      <w:r>
        <w:rPr>
          <w:rtl/>
          <w:cs/>
          <w:lang w:val="ar_AE" w:bidi="ar_AE"/>
        </w:rPr>
        <w:t>اسألوا الشخص الذي يؤدي دور يوحنا: «بماذا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يوحنا شيئًا من هذا القبيل:</w:t>
      </w:r>
    </w:p>
    <w:p>
      <w:pPr>
        <w:bidi/>
      </w:pPr>
      <w:r>
        <w:rPr>
          <w:rtl/>
          <w:cs/>
          <w:lang w:val="ar_AE" w:bidi="ar_AE"/>
        </w:rPr>
      </w:r>
      <w:r>
        <w:rPr>
          <w:rtl/>
          <w:cs/>
          <w:lang w:val="ar_AE" w:bidi="ar_AE"/>
        </w:rPr>
        <w:t xml:space="preserve">"لأن هذا معنى أن تحبوا الله: أن تطيعوا وصاياه. ليس الأمر غايةً في الصعوبة على أولاد الله أن يطيعوا وصاياه، لأن ابن الله قد غلب العالَم الخاطئ. هل تريدون أن تعرفوا كيف تغلّب ابن الله على العالَم الخاطئ؟ بأن تثقوا وتؤمنوا بأن يسوع هو ابن الله".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الأشخاص الذين يستمعون إلى يوحنا: "بماذا تفكرون؟" قد يجيب الأشخاص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من رسالة يوحنا الأولى 5: 1–5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كُل مَن </w:t>
      </w:r>
      <w:r>
        <w:rPr>
          <w:b/>
          <w:rtl/>
          <w:cs/>
          <w:lang w:val="ar_AE" w:bidi="ar_AE"/>
        </w:rPr>
        <w:t>يؤمنون</w:t>
      </w:r>
      <w:r>
        <w:rPr>
          <w:rtl/>
          <w:cs/>
          <w:lang w:val="ar_AE" w:bidi="ar_AE"/>
        </w:rPr>
        <w:t xml:space="preserve"> بأن يسوع هو المسيح يكونون أولاد الله. إذا آمنتم بقدرات شخص ما أو كان لديكم إيمان، فأنتم تؤمنون بأن ما يقوله ذلك الشخص عن نفسه صحيح، عندئذ تثقون بذلك الشخص وتتعهدون بأن تفعلوا كل ما يطلبه منكم. استخدموا الكلمة ذاتها التي استخدمتموها في المقاطع الأخرى لكلمة يؤمن. ستجدوا كلمة يؤمن في "قاموس الكلمات الرئيسية". </w:t>
      </w:r>
    </w:p>
    <w:p>
      <w:pPr>
        <w:bidi/>
      </w:pPr>
      <w:r>
        <w:rPr>
          <w:rtl/>
          <w:cs/>
          <w:lang w:val="ar_AE" w:bidi="ar_AE"/>
        </w:rPr>
      </w:r>
      <w:r>
        <w:rPr>
          <w:rtl/>
          <w:cs/>
          <w:lang w:val="ar_AE" w:bidi="ar_AE"/>
        </w:rPr>
        <w:t>"</w:t>
      </w:r>
      <w:r>
        <w:rPr>
          <w:b/>
          <w:rtl/>
          <w:cs/>
          <w:lang w:val="ar_AE" w:bidi="ar_AE"/>
        </w:rPr>
        <w:t>المسيح</w:t>
      </w:r>
      <w:r>
        <w:rPr>
          <w:rtl/>
          <w:cs/>
          <w:lang w:val="ar_AE" w:bidi="ar_AE"/>
        </w:rPr>
        <w:t xml:space="preserve">" يعني الملك والمخلِّص المُميّز الذي وَعد اللهُ بإرساله. عندما يدعو يوحنا يسوع المسيح، فهو يعني أن يسوع هو ابن الله. توجد كلمة المسيح في "قاموس الكلمات الرئيسية". استخدموا الكلمة ذاتها التي استخدمتموها في المقاطع السابقة. </w:t>
      </w:r>
    </w:p>
    <w:p>
      <w:pPr>
        <w:bidi/>
      </w:pPr>
      <w:r>
        <w:rPr>
          <w:rtl/>
          <w:cs/>
          <w:lang w:val="ar_AE" w:bidi="ar_AE"/>
        </w:rPr>
      </w:r>
      <w:r>
        <w:rPr>
          <w:rtl/>
          <w:cs/>
          <w:lang w:val="ar_AE" w:bidi="ar_AE"/>
        </w:rPr>
        <w:t xml:space="preserve">إن الذي يؤمن بأن يسوع هو المسيح، فهذا </w:t>
      </w:r>
      <w:r>
        <w:rPr>
          <w:b/>
          <w:rtl/>
          <w:cs/>
          <w:lang w:val="ar_AE" w:bidi="ar_AE"/>
        </w:rPr>
        <w:t>مُولود من الله</w:t>
      </w:r>
      <w:r>
        <w:rPr>
          <w:rtl/>
          <w:cs/>
          <w:lang w:val="ar_AE" w:bidi="ar_AE"/>
        </w:rPr>
        <w:t xml:space="preserve">. أن تُولَد من الله يعني أن تكون ابنًا لله. استخدموا الكلمة أو العبارة ذاتها التي استخدمتموها سابقًا، </w:t>
      </w:r>
    </w:p>
    <w:p>
      <w:pPr>
        <w:bidi/>
      </w:pPr>
      <w:r>
        <w:rPr>
          <w:rtl/>
          <w:cs/>
          <w:lang w:val="ar_AE" w:bidi="ar_AE"/>
        </w:rPr>
      </w:r>
      <w:r>
        <w:rPr>
          <w:rtl/>
          <w:cs/>
          <w:lang w:val="ar_AE" w:bidi="ar_AE"/>
        </w:rPr>
        <w:t xml:space="preserve">عندما نحب الله، نطيع </w:t>
      </w:r>
      <w:r>
        <w:rPr>
          <w:b/>
          <w:rtl/>
          <w:cs/>
          <w:lang w:val="ar_AE" w:bidi="ar_AE"/>
        </w:rPr>
        <w:t>وصاياه</w:t>
      </w:r>
      <w:r>
        <w:rPr>
          <w:rtl/>
          <w:cs/>
          <w:lang w:val="ar_AE" w:bidi="ar_AE"/>
        </w:rPr>
        <w:t xml:space="preserve">. ووصايا الله هي جميع الشرائع والقواعد التي أعطاها لنا الله. استخدموا الكلمة ذاتها التي استخدمتموها في المقاطع الأخرى لكلمة وصايا. وكلمة "وصية" مُدرجة في "قاموس الكلمات الرئيسية". </w:t>
      </w:r>
    </w:p>
    <w:p>
      <w:pPr>
        <w:bidi/>
      </w:pPr>
      <w:r>
        <w:rPr>
          <w:rtl/>
          <w:cs/>
          <w:lang w:val="ar_AE" w:bidi="ar_AE"/>
        </w:rPr>
      </w:r>
      <w:r>
        <w:rPr>
          <w:rtl/>
          <w:cs/>
          <w:lang w:val="ar_AE" w:bidi="ar_AE"/>
        </w:rPr>
        <w:t xml:space="preserve">إن الأشخاص الذين هُم أولاد الله يغلبون </w:t>
      </w:r>
      <w:r>
        <w:rPr>
          <w:b/>
          <w:rtl/>
          <w:cs/>
          <w:lang w:val="ar_AE" w:bidi="ar_AE"/>
        </w:rPr>
        <w:t>العالَم</w:t>
      </w:r>
      <w:r>
        <w:rPr>
          <w:rtl/>
          <w:cs/>
          <w:lang w:val="ar_AE" w:bidi="ar_AE"/>
        </w:rPr>
        <w:t xml:space="preserve">. يشير تعبير العالَم هنا إلى العالَم الخاطئ. استخدموا الكلمة أو العبارة ذاتها التي استخدمتموها لكلمة عالَم في المقاطع السابقة. </w:t>
      </w:r>
    </w:p>
    <w:p>
      <w:pPr>
        <w:bidi/>
      </w:pPr>
      <w:r>
        <w:rPr>
          <w:rtl/>
          <w:cs/>
          <w:lang w:val="ar_AE" w:bidi="ar_AE"/>
        </w:rPr>
      </w:r>
      <w:r>
        <w:rPr>
          <w:rtl/>
          <w:cs/>
          <w:lang w:val="ar_AE" w:bidi="ar_AE"/>
        </w:rPr>
        <w:t xml:space="preserve">يسوع هو </w:t>
      </w:r>
      <w:r>
        <w:rPr>
          <w:b/>
          <w:rtl/>
          <w:cs/>
          <w:lang w:val="ar_AE" w:bidi="ar_AE"/>
        </w:rPr>
        <w:t>ابن الله</w:t>
      </w:r>
      <w:r>
        <w:rPr>
          <w:rtl/>
          <w:cs/>
          <w:lang w:val="ar_AE" w:bidi="ar_AE"/>
        </w:rPr>
        <w:t xml:space="preserve">. كلمة ابن الله مُدرَجة في "قاموس الكلمات الرئيسية". استخدموا الكلمة ذاتها أو العبارة التي استخدمتموها سابقًا لترجمة لقب "ابن الله".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الأولى 5:6–12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رسالة يوحنا الأولى 5: 6–12 واحفظوا هذا المقطع في قلوبكم. </w:t>
      </w:r>
    </w:p>
    <w:p>
      <w:pPr>
        <w:bidi/>
      </w:pPr>
      <w:r>
        <w:rPr>
          <w:rtl/>
          <w:cs/>
          <w:lang w:val="ar_AE" w:bidi="ar_AE"/>
        </w:rPr>
      </w:r>
      <w:r>
        <w:rPr>
          <w:rtl/>
          <w:cs/>
          <w:lang w:val="ar_AE" w:bidi="ar_AE"/>
        </w:rPr>
        <w:t xml:space="preserve">استمعوا إلى نسخة صوتية من رسالة يوحنا الأولى 5: 6–12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الاستماع إلى هذا التسجيل الصوتي هنا.</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رسالة يوحنا الأولى 5: 6–12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اختتم يوحنا القسم السابق بقوله إن الشخص الذي يؤمن بأن يسوع هو ابن الله، يغلب العالَم الخاطئ. سيتحدث يوحنا الآن أكثر عن يسوع. يقول يوحنا إن يسوع المسيح جاء بالماء والدم. ثم يقول يوحنا إن يسوع المسيح لم يأتِ بالماء فقط، بل بالماء والدم. </w:t>
      </w:r>
    </w:p>
    <w:p>
      <w:pPr>
        <w:bidi/>
      </w:pPr>
      <w:r>
        <w:rPr>
          <w:rtl/>
          <w:cs/>
          <w:lang w:val="ar_AE" w:bidi="ar_AE"/>
        </w:rPr>
      </w:r>
      <w:r>
        <w:rPr>
          <w:rtl/>
          <w:cs/>
          <w:lang w:val="ar_AE" w:bidi="ar_AE"/>
        </w:rPr>
        <w:t xml:space="preserve">إن ما يقوله يوحنا هنا يبدو غريبًا بعض الشيء لنا، لكن من المحتمل أنه كان واضحًا لمستمعيه كل الوضوح. لا بد أن يوحنا يشير إلى تعاليم خاطئة عن يسوع. يبدو أن بعض الأشخاص قالوا إن يسوع المسيح أتى بالماء فقط، وليس بالدم. لكن ماذا يمكن أن يعني هذا؟ </w:t>
      </w:r>
    </w:p>
    <w:p>
      <w:pPr>
        <w:bidi/>
      </w:pPr>
      <w:r>
        <w:rPr>
          <w:rtl/>
          <w:cs/>
          <w:lang w:val="ar_AE" w:bidi="ar_AE"/>
        </w:rPr>
      </w:r>
      <w:r>
        <w:rPr>
          <w:rtl/>
          <w:cs/>
          <w:lang w:val="ar_AE" w:bidi="ar_AE"/>
        </w:rPr>
        <w:t xml:space="preserve">ثمة عدّة معاني مختلفة. </w:t>
      </w:r>
    </w:p>
    <w:p>
      <w:pPr>
        <w:bidi/>
      </w:pPr>
      <w:r>
        <w:rPr>
          <w:rtl/>
          <w:cs/>
          <w:lang w:val="ar_AE" w:bidi="ar_AE"/>
        </w:rPr>
      </w:r>
      <w:r>
        <w:rPr>
          <w:rtl/>
          <w:cs/>
          <w:lang w:val="ar_AE" w:bidi="ar_AE"/>
        </w:rPr>
        <w:t xml:space="preserve">دعونا نعود لنقابل سام وسالي. تذكّروا أن سام وسالي شخصيتان خياليتان، لكننا نستخدمهما كمثال على نوعية الناس الذين كانوا في زمن يوحنا ويؤمنون بأشياء خاطئة. كان سام وسالي مهتمَين بابن الله بصفته كائنًا روحيًا، لكنهما لم يكونا مهتمَين بيسوع كإنسان. لقد ظنّ سام أن ابن الله ربما </w:t>
      </w:r>
      <w:r>
        <w:rPr>
          <w:b/>
          <w:rtl/>
          <w:cs/>
          <w:lang w:val="ar_AE" w:bidi="ar_AE"/>
        </w:rPr>
        <w:t>تظاهر</w:t>
      </w:r>
      <w:r>
        <w:rPr>
          <w:rtl/>
          <w:cs/>
          <w:lang w:val="ar_AE" w:bidi="ar_AE"/>
        </w:rPr>
        <w:t xml:space="preserve"> فقط بأنه ابن الإنسان. لقد ظن سام أن ابن الله كان </w:t>
      </w:r>
      <w:r>
        <w:rPr>
          <w:b/>
          <w:rtl/>
          <w:cs/>
          <w:lang w:val="ar_AE" w:bidi="ar_AE"/>
        </w:rPr>
        <w:t>يشبه</w:t>
      </w:r>
      <w:r>
        <w:rPr>
          <w:rtl/>
          <w:cs/>
          <w:lang w:val="ar_AE" w:bidi="ar_AE"/>
        </w:rPr>
        <w:t xml:space="preserve"> إنسانًا، يسوع، لكنه لم يكن إنسانًا حقًا. فقد ظنّ سام أنه لو صار ابن الله إنسانًا، لكان عليه أن يتعامل مع أمورٍ عادية مثل الأكل والنوم، ولم يكن هذا ليُعد أمرًا روحيًا. والموت على وجه الخصوص، مع كل تلك الفوضى العارمة التي كانت جزءًا منه، ليس بالأمر الروحي! </w:t>
      </w:r>
    </w:p>
    <w:p>
      <w:pPr>
        <w:bidi/>
      </w:pPr>
      <w:r>
        <w:rPr>
          <w:rtl/>
          <w:cs/>
          <w:lang w:val="ar_AE" w:bidi="ar_AE"/>
        </w:rPr>
      </w:r>
      <w:r>
        <w:rPr>
          <w:rtl/>
          <w:cs/>
          <w:lang w:val="ar_AE" w:bidi="ar_AE"/>
        </w:rPr>
        <w:t xml:space="preserve">ولقد قال بعض أصدقاء سالي إن يسوع كان حقًا شخصًا عاديًا، لكن ابن الله، ككائن روحي، دخل هذا الشخص العادي، يسوع، عند معموديته. وقد ظنّ هؤلاء الناس آنذاك، أن ابن الله ترك هذا الشخص، يسوع، قبل أن يموت ولذلك لم يتألم ابن الله فعلًا ويموت. </w:t>
      </w:r>
    </w:p>
    <w:p>
      <w:pPr>
        <w:bidi/>
      </w:pPr>
      <w:r>
        <w:rPr>
          <w:rtl/>
          <w:cs/>
          <w:lang w:val="ar_AE" w:bidi="ar_AE"/>
        </w:rPr>
      </w:r>
      <w:r>
        <w:rPr>
          <w:rtl/>
          <w:cs/>
          <w:lang w:val="ar_AE" w:bidi="ar_AE"/>
        </w:rPr>
        <w:t xml:space="preserve">قد يكون ما يقوله يوحنا هنا ردًا على أصدقاء سالي. ظنّ أصدقاء سالي أن يسوع بدأ يكون الله عندما اعتمد، وتوقف عن أن يكون الله قبل موته. لذلك فإن الماء الذي يتحدث عنه يوحنا هنا يشير إلى ماء المعمودية. والدم يشير إلى الدم الذي فقده يسوع عندما مات. لذا فربما يقول يوحنا أن يسوع المسيح كان بالفعل الله عند معموديته، لكنه كان لا يزال الله أيضًا عندما مات! إن أصدقاء سالي مخطئون! </w:t>
      </w:r>
    </w:p>
    <w:p>
      <w:pPr>
        <w:bidi/>
      </w:pPr>
      <w:r>
        <w:rPr>
          <w:rtl/>
          <w:cs/>
          <w:lang w:val="ar_AE" w:bidi="ar_AE"/>
        </w:rPr>
      </w:r>
      <w:r>
        <w:rPr>
          <w:rtl/>
          <w:cs/>
          <w:lang w:val="ar_AE" w:bidi="ar_AE"/>
        </w:rPr>
        <w:t xml:space="preserve">لا يقصد يوحنا أن يسوع </w:t>
      </w:r>
      <w:r>
        <w:rPr>
          <w:b/>
          <w:rtl/>
          <w:cs/>
          <w:lang w:val="ar_AE" w:bidi="ar_AE"/>
        </w:rPr>
        <w:t>صار</w:t>
      </w:r>
      <w:r>
        <w:rPr>
          <w:rtl/>
          <w:cs/>
          <w:lang w:val="ar_AE" w:bidi="ar_AE"/>
        </w:rPr>
        <w:t xml:space="preserve"> إلهًا فقط عندما اعتمد، كما قال أصدقاء سالي. لكن يوحنا يقصد أن معمودية يسوع لحظة مهمة عندما نستطيع إدراك أن يسوع هو الله. دعونا نستمع إلى قصة معمودية يسوع! </w:t>
      </w:r>
    </w:p>
    <w:p>
      <w:pPr>
        <w:bidi/>
      </w:pPr>
      <w:r>
        <w:rPr>
          <w:rtl/>
          <w:cs/>
          <w:lang w:val="ar_AE" w:bidi="ar_AE"/>
        </w:rPr>
      </w:r>
      <w:r>
        <w:rPr>
          <w:rtl/>
          <w:cs/>
          <w:lang w:val="ar_AE" w:bidi="ar_AE"/>
        </w:rPr>
        <w:t xml:space="preserve">توقّفوا هنا واستمعوا إلى ترجمتكم الخاصة من متى 3: 16–17. أوقِفوا الاستماع إلى هذا التسجيل الصوتي هنا. </w:t>
      </w:r>
    </w:p>
    <w:p>
      <w:pPr>
        <w:bidi/>
      </w:pPr>
      <w:r>
        <w:rPr>
          <w:rtl/>
          <w:cs/>
          <w:lang w:val="ar_AE" w:bidi="ar_AE"/>
        </w:rPr>
      </w:r>
      <w:r>
        <w:rPr>
          <w:rtl/>
          <w:cs/>
          <w:lang w:val="ar_AE" w:bidi="ar_AE"/>
        </w:rPr>
        <w:t xml:space="preserve">عندما اعتمد يسوع، حلّ الروح القدس عليه وبدا مثل حمامة. وكان ثمة صوت من السماء، صوت الله، يقول: "هذا هو ابني الحبيب!" وهكذا، يوافق يوحنا المعلمين الكذبة على أن معمودية يسوع تُظهر أنهُ ابن الله، مع أنه لن يتفق معهم على أن يسوع لم يكن ابن الله </w:t>
      </w:r>
      <w:r>
        <w:rPr>
          <w:b/>
          <w:rtl/>
          <w:cs/>
          <w:lang w:val="ar_AE" w:bidi="ar_AE"/>
        </w:rPr>
        <w:t>قبل</w:t>
      </w:r>
      <w:r>
        <w:rPr>
          <w:rtl/>
          <w:cs/>
          <w:lang w:val="ar_AE" w:bidi="ar_AE"/>
        </w:rPr>
        <w:t xml:space="preserve"> معموديته. </w:t>
      </w:r>
    </w:p>
    <w:p>
      <w:pPr>
        <w:bidi/>
      </w:pPr>
      <w:r>
        <w:rPr>
          <w:rtl/>
          <w:cs/>
          <w:lang w:val="ar_AE" w:bidi="ar_AE"/>
        </w:rPr>
      </w:r>
      <w:r>
        <w:rPr>
          <w:rtl/>
          <w:cs/>
          <w:lang w:val="ar_AE" w:bidi="ar_AE"/>
        </w:rPr>
        <w:t xml:space="preserve">لكن يوحنا بالتأكيد لا يوافق المعلمين الكذبة، أي أشخاص مثل أصدقاء سالي، على أن يسوع توقف قبل موته عن أن يكون إلهًا. لذلك، يقول يوحنا إن يسوع المسيح جاء بـ"الماء والدم". يقصد يوحنا أن كلًا من معمودية يسوع </w:t>
      </w:r>
      <w:r>
        <w:rPr>
          <w:b/>
          <w:rtl/>
          <w:cs/>
          <w:lang w:val="ar_AE" w:bidi="ar_AE"/>
        </w:rPr>
        <w:t>و</w:t>
      </w:r>
      <w:r>
        <w:rPr>
          <w:rtl/>
          <w:cs/>
          <w:lang w:val="ar_AE" w:bidi="ar_AE"/>
        </w:rPr>
        <w:t xml:space="preserve">موته دليلان على أن يسوع ابن الله! </w:t>
      </w:r>
    </w:p>
    <w:p>
      <w:pPr>
        <w:bidi/>
      </w:pPr>
      <w:r>
        <w:rPr>
          <w:rtl/>
          <w:cs/>
          <w:lang w:val="ar_AE" w:bidi="ar_AE"/>
        </w:rPr>
      </w:r>
      <w:r>
        <w:rPr>
          <w:rtl/>
          <w:cs/>
          <w:lang w:val="ar_AE" w:bidi="ar_AE"/>
        </w:rPr>
        <w:t xml:space="preserve">لم يظن سام وسالي، وجميع أصدقائهما، أن ابن الله قد مات ليخلّصنا. لكن يوحنا يذكّر المؤمنين بأنه من المهم جدًا أن يؤمنوا بأن ابن الله، يسوع، قد مات من أجلنا. لقد خلّصنا الله لأن يسوع المسيح مات من أجلنا! يذكّرنا يوحنا بهذا عندما يتحدث عن دَم يسوع. </w:t>
      </w:r>
    </w:p>
    <w:p>
      <w:pPr>
        <w:bidi/>
      </w:pPr>
      <w:r>
        <w:rPr>
          <w:rtl/>
          <w:cs/>
          <w:lang w:val="ar_AE" w:bidi="ar_AE"/>
        </w:rPr>
      </w:r>
      <w:r>
        <w:rPr>
          <w:rtl/>
          <w:cs/>
          <w:lang w:val="ar_AE" w:bidi="ar_AE"/>
        </w:rPr>
        <w:t xml:space="preserve">توقّفوا هنا وناقشوا: هل يمكنكم أن تحكوا قصة عن شخص مات من أجل الآخرين؟ أوقِفوا الاستماع إلى هذا التسجيل الصوتي هنا. </w:t>
      </w:r>
    </w:p>
    <w:p>
      <w:pPr>
        <w:bidi/>
      </w:pPr>
      <w:r>
        <w:rPr>
          <w:rtl/>
          <w:cs/>
          <w:lang w:val="ar_AE" w:bidi="ar_AE"/>
        </w:rPr>
      </w:r>
      <w:r>
        <w:rPr>
          <w:rtl/>
          <w:cs/>
          <w:lang w:val="ar_AE" w:bidi="ar_AE"/>
        </w:rPr>
        <w:t xml:space="preserve">يقول يوحنا إن ماء معمودية يسوع، ودم يسوع، </w:t>
      </w:r>
      <w:r>
        <w:rPr>
          <w:b/>
          <w:rtl/>
          <w:cs/>
          <w:lang w:val="ar_AE" w:bidi="ar_AE"/>
        </w:rPr>
        <w:t>و</w:t>
      </w:r>
      <w:r>
        <w:rPr>
          <w:rtl/>
          <w:cs/>
          <w:lang w:val="ar_AE" w:bidi="ar_AE"/>
        </w:rPr>
        <w:t xml:space="preserve">الروح القدس، يظهرون لنا أن يسوع هو ابن الله، وأنه هو ذاته الله. </w:t>
      </w:r>
    </w:p>
    <w:p>
      <w:pPr>
        <w:bidi/>
      </w:pPr>
      <w:r>
        <w:rPr>
          <w:rtl/>
          <w:cs/>
          <w:lang w:val="ar_AE" w:bidi="ar_AE"/>
        </w:rPr>
      </w:r>
      <w:r>
        <w:rPr>
          <w:rtl/>
          <w:cs/>
          <w:lang w:val="ar_AE" w:bidi="ar_AE"/>
        </w:rPr>
        <w:t xml:space="preserve">ويجعل يوحنا الأمر يبدو كما لو أن ماء معمودية يسوع شخص، والدم الذي فقده عندما مات شخص. وهُما مع الروح القدس، يكوّنون الثلاثة أشخاص الذين يقولون إن يسوع هو ابن الله. في العهد القديم، نسمع عن الشريعة التي أعطاها الله لشعبه. كان الله قد قال إنه، في قضية محكمة، إذا ذكر شخصان أو ثلاثة الشيء ذاته، فيجب على الآخرين أن يؤمنوا بصحته. لذا، من المهم أن يوجد ثلاثة "أشخاص" يقولون إن يسوع ابن الله. والثلاثة يقولون الشيء ذاته! ويتفق الثلاثة مع بعضهم بعضًا. يجعل هذا الأمر حقيقة واضحة. </w:t>
      </w:r>
    </w:p>
    <w:p>
      <w:pPr>
        <w:bidi/>
      </w:pPr>
      <w:r>
        <w:rPr>
          <w:rtl/>
          <w:cs/>
          <w:lang w:val="ar_AE" w:bidi="ar_AE"/>
        </w:rPr>
      </w:r>
      <w:r>
        <w:rPr>
          <w:rtl/>
          <w:cs/>
          <w:lang w:val="ar_AE" w:bidi="ar_AE"/>
        </w:rPr>
        <w:t xml:space="preserve">يجعل يوحنا الأمر يبدو كما لو أن هناك قضية محكمة. كما لو أن هناك قاضيًا يجب أن يقرر ما إذا كان يسوع هو الله حقًا. ثمة بعض الأشخاص الذين يقولون إن يسوع لم يكن الله حقًا. لكن ثمة ثلاثة شهود يقولون إنهم رأوا حقًا أن يسوع كان الله. هؤلاء الشهود هُم ماء معمودية يسوع، ودَم موته، والروح القدس. لأنه يوجد ثلاثة شهود، قرّر القاضي أن يسوع كان حقًا الله. </w:t>
      </w:r>
    </w:p>
    <w:p>
      <w:pPr>
        <w:bidi/>
      </w:pPr>
      <w:r>
        <w:rPr>
          <w:rtl/>
          <w:cs/>
          <w:lang w:val="ar_AE" w:bidi="ar_AE"/>
        </w:rPr>
      </w:r>
      <w:r>
        <w:rPr>
          <w:rtl/>
          <w:cs/>
          <w:lang w:val="ar_AE" w:bidi="ar_AE"/>
        </w:rPr>
        <w:t xml:space="preserve">توقّفوا هنا وناقشوا: هل يمكنكم أن تحكوا قصة من مجتمعكم عن عدة أشخاص قالوا الشيء ذاته، وبسبب ذلك، آمن الآخرون بأن هذا كان صحيحًا؟ أوقِفوا الاستماع إلى هذا التسجيل الصوتي هنا. </w:t>
      </w:r>
    </w:p>
    <w:p>
      <w:pPr>
        <w:bidi/>
      </w:pPr>
      <w:r>
        <w:rPr>
          <w:rtl/>
          <w:cs/>
          <w:lang w:val="ar_AE" w:bidi="ar_AE"/>
        </w:rPr>
      </w:r>
      <w:r>
        <w:rPr>
          <w:rtl/>
          <w:cs/>
          <w:lang w:val="ar_AE" w:bidi="ar_AE"/>
        </w:rPr>
        <w:t xml:space="preserve">الروح القدس هو الله. وهكذا، فإن حقيقة أن الروح القدس يخبرنا أن يسوع هو الله، هي كل ما نحتاج إليه من دليل. فالله مُنَزَّهُ عَنِ الْكَذِبِ، وهو لا يكذب أبدًا. لكن الذين لا يؤمنون بأن يسوع هو ابن الله يقولون في الواقع إن الله يكذب. هذا أمر سيئ للغاية! </w:t>
      </w:r>
    </w:p>
    <w:p>
      <w:pPr>
        <w:bidi/>
      </w:pPr>
      <w:r>
        <w:rPr>
          <w:rtl/>
          <w:cs/>
          <w:lang w:val="ar_AE" w:bidi="ar_AE"/>
        </w:rPr>
      </w:r>
      <w:r>
        <w:rPr>
          <w:rtl/>
          <w:cs/>
          <w:lang w:val="ar_AE" w:bidi="ar_AE"/>
        </w:rPr>
        <w:t xml:space="preserve">توقّفوا هنا وقوموا بهذا النشاط: سيمثِّل شخصٌ أن يسوع اعتمد. وسيتظاهر شخص بأن يسوع مات. ويقوم آخر بدور الروح القدس. سيؤدي كل شخص دوره، ثم سيقولون معًا: "يسوع المسيح هو حقًا ابن الله!" كما يمكنكم أن تمثلوا هذه المشاهد كما لو كانت قضية محكمة. أوقِفوا الاستماع إلى هذا التسجيل الصوتي هنا. </w:t>
      </w:r>
    </w:p>
    <w:p>
      <w:pPr>
        <w:bidi/>
      </w:pPr>
      <w:r>
        <w:rPr>
          <w:rtl/>
          <w:cs/>
          <w:lang w:val="ar_AE" w:bidi="ar_AE"/>
        </w:rPr>
      </w:r>
      <w:r>
        <w:rPr>
          <w:rtl/>
          <w:cs/>
          <w:lang w:val="ar_AE" w:bidi="ar_AE"/>
        </w:rPr>
        <w:t xml:space="preserve">إن ما نؤمن به عن يسوع مُهم للغاية، لأنه يتعلّق بما إذا كنا سنعيش إلى الأبد مع الله أم لا. فقط الذين يؤمنون بأن يسوع هو ابن الله سيحصلون على الحياة الأبدية، أفضل نوعية حياة ممكنة مع الله.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رسالة يوحنا الأولى 5: 6–12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ستتناول المجموعة النص رويدًا رويدًا. وستقوم المجموعة بتحديد المشاهد والشخصيات وأماكن الأحداث في هذا المقطع. ثم ستقوم المجموعة بمحاولة تصوُّر هذا المقطع. </w:t>
      </w:r>
    </w:p>
    <w:p>
      <w:pPr>
        <w:bidi/>
      </w:pPr>
      <w:r>
        <w:rPr>
          <w:rtl/>
          <w:cs/>
          <w:lang w:val="ar_AE" w:bidi="ar_AE"/>
        </w:rPr>
      </w:r>
      <w:r>
        <w:rPr>
          <w:rtl/>
          <w:cs/>
          <w:lang w:val="ar_AE" w:bidi="ar_AE"/>
        </w:rPr>
        <w:t xml:space="preserve">يحتوي هذا المقطع على جزء واحد. </w:t>
      </w:r>
    </w:p>
    <w:p>
      <w:pPr>
        <w:bidi/>
      </w:pPr>
      <w:r>
        <w:rPr>
          <w:rtl/>
          <w:cs/>
          <w:lang w:val="ar_AE" w:bidi="ar_AE"/>
        </w:rPr>
      </w:r>
      <w:r>
        <w:rPr>
          <w:b/>
          <w:rtl/>
          <w:cs/>
          <w:lang w:val="ar_AE" w:bidi="ar_AE"/>
        </w:rPr>
        <w:t>في هذا الجزء:</w:t>
      </w:r>
      <w:r>
        <w:rPr>
          <w:rtl/>
          <w:cs/>
          <w:lang w:val="ar_AE" w:bidi="ar_AE"/>
        </w:rPr>
        <w:t xml:space="preserve"> يقول يوحنا إننا لا نستطيع أن نتمتع بالحياة الأبدية إلا إذا آمننا بأن يسوع المسيح إنسان وإله في آن واحد. خلال هذا المقطع، يخبرنا يوحنا بوضوح أن أبناء الله يؤمنون بالأمور الصحيحة عن يسوع.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يوحنا، الذي يُقدِّم هذه العظة</w:t>
      </w:r>
    </w:p>
    <w:p>
      <w:pPr>
        <w:pStyle w:val="ListBullet"/>
        <w:bidi/>
        <w:spacing w:line="240" w:lineRule="auto"/>
        <w:ind w:left="720"/>
      </w:pPr>
      <w:r>
        <w:rPr>
          <w:rtl/>
          <w:cs/>
          <w:lang w:val="ar_AE" w:bidi="ar_AE"/>
        </w:rPr>
      </w:r>
      <w:r>
        <w:rPr>
          <w:rtl/>
          <w:cs/>
          <w:lang w:val="ar_AE" w:bidi="ar_AE"/>
        </w:rPr>
        <w:t>الأشخاص الذين يستمعون إلى عظة يوحنا</w:t>
      </w:r>
    </w:p>
    <w:p>
      <w:pPr>
        <w:pStyle w:val="ListBullet"/>
        <w:bidi/>
        <w:spacing w:line="240" w:lineRule="auto"/>
        <w:ind w:left="720"/>
      </w:pPr>
      <w:r>
        <w:rPr>
          <w:rtl/>
          <w:cs/>
          <w:lang w:val="ar_AE" w:bidi="ar_AE"/>
        </w:rPr>
      </w:r>
      <w:r>
        <w:rPr>
          <w:rtl/>
          <w:cs/>
          <w:lang w:val="ar_AE" w:bidi="ar_AE"/>
        </w:rPr>
        <w:t>يسوع المسيح</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 xml:space="preserve">الأشخاص الذين يؤمنون بأن يسوع هو ابن الله </w:t>
      </w:r>
    </w:p>
    <w:p>
      <w:pPr>
        <w:pStyle w:val="ListBullet"/>
        <w:bidi/>
        <w:spacing w:line="240" w:lineRule="auto"/>
        <w:ind w:left="720"/>
      </w:pPr>
      <w:r>
        <w:rPr>
          <w:rtl/>
          <w:cs/>
          <w:lang w:val="ar_AE" w:bidi="ar_AE"/>
        </w:rPr>
      </w:r>
      <w:r>
        <w:rPr>
          <w:rtl/>
          <w:cs/>
          <w:lang w:val="ar_AE" w:bidi="ar_AE"/>
        </w:rPr>
        <w:t xml:space="preserve">والأشخاص الذين لا يؤمنون بأن يسوع هو ابن الله </w:t>
      </w:r>
    </w:p>
    <w:p>
      <w:pPr>
        <w:bidi/>
      </w:pPr>
      <w:r>
        <w:rPr>
          <w:rtl/>
          <w:cs/>
          <w:lang w:val="ar_AE" w:bidi="ar_AE"/>
        </w:rPr>
      </w:r>
      <w:r>
        <w:rPr>
          <w:rtl/>
          <w:cs/>
          <w:lang w:val="ar_AE" w:bidi="ar_AE"/>
        </w:rPr>
        <w:t xml:space="preserve">في هذا المقطع، يقف يوحنا عند هذا الجزء من شرح فِكره اللاهوتي حيث يقول إن أبناء الله يؤمنون بالأمور الصحيحة عن يسوع. </w:t>
      </w:r>
    </w:p>
    <w:p>
      <w:pPr>
        <w:bidi/>
      </w:pPr>
      <w:r>
        <w:rPr>
          <w:rtl/>
          <w:cs/>
          <w:lang w:val="ar_AE" w:bidi="ar_AE"/>
        </w:rPr>
      </w:r>
      <w:r>
        <w:rPr>
          <w:rtl/>
          <w:cs/>
          <w:lang w:val="ar_AE" w:bidi="ar_AE"/>
        </w:rPr>
        <w:t xml:space="preserve">توقَّفوا هنا، ونرجو أن تطلبوا من أحد أعضاء مجموعتكم أن يكون يوحنا. دَعوا يوحنا يقف أو يجلس في الجزء من غرفتكم الذي يمثل هذا الجزء من الحديقة. انظروا عدد المرات التي كنتم فيها فعلًا هناك، واتركوا شيئًا وراءكم لوقت لاحق. أوقِفوا الاستماع إلى هذا التسجيل الصوتي هنا. </w:t>
      </w:r>
    </w:p>
    <w:p>
      <w:pPr>
        <w:bidi/>
      </w:pPr>
      <w:r>
        <w:rPr>
          <w:rtl/>
          <w:cs/>
          <w:lang w:val="ar_AE" w:bidi="ar_AE"/>
        </w:rPr>
      </w:r>
      <w:r>
        <w:rPr>
          <w:rtl/>
          <w:cs/>
          <w:lang w:val="ar_AE" w:bidi="ar_AE"/>
        </w:rPr>
        <w:t xml:space="preserve">في المقطع السابق، كان يوحنا قد أنهى القول ذاكرًا أنّ الذي يؤمن بيسوع أنه ابن الله، هذا قد غلب العالَم. يتحدث يوحنا الآن أكثر عن يسوع المسيح. أحيانًا يدعو يوحنا يسوع "ابن الله"، وأحيانًا أخرى يدعوه "المسيح". وكلاهما لقبان ليسوع يظهران أنه ليس مجرد إنسان، بل هو الله أيضًا. </w:t>
      </w:r>
    </w:p>
    <w:p>
      <w:pPr>
        <w:bidi/>
      </w:pPr>
      <w:r>
        <w:rPr>
          <w:rtl/>
          <w:cs/>
          <w:lang w:val="ar_AE" w:bidi="ar_AE"/>
        </w:rPr>
      </w:r>
      <w:r>
        <w:rPr>
          <w:rtl/>
          <w:cs/>
          <w:lang w:val="ar_AE" w:bidi="ar_AE"/>
        </w:rPr>
        <w:t xml:space="preserve">لذلك، يقول يوحنا إن يسوع المسيح جاء بـ"الماء والدم". من المحتمل أن يكون قصد يوحنا أن معمودية يسوع وموته دليلان على أنه ابن الله. يُظهر يوحنا مدى أهمية هذا حين يُكرر أن يسوع المسيح لم يأتِ بالماء </w:t>
      </w:r>
      <w:r>
        <w:rPr>
          <w:b/>
          <w:rtl/>
          <w:cs/>
          <w:lang w:val="ar_AE" w:bidi="ar_AE"/>
        </w:rPr>
        <w:t>فقط</w:t>
      </w:r>
      <w:r>
        <w:rPr>
          <w:rtl/>
          <w:cs/>
          <w:lang w:val="ar_AE" w:bidi="ar_AE"/>
        </w:rPr>
        <w:t xml:space="preserve">، بل بالماء والدم. ربما اتّفق المعلمون الكذبة على أن يسوع المسيح جاء بالماء، لكنهم لم يوافقوا على أنه جاء بالدم. بعبارة أخرى، آمن المعلمون الكذبة بأن يسوع كان الله وقت معموديته، لكنهم لم يؤمنوا بأنه الله وقت موته. </w:t>
      </w:r>
    </w:p>
    <w:p>
      <w:pPr>
        <w:bidi/>
      </w:pPr>
      <w:r>
        <w:rPr>
          <w:rtl/>
          <w:cs/>
          <w:lang w:val="ar_AE" w:bidi="ar_AE"/>
        </w:rPr>
      </w:r>
      <w:r>
        <w:rPr>
          <w:rtl/>
          <w:cs/>
          <w:lang w:val="ar_AE" w:bidi="ar_AE"/>
        </w:rPr>
        <w:t xml:space="preserve">توقّفوا هنا وناقشوا كيف ستقولون إن يسوع المسيح جاء بالماء والدم. أوقِفوا الاستماع إلى هذا التسجيل الصوتي هنا. </w:t>
      </w:r>
    </w:p>
    <w:p>
      <w:pPr>
        <w:bidi/>
      </w:pPr>
      <w:r>
        <w:rPr>
          <w:rtl/>
          <w:cs/>
          <w:lang w:val="ar_AE" w:bidi="ar_AE"/>
        </w:rPr>
      </w:r>
      <w:r>
        <w:rPr>
          <w:rtl/>
          <w:cs/>
          <w:lang w:val="ar_AE" w:bidi="ar_AE"/>
        </w:rPr>
        <w:t xml:space="preserve">يقول يوحنا إن الروح، أي الروح القدس، يشهد. يقصد يوحنا أن الروح القدس يقول أيضًا إن يسوع هو ابن الله. إذا شهدتم عن شيء ما، فأنتم تتحدّثون عمّا رأيتم بعيونكم وتعرفون أنه حقيقي فعلًا. ربما كان يوحنا يفكر في الوقت الذي اعتمد فيه يسوع. نسمع في إنجيل يوحنا أنه عندما اعتمد يسوع، حلّ الروح القدس عليه وظهر كحمامة. ربما كان يقصد يوحنا أن يقول إن حقيقة حلول الروح القدس على يسوع دليل على أنه الله. </w:t>
      </w:r>
    </w:p>
    <w:p>
      <w:pPr>
        <w:bidi/>
      </w:pPr>
      <w:r>
        <w:rPr>
          <w:rtl/>
          <w:cs/>
          <w:lang w:val="ar_AE" w:bidi="ar_AE"/>
        </w:rPr>
      </w:r>
      <w:r>
        <w:rPr>
          <w:rtl/>
          <w:cs/>
          <w:lang w:val="ar_AE" w:bidi="ar_AE"/>
        </w:rPr>
        <w:t xml:space="preserve">قد يقصد يوحنا أيضًا أن الروح القدس أقنع المؤمنين بأن يسوع هو الله. إن الروح القدس يتكلم دائمًا ويفعل ما هو حق، وهكذا يمكننا أن نصدق ما يقوله الروح القدس. </w:t>
      </w:r>
    </w:p>
    <w:p>
      <w:pPr>
        <w:bidi/>
      </w:pPr>
      <w:r>
        <w:rPr>
          <w:rtl/>
          <w:cs/>
          <w:lang w:val="ar_AE" w:bidi="ar_AE"/>
        </w:rPr>
      </w:r>
      <w:r>
        <w:rPr>
          <w:rtl/>
          <w:cs/>
          <w:lang w:val="ar_AE" w:bidi="ar_AE"/>
        </w:rPr>
        <w:t xml:space="preserve">يقول يوحنا إنه ثمة ثلاثة شهود، ثلاثة أشخاص يقدمون الدليل على أن يسوع هو ابن الله: الروح والماء والدم. يجعل يوحنا الأمر يبدو كما لو أن الماء والدم شخصان أيضًا. يشير الروح إلى الروح القدس. </w:t>
      </w:r>
    </w:p>
    <w:p>
      <w:pPr>
        <w:bidi/>
      </w:pPr>
      <w:r>
        <w:rPr>
          <w:rtl/>
          <w:cs/>
          <w:lang w:val="ar_AE" w:bidi="ar_AE"/>
        </w:rPr>
      </w:r>
      <w:r>
        <w:rPr>
          <w:rtl/>
          <w:cs/>
          <w:lang w:val="ar_AE" w:bidi="ar_AE"/>
        </w:rPr>
        <w:t xml:space="preserve">توقّفوا هنا وناقشوا كيف ستقولون في لُغتكم أنه يوجد ثلاثة شهود: الروح والماء والدم. أوقِفوا الاستماع إلى هذا التسجيل الصوتي هنا. </w:t>
      </w:r>
    </w:p>
    <w:p>
      <w:pPr>
        <w:bidi/>
      </w:pPr>
      <w:r>
        <w:rPr>
          <w:rtl/>
          <w:cs/>
          <w:lang w:val="ar_AE" w:bidi="ar_AE"/>
        </w:rPr>
      </w:r>
      <w:r>
        <w:rPr>
          <w:rtl/>
          <w:cs/>
          <w:lang w:val="ar_AE" w:bidi="ar_AE"/>
        </w:rPr>
        <w:t xml:space="preserve">في الحياة العادية، أو في قضية محكمة، عندما يقول ثلاثة أشخاص الشيء ذاته، نؤمن بأن ما يقوله هؤلاء الأشخاص حق. إذا آمنا حقًا بما يقوله </w:t>
      </w:r>
      <w:r>
        <w:rPr>
          <w:b/>
          <w:rtl/>
          <w:cs/>
          <w:lang w:val="ar_AE" w:bidi="ar_AE"/>
        </w:rPr>
        <w:t>الناس</w:t>
      </w:r>
      <w:r>
        <w:rPr>
          <w:rtl/>
          <w:cs/>
          <w:lang w:val="ar_AE" w:bidi="ar_AE"/>
        </w:rPr>
        <w:t xml:space="preserve">، ينبغي لنا أن نؤمن أكثر بما يقوله </w:t>
      </w:r>
      <w:r>
        <w:rPr>
          <w:b/>
          <w:rtl/>
          <w:cs/>
          <w:lang w:val="ar_AE" w:bidi="ar_AE"/>
        </w:rPr>
        <w:t>الله</w:t>
      </w:r>
      <w:r>
        <w:rPr>
          <w:rtl/>
          <w:cs/>
          <w:lang w:val="ar_AE" w:bidi="ar_AE"/>
        </w:rPr>
        <w:t xml:space="preserve">! الروح القدس هو الله. لذلك عندما يكون الله، من خلال الروح القدس، واحدًا من الشهود، ينبغي لنا أن نؤمن تمامًا بأن هذا حق: يسوع حقًا ابن الله. </w:t>
      </w:r>
    </w:p>
    <w:p>
      <w:pPr>
        <w:bidi/>
      </w:pPr>
      <w:r>
        <w:rPr>
          <w:rtl/>
          <w:cs/>
          <w:lang w:val="ar_AE" w:bidi="ar_AE"/>
        </w:rPr>
      </w:r>
      <w:r>
        <w:rPr>
          <w:rtl/>
          <w:cs/>
          <w:lang w:val="ar_AE" w:bidi="ar_AE"/>
        </w:rPr>
        <w:t xml:space="preserve">عندما نؤمن بأن يسوع هو ابن الله، نقبل أقوال الله عن يسوع على أنها حق. يقول يوحنا إن الذين يؤمنون بهذا يحفظون شهادة الله في قلوبهم. وهذا يعني أن هؤلاء الناس يقبلون ما يقوله الله ويعترفون بأنه حق. لكن الذين لا يؤمنون بأن يسوع هو ابن الله، فهؤلاء لا يؤمنون بأن ما يقوله الله هو حق. في الواقع يقولون إن الله كاذب! </w:t>
      </w:r>
    </w:p>
    <w:p>
      <w:pPr>
        <w:bidi/>
      </w:pPr>
      <w:r>
        <w:rPr>
          <w:rtl/>
          <w:cs/>
          <w:lang w:val="ar_AE" w:bidi="ar_AE"/>
        </w:rPr>
      </w:r>
      <w:r>
        <w:rPr>
          <w:rtl/>
          <w:cs/>
          <w:lang w:val="ar_AE" w:bidi="ar_AE"/>
        </w:rPr>
        <w:t xml:space="preserve">توقّفوا هنا وناقشوا كيف يمكنكم التعبير بلُغتكم عمّن يؤمنون بأن يسوع هو ابن الله أنهم يحفظون شهادةَ الله في قلوبهم، أو أنهم يقبلون قول الله أنه حق. أوقِفوا الاستماع إلى هذا التسجيل الصوتي هنا. </w:t>
      </w:r>
    </w:p>
    <w:p>
      <w:pPr>
        <w:bidi/>
      </w:pPr>
      <w:r>
        <w:rPr>
          <w:rtl/>
          <w:cs/>
          <w:lang w:val="ar_AE" w:bidi="ar_AE"/>
        </w:rPr>
      </w:r>
      <w:r>
        <w:rPr>
          <w:rtl/>
          <w:cs/>
          <w:lang w:val="ar_AE" w:bidi="ar_AE"/>
        </w:rPr>
        <w:t xml:space="preserve">يريد الله أن يمنحنا الحياة الأبدية، ويمكننا أن نأخذ هذه الحياة الأبدية إن كُنّا نثق بابن الله. تشير الحياة الأبدية إلى الحياة الفُضلى الكاملة التي يمنحها الله للمؤمنين. وهذا يعني أنه ليس جسدك فحسب، بل روحك أيضًا، حية. ولا يستطيع الموت أن يقضي على هذا النوع من الحياة! </w:t>
      </w:r>
    </w:p>
    <w:p>
      <w:pPr>
        <w:bidi/>
      </w:pPr>
      <w:r>
        <w:rPr>
          <w:rtl/>
          <w:cs/>
          <w:lang w:val="ar_AE" w:bidi="ar_AE"/>
        </w:rPr>
      </w:r>
      <w:r>
        <w:rPr>
          <w:rtl/>
          <w:cs/>
          <w:lang w:val="ar_AE" w:bidi="ar_AE"/>
        </w:rPr>
        <w:t xml:space="preserve">يقول يوحنا إن الشخص الذي لديه الابن لديه الحياة. أن يكون لك الابن يعني الإيمان بأن يسوع هو ابن الله. أو قد يعني أن لديكم علاقة جيدة بالابن. لكن بالطبع، هو الشيء ذاته، لأنكم لا يمكن أن تكون لكم علاقة جيدة بابن الله إذا لم تؤمنوا </w:t>
      </w:r>
      <w:r>
        <w:rPr>
          <w:b/>
          <w:rtl/>
          <w:cs/>
          <w:lang w:val="ar_AE" w:bidi="ar_AE"/>
        </w:rPr>
        <w:t>بأنه</w:t>
      </w:r>
      <w:r>
        <w:rPr>
          <w:rtl/>
          <w:cs/>
          <w:lang w:val="ar_AE" w:bidi="ar_AE"/>
        </w:rPr>
        <w:t xml:space="preserve"> ابن الله! </w:t>
      </w:r>
    </w:p>
    <w:p>
      <w:pPr>
        <w:bidi/>
      </w:pPr>
      <w:r>
        <w:rPr>
          <w:rtl/>
          <w:cs/>
          <w:lang w:val="ar_AE" w:bidi="ar_AE"/>
        </w:rPr>
      </w:r>
      <w:r>
        <w:rPr>
          <w:rtl/>
          <w:cs/>
          <w:lang w:val="ar_AE" w:bidi="ar_AE"/>
        </w:rPr>
        <w:t xml:space="preserve">توقَّفوا هنا وقوموا بهذا النشاط: في المقدمة، لقد صنعتم بعض الزهور التي تُمثِّل الحياة الأبديّة. ازرعوا واحدة أخرى من هذه الزهور في هذا الجزء من الحديقة، حيث يؤمن أولاد الله بالتعاليم الصحيحة عن يسوع. أوقِفوا الاستماع إلى هذا التسجيل الصوتي هنا. </w:t>
      </w:r>
    </w:p>
    <w:p>
      <w:pPr>
        <w:bidi/>
      </w:pPr>
      <w:r>
        <w:rPr>
          <w:rtl/>
          <w:cs/>
          <w:lang w:val="ar_AE" w:bidi="ar_AE"/>
        </w:rPr>
      </w:r>
      <w:r>
        <w:rPr>
          <w:rtl/>
          <w:cs/>
          <w:lang w:val="ar_AE" w:bidi="ar_AE"/>
        </w:rPr>
        <w:t xml:space="preserve">إن الذين يؤمنون بأن يسوع هو ابن الله ويثقون به، تكون لهُم الحياة الأبدية، وهي الحياة الكاملة التي يمنحها الله للمؤمنين. لكن الذين لا يؤمنون بأن يسوع هو ابن الله، لا يمتلكون هذه الحياة. يستخدم يوحنا هنا واحدة من أزواج "الإثبات مع النفي". يقول يوحنا الشيء ذاته مرتَين تقريبًا، لكن مرة بالإثبات: "مَن لهُ الابن له الحياة"، ومرة بالنفي: "من ليس له الابن فليست له الحياة". كُلما فعَل يوحنا هذا، نعلم أنه يريدنا أن ننتبه وأن نتذكَّر! </w:t>
      </w:r>
    </w:p>
    <w:p>
      <w:pPr>
        <w:bidi/>
      </w:pPr>
      <w:r>
        <w:rPr>
          <w:rtl/>
          <w:cs/>
          <w:lang w:val="ar_AE" w:bidi="ar_AE"/>
        </w:rPr>
      </w:r>
      <w:r>
        <w:rPr>
          <w:rtl/>
          <w:cs/>
          <w:lang w:val="ar_AE" w:bidi="ar_AE"/>
        </w:rPr>
        <w:t xml:space="preserve">توقّفوا هنا وقوموا بهذا النشاط: اختاروا شيئًا سيمثل الحياة الأبدية. مثِّلوا الله يقول إن يسوع المسيح هو ابنه. مثّلوا بعض الناس يؤمنون بذلك. سيعطي الله هؤلاء الناس الحياة الأبدية. مثِّلوا بعض الناس لا يؤمنون بأن يسوع المسيح هو ابن الله. يقول هؤلاء الناس إن الله يكذب. مثِّلوا هؤلاء الناس يموتون. أوقِفوا الاستماع إلى هذا التسجيل الصوتي هنا. </w:t>
      </w:r>
    </w:p>
    <w:p>
      <w:pPr>
        <w:bidi/>
      </w:pPr>
      <w:r>
        <w:rPr>
          <w:rtl/>
          <w:cs/>
          <w:lang w:val="ar_AE" w:bidi="ar_AE"/>
        </w:rPr>
      </w:r>
      <w:r>
        <w:rPr>
          <w:rtl/>
          <w:cs/>
          <w:lang w:val="ar_AE" w:bidi="ar_AE"/>
        </w:rPr>
        <w:t xml:space="preserve">والآن، استخدموا لوحة القصص، أو أجسامًا أو أفعالًا لتصوُّر المقطع بأكمله. </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رسالة يوحنا الأولى 5: 6–12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جزء واحد.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 xml:space="preserve">يوحنا، الذي يُقدِّم هذه العظة </w:t>
      </w:r>
    </w:p>
    <w:p>
      <w:pPr>
        <w:pStyle w:val="ListBullet"/>
        <w:bidi/>
        <w:spacing w:line="240" w:lineRule="auto"/>
        <w:ind w:left="720"/>
      </w:pPr>
      <w:r>
        <w:rPr>
          <w:rtl/>
          <w:cs/>
          <w:lang w:val="ar_AE" w:bidi="ar_AE"/>
        </w:rPr>
      </w:r>
      <w:r>
        <w:rPr>
          <w:rtl/>
          <w:cs/>
          <w:lang w:val="ar_AE" w:bidi="ar_AE"/>
        </w:rPr>
        <w:t xml:space="preserve">الأشخاص الذين يستمعون إلى عظة يوحنا </w:t>
      </w:r>
    </w:p>
    <w:p>
      <w:pPr>
        <w:pStyle w:val="ListBullet"/>
        <w:bidi/>
        <w:spacing w:line="240" w:lineRule="auto"/>
        <w:ind w:left="720"/>
      </w:pPr>
      <w:r>
        <w:rPr>
          <w:rtl/>
          <w:cs/>
          <w:lang w:val="ar_AE" w:bidi="ar_AE"/>
        </w:rPr>
      </w:r>
      <w:r>
        <w:rPr>
          <w:rtl/>
          <w:cs/>
          <w:lang w:val="ar_AE" w:bidi="ar_AE"/>
        </w:rPr>
        <w:t xml:space="preserve">يسوع المسيح </w:t>
      </w:r>
    </w:p>
    <w:p>
      <w:pPr>
        <w:pStyle w:val="ListBullet"/>
        <w:bidi/>
        <w:spacing w:line="240" w:lineRule="auto"/>
        <w:ind w:left="720"/>
      </w:pPr>
      <w:r>
        <w:rPr>
          <w:rtl/>
          <w:cs/>
          <w:lang w:val="ar_AE" w:bidi="ar_AE"/>
        </w:rPr>
      </w:r>
      <w:r>
        <w:rPr>
          <w:rtl/>
          <w:cs/>
          <w:lang w:val="ar_AE" w:bidi="ar_AE"/>
        </w:rPr>
        <w:t xml:space="preserve">الروح القدس </w:t>
      </w:r>
    </w:p>
    <w:p>
      <w:pPr>
        <w:pStyle w:val="ListBullet"/>
        <w:bidi/>
        <w:spacing w:line="240" w:lineRule="auto"/>
        <w:ind w:left="720"/>
      </w:pPr>
      <w:r>
        <w:rPr>
          <w:rtl/>
          <w:cs/>
          <w:lang w:val="ar_AE" w:bidi="ar_AE"/>
        </w:rPr>
      </w:r>
      <w:r>
        <w:rPr>
          <w:rtl/>
          <w:cs/>
          <w:lang w:val="ar_AE" w:bidi="ar_AE"/>
        </w:rPr>
        <w:t xml:space="preserve">الله </w:t>
      </w:r>
    </w:p>
    <w:p>
      <w:pPr>
        <w:pStyle w:val="ListBullet"/>
        <w:bidi/>
        <w:spacing w:line="240" w:lineRule="auto"/>
        <w:ind w:left="720"/>
      </w:pPr>
      <w:r>
        <w:rPr>
          <w:rtl/>
          <w:cs/>
          <w:lang w:val="ar_AE" w:bidi="ar_AE"/>
        </w:rPr>
      </w:r>
      <w:r>
        <w:rPr>
          <w:rtl/>
          <w:cs/>
          <w:lang w:val="ar_AE" w:bidi="ar_AE"/>
        </w:rPr>
        <w:t xml:space="preserve">الأشخاص الذين يؤمنون بأن يسوع هو ابن الله </w:t>
      </w:r>
    </w:p>
    <w:p>
      <w:pPr>
        <w:pStyle w:val="ListBullet"/>
        <w:bidi/>
        <w:spacing w:line="240" w:lineRule="auto"/>
        <w:ind w:left="720"/>
      </w:pPr>
      <w:r>
        <w:rPr>
          <w:rtl/>
          <w:cs/>
          <w:lang w:val="ar_AE" w:bidi="ar_AE"/>
        </w:rPr>
      </w:r>
      <w:r>
        <w:rPr>
          <w:rtl/>
          <w:cs/>
          <w:lang w:val="ar_AE" w:bidi="ar_AE"/>
        </w:rPr>
        <w:t xml:space="preserve">والأشخاص الذين لا يؤمنون بأن يسوع هو ابن الله </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 xml:space="preserve">يقول يوحنا شيئًا من هذا القبيل: </w:t>
      </w:r>
    </w:p>
    <w:p>
      <w:pPr>
        <w:bidi/>
      </w:pPr>
      <w:r>
        <w:rPr>
          <w:rtl/>
          <w:cs/>
          <w:lang w:val="ar_AE" w:bidi="ar_AE"/>
        </w:rPr>
      </w:r>
      <w:r>
        <w:rPr>
          <w:rtl/>
          <w:cs/>
          <w:lang w:val="ar_AE" w:bidi="ar_AE"/>
        </w:rPr>
        <w:t xml:space="preserve">"جاء يسوع المسيح إلى هذا العالم، واعتمد بالماء. مات يسوع المسيح ونزف دمًا. إن ماء معمودية يسوع، والدم الذي فقده عندما مات، دليلان لنا على أنه المسيح، ابن الله. في الواقع، ليس الماء فقط، بل والدم أيضًا دليلٌ على هذا! </w:t>
      </w:r>
    </w:p>
    <w:p>
      <w:pPr>
        <w:bidi/>
      </w:pPr>
      <w:r>
        <w:rPr>
          <w:rtl/>
          <w:cs/>
          <w:lang w:val="ar_AE" w:bidi="ar_AE"/>
        </w:rPr>
      </w:r>
      <w:r>
        <w:rPr>
          <w:rtl/>
          <w:cs/>
          <w:lang w:val="ar_AE" w:bidi="ar_AE"/>
        </w:rPr>
        <w:t xml:space="preserve">إن الروح القدس يقول دائمًا الحق، ويخبرنا أيضًا أن يسوع هو ابن الله. لذلك، ثمة ثلاثة شهود يخبروننا بالحق عن يسوع: الروح والماء والدم. يقول الثلاثة الشيء ذاته، مما يثبت أنه صحيح".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الأشخاص الذين يستمعون إلى يوحنا: "بماذا تفكرون؟" قد يجيب الأشخاص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يقول يوحنا شيئًا من هذا القبيل: </w:t>
      </w:r>
    </w:p>
    <w:p>
      <w:pPr>
        <w:bidi/>
      </w:pPr>
      <w:r>
        <w:rPr>
          <w:rtl/>
          <w:cs/>
          <w:lang w:val="ar_AE" w:bidi="ar_AE"/>
        </w:rPr>
      </w:r>
      <w:r>
        <w:rPr>
          <w:rtl/>
          <w:cs/>
          <w:lang w:val="ar_AE" w:bidi="ar_AE"/>
        </w:rPr>
        <w:t xml:space="preserve">"عندما يخبرنا أي شخص بشيء رأوه بأنفسهم، فإننا نصدق فعلًا ما يقولون. لذلك عندما يخبرنا الله بشيء، ينبغي لنا أن نؤمن بذلك أكثر بكثير! </w:t>
      </w:r>
    </w:p>
    <w:p>
      <w:pPr>
        <w:bidi/>
      </w:pPr>
      <w:r>
        <w:rPr>
          <w:rtl/>
          <w:cs/>
          <w:lang w:val="ar_AE" w:bidi="ar_AE"/>
        </w:rPr>
      </w:r>
      <w:r>
        <w:rPr>
          <w:rtl/>
          <w:cs/>
          <w:lang w:val="ar_AE" w:bidi="ar_AE"/>
        </w:rPr>
        <w:t xml:space="preserve">وقد قال الله إنه حقًا يسوع هو ابنه. </w:t>
      </w:r>
    </w:p>
    <w:p>
      <w:pPr>
        <w:bidi/>
      </w:pPr>
      <w:r>
        <w:rPr>
          <w:rtl/>
          <w:cs/>
          <w:lang w:val="ar_AE" w:bidi="ar_AE"/>
        </w:rPr>
      </w:r>
      <w:r>
        <w:rPr>
          <w:rtl/>
          <w:cs/>
          <w:lang w:val="ar_AE" w:bidi="ar_AE"/>
        </w:rPr>
        <w:t xml:space="preserve">"إن الذين يؤمنون بأن يسوع حقًا ابن الله، يقبلون أن ما يقوله الله هو حق. </w:t>
      </w:r>
    </w:p>
    <w:p>
      <w:pPr>
        <w:bidi/>
      </w:pPr>
      <w:r>
        <w:rPr>
          <w:rtl/>
          <w:cs/>
          <w:lang w:val="ar_AE" w:bidi="ar_AE"/>
        </w:rPr>
      </w:r>
      <w:r>
        <w:rPr>
          <w:rtl/>
          <w:cs/>
          <w:lang w:val="ar_AE" w:bidi="ar_AE"/>
        </w:rPr>
        <w:t xml:space="preserve">لكن الذين لا يؤمنون بأن يسوع هو ابن الله، فهؤلاء لا يؤمنون بأن ما يقوله الله هو حق. ولأن هؤلاء الناس لا يؤمنون بما يقوله الله، فإنهم يقولون في الواقع إن الله كاذب!"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الأشخاص الذين يستمعون إلى يوحنا: "بماذا تفكرون؟" قد يجيب الأشخاص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يقول يوحنا شيئًا من هذا القبيل: </w:t>
      </w:r>
    </w:p>
    <w:p>
      <w:pPr>
        <w:bidi/>
      </w:pPr>
      <w:r>
        <w:rPr>
          <w:rtl/>
          <w:cs/>
          <w:lang w:val="ar_AE" w:bidi="ar_AE"/>
        </w:rPr>
      </w:r>
      <w:r>
        <w:rPr>
          <w:rtl/>
          <w:cs/>
          <w:lang w:val="ar_AE" w:bidi="ar_AE"/>
        </w:rPr>
        <w:t xml:space="preserve">"لقد قال الله إنه أعطانا الحياة الأبدية. نقبل هذه الحياة الأبدية بسبب ابن الله، يسوع المسيح. إن الذي يثق في ابن الله لديه هذه الحياة. لكن الشخص الذي لا يثق بابن الله لا يتمتع بهذه الحياة".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يوحنا: «بماذا تفكر؟» قد يجيب الأشخاص بعبارات مثل: </w:t>
      </w:r>
    </w:p>
    <w:p>
      <w:pPr>
        <w:pStyle w:val="ListBullet"/>
        <w:bidi/>
        <w:spacing w:line="240" w:lineRule="auto"/>
        <w:ind w:left="720"/>
      </w:pPr>
      <w:r>
        <w:rPr>
          <w:rtl/>
          <w:cs/>
          <w:lang w:val="ar_AE" w:bidi="ar_AE"/>
        </w:rPr>
      </w:r>
      <w:r>
        <w:rPr>
          <w:rtl/>
          <w:cs/>
          <w:lang w:val="ar_AE" w:bidi="ar_AE"/>
        </w:rPr>
        <w:t xml:space="preserve">اسألوا الأشخاص الذين يستمعون إلى يوحنا: "بماذا تفكرون؟" قد يجيب الأشخاص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من رسالة يوحنا الأولى 5: 6–12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لقد جاء يسوع المسيح بالماء و</w:t>
      </w:r>
      <w:r>
        <w:rPr>
          <w:b/>
          <w:rtl/>
          <w:cs/>
          <w:lang w:val="ar_AE" w:bidi="ar_AE"/>
        </w:rPr>
        <w:t>الدم</w:t>
      </w:r>
      <w:r>
        <w:rPr>
          <w:rtl/>
          <w:cs/>
          <w:lang w:val="ar_AE" w:bidi="ar_AE"/>
        </w:rPr>
        <w:t>. "</w:t>
      </w:r>
      <w:r>
        <w:rPr>
          <w:b/>
          <w:rtl/>
          <w:cs/>
          <w:lang w:val="ar_AE" w:bidi="ar_AE"/>
        </w:rPr>
        <w:t>المسيح</w:t>
      </w:r>
      <w:r>
        <w:rPr>
          <w:rtl/>
          <w:cs/>
          <w:lang w:val="ar_AE" w:bidi="ar_AE"/>
        </w:rPr>
        <w:t xml:space="preserve">" يعني الملك والمُخلّص المُميّز الذي وَعد الله بإرساله. عندما يدعو يوحنا يسوع "المسيح"، فهو يعني أن يسوع هو ابن الله. تشير كلمة "الدم" إلى موت المسيح. ستجدون الكلمتَين دَم والمسيح في "قاموس الكلمات الرئيسية". استخدموا الكلمات ذاتها التي استخدمتموها في المقاطع السابقة. </w:t>
      </w:r>
    </w:p>
    <w:p>
      <w:pPr>
        <w:bidi/>
      </w:pPr>
      <w:r>
        <w:rPr>
          <w:rtl/>
          <w:cs/>
          <w:lang w:val="ar_AE" w:bidi="ar_AE"/>
        </w:rPr>
      </w:r>
      <w:r>
        <w:rPr>
          <w:rtl/>
          <w:cs/>
          <w:lang w:val="ar_AE" w:bidi="ar_AE"/>
        </w:rPr>
        <w:t xml:space="preserve">يشهد </w:t>
      </w:r>
      <w:r>
        <w:rPr>
          <w:b/>
          <w:rtl/>
          <w:cs/>
          <w:lang w:val="ar_AE" w:bidi="ar_AE"/>
        </w:rPr>
        <w:t>الروح</w:t>
      </w:r>
      <w:r>
        <w:rPr>
          <w:rtl/>
          <w:cs/>
          <w:lang w:val="ar_AE" w:bidi="ar_AE"/>
        </w:rPr>
        <w:t xml:space="preserve"> عن يسوع. يشير الروح إلى الروح القدس. استخدموا الكلمة ذاتها للروح عندما تعني الروح القُدس كما استخدمتموها في المقاطع السابقة. </w:t>
      </w:r>
    </w:p>
    <w:p>
      <w:pPr>
        <w:bidi/>
      </w:pPr>
      <w:r>
        <w:rPr>
          <w:rtl/>
          <w:cs/>
          <w:lang w:val="ar_AE" w:bidi="ar_AE"/>
        </w:rPr>
      </w:r>
      <w:r>
        <w:rPr>
          <w:rtl/>
          <w:cs/>
          <w:lang w:val="ar_AE" w:bidi="ar_AE"/>
        </w:rPr>
        <w:t xml:space="preserve">إنْ كنتم </w:t>
      </w:r>
      <w:r>
        <w:rPr>
          <w:b/>
          <w:rtl/>
          <w:cs/>
          <w:lang w:val="ar_AE" w:bidi="ar_AE"/>
        </w:rPr>
        <w:t>تشهدون</w:t>
      </w:r>
      <w:r>
        <w:rPr>
          <w:rtl/>
          <w:cs/>
          <w:lang w:val="ar_AE" w:bidi="ar_AE"/>
        </w:rPr>
        <w:t xml:space="preserve"> عن شيء ما، فأنتم تقولون إنكم رأيتم ذلك بعيونكم، وتعلمون أنه حقيقي حقًا. استخدموا الكلمة أو العبارة ذاتها التي استخدمتموها في المقاطع السابقة للإشارة إلى يشهد. ستجدوا كلمة يشهد في "قاموس الكلمات الرئيسية". </w:t>
      </w:r>
    </w:p>
    <w:p>
      <w:pPr>
        <w:bidi/>
      </w:pPr>
      <w:r>
        <w:rPr>
          <w:rtl/>
          <w:cs/>
          <w:lang w:val="ar_AE" w:bidi="ar_AE"/>
        </w:rPr>
      </w:r>
      <w:r>
        <w:rPr>
          <w:rtl/>
          <w:cs/>
          <w:lang w:val="ar_AE" w:bidi="ar_AE"/>
        </w:rPr>
        <w:t xml:space="preserve">لقد أعطانا الله </w:t>
      </w:r>
      <w:r>
        <w:rPr>
          <w:b/>
          <w:rtl/>
          <w:cs/>
          <w:lang w:val="ar_AE" w:bidi="ar_AE"/>
        </w:rPr>
        <w:t>الحياة الأبدية</w:t>
      </w:r>
      <w:r>
        <w:rPr>
          <w:rtl/>
          <w:cs/>
          <w:lang w:val="ar_AE" w:bidi="ar_AE"/>
        </w:rPr>
        <w:t xml:space="preserve">. وإذا آمننا بابن </w:t>
      </w:r>
      <w:r>
        <w:rPr>
          <w:b/>
          <w:rtl/>
          <w:cs/>
          <w:lang w:val="ar_AE" w:bidi="ar_AE"/>
        </w:rPr>
        <w:t>الله</w:t>
      </w:r>
      <w:r>
        <w:rPr>
          <w:rtl/>
          <w:cs/>
          <w:lang w:val="ar_AE" w:bidi="ar_AE"/>
        </w:rPr>
        <w:t xml:space="preserve">، فنحن نمتلك هذه الحياة. الحياة والحياة الأبدية، تعنيان الشيء ذاته هنا. وهي تشير إلى الحياة الفُضلى الكاملة التي يمنحها الله للمؤمنين. وهي تعني أنه ليس جسدك فحسب حيًا، بل روحك أيضًا، حية. ولا يستطيع الموت أن يقضي على هذا النوع من الحياة! </w:t>
      </w:r>
    </w:p>
    <w:p>
      <w:pPr>
        <w:bidi/>
      </w:pPr>
      <w:r>
        <w:rPr>
          <w:rtl/>
          <w:cs/>
          <w:lang w:val="ar_AE" w:bidi="ar_AE"/>
        </w:rPr>
      </w:r>
      <w:r>
        <w:rPr>
          <w:rtl/>
          <w:cs/>
          <w:lang w:val="ar_AE" w:bidi="ar_AE"/>
        </w:rPr>
        <w:t xml:space="preserve">استخدموا الكلمات ذاتها التي استخدمتموها في المقاطع السابقة للتعبير عن الحياة الأبدية وابن الله. إنّ التعبيرَين "الحياة الأبدية" و"ابن الله" مُدرجان في "قاموس الكلمات الرئيسية".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الأولى 5:13–21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رسالة يوحنا الأولى 5: 13–21 واحفظوا هذا المقطع في قلوبكم. </w:t>
      </w:r>
    </w:p>
    <w:p>
      <w:pPr>
        <w:bidi/>
      </w:pPr>
      <w:r>
        <w:rPr>
          <w:rtl/>
          <w:cs/>
          <w:lang w:val="ar_AE" w:bidi="ar_AE"/>
        </w:rPr>
      </w:r>
      <w:r>
        <w:rPr>
          <w:rtl/>
          <w:cs/>
          <w:lang w:val="ar_AE" w:bidi="ar_AE"/>
        </w:rPr>
        <w:t xml:space="preserve">استمعوا إلى نسخة صوتية من رسالة يوحنا الأولى 5: 13–21 ثلاث مرات، من ثلاث ترجمات مختلفة، إن </w:t>
      </w:r>
    </w:p>
    <w:p>
      <w:pPr>
        <w:bidi/>
      </w:pPr>
      <w:r>
        <w:rPr>
          <w:rtl/>
          <w:cs/>
          <w:lang w:val="ar_AE" w:bidi="ar_AE"/>
        </w:rPr>
      </w:r>
      <w:r>
        <w:rPr>
          <w:rtl/>
          <w:cs/>
          <w:lang w:val="ar_AE" w:bidi="ar_AE"/>
        </w:rPr>
        <w:t xml:space="preserve">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سماع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ويسوع والروح القدس؟ أوقفوا سماع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سماع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سماع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رسالة يوحنا الأولى 5: 13–21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هذا هو المقطع الأخير من هذه العظة. </w:t>
      </w:r>
    </w:p>
    <w:p>
      <w:pPr>
        <w:bidi/>
      </w:pPr>
      <w:r>
        <w:rPr>
          <w:rtl/>
          <w:cs/>
          <w:lang w:val="ar_AE" w:bidi="ar_AE"/>
        </w:rPr>
      </w:r>
      <w:r>
        <w:rPr>
          <w:rtl/>
          <w:cs/>
          <w:lang w:val="ar_AE" w:bidi="ar_AE"/>
        </w:rPr>
        <w:t xml:space="preserve">يبدأ يوحنا هذا المقطع بإخبار مستمعيه عن سبب إخباره لهُم بكل ما قاله حتى الآن. إن سبب كتابة يوحنا هذا هو رغبته في ألا يشعر المؤمنون بالقلق من احتمال نوالهم الحياة الأبدية من عدمه. بسبب المعلمين الكذبة، أي بسبب أشخاص مثل سام وسالي، من المحتمل أن بعض المؤمنين كانوا مرتبكين وقلقين. طوال عظة يوحنا، أخبرهم مرارًا وتكرارًا مَن هو ابن الله ومَن لهُ الحياة الأبدية: الشخص الذي يؤمن بأن يسوع هو ابن الله، الذي لا يواصل الخطية عمدًا بإرادته، والذي يحب المؤمنين الآخرين. </w:t>
      </w:r>
    </w:p>
    <w:p>
      <w:pPr>
        <w:bidi/>
      </w:pPr>
      <w:r>
        <w:rPr>
          <w:rtl/>
          <w:cs/>
          <w:lang w:val="ar_AE" w:bidi="ar_AE"/>
        </w:rPr>
      </w:r>
      <w:r>
        <w:rPr>
          <w:rtl/>
          <w:cs/>
          <w:lang w:val="ar_AE" w:bidi="ar_AE"/>
        </w:rPr>
        <w:t xml:space="preserve">لا ينبغي لمستمعي يوحنا أن يقلقوا. يؤمن مستمعو يوحنا حقًا بأن يسوع هو ابن الله! يمكن لمستمعي يوحنا التيقّن من نوالهم الحياة الأبدية. </w:t>
      </w:r>
    </w:p>
    <w:p>
      <w:pPr>
        <w:bidi/>
      </w:pPr>
      <w:r>
        <w:rPr>
          <w:rtl/>
          <w:cs/>
          <w:lang w:val="ar_AE" w:bidi="ar_AE"/>
        </w:rPr>
      </w:r>
      <w:r>
        <w:rPr>
          <w:rtl/>
          <w:cs/>
          <w:lang w:val="ar_AE" w:bidi="ar_AE"/>
        </w:rPr>
        <w:t>توقّفوا هنا وناقشوا: هل يمكنكم مشاركة بعضكم بعضًا بشأن رسالة يوحنا هذه، كيف شجّعت</w:t>
      </w:r>
      <w:r>
        <w:rPr>
          <w:b/>
          <w:rtl/>
          <w:cs/>
          <w:lang w:val="ar_AE" w:bidi="ar_AE"/>
        </w:rPr>
        <w:t>كُم</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 xml:space="preserve">لأن للمؤمنين الحياة الأبدية، يمكنهم القدوم نحو الله بثقة، دون خوف. يقول يوحنا إن المؤمنين لا ينبغي أن يخافوا عندما يصلّون إلى الله. يمكن للمؤمنين أن يكونوا شجعانًا، واثقين، لأنهم يعرفون أن الله سيسمعهم عندما يصلّون، على أقل تقدير إن صلّوا لأمر بحسب مشيئة الله! </w:t>
      </w:r>
    </w:p>
    <w:p>
      <w:pPr>
        <w:bidi/>
      </w:pPr>
      <w:r>
        <w:rPr>
          <w:rtl/>
          <w:cs/>
          <w:lang w:val="ar_AE" w:bidi="ar_AE"/>
        </w:rPr>
      </w:r>
      <w:r>
        <w:rPr>
          <w:rtl/>
          <w:cs/>
          <w:lang w:val="ar_AE" w:bidi="ar_AE"/>
        </w:rPr>
        <w:t xml:space="preserve">ثم يتحدث يوحنا عن الصلاة من أجل الإخوة أو الأخوات الذين يخطئون. قد يكون هذا مجرد مثال على الأمور التي يمكننا أن نصلي من أجلها، لكن قد يكون أيضًا ما كان يفكر فيه يوحنا على وجه التحديد عندما قال إن المؤمنين يمكنهم الدخول إلى محضر الله والصلاة بثقة. يريد يوحنا من المؤمنين أن يصلّوا من أجل بعضهم بعضًا عندما يخطئون. </w:t>
      </w:r>
    </w:p>
    <w:p>
      <w:pPr>
        <w:bidi/>
      </w:pPr>
      <w:r>
        <w:rPr>
          <w:rtl/>
          <w:cs/>
          <w:lang w:val="ar_AE" w:bidi="ar_AE"/>
        </w:rPr>
      </w:r>
      <w:r>
        <w:rPr>
          <w:rtl/>
          <w:cs/>
          <w:lang w:val="ar_AE" w:bidi="ar_AE"/>
        </w:rPr>
        <w:t xml:space="preserve">توقّفوا هنا وناقشوا: هل يمكنكم أن تسردوا قصة عن وقت صلّيتم فيه من أجل شخص أخطأ، أو أن شخصًا صلّى من أجلكم عندما أخطأتم؟ أوقِفوا الاستماع إلى هذا التسجيل الصوتي هنا. </w:t>
      </w:r>
    </w:p>
    <w:p>
      <w:pPr>
        <w:bidi/>
      </w:pPr>
      <w:r>
        <w:rPr>
          <w:rtl/>
          <w:cs/>
          <w:lang w:val="ar_AE" w:bidi="ar_AE"/>
        </w:rPr>
      </w:r>
      <w:r>
        <w:rPr>
          <w:rtl/>
          <w:cs/>
          <w:lang w:val="ar_AE" w:bidi="ar_AE"/>
        </w:rPr>
        <w:t xml:space="preserve">ثم يقول يوحنا شيئًا يصعب فهمه. يقول يوحنا إنه إذا رأيتم أخًا مؤمنًا يرتكب خطية لن تؤدي إلى الموت، ينبغي أن تصلّوا من أجل ذلك الشخص، وحينئذ سيعطي الله ذلك الشخص الحياة. لكن يوحنا يقول إنه توجد أيضًا خطية يمكن أن يفعلها الناس وتؤدي إلى الموت، ويقول يوحنا إنه لا يطلب من المؤمنين أن يصلّوا من أجل الذين يرتكبون مثل هذه الخطية. لكن ما الخطية التي تؤدي إلى الموت؟ أو الخطية التي لا تؤدي إلى الموت؟ </w:t>
      </w:r>
    </w:p>
    <w:p>
      <w:pPr>
        <w:bidi/>
      </w:pPr>
      <w:r>
        <w:rPr>
          <w:rtl/>
          <w:cs/>
          <w:lang w:val="ar_AE" w:bidi="ar_AE"/>
        </w:rPr>
      </w:r>
      <w:r>
        <w:rPr>
          <w:rtl/>
          <w:cs/>
          <w:lang w:val="ar_AE" w:bidi="ar_AE"/>
        </w:rPr>
        <w:t xml:space="preserve">يعتقد معظم الدارسين أنه ربما يفكر يوحنا مرة أخرى في الذين كانوا يعلّمون تعاليم خاطئة في الكنيسة والذين تركوا الكنيسة الآن. رأينا سابقًا أن هؤلاء الناس، مثل سام وسالي، لم تكُن عقيدة أن ابن الله صار إنسانًا ذات أهمية لهم. لم يصدق هؤلاء الناس أننا ننال الخلاص لأن ابن الله، يسوع، مات من أجلنا. لم يُحب سام وسالي المؤمنين الآخرين، وقد تشاجرا معهم واحتقراهُم، كما لم يعتقد سام وسالي أن الخطية مشكلة، بل كانا مُهتمَّين بالخبرات الروحية أكثر بكثير من اهتمامهما بالسلوك مثل يسوع وعمَل الصلاح. </w:t>
      </w:r>
    </w:p>
    <w:p>
      <w:pPr>
        <w:bidi/>
      </w:pPr>
      <w:r>
        <w:rPr>
          <w:rtl/>
          <w:cs/>
          <w:lang w:val="ar_AE" w:bidi="ar_AE"/>
        </w:rPr>
      </w:r>
      <w:r>
        <w:rPr>
          <w:rtl/>
          <w:cs/>
          <w:lang w:val="ar_AE" w:bidi="ar_AE"/>
        </w:rPr>
        <w:t xml:space="preserve">مثل هؤلاء الناس يسيرون في الظلمة، كما سمعنا سابقًا في رسالة يوحنا. وهؤلاء ليسوا حقًا أولاد الله. وهكذا، فإن كل ما يفعلونه هو خطية. بسبب الخطية التي يرتكبونها والأمور الخاطئة التي يؤمنون بها عن يسوع، لن تكون لهم الحياة الأبدية. ربما هذا ما يتحدّث عنه يوحنا عندما يذكر الخطية التي تؤدي إلى الموت. بالطبع، لا يمنع يوحنا المؤمنين من الصلاة من أجل هؤلاء الناس، لكنه في الوقت ذاته لا يخبرهم أن يصلّوا من أجلهم. يبدو أن يوحنا يعتقد أنه سيكون من المستحيل على أشخاص مثل سام وسالي أن يرجعوا إلى الكنيسة ويؤمنوا بالعقيدة الصحيحة مرة أخرى. </w:t>
      </w:r>
    </w:p>
    <w:p>
      <w:pPr>
        <w:bidi/>
      </w:pPr>
      <w:r>
        <w:rPr>
          <w:rtl/>
          <w:cs/>
          <w:lang w:val="ar_AE" w:bidi="ar_AE"/>
        </w:rPr>
      </w:r>
      <w:r>
        <w:rPr>
          <w:rtl/>
          <w:cs/>
          <w:lang w:val="ar_AE" w:bidi="ar_AE"/>
        </w:rPr>
        <w:t xml:space="preserve">لكن يوحنا يقول للمؤمنين أن يصلّوا من أجل الآخرين الذين يخطئون. يعرف يوحنا أنه حتى أولاد الله سوف يرتكبون الخطية، طالما نحن على هذه الأرض. لا نريد أن نخطئ، لكننا ما زلنا نفعلها. ولذلك، من المهم أن نصلّي من أجل بعضنا بعضًا! </w:t>
      </w:r>
    </w:p>
    <w:p>
      <w:pPr>
        <w:bidi/>
      </w:pPr>
      <w:r>
        <w:rPr>
          <w:rtl/>
          <w:cs/>
          <w:lang w:val="ar_AE" w:bidi="ar_AE"/>
        </w:rPr>
      </w:r>
      <w:r>
        <w:rPr>
          <w:rtl/>
          <w:cs/>
          <w:lang w:val="ar_AE" w:bidi="ar_AE"/>
        </w:rPr>
        <w:t xml:space="preserve">توقّفوا هنا وناقشوا: هل يمكنكم أن تحكوا قصة عن كيف تتعامل كنيستكم مع المؤمنين الذين يفعلون خطأ؟ أوقِفوا الاستماع إلى هذا التسجيل الصوتي هنا. </w:t>
      </w:r>
    </w:p>
    <w:p>
      <w:pPr>
        <w:bidi/>
      </w:pPr>
      <w:r>
        <w:rPr>
          <w:rtl/>
          <w:cs/>
          <w:lang w:val="ar_AE" w:bidi="ar_AE"/>
        </w:rPr>
      </w:r>
      <w:r>
        <w:rPr>
          <w:rtl/>
          <w:cs/>
          <w:lang w:val="ar_AE" w:bidi="ar_AE"/>
        </w:rPr>
        <w:t xml:space="preserve">فورًا، يقول يوحنا إننا نعلم أن أولاد الله لا يخطئون. ربما يقصد يوحنا أن أولاد الله لا يستمرون في الخطية عمدًا، وهذا لأن ابن الله يحمي المؤمنين. يساعد يسوع المؤمنين حتى لا ينجح الشرير، أي الشيطان، في جعل المؤمنين يخطئون. يا له من تشجيع لمستمعي يوحنا، ولنا! </w:t>
      </w:r>
    </w:p>
    <w:p>
      <w:pPr>
        <w:bidi/>
      </w:pPr>
      <w:r>
        <w:rPr>
          <w:rtl/>
          <w:cs/>
          <w:lang w:val="ar_AE" w:bidi="ar_AE"/>
        </w:rPr>
      </w:r>
      <w:r>
        <w:rPr>
          <w:rtl/>
          <w:cs/>
          <w:lang w:val="ar_AE" w:bidi="ar_AE"/>
        </w:rPr>
        <w:t xml:space="preserve">يعرف المؤمنون أنهم أولاد الله. تظاهر المؤمنون الزائفون بأن لديهم معرفة سرية. لكن لا حاجة لنا بالمعرفة السرية! قد يعرف جميع المؤمنين أنهم أولاد الله. كم كان مستمعو يوحنا سعداء سعادة غامرة بعد سماع كل هذا! </w:t>
      </w:r>
    </w:p>
    <w:p>
      <w:pPr>
        <w:bidi/>
      </w:pPr>
      <w:r>
        <w:rPr>
          <w:rtl/>
          <w:cs/>
          <w:lang w:val="ar_AE" w:bidi="ar_AE"/>
        </w:rPr>
      </w:r>
      <w:r>
        <w:rPr>
          <w:rtl/>
          <w:cs/>
          <w:lang w:val="ar_AE" w:bidi="ar_AE"/>
        </w:rPr>
        <w:t xml:space="preserve">توقّفوا هنا، وإذا أردتم، قوموا بهذا النشاط: مثِّلوا بعض المؤمنين الزائفين – أشخاصًا مثل سام وسالي – يقولون إن لديهم معرفة سرية. ربما يمكن أن يكون لهؤلاء الناس صندوق يبقونه مغلقًا، أو حقيبة، أو صحن مغطّى-أي جسم يُظهر أن لديهم سرًا لا يريدون مشاركته مع الآخرين، ثم مثِّلوا يوحنا يأتي إلى المؤمنين ومعه صندوق أو حقيبة أو صحن مفتوح، ويشارك الآخرين ما فيه بحرية. مثِّلوا فرَح المؤمنين عندما يكتشفون أن يوحنا يشارك كل هذا مجانًا! أوقِفوا الاستماع إلى هذا التسجيل الصوتي هنا. </w:t>
      </w:r>
    </w:p>
    <w:p>
      <w:pPr>
        <w:bidi/>
      </w:pPr>
      <w:r>
        <w:rPr>
          <w:rtl/>
          <w:cs/>
          <w:lang w:val="ar_AE" w:bidi="ar_AE"/>
        </w:rPr>
      </w:r>
      <w:r>
        <w:rPr>
          <w:rtl/>
          <w:cs/>
          <w:lang w:val="ar_AE" w:bidi="ar_AE"/>
        </w:rPr>
        <w:t xml:space="preserve">يختتم يوحنا عظته بتحذير مستمعيه من عبادة الأوثان. يدهشنا هذا قليلًا، لأن يوحنا لم يذكر أي وثن في عظته على الإطلاق! لكن يوحنا لا يتحدث عن وثن من الحجر أو الخشب، الذي قد يعبده الناس. يقصد يوحنا أن يقول إن جميع ما يبعدنا عن الإيمان وفِعل الصواب هو وثن. يُحذرنا يوحنا من أنه إذا صدّقنا الأشياء الخاطئة عن الله أو يسوع، فإننا في الواقع خلقنا إلهًا زائفًا، أي وثنًا. لكن يسوع هو ابن الله. إن يسوع هو الإله </w:t>
      </w:r>
      <w:r>
        <w:rPr>
          <w:b/>
          <w:rtl/>
          <w:cs/>
          <w:lang w:val="ar_AE" w:bidi="ar_AE"/>
        </w:rPr>
        <w:t>الحقيقي</w:t>
      </w:r>
      <w:r>
        <w:rPr>
          <w:rtl/>
          <w:cs/>
          <w:lang w:val="ar_AE" w:bidi="ar_AE"/>
        </w:rPr>
        <w:t xml:space="preserve">! </w:t>
      </w:r>
    </w:p>
    <w:p>
      <w:pPr>
        <w:bidi/>
      </w:pPr>
      <w:r>
        <w:rPr>
          <w:rtl/>
          <w:cs/>
          <w:lang w:val="ar_AE" w:bidi="ar_AE"/>
        </w:rPr>
      </w:r>
      <w:r>
        <w:rPr>
          <w:rtl/>
          <w:cs/>
          <w:lang w:val="ar_AE" w:bidi="ar_AE"/>
        </w:rPr>
        <w:t xml:space="preserve">توقّفوا هنا وناقشوا: ما بعض التعاليم الخاطئة في مجتمعكم التي قد تؤذي المؤمنين؟ ماذا تعتقدون أن يوحنا سيقول للشعب في كنيستكم؟ أوقِفوا الاستماع إلى هذا التسجيل الصوتي هنا. </w:t>
      </w:r>
    </w:p>
    <w:p>
      <w:pPr>
        <w:bidi/>
      </w:pPr>
      <w:r>
        <w:rPr>
          <w:rtl/>
          <w:cs/>
          <w:lang w:val="ar_AE" w:bidi="ar_AE"/>
        </w:rPr>
      </w:r>
      <w:r>
        <w:rPr>
          <w:rtl/>
          <w:cs/>
          <w:lang w:val="ar_AE" w:bidi="ar_AE"/>
        </w:rPr>
        <w:t xml:space="preserve">توقَّفوا هنا، وإذا أردتم، قوموا بهذا النشاط. أعدّوا عرضًا تقديميًا لكنيستكم عن سِفر يوحنا الأولى هذا. ربما يمكنكم أن تقدموا في كنيستكم جولة في حديقة يوحنا! أو، يمكنكم إعداد ترنيمة أو رقصة أو مسرحية عن رسالة يوحنا.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رسالة يوحنا الأولى 5: 13–21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ستتناول المجموعة النص ببطء أكبر. وستقوم المجموعة بتحديد المشاهد والشخصيات وأماكن الأحداث في هذا المقطع. ثم ستقوم المجموعة بمحاولة تصوُّر هذا المقطع. </w:t>
      </w:r>
    </w:p>
    <w:p>
      <w:pPr>
        <w:bidi/>
      </w:pPr>
      <w:r>
        <w:rPr>
          <w:rtl/>
          <w:cs/>
          <w:lang w:val="ar_AE" w:bidi="ar_AE"/>
        </w:rPr>
      </w:r>
      <w:r>
        <w:rPr>
          <w:rtl/>
          <w:cs/>
          <w:lang w:val="ar_AE" w:bidi="ar_AE"/>
        </w:rPr>
        <w:t xml:space="preserve">يتكوَّن هذا المقطع من جزأين. </w:t>
      </w:r>
    </w:p>
    <w:p>
      <w:pPr>
        <w:bidi/>
      </w:pPr>
      <w:r>
        <w:rPr>
          <w:rtl/>
          <w:cs/>
          <w:lang w:val="ar_AE" w:bidi="ar_AE"/>
        </w:rPr>
      </w:r>
      <w:r>
        <w:rPr>
          <w:b/>
          <w:rtl/>
          <w:cs/>
          <w:lang w:val="ar_AE" w:bidi="ar_AE"/>
        </w:rPr>
        <w:t>في الجزء الأول:</w:t>
      </w:r>
      <w:r>
        <w:rPr>
          <w:rtl/>
          <w:cs/>
          <w:lang w:val="ar_AE" w:bidi="ar_AE"/>
        </w:rPr>
        <w:t xml:space="preserve"> يشجّع يوحنا المؤمنين بأن يخبرهم أنَّ الحياة الأبدية لهم، ويطلب يوحنا من المؤمنين أن يصلّوا من أجل الإخوة والأخوات الذين يخطئون. كما يشجع يوحنا المؤمنين ذاكرًا كيف لا يقدرون على الاستمرار في الخطية عن عمْد لأن يسوع يحميهم. يتواجد يوحنا في ذلك الجزء من الحديقة حيث يقول إن أولاد الله لا يستمرون في الخطية. </w:t>
      </w:r>
    </w:p>
    <w:p>
      <w:pPr>
        <w:bidi/>
      </w:pPr>
      <w:r>
        <w:rPr>
          <w:rtl/>
          <w:cs/>
          <w:lang w:val="ar_AE" w:bidi="ar_AE"/>
        </w:rPr>
      </w:r>
      <w:r>
        <w:rPr>
          <w:b/>
          <w:rtl/>
          <w:cs/>
          <w:lang w:val="ar_AE" w:bidi="ar_AE"/>
        </w:rPr>
        <w:t>في الجزء الثاني:</w:t>
      </w:r>
      <w:r>
        <w:rPr>
          <w:rtl/>
          <w:cs/>
          <w:lang w:val="ar_AE" w:bidi="ar_AE"/>
        </w:rPr>
        <w:t xml:space="preserve"> يُحذر يوحنا المؤمنين من اتِّباع مفاهيم خاطئة عن الله. يعود بنا يوحنا إلى الجزء من الحديقة الذي يُعلّم فيه إن أولاد الله يؤمنون بالأمور الصحيحة عن يسوع.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 xml:space="preserve">يوحنا، الذي يُقدِّم هذه العظة </w:t>
      </w:r>
    </w:p>
    <w:p>
      <w:pPr>
        <w:pStyle w:val="ListBullet"/>
        <w:bidi/>
        <w:spacing w:line="240" w:lineRule="auto"/>
        <w:ind w:left="720"/>
      </w:pPr>
      <w:r>
        <w:rPr>
          <w:rtl/>
          <w:cs/>
          <w:lang w:val="ar_AE" w:bidi="ar_AE"/>
        </w:rPr>
      </w:r>
      <w:r>
        <w:rPr>
          <w:rtl/>
          <w:cs/>
          <w:lang w:val="ar_AE" w:bidi="ar_AE"/>
        </w:rPr>
        <w:t xml:space="preserve">الأشخاص الذين يستمعون إلى عظة يوحنا </w:t>
      </w:r>
    </w:p>
    <w:p>
      <w:pPr>
        <w:pStyle w:val="ListBullet"/>
        <w:bidi/>
        <w:spacing w:line="240" w:lineRule="auto"/>
        <w:ind w:left="720"/>
      </w:pPr>
      <w:r>
        <w:rPr>
          <w:rtl/>
          <w:cs/>
          <w:lang w:val="ar_AE" w:bidi="ar_AE"/>
        </w:rPr>
      </w:r>
      <w:r>
        <w:rPr>
          <w:rtl/>
          <w:cs/>
          <w:lang w:val="ar_AE" w:bidi="ar_AE"/>
        </w:rPr>
        <w:t>ابن الله، يسوع</w:t>
      </w:r>
    </w:p>
    <w:p>
      <w:pPr>
        <w:pStyle w:val="ListBullet"/>
        <w:bidi/>
        <w:spacing w:line="240" w:lineRule="auto"/>
        <w:ind w:left="720"/>
      </w:pPr>
      <w:r>
        <w:rPr>
          <w:rtl/>
          <w:cs/>
          <w:lang w:val="ar_AE" w:bidi="ar_AE"/>
        </w:rPr>
      </w:r>
      <w:r>
        <w:rPr>
          <w:rtl/>
          <w:cs/>
          <w:lang w:val="ar_AE" w:bidi="ar_AE"/>
        </w:rPr>
        <w:t xml:space="preserve">الله </w:t>
      </w:r>
    </w:p>
    <w:p>
      <w:pPr>
        <w:pStyle w:val="ListBullet"/>
        <w:bidi/>
        <w:spacing w:line="240" w:lineRule="auto"/>
        <w:ind w:left="720"/>
      </w:pPr>
      <w:r>
        <w:rPr>
          <w:rtl/>
          <w:cs/>
          <w:lang w:val="ar_AE" w:bidi="ar_AE"/>
        </w:rPr>
      </w:r>
      <w:r>
        <w:rPr>
          <w:rtl/>
          <w:cs/>
          <w:lang w:val="ar_AE" w:bidi="ar_AE"/>
        </w:rPr>
        <w:t xml:space="preserve">مؤمن يرتكب خطية لا تؤدي إلى الموت </w:t>
      </w:r>
    </w:p>
    <w:p>
      <w:pPr>
        <w:pStyle w:val="ListBullet"/>
        <w:bidi/>
        <w:spacing w:line="240" w:lineRule="auto"/>
        <w:ind w:left="720"/>
      </w:pPr>
      <w:r>
        <w:rPr>
          <w:rtl/>
          <w:cs/>
          <w:lang w:val="ar_AE" w:bidi="ar_AE"/>
        </w:rPr>
      </w:r>
      <w:r>
        <w:rPr>
          <w:rtl/>
          <w:cs/>
          <w:lang w:val="ar_AE" w:bidi="ar_AE"/>
        </w:rPr>
        <w:t>وآخر يرتكب خطية تؤدي إلى الموت</w:t>
      </w:r>
    </w:p>
    <w:p>
      <w:pPr>
        <w:bidi/>
      </w:pPr>
      <w:r>
        <w:rPr>
          <w:rtl/>
          <w:cs/>
          <w:lang w:val="ar_AE" w:bidi="ar_AE"/>
        </w:rPr>
      </w:r>
      <w:r>
        <w:rPr>
          <w:rtl/>
          <w:cs/>
          <w:lang w:val="ar_AE" w:bidi="ar_AE"/>
        </w:rPr>
        <w:t xml:space="preserve">في الجزء الأول من هذا المقطع، يتواجد يوحنا في الجزء من الحديقة الذي يتحدث فيه عن أنّ أولاد الله لا يستمرون في حياة الخطية. </w:t>
      </w:r>
    </w:p>
    <w:p>
      <w:pPr>
        <w:bidi/>
      </w:pPr>
      <w:r>
        <w:rPr>
          <w:rtl/>
          <w:cs/>
          <w:lang w:val="ar_AE" w:bidi="ar_AE"/>
        </w:rPr>
      </w:r>
      <w:r>
        <w:rPr>
          <w:rtl/>
          <w:cs/>
          <w:lang w:val="ar_AE" w:bidi="ar_AE"/>
        </w:rPr>
        <w:t xml:space="preserve">توقَّفوا هنا، ونرجو أن تطلبوا من أحد أعضاء مجموعتكم أن يكون يوحنا. دَعوا يوحنا يقف أو يجلس في الجزء من غرفتكم الذي يمثل هذا الجزء من الحديقة. اتركوا جسمًا لوقت لاحق، وانظروا إلى عدد المرات التي كنتم فيها هناك فعلًا. أوقِفوا الاستماع إلى هذا التسجيل الصوتي هنا. </w:t>
      </w:r>
    </w:p>
    <w:p>
      <w:pPr>
        <w:bidi/>
      </w:pPr>
      <w:r>
        <w:rPr>
          <w:rtl/>
          <w:cs/>
          <w:lang w:val="ar_AE" w:bidi="ar_AE"/>
        </w:rPr>
      </w:r>
      <w:r>
        <w:rPr>
          <w:rtl/>
          <w:cs/>
          <w:lang w:val="ar_AE" w:bidi="ar_AE"/>
        </w:rPr>
        <w:t xml:space="preserve">هذا هو الجزء الأخير من عظة يوحنا. في بداية عظة يوحنا، أخبر مستمعيه أنه كان يتحدَّث إليهم عن يسوع المسيح، الذي يمنحنا الحياة الأبدية. والآن، بعد أن أنهى يوحنا عظته، يخبر مستمعيه بأنه يكتب لهم لأنه يريد أن يعلموا أن لهم الحياة الأبدية. ستساعد عظة يوحنا بأكملها، من بدايتها إلى نهايتها، على أن يدرك الناس كيف يمكنهم أن يمتلكوا الحياة الأبدية ويعرفوا أن الله منحهم إياها فعلًا. </w:t>
      </w:r>
    </w:p>
    <w:p>
      <w:pPr>
        <w:bidi/>
      </w:pPr>
      <w:r>
        <w:rPr>
          <w:rtl/>
          <w:cs/>
          <w:lang w:val="ar_AE" w:bidi="ar_AE"/>
        </w:rPr>
      </w:r>
      <w:r>
        <w:rPr>
          <w:rtl/>
          <w:cs/>
          <w:lang w:val="ar_AE" w:bidi="ar_AE"/>
        </w:rPr>
        <w:t xml:space="preserve">توقَّفوا هنا وقوموا بهذا النشاط: في المقدمة، لقد صنعتم بعض الزهور التي تُمثِّل الحياة الأبديّة. ازرعوا واحدة أخرى من هذه الزهور في هذا الجزء من الحديقة حيث يقول يوحنا إن أبناء الله لا يستمرون في حياة الخطية. أوقِفوا الاستماع إلى هذا التسجيل الصوتي هنا. </w:t>
      </w:r>
    </w:p>
    <w:p>
      <w:pPr>
        <w:bidi/>
      </w:pPr>
      <w:r>
        <w:rPr>
          <w:rtl/>
          <w:cs/>
          <w:lang w:val="ar_AE" w:bidi="ar_AE"/>
        </w:rPr>
      </w:r>
      <w:r>
        <w:rPr>
          <w:rtl/>
          <w:cs/>
          <w:lang w:val="ar_AE" w:bidi="ar_AE"/>
        </w:rPr>
        <w:t xml:space="preserve">يؤمن الذين يكتب لهم يوحنا باسم ابن الله. أن تؤمن بشخص ما، وأن تؤمن باسمه، يعنيان الشيء ذاته. لأن المؤمنين يثقون بأن يسوع هو ابن الله، فلذلك لهم الحياة الأبدية. قال يوحنا الشيء ذاته في نهاية المقطع السابق. </w:t>
      </w:r>
    </w:p>
    <w:p>
      <w:pPr>
        <w:bidi/>
      </w:pPr>
      <w:r>
        <w:rPr>
          <w:rtl/>
          <w:cs/>
          <w:lang w:val="ar_AE" w:bidi="ar_AE"/>
        </w:rPr>
      </w:r>
      <w:r>
        <w:rPr>
          <w:rtl/>
          <w:cs/>
          <w:lang w:val="ar_AE" w:bidi="ar_AE"/>
        </w:rPr>
        <w:t xml:space="preserve">ثم يتحدث يوحنا عن الثقة التي يمكن أن يتمتع بها المؤمنون عندما يُصلّون. إذا صلّى الناس من أجل شيء يريده الله ذاته أيضًا، يمكن أن يتيقّن الجميع من أن الله يستمع إليهم! في مقطع سابق، في 1 يوحنا 3: 21، كان يوحنا قد ذكر الشيء ذاته تقريبًا. هناك قال يوحنا إنه يمكننا أن نصلي بثقة إنْ كُنَّا نطيع وصايا الله ونفعل الأمور التي تجعل الله مسرورًا. </w:t>
      </w:r>
    </w:p>
    <w:p>
      <w:pPr>
        <w:bidi/>
      </w:pPr>
      <w:r>
        <w:rPr>
          <w:rtl/>
          <w:cs/>
          <w:lang w:val="ar_AE" w:bidi="ar_AE"/>
        </w:rPr>
      </w:r>
      <w:r>
        <w:rPr>
          <w:rtl/>
          <w:cs/>
          <w:lang w:val="ar_AE" w:bidi="ar_AE"/>
        </w:rPr>
        <w:t xml:space="preserve">عندما نصلي من أجل أمرٍ يريده الله ذاته، يمكننا التيقُّن من أن الله يستمع إلينا. يمكننا أيضًا التيقُّن من أنه سيفعل ما طلبناه. يقول يوحنا إننا قد حصلنا فعلًا على ما أردناه. ربما يقصد يوحنا أنه يمكننا التيقّن تمامًا من أن الله سيفعل ما نطلبه، كما لو كُنا قد حصلنا عليه فعلًا. </w:t>
      </w:r>
    </w:p>
    <w:p>
      <w:pPr>
        <w:bidi/>
      </w:pPr>
      <w:r>
        <w:rPr>
          <w:rtl/>
          <w:cs/>
          <w:lang w:val="ar_AE" w:bidi="ar_AE"/>
        </w:rPr>
      </w:r>
      <w:r>
        <w:rPr>
          <w:rtl/>
          <w:cs/>
          <w:lang w:val="ar_AE" w:bidi="ar_AE"/>
        </w:rPr>
        <w:t xml:space="preserve">ثم يقول يوحنا إنه ينبغي لنا أن نصلي من أجل إخوتنا المؤمنين إذا رأيناهُم يخطئون. طوال العظة، تحدّث يوحنا عن مدى أهمية ألا يخطئ أولاد الله. كما قال يوحنا إنه ينبغي لنا أن نحب بعضنا بعضًا. لا يكرر يوحنا ذلك في هذا المقطع الأخير، لكن أن تصلوا من أجل إخوتكم المؤمنين، هي طريقة جميلة لإظهار محبتكم لهم! عندما نصلي من أجل إخوتنا المؤمنين الذين يخطئون، سيغفر الله لهُم ويمنحهم الحياة. وهذا يعني أن الله سيمنحهم الحياة الأبدية. والحياة الأبدية هي أفضل نوع من الحياة التي يمكن أن يتمتع بها الشخص. تعني الحياة الأبدية أنه ليس جسدك فحسب، بل روحك أيضًا، حية. ولا يستطيع الموت أن يقضي على هذا النوع من الحياة! </w:t>
      </w:r>
    </w:p>
    <w:p>
      <w:pPr>
        <w:bidi/>
      </w:pPr>
      <w:r>
        <w:rPr>
          <w:rtl/>
          <w:cs/>
          <w:lang w:val="ar_AE" w:bidi="ar_AE"/>
        </w:rPr>
      </w:r>
      <w:r>
        <w:rPr>
          <w:rtl/>
          <w:cs/>
          <w:lang w:val="ar_AE" w:bidi="ar_AE"/>
        </w:rPr>
        <w:t xml:space="preserve">لكن الشرط الذي يجب على مؤمن أن يصلّي من أجل مؤمن آخر إذا أخطأ، هو </w:t>
      </w:r>
      <w:r>
        <w:rPr>
          <w:b/>
          <w:rtl/>
          <w:cs/>
          <w:lang w:val="ar_AE" w:bidi="ar_AE"/>
        </w:rPr>
        <w:t>ألا</w:t>
      </w:r>
      <w:r>
        <w:rPr>
          <w:rtl/>
          <w:cs/>
          <w:lang w:val="ar_AE" w:bidi="ar_AE"/>
        </w:rPr>
        <w:t xml:space="preserve"> يكون ذلك الآخر قد ارتكب خطية تؤدي إلى الموت. والخطية التي تؤدي إلى الموت تعني خطية سيعاقب عليها الله بالموت. وربما يقصد يوحنا أن شخصًا لا يؤمن بأن يسوع هو ابن الله والمخلِّص، لن تكون له الحياة الأبدية مع الله. سيموت جسد هذا الشخص </w:t>
      </w:r>
      <w:r>
        <w:rPr>
          <w:b/>
          <w:rtl/>
          <w:cs/>
          <w:lang w:val="ar_AE" w:bidi="ar_AE"/>
        </w:rPr>
        <w:t>و</w:t>
      </w:r>
      <w:r>
        <w:rPr>
          <w:rtl/>
          <w:cs/>
          <w:lang w:val="ar_AE" w:bidi="ar_AE"/>
        </w:rPr>
        <w:t xml:space="preserve"> تهلك روحه. بالطبع، فإن الشخص الذي لا يؤمن بأن يسوع هو ابن الله، </w:t>
      </w:r>
      <w:r>
        <w:rPr>
          <w:b/>
          <w:rtl/>
          <w:cs/>
          <w:lang w:val="ar_AE" w:bidi="ar_AE"/>
        </w:rPr>
        <w:t>ليس</w:t>
      </w:r>
      <w:r>
        <w:rPr>
          <w:rtl/>
          <w:cs/>
          <w:lang w:val="ar_AE" w:bidi="ar_AE"/>
        </w:rPr>
        <w:t xml:space="preserve"> في الواقع أخًا مؤمنًا، لكنه مؤمن زائف. </w:t>
      </w:r>
    </w:p>
    <w:p>
      <w:pPr>
        <w:bidi/>
      </w:pPr>
      <w:r>
        <w:rPr>
          <w:rtl/>
          <w:cs/>
          <w:lang w:val="ar_AE" w:bidi="ar_AE"/>
        </w:rPr>
      </w:r>
      <w:r>
        <w:rPr>
          <w:rtl/>
          <w:cs/>
          <w:lang w:val="ar_AE" w:bidi="ar_AE"/>
        </w:rPr>
        <w:t xml:space="preserve">توقَّفوا هنا وناقشوا كيف يمكنكم التحدُّث في لُغتكم عن الخطية التي تؤدي إلى الموت والخطية التي لا تؤدي إلى الموت. أوقِفوا الاستماع إلى هذا التسجيل الصوتي هنا. </w:t>
      </w:r>
    </w:p>
    <w:p>
      <w:pPr>
        <w:bidi/>
      </w:pPr>
      <w:r>
        <w:rPr>
          <w:rtl/>
          <w:cs/>
          <w:lang w:val="ar_AE" w:bidi="ar_AE"/>
        </w:rPr>
      </w:r>
      <w:r>
        <w:rPr>
          <w:rtl/>
          <w:cs/>
          <w:lang w:val="ar_AE" w:bidi="ar_AE"/>
        </w:rPr>
        <w:t xml:space="preserve">مع أنه ليست كل خطية ينتج عنها عقاب الله لنا بالموت، إلا أن الخطية دائماً خاطئة. طوال عِظة يوحنا، يريد من المؤمنين أن يأخذوا الخطية على مَحمل الجد. </w:t>
      </w:r>
    </w:p>
    <w:p>
      <w:pPr>
        <w:bidi/>
      </w:pPr>
      <w:r>
        <w:rPr>
          <w:rtl/>
          <w:cs/>
          <w:lang w:val="ar_AE" w:bidi="ar_AE"/>
        </w:rPr>
      </w:r>
      <w:r>
        <w:rPr>
          <w:rtl/>
          <w:cs/>
          <w:lang w:val="ar_AE" w:bidi="ar_AE"/>
        </w:rPr>
        <w:t xml:space="preserve">يقول يوحنا إنّ المولودين من الله، أي اولاد الله، لا يخطئون. بالطبع، يعرف يوحنا أن المؤمنين لا تزال إمكانية الخطية فيهُم، لأن يوحنا أخبرهم توًا بأن يصلوا لأجل أخ مؤمن قد أخطأ! لكن كما قال يوحنا سابقًا أيضًا، لن يستمر ابن الله في الخطية عمدًا. سيشعر ابن الله بالسوء عندما يخطئ، وسيطلب من الله أن يغفر له. </w:t>
      </w:r>
    </w:p>
    <w:p>
      <w:pPr>
        <w:bidi/>
      </w:pPr>
      <w:r>
        <w:rPr>
          <w:rtl/>
          <w:cs/>
          <w:lang w:val="ar_AE" w:bidi="ar_AE"/>
        </w:rPr>
      </w:r>
      <w:r>
        <w:rPr>
          <w:rtl/>
          <w:cs/>
          <w:lang w:val="ar_AE" w:bidi="ar_AE"/>
        </w:rPr>
        <w:t xml:space="preserve">توقَّفوا هنا وناقشوا كيف يمكنكم أن تقولوا في لغتكم أن أولاد الله لا يرتكبون خطية. أوقِفوا الاستماع إلى هذا التسجيل الصوتي هنا. </w:t>
      </w:r>
    </w:p>
    <w:p>
      <w:pPr>
        <w:bidi/>
      </w:pPr>
      <w:r>
        <w:rPr>
          <w:rtl/>
          <w:cs/>
          <w:lang w:val="ar_AE" w:bidi="ar_AE"/>
        </w:rPr>
      </w:r>
      <w:r>
        <w:rPr>
          <w:rtl/>
          <w:cs/>
          <w:lang w:val="ar_AE" w:bidi="ar_AE"/>
        </w:rPr>
        <w:t xml:space="preserve">يحمي ابن الله، يسوع، المؤمنين. يريد الشرير، الشيطان، أن يخطئ المؤمنون، لكن يسوع سيحميهم من الشرير. لا يزال لدى الشرير سُلطان على هذا العالَم، بمعنى على الناس في هذا العالَم الذين هُم ليسوا أولاد الله. لكننا أولاد الله، وليس للشرير سلطان علينا! </w:t>
      </w:r>
    </w:p>
    <w:p>
      <w:pPr>
        <w:bidi/>
      </w:pPr>
      <w:r>
        <w:rPr>
          <w:rtl/>
          <w:cs/>
          <w:lang w:val="ar_AE" w:bidi="ar_AE"/>
        </w:rPr>
      </w:r>
      <w:r>
        <w:rPr>
          <w:rtl/>
          <w:cs/>
          <w:lang w:val="ar_AE" w:bidi="ar_AE"/>
        </w:rPr>
        <w:t xml:space="preserve">توقَّفوا هنا وقوموا بهذا النشاط: مثِّلوا الشيطان الذي يحاول أن يجعل الناس يخطئون. إن بعض الناس ينتمون إلى العالَم الخاطئ، ويُخطئون، لكن أشخاصًا آخرين مؤمنون. يحمي يسوع هؤلاء الأشخاص، ولا يستطيع الشيطان أن يجعلهم يخطئون. أوقِفوا الاستماع إلى هذا التسجيل الصوتي هنا. </w:t>
      </w:r>
    </w:p>
    <w:p>
      <w:pPr>
        <w:bidi/>
      </w:pPr>
      <w:r>
        <w:rPr>
          <w:rtl/>
          <w:cs/>
          <w:lang w:val="ar_AE" w:bidi="ar_AE"/>
        </w:rPr>
      </w:r>
      <w:r>
        <w:rPr>
          <w:rtl/>
          <w:cs/>
          <w:lang w:val="ar_AE" w:bidi="ar_AE"/>
        </w:rPr>
        <w:t xml:space="preserve">في الجزء الأخير من عظة يوحنا، يعود إلى ذلك الجزء من الحديقة حيث يقول إن أولاد الله يؤمنون بالأمور الصحيحة عن يسوع. </w:t>
      </w:r>
    </w:p>
    <w:p>
      <w:pPr>
        <w:bidi/>
      </w:pPr>
      <w:r>
        <w:rPr>
          <w:rtl/>
          <w:cs/>
          <w:lang w:val="ar_AE" w:bidi="ar_AE"/>
        </w:rPr>
      </w:r>
      <w:r>
        <w:rPr>
          <w:rtl/>
          <w:cs/>
          <w:lang w:val="ar_AE" w:bidi="ar_AE"/>
        </w:rPr>
        <w:t xml:space="preserve">توقَّفوا هنا واطلبوا من الشخص الذي يمثل يوحنا أن ينتقل إلى هذا الجزء من الحديقة. اتركوا جسمًا خلفكم لاستخدامه لاحقًا. أوقِفوا الاستماع إلى هذا التسجيل الصوتي هنا. </w:t>
      </w:r>
    </w:p>
    <w:p>
      <w:pPr>
        <w:bidi/>
      </w:pPr>
      <w:r>
        <w:rPr>
          <w:rtl/>
          <w:cs/>
          <w:lang w:val="ar_AE" w:bidi="ar_AE"/>
        </w:rPr>
      </w:r>
      <w:r>
        <w:rPr>
          <w:rtl/>
          <w:cs/>
          <w:lang w:val="ar_AE" w:bidi="ar_AE"/>
        </w:rPr>
        <w:t xml:space="preserve">لقد جاء ابن الله، يسوع المسيح، إلى هذا العالَم. علَّمنا يسوع ما نحتاج إلى معرفته عن الله. ساعدنا يسوع على أن نفهم. بسبب يسوع، نعرف الآن الإله الحقيقي! ونحن </w:t>
      </w:r>
      <w:r>
        <w:rPr>
          <w:b/>
          <w:rtl/>
          <w:cs/>
          <w:lang w:val="ar_AE" w:bidi="ar_AE"/>
        </w:rPr>
        <w:t>في</w:t>
      </w:r>
      <w:r>
        <w:rPr>
          <w:rtl/>
          <w:cs/>
          <w:lang w:val="ar_AE" w:bidi="ar_AE"/>
        </w:rPr>
        <w:t xml:space="preserve"> الله الحقيقي – لدينا علاقة وثيقة بالإله الحقيقي. لا "نعرف" الله فقط بالطريقة التي يمكنكم بها معرفة شخصٍ ما، لكننا نعرف الله بعُمق، كأولاد الله! </w:t>
      </w:r>
    </w:p>
    <w:p>
      <w:pPr>
        <w:bidi/>
      </w:pPr>
      <w:r>
        <w:rPr>
          <w:rtl/>
          <w:cs/>
          <w:lang w:val="ar_AE" w:bidi="ar_AE"/>
        </w:rPr>
      </w:r>
      <w:r>
        <w:rPr>
          <w:rtl/>
          <w:cs/>
          <w:lang w:val="ar_AE" w:bidi="ar_AE"/>
        </w:rPr>
        <w:t>يقول يوحنا إن يسوع المسيح "</w:t>
      </w:r>
      <w:r>
        <w:rPr>
          <w:b/>
          <w:rtl/>
          <w:cs/>
          <w:lang w:val="ar_AE" w:bidi="ar_AE"/>
        </w:rPr>
        <w:t>هو"</w:t>
      </w:r>
      <w:r>
        <w:rPr>
          <w:rtl/>
          <w:cs/>
          <w:lang w:val="ar_AE" w:bidi="ar_AE"/>
        </w:rPr>
        <w:t xml:space="preserve"> الإله الحقيقي والحياة الأبدية. ربما يقصد يوحنا أن يقول إن الله هو الإله الحقيقي والحياة الأبدية، أو أن يسوع هو الإله الحقيقي والحياة الأبدية. بالطبع، لأن يسوع هو الله، فكلاهما صحيحان. لكن من المحتمل أن يوحنا يقصد على وجه الخصوص أن يقول إن </w:t>
      </w:r>
      <w:r>
        <w:rPr>
          <w:b/>
          <w:rtl/>
          <w:cs/>
          <w:lang w:val="ar_AE" w:bidi="ar_AE"/>
        </w:rPr>
        <w:t>يسوع</w:t>
      </w:r>
      <w:r>
        <w:rPr>
          <w:rtl/>
          <w:cs/>
          <w:lang w:val="ar_AE" w:bidi="ar_AE"/>
        </w:rPr>
        <w:t xml:space="preserve"> هو الإله الحقيقي. طوال عظته، أراد يوحنا أن يعرف الناس أن يسوع هو إنسان وإله في آن واحد. إن يسوع هو الإله الحقيقي. يسوع حقيقي، ليس مزيفًا، ويمكننا أن نثق بيسوع ثقة كاملة! </w:t>
      </w:r>
    </w:p>
    <w:p>
      <w:pPr>
        <w:bidi/>
      </w:pPr>
      <w:r>
        <w:rPr>
          <w:rtl/>
          <w:cs/>
          <w:lang w:val="ar_AE" w:bidi="ar_AE"/>
        </w:rPr>
      </w:r>
      <w:r>
        <w:rPr>
          <w:rtl/>
          <w:cs/>
          <w:lang w:val="ar_AE" w:bidi="ar_AE"/>
        </w:rPr>
        <w:t xml:space="preserve">يسوع هو الحياة الأبدية. ليس ليسوع بداية ولا نهاية. ويسوع هو الذي </w:t>
      </w:r>
      <w:r>
        <w:rPr>
          <w:b/>
          <w:rtl/>
          <w:cs/>
          <w:lang w:val="ar_AE" w:bidi="ar_AE"/>
        </w:rPr>
        <w:t>يمنح</w:t>
      </w:r>
      <w:r>
        <w:rPr>
          <w:rtl/>
          <w:cs/>
          <w:lang w:val="ar_AE" w:bidi="ar_AE"/>
        </w:rPr>
        <w:t xml:space="preserve"> الحياة الأبدية، أفضل نوعية حياة، للمؤمنين! </w:t>
      </w:r>
    </w:p>
    <w:p>
      <w:pPr>
        <w:bidi/>
      </w:pPr>
      <w:r>
        <w:rPr>
          <w:rtl/>
          <w:cs/>
          <w:lang w:val="ar_AE" w:bidi="ar_AE"/>
        </w:rPr>
      </w:r>
      <w:r>
        <w:rPr>
          <w:rtl/>
          <w:cs/>
          <w:lang w:val="ar_AE" w:bidi="ar_AE"/>
        </w:rPr>
        <w:t xml:space="preserve">توقَّفوا هنا وقوموا بهذا النشاط: في المقدمة، لقد صنعتم بعض الزهور التي تُمثِّل الحياة الأبديّة. ازرعوا آخر زهرة من هذه الزهور في هذا الجزء من الحديقة، وهو الجزء حيث يقول يوحنا إن أولاد الله يؤمنون بالأمور الصحيحة عن يسوع. أوقِفوا الاستماع إلى هذا التسجيل الصوتي هنا. </w:t>
      </w:r>
    </w:p>
    <w:p>
      <w:pPr>
        <w:bidi/>
      </w:pPr>
      <w:r>
        <w:rPr>
          <w:rtl/>
          <w:cs/>
          <w:lang w:val="ar_AE" w:bidi="ar_AE"/>
        </w:rPr>
      </w:r>
      <w:r>
        <w:rPr>
          <w:rtl/>
          <w:cs/>
          <w:lang w:val="ar_AE" w:bidi="ar_AE"/>
        </w:rPr>
        <w:t xml:space="preserve">في نهاية العظة، ينتهي يوحنا بدعوة المؤمنين مرة أخرى: "يا أولادي الأحباء"، ويحذر يوحنا المؤمنين من أن يؤمنوا بأي تعاليم خاطئة عن الله. إذا صدَّقنا التعاليم الخاطئة عن الله، فإننا في الواقع نعبد إلهًا زائفًا، أي وثنًا. </w:t>
      </w:r>
    </w:p>
    <w:p>
      <w:pPr>
        <w:bidi/>
      </w:pPr>
      <w:r>
        <w:rPr>
          <w:rtl/>
          <w:cs/>
          <w:lang w:val="ar_AE" w:bidi="ar_AE"/>
        </w:rPr>
      </w:r>
      <w:r>
        <w:rPr>
          <w:rtl/>
          <w:cs/>
          <w:lang w:val="ar_AE" w:bidi="ar_AE"/>
        </w:rPr>
        <w:t xml:space="preserve">توقَّفوا هنا وناقشوا كيف يمكنكم أن تقولوا في لُغتكم أنه ينبغي على الناس أن يبتعدوا عن الأوثان، أو ينبغي أن يحذروا من أن يعبدوا إلهًا زائفًا، وألا يؤمنوا بأي تعاليم خاطئة عن الله. أوقِفوا الاستماع إلى هذا التسجيل الصوتي هنا. </w:t>
      </w:r>
    </w:p>
    <w:p>
      <w:pPr>
        <w:bidi/>
      </w:pPr>
      <w:r>
        <w:rPr>
          <w:rtl/>
          <w:cs/>
          <w:lang w:val="ar_AE" w:bidi="ar_AE"/>
        </w:rPr>
      </w:r>
      <w:r>
        <w:rPr>
          <w:rtl/>
          <w:cs/>
          <w:lang w:val="ar_AE" w:bidi="ar_AE"/>
        </w:rPr>
        <w:t xml:space="preserve">يستخدم يوحنا الكلمتَين "نعلم" أو "تعلمون" سبع مرات في هذا المقطع! يعرف المؤمنون أن لديهم الحياة الأبدية، ويعرفون أن الله يسمعهم عندما يطلبون منه شيئًا بحسب مشيئة الله. كما يعلم المؤمنون أنهم إذا صلّوا حسب مشيئة الله، سيفعل ما يطلبونه. يعرف المؤمنون أن أولاد الله لا يستطيعون الاستمرار في ارتكاب الخطية. كما يعرف المؤمنون أنهم أولاد الله، وأن ابن الله جاء وجعلهم يفهمون الأمور الصحيحة، أي يعرفون الإله الحقيقي! </w:t>
      </w:r>
    </w:p>
    <w:p>
      <w:pPr>
        <w:bidi/>
      </w:pPr>
      <w:r>
        <w:rPr>
          <w:rtl/>
          <w:cs/>
          <w:lang w:val="ar_AE" w:bidi="ar_AE"/>
        </w:rPr>
      </w:r>
      <w:r>
        <w:rPr>
          <w:rtl/>
          <w:cs/>
          <w:lang w:val="ar_AE" w:bidi="ar_AE"/>
        </w:rPr>
        <w:t xml:space="preserve">توقَّفوا هنا وقوموا بهذا النشاط: استمعوا مرة أخرى إلى ترجمة هذا المقطع. في كل مرة تسمعون يوحنا يقول إن المؤمنين يعرفون شيئًا، صفّقوا بأيديكم. أوقِفوا الاستماع إلى هذا التسجيل الصوتي هنا. </w:t>
      </w:r>
    </w:p>
    <w:p>
      <w:pPr>
        <w:bidi/>
      </w:pPr>
      <w:r>
        <w:rPr>
          <w:rtl/>
          <w:cs/>
          <w:lang w:val="ar_AE" w:bidi="ar_AE"/>
        </w:rPr>
      </w:r>
      <w:r>
        <w:rPr>
          <w:rtl/>
          <w:cs/>
          <w:lang w:val="ar_AE" w:bidi="ar_AE"/>
        </w:rPr>
        <w:t xml:space="preserve">توقَّفوا هنا، وقوموا بهذا النشاط، إذا أردتم: فكروا في نشاط، أو حرَكة أو جسم، أو اصنعوا صورة لكل من هذه الأشياء التي يمكن للمؤمنين معرفتها. أوقِفوا الاستماع إلى هذا التسجيل الصوتي هنا. </w:t>
      </w:r>
    </w:p>
    <w:p>
      <w:pPr>
        <w:bidi/>
      </w:pPr>
      <w:r>
        <w:rPr>
          <w:rtl/>
          <w:cs/>
          <w:lang w:val="ar_AE" w:bidi="ar_AE"/>
        </w:rPr>
      </w:r>
      <w:r>
        <w:rPr>
          <w:rtl/>
          <w:cs/>
          <w:lang w:val="ar_AE" w:bidi="ar_AE"/>
        </w:rPr>
        <w:t xml:space="preserve">والآن، استخدموا لوحة القصص، أو أجسامًا أو أفعالًا لتصوُّر المقطع بأكمله. عودوا إلى هذا التسجيل عندما تنتهون من ذلك، لأننا لم ننتهِ تمامًا بعد. أوقِفوا الاستماع إلى هذا التسجيل الصوتي هنا. </w:t>
      </w:r>
    </w:p>
    <w:p>
      <w:pPr>
        <w:bidi/>
      </w:pPr>
      <w:r>
        <w:rPr>
          <w:rtl/>
          <w:cs/>
          <w:lang w:val="ar_AE" w:bidi="ar_AE"/>
        </w:rPr>
      </w:r>
      <w:r>
        <w:rPr>
          <w:rtl/>
          <w:cs/>
          <w:lang w:val="ar_AE" w:bidi="ar_AE"/>
        </w:rPr>
        <w:t xml:space="preserve">لأن هذا هو المقطع الأخير، توقَّفوا هنا واعملوا بالأنشطة التالية: انظروا حولكم إلى الحديقة التي تنقّلنا فيها مع يوحنا. انظروا إلى عدد الأجسام التي تركتوها وراءكم في كل جزء من الحديقة. يُظهر لنا هذا عدد المرات التي أخذنا فيها يوحنا إلى ذلك الجزء من الحديقة. انظروا إلى الزهور الخاصة التي زرعتموها هناك. والآن، زوروا معًا كل جزء من الحديقة مرة أخرى: </w:t>
      </w:r>
    </w:p>
    <w:p>
      <w:pPr>
        <w:pStyle w:val="ListBullet"/>
        <w:bidi/>
        <w:spacing w:line="240" w:lineRule="auto"/>
        <w:ind w:left="720"/>
      </w:pPr>
      <w:r>
        <w:rPr>
          <w:rtl/>
          <w:cs/>
          <w:lang w:val="ar_AE" w:bidi="ar_AE"/>
        </w:rPr>
      </w:r>
      <w:r>
        <w:rPr>
          <w:rtl/>
          <w:cs/>
          <w:lang w:val="ar_AE" w:bidi="ar_AE"/>
        </w:rPr>
        <w:t xml:space="preserve">الجزء من الحديقة الذي يخبرنا فيه يوحنا أن أولاد الله أشخاصٌ يؤمنون بالأمور الصحيحة عن يسوع. </w:t>
      </w:r>
    </w:p>
    <w:p>
      <w:pPr>
        <w:pStyle w:val="ListBullet"/>
        <w:bidi/>
        <w:spacing w:line="240" w:lineRule="auto"/>
        <w:ind w:left="720"/>
      </w:pPr>
      <w:r>
        <w:rPr>
          <w:rtl/>
          <w:cs/>
          <w:lang w:val="ar_AE" w:bidi="ar_AE"/>
        </w:rPr>
      </w:r>
      <w:r>
        <w:rPr>
          <w:rtl/>
          <w:cs/>
          <w:lang w:val="ar_AE" w:bidi="ar_AE"/>
        </w:rPr>
        <w:t xml:space="preserve">الجزء من الحديقة حيث يخبرنا يوحنا أن أولاد الله لا يستمرون في الخطية. </w:t>
      </w:r>
    </w:p>
    <w:p>
      <w:pPr>
        <w:pStyle w:val="ListBullet"/>
        <w:bidi/>
        <w:spacing w:line="240" w:lineRule="auto"/>
        <w:ind w:left="720"/>
      </w:pPr>
      <w:r>
        <w:rPr>
          <w:rtl/>
          <w:cs/>
          <w:lang w:val="ar_AE" w:bidi="ar_AE"/>
        </w:rPr>
      </w:r>
      <w:r>
        <w:rPr>
          <w:rtl/>
          <w:cs/>
          <w:lang w:val="ar_AE" w:bidi="ar_AE"/>
        </w:rPr>
        <w:t xml:space="preserve">الجزء من الحديقة حيث يخبرنا يوحنا أن أولاد الله يطيعون وصايا الله. </w:t>
      </w:r>
    </w:p>
    <w:p>
      <w:pPr>
        <w:pStyle w:val="ListBullet"/>
        <w:bidi/>
        <w:spacing w:line="240" w:lineRule="auto"/>
        <w:ind w:left="720"/>
      </w:pPr>
      <w:r>
        <w:rPr>
          <w:rtl/>
          <w:cs/>
          <w:lang w:val="ar_AE" w:bidi="ar_AE"/>
        </w:rPr>
      </w:r>
      <w:r>
        <w:rPr>
          <w:rtl/>
          <w:cs/>
          <w:lang w:val="ar_AE" w:bidi="ar_AE"/>
        </w:rPr>
        <w:t xml:space="preserve">الجزء من الحديقة حيث يخبرنا يوحنا أنه ينبغي لأولاد الله أن يحبوا بعضهم بعضًا. </w:t>
      </w:r>
    </w:p>
    <w:p>
      <w:pPr>
        <w:pStyle w:val="ListBullet"/>
        <w:bidi/>
        <w:spacing w:line="240" w:lineRule="auto"/>
        <w:ind w:left="720"/>
      </w:pPr>
      <w:r>
        <w:rPr>
          <w:rtl/>
          <w:cs/>
          <w:lang w:val="ar_AE" w:bidi="ar_AE"/>
        </w:rPr>
      </w:r>
      <w:r>
        <w:rPr>
          <w:rtl/>
          <w:cs/>
          <w:lang w:val="ar_AE" w:bidi="ar_AE"/>
        </w:rPr>
        <w:t xml:space="preserve">الجزء من الحديقة حيث يخبرنا أن أولاد الله قد تغلبوا على العالَم الخاطئ. </w:t>
      </w:r>
    </w:p>
    <w:p>
      <w:pPr>
        <w:bidi/>
      </w:pPr>
      <w:r>
        <w:rPr>
          <w:rtl/>
          <w:cs/>
          <w:lang w:val="ar_AE" w:bidi="ar_AE"/>
        </w:rPr>
      </w:r>
      <w:r>
        <w:rPr>
          <w:rtl/>
          <w:cs/>
          <w:lang w:val="ar_AE" w:bidi="ar_AE"/>
        </w:rPr>
        <w:t xml:space="preserve">بالنسبة لكل جزء من الحديقة، هل يمكن أن تشاركوا بعضكم بعضًا بشيء ما تعلّمتموه من هذا الجزء من الحديقة؟ أوقِفوا الاستماع إلى هذا التسجيل الصوتي هنا. </w:t>
      </w:r>
    </w:p>
    <w:p>
      <w:pPr>
        <w:bidi/>
      </w:pPr>
      <w:r>
        <w:rPr>
          <w:rtl/>
          <w:cs/>
          <w:lang w:val="ar_AE" w:bidi="ar_AE"/>
        </w:rPr>
      </w:r>
      <w:r>
        <w:rPr>
          <w:rtl/>
          <w:cs/>
          <w:lang w:val="ar_AE" w:bidi="ar_AE"/>
        </w:rPr>
        <w:t xml:space="preserve">إذا كنتم ستترجمون أيضًا الرسالة التالية ليوحنا، فحافظوا إذًا على حديقتكم. ستحتاجون إليها مرة أخرى! </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رسالة يوحنا الأولى 5: 13–21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جزأين.</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 xml:space="preserve">يوحنا، الذي يُقدِّم هذه العظة </w:t>
      </w:r>
    </w:p>
    <w:p>
      <w:pPr>
        <w:pStyle w:val="ListBullet"/>
        <w:bidi/>
        <w:spacing w:line="240" w:lineRule="auto"/>
        <w:ind w:left="720"/>
      </w:pPr>
      <w:r>
        <w:rPr>
          <w:rtl/>
          <w:cs/>
          <w:lang w:val="ar_AE" w:bidi="ar_AE"/>
        </w:rPr>
      </w:r>
      <w:r>
        <w:rPr>
          <w:rtl/>
          <w:cs/>
          <w:lang w:val="ar_AE" w:bidi="ar_AE"/>
        </w:rPr>
        <w:t xml:space="preserve">الأشخاص الذين يستمعون إلى عظة يوحنا </w:t>
      </w:r>
    </w:p>
    <w:p>
      <w:pPr>
        <w:pStyle w:val="ListBullet"/>
        <w:bidi/>
        <w:spacing w:line="240" w:lineRule="auto"/>
        <w:ind w:left="720"/>
      </w:pPr>
      <w:r>
        <w:rPr>
          <w:rtl/>
          <w:cs/>
          <w:lang w:val="ar_AE" w:bidi="ar_AE"/>
        </w:rPr>
      </w:r>
      <w:r>
        <w:rPr>
          <w:rtl/>
          <w:cs/>
          <w:lang w:val="ar_AE" w:bidi="ar_AE"/>
        </w:rPr>
        <w:t xml:space="preserve">ابن الله، يسوع. </w:t>
      </w:r>
    </w:p>
    <w:p>
      <w:pPr>
        <w:pStyle w:val="ListBullet"/>
        <w:bidi/>
        <w:spacing w:line="240" w:lineRule="auto"/>
        <w:ind w:left="720"/>
      </w:pPr>
      <w:r>
        <w:rPr>
          <w:rtl/>
          <w:cs/>
          <w:lang w:val="ar_AE" w:bidi="ar_AE"/>
        </w:rPr>
      </w:r>
      <w:r>
        <w:rPr>
          <w:rtl/>
          <w:cs/>
          <w:lang w:val="ar_AE" w:bidi="ar_AE"/>
        </w:rPr>
        <w:t xml:space="preserve">الله </w:t>
      </w:r>
    </w:p>
    <w:p>
      <w:pPr>
        <w:pStyle w:val="ListBullet"/>
        <w:bidi/>
        <w:spacing w:line="240" w:lineRule="auto"/>
        <w:ind w:left="720"/>
      </w:pPr>
      <w:r>
        <w:rPr>
          <w:rtl/>
          <w:cs/>
          <w:lang w:val="ar_AE" w:bidi="ar_AE"/>
        </w:rPr>
      </w:r>
      <w:r>
        <w:rPr>
          <w:rtl/>
          <w:cs/>
          <w:lang w:val="ar_AE" w:bidi="ar_AE"/>
        </w:rPr>
        <w:t xml:space="preserve">مؤمن يرتكب خطية لا تؤدي إلى الموت </w:t>
      </w:r>
    </w:p>
    <w:p>
      <w:pPr>
        <w:pStyle w:val="ListBullet"/>
        <w:bidi/>
        <w:spacing w:line="240" w:lineRule="auto"/>
        <w:ind w:left="720"/>
      </w:pPr>
      <w:r>
        <w:rPr>
          <w:rtl/>
          <w:cs/>
          <w:lang w:val="ar_AE" w:bidi="ar_AE"/>
        </w:rPr>
      </w:r>
      <w:r>
        <w:rPr>
          <w:rtl/>
          <w:cs/>
          <w:lang w:val="ar_AE" w:bidi="ar_AE"/>
        </w:rPr>
        <w:t xml:space="preserve">وآخر يرتكب خطية تؤدي إلى الموت. </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 xml:space="preserve">قد يذكر يوحنا شيئًا كهذا: </w:t>
      </w:r>
    </w:p>
    <w:p>
      <w:pPr>
        <w:bidi/>
      </w:pPr>
      <w:r>
        <w:rPr>
          <w:rtl/>
          <w:cs/>
          <w:lang w:val="ar_AE" w:bidi="ar_AE"/>
        </w:rPr>
      </w:r>
      <w:r>
        <w:rPr>
          <w:rtl/>
          <w:cs/>
          <w:lang w:val="ar_AE" w:bidi="ar_AE"/>
        </w:rPr>
        <w:t xml:space="preserve">"أنتم تؤمنون </w:t>
      </w:r>
      <w:r>
        <w:rPr>
          <w:b/>
          <w:rtl/>
          <w:cs/>
          <w:lang w:val="ar_AE" w:bidi="ar_AE"/>
        </w:rPr>
        <w:t>حقًا</w:t>
      </w:r>
      <w:r>
        <w:rPr>
          <w:rtl/>
          <w:cs/>
          <w:lang w:val="ar_AE" w:bidi="ar_AE"/>
        </w:rPr>
        <w:t xml:space="preserve"> بأن يسوع المسيح هو ابن الله! أكتب إليكم كل هذا لكي تتيقّنوا أن لكم الحياة الأبدية. لذلك يمكننا أن نثق عندما نصلي إلى الله. عندما نصلي من أجل أمرٍ يريده الله بذاته، يمكننا التيقُّن من أن الله يستمع إلينا. ولأننا على يقين من أن الله يستمع إلينا، نعلم أيضًا يقينًا أنه سيفعل ما طلبناه! في الواقع، قد أتم الله فعلًا ذلك الأمر!"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الذين يؤدّون دور مستمعي يوحنا: «بماذا تفكرون؟» قد يجيب الأشخاص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يوحنا شيئًا كالتالي:</w:t>
      </w:r>
    </w:p>
    <w:p>
      <w:pPr>
        <w:bidi/>
      </w:pPr>
      <w:r>
        <w:rPr>
          <w:rtl/>
          <w:cs/>
          <w:lang w:val="ar_AE" w:bidi="ar_AE"/>
        </w:rPr>
      </w:r>
      <w:r>
        <w:rPr>
          <w:rtl/>
          <w:cs/>
          <w:lang w:val="ar_AE" w:bidi="ar_AE"/>
        </w:rPr>
        <w:t xml:space="preserve">"صَلّوا على وجه الخصوص من أجل أخٍ مؤمن عندما ترونه يخطئ. صَلّوا من أجله، وسيمنحهم الله الحياة! لكن هذا يتعلق بمؤمن آخر يرتكب خطية لن يعاقب عليها الله بالموت. لا أطلب منكم أن تصلوا من أجل شخص </w:t>
      </w:r>
      <w:r>
        <w:rPr>
          <w:b/>
          <w:rtl/>
          <w:cs/>
          <w:lang w:val="ar_AE" w:bidi="ar_AE"/>
        </w:rPr>
        <w:t>يرتكب</w:t>
      </w:r>
      <w:r>
        <w:rPr>
          <w:rtl/>
          <w:cs/>
          <w:lang w:val="ar_AE" w:bidi="ar_AE"/>
        </w:rPr>
        <w:t xml:space="preserve"> خطية سيعاقب عليها الله بالموت. كل ما يفعله الناس من أخطاء وتعدّيات هو خطية، لكن الله لن يعاقب على كل خطية بالموت".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 xml:space="preserve">اسألوا الذين يؤدّون دور مستمعي يوحنا: «بماذا تفكرون؟» قد يجيب الأشخاص بعبارات مثل: </w:t>
      </w:r>
    </w:p>
    <w:p>
      <w:pPr>
        <w:pStyle w:val="ListBullet"/>
        <w:bidi/>
        <w:spacing w:line="240" w:lineRule="auto"/>
        <w:ind w:left="720"/>
      </w:pPr>
      <w:r>
        <w:rPr>
          <w:rtl/>
          <w:cs/>
          <w:lang w:val="ar_AE" w:bidi="ar_AE"/>
        </w:rPr>
      </w:r>
      <w:r>
        <w:rPr>
          <w:rtl/>
          <w:cs/>
          <w:lang w:val="ar_AE" w:bidi="ar_AE"/>
        </w:rPr>
        <w:t xml:space="preserve">اسألوا الشخص الذي يؤدي دور يوحنا: «بماذا تفكر؟» قد يجيب الأشخاص بعبارات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يقول يوحنا شيئًا كالتالي: </w:t>
      </w:r>
    </w:p>
    <w:p>
      <w:pPr>
        <w:bidi/>
      </w:pPr>
      <w:r>
        <w:rPr>
          <w:rtl/>
          <w:cs/>
          <w:lang w:val="ar_AE" w:bidi="ar_AE"/>
        </w:rPr>
      </w:r>
      <w:r>
        <w:rPr>
          <w:rtl/>
          <w:cs/>
          <w:lang w:val="ar_AE" w:bidi="ar_AE"/>
        </w:rPr>
        <w:t xml:space="preserve">"نعلم أن أولاد الله لا يستمرون في الخطية، لأن ابن الله يحميهم. لذلك، لا يستطيع الشرير أن يؤذي أولاد الله. للشرير سُلطان على الناس في هذا العالَم، هؤلاء الذين لا ينتمون إلى الله. لكننا نعلم أننا أولاد الله! </w:t>
      </w:r>
    </w:p>
    <w:p>
      <w:pPr>
        <w:bidi/>
      </w:pPr>
      <w:r>
        <w:rPr>
          <w:rtl/>
          <w:cs/>
          <w:lang w:val="ar_AE" w:bidi="ar_AE"/>
        </w:rPr>
      </w:r>
      <w:r>
        <w:rPr>
          <w:rtl/>
          <w:cs/>
          <w:lang w:val="ar_AE" w:bidi="ar_AE"/>
        </w:rPr>
        <w:t xml:space="preserve">نعلم أن ابن الله جاء إلى العالَم ليساعدنا على فهم الإله الحقيقي ومعرفته. نحن خاصته، بسبب ابنه، يسوع المسيح. هذا هو الإله الحقيقي، الذي يمنح الحياة الأبدية. </w:t>
      </w:r>
    </w:p>
    <w:p>
      <w:pPr>
        <w:bidi/>
      </w:pPr>
      <w:r>
        <w:rPr>
          <w:rtl/>
          <w:cs/>
          <w:lang w:val="ar_AE" w:bidi="ar_AE"/>
        </w:rPr>
      </w:r>
      <w:r>
        <w:rPr>
          <w:rtl/>
          <w:cs/>
          <w:lang w:val="ar_AE" w:bidi="ar_AE"/>
        </w:rPr>
        <w:t xml:space="preserve">يا أولادي الأحباء، لا تستمعوا إلى تعليم خاطئ عن الله!" </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الذين يؤدّون دور مستمعي يوحنا: «بماذا تفكرون؟» قد يجيب الناس بعبارات مثل:</w:t>
      </w:r>
    </w:p>
    <w:p>
      <w:pPr>
        <w:pStyle w:val="ListBullet"/>
        <w:bidi/>
        <w:spacing w:line="240" w:lineRule="auto"/>
        <w:ind w:left="720"/>
      </w:pPr>
      <w:r>
        <w:rPr>
          <w:rtl/>
          <w:cs/>
          <w:lang w:val="ar_AE" w:bidi="ar_AE"/>
        </w:rPr>
      </w:r>
      <w:r>
        <w:rPr>
          <w:rtl/>
          <w:cs/>
          <w:lang w:val="ar_AE" w:bidi="ar_AE"/>
        </w:rPr>
        <w:t xml:space="preserve">اسألوا الشخص الذي يؤدي دور يوحنا: «بماذا تفكر؟» قد يجيب الشخص بعبارات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من رسالة يوحنا الأولى 5: 13–21 من الترجمة الأسهل فهمًا.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يكتب يوحنا للأشخاص الذين </w:t>
      </w:r>
      <w:r>
        <w:rPr>
          <w:b/>
          <w:rtl/>
          <w:cs/>
          <w:lang w:val="ar_AE" w:bidi="ar_AE"/>
        </w:rPr>
        <w:t>يؤمنون</w:t>
      </w:r>
      <w:r>
        <w:rPr>
          <w:rtl/>
          <w:cs/>
          <w:lang w:val="ar_AE" w:bidi="ar_AE"/>
        </w:rPr>
        <w:t xml:space="preserve"> </w:t>
      </w:r>
      <w:r>
        <w:rPr>
          <w:b/>
          <w:rtl/>
          <w:cs/>
          <w:lang w:val="ar_AE" w:bidi="ar_AE"/>
        </w:rPr>
        <w:t>باسم ابن الله</w:t>
      </w:r>
      <w:r>
        <w:rPr>
          <w:rtl/>
          <w:cs/>
          <w:lang w:val="ar_AE" w:bidi="ar_AE"/>
        </w:rPr>
        <w:t xml:space="preserve">. أن تؤمن باسم شخص ما هو أن تؤمن بذلك الشخص. إن الإيمان بابن الله يعني الإيمان بأن يسوع هو ابن الله، وأن تثق به. استخدموا الكلمات ذاتها التي استخدمتموها في المقاطع السابقة لكلمة "يؤمن"، وعبارة "ابن الله". إن كلمة يؤمن وعبارة "ابن الله" مُدرجتان في "قاموس الكلمات الرئيسية". </w:t>
      </w:r>
    </w:p>
    <w:p>
      <w:pPr>
        <w:bidi/>
      </w:pPr>
      <w:r>
        <w:rPr>
          <w:rtl/>
          <w:cs/>
          <w:lang w:val="ar_AE" w:bidi="ar_AE"/>
        </w:rPr>
      </w:r>
      <w:r>
        <w:rPr>
          <w:rtl/>
          <w:cs/>
          <w:lang w:val="ar_AE" w:bidi="ar_AE"/>
        </w:rPr>
        <w:t xml:space="preserve">يكتب يوحنا لأنه يريد من المؤمنين أن يعرفوا أن لديهم </w:t>
      </w:r>
      <w:r>
        <w:rPr>
          <w:b/>
          <w:rtl/>
          <w:cs/>
          <w:lang w:val="ar_AE" w:bidi="ar_AE"/>
        </w:rPr>
        <w:t>الحياة الأبدية</w:t>
      </w:r>
      <w:r>
        <w:rPr>
          <w:rtl/>
          <w:cs/>
          <w:lang w:val="ar_AE" w:bidi="ar_AE"/>
        </w:rPr>
        <w:t xml:space="preserve">. عندما يصلّي المؤمنون من أجل أخٍ مؤمن يخطئ، سيستجيب الله للصلاة ويعطيه الحياة. الحياة والحياة الأبدية، تعنيان الشيء ذاته هنا. تشيران إلى الحياة الفُضلى الكاملة التي يمنحها الله للمؤمنين. والحياة الأبدية هي أفضل نوع من الحياة التي يمكن أن يتمتع بها الشخص. وهي تعني أنه ليس جسدك فحسب حيًا، بل روحك أيضًا، حية. ولا يستطيع الموت أن يقضي على هذا النوع من الحياة! وعندما نتمتع بالحياة الأبدية، فإننا نعيش في علاقة كاملة بالله. استخدموا الكلمات ذاتها التي استخدمتموها في المقاطع السابقة للتعبير عن "الحياة" و "الحياة الأبدية". ستجدون كلمة الحياة الأبدية في "قاموس الكلمات الرئيسية". </w:t>
      </w:r>
    </w:p>
    <w:p>
      <w:pPr>
        <w:bidi/>
      </w:pPr>
      <w:r>
        <w:rPr>
          <w:rtl/>
          <w:cs/>
          <w:lang w:val="ar_AE" w:bidi="ar_AE"/>
        </w:rPr>
      </w:r>
      <w:r>
        <w:rPr>
          <w:rtl/>
          <w:cs/>
          <w:lang w:val="ar_AE" w:bidi="ar_AE"/>
        </w:rPr>
        <w:t xml:space="preserve">يمكن للمؤمنين أن تكون لهم </w:t>
      </w:r>
      <w:r>
        <w:rPr>
          <w:b/>
          <w:rtl/>
          <w:cs/>
          <w:lang w:val="ar_AE" w:bidi="ar_AE"/>
        </w:rPr>
        <w:t>ثقة</w:t>
      </w:r>
      <w:r>
        <w:rPr>
          <w:rtl/>
          <w:cs/>
          <w:lang w:val="ar_AE" w:bidi="ar_AE"/>
        </w:rPr>
        <w:t xml:space="preserve"> عندما يصلّون. إذا كانت لديكم ثقة، فلديكم الشجاعة، ولستم خائفين من القدوم إلى الله. استخدموا الكلمة ذاتها التي استخدمتموها في المقاطع السابقة للإشارة إلى الثقة. </w:t>
      </w:r>
    </w:p>
    <w:p>
      <w:pPr>
        <w:bidi/>
      </w:pPr>
      <w:r>
        <w:rPr>
          <w:rtl/>
          <w:cs/>
          <w:lang w:val="ar_AE" w:bidi="ar_AE"/>
        </w:rPr>
      </w:r>
      <w:r>
        <w:rPr>
          <w:rtl/>
          <w:cs/>
          <w:lang w:val="ar_AE" w:bidi="ar_AE"/>
        </w:rPr>
        <w:t xml:space="preserve">إذا رأى المؤمنون </w:t>
      </w:r>
      <w:r>
        <w:rPr>
          <w:b/>
          <w:rtl/>
          <w:cs/>
          <w:lang w:val="ar_AE" w:bidi="ar_AE"/>
        </w:rPr>
        <w:t>أخًا</w:t>
      </w:r>
      <w:r>
        <w:rPr>
          <w:rtl/>
          <w:cs/>
          <w:lang w:val="ar_AE" w:bidi="ar_AE"/>
        </w:rPr>
        <w:t xml:space="preserve"> يخطئ، ينبغي أن يطلبوا من الله أن يساعد ذلك الشخص. كلمة "أخ" هنا تشير إلى شخص آخر مؤمن، سواء كان ذكرًا أم أنثى، فالمؤمنون ينتمون إلى عائلة الله. والله هو أبو جميع المؤمنين، لذلك، يدعو المؤمنون بعضهم بعضًا بالأخ والأخت. استخدموا الكلمة أو العبارة ذاتها التي استخدمتموها في المقاطع السابقة.</w:t>
      </w:r>
    </w:p>
    <w:p>
      <w:pPr>
        <w:bidi/>
      </w:pPr>
      <w:r>
        <w:rPr>
          <w:rtl/>
          <w:cs/>
          <w:lang w:val="ar_AE" w:bidi="ar_AE"/>
        </w:rPr>
      </w:r>
      <w:r>
        <w:rPr>
          <w:rtl/>
          <w:cs/>
          <w:lang w:val="ar_AE" w:bidi="ar_AE"/>
        </w:rPr>
        <w:t xml:space="preserve">ينبغي للمؤمنين أن يصلّوا، أو يطلبوا من الله، لكي يساعدوا بعضهم بعضًا إذا رأوا شخصًا يخطئ. </w:t>
      </w:r>
      <w:r>
        <w:rPr>
          <w:b/>
          <w:rtl/>
          <w:cs/>
          <w:lang w:val="ar_AE" w:bidi="ar_AE"/>
        </w:rPr>
        <w:t>الخطية</w:t>
      </w:r>
      <w:r>
        <w:rPr>
          <w:rtl/>
          <w:cs/>
          <w:lang w:val="ar_AE" w:bidi="ar_AE"/>
        </w:rPr>
        <w:t xml:space="preserve"> فِعل تمرُّد على الله. وفي كل مرَّة يعصى شخص شرائع الله، يُخطئ. استخدموا الكلمة ذاتها التي استخدمتموها في المقاطع السابقة للإشارة إلى "خطية". إن مصطلح خطية مُدرَج في "قاموس الكلمات الرئيسية". </w:t>
      </w:r>
    </w:p>
    <w:p>
      <w:pPr>
        <w:bidi/>
      </w:pPr>
      <w:r>
        <w:rPr>
          <w:rtl/>
          <w:cs/>
          <w:lang w:val="ar_AE" w:bidi="ar_AE"/>
        </w:rPr>
      </w:r>
      <w:r>
        <w:rPr>
          <w:rtl/>
          <w:cs/>
          <w:lang w:val="ar_AE" w:bidi="ar_AE"/>
        </w:rPr>
        <w:t xml:space="preserve">يقول يوحنا إن كل إثم هو خطية. إن الذي يخطئ يفعل أشياء تخالف مشيئة الله. إنه نقيض الشخص البار الذي يفعل مشيئة الله. إذا أردتم، يمكنكم الاستماع إلى شرح "البر" في "قاموس الكلمات الرئيسية". </w:t>
      </w:r>
    </w:p>
    <w:p>
      <w:pPr>
        <w:bidi/>
      </w:pPr>
      <w:r>
        <w:rPr>
          <w:rtl/>
          <w:cs/>
          <w:lang w:val="ar_AE" w:bidi="ar_AE"/>
        </w:rPr>
      </w:r>
      <w:r>
        <w:rPr>
          <w:rtl/>
          <w:cs/>
          <w:lang w:val="ar_AE" w:bidi="ar_AE"/>
        </w:rPr>
        <w:t xml:space="preserve">توقّفوا هنا وناقشوا كيف يمكنكم القول إن كل </w:t>
      </w:r>
      <w:r>
        <w:rPr>
          <w:b/>
          <w:rtl/>
          <w:cs/>
          <w:lang w:val="ar_AE" w:bidi="ar_AE"/>
        </w:rPr>
        <w:t>فِعل خاطئ</w:t>
      </w:r>
      <w:r>
        <w:rPr>
          <w:rtl/>
          <w:cs/>
          <w:lang w:val="ar_AE" w:bidi="ar_AE"/>
        </w:rPr>
        <w:t xml:space="preserve">، أو كل ما يفعله الناس ضد مشيئة الله، هو خطية، لكن ليس كل خطية ستؤدي إلى الموت. أوقِفوا الاستماع إلى هذا التسجيل الصوتي هنا. </w:t>
      </w:r>
    </w:p>
    <w:p>
      <w:pPr>
        <w:bidi/>
      </w:pPr>
      <w:r>
        <w:rPr>
          <w:rtl/>
          <w:cs/>
          <w:lang w:val="ar_AE" w:bidi="ar_AE"/>
        </w:rPr>
      </w:r>
      <w:r>
        <w:rPr>
          <w:rtl/>
          <w:cs/>
          <w:lang w:val="ar_AE" w:bidi="ar_AE"/>
        </w:rPr>
        <w:t xml:space="preserve">إن </w:t>
      </w:r>
      <w:r>
        <w:rPr>
          <w:b/>
          <w:rtl/>
          <w:cs/>
          <w:lang w:val="ar_AE" w:bidi="ar_AE"/>
        </w:rPr>
        <w:t>المولودين من الله</w:t>
      </w:r>
      <w:r>
        <w:rPr>
          <w:rtl/>
          <w:cs/>
          <w:lang w:val="ar_AE" w:bidi="ar_AE"/>
        </w:rPr>
        <w:t xml:space="preserve"> لا يخطئون. إن المولودين من الله أولئك هُم أولاد الله. استخدموا الكلمة ذاتها أو العبارة التي استخدمتموها سابقًا لترجمة لقب "أولاد الله". </w:t>
      </w:r>
    </w:p>
    <w:p>
      <w:pPr>
        <w:bidi/>
      </w:pPr>
      <w:r>
        <w:rPr>
          <w:rtl/>
          <w:cs/>
          <w:lang w:val="ar_AE" w:bidi="ar_AE"/>
        </w:rPr>
      </w:r>
      <w:r>
        <w:rPr>
          <w:rtl/>
          <w:cs/>
          <w:lang w:val="ar_AE" w:bidi="ar_AE"/>
        </w:rPr>
        <w:t xml:space="preserve">لا يمس </w:t>
      </w:r>
      <w:r>
        <w:rPr>
          <w:b/>
          <w:rtl/>
          <w:cs/>
          <w:lang w:val="ar_AE" w:bidi="ar_AE"/>
        </w:rPr>
        <w:t>الشرير</w:t>
      </w:r>
      <w:r>
        <w:rPr>
          <w:rtl/>
          <w:cs/>
          <w:lang w:val="ar_AE" w:bidi="ar_AE"/>
        </w:rPr>
        <w:t xml:space="preserve"> أولاد الله. والشرير هو طريقة يوحنا في الحديث عن إبليس، أو الشيطان. استخدموا الكلمة أو العبارة ذاتها التي استخدمتموها في المقاطع السابقة. ستجدون مصطلحَي "الشر (أو الشرير)" و "إبليس" في "قاموس الكلمات الرئيسية". إن تعبير "الشرير لا يستطيع أن يمس أولاد الله"، يعني أن الشيطان لا يستطيع أن يضرَّ بأولاد الله بأن يجعلهم يخطئون. </w:t>
      </w:r>
    </w:p>
    <w:p>
      <w:pPr>
        <w:bidi/>
      </w:pPr>
      <w:r>
        <w:rPr>
          <w:rtl/>
          <w:cs/>
          <w:lang w:val="ar_AE" w:bidi="ar_AE"/>
        </w:rPr>
      </w:r>
      <w:r>
        <w:rPr>
          <w:rtl/>
          <w:cs/>
          <w:lang w:val="ar_AE" w:bidi="ar_AE"/>
        </w:rPr>
        <w:t xml:space="preserve">إن الشرير لديه سلطان على </w:t>
      </w:r>
      <w:r>
        <w:rPr>
          <w:b/>
          <w:rtl/>
          <w:cs/>
          <w:lang w:val="ar_AE" w:bidi="ar_AE"/>
        </w:rPr>
        <w:t>العالَم كله</w:t>
      </w:r>
      <w:r>
        <w:rPr>
          <w:rtl/>
          <w:cs/>
          <w:lang w:val="ar_AE" w:bidi="ar_AE"/>
        </w:rPr>
        <w:t xml:space="preserve">. يشير العالَم كله إلى العالَم الخاطئ، أي كل ما هو شرّ، وجميع الذين لا ينتمون إلى الله. استخدموا الكلمة أو العبارة ذاتها التي استخدمتموها لكلمة العالَم في المقاطع السابقة. </w:t>
      </w:r>
    </w:p>
    <w:p>
      <w:pPr>
        <w:bidi/>
      </w:pPr>
      <w:r>
        <w:rPr>
          <w:rtl/>
          <w:cs/>
          <w:lang w:val="ar_AE" w:bidi="ar_AE"/>
        </w:rPr>
      </w:r>
      <w:r>
        <w:rPr>
          <w:rtl/>
          <w:cs/>
          <w:lang w:val="ar_AE" w:bidi="ar_AE"/>
        </w:rPr>
        <w:t xml:space="preserve">ابن الله، يسوع </w:t>
      </w:r>
      <w:r>
        <w:rPr>
          <w:b/>
          <w:rtl/>
          <w:cs/>
          <w:lang w:val="ar_AE" w:bidi="ar_AE"/>
        </w:rPr>
        <w:t>المسيح</w:t>
      </w:r>
      <w:r>
        <w:rPr>
          <w:rtl/>
          <w:cs/>
          <w:lang w:val="ar_AE" w:bidi="ar_AE"/>
        </w:rPr>
        <w:t xml:space="preserve">، هو الإله الحقيقي والحياة الأبدية. عندما يدعو يوحنا يسوع "المسيح"، فهو يعني أن يسوع هو ابن الله. إن لقَب "المسيح" مُدرَج في "قاموس الكلمات الرئيسية". استخدموا الكلمة ذاتها التي استخدمتوها في المقاطع الأخرى للإشارة إلى المسيح. </w:t>
      </w:r>
    </w:p>
    <w:p>
      <w:pPr>
        <w:bidi/>
      </w:pPr>
      <w:r>
        <w:rPr>
          <w:rtl/>
          <w:cs/>
          <w:lang w:val="ar_AE" w:bidi="ar_AE"/>
        </w:rPr>
      </w:r>
      <w:r>
        <w:rPr>
          <w:rtl/>
          <w:cs/>
          <w:lang w:val="ar_AE" w:bidi="ar_AE"/>
        </w:rPr>
        <w:t>يخاطب يوحنا سامعيه بعبارة "</w:t>
      </w:r>
      <w:r>
        <w:rPr>
          <w:b/>
          <w:rtl/>
          <w:cs/>
          <w:lang w:val="ar_AE" w:bidi="ar_AE"/>
        </w:rPr>
        <w:t>أولادي الصغار</w:t>
      </w:r>
      <w:r>
        <w:rPr>
          <w:rtl/>
          <w:cs/>
          <w:lang w:val="ar_AE" w:bidi="ar_AE"/>
        </w:rPr>
        <w:t xml:space="preserve">" أو "أولادي الأحباء". استخدموا الكلمة أو العبارة ذاتها التي استخدمتموها لتعبير "الأولاد الصغار" في المقاطع السابقة. </w:t>
      </w:r>
    </w:p>
    <w:p>
      <w:pPr>
        <w:bidi/>
      </w:pPr>
      <w:r>
        <w:rPr>
          <w:rtl/>
          <w:cs/>
          <w:lang w:val="ar_AE" w:bidi="ar_AE"/>
        </w:rPr>
      </w:r>
      <w:r>
        <w:rPr>
          <w:rtl/>
          <w:cs/>
          <w:lang w:val="ar_AE" w:bidi="ar_AE"/>
        </w:rPr>
        <w:t xml:space="preserve">ينبغي لأولاد يوحنا أن يبتعدوا عن </w:t>
      </w:r>
      <w:r>
        <w:rPr>
          <w:b/>
          <w:rtl/>
          <w:cs/>
          <w:lang w:val="ar_AE" w:bidi="ar_AE"/>
        </w:rPr>
        <w:t>الأوثان</w:t>
      </w:r>
      <w:r>
        <w:rPr>
          <w:rtl/>
          <w:cs/>
          <w:lang w:val="ar_AE" w:bidi="ar_AE"/>
        </w:rPr>
        <w:t xml:space="preserve">. الوَثَن جسم يصنعه الناس من أجل عبادة أحد الآلهة. وتعبير "وثن" يمكن أن يشير أيضًا إلى أشياء أو أفكار يعبدها الناس أكثر من الله ذاته. وكلمة وثَن مُدرجة في "قاموس الكلمات الرئيسية". لكن يوحنا لا يتحدث هنا عن وثَن مادي صنعه الناس. بل يتحدث يوحنا عن المفاهيم والمعتقدات الخاطئة التي كانت لدى الناس عن الله. </w:t>
      </w:r>
    </w:p>
    <w:p>
      <w:pPr>
        <w:bidi/>
      </w:pPr>
      <w:r>
        <w:rPr>
          <w:rtl/>
          <w:cs/>
          <w:lang w:val="ar_AE" w:bidi="ar_AE"/>
        </w:rPr>
      </w:r>
      <w:r>
        <w:rPr>
          <w:rtl/>
          <w:cs/>
          <w:lang w:val="ar_AE" w:bidi="ar_AE"/>
        </w:rPr>
        <w:t xml:space="preserve">توقّفوا هنا وذكّروا أنفسكم كيف قرّرتم ترجمة هذا.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