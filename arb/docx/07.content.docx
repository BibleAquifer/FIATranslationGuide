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JDG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القضاة 1:1–8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1: 1–8 واحفظوا هذا المقطع في قلوبكم. </w:t>
      </w:r>
    </w:p>
    <w:p>
      <w:pPr>
        <w:bidi/>
      </w:pPr>
      <w:r>
        <w:rPr>
          <w:rtl/>
          <w:cs/>
          <w:lang w:val="ar_AE" w:bidi="ar_AE"/>
        </w:rPr>
      </w:r>
      <w:r>
        <w:rPr>
          <w:rtl/>
          <w:cs/>
          <w:lang w:val="ar_AE" w:bidi="ar_AE"/>
        </w:rPr>
        <w:t>استمعوا إلى نسخة صوتية من سِفر القضاة 1: 1–8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 1–8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نحن نعلم من القصص السابقة أن الرب كان قد عيَّن لكل سبط من أسباط بني إسرائيل نصيبًا من أرض كنعان ليسكن فيه. وقد أمر الرب أسباط بني إسرائيل أن يحاربوا الشعوب التي كانت تسكن هناك ويستولوا على الأرض منهم.</w:t>
      </w:r>
    </w:p>
    <w:p>
      <w:pPr>
        <w:bidi/>
      </w:pPr>
      <w:r>
        <w:rPr>
          <w:rtl/>
          <w:cs/>
          <w:lang w:val="ar_AE" w:bidi="ar_AE"/>
        </w:rPr>
      </w:r>
      <w:r>
        <w:rPr>
          <w:rtl/>
          <w:cs/>
          <w:lang w:val="ar_AE" w:bidi="ar_AE"/>
        </w:rPr>
        <w:t>حدثت هذه القصة الحقيقية بعد موت يشوع، قائد بني إسرائيل، بوقتٍ ما. في ذلك الوقت، كانت أسباط بني إسرائيل، أو الجماعات العائلية التي يتكوَّن منها شعب إسرائيل، تعيش في المنطقة المحيطة بشكيم.</w:t>
      </w:r>
    </w:p>
    <w:p>
      <w:pPr>
        <w:bidi/>
      </w:pPr>
      <w:r>
        <w:rPr>
          <w:rtl/>
          <w:cs/>
          <w:lang w:val="ar_AE" w:bidi="ar_AE"/>
        </w:rPr>
      </w:r>
      <w:r>
        <w:rPr>
          <w:rtl/>
          <w:cs/>
          <w:lang w:val="ar_AE" w:bidi="ar_AE"/>
        </w:rPr>
        <w:t>وفي هذه القصة، لم يعد لبني إسرائيل قائد بشري يتحدث مع الرب نيابةً عنهم. ولذلك، سأل بنو إسرائيل الرب أيُّ سبط من أسباطهم ينبغي أن يصعد أولًا لمحاربة سكان أرض كنعان، أي الكنعانيين، نيابةً عن بقية الشعب. فأجاب الرب بأن سبط يهوذا هو الذي ينبغي أن يصعد أولًا، ووعده بأن يعطيه هذه المنطقة من الأرض ليسكن فيها.</w:t>
      </w:r>
    </w:p>
    <w:p>
      <w:pPr>
        <w:bidi/>
      </w:pPr>
      <w:r>
        <w:rPr>
          <w:rtl/>
          <w:cs/>
          <w:lang w:val="ar_AE" w:bidi="ar_AE"/>
        </w:rPr>
      </w:r>
      <w:r>
        <w:rPr>
          <w:rtl/>
          <w:cs/>
          <w:lang w:val="ar_AE" w:bidi="ar_AE"/>
        </w:rPr>
        <w:t>توقَّفوا هنا وناقشوا معًا، كمجموعة، السؤال الآتي: احكوا قصة عن موقف عرف فيه شخص، من قبل أن يبدأ في القيام بأمرٍ ما، أنه سينجح فيه. أوقِفوا الاستماع إلى هذا التسجيل الصوتي هنا.</w:t>
      </w:r>
    </w:p>
    <w:p>
      <w:pPr>
        <w:bidi/>
      </w:pPr>
      <w:r>
        <w:rPr>
          <w:rtl/>
          <w:cs/>
          <w:lang w:val="ar_AE" w:bidi="ar_AE"/>
        </w:rPr>
      </w:r>
      <w:r>
        <w:rPr>
          <w:rtl/>
          <w:cs/>
          <w:lang w:val="ar_AE" w:bidi="ar_AE"/>
        </w:rPr>
        <w:t>طلب رجال جيش يهوذا من رجال سبط شمعون أن ينضموا إليهم في محاربة الكنعانيين، حتى يتمكن سبط يهوذا من الاستيلاء على المنطقة التي عيَّنها الرب له. وفي المقابل، وعد جيش يهوذا بأن يساعد جيش شمعون لاحقًا في الاستيلاء على المنطقة التي عيَّنها الرب لسبط شمعون.</w:t>
      </w:r>
    </w:p>
    <w:p>
      <w:pPr>
        <w:bidi/>
      </w:pPr>
      <w:r>
        <w:rPr>
          <w:rtl/>
          <w:cs/>
          <w:lang w:val="ar_AE" w:bidi="ar_AE"/>
        </w:rPr>
      </w:r>
      <w:r>
        <w:rPr>
          <w:rtl/>
          <w:cs/>
          <w:lang w:val="ar_AE" w:bidi="ar_AE"/>
        </w:rPr>
        <w:t>وكان سبطا يهوذا وشمعون تربطهما صلة قرابة وثيقة، حتى إن القصة تصف شمعون بأنه «أخو يهوذا»، أي إن شمعون ويهوذا كانا أخوين. ويرجع ذلك إلى أن هذين السبطين ينحدران من الرجلين يهوذا وشمعون، اللذين كانا أخوين شقيقين؛ فأبوهما يعقوب وأمهما ليئة. وتنحدر جميع أسباط بني إسرائيل من يعقوب، إلا أن يعقوب كان له أكثر من زوجة. وهذا يعني أن أسباط بني إسرائيل لم تنحدر جميعها من أم واحدة. وكانت العلاقة بين يهوذا وشمعون أوثق لأنهما كانا يشتركان في ذات الأب والأم، كما استمرت هذه العلاقة الوثيقة بين نسلهما من بعدهما.</w:t>
      </w:r>
    </w:p>
    <w:p>
      <w:pPr>
        <w:bidi/>
      </w:pPr>
      <w:r>
        <w:rPr>
          <w:rtl/>
          <w:cs/>
          <w:lang w:val="ar_AE" w:bidi="ar_AE"/>
        </w:rPr>
      </w:r>
      <w:r>
        <w:rPr>
          <w:rtl/>
          <w:cs/>
          <w:lang w:val="ar_AE" w:bidi="ar_AE"/>
        </w:rPr>
        <w:t>وكان الرب قد عيَّن لسبط شمعون أرضًا تقع داخل الأرض التي عيَّنها لسبط يهوذا. ولذلك، كانت أرض سبط يهوذا تشمل الأرض التي وعد الرب أن يعطيها لسبط شمعون، مما جعل من الطبيعي أن يتفق السبطان على مساعدة بعضهما بعضًا في الاستيلاء على الأرض التي عيَّنها الرب لكلٍّ منهما.</w:t>
      </w:r>
    </w:p>
    <w:p>
      <w:pPr>
        <w:bidi/>
      </w:pPr>
      <w:r>
        <w:rPr>
          <w:rtl/>
          <w:cs/>
          <w:lang w:val="ar_AE" w:bidi="ar_AE"/>
        </w:rPr>
      </w:r>
      <w:r>
        <w:rPr>
          <w:rtl/>
          <w:cs/>
          <w:lang w:val="ar_AE" w:bidi="ar_AE"/>
        </w:rPr>
        <w:t>فوافق رجال سبط شمعون وانضموا إلى رجال يهوذا في القتال. وعلى الرغم من أن القصة لا تذكر رجال شمعون بعد ذلك، فإننا نعلم أنهم ساعدوا رجال يهوذا في محاربة الكنعانيين.</w:t>
      </w:r>
    </w:p>
    <w:p>
      <w:pPr>
        <w:bidi/>
      </w:pPr>
      <w:r>
        <w:rPr>
          <w:rtl/>
          <w:cs/>
          <w:lang w:val="ar_AE" w:bidi="ar_AE"/>
        </w:rPr>
      </w:r>
      <w:r>
        <w:rPr>
          <w:rtl/>
          <w:cs/>
          <w:lang w:val="ar_AE" w:bidi="ar_AE"/>
        </w:rPr>
        <w:t>ثم رحل يهوذا، أو الجيش الذي يمثِّل سبط يهوذا، من شكيم إلى مدينة بازق. ونحن لا نعرف الموقع الدقيق لمدينة بازق، لكننا نعرف موقعها التقريبي. ومن المرجح أن جيش يهوذا سار صعودًا في اتجاه الشمال الشرقي من شكيم إلى بازق مدة لا تقل عن ثماني ساعات. وفي بازق، حارب يهوذا الكنعانيين والفرزيين، أي الشعب الفِرزي، الذين كانوا يعيشون بالقرب من الكنعانيين. وقد أعطى الرب جيش يهوذا النصرة على أعدائه، فقتل جيش يهوذا عشرة آلاف رجل في بازق.</w:t>
      </w:r>
    </w:p>
    <w:p>
      <w:pPr>
        <w:bidi/>
      </w:pPr>
      <w:r>
        <w:rPr>
          <w:rtl/>
          <w:cs/>
          <w:lang w:val="ar_AE" w:bidi="ar_AE"/>
        </w:rPr>
      </w:r>
      <w:r>
        <w:rPr>
          <w:rtl/>
          <w:cs/>
          <w:lang w:val="ar_AE" w:bidi="ar_AE"/>
        </w:rPr>
        <w:t>توقَّفوا هنا وانظروا معًا، كمجموعة، إلى الخريطة التي توضِّح موقعَي شكيم وبازق. أوقِفوا الاستماع إلى هذا التسجيل الصوتي هنا.</w:t>
      </w:r>
    </w:p>
    <w:p>
      <w:pPr>
        <w:bidi/>
      </w:pPr>
      <w:r>
        <w:rPr>
          <w:rtl/>
          <w:cs/>
          <w:lang w:val="ar_AE" w:bidi="ar_AE"/>
        </w:rPr>
      </w:r>
      <w:r>
        <w:rPr>
          <w:rtl/>
          <w:cs/>
          <w:lang w:val="ar_AE" w:bidi="ar_AE"/>
        </w:rPr>
        <w:t>وفي بازق، وجد جيش يهوذا قائدًا كنعانيًا يُدعى أدوني بازق. وبعد أن هزم يهوذا الكنعانيين والفرزيين في بازق، هرب أدوني بازق، لكن رجال يهوذا طاردوه حتى أمسكوا به. وقطع رجال يهوذا إبهامي يدي أدوني بازق وإبهامي قدميه، أي أكبر إصبع في كل قدم. وفي ذلك الزمان، كان المنتصرون في المعارك في المناطق القريبة من كنعان يقطعون في كثير من الأحيان إبهامي أيدي وأقدام المهزومين، وذلك لإذلال الأسرى. وكان ذلك أيضًا يجعل الهرب صعبًا عليهم، إذ يصعب الجري من دون إبهامي القدمين، كما أن فقدان إبهامي اليدين يجعل استخدام الأسلحة والقتال أمرًا صعبًا.</w:t>
      </w:r>
    </w:p>
    <w:p>
      <w:pPr>
        <w:bidi/>
      </w:pPr>
      <w:r>
        <w:rPr>
          <w:rtl/>
          <w:cs/>
          <w:lang w:val="ar_AE" w:bidi="ar_AE"/>
        </w:rPr>
      </w:r>
      <w:r>
        <w:rPr>
          <w:rtl/>
          <w:cs/>
          <w:lang w:val="ar_AE" w:bidi="ar_AE"/>
        </w:rPr>
        <w:t>توقَّفوا هنا ومثِّلوا معًا، كمجموعة، كيف كنتم ستمشون أو تأكلون أو تشربون أو تمسكون شيئًا لو لم تكن لديكم أباهما أياديكم أو أقدامكم. أوقِفوا الاستماع إلى هذا التسجيل الصوتي هنا.</w:t>
      </w:r>
    </w:p>
    <w:p>
      <w:pPr>
        <w:bidi/>
      </w:pPr>
      <w:r>
        <w:rPr>
          <w:rtl/>
          <w:cs/>
          <w:lang w:val="ar_AE" w:bidi="ar_AE"/>
        </w:rPr>
      </w:r>
      <w:r>
        <w:rPr>
          <w:rtl/>
          <w:cs/>
          <w:lang w:val="ar_AE" w:bidi="ar_AE"/>
        </w:rPr>
        <w:t>ثم أخبر أدوني بازق رجال يهوذا أنه سبق له أن قطع أباهم أيدي وأرجل سبعين ملكًا من أعدائه، وأجبر هؤلاء الملوك على الزحف بحثًا عن فتات الطعام الذي كان يسقطه الناس الذين يأكلون على مائدته على الأرض ليأكلوه. قال أدوني بازق: « كَمَا فَعَلْتُ كَذَلِكَ جَازَانِيَ اللهُ». فقد أدرك أن الله قد أذلَّه وأعجزه، كما سبق له أن فعل بالملوك السبعين.</w:t>
      </w:r>
    </w:p>
    <w:p>
      <w:pPr>
        <w:bidi/>
      </w:pPr>
      <w:r>
        <w:rPr>
          <w:rtl/>
          <w:cs/>
          <w:lang w:val="ar_AE" w:bidi="ar_AE"/>
        </w:rPr>
      </w:r>
      <w:r>
        <w:rPr>
          <w:rtl/>
          <w:cs/>
          <w:lang w:val="ar_AE" w:bidi="ar_AE"/>
        </w:rPr>
        <w:t>توقَّفوا هنا وناقشوا معًا، كمجموعة، السؤال الآتي: احكوا قصة عن موقف أدرك فيه شخص أنه نال جزاءً عادلًا على شيء سبق أن فعله. أوقِفوا الاستماع إلى هذا التسجيل الصوتي هنا.</w:t>
      </w:r>
    </w:p>
    <w:p>
      <w:pPr>
        <w:bidi/>
      </w:pPr>
      <w:r>
        <w:rPr>
          <w:rtl/>
          <w:cs/>
          <w:lang w:val="ar_AE" w:bidi="ar_AE"/>
        </w:rPr>
      </w:r>
      <w:r>
        <w:rPr>
          <w:rtl/>
          <w:cs/>
          <w:lang w:val="ar_AE" w:bidi="ar_AE"/>
        </w:rPr>
        <w:t>ثم أخذ جيش يهوذا أدوني بازق إلى أورشليم. واستغرقت هذه الرحلة ما لا يقل عن اثنتي عشرة ساعة من السير عبر منطقة جبلية، وبهذا استغرقت يومًا واحدًا على الأقل، وربما امتدت إلى يومين. ومات أدوني بازق في أورشليم، وعلى الأرجح مات متأثرًا بجراحه. وهاجم رجال يهوذا مدينة أورشليم وقتلوا سكانها بالسيوف، ثم أحرق جيش يهوذا المدينة. وهكذا حقق جيش يهوذا نصرًا في أورشليم، لكنه لم يكن قد أحكم سيطرته عليها بالكامل بعد.</w:t>
      </w:r>
    </w:p>
    <w:p>
      <w:pPr>
        <w:bidi/>
      </w:pPr>
      <w:r>
        <w:rPr>
          <w:rtl/>
          <w:cs/>
          <w:lang w:val="ar_AE" w:bidi="ar_AE"/>
        </w:rPr>
      </w:r>
      <w:r>
        <w:rPr>
          <w:rtl/>
          <w:cs/>
          <w:lang w:val="ar_AE" w:bidi="ar_AE"/>
        </w:rPr>
        <w:t>توقَّفوا هنا وانظروا معًا، كمجموعة، إلى الخريطة التي توضِّح موقعَي بازق وأورشليم. أوقِفوا الاستماع إلى هذا التسجيل الصوتي هنا.</w:t>
      </w:r>
    </w:p>
    <w:p>
      <w:pPr>
        <w:bidi/>
      </w:pPr>
      <w:r>
        <w:rPr>
          <w:rtl/>
          <w:cs/>
          <w:lang w:val="ar_AE" w:bidi="ar_AE"/>
        </w:rPr>
      </w:r>
      <w:r>
        <w:rPr>
          <w:rtl/>
          <w:cs/>
          <w:lang w:val="ar_AE" w:bidi="ar_AE"/>
        </w:rPr>
        <w:t xml:space="preserve">توقَّفوا هنا وانظروا إلى صورة لسيف إن لزم الأمر.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 1–8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يسأل بنو إسرائيل الرب أن يرشدهم إلى السبط الذي سيصعد أولًا لمحاربة الكنعانيين، فيجيب الرب بأن سبط يهوذا هو الذي سيقوم بذلك.</w:t>
      </w:r>
    </w:p>
    <w:p>
      <w:pPr>
        <w:bidi/>
      </w:pPr>
      <w:r>
        <w:rPr>
          <w:rtl/>
          <w:cs/>
          <w:lang w:val="ar_AE" w:bidi="ar_AE"/>
        </w:rPr>
      </w:r>
      <w:r>
        <w:rPr>
          <w:b/>
          <w:rtl/>
          <w:cs/>
          <w:lang w:val="ar_AE" w:bidi="ar_AE"/>
        </w:rPr>
        <w:t>في المشهد الثاني:</w:t>
      </w:r>
      <w:r>
        <w:rPr>
          <w:rtl/>
          <w:cs/>
          <w:lang w:val="ar_AE" w:bidi="ar_AE"/>
        </w:rPr>
        <w:t xml:space="preserve"> يعقد رجال سبط يهوذا اتفاقًا مع رجال سبط شمعون، ويتفق الجميع على أن يساعد بعضهم بعضًا في محاربة الأعداء والاستيلاء على الأرض التي وعدهم الرب بها.</w:t>
      </w:r>
    </w:p>
    <w:p>
      <w:pPr>
        <w:bidi/>
      </w:pPr>
      <w:r>
        <w:rPr>
          <w:rtl/>
          <w:cs/>
          <w:lang w:val="ar_AE" w:bidi="ar_AE"/>
        </w:rPr>
      </w:r>
      <w:r>
        <w:rPr>
          <w:b/>
          <w:rtl/>
          <w:cs/>
          <w:lang w:val="ar_AE" w:bidi="ar_AE"/>
        </w:rPr>
        <w:t>في المشهد الثالث:</w:t>
      </w:r>
      <w:r>
        <w:rPr>
          <w:rtl/>
          <w:cs/>
          <w:lang w:val="ar_AE" w:bidi="ar_AE"/>
        </w:rPr>
        <w:t xml:space="preserve"> يهزم جيش يهوذا الكنعانيين والفرزيين في بازق، فيهرب أدوني بازق، ملك الأعداء.</w:t>
      </w:r>
    </w:p>
    <w:p>
      <w:pPr>
        <w:bidi/>
      </w:pPr>
      <w:r>
        <w:rPr>
          <w:rtl/>
          <w:cs/>
          <w:lang w:val="ar_AE" w:bidi="ar_AE"/>
        </w:rPr>
      </w:r>
      <w:r>
        <w:rPr>
          <w:b/>
          <w:rtl/>
          <w:cs/>
          <w:lang w:val="ar_AE" w:bidi="ar_AE"/>
        </w:rPr>
        <w:t>في المشهد الرابع:</w:t>
      </w:r>
      <w:r>
        <w:rPr>
          <w:rtl/>
          <w:cs/>
          <w:lang w:val="ar_AE" w:bidi="ar_AE"/>
        </w:rPr>
        <w:t xml:space="preserve"> يمسك رجال يهوذا بأدوني بازق ويقطعون إبهامي يديه وإبهامَي قدميه، فيدرك أدوني بازق أن الله قد جازاه على ما فعله بسبعين ملكًا في الماضي.</w:t>
      </w:r>
    </w:p>
    <w:p>
      <w:pPr>
        <w:bidi/>
      </w:pPr>
      <w:r>
        <w:rPr>
          <w:rtl/>
          <w:cs/>
          <w:lang w:val="ar_AE" w:bidi="ar_AE"/>
        </w:rPr>
      </w:r>
      <w:r>
        <w:rPr>
          <w:b/>
          <w:rtl/>
          <w:cs/>
          <w:lang w:val="ar_AE" w:bidi="ar_AE"/>
        </w:rPr>
        <w:t>في المشهد الخامس:</w:t>
      </w:r>
      <w:r>
        <w:rPr>
          <w:rtl/>
          <w:cs/>
          <w:lang w:val="ar_AE" w:bidi="ar_AE"/>
        </w:rPr>
        <w:t xml:space="preserve"> يتّجه جيش يهوذا إلى أورشليم، ويأخذ معه أدوني بازق أسيرًا، حيث يموت أدوني بازق هناك. يستولي جيش يهوذا على مدينة أورشليم، فيقتل سكانها ويضرم النار فيها.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سبط يهوذا، بما في ذلك رجال الجيش الذين من سبط يهوذا</w:t>
      </w:r>
    </w:p>
    <w:p>
      <w:pPr>
        <w:pStyle w:val="ListBullet"/>
        <w:bidi/>
        <w:spacing w:line="240" w:lineRule="auto"/>
        <w:ind w:left="720"/>
      </w:pPr>
      <w:r>
        <w:rPr>
          <w:rtl/>
          <w:cs/>
          <w:lang w:val="ar_AE" w:bidi="ar_AE"/>
        </w:rPr>
      </w:r>
      <w:r>
        <w:rPr>
          <w:rtl/>
          <w:cs/>
          <w:lang w:val="ar_AE" w:bidi="ar_AE"/>
        </w:rPr>
        <w:t>سبط شمعون، بما في ذلك رجال الجيش الذين من سبط شمعون</w:t>
      </w:r>
    </w:p>
    <w:p>
      <w:pPr>
        <w:pStyle w:val="ListBullet"/>
        <w:bidi/>
        <w:spacing w:line="240" w:lineRule="auto"/>
        <w:ind w:left="720"/>
      </w:pPr>
      <w:r>
        <w:rPr>
          <w:rtl/>
          <w:cs/>
          <w:lang w:val="ar_AE" w:bidi="ar_AE"/>
        </w:rPr>
      </w:r>
      <w:r>
        <w:rPr>
          <w:rtl/>
          <w:cs/>
          <w:lang w:val="ar_AE" w:bidi="ar_AE"/>
        </w:rPr>
        <w:t>الْكَنْعَانِيِّون وَالْفِرِزِّيِّون</w:t>
      </w:r>
    </w:p>
    <w:p>
      <w:pPr>
        <w:pStyle w:val="ListBullet"/>
        <w:bidi/>
        <w:spacing w:line="240" w:lineRule="auto"/>
        <w:ind w:left="720"/>
      </w:pPr>
      <w:r>
        <w:rPr>
          <w:rtl/>
          <w:cs/>
          <w:lang w:val="ar_AE" w:bidi="ar_AE"/>
        </w:rPr>
      </w:r>
      <w:r>
        <w:rPr>
          <w:rtl/>
          <w:cs/>
          <w:lang w:val="ar_AE" w:bidi="ar_AE"/>
        </w:rPr>
        <w:t>أَدُونِي بَازَق</w:t>
      </w:r>
    </w:p>
    <w:p>
      <w:pPr>
        <w:pStyle w:val="ListBullet"/>
        <w:bidi/>
        <w:spacing w:line="240" w:lineRule="auto"/>
        <w:ind w:left="720"/>
      </w:pPr>
      <w:r>
        <w:rPr>
          <w:rtl/>
          <w:cs/>
          <w:lang w:val="ar_AE" w:bidi="ar_AE"/>
        </w:rPr>
      </w:r>
      <w:r>
        <w:rPr>
          <w:rtl/>
          <w:cs/>
          <w:lang w:val="ar_AE" w:bidi="ar_AE"/>
        </w:rPr>
        <w:t>الملوك أعداء أَدُونِي بَازَق</w:t>
      </w:r>
    </w:p>
    <w:p>
      <w:pPr>
        <w:pStyle w:val="ListBullet"/>
        <w:bidi/>
        <w:spacing w:line="240" w:lineRule="auto"/>
        <w:ind w:left="720"/>
      </w:pPr>
      <w:r>
        <w:rPr>
          <w:rtl/>
          <w:cs/>
          <w:lang w:val="ar_AE" w:bidi="ar_AE"/>
        </w:rPr>
      </w:r>
      <w:r>
        <w:rPr>
          <w:rtl/>
          <w:cs/>
          <w:lang w:val="ar_AE" w:bidi="ar_AE"/>
        </w:rPr>
        <w:t>والأشخاص الذين يعيشون في أورشليم</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يبدأ المشهد الأول بعبارة «وَكَانَ بَعْدَ مَوْتِ يَشُوعَ». ومن المرجح أن هذه الأحداث لم تقع مباشرةً بعد موته، بل بعد مرور بعض الوقت، وبعدما دفن بنو إسرائيل يشوع وناحوا عليه. ويسأل «بنو إسرائيل»، أي شعب إسرائيل، الرب سؤالًا: مَنْ مِنّ بني إسرائيل يَصْعَدُ إِلَى الْكَنْعَانِيِّينَ أَوَّلًا لِمُحَارَبَتِهِمْ؟ ويسألون تحديدًا: مَن مِنَّا «يصعد» أولًا؟ ويُرجَّح أن كلمة «يصعد» تشير هنا إلى أن بني إسرائيل كان عليهم الانتقال من منطقة منخفضة إلى منطقة جبلية مرتفعة لمحاربة الكنعانيين. ولا تذكر القصة بالتحديد كيف سأل بنو إسرائيل الرب هذا السؤال، لكننا نعلم أن الرب أجابهم بطريقة ما. ويستخدم الرب كلمةً للتأكيد على أهمية ما هو على وشك أن يقوله، ثم يقول إنه سيدفع الأرض إلى يد سبط يهوذا.</w:t>
      </w:r>
    </w:p>
    <w:p>
      <w:pPr>
        <w:bidi/>
      </w:pPr>
      <w:r>
        <w:rPr>
          <w:rtl/>
          <w:cs/>
          <w:lang w:val="ar_AE" w:bidi="ar_AE"/>
        </w:rPr>
      </w:r>
      <w:r>
        <w:rPr>
          <w:rtl/>
          <w:cs/>
          <w:lang w:val="ar_AE" w:bidi="ar_AE"/>
        </w:rPr>
        <w:t>توقَّفوا هنا وناقشوا معًا، كمجموعة، السؤال الآتي: ما الكلمة أو العبارة التي يمكنكم استخدامها في لغتكم لتوضيح أن الرب كان يؤكد على أمر مهم؟ أوقِفوا الاستماع إلى هذا التسجيل الصوتي هنا.</w:t>
      </w:r>
    </w:p>
    <w:p>
      <w:pPr>
        <w:bidi/>
      </w:pPr>
      <w:r>
        <w:rPr>
          <w:rtl/>
          <w:cs/>
          <w:lang w:val="ar_AE" w:bidi="ar_AE"/>
        </w:rPr>
      </w:r>
      <w:r>
        <w:rPr>
          <w:rtl/>
          <w:cs/>
          <w:lang w:val="ar_AE" w:bidi="ar_AE"/>
        </w:rPr>
        <w:t xml:space="preserve">في المشهد الثاني، يتفق رجال جيش سبط يهوذا مع رجال جيش سبط شمعون على أن يساعد بعضهم بعضًا في محاربة الأعداء والاستيلاء على أرضهم. ويشير اسم «يهوذا» هنا إلى رجال سبط يهوذا، كما يشير اسم «شمعون» إلى رجال سبط شمعون، أو الشمعونيين. وقد وافق رجال شمعون على هذا الاتفاق وساعدوا رجال يهوذا في القتال. وعلى الرغم من أن القصة لا تذكر رجال شمعون بعد ذلك، فإننا نعلم أنهم ساعدوا رجال يهوذا في محاربة الكنعانيين. </w:t>
      </w:r>
    </w:p>
    <w:p>
      <w:pPr>
        <w:bidi/>
      </w:pPr>
      <w:r>
        <w:rPr>
          <w:rtl/>
          <w:cs/>
          <w:lang w:val="ar_AE" w:bidi="ar_AE"/>
        </w:rPr>
      </w:r>
      <w:r>
        <w:rPr>
          <w:rtl/>
          <w:cs/>
          <w:lang w:val="ar_AE" w:bidi="ar_AE"/>
        </w:rPr>
        <w:t>وفي المشهد الثالث، يمنح الرب جيش يهوذا النصرة على الكنعانيين والفرزيين. وقد تُعبِّر بعض الترجمات عن ذلك بقولها: دَفَعَ الرَّبُّ الْكَنْعَانِيِّينَ وَالْفِرِزِّيِّينَ بِيَدِهِمْ، أي جعلهم تحت سيطرة يهوذا، فَضَرَبُوا مِنْهُمْ فِي بَازَقَ عَشَرَةَ آلاَفِ رَجُلٍ. وفي بازق أيضًا، يجد جيش يهوذا أدوني بازق، ملك الأعداء، ويحاربه. وتكرّر القصة أن جيش يهوذا يهزم الكنعانيين والفرزيين في بازق للتأكيد على انتصاره عليهم. لكن الملك أدوني بازق يهرب من جيش يهوذا.</w:t>
      </w:r>
    </w:p>
    <w:p>
      <w:pPr>
        <w:bidi/>
      </w:pPr>
      <w:r>
        <w:rPr>
          <w:rtl/>
          <w:cs/>
          <w:lang w:val="ar_AE" w:bidi="ar_AE"/>
        </w:rPr>
      </w:r>
      <w:r>
        <w:rPr>
          <w:rtl/>
          <w:cs/>
          <w:lang w:val="ar_AE" w:bidi="ar_AE"/>
        </w:rPr>
        <w:t>توقَّفوا هنا وناقشوا معًا، كمجموعة، السؤال الآتي: دفع الرب الكنعانيين والفرزيين إلى يد جيش يهوذا، أي جعلهم تحت سيطرته. فكيف يمكنكم التعبير في لغتكم عن أن الرب جعل جيش يهوذا يسيطر على هذين الشعبين، الكنعانيين والفرزيين؟ أوقِفوا الاستماع إلى هذا التسجيل الصوتي هنا.</w:t>
      </w:r>
    </w:p>
    <w:p>
      <w:pPr>
        <w:bidi/>
      </w:pPr>
      <w:r>
        <w:rPr>
          <w:rtl/>
          <w:cs/>
          <w:lang w:val="ar_AE" w:bidi="ar_AE"/>
        </w:rPr>
      </w:r>
      <w:r>
        <w:rPr>
          <w:rtl/>
          <w:cs/>
          <w:lang w:val="ar_AE" w:bidi="ar_AE"/>
        </w:rPr>
        <w:t>في المشهد الرابع، يطارد جيش يهوذا أدوني بازق ويمسك به. وبعد أن يقطع رجال جيش يهوذا إبهامَي يديه وإبهامَي قدميه، يتحدث أدوني بازق، ويروي كيف سبق له أن قطع إبهامَي أيدي سبعين ملكًا وإبهامَي أقدامهم، وأجبرهم على البحث عن فتات الطعام المتساقط تحت مائدته ليأكلوه. ثم يوضح أدوني بازق بكلامه أن الله قد جازاه بمثل ما فعله تمامًا بالملوك السبعين.</w:t>
      </w:r>
    </w:p>
    <w:p>
      <w:pPr>
        <w:bidi/>
      </w:pPr>
      <w:r>
        <w:rPr>
          <w:rtl/>
          <w:cs/>
          <w:lang w:val="ar_AE" w:bidi="ar_AE"/>
        </w:rPr>
      </w:r>
      <w:r>
        <w:rPr>
          <w:rtl/>
          <w:cs/>
          <w:lang w:val="ar_AE" w:bidi="ar_AE"/>
        </w:rPr>
        <w:t>وفي المشهد الخامس، تشير عبارة «بَنُو يَهُوذَا» إلى جيش يهوذا، إذ تعني كلمة «بَنُو» هنا نسل يهوذا. ويأخذ جيش يهوذا أدوني بازق إلى مدينة أورشليم، حيث يموت هناك. ثم يهاجم جيش يهوذا أورشليم، فأَخَذهَا وَضَرَبُهَا بِحَدِّ السَّيْفِ، أي بقتل سكانها بالسيوف، ثم إضرام النار فيها.</w:t>
      </w:r>
    </w:p>
    <w:p>
      <w:pPr>
        <w:bidi/>
      </w:pPr>
      <w:r>
        <w:rPr>
          <w:rtl/>
          <w:cs/>
          <w:lang w:val="ar_AE" w:bidi="ar_AE"/>
        </w:rPr>
      </w:r>
      <w:r>
        <w:rPr>
          <w:rtl/>
          <w:cs/>
          <w:lang w:val="ar_AE" w:bidi="ar_AE"/>
        </w:rPr>
        <w:t>توقَّفوا هنا وناقشوا معًا، كمجموعة، عبارة: ضَرَب جيش بَنُو يَهُوذَا أُورُشَلِيمَ بِحَدِّ السَّيْفِ، أي أنهم قتلوا الناس الذين بالمدينة بالسيوف. كيف ستعبِّرون عن ذلك في ترجمتكم؟ أوقِفوا الاستماع إلى هذا التسجيل الصوتي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 1–8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سبط يهوذا، بما في ذلك رجال الجيش الذين من سبط يهوذا</w:t>
      </w:r>
    </w:p>
    <w:p>
      <w:pPr>
        <w:pStyle w:val="ListBullet"/>
        <w:bidi/>
        <w:spacing w:line="240" w:lineRule="auto"/>
        <w:ind w:left="720"/>
      </w:pPr>
      <w:r>
        <w:rPr>
          <w:rtl/>
          <w:cs/>
          <w:lang w:val="ar_AE" w:bidi="ar_AE"/>
        </w:rPr>
      </w:r>
      <w:r>
        <w:rPr>
          <w:rtl/>
          <w:cs/>
          <w:lang w:val="ar_AE" w:bidi="ar_AE"/>
        </w:rPr>
        <w:t>سبط شمعون، بما في ذلك رجال الجيش الذين من سبط شمعون</w:t>
      </w:r>
    </w:p>
    <w:p>
      <w:pPr>
        <w:pStyle w:val="ListBullet"/>
        <w:bidi/>
        <w:spacing w:line="240" w:lineRule="auto"/>
        <w:ind w:left="720"/>
      </w:pPr>
      <w:r>
        <w:rPr>
          <w:rtl/>
          <w:cs/>
          <w:lang w:val="ar_AE" w:bidi="ar_AE"/>
        </w:rPr>
      </w:r>
      <w:r>
        <w:rPr>
          <w:rtl/>
          <w:cs/>
          <w:lang w:val="ar_AE" w:bidi="ar_AE"/>
        </w:rPr>
        <w:t>الْكَنْعَانِيِّون وَالْفِرِزِّيِّون</w:t>
      </w:r>
    </w:p>
    <w:p>
      <w:pPr>
        <w:pStyle w:val="ListBullet"/>
        <w:bidi/>
        <w:spacing w:line="240" w:lineRule="auto"/>
        <w:ind w:left="720"/>
      </w:pPr>
      <w:r>
        <w:rPr>
          <w:rtl/>
          <w:cs/>
          <w:lang w:val="ar_AE" w:bidi="ar_AE"/>
        </w:rPr>
      </w:r>
      <w:r>
        <w:rPr>
          <w:rtl/>
          <w:cs/>
          <w:lang w:val="ar_AE" w:bidi="ar_AE"/>
        </w:rPr>
        <w:t>أَدُونِي بَازَق</w:t>
      </w:r>
    </w:p>
    <w:p>
      <w:pPr>
        <w:pStyle w:val="ListBullet"/>
        <w:bidi/>
        <w:spacing w:line="240" w:lineRule="auto"/>
        <w:ind w:left="720"/>
      </w:pPr>
      <w:r>
        <w:rPr>
          <w:rtl/>
          <w:cs/>
          <w:lang w:val="ar_AE" w:bidi="ar_AE"/>
        </w:rPr>
      </w:r>
      <w:r>
        <w:rPr>
          <w:rtl/>
          <w:cs/>
          <w:lang w:val="ar_AE" w:bidi="ar_AE"/>
        </w:rPr>
        <w:t>الملوك أعداء أَدُونِي بَازَق</w:t>
      </w:r>
    </w:p>
    <w:p>
      <w:pPr>
        <w:pStyle w:val="ListBullet"/>
        <w:bidi/>
        <w:spacing w:line="240" w:lineRule="auto"/>
        <w:ind w:left="720"/>
      </w:pPr>
      <w:r>
        <w:rPr>
          <w:rtl/>
          <w:cs/>
          <w:lang w:val="ar_AE" w:bidi="ar_AE"/>
        </w:rPr>
      </w:r>
      <w:r>
        <w:rPr>
          <w:rtl/>
          <w:cs/>
          <w:lang w:val="ar_AE" w:bidi="ar_AE"/>
        </w:rPr>
        <w:t>والأشخاص الذين يعيشون في أورشليم</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بعد موت يشوع، سأل بنو إسرائيل الرب: «مَنْ مِنَّا يَصْعَدُ إِلَى الْكَنْعَانِيِّينَ أَوَّلًا لِمُحَارَبَتِهِمْ؟»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بني إسرائيل: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أجاب الرب بأن جيش يهوذا سيصعد أولًا للقتال، ووعد بأن يُسلِّم الكنعانيين إلى يده ويمنحه الغلبة عليهم.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اسألوا الشخص الذي يؤدي دور جيش يهوذا: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طلب رجال جيش يهوذا من رجال جيش شمعون أن يساعدوهم في محاربة الكنعانيين والاستيلاء على أرضهم، فوافق رجال شمعون على ذلك. ومنح الرب جيش يهوذا النصرة على الكنعانيين والفرزيين، فقتل جيش يهوذا عشرة آلاف من أعدائه في بازق. لكن أدوني بازق، قائدهم، هرب.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جيش يهوذا: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يطارد جيش يهوذا أدوني بازق حتى يمسك به، ويقطعوا إبهامي يديه وإبهامي قدميه. يروي أدوني بازق كيف سبق له أن قطع إبهامي أيدي وأقدام سبعين ملكًا من أعدائه، بل وأجبرهم على التقاط فتات الطعام من تحت مائدته. وأدرك أدوني بازق أن الله قد جازاه بمثل ما فعل بالآخرين. ثم أخذ جيش يهوذا أدوني بازق إلى أورشليم، حيث مات هناك.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أدوني بازق: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اسألوا الشخص الذي يؤدي دور أهل أورشليم: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يهاجم جيش يهوذا أورشليم، ويقتل سكانها ويضرم النار في المدينة.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جيش يهوذا: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 1–8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تستخدم هذه القصة الاسم الشخصي لله، </w:t>
      </w:r>
      <w:r>
        <w:rPr>
          <w:b/>
          <w:rtl/>
          <w:cs/>
          <w:lang w:val="ar_AE" w:bidi="ar_AE"/>
        </w:rPr>
        <w:t>يهوه</w:t>
      </w:r>
      <w:r>
        <w:rPr>
          <w:rtl/>
          <w:cs/>
          <w:lang w:val="ar_AE" w:bidi="ar_AE"/>
        </w:rPr>
        <w:t>.</w:t>
      </w:r>
    </w:p>
    <w:p>
      <w:pPr>
        <w:bidi/>
      </w:pPr>
      <w:r>
        <w:rPr>
          <w:rtl/>
          <w:cs/>
          <w:lang w:val="ar_AE" w:bidi="ar_AE"/>
        </w:rPr>
      </w:r>
      <w:r>
        <w:rPr>
          <w:rtl/>
          <w:cs/>
          <w:lang w:val="ar_AE" w:bidi="ar_AE"/>
        </w:rPr>
        <w:t>توقّفوا هنا وناقشوا معًا الكلمة أو العبارة التي سوف تستخدمونها للتعبير عن يهوه. لمزيد من المعلومات حول كلمة "يهوه"، ارجع إلى قاموس الكلمات الرئيسية. استخدموا نفس الكلمة أو العبارة في جميع أنحاء هذا المقطع.</w:t>
      </w:r>
    </w:p>
    <w:p>
      <w:pPr>
        <w:bidi/>
      </w:pPr>
      <w:r>
        <w:rPr>
          <w:rtl/>
          <w:cs/>
          <w:lang w:val="ar_AE" w:bidi="ar_AE"/>
        </w:rPr>
      </w:r>
      <w:r>
        <w:rPr>
          <w:rtl/>
          <w:cs/>
          <w:lang w:val="ar_AE" w:bidi="ar_AE"/>
        </w:rPr>
        <w:t>تذكَّروا أن «إسرائيل» هو الاسم الذي أعطاه الله ليعقوب بعدما صارع يعقوب الملاك. ولذلك، يُطلِق الكتاب المقدس على جميع نسل يعقوب اسم «بني إسرائيل». وتذكَّروا أيضًا أن إبراهيم كان جدَّ يعقوب، وأن الله قد وعد بأن يجعل من نسل إبراهيم شعبًا عظيمًا. كما قال الله إنه سيبارك جميع قبائل الأرض من خلال هذا النسل.</w:t>
      </w:r>
    </w:p>
    <w:p>
      <w:pPr>
        <w:bidi/>
      </w:pPr>
      <w:r>
        <w:rPr>
          <w:rtl/>
          <w:cs/>
          <w:lang w:val="ar_AE" w:bidi="ar_AE"/>
        </w:rPr>
      </w:r>
      <w:r>
        <w:rPr>
          <w:rtl/>
          <w:cs/>
          <w:lang w:val="ar_AE" w:bidi="ar_AE"/>
        </w:rPr>
        <w:t xml:space="preserve">توقَّفوا هنا وناقشوا معًا، كمجموعة، الكلمة أو العبارة التي ستستخدمونها للإشارة إلى </w:t>
      </w:r>
      <w:r>
        <w:rPr>
          <w:b/>
          <w:rtl/>
          <w:cs/>
          <w:lang w:val="ar_AE" w:bidi="ar_AE"/>
        </w:rPr>
        <w:t>بني إسرائيل</w:t>
      </w:r>
      <w:r>
        <w:rPr>
          <w:rtl/>
          <w:cs/>
          <w:lang w:val="ar_AE" w:bidi="ar_AE"/>
        </w:rPr>
        <w:t>. ولمزيد من المعلومات، ابحثوا عن تعبير بني إسرائيل في قاموس الكلمات الرئيسية. إذا كنتم قد ترجمتم هذا التعبير بالفعل في سِفر آخر من الكتاب المُقدَّس، استخدموا الكلمة ذاتها التي استخدمتموها هناك. استخدموا نفس الكلمة أو العبارة في كل أجزاء هذا المقطع. أوقِفوا الاستماع إلى هذا التسجيل الصوتي هنا.</w:t>
      </w:r>
    </w:p>
    <w:p>
      <w:pPr>
        <w:bidi/>
      </w:pPr>
      <w:r>
        <w:rPr>
          <w:rtl/>
          <w:cs/>
          <w:lang w:val="ar_AE" w:bidi="ar_AE"/>
        </w:rPr>
      </w:r>
      <w:r>
        <w:rPr>
          <w:rtl/>
          <w:cs/>
          <w:lang w:val="ar_AE" w:bidi="ar_AE"/>
        </w:rPr>
        <w:t xml:space="preserve">تتحدث هذه القصة عن الكنعانيين. وتذكَّروا أن أرض كنعان سُمِّيت بهذا الاسم نسبةً إلى </w:t>
      </w:r>
      <w:r>
        <w:rPr>
          <w:b/>
          <w:rtl/>
          <w:cs/>
          <w:lang w:val="ar_AE" w:bidi="ar_AE"/>
        </w:rPr>
        <w:t>كنعان</w:t>
      </w:r>
      <w:r>
        <w:rPr>
          <w:rtl/>
          <w:cs/>
          <w:lang w:val="ar_AE" w:bidi="ar_AE"/>
        </w:rPr>
        <w:t>، حفيد نوح. وهذه هي الأرض التي وعد الله أن يعطيها لنسل أبرام، أي بني إسرائيل. لكن بنو إسرائيل لم يكونوا قد سيطروا على كنعان بعد، إذ كانت تسكنها وتسيطر عليها شعوب مختلفة. ويستخدم الراوي أحيانًا كلمة «الكنعانيين» للإشارة إلى أحد هذه الشعوب، وأحيانًا أخرى للإشارة إلى جميع الشعوب التي كانت تسيطر على أرض كنعان مجتمعةً. وفي هذه القصة، تحارب الجيوش كلًّا من الكنعانيين و</w:t>
      </w:r>
      <w:r>
        <w:rPr>
          <w:b/>
          <w:rtl/>
          <w:cs/>
          <w:lang w:val="ar_AE" w:bidi="ar_AE"/>
        </w:rPr>
        <w:t>الفرزيين</w:t>
      </w:r>
      <w:r>
        <w:rPr>
          <w:rtl/>
          <w:cs/>
          <w:lang w:val="ar_AE" w:bidi="ar_AE"/>
        </w:rPr>
        <w:t>، وهم أحد الشعوب الأخرى التي كانت تعيش في أرض كنعان.</w:t>
      </w:r>
    </w:p>
    <w:p>
      <w:pPr>
        <w:bidi/>
      </w:pPr>
      <w:r>
        <w:rPr>
          <w:rtl/>
          <w:cs/>
          <w:lang w:val="ar_AE" w:bidi="ar_AE"/>
        </w:rPr>
      </w:r>
      <w:r>
        <w:rPr>
          <w:rtl/>
          <w:cs/>
          <w:lang w:val="ar_AE" w:bidi="ar_AE"/>
        </w:rPr>
        <w:t>توقَّفوا هنا وناقشوا معًا، كمجموعة، الكلمات أو العبارات التي ستستخدمونها للإشارة إلى «الكنعانيين» و«الفرزيين». انظروا اسم كنعان في "قاموس الكلمات الرئيسية" لمزيد من المعلومات. إذا كنتم قد ترجمتم هذا التعبير بالفعل في سِفر آخر من الكتاب المُقدَّس، استخدموا الكلمة ذاتها التي استخدمتموها هناك. استخدموا نفس الكلمة أو العبارة في كل أجزاء هذا المقطع. أوقِفوا الاستماع إلى هذا التسجيل الصوتي هنا.</w:t>
      </w:r>
    </w:p>
    <w:p>
      <w:pPr>
        <w:bidi/>
      </w:pPr>
      <w:r>
        <w:rPr>
          <w:rtl/>
          <w:cs/>
          <w:lang w:val="ar_AE" w:bidi="ar_AE"/>
        </w:rPr>
      </w:r>
      <w:r>
        <w:rPr>
          <w:rtl/>
          <w:cs/>
          <w:lang w:val="ar_AE" w:bidi="ar_AE"/>
        </w:rPr>
        <w:t xml:space="preserve">قال أدوني بازق إن </w:t>
      </w:r>
      <w:r>
        <w:rPr>
          <w:b/>
          <w:rtl/>
          <w:cs/>
          <w:lang w:val="ar_AE" w:bidi="ar_AE"/>
        </w:rPr>
        <w:t>الله</w:t>
      </w:r>
      <w:r>
        <w:rPr>
          <w:rtl/>
          <w:cs/>
          <w:lang w:val="ar_AE" w:bidi="ar_AE"/>
        </w:rPr>
        <w:t xml:space="preserve"> قد جازاه على ما فعله </w:t>
      </w:r>
      <w:r>
        <w:rPr>
          <w:b/>
          <w:rtl/>
          <w:cs/>
          <w:lang w:val="ar_AE" w:bidi="ar_AE"/>
        </w:rPr>
        <w:t>بالملوك</w:t>
      </w:r>
      <w:r>
        <w:rPr>
          <w:rtl/>
          <w:cs/>
          <w:lang w:val="ar_AE" w:bidi="ar_AE"/>
        </w:rPr>
        <w:t xml:space="preserve"> الآخرين. ويستخدم أدوني بازق هنا اللفظ العام الذي يشير إلى الله الخالق. المَلك هو شخص يَحكم مدينةً أو إقليمًا. </w:t>
      </w:r>
    </w:p>
    <w:p>
      <w:pPr>
        <w:bidi/>
      </w:pPr>
      <w:r>
        <w:rPr>
          <w:rtl/>
          <w:cs/>
          <w:lang w:val="ar_AE" w:bidi="ar_AE"/>
        </w:rPr>
      </w:r>
      <w:r>
        <w:rPr>
          <w:rtl/>
          <w:cs/>
          <w:lang w:val="ar_AE" w:bidi="ar_AE"/>
        </w:rPr>
        <w:t>توقَّفوا هنا وناقشوا معًا، كمجموعة، الكلمات أو العبارات التي ستستخدمونها للإشارة إلى «المَلك» و«الله». ولمزيد من المعلومات، ارجعوا إلى «قاموس الكلمات الرئيسية» وابحثوا عن كلمتَي «المَلك» و«الله» . إذا كنتم قد ترجمتم هذه الكلمات فعلًا في سِفر آخر من الكتاب المقدس، استخدموا الكلمات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 9–17 واحفظوا هذا المقطع في قلوبكم.</w:t>
      </w:r>
    </w:p>
    <w:p>
      <w:pPr>
        <w:bidi/>
      </w:pPr>
      <w:r>
        <w:rPr>
          <w:rtl/>
          <w:cs/>
          <w:lang w:val="ar_AE" w:bidi="ar_AE"/>
        </w:rPr>
      </w:r>
      <w:r>
        <w:rPr>
          <w:rtl/>
          <w:cs/>
          <w:lang w:val="ar_AE" w:bidi="ar_AE"/>
        </w:rPr>
        <w:t>استمعوا إلى نسخة صوتية من سِفر القضاة 1: 9–17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 9–17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لقد حدثت هذه القصة الحقيقية بعد أن أَشْعَل جيش يهوذا مدينة أورشليم بِالنَّارِ، إلا أنه لم يكن قد أحكم سيطرته الكاملة على المدينة بعد. ثم نزل «بنو يهوذا»، أي رجال جيش يهوذا، من أورشليم إلى المناطق المنخفضة، وحاربوا الكنعانيين الذين كانوا يسكنون الجبال الواقعة جنوب أورشليم. وبعد ذلك، واصلوا سيرهم جنوبًا إلى برية النقب، وهي منطقة منبسطة وجافة، ثم تقدموا أيضًا لمحاربة الكنعانيين في السفوح الغربية، والتي كانت تُعرف أحيانًا باسم هشفلة/ شفيلا. وهذا يعني أن جيش يهوذا حارب الكنعانيين وهزمهم في جميع هذه المناطق. ثم ينتقل الراوي بعد ذلك إلى شرح تفاصيل المواقع التي انتصر فيها جيش يهوذا على الكنعانيين.</w:t>
      </w:r>
    </w:p>
    <w:p>
      <w:pPr>
        <w:bidi/>
      </w:pPr>
      <w:r>
        <w:rPr>
          <w:rtl/>
          <w:cs/>
          <w:lang w:val="ar_AE" w:bidi="ar_AE"/>
        </w:rPr>
      </w:r>
      <w:r>
        <w:rPr>
          <w:rtl/>
          <w:cs/>
          <w:lang w:val="ar_AE" w:bidi="ar_AE"/>
        </w:rPr>
        <w:t>توقَّفوا هنا وانظروا معًا، كمجموعة، إلى خريطة توضح أورشليم، والمنطقة الجبلية جنوبها، وبرية النقب، والمنطقة الغربية المنخفضة، وكانت تُدعى هشفلة/ شفيلا. أوقِفوا الاستماع إلى هذا التسجيل الصوتي هنا.</w:t>
      </w:r>
    </w:p>
    <w:p>
      <w:pPr>
        <w:bidi/>
      </w:pPr>
      <w:r>
        <w:rPr>
          <w:rtl/>
          <w:cs/>
          <w:lang w:val="ar_AE" w:bidi="ar_AE"/>
        </w:rPr>
      </w:r>
      <w:r>
        <w:rPr>
          <w:rtl/>
          <w:cs/>
          <w:lang w:val="ar_AE" w:bidi="ar_AE"/>
        </w:rPr>
        <w:t>ثم سار جيش يهوذا مدة لا تقل عن عشر ساعات حتى وصل إلى وادٍ منبسط في المنطقة الجبلية الواقعة جنوب غرب أورشليم، حيث حارب سكان مدينة حبرون. ونعلم من القصص السابقة أن كثيرًا من بني إسرائيل كانوا يخشون الرجال الأقوياء جدًا وطوال القامة الذين كانوا يعيشون في تلك المنطقة. ويذكر الراوي بإيجاز أن مدينة حبرون كانت تُدعى قديمًا « قَرْيَةَ أَرْبَعَ».</w:t>
      </w:r>
    </w:p>
    <w:p>
      <w:pPr>
        <w:bidi/>
      </w:pPr>
      <w:r>
        <w:rPr>
          <w:rtl/>
          <w:cs/>
          <w:lang w:val="ar_AE" w:bidi="ar_AE"/>
        </w:rPr>
      </w:r>
      <w:r>
        <w:rPr>
          <w:rtl/>
          <w:cs/>
          <w:lang w:val="ar_AE" w:bidi="ar_AE"/>
        </w:rPr>
        <w:t>وكلمة قرية هنا تعني "مدينة أَرْبَع". وكان المستمعون الأصليون من بني إسرائيل يعلمون أن كلمة «قرية» تعني «مدينة»، وأن «أَرْبَع» هو اسم رجل سبق أن حاربه بنو إسرائيل. وكان لأَرْبَع ابن اسمه عناق، وصار أبناء عناق الثلاثة قادةً في الجيش، وهم: شِيشَاي وَأَخِيمَانَ وَتَلْمَاي. وفي هذه القصة، هزم جيش يهوذا شِيشَاي وَأَخِيمَانَ وَتَلْمَاي في حبرون. ومع أنه حقق انتصارًا، فإنه لم يُحكم سيطرته الكاملة على أرض حبرون.</w:t>
      </w:r>
    </w:p>
    <w:p>
      <w:pPr>
        <w:bidi/>
      </w:pPr>
      <w:r>
        <w:rPr>
          <w:rtl/>
          <w:cs/>
          <w:lang w:val="ar_AE" w:bidi="ar_AE"/>
        </w:rPr>
      </w:r>
      <w:r>
        <w:rPr>
          <w:rtl/>
          <w:cs/>
          <w:lang w:val="ar_AE" w:bidi="ar_AE"/>
        </w:rPr>
        <w:t>توقَّفوا هنا وانظروا معًا، كمجموعة، إلى خريطة توضح الطريق من أورشليم إلى حبرون. أوقِفوا الاستماع إلى هذا التسجيل الصوتي هنا.</w:t>
      </w:r>
    </w:p>
    <w:p>
      <w:pPr>
        <w:bidi/>
      </w:pPr>
      <w:r>
        <w:rPr>
          <w:rtl/>
          <w:cs/>
          <w:lang w:val="ar_AE" w:bidi="ar_AE"/>
        </w:rPr>
      </w:r>
      <w:r>
        <w:rPr>
          <w:rtl/>
          <w:cs/>
          <w:lang w:val="ar_AE" w:bidi="ar_AE"/>
        </w:rPr>
        <w:t>توقَّفوا هنا وناقشوا معًا، كمجموعة، السؤال الآتي: احكوا قصة عن شعب حقق انتصارًا جزئيًا، لكنه لم يحقق نصرًا كاملًا. أوقِفوا الاستماع إلى هذا التسجيل الصوتي هنا.</w:t>
      </w:r>
    </w:p>
    <w:p>
      <w:pPr>
        <w:bidi/>
      </w:pPr>
      <w:r>
        <w:rPr>
          <w:rtl/>
          <w:cs/>
          <w:lang w:val="ar_AE" w:bidi="ar_AE"/>
        </w:rPr>
      </w:r>
      <w:r>
        <w:rPr>
          <w:rtl/>
          <w:cs/>
          <w:lang w:val="ar_AE" w:bidi="ar_AE"/>
        </w:rPr>
        <w:t>ومن حبرون، سار جيش يهوذا نحو أربع ساعات في اتجاه الجنوب الغربي ليحارب سكان مدينة دَبِيرَ، التي كان الناس يطلقون عليها قديمًا اسم «قَرْيَة سَفَر»، و«مدينة سَفَر» تعني «مدينة الكتاب».</w:t>
      </w:r>
    </w:p>
    <w:p>
      <w:pPr>
        <w:bidi/>
      </w:pPr>
      <w:r>
        <w:rPr>
          <w:rtl/>
          <w:cs/>
          <w:lang w:val="ar_AE" w:bidi="ar_AE"/>
        </w:rPr>
      </w:r>
      <w:r>
        <w:rPr>
          <w:rtl/>
          <w:cs/>
          <w:lang w:val="ar_AE" w:bidi="ar_AE"/>
        </w:rPr>
        <w:t>توقَّفوا هنا وانظروا معًا، كمجموعة، إلى خريطة توضح الطريق من حبرون إلى دبير. أوقِفوا الاستماع إلى هذا التسجيل الصوتي هنا.</w:t>
      </w:r>
    </w:p>
    <w:p>
      <w:pPr>
        <w:bidi/>
      </w:pPr>
      <w:r>
        <w:rPr>
          <w:rtl/>
          <w:cs/>
          <w:lang w:val="ar_AE" w:bidi="ar_AE"/>
        </w:rPr>
      </w:r>
      <w:r>
        <w:rPr>
          <w:rtl/>
          <w:cs/>
          <w:lang w:val="ar_AE" w:bidi="ar_AE"/>
        </w:rPr>
        <w:t>وهنا، ولأول مرة، تذكر القصة اسم أحد الرجال الذين قاتلوا ضمن جيش يهوذا، وهو كالب. وهذا هو كالب نفسه الذي أرسله موسى قبل سنوات طويلة لاستكشاف أرض كنعان مع بقية الجواسيس. ولأن كالب اتّبع الرب بأمانة في أيام موسى، وعده الرب أن يرث هو ونسله تلك الأرض.</w:t>
      </w:r>
    </w:p>
    <w:p>
      <w:pPr>
        <w:bidi/>
      </w:pPr>
      <w:r>
        <w:rPr>
          <w:rtl/>
          <w:cs/>
          <w:lang w:val="ar_AE" w:bidi="ar_AE"/>
        </w:rPr>
      </w:r>
      <w:r>
        <w:rPr>
          <w:rtl/>
          <w:cs/>
          <w:lang w:val="ar_AE" w:bidi="ar_AE"/>
        </w:rPr>
        <w:t>وفي هذه القصة، خاطب كالب رجال جيش يهوذا، ووعد بأن يزوِّج ابنته عكسة للرجل الذي يتمكن من الاستيلاء على قرية سَفَر. فَاسْتَوْلَى عُثْنِيئِيلُ عَلَى قَرْيَةِ سَفَرٍ. وكان عُثْنِيئِيلُ بْنُ قَنَازَ، أخي كَالَبَ الأَصْغَرُ، أي أنه ابن أخي كالب، ولذلك تزوج عُثْنِيئِيلُ عكسة كما وعد كالب.</w:t>
      </w:r>
    </w:p>
    <w:p>
      <w:pPr>
        <w:bidi/>
      </w:pPr>
      <w:r>
        <w:rPr>
          <w:rtl/>
          <w:cs/>
          <w:lang w:val="ar_AE" w:bidi="ar_AE"/>
        </w:rPr>
      </w:r>
      <w:r>
        <w:rPr>
          <w:rtl/>
          <w:cs/>
          <w:lang w:val="ar_AE" w:bidi="ar_AE"/>
        </w:rPr>
        <w:t>ثم أقنعت عكسة زوجها عثنيئيل أن تطلب من أبيها قطعة أرض إضافية. فركبت حمارًا وذهبت لزيارة أبيها كالب، إذ كان الناس في ذلك الزمان يركبون الحمير عند السفر لمسافات طويلة. وعندما نزلت عكسة عن الحمار، سألها كالب عمَّا تريده. فطلبت منه أن يمنحها بركة، أي عطية، وذكَّرته بأنه سبق أن أعطاها أرضًا في برية النقب. وكان من المعتاد في ذلك الوقت أن يمنح الأب ابنته وزوجها هدية، مثل قطعة أرض، وذلك ضمن ترتيبات الزواج. ومن المرجح أن كالب أعطاها تلك الأرض بهذه المناسبة. ولكن أرض النقب كانت أرضًا صحراوية جافة، ولذلك كانت الأرض التي حصلت عليها عكسة تفتقر إلى المياه.</w:t>
      </w:r>
    </w:p>
    <w:p>
      <w:pPr>
        <w:bidi/>
      </w:pPr>
      <w:r>
        <w:rPr>
          <w:rtl/>
          <w:cs/>
          <w:lang w:val="ar_AE" w:bidi="ar_AE"/>
        </w:rPr>
      </w:r>
      <w:r>
        <w:rPr>
          <w:rtl/>
          <w:cs/>
          <w:lang w:val="ar_AE" w:bidi="ar_AE"/>
        </w:rPr>
        <w:t>توقَّفوا هنا وناقشوا معًا، كمجموعة، السؤال الآتي: كيف تكون الحياة في الأماكن الجافة؟ وما التحديات التي قد يواجهها الذين يعيشون فيها؟ وانظروا إلى صورة لمنطقة صحراوية. أوقِفوا الاستماع إلى هذا التسجيل الصوتي هنا.</w:t>
      </w:r>
    </w:p>
    <w:p>
      <w:pPr>
        <w:bidi/>
      </w:pPr>
      <w:r>
        <w:rPr>
          <w:rtl/>
          <w:cs/>
          <w:lang w:val="ar_AE" w:bidi="ar_AE"/>
        </w:rPr>
      </w:r>
      <w:r>
        <w:rPr>
          <w:rtl/>
          <w:cs/>
          <w:lang w:val="ar_AE" w:bidi="ar_AE"/>
        </w:rPr>
        <w:t>وتابعت عكسة طلبها من كالب، وسألته أن يمنحها ينابيع ماء. والينبوع هو مصدر للمياه العذبة يخرج من باطن الأرض. وبعبارة أخرى، كانت عكسة تطلب أرضًا إضافية تتوافر فيها مصادر للمياه، لأنها كانت تعيش في منطقة صحراوية جافة. فاستجاب كالب لطلبها، وأعطاها أرضًا فيها ينابيع في المرتفعات، وأرضًا أخرى فيها ينابيع في الأراضي المنخفضة.</w:t>
      </w:r>
    </w:p>
    <w:p>
      <w:pPr>
        <w:bidi/>
      </w:pPr>
      <w:r>
        <w:rPr>
          <w:rtl/>
          <w:cs/>
          <w:lang w:val="ar_AE" w:bidi="ar_AE"/>
        </w:rPr>
      </w:r>
      <w:r>
        <w:rPr>
          <w:rtl/>
          <w:cs/>
          <w:lang w:val="ar_AE" w:bidi="ar_AE"/>
        </w:rPr>
        <w:t>توقَّفوا هنا وانظروا معًا، كمجموعة، إلى صورة لنبع ماء. أوقِفوا الاستماع إلى هذا التسجيل الصوتي هنا.</w:t>
      </w:r>
    </w:p>
    <w:p>
      <w:pPr>
        <w:bidi/>
      </w:pPr>
      <w:r>
        <w:rPr>
          <w:rtl/>
          <w:cs/>
          <w:lang w:val="ar_AE" w:bidi="ar_AE"/>
        </w:rPr>
      </w:r>
      <w:r>
        <w:rPr>
          <w:rtl/>
          <w:cs/>
          <w:lang w:val="ar_AE" w:bidi="ar_AE"/>
        </w:rPr>
        <w:t>توقَّفوا هنا وناقشوا معًا، كمجموعة، السؤال الآتي: احكوا قصة عن موقف طلب فيه ابن أو ابنة من أبيه شيئًا كان في حاجة إليه، فاستجاب الأب وأعطاه ما طلب. أوقِفوا الاستماع إلى هذا التسجيل الصوتي هنا.</w:t>
      </w:r>
    </w:p>
    <w:p>
      <w:pPr>
        <w:bidi/>
      </w:pPr>
      <w:r>
        <w:rPr>
          <w:rtl/>
          <w:cs/>
          <w:lang w:val="ar_AE" w:bidi="ar_AE"/>
        </w:rPr>
      </w:r>
      <w:r>
        <w:rPr>
          <w:rtl/>
          <w:cs/>
          <w:lang w:val="ar_AE" w:bidi="ar_AE"/>
        </w:rPr>
        <w:t>ثم تنتقل القصة للحديث عن نسل حمي موسى. وكان والد زوجة موسى، أي حموه، من القينيين. ويُرجَّح أن القينيين كانوا ينتقلون من مكان إلى آخر منذ أيام موسى. وفي هذه القصة، غادر القينيون من المدينة التي تُدعى «مَدِينَة النَّخْلِ»، والتي كانت تُدعى أيضًا أريحا، ثم سافروا مع رجال سبط يهوذا إلى الجنوب الغربي. وبعد رحلة استغرقت يومين على الأقل، وصلوا إلى «برية يهوذا»، أي منطقة برية النقب، واستقروا هناك مع الشعب الذي كان يسكن بالقرب من مدينة عَرَاد.</w:t>
      </w:r>
    </w:p>
    <w:p>
      <w:pPr>
        <w:bidi/>
      </w:pPr>
      <w:r>
        <w:rPr>
          <w:rtl/>
          <w:cs/>
          <w:lang w:val="ar_AE" w:bidi="ar_AE"/>
        </w:rPr>
      </w:r>
      <w:r>
        <w:rPr>
          <w:rtl/>
          <w:cs/>
          <w:lang w:val="ar_AE" w:bidi="ar_AE"/>
        </w:rPr>
        <w:t>توقَّفوا هنا وانظروا معًا، كمجموعة، إلى خريطة تُظهر موقع مدينة النخل، أي أريحا، ومدينة عَرَاد. أوقِفوا الاستماع إلى هذا التسجيل الصوتي هنا.</w:t>
      </w:r>
    </w:p>
    <w:p>
      <w:pPr>
        <w:bidi/>
      </w:pPr>
      <w:r>
        <w:rPr>
          <w:rtl/>
          <w:cs/>
          <w:lang w:val="ar_AE" w:bidi="ar_AE"/>
        </w:rPr>
      </w:r>
      <w:r>
        <w:rPr>
          <w:rtl/>
          <w:cs/>
          <w:lang w:val="ar_AE" w:bidi="ar_AE"/>
        </w:rPr>
        <w:t>ثم سار رجال جيش سبط يهوذا مع رجال سبط شمعون، وهو السبط الذي لهم قرابة مباشرة معهم. وقاد جيش يهوذا جيش شمعون ليحاربا معًا من أجل الأرض التي عيَّنها الرب لسبط شمعون. واستغرقت الرحلة من مدينة عَرَاد إلى مدينة صَفَاة نحو يوم واحد. وهناك هاجم السبطان الكنعانيين الذين كانوا يسكنون صَفَاة، ودمَّرا المدينة تدميرًا كاملًا. ولذلك أطلق رجال جيش يهوذا ورجال جيش شمعون على المدينة اسم «حُرْمَة»، أي «الهلاك» أو «الدمار».</w:t>
      </w:r>
    </w:p>
    <w:p>
      <w:pPr>
        <w:bidi/>
      </w:pPr>
      <w:r>
        <w:rPr>
          <w:rtl/>
          <w:cs/>
          <w:lang w:val="ar_AE" w:bidi="ar_AE"/>
        </w:rPr>
      </w:r>
      <w:r>
        <w:rPr>
          <w:rtl/>
          <w:cs/>
          <w:lang w:val="ar_AE" w:bidi="ar_AE"/>
        </w:rPr>
        <w:t>توقَّفوا هنا وانظروا معًا، كمجموعة، إلى خريطة تُظهر موقعَي عراد وصفاة.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 9–17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يصف الراوي الأماكن التي حارب فيها جيش يهوذا الكنعانيين.</w:t>
      </w:r>
    </w:p>
    <w:p>
      <w:pPr>
        <w:bidi/>
      </w:pPr>
      <w:r>
        <w:rPr>
          <w:rtl/>
          <w:cs/>
          <w:lang w:val="ar_AE" w:bidi="ar_AE"/>
        </w:rPr>
      </w:r>
      <w:r>
        <w:rPr>
          <w:b/>
          <w:rtl/>
          <w:cs/>
          <w:lang w:val="ar_AE" w:bidi="ar_AE"/>
        </w:rPr>
        <w:t>في المشهد الثاني:</w:t>
      </w:r>
      <w:r>
        <w:rPr>
          <w:rtl/>
          <w:cs/>
          <w:lang w:val="ar_AE" w:bidi="ar_AE"/>
        </w:rPr>
        <w:t xml:space="preserve"> يهزم جيش سبط يهوذا شِيشَاي وَأَخِيمَان وَتَلْمَاي في مدينة حبرون، لكنه لا يسيطر على المدينة سيطرة كاملة.</w:t>
      </w:r>
    </w:p>
    <w:p>
      <w:pPr>
        <w:bidi/>
      </w:pPr>
      <w:r>
        <w:rPr>
          <w:rtl/>
          <w:cs/>
          <w:lang w:val="ar_AE" w:bidi="ar_AE"/>
        </w:rPr>
      </w:r>
      <w:r>
        <w:rPr>
          <w:b/>
          <w:rtl/>
          <w:cs/>
          <w:lang w:val="ar_AE" w:bidi="ar_AE"/>
        </w:rPr>
        <w:t>في المشهد الثالث:</w:t>
      </w:r>
      <w:r>
        <w:rPr>
          <w:rtl/>
          <w:cs/>
          <w:lang w:val="ar_AE" w:bidi="ar_AE"/>
        </w:rPr>
        <w:t xml:space="preserve"> يستعد جيش سبط يهوذا لمحاربة الكنعانيين في مدينة دَبير. ويعد كالب بأن يزوِّج ابنته عكسة للرجل الذي يستولي على دَبير. فيستولي عثنيئيل على المدينة، ويتزوج عكسة.</w:t>
      </w:r>
    </w:p>
    <w:p>
      <w:pPr>
        <w:bidi/>
      </w:pPr>
      <w:r>
        <w:rPr>
          <w:rtl/>
          <w:cs/>
          <w:lang w:val="ar_AE" w:bidi="ar_AE"/>
        </w:rPr>
      </w:r>
      <w:r>
        <w:rPr>
          <w:b/>
          <w:rtl/>
          <w:cs/>
          <w:lang w:val="ar_AE" w:bidi="ar_AE"/>
        </w:rPr>
        <w:t>في المشهد الرابع:</w:t>
      </w:r>
      <w:r>
        <w:rPr>
          <w:rtl/>
          <w:cs/>
          <w:lang w:val="ar_AE" w:bidi="ar_AE"/>
        </w:rPr>
        <w:t xml:space="preserve"> تطلب عكسة من كالب أرضًا فيها مصادر للمياه، فأعطاها ما طلبت.</w:t>
      </w:r>
    </w:p>
    <w:p>
      <w:pPr>
        <w:bidi/>
      </w:pPr>
      <w:r>
        <w:rPr>
          <w:rtl/>
          <w:cs/>
          <w:lang w:val="ar_AE" w:bidi="ar_AE"/>
        </w:rPr>
      </w:r>
      <w:r>
        <w:rPr>
          <w:b/>
          <w:rtl/>
          <w:cs/>
          <w:lang w:val="ar_AE" w:bidi="ar_AE"/>
        </w:rPr>
        <w:t>في المشهد الخامس:</w:t>
      </w:r>
      <w:r>
        <w:rPr>
          <w:rtl/>
          <w:cs/>
          <w:lang w:val="ar_AE" w:bidi="ar_AE"/>
        </w:rPr>
        <w:t xml:space="preserve"> يصعد القينيون مع جيش سبط يهوذا، ثم يستقرون بالقرب من مدينة عراد في صحراء النقب.</w:t>
      </w:r>
    </w:p>
    <w:p>
      <w:pPr>
        <w:bidi/>
      </w:pPr>
      <w:r>
        <w:rPr>
          <w:rtl/>
          <w:cs/>
          <w:lang w:val="ar_AE" w:bidi="ar_AE"/>
        </w:rPr>
      </w:r>
      <w:r>
        <w:rPr>
          <w:b/>
          <w:rtl/>
          <w:cs/>
          <w:lang w:val="ar_AE" w:bidi="ar_AE"/>
        </w:rPr>
        <w:t>في المشهد السادس:</w:t>
      </w:r>
      <w:r>
        <w:rPr>
          <w:rtl/>
          <w:cs/>
          <w:lang w:val="ar_AE" w:bidi="ar_AE"/>
        </w:rPr>
        <w:t xml:space="preserve"> يحارب جيشا سبطي يهوذا وشمعون مدينة صفاة ويدمرانها.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جيش سبط يهوذا</w:t>
      </w:r>
    </w:p>
    <w:p>
      <w:pPr>
        <w:pStyle w:val="ListBullet"/>
        <w:bidi/>
        <w:spacing w:line="240" w:lineRule="auto"/>
        <w:ind w:left="720"/>
      </w:pPr>
      <w:r>
        <w:rPr>
          <w:rtl/>
          <w:cs/>
          <w:lang w:val="ar_AE" w:bidi="ar_AE"/>
        </w:rPr>
      </w:r>
      <w:r>
        <w:rPr>
          <w:rtl/>
          <w:cs/>
          <w:lang w:val="ar_AE" w:bidi="ar_AE"/>
        </w:rPr>
        <w:t xml:space="preserve">الكنعانيون الذين كانوا في مدينة حبرون، ومنهم شيشاي وأخيمان وتلماي. </w:t>
      </w:r>
    </w:p>
    <w:p>
      <w:pPr>
        <w:pStyle w:val="ListBullet"/>
        <w:bidi/>
        <w:spacing w:line="240" w:lineRule="auto"/>
        <w:ind w:left="720"/>
      </w:pPr>
      <w:r>
        <w:rPr>
          <w:rtl/>
          <w:cs/>
          <w:lang w:val="ar_AE" w:bidi="ar_AE"/>
        </w:rPr>
      </w:r>
      <w:r>
        <w:rPr>
          <w:rtl/>
          <w:cs/>
          <w:lang w:val="ar_AE" w:bidi="ar_AE"/>
        </w:rPr>
        <w:t>كالب</w:t>
      </w:r>
    </w:p>
    <w:p>
      <w:pPr>
        <w:pStyle w:val="ListBullet"/>
        <w:bidi/>
        <w:spacing w:line="240" w:lineRule="auto"/>
        <w:ind w:left="720"/>
      </w:pPr>
      <w:r>
        <w:rPr>
          <w:rtl/>
          <w:cs/>
          <w:lang w:val="ar_AE" w:bidi="ar_AE"/>
        </w:rPr>
      </w:r>
      <w:r>
        <w:rPr>
          <w:rtl/>
          <w:cs/>
          <w:lang w:val="ar_AE" w:bidi="ar_AE"/>
        </w:rPr>
        <w:t>الكنعانيون في دبير</w:t>
      </w:r>
    </w:p>
    <w:p>
      <w:pPr>
        <w:pStyle w:val="ListBullet"/>
        <w:bidi/>
        <w:spacing w:line="240" w:lineRule="auto"/>
        <w:ind w:left="720"/>
      </w:pPr>
      <w:r>
        <w:rPr>
          <w:rtl/>
          <w:cs/>
          <w:lang w:val="ar_AE" w:bidi="ar_AE"/>
        </w:rPr>
      </w:r>
      <w:r>
        <w:rPr>
          <w:rtl/>
          <w:cs/>
          <w:lang w:val="ar_AE" w:bidi="ar_AE"/>
        </w:rPr>
        <w:t>عكسة ابنة كالب</w:t>
      </w:r>
    </w:p>
    <w:p>
      <w:pPr>
        <w:pStyle w:val="ListBullet"/>
        <w:bidi/>
        <w:spacing w:line="240" w:lineRule="auto"/>
        <w:ind w:left="720"/>
      </w:pPr>
      <w:r>
        <w:rPr>
          <w:rtl/>
          <w:cs/>
          <w:lang w:val="ar_AE" w:bidi="ar_AE"/>
        </w:rPr>
      </w:r>
      <w:r>
        <w:rPr>
          <w:rtl/>
          <w:cs/>
          <w:lang w:val="ar_AE" w:bidi="ar_AE"/>
        </w:rPr>
        <w:t>عثنيئيل</w:t>
      </w:r>
    </w:p>
    <w:p>
      <w:pPr>
        <w:pStyle w:val="ListBullet"/>
        <w:bidi/>
        <w:spacing w:line="240" w:lineRule="auto"/>
        <w:ind w:left="720"/>
      </w:pPr>
      <w:r>
        <w:rPr>
          <w:rtl/>
          <w:cs/>
          <w:lang w:val="ar_AE" w:bidi="ar_AE"/>
        </w:rPr>
      </w:r>
      <w:r>
        <w:rPr>
          <w:rtl/>
          <w:cs/>
          <w:lang w:val="ar_AE" w:bidi="ar_AE"/>
        </w:rPr>
        <w:t>القينيون</w:t>
      </w:r>
    </w:p>
    <w:p>
      <w:pPr>
        <w:pStyle w:val="ListBullet"/>
        <w:bidi/>
        <w:spacing w:line="240" w:lineRule="auto"/>
        <w:ind w:left="720"/>
      </w:pPr>
      <w:r>
        <w:rPr>
          <w:rtl/>
          <w:cs/>
          <w:lang w:val="ar_AE" w:bidi="ar_AE"/>
        </w:rPr>
      </w:r>
      <w:r>
        <w:rPr>
          <w:rtl/>
          <w:cs/>
          <w:lang w:val="ar_AE" w:bidi="ar_AE"/>
        </w:rPr>
        <w:t>الأشخاص الذين يعيشون بالقرب من عراد</w:t>
      </w:r>
    </w:p>
    <w:p>
      <w:pPr>
        <w:pStyle w:val="ListBullet"/>
        <w:bidi/>
        <w:spacing w:line="240" w:lineRule="auto"/>
        <w:ind w:left="720"/>
      </w:pPr>
      <w:r>
        <w:rPr>
          <w:rtl/>
          <w:cs/>
          <w:lang w:val="ar_AE" w:bidi="ar_AE"/>
        </w:rPr>
      </w:r>
      <w:r>
        <w:rPr>
          <w:rtl/>
          <w:cs/>
          <w:lang w:val="ar_AE" w:bidi="ar_AE"/>
        </w:rPr>
        <w:t>جيش سبط شمعون</w:t>
      </w:r>
    </w:p>
    <w:p>
      <w:pPr>
        <w:pStyle w:val="ListBullet"/>
        <w:bidi/>
        <w:spacing w:line="240" w:lineRule="auto"/>
        <w:ind w:left="720"/>
      </w:pPr>
      <w:r>
        <w:rPr>
          <w:rtl/>
          <w:cs/>
          <w:lang w:val="ar_AE" w:bidi="ar_AE"/>
        </w:rPr>
      </w:r>
      <w:r>
        <w:rPr>
          <w:rtl/>
          <w:cs/>
          <w:lang w:val="ar_AE" w:bidi="ar_AE"/>
        </w:rPr>
        <w:t>والكنعانيون في صفاة</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تبدأ هذه القصة بطريقة تُشعر المستمع بأن أحداثها وقعت بعد أن أحرق جيش سبط يهوذا مدينة أورشليم في القصة السابقة. في المشهد الأول، يذكر الراوي المناطق العامة التي حارب فيها جيش سبط يهوذا الكنعانيين في هذه المنطقة من أرض كنعان. ثم يعود في المشاهد التالية ليشرح بتفصيل أكبر بعض المعارك التي دارت في تلك المناطق.</w:t>
      </w:r>
    </w:p>
    <w:p>
      <w:pPr>
        <w:bidi/>
      </w:pPr>
      <w:r>
        <w:rPr>
          <w:rtl/>
          <w:cs/>
          <w:lang w:val="ar_AE" w:bidi="ar_AE"/>
        </w:rPr>
      </w:r>
      <w:r>
        <w:rPr>
          <w:rtl/>
          <w:cs/>
          <w:lang w:val="ar_AE" w:bidi="ar_AE"/>
        </w:rPr>
        <w:t>في المشهد الأول أيضًا، يقول الراوي إن «بني يهوذا»، أي جيش سبط يهوذا، نزلوا من أورشليم. فقاتلوا الكنعانيين أولًا في منطقة الجبل، ثم في برية النقب، أي الصحراء الجنوبية، ثم في السهل، وهي المنطقة الواقعة عند أسفل الجبال. وهذا يعني أن جيش سبط يهوذا تحرّك في معظمه نحو الجنوب، مع ميلٍ قليل إلى الغرب، لمواصلة قتال الكنعانيين.</w:t>
      </w:r>
    </w:p>
    <w:p>
      <w:pPr>
        <w:bidi/>
      </w:pPr>
      <w:r>
        <w:rPr>
          <w:rtl/>
          <w:cs/>
          <w:lang w:val="ar_AE" w:bidi="ar_AE"/>
        </w:rPr>
      </w:r>
      <w:r>
        <w:rPr>
          <w:rtl/>
          <w:cs/>
          <w:lang w:val="ar_AE" w:bidi="ar_AE"/>
        </w:rPr>
        <w:t>في المشهد الثاني، يهاجم جيش يهوذا الكنعانيين في حبرون. ويذكر الراوي بإيجاز أن حبرون كانت تُسمى قديمًا «قرية أربع». وربما أورد هذه المعلومة ليساعد بني إسرائيل الذين كانوا يسمعون هذه القصة في ذلك الزمان على فهم خلفيتها التاريخية. فقد كان المستمعون آنذاك يعرفون أن بني إسرائيل سبق أن هُزموا أمام الجبابرة الذين كانوا يسكنون مدينة أربع.</w:t>
      </w:r>
    </w:p>
    <w:p>
      <w:pPr>
        <w:bidi/>
      </w:pPr>
      <w:r>
        <w:rPr>
          <w:rtl/>
          <w:cs/>
          <w:lang w:val="ar_AE" w:bidi="ar_AE"/>
        </w:rPr>
      </w:r>
      <w:r>
        <w:rPr>
          <w:rtl/>
          <w:cs/>
          <w:lang w:val="ar_AE" w:bidi="ar_AE"/>
        </w:rPr>
        <w:t>توقَّفوا هنا، وإذا لزم الأمر، راجعوا معًا الخريطة التي تُظهر الطريق من أورشليم إلى حبرون. أوقِفوا الاستماع إلى هذا التسجيل الصوتي هنا.</w:t>
      </w:r>
    </w:p>
    <w:p>
      <w:pPr>
        <w:bidi/>
      </w:pPr>
      <w:r>
        <w:rPr>
          <w:rtl/>
          <w:cs/>
          <w:lang w:val="ar_AE" w:bidi="ar_AE"/>
        </w:rPr>
      </w:r>
      <w:r>
        <w:rPr>
          <w:rtl/>
          <w:cs/>
          <w:lang w:val="ar_AE" w:bidi="ar_AE"/>
        </w:rPr>
        <w:t>في المشهد الثالث، يتوجه سبط يهوذا لمحاربة سكان مدينة دبير. ويذكر الراوي أيضًا، بإيجاز، أن دبير كانت تُسمى قديمًا «قرية سفر». ومرة أخرى، يُرجَّح أن الراوي يذكر هذا الاسم القديم ليساعد المستمعين من بني إسرائيل في ذلك الوقت على فهم الخلفية التاريخية للأحداث. ولا نعرف اليوم الأهمية التاريخية لاسم «قرية سفر»، لكن بني إسرائيل في ذلك الزمان كانوا يعرفونها.</w:t>
      </w:r>
    </w:p>
    <w:p>
      <w:pPr>
        <w:bidi/>
      </w:pPr>
      <w:r>
        <w:rPr>
          <w:rtl/>
          <w:cs/>
          <w:lang w:val="ar_AE" w:bidi="ar_AE"/>
        </w:rPr>
      </w:r>
      <w:r>
        <w:rPr>
          <w:rtl/>
          <w:cs/>
          <w:lang w:val="ar_AE" w:bidi="ar_AE"/>
        </w:rPr>
        <w:t>توقَّفوا هنا، وإذا لزم الأمر، راجعوا معًا الخريطة التي تُظهر الطريق من حبرون إلى دبير. أوقِفوا الاستماع إلى هذا التسجيل الصوتي هنا.</w:t>
      </w:r>
    </w:p>
    <w:p>
      <w:pPr>
        <w:bidi/>
      </w:pPr>
      <w:r>
        <w:rPr>
          <w:rtl/>
          <w:cs/>
          <w:lang w:val="ar_AE" w:bidi="ar_AE"/>
        </w:rPr>
      </w:r>
      <w:r>
        <w:rPr>
          <w:rtl/>
          <w:cs/>
          <w:lang w:val="ar_AE" w:bidi="ar_AE"/>
        </w:rPr>
        <w:t>وفي المشهد الثالث أيضًا، بينما كان جيش يهوذا في طريقه إلى المعركة، وعد كالب بأن الرجل الذي يقود الجيش للاستيلاء على مدينة دبير سيتزوج ابنته. فاستولى عثنيئيل، ابن أخي كالب، على دبير، فنال عكسة زوجةً له. وتذكر لنا أسفار الكتاب المقدس أمثلة كثيرة كان فيها الأب يمنح ابنته أرضًا هديةً عند زواجها. ورغم أن القصة لا تذكر ذلك صراحة، فإننا نعرف من الجزء التالي أن كالب أعطى عكسة أرضًا في منطقة النقب. ويبدو أن عكسة عاشت في أرض الجنوب مدةً كافية لتدرك أنها تفتقر إلى مصدر جيد للمياه.</w:t>
      </w:r>
    </w:p>
    <w:p>
      <w:pPr>
        <w:bidi/>
      </w:pPr>
      <w:r>
        <w:rPr>
          <w:rtl/>
          <w:cs/>
          <w:lang w:val="ar_AE" w:bidi="ar_AE"/>
        </w:rPr>
      </w:r>
      <w:r>
        <w:rPr>
          <w:rtl/>
          <w:cs/>
          <w:lang w:val="ar_AE" w:bidi="ar_AE"/>
        </w:rPr>
        <w:t>وفي المشهد الرابع، أقنعت عكسة زوجها عثنيئيل بأن يسمح لها أن تطلب من كالب أرضًا. ورغم أن القصة لا تذكر ذلك بصورة مباشرة، فمن المرجح أنها تحدثت مع عثنيئيل عن حاجة أرضهما إلى المياه، فوافق عثنيئيل على طلبها. ثم ركبت عكسة حمارًا وذهبت لزيارة كالب. ونحن لا نعرف أين كان يوجد كالب في ذلك الوقت، لأن جيش يهوذا كان لا يزال يتنقل لمحاربة الكنعانيين. ومن المرجح أن كالب كان لا يزال مع الجيش عندما التقت به عكسة. ولم يكن من المعتاد أن تذهب امرأة إلى معسكر يضم رجالًا محاربين، ولذلك أدرك كالب فورًا أن عكسة جاءت لتطلب منه أمرًا. فطلبت منه أرضًا فيها مصادر للمياه، فأعطاها ما طلبت.</w:t>
      </w:r>
    </w:p>
    <w:p>
      <w:pPr>
        <w:bidi/>
      </w:pPr>
      <w:r>
        <w:rPr>
          <w:rtl/>
          <w:cs/>
          <w:lang w:val="ar_AE" w:bidi="ar_AE"/>
        </w:rPr>
      </w:r>
      <w:r>
        <w:rPr>
          <w:rtl/>
          <w:cs/>
          <w:lang w:val="ar_AE" w:bidi="ar_AE"/>
        </w:rPr>
        <w:t>وفي المشهد الخامس، سافر القينيون مع جيش سبط يهوذا. يذكر الراوي أن القينيين جاءوا من منطقة أريحا، التي كانت تُعرف بمدينة النخيل، وتقع على مسيرة عدة أيام إلى الشمال الشرقي من برية النقب. ويذكر أنهم ارتحلوا مع جيش يهوذا إلى الجنوب، أي برية النقب. وبما أن جيش سبط يهوذا كان يحارب الكنعانيين جنوب أورشليم، بعيدًا عن أريحا، فمن المرجح أن القينيين ساروا جزءًا من الطريق قبل أن يلتقوا بجيش يهوذا في مكان ما جنوب أورشليم. ثم استقر القينيون أخيرًا في برية النقب بالقرب من مدينة عراد.</w:t>
      </w:r>
    </w:p>
    <w:p>
      <w:pPr>
        <w:bidi/>
      </w:pPr>
      <w:r>
        <w:rPr>
          <w:rtl/>
          <w:cs/>
          <w:lang w:val="ar_AE" w:bidi="ar_AE"/>
        </w:rPr>
      </w:r>
      <w:r>
        <w:rPr>
          <w:rtl/>
          <w:cs/>
          <w:lang w:val="ar_AE" w:bidi="ar_AE"/>
        </w:rPr>
        <w:t>توقَّفوا هنا، وإذا لزم الأمر، راجعوا معًا الخريطة التي تُظهر مدينة النخيل، أي أريحا، ومدينة عراد. أوقِفوا الاستماع إلى هذا التسجيل الصوتي هنا.</w:t>
      </w:r>
    </w:p>
    <w:p>
      <w:pPr>
        <w:bidi/>
      </w:pPr>
      <w:r>
        <w:rPr>
          <w:rtl/>
          <w:cs/>
          <w:lang w:val="ar_AE" w:bidi="ar_AE"/>
        </w:rPr>
      </w:r>
      <w:r>
        <w:rPr>
          <w:rtl/>
          <w:cs/>
          <w:lang w:val="ar_AE" w:bidi="ar_AE"/>
        </w:rPr>
        <w:t>في المشهد السادس، قاد جيش يهوذا جيش سبط شمعون من عراد لمحاربة الكنعانيين في مدينة صفاة. ودمر الجيشان المدينة، ثم أطلقا عليها اسم «حُرْمَة».</w:t>
      </w:r>
    </w:p>
    <w:p>
      <w:pPr>
        <w:bidi/>
      </w:pPr>
      <w:r>
        <w:rPr>
          <w:rtl/>
          <w:cs/>
          <w:lang w:val="ar_AE" w:bidi="ar_AE"/>
        </w:rPr>
      </w:r>
      <w:r>
        <w:rPr>
          <w:rtl/>
          <w:cs/>
          <w:lang w:val="ar_AE" w:bidi="ar_AE"/>
        </w:rPr>
        <w:t>توقَّفوا هنا، وإذا لزم الأمر، راجعوا معًا الخريطة التي تُظهر مدينتي عراد وصفاة. أوقِفوا الاستماع إلى هذا التسجيل الصوتي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 9–17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ستة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جيش سبط يهوذا</w:t>
      </w:r>
    </w:p>
    <w:p>
      <w:pPr>
        <w:pStyle w:val="ListBullet"/>
        <w:bidi/>
        <w:spacing w:line="240" w:lineRule="auto"/>
        <w:ind w:left="720"/>
      </w:pPr>
      <w:r>
        <w:rPr>
          <w:rtl/>
          <w:cs/>
          <w:lang w:val="ar_AE" w:bidi="ar_AE"/>
        </w:rPr>
      </w:r>
      <w:r>
        <w:rPr>
          <w:rtl/>
          <w:cs/>
          <w:lang w:val="ar_AE" w:bidi="ar_AE"/>
        </w:rPr>
        <w:t>الكنعانيون في حبرون، بما في ذلك شيشاي وأخيمان وتلماي</w:t>
      </w:r>
    </w:p>
    <w:p>
      <w:pPr>
        <w:pStyle w:val="ListBullet"/>
        <w:bidi/>
        <w:spacing w:line="240" w:lineRule="auto"/>
        <w:ind w:left="720"/>
      </w:pPr>
      <w:r>
        <w:rPr>
          <w:rtl/>
          <w:cs/>
          <w:lang w:val="ar_AE" w:bidi="ar_AE"/>
        </w:rPr>
      </w:r>
      <w:r>
        <w:rPr>
          <w:rtl/>
          <w:cs/>
          <w:lang w:val="ar_AE" w:bidi="ar_AE"/>
        </w:rPr>
        <w:t>كالب</w:t>
      </w:r>
    </w:p>
    <w:p>
      <w:pPr>
        <w:pStyle w:val="ListBullet"/>
        <w:bidi/>
        <w:spacing w:line="240" w:lineRule="auto"/>
        <w:ind w:left="720"/>
      </w:pPr>
      <w:r>
        <w:rPr>
          <w:rtl/>
          <w:cs/>
          <w:lang w:val="ar_AE" w:bidi="ar_AE"/>
        </w:rPr>
      </w:r>
      <w:r>
        <w:rPr>
          <w:rtl/>
          <w:cs/>
          <w:lang w:val="ar_AE" w:bidi="ar_AE"/>
        </w:rPr>
        <w:t>الكنعانيون في دبير</w:t>
      </w:r>
    </w:p>
    <w:p>
      <w:pPr>
        <w:pStyle w:val="ListBullet"/>
        <w:bidi/>
        <w:spacing w:line="240" w:lineRule="auto"/>
        <w:ind w:left="720"/>
      </w:pPr>
      <w:r>
        <w:rPr>
          <w:rtl/>
          <w:cs/>
          <w:lang w:val="ar_AE" w:bidi="ar_AE"/>
        </w:rPr>
      </w:r>
      <w:r>
        <w:rPr>
          <w:rtl/>
          <w:cs/>
          <w:lang w:val="ar_AE" w:bidi="ar_AE"/>
        </w:rPr>
        <w:t>عكسة ابنة كالب</w:t>
      </w:r>
    </w:p>
    <w:p>
      <w:pPr>
        <w:pStyle w:val="ListBullet"/>
        <w:bidi/>
        <w:spacing w:line="240" w:lineRule="auto"/>
        <w:ind w:left="720"/>
      </w:pPr>
      <w:r>
        <w:rPr>
          <w:rtl/>
          <w:cs/>
          <w:lang w:val="ar_AE" w:bidi="ar_AE"/>
        </w:rPr>
      </w:r>
      <w:r>
        <w:rPr>
          <w:rtl/>
          <w:cs/>
          <w:lang w:val="ar_AE" w:bidi="ar_AE"/>
        </w:rPr>
        <w:t>عثنيئيل</w:t>
      </w:r>
    </w:p>
    <w:p>
      <w:pPr>
        <w:pStyle w:val="ListBullet"/>
        <w:bidi/>
        <w:spacing w:line="240" w:lineRule="auto"/>
        <w:ind w:left="720"/>
      </w:pPr>
      <w:r>
        <w:rPr>
          <w:rtl/>
          <w:cs/>
          <w:lang w:val="ar_AE" w:bidi="ar_AE"/>
        </w:rPr>
      </w:r>
      <w:r>
        <w:rPr>
          <w:rtl/>
          <w:cs/>
          <w:lang w:val="ar_AE" w:bidi="ar_AE"/>
        </w:rPr>
        <w:t>القينيون</w:t>
      </w:r>
    </w:p>
    <w:p>
      <w:pPr>
        <w:pStyle w:val="ListBullet"/>
        <w:bidi/>
        <w:spacing w:line="240" w:lineRule="auto"/>
        <w:ind w:left="720"/>
      </w:pPr>
      <w:r>
        <w:rPr>
          <w:rtl/>
          <w:cs/>
          <w:lang w:val="ar_AE" w:bidi="ar_AE"/>
        </w:rPr>
      </w:r>
      <w:r>
        <w:rPr>
          <w:rtl/>
          <w:cs/>
          <w:lang w:val="ar_AE" w:bidi="ar_AE"/>
        </w:rPr>
        <w:t>الأشخاص الذين يعيشون بالقرب من عراد</w:t>
      </w:r>
    </w:p>
    <w:p>
      <w:pPr>
        <w:pStyle w:val="ListBullet"/>
        <w:bidi/>
        <w:spacing w:line="240" w:lineRule="auto"/>
        <w:ind w:left="720"/>
      </w:pPr>
      <w:r>
        <w:rPr>
          <w:rtl/>
          <w:cs/>
          <w:lang w:val="ar_AE" w:bidi="ar_AE"/>
        </w:rPr>
      </w:r>
      <w:r>
        <w:rPr>
          <w:rtl/>
          <w:cs/>
          <w:lang w:val="ar_AE" w:bidi="ar_AE"/>
        </w:rPr>
        <w:t>جيش سبط شمعون</w:t>
      </w:r>
    </w:p>
    <w:p>
      <w:pPr>
        <w:pStyle w:val="ListBullet"/>
        <w:bidi/>
        <w:spacing w:line="240" w:lineRule="auto"/>
        <w:ind w:left="720"/>
      </w:pPr>
      <w:r>
        <w:rPr>
          <w:rtl/>
          <w:cs/>
          <w:lang w:val="ar_AE" w:bidi="ar_AE"/>
        </w:rPr>
      </w:r>
      <w:r>
        <w:rPr>
          <w:rtl/>
          <w:cs/>
          <w:lang w:val="ar_AE" w:bidi="ar_AE"/>
        </w:rPr>
        <w:t>والكنعانيون في صفاة</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بعد أن أحرق جيش يهوذا مدينة أورشليم، واصل تقدمه جنوبًا لمحاربة المزيد من الكنعانيين. وشملت المناطق التي ذهب إليها جيش يهوذا: جبال يهوذا، وصحراء الجنوب المعروفة بالنقب، والسفوح الغربية المعروفة بالشفيلة.</w:t>
      </w:r>
    </w:p>
    <w:p>
      <w:pPr>
        <w:bidi/>
      </w:pPr>
      <w:r>
        <w:rPr>
          <w:rtl/>
          <w:cs/>
          <w:lang w:val="ar_AE" w:bidi="ar_AE"/>
        </w:rPr>
      </w:r>
      <w:r>
        <w:rPr>
          <w:rtl/>
          <w:cs/>
          <w:lang w:val="ar_AE" w:bidi="ar_AE"/>
        </w:rPr>
        <w:t>وكانت حبرون إحدى المدن الواقعة في الجبال التي حارب فيها جيش يهوذا. وكان اسم حبرون قديمًا «قرية أربع». وفي حبرون، هزم جيش يهوذا جيوش قادة الكنعانيين العسكريين: شيشاي وأخيمان وتلماي.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جيش يهوذا: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انتقل جيش يهوذا من حبرون إلى مدينة دبير، التي كان اسمها سابقًا «قرية سفر». ووعد كالب بأن الرجل من جيش يهوذا الذي يستولي على دبير سيتزوج ابنته عكسة.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كالب: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استولى عثنيئيل، ابن أخي كالب، على مدينة دبير. وبعد المعركة بمدة، تزوج عثنيئيل من عكسة ابنة كالب.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عكسة: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وبعد زواجها، أقنعت عكسة عثنيئيل بأن تطلب من كالب قطعة أرض إضافية. فطلبت من أبيها أرضًا فيها ينابيع ماء. فأعطاها كالب أرضًا تضم ينابيع المياه.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كالب: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وسافر القينيون مع جيش يهوذا. ثم استقروا للسكن بالقرب من مدينة عراد في برية النقب. وكانت هناك أيضًا شعوب أخرى تعيش في تلك المنطقة.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القينيين: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حارب جيشا يهوذا وشمعون مدينة صفاة، واستوليا عليها، ودمراها. وبعد ذلك أطلقا عليها اسم «حرمة»، أي «الهلاك» أو «الدمار».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جيش يهوذا وجيش شمعون: "بمَ تشعرون أو فيمَ تفكِّرون؟"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 9–17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تذكر هذه القصة «</w:t>
      </w:r>
      <w:r>
        <w:rPr>
          <w:b/>
          <w:rtl/>
          <w:cs/>
          <w:lang w:val="ar_AE" w:bidi="ar_AE"/>
        </w:rPr>
        <w:t>بني يهوذا</w:t>
      </w:r>
      <w:r>
        <w:rPr>
          <w:rtl/>
          <w:cs/>
          <w:lang w:val="ar_AE" w:bidi="ar_AE"/>
        </w:rPr>
        <w:t>». والمقصود بكلمة «بني» هنا هو الأحفاد أو النسل. وفي هذه القصة نعلم أن عبارة «بني يهوذا» تشير تحديدًا إلى رجال جيش سبط يهوذا. استخدموا الكلمة أو العبارة نفسها التي استخدمتموها في المقاطع السابقة للتعبير عن نسل يهوذا أو رجال جيش يهوذا.</w:t>
      </w:r>
    </w:p>
    <w:p>
      <w:pPr>
        <w:bidi/>
      </w:pPr>
      <w:r>
        <w:rPr>
          <w:rtl/>
          <w:cs/>
          <w:lang w:val="ar_AE" w:bidi="ar_AE"/>
        </w:rPr>
      </w:r>
      <w:r>
        <w:rPr>
          <w:rtl/>
          <w:cs/>
          <w:lang w:val="ar_AE" w:bidi="ar_AE"/>
        </w:rPr>
        <w:t xml:space="preserve">تتحدث هذه القصة عن الكنعانيين. وتذكَّروا أن أرض كنعان سُمِّيت بهذا الاسم نسبةً إلى </w:t>
      </w:r>
      <w:r>
        <w:rPr>
          <w:b/>
          <w:rtl/>
          <w:cs/>
          <w:lang w:val="ar_AE" w:bidi="ar_AE"/>
        </w:rPr>
        <w:t>كنعان</w:t>
      </w:r>
      <w:r>
        <w:rPr>
          <w:rtl/>
          <w:cs/>
          <w:lang w:val="ar_AE" w:bidi="ar_AE"/>
        </w:rPr>
        <w:t>، حفيد نوح. وهذه هي الأرض التي وعد الله أن يعطيها لنسل أبرام، أي لبني إسرائيل. لكن بني إسرائيل لم يكونوا قد سيطروا على كنعان بعد، بل كانت جماعة أخرى هي التي تسيطر على كنعان. وهذه الجماعة هي الكنعانيون. وللحصول على مزيد من المعلومات عن الكنعانيين، ارجعوا إلى كلمة «كنعان» في قاموس الكلمات الرئيسية. استخدموا الكلمة أو العبارة ذاتها التي استخدمتموها في المقاطع السابقة.</w:t>
      </w:r>
    </w:p>
    <w:p>
      <w:pPr>
        <w:bidi/>
      </w:pPr>
      <w:r>
        <w:rPr>
          <w:rtl/>
          <w:cs/>
          <w:lang w:val="ar_AE" w:bidi="ar_AE"/>
        </w:rPr>
      </w:r>
      <w:r>
        <w:rPr>
          <w:rtl/>
          <w:cs/>
          <w:lang w:val="ar_AE" w:bidi="ar_AE"/>
        </w:rPr>
        <w:t xml:space="preserve">النقب هو اسم منطقة صحراوية، أو </w:t>
      </w:r>
      <w:r>
        <w:rPr>
          <w:b/>
          <w:rtl/>
          <w:cs/>
          <w:lang w:val="ar_AE" w:bidi="ar_AE"/>
        </w:rPr>
        <w:t>برية</w:t>
      </w:r>
      <w:r>
        <w:rPr>
          <w:rtl/>
          <w:cs/>
          <w:lang w:val="ar_AE" w:bidi="ar_AE"/>
        </w:rPr>
        <w:t>. كما انتقل القينيون أيضًا إلى برية يهوذا. وإذا احتجتم إلى توضيح أن النقب منطقة برية أو صحراء، فيمكنكم فعل ذلك في ترجمتكم. والبرية هي مكان منعزل ومقفر يسكنه قليل من الناس. وعادة لا تتوافر فيها كميات كبيرة من المياه، ولا تنمو فيها إلا أشجار أو نباتات قليلة.</w:t>
      </w:r>
    </w:p>
    <w:p>
      <w:pPr>
        <w:bidi/>
      </w:pPr>
      <w:r>
        <w:rPr>
          <w:rtl/>
          <w:cs/>
          <w:lang w:val="ar_AE" w:bidi="ar_AE"/>
        </w:rPr>
      </w:r>
      <w:r>
        <w:rPr>
          <w:rtl/>
          <w:cs/>
          <w:lang w:val="ar_AE" w:bidi="ar_AE"/>
        </w:rPr>
        <w:t>توقَّفوا هنا وناقشوا معًا، كمجموعة، ما إذا كنتم ستصفون النقب بأنه برية أو صحراء، وما الاسم الذي ستستخدمونه للتعبير عن «برية يهوذا». ارجعوا إلى قاموس الكلمات الرئيسية للحصول على مزيد من المعلومات عن «البرية». وانظروا إلى صورة لمنطقة صحراوية. أوقِفوا الاستماع إلى هذا التسجيل الصوتي هنا.</w:t>
      </w:r>
    </w:p>
    <w:p>
      <w:pPr>
        <w:bidi/>
      </w:pPr>
      <w:r>
        <w:rPr>
          <w:rtl/>
          <w:cs/>
          <w:lang w:val="ar_AE" w:bidi="ar_AE"/>
        </w:rPr>
      </w:r>
      <w:r>
        <w:rPr>
          <w:rtl/>
          <w:cs/>
          <w:lang w:val="ar_AE" w:bidi="ar_AE"/>
        </w:rPr>
        <w:t xml:space="preserve">ركبت عكسة </w:t>
      </w:r>
      <w:r>
        <w:rPr>
          <w:b/>
          <w:rtl/>
          <w:cs/>
          <w:lang w:val="ar_AE" w:bidi="ar_AE"/>
        </w:rPr>
        <w:t xml:space="preserve">حمارًا </w:t>
      </w:r>
      <w:r>
        <w:rPr>
          <w:rtl/>
          <w:cs/>
          <w:lang w:val="ar_AE" w:bidi="ar_AE"/>
        </w:rPr>
        <w:t>لتذهب إلى زيارة أبيها. والحمار حيوان كان الناس يركبونه كثيرًا عند السفر لمسافات طويلة.</w:t>
      </w:r>
    </w:p>
    <w:p>
      <w:pPr>
        <w:bidi/>
      </w:pPr>
      <w:r>
        <w:rPr>
          <w:rtl/>
          <w:cs/>
          <w:lang w:val="ar_AE" w:bidi="ar_AE"/>
        </w:rPr>
      </w:r>
      <w:r>
        <w:rPr>
          <w:rtl/>
          <w:cs/>
          <w:lang w:val="ar_AE" w:bidi="ar_AE"/>
        </w:rPr>
        <w:t>توقَّفوا هنا وانظروا إلى صورة لحمار. وإذا لزم الأمر، ارجعوا إلى قاموس الكلمات الرئيسية للحصول على مزيد من المعلومات عن الحمار. أوقِفوا الاستماع إلى هذا التسجيل الصوتي هنا.</w:t>
      </w:r>
    </w:p>
    <w:p>
      <w:pPr>
        <w:bidi/>
      </w:pPr>
      <w:r>
        <w:rPr>
          <w:rtl/>
          <w:cs/>
          <w:lang w:val="ar_AE" w:bidi="ar_AE"/>
        </w:rPr>
      </w:r>
      <w:r>
        <w:rPr>
          <w:rtl/>
          <w:cs/>
          <w:lang w:val="ar_AE" w:bidi="ar_AE"/>
        </w:rPr>
        <w:t>طلبت عكسة من أبيها ينابيع ماء. وينابيع الماء هي مصدر للمياه العذبة يخرج من فتحة في الأرض.</w:t>
      </w:r>
    </w:p>
    <w:p>
      <w:pPr>
        <w:bidi/>
      </w:pPr>
      <w:r>
        <w:rPr>
          <w:rtl/>
          <w:cs/>
          <w:lang w:val="ar_AE" w:bidi="ar_AE"/>
        </w:rPr>
      </w:r>
      <w:r>
        <w:rPr>
          <w:rtl/>
          <w:cs/>
          <w:lang w:val="ar_AE" w:bidi="ar_AE"/>
        </w:rPr>
        <w:t>توقَّفوا هنا، وإذا احتجتم، فانظروا مرة أخرى إلى صورة لنبع ماء. ثم ناقشوا معًا، كمجموعة، الكلمة أو العبارة التي ستستخدمونها للتعبير عن «ينبوع ماء». أوقِفوا الاستماع إلى هذا التسجيل الصوتي هنا.</w:t>
      </w:r>
    </w:p>
    <w:p>
      <w:pPr>
        <w:bidi/>
      </w:pPr>
      <w:r>
        <w:rPr>
          <w:rtl/>
          <w:cs/>
          <w:lang w:val="ar_AE" w:bidi="ar_AE"/>
        </w:rPr>
      </w:r>
      <w:r>
        <w:rPr>
          <w:rtl/>
          <w:cs/>
          <w:lang w:val="ar_AE" w:bidi="ar_AE"/>
        </w:rPr>
        <w:t>كان القينيون يقيمون سابقًا في مدينة النخيل، أي أريحا. وشجرة النخيل هي نوع من الأشجار التي تنمو في أرض كنعان.</w:t>
      </w:r>
    </w:p>
    <w:p>
      <w:pPr>
        <w:bidi/>
      </w:pPr>
      <w:r>
        <w:rPr>
          <w:rtl/>
          <w:cs/>
          <w:lang w:val="ar_AE" w:bidi="ar_AE"/>
        </w:rPr>
      </w:r>
      <w:r>
        <w:rPr>
          <w:rtl/>
          <w:cs/>
          <w:lang w:val="ar_AE" w:bidi="ar_AE"/>
        </w:rPr>
        <w:t>توقَّفوا هنا وانظروا معًا إلى صورة لنخلة التمر، ثم ناقشوا الكلمة أو العبارة التي ستستخدمونها للتعبير عن اسم «مدينة النخيل».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1:18–26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 18–26 واحفظوا هذا المقطع في قلوبكم.</w:t>
      </w:r>
    </w:p>
    <w:p>
      <w:pPr>
        <w:bidi/>
      </w:pPr>
      <w:r>
        <w:rPr>
          <w:rtl/>
          <w:cs/>
          <w:lang w:val="ar_AE" w:bidi="ar_AE"/>
        </w:rPr>
      </w:r>
      <w:r>
        <w:rPr>
          <w:rtl/>
          <w:cs/>
          <w:lang w:val="ar_AE" w:bidi="ar_AE"/>
        </w:rPr>
        <w:t>استمعوا إلى نسخة صوتية من سِفر القضاة 1: 18–26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 18–26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حدثت هذه القصة الحقيقية بعد أن استولى جيشا يهوذا وشمعون على مدينة صفاة. ونحن لا نعرف الموقع الدقيق لصفاة، لكن من المرجح أن جيش يهوذا سار شرقًا مدة تتراوح بين يوم وثلاثة أيام متجهًا نحو مدينة غزة على ساحل البحر المتوسط. وهناك، في السهل الساحلي، استولى جيش يهوذا على مدينة غزة. ثم واصل سيره نحو الشمال قرابة خمس ساعات حتى استولى على أشقلون، وقد استولى جيش يهوذا على مدينة ثالثة، وهي عقرون، وهي تقع على بعد سبع ساعات من أشقلون نحو الشمال الشرقي. وكان الفلسطينيون، وهم أحد الشعوب الكنعانية، يسيطرون على تلك المنطقة. وكانت مدنهم الرئيسة خمسًا: غزة، وأشقلون، وعقرون، وأشدود، وجت. وهذا يعني أن جيش يهوذا استولى على ثلاثٍ من المدن الفلسطينية الخمس الكبرى. وكان الفلسطينيون من أشد أعداء بني إسرائيل قوةً. ومع ذلك، فعلى الرغم من النجاحات الأولى التي حققها جيش يهوذا، ظل الكنعانيون يسيطرون على أجزاء واسعة من الأرض.</w:t>
      </w:r>
    </w:p>
    <w:p>
      <w:pPr>
        <w:bidi/>
      </w:pPr>
      <w:r>
        <w:rPr>
          <w:rtl/>
          <w:cs/>
          <w:lang w:val="ar_AE" w:bidi="ar_AE"/>
        </w:rPr>
      </w:r>
      <w:r>
        <w:rPr>
          <w:rtl/>
          <w:cs/>
          <w:lang w:val="ar_AE" w:bidi="ar_AE"/>
        </w:rPr>
        <w:t>توقَّفوا هنا وانظروا معًا، كمجموعة، إلى خريطة تُظهر مدن غزة وأشقلون وعقرون. أوقِفوا الاستماع إلى هذا التسجيل الصوتي هنا.</w:t>
      </w:r>
    </w:p>
    <w:p>
      <w:pPr>
        <w:bidi/>
      </w:pPr>
      <w:r>
        <w:rPr>
          <w:rtl/>
          <w:cs/>
          <w:lang w:val="ar_AE" w:bidi="ar_AE"/>
        </w:rPr>
      </w:r>
      <w:r>
        <w:rPr>
          <w:rtl/>
          <w:cs/>
          <w:lang w:val="ar_AE" w:bidi="ar_AE"/>
        </w:rPr>
        <w:t xml:space="preserve">أعان الرب جيش يهوذا على السيطرة على المنطقة الجبلية، لكنه لم يتمكن من السيطرة على مناطق الوادي. ويذكر الراوي أن سبب ذلك هو أن سكان تلك المناطق كانوا يقاتلون بمركبات حديد. والمركبة الحديدية (الحربية) هي نوع من العربات التي تجرها الخيول، وكان الجنود يركبونها في أثناء القتال. وكان الفلسطينيون في تلك المنطقة يمتلكون تقنية صناعة الحديد، فاستخدموا هذا المعدن القوي لتدعيم العجلات الخشبية لمركباتهم. أما بنو إسرائيل فلم يكونوا قد عرفوا صناعة الحديد بعد، ولذلك لم تكن لديهم أسلحة أو مركبات حديدية. </w:t>
      </w:r>
    </w:p>
    <w:p>
      <w:pPr>
        <w:bidi/>
      </w:pPr>
      <w:r>
        <w:rPr>
          <w:rtl/>
          <w:cs/>
          <w:lang w:val="ar_AE" w:bidi="ar_AE"/>
        </w:rPr>
      </w:r>
      <w:r>
        <w:rPr>
          <w:rtl/>
          <w:cs/>
          <w:lang w:val="ar_AE" w:bidi="ar_AE"/>
        </w:rPr>
        <w:t>توقَّفوا هنا وانظروا معًا، كمجموعة، إلى رسم لمركبة حربية ذات عجلات مدعمة بالحديد. أوقِفوا الاستماع إلى هذا التسجيل الصوتي هنا.</w:t>
      </w:r>
    </w:p>
    <w:p>
      <w:pPr>
        <w:bidi/>
      </w:pPr>
      <w:r>
        <w:rPr>
          <w:rtl/>
          <w:cs/>
          <w:lang w:val="ar_AE" w:bidi="ar_AE"/>
        </w:rPr>
      </w:r>
      <w:r>
        <w:rPr>
          <w:rtl/>
          <w:cs/>
          <w:lang w:val="ar_AE" w:bidi="ar_AE"/>
        </w:rPr>
        <w:t>حقق جيش يهوذا أحد وعود الله التي أعطاها لهم في أيام موسى، وذلك عندما منح حبرون لكالب. ومع أن جيش يهوذا كان قد انتصر سابقًا على نسل أبناء عناق الثلاثة، فإنه لم يكن قد أحكم سيطرته الكاملة على المنطقة. ولم يعد جيش يهوذا إلى حبرون إلا بعد أن حقق عدة انتصارات أخرى، وهناك استولى كالب أخيرًا على الأرض بالكامل. ويقول الراوي إن كالب طرد « بَنِي» عَنَاقَ الثَّلاَثَةَ، أي نسلهم. وكان بنو إسرائيل يخشون بني عناق لأنهم كانوا طوال القامة وأقوياء جدًا. وفي قصة سابقة، كان جيش يهوذا قد هزم عشائر ثلاثة من نسل عناق، وهم عشائر شيشاي وأخيمان وتلماي، وكان ذلك في حبرون. لكن جيش يهوذا لم يكن قد بسط سيطرته الكاملة على حبرون، إذ بقيت العشائر المنحدرة من شيشاي وأخيمان وتلماي تسكن هناك. أما في هذه القصة، فقد طرد كالب تلك العشائر، وبذلك أحكم سيطرته على حبرون.</w:t>
      </w:r>
    </w:p>
    <w:p>
      <w:pPr>
        <w:bidi/>
      </w:pPr>
      <w:r>
        <w:rPr>
          <w:rtl/>
          <w:cs/>
          <w:lang w:val="ar_AE" w:bidi="ar_AE"/>
        </w:rPr>
      </w:r>
      <w:r>
        <w:rPr>
          <w:rtl/>
          <w:cs/>
          <w:lang w:val="ar_AE" w:bidi="ar_AE"/>
        </w:rPr>
        <w:t>توقَّفوا هنا وانظروا معًا، كمجموعة، إلى خريطة تتضمن مدينة حبرون. أوقِفوا الاستماع إلى هذا التسجيل الصوتي هنا.</w:t>
      </w:r>
    </w:p>
    <w:p>
      <w:pPr>
        <w:bidi/>
      </w:pPr>
      <w:r>
        <w:rPr>
          <w:rtl/>
          <w:cs/>
          <w:lang w:val="ar_AE" w:bidi="ar_AE"/>
        </w:rPr>
      </w:r>
      <w:r>
        <w:rPr>
          <w:rtl/>
          <w:cs/>
          <w:lang w:val="ar_AE" w:bidi="ar_AE"/>
        </w:rPr>
        <w:t>توقَّفوا هنا وناقشوا معًا، كمجموعة، السؤال الآتي: احكوا قصة عن موقف أوفى فيه الله بوعدٍ قطعه لأحد. أوقِفوا الاستماع إلى هذا التسجيل الصوتي هنا.</w:t>
      </w:r>
    </w:p>
    <w:p>
      <w:pPr>
        <w:bidi/>
      </w:pPr>
      <w:r>
        <w:rPr>
          <w:rtl/>
          <w:cs/>
          <w:lang w:val="ar_AE" w:bidi="ar_AE"/>
        </w:rPr>
      </w:r>
      <w:r>
        <w:rPr>
          <w:rtl/>
          <w:cs/>
          <w:lang w:val="ar_AE" w:bidi="ar_AE"/>
        </w:rPr>
        <w:t>يذكر راوي القصة أنه في الوقت نفسه تقريبًا الذي أحكم فيه كالب سيطرته على حبرون، فشل سبط بنيامين في الاستيلاء الكامل على مدينة أورشليم. وتتذكرون من قصة سابقة أن جيش يهوذا قتل كثيرًا من سكان أورشليم وأحرق المدينة، لكنه لم يتمكن من انتزاعها بالكامل من اليبوسيين الذين كانوا يسكنونها. ونعلم أيضًا أن الرب كان قد عيَّن أورشليم لسبط بنيامين. لذلك ذهب البنيامينيون إلى أورشليم، لكن جيشهم أيضًا لم يُحكِم سيطرته الكاملة على أورشليم. وبدلًا من ذلك، عاش البنيامينيون واليبوسيون معًا في أورشليم مدةً طويلة، واستمر الشعبان في العيش معًا حتى الوقت الذي روى فيه الراوي هذه القصة لبني إسرائيل.</w:t>
      </w:r>
    </w:p>
    <w:p>
      <w:pPr>
        <w:bidi/>
      </w:pPr>
      <w:r>
        <w:rPr>
          <w:rtl/>
          <w:cs/>
          <w:lang w:val="ar_AE" w:bidi="ar_AE"/>
        </w:rPr>
      </w:r>
      <w:r>
        <w:rPr>
          <w:rtl/>
          <w:cs/>
          <w:lang w:val="ar_AE" w:bidi="ar_AE"/>
        </w:rPr>
        <w:t>توقَّفوا هنا وانظروا معًا، كمجموعة، إلى خريطة تتضمن مدينة أورشليم. أوقِفوا الاستماع إلى هذا التسجيل الصوتي هنا.</w:t>
      </w:r>
    </w:p>
    <w:p>
      <w:pPr>
        <w:bidi/>
      </w:pPr>
      <w:r>
        <w:rPr>
          <w:rtl/>
          <w:cs/>
          <w:lang w:val="ar_AE" w:bidi="ar_AE"/>
        </w:rPr>
      </w:r>
      <w:r>
        <w:rPr>
          <w:rtl/>
          <w:cs/>
          <w:lang w:val="ar_AE" w:bidi="ar_AE"/>
        </w:rPr>
        <w:t>ويتحدث الراوي أيضًا عن «بيت يوسف»، أي أسرة يوسف أو سبطه. كان سبط يوسف، من بني إسرائيل، يضم مجموعتين أصغر، هما سبطا أفرايم ومنسى، اللذان سُمِّيا باسمَي ابني يوسف. ولذلك كان سبط يوسف يضم نسل أفرايم ونسل منسى. وفي أيام يشوع، عيَّن الرب المنطقة الشمالية من أرض كنعان لهذين السبطين. ثم هاجم جيش يوسف مدينة بيت إيل، الواقعة في المنطقة الجبلية. وقد يستغرق السير من بيت لحم شمالًا إلى بيت إيل نحو ثماني ساعات.</w:t>
      </w:r>
    </w:p>
    <w:p>
      <w:pPr>
        <w:bidi/>
      </w:pPr>
      <w:r>
        <w:rPr>
          <w:rtl/>
          <w:cs/>
          <w:lang w:val="ar_AE" w:bidi="ar_AE"/>
        </w:rPr>
      </w:r>
      <w:r>
        <w:rPr>
          <w:rtl/>
          <w:cs/>
          <w:lang w:val="ar_AE" w:bidi="ar_AE"/>
        </w:rPr>
        <w:t>توقَّفوا هنا وانظروا معًا، كمجموعة، إلى خريطة تتضمن مدينة بيت إيل. أوقِفوا الاستماع إلى هذا التسجيل الصوتي هنا.</w:t>
      </w:r>
    </w:p>
    <w:p>
      <w:pPr>
        <w:bidi/>
      </w:pPr>
      <w:r>
        <w:rPr>
          <w:rtl/>
          <w:cs/>
          <w:lang w:val="ar_AE" w:bidi="ar_AE"/>
        </w:rPr>
      </w:r>
      <w:r>
        <w:rPr>
          <w:rtl/>
          <w:cs/>
          <w:lang w:val="ar_AE" w:bidi="ar_AE"/>
        </w:rPr>
        <w:t>توقَّفوا هنا وناقشوا معًا، كمجموعة، السؤال الآتي: تحدَّثوا عن الأسباط أو العشائر الكبيرة في منطقتكم. كيف تُقسَّم هذه الأسباط الكبيرة إلى أسباط أو عشائر أصغر؟ أوقِفوا الاستماع إلى هذا التسجيل الصوتي هنا.</w:t>
      </w:r>
    </w:p>
    <w:p>
      <w:pPr>
        <w:bidi/>
      </w:pPr>
      <w:r>
        <w:rPr>
          <w:rtl/>
          <w:cs/>
          <w:lang w:val="ar_AE" w:bidi="ar_AE"/>
        </w:rPr>
      </w:r>
      <w:r>
        <w:rPr>
          <w:rtl/>
          <w:cs/>
          <w:lang w:val="ar_AE" w:bidi="ar_AE"/>
        </w:rPr>
        <w:t>كان الرب قد عيَّن بيت إيل لسبط بنيامين، على الحد الجنوبي للأرض التي خصصها لسبط أفرايم. ومع ذلك، فإن سبط يوسف، الذي كان يضم سبط أفرايم، هو الذي هاجم بيت إيل. وكان الرب مع جيش يوسف، أي إنه كان يؤيده ويوجهه للهجوم على بيت إيل.</w:t>
      </w:r>
    </w:p>
    <w:p>
      <w:pPr>
        <w:bidi/>
      </w:pPr>
      <w:r>
        <w:rPr>
          <w:rtl/>
          <w:cs/>
          <w:lang w:val="ar_AE" w:bidi="ar_AE"/>
        </w:rPr>
      </w:r>
      <w:r>
        <w:rPr>
          <w:rtl/>
          <w:cs/>
          <w:lang w:val="ar_AE" w:bidi="ar_AE"/>
        </w:rPr>
        <w:t>لكن قادة جيش يوسف، بدلًا من مهاجمة المدينة مباشرةً، أرسلوا جواسيس ليستطلعوا الأوضاع أولًا. ويذكر الراوي أيضًا بإيجاز أن بيت إيل كان اسمها قديمًا «لوز». ورأى جواسيس جيش يوسف رجلًا من سكان بيت إيل يخرج من المدينة، ويُرجَّح أنه خرج من البوابة الرئيسة في سور المدينة. فطلبوا منه أن يدلهم على طريق للدخول إلى المدينة، ولم يكونوا يقصدون البوابة، فقد كان الجواسيس يعرفون بالفعل مكان بوابة المدينة. لكنهم أرادوا من الرجل أن يساعدهم في الوصول إلى مدخل سري للتسلل إلى المدينة، حتى لا يشك جيش بيت إيل أن جيش يوسف على وشك مهاجمة المدينة.</w:t>
      </w:r>
    </w:p>
    <w:p>
      <w:pPr>
        <w:bidi/>
      </w:pPr>
      <w:r>
        <w:rPr>
          <w:rtl/>
          <w:cs/>
          <w:lang w:val="ar_AE" w:bidi="ar_AE"/>
        </w:rPr>
      </w:r>
      <w:r>
        <w:rPr>
          <w:rtl/>
          <w:cs/>
          <w:lang w:val="ar_AE" w:bidi="ar_AE"/>
        </w:rPr>
        <w:t>توقَّفوا هنا وانظروا معًا، كمجموعة، إلى رسم يوضح شكل مدينة مسوَّرة وبوابتها في ذلك الزمان. أوقِفوا الاستماع إلى هذا التسجيل الصوتي هنا.</w:t>
      </w:r>
    </w:p>
    <w:p>
      <w:pPr>
        <w:bidi/>
      </w:pPr>
      <w:r>
        <w:rPr>
          <w:rtl/>
          <w:cs/>
          <w:lang w:val="ar_AE" w:bidi="ar_AE"/>
        </w:rPr>
      </w:r>
      <w:r>
        <w:rPr>
          <w:rtl/>
          <w:cs/>
          <w:lang w:val="ar_AE" w:bidi="ar_AE"/>
        </w:rPr>
        <w:t>وعد الجواسيس هذا الرجل بأنه إذا ساعدهم فسيرحمونه ويُحسنون إليه. فأراهم لرجل كيف يدخلون المدينة. ثم قتل جيش يوسف جميع سكان المدينة بحد السيف، لكنه أطلق الرجل وعائلته أحرارًا. وانتقل الرجل وعائلته إلى المنطقة التي كان يعيش فيها الحثيون. وكان الحثيون، وهم من أكبر القبائل الكنعانية، يسكنون في سوريا، وكانت أرضهم تمتد لتشمل أجزاءً من تركيا الحالية وشمال فلسطين، حتى نهر العاصي.</w:t>
      </w:r>
    </w:p>
    <w:p>
      <w:pPr>
        <w:bidi/>
      </w:pPr>
      <w:r>
        <w:rPr>
          <w:rtl/>
          <w:cs/>
          <w:lang w:val="ar_AE" w:bidi="ar_AE"/>
        </w:rPr>
      </w:r>
      <w:r>
        <w:rPr>
          <w:rtl/>
          <w:cs/>
          <w:lang w:val="ar_AE" w:bidi="ar_AE"/>
        </w:rPr>
        <w:t>توقَّفوا هنا وانظروا معًا، كمجموعة، إلى خريطة تُظهر أرض الحثيين. أوقِفوا الاستماع إلى هذا التسجيل الصوتي هنا.</w:t>
      </w:r>
    </w:p>
    <w:p>
      <w:pPr>
        <w:bidi/>
      </w:pPr>
      <w:r>
        <w:rPr>
          <w:rtl/>
          <w:cs/>
          <w:lang w:val="ar_AE" w:bidi="ar_AE"/>
        </w:rPr>
      </w:r>
      <w:r>
        <w:rPr>
          <w:rtl/>
          <w:cs/>
          <w:lang w:val="ar_AE" w:bidi="ar_AE"/>
        </w:rPr>
        <w:t>توقَّفوا هنا، وإذا لزم الأمر، فانظروا معًا، كمجموعة، إلى رسم لسيف. أوقِفوا الاستماع إلى هذا التسجيل الصوتي هنا.</w:t>
      </w:r>
    </w:p>
    <w:p>
      <w:pPr>
        <w:bidi/>
      </w:pPr>
      <w:r>
        <w:rPr>
          <w:rtl/>
          <w:cs/>
          <w:lang w:val="ar_AE" w:bidi="ar_AE"/>
        </w:rPr>
      </w:r>
      <w:r>
        <w:rPr>
          <w:rtl/>
          <w:cs/>
          <w:lang w:val="ar_AE" w:bidi="ar_AE"/>
        </w:rPr>
        <w:t>بنى الرجل الذي خرج من بيت إيل، هو وعائلته، مدينةً جديدة، وأطلق عليها اسم «لوز»، وهو الاسم القديم الذي كان الناس يطلقونه على بيت إيل. وظلت المدينة الجديدة تُعرف باسم «لوز» حتى الوقت الذي روى فيه الراوي هذه القصة لبني إسرائيل. وبعبارة أخرى، لأن سبط يوسف سمح لهذا الرجل أن يرحل، استمرت مدينة لوز، ولكن في موقع مختلف. ولذلك، لم يطع سبط يوسف الرب طاعةً كاملة، لأنه أبقى أحد سكان لوز على قيد الحياة، مع أن الرب كان قد أمرهم بإهلاك جميع سكان المدينة.</w:t>
      </w:r>
    </w:p>
    <w:p>
      <w:pPr>
        <w:bidi/>
      </w:pPr>
      <w:r>
        <w:rPr>
          <w:rtl/>
          <w:cs/>
          <w:lang w:val="ar_AE" w:bidi="ar_AE"/>
        </w:rPr>
      </w:r>
      <w:r>
        <w:rPr>
          <w:rtl/>
          <w:cs/>
          <w:lang w:val="ar_AE" w:bidi="ar_AE"/>
        </w:rPr>
        <w:t>توقَّفوا هنا وناقشوا معًا، كمجموعة، السؤال الآتي: احكوا قصة عن جماعة لم تطع الله طاعةً كاملة. ماذا حدث نتيجة عصيانها؟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 18–26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يستولي جيش يهوذا على المدن الواقعة على الساحل، كما يستولي على المنطقة الجبلية، لكنه يفشل في طرد السكان الذين يعيشون في منطقة الوادي.</w:t>
      </w:r>
    </w:p>
    <w:p>
      <w:pPr>
        <w:bidi/>
      </w:pPr>
      <w:r>
        <w:rPr>
          <w:rtl/>
          <w:cs/>
          <w:lang w:val="ar_AE" w:bidi="ar_AE"/>
        </w:rPr>
      </w:r>
      <w:r>
        <w:rPr>
          <w:b/>
          <w:rtl/>
          <w:cs/>
          <w:lang w:val="ar_AE" w:bidi="ar_AE"/>
        </w:rPr>
        <w:t>في المشهد الثاني:</w:t>
      </w:r>
      <w:r>
        <w:rPr>
          <w:rtl/>
          <w:cs/>
          <w:lang w:val="ar_AE" w:bidi="ar_AE"/>
        </w:rPr>
        <w:t xml:space="preserve"> يمنح جيش يهوذا كالب السيطرة على حبرون.</w:t>
      </w:r>
    </w:p>
    <w:p>
      <w:pPr>
        <w:bidi/>
      </w:pPr>
      <w:r>
        <w:rPr>
          <w:rtl/>
          <w:cs/>
          <w:lang w:val="ar_AE" w:bidi="ar_AE"/>
        </w:rPr>
      </w:r>
      <w:r>
        <w:rPr>
          <w:b/>
          <w:rtl/>
          <w:cs/>
          <w:lang w:val="ar_AE" w:bidi="ar_AE"/>
        </w:rPr>
        <w:t>في المشهد الثالث:</w:t>
      </w:r>
      <w:r>
        <w:rPr>
          <w:rtl/>
          <w:cs/>
          <w:lang w:val="ar_AE" w:bidi="ar_AE"/>
        </w:rPr>
        <w:t xml:space="preserve"> ينتقل البنيامينيون إلى أورشليم، لكنهم يفشلون في طرد اليبوسيين منها.</w:t>
      </w:r>
    </w:p>
    <w:p>
      <w:pPr>
        <w:bidi/>
      </w:pPr>
      <w:r>
        <w:rPr>
          <w:rtl/>
          <w:cs/>
          <w:lang w:val="ar_AE" w:bidi="ar_AE"/>
        </w:rPr>
      </w:r>
      <w:r>
        <w:rPr>
          <w:b/>
          <w:rtl/>
          <w:cs/>
          <w:lang w:val="ar_AE" w:bidi="ar_AE"/>
        </w:rPr>
        <w:t>في المشهد الرابع:</w:t>
      </w:r>
      <w:r>
        <w:rPr>
          <w:rtl/>
          <w:cs/>
          <w:lang w:val="ar_AE" w:bidi="ar_AE"/>
        </w:rPr>
        <w:t xml:space="preserve"> يهاجم سبطي يوسف بيت إيل. وقبل الهجوم، يرسل سبطي يوسف مراقبون لاستطلاع أوضاع بيت إيل. ويعقد المراقبون اتفاقًا مع رجل أثناء خروجه من المدينة. ثم يهاجم جيش يوسف بيت إيل، فيقتل جميع سكانها، لكنه يُبقي على حياة الرجل وعائلته لأنهم ساعدوا الجواسيس.</w:t>
      </w:r>
    </w:p>
    <w:p>
      <w:pPr>
        <w:bidi/>
      </w:pPr>
      <w:r>
        <w:rPr>
          <w:rtl/>
          <w:cs/>
          <w:lang w:val="ar_AE" w:bidi="ar_AE"/>
        </w:rPr>
      </w:r>
      <w:r>
        <w:rPr>
          <w:b/>
          <w:rtl/>
          <w:cs/>
          <w:lang w:val="ar_AE" w:bidi="ar_AE"/>
        </w:rPr>
        <w:t>في المشهد الخامس:</w:t>
      </w:r>
      <w:r>
        <w:rPr>
          <w:rtl/>
          <w:cs/>
          <w:lang w:val="ar_AE" w:bidi="ar_AE"/>
        </w:rPr>
        <w:t xml:space="preserve"> يأخذ الرجل الذي من بيت إيل عائلته، ويبني مدينةً تُدعى «لوز» في أرض الحثيين.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جيش يهوذا</w:t>
      </w:r>
    </w:p>
    <w:p>
      <w:pPr>
        <w:pStyle w:val="ListBullet"/>
        <w:bidi/>
        <w:spacing w:line="240" w:lineRule="auto"/>
        <w:ind w:left="720"/>
      </w:pPr>
      <w:r>
        <w:rPr>
          <w:rtl/>
          <w:cs/>
          <w:lang w:val="ar_AE" w:bidi="ar_AE"/>
        </w:rPr>
      </w:r>
      <w:r>
        <w:rPr>
          <w:rtl/>
          <w:cs/>
          <w:lang w:val="ar_AE" w:bidi="ar_AE"/>
        </w:rPr>
        <w:t>الأعداء الفلسطينيون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كالب</w:t>
      </w:r>
    </w:p>
    <w:p>
      <w:pPr>
        <w:pStyle w:val="ListBullet"/>
        <w:bidi/>
        <w:spacing w:line="240" w:lineRule="auto"/>
        <w:ind w:left="720"/>
      </w:pPr>
      <w:r>
        <w:rPr>
          <w:rtl/>
          <w:cs/>
          <w:lang w:val="ar_AE" w:bidi="ar_AE"/>
        </w:rPr>
      </w:r>
      <w:r>
        <w:rPr>
          <w:rtl/>
          <w:cs/>
          <w:lang w:val="ar_AE" w:bidi="ar_AE"/>
        </w:rPr>
        <w:t>بَنُو عَنَاق</w:t>
      </w:r>
    </w:p>
    <w:p>
      <w:pPr>
        <w:pStyle w:val="ListBullet"/>
        <w:bidi/>
        <w:spacing w:line="240" w:lineRule="auto"/>
        <w:ind w:left="720"/>
      </w:pPr>
      <w:r>
        <w:rPr>
          <w:rtl/>
          <w:cs/>
          <w:lang w:val="ar_AE" w:bidi="ar_AE"/>
        </w:rPr>
      </w:r>
      <w:r>
        <w:rPr>
          <w:rtl/>
          <w:cs/>
          <w:lang w:val="ar_AE" w:bidi="ar_AE"/>
        </w:rPr>
        <w:t>بَنو بنيامين</w:t>
      </w:r>
    </w:p>
    <w:p>
      <w:pPr>
        <w:pStyle w:val="ListBullet"/>
        <w:bidi/>
        <w:spacing w:line="240" w:lineRule="auto"/>
        <w:ind w:left="720"/>
      </w:pPr>
      <w:r>
        <w:rPr>
          <w:rtl/>
          <w:cs/>
          <w:lang w:val="ar_AE" w:bidi="ar_AE"/>
        </w:rPr>
      </w:r>
      <w:r>
        <w:rPr>
          <w:rtl/>
          <w:cs/>
          <w:lang w:val="ar_AE" w:bidi="ar_AE"/>
        </w:rPr>
        <w:t>اليبوسيون الذين في أورشليم</w:t>
      </w:r>
    </w:p>
    <w:p>
      <w:pPr>
        <w:pStyle w:val="ListBullet"/>
        <w:bidi/>
        <w:spacing w:line="240" w:lineRule="auto"/>
        <w:ind w:left="720"/>
      </w:pPr>
      <w:r>
        <w:rPr>
          <w:rtl/>
          <w:cs/>
          <w:lang w:val="ar_AE" w:bidi="ar_AE"/>
        </w:rPr>
      </w:r>
      <w:r>
        <w:rPr>
          <w:rtl/>
          <w:cs/>
          <w:lang w:val="ar_AE" w:bidi="ar_AE"/>
        </w:rPr>
        <w:t>أسباط يوسف</w:t>
      </w:r>
    </w:p>
    <w:p>
      <w:pPr>
        <w:pStyle w:val="ListBullet"/>
        <w:bidi/>
        <w:spacing w:line="240" w:lineRule="auto"/>
        <w:ind w:left="720"/>
      </w:pPr>
      <w:r>
        <w:rPr>
          <w:rtl/>
          <w:cs/>
          <w:lang w:val="ar_AE" w:bidi="ar_AE"/>
        </w:rPr>
      </w:r>
      <w:r>
        <w:rPr>
          <w:rtl/>
          <w:cs/>
          <w:lang w:val="ar_AE" w:bidi="ar_AE"/>
        </w:rPr>
        <w:t>المُرَاقِبُون من بَيْت يُوسُف (أي جيشه) الذين ذهبوا ليسْتَكْشَفوا عَنْ بَيْتِ إِيلَ</w:t>
      </w:r>
    </w:p>
    <w:p>
      <w:pPr>
        <w:pStyle w:val="ListBullet"/>
        <w:bidi/>
        <w:spacing w:line="240" w:lineRule="auto"/>
        <w:ind w:left="720"/>
      </w:pPr>
      <w:r>
        <w:rPr>
          <w:rtl/>
          <w:cs/>
          <w:lang w:val="ar_AE" w:bidi="ar_AE"/>
        </w:rPr>
      </w:r>
      <w:r>
        <w:rPr>
          <w:rtl/>
          <w:cs/>
          <w:lang w:val="ar_AE" w:bidi="ar_AE"/>
        </w:rPr>
        <w:t>الرجل الذي من بيت إيل، وهي مدينة كانت تُدعى قبلًا لوز</w:t>
      </w:r>
    </w:p>
    <w:p>
      <w:pPr>
        <w:pStyle w:val="ListBullet"/>
        <w:bidi/>
        <w:spacing w:line="240" w:lineRule="auto"/>
        <w:ind w:left="720"/>
      </w:pPr>
      <w:r>
        <w:rPr>
          <w:rtl/>
          <w:cs/>
          <w:lang w:val="ar_AE" w:bidi="ar_AE"/>
        </w:rPr>
      </w:r>
      <w:r>
        <w:rPr>
          <w:rtl/>
          <w:cs/>
          <w:lang w:val="ar_AE" w:bidi="ar_AE"/>
        </w:rPr>
        <w:t>الشعب الذي في بيت إيل</w:t>
      </w:r>
    </w:p>
    <w:p>
      <w:pPr>
        <w:pStyle w:val="ListBullet"/>
        <w:bidi/>
        <w:spacing w:line="240" w:lineRule="auto"/>
        <w:ind w:left="720"/>
      </w:pPr>
      <w:r>
        <w:rPr>
          <w:rtl/>
          <w:cs/>
          <w:lang w:val="ar_AE" w:bidi="ar_AE"/>
        </w:rPr>
      </w:r>
      <w:r>
        <w:rPr>
          <w:rtl/>
          <w:cs/>
          <w:lang w:val="ar_AE" w:bidi="ar_AE"/>
        </w:rPr>
        <w:t>والحثيون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يبدأ الراوي المشهد الأول باستخدام الكلمة التي تُبيِّن للمستمع أن أحداث هذه القصة وقعت مباشرةً بعد أحداث القصة السابقة. ويذكر الراوي أن يهوذا، أي جيش يهوذا، استولى على ثلاث مدن، ويورد أسماءها بحسب ترتيب الهجوم عليها: غزة أولًا، ثم أشقلون، وأخيرًا عقرون. وقد استولى جيش يهوذا على كل مدينة، بما في ذلك الأراضي الممتدة حتى الحدود، أو الأقاليم المحيطة بكل مدينة.</w:t>
      </w:r>
    </w:p>
    <w:p>
      <w:pPr>
        <w:bidi/>
      </w:pPr>
      <w:r>
        <w:rPr>
          <w:rtl/>
          <w:cs/>
          <w:lang w:val="ar_AE" w:bidi="ar_AE"/>
        </w:rPr>
      </w:r>
      <w:r>
        <w:rPr>
          <w:rtl/>
          <w:cs/>
          <w:lang w:val="ar_AE" w:bidi="ar_AE"/>
        </w:rPr>
        <w:t>وكان الرب «مَعَ» جيش يهوذا. ولا يقصد الراوي بذلك أن الرب كان حاضرًا معهم حضورًا جسديًا في المعركة، بل إن الرب كان يؤيد جيش يهوذا ويقوده للاستيلاء على المنطقة الجبلية. ولذلك، استطاع جيش يهوذا أن يسيطر على أرض المنطقة الجبلية وينتزعها من السكان الذين كانوا يعيشون فيها.</w:t>
      </w:r>
    </w:p>
    <w:p>
      <w:pPr>
        <w:bidi/>
      </w:pPr>
      <w:r>
        <w:rPr>
          <w:rtl/>
          <w:cs/>
          <w:lang w:val="ar_AE" w:bidi="ar_AE"/>
        </w:rPr>
      </w:r>
      <w:r>
        <w:rPr>
          <w:rtl/>
          <w:cs/>
          <w:lang w:val="ar_AE" w:bidi="ar_AE"/>
        </w:rPr>
        <w:t>توقَّفوا هنا وناقشوا معًا، كمجموعة، السؤال الآتي: احكوا قصة عن موقف أعان الله فيه شخصًا، مع أنه لم يكن حاضرًا معه حضورًا جسديًا. وانتبهوا إلى الألفاظ التي يستخدمها الراوي عند حديثه عن الله. أوقِفوا الاستماع إلى هذا التسجيل الصوتي هنا.</w:t>
      </w:r>
    </w:p>
    <w:p>
      <w:pPr>
        <w:bidi/>
      </w:pPr>
      <w:r>
        <w:rPr>
          <w:rtl/>
          <w:cs/>
          <w:lang w:val="ar_AE" w:bidi="ar_AE"/>
        </w:rPr>
      </w:r>
      <w:r>
        <w:rPr>
          <w:rtl/>
          <w:cs/>
          <w:lang w:val="ar_AE" w:bidi="ar_AE"/>
        </w:rPr>
        <w:t>لم يتمكن جيش يهوذا من طرد السكان الذين كانوا يعيشون في مناطق الوادي، لأن جنودهم (أي جنود الأعداء) كانوا يستخدمون مركبات حربية ذات عجلات حديدية.</w:t>
      </w:r>
    </w:p>
    <w:p>
      <w:pPr>
        <w:bidi/>
      </w:pPr>
      <w:r>
        <w:rPr>
          <w:rtl/>
          <w:cs/>
          <w:lang w:val="ar_AE" w:bidi="ar_AE"/>
        </w:rPr>
      </w:r>
      <w:r>
        <w:rPr>
          <w:rtl/>
          <w:cs/>
          <w:lang w:val="ar_AE" w:bidi="ar_AE"/>
        </w:rPr>
        <w:t>وفي المشهد الثاني، يعطي جيش يهوذا مدينة حبرون لكالب. ويذكِّرنا الراوي بأن موسى كان قد وعد كالب في الماضي بأن تكون حبرون من نصيبه. وبعد أن وعد جيش يهوذا كالب بأن الأرض ستكون له، وسلّمها له، قام كالب بطرد سكان حبرون، أي أنه طرد نسل بني عناق من المنطقة. وبعبارة أخرى، أجبر كالب نسل عشائر بني عناق على مغادرة المنطقة.</w:t>
      </w:r>
    </w:p>
    <w:p>
      <w:pPr>
        <w:bidi/>
      </w:pPr>
      <w:r>
        <w:rPr>
          <w:rtl/>
          <w:cs/>
          <w:lang w:val="ar_AE" w:bidi="ar_AE"/>
        </w:rPr>
      </w:r>
      <w:r>
        <w:rPr>
          <w:rtl/>
          <w:cs/>
          <w:lang w:val="ar_AE" w:bidi="ar_AE"/>
        </w:rPr>
        <w:t>توقَّفوا هنا وناقشوا معًا، كمجموعة، السؤال الآتي: كيف ستصفون الطريقة التي طرد بها كالب نسل بني عناق من المنطقة؟ أوقِفوا الاستماع إلى هذا التسجيل الصوتي هنا.</w:t>
      </w:r>
    </w:p>
    <w:p>
      <w:pPr>
        <w:bidi/>
      </w:pPr>
      <w:r>
        <w:rPr>
          <w:rtl/>
          <w:cs/>
          <w:lang w:val="ar_AE" w:bidi="ar_AE"/>
        </w:rPr>
      </w:r>
      <w:r>
        <w:rPr>
          <w:rtl/>
          <w:cs/>
          <w:lang w:val="ar_AE" w:bidi="ar_AE"/>
        </w:rPr>
        <w:t>ومن المرجح أن أحداث المشهد الثالث وقعت في الوقت نفسه تقريبًا، أو بعد وقت قصير من استيلاء كالب على حبرون. وفي هذا المشهد، ينتقل البنيامينيون إلى أورشليم، لكنهم يفشلون في طرد اليبوسيين الذين كانوا يسكنونها. ولذلك، صار البنيامينيون واليبوسيون يعيشون معًا في أورشليم. ويقول الراوي إن ذلك استمر «إِلَى هَذَا الْيَوْمِ»، أي إن الشعبين كانا لا يزالان يعيشان معًا في أورشليم عندما روى الراوي هذه القصة للمستمعين الأصليين من بني إسرائيل.</w:t>
      </w:r>
    </w:p>
    <w:p>
      <w:pPr>
        <w:bidi/>
      </w:pPr>
      <w:r>
        <w:rPr>
          <w:rtl/>
          <w:cs/>
          <w:lang w:val="ar_AE" w:bidi="ar_AE"/>
        </w:rPr>
      </w:r>
      <w:r>
        <w:rPr>
          <w:rtl/>
          <w:cs/>
          <w:lang w:val="ar_AE" w:bidi="ar_AE"/>
        </w:rPr>
        <w:t>توقَّفوا هنا وناقشوا معًا، كمجموعة، السؤال الآتي: احكوا قصة عن أمر حدث منذ زمن بعيد، وما زالت آثاره أو نتائجه مستمرة حتى اليوم. ما الكلمات التي يستخدمها الراوي ليوضح أن هذه النتيجة لا تزال تحدث ومستمرة؟ أوقِفوا الاستماع إلى هذا التسجيل الصوتي هنا.</w:t>
      </w:r>
    </w:p>
    <w:p>
      <w:pPr>
        <w:bidi/>
      </w:pPr>
      <w:r>
        <w:rPr>
          <w:rtl/>
          <w:cs/>
          <w:lang w:val="ar_AE" w:bidi="ar_AE"/>
        </w:rPr>
      </w:r>
      <w:r>
        <w:rPr>
          <w:rtl/>
          <w:cs/>
          <w:lang w:val="ar_AE" w:bidi="ar_AE"/>
        </w:rPr>
        <w:t>في المشهد الرابع، يتحدث الراوي عن «بيت يوسف». وتشير كلمة «بيت» هنا إلى جميع أفراد سبط يوسف، أي نسل يوسف.</w:t>
      </w:r>
    </w:p>
    <w:p>
      <w:pPr>
        <w:bidi/>
      </w:pPr>
      <w:r>
        <w:rPr>
          <w:rtl/>
          <w:cs/>
          <w:lang w:val="ar_AE" w:bidi="ar_AE"/>
        </w:rPr>
      </w:r>
      <w:r>
        <w:rPr>
          <w:rtl/>
          <w:cs/>
          <w:lang w:val="ar_AE" w:bidi="ar_AE"/>
        </w:rPr>
        <w:t>توقَّفوا هنا وناقشوا معًا، كمجموعة، السؤال الآتي: كيف يمكنكم وصف «بيت يوسف» أو «سبط يوسف»؟ وتذكَّروا أن سبط يوسف يضم السبطين الأصغر: أفرايم ومنسى. أوقِفوا الاستماع إلى هذا التسجيل الصوتي هنا.</w:t>
      </w:r>
    </w:p>
    <w:p>
      <w:pPr>
        <w:bidi/>
      </w:pPr>
      <w:r>
        <w:rPr>
          <w:rtl/>
          <w:cs/>
          <w:lang w:val="ar_AE" w:bidi="ar_AE"/>
        </w:rPr>
      </w:r>
      <w:r>
        <w:rPr>
          <w:rtl/>
          <w:cs/>
          <w:lang w:val="ar_AE" w:bidi="ar_AE"/>
        </w:rPr>
        <w:t>أرسل جيش يوسف بعض المراقبين ليستطلعوا مدينة بيت إيل، التي كان اسمها سابقًا «لوز». وأثناء ذلك، رأى أولئك المراقبون رجلًا يخرج من المدينة، فتحدثوا معه. ولا يذكر الراوي ذلك صراحةً، لكن من المرجح أن المراقبين لم يقتربوا من الرجل أمام المدينة مباشرةً، بل من المحتمل أن المرقبين انتظروا حتى ابتعد الرجل إلى منطقة لا يراه فيها أحد وهو يتحدث معهم.</w:t>
      </w:r>
    </w:p>
    <w:p>
      <w:pPr>
        <w:bidi/>
      </w:pPr>
      <w:r>
        <w:rPr>
          <w:rtl/>
          <w:cs/>
          <w:lang w:val="ar_AE" w:bidi="ar_AE"/>
        </w:rPr>
      </w:r>
      <w:r>
        <w:rPr>
          <w:rtl/>
          <w:cs/>
          <w:lang w:val="ar_AE" w:bidi="ar_AE"/>
        </w:rPr>
        <w:t>ثم عقد المراقبون اتفاقًا مع الرجل. وقد اختاروا كلماتهم بطريقة توضح أنهم أرادوا أن يقنعوا الرجل بأن يساعدهم. فوعدوه بأنه إن دلَّهم على طريق يدخلون منه إلى المدينة خفيةً، فيعملون معه معروفًا ولن يؤذوه. فأراهم الرجل الطريق الذي يستطيعون التسلل منه إلى داخل المدينة. ومرةً أخرى، لا يذكر الراوي ذلك صراحةً، لكن من المرجح أن الجواسيس عادوا أولًا وأخبروا جيش يوسف بما حدث. وبعد ذلك، كان جيش يوسف سيتسلل إلى المدينة، ويقتل سكانها بالسيوف. وقد وفّى جيش يوسف بالوعد الذي قطعه الجواسيس للرجل الذي ساعدهم، فتركه هو وعائلته ينصرفون من دون أن يصيبهم أي أذى.</w:t>
      </w:r>
    </w:p>
    <w:p>
      <w:pPr>
        <w:bidi/>
      </w:pPr>
      <w:r>
        <w:rPr>
          <w:rtl/>
          <w:cs/>
          <w:lang w:val="ar_AE" w:bidi="ar_AE"/>
        </w:rPr>
      </w:r>
      <w:r>
        <w:rPr>
          <w:rtl/>
          <w:cs/>
          <w:lang w:val="ar_AE" w:bidi="ar_AE"/>
        </w:rPr>
        <w:t>توقَّفوا هنا وناقشوا معًا، كمجموعة، السؤال الآتي: احكوا قصة عن موقف أقنع فيه شخصٌ شخصًا آخر أن يفعل شيئًا. ماذا قال الشخص الأول حتى أقنع الشخص الثاني؟ أوقِفوا الاستماع إلى هذا التسجيل الصوتي هنا.</w:t>
      </w:r>
    </w:p>
    <w:p>
      <w:pPr>
        <w:bidi/>
      </w:pPr>
      <w:r>
        <w:rPr>
          <w:rtl/>
          <w:cs/>
          <w:lang w:val="ar_AE" w:bidi="ar_AE"/>
        </w:rPr>
      </w:r>
      <w:r>
        <w:rPr>
          <w:rtl/>
          <w:cs/>
          <w:lang w:val="ar_AE" w:bidi="ar_AE"/>
        </w:rPr>
        <w:t>وفي المشهد الخامس، انتقل الرجل الذي من بيت إيل إلى أرض الحثيين، وأعاد بناء مدينة لوز. ويقول الراوي إن المدينة كانت لا تزال تُدعى «لوز» «إلى هذا اليوم»، أي في الوقت الذي روى فيه هذه القصة للمستمعين الأصليين من بني إسرائيل.</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 18–26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جيش يهوذا</w:t>
      </w:r>
    </w:p>
    <w:p>
      <w:pPr>
        <w:pStyle w:val="ListBullet"/>
        <w:bidi/>
        <w:spacing w:line="240" w:lineRule="auto"/>
        <w:ind w:left="720"/>
      </w:pPr>
      <w:r>
        <w:rPr>
          <w:rtl/>
          <w:cs/>
          <w:lang w:val="ar_AE" w:bidi="ar_AE"/>
        </w:rPr>
      </w:r>
      <w:r>
        <w:rPr>
          <w:rtl/>
          <w:cs/>
          <w:lang w:val="ar_AE" w:bidi="ar_AE"/>
        </w:rPr>
        <w:t>الأعداء الفلسطينيون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كالب</w:t>
      </w:r>
    </w:p>
    <w:p>
      <w:pPr>
        <w:pStyle w:val="ListBullet"/>
        <w:bidi/>
        <w:spacing w:line="240" w:lineRule="auto"/>
        <w:ind w:left="720"/>
      </w:pPr>
      <w:r>
        <w:rPr>
          <w:rtl/>
          <w:cs/>
          <w:lang w:val="ar_AE" w:bidi="ar_AE"/>
        </w:rPr>
      </w:r>
      <w:r>
        <w:rPr>
          <w:rtl/>
          <w:cs/>
          <w:lang w:val="ar_AE" w:bidi="ar_AE"/>
        </w:rPr>
        <w:t>بَنُو عَنَاق</w:t>
      </w:r>
    </w:p>
    <w:p>
      <w:pPr>
        <w:pStyle w:val="ListBullet"/>
        <w:bidi/>
        <w:spacing w:line="240" w:lineRule="auto"/>
        <w:ind w:left="720"/>
      </w:pPr>
      <w:r>
        <w:rPr>
          <w:rtl/>
          <w:cs/>
          <w:lang w:val="ar_AE" w:bidi="ar_AE"/>
        </w:rPr>
      </w:r>
      <w:r>
        <w:rPr>
          <w:rtl/>
          <w:cs/>
          <w:lang w:val="ar_AE" w:bidi="ar_AE"/>
        </w:rPr>
        <w:t>بَنو بنيامين</w:t>
      </w:r>
    </w:p>
    <w:p>
      <w:pPr>
        <w:pStyle w:val="ListBullet"/>
        <w:bidi/>
        <w:spacing w:line="240" w:lineRule="auto"/>
        <w:ind w:left="720"/>
      </w:pPr>
      <w:r>
        <w:rPr>
          <w:rtl/>
          <w:cs/>
          <w:lang w:val="ar_AE" w:bidi="ar_AE"/>
        </w:rPr>
      </w:r>
      <w:r>
        <w:rPr>
          <w:rtl/>
          <w:cs/>
          <w:lang w:val="ar_AE" w:bidi="ar_AE"/>
        </w:rPr>
        <w:t>اليبوسيون في أورشليم</w:t>
      </w:r>
    </w:p>
    <w:p>
      <w:pPr>
        <w:pStyle w:val="ListBullet"/>
        <w:bidi/>
        <w:spacing w:line="240" w:lineRule="auto"/>
        <w:ind w:left="720"/>
      </w:pPr>
      <w:r>
        <w:rPr>
          <w:rtl/>
          <w:cs/>
          <w:lang w:val="ar_AE" w:bidi="ar_AE"/>
        </w:rPr>
      </w:r>
      <w:r>
        <w:rPr>
          <w:rtl/>
          <w:cs/>
          <w:lang w:val="ar_AE" w:bidi="ar_AE"/>
        </w:rPr>
        <w:t>أسباط يوسف</w:t>
      </w:r>
    </w:p>
    <w:p>
      <w:pPr>
        <w:pStyle w:val="ListBullet"/>
        <w:bidi/>
        <w:spacing w:line="240" w:lineRule="auto"/>
        <w:ind w:left="720"/>
      </w:pPr>
      <w:r>
        <w:rPr>
          <w:rtl/>
          <w:cs/>
          <w:lang w:val="ar_AE" w:bidi="ar_AE"/>
        </w:rPr>
      </w:r>
      <w:r>
        <w:rPr>
          <w:rtl/>
          <w:cs/>
          <w:lang w:val="ar_AE" w:bidi="ar_AE"/>
        </w:rPr>
        <w:t>مُرَاقِبُونَ من بَيْت يُوسُف (أي جيشه) ذهبوا ليسْتَكْشَفوا عَنْ بَيْتِ إِيلَ</w:t>
      </w:r>
    </w:p>
    <w:p>
      <w:pPr>
        <w:pStyle w:val="ListBullet"/>
        <w:bidi/>
        <w:spacing w:line="240" w:lineRule="auto"/>
        <w:ind w:left="720"/>
      </w:pPr>
      <w:r>
        <w:rPr>
          <w:rtl/>
          <w:cs/>
          <w:lang w:val="ar_AE" w:bidi="ar_AE"/>
        </w:rPr>
      </w:r>
      <w:r>
        <w:rPr>
          <w:rtl/>
          <w:cs/>
          <w:lang w:val="ar_AE" w:bidi="ar_AE"/>
        </w:rPr>
        <w:t>الرجل من بيت إيل، التي كانت تُدعى سابقًا لوز</w:t>
      </w:r>
    </w:p>
    <w:p>
      <w:pPr>
        <w:pStyle w:val="ListBullet"/>
        <w:bidi/>
        <w:spacing w:line="240" w:lineRule="auto"/>
        <w:ind w:left="720"/>
      </w:pPr>
      <w:r>
        <w:rPr>
          <w:rtl/>
          <w:cs/>
          <w:lang w:val="ar_AE" w:bidi="ar_AE"/>
        </w:rPr>
      </w:r>
      <w:r>
        <w:rPr>
          <w:rtl/>
          <w:cs/>
          <w:lang w:val="ar_AE" w:bidi="ar_AE"/>
        </w:rPr>
        <w:t>الشعب في بيت إيل</w:t>
      </w:r>
    </w:p>
    <w:p>
      <w:pPr>
        <w:pStyle w:val="ListBullet"/>
        <w:bidi/>
        <w:spacing w:line="240" w:lineRule="auto"/>
        <w:ind w:left="720"/>
      </w:pPr>
      <w:r>
        <w:rPr>
          <w:rtl/>
          <w:cs/>
          <w:lang w:val="ar_AE" w:bidi="ar_AE"/>
        </w:rPr>
      </w:r>
      <w:r>
        <w:rPr>
          <w:rtl/>
          <w:cs/>
          <w:lang w:val="ar_AE" w:bidi="ar_AE"/>
        </w:rPr>
        <w:t>والحثيون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استولى جيش يهوذا على مدن غزة وأشقلون وعقرون، وعلى الأراضي التابعة لكل مدينة منها حتى حدودها. وكان الرب مع جيش يهوذا، فاستولى الجيش أيضًا على المنطقة الجبلية. غير أن جيش يهوذا لم يتمكن من طرد سكان منطقة الوادي، لأنهم كانوا يمتلكون مركبات حديدية.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أعطى جيش يهوذا حبرون لكالب، كما سبق أن أمَر موسى بني إسرائيل أن يفعلوا. فطرد كالب بني عناق الذين كانوا يعيشون في حبرون.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كالب: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لم يقم البنيامينيون بطرد اليبوسيين، ولذلك عاش الشعبان معًا في أورشليم مدةً طويلة.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هاجم سبط يوسف بيت إيل، وكان الرب مع سبط يوسف. وأرسل سبط يوسف مراقبين أمام الجيش ليستطلعوا الأوضاع في بيت إيل، التي كان اسمها في السابق لوز. وعقد المراقبون اتفاقًا مع رجل من أهل بيت إيل، وطلبوا منه أن يريهم الطريق الذي يمكنهم من خلاله دخول المدينة سرًّا. وفي المقابل، وعدوه بأن يظهروا له الرحمة، وذلك بعدم قتلهم إياه. وبالفعل، وفَّى كلٌّ من الرجل والمراقبون بوعدهم. فتسلَّل سبط يوسف إلى المدينة من الطريق الذي أرشدهم إليه الرجل، وقتلوا جميع سكان المدينة باستثناء ذلك الرجل وأفراد عائلته.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سبط يوسف: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اسألوا الشخص الذي يؤدي دور المراقبين من جيش يوسف: «بماذا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بنى الرجل الذي من بيت إيل وعائلته مدينةً تُدعى لوز في أرض الحثيين. وظلت المدينة قائمةً مدةً طويلة، حتى إنها كانت لا تزال موجودة عندما روى الراوي هذه القصة لبني إسرائيل في وقت لاحق.</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 18–26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تستخدم هذه القصة الاسم الشخصي لله، وهو </w:t>
      </w:r>
      <w:r>
        <w:rPr>
          <w:b/>
          <w:rtl/>
          <w:cs/>
          <w:lang w:val="ar_AE" w:bidi="ar_AE"/>
        </w:rPr>
        <w:t>الرب يهوه</w:t>
      </w:r>
      <w:r>
        <w:rPr>
          <w:rtl/>
          <w:cs/>
          <w:lang w:val="ar_AE" w:bidi="ar_AE"/>
        </w:rPr>
        <w:t>. استخدموا نفس الكلمة التي استخدمتموها في المقاطع السابقة للإشارة إلى يهوه. لمزيد من المعلومات حول كلمة "يهوه"، ارجعوا إلى قاموس الكلمات الرئيسية. استخدموا نفس الكلمة أو العبارة في جميع أنحاء هذا المقطع.</w:t>
      </w:r>
    </w:p>
    <w:p>
      <w:pPr>
        <w:bidi/>
      </w:pPr>
      <w:r>
        <w:rPr>
          <w:rtl/>
          <w:cs/>
          <w:lang w:val="ar_AE" w:bidi="ar_AE"/>
        </w:rPr>
      </w:r>
      <w:r>
        <w:rPr>
          <w:rtl/>
          <w:cs/>
          <w:lang w:val="ar_AE" w:bidi="ar_AE"/>
        </w:rPr>
        <w:t xml:space="preserve">لم يستطع سبط يهوذا أن يطرد السكان طردًا كاملًا، لأن </w:t>
      </w:r>
      <w:r>
        <w:rPr>
          <w:b/>
          <w:rtl/>
          <w:cs/>
          <w:lang w:val="ar_AE" w:bidi="ar_AE"/>
        </w:rPr>
        <w:t xml:space="preserve">مركبات </w:t>
      </w:r>
      <w:r>
        <w:rPr>
          <w:rtl/>
          <w:cs/>
          <w:lang w:val="ar_AE" w:bidi="ar_AE"/>
        </w:rPr>
        <w:t>السكان كانت قوية ومزوَّدة بالحديد.</w:t>
      </w:r>
    </w:p>
    <w:p>
      <w:pPr>
        <w:bidi/>
      </w:pPr>
      <w:r>
        <w:rPr>
          <w:rtl/>
          <w:cs/>
          <w:lang w:val="ar_AE" w:bidi="ar_AE"/>
        </w:rPr>
      </w:r>
      <w:r>
        <w:rPr>
          <w:rtl/>
          <w:cs/>
          <w:lang w:val="ar_AE" w:bidi="ar_AE"/>
        </w:rPr>
        <w:t>توقَّفوا هنا، وانظروا مرة أخرى إلى صورة المركبة إذا احتجتم إليها. ثم ناقشوا معًا الكلمة أو العبارة التي ستستخدمونها للتعبير عن «المركبة». أوقِفوا الاستماع إلى هذا التسجيل الصوتي هنا.</w:t>
      </w:r>
    </w:p>
    <w:p>
      <w:pPr>
        <w:bidi/>
      </w:pPr>
      <w:r>
        <w:rPr>
          <w:rtl/>
          <w:cs/>
          <w:lang w:val="ar_AE" w:bidi="ar_AE"/>
        </w:rPr>
      </w:r>
      <w:r>
        <w:rPr>
          <w:rtl/>
          <w:cs/>
          <w:lang w:val="ar_AE" w:bidi="ar_AE"/>
        </w:rPr>
        <w:t xml:space="preserve">أرسل رجال بيت يوسف </w:t>
      </w:r>
      <w:r>
        <w:rPr>
          <w:b/>
          <w:rtl/>
          <w:cs/>
          <w:lang w:val="ar_AE" w:bidi="ar_AE"/>
        </w:rPr>
        <w:t>مُرَاقِبُين</w:t>
      </w:r>
      <w:r>
        <w:rPr>
          <w:rtl/>
          <w:cs/>
          <w:lang w:val="ar_AE" w:bidi="ar_AE"/>
        </w:rPr>
        <w:t xml:space="preserve"> إلى مدينة بيت إيل. وقد ذهب هؤلاء الرجال لاستطلاع المدينة وجمع المعلومات عنها، حتى يتمكنوا من مهاجمتها والاستيلاء عليها بفاعلية.</w:t>
      </w:r>
    </w:p>
    <w:p>
      <w:pPr>
        <w:bidi/>
      </w:pPr>
      <w:r>
        <w:rPr>
          <w:rtl/>
          <w:cs/>
          <w:lang w:val="ar_AE" w:bidi="ar_AE"/>
        </w:rPr>
      </w:r>
      <w:r>
        <w:rPr>
          <w:rtl/>
          <w:cs/>
          <w:lang w:val="ar_AE" w:bidi="ar_AE"/>
        </w:rPr>
        <w:t>توقَّفوا هنا وناقشوا معًا، كمجموعة، الكلمة التي ستستخدمونها للتعبير عن «الْمُرَاقِبُين». استخدموا الكلمة نفسها التي استخدمتموها في أسفار الكتاب المقدس الأخرى. أوقِفوا الاستماع إلى هذا التسجيل الصوتي هنا.</w:t>
      </w:r>
    </w:p>
    <w:p>
      <w:pPr>
        <w:bidi/>
      </w:pPr>
      <w:r>
        <w:rPr>
          <w:rtl/>
          <w:cs/>
          <w:lang w:val="ar_AE" w:bidi="ar_AE"/>
        </w:rPr>
      </w:r>
      <w:r>
        <w:rPr>
          <w:rtl/>
          <w:cs/>
          <w:lang w:val="ar_AE" w:bidi="ar_AE"/>
        </w:rPr>
        <w:t xml:space="preserve">كانت بيت إيل </w:t>
      </w:r>
      <w:r>
        <w:rPr>
          <w:b/>
          <w:rtl/>
          <w:cs/>
          <w:lang w:val="ar_AE" w:bidi="ar_AE"/>
        </w:rPr>
        <w:t>مدينة</w:t>
      </w:r>
      <w:r>
        <w:rPr>
          <w:rtl/>
          <w:cs/>
          <w:lang w:val="ar_AE" w:bidi="ar_AE"/>
        </w:rPr>
        <w:t>. وفي ذلك الزمان، كانت المدينة عبارة عن مستوطنة كبيرة، يحيط بها عادة سور له بوابة.</w:t>
      </w:r>
    </w:p>
    <w:p>
      <w:pPr>
        <w:bidi/>
      </w:pPr>
      <w:r>
        <w:rPr>
          <w:rtl/>
          <w:cs/>
          <w:lang w:val="ar_AE" w:bidi="ar_AE"/>
        </w:rPr>
      </w:r>
      <w:r>
        <w:rPr>
          <w:rtl/>
          <w:cs/>
          <w:lang w:val="ar_AE" w:bidi="ar_AE"/>
        </w:rPr>
        <w:t>توقَّفوا هنا وناقشوا معًا، كمجموعة، الكلمة التي ستستخدمونها للتعبير عن «المدينة». استخدموا الكلمة نفسها التي استخدمتموها في أسفار الكتاب المقدس الأخرى. أوقِفوا الاستماع إلى هذا التسجيل الصوتي هنا.</w:t>
      </w:r>
    </w:p>
    <w:p>
      <w:pPr>
        <w:bidi/>
      </w:pPr>
      <w:r>
        <w:rPr>
          <w:rtl/>
          <w:cs/>
          <w:lang w:val="ar_AE" w:bidi="ar_AE"/>
        </w:rPr>
      </w:r>
      <w:r>
        <w:rPr>
          <w:rtl/>
          <w:cs/>
          <w:lang w:val="ar_AE" w:bidi="ar_AE"/>
        </w:rPr>
        <w:t xml:space="preserve">وفي هذه القصة، هاجم </w:t>
      </w:r>
      <w:r>
        <w:rPr>
          <w:b/>
          <w:rtl/>
          <w:cs/>
          <w:lang w:val="ar_AE" w:bidi="ar_AE"/>
        </w:rPr>
        <w:t xml:space="preserve">بيت يوسف </w:t>
      </w:r>
      <w:r>
        <w:rPr>
          <w:rtl/>
          <w:cs/>
          <w:lang w:val="ar_AE" w:bidi="ar_AE"/>
        </w:rPr>
        <w:t>مدينة بيت إيل. والمقصود بعبارة «بيت يوسف» هنا نسل يوسف، الذين تكوَّنت منهم أسباط يوسف ويشمل ذلك السبطين الأصغر، أفرايم ومنسى، اللذين كانا ينتسبان إلى بيت يوسف.</w:t>
      </w:r>
    </w:p>
    <w:p>
      <w:pPr>
        <w:bidi/>
      </w:pPr>
      <w:r>
        <w:rPr>
          <w:rtl/>
          <w:cs/>
          <w:lang w:val="ar_AE" w:bidi="ar_AE"/>
        </w:rPr>
      </w:r>
      <w:r>
        <w:rPr>
          <w:rtl/>
          <w:cs/>
          <w:lang w:val="ar_AE" w:bidi="ar_AE"/>
        </w:rPr>
        <w:t>توقَّفوا هنا وناقشوا معًا، كمجموعة، الكلمة أو العبارة التي ستستخدمونها للتعبير عن «بيت يوسف».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استخدموا العبارة نفسها التي استخدمتموها في المقاطع السابقة للتعبير عن «فَضَرَبُوا الْمَدِينَةَ بِحَدِّ السَّيْفِ».</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1:27–36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 27–36 واحفظوا هذا المقطع في قلوبكم.</w:t>
      </w:r>
    </w:p>
    <w:p>
      <w:pPr>
        <w:bidi/>
      </w:pPr>
      <w:r>
        <w:rPr>
          <w:rtl/>
          <w:cs/>
          <w:lang w:val="ar_AE" w:bidi="ar_AE"/>
        </w:rPr>
      </w:r>
      <w:r>
        <w:rPr>
          <w:rtl/>
          <w:cs/>
          <w:lang w:val="ar_AE" w:bidi="ar_AE"/>
        </w:rPr>
        <w:t>استمعوا إلى نسخة صوتية من سِفر القضاة 1: 27–36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سفر القضاة 1: 27–36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يُرجَّح أن هذه القصة الحقيقية وقعت بعد أن هاجم سبط يوسف مدينة بيت إيل. وتبدأ القصة بالحديث عن سبط منسى، أحد السبطين المنحدرين من يوسف. وتمتد المنطقة التي تتناولها هذه القصة عبر شمال كنعان، من نهر الأردن شرقًا إلى البحر المتوسط غربًا.</w:t>
      </w:r>
    </w:p>
    <w:p>
      <w:pPr>
        <w:bidi/>
      </w:pPr>
      <w:r>
        <w:rPr>
          <w:rtl/>
          <w:cs/>
          <w:lang w:val="ar_AE" w:bidi="ar_AE"/>
        </w:rPr>
      </w:r>
      <w:r>
        <w:rPr>
          <w:rtl/>
          <w:cs/>
          <w:lang w:val="ar_AE" w:bidi="ar_AE"/>
        </w:rPr>
        <w:t>وفي هذه القصة، فشل جيش سبط منسى في طرد الكنعانيين من عدة مناطق، منها مدن: بيت شان، وتعنك، ودور، ويبلعام، ومجدو، والأراضي المحيطة بها. وكانت هذه المدن (بيت شان، وتعنك، ودور، ويبلعام، ومجدو، والأراضي المحيطة بها) تقع بالقرب من المنطقة الجبلية الشمالية الوسطى، إلى الغرب من نهر الأردن، وإلى الجنوب من بحر الجليل. وكانت أربع من هذه المدن تقع على مقربة من طريق تجاري رئيس يمتد من ساحل البحر المتوسط إلى بلاد بعيدة في الشرق. كما كانت المنطقة تضم سهل يزرعيل الخصيب الذي اشتهر بغزارة محاصيله. وكان للكنعانيين معابد مهمة في بيت شان، أما دور فكانت تضم ميناءً بحريًا على البحر المتوسط، إضافة إلى طريق تجاري بري يمتد شمالًا وجنوبًا بمحاذاة السهل الساحلي الضيق.</w:t>
      </w:r>
    </w:p>
    <w:p>
      <w:pPr>
        <w:bidi/>
      </w:pPr>
      <w:r>
        <w:rPr>
          <w:rtl/>
          <w:cs/>
          <w:lang w:val="ar_AE" w:bidi="ar_AE"/>
        </w:rPr>
      </w:r>
      <w:r>
        <w:rPr>
          <w:rtl/>
          <w:cs/>
          <w:lang w:val="ar_AE" w:bidi="ar_AE"/>
        </w:rPr>
        <w:t>ولذلك، حرص الكنعانيون على حماية موارد هذه المدن الخمس وأراضيها، حتى يحافظوا على سيطرتهم على تلك المنطقة ذات القيمة الكبيرة. ولم يتمكن حتى جيش منسى القوي من طردهم منها. ومع مرور الزمن، ازدادت قوة أسباط بني إسرائيل، حتى تمكّنوا في النهاية من إخضاع الكنعانيين الذين كانوا يعيشون في تلك المناطق للعمل لديهم. وهكذا عاش بنو إسرائيل والكنعانيون معًا في تلك المدن.</w:t>
      </w:r>
    </w:p>
    <w:p>
      <w:pPr>
        <w:bidi/>
      </w:pPr>
      <w:r>
        <w:rPr>
          <w:rtl/>
          <w:cs/>
          <w:lang w:val="ar_AE" w:bidi="ar_AE"/>
        </w:rPr>
      </w:r>
      <w:r>
        <w:rPr>
          <w:rtl/>
          <w:cs/>
          <w:lang w:val="ar_AE" w:bidi="ar_AE"/>
        </w:rPr>
        <w:t>توقَّفوا هنا وانظروا معًا، كمجموعة، إلى خريطة تُظهر مواقع بيت شان، وتعنك، ودور، ويبلعام، ومجدو. أوقِفوا الاستماع إلى هذا التسجيل الصوتي هنا.</w:t>
      </w:r>
    </w:p>
    <w:p>
      <w:pPr>
        <w:bidi/>
      </w:pPr>
      <w:r>
        <w:rPr>
          <w:rtl/>
          <w:cs/>
          <w:lang w:val="ar_AE" w:bidi="ar_AE"/>
        </w:rPr>
      </w:r>
      <w:r>
        <w:rPr>
          <w:rtl/>
          <w:cs/>
          <w:lang w:val="ar_AE" w:bidi="ar_AE"/>
        </w:rPr>
        <w:t>ثم ينتقل الراوي إلى الحديث عن سبط أفرايم، السبط الآخر المنحدر من يوسف. وتذكَّروا أن الرب كان قد عيَّن لأفرايم أرضًا تمتد جنوب أرض منسى، من نهر الأردن إلى السهل الساحلي للبحر المتوسط. وكانت مدينة جازر إحدى المدن الواقعة في هذه المنطقة، وكانت تسيطر على طريق تجاري مهم، يربط الطريق القادم من أورشليم بميناء يافا. والميناء البحري هو مدينة تُحمَّل فيها البضائع وتُفرَّغ من السفن للتجارة والبيع. ولذلك كانت جازر مدينةً ذات أهمية سياسية وتجارية كبيرة.</w:t>
      </w:r>
    </w:p>
    <w:p>
      <w:pPr>
        <w:bidi/>
      </w:pPr>
      <w:r>
        <w:rPr>
          <w:rtl/>
          <w:cs/>
          <w:lang w:val="ar_AE" w:bidi="ar_AE"/>
        </w:rPr>
      </w:r>
      <w:r>
        <w:rPr>
          <w:rtl/>
          <w:cs/>
          <w:lang w:val="ar_AE" w:bidi="ar_AE"/>
        </w:rPr>
        <w:t>وقد هاجم جيش أفرايم مدينة جازر، لكنه لم يتمكن، أو ربما لم يشأ، أن يطرد الكنعانيين الذين كانوا يسكنونها. ولذلك عاش سبط أفرايم مع الكنعانيين في جازر.</w:t>
      </w:r>
    </w:p>
    <w:p>
      <w:pPr>
        <w:bidi/>
      </w:pPr>
      <w:r>
        <w:rPr>
          <w:rtl/>
          <w:cs/>
          <w:lang w:val="ar_AE" w:bidi="ar_AE"/>
        </w:rPr>
      </w:r>
      <w:r>
        <w:rPr>
          <w:rtl/>
          <w:cs/>
          <w:lang w:val="ar_AE" w:bidi="ar_AE"/>
        </w:rPr>
        <w:t>توقَّفوا هنا وانظروا معًا، كمجموعة، إلى خريطة تُظهر موقع جازر، ولاحظوا الطريق التجاري الذي يربط أورشليم بيافا. أوقِفوا الاستماع إلى هذا التسجيل الصوتي هنا.</w:t>
      </w:r>
    </w:p>
    <w:p>
      <w:pPr>
        <w:bidi/>
      </w:pPr>
      <w:r>
        <w:rPr>
          <w:rtl/>
          <w:cs/>
          <w:lang w:val="ar_AE" w:bidi="ar_AE"/>
        </w:rPr>
      </w:r>
      <w:r>
        <w:rPr>
          <w:rtl/>
          <w:cs/>
          <w:lang w:val="ar_AE" w:bidi="ar_AE"/>
        </w:rPr>
        <w:t>توقَّفوا هنا وناقشوا معًا، كمجموعة، السؤال الآتي: احكوا قصة عن شعبين عدوين عاشا في المنطقة نفسها. ماذا حدث؟ أوقِفوا الاستماع إلى هذا التسجيل الصوتي هنا.</w:t>
      </w:r>
    </w:p>
    <w:p>
      <w:pPr>
        <w:bidi/>
      </w:pPr>
      <w:r>
        <w:rPr>
          <w:rtl/>
          <w:cs/>
          <w:lang w:val="ar_AE" w:bidi="ar_AE"/>
        </w:rPr>
      </w:r>
      <w:r>
        <w:rPr>
          <w:rtl/>
          <w:cs/>
          <w:lang w:val="ar_AE" w:bidi="ar_AE"/>
        </w:rPr>
        <w:t>ثم يتحدث الراوي عن السبط الإسرائيلي، زبولون. وكان الرب قد عيَّن لزبولون أرضًا في شمال كنعان. وقد حارب جيش زبولون الكنعانيين في نهلول وقطرون. وكانت نهلول تقع على مسيرة قصيرة ليوم إلى الغرب من الناصرة، في وسط الأرض التي خصصها الرب لزبولون. أما قطرون، فلا يُعرف موقعها على وجه الدقة. ومع ذلك، نعلم أن زبولون فشل في طرد الكنعانيين من نهلول وقطرون، ولذلك عاش زبولون معهم في تلك المنطقة. ثم، في وقت لاحق، أصبح سبط زبولون قويًا بما يكفي ليُخضِع الكنعانيين للعمل لديه.</w:t>
      </w:r>
    </w:p>
    <w:p>
      <w:pPr>
        <w:bidi/>
      </w:pPr>
      <w:r>
        <w:rPr>
          <w:rtl/>
          <w:cs/>
          <w:lang w:val="ar_AE" w:bidi="ar_AE"/>
        </w:rPr>
      </w:r>
      <w:r>
        <w:rPr>
          <w:rtl/>
          <w:cs/>
          <w:lang w:val="ar_AE" w:bidi="ar_AE"/>
        </w:rPr>
        <w:t>توقَّفوا هنا وانظروا معًا، كمجموعة، إلى خريطة تُظهر موقع نهلول. أوقِفوا الاستماع إلى هذا التسجيل الصوتي هنا.</w:t>
      </w:r>
    </w:p>
    <w:p>
      <w:pPr>
        <w:bidi/>
      </w:pPr>
      <w:r>
        <w:rPr>
          <w:rtl/>
          <w:cs/>
          <w:lang w:val="ar_AE" w:bidi="ar_AE"/>
        </w:rPr>
      </w:r>
      <w:r>
        <w:rPr>
          <w:rtl/>
          <w:cs/>
          <w:lang w:val="ar_AE" w:bidi="ar_AE"/>
        </w:rPr>
        <w:t>ثم تتابع القصة الحديث عن سبط أشير. وكان الرب قد عيَّن لأشير أرضًا تقع إلى الشمال الغربي من أرض زبولون. وكانت هذه المنطقة الخصبة تمتد على ساحل البحر المتوسط شمالًا حتى صيدا. وحارب جيش أشير الكنعانيين في صَيْدُون وَأَحْلَب وَأَكْزِيب وَحَلْبَة وَأَفِيق وَرَحُوب. ولا نعرف المواقع الدقيقة لأحلب، وحلبة، وأفيق، ورحوب. أما عكو، وأكزيب، وصيدون، فكانت تقع على الساحل الشمالي للبحر المتوسط. وكانت هذه المدن الساحلية تمنح من يسيطر عليها إمكانية الوصول إلى طرق التجارة البحرية الرئيسة، كما كانت أكزيب ترتبط أيضًا بطريق تجاري بري مهم. ومع ذلك، فشل جيش أشير في طرد الكنعانيين من تلك المنطقة، فعاش أبناء سبط أشير بينهم، وبقي الكنعانيون هم أصحاب النفوذ الأقوى.</w:t>
      </w:r>
    </w:p>
    <w:p>
      <w:pPr>
        <w:bidi/>
      </w:pPr>
      <w:r>
        <w:rPr>
          <w:rtl/>
          <w:cs/>
          <w:lang w:val="ar_AE" w:bidi="ar_AE"/>
        </w:rPr>
      </w:r>
      <w:r>
        <w:rPr>
          <w:rtl/>
          <w:cs/>
          <w:lang w:val="ar_AE" w:bidi="ar_AE"/>
        </w:rPr>
        <w:t>توقَّفوا هنا وانظروا معًا، كمجموعة، إلى خريطة تُظهر مواقع عكو، وأكزيب، وصيدون. أوقِفوا الاستماع إلى هذا التسجيل الصوتي هنا.</w:t>
      </w:r>
    </w:p>
    <w:p>
      <w:pPr>
        <w:bidi/>
      </w:pPr>
      <w:r>
        <w:rPr>
          <w:rtl/>
          <w:cs/>
          <w:lang w:val="ar_AE" w:bidi="ar_AE"/>
        </w:rPr>
      </w:r>
      <w:r>
        <w:rPr>
          <w:rtl/>
          <w:cs/>
          <w:lang w:val="ar_AE" w:bidi="ar_AE"/>
        </w:rPr>
        <w:t>توقَّفوا هنا وناقشوا معًا، كمجموعة، طرق التجارة الرئيسية في منطقتكم، سواء كانت برية أم بحرية. ثم ناقشوا كيف أصبح شعبكم يسيطر على تلك الطرق، وما الفوائد التي جناها من هذه السيطرة. أوقِفوا الاستماع إلى هذا التسجيل الصوتي هنا.</w:t>
      </w:r>
    </w:p>
    <w:p>
      <w:pPr>
        <w:bidi/>
      </w:pPr>
      <w:r>
        <w:rPr>
          <w:rtl/>
          <w:cs/>
          <w:lang w:val="ar_AE" w:bidi="ar_AE"/>
        </w:rPr>
      </w:r>
      <w:r>
        <w:rPr>
          <w:rtl/>
          <w:cs/>
          <w:lang w:val="ar_AE" w:bidi="ar_AE"/>
        </w:rPr>
        <w:t>ثم ينتقل الراوي إلى الحديث عن سبط نفتالي. وكانت الأرض التي عيَّنها الرب لسبط نفتالي تقع إلى شرق أرض سبط أشير، كما كانت تمتد شمال شرقي أرض سبط زبولون، وكانت معظمها منطقة جبلية. وحارب جيش نفتالي الكنعانيين في مدينتي بيت شمس وبيت عناة. ولا نعرف الموقع الدقيق لأيٍّ من هاتين المدينتين، لكن من المرجح أنهما كانتا قريبتين من بحر الجليل، الأمر الذي أكسبهما أهمية في التجارة والأعمال. ومع ذلك، فشل جيش نفتالي في طرد الكنعانيين من تلك المنطقة، فعاش أبناء نفتالي بينهم، ثم تمكّنوا في وقت لاحق من إخضاع الكنعانيين للعمل الشاق لديهم.</w:t>
      </w:r>
    </w:p>
    <w:p>
      <w:pPr>
        <w:bidi/>
      </w:pPr>
      <w:r>
        <w:rPr>
          <w:rtl/>
          <w:cs/>
          <w:lang w:val="ar_AE" w:bidi="ar_AE"/>
        </w:rPr>
      </w:r>
      <w:r>
        <w:rPr>
          <w:rtl/>
          <w:cs/>
          <w:lang w:val="ar_AE" w:bidi="ar_AE"/>
        </w:rPr>
        <w:t>توقَّفوا هنا وانظروا معًا، كمجموعة، إلى خريطة تُظهر الأرض التي عيَّنها الرب لسبط نفتالي. أوقِفوا الاستماع إلى هذا التسجيل الصوتي هنا.</w:t>
      </w:r>
    </w:p>
    <w:p>
      <w:pPr>
        <w:bidi/>
      </w:pPr>
      <w:r>
        <w:rPr>
          <w:rtl/>
          <w:cs/>
          <w:lang w:val="ar_AE" w:bidi="ar_AE"/>
        </w:rPr>
      </w:r>
      <w:r>
        <w:rPr>
          <w:rtl/>
          <w:cs/>
          <w:lang w:val="ar_AE" w:bidi="ar_AE"/>
        </w:rPr>
        <w:t>ثم يختتم الراوي القصة بالحديث عما فعله الأموريون بسبط دان. وكان سبط دان أكثر أسباط بني إسرائيل تعرضًا للفشل، على الرغم من أن جيشه كان ثاني أكبر جيش بين الأسباط. فقد أجبر الأموريون، وهم مجموعة أصغر من الشعوب الكنعانية، أبناء سبط دان على الانحصار في المنطقة الجبلية. لم يسمح الأموريون لسبط دان حتى بالنزول إلى الوادي، على الرغم من أن الرب كان قد خصص تلك المنطقة المنخفضة لهم. في الواقع، كانت الأرض الواقعة في الوادي تمثل معظم الأرض التي خصصها الرب لسبط دان ميراثًا له. لذلك، إذا لم يستولِ سبط دان على الأرض الواقعة في الوادي، فلن يكون نصيبه الذي ناله من الرب كبيرًا.</w:t>
      </w:r>
    </w:p>
    <w:p>
      <w:pPr>
        <w:bidi/>
      </w:pPr>
      <w:r>
        <w:rPr>
          <w:rtl/>
          <w:cs/>
          <w:lang w:val="ar_AE" w:bidi="ar_AE"/>
        </w:rPr>
      </w:r>
      <w:r>
        <w:rPr>
          <w:rtl/>
          <w:cs/>
          <w:lang w:val="ar_AE" w:bidi="ar_AE"/>
        </w:rPr>
        <w:t>وبذل الأموريون كل ما في وسعهم ليحتفظوا بسيطرتهم على جبل حارس، وأيلون، وشعلبيم. وشمل ذلك السيطرة على جزء من الطريق التجاري الممتد من الساحل إلى أورشليم. وهذا يعني أنهم كانوا يسيطرون على شريط واسع ومهم من أرض الوادي. وكان اجتياز أرضهم من جنوبها إلى شمالها يستغرق ما لا يقل عن ثلاثة أيام سيرًا على الأقدام. ولهذا اضطر سبط دان إلى الرحيل شمالًا بحثًا عن أرض أخرى.</w:t>
      </w:r>
    </w:p>
    <w:p>
      <w:pPr>
        <w:bidi/>
      </w:pPr>
      <w:r>
        <w:rPr>
          <w:rtl/>
          <w:cs/>
          <w:lang w:val="ar_AE" w:bidi="ar_AE"/>
        </w:rPr>
      </w:r>
      <w:r>
        <w:rPr>
          <w:rtl/>
          <w:cs/>
          <w:lang w:val="ar_AE" w:bidi="ar_AE"/>
        </w:rPr>
        <w:t>توقَّفوا هنا وانظروا معًا، كمجموعة، إلى خريطة تُظهر مواقع جبل حارس، وأيلون، وشعلبيم. أوقِفوا الاستماع إلى هذا التسجيل الصوتي هنا.</w:t>
      </w:r>
    </w:p>
    <w:p>
      <w:pPr>
        <w:bidi/>
      </w:pPr>
      <w:r>
        <w:rPr>
          <w:rtl/>
          <w:cs/>
          <w:lang w:val="ar_AE" w:bidi="ar_AE"/>
        </w:rPr>
      </w:r>
      <w:r>
        <w:rPr>
          <w:rtl/>
          <w:cs/>
          <w:lang w:val="ar_AE" w:bidi="ar_AE"/>
        </w:rPr>
        <w:t>ثم يذكر الراوي لاحقًا أسباط يوسف الشمالية. ويرى بعض الباحثين في الكتاب المقدس أن المقصود بذلك سبطا أفرايم ومنسى، بينما يرى آخرون أن المقصود جميع أسباط بني إسرائيل التي كانت تقيم في شمال الأرض التي خصصها الرب لهم. ويخبرنا الراوي أن أسباط يوسف الشمالية تقدمت إلى تلك المنطقة في محاولة لبسط شيء من السيطرة على الأموريين، وتمكنت في النهاية من إخضاعهم للعمل لديها.</w:t>
      </w:r>
    </w:p>
    <w:p>
      <w:pPr>
        <w:bidi/>
      </w:pPr>
      <w:r>
        <w:rPr>
          <w:rtl/>
          <w:cs/>
          <w:lang w:val="ar_AE" w:bidi="ar_AE"/>
        </w:rPr>
      </w:r>
      <w:r>
        <w:rPr>
          <w:rtl/>
          <w:cs/>
          <w:lang w:val="ar_AE" w:bidi="ar_AE"/>
        </w:rPr>
        <w:t>ويختتم الراوي هذه القصة بذكر حدود أرض الأموريين، وليس حدود أرض بني إسرائيل. فقد كانت حدود الأموريين تبدأ من عَقَبَةِ عَقْرِبِّيم، وهو ممر يصعد بين الجبال، ثم تمتد إلى مدينة سالع، ومنها إلى المناطق الجبلية. ولا نعرف الموقع الدقيق لعَقَبَةِ عَقْرِبِّيم أو لمدينة سالع، لكن يُرجَّح أن عَقَبَةِ عَقْرِبِّيم كانت تمثّل الحد الجنوبي الشرقي لأرض الأموريين، بينما كانت سالع تمثّل حدها الجنوبي الغربي. وهذه المنطقة تمثّل الحد الجنوبي للأرض التي وعد الرب أن يعطيها لبني إسرائيل.</w:t>
      </w:r>
    </w:p>
    <w:p>
      <w:pPr>
        <w:bidi/>
      </w:pPr>
      <w:r>
        <w:rPr>
          <w:rtl/>
          <w:cs/>
          <w:lang w:val="ar_AE" w:bidi="ar_AE"/>
        </w:rPr>
      </w:r>
      <w:r>
        <w:rPr>
          <w:rtl/>
          <w:cs/>
          <w:lang w:val="ar_AE" w:bidi="ar_AE"/>
        </w:rPr>
        <w:t xml:space="preserve">توقَّفوا هنا وانظروا معًا، كمجموعة، إلى خريطة تُظهر المواقع المحتملة لعَقَبَةِ عَقْرِبِّيم ومدينة سَالَع.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سفر القضاة 1: 27–36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سبعة مشاهد.</w:t>
      </w:r>
    </w:p>
    <w:p>
      <w:pPr>
        <w:bidi/>
      </w:pPr>
      <w:r>
        <w:rPr>
          <w:rtl/>
          <w:cs/>
          <w:lang w:val="ar_AE" w:bidi="ar_AE"/>
        </w:rPr>
      </w:r>
      <w:r>
        <w:rPr>
          <w:b/>
          <w:rtl/>
          <w:cs/>
          <w:lang w:val="ar_AE" w:bidi="ar_AE"/>
        </w:rPr>
        <w:t>في المشهد الأول:</w:t>
      </w:r>
      <w:r>
        <w:rPr>
          <w:rtl/>
          <w:cs/>
          <w:lang w:val="ar_AE" w:bidi="ar_AE"/>
        </w:rPr>
        <w:t xml:space="preserve"> لم يطرد جيش سبط منسّى الكنعانيين من خمس مدن تجارية مهمة. لذلك عاش الكنعانيون مع الإسرائيليين، وأجبر الإسرائيليون الكنعانيين هناك على العمل بالسُّخرة لصالحهم.</w:t>
      </w:r>
    </w:p>
    <w:p>
      <w:pPr>
        <w:bidi/>
      </w:pPr>
      <w:r>
        <w:rPr>
          <w:rtl/>
          <w:cs/>
          <w:lang w:val="ar_AE" w:bidi="ar_AE"/>
        </w:rPr>
      </w:r>
      <w:r>
        <w:rPr>
          <w:b/>
          <w:rtl/>
          <w:cs/>
          <w:lang w:val="ar_AE" w:bidi="ar_AE"/>
        </w:rPr>
        <w:t>في المشهد الثاني:</w:t>
      </w:r>
      <w:r>
        <w:rPr>
          <w:rtl/>
          <w:cs/>
          <w:lang w:val="ar_AE" w:bidi="ar_AE"/>
        </w:rPr>
        <w:t xml:space="preserve"> لم يطرد جيش سبط أفرايم الكنعانيين، لذلك استمر الكنعانيون في العيش مع الإسرائيليين في جازر.</w:t>
      </w:r>
    </w:p>
    <w:p>
      <w:pPr>
        <w:bidi/>
      </w:pPr>
      <w:r>
        <w:rPr>
          <w:rtl/>
          <w:cs/>
          <w:lang w:val="ar_AE" w:bidi="ar_AE"/>
        </w:rPr>
      </w:r>
      <w:r>
        <w:rPr>
          <w:b/>
          <w:rtl/>
          <w:cs/>
          <w:lang w:val="ar_AE" w:bidi="ar_AE"/>
        </w:rPr>
        <w:t>في المشهد الثالث:</w:t>
      </w:r>
      <w:r>
        <w:rPr>
          <w:rtl/>
          <w:cs/>
          <w:lang w:val="ar_AE" w:bidi="ar_AE"/>
        </w:rPr>
        <w:t xml:space="preserve"> لم يطرد جيش سبط زبولون الكنعانيين من قطرون أو نهلول. لذلك عاش الكنعانيون مع الإسرائيليين، وأخضعهم بنو إسرائيل للسُّخرة.</w:t>
      </w:r>
    </w:p>
    <w:p>
      <w:pPr>
        <w:bidi/>
      </w:pPr>
      <w:r>
        <w:rPr>
          <w:rtl/>
          <w:cs/>
          <w:lang w:val="ar_AE" w:bidi="ar_AE"/>
        </w:rPr>
      </w:r>
      <w:r>
        <w:rPr>
          <w:b/>
          <w:rtl/>
          <w:cs/>
          <w:lang w:val="ar_AE" w:bidi="ar_AE"/>
        </w:rPr>
        <w:t>في المشهد الرابع:</w:t>
      </w:r>
      <w:r>
        <w:rPr>
          <w:rtl/>
          <w:cs/>
          <w:lang w:val="ar_AE" w:bidi="ar_AE"/>
        </w:rPr>
        <w:t xml:space="preserve"> لم يطرد جيش سبط أشير الكنعانيين، لذلك عاش الإسرائيليون مع الكنعانيين.</w:t>
      </w:r>
    </w:p>
    <w:p>
      <w:pPr>
        <w:bidi/>
      </w:pPr>
      <w:r>
        <w:rPr>
          <w:rtl/>
          <w:cs/>
          <w:lang w:val="ar_AE" w:bidi="ar_AE"/>
        </w:rPr>
      </w:r>
      <w:r>
        <w:rPr>
          <w:b/>
          <w:rtl/>
          <w:cs/>
          <w:lang w:val="ar_AE" w:bidi="ar_AE"/>
        </w:rPr>
        <w:t>في المشهد الخامس:</w:t>
      </w:r>
      <w:r>
        <w:rPr>
          <w:rtl/>
          <w:cs/>
          <w:lang w:val="ar_AE" w:bidi="ar_AE"/>
        </w:rPr>
        <w:t xml:space="preserve"> لم يطرد جيش سبط نفتالي الكنعانيين من مدينتين مهمتين كان الكنعانيون يعبدون فيهما آلهةً باطلة، لذلك عاش الإسرائيليون مع الكنعانيين هناك. </w:t>
      </w:r>
    </w:p>
    <w:p>
      <w:pPr>
        <w:bidi/>
      </w:pPr>
      <w:r>
        <w:rPr>
          <w:rtl/>
          <w:cs/>
          <w:lang w:val="ar_AE" w:bidi="ar_AE"/>
        </w:rPr>
      </w:r>
      <w:r>
        <w:rPr>
          <w:b/>
          <w:rtl/>
          <w:cs/>
          <w:lang w:val="ar_AE" w:bidi="ar_AE"/>
        </w:rPr>
        <w:t>في المشهد السادس:</w:t>
      </w:r>
      <w:r>
        <w:rPr>
          <w:rtl/>
          <w:cs/>
          <w:lang w:val="ar_AE" w:bidi="ar_AE"/>
        </w:rPr>
        <w:t xml:space="preserve"> أجبر الأموريون سبط دان الإسرائيلي على التراجع إلى المنطقة الجبلية.</w:t>
      </w:r>
    </w:p>
    <w:p>
      <w:pPr>
        <w:bidi/>
      </w:pPr>
      <w:r>
        <w:rPr>
          <w:rtl/>
          <w:cs/>
          <w:lang w:val="ar_AE" w:bidi="ar_AE"/>
        </w:rPr>
      </w:r>
      <w:r>
        <w:rPr>
          <w:b/>
          <w:rtl/>
          <w:cs/>
          <w:lang w:val="ar_AE" w:bidi="ar_AE"/>
        </w:rPr>
        <w:t xml:space="preserve">في المشهد السابع: </w:t>
      </w:r>
      <w:r>
        <w:rPr>
          <w:rtl/>
          <w:cs/>
          <w:lang w:val="ar_AE" w:bidi="ar_AE"/>
        </w:rPr>
        <w:t>فعل الأموريون كل ما في وسعهم للاحتفاظ بالأرض. أجبر جيش بيت يوسف الأموريين على العمل بالسُّخرة. ومع ذلك، ظل الأموريون يسيطرون على مساحة واسعة من الأرض.</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سبط منسى من بني إسرائيل.</w:t>
      </w:r>
    </w:p>
    <w:p>
      <w:pPr>
        <w:pStyle w:val="ListBullet"/>
        <w:bidi/>
        <w:spacing w:line="240" w:lineRule="auto"/>
        <w:ind w:left="720"/>
      </w:pPr>
      <w:r>
        <w:rPr>
          <w:rtl/>
          <w:cs/>
          <w:lang w:val="ar_AE" w:bidi="ar_AE"/>
        </w:rPr>
      </w:r>
      <w:r>
        <w:rPr>
          <w:rtl/>
          <w:cs/>
          <w:lang w:val="ar_AE" w:bidi="ar_AE"/>
        </w:rPr>
        <w:t>الكنعانيون الذين كانوا في بيت شَان، وتَعْنَك، ودُور، ويِبْلَعَام.</w:t>
      </w:r>
    </w:p>
    <w:p>
      <w:pPr>
        <w:pStyle w:val="ListBullet"/>
        <w:bidi/>
        <w:spacing w:line="240" w:lineRule="auto"/>
        <w:ind w:left="720"/>
      </w:pPr>
      <w:r>
        <w:rPr>
          <w:rtl/>
          <w:cs/>
          <w:lang w:val="ar_AE" w:bidi="ar_AE"/>
        </w:rPr>
      </w:r>
      <w:r>
        <w:rPr>
          <w:rtl/>
          <w:cs/>
          <w:lang w:val="ar_AE" w:bidi="ar_AE"/>
        </w:rPr>
        <w:t>سبط أفرايم من بني إسرائيل.</w:t>
      </w:r>
    </w:p>
    <w:p>
      <w:pPr>
        <w:pStyle w:val="ListBullet"/>
        <w:bidi/>
        <w:spacing w:line="240" w:lineRule="auto"/>
        <w:ind w:left="720"/>
      </w:pPr>
      <w:r>
        <w:rPr>
          <w:rtl/>
          <w:cs/>
          <w:lang w:val="ar_AE" w:bidi="ar_AE"/>
        </w:rPr>
      </w:r>
      <w:r>
        <w:rPr>
          <w:rtl/>
          <w:cs/>
          <w:lang w:val="ar_AE" w:bidi="ar_AE"/>
        </w:rPr>
        <w:t>الكنعانيون الذين كانوا في جازر.</w:t>
      </w:r>
    </w:p>
    <w:p>
      <w:pPr>
        <w:pStyle w:val="ListBullet"/>
        <w:bidi/>
        <w:spacing w:line="240" w:lineRule="auto"/>
        <w:ind w:left="720"/>
      </w:pPr>
      <w:r>
        <w:rPr>
          <w:rtl/>
          <w:cs/>
          <w:lang w:val="ar_AE" w:bidi="ar_AE"/>
        </w:rPr>
      </w:r>
      <w:r>
        <w:rPr>
          <w:rtl/>
          <w:cs/>
          <w:lang w:val="ar_AE" w:bidi="ar_AE"/>
        </w:rPr>
        <w:t>سبط زبولون من بني إسرائيل.</w:t>
      </w:r>
    </w:p>
    <w:p>
      <w:pPr>
        <w:pStyle w:val="ListBullet"/>
        <w:bidi/>
        <w:spacing w:line="240" w:lineRule="auto"/>
        <w:ind w:left="720"/>
      </w:pPr>
      <w:r>
        <w:rPr>
          <w:rtl/>
          <w:cs/>
          <w:lang w:val="ar_AE" w:bidi="ar_AE"/>
        </w:rPr>
      </w:r>
      <w:r>
        <w:rPr>
          <w:rtl/>
          <w:cs/>
          <w:lang w:val="ar_AE" w:bidi="ar_AE"/>
        </w:rPr>
        <w:t xml:space="preserve"> سُكَّانَ قِطْرُونَ، وَسُكَّانَ نَهْلُولَ الكنعانيون.</w:t>
      </w:r>
    </w:p>
    <w:p>
      <w:pPr>
        <w:pStyle w:val="ListBullet"/>
        <w:bidi/>
        <w:spacing w:line="240" w:lineRule="auto"/>
        <w:ind w:left="720"/>
      </w:pPr>
      <w:r>
        <w:rPr>
          <w:rtl/>
          <w:cs/>
          <w:lang w:val="ar_AE" w:bidi="ar_AE"/>
        </w:rPr>
      </w:r>
      <w:r>
        <w:rPr>
          <w:rtl/>
          <w:cs/>
          <w:lang w:val="ar_AE" w:bidi="ar_AE"/>
        </w:rPr>
        <w:t>سبط أشير من بني إسرائيل.</w:t>
      </w:r>
    </w:p>
    <w:p>
      <w:pPr>
        <w:pStyle w:val="ListBullet"/>
        <w:bidi/>
        <w:spacing w:line="240" w:lineRule="auto"/>
        <w:ind w:left="720"/>
      </w:pPr>
      <w:r>
        <w:rPr>
          <w:rtl/>
          <w:cs/>
          <w:lang w:val="ar_AE" w:bidi="ar_AE"/>
        </w:rPr>
      </w:r>
      <w:r>
        <w:rPr>
          <w:rtl/>
          <w:cs/>
          <w:lang w:val="ar_AE" w:bidi="ar_AE"/>
        </w:rPr>
        <w:t>الكنعانيون الذين كانوا في عَكُّو وصَيْدُون وَأَحْلَب وَأَكْزِيب وَحَلْبَة وَأَفِيق وَرَحُوب</w:t>
      </w:r>
    </w:p>
    <w:p>
      <w:pPr>
        <w:pStyle w:val="ListBullet"/>
        <w:bidi/>
        <w:spacing w:line="240" w:lineRule="auto"/>
        <w:ind w:left="720"/>
      </w:pPr>
      <w:r>
        <w:rPr>
          <w:rtl/>
          <w:cs/>
          <w:lang w:val="ar_AE" w:bidi="ar_AE"/>
        </w:rPr>
      </w:r>
      <w:r>
        <w:rPr>
          <w:rtl/>
          <w:cs/>
          <w:lang w:val="ar_AE" w:bidi="ar_AE"/>
        </w:rPr>
        <w:t>سبط نفتالي من بني إسرائيل.</w:t>
      </w:r>
    </w:p>
    <w:p>
      <w:pPr>
        <w:pStyle w:val="ListBullet"/>
        <w:bidi/>
        <w:spacing w:line="240" w:lineRule="auto"/>
        <w:ind w:left="720"/>
      </w:pPr>
      <w:r>
        <w:rPr>
          <w:rtl/>
          <w:cs/>
          <w:lang w:val="ar_AE" w:bidi="ar_AE"/>
        </w:rPr>
      </w:r>
      <w:r>
        <w:rPr>
          <w:rtl/>
          <w:cs/>
          <w:lang w:val="ar_AE" w:bidi="ar_AE"/>
        </w:rPr>
        <w:t>الكنعانيون الذين كانوا في بيت شمس وبيت عناة.</w:t>
      </w:r>
    </w:p>
    <w:p>
      <w:pPr>
        <w:pStyle w:val="ListBullet"/>
        <w:bidi/>
        <w:spacing w:line="240" w:lineRule="auto"/>
        <w:ind w:left="720"/>
      </w:pPr>
      <w:r>
        <w:rPr>
          <w:rtl/>
          <w:cs/>
          <w:lang w:val="ar_AE" w:bidi="ar_AE"/>
        </w:rPr>
      </w:r>
      <w:r>
        <w:rPr>
          <w:rtl/>
          <w:cs/>
          <w:lang w:val="ar_AE" w:bidi="ar_AE"/>
        </w:rPr>
        <w:t>سبط دان من بني إسرائيل.</w:t>
      </w:r>
    </w:p>
    <w:p>
      <w:pPr>
        <w:pStyle w:val="ListBullet"/>
        <w:bidi/>
        <w:spacing w:line="240" w:lineRule="auto"/>
        <w:ind w:left="720"/>
      </w:pPr>
      <w:r>
        <w:rPr>
          <w:rtl/>
          <w:cs/>
          <w:lang w:val="ar_AE" w:bidi="ar_AE"/>
        </w:rPr>
      </w:r>
      <w:r>
        <w:rPr>
          <w:rtl/>
          <w:cs/>
          <w:lang w:val="ar_AE" w:bidi="ar_AE"/>
        </w:rPr>
        <w:t>الأموريون، وهم الكنعانيون الذين كانوا في جبل حارس، وأيلون، وشعلبيم.</w:t>
      </w:r>
    </w:p>
    <w:p>
      <w:pPr>
        <w:pStyle w:val="ListBullet"/>
        <w:bidi/>
        <w:spacing w:line="240" w:lineRule="auto"/>
        <w:ind w:left="720"/>
      </w:pPr>
      <w:r>
        <w:rPr>
          <w:rtl/>
          <w:cs/>
          <w:lang w:val="ar_AE" w:bidi="ar_AE"/>
        </w:rPr>
      </w:r>
      <w:r>
        <w:rPr>
          <w:rtl/>
          <w:cs/>
          <w:lang w:val="ar_AE" w:bidi="ar_AE"/>
        </w:rPr>
        <w:t>سبط يوسف من بني إسرائيل، أي جميع الأسباط الشمالية.</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في المشهد الأول، نعلم أن جيش سبط منسّى حارب الشعب الكنعاني في خمس مدن. تذكّروا أنه رغم أن الراوي قد يذكر اسم السبط فقط، إلا أنه يقصد بذلك الناس الذين ينتمون للأسباط. فعندما يقول الراوي إن منسّى حارب الكنعانيين، فإنه يقصد أن أفراد سبط منسّى هم الذين حاربوا الكنعانيين.</w:t>
      </w:r>
    </w:p>
    <w:p>
      <w:pPr>
        <w:bidi/>
      </w:pPr>
      <w:r>
        <w:rPr>
          <w:rtl/>
          <w:cs/>
          <w:lang w:val="ar_AE" w:bidi="ar_AE"/>
        </w:rPr>
      </w:r>
      <w:r>
        <w:rPr>
          <w:rtl/>
          <w:cs/>
          <w:lang w:val="ar_AE" w:bidi="ar_AE"/>
        </w:rPr>
        <w:t>توقّفوا هنا وناقشوا معًا: في لغتكم، كيف ستوضحون أن الراوي يتحدث عن الناس الذين ينتمون إلى كل سبط؟ أوقِفوا الاستماع إلى هذا التسجيل الصوتي هنا.</w:t>
      </w:r>
    </w:p>
    <w:p>
      <w:pPr>
        <w:bidi/>
      </w:pPr>
      <w:r>
        <w:rPr>
          <w:rtl/>
          <w:cs/>
          <w:lang w:val="ar_AE" w:bidi="ar_AE"/>
        </w:rPr>
      </w:r>
      <w:r>
        <w:rPr>
          <w:rtl/>
          <w:cs/>
          <w:lang w:val="ar_AE" w:bidi="ar_AE"/>
        </w:rPr>
        <w:t>لم يطرد جيش سبط منسّى الكنعانيين طردًا كاملًا من بيت شان، وتعنك، ودور، ويبلعام، ومجدو. وشمل ذلك أيضًا الكنعانيين الذين كانوا يعيشون في المناطق المحيطة بهذه المدن. تُسمّي اللغة الأصلية المناطق المحيطة بكل مدينة بـ «قُرَاهَا». والمقصود بـ«القُرى» هو القرى الصغيرة التابعة لكل مدينة كبيرة. فقد أسّس أهل المدن الكبيرة هذه القرى، وكانت المدن الكبيرة توفر الحماية لسكانها. ويذكر الراوي اسم كل مدينة، ثم يكرر بعده عبارة «وقُرَاهَا»، أي القرى التابعة لتلك المدينة. فعلى سبيل المثال: «بَيْتِ شَانَ وَقُرَاهَا»، أو «تَعْنَكَ وَقُرَاهَا». أما بعض الترجمات فتذكر أسماء المدن جميعها أولًا، ثم تضيف في النهاية عبارة واحدة مثل: «وقراها التابعة» أو «والقرى المحيطة بها».</w:t>
      </w:r>
    </w:p>
    <w:p>
      <w:pPr>
        <w:bidi/>
      </w:pPr>
      <w:r>
        <w:rPr>
          <w:rtl/>
          <w:cs/>
          <w:lang w:val="ar_AE" w:bidi="ar_AE"/>
        </w:rPr>
      </w:r>
      <w:r>
        <w:rPr>
          <w:rtl/>
          <w:cs/>
          <w:lang w:val="ar_AE" w:bidi="ar_AE"/>
        </w:rPr>
        <w:t>توقّفوا هنا وناقشوا هذا السؤال معًا: فكّروا في مدينة أو قرية كبيرة تعرفونها، ثم صفوا المنطقة المحيطة بالمدينة أو القرية. أوقِفوا الاستماع إلى هذا التسجيل الصوتي هنا.</w:t>
      </w:r>
    </w:p>
    <w:p>
      <w:pPr>
        <w:bidi/>
      </w:pPr>
      <w:r>
        <w:rPr>
          <w:rtl/>
          <w:cs/>
          <w:lang w:val="ar_AE" w:bidi="ar_AE"/>
        </w:rPr>
      </w:r>
      <w:r>
        <w:rPr>
          <w:rtl/>
          <w:cs/>
          <w:lang w:val="ar_AE" w:bidi="ar_AE"/>
        </w:rPr>
        <w:t>توقّفوا هنا وناقشوا هذا السؤال معًا: فكّروا في بعض الطرق التي يمكنكم بها التحدث عن قائمة من المدن بطريقة تجذب انتباه المستمع وتساعده على تذكّرها جيدًا. اطلبوا من عددٍ من أعضاء مجموعتكم أن يقترحوا طرقًا مختلفة لذِكر هذه المدن وقراها التابعة. أوقِفوا الاستماع إلى هذا التسجيل الصوتي هنا.</w:t>
      </w:r>
    </w:p>
    <w:p>
      <w:pPr>
        <w:bidi/>
      </w:pPr>
      <w:r>
        <w:rPr>
          <w:rtl/>
          <w:cs/>
          <w:lang w:val="ar_AE" w:bidi="ar_AE"/>
        </w:rPr>
      </w:r>
      <w:r>
        <w:rPr>
          <w:rtl/>
          <w:cs/>
          <w:lang w:val="ar_AE" w:bidi="ar_AE"/>
        </w:rPr>
        <w:t>في المشهد الأول أيضًا، يؤكد الراوي سبب فشل سبط منسّى في طرد الكنعانيين. فقد كان الكنعانيون مصرّين بشدة على التمسك بالأرض، ولذلك فعلوا كل ما في وسعهم للبقاء فيها. ولكن بعد فترة، ازداد شعب إسرائيل قوة، فأجبر الإسرائيليون الكنعانيين على العمل عبيدًا لهم. ومع ذلك، لم يتمكن الإسرائيليون من طرد جميع الكنعانيين طردًا كاملًا من تلك المنطقة.</w:t>
      </w:r>
    </w:p>
    <w:p>
      <w:pPr>
        <w:bidi/>
      </w:pPr>
      <w:r>
        <w:rPr>
          <w:rtl/>
          <w:cs/>
          <w:lang w:val="ar_AE" w:bidi="ar_AE"/>
        </w:rPr>
      </w:r>
      <w:r>
        <w:rPr>
          <w:rtl/>
          <w:cs/>
          <w:lang w:val="ar_AE" w:bidi="ar_AE"/>
        </w:rPr>
        <w:t>توقّفوا هنا وناقشوا هذا السؤال معًا: احكوا قصة عن جماعة تُجبر جماعة أخرى على العمل لديها. وانتبهوا إلى الكلمات التي يستخدمها الراوي لوصف الطريقة التي تُجبر بها الجماعةُ الأخرى على العمل. أوقِفوا الاستماع إلى هذا التسجيل الصوتي هنا.</w:t>
      </w:r>
    </w:p>
    <w:p>
      <w:pPr>
        <w:bidi/>
      </w:pPr>
      <w:r>
        <w:rPr>
          <w:rtl/>
          <w:cs/>
          <w:lang w:val="ar_AE" w:bidi="ar_AE"/>
        </w:rPr>
      </w:r>
      <w:r>
        <w:rPr>
          <w:rtl/>
          <w:cs/>
          <w:lang w:val="ar_AE" w:bidi="ar_AE"/>
        </w:rPr>
        <w:t>في المشهد الثاني، لم يطرد جيش سبط أفرايم الكنعانيين، لذلك عاش الكنعانيون مع الإسرائيليين في جازر.</w:t>
      </w:r>
    </w:p>
    <w:p>
      <w:pPr>
        <w:bidi/>
      </w:pPr>
      <w:r>
        <w:rPr>
          <w:rtl/>
          <w:cs/>
          <w:lang w:val="ar_AE" w:bidi="ar_AE"/>
        </w:rPr>
      </w:r>
      <w:r>
        <w:rPr>
          <w:rtl/>
          <w:cs/>
          <w:lang w:val="ar_AE" w:bidi="ar_AE"/>
        </w:rPr>
        <w:t>وفي المشهد الثالث، لم يطرد جيش سبط زبولون الكنعانيين من قطرون ولا من نهلول. لذلك عاش الكنعانيون مع الإسرائيليين، وأجبرهم الإسرائيليون هناك على العمل بالسُّخرة.</w:t>
      </w:r>
    </w:p>
    <w:p>
      <w:pPr>
        <w:bidi/>
      </w:pPr>
      <w:r>
        <w:rPr>
          <w:rtl/>
          <w:cs/>
          <w:lang w:val="ar_AE" w:bidi="ar_AE"/>
        </w:rPr>
      </w:r>
      <w:r>
        <w:rPr>
          <w:rtl/>
          <w:cs/>
          <w:lang w:val="ar_AE" w:bidi="ar_AE"/>
        </w:rPr>
        <w:t>وفي المشهد الرابع، لم يطرد جيش سبط أشير الكنعانيين من عكّو، وصيدون، وأحلاب، وأكزيب، وحلبة، وأفيق، أو رحوب. لذلك عاش الإسرائيليون مع الكنعانيين في تلك المناطق.</w:t>
      </w:r>
    </w:p>
    <w:p>
      <w:pPr>
        <w:bidi/>
      </w:pPr>
      <w:r>
        <w:rPr>
          <w:rtl/>
          <w:cs/>
          <w:lang w:val="ar_AE" w:bidi="ar_AE"/>
        </w:rPr>
      </w:r>
      <w:r>
        <w:rPr>
          <w:rtl/>
          <w:cs/>
          <w:lang w:val="ar_AE" w:bidi="ar_AE"/>
        </w:rPr>
        <w:t>في المشهد الخامس، لم يطرد جيش سبط نفتالي الكنعانيين من بيت شمس وبيت عناة. لذلك عاش الإسرائيليون مع الكنعانيين هناك. وكانت هاتان المدينتان المهمتان تضمان معابد كان الكنعانيون يعبدون فيها آلهةً باطلة. ويعني اسم بيت شمس «بيت الشمس»، في إشارة إلى المعبد الكنعاني الذي كان مخصصًا لعبادة إله الشمس. أما بيت عناة فيعني «بيت عناة»، في إشارة إلى المعبد الكنعاني المخصص لعبادة الإلهة الحربية العنيفة المسماة «عناة»، وهي إلهة حربٍ اشتهرت بالعنف.</w:t>
      </w:r>
    </w:p>
    <w:p>
      <w:pPr>
        <w:bidi/>
      </w:pPr>
      <w:r>
        <w:rPr>
          <w:rtl/>
          <w:cs/>
          <w:lang w:val="ar_AE" w:bidi="ar_AE"/>
        </w:rPr>
      </w:r>
      <w:r>
        <w:rPr>
          <w:rtl/>
          <w:cs/>
          <w:lang w:val="ar_AE" w:bidi="ar_AE"/>
        </w:rPr>
        <w:t>توقّفوا هنا وناقشوا هذا السؤال معًا: احكوا قصة عن بعض أماكن العبادة في ثقافتكم، ثم احكوا قصة عن بعض أماكن العبادة في ثقافات أخرى. انتبهوا إلى الكلمات التي يستخدمها الراوي. ما الكلمات التي يمكنكم استخدامها للإشارة إلى بيت شمس وبيت عناة؟ أوقِفوا الاستماع إلى هذا التسجيل الصوتي هنا.</w:t>
      </w:r>
    </w:p>
    <w:p>
      <w:pPr>
        <w:bidi/>
      </w:pPr>
      <w:r>
        <w:rPr>
          <w:rtl/>
          <w:cs/>
          <w:lang w:val="ar_AE" w:bidi="ar_AE"/>
        </w:rPr>
      </w:r>
      <w:r>
        <w:rPr>
          <w:rtl/>
          <w:cs/>
          <w:lang w:val="ar_AE" w:bidi="ar_AE"/>
        </w:rPr>
        <w:t>في المشهد السادس، أجبر الأموريون سبط دان الإسرائيلي على التراجع إلى منطقة الجبال، ولم يسمحوا حتى لأفراد سبط دان بالنزول إلى منطقة الوادي.</w:t>
      </w:r>
    </w:p>
    <w:p>
      <w:pPr>
        <w:bidi/>
      </w:pPr>
      <w:r>
        <w:rPr>
          <w:rtl/>
          <w:cs/>
          <w:lang w:val="ar_AE" w:bidi="ar_AE"/>
        </w:rPr>
      </w:r>
      <w:r>
        <w:rPr>
          <w:rtl/>
          <w:cs/>
          <w:lang w:val="ar_AE" w:bidi="ar_AE"/>
        </w:rPr>
        <w:t>توقّفوا هنا وناقشوا هذا السؤال معًا: احكوا قصة عن شخص أو جماعة لم يسمحوا لشخص آخر أو لجماعة أخرى بالذهاب إلى مكانٍ ما. انتبهوا إلى الكلمات التي يستخدمها الراوي. كيف يمكنكم أن تصفوا ما فعله الأموريون بسبط دان؟ أوقِفوا الاستماع إلى هذا التسجيل الصوتي هنا.</w:t>
      </w:r>
    </w:p>
    <w:p>
      <w:pPr>
        <w:bidi/>
      </w:pPr>
      <w:r>
        <w:rPr>
          <w:rtl/>
          <w:cs/>
          <w:lang w:val="ar_AE" w:bidi="ar_AE"/>
        </w:rPr>
      </w:r>
      <w:r>
        <w:rPr>
          <w:rtl/>
          <w:cs/>
          <w:lang w:val="ar_AE" w:bidi="ar_AE"/>
        </w:rPr>
        <w:t>في المشهد السابع، يخبرنا راوي القصة أن الأموريين كانوا مصممين بشدة على البقاء في مدن جبل حارس، وأيلون، وشعلبيم. وهذا يعني أنهم على الأرجح قاتلوا بقوة ليحافظوا على سيطرتهم على تلك الأرض. وفي وقت لاحق، أصبح جيش بيت يوسف أقوى. ويقول الراوي «قَوِيَتْ يَدُ بَيْتِ يُوسُفَ»، أي أصبح بيت يوسف أقوى. وقد يشير تعبير بيت يوسف إلى جميع أسباط الشمال، أو إلى جيشي سبطي منسّى وأفرايم وهما يعملان معًا. ثم حارب جيش بيت يوسف الأموريين في تلك المدن، وأجبرهم على العمل بالسُّخرة لديهم. ومع ذلك، ظل الأموريون يسيطرون على مساحة واسعة من الأرض.</w:t>
      </w:r>
    </w:p>
    <w:p>
      <w:pPr>
        <w:bidi/>
      </w:pPr>
      <w:r>
        <w:rPr>
          <w:rtl/>
          <w:cs/>
          <w:lang w:val="ar_AE" w:bidi="ar_AE"/>
        </w:rPr>
      </w:r>
      <w:r>
        <w:rPr>
          <w:rtl/>
          <w:cs/>
          <w:lang w:val="ar_AE" w:bidi="ar_AE"/>
        </w:rPr>
        <w:t>ويختتم الراوي القصة بذكر حدود أرض الأموريين. فقد كانت تبدأ من عقبة عقربيم. واسم عقربيم يعني «العقارب». والعقرب حشرة صغيرة سامة، وله إبرة في طرف ذيله، يلسع بها ويحقن السم، مما يسبب الألم. أما كلمة عَقَبة فهي تعني ممر أو طريق يصعد بين بعض الجبال. وامتدت الحدود من عَقَبَةِ عَقْرِبِّيم إلى سالع فصاعدًا إلى الجبال. واسم سالع يعني «الصخرة». وكان هذا الاسم يشير إلى صخرة معينة، ربما كانت في حجم تل صغير. وقد كان الناس في ذلك الوقت يطلقون عليها ببساطة «الصخرة»، لأن الجميع كانوا يعرفون أي صخرة يقصدون.</w:t>
      </w:r>
    </w:p>
    <w:p>
      <w:pPr>
        <w:bidi/>
      </w:pPr>
      <w:r>
        <w:rPr>
          <w:rtl/>
          <w:cs/>
          <w:lang w:val="ar_AE" w:bidi="ar_AE"/>
        </w:rPr>
      </w:r>
      <w:r>
        <w:rPr>
          <w:rtl/>
          <w:cs/>
          <w:lang w:val="ar_AE" w:bidi="ar_AE"/>
        </w:rPr>
        <w:t>توقّفوا هنا واحكوا قصة عن جماعة أو جيش ازداد قوة. ما الكلمات أو العبارات التي استخدمها الراوي للتعبير عن ذلك؟ أوقِفوا الاستماع إلى هذا التسجيل الصوتي هنا.</w:t>
      </w:r>
    </w:p>
    <w:p>
      <w:pPr>
        <w:bidi/>
      </w:pPr>
      <w:r>
        <w:rPr>
          <w:rtl/>
          <w:cs/>
          <w:lang w:val="ar_AE" w:bidi="ar_AE"/>
        </w:rPr>
      </w:r>
      <w:r>
        <w:rPr>
          <w:rtl/>
          <w:cs/>
          <w:lang w:val="ar_AE" w:bidi="ar_AE"/>
        </w:rPr>
        <w:t>توقّفوا هنا وانظروا معًا إلى صورة عقرب. أوقِفوا الاستماع إلى هذا التسجيل الصوتي هنا.</w:t>
      </w:r>
    </w:p>
    <w:p>
      <w:pPr>
        <w:bidi/>
      </w:pPr>
      <w:r>
        <w:rPr>
          <w:rtl/>
          <w:cs/>
          <w:lang w:val="ar_AE" w:bidi="ar_AE"/>
        </w:rPr>
      </w:r>
      <w:r>
        <w:rPr>
          <w:rtl/>
          <w:cs/>
          <w:lang w:val="ar_AE" w:bidi="ar_AE"/>
        </w:rPr>
        <w:t>توقّفوا هنا وانظروا معًا إلى صورة عقبة أو ممر له مسار يؤدي إلى الجبال. أوقِفوا الاستماع إلى هذا التسجيل الصوتي هنا.</w:t>
      </w:r>
    </w:p>
    <w:p>
      <w:pPr>
        <w:bidi/>
      </w:pPr>
      <w:r>
        <w:rPr>
          <w:rtl/>
          <w:cs/>
          <w:lang w:val="ar_AE" w:bidi="ar_AE"/>
        </w:rPr>
      </w:r>
      <w:r>
        <w:rPr>
          <w:rtl/>
          <w:cs/>
          <w:lang w:val="ar_AE" w:bidi="ar_AE"/>
        </w:rPr>
        <w:t>توقّفوا هنا وناقشوا معًا بعض الطرق الممكنة التي يمكنكم بها الحديث عن عَقَبَةِ عَقْرِبِّيم أو ممر العقرب، في لغتكم. أوقِفوا الاستماع إلى هذا التسجيل الصوتي هنا.</w:t>
      </w:r>
    </w:p>
    <w:p>
      <w:pPr>
        <w:bidi/>
      </w:pPr>
      <w:r>
        <w:rPr>
          <w:rtl/>
          <w:cs/>
          <w:lang w:val="ar_AE" w:bidi="ar_AE"/>
        </w:rPr>
      </w:r>
      <w:r>
        <w:rPr>
          <w:rtl/>
          <w:cs/>
          <w:lang w:val="ar_AE" w:bidi="ar_AE"/>
        </w:rPr>
        <w:t>توقَّفوا هنا، ثم ناقشوا معًا بعض الطرق التي يمكنكم بها التحدث عن سالع، أو «الصخرة»، في لغتكم. أوقِفوا الاستماع إلى هذا التسجيل الصوتي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القضاة 1: 27–36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سبط منسى من بني إسرائيل.</w:t>
      </w:r>
    </w:p>
    <w:p>
      <w:pPr>
        <w:pStyle w:val="ListBullet"/>
        <w:bidi/>
        <w:spacing w:line="240" w:lineRule="auto"/>
        <w:ind w:left="720"/>
      </w:pPr>
      <w:r>
        <w:rPr>
          <w:rtl/>
          <w:cs/>
          <w:lang w:val="ar_AE" w:bidi="ar_AE"/>
        </w:rPr>
      </w:r>
      <w:r>
        <w:rPr>
          <w:rtl/>
          <w:cs/>
          <w:lang w:val="ar_AE" w:bidi="ar_AE"/>
        </w:rPr>
        <w:t>الكنعانيون الذين في بيت شان، وتعنك، ودور، ويبلعام، ومجدو.</w:t>
      </w:r>
    </w:p>
    <w:p>
      <w:pPr>
        <w:pStyle w:val="ListBullet"/>
        <w:bidi/>
        <w:spacing w:line="240" w:lineRule="auto"/>
        <w:ind w:left="720"/>
      </w:pPr>
      <w:r>
        <w:rPr>
          <w:rtl/>
          <w:cs/>
          <w:lang w:val="ar_AE" w:bidi="ar_AE"/>
        </w:rPr>
      </w:r>
      <w:r>
        <w:rPr>
          <w:rtl/>
          <w:cs/>
          <w:lang w:val="ar_AE" w:bidi="ar_AE"/>
        </w:rPr>
        <w:t>سبط أفرايم من بني إسرائيل.</w:t>
      </w:r>
    </w:p>
    <w:p>
      <w:pPr>
        <w:pStyle w:val="ListBullet"/>
        <w:bidi/>
        <w:spacing w:line="240" w:lineRule="auto"/>
        <w:ind w:left="720"/>
      </w:pPr>
      <w:r>
        <w:rPr>
          <w:rtl/>
          <w:cs/>
          <w:lang w:val="ar_AE" w:bidi="ar_AE"/>
        </w:rPr>
      </w:r>
      <w:r>
        <w:rPr>
          <w:rtl/>
          <w:cs/>
          <w:lang w:val="ar_AE" w:bidi="ar_AE"/>
        </w:rPr>
        <w:t>الكنعانيون الذين في جازر.</w:t>
      </w:r>
    </w:p>
    <w:p>
      <w:pPr>
        <w:pStyle w:val="ListBullet"/>
        <w:bidi/>
        <w:spacing w:line="240" w:lineRule="auto"/>
        <w:ind w:left="720"/>
      </w:pPr>
      <w:r>
        <w:rPr>
          <w:rtl/>
          <w:cs/>
          <w:lang w:val="ar_AE" w:bidi="ar_AE"/>
        </w:rPr>
      </w:r>
      <w:r>
        <w:rPr>
          <w:rtl/>
          <w:cs/>
          <w:lang w:val="ar_AE" w:bidi="ar_AE"/>
        </w:rPr>
        <w:t>سبط زبولون من بني إسرائيل.</w:t>
      </w:r>
    </w:p>
    <w:p>
      <w:pPr>
        <w:pStyle w:val="ListBullet"/>
        <w:bidi/>
        <w:spacing w:line="240" w:lineRule="auto"/>
        <w:ind w:left="720"/>
      </w:pPr>
      <w:r>
        <w:rPr>
          <w:rtl/>
          <w:cs/>
          <w:lang w:val="ar_AE" w:bidi="ar_AE"/>
        </w:rPr>
      </w:r>
      <w:r>
        <w:rPr>
          <w:rtl/>
          <w:cs/>
          <w:lang w:val="ar_AE" w:bidi="ar_AE"/>
        </w:rPr>
        <w:t>الكنعانيون الذين في قطرون ونهلول.</w:t>
      </w:r>
    </w:p>
    <w:p>
      <w:pPr>
        <w:pStyle w:val="ListBullet"/>
        <w:bidi/>
        <w:spacing w:line="240" w:lineRule="auto"/>
        <w:ind w:left="720"/>
      </w:pPr>
      <w:r>
        <w:rPr>
          <w:rtl/>
          <w:cs/>
          <w:lang w:val="ar_AE" w:bidi="ar_AE"/>
        </w:rPr>
      </w:r>
      <w:r>
        <w:rPr>
          <w:rtl/>
          <w:cs/>
          <w:lang w:val="ar_AE" w:bidi="ar_AE"/>
        </w:rPr>
        <w:t>سبط أشير من بني إسرائيل.</w:t>
      </w:r>
    </w:p>
    <w:p>
      <w:pPr>
        <w:pStyle w:val="ListBullet"/>
        <w:bidi/>
        <w:spacing w:line="240" w:lineRule="auto"/>
        <w:ind w:left="720"/>
      </w:pPr>
      <w:r>
        <w:rPr>
          <w:rtl/>
          <w:cs/>
          <w:lang w:val="ar_AE" w:bidi="ar_AE"/>
        </w:rPr>
      </w:r>
      <w:r>
        <w:rPr>
          <w:rtl/>
          <w:cs/>
          <w:lang w:val="ar_AE" w:bidi="ar_AE"/>
        </w:rPr>
        <w:t>الكنعانيون الذين في عَكُّو، وَصَيْدُون وَأَحْلَب وَأَكْزِيب وَحَلْبَة وَأَفِيق وَرَحُوب</w:t>
      </w:r>
    </w:p>
    <w:p>
      <w:pPr>
        <w:pStyle w:val="ListBullet"/>
        <w:bidi/>
        <w:spacing w:line="240" w:lineRule="auto"/>
        <w:ind w:left="720"/>
      </w:pPr>
      <w:r>
        <w:rPr>
          <w:rtl/>
          <w:cs/>
          <w:lang w:val="ar_AE" w:bidi="ar_AE"/>
        </w:rPr>
      </w:r>
      <w:r>
        <w:rPr>
          <w:rtl/>
          <w:cs/>
          <w:lang w:val="ar_AE" w:bidi="ar_AE"/>
        </w:rPr>
        <w:t>سبط نفتالي من بني إسرائيل.</w:t>
      </w:r>
    </w:p>
    <w:p>
      <w:pPr>
        <w:pStyle w:val="ListBullet"/>
        <w:bidi/>
        <w:spacing w:line="240" w:lineRule="auto"/>
        <w:ind w:left="720"/>
      </w:pPr>
      <w:r>
        <w:rPr>
          <w:rtl/>
          <w:cs/>
          <w:lang w:val="ar_AE" w:bidi="ar_AE"/>
        </w:rPr>
      </w:r>
      <w:r>
        <w:rPr>
          <w:rtl/>
          <w:cs/>
          <w:lang w:val="ar_AE" w:bidi="ar_AE"/>
        </w:rPr>
        <w:t>الكنعانيون الذين كانوا في بيت شمس وبيت عناة.</w:t>
      </w:r>
    </w:p>
    <w:p>
      <w:pPr>
        <w:pStyle w:val="ListBullet"/>
        <w:bidi/>
        <w:spacing w:line="240" w:lineRule="auto"/>
        <w:ind w:left="720"/>
      </w:pPr>
      <w:r>
        <w:rPr>
          <w:rtl/>
          <w:cs/>
          <w:lang w:val="ar_AE" w:bidi="ar_AE"/>
        </w:rPr>
      </w:r>
      <w:r>
        <w:rPr>
          <w:rtl/>
          <w:cs/>
          <w:lang w:val="ar_AE" w:bidi="ar_AE"/>
        </w:rPr>
        <w:t>سبط دان من بني إسرائيل.</w:t>
      </w:r>
    </w:p>
    <w:p>
      <w:pPr>
        <w:pStyle w:val="ListBullet"/>
        <w:bidi/>
        <w:spacing w:line="240" w:lineRule="auto"/>
        <w:ind w:left="720"/>
      </w:pPr>
      <w:r>
        <w:rPr>
          <w:rtl/>
          <w:cs/>
          <w:lang w:val="ar_AE" w:bidi="ar_AE"/>
        </w:rPr>
      </w:r>
      <w:r>
        <w:rPr>
          <w:rtl/>
          <w:cs/>
          <w:lang w:val="ar_AE" w:bidi="ar_AE"/>
        </w:rPr>
        <w:t>الأموريون، وهم الكنعانيون الذين كانوا في جبل حارس، وأيلون، وشعلبيم.</w:t>
      </w:r>
    </w:p>
    <w:p>
      <w:pPr>
        <w:pStyle w:val="ListBullet"/>
        <w:bidi/>
        <w:spacing w:line="240" w:lineRule="auto"/>
        <w:ind w:left="720"/>
      </w:pPr>
      <w:r>
        <w:rPr>
          <w:rtl/>
          <w:cs/>
          <w:lang w:val="ar_AE" w:bidi="ar_AE"/>
        </w:rPr>
      </w:r>
      <w:r>
        <w:rPr>
          <w:rtl/>
          <w:cs/>
          <w:lang w:val="ar_AE" w:bidi="ar_AE"/>
        </w:rPr>
        <w:t>وسبط يوسف من بني إسرائيل، أو جميع الأسباط الشمالية.</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لم يطرد جيش سبط منسى الكنعانيين من مدن بيت شان، وتعنك، ودور، ويبلعام، ومجدو، ولا من القرى التابعة لها. فعاش الكنعانيون مع بني إسرائيل. وأخضعهم بنو إسرائيل للعمل بالسُّخرة.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بني إسرائيل: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لم يطرد جيش سبط أفرايم الكنعانيين من جازر، ولذلك عاش الكنعانيون مع بني إسرائيل.</w:t>
      </w:r>
    </w:p>
    <w:p>
      <w:pPr>
        <w:bidi/>
      </w:pPr>
      <w:r>
        <w:rPr>
          <w:rtl/>
          <w:cs/>
          <w:lang w:val="ar_AE" w:bidi="ar_AE"/>
        </w:rPr>
      </w:r>
      <w:r>
        <w:rPr>
          <w:rtl/>
          <w:cs/>
          <w:lang w:val="ar_AE" w:bidi="ar_AE"/>
        </w:rPr>
        <w:t>وفي المشهد الثالث، لم يطرد جيش سبط زبولون الكنعانيين من قطرون ولا من نهلول. فعاش الكنعانيون مع بني إسرائيل. وأخضعهم بنو إسرائيل للعمل بالسُّخرة.</w:t>
      </w:r>
    </w:p>
    <w:p>
      <w:pPr>
        <w:bidi/>
      </w:pPr>
      <w:r>
        <w:rPr>
          <w:rtl/>
          <w:cs/>
          <w:lang w:val="ar_AE" w:bidi="ar_AE"/>
        </w:rPr>
      </w:r>
      <w:r>
        <w:rPr>
          <w:rtl/>
          <w:cs/>
          <w:lang w:val="ar_AE" w:bidi="ar_AE"/>
        </w:rPr>
        <w:t>وفي المشهد الرابع، لم يطرد جيش سبط أشير الكنعانيين، ولذلك عاش بنو إسرائيل وسط الكنعانيين.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سبط أشير: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لم يطرد جيش سبط نفتالي الإسرائيلي الكنعانيين من مدينتين مهمتين كان الكنعانيون يعبدون فيهما آلهةً باطلة. ولذلك عاش بنو إسرائيل مع الكنعانيين في بيت شمس وبيت عناة.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سبط نفتالي: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وأجبر الأموريون سبط دان على البقاء في منطقة الجبل، ولم يسمحوا لهم حتى بالنزول إلى الوادي.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قاوم الأموريون بشدة ليبقوا في مدن جبل حارس، وأيلون، وشعلبيم. وفي وقت لاحق، دخل جيش أسباط يوسف إلى منطقة الأموريين. وازدادت قوة أسباط يوسف. وتقدموا إلى تلك المنطقة بهدف إخضاع الأموريين للسُّخرة، فجعلوهم عبيدًا لهم. ومع ذلك، ظل الأموريون يسيطرون على مساحة واسعة من الأرض.</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أسباط يوسف: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القضاة 1: 27–36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في هذه القصة، أصبح</w:t>
      </w:r>
      <w:r>
        <w:rPr>
          <w:b/>
          <w:rtl/>
          <w:cs/>
          <w:lang w:val="ar_AE" w:bidi="ar_AE"/>
        </w:rPr>
        <w:t xml:space="preserve"> إسرائيل</w:t>
      </w:r>
      <w:r>
        <w:rPr>
          <w:rtl/>
          <w:cs/>
          <w:lang w:val="ar_AE" w:bidi="ar_AE"/>
        </w:rPr>
        <w:t xml:space="preserve"> أو </w:t>
      </w:r>
      <w:r>
        <w:rPr>
          <w:b/>
          <w:rtl/>
          <w:cs/>
          <w:lang w:val="ar_AE" w:bidi="ar_AE"/>
        </w:rPr>
        <w:t>بنو إسرائيل</w:t>
      </w:r>
      <w:r>
        <w:rPr>
          <w:rtl/>
          <w:cs/>
          <w:lang w:val="ar_AE" w:bidi="ar_AE"/>
        </w:rPr>
        <w:t xml:space="preserve"> أقوى، وأجبروا الكنعانيين على العمل القاسي لديهم. ويشير اسم «إسرائيل» أو «بنو إسرائيل» إلى الشعب المنحدر من أسباط </w:t>
      </w:r>
      <w:r>
        <w:rPr>
          <w:rtl/>
          <w:cs/>
          <w:lang w:val="ar_AE" w:bidi="ar_AE"/>
        </w:rPr>
        <w:t>إسرائيل</w:t>
      </w:r>
      <w:r>
        <w:rPr>
          <w:rtl/>
          <w:cs/>
          <w:lang w:val="ar_AE" w:bidi="ar_AE"/>
        </w:rPr>
        <w:t xml:space="preserve"> الاثني عشر، أي يعقوب. ارجعوا إلى قاموس الكلمات الرئيسية للحصول على مزيد من المعلومات عن </w:t>
      </w:r>
      <w:r>
        <w:rPr>
          <w:rtl/>
          <w:cs/>
          <w:lang w:val="ar_AE" w:bidi="ar_AE"/>
        </w:rPr>
        <w:t>بني إسرائيل</w:t>
      </w:r>
      <w:r>
        <w:rPr>
          <w:rtl/>
          <w:cs/>
          <w:lang w:val="ar_AE" w:bidi="ar_AE"/>
        </w:rPr>
        <w:t>، واستخدموا الكلمة أو العبارة نفسها االتي استخدمتموها في المقاطع السابقة للتعبير عن إسرائيل أو بني إسرائيل.</w:t>
      </w:r>
    </w:p>
    <w:p>
      <w:pPr>
        <w:bidi/>
      </w:pPr>
      <w:r>
        <w:rPr>
          <w:rtl/>
          <w:cs/>
          <w:lang w:val="ar_AE" w:bidi="ar_AE"/>
        </w:rPr>
      </w:r>
      <w:r>
        <w:rPr>
          <w:rtl/>
          <w:cs/>
          <w:lang w:val="ar_AE" w:bidi="ar_AE"/>
        </w:rPr>
        <w:t xml:space="preserve">هذه القصة تذكر </w:t>
      </w:r>
      <w:r>
        <w:rPr>
          <w:b/>
          <w:rtl/>
          <w:cs/>
          <w:lang w:val="ar_AE" w:bidi="ar_AE"/>
        </w:rPr>
        <w:t>بيت يوسف</w:t>
      </w:r>
      <w:r>
        <w:rPr>
          <w:rtl/>
          <w:cs/>
          <w:lang w:val="ar_AE" w:bidi="ar_AE"/>
        </w:rPr>
        <w:t>. والمقصود بكلمة «بيت» هنا جميع نسل يوسف. وفي هذه القصة، تشير عبارة «بيت يوسف» إما إلى جميع الأسباط الشمالية، أو إلى جيشي السبطين اللذين يشكلان سبط يوسف. والسبطان المقصودان هما سبط أفرايم وسبط منسى. استخدموا الكلمة أو العبارة نفسها التي استخدمتموها في المقاطع السابقة للتعبير عن «بيت يوسف».</w:t>
      </w:r>
    </w:p>
    <w:p>
      <w:pPr>
        <w:bidi/>
      </w:pPr>
      <w:r>
        <w:rPr>
          <w:rtl/>
          <w:cs/>
          <w:lang w:val="ar_AE" w:bidi="ar_AE"/>
        </w:rPr>
      </w:r>
      <w:r>
        <w:rPr>
          <w:rtl/>
          <w:cs/>
          <w:lang w:val="ar_AE" w:bidi="ar_AE"/>
        </w:rPr>
        <w:t xml:space="preserve">لم يطرد بنو إسرائيل الكنعانيين طردًا كاملًا. وتذكَّروا أن أرض كنعان سُمِّيت بهذا الاسم نسبةً إلى </w:t>
      </w:r>
      <w:r>
        <w:rPr>
          <w:b/>
          <w:rtl/>
          <w:cs/>
          <w:lang w:val="ar_AE" w:bidi="ar_AE"/>
        </w:rPr>
        <w:t>كنعان</w:t>
      </w:r>
      <w:r>
        <w:rPr>
          <w:rtl/>
          <w:cs/>
          <w:lang w:val="ar_AE" w:bidi="ar_AE"/>
        </w:rPr>
        <w:t xml:space="preserve">، حفيد نوح. وهذه هي الأرض التي وعد الله أن يعطيها لنسل أبرام، أي بني إسرائيل. لكن بنو إسرائيل لم يكونوا قد سيطروا على كنعان بعد، بل كانت جماعات مختلفة تسيطر عليها، وتُعرف هذه الجماعات مجتمعة باسم «الكنعانيين». وللحصول على مزيد من المعلومات عن الكنعانيين، ارجعوا إلى كلمة </w:t>
      </w:r>
      <w:r>
        <w:rPr>
          <w:rtl/>
          <w:cs/>
          <w:lang w:val="ar_AE" w:bidi="ar_AE"/>
        </w:rPr>
        <w:t>كنعان</w:t>
      </w:r>
      <w:r>
        <w:rPr>
          <w:rtl/>
          <w:cs/>
          <w:lang w:val="ar_AE" w:bidi="ar_AE"/>
        </w:rPr>
        <w:t xml:space="preserve"> في قاموس الكلمات الرئيسية. استخدموا الكلمة أو العبارة نفسها التي استخدمتموها في المقاطع السابقة للتعبير عن كلمة «طرد» أو «إخراج بالقوة»، وكذلك للتعبير عن «كنعان».</w:t>
      </w:r>
    </w:p>
    <w:p>
      <w:pPr>
        <w:bidi/>
      </w:pPr>
      <w:r>
        <w:rPr>
          <w:rtl/>
          <w:cs/>
          <w:lang w:val="ar_AE" w:bidi="ar_AE"/>
        </w:rPr>
      </w:r>
      <w:r>
        <w:rPr>
          <w:b/>
          <w:rtl/>
          <w:cs/>
          <w:lang w:val="ar_AE" w:bidi="ar_AE"/>
        </w:rPr>
        <w:t xml:space="preserve">المدينة </w:t>
      </w:r>
      <w:r>
        <w:rPr>
          <w:rtl/>
          <w:cs/>
          <w:lang w:val="ar_AE" w:bidi="ar_AE"/>
        </w:rPr>
        <w:t xml:space="preserve">هي مكان كبير به مباني كثيرة، وطرقٌ ومتاجرُ، حيث يعيش الكثير من الناس ويعملون. في ذلك الزمان، كانت المدن غالبًا محاطة بأسوار لحماية سكانها. أما </w:t>
      </w:r>
      <w:r>
        <w:rPr>
          <w:b/>
          <w:rtl/>
          <w:cs/>
          <w:lang w:val="ar_AE" w:bidi="ar_AE"/>
        </w:rPr>
        <w:t>القرية</w:t>
      </w:r>
      <w:r>
        <w:rPr>
          <w:rtl/>
          <w:cs/>
          <w:lang w:val="ar_AE" w:bidi="ar_AE"/>
        </w:rPr>
        <w:t xml:space="preserve"> فهي مكان صغير وهادئ، فيه عدد أقل من المباني والطرق، ويسكنه عدد أقل من الناس. وعادةً ما كانت تحيط بالمدينة الواحدة عدة قرى.</w:t>
      </w:r>
    </w:p>
    <w:p>
      <w:pPr>
        <w:bidi/>
      </w:pPr>
      <w:r>
        <w:rPr>
          <w:rtl/>
          <w:cs/>
          <w:lang w:val="ar_AE" w:bidi="ar_AE"/>
        </w:rPr>
      </w:r>
      <w:r>
        <w:rPr>
          <w:rtl/>
          <w:cs/>
          <w:lang w:val="ar_AE" w:bidi="ar_AE"/>
        </w:rPr>
        <w:t xml:space="preserve">توقَّفوا هنا وناقشوا معًا، كمجموعة، الكلمات أو العبارات التي ستستخدمونها للتعبير عن الكلمات </w:t>
      </w:r>
      <w:r>
        <w:rPr>
          <w:b/>
          <w:rtl/>
          <w:cs/>
          <w:lang w:val="ar_AE" w:bidi="ar_AE"/>
        </w:rPr>
        <w:t xml:space="preserve">مدينة </w:t>
      </w:r>
      <w:r>
        <w:rPr>
          <w:rtl/>
          <w:cs/>
          <w:lang w:val="ar_AE" w:bidi="ar_AE"/>
        </w:rPr>
        <w:t xml:space="preserve"> و</w:t>
      </w:r>
      <w:r>
        <w:rPr>
          <w:b/>
          <w:rtl/>
          <w:cs/>
          <w:lang w:val="ar_AE" w:bidi="ar_AE"/>
        </w:rPr>
        <w:t>قرى</w:t>
      </w:r>
      <w:r>
        <w:rPr>
          <w:rtl/>
          <w:cs/>
          <w:lang w:val="ar_AE" w:bidi="ar_AE"/>
        </w:rPr>
        <w:t>. وإذا كنتم قد ترجمتم هذه الكلمات بالفعل في سِفر آخر من الكتاب المقدّس، استخدموا الكلمات نفسها التي استخدمتموها هناك. أوقِفوا الاستماع إلى هذا التسجيل الصوتي هنا.</w:t>
      </w:r>
    </w:p>
    <w:p>
      <w:pPr>
        <w:bidi/>
      </w:pPr>
      <w:r>
        <w:rPr>
          <w:rtl/>
          <w:cs/>
          <w:lang w:val="ar_AE" w:bidi="ar_AE"/>
        </w:rPr>
      </w:r>
      <w:r>
        <w:rPr>
          <w:rtl/>
          <w:cs/>
          <w:lang w:val="ar_AE" w:bidi="ar_AE"/>
        </w:rPr>
        <w:t>يتحدث هذا المقطع عن حدود أرض الأموريين. وأحد هذه الحدود عند</w:t>
      </w:r>
      <w:r>
        <w:rPr>
          <w:b/>
          <w:rtl/>
          <w:cs/>
          <w:lang w:val="ar_AE" w:bidi="ar_AE"/>
        </w:rPr>
        <w:t xml:space="preserve"> عَقَبَةِ عَقْرِبِّيم</w:t>
      </w:r>
      <w:r>
        <w:rPr>
          <w:rtl/>
          <w:cs/>
          <w:lang w:val="ar_AE" w:bidi="ar_AE"/>
        </w:rPr>
        <w:t>. وكان الأموريون أحد شعوب الكنعانيين.</w:t>
      </w:r>
    </w:p>
    <w:p>
      <w:pPr>
        <w:bidi/>
      </w:pPr>
      <w:r>
        <w:rPr>
          <w:rtl/>
          <w:cs/>
          <w:lang w:val="ar_AE" w:bidi="ar_AE"/>
        </w:rPr>
      </w:r>
      <w:r>
        <w:rPr>
          <w:rtl/>
          <w:cs/>
          <w:lang w:val="ar_AE" w:bidi="ar_AE"/>
        </w:rPr>
        <w:t xml:space="preserve">توقَّفوا هنا وناقشوا معًا، كمجموعة، الكلمة التي ستستخدمونها للتعبير عن </w:t>
      </w:r>
      <w:r>
        <w:rPr>
          <w:b/>
          <w:rtl/>
          <w:cs/>
          <w:lang w:val="ar_AE" w:bidi="ar_AE"/>
        </w:rPr>
        <w:t xml:space="preserve">عَقَبَةِ </w:t>
      </w:r>
      <w:r>
        <w:rPr>
          <w:rtl/>
          <w:cs/>
          <w:lang w:val="ar_AE" w:bidi="ar_AE"/>
        </w:rPr>
        <w:t xml:space="preserve">و </w:t>
      </w:r>
      <w:r>
        <w:rPr>
          <w:b/>
          <w:rtl/>
          <w:cs/>
          <w:lang w:val="ar_AE" w:bidi="ar_AE"/>
        </w:rPr>
        <w:t>عَقْرِبِّيمَ</w:t>
      </w:r>
      <w:r>
        <w:rPr>
          <w:rtl/>
          <w:cs/>
          <w:lang w:val="ar_AE" w:bidi="ar_AE"/>
        </w:rPr>
        <w:t>. انظروا إلى صور الممر الجبلي وصور العقرب مرة أخرى إذا لزم الأمر.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٢: ١–١٠ واحفظوا هذا المقطع في قلوبكم.</w:t>
      </w:r>
    </w:p>
    <w:p>
      <w:pPr>
        <w:bidi/>
      </w:pPr>
      <w:r>
        <w:rPr>
          <w:rtl/>
          <w:cs/>
          <w:lang w:val="ar_AE" w:bidi="ar_AE"/>
        </w:rPr>
      </w:r>
      <w:r>
        <w:rPr>
          <w:rtl/>
          <w:cs/>
          <w:lang w:val="ar_AE" w:bidi="ar_AE"/>
        </w:rPr>
        <w:t>استمعوا إلى نسخة صوتية من سِفر القضاة ٢: ١–١٠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2: 1–10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تبدأ هذه القصة الحقيقية بعد أن فشل شعب إسرائيل في طرد الكنعانيين الذين كانوا يسكنون الأرض التي وعد الرب يهوه أن يعطيها للإسرائيليين. ومع أن الرب يهوه أمر الإسرائيليين أن يطردوا سكان الأرض طردًا كاملًا من الأرض التي أعطاها لكل واحد من أسباط إسرائيل الاثني عشر، فإنهم لم يطيعوه طاعةً كاملة. ولذلك استمر الكنعانيون في العيش بين شعب إسرائيل.</w:t>
      </w:r>
    </w:p>
    <w:p>
      <w:pPr>
        <w:bidi/>
      </w:pPr>
      <w:r>
        <w:rPr>
          <w:rtl/>
          <w:cs/>
          <w:lang w:val="ar_AE" w:bidi="ar_AE"/>
        </w:rPr>
      </w:r>
      <w:r>
        <w:rPr>
          <w:rtl/>
          <w:cs/>
          <w:lang w:val="ar_AE" w:bidi="ar_AE"/>
        </w:rPr>
        <w:t>والآن يتحول محور القصة فجأة. ففي المقاطع السابقة، سمعنا عن إخفاقات جيوش إسرائيل في أرض الموعد من وجهة نظرهم. أما الآن، فنرى الأحداث من وجهة نظر الرب، ونتعلم كيف أفسدت هذه الأحداث علاقة بني إسرائيل به. يصعد ملاك الرب يهوه، أو رسوله، من الجلجال إلى بوكيم، ويتحدث إلى بني إسرائيل. ولعلكم تتذكرون من أجزاء سابقة في الكتاب المقدس أن الجلجال هو المكان الذي عسكر فيه بنو إسرائيل بعد عبورهم نهر الأردن ودخولهم أرض الموعد لأول مرة. كانت الجلجال مكانًا بالغ الأهمية بالنسبة إلى شعب إسرائيل. فمنها كانوا يخططون لجميع معاركهم في أرض الموعد ويبدؤونها. ولم تكن الجلجال مهمة من الناحية العسكرية فقط، بل كانت أيضًا مكانًا للعبادة. ففي الجلجال أقام بنو إسرائيل اثني عشر حجرًا من نهر الأردن تذكارًا لكيفية مساعدة يهوه لهم على عبور النهر بسلام. وهناك أيضًا في الجلجال جدّدوا عهدهم، أي اتفاقهم الخاص، مع يهوه، واحتفلوا بخروجهم من مصر. ولا نعرف على وجه الدقة أين كانت الجلجال، لكنها كانت تقع بالقرب من أريحا إلى الشرق. أما بوكيم، فمن المرجح أنها هي نفسها بيت إيل، المدينة التي هاجمها قبل قليل سبط يوسف.</w:t>
      </w:r>
    </w:p>
    <w:p>
      <w:pPr>
        <w:bidi/>
      </w:pPr>
      <w:r>
        <w:rPr>
          <w:rtl/>
          <w:cs/>
          <w:lang w:val="ar_AE" w:bidi="ar_AE"/>
        </w:rPr>
      </w:r>
      <w:r>
        <w:rPr>
          <w:rtl/>
          <w:cs/>
          <w:lang w:val="ar_AE" w:bidi="ar_AE"/>
        </w:rPr>
        <w:t xml:space="preserve">توقّفوا هنا وانظروا معًا إلى خريطة تُظهر </w:t>
      </w:r>
      <w:r>
        <w:rPr>
          <w:b/>
          <w:rtl/>
          <w:cs/>
          <w:lang w:val="ar_AE" w:bidi="ar_AE"/>
        </w:rPr>
        <w:t>المواقع المحتملة لكلٍّ من الجلجال وبوكيم</w:t>
      </w:r>
      <w:r>
        <w:rPr>
          <w:rtl/>
          <w:cs/>
          <w:lang w:val="ar_AE" w:bidi="ar_AE"/>
        </w:rPr>
        <w:t xml:space="preserve"> . أوقِفوا الاستماع إلى هذا التسجيل الصوتي هنا.</w:t>
      </w:r>
    </w:p>
    <w:p>
      <w:pPr>
        <w:bidi/>
      </w:pPr>
      <w:r>
        <w:rPr>
          <w:rtl/>
          <w:cs/>
          <w:lang w:val="ar_AE" w:bidi="ar_AE"/>
        </w:rPr>
      </w:r>
      <w:r>
        <w:rPr>
          <w:rtl/>
          <w:cs/>
          <w:lang w:val="ar_AE" w:bidi="ar_AE"/>
        </w:rPr>
        <w:t>نحن لا نعرف من هو الرسول الملاكي. فقد يكون هو يهوه نفسه في هيئة ملاك أو كائنٍ روحي خارق، وقد يكون نبيًا، أي إنسانًا يبلّغ الناس رسائل من الرب. وفي كلتا الحالتين، واجه الرسولُ بني إسرائيل وذكّرهم بأن يهوه هو الذي أنقذهم من مصر. كما ذكّرهم بأنه أدخلهم إلى الأرض التي أقسم أن يعطيها لآبائهم وأجدادهم. ثم ذكّرهم بالعهد الذي قطعه معهم عندما أنقذهم من العبودية في مصر. والعهد هو وعدٌ رسمي لا يُنقَض بين شخصين أو بين جماعتين. فقد وعد يهوه بني إسرائيل بأرض كنعان، وأكد لهم أنه لن ينقض وعده أبدًا. ثم ذكّر الرسول بني إسرائيل بما كان مطلوبًا منهم في هذا العهد. فقد كان عليهم ألا يقطعوا أي عهد أو اتفاق مع الشعوب التي كانت تسكن الأرض، وأن يهدموا أيضًا المذابح التي كان أولئك الناس يعبدون عليها آلهتهم. والمذبح هو المكان الذي يقدّم فيه الناس قرابين أو ذبائح للإله الذي يعبدونه، أو للرب يهوه.</w:t>
      </w:r>
    </w:p>
    <w:p>
      <w:pPr>
        <w:bidi/>
      </w:pPr>
      <w:r>
        <w:rPr>
          <w:rtl/>
          <w:cs/>
          <w:lang w:val="ar_AE" w:bidi="ar_AE"/>
        </w:rPr>
      </w:r>
      <w:r>
        <w:rPr>
          <w:rtl/>
          <w:cs/>
          <w:lang w:val="ar_AE" w:bidi="ar_AE"/>
        </w:rPr>
        <w:t xml:space="preserve">توقّفوا هنا وانظروا معًا إلى صور </w:t>
      </w:r>
      <w:r>
        <w:rPr>
          <w:b/>
          <w:rtl/>
          <w:cs/>
          <w:lang w:val="ar_AE" w:bidi="ar_AE"/>
        </w:rPr>
        <w:t>أنواع مختلفة من المذابح</w:t>
      </w:r>
      <w:r>
        <w:rPr>
          <w:rtl/>
          <w:cs/>
          <w:lang w:val="ar_AE" w:bidi="ar_AE"/>
        </w:rPr>
        <w:t>. أوقِفوا الاستماع إلى هذا التسجيل الصوتي هنا.</w:t>
      </w:r>
    </w:p>
    <w:p>
      <w:pPr>
        <w:bidi/>
      </w:pPr>
      <w:r>
        <w:rPr>
          <w:rtl/>
          <w:cs/>
          <w:lang w:val="ar_AE" w:bidi="ar_AE"/>
        </w:rPr>
      </w:r>
      <w:r>
        <w:rPr>
          <w:rtl/>
          <w:cs/>
          <w:lang w:val="ar_AE" w:bidi="ar_AE"/>
        </w:rPr>
        <w:t>لكن بني إسرائيل لم يحافظوا على جانبهم من العهد. فقد قطعوا عهودًا مع الشعوب التي كانت تسكن الأرض، وسمحوا لهم بالاستمرار في العيش فيها. كما تركوا مذابح الكنعانيين قائمة، حتى في المناطق التي كانت خاضعة تمامًا لسيطرة بني إسرائيل، كما سنرى لاحقًا. وبهذا لم يطع بنو إسرائيل «صوت» يهوه، أي أوامره.</w:t>
      </w:r>
    </w:p>
    <w:p>
      <w:pPr>
        <w:bidi/>
      </w:pPr>
      <w:r>
        <w:rPr>
          <w:rtl/>
          <w:cs/>
          <w:lang w:val="ar_AE" w:bidi="ar_AE"/>
        </w:rPr>
      </w:r>
      <w:r>
        <w:rPr>
          <w:rtl/>
          <w:cs/>
          <w:lang w:val="ar_AE" w:bidi="ar_AE"/>
        </w:rPr>
        <w:t>توقّفوا هنا وناقشوا هذا السؤال معًا: احكوا قصة عن شخص قطع وعدًا أو أبرم عهدًا قويًا مع شخص آخر، ثم نكث بذلك الوعد. ماذا حدث؟ وكيف كانت ردة فعل الشخص الآخر؟ أوقِفوا الاستماع إلى هذا التسجيل الصوتي هنا.</w:t>
      </w:r>
    </w:p>
    <w:p>
      <w:pPr>
        <w:bidi/>
      </w:pPr>
      <w:r>
        <w:rPr>
          <w:rtl/>
          <w:cs/>
          <w:lang w:val="ar_AE" w:bidi="ar_AE"/>
        </w:rPr>
      </w:r>
      <w:r>
        <w:rPr>
          <w:rtl/>
          <w:cs/>
          <w:lang w:val="ar_AE" w:bidi="ar_AE"/>
        </w:rPr>
        <w:t>ثم يطرح الرسول سؤالًا: «فَمَاذَا عَمِلْتُمْ؟» وهو لا ينتظر منهم إجابة، بل يستخدم هذا السؤال ليذكّر بني إسرائيل بقوة أنه لم يكن ينبغي لهم أن يعصوا أوامر يهوه. بعد ذلك، يعلن الرسول لبني إسرائيل نتيجة عدم وفائهم بالعهد مع يهوه. فيعلن يهوه، على لسان رسوله، أنه لن يطرد بعد الآن الشعب الكنعاني من الأرض، بل سيصبح سكان الأرض: «لَكُمْ مُضَايِقِينَ»، أو «شُوكًا في جنوبكم». والشوكة هي نتوء صغير حاد ينمو على ساق بعض النباتات. والمقصود أن سكان الأرض سيسببون لبني إسرائيل المتاعب باستمرار.</w:t>
      </w:r>
    </w:p>
    <w:p>
      <w:pPr>
        <w:bidi/>
      </w:pPr>
      <w:r>
        <w:rPr>
          <w:rtl/>
          <w:cs/>
          <w:lang w:val="ar_AE" w:bidi="ar_AE"/>
        </w:rPr>
      </w:r>
      <w:r>
        <w:rPr>
          <w:rtl/>
          <w:cs/>
          <w:lang w:val="ar_AE" w:bidi="ar_AE"/>
        </w:rPr>
        <w:t xml:space="preserve">توقّفوا هنا وانظروا معًا إلى صورة </w:t>
      </w:r>
      <w:r>
        <w:rPr>
          <w:b/>
          <w:rtl/>
          <w:cs/>
          <w:lang w:val="ar_AE" w:bidi="ar_AE"/>
        </w:rPr>
        <w:t>أشواك</w:t>
      </w:r>
      <w:r>
        <w:rPr>
          <w:rtl/>
          <w:cs/>
          <w:lang w:val="ar_AE" w:bidi="ar_AE"/>
        </w:rPr>
        <w:t>. أوقِفوا الاستماع إلى هذا التسجيل الصوتي هنا.</w:t>
      </w:r>
    </w:p>
    <w:p>
      <w:pPr>
        <w:bidi/>
      </w:pPr>
      <w:r>
        <w:rPr>
          <w:rtl/>
          <w:cs/>
          <w:lang w:val="ar_AE" w:bidi="ar_AE"/>
        </w:rPr>
      </w:r>
      <w:r>
        <w:rPr>
          <w:rtl/>
          <w:cs/>
          <w:lang w:val="ar_AE" w:bidi="ar_AE"/>
        </w:rPr>
        <w:t>توقّفوا مرة أخرى، واحكوا معًا قصصًا عن وقت شعرتم فيه أن جماعةً معينة كانت تسبب الكثير من المتاعب للآخرين باستمرار. أوقِفوا الاستماع إلى هذا التسجيل الصوتي هنا.</w:t>
      </w:r>
    </w:p>
    <w:p>
      <w:pPr>
        <w:bidi/>
      </w:pPr>
      <w:r>
        <w:rPr>
          <w:rtl/>
          <w:cs/>
          <w:lang w:val="ar_AE" w:bidi="ar_AE"/>
        </w:rPr>
      </w:r>
      <w:r>
        <w:rPr>
          <w:rtl/>
          <w:cs/>
          <w:lang w:val="ar_AE" w:bidi="ar_AE"/>
        </w:rPr>
        <w:t>ويضيف رسول يهوه أن آلهة سكان الأرض ستصبح «شَرَكًا» لبني إسرائيل. والشَّرَك هو مصيدة تُصنع من سلك أو خيط، وتُستخدم لاصطياد الطيور أو الحيوانات الصغيرة. ويقصد الرسول بهذا أن آلهة تلك الشعوب ستغوي بني إسرائيل باستمرار، وتبعدهم عن عبادة الرب يهوه. ولأن بني إسرائيل لم يفوا بجانبهم من العهد، رفع الرب يهوه معونته عنهم.</w:t>
      </w:r>
    </w:p>
    <w:p>
      <w:pPr>
        <w:bidi/>
      </w:pPr>
      <w:r>
        <w:rPr>
          <w:rtl/>
          <w:cs/>
          <w:lang w:val="ar_AE" w:bidi="ar_AE"/>
        </w:rPr>
      </w:r>
      <w:r>
        <w:rPr>
          <w:rtl/>
          <w:cs/>
          <w:lang w:val="ar_AE" w:bidi="ar_AE"/>
        </w:rPr>
        <w:t xml:space="preserve">توقّفوا هنا وانظروا معًا كمجموعة إلى صورة شَرك أو </w:t>
      </w:r>
      <w:r>
        <w:rPr>
          <w:b/>
          <w:rtl/>
          <w:cs/>
          <w:lang w:val="ar_AE" w:bidi="ar_AE"/>
        </w:rPr>
        <w:t>فخ</w:t>
      </w:r>
      <w:r>
        <w:rPr>
          <w:rtl/>
          <w:cs/>
          <w:lang w:val="ar_AE" w:bidi="ar_AE"/>
        </w:rPr>
        <w:t>. أوقِفوا الاستماع إلى هذا التسجيل الصوتي هنا.</w:t>
      </w:r>
    </w:p>
    <w:p>
      <w:pPr>
        <w:bidi/>
      </w:pPr>
      <w:r>
        <w:rPr>
          <w:rtl/>
          <w:cs/>
          <w:lang w:val="ar_AE" w:bidi="ar_AE"/>
        </w:rPr>
      </w:r>
      <w:r>
        <w:rPr>
          <w:rtl/>
          <w:cs/>
          <w:lang w:val="ar_AE" w:bidi="ar_AE"/>
        </w:rPr>
        <w:t>عندما يسمع بنو إسرائيل هذه الرسالة، يبكون ويرفعون أصواتهم بالنحيب تعبيرًا عن حزنهم. ومنذ ذلك الوقت أطلقوا على ذلك المكان اسم بوكيم، الذي يعني «مكان البكاء». كما قدَّم الشعب ذبائح للرب تعبيرًا عن ندمهم. والذبيحة هي تقدمة تُقدَّم للرب يهوه. وقد تكون حيوانًا يُذبح ثم يُحرق على مذبح، وقد تكون أيضًا طعامًا، أو زيتًا، أو أنواعًا من الطيوب. ولا نعرف على وجه التحديد أي نوع من الذبائح قدَّم بنو إسرائيل للرب. كما لا نعرف ما إذا كان ندمهم صادقًا على خطيتهم، أم أنهم كانوا فقط يرجون أن يغفر لهم يهوه ويغيّر فكره ويعود ليساعدهم.</w:t>
      </w:r>
    </w:p>
    <w:p>
      <w:pPr>
        <w:bidi/>
      </w:pPr>
      <w:r>
        <w:rPr>
          <w:rtl/>
          <w:cs/>
          <w:lang w:val="ar_AE" w:bidi="ar_AE"/>
        </w:rPr>
      </w:r>
      <w:r>
        <w:rPr>
          <w:rtl/>
          <w:cs/>
          <w:lang w:val="ar_AE" w:bidi="ar_AE"/>
        </w:rPr>
        <w:t>توقّفوا هنا واحكوا معًا قصصًا عن موقف سمع فيه أشخاص أنهم سيعاقَبون عقابًا شديدًا بسبب خطأ ارتكبوه. كيف كانت ردة فعلهم؟ وكيف عبّروا عن حزنهم أو ندمهم؟ كيف كان رد فعلهم؟ كيف أظهروا حزنهم أو ندمهم؟ أوقِفوا الاستماع إلى هذا التسجيل الصوتي هنا.</w:t>
      </w:r>
    </w:p>
    <w:p>
      <w:pPr>
        <w:bidi/>
      </w:pPr>
      <w:r>
        <w:rPr>
          <w:rtl/>
          <w:cs/>
          <w:lang w:val="ar_AE" w:bidi="ar_AE"/>
        </w:rPr>
      </w:r>
      <w:r>
        <w:rPr>
          <w:rtl/>
          <w:cs/>
          <w:lang w:val="ar_AE" w:bidi="ar_AE"/>
        </w:rPr>
        <w:t>عند هذه النقطة، تعود القصة فجأة إلى زمنٍ أسبق، عندما كان يشوع، قائد إسرائيل، لا يزال حيًا. ويأخذنا الراوي إلى الوقت الذي جمع فيه يشوع بني إسرائيل في مكان يُسمى شكيم. وبعد أن تحدث إليهم يشوع، صرفهم ليذهب كل واحد إلى الأرض التي أعطاها الرب لكل سبط من أسباطهم. وأوصى يشوع بني إسرائيل أن «يمتلكوا» أرضهم، أي أن يأخذوا الأرض التي كانت لهم بالفعل ويستقروا فيها. ويسمّي يشوع تلك الأرض «مُلْكِهِ» أي ميراثه. وفي ذلك الزمان، عندما كان الأب يموت، كانت أملاكه تنتقل إلى ابنه. فالممتلكات التي يرثها الابن تُسمى ميراث أو أملاك الابن. وفي هذه القصة، يُشير ميراث بني إسرائيل إلى وعد الرب بأن يمنحهم هذه الأرض.</w:t>
      </w:r>
    </w:p>
    <w:p>
      <w:pPr>
        <w:bidi/>
      </w:pPr>
      <w:r>
        <w:rPr>
          <w:rtl/>
          <w:cs/>
          <w:lang w:val="ar_AE" w:bidi="ar_AE"/>
        </w:rPr>
      </w:r>
      <w:r>
        <w:rPr>
          <w:rtl/>
          <w:cs/>
          <w:lang w:val="ar_AE" w:bidi="ar_AE"/>
        </w:rPr>
        <w:t>توقّفوا هنا وناقشوا هذا السؤال معًا: ماذا يحدث لممتلكات الشخص بعد وفاته في ثقافتكم؟ احكوا قصصًا عمّا حدث لممتلكات بعض الأشخاص بعد وفاتهم. أوقِفوا الاستماع إلى هذا التسجيل الصوتي هنا.</w:t>
      </w:r>
    </w:p>
    <w:p>
      <w:pPr>
        <w:bidi/>
      </w:pPr>
      <w:r>
        <w:rPr>
          <w:rtl/>
          <w:cs/>
          <w:lang w:val="ar_AE" w:bidi="ar_AE"/>
        </w:rPr>
      </w:r>
      <w:r>
        <w:rPr>
          <w:rtl/>
          <w:cs/>
          <w:lang w:val="ar_AE" w:bidi="ar_AE"/>
        </w:rPr>
        <w:t>يذكّرنا الراوي بأن الشعب الذي عاش في أيام يشوع كان أمينًا للرب. كما أن بعض الشيوخ أو القادة في ذلك الوقت عاشوا مدة أطول من يشوع، وظل الشعب أمينًا للرب طوال حياة هؤلاء الشيوخ، أو القادة، لأنهم كانوا قد رأوا الأعمال العظيمة التي صنعها يهوه من أجل إسرائيل. ويسمّي الراوي يشوع «عَبْدُ الرَّبِّ»، وهي تسمية تُظهر أن الرب يكرم يشوع باعتباره رجلًا يتبعه ويطيعه. وقد مات يشوع وهو في سن مئة وعشر سنوات. وفي ذلك الزمان، كان بلوغ الإنسان سنًا متقدمة يُعد علامة على أنه عاش حياةً كريمة ومُرضية أمام الرب. ودفن الشعب جسد يشوع في الأرض التي أعطاها الرب يهوه لسبطه، في مدينة تُسمى تِمْنَةَ حَارَسَ أو تِمْنَةَ سَارَحَ، بحسب الترجمة. وكانت هذه المدينة تقع في جبال سبط أفرايم، على بُعد ستة عشر كيلومترًا إلى الشمال الغربي من بيت إيل. ويرجّح أن اختلاف الاسمين ناتج عن خطأ إملائي بسيط، لأن اسم تمنة حارس لا يرد في أي موضع آخر من الكتاب المقدس. وعندما سمعنا هذه القصة لأول مرة عن دفن يشوع في الأرض التي أعطاها الرب يهوه لسبطه، استخدم الراوي اسم تمنة سارح. ومن المحتمل أيضًا أن يكون تمنة حارس اسمًا آخر للمكان نفسه.</w:t>
      </w:r>
    </w:p>
    <w:p>
      <w:pPr>
        <w:bidi/>
      </w:pPr>
      <w:r>
        <w:rPr>
          <w:rtl/>
          <w:cs/>
          <w:lang w:val="ar_AE" w:bidi="ar_AE"/>
        </w:rPr>
      </w:r>
      <w:r>
        <w:rPr>
          <w:rtl/>
          <w:cs/>
          <w:lang w:val="ar_AE" w:bidi="ar_AE"/>
        </w:rPr>
        <w:t xml:space="preserve">توقّفوا هنا وانظروا معًا إلى خريطة تُظهر </w:t>
      </w:r>
      <w:r>
        <w:rPr>
          <w:b/>
          <w:rtl/>
          <w:cs/>
          <w:lang w:val="ar_AE" w:bidi="ar_AE"/>
        </w:rPr>
        <w:t>المواقع المحتملة لكلٍّ من تمنة سارح وبيت إيل</w:t>
      </w:r>
      <w:r>
        <w:rPr>
          <w:rtl/>
          <w:cs/>
          <w:lang w:val="ar_AE" w:bidi="ar_AE"/>
        </w:rPr>
        <w:t>. أوقفوا الملف الصوتي مؤقتًا هنا.</w:t>
      </w:r>
    </w:p>
    <w:p>
      <w:pPr>
        <w:bidi/>
      </w:pPr>
      <w:r>
        <w:rPr>
          <w:rtl/>
          <w:cs/>
          <w:lang w:val="ar_AE" w:bidi="ar_AE"/>
        </w:rPr>
      </w:r>
      <w:r>
        <w:rPr>
          <w:rtl/>
          <w:cs/>
          <w:lang w:val="ar_AE" w:bidi="ar_AE"/>
        </w:rPr>
        <w:t>ثم مات جميع الذين عاشوا في زمن يشوع. ويستخدم الراوي عبارة «كُلُّ ذَلِكَ الْجِيلِ أَيْضًا انْضَمَّ إِلَى آبَائِهِ»، وهي تعبير مهذّب يقصد به أنهم ماتوا. ويشير هذا إلى عادة كانت متبعة في ذلك الوقت، حيث كانت عظام الموتى تُدفن في مدافن أجدادهم.</w:t>
      </w:r>
    </w:p>
    <w:p>
      <w:pPr>
        <w:bidi/>
      </w:pPr>
      <w:r>
        <w:rPr>
          <w:rtl/>
          <w:cs/>
          <w:lang w:val="ar_AE" w:bidi="ar_AE"/>
        </w:rPr>
      </w:r>
      <w:r>
        <w:rPr>
          <w:rtl/>
          <w:cs/>
          <w:lang w:val="ar_AE" w:bidi="ar_AE"/>
        </w:rPr>
        <w:t>توقّفوا هنا وناقشوا معًا: أخبروا المجموعة بما يفعله الناس في ثقافتكم عندما يموت أحد أفراد العائلة. ماذا يحدث لرفاته؟ احكوا قصصًا عمّا فعله أشخاص برفات أو أجساد أحبائهم بعد وفاتهم. أوقِفوا الاستماع إلى هذا التسجيل الصوتي هنا.</w:t>
      </w:r>
    </w:p>
    <w:p>
      <w:pPr>
        <w:bidi/>
      </w:pPr>
      <w:r>
        <w:rPr>
          <w:rtl/>
          <w:cs/>
          <w:lang w:val="ar_AE" w:bidi="ar_AE"/>
        </w:rPr>
      </w:r>
      <w:r>
        <w:rPr>
          <w:rtl/>
          <w:cs/>
          <w:lang w:val="ar_AE" w:bidi="ar_AE"/>
        </w:rPr>
        <w:t>ثم يعقد الراوي مقارنة بين يشوع والأجيال التي عاشت معه وكانت أمينة للرب، وبين الجيل الجديد من بني إسرائيل الذي جاء بعده. لم يكن هذا الجيل الجديد من بني إسرائيل يعرف الرب، ولم يتذكر الأعمال العظيمة التي صنعها الرب من أجل شعب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2: 1–10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تقوم المجموعة بتصوير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يظهر رسولٌ من عند الرب يهوه لبني إسرائيل، فيذكّرهم بعهد الرب، ويوبّخهم بسبب عصيانهم.</w:t>
      </w:r>
    </w:p>
    <w:p>
      <w:pPr>
        <w:bidi/>
      </w:pPr>
      <w:r>
        <w:rPr>
          <w:rtl/>
          <w:cs/>
          <w:lang w:val="ar_AE" w:bidi="ar_AE"/>
        </w:rPr>
      </w:r>
      <w:r>
        <w:rPr>
          <w:b/>
          <w:rtl/>
          <w:cs/>
          <w:lang w:val="ar_AE" w:bidi="ar_AE"/>
        </w:rPr>
        <w:t>في المشهد الثاني:</w:t>
      </w:r>
      <w:r>
        <w:rPr>
          <w:rtl/>
          <w:cs/>
          <w:lang w:val="ar_AE" w:bidi="ar_AE"/>
        </w:rPr>
        <w:t xml:space="preserve"> يسمع بنو إسرائيل الرسالة، فيبكون بصوتٍ عالٍ، ويقدّمون ذبائح للرب يهوه تعبيرًا عن حزنهم وندمهم.</w:t>
      </w:r>
    </w:p>
    <w:p>
      <w:pPr>
        <w:bidi/>
      </w:pPr>
      <w:r>
        <w:rPr>
          <w:rtl/>
          <w:cs/>
          <w:lang w:val="ar_AE" w:bidi="ar_AE"/>
        </w:rPr>
      </w:r>
      <w:r>
        <w:rPr>
          <w:b/>
          <w:rtl/>
          <w:cs/>
          <w:lang w:val="ar_AE" w:bidi="ar_AE"/>
        </w:rPr>
        <w:t>في المشهد الثالث:</w:t>
      </w:r>
      <w:r>
        <w:rPr>
          <w:rtl/>
          <w:cs/>
          <w:lang w:val="ar_AE" w:bidi="ar_AE"/>
        </w:rPr>
        <w:t xml:space="preserve"> يعود الراوي إلى زمنٍ سابق، حين كان يشوع لا يزال حيًا. وكان يشوع قد صرف بني إسرائيل ليمتلك كل سبط الأرض التي أعطاها الرب يهوه له. وهذا المشهد يمثّل نهاية قيادة يشوع.</w:t>
      </w:r>
    </w:p>
    <w:p>
      <w:pPr>
        <w:bidi/>
      </w:pPr>
      <w:r>
        <w:rPr>
          <w:rtl/>
          <w:cs/>
          <w:lang w:val="ar_AE" w:bidi="ar_AE"/>
        </w:rPr>
      </w:r>
      <w:r>
        <w:rPr>
          <w:b/>
          <w:rtl/>
          <w:cs/>
          <w:lang w:val="ar_AE" w:bidi="ar_AE"/>
        </w:rPr>
        <w:t>في المشهد الرابع:</w:t>
      </w:r>
      <w:r>
        <w:rPr>
          <w:rtl/>
          <w:cs/>
          <w:lang w:val="ar_AE" w:bidi="ar_AE"/>
        </w:rPr>
        <w:t xml:space="preserve"> يروي هذا المشهد موت يشوع والجيل الذي كان أمينًا للرب. ولكن بعد موت يشوع وذلك الجيل، نشأ جيل جديد لم يعرف الرب يهوه، ولم يتذكر الأعمال العظيمة التي صنعها من أجل إسرائيل. وتساعدنا هذه المعلومات على فهم عصيان إسرائيل في الأحداث اللاحقة.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 متكلمًا من خلال الملاك أو الرسول.</w:t>
      </w:r>
    </w:p>
    <w:p>
      <w:pPr>
        <w:pStyle w:val="ListBullet"/>
        <w:bidi/>
        <w:spacing w:line="240" w:lineRule="auto"/>
        <w:ind w:left="720"/>
      </w:pPr>
      <w:r>
        <w:rPr>
          <w:rtl/>
          <w:cs/>
          <w:lang w:val="ar_AE" w:bidi="ar_AE"/>
        </w:rPr>
      </w:r>
      <w:r>
        <w:rPr>
          <w:rtl/>
          <w:cs/>
          <w:lang w:val="ar_AE" w:bidi="ar_AE"/>
        </w:rPr>
        <w:t xml:space="preserve">الملاك أو الرسول </w:t>
      </w:r>
    </w:p>
    <w:p>
      <w:pPr>
        <w:pStyle w:val="ListBullet"/>
        <w:bidi/>
        <w:spacing w:line="240" w:lineRule="auto"/>
        <w:ind w:left="720"/>
      </w:pPr>
      <w:r>
        <w:rPr>
          <w:rtl/>
          <w:cs/>
          <w:lang w:val="ar_AE" w:bidi="ar_AE"/>
        </w:rPr>
      </w:r>
      <w:r>
        <w:rPr>
          <w:rtl/>
          <w:cs/>
          <w:lang w:val="ar_AE" w:bidi="ar_AE"/>
        </w:rPr>
        <w:t>بنو إسرائيل في زمن يشوع.</w:t>
      </w:r>
    </w:p>
    <w:p>
      <w:pPr>
        <w:pStyle w:val="ListBullet"/>
        <w:bidi/>
        <w:spacing w:line="240" w:lineRule="auto"/>
        <w:ind w:left="720"/>
      </w:pPr>
      <w:r>
        <w:rPr>
          <w:rtl/>
          <w:cs/>
          <w:lang w:val="ar_AE" w:bidi="ar_AE"/>
        </w:rPr>
      </w:r>
      <w:r>
        <w:rPr>
          <w:rtl/>
          <w:cs/>
          <w:lang w:val="ar_AE" w:bidi="ar_AE"/>
        </w:rPr>
        <w:t>الجيل الجديد من الإسرائيليين العصاة</w:t>
      </w:r>
    </w:p>
    <w:p>
      <w:pPr>
        <w:pStyle w:val="ListBullet"/>
        <w:bidi/>
        <w:spacing w:line="240" w:lineRule="auto"/>
        <w:ind w:left="720"/>
      </w:pPr>
      <w:r>
        <w:rPr>
          <w:rtl/>
          <w:cs/>
          <w:lang w:val="ar_AE" w:bidi="ar_AE"/>
        </w:rPr>
      </w:r>
      <w:r>
        <w:rPr>
          <w:rtl/>
          <w:cs/>
          <w:lang w:val="ar_AE" w:bidi="ar_AE"/>
        </w:rPr>
        <w:t>ويشوع</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في المشهد الأول، يصعد ملاك الرب يهوه، أو رسوله، من الجلجال إلى بوكيم ليتحدث إلى بني إسرائيل. ويقال إنه «صعد» لأن بوكيم تقع في منطقة أعلى وأكثر وعورة من الجلجال. وكلما وردت عبارة «ملاك الرب» أو «رسول الرب»، فهذا يدل على أن الرسول ينقل رسالة مباشرة من الرب يهوه. وعندما يتكلم الرسول، فكأن الرب يهوه نفسه هو الذي يتكلم. والكلمة التي يستخدمها الراوي في اللغة الأصلية، والمترجمة إلى «ملاك»، يمكن أن تعني أيضًا «رسول». ونحن لا نعرف إن كان هذا الرسول كائنًا خارقًا للطبيعة خاصًا، أم إنسانًا يحمل رسالة من يهوه. وفي كلتا الحالتين، فإن الأمر المهم هو أنه ينقل رسالة يهوه. </w:t>
      </w:r>
    </w:p>
    <w:p>
      <w:pPr>
        <w:bidi/>
      </w:pPr>
      <w:r>
        <w:rPr>
          <w:rtl/>
          <w:cs/>
          <w:lang w:val="ar_AE" w:bidi="ar_AE"/>
        </w:rPr>
      </w:r>
      <w:r>
        <w:rPr>
          <w:rtl/>
          <w:cs/>
          <w:lang w:val="ar_AE" w:bidi="ar_AE"/>
        </w:rPr>
        <w:t>توقّفوا هنا وناقشوا معًا: ما الكلمة أو العبارة التي ستستخدمونها في لغتكم لترجمة «ملاك»، أو «رسول الرب يهوه»؟ أوقِفوا الاستماع إلى هذا التسجيل الصوتي هنا.</w:t>
      </w:r>
    </w:p>
    <w:p>
      <w:pPr>
        <w:bidi/>
      </w:pPr>
      <w:r>
        <w:rPr>
          <w:rtl/>
          <w:cs/>
          <w:lang w:val="ar_AE" w:bidi="ar_AE"/>
        </w:rPr>
      </w:r>
      <w:r>
        <w:rPr>
          <w:rtl/>
          <w:cs/>
          <w:lang w:val="ar_AE" w:bidi="ar_AE"/>
        </w:rPr>
        <w:t>كان الإسرائيليون مجتمعين في بوكيم، التي يُرجَّح أنها مدينة بيت إيل. وكانت بوكيم تقع على الأرجح على بُعد نحو خمسة وأربعين كيلومترًا إلى الغرب من الجلجال. ولا نعرف على وجه التحديد كيف وصل الرسول إلى هناك، أو كم استغرقت رحلته.</w:t>
      </w:r>
    </w:p>
    <w:p>
      <w:pPr>
        <w:bidi/>
      </w:pPr>
      <w:r>
        <w:rPr>
          <w:rtl/>
          <w:cs/>
          <w:lang w:val="ar_AE" w:bidi="ar_AE"/>
        </w:rPr>
      </w:r>
      <w:r>
        <w:rPr>
          <w:rtl/>
          <w:cs/>
          <w:lang w:val="ar_AE" w:bidi="ar_AE"/>
        </w:rPr>
        <w:t>ويذكّر يهوه بني إسرائيل، من خلال الرسول، بأنه أنقذهم من مصر وأدخلهم إلى الأرض التي وعد بها آباءهم. كما يذكّرهم بالعهد، أي الوعد المقدس الذي قطعه معهم، وبوعده ألا ينقض هذا العهد أبدًا. ويذكّرهم أيضًا بأنه أمرهم ألا يقطعوا أي عهد مع الشعوب التي تسكن الأرض، وأن يهدموا المذابح التي كانوا يعبدون عليها آلهتهم. ثم يخبر الرسول بني إسرائيل أنهم لم يطيعوا «صوت» الرب يهوه، أي وصاياه. وبعد ذلك يسألهم: «فَمَاذَا عَمِلْتُمْ؟» وهو لا ينتظر منهم جوابًا، بل يستخدم هذا السؤال ليُبيّن لبني إسرائيل المعنى الآتي: «ما كان ينبغي لكم أن تفعلوا هذا».</w:t>
      </w:r>
    </w:p>
    <w:p>
      <w:pPr>
        <w:bidi/>
      </w:pPr>
      <w:r>
        <w:rPr>
          <w:rtl/>
          <w:cs/>
          <w:lang w:val="ar_AE" w:bidi="ar_AE"/>
        </w:rPr>
      </w:r>
      <w:r>
        <w:rPr>
          <w:rtl/>
          <w:cs/>
          <w:lang w:val="ar_AE" w:bidi="ar_AE"/>
        </w:rPr>
        <w:t>توقّفوا هنا وناقشوا معًا: كيف ستترجمون المعنى الذي يقصده الرسول، وهو: «ما كان ينبغي لكم أن تفعلوا هذا»؟ أوقِفوا الاستماع إلى هذا التسجيل الصوتي هنا.</w:t>
      </w:r>
    </w:p>
    <w:p>
      <w:pPr>
        <w:bidi/>
      </w:pPr>
      <w:r>
        <w:rPr>
          <w:rtl/>
          <w:cs/>
          <w:lang w:val="ar_AE" w:bidi="ar_AE"/>
        </w:rPr>
      </w:r>
      <w:r>
        <w:rPr>
          <w:rtl/>
          <w:cs/>
          <w:lang w:val="ar_AE" w:bidi="ar_AE"/>
        </w:rPr>
        <w:t>ثم يعلن الرسول أن بني إسرائيل سيتحملون نتائج خطيتهم بسبب نقضهم للعهد مع الرب. فلن يطرد الرب يهوه بعد الآن الشعوب التي تسكن الأرض، بل «يَكُونُونَ لَكُمْ مُضَايِقِينَ». ويقصد الرب بذلك أن سكان الأرض سيسببون لبني إسرائيل المتاعب والمشكلات باستمرار.</w:t>
      </w:r>
    </w:p>
    <w:p>
      <w:pPr>
        <w:bidi/>
      </w:pPr>
      <w:r>
        <w:rPr>
          <w:rtl/>
          <w:cs/>
          <w:lang w:val="ar_AE" w:bidi="ar_AE"/>
        </w:rPr>
      </w:r>
      <w:r>
        <w:rPr>
          <w:rtl/>
          <w:cs/>
          <w:lang w:val="ar_AE" w:bidi="ar_AE"/>
        </w:rPr>
        <w:t>توقّفوا هنا وناقشوا معًا: تذكّروا القصة التي رويتموها في الخطوة الثانية عن جماعة كانت تسبب المتاعب للآخرين باستمرار. انتبهوا إلى الكلمات التي استخدمتموها لوصف الطريقة التي كانوا يسببون بها المشكلات. كيف ستصفون أولئك الذين سيكونون كالأشواك في جنوب بني إسرائيل؟ أوقِفوا الاستماع إلى هذا التسجيل الصوتي هنا.</w:t>
      </w:r>
    </w:p>
    <w:p>
      <w:pPr>
        <w:bidi/>
      </w:pPr>
      <w:r>
        <w:rPr>
          <w:rtl/>
          <w:cs/>
          <w:lang w:val="ar_AE" w:bidi="ar_AE"/>
        </w:rPr>
      </w:r>
      <w:r>
        <w:rPr>
          <w:rtl/>
          <w:cs/>
          <w:lang w:val="ar_AE" w:bidi="ar_AE"/>
        </w:rPr>
        <w:t>ويحذّر الرسول من أن آلهة الكنعانيين ستصبح «شَرَكًا» أو «فخًا» لبني إسرائيل. وبعبارة أخرى، فإن هذه الآلهة الباطلة ستغري بني إسرائيل وتقودهم بعيدًا عن اتباع يهوه.</w:t>
      </w:r>
    </w:p>
    <w:p>
      <w:pPr>
        <w:bidi/>
      </w:pPr>
      <w:r>
        <w:rPr>
          <w:rtl/>
          <w:cs/>
          <w:lang w:val="ar_AE" w:bidi="ar_AE"/>
        </w:rPr>
      </w:r>
      <w:r>
        <w:rPr>
          <w:rtl/>
          <w:cs/>
          <w:lang w:val="ar_AE" w:bidi="ar_AE"/>
        </w:rPr>
        <w:t>توقّفوا هنا وناقشوا كيف ستعبّرون عن أن آلهة الكنعانيين ستصبح شَرَكًا أو فخًا يغوي شعب إسرائيل ويقودهم إلى الابتعاد عن يهوه. فكّروا في الطريقة التي تتحدثون بها عن أشخاص يغوون غيرهم ليفعلوا الشر. كيف تعبّرون عن ذلك في لغتكم؟ أوقِفوا الاستماع إلى هذا التسجيل الصوتي هنا.</w:t>
      </w:r>
    </w:p>
    <w:p>
      <w:pPr>
        <w:bidi/>
      </w:pPr>
      <w:r>
        <w:rPr>
          <w:rtl/>
          <w:cs/>
          <w:lang w:val="ar_AE" w:bidi="ar_AE"/>
        </w:rPr>
      </w:r>
      <w:r>
        <w:rPr>
          <w:rtl/>
          <w:cs/>
          <w:lang w:val="ar_AE" w:bidi="ar_AE"/>
        </w:rPr>
        <w:t>يأتي المشهد الثاني مباشرة بعد المشهد الأول. فبمجرد أن يسمع بنو إسرائيل كلمات الرسول، يبدأون بالبكاء بصوت عالٍ تعبيرًا عن شدة حزنهم وندمهم. لقد كان حزنهم شديدًا إلى درجة أنهم قرروا أن يغيّروا اسم المدينة إلى بوكيم، أي «مكان البكاء». ويقول الراوي إن الرسول تكلّم «إِلَى جَمِيعِ بَنِي إِسْرَائِيلَ». ومن المرجح أن هذا لا يعني أن جميع رجال الشعب، الذين بلغ عددهم نحو ستمئة ألف، كانوا حاضرين. بل يقصد على الأرجح أنه تكلّم إلى القادة والرؤساء وغيرهم من ممثلي الأسباط.</w:t>
      </w:r>
    </w:p>
    <w:p>
      <w:pPr>
        <w:bidi/>
      </w:pPr>
      <w:r>
        <w:rPr>
          <w:rtl/>
          <w:cs/>
          <w:lang w:val="ar_AE" w:bidi="ar_AE"/>
        </w:rPr>
      </w:r>
      <w:r>
        <w:rPr>
          <w:rtl/>
          <w:cs/>
          <w:lang w:val="ar_AE" w:bidi="ar_AE"/>
        </w:rPr>
        <w:t>ثم ينتقل المشهد الثالث إلى زمن أسبق، عندما كان يشوع، قائد إسرائيل، لا يزال حيًا.</w:t>
      </w:r>
    </w:p>
    <w:p>
      <w:pPr>
        <w:bidi/>
      </w:pPr>
      <w:r>
        <w:rPr>
          <w:rtl/>
          <w:cs/>
          <w:lang w:val="ar_AE" w:bidi="ar_AE"/>
        </w:rPr>
      </w:r>
      <w:r>
        <w:rPr>
          <w:rtl/>
          <w:cs/>
          <w:lang w:val="ar_AE" w:bidi="ar_AE"/>
        </w:rPr>
        <w:t>توقّفوا هنا وناقشوا معًا: احكوا قصة يبدأ فيها الراوي بالحديث عن حدث، ثم يعود إلى زمنٍ أسبق من بداية القصة. انتبهوا إلى اللغة والكلمات التي تستخدمونها عندما تتحدثون عن الجزء الأسبق من القصة. وناقشوا معًا كيف يمكنكم أن تجعلوا تسلسل الأحداث واضحًا للمستمعين. أوقِفوا الاستماع إلى هذا التسجيل الصوتي هنا.</w:t>
      </w:r>
    </w:p>
    <w:p>
      <w:pPr>
        <w:bidi/>
      </w:pPr>
      <w:r>
        <w:rPr>
          <w:rtl/>
          <w:cs/>
          <w:lang w:val="ar_AE" w:bidi="ar_AE"/>
        </w:rPr>
      </w:r>
      <w:r>
        <w:rPr>
          <w:rtl/>
          <w:cs/>
          <w:lang w:val="ar_AE" w:bidi="ar_AE"/>
        </w:rPr>
        <w:t>يعود الراوي إلى الوقت الذي جمع فيه يشوع بني إسرائيل ليتحدث إليهم في مكان يُدعى شكيم قبل موته بفترة وجيزة. ويجب أن يكون واضحًا أن هذا المشهد يحدث قبل مجيء رسول الرب يهوه بمدة من الزمن. وبعد أن خاطب يشوع بني إسرائيل، صرفهم «لأَجْلِ امْتِلاَكِ الأَرْضِ». ويستخدم يشوع هذه الكلمات ليخبر بني إسرائيل بأن يمتلكوا الأرض التي كان يهوه قد منحها لهم بالفعل. وظل الشعب الذي عاش في زمن يشوع، قائد إسرائيل، أمينًا للرب، وأطاع أوامره. عاش بعض الشيوخ، أو قادة الجماعة، مدة أطول من يشوع، وحتى أثناء حياتهم ظل الشعب أمينًا للرب، لأنهم كانوا قد شهدوا جميع الأعمال العظيمة التي صنعها من أجل إسرائيل. مات يشوع عن عمر بلغ مئةً وعشر سنوات، ودفنه الشعب في الأرض التي كانت تخص سبطه، في تمنة حارس، أو تمنة سارح. وكانت هذه الأرض تقع في منطقة فِي جَبَلِ أَفْرَايِمَ، شِمَالِيَّ جَبَلِ جَاعَشَ. ولا نعرف الموقع الدقيق لتمنة سارح، لكنها كانت على الأرجح تبعد نحو عشر ساعات سيرًا على الأقدام، أو حوالي ستة عشر كيلومترًا إلى الشمال الغربي من بيت إيل، أو بوكيم.</w:t>
      </w:r>
    </w:p>
    <w:p>
      <w:pPr>
        <w:bidi/>
      </w:pPr>
      <w:r>
        <w:rPr>
          <w:rtl/>
          <w:cs/>
          <w:lang w:val="ar_AE" w:bidi="ar_AE"/>
        </w:rPr>
      </w:r>
      <w:r>
        <w:rPr>
          <w:rtl/>
          <w:cs/>
          <w:lang w:val="ar_AE" w:bidi="ar_AE"/>
        </w:rPr>
        <w:t xml:space="preserve">توقّفوا هنا وانظروا معًا إلى خريطة تُظهر </w:t>
      </w:r>
      <w:r>
        <w:rPr>
          <w:b/>
          <w:rtl/>
          <w:cs/>
          <w:lang w:val="ar_AE" w:bidi="ar_AE"/>
        </w:rPr>
        <w:t>بيت إيل، وتمنة سارح، وجبل جاعش</w:t>
      </w:r>
      <w:r>
        <w:rPr>
          <w:rtl/>
          <w:cs/>
          <w:lang w:val="ar_AE" w:bidi="ar_AE"/>
        </w:rPr>
        <w:t>. أوقفوا الملف الصوتي مؤقتًا هنا.</w:t>
      </w:r>
    </w:p>
    <w:p>
      <w:pPr>
        <w:bidi/>
      </w:pPr>
      <w:r>
        <w:rPr>
          <w:rtl/>
          <w:cs/>
          <w:lang w:val="ar_AE" w:bidi="ar_AE"/>
        </w:rPr>
      </w:r>
      <w:r>
        <w:rPr>
          <w:rtl/>
          <w:cs/>
          <w:lang w:val="ar_AE" w:bidi="ar_AE"/>
        </w:rPr>
        <w:t xml:space="preserve">ثم مات جميع الذين عاشوا في ذلك الزمن. ويستخدم الراوي عبارة « وَكُلُّ ذَلِكَ الْجِيلِ أَيْضًا انْضَمَّ إِلَى آبَائِهِ»، وهو تعبير يعني أنهم ماتوا. </w:t>
      </w:r>
    </w:p>
    <w:p>
      <w:pPr>
        <w:bidi/>
      </w:pPr>
      <w:r>
        <w:rPr>
          <w:rtl/>
          <w:cs/>
          <w:lang w:val="ar_AE" w:bidi="ar_AE"/>
        </w:rPr>
      </w:r>
      <w:r>
        <w:rPr>
          <w:rtl/>
          <w:cs/>
          <w:lang w:val="ar_AE" w:bidi="ar_AE"/>
        </w:rPr>
        <w:t>ويأتي المشهد الرابع بعد المشهد الثالث. فبعد أن مات الجيل الذي عاش في أيام يشوع، مرّت سنوات كثيرة وكبر أبناؤهم. ولم يكن هذا الجيل الجديد من بني إسرائيل يعرف يهوه، ولم يذكر الأعمال العظيمة التي صنعها من أجل إسرائيل.</w:t>
      </w:r>
    </w:p>
    <w:p>
      <w:pPr>
        <w:bidi/>
      </w:pPr>
      <w:r>
        <w:rPr>
          <w:rtl/>
          <w:cs/>
          <w:lang w:val="ar_AE" w:bidi="ar_AE"/>
        </w:rPr>
      </w:r>
      <w:r>
        <w:rPr>
          <w:rtl/>
          <w:cs/>
          <w:lang w:val="ar_AE" w:bidi="ar_AE"/>
        </w:rPr>
        <w:t>وحتى هذه النقطة، كان الراوي يشرح التاريخ العسكري لإسرائيل. أما الآن، فإنه يهيئ المسرح للجزء التالي من تاريخ إسرائيل، الذي يركز على علاقتها بالرب يهوه.</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2: 1–10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 متكلمًا من خلال الملاك أو الرسول</w:t>
      </w:r>
    </w:p>
    <w:p>
      <w:pPr>
        <w:pStyle w:val="ListBullet"/>
        <w:bidi/>
        <w:spacing w:line="240" w:lineRule="auto"/>
        <w:ind w:left="720"/>
      </w:pPr>
      <w:r>
        <w:rPr>
          <w:rtl/>
          <w:cs/>
          <w:lang w:val="ar_AE" w:bidi="ar_AE"/>
        </w:rPr>
      </w:r>
      <w:r>
        <w:rPr>
          <w:rtl/>
          <w:cs/>
          <w:lang w:val="ar_AE" w:bidi="ar_AE"/>
        </w:rPr>
        <w:t>الملاك أو الرسول</w:t>
      </w:r>
    </w:p>
    <w:p>
      <w:pPr>
        <w:pStyle w:val="ListBullet"/>
        <w:bidi/>
        <w:spacing w:line="240" w:lineRule="auto"/>
        <w:ind w:left="720"/>
      </w:pPr>
      <w:r>
        <w:rPr>
          <w:rtl/>
          <w:cs/>
          <w:lang w:val="ar_AE" w:bidi="ar_AE"/>
        </w:rPr>
      </w:r>
      <w:r>
        <w:rPr>
          <w:rtl/>
          <w:cs/>
          <w:lang w:val="ar_AE" w:bidi="ar_AE"/>
        </w:rPr>
        <w:t>الإسرائيليون الذين عاشوا في زمن يشوع</w:t>
      </w:r>
    </w:p>
    <w:p>
      <w:pPr>
        <w:pStyle w:val="ListBullet"/>
        <w:bidi/>
        <w:spacing w:line="240" w:lineRule="auto"/>
        <w:ind w:left="720"/>
      </w:pPr>
      <w:r>
        <w:rPr>
          <w:rtl/>
          <w:cs/>
          <w:lang w:val="ar_AE" w:bidi="ar_AE"/>
        </w:rPr>
      </w:r>
      <w:r>
        <w:rPr>
          <w:rtl/>
          <w:cs/>
          <w:lang w:val="ar_AE" w:bidi="ar_AE"/>
        </w:rPr>
        <w:t>الجيل الجديد من الإسرائيليين العصاة</w:t>
      </w:r>
    </w:p>
    <w:p>
      <w:pPr>
        <w:pStyle w:val="ListBullet"/>
        <w:bidi/>
        <w:spacing w:line="240" w:lineRule="auto"/>
        <w:ind w:left="720"/>
      </w:pPr>
      <w:r>
        <w:rPr>
          <w:rtl/>
          <w:cs/>
          <w:lang w:val="ar_AE" w:bidi="ar_AE"/>
        </w:rPr>
      </w:r>
      <w:r>
        <w:rPr>
          <w:rtl/>
          <w:cs/>
          <w:lang w:val="ar_AE" w:bidi="ar_AE"/>
        </w:rPr>
        <w:t>ويشوع</w:t>
      </w:r>
    </w:p>
    <w:p>
      <w:pPr>
        <w:bidi/>
      </w:pPr>
      <w:r>
        <w:rPr>
          <w:rtl/>
          <w:cs/>
          <w:lang w:val="ar_AE" w:bidi="ar_AE"/>
        </w:rPr>
      </w:r>
      <w:r>
        <w:rPr>
          <w:rtl/>
          <w:cs/>
          <w:lang w:val="ar_AE" w:bidi="ar_AE"/>
        </w:rPr>
        <w:t>عليكم كمجموعة أن تمثّلوا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ينتقل رسول الرب، أو ملاكه، من الجلجال إلى بوكيم. يكلّم الرب يهوه بني إسرائيل المجتمعين هناك من خلال هذا الرسول، ويذكّرهم بأنه أخرجهم من مصر وأدخلهم إلى الأرض التي وعد بها آباءهم. ويذكّرهم الرب يهوه بالعهد الذي قطعه معهم، وبوعده ألا ينقض ذلك العهد أبدًا. كما يذكّرهم بأنه أمرهم ألا يقطعوا عهودًا مع الشعوب التي تسكن الأرض، وأن يهدموا مذابحهم. ثم يواجه الرسول الإسرائيليين ويخبرهم أنهم عصوا الرب يهوه، ويسألهم: «فَمَاذَا عَمِلْتُمْ؟». وأخيرًا، يعلن الرب، على لسان رسوله، أنه سيرفع معونته عنهم. فلن يطرد بعد الآن الشعوب الساكنة في الأرض، بل سيصبحون كالأشواك في جنب بني إسرائيل، وستصبح آلهتهم شَرَكًا وفخًا 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يسمع بنو إسرائيل هذه الكلمات، يحزنون حزنًا شديدًا ويرفعون أصواتهم بالبكاء. ويقررون أن يسموا ذلك المكان بوكيم، أي «مكان البكاء». ثم يقدمون ذبائح للرب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يمثّلون دور بني إسرائيل: "بمَ تشعرون أو فيمَ تفكِّرون؟" قد يجيب الشخص أو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ينتقل المشهد الآن إلى الماضي. يجتمع بنو إسرائيل في شكيم. وبعد أن ينتهي يشوع من حديثه إليهم، يوصيهم بأن يذهب كل سبط ليمتلك الأرض التي أعطاها له الرب يهوه. وكان هذا الجيل من بني إسرائيل أمينًا للرب يهوه، وسار في طاعة أوامره. ثم يموت يشوع عن عمر بلغ مئة وعشر سنوات. ويحمل شعبه جسده إلى الأرض التي أعطاها الرب يهوه لسبطه، ويدفنون عظامه في قبر العائلة في تمنة حارس.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أو الأشخاص الذين يؤدون دور الجيل الأمين من الإسرائيليين: «بماذا تشعرون؟ أو ماذا يدور في أذهانكم؟» قد يجيب الشخص أو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وبعد أن مات ذلك الجيل كله، قام جيل جديد لم يعرف يهوه، ولا الأعمال التي صنعها من أجل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الجيل الجديد: "بمَ تشعرون أو تفكّرون؟" قد يجيب الشخص أو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2: 1–10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تستخدم هذه القصة الاسم الشخصي لله، وهو </w:t>
      </w:r>
      <w:r>
        <w:rPr>
          <w:b/>
          <w:rtl/>
          <w:cs/>
          <w:lang w:val="ar_AE" w:bidi="ar_AE"/>
        </w:rPr>
        <w:t>يهوه</w:t>
      </w:r>
      <w:r>
        <w:rPr>
          <w:rtl/>
          <w:cs/>
          <w:lang w:val="ar_AE" w:bidi="ar_AE"/>
        </w:rPr>
        <w:t xml:space="preserve">. للمزيد من المعلومات عن </w:t>
      </w:r>
      <w:r>
        <w:rPr>
          <w:b/>
          <w:rtl/>
          <w:cs/>
          <w:lang w:val="ar_AE" w:bidi="ar_AE"/>
        </w:rPr>
        <w:t>يهوه</w:t>
      </w:r>
      <w:r>
        <w:rPr>
          <w:rtl/>
          <w:cs/>
          <w:lang w:val="ar_AE" w:bidi="ar_AE"/>
        </w:rPr>
        <w:t>، راجعوا قاموس الكلمات الرئيسية. استخدموا الكلمة أو العبارة نفسها التي استخدمتموها في المقاطع السابقة.</w:t>
      </w:r>
    </w:p>
    <w:p>
      <w:pPr>
        <w:bidi/>
      </w:pPr>
      <w:r>
        <w:rPr>
          <w:rtl/>
          <w:cs/>
          <w:lang w:val="ar_AE" w:bidi="ar_AE"/>
        </w:rPr>
      </w:r>
      <w:r>
        <w:rPr>
          <w:rtl/>
          <w:cs/>
          <w:lang w:val="ar_AE" w:bidi="ar_AE"/>
        </w:rPr>
        <w:t xml:space="preserve">صعد </w:t>
      </w:r>
      <w:r>
        <w:rPr>
          <w:b/>
          <w:rtl/>
          <w:cs/>
          <w:lang w:val="ar_AE" w:bidi="ar_AE"/>
        </w:rPr>
        <w:t>ملاك الرب</w:t>
      </w:r>
      <w:r>
        <w:rPr>
          <w:rtl/>
          <w:cs/>
          <w:lang w:val="ar_AE" w:bidi="ar_AE"/>
        </w:rPr>
        <w:t xml:space="preserve">، أو </w:t>
      </w:r>
      <w:r>
        <w:rPr>
          <w:b/>
          <w:rtl/>
          <w:cs/>
          <w:lang w:val="ar_AE" w:bidi="ar_AE"/>
        </w:rPr>
        <w:t>رسول يهوه</w:t>
      </w:r>
      <w:r>
        <w:rPr>
          <w:rtl/>
          <w:cs/>
          <w:lang w:val="ar_AE" w:bidi="ar_AE"/>
        </w:rPr>
        <w:t>، من الجلجال إلى بوكيم. والملاك هو كائن روحي فائق الطبيعة خلقه الرب. ويرسل الرب الملائكة ليبلغوا رسائله إلى الناس. وفي هذه القصة، الكلمة الأصلية لغويًا المُستخدمة لكلمة «الملاك» هي أيضًا كلمة «الرسول». ولا نستطيع أن نجزم من ألفاظ هذه القصة ما إذا كان هذا الرسول ملاكًا خاصًا من عند الرب يتكلم مباشرة بكلامه، أم إنسانًا نقل رسالة الرب إلى بني إسرائيل.</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ملاك الرب</w:t>
      </w:r>
      <w:r>
        <w:rPr>
          <w:rtl/>
          <w:cs/>
          <w:lang w:val="ar_AE" w:bidi="ar_AE"/>
        </w:rPr>
        <w:t xml:space="preserve"> أو </w:t>
      </w:r>
      <w:r>
        <w:rPr>
          <w:b/>
          <w:rtl/>
          <w:cs/>
          <w:lang w:val="ar_AE" w:bidi="ar_AE"/>
        </w:rPr>
        <w:t>رسول الرب</w:t>
      </w:r>
      <w:r>
        <w:rPr>
          <w:rtl/>
          <w:cs/>
          <w:lang w:val="ar_AE" w:bidi="ar_AE"/>
        </w:rPr>
        <w:t xml:space="preserve">. ولمزيد من المعلومات، ارجعوا إلى </w:t>
      </w:r>
      <w:r>
        <w:rPr>
          <w:b/>
          <w:rtl/>
          <w:cs/>
          <w:lang w:val="ar_AE" w:bidi="ar_AE"/>
        </w:rPr>
        <w:t xml:space="preserve"> ملاك الرب</w:t>
      </w:r>
      <w:r>
        <w:rPr>
          <w:rtl/>
          <w:cs/>
          <w:lang w:val="ar_AE" w:bidi="ar_AE"/>
        </w:rPr>
        <w:t xml:space="preserve"> في قاموس الكلمات الرئيسية. واستخدموا الكلمة أو العبارة نفسها في جميع أجزاء هذا المقطع. أوقِفوا الاستماع إلى هذا التسجيل الصوتي هنا.</w:t>
      </w:r>
    </w:p>
    <w:p>
      <w:pPr>
        <w:bidi/>
      </w:pPr>
      <w:r>
        <w:rPr>
          <w:rtl/>
          <w:cs/>
          <w:lang w:val="ar_AE" w:bidi="ar_AE"/>
        </w:rPr>
      </w:r>
      <w:r>
        <w:rPr>
          <w:rtl/>
          <w:cs/>
          <w:lang w:val="ar_AE" w:bidi="ar_AE"/>
        </w:rPr>
        <w:t xml:space="preserve">يتحدث الملاك، أو الرسول، إلى </w:t>
      </w:r>
      <w:r>
        <w:rPr>
          <w:b/>
          <w:rtl/>
          <w:cs/>
          <w:lang w:val="ar_AE" w:bidi="ar_AE"/>
        </w:rPr>
        <w:t>بني إسرائيل</w:t>
      </w:r>
      <w:r>
        <w:rPr>
          <w:rtl/>
          <w:cs/>
          <w:lang w:val="ar_AE" w:bidi="ar_AE"/>
        </w:rPr>
        <w:t xml:space="preserve"> أو </w:t>
      </w:r>
      <w:r>
        <w:rPr>
          <w:b/>
          <w:rtl/>
          <w:cs/>
          <w:lang w:val="ar_AE" w:bidi="ar_AE"/>
        </w:rPr>
        <w:t>شعب إسرائيل</w:t>
      </w:r>
      <w:r>
        <w:rPr>
          <w:rtl/>
          <w:cs/>
          <w:lang w:val="ar_AE" w:bidi="ar_AE"/>
        </w:rPr>
        <w:t xml:space="preserve">. وإسرائيل هو الاسم الذي أُطلق على الأرض التي أعطاها الرب لشعبه المختار، نسل يعقوب. أما بنو إسرائيل فهم الشعب المنحدر من نسل يعقوب. ولمزيد من المعلومات عن </w:t>
      </w:r>
      <w:r>
        <w:rPr>
          <w:b/>
          <w:rtl/>
          <w:cs/>
          <w:lang w:val="ar_AE" w:bidi="ar_AE"/>
        </w:rPr>
        <w:t>بني إسرائيل</w:t>
      </w:r>
      <w:r>
        <w:rPr>
          <w:rtl/>
          <w:cs/>
          <w:lang w:val="ar_AE" w:bidi="ar_AE"/>
        </w:rPr>
        <w:t>، ارجعوا إلى قاموس الكلمات الرئيسية. واستخدموا الكلمة أو العبارة نفسها للإشارة إلى بني إسرائيل في جميع أجزاء هذا المقطع.</w:t>
      </w:r>
    </w:p>
    <w:p>
      <w:pPr>
        <w:bidi/>
      </w:pPr>
      <w:r>
        <w:rPr>
          <w:rtl/>
          <w:cs/>
          <w:lang w:val="ar_AE" w:bidi="ar_AE"/>
        </w:rPr>
      </w:r>
      <w:r>
        <w:rPr>
          <w:rtl/>
          <w:cs/>
          <w:lang w:val="ar_AE" w:bidi="ar_AE"/>
        </w:rPr>
        <w:t>وعندما يتكلم الرب من خلال رسوله، يذكِّر بني إسرائيل ب</w:t>
      </w:r>
      <w:r>
        <w:rPr>
          <w:b/>
          <w:rtl/>
          <w:cs/>
          <w:lang w:val="ar_AE" w:bidi="ar_AE"/>
        </w:rPr>
        <w:t xml:space="preserve">العهد </w:t>
      </w:r>
      <w:r>
        <w:rPr>
          <w:rtl/>
          <w:cs/>
          <w:lang w:val="ar_AE" w:bidi="ar_AE"/>
        </w:rPr>
        <w:t xml:space="preserve">الذي قطعه معهم، والذي </w:t>
      </w:r>
      <w:r>
        <w:rPr>
          <w:b/>
          <w:rtl/>
          <w:cs/>
          <w:lang w:val="ar_AE" w:bidi="ar_AE"/>
        </w:rPr>
        <w:t xml:space="preserve">أقسم </w:t>
      </w:r>
      <w:r>
        <w:rPr>
          <w:rtl/>
          <w:cs/>
          <w:lang w:val="ar_AE" w:bidi="ar_AE"/>
        </w:rPr>
        <w:t xml:space="preserve">أو </w:t>
      </w:r>
      <w:r>
        <w:rPr>
          <w:b/>
          <w:rtl/>
          <w:cs/>
          <w:lang w:val="ar_AE" w:bidi="ar_AE"/>
        </w:rPr>
        <w:t xml:space="preserve">وعد </w:t>
      </w:r>
      <w:r>
        <w:rPr>
          <w:rtl/>
          <w:cs/>
          <w:lang w:val="ar_AE" w:bidi="ar_AE"/>
        </w:rPr>
        <w:t>به. لقد وعد يهوه بأنه لن ينقض هذا العهد أبدًا. وكان على بني إسرائيل ألا يقطعوا عهودًا مع سكان الأرض. فعندما يقطع الناس عهدًا، فإنهم يلتزمون بوعدٍ رسمي لا يجوز لهم أن ينقضوه. فعندما يقطع الشعب عهدًا، فهذا يعني أنهم يرغبون في إقامة علاقة طيبة مع الطرف الآخر.</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القَسَم</w:t>
      </w:r>
      <w:r>
        <w:rPr>
          <w:rtl/>
          <w:cs/>
          <w:lang w:val="ar_AE" w:bidi="ar_AE"/>
        </w:rPr>
        <w:t xml:space="preserve"> أو </w:t>
      </w:r>
      <w:r>
        <w:rPr>
          <w:b/>
          <w:rtl/>
          <w:cs/>
          <w:lang w:val="ar_AE" w:bidi="ar_AE"/>
        </w:rPr>
        <w:t>الوعد</w:t>
      </w:r>
      <w:r>
        <w:rPr>
          <w:rtl/>
          <w:cs/>
          <w:lang w:val="ar_AE" w:bidi="ar_AE"/>
        </w:rPr>
        <w:t xml:space="preserve">. ولمزيد من المعلومات، ارجعوا إلى كلمة </w:t>
      </w:r>
      <w:r>
        <w:rPr>
          <w:b/>
          <w:rtl/>
          <w:cs/>
          <w:lang w:val="ar_AE" w:bidi="ar_AE"/>
        </w:rPr>
        <w:t>النذر</w:t>
      </w:r>
      <w:r>
        <w:rPr>
          <w:rtl/>
          <w:cs/>
          <w:lang w:val="ar_AE" w:bidi="ar_AE"/>
        </w:rPr>
        <w:t xml:space="preserve"> في قاموس الكلمات الرئيسية. وناقشوا أيضًا معًا الكلمة أو العبارة التي ستستخدمونها للتعبير عن </w:t>
      </w:r>
      <w:r>
        <w:rPr>
          <w:b/>
          <w:rtl/>
          <w:cs/>
          <w:lang w:val="ar_AE" w:bidi="ar_AE"/>
        </w:rPr>
        <w:t>العهد</w:t>
      </w:r>
      <w:r>
        <w:rPr>
          <w:rtl/>
          <w:cs/>
          <w:lang w:val="ar_AE" w:bidi="ar_AE"/>
        </w:rPr>
        <w:t xml:space="preserve"> أو </w:t>
      </w:r>
      <w:r>
        <w:rPr>
          <w:b/>
          <w:rtl/>
          <w:cs/>
          <w:lang w:val="ar_AE" w:bidi="ar_AE"/>
        </w:rPr>
        <w:t>الوعد المؤكد</w:t>
      </w:r>
      <w:r>
        <w:rPr>
          <w:rtl/>
          <w:cs/>
          <w:lang w:val="ar_AE" w:bidi="ar_AE"/>
        </w:rPr>
        <w:t xml:space="preserve">. للمزيد من المعلومات، ابحثوا عن كلمة </w:t>
      </w:r>
      <w:r>
        <w:rPr>
          <w:b/>
          <w:rtl/>
          <w:cs/>
          <w:lang w:val="ar_AE" w:bidi="ar_AE"/>
        </w:rPr>
        <w:t>عهد</w:t>
      </w:r>
      <w:r>
        <w:rPr>
          <w:rtl/>
          <w:cs/>
          <w:lang w:val="ar_AE" w:bidi="ar_AE"/>
        </w:rPr>
        <w:t xml:space="preserve"> في قاموس الكلمات الرئيسية. واستخدموا الكلمة أو العبارة نفسها في جميع أجزاء هذا المقطع.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أمر الرب بني إسرائيل أن يهدموا </w:t>
      </w:r>
      <w:r>
        <w:rPr>
          <w:b/>
          <w:rtl/>
          <w:cs/>
          <w:lang w:val="ar_AE" w:bidi="ar_AE"/>
        </w:rPr>
        <w:t>مذابح</w:t>
      </w:r>
      <w:r>
        <w:rPr>
          <w:rtl/>
          <w:cs/>
          <w:lang w:val="ar_AE" w:bidi="ar_AE"/>
        </w:rPr>
        <w:t xml:space="preserve"> سكان الأرض. والمذبح هو المكان الذي يقدِّم عليه الناس ليهوه التقدمات أو الذبائح. إنه مثل مائدة يضع عليها الناس تقدماتهم. ولم يكن بنو إسرائيل وحدهم الذين بنوا مذابح، بل كانت الشعوب الأخرى أيضًا تبني مذابح لتقديم العطايا لآلهتها الخاصة بها.</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المذبح</w:t>
      </w:r>
      <w:r>
        <w:rPr>
          <w:rtl/>
          <w:cs/>
          <w:lang w:val="ar_AE" w:bidi="ar_AE"/>
        </w:rPr>
        <w:t xml:space="preserve">. وانظروا كلمة </w:t>
      </w:r>
      <w:r>
        <w:rPr>
          <w:b/>
          <w:rtl/>
          <w:cs/>
          <w:lang w:val="ar_AE" w:bidi="ar_AE"/>
        </w:rPr>
        <w:t>مذبح</w:t>
      </w:r>
      <w:r>
        <w:rPr>
          <w:rtl/>
          <w:cs/>
          <w:lang w:val="ar_AE" w:bidi="ar_AE"/>
        </w:rPr>
        <w:t xml:space="preserve"> في "قاموس الكلمات الرئيسية" للمزيد من المعلومات. واستخدموا الكلمة أو العبارة نفسها في جميع أجزاء هذا المقطع.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يقول يهوه أيضًا إن </w:t>
      </w:r>
      <w:r>
        <w:rPr>
          <w:b/>
          <w:rtl/>
          <w:cs/>
          <w:lang w:val="ar_AE" w:bidi="ar_AE"/>
        </w:rPr>
        <w:t>الآلهة</w:t>
      </w:r>
      <w:r>
        <w:rPr>
          <w:rtl/>
          <w:cs/>
          <w:lang w:val="ar_AE" w:bidi="ar_AE"/>
        </w:rPr>
        <w:t xml:space="preserve"> الخاصة بسكان الأرض ستكون فخًا لبني إسرائيل، أي إن آلهة الكنعانيين ستظل تغريهم وتجرِّبهم باستمرار. والفخ هو مصيدة تُستخدم للإمساك بالحيوانات الصغيرة والطيور. والآلهة الباطلة هي كائنات روحية كان الناس يعبدونها أحيانًا كما لو كانت تملك قوة.</w:t>
      </w:r>
    </w:p>
    <w:p>
      <w:pPr>
        <w:bidi/>
      </w:pPr>
      <w:r>
        <w:rPr>
          <w:rtl/>
          <w:cs/>
          <w:lang w:val="ar_AE" w:bidi="ar_AE"/>
        </w:rPr>
      </w:r>
      <w:r>
        <w:rPr>
          <w:rtl/>
          <w:cs/>
          <w:lang w:val="ar_AE" w:bidi="ar_AE"/>
        </w:rPr>
        <w:t>توقَّفوا هنا وناقشوا معًا الكلمة أو العبارة التي ستستخدمونها لترجمة كلمة "</w:t>
      </w:r>
      <w:r>
        <w:rPr>
          <w:b/>
          <w:rtl/>
          <w:cs/>
          <w:lang w:val="ar_AE" w:bidi="ar_AE"/>
        </w:rPr>
        <w:t>آلهة</w:t>
      </w:r>
      <w:r>
        <w:rPr>
          <w:rtl/>
          <w:cs/>
          <w:lang w:val="ar_AE" w:bidi="ar_AE"/>
        </w:rPr>
        <w:t xml:space="preserve">". انظروا كلمة </w:t>
      </w:r>
      <w:r>
        <w:rPr>
          <w:b/>
          <w:rtl/>
          <w:cs/>
          <w:lang w:val="ar_AE" w:bidi="ar_AE"/>
        </w:rPr>
        <w:t>آلهة</w:t>
      </w:r>
      <w:r>
        <w:rPr>
          <w:rtl/>
          <w:cs/>
          <w:lang w:val="ar_AE" w:bidi="ar_AE"/>
        </w:rPr>
        <w:t xml:space="preserve"> في قاموس الكلمات الرئيسية لمزيد من المعلومات. 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وعندما سمع بنو إسرائيل كلام الرب على لسان رسوله، بكوا وقدموا </w:t>
      </w:r>
      <w:r>
        <w:rPr>
          <w:b/>
          <w:rtl/>
          <w:cs/>
          <w:lang w:val="ar_AE" w:bidi="ar_AE"/>
        </w:rPr>
        <w:t>ذبائح</w:t>
      </w:r>
      <w:r>
        <w:rPr>
          <w:rtl/>
          <w:cs/>
          <w:lang w:val="ar_AE" w:bidi="ar_AE"/>
        </w:rPr>
        <w:t xml:space="preserve"> ليهوه. والذبيحة هي تقدمة يقدمها الناس للرب على المذبح. وقد تكون الذبيحة حيوانًا يُذبح ثم يُحرَق على المذبح، وقد تكون أيضًا من الطعام أو الزيت أو البخور.</w:t>
      </w:r>
    </w:p>
    <w:p>
      <w:pPr>
        <w:bidi/>
      </w:pPr>
      <w:r>
        <w:rPr>
          <w:rtl/>
          <w:cs/>
          <w:lang w:val="ar_AE" w:bidi="ar_AE"/>
        </w:rPr>
      </w:r>
      <w:r>
        <w:rPr>
          <w:rtl/>
          <w:cs/>
          <w:lang w:val="ar_AE" w:bidi="ar_AE"/>
        </w:rPr>
        <w:t xml:space="preserve">توقّفوا هنا وناقشوا معًا في المجموعة: ما الكلمة أو العبارة التي سوف تستخدمونها للتعبير عن </w:t>
      </w:r>
      <w:r>
        <w:rPr>
          <w:b/>
          <w:rtl/>
          <w:cs/>
          <w:lang w:val="ar_AE" w:bidi="ar_AE"/>
        </w:rPr>
        <w:t>الذبيحة</w:t>
      </w:r>
      <w:r>
        <w:rPr>
          <w:rtl/>
          <w:cs/>
          <w:lang w:val="ar_AE" w:bidi="ar_AE"/>
        </w:rPr>
        <w:t xml:space="preserve">؟ انظروا تعبير </w:t>
      </w:r>
      <w:r>
        <w:rPr>
          <w:b/>
          <w:rtl/>
          <w:cs/>
          <w:lang w:val="ar_AE" w:bidi="ar_AE"/>
        </w:rPr>
        <w:t>ذبيحة</w:t>
      </w:r>
      <w:r>
        <w:rPr>
          <w:rtl/>
          <w:cs/>
          <w:lang w:val="ar_AE" w:bidi="ar_AE"/>
        </w:rPr>
        <w:t xml:space="preserve"> في "قاموس الكلمات الرئيسية"، واستخدموا الكلمة أو العبارة نفسها في جميع أجزاء هذا المقطع.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ثم يعود الراوي بالأحداث إلى زمن كان يشوع لا يزال حيًّا، بعد أن أنهى كلامه مع الشعب. فصرف يشوع الشعب، لينطلق كل سبط إلى الأرض التي أعطاها الرب له. ويصف يشوع هذه الأرض بأنها ميراث بني إسرائيل. وفي ذلك الزمان، عندما كان الأب يموت، كانت أملاكه تنتقل إلى ابنه. وكانت الممتلكات التي يرثها الابن تُسمى ميراثه. وفي هذا السياق، يشير ميراث بني إسرائيل إلى وعد الرب بأن يمنحهم هذه الأرض.</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ميراث</w:t>
      </w:r>
      <w:r>
        <w:rPr>
          <w:rtl/>
          <w:cs/>
          <w:lang w:val="ar_AE" w:bidi="ar_AE"/>
        </w:rPr>
        <w:t>. واستخدموا الكلمة أو العبارة نفسها في جميع أجزاء هذا السفر. أوقِفوا الاستماع إلى هذا التسجيل الصوتي هنا.</w:t>
      </w:r>
    </w:p>
    <w:p>
      <w:pPr>
        <w:bidi/>
      </w:pPr>
      <w:r>
        <w:rPr>
          <w:rtl/>
          <w:cs/>
          <w:lang w:val="ar_AE" w:bidi="ar_AE"/>
        </w:rPr>
      </w:r>
      <w:r>
        <w:rPr>
          <w:rtl/>
          <w:cs/>
          <w:lang w:val="ar_AE" w:bidi="ar_AE"/>
        </w:rPr>
        <w:t xml:space="preserve">بعد موت يشوع، بقي بعض </w:t>
      </w:r>
      <w:r>
        <w:rPr>
          <w:b/>
          <w:rtl/>
          <w:cs/>
          <w:lang w:val="ar_AE" w:bidi="ar_AE"/>
        </w:rPr>
        <w:t>الشيوخ</w:t>
      </w:r>
      <w:r>
        <w:rPr>
          <w:rtl/>
          <w:cs/>
          <w:lang w:val="ar_AE" w:bidi="ar_AE"/>
        </w:rPr>
        <w:t xml:space="preserve"> أحياءً فترة من الزمن بعده. وظل بنو إسرائيل أمناء للرب طوال حياة هؤلاء الشيوخ. الشيخ هو شخص له سُلطان في الجماعة. وفي ذلك الوقت، كان الشيخ عادة ما يكون رأس عائلة أو قائدًا لمجموعة من العائلات. عادةً ما كانوا رجالًا كبار السِن يساعدون المجتمع على العيش معًا عَيشًا صالحًا. وفي ذلك الوقت، كان الشيخ عادةً هو رأس العائلة أو قائد مجموعة من العائلات. ولم يكن الشيخ مجرد شخص كبير سنًا، مع أنه لم يكن من المحتمل أن يكون صغيرًا جدًا.</w:t>
      </w:r>
    </w:p>
    <w:p>
      <w:pPr>
        <w:bidi/>
      </w:pPr>
      <w:r>
        <w:rPr>
          <w:rtl/>
          <w:cs/>
          <w:lang w:val="ar_AE" w:bidi="ar_AE"/>
        </w:rPr>
      </w:r>
      <w:r>
        <w:rPr>
          <w:rtl/>
          <w:cs/>
          <w:lang w:val="ar_AE" w:bidi="ar_AE"/>
        </w:rPr>
        <w:t xml:space="preserve">توقّفوا هنا وناقشوا معًا: ما الكلمة أو العبارة التي ستستخدمونها في لغتكم لترجمة كلمة </w:t>
      </w:r>
      <w:r>
        <w:rPr>
          <w:b/>
          <w:rtl/>
          <w:cs/>
          <w:lang w:val="ar_AE" w:bidi="ar_AE"/>
        </w:rPr>
        <w:t>شيوخ</w:t>
      </w:r>
      <w:r>
        <w:rPr>
          <w:rtl/>
          <w:cs/>
          <w:lang w:val="ar_AE" w:bidi="ar_AE"/>
        </w:rPr>
        <w:t xml:space="preserve">؟ ولمزيد من المعلومات عن مصطلح </w:t>
      </w:r>
      <w:r>
        <w:rPr>
          <w:b/>
          <w:rtl/>
          <w:cs/>
          <w:lang w:val="ar_AE" w:bidi="ar_AE"/>
        </w:rPr>
        <w:t>الشيخ</w:t>
      </w:r>
      <w:r>
        <w:rPr>
          <w:rtl/>
          <w:cs/>
          <w:lang w:val="ar_AE" w:bidi="ar_AE"/>
        </w:rPr>
        <w:t>، ارجعوا إلى قاموس الكلمات الرئيسية. واستخدموا الكلمة أو العبارة نفسها في جميع أجزاء هذا المقطع.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كان يشوع </w:t>
      </w:r>
      <w:r>
        <w:rPr>
          <w:b/>
          <w:rtl/>
          <w:cs/>
          <w:lang w:val="ar_AE" w:bidi="ar_AE"/>
        </w:rPr>
        <w:t>عبدًا</w:t>
      </w:r>
      <w:r>
        <w:rPr>
          <w:rtl/>
          <w:cs/>
          <w:lang w:val="ar_AE" w:bidi="ar_AE"/>
        </w:rPr>
        <w:t xml:space="preserve"> للرب. والعبد هو رجل أو امرأة يعمل في خدمة شخص آخر، ويعيش عادةً في بيته ليخدمه وأسرته. أما أن يكون الإنسان "عبدًا للرب"، فهذا يعني أن الرب يكرمه بوصفه شخصًا مطيعًا وأمينًا له.</w:t>
      </w:r>
    </w:p>
    <w:p>
      <w:pPr>
        <w:bidi/>
      </w:pPr>
      <w:r>
        <w:rPr>
          <w:rtl/>
          <w:cs/>
          <w:lang w:val="ar_AE" w:bidi="ar_AE"/>
        </w:rPr>
      </w:r>
      <w:r>
        <w:rPr>
          <w:rtl/>
          <w:cs/>
          <w:lang w:val="ar_AE" w:bidi="ar_AE"/>
        </w:rPr>
        <w:t xml:space="preserve">توقّفوا هنا وناقشوا معًا ما الكلمة أو العبارة التي ستستخدمونها لكلمة </w:t>
      </w:r>
      <w:r>
        <w:rPr>
          <w:b/>
          <w:rtl/>
          <w:cs/>
          <w:lang w:val="ar_AE" w:bidi="ar_AE"/>
        </w:rPr>
        <w:t>عبد</w:t>
      </w:r>
      <w:r>
        <w:rPr>
          <w:rtl/>
          <w:cs/>
          <w:lang w:val="ar_AE" w:bidi="ar_AE"/>
        </w:rPr>
        <w:t xml:space="preserve">. انظروا كلمة </w:t>
      </w:r>
      <w:r>
        <w:rPr>
          <w:b/>
          <w:rtl/>
          <w:cs/>
          <w:lang w:val="ar_AE" w:bidi="ar_AE"/>
        </w:rPr>
        <w:t>عبد</w:t>
      </w:r>
      <w:r>
        <w:rPr>
          <w:rtl/>
          <w:cs/>
          <w:lang w:val="ar_AE" w:bidi="ar_AE"/>
        </w:rPr>
        <w:t xml:space="preserve"> في "قاموس الكلمات الرئيسية" لمزيد من المعلومات. واستخدموا الكلمة أو العبارة نفسها في جميع أجزاء هذا المقطع.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w:t>
      </w:r>
      <w:r>
        <w:rPr>
          <w:b/>
          <w:rtl/>
          <w:cs/>
          <w:lang w:val="ar_AE" w:bidi="ar_AE"/>
        </w:rPr>
        <w:t xml:space="preserve">دفن </w:t>
      </w:r>
      <w:r>
        <w:rPr>
          <w:rtl/>
          <w:cs/>
          <w:lang w:val="ar_AE" w:bidi="ar_AE"/>
        </w:rPr>
        <w:t>الشعب يشوع في الأرض التي ورثها من الرب. وفي ذلك الزمان، كان الناس يدفنون موتاهم بوضع الجسد في مغارة أو في حفرة منحوتة في الصخر.</w:t>
      </w:r>
    </w:p>
    <w:p>
      <w:pPr>
        <w:bidi/>
      </w:pPr>
      <w:r>
        <w:rPr>
          <w:rtl/>
          <w:cs/>
          <w:lang w:val="ar_AE" w:bidi="ar_AE"/>
        </w:rPr>
      </w:r>
      <w:r>
        <w:rPr>
          <w:rtl/>
          <w:cs/>
          <w:lang w:val="ar_AE" w:bidi="ar_AE"/>
        </w:rPr>
        <w:t xml:space="preserve">توقَّفوا هنا وناقشوا معًا: كيف ستعبِّرون عن </w:t>
      </w:r>
      <w:r>
        <w:rPr>
          <w:b/>
          <w:rtl/>
          <w:cs/>
          <w:lang w:val="ar_AE" w:bidi="ar_AE"/>
        </w:rPr>
        <w:t>دفن</w:t>
      </w:r>
      <w:r>
        <w:rPr>
          <w:rtl/>
          <w:cs/>
          <w:lang w:val="ar_AE" w:bidi="ar_AE"/>
        </w:rPr>
        <w:t xml:space="preserve"> يشوع؟ استخدموا أكثر تعبير عام يمكنكم استخدامه للدلالة على دفن الموتى. أوقِفوا الاستماع إلى هذا التسجيل الصوتي هنا.</w:t>
      </w:r>
    </w:p>
    <w:p>
      <w:pPr>
        <w:bidi/>
      </w:pPr>
      <w:r>
        <w:rPr>
          <w:rtl/>
          <w:cs/>
          <w:lang w:val="ar_AE" w:bidi="ar_AE"/>
        </w:rPr>
      </w:r>
      <w:r>
        <w:rPr>
          <w:rtl/>
          <w:cs/>
          <w:lang w:val="ar_AE" w:bidi="ar_AE"/>
        </w:rPr>
        <w:t xml:space="preserve">ثم مات الجيل الذي عاش في زمن يشوع، ونشأ بعده </w:t>
      </w:r>
      <w:r>
        <w:rPr>
          <w:b/>
          <w:rtl/>
          <w:cs/>
          <w:lang w:val="ar_AE" w:bidi="ar_AE"/>
        </w:rPr>
        <w:t>جيل</w:t>
      </w:r>
      <w:r>
        <w:rPr>
          <w:rtl/>
          <w:cs/>
          <w:lang w:val="ar_AE" w:bidi="ar_AE"/>
        </w:rPr>
        <w:t xml:space="preserve"> جديد من بني إسرائيل. ولم يعرف هذا الجيل الجديد الرب، ولم يعرف ما صنعه من أجل بني إسرائيل. والجيل هو مجموعة من الناس يعيشون في الفترة الزمنية نفسها وينتمون إلى الفئة العمرية نفسها.</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الجيل</w:t>
      </w:r>
      <w:r>
        <w:rPr>
          <w:rtl/>
          <w:cs/>
          <w:lang w:val="ar_AE" w:bidi="ar_AE"/>
        </w:rPr>
        <w:t xml:space="preserve">. وارجعوا إلى قاموس الكلمات الرئيسية للمزيد من المعلومات عن كلمة </w:t>
      </w:r>
      <w:r>
        <w:rPr>
          <w:b/>
          <w:rtl/>
          <w:cs/>
          <w:lang w:val="ar_AE" w:bidi="ar_AE"/>
        </w:rPr>
        <w:t>"جيل"</w:t>
      </w:r>
      <w:r>
        <w:rPr>
          <w:rtl/>
          <w:cs/>
          <w:lang w:val="ar_AE" w:bidi="ar_AE"/>
        </w:rPr>
        <w:t>. إذا كنتم قد ترجمتم هذا التعبير بالفعل في سِفر آخر من الكتاب المُقدَّس، استخدموا الكلمة ذاتها التي استخدمتموها هناك. واستخدموا الكلمة أو العبارة نفسها للتعبير عن "الجيل" في جميع أجزاء هذا السفر.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2:11–19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2: 11–19 واحفظوا هذا المقطع في قلوبكم.</w:t>
      </w:r>
    </w:p>
    <w:p>
      <w:pPr>
        <w:bidi/>
      </w:pPr>
      <w:r>
        <w:rPr>
          <w:rtl/>
          <w:cs/>
          <w:lang w:val="ar_AE" w:bidi="ar_AE"/>
        </w:rPr>
      </w:r>
      <w:r>
        <w:rPr>
          <w:rtl/>
          <w:cs/>
          <w:lang w:val="ar_AE" w:bidi="ar_AE"/>
        </w:rPr>
        <w:t>استمعوا إلى نسخة صوتية من سِفر القضاة 2: 11–19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2: 11–19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قبل هذا المقطع، كان الإسرائيليون قد دخلوا أرض كنعان، وهي الأرض التي وعد الرب يهوه أن يعطيها لآبائهم. لكنهم لم يطردوا جميع الشعوب التي كانت تسكن الأرض. وكان بنو إسرائيل قد وعدوا بأن يطيعوا أوامر الرب يهوه، لكنهم مع مرور الوقت بدأوا يعصونه. ثم مات قائدهم يشوع، وكذلك مات الجيل الذي عرف الرب يهوه وسار بحسب وصاياه. وبعد ذلك نشأ جيل جديد لم يعرف يشوع، ولم يتذكر الأعمال العظيمة التي صنعها الرب يهوه من أجل آبائهم. ويُعَدُّ هذا المقطع بمثابة ملخص للطريقة التي تعامل بها الرب يهوه مع شعبه خلال دورة متكررة من الطاعة والعصيان. فهو يباركهم عندما يطيعونه، ولكن عندما يعصونه، يسمح لهم بأن يواجهوا نتائج خطاياهم لكي يرجعوا إليه.</w:t>
      </w:r>
    </w:p>
    <w:p>
      <w:pPr>
        <w:bidi/>
      </w:pPr>
      <w:r>
        <w:rPr>
          <w:rtl/>
          <w:cs/>
          <w:lang w:val="ar_AE" w:bidi="ar_AE"/>
        </w:rPr>
      </w:r>
      <w:r>
        <w:rPr>
          <w:rtl/>
          <w:cs/>
          <w:lang w:val="ar_AE" w:bidi="ar_AE"/>
        </w:rPr>
        <w:t>وبدلًا من البقاء أمناء ليهوه وعبادته وحده، بدأ بنو إسرائيل في خدمة وعبادة آلهة الشعوب المحلية الباطلة. وهكذا صاروا يفعلون «الشر في عيني الرب يهوه». أي إن أعمالهم كانت شريرة بحسب معاييره، وكانوا يعصون أوامره عصيانًا خطيرًا. كما ترك الإسرائيليون الرب يهوه، إله آبائهم، أو نسوه، مع أنه هو الذي أنقذهم من مصر، حيث كانوا عبيدًا. واختاروا بدلًا من ذلك أن يعبدوا آلهةً باطلة. وكان أهل كنعان يعبدون آلهة كثيرة. كان الناس يطلقون على الآلهة الذكور اسم «البعليم»، وعلى الإلهات الإناث اسم «العشتاروث». وكان الكنعانيون يعتقدون أن لهذه الآلهة سلطانًا على أمور مثل الخصوبة والطقس، كما كانوا يظنون أنها تمنحهم النصر في الحروب. لكن هذه الآلهة ليست حقيقية. وكانت تماثيلها ومذابحها وصورها منتشرة في أنحاء الأرض.</w:t>
      </w:r>
    </w:p>
    <w:p>
      <w:pPr>
        <w:bidi/>
      </w:pPr>
      <w:r>
        <w:rPr>
          <w:rtl/>
          <w:cs/>
          <w:lang w:val="ar_AE" w:bidi="ar_AE"/>
        </w:rPr>
      </w:r>
      <w:r>
        <w:rPr>
          <w:rtl/>
          <w:cs/>
          <w:lang w:val="ar_AE" w:bidi="ar_AE"/>
        </w:rPr>
        <w:t>وكان سكان كنعان يعتمدون في بقائهم على قيد الحياة على المحاصيل التي يزرعونها. وقد آمن الكنعانيون بأن هذه الآلهة هي التي ترسل المطر الذي يحتاج إليه المزارعون لنمو محاصيلهم. لقد كانت الأرض صالحة للزراعة بدرجة كبيرة، وأفضل بكثير مما عرفه بنو إسرائيل عندما كانوا يتنقلون في البرية. وكان الكنعانيون يظنون أن خصوبة هذه الأرض ترجع إلى آلهتهم. ولأن بني إسرائيل كانوا حديثي العهد بالحياة الزراعية، فقد تعرضوا لإغراء شديد بأن يتبعوا عادات الشعوب المحيطة بهم ويعبدوا هذه الآلهة الباطلة.</w:t>
      </w:r>
    </w:p>
    <w:p>
      <w:pPr>
        <w:bidi/>
      </w:pPr>
      <w:r>
        <w:rPr>
          <w:rtl/>
          <w:cs/>
          <w:lang w:val="ar_AE" w:bidi="ar_AE"/>
        </w:rPr>
      </w:r>
      <w:r>
        <w:rPr>
          <w:rtl/>
          <w:cs/>
          <w:lang w:val="ar_AE" w:bidi="ar_AE"/>
        </w:rPr>
        <w:t>توقّفوا هنا وناقشوا معًا: في ثقافتكم، ماذا كان الناس يفعلون لضمان الحصول على حصاد جيد؟ أوقِفوا الاستماع إلى هذا التسجيل الصوتي هنا.</w:t>
      </w:r>
    </w:p>
    <w:p>
      <w:pPr>
        <w:bidi/>
      </w:pPr>
      <w:r>
        <w:rPr>
          <w:rtl/>
          <w:cs/>
          <w:lang w:val="ar_AE" w:bidi="ar_AE"/>
        </w:rPr>
      </w:r>
      <w:r>
        <w:rPr>
          <w:rtl/>
          <w:cs/>
          <w:lang w:val="ar_AE" w:bidi="ar_AE"/>
        </w:rPr>
        <w:t>ويستخدم الراوي تعبيرًا خاصًا عندما يقول إن غضب الرب يهوه «حمى» على بني إسرائيل. فقد كان غضبه شديدًا حتى شُبِّه بالنار المُحمّاه. إن الرب يهوه هو المتسلط على المطر والرياح، وهو الذي يجعل الطعام والمحاصيل تنمو، وهو أيضًا الذي يستطيع أن يمنح النصر في الحرب. ومع ذلك، عبد بنو إسرائيل تلك الآلهة الباطلة. أي إنهم سجدوا بوجوههم إلى الأرض أمام صورها وتماثيلها، ليُظهروا لها الطاعة والولاء. وهكذا عاملوا تلك الآلهة الباطلة كما لو كانت آلهة حقيقية، وأظهروا لها الولاء والعبادة.</w:t>
      </w:r>
    </w:p>
    <w:p>
      <w:pPr>
        <w:bidi/>
      </w:pPr>
      <w:r>
        <w:rPr>
          <w:rtl/>
          <w:cs/>
          <w:lang w:val="ar_AE" w:bidi="ar_AE"/>
        </w:rPr>
      </w:r>
      <w:r>
        <w:rPr>
          <w:rtl/>
          <w:cs/>
          <w:lang w:val="ar_AE" w:bidi="ar_AE"/>
        </w:rPr>
        <w:t>توقّفوا هنا وناقشوا معًا: كيف يستجيب القادة الدينيون في ثقافتكم عندما يترك الناس إيمانهم؟ أوقِفوا الاستماع إلى هذا التسجيل الصوتي هنا.</w:t>
      </w:r>
    </w:p>
    <w:p>
      <w:pPr>
        <w:bidi/>
      </w:pPr>
      <w:r>
        <w:rPr>
          <w:rtl/>
          <w:cs/>
          <w:lang w:val="ar_AE" w:bidi="ar_AE"/>
        </w:rPr>
      </w:r>
      <w:r>
        <w:rPr>
          <w:rtl/>
          <w:cs/>
          <w:lang w:val="ar_AE" w:bidi="ar_AE"/>
        </w:rPr>
        <w:t>كان الرب يهوه قد قطع عهدًا مع إسرائيل قبل أن يدخل بنو إسرائيل أرض الموعد. والعهد هو اتفاق رسمي وجاد جدًا بين شخصين أو بين جماعتين. وفي هذا العهد، تعهد بنو إسرائيل بأن يعبدوا الرب يهوه وحده، ووعدهم الرب يهوه بأن يحميهم. لكنهم نقضوا هذا العهد عندما عبدوا الآلهة الباطلة. وبسبب ذلك، رفع الرب يهوه حمايته عنهم، وسمح للناهبين أن ينهبوا ممتلكاتهم. وكان الناهبون هم جماعات عنيفة تهاجم الشعوب، وتسلب ممتلكاتهم، وأحيانًا تستعبد الناس. ^. ومن المرجح أن هؤلاء الناهبين كانوا من القبائل المجاورة التي كانت تهاجم بني إسرائيل وتسلبهم. كما أن الرب يهوه «دفع» بني إسرائيل لأعدائهم الذين كانوا يحيطون بهم. أي إنه سمح لأعدائهم أن يهزموهم ويسيطروا عليهم، فأصبح بنو إسرائيل ضعفاء وعاجزين عن الدفاع عن أنفسهم.</w:t>
      </w:r>
    </w:p>
    <w:p>
      <w:pPr>
        <w:bidi/>
      </w:pPr>
      <w:r>
        <w:rPr>
          <w:rtl/>
          <w:cs/>
          <w:lang w:val="ar_AE" w:bidi="ar_AE"/>
        </w:rPr>
      </w:r>
      <w:r>
        <w:rPr>
          <w:rtl/>
          <w:cs/>
          <w:lang w:val="ar_AE" w:bidi="ar_AE"/>
        </w:rPr>
        <w:t>توقّفوا هنا، واعرضوا خريطة تُبيّن القبائل والأمم المختلفة التي كانت تُحيط بشعب إسرائيل في أرض كنعان في هذه المرحلة من تاريخ إسرائيل. أوقِفوا الاستماع إلى هذا التسجيل الصوتي هنا.</w:t>
      </w:r>
    </w:p>
    <w:p>
      <w:pPr>
        <w:bidi/>
      </w:pPr>
      <w:r>
        <w:rPr>
          <w:rtl/>
          <w:cs/>
          <w:lang w:val="ar_AE" w:bidi="ar_AE"/>
        </w:rPr>
      </w:r>
      <w:r>
        <w:rPr>
          <w:rtl/>
          <w:cs/>
          <w:lang w:val="ar_AE" w:bidi="ar_AE"/>
        </w:rPr>
        <w:t>لم يعد لدى بني إسرائيل القدرة على محاربة أعدائهم. وكانت تلك فترة قاسية جدًا عليهم، إذ كانوا يعانون ويقاسون لأنهم لم يعودوا يتمتعون بمعونة الرب يهوه. لكن الرب يهوه لم يتخلَّ عنهم، فقد أقام لهم قضاة لينقذوهم من أعدائهم. أي إنه اختار قضاة وأرسلهم خصيصًا لمساعدتهم. وكان هؤلاء القضاة قادةً ومحاربين يخلّصون إسرائيل من أعدائها، ويذكّرون الشعب أيضًا بطاعة أوامر الرب يهوه. ولم يكن القضاة في سفر القضاة مجرد أشخاص يصدرون أحكامًا قانونية، بل كانوا أيضًا قادة يقودون الشعب، ويتخذون القرارات المهمة، ويحققون العدل. لقد كان القادة في الكتاب المقدس هم قادة اختارهم الرب يهوه ليساعدوا بني إسرائيل ويحموهم. فكان بعضهم يقود الشعب في الحروب، بينما كان آخرون يفصلون في الخصومات ويتخذون القرارات نيابة عن الشعب. وكان بنو إسرائيل ينظرون إلى القضاة على أنهم قادة أقوياء ومميزون، لكنهم لم يكونوا ملوكًا. وكانت مهمتهم أن يفعلوا ما يريده الرب يهوه، حتى يسود العدل والإنصاف بين الشعب. ومع أن الرب يهوه كان غاضبًا، فإنه ظل رحيمًا، وأراد أن يواصل مساعدة شعبه حتى بعد عصيانهم له.</w:t>
      </w:r>
    </w:p>
    <w:p>
      <w:pPr>
        <w:bidi/>
      </w:pPr>
      <w:r>
        <w:rPr>
          <w:rtl/>
          <w:cs/>
          <w:lang w:val="ar_AE" w:bidi="ar_AE"/>
        </w:rPr>
      </w:r>
      <w:r>
        <w:rPr>
          <w:rtl/>
          <w:cs/>
          <w:lang w:val="ar_AE" w:bidi="ar_AE"/>
        </w:rPr>
        <w:t>توقّفوا هنا وناقشوا معًا: تحدّثوا عن أنواع القادة القانونيين والعسكريين والروحيين الموجودين في ثقافتكم. أوقِفوا الاستماع إلى هذا التسجيل الصوتي هنا.</w:t>
      </w:r>
    </w:p>
    <w:p>
      <w:pPr>
        <w:bidi/>
      </w:pPr>
      <w:r>
        <w:rPr>
          <w:rtl/>
          <w:cs/>
          <w:lang w:val="ar_AE" w:bidi="ar_AE"/>
        </w:rPr>
      </w:r>
      <w:r>
        <w:rPr>
          <w:rtl/>
          <w:cs/>
          <w:lang w:val="ar_AE" w:bidi="ar_AE"/>
        </w:rPr>
        <w:t>لكن بنو إسرائيل لم يستمعوا إلى هؤلاء القضاة، بل استمروا في عبادة آلهة أخرى باطلة. ويقول الراوي إنهم «سَارُوا وَرَاءَ» تلك الآلهة. أي إنهم خانوا الرب يهوه ولم يكونوا أمناء له، كما قد يخون الإنسان عهد الزواج بعدم أمانته لشريك حياته. وهكذا، في هذه الحالة كانت عبادة آلهة أخرى خيانةً للرب يهوه.</w:t>
      </w:r>
    </w:p>
    <w:p>
      <w:pPr>
        <w:bidi/>
      </w:pPr>
      <w:r>
        <w:rPr>
          <w:rtl/>
          <w:cs/>
          <w:lang w:val="ar_AE" w:bidi="ar_AE"/>
        </w:rPr>
      </w:r>
      <w:r>
        <w:rPr>
          <w:rtl/>
          <w:cs/>
          <w:lang w:val="ar_AE" w:bidi="ar_AE"/>
        </w:rPr>
        <w:t>توقّفوا هنا وناقشوا معًا: ما أخطر صور الخيانة التي يمكن أن يرتكبها شخص تجاه شخص آخر في ثقافتكم؟ احكوا قصصًا عن شخص خان شخصًا آخر خيانةً شديدة. كيف كان رد فعل الشخص الذي تم خيانته؟ أوقِفوا الاستماع إلى هذا التسجيل الصوتي هنا.</w:t>
      </w:r>
    </w:p>
    <w:p>
      <w:pPr>
        <w:bidi/>
      </w:pPr>
      <w:r>
        <w:rPr>
          <w:rtl/>
          <w:cs/>
          <w:lang w:val="ar_AE" w:bidi="ar_AE"/>
        </w:rPr>
      </w:r>
      <w:r>
        <w:rPr>
          <w:rtl/>
          <w:cs/>
          <w:lang w:val="ar_AE" w:bidi="ar_AE"/>
        </w:rPr>
        <w:t>توقّفوا هنا وناقشوا أيضًا: كيف يتصرف الشخص الأمين أو المخلص؟ احكوا قصصًا عن شخص، أو مجموعة من الناس، كانوا مخلصين وأوفياء جدًا لشخص آخر. أوقِفوا الاستماع إلى هذا التسجيل الصوتي هنا.</w:t>
      </w:r>
    </w:p>
    <w:p>
      <w:pPr>
        <w:bidi/>
      </w:pPr>
      <w:r>
        <w:rPr>
          <w:rtl/>
          <w:cs/>
          <w:lang w:val="ar_AE" w:bidi="ar_AE"/>
        </w:rPr>
      </w:r>
      <w:r>
        <w:rPr>
          <w:rtl/>
          <w:cs/>
          <w:lang w:val="ar_AE" w:bidi="ar_AE"/>
        </w:rPr>
        <w:t xml:space="preserve"> ترك بنو إسرائيل الرب يهوه بسرعة وسهولة، على خلاف آبائهم الذين كانوا مطيعين له.</w:t>
      </w:r>
    </w:p>
    <w:p>
      <w:pPr>
        <w:bidi/>
      </w:pPr>
      <w:r>
        <w:rPr>
          <w:rtl/>
          <w:cs/>
          <w:lang w:val="ar_AE" w:bidi="ar_AE"/>
        </w:rPr>
      </w:r>
      <w:r>
        <w:rPr>
          <w:rtl/>
          <w:cs/>
          <w:lang w:val="ar_AE" w:bidi="ar_AE"/>
        </w:rPr>
        <w:t>وكان الرب يهوه يشفق على بني إسرائيل عندما كانوا «يئنّون» بسبب ما يقاسونه من أعدائهم. بمعنى آخر، إنهم كانوا يصرخون ويشتكون من شدة آلامهم. واستجابةً لضيقهم، يُظهر الرب يهوه رحمته، عندما يرسل لهم قاضيًا لينقذهم. وطوال حياة ذلك القاضي كانت أحوال الإسرائيليين تتحسن، لأن الرب يهوه كان معه. لكن للأسف، ما يلبث أن يموت القاضي حتى ينسى بنو إسرائيل الرب يهوه مرة أخرى، ويعودون إلى عبادة الآلهة الباطلة.</w:t>
      </w:r>
    </w:p>
    <w:p>
      <w:pPr>
        <w:bidi/>
      </w:pPr>
      <w:r>
        <w:rPr>
          <w:rtl/>
          <w:cs/>
          <w:lang w:val="ar_AE" w:bidi="ar_AE"/>
        </w:rPr>
      </w:r>
      <w:r>
        <w:rPr>
          <w:rtl/>
          <w:cs/>
          <w:lang w:val="ar_AE" w:bidi="ar_AE"/>
        </w:rPr>
        <w:t xml:space="preserve">وكان هذا النمط يتكرر مرارًا وتكرارًا. فمع أن الرب يهوه كان صبورًا، ويواصل إرسال القضاة لإنقاذهم، فإن الإسرائيليين كانوا يعودون دائمًا إلى طرقهم القديمة في العصيان. وبعد موت كل قاضٍ، كان الإسرائيليون يزدادون فسادًا وعصيانًا للرب يهوه أكثر من الجيل الذي سبقهم. </w:t>
      </w:r>
    </w:p>
    <w:p>
      <w:pPr>
        <w:bidi/>
      </w:pPr>
      <w:r>
        <w:rPr>
          <w:rtl/>
          <w:cs/>
          <w:lang w:val="ar_AE" w:bidi="ar_AE"/>
        </w:rPr>
      </w:r>
      <w:r>
        <w:rPr>
          <w:rtl/>
          <w:cs/>
          <w:lang w:val="ar_AE" w:bidi="ar_AE"/>
        </w:rPr>
        <w:t xml:space="preserve"> توقّفوا هنا وناقشوا هذا السؤال: احكوا قصصًا عن شخص كرّر الأخطاء نفسها مرة بعد مرة. لماذا تعتقدون أنه استمر في فعل ذلك؟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2: 11–19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يرفض بنو إسرائيل يهوه، إله آبائهم، ويبدؤون بعبادة آلهة باطلة.</w:t>
      </w:r>
    </w:p>
    <w:p>
      <w:pPr>
        <w:bidi/>
      </w:pPr>
      <w:r>
        <w:rPr>
          <w:rtl/>
          <w:cs/>
          <w:lang w:val="ar_AE" w:bidi="ar_AE"/>
        </w:rPr>
      </w:r>
      <w:r>
        <w:rPr>
          <w:b/>
          <w:rtl/>
          <w:cs/>
          <w:lang w:val="ar_AE" w:bidi="ar_AE"/>
        </w:rPr>
        <w:t>في المشهد الثاني:</w:t>
      </w:r>
      <w:r>
        <w:rPr>
          <w:rtl/>
          <w:cs/>
          <w:lang w:val="ar_AE" w:bidi="ar_AE"/>
        </w:rPr>
        <w:t xml:space="preserve"> يصف الراوي غضب يهوه. فيرفع حمايته عن بني إسرائيل، ويسمح للناهبين والأعداء بأن يهزموهم. يعاني بنو إسرائيل معاناة شديدة لأنهم نقضوا عهدهم مع يهوه. </w:t>
      </w:r>
    </w:p>
    <w:p>
      <w:pPr>
        <w:bidi/>
      </w:pPr>
      <w:r>
        <w:rPr>
          <w:rtl/>
          <w:cs/>
          <w:lang w:val="ar_AE" w:bidi="ar_AE"/>
        </w:rPr>
      </w:r>
      <w:r>
        <w:rPr>
          <w:b/>
          <w:rtl/>
          <w:cs/>
          <w:lang w:val="ar_AE" w:bidi="ar_AE"/>
        </w:rPr>
        <w:t>في المشهد الثالث:</w:t>
      </w:r>
      <w:r>
        <w:rPr>
          <w:rtl/>
          <w:cs/>
          <w:lang w:val="ar_AE" w:bidi="ar_AE"/>
        </w:rPr>
        <w:t xml:space="preserve"> رغم عصيان بني إسرائيل، يرحمهم الرب، ويرسل لهم قضاةً أو قادةً لينقذوهم من أعدائهم. </w:t>
      </w:r>
    </w:p>
    <w:p>
      <w:pPr>
        <w:bidi/>
      </w:pPr>
      <w:r>
        <w:rPr>
          <w:rtl/>
          <w:cs/>
          <w:lang w:val="ar_AE" w:bidi="ar_AE"/>
        </w:rPr>
      </w:r>
      <w:r>
        <w:rPr>
          <w:b/>
          <w:rtl/>
          <w:cs/>
          <w:lang w:val="ar_AE" w:bidi="ar_AE"/>
        </w:rPr>
        <w:t>في المشهد الرابع:</w:t>
      </w:r>
      <w:r>
        <w:rPr>
          <w:rtl/>
          <w:cs/>
          <w:lang w:val="ar_AE" w:bidi="ar_AE"/>
        </w:rPr>
        <w:t xml:space="preserve"> حتى عندما يقودهم القضاة، لا يطيع بنو إسرائيل طاعةً كاملة، بل يستمرون في عبادة الآلهة الباطلة. </w:t>
      </w:r>
    </w:p>
    <w:p>
      <w:pPr>
        <w:bidi/>
      </w:pPr>
      <w:r>
        <w:rPr>
          <w:rtl/>
          <w:cs/>
          <w:lang w:val="ar_AE" w:bidi="ar_AE"/>
        </w:rPr>
      </w:r>
      <w:r>
        <w:rPr>
          <w:b/>
          <w:rtl/>
          <w:cs/>
          <w:lang w:val="ar_AE" w:bidi="ar_AE"/>
        </w:rPr>
        <w:t>في المشهد الخامس:</w:t>
      </w:r>
      <w:r>
        <w:rPr>
          <w:rtl/>
          <w:cs/>
          <w:lang w:val="ar_AE" w:bidi="ar_AE"/>
        </w:rPr>
        <w:t xml:space="preserve"> وطالما كان القضاة أحياء، ظل يهوه يخلّص بني إسرائيل من أعدائهم، فيعيشون في سلام. </w:t>
      </w:r>
    </w:p>
    <w:p>
      <w:pPr>
        <w:bidi/>
      </w:pPr>
      <w:r>
        <w:rPr>
          <w:rtl/>
          <w:cs/>
          <w:lang w:val="ar_AE" w:bidi="ar_AE"/>
        </w:rPr>
      </w:r>
      <w:r>
        <w:rPr>
          <w:b/>
          <w:rtl/>
          <w:cs/>
          <w:lang w:val="ar_AE" w:bidi="ar_AE"/>
        </w:rPr>
        <w:t>في المشهد السادس:</w:t>
      </w:r>
      <w:r>
        <w:rPr>
          <w:rtl/>
          <w:cs/>
          <w:lang w:val="ar_AE" w:bidi="ar_AE"/>
        </w:rPr>
        <w:t xml:space="preserve"> عندما يموت القضاة، يعود بنو إسرائيل إلى عصيان يهوه، ويزدادون عبادةً للآلهة الباطلة أكثر مما كانوا من قبل.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البعل</w:t>
      </w:r>
    </w:p>
    <w:p>
      <w:pPr>
        <w:pStyle w:val="ListBullet"/>
        <w:bidi/>
        <w:spacing w:line="240" w:lineRule="auto"/>
        <w:ind w:left="720"/>
      </w:pPr>
      <w:r>
        <w:rPr>
          <w:rtl/>
          <w:cs/>
          <w:lang w:val="ar_AE" w:bidi="ar_AE"/>
        </w:rPr>
      </w:r>
      <w:r>
        <w:rPr>
          <w:rtl/>
          <w:cs/>
          <w:lang w:val="ar_AE" w:bidi="ar_AE"/>
        </w:rPr>
        <w:t>عشتاروث</w:t>
      </w:r>
    </w:p>
    <w:p>
      <w:pPr>
        <w:pStyle w:val="ListBullet"/>
        <w:bidi/>
        <w:spacing w:line="240" w:lineRule="auto"/>
        <w:ind w:left="720"/>
      </w:pPr>
      <w:r>
        <w:rPr>
          <w:rtl/>
          <w:cs/>
          <w:lang w:val="ar_AE" w:bidi="ar_AE"/>
        </w:rPr>
      </w:r>
      <w:r>
        <w:rPr>
          <w:rtl/>
          <w:cs/>
          <w:lang w:val="ar_AE" w:bidi="ar_AE"/>
        </w:rPr>
        <w:t>الآلهة الباطلة الأخرى</w:t>
      </w:r>
    </w:p>
    <w:p>
      <w:pPr>
        <w:pStyle w:val="ListBullet"/>
        <w:bidi/>
        <w:spacing w:line="240" w:lineRule="auto"/>
        <w:ind w:left="720"/>
      </w:pPr>
      <w:r>
        <w:rPr>
          <w:rtl/>
          <w:cs/>
          <w:lang w:val="ar_AE" w:bidi="ar_AE"/>
        </w:rPr>
      </w:r>
      <w:r>
        <w:rPr>
          <w:rtl/>
          <w:cs/>
          <w:lang w:val="ar_AE" w:bidi="ar_AE"/>
        </w:rPr>
        <w:t>القضاة</w:t>
      </w:r>
    </w:p>
    <w:p>
      <w:pPr>
        <w:pStyle w:val="ListBullet"/>
        <w:bidi/>
        <w:spacing w:line="240" w:lineRule="auto"/>
        <w:ind w:left="720"/>
      </w:pPr>
      <w:r>
        <w:rPr>
          <w:rtl/>
          <w:cs/>
          <w:lang w:val="ar_AE" w:bidi="ar_AE"/>
        </w:rPr>
      </w:r>
      <w:r>
        <w:rPr>
          <w:rtl/>
          <w:cs/>
          <w:lang w:val="ar_AE" w:bidi="ar_AE"/>
        </w:rPr>
        <w:t>والناهبون، أو الأعداء</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قبل المشهد الأول مباشرة، كان يشوع، قائد إسرائيل، قد مات، وكذلك الشيوخ الذين خدموا معه. ويُعدّ موتهم نقطة تحول مهمة في تاريخ بني إسرائيل. كان الجيل الجديد من بني إسرائيل يعيش الآن في كنعان، الأرض التي وعد يهوه أن يعطيها لآبائهم. وكانت أرض كنعان خصبة جدًا وصالحة للزراعة، وأفضل بكثير من البرية التي عاش فيها بنو إسرائيل من قبل. لكن بني إسرائيل أصبحوا يعيشون وسط شعوب تعبد آلهة باطلة، مثل البعليم والعشتاروث. تذكَّروا أن الكنعانيين كانوا يطلقون اسم البعل على جميع الآلهة الذكور، واسم العشتاروث على جميع الآلهة الإناث.</w:t>
      </w:r>
    </w:p>
    <w:p>
      <w:pPr>
        <w:bidi/>
      </w:pPr>
      <w:r>
        <w:rPr>
          <w:rtl/>
          <w:cs/>
          <w:lang w:val="ar_AE" w:bidi="ar_AE"/>
        </w:rPr>
      </w:r>
      <w:r>
        <w:rPr>
          <w:rtl/>
          <w:cs/>
          <w:lang w:val="ar_AE" w:bidi="ar_AE"/>
        </w:rPr>
        <w:t>ويبدأ بنو إسرائيل بالذهاب إلى التماثيل والصور والمذابح المختلفة، ويعبدونها. ومن الطرق التي كانوا يعبدون بها هذه الآلهة الباطلة السجود أمام التماثيل، فيُحنون أجسادهم حتى تلامس وجوههم الأرض، تعبيرًا عن عبادتهم وتكريمهم لتلك الآلهة الباطلة.</w:t>
      </w:r>
    </w:p>
    <w:p>
      <w:pPr>
        <w:bidi/>
      </w:pPr>
      <w:r>
        <w:rPr>
          <w:rtl/>
          <w:cs/>
          <w:lang w:val="ar_AE" w:bidi="ar_AE"/>
        </w:rPr>
      </w:r>
      <w:r>
        <w:rPr>
          <w:rtl/>
          <w:cs/>
          <w:lang w:val="ar_AE" w:bidi="ar_AE"/>
        </w:rPr>
        <w:t>توقَّفوا هنا، ثم ناقشوا معًا كيف ستترجمون كلمة «عبدوا». احرصوا على أن تُظهر ترجمتكم أن هذا الفعل هو وسيلة لإعلان الولاء والعبادة لمن هو في منزلةٍ أعلى. أوقِفوا الاستماع إلى هذا التسجيل الصوتي هنا.</w:t>
      </w:r>
    </w:p>
    <w:p>
      <w:pPr>
        <w:bidi/>
      </w:pPr>
      <w:r>
        <w:rPr>
          <w:rtl/>
          <w:cs/>
          <w:lang w:val="ar_AE" w:bidi="ar_AE"/>
        </w:rPr>
      </w:r>
      <w:r>
        <w:rPr>
          <w:rtl/>
          <w:cs/>
          <w:lang w:val="ar_AE" w:bidi="ar_AE"/>
        </w:rPr>
        <w:t>لا يذكر الراوي ذلك، لكن ربما شارك بنو إسرائيل أيضًا في الطقوس مع الكنعانيين. يقول الراوي إن هذا كان «شرًّا في عيني الرب»، أي إنه كان أمرًا شديد السوء، وعصيانًا لوصايا الرب. وعندما عبد الجيل الجديد من بني إسرائيل الآلهة الباطلة، فقد رفضوا يهوه رغم كل ما صنعه من أجلهم. وهذا يختلف عن أسلافهم من بني إسرائيل، الذين كانوا أمناء للرب. فأثار ذلك غضب الرب.</w:t>
      </w:r>
    </w:p>
    <w:p>
      <w:pPr>
        <w:bidi/>
      </w:pPr>
      <w:r>
        <w:rPr>
          <w:rtl/>
          <w:cs/>
          <w:lang w:val="ar_AE" w:bidi="ar_AE"/>
        </w:rPr>
      </w:r>
      <w:r>
        <w:rPr>
          <w:rtl/>
          <w:cs/>
          <w:lang w:val="ar_AE" w:bidi="ar_AE"/>
        </w:rPr>
        <w:t>توقَّفوا هنا، ثم مثِّلوا هذا المشهد: في البداية كان بنو إسرائيل أمناء للرب، ثم انصرفوا عنه ليعبدوا الآلهة الباطلة. يمكن للمشاركين أن ينتقلوا من أحد جانبي الغرفة، الذي يرمز إلى الأمانة والطاعة للرب، إلى الجانب الآخر، الذي يرمز إلى عبادة الآلهة الباطلة. أوقِفوا الاستماع إلى هذا التسجيل الصوتي هنا.</w:t>
      </w:r>
    </w:p>
    <w:p>
      <w:pPr>
        <w:bidi/>
      </w:pPr>
      <w:r>
        <w:rPr>
          <w:rtl/>
          <w:cs/>
          <w:lang w:val="ar_AE" w:bidi="ar_AE"/>
        </w:rPr>
      </w:r>
      <w:r>
        <w:rPr>
          <w:rtl/>
          <w:cs/>
          <w:lang w:val="ar_AE" w:bidi="ar_AE"/>
        </w:rPr>
        <w:t>من المهم أن نكون واضحين بشأن ترتيب الأحداث هنا. ففي البداية، رأى بنو إسرائيل كيف كان الكنعانيون يعبدون الآلهة الباطلة، فأثار ذلك اهتمامهم وأغراهم بأن يفعلوا مثلهم. ثم قرر بنو إسرائيل اتباع تلك الآلهة ورفض الرب. وبعد ذلك غضب الرب على بني إسرائيل. في هذا الجزء من القصة، يستخدم الراوي نمطًا متكررًا ومقصودًا ليُظهر أن الشعب وقع في الخطأ نفسه مرة بعد أخرى. فيبدأ بالقول إنهم عبدوا البعليم، ثم يذكر أنهم تركوا الرب. بعد ذلك يقول إنهم ساروا وراء آلهةً أخرى، ثم يخبرنا أنهم سجدوا لتلك الآلهة. وبعد ذلك ينعكس النمط؛ فيذكر مرة أخرى أنهم تركوا الرب، ثم يختم بالقول إنهم عبدوا البعليم والعشتاروث. يساعد هذا البناء المتكرر على إبراز الدورة نفسها التي كان الشعب يمر بها، إذ كانوا يتركون الرب ويتجهون إلى عبادة الآلهة الباطلة. وعندما يقول الراوي إن هذا الأمر أثار غضب الرب، فإنه يشير إلى نقطة تحول في القصة، إذ يبدأ بعد ذلك في وصف تجاوب الرب مع ما فعله الشعب.</w:t>
      </w:r>
    </w:p>
    <w:p>
      <w:pPr>
        <w:bidi/>
      </w:pPr>
      <w:r>
        <w:rPr>
          <w:rtl/>
          <w:cs/>
          <w:lang w:val="ar_AE" w:bidi="ar_AE"/>
        </w:rPr>
      </w:r>
      <w:r>
        <w:rPr>
          <w:rtl/>
          <w:cs/>
          <w:lang w:val="ar_AE" w:bidi="ar_AE"/>
        </w:rPr>
        <w:t>في المشهد الثاني، «حمي» غضب الرب يهوه على بني إسرائيل بسبب خيانتهم له. ويُظهر هذا التعبير أن غضب يهوه كان شديدًا جدًا لأنهم تركوه وعبدوا الآلهة الباطلة. ويُظهر تعبير «حمي غضب» أمرين: أولًا، يبيّن مدى خطورة أن الإسرائيليين قد نقضوا عهدهم الخاص مع يهوه، الذي تعهدوا فيه بأن يكونوا أمناء له ويطيعوه. وثانياً، يُظهر مدى قوة تجاوب يهوه مع هذا الأمر.</w:t>
      </w:r>
    </w:p>
    <w:p>
      <w:pPr>
        <w:bidi/>
      </w:pPr>
      <w:r>
        <w:rPr>
          <w:rtl/>
          <w:cs/>
          <w:lang w:val="ar_AE" w:bidi="ar_AE"/>
        </w:rPr>
      </w:r>
      <w:r>
        <w:rPr>
          <w:rtl/>
          <w:cs/>
          <w:lang w:val="ar_AE" w:bidi="ar_AE"/>
        </w:rPr>
        <w:t>توقَّفوا هنا وناقشوا، احكوا قصصًا عن موقف غضب فيه شخصٌ غضبًا شديدًا من شخصٍ آخر لأنه ارتكب في حقه أمرًا بالغ السوء. صفوا كيف كانت ردة فعل الشخص الغاضب. وانتبهوا إلى الألفاظ والتعبيرات التي تستخدمونها عند وصف ذلك الغضب. أوقِفوا الاستماع إلى هذا التسجيل الصوتي هنا.</w:t>
      </w:r>
    </w:p>
    <w:p>
      <w:pPr>
        <w:bidi/>
      </w:pPr>
      <w:r>
        <w:rPr>
          <w:rtl/>
          <w:cs/>
          <w:lang w:val="ar_AE" w:bidi="ar_AE"/>
        </w:rPr>
      </w:r>
      <w:r>
        <w:rPr>
          <w:rtl/>
          <w:cs/>
          <w:lang w:val="ar_AE" w:bidi="ar_AE"/>
        </w:rPr>
        <w:t>سمح الرب للناهبين من القبائل المحيطة أن يهاجموا بني إسرائيل ويسلبوهم. ويقول النص إن الرب «دفع» بني إسرائيل إلى أيدي أعدائهم، أي إنه سمح لأعدائهم بأن يتسلطوا عليهم. فأصبح بنو إسرائيل ضعفاء، بلا دفاع ولا حماية. وحاولوا أن يخرجوا إلى القتال مراتٍ عديدة، لكن أعداءهم كانوا يهزمونهم في كل مرة. ويقول الراوي «كَانَتْ يَدُ الرَّبِّ عَلَيْهِمْ» أي ضد بني إسرائيل. وهذا لا يعني أن للرب يدًا جسدية كما للإنسان، بل هو تعبير يُقصد به أن الرب كان يعمل بنفسه ضد بني إسرائيل. وهذا يُظهر بوضوح أن هزيمتهم كانت نتيجة لتدخل الرب وعمله.</w:t>
      </w:r>
    </w:p>
    <w:p>
      <w:pPr>
        <w:bidi/>
      </w:pPr>
      <w:r>
        <w:rPr>
          <w:rtl/>
          <w:cs/>
          <w:lang w:val="ar_AE" w:bidi="ar_AE"/>
        </w:rPr>
      </w:r>
      <w:r>
        <w:rPr>
          <w:rtl/>
          <w:cs/>
          <w:lang w:val="ar_AE" w:bidi="ar_AE"/>
        </w:rPr>
        <w:t>توقَّفوا هنا، ثم انظروا إلى الخريطة التي تُظهر القبائل المعادية المختلفة التي كانت تُحيط ببني إسرائيل في ذلك الوقت. أوقِفوا الاستماع إلى هذا التسجيل الصوتي هنا.</w:t>
      </w:r>
    </w:p>
    <w:p>
      <w:pPr>
        <w:bidi/>
      </w:pPr>
      <w:r>
        <w:rPr>
          <w:rtl/>
          <w:cs/>
          <w:lang w:val="ar_AE" w:bidi="ar_AE"/>
        </w:rPr>
      </w:r>
      <w:r>
        <w:rPr>
          <w:rtl/>
          <w:cs/>
          <w:lang w:val="ar_AE" w:bidi="ar_AE"/>
        </w:rPr>
        <w:t>في المشهد الثالث، يئنُّ بنو إسرائيل، أو يصرخون بصوتٍ عالٍ، لأنهم يتألمون ويعانون من اضطهاد أعدائهم، فيُشفق الرب عليهم ويرحمهم، ويختار لهم قاضيًا ويرسله إليهم. ولكلمة «قاضٍ» هنا معنى خاص. فالقاضي الذي يصفه الراوي ليس هو مجرد الشخص الذي يفصل في الخصومات، بل هو قائدٌ عسكري يخلِّص بني إسرائيل من أعدائهم، ويسعى أيضًا إلى إرشاد الشعب ليرجعوا إلى اتباع الرب.</w:t>
      </w:r>
    </w:p>
    <w:p>
      <w:pPr>
        <w:bidi/>
      </w:pPr>
      <w:r>
        <w:rPr>
          <w:rtl/>
          <w:cs/>
          <w:lang w:val="ar_AE" w:bidi="ar_AE"/>
        </w:rPr>
      </w:r>
      <w:r>
        <w:rPr>
          <w:rtl/>
          <w:cs/>
          <w:lang w:val="ar_AE" w:bidi="ar_AE"/>
        </w:rPr>
        <w:t>توقَّفوا هنا، ثم ناقشوا هذا السؤال: احكوا قصصًا عن شخص، أو مجموعة من الناس، عانوا معاناةً شديدة. كيف عبَّروا عن آلامهم ومعاناتهم؟ انتبهوا إلى الكلمات والتعبيرات التي تستخدمونها في وصف تلك المعاناة. أوقِفوا الاستماع إلى هذا التسجيل الصوتي هنا.</w:t>
      </w:r>
    </w:p>
    <w:p>
      <w:pPr>
        <w:bidi/>
      </w:pPr>
      <w:r>
        <w:rPr>
          <w:rtl/>
          <w:cs/>
          <w:lang w:val="ar_AE" w:bidi="ar_AE"/>
        </w:rPr>
      </w:r>
      <w:r>
        <w:rPr>
          <w:rtl/>
          <w:cs/>
          <w:lang w:val="ar_AE" w:bidi="ar_AE"/>
        </w:rPr>
        <w:t>توقَّفوا هنا أيضًا، ثم ناقشوا التالي: تذكَّروا ما ناقشتموه في الخطوة الثانية عن أنواع القادة المختلفة في ثقافتكم. وابدؤوا بالتفكير في الطريقة التي ستصفون بها هؤلاء القضاة. واحرصوا على أن تُظهروا أن هؤلاء القادة لم يقتصر دورهم على إصدار الأحكام، بل كانوا أيضًا قادةً عسكريين وروحيين، يوجِّهون بني إسرائيل ويحفظونهم. أوقِفوا الاستماع إلى هذا التسجيل الصوتي هنا.</w:t>
      </w:r>
    </w:p>
    <w:p>
      <w:pPr>
        <w:bidi/>
      </w:pPr>
      <w:r>
        <w:rPr>
          <w:rtl/>
          <w:cs/>
          <w:lang w:val="ar_AE" w:bidi="ar_AE"/>
        </w:rPr>
      </w:r>
      <w:r>
        <w:rPr>
          <w:rtl/>
          <w:cs/>
          <w:lang w:val="ar_AE" w:bidi="ar_AE"/>
        </w:rPr>
        <w:t>في المشهد الرابع، يرفض بنو إسرائيل أن يستمعوا إلى القضاة أو يطيعوهم، ويواصلون عبادة الآلهة الباطلة. وعندما يعبد إسرائيل تلك الآلهة الباطلة، يصفهم الراوي بإنهم «زَنَوْا وَرَاءَها». وهذا تعبير يُقصد به أنهم خانوا إخلاصهم للرب، كما يخون الإنسان عهدًا أو علاقةً خاصة. فلم يبقوا أوفياء للرب، بل منحوا محبتهم وولاءهم للآلهة الباطلة، تمامًا كما قد يخون شخصٌ علاقةً وثيقة ليكرِّس نفسه لغيرها.</w:t>
      </w:r>
    </w:p>
    <w:p>
      <w:pPr>
        <w:bidi/>
      </w:pPr>
      <w:r>
        <w:rPr>
          <w:rtl/>
          <w:cs/>
          <w:lang w:val="ar_AE" w:bidi="ar_AE"/>
        </w:rPr>
      </w:r>
      <w:r>
        <w:rPr>
          <w:rtl/>
          <w:cs/>
          <w:lang w:val="ar_AE" w:bidi="ar_AE"/>
        </w:rPr>
        <w:t>توقفوا وناقشوا: تذكَّروا القصص التي رويتموها في الخطوة الثانية عن الخيانة وعدم الوفاء. ما الكلمات أو العبارات التي استخدمتموها لوصف سلوك الشخص الذي خان أو لم يكن وفيًّا؟ ناقشوا كيف يمكنكم ترجمة خيانة بني إسرائيل للرب بطريقة يستطيع أهل ثقافتكم أن يفهموها ويتفاعلوا معها. أوقِفوا الاستماع إلى هذا التسجيل الصوتي هنا.</w:t>
      </w:r>
    </w:p>
    <w:p>
      <w:pPr>
        <w:bidi/>
      </w:pPr>
      <w:r>
        <w:rPr>
          <w:rtl/>
          <w:cs/>
          <w:lang w:val="ar_AE" w:bidi="ar_AE"/>
        </w:rPr>
      </w:r>
      <w:r>
        <w:rPr>
          <w:rtl/>
          <w:cs/>
          <w:lang w:val="ar_AE" w:bidi="ar_AE"/>
        </w:rPr>
        <w:t>من المهم أن يكون ترتيب الأحداث واضحًا، لأن المقطع قد لا يبيّنه بصورة مباشرة. فأولًا، يعاني بنو إسرائيل معاناةً شديدة ويئنُّون. وتجاوبًا مع ذلك، يشفق يهوه عليهم ويرحمهم، ويُرسل إليهم القضاة.</w:t>
      </w:r>
    </w:p>
    <w:p>
      <w:pPr>
        <w:bidi/>
      </w:pPr>
      <w:r>
        <w:rPr>
          <w:rtl/>
          <w:cs/>
          <w:lang w:val="ar_AE" w:bidi="ar_AE"/>
        </w:rPr>
      </w:r>
      <w:r>
        <w:rPr>
          <w:rtl/>
          <w:cs/>
          <w:lang w:val="ar_AE" w:bidi="ar_AE"/>
        </w:rPr>
        <w:t>في المشهد الخامس، وطالما كان القاضي حيًّا، كان الرب يحمي بني إسرائيل من خلاله. وخلال هذه الفترة، كانت أحوال بني إسرائيل تستقيم، ولم يكن أعداؤهم يهزمونهم لأن الرب كان مع القاضي. وهنا تبدأ دورةٌ تتكرر مرارًا: يعبد الشعب الآلهة الباطلة، فيعاقبهم يهوه بأن يرسل أعداء ليهزموهم، فيصرخ الشعب إلى الرب، فيرسل لهم يهوه قاضيًا لينقذهم، فينعم بنو إسرائيل بالسلام، ثم يموت القاضي.</w:t>
      </w:r>
    </w:p>
    <w:p>
      <w:pPr>
        <w:bidi/>
      </w:pPr>
      <w:r>
        <w:rPr>
          <w:rtl/>
          <w:cs/>
          <w:lang w:val="ar_AE" w:bidi="ar_AE"/>
        </w:rPr>
      </w:r>
      <w:r>
        <w:rPr>
          <w:rtl/>
          <w:cs/>
          <w:lang w:val="ar_AE" w:bidi="ar_AE"/>
        </w:rPr>
        <w:t>وفي المشهد السادس، يموت القاضي، وسرعان ما يعود بنو إسرائيل إلى العصيان، بل يصبحون أشد تمردًا على الرب مما كانوا من قبل. فيعبدون الآلهة الباطلة مرةً أخرى، ويرفضون الرب ووصاياه.</w:t>
      </w:r>
    </w:p>
    <w:p>
      <w:pPr>
        <w:bidi/>
      </w:pPr>
      <w:r>
        <w:rPr>
          <w:rtl/>
          <w:cs/>
          <w:lang w:val="ar_AE" w:bidi="ar_AE"/>
        </w:rPr>
      </w:r>
      <w:r>
        <w:rPr>
          <w:rtl/>
          <w:cs/>
          <w:lang w:val="ar_AE" w:bidi="ar_AE"/>
        </w:rPr>
        <w:t>وعندئذٍ تعود القصة إلى ما بدأ به المشهد الأول، وتتكرر الدورة نفسها مرةً بعد مرة. ومع موت كل قاضٍ، كان الشعب يزداد عصيانًا للرب أكثر من الجيل الذي سبقه.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p>
    <w:p>
      <w:pPr>
        <w:bidi/>
      </w:pPr>
      <w:r>
        <w:rPr>
          <w:rtl/>
          <w:cs/>
          <w:lang w:val="ar_AE" w:bidi="ar_AE"/>
        </w:rPr>
      </w:r>
      <w:r>
        <w:rPr>
          <w:rtl/>
          <w:cs/>
          <w:lang w:val="ar_AE" w:bidi="ar_AE"/>
        </w:rPr>
        <w:t>إليكم فكرةً يمكنكم استخدامها لتوضيح ذلك. توقَّفوا هنا، ثم ارسموا أو اصنعوا نموذجًا لمسارٍ يُصوِّر دورة القضاة، بحيث يتضمن أربع محطات على طول الطريق، تمثل المراحل الرئيسة في هذه الدورة:</w:t>
      </w:r>
    </w:p>
    <w:p>
      <w:pPr>
        <w:pStyle w:val="ListBullet"/>
        <w:bidi/>
        <w:spacing w:line="240" w:lineRule="auto"/>
        <w:ind w:left="720"/>
      </w:pPr>
      <w:r>
        <w:rPr>
          <w:rtl/>
          <w:cs/>
          <w:lang w:val="ar_AE" w:bidi="ar_AE"/>
        </w:rPr>
      </w:r>
      <w:r>
        <w:rPr>
          <w:b/>
          <w:rtl/>
          <w:cs/>
          <w:lang w:val="ar_AE" w:bidi="ar_AE"/>
        </w:rPr>
        <w:t>التعدّي</w:t>
      </w:r>
      <w:r>
        <w:rPr>
          <w:rtl/>
          <w:cs/>
          <w:lang w:val="ar_AE" w:bidi="ar_AE"/>
        </w:rPr>
        <w:t>: ينصرف بنو إسرائيل عن يهوه ويعبدون آلهةً أخرى. في هذه المرحلة، ينقسم المسار إلى طريقين، أحدهما يقود إلى يهوه. وذلك الانقسام في المسار يرمز إلى أن بني إسرائيل اختاروا الطريق الخطأ، أي طريق العصيان بدلًا من السير وراء الرب.</w:t>
      </w:r>
    </w:p>
    <w:p>
      <w:pPr>
        <w:pStyle w:val="ListBullet"/>
        <w:bidi/>
        <w:spacing w:line="240" w:lineRule="auto"/>
        <w:ind w:left="720"/>
      </w:pPr>
      <w:r>
        <w:rPr>
          <w:rtl/>
          <w:cs/>
          <w:lang w:val="ar_AE" w:bidi="ar_AE"/>
        </w:rPr>
      </w:r>
      <w:r>
        <w:rPr>
          <w:b/>
          <w:rtl/>
          <w:cs/>
          <w:lang w:val="ar_AE" w:bidi="ar_AE"/>
        </w:rPr>
        <w:t>المعاناة</w:t>
      </w:r>
      <w:r>
        <w:rPr>
          <w:rtl/>
          <w:cs/>
          <w:lang w:val="ar_AE" w:bidi="ar_AE"/>
        </w:rPr>
        <w:t>: يتغلب أعداء بني إسرائيل عليهم بسبب خطيتهم. ويمكن تمثيل هذه المرحلة بجزءٍ من الطريق يُغلِق فيه جنود الأعداء الطريق أمام بني إسرائيل أو يحاصرونهم، ليُجسِّد ذلك ما كانوا يعانونه من ضيقٍ واضطهاد على أيدي أعدائهم.</w:t>
      </w:r>
    </w:p>
    <w:p>
      <w:pPr>
        <w:pStyle w:val="ListBullet"/>
        <w:bidi/>
        <w:spacing w:line="240" w:lineRule="auto"/>
        <w:ind w:left="720"/>
      </w:pPr>
      <w:r>
        <w:rPr>
          <w:rtl/>
          <w:cs/>
          <w:lang w:val="ar_AE" w:bidi="ar_AE"/>
        </w:rPr>
      </w:r>
      <w:r>
        <w:rPr>
          <w:b/>
          <w:rtl/>
          <w:cs/>
          <w:lang w:val="ar_AE" w:bidi="ar_AE"/>
        </w:rPr>
        <w:t>الندم والصراخ إلى الرب</w:t>
      </w:r>
      <w:r>
        <w:rPr>
          <w:rtl/>
          <w:cs/>
          <w:lang w:val="ar_AE" w:bidi="ar_AE"/>
        </w:rPr>
        <w:t>: يصرخ بنو إسرائيل إلى الرب طالبين العون. ويمكن تصوير هذه المرحلة بمحطةٍ يركع فيها الشعب، أو يصلِّي، أو يرفع صوته إلى الرب طالبًا المساعدة.</w:t>
      </w:r>
    </w:p>
    <w:p>
      <w:pPr>
        <w:pStyle w:val="ListBullet"/>
        <w:bidi/>
        <w:spacing w:line="240" w:lineRule="auto"/>
        <w:ind w:left="720"/>
      </w:pPr>
      <w:r>
        <w:rPr>
          <w:rtl/>
          <w:cs/>
          <w:lang w:val="ar_AE" w:bidi="ar_AE"/>
        </w:rPr>
      </w:r>
      <w:r>
        <w:rPr>
          <w:b/>
          <w:rtl/>
          <w:cs/>
          <w:lang w:val="ar_AE" w:bidi="ar_AE"/>
        </w:rPr>
        <w:t>الإنقاذ والسلام</w:t>
      </w:r>
      <w:r>
        <w:rPr>
          <w:rtl/>
          <w:cs/>
          <w:lang w:val="ar_AE" w:bidi="ar_AE"/>
        </w:rPr>
        <w:t>: يرسل الرب قاضيًا لينقذهم، فيعودون إلى الأمان والسلام. ويمكن تصوير ذلك بأن يقودهم القاضي في طريقٍ آمن، مستقيم وواضح، حيث يسود السلام ولا يظهر الأعداء في أي مكان.</w:t>
      </w:r>
    </w:p>
    <w:p>
      <w:pPr>
        <w:bidi/>
      </w:pPr>
      <w:r>
        <w:rPr>
          <w:rtl/>
          <w:cs/>
          <w:lang w:val="ar_AE" w:bidi="ar_AE"/>
        </w:rPr>
      </w:r>
      <w:r>
        <w:rPr>
          <w:rtl/>
          <w:cs/>
          <w:lang w:val="ar_AE" w:bidi="ar_AE"/>
        </w:rPr>
        <w:t>ثم يعود الطريق إلى نقطة البداية، ليُظهر أن هذه الدورة تتكرر من جديد بعد موت القاضي.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2: 11–19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ستة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البعل</w:t>
      </w:r>
    </w:p>
    <w:p>
      <w:pPr>
        <w:pStyle w:val="ListBullet"/>
        <w:bidi/>
        <w:spacing w:line="240" w:lineRule="auto"/>
        <w:ind w:left="720"/>
      </w:pPr>
      <w:r>
        <w:rPr>
          <w:rtl/>
          <w:cs/>
          <w:lang w:val="ar_AE" w:bidi="ar_AE"/>
        </w:rPr>
      </w:r>
      <w:r>
        <w:rPr>
          <w:rtl/>
          <w:cs/>
          <w:lang w:val="ar_AE" w:bidi="ar_AE"/>
        </w:rPr>
        <w:t>عشتاروث</w:t>
      </w:r>
    </w:p>
    <w:p>
      <w:pPr>
        <w:pStyle w:val="ListBullet"/>
        <w:bidi/>
        <w:spacing w:line="240" w:lineRule="auto"/>
        <w:ind w:left="720"/>
      </w:pPr>
      <w:r>
        <w:rPr>
          <w:rtl/>
          <w:cs/>
          <w:lang w:val="ar_AE" w:bidi="ar_AE"/>
        </w:rPr>
      </w:r>
      <w:r>
        <w:rPr>
          <w:rtl/>
          <w:cs/>
          <w:lang w:val="ar_AE" w:bidi="ar_AE"/>
        </w:rPr>
        <w:t>الآلهة الباطلة الأخرى</w:t>
      </w:r>
    </w:p>
    <w:p>
      <w:pPr>
        <w:pStyle w:val="ListBullet"/>
        <w:bidi/>
        <w:spacing w:line="240" w:lineRule="auto"/>
        <w:ind w:left="720"/>
      </w:pPr>
      <w:r>
        <w:rPr>
          <w:rtl/>
          <w:cs/>
          <w:lang w:val="ar_AE" w:bidi="ar_AE"/>
        </w:rPr>
      </w:r>
      <w:r>
        <w:rPr>
          <w:rtl/>
          <w:cs/>
          <w:lang w:val="ar_AE" w:bidi="ar_AE"/>
        </w:rPr>
        <w:t>القضاة</w:t>
      </w:r>
    </w:p>
    <w:p>
      <w:pPr>
        <w:pStyle w:val="ListBullet"/>
        <w:bidi/>
        <w:spacing w:line="240" w:lineRule="auto"/>
        <w:ind w:left="720"/>
      </w:pPr>
      <w:r>
        <w:rPr>
          <w:rtl/>
          <w:cs/>
          <w:lang w:val="ar_AE" w:bidi="ar_AE"/>
        </w:rPr>
      </w:r>
      <w:r>
        <w:rPr>
          <w:rtl/>
          <w:cs/>
          <w:lang w:val="ar_AE" w:bidi="ar_AE"/>
        </w:rPr>
        <w:t>والغزاة، أو الأعداء</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يعيش الجيل الجديد من بني إسرائيل في أرض كنعان. وكان سكان تلك الأرض يعبدون آلهة كاذبة تُدعى البعليم والعشتاروث. وبدأ بنو إسرائيل يختلطون بسكان الأرض، ومع مرور الوقت نسوا الرب، وبدأوا يعبدون هذه الآلهة الباطلة أيضًا.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يمثّلون دور بني إسرائيل: "بمَ تشعرون أو فيمَ تفكِّرون؟" قد يجيب الشخص أو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اشتد غضب الرب جدًا، لأن بني إسرائيل نقضوا عهدهم الخاص معه، ولذلك رفع عنهم حمايته. وسمح لأعدائهم أن يهزموهم في الحرب، وأن ينهبوا ممتلكاتهم. فتألم بنو إسرائيل كثيرًا.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اسألوا الشخص الذي يؤدي دور بني إسرائيل: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رحمته، يرسل يهوه قاضيًا ينقذ بني إسرائيل من أعدائهم. كل شيء على ما يرام ما دام القاضي حيًا ويكونون بأمان. ويبدأ بنو إسرائيل أيضًا في اتباع الرب من جديد.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القاضي: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يموت القاضي، يعود بنو إسرائيل إلى العصيان، وإلى عبادة الآلهة الباطلة من جديد، ويرفضون يهوه أكثر مما كانوا يفعلون من قبل.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أو الأشخاص الذين يؤدون دور أسلاف بني إسرائيل: «بماذا تشعرون؟ أو ماذا يدور في أذهانكم؟» قد يجيب الشخص أو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2: 11–19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قبل أن يبدأ هذا المقطع، يذكر الراوي أن بني إسرائيل فعلوا الشر في عيني الرب وعبدوا البعليم.</w:t>
      </w:r>
    </w:p>
    <w:p>
      <w:pPr>
        <w:bidi/>
      </w:pPr>
      <w:r>
        <w:rPr>
          <w:rtl/>
          <w:cs/>
          <w:lang w:val="ar_AE" w:bidi="ar_AE"/>
        </w:rPr>
      </w:r>
      <w:r>
        <w:rPr>
          <w:b/>
          <w:rtl/>
          <w:cs/>
          <w:lang w:val="ar_AE" w:bidi="ar_AE"/>
        </w:rPr>
        <w:t>إسرائيل</w:t>
      </w:r>
      <w:r>
        <w:rPr>
          <w:rtl/>
          <w:cs/>
          <w:lang w:val="ar_AE" w:bidi="ar_AE"/>
        </w:rPr>
        <w:t xml:space="preserve"> هو الاسم الذي أُطلق على الأرض التي أعطاها الرب لشعبه المختار، نسل </w:t>
      </w:r>
      <w:r>
        <w:rPr>
          <w:b/>
          <w:rtl/>
          <w:cs/>
          <w:lang w:val="ar_AE" w:bidi="ar_AE"/>
        </w:rPr>
        <w:t>إبراهيم</w:t>
      </w:r>
      <w:r>
        <w:rPr>
          <w:rtl/>
          <w:cs/>
          <w:lang w:val="ar_AE" w:bidi="ar_AE"/>
        </w:rPr>
        <w:t xml:space="preserve">. أما </w:t>
      </w:r>
      <w:r>
        <w:rPr>
          <w:b/>
          <w:rtl/>
          <w:cs/>
          <w:lang w:val="ar_AE" w:bidi="ar_AE"/>
        </w:rPr>
        <w:t>بنو إسرائيل</w:t>
      </w:r>
      <w:r>
        <w:rPr>
          <w:rtl/>
          <w:cs/>
          <w:lang w:val="ar_AE" w:bidi="ar_AE"/>
        </w:rPr>
        <w:t xml:space="preserve"> فهم الشعب المنحدر من نسل إبراهيم. استخدموا الكلمة أو العبارة نفسها التي استخدمتموها في المقاطع السابقة للإشارة إلى بني إسرائيل. ولمزيد من المعلومات عن </w:t>
      </w:r>
      <w:r>
        <w:rPr>
          <w:b/>
          <w:rtl/>
          <w:cs/>
          <w:lang w:val="ar_AE" w:bidi="ar_AE"/>
        </w:rPr>
        <w:t>إسرائيل</w:t>
      </w:r>
      <w:r>
        <w:rPr>
          <w:rtl/>
          <w:cs/>
          <w:lang w:val="ar_AE" w:bidi="ar_AE"/>
        </w:rPr>
        <w:t xml:space="preserve"> و </w:t>
      </w:r>
      <w:r>
        <w:rPr>
          <w:b/>
          <w:rtl/>
          <w:cs/>
          <w:lang w:val="ar_AE" w:bidi="ar_AE"/>
        </w:rPr>
        <w:t>بني إسرائيل</w:t>
      </w:r>
      <w:r>
        <w:rPr>
          <w:rtl/>
          <w:cs/>
          <w:lang w:val="ar_AE" w:bidi="ar_AE"/>
        </w:rPr>
        <w:t>، ارجعوا إلى قاموس الكلمات الرئيسية.</w:t>
      </w:r>
    </w:p>
    <w:p>
      <w:pPr>
        <w:bidi/>
      </w:pPr>
      <w:r>
        <w:rPr>
          <w:rtl/>
          <w:cs/>
          <w:lang w:val="ar_AE" w:bidi="ar_AE"/>
        </w:rPr>
      </w:r>
      <w:r>
        <w:rPr>
          <w:rtl/>
          <w:cs/>
          <w:lang w:val="ar_AE" w:bidi="ar_AE"/>
        </w:rPr>
        <w:t xml:space="preserve">عندما يفعل الإنسان </w:t>
      </w:r>
      <w:r>
        <w:rPr>
          <w:b/>
          <w:rtl/>
          <w:cs/>
          <w:lang w:val="ar_AE" w:bidi="ar_AE"/>
        </w:rPr>
        <w:t>الشر</w:t>
      </w:r>
      <w:r>
        <w:rPr>
          <w:rtl/>
          <w:cs/>
          <w:lang w:val="ar_AE" w:bidi="ar_AE"/>
        </w:rPr>
        <w:t>، فإنه يتعمد مخالفة شريعة يهوه ويؤذي الآخرين. والرب يبغض الشر.</w:t>
      </w:r>
    </w:p>
    <w:p>
      <w:pPr>
        <w:bidi/>
      </w:pPr>
      <w:r>
        <w:rPr>
          <w:rtl/>
          <w:cs/>
          <w:lang w:val="ar_AE" w:bidi="ar_AE"/>
        </w:rPr>
      </w:r>
      <w:r>
        <w:rPr>
          <w:rtl/>
          <w:cs/>
          <w:lang w:val="ar_AE" w:bidi="ar_AE"/>
        </w:rPr>
        <w:t xml:space="preserve">توقّفوا هنا وناقشوا معًا الكلمة التي ستستخدمونها للتعبير عن كلمة </w:t>
      </w:r>
      <w:r>
        <w:rPr>
          <w:b/>
          <w:rtl/>
          <w:cs/>
          <w:lang w:val="ar_AE" w:bidi="ar_AE"/>
        </w:rPr>
        <w:t>الشر</w:t>
      </w:r>
      <w:r>
        <w:rPr>
          <w:rtl/>
          <w:cs/>
          <w:lang w:val="ar_AE" w:bidi="ar_AE"/>
        </w:rPr>
        <w:t xml:space="preserve">. إذا كنتم قد ترجمتم هذه الكلمة في جزء آخر من الكتاب المقدس، فاستخدموا الترجمة نفسها هنا. ولمزيد من المعلومات عن كلمة </w:t>
      </w:r>
      <w:r>
        <w:rPr>
          <w:b/>
          <w:rtl/>
          <w:cs/>
          <w:lang w:val="ar_AE" w:bidi="ar_AE"/>
        </w:rPr>
        <w:t>الشر</w:t>
      </w:r>
      <w:r>
        <w:rPr>
          <w:rtl/>
          <w:cs/>
          <w:lang w:val="ar_AE" w:bidi="ar_AE"/>
        </w:rPr>
        <w:t>، ارجعوا إلى قاموس الكلمات الرئيسية. أوقِفوا الاستماع إلى هذا التسجيل الصوتي هنا.</w:t>
      </w:r>
    </w:p>
    <w:p>
      <w:pPr>
        <w:bidi/>
      </w:pPr>
      <w:r>
        <w:rPr>
          <w:rtl/>
          <w:cs/>
          <w:lang w:val="ar_AE" w:bidi="ar_AE"/>
        </w:rPr>
      </w:r>
      <w:r>
        <w:rPr>
          <w:rtl/>
          <w:cs/>
          <w:lang w:val="ar_AE" w:bidi="ar_AE"/>
        </w:rPr>
        <w:t xml:space="preserve">يستخدم هذا المقطع الاسم الشخصي لله، وهو </w:t>
      </w:r>
      <w:r>
        <w:rPr>
          <w:b/>
          <w:rtl/>
          <w:cs/>
          <w:lang w:val="ar_AE" w:bidi="ar_AE"/>
        </w:rPr>
        <w:t>يهوه</w:t>
      </w:r>
      <w:r>
        <w:rPr>
          <w:rtl/>
          <w:cs/>
          <w:lang w:val="ar_AE" w:bidi="ar_AE"/>
        </w:rPr>
        <w:t xml:space="preserve">. احرصوا على ترجمة اسم يهوه بالطريقة نفسها التي استخدمتموها في المقاطع السابقة، وتذكّروا أن اسم </w:t>
      </w:r>
      <w:r>
        <w:rPr>
          <w:b/>
          <w:rtl/>
          <w:cs/>
          <w:lang w:val="ar_AE" w:bidi="ar_AE"/>
        </w:rPr>
        <w:t>يهوه</w:t>
      </w:r>
      <w:r>
        <w:rPr>
          <w:rtl/>
          <w:cs/>
          <w:lang w:val="ar_AE" w:bidi="ar_AE"/>
        </w:rPr>
        <w:t xml:space="preserve"> مُدرَج في قاموس الكلمات الرئيسية.</w:t>
      </w:r>
    </w:p>
    <w:p>
      <w:pPr>
        <w:bidi/>
      </w:pPr>
      <w:r>
        <w:rPr>
          <w:rtl/>
          <w:cs/>
          <w:lang w:val="ar_AE" w:bidi="ar_AE"/>
        </w:rPr>
      </w:r>
      <w:r>
        <w:rPr>
          <w:rtl/>
          <w:cs/>
          <w:lang w:val="ar_AE" w:bidi="ar_AE"/>
        </w:rPr>
        <w:t xml:space="preserve">قد يشير اسم </w:t>
      </w:r>
      <w:r>
        <w:rPr>
          <w:b/>
          <w:rtl/>
          <w:cs/>
          <w:lang w:val="ar_AE" w:bidi="ar_AE"/>
        </w:rPr>
        <w:t>البعل</w:t>
      </w:r>
      <w:r>
        <w:rPr>
          <w:rtl/>
          <w:cs/>
          <w:lang w:val="ar_AE" w:bidi="ar_AE"/>
        </w:rPr>
        <w:t xml:space="preserve"> إلى إله واحد فقط، أما البعليم فيشير إلى الآلهة الذكور التي كان الناس يعبدونها في أرض كنعان. كان سكان تلك الأرض يعتقدون أن البعليم هم الذين يتحكمون في الطقس ويجعلون المحاصيل تنمو.</w:t>
      </w:r>
    </w:p>
    <w:p>
      <w:pPr>
        <w:bidi/>
      </w:pPr>
      <w:r>
        <w:rPr>
          <w:rtl/>
          <w:cs/>
          <w:lang w:val="ar_AE" w:bidi="ar_AE"/>
        </w:rPr>
      </w:r>
      <w:r>
        <w:rPr>
          <w:rtl/>
          <w:cs/>
          <w:lang w:val="ar_AE" w:bidi="ar_AE"/>
        </w:rPr>
        <w:t xml:space="preserve">توقَّفوا هنا وناقشوا معًا الكلمة التي ستستخدمونها للتعبير عن </w:t>
      </w:r>
      <w:r>
        <w:rPr>
          <w:b/>
          <w:rtl/>
          <w:cs/>
          <w:lang w:val="ar_AE" w:bidi="ar_AE"/>
        </w:rPr>
        <w:t>البعليم</w:t>
      </w:r>
      <w:r>
        <w:rPr>
          <w:rtl/>
          <w:cs/>
          <w:lang w:val="ar_AE" w:bidi="ar_AE"/>
        </w:rPr>
        <w:t xml:space="preserve">. إذا كنتم قد ترجمتم هذه الكلمة في جزء آخر من الكتاب المقدس، فاستخدموا الترجمة نفسها هنا. ولمزيد من المعلومات عن كلمتي </w:t>
      </w:r>
      <w:r>
        <w:rPr>
          <w:b/>
          <w:rtl/>
          <w:cs/>
          <w:lang w:val="ar_AE" w:bidi="ar_AE"/>
        </w:rPr>
        <w:t>بعل</w:t>
      </w:r>
      <w:r>
        <w:rPr>
          <w:rtl/>
          <w:cs/>
          <w:lang w:val="ar_AE" w:bidi="ar_AE"/>
        </w:rPr>
        <w:t xml:space="preserve"> والبعليم، يُرجى الرجوع إلى قاموس الكلمات الرئيسية. أوقِفوا الاستماع إلى هذا التسجيل الصوتي هنا.</w:t>
      </w:r>
    </w:p>
    <w:p>
      <w:pPr>
        <w:bidi/>
      </w:pPr>
      <w:r>
        <w:rPr>
          <w:rtl/>
          <w:cs/>
          <w:lang w:val="ar_AE" w:bidi="ar_AE"/>
        </w:rPr>
      </w:r>
      <w:r>
        <w:rPr>
          <w:rtl/>
          <w:cs/>
          <w:lang w:val="ar_AE" w:bidi="ar_AE"/>
        </w:rPr>
        <w:t xml:space="preserve">رفض بنو إسرائيل الرب، إله آبائهم، الذي أنقذهم من العبودية في مصر. واتبعوا الآلهة الباطلة المختلفة المنتشرة في أرض كنعان وعبدوها، فأثاروا بذلك غضب الرب. لقد ترك بنو إسرائيل عبادة الرب وحده، وعبدوا الآلهة الباطلة؛ البعل وعَشْتَارُوث. كانت </w:t>
      </w:r>
      <w:r>
        <w:rPr>
          <w:b/>
          <w:rtl/>
          <w:cs/>
          <w:lang w:val="ar_AE" w:bidi="ar_AE"/>
        </w:rPr>
        <w:t>عَشْتَارُوث</w:t>
      </w:r>
      <w:r>
        <w:rPr>
          <w:rtl/>
          <w:cs/>
          <w:lang w:val="ar_AE" w:bidi="ar_AE"/>
        </w:rPr>
        <w:t xml:space="preserve"> إلهة إنثى باطلة، وقد يُستخدم اسمها أيضًا للإشارة إلى جميع الآلهة الإناث التي كان الناس يعبدونها في أرض كنعان. وكان الكنعانيون يعتقدون أن لعَشْتَارُوث قدرات كثيرة؛ فكانوا يؤمنون، على سبيل المثال، بأنها تساعد على نمو المحاصيل وتمنحهم النصر في الحروب.</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عَشْتَارُوث</w:t>
      </w:r>
      <w:r>
        <w:rPr>
          <w:rtl/>
          <w:cs/>
          <w:lang w:val="ar_AE" w:bidi="ar_AE"/>
        </w:rPr>
        <w:t>. أوقِفوا الاستماع إلى هذا التسجيل الصوتي هنا.</w:t>
      </w:r>
    </w:p>
    <w:p>
      <w:pPr>
        <w:bidi/>
      </w:pPr>
      <w:r>
        <w:rPr>
          <w:rtl/>
          <w:cs/>
          <w:lang w:val="ar_AE" w:bidi="ar_AE"/>
        </w:rPr>
      </w:r>
      <w:r>
        <w:rPr>
          <w:b/>
          <w:rtl/>
          <w:cs/>
          <w:lang w:val="ar_AE" w:bidi="ar_AE"/>
        </w:rPr>
        <w:t xml:space="preserve">الآلهة </w:t>
      </w:r>
      <w:r>
        <w:rPr>
          <w:rtl/>
          <w:cs/>
          <w:lang w:val="ar_AE" w:bidi="ar_AE"/>
        </w:rPr>
        <w:t>الباطلة هي كائنات روحية كان الناس ينحنون لها و</w:t>
      </w:r>
      <w:r>
        <w:rPr>
          <w:b/>
          <w:rtl/>
          <w:cs/>
          <w:lang w:val="ar_AE" w:bidi="ar_AE"/>
        </w:rPr>
        <w:t xml:space="preserve">يعبدونها </w:t>
      </w:r>
      <w:r>
        <w:rPr>
          <w:rtl/>
          <w:cs/>
          <w:lang w:val="ar_AE" w:bidi="ar_AE"/>
        </w:rPr>
        <w:t xml:space="preserve">كما لو كانت لها قوة. وكانوا يصنعون لآلهتهم تماثيل من الخشب أو المعدن. ولمزيد من المعلومات عن </w:t>
      </w:r>
      <w:r>
        <w:rPr>
          <w:b/>
          <w:rtl/>
          <w:cs/>
          <w:lang w:val="ar_AE" w:bidi="ar_AE"/>
        </w:rPr>
        <w:t xml:space="preserve">الآلهة </w:t>
      </w:r>
      <w:r>
        <w:rPr>
          <w:rtl/>
          <w:cs/>
          <w:lang w:val="ar_AE" w:bidi="ar_AE"/>
        </w:rPr>
        <w:t>الباطلة، ارجعوا إلى قاموس الكلمات الرئيسية. استخدموا الكلمة أو العبارة نفسها التي استخدمتموها في المقاطع السابقة للتعبير عن الآلهة، وداوموا على استخدامها في جميع أجزاء هذا المقطع.</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العبادة</w:t>
      </w:r>
      <w:r>
        <w:rPr>
          <w:rtl/>
          <w:cs/>
          <w:lang w:val="ar_AE" w:bidi="ar_AE"/>
        </w:rPr>
        <w:t xml:space="preserve"> أو السجود أو الانحناء. في اللغة الأصلية، يصف الراوي الناس بأنهم كانوا ينحنون أمام الآلهة الباطلة، وكان ذلك تعبيرًا عن عبادتهم لها. وإذا اخترتم استخدام الكلمة أو العبارة التي تعبر عن معنى العبادة، فارجعوا إلى كلمة</w:t>
      </w:r>
      <w:r>
        <w:rPr>
          <w:b/>
          <w:rtl/>
          <w:cs/>
          <w:lang w:val="ar_AE" w:bidi="ar_AE"/>
        </w:rPr>
        <w:t xml:space="preserve"> العبادة </w:t>
      </w:r>
      <w:r>
        <w:rPr>
          <w:rtl/>
          <w:cs/>
          <w:lang w:val="ar_AE" w:bidi="ar_AE"/>
        </w:rPr>
        <w:t>في قاموس الكلمات الرئيسية. أوقِفوا الاستماع إلى هذا التسجيل الصوتي هنا.</w:t>
      </w:r>
    </w:p>
    <w:p>
      <w:pPr>
        <w:bidi/>
      </w:pPr>
      <w:r>
        <w:rPr>
          <w:rtl/>
          <w:cs/>
          <w:lang w:val="ar_AE" w:bidi="ar_AE"/>
        </w:rPr>
      </w:r>
      <w:r>
        <w:rPr>
          <w:rtl/>
          <w:cs/>
          <w:lang w:val="ar_AE" w:bidi="ar_AE"/>
        </w:rPr>
        <w:t xml:space="preserve">ابتعد الشعب عن الطريق الذي سار فيه آباؤهم عندما أطاعوا </w:t>
      </w:r>
      <w:r>
        <w:rPr>
          <w:b/>
          <w:rtl/>
          <w:cs/>
          <w:lang w:val="ar_AE" w:bidi="ar_AE"/>
        </w:rPr>
        <w:t>وصايا</w:t>
      </w:r>
      <w:r>
        <w:rPr>
          <w:rtl/>
          <w:cs/>
          <w:lang w:val="ar_AE" w:bidi="ar_AE"/>
        </w:rPr>
        <w:t xml:space="preserve"> الرب. </w:t>
      </w:r>
      <w:r>
        <w:rPr>
          <w:b/>
          <w:rtl/>
          <w:cs/>
          <w:lang w:val="ar_AE" w:bidi="ar_AE"/>
        </w:rPr>
        <w:t>الوصية</w:t>
      </w:r>
      <w:r>
        <w:rPr>
          <w:rtl/>
          <w:cs/>
          <w:lang w:val="ar_AE" w:bidi="ar_AE"/>
        </w:rPr>
        <w:t xml:space="preserve"> هي شريعة يعطيها يهوه لشعبه.</w:t>
      </w:r>
    </w:p>
    <w:p>
      <w:pPr>
        <w:bidi/>
      </w:pPr>
      <w:r>
        <w:rPr>
          <w:rtl/>
          <w:cs/>
          <w:lang w:val="ar_AE" w:bidi="ar_AE"/>
        </w:rPr>
      </w:r>
      <w:r>
        <w:rPr>
          <w:rtl/>
          <w:cs/>
          <w:lang w:val="ar_AE" w:bidi="ar_AE"/>
        </w:rPr>
        <w:t xml:space="preserve">توقَّفوا هنا وناقشوا معًا الكلمة التي ستستخدمونها للتعبير عن </w:t>
      </w:r>
      <w:r>
        <w:rPr>
          <w:b/>
          <w:rtl/>
          <w:cs/>
          <w:lang w:val="ar_AE" w:bidi="ar_AE"/>
        </w:rPr>
        <w:t>الوصية</w:t>
      </w:r>
      <w:r>
        <w:rPr>
          <w:rtl/>
          <w:cs/>
          <w:lang w:val="ar_AE" w:bidi="ar_AE"/>
        </w:rPr>
        <w:t>. إذا كنتم قد ترجمتم هذه الكلمة في جزء آخر من الكتاب المقدس، فاستخدموا الترجمة نفسها هنا. أوقِفوا الاستماع إلى هذا التسجيل الصوتي هنا.</w:t>
      </w:r>
    </w:p>
    <w:p>
      <w:pPr>
        <w:bidi/>
      </w:pPr>
      <w:r>
        <w:rPr>
          <w:rtl/>
          <w:cs/>
          <w:lang w:val="ar_AE" w:bidi="ar_AE"/>
        </w:rPr>
      </w:r>
      <w:r>
        <w:rPr>
          <w:rtl/>
          <w:cs/>
          <w:lang w:val="ar_AE" w:bidi="ar_AE"/>
        </w:rPr>
        <w:t xml:space="preserve">حمي غضب الرب على بني إسرائيل، أي إنه غضب عليهم غضبًا شديدًا. ولذلك سمح الرب للنَاهِبِين </w:t>
      </w:r>
      <w:r>
        <w:rPr>
          <w:b/>
          <w:rtl/>
          <w:cs/>
          <w:lang w:val="ar_AE" w:bidi="ar_AE"/>
        </w:rPr>
        <w:t>بمهاجمة</w:t>
      </w:r>
      <w:r>
        <w:rPr>
          <w:rtl/>
          <w:cs/>
          <w:lang w:val="ar_AE" w:bidi="ar_AE"/>
        </w:rPr>
        <w:t xml:space="preserve"> بني إسرائيل وسلب ممتلكاتهم. كما سمح لأعدائهم أن يهزموهم، فأصبح بنو إسرائيل ضعفاء وعاجزين عن الدفاع عن أنفسهم.</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الناهبين</w:t>
      </w:r>
      <w:r>
        <w:rPr>
          <w:rtl/>
          <w:cs/>
          <w:lang w:val="ar_AE" w:bidi="ar_AE"/>
        </w:rPr>
        <w:t>. إذا كنتم قد ترجمتم هذه الكلمة في سفر آخر من الكتاب المقدس، فاستخدموا الترجمة نفسها هنا. أوقِفوا الاستماع إلى هذا التسجيل الصوتي هنا.</w:t>
      </w:r>
    </w:p>
    <w:p>
      <w:pPr>
        <w:bidi/>
      </w:pPr>
      <w:r>
        <w:rPr>
          <w:rtl/>
          <w:cs/>
          <w:lang w:val="ar_AE" w:bidi="ar_AE"/>
        </w:rPr>
      </w:r>
      <w:r>
        <w:rPr>
          <w:rtl/>
          <w:cs/>
          <w:lang w:val="ar_AE" w:bidi="ar_AE"/>
        </w:rPr>
        <w:t xml:space="preserve">كلما خرج بنو إسرائيل إلى الحرب، كان أعداؤهم يهزمونهم. فلم يرفع الرب حمايته عنهم فحسب، بل سمح أيضًا لأعدائهم أن يهزموهم، تمامًا كما أقسم أنه سيفعل إذا عصوه. استخدموا الكلمة نفسها التي استخدمتموها في المقطع السابق للتعبير عن </w:t>
      </w:r>
      <w:r>
        <w:rPr>
          <w:b/>
          <w:rtl/>
          <w:cs/>
          <w:lang w:val="ar_AE" w:bidi="ar_AE"/>
        </w:rPr>
        <w:t xml:space="preserve">القَسَم </w:t>
      </w:r>
      <w:r>
        <w:rPr>
          <w:rtl/>
          <w:cs/>
          <w:lang w:val="ar_AE" w:bidi="ar_AE"/>
        </w:rPr>
        <w:t xml:space="preserve">أو الوعد، ولمزيد من المعلومات، ارجعوا إلى كلمة </w:t>
      </w:r>
      <w:r>
        <w:rPr>
          <w:b/>
          <w:rtl/>
          <w:cs/>
          <w:lang w:val="ar_AE" w:bidi="ar_AE"/>
        </w:rPr>
        <w:t>أَقْسَم</w:t>
      </w:r>
      <w:r>
        <w:rPr>
          <w:rtl/>
          <w:cs/>
          <w:lang w:val="ar_AE" w:bidi="ar_AE"/>
        </w:rPr>
        <w:t xml:space="preserve"> في قاموس الكلمات الرئيسية.</w:t>
      </w:r>
    </w:p>
    <w:p>
      <w:pPr>
        <w:bidi/>
      </w:pPr>
      <w:r>
        <w:rPr>
          <w:rtl/>
          <w:cs/>
          <w:lang w:val="ar_AE" w:bidi="ar_AE"/>
        </w:rPr>
      </w:r>
      <w:r>
        <w:rPr>
          <w:rtl/>
          <w:cs/>
          <w:lang w:val="ar_AE" w:bidi="ar_AE"/>
        </w:rPr>
        <w:t xml:space="preserve">ثم أظهر الرب رحمته لشعبه، فأقام لهم </w:t>
      </w:r>
      <w:r>
        <w:rPr>
          <w:b/>
          <w:rtl/>
          <w:cs/>
          <w:lang w:val="ar_AE" w:bidi="ar_AE"/>
        </w:rPr>
        <w:t>قضاةً</w:t>
      </w:r>
      <w:r>
        <w:rPr>
          <w:rtl/>
          <w:cs/>
          <w:lang w:val="ar_AE" w:bidi="ar_AE"/>
        </w:rPr>
        <w:t xml:space="preserve"> مميزين ليقودوا بني إسرائيل في مواجهة أعدائهم. وكان هؤلاء القضاة قادةً اختارهم الرب لمساعدة بني إسرائيل في أوقات الضيق. فكانوا يقودون المعارك، ويرشدون الشعب إلى طاعة الله، ويساعدون في الفصل بين الناس عند حدوث النزاعات. كان الرب يعيّن القاضي، ولذلك تحسّنت أحوال بني إسرائيل. ولكن ما أن مات القاضي، حتى عاد بنو إسرائيل إلى رفض الرب وتركه وعبادة الآلهة الباطلة.</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القضاة</w:t>
      </w:r>
      <w:r>
        <w:rPr>
          <w:rtl/>
          <w:cs/>
          <w:lang w:val="ar_AE" w:bidi="ar_AE"/>
        </w:rPr>
        <w:t xml:space="preserve">. ولمزيد من المعلومات، ارجعوا إلى تعبير </w:t>
      </w:r>
      <w:r>
        <w:rPr>
          <w:b/>
          <w:rtl/>
          <w:cs/>
          <w:lang w:val="ar_AE" w:bidi="ar_AE"/>
        </w:rPr>
        <w:t>القضاة</w:t>
      </w:r>
      <w:r>
        <w:rPr>
          <w:rtl/>
          <w:cs/>
          <w:lang w:val="ar_AE" w:bidi="ar_AE"/>
        </w:rPr>
        <w:t xml:space="preserve"> في قاموس الكلمات الرئيسية. واستخدموا الكلمة أو العبارة نفسها للإشارة إلى القضاة في جميع أجزاء هذا السفر. أوقِفوا الاستماع إلى هذا التسجيل الصوتي هنا.</w:t>
      </w:r>
    </w:p>
    <w:p>
      <w:pPr>
        <w:bidi/>
      </w:pPr>
      <w:r>
        <w:rPr>
          <w:rtl/>
          <w:cs/>
          <w:lang w:val="ar_AE" w:bidi="ar_AE"/>
        </w:rPr>
      </w:r>
      <w:r>
        <w:rPr>
          <w:rtl/>
          <w:cs/>
          <w:lang w:val="ar_AE" w:bidi="ar_AE"/>
        </w:rPr>
        <w:t>وكانت هذه الدورة تتكرر كلما مات قاضٍ، فيزداد الشعب رفضًا للرب وعصيانًا له أكثر مما كان في المرة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2:20–3:6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2: 20 إلى 3: 6 واحفظوا هذا المقطع في قلوبكم.</w:t>
      </w:r>
    </w:p>
    <w:p>
      <w:pPr>
        <w:bidi/>
      </w:pPr>
      <w:r>
        <w:rPr>
          <w:rtl/>
          <w:cs/>
          <w:lang w:val="ar_AE" w:bidi="ar_AE"/>
        </w:rPr>
      </w:r>
      <w:r>
        <w:rPr>
          <w:rtl/>
          <w:cs/>
          <w:lang w:val="ar_AE" w:bidi="ar_AE"/>
        </w:rPr>
        <w:t>استمعوا إلى نسخة صوتية من سِفر القضاة 2: 20 إلى 3: 6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سفر القضاة 2: 20 إلى 3: 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يُعد هذا المقطع هو الجزء الأخير من المقدمة لسفر القضاة، وهو يقدم خلاصةً للقصص التي سترد بعد ذلك.</w:t>
      </w:r>
    </w:p>
    <w:p>
      <w:pPr>
        <w:bidi/>
      </w:pPr>
      <w:r>
        <w:rPr>
          <w:rtl/>
          <w:cs/>
          <w:lang w:val="ar_AE" w:bidi="ar_AE"/>
        </w:rPr>
      </w:r>
      <w:r>
        <w:rPr>
          <w:rtl/>
          <w:cs/>
          <w:lang w:val="ar_AE" w:bidi="ar_AE"/>
        </w:rPr>
        <w:t>وقد وصف المقطع السابق دورةً متكررة في حياة بني إسرائيل: كانوا يعصون الرب، ثم يتدخل الرب لإنقاذهم. فبدلًا من أن يعبدوا الرب وحده، بدأوا يعبدون آلهة الشعوب التي كانت تعيش بينهم، ولذلك سمح الرب لأعدائهم أن يهاجموهم. وعندما كان بنو إسرائيل يعانون من الضيق، كانوا يصرخون إلى الرب طالبين المعونة، فيقيم لهم الرب قضاةً ليخلصوهم. لكن ما إن يموت كل قاضٍ، حتى يعود الشعب إلى عبادة الآلهة الباطلة. وهكذا تكررت هذه الدورة مرةً بعد مرة.</w:t>
      </w:r>
    </w:p>
    <w:p>
      <w:pPr>
        <w:bidi/>
      </w:pPr>
      <w:r>
        <w:rPr>
          <w:rtl/>
          <w:cs/>
          <w:lang w:val="ar_AE" w:bidi="ar_AE"/>
        </w:rPr>
      </w:r>
      <w:r>
        <w:rPr>
          <w:rtl/>
          <w:cs/>
          <w:lang w:val="ar_AE" w:bidi="ar_AE"/>
        </w:rPr>
        <w:t>وفي هذا المقطع، يستجيب الرب بعد أن كرر بنو إسرائيل عصيانهم له مرات كثيرة، حتى اشتد غضبه عليهم. ويعبِّر الراوي عن ذلك بقوله إن غضب الرب «حمي» على بني إسرائيل.</w:t>
      </w:r>
    </w:p>
    <w:p>
      <w:pPr>
        <w:bidi/>
      </w:pPr>
      <w:r>
        <w:rPr>
          <w:rtl/>
          <w:cs/>
          <w:lang w:val="ar_AE" w:bidi="ar_AE"/>
        </w:rPr>
      </w:r>
      <w:r>
        <w:rPr>
          <w:rtl/>
          <w:cs/>
          <w:lang w:val="ar_AE" w:bidi="ar_AE"/>
        </w:rPr>
        <w:t>توقَّفوا هنا وناقشوا معًا، كمجموعة، السؤال الآتي: احكوا قصصًا عن موقف غضب فيه شخص غضبًا شديدًا من آخر لأنه استمر في فعل أمر خاطئ جدًا، رغم أنه حذره مرارًا وأعطاه فرصًا كثيرة ليتوقف. أوقِفوا الاستماع إلى هذا التسجيل الصوتي هنا.</w:t>
      </w:r>
    </w:p>
    <w:p>
      <w:pPr>
        <w:bidi/>
      </w:pPr>
      <w:r>
        <w:rPr>
          <w:rtl/>
          <w:cs/>
          <w:lang w:val="ar_AE" w:bidi="ar_AE"/>
        </w:rPr>
      </w:r>
      <w:r>
        <w:rPr>
          <w:rtl/>
          <w:cs/>
          <w:lang w:val="ar_AE" w:bidi="ar_AE"/>
        </w:rPr>
        <w:t>ثم يتكلم الرب، ونسمع العواقب الخطيرة التي يعلنها بسبب عصيان بني إسرائيل المتكرر. فيقول إن بني إسرائيل لم يحفظوا العهد الذي قطعه مع آبائهم، وفشلوا في أن يطيعوه. ولعلكم تتذكرون من مواضع سابقة في الكتاب المقدس أن «العهد» الذي يتحدث عنه الرب هو الوعد الخاص الذي أقامه مع شعب إسرائيل. فقد وعدهم أن يمنحهم أرض كنعان ويطرد الشعوب التي كانت تسكنها، ولكن ذلك كان مشروطًا بأن يبقوا أمناء له ويطيعوا وصاياه، وألا يعبدوا آلهة أخرى. ولأن بني إسرائيل لم يفوا بالتزامهم في هذا العهد، فقد صار عليهم الآن أن يتحملوا نتائج عصيانهم.</w:t>
      </w:r>
    </w:p>
    <w:p>
      <w:pPr>
        <w:bidi/>
      </w:pPr>
      <w:r>
        <w:rPr>
          <w:rtl/>
          <w:cs/>
          <w:lang w:val="ar_AE" w:bidi="ar_AE"/>
        </w:rPr>
      </w:r>
      <w:r>
        <w:rPr>
          <w:rtl/>
          <w:cs/>
          <w:lang w:val="ar_AE" w:bidi="ar_AE"/>
        </w:rPr>
        <w:t>توقَّفوا هنا وناقشوا معًا، كمجموعة، السؤال الآتي: في ثقافتكم، ما أنواع العهود أو الاتفاقات المهمة التي يعقدها شخصان أو جماعتان؟ وماذا يحدث إذا أخفق أحد الطرفين في الوفاء بما اتفق عليه؟ أوقِفوا الاستماع إلى هذا التسجيل الصوتي هنا.</w:t>
      </w:r>
    </w:p>
    <w:p>
      <w:pPr>
        <w:bidi/>
      </w:pPr>
      <w:r>
        <w:rPr>
          <w:rtl/>
          <w:cs/>
          <w:lang w:val="ar_AE" w:bidi="ar_AE"/>
        </w:rPr>
      </w:r>
      <w:r>
        <w:rPr>
          <w:rtl/>
          <w:cs/>
          <w:lang w:val="ar_AE" w:bidi="ar_AE"/>
        </w:rPr>
        <w:t>ولأن بني إسرائيل استمروا في عصيان الرب وعبادة آلهة أخرى، قرر الرب ألا يساعدهم بعد ذلك على طرد الشعوب التي تركها يشوع في الأرض بعد موته. بل قال إنه سيُبقي تلك الشعوب في الأرض ليمتحن بني إسرائيل. وكان الامتحان هو: هل سيبقون أمناء للرب كما كان آباؤهم، أم سيسلكون في طرق الشعوب التي تسكن الأرض؟</w:t>
      </w:r>
    </w:p>
    <w:p>
      <w:pPr>
        <w:bidi/>
      </w:pPr>
      <w:r>
        <w:rPr>
          <w:rtl/>
          <w:cs/>
          <w:lang w:val="ar_AE" w:bidi="ar_AE"/>
        </w:rPr>
      </w:r>
      <w:r>
        <w:rPr>
          <w:rtl/>
          <w:cs/>
          <w:lang w:val="ar_AE" w:bidi="ar_AE"/>
        </w:rPr>
        <w:t>وعندما «يمتحن» الرب بني إسرائيل، فإنه يسمح لهم بمواجهة تحديات تكشف ما سيفعلونه. فبإبقائه تلك الشعوب في الأرض، منحهم فرصةً ليختاروا: إما أن يظلوا أمناء له، أو أن يتبعوا طرق الأمم الأخرى. ويشبه ذلك ما حدث مع إبراهيم في وقت سابق من الكتاب المقدس، عندما امتحنه الرب بأن طلب منه أن يقدم إسحاق ذبيحة، ليُظهر إيمانه وطاعته.</w:t>
      </w:r>
    </w:p>
    <w:p>
      <w:pPr>
        <w:bidi/>
      </w:pPr>
      <w:r>
        <w:rPr>
          <w:rtl/>
          <w:cs/>
          <w:lang w:val="ar_AE" w:bidi="ar_AE"/>
        </w:rPr>
      </w:r>
      <w:r>
        <w:rPr>
          <w:rtl/>
          <w:cs/>
          <w:lang w:val="ar_AE" w:bidi="ar_AE"/>
        </w:rPr>
        <w:t>ثم يوضح الراوي السبب الأعمق لبقاء بعض الشعوب في الأرض، وهو أن الرب نفسه سمح لها بالبقاء. فلم يُمكِّن يشوع من طرد جميع الأمم في ذلك الوقت، لأنه أراد أن يمتحن بني إسرائيل.</w:t>
      </w:r>
    </w:p>
    <w:p>
      <w:pPr>
        <w:bidi/>
      </w:pPr>
      <w:r>
        <w:rPr>
          <w:rtl/>
          <w:cs/>
          <w:lang w:val="ar_AE" w:bidi="ar_AE"/>
        </w:rPr>
      </w:r>
      <w:r>
        <w:rPr>
          <w:rtl/>
          <w:cs/>
          <w:lang w:val="ar_AE" w:bidi="ar_AE"/>
        </w:rPr>
        <w:t>ثم يوضح الراوي سببًا آخر لبقاء بعض الأمم في الأرض. فقد نشأت أجيال جديدة من بني إسرائيل لم تختبر «حروب كنعان»، وهي الحروب التي خاضها بنو إسرائيل ضد سكان كنعان عندما قادهم يشوع للاستيلاء على أرض الموعد. ولأن هذا الجيل الجديد لم يشهد تلك الحروب ولم يشارك فيها، فقد كان يفتقر إلى الخبرة العسكرية، كما لم يدرك أن النصر يأتي من الرب، لا من قوة الإنسان. ولذلك، عندما يواجه بنو إسرائيل الأمم التي بقيت في الأرض، سيتعلمون كيف يحاربون، والأهم من ذلك، سيتعلمون أن يعتمدوا على الرب. وهكذا اجتمع هدفا الامتحان معًا؛ فمن خلال الحروب، كان الرب يختبر ما إذا كان بنو إسرائيل سيبقون أمناء له ويطيعون وصاياه.</w:t>
      </w:r>
    </w:p>
    <w:p>
      <w:pPr>
        <w:bidi/>
      </w:pPr>
      <w:r>
        <w:rPr>
          <w:rtl/>
          <w:cs/>
          <w:lang w:val="ar_AE" w:bidi="ar_AE"/>
        </w:rPr>
      </w:r>
      <w:r>
        <w:rPr>
          <w:rtl/>
          <w:cs/>
          <w:lang w:val="ar_AE" w:bidi="ar_AE"/>
        </w:rPr>
        <w:t>توقَّفوا هنا وناقشوا معًا، كمجموعة، السؤال الآتي: هل سبق أن مررتم بظرف صعب كان بمثابة اختبار لكم؟ كيف تعاملتم معه، وماذا تعلمتم من تلك التجربة؟ أوقِفوا الاستماع إلى هذا التسجيل الصوتي هنا.</w:t>
      </w:r>
    </w:p>
    <w:p>
      <w:pPr>
        <w:bidi/>
      </w:pPr>
      <w:r>
        <w:rPr>
          <w:rtl/>
          <w:cs/>
          <w:lang w:val="ar_AE" w:bidi="ar_AE"/>
        </w:rPr>
      </w:r>
      <w:r>
        <w:rPr>
          <w:rtl/>
          <w:cs/>
          <w:lang w:val="ar_AE" w:bidi="ar_AE"/>
        </w:rPr>
        <w:t>ثم يذكر الراوي قائمة بالشعوب التي أبقاها الرب في أرض الموعد ليمتحن بها بني إسرائيل. ويبدأ بالفلسطينيين في الجنوب، ثم يتجه شمالًا بمحاذاة الساحل. وكان الفلسطينيون من الشعوب الحديثة نسبيًا في أرض كنعان، إذ يُرجَّح أنهم وصلوا إليها بعد بني إسرائيل بنحو خمسين إلى مئة سنة. كان الفلسطينيون شعبًا غزا أرض كنعان قادمًا من البحر، من جهة الغرب، واستقروا في جنوب غرب كنعان، حيث أسسوا خمس مدن رئيسة. والمقصود بـ«أقطَاب الْفِلِسْطِينِيِّين الْخَمْسَة» هم حكام تلك المدن الخمس.</w:t>
      </w:r>
    </w:p>
    <w:p>
      <w:pPr>
        <w:bidi/>
      </w:pPr>
      <w:r>
        <w:rPr>
          <w:rtl/>
          <w:cs/>
          <w:lang w:val="ar_AE" w:bidi="ar_AE"/>
        </w:rPr>
      </w:r>
      <w:r>
        <w:rPr>
          <w:rtl/>
          <w:cs/>
          <w:lang w:val="ar_AE" w:bidi="ar_AE"/>
        </w:rPr>
        <w:t>توقَّفوا هنا وانظروا معًا، كمجموعة، إلى خريطة تُظهر أرض كنعان والمناطق المحيطة بها، وحددوا المنطقة التي استقر فيها الفلسطينيون. أوقِفوا الاستماع إلى هذا التسجيل الصوتي هنا.</w:t>
      </w:r>
    </w:p>
    <w:p>
      <w:pPr>
        <w:bidi/>
      </w:pPr>
      <w:r>
        <w:rPr>
          <w:rtl/>
          <w:cs/>
          <w:lang w:val="ar_AE" w:bidi="ar_AE"/>
        </w:rPr>
      </w:r>
      <w:r>
        <w:rPr>
          <w:rtl/>
          <w:cs/>
          <w:lang w:val="ar_AE" w:bidi="ar_AE"/>
        </w:rPr>
        <w:t>ثم يذكر الراوي «جميع الكنعانيين»، ويقصد بهم هنا الشعوب التي كانت تعيش على الساحل، في المنطقة الواقعة بين مدن الفلسطينيين جنوبًا ومدينة صيدا شمالًا.</w:t>
      </w:r>
    </w:p>
    <w:p>
      <w:pPr>
        <w:bidi/>
      </w:pPr>
      <w:r>
        <w:rPr>
          <w:rtl/>
          <w:cs/>
          <w:lang w:val="ar_AE" w:bidi="ar_AE"/>
        </w:rPr>
      </w:r>
      <w:r>
        <w:rPr>
          <w:rtl/>
          <w:cs/>
          <w:lang w:val="ar_AE" w:bidi="ar_AE"/>
        </w:rPr>
        <w:t>وفي أقصى الشمال، كان الصيدونيون والحويون يعيشون في المنطقة التي نُسميها اليوم لبنان، بعيدًا عن الفلسطينيين الذين كانوا يقيمون في الجنوب. وكان الصيدونيون ينتمون إلى مدينة صيدون، ويعيش معظمهم على الساحل، بينما كان الحويون يسكنون جبال لبنان، من جبل بعل حرمون شمالًا إلى مدخل حماة جنوبًا.</w:t>
      </w:r>
    </w:p>
    <w:p>
      <w:pPr>
        <w:bidi/>
      </w:pPr>
      <w:r>
        <w:rPr>
          <w:rtl/>
          <w:cs/>
          <w:lang w:val="ar_AE" w:bidi="ar_AE"/>
        </w:rPr>
      </w:r>
      <w:r>
        <w:rPr>
          <w:rtl/>
          <w:cs/>
          <w:lang w:val="ar_AE" w:bidi="ar_AE"/>
        </w:rPr>
        <w:t>توقَّفوا هنا وانظروا مرةً أخرى، كمجموعة، إلى خريطة كنعان والمناطق المحيطة بها، وحددوا أماكن سكن كل واحدة من هذه الشعوب. أوقِفوا الاستماع إلى هذا التسجيل الصوتي هنا.</w:t>
      </w:r>
    </w:p>
    <w:p>
      <w:pPr>
        <w:bidi/>
      </w:pPr>
      <w:r>
        <w:rPr>
          <w:rtl/>
          <w:cs/>
          <w:lang w:val="ar_AE" w:bidi="ar_AE"/>
        </w:rPr>
      </w:r>
      <w:r>
        <w:rPr>
          <w:rtl/>
          <w:cs/>
          <w:lang w:val="ar_AE" w:bidi="ar_AE"/>
        </w:rPr>
        <w:t>ولم يكن بنو إسرائيل قد طردوا هذه الشعوب طردًا كاملًا في أيام يشوع. والآن سمح الرب لها أن تبقى في الأرض بصورة دائمة ليمتحن بها بني إسرائيل. فهل سيبقون أمناء للوصايا التي أعطاها الرب لآبائهم على يد موسى، أم سيسلكون في طرق تلك الشعوب؟</w:t>
      </w:r>
    </w:p>
    <w:p>
      <w:pPr>
        <w:bidi/>
      </w:pPr>
      <w:r>
        <w:rPr>
          <w:rtl/>
          <w:cs/>
          <w:lang w:val="ar_AE" w:bidi="ar_AE"/>
        </w:rPr>
      </w:r>
      <w:r>
        <w:rPr>
          <w:rtl/>
          <w:cs/>
          <w:lang w:val="ar_AE" w:bidi="ar_AE"/>
        </w:rPr>
        <w:t>ثم يكشف الراوي نتيجة هذا الامتحان: لقد فشل بنو إسرائيل فشلًا كاملًا. فبدلًا من طرد سكان الأرض، اختاروا أن يعيشوا بينهم. ثم يذكر الراوي أسماء الشعوب التي عاش بنو إسرائيل بينها، وهي قائمة تختلف قليلًا عن القائمة السابقة، فتضم: الكنعانيين، والحثيين، والأموريين، والفرزيين، والحويين، واليبوسيين.</w:t>
      </w:r>
    </w:p>
    <w:p>
      <w:pPr>
        <w:bidi/>
      </w:pPr>
      <w:r>
        <w:rPr>
          <w:rtl/>
          <w:cs/>
          <w:lang w:val="ar_AE" w:bidi="ar_AE"/>
        </w:rPr>
      </w:r>
      <w:r>
        <w:rPr>
          <w:rtl/>
          <w:cs/>
          <w:lang w:val="ar_AE" w:bidi="ar_AE"/>
        </w:rPr>
        <w:t>وقد استخدم الرب هذه القائمة، أو قائمةً قريبة منها، في مواضع عديدة سابقة من تاريخ إسرائيل، عندما أمرهم بطرد هذه الشعوب من الأرض. أما الشعب الوحيد الذي لا يرد اسمه هنا فهو الجرجاشيون، ويُرجَّح أن الراوي أغفل ذكرهم سهوًا. وفي هذه القائمة، يشير اسم «الكنعانيين» إلى جميع الشعوب التي كانت تعيش في أرض كنعان قبل مجيء بني إسرائيل، أما الأسماء الأخرى فتشير إلى جماعات محددة كانت تسكن مناطق مختلفة من الأرض. ومن خلال تكرار هذه القائمة، يؤكد الراوي أن بني إسرائيل لم يطيعوا وصية الرب. فالقائمة لا تقتصر على تحديد أماكن سكن هذه الشعوب، بل تحمل أيضًا معنى أعمق، وهو أنه أينما استقر بنو إسرائيل، سمحوا لهذه الشعوب بالبقاء، وبذلك أظهروا عصيانهم لتعليمات الرب.</w:t>
      </w:r>
    </w:p>
    <w:p>
      <w:pPr>
        <w:bidi/>
      </w:pPr>
      <w:r>
        <w:rPr>
          <w:rtl/>
          <w:cs/>
          <w:lang w:val="ar_AE" w:bidi="ar_AE"/>
        </w:rPr>
      </w:r>
      <w:r>
        <w:rPr>
          <w:rtl/>
          <w:cs/>
          <w:lang w:val="ar_AE" w:bidi="ar_AE"/>
        </w:rPr>
        <w:t>توقَّفوا هنا وانظروا معًا، كمجموعة، إلى خريطة تُظهر أماكن سكن كل واحدة من هذه الشعوب. أوقِفوا الاستماع إلى هذا التسجيل الصوتي هنا.</w:t>
      </w:r>
    </w:p>
    <w:p>
      <w:pPr>
        <w:bidi/>
      </w:pPr>
      <w:r>
        <w:rPr>
          <w:rtl/>
          <w:cs/>
          <w:lang w:val="ar_AE" w:bidi="ar_AE"/>
        </w:rPr>
      </w:r>
      <w:r>
        <w:rPr>
          <w:rtl/>
          <w:cs/>
          <w:lang w:val="ar_AE" w:bidi="ar_AE"/>
        </w:rPr>
        <w:t>ولم يكتفِ بنو إسرائيل بالسكن بين هذه الشعوب، بل تزاوجوا معها أيضًا. فتزوجوا بناتهم، وزوَّجوا بناتهم لأبنائهم، مع أن الرب كان قد نهى عن ذلك صراحةً. ثم بدأ بنو إسرائيل يعبدون آلهة تلك الشعوب.</w:t>
      </w:r>
    </w:p>
    <w:p>
      <w:pPr>
        <w:bidi/>
      </w:pPr>
      <w:r>
        <w:rPr>
          <w:rtl/>
          <w:cs/>
          <w:lang w:val="ar_AE" w:bidi="ar_AE"/>
        </w:rPr>
      </w:r>
      <w:r>
        <w:rPr>
          <w:rtl/>
          <w:cs/>
          <w:lang w:val="ar_AE" w:bidi="ar_AE"/>
        </w:rPr>
        <w:t>توقَّفوا هنا وناقشوا معًا، كمجموعة، السؤال الآتي: احكوا قصصًا عن شخص من ثقافتكم تزوج شخصًا ينتمي إلى ثقافة أخرى. كيف كان موقف الناس في ثقافتكم من هذا الزواج؟ أوقِفوا الاستماع إلى هذا التسجيل الصوتي هنا.</w:t>
      </w:r>
    </w:p>
    <w:p>
      <w:pPr>
        <w:bidi/>
      </w:pPr>
      <w:r>
        <w:rPr>
          <w:rtl/>
          <w:cs/>
          <w:lang w:val="ar_AE" w:bidi="ar_AE"/>
        </w:rPr>
      </w:r>
      <w:r>
        <w:rPr>
          <w:rtl/>
          <w:cs/>
          <w:lang w:val="ar_AE" w:bidi="ar_AE"/>
        </w:rPr>
        <w:t>وبذلك تُمهد هذه المقدمة للنمط الذي سيتكرر مرارًا في سفر القضاة. يعصي بنو إسرائيل الرب، فيواجهون عواقب عصيانهم، ثم يقيم لهم الرب قاضيًا ليخلِّصهم.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سفر القضاة 2: 20 إلى 3: 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ثلاثة مشاهد.</w:t>
      </w:r>
    </w:p>
    <w:p>
      <w:pPr>
        <w:bidi/>
      </w:pPr>
      <w:r>
        <w:rPr>
          <w:rtl/>
          <w:cs/>
          <w:lang w:val="ar_AE" w:bidi="ar_AE"/>
        </w:rPr>
      </w:r>
      <w:r>
        <w:rPr>
          <w:b/>
          <w:rtl/>
          <w:cs/>
          <w:lang w:val="ar_AE" w:bidi="ar_AE"/>
        </w:rPr>
        <w:t>في المشهد الأول:</w:t>
      </w:r>
      <w:r>
        <w:rPr>
          <w:rtl/>
          <w:cs/>
          <w:lang w:val="ar_AE" w:bidi="ar_AE"/>
        </w:rPr>
        <w:t xml:space="preserve"> يغضب الرب لأن بني إسرائيل عصوه. ويعلن أنه سيمتحن بني إسرائيل بأن يسمح للأمم أن تبقى في الأرض.</w:t>
      </w:r>
    </w:p>
    <w:p>
      <w:pPr>
        <w:bidi/>
      </w:pPr>
      <w:r>
        <w:rPr>
          <w:rtl/>
          <w:cs/>
          <w:lang w:val="ar_AE" w:bidi="ar_AE"/>
        </w:rPr>
      </w:r>
      <w:r>
        <w:rPr>
          <w:b/>
          <w:rtl/>
          <w:cs/>
          <w:lang w:val="ar_AE" w:bidi="ar_AE"/>
        </w:rPr>
        <w:t>في المشهد الثاني:</w:t>
      </w:r>
      <w:r>
        <w:rPr>
          <w:rtl/>
          <w:cs/>
          <w:lang w:val="ar_AE" w:bidi="ar_AE"/>
        </w:rPr>
        <w:t xml:space="preserve"> يوضح الراوي سبب سماح الرب ببقاء تلك الأمم، ثم يذكر أسماءها.</w:t>
      </w:r>
    </w:p>
    <w:p>
      <w:pPr>
        <w:bidi/>
      </w:pPr>
      <w:r>
        <w:rPr>
          <w:rtl/>
          <w:cs/>
          <w:lang w:val="ar_AE" w:bidi="ar_AE"/>
        </w:rPr>
      </w:r>
      <w:r>
        <w:rPr>
          <w:b/>
          <w:rtl/>
          <w:cs/>
          <w:lang w:val="ar_AE" w:bidi="ar_AE"/>
        </w:rPr>
        <w:t>في المشهد الثالث:</w:t>
      </w:r>
      <w:r>
        <w:rPr>
          <w:rtl/>
          <w:cs/>
          <w:lang w:val="ar_AE" w:bidi="ar_AE"/>
        </w:rPr>
        <w:t xml:space="preserve"> يتزوج بنو إسرائيل من الشعوب التي تعيش في الأرض، ويعبدون آلهتها.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والأمم التي تعيش في كنعان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في المشهد الأول، أصبح بنو إسرائيل الآن يعيشون في أرض الموعد، لكنهم لم يطيعوا الرب طاعةً كاملة. وقد انقسمت الأرض إلى مناطق مختلفة يسكن فيها بنو إسرائيل، وتحيط بهم أمم أخرى. وفي بعض هذه المناطق بقيت جماعات كان الرب قد أمر بني إسرائيل في وقت سابق من الكتاب المقدس أن يطردوها. لكن تلك الجماعات ما زالت تعيش في الأرض إلى جانب بني إسرائيل. واستمر بنو إسرائيل في عبادة آلهة تلك الشعوب. ولهذا حَمِيَ غضب الرب على بني إسرائيل. وهذا تعبير خاص يُظهر شدة غضب الرب، ويبين مدى خطورة عصيان بني إسرائيل له.</w:t>
      </w:r>
    </w:p>
    <w:p>
      <w:pPr>
        <w:bidi/>
      </w:pPr>
      <w:r>
        <w:rPr>
          <w:rtl/>
          <w:cs/>
          <w:lang w:val="ar_AE" w:bidi="ar_AE"/>
        </w:rPr>
      </w:r>
      <w:r>
        <w:rPr>
          <w:rtl/>
          <w:cs/>
          <w:lang w:val="ar_AE" w:bidi="ar_AE"/>
        </w:rPr>
        <w:t>توقَّفوا هنا، ثم ناقشوا معًا: تذكَّروا مناقشتكم في الخطوة الثانية عن شخصٍ غضب غضبًا شديدًا من شخصٍ آخر. ما الكلمات الخاصة التي استخدمتموها لإظهار مدى غضبهم؟ أوقِفوا الاستماع إلى هذا التسجيل الصوتي هنا.</w:t>
      </w:r>
    </w:p>
    <w:p>
      <w:pPr>
        <w:bidi/>
      </w:pPr>
      <w:r>
        <w:rPr>
          <w:rtl/>
          <w:cs/>
          <w:lang w:val="ar_AE" w:bidi="ar_AE"/>
        </w:rPr>
      </w:r>
      <w:r>
        <w:rPr>
          <w:rtl/>
          <w:cs/>
          <w:lang w:val="ar_AE" w:bidi="ar_AE"/>
        </w:rPr>
        <w:t>والآن يتكلم الرب، فيبين سبب هذا الموقف، وهو أن بني إسرائيل لم يحفظوا العهد الذي قطعه الرب مع آبائهم. وَلَمْ يَسْمَعُوا لِصَوْت الرب، أي وصاياه. ولذلك لن يعود الرب يساعدهم على طرد الأمم التي بقيت في الأرض بعد يشوع. بل سيترك تلك الأمم في الأرض ليمتحن بني إسرائيل، ويرى هل سيسلكون في طريق الرب، أي يبقون أمناء له كما كان آباؤهم، أم سيتبعون آلهةً أخرى.</w:t>
      </w:r>
    </w:p>
    <w:p>
      <w:pPr>
        <w:bidi/>
      </w:pPr>
      <w:r>
        <w:rPr>
          <w:rtl/>
          <w:cs/>
          <w:lang w:val="ar_AE" w:bidi="ar_AE"/>
        </w:rPr>
      </w:r>
      <w:r>
        <w:rPr>
          <w:rtl/>
          <w:cs/>
          <w:lang w:val="ar_AE" w:bidi="ar_AE"/>
        </w:rPr>
        <w:t xml:space="preserve">ولعلكم تذكرون أنه في المرة السابقة التي كلم فيها الرب بني إسرائيل على لسان رسوله، كان يتكلم </w:t>
      </w:r>
      <w:r>
        <w:rPr>
          <w:b/>
          <w:rtl/>
          <w:cs/>
          <w:lang w:val="ar_AE" w:bidi="ar_AE"/>
        </w:rPr>
        <w:t>إليهم</w:t>
      </w:r>
      <w:r>
        <w:rPr>
          <w:rtl/>
          <w:cs/>
          <w:lang w:val="ar_AE" w:bidi="ar_AE"/>
        </w:rPr>
        <w:t xml:space="preserve"> مباشرة مستخدمًا ضمير «أنتم». أما هذه المرة، فإنه يتحدث </w:t>
      </w:r>
      <w:r>
        <w:rPr>
          <w:b/>
          <w:rtl/>
          <w:cs/>
          <w:lang w:val="ar_AE" w:bidi="ar_AE"/>
        </w:rPr>
        <w:t>عنهم</w:t>
      </w:r>
      <w:r>
        <w:rPr>
          <w:rtl/>
          <w:cs/>
          <w:lang w:val="ar_AE" w:bidi="ar_AE"/>
        </w:rPr>
        <w:t xml:space="preserve"> بعبارة «هذا الشعب» بدلًا من «أنتم». وهذا يدل على أن الرب صار أبعد عنهم، وكأن العلاقة الوثيقة التي كانت تربطهم به قد تضررت. فقد منحهم الرب فرصًا كثيرة، لكنهم استمروا في عصيانه. ويستخدم الرب أيضًا كلمة «الشعب» عند حديثه عن بني إسرائيل، وهي الكلمة نفسها التي يستخدمها للأمم الأخرى التي لا تتبعه. ولم يعد يتكلم بوصفه حاميهم، بل بوصفه الديّان الذي يعلن حكمه عليهم. ويُظهر هذا التحول مدى خطورة عصيان بني إسرائيل، وعِظم فشلهم في الوفاء بعهدهم مع الرب.</w:t>
      </w:r>
    </w:p>
    <w:p>
      <w:pPr>
        <w:bidi/>
      </w:pPr>
      <w:r>
        <w:rPr>
          <w:rtl/>
          <w:cs/>
          <w:lang w:val="ar_AE" w:bidi="ar_AE"/>
        </w:rPr>
      </w:r>
      <w:r>
        <w:rPr>
          <w:rtl/>
          <w:cs/>
          <w:lang w:val="ar_AE" w:bidi="ar_AE"/>
        </w:rPr>
        <w:t>وعندما يقول الرب إن بني إسرائيل «نقضوا» أو «انتهكوا» العهد، فهو يقصد أنهم لم يلتزموا بشروطه، ولذلك لم يعودوا يتمتعون بالبركات والمعونة التي وعدهم بها.</w:t>
      </w:r>
    </w:p>
    <w:p>
      <w:pPr>
        <w:bidi/>
      </w:pPr>
      <w:r>
        <w:rPr>
          <w:rtl/>
          <w:cs/>
          <w:lang w:val="ar_AE" w:bidi="ar_AE"/>
        </w:rPr>
      </w:r>
      <w:r>
        <w:rPr>
          <w:rtl/>
          <w:cs/>
          <w:lang w:val="ar_AE" w:bidi="ar_AE"/>
        </w:rPr>
        <w:t>توقَّفوا هنا، ثم ناقشوا معًا: تذكَّروا مناقشتكم في الخطوة الثانية حول ما يحدث عندما يُخِلُّ شخصٌ باتفاقٍ مهم. وانتبهوا إلى الكلمات والتعبيرات التي استخدمتموها لوصف ذلك. يمكن للمجموعة أن تمثِّل هذا المشهد بتمزيق ورقة كُتب عليها اتفاق، ليكون ذلك رمزًا لنقض بني إسرائيل للعهد. أوقِفوا الاستماع إلى هذا التسجيل الصوتي هنا.</w:t>
      </w:r>
    </w:p>
    <w:p>
      <w:pPr>
        <w:bidi/>
      </w:pPr>
      <w:r>
        <w:rPr>
          <w:rtl/>
          <w:cs/>
          <w:lang w:val="ar_AE" w:bidi="ar_AE"/>
        </w:rPr>
      </w:r>
      <w:r>
        <w:rPr>
          <w:rtl/>
          <w:cs/>
          <w:lang w:val="ar_AE" w:bidi="ar_AE"/>
        </w:rPr>
        <w:t>في المشهد الثاني، يوضح الراوي أن الرب لم يدفع جميع الأمم "بيد" يشوع. أي إن الرب لم يسمح ليشوع بأن يطرد جميع الأمم، لأنه أراد أن يمتحن بني إسرائيل. ثم يوضح الراوي سببًا آخر لإبقاء تلك الأمم في الأرض، وهو أن يختبر الجيل الجديد من بني إسرائيل، الذي لم يشهد حروب كنعان في أيام يشوع، معنى الحرب. ومن خلال هذه الحروب، أراد الرب أن يرى هل سيبقون أمناء له ويطيعون وصاياه.</w:t>
      </w:r>
    </w:p>
    <w:p>
      <w:pPr>
        <w:bidi/>
      </w:pPr>
      <w:r>
        <w:rPr>
          <w:rtl/>
          <w:cs/>
          <w:lang w:val="ar_AE" w:bidi="ar_AE"/>
        </w:rPr>
      </w:r>
      <w:r>
        <w:rPr>
          <w:rtl/>
          <w:cs/>
          <w:lang w:val="ar_AE" w:bidi="ar_AE"/>
        </w:rPr>
        <w:t>ثم يذكر الراوي الأمم التي استخدمها الرب لهذا الامتحان، وهي: الفلسطينيون الذين كانوا يخضعون لحكامهم الخمسة، وجميع الكنعانيين، والصيدونيون، والحويون الذين كانوا يسكنون جبال لبنان، من جبل بعل حرمون إلى مدخل حماة.</w:t>
      </w:r>
    </w:p>
    <w:p>
      <w:pPr>
        <w:bidi/>
      </w:pPr>
      <w:r>
        <w:rPr>
          <w:rtl/>
          <w:cs/>
          <w:lang w:val="ar_AE" w:bidi="ar_AE"/>
        </w:rPr>
      </w:r>
      <w:r>
        <w:rPr>
          <w:rtl/>
          <w:cs/>
          <w:lang w:val="ar_AE" w:bidi="ar_AE"/>
        </w:rPr>
        <w:t>توقَّفوا هنا، ثم انظروا مرةً أخرى إلى الخريطة التي تُظهر أماكن سكن هذه الأمم في أرض الموعد. أوقِفوا الاستماع إلى هذا التسجيل الصوتي هنا.</w:t>
      </w:r>
    </w:p>
    <w:p>
      <w:pPr>
        <w:bidi/>
      </w:pPr>
      <w:r>
        <w:rPr>
          <w:rtl/>
          <w:cs/>
          <w:lang w:val="ar_AE" w:bidi="ar_AE"/>
        </w:rPr>
      </w:r>
      <w:r>
        <w:rPr>
          <w:rtl/>
          <w:cs/>
          <w:lang w:val="ar_AE" w:bidi="ar_AE"/>
        </w:rPr>
        <w:t>في المشهد الثالث، يمضي الزمن، ولا يطيع بنو إسرائيل الرب، بل يعيشون بين الأمم التي كان الرب قد أمرهم بطردها. وهذه الأمم هي: الكنعانيون، والحثيون، والأموريون، والفرزيون، والحويون، واليبوسيون. ويبدأ بنو إسرائيل بالزواج منهم، ثم يعبدون آلهتهم.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القضاة 2: 20 إلى 3: 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والأمم التي تعيش في كنعان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يعيش بنو إسرائيل الآن في الأرض التي وعدهم الرب بها، لكنهم لا يطيعون الرب ولا يبقون أمناء له. بل يعبدون آلهة الأمم المحيطة بهم. ولا تزال أممٌ كثيرة من الأعداء تعيش إلى جانبهم، وهي الأمم التي كان الرب قد أمرهم بطردها. فحمي غضب الرب على بني إسرائيل. وقال إنهم قد نقضوا العهد الذي قطعه مع آبائهم، ولم يطيعوا وصاياه. ولأن بني إسرائيل رفضوه، أعلن الرب أنه لن يساعدهم بعد الآن على هزيمة أعدائهم. بل سيُبقي تلك الأمم في الأرض امتحانًا لهم. فهو يريد أن يرى هل سيبدأ بنو إسرائيل أخيرًا بطاعته كما فعل آباؤهم، أم سيستمرون في عصيانه. وأصبح أمام بني إسرائيل الآن خيار واضح: هل يتبعون الرب، أم يواصلون السير في طريقهم الخاص؟</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يوضح الراوي سببًا آخر لعدم طرد الرب جميع الأمم من الأرض في أيام يشوع. فقد اختار الرب أن يُبقي تلك الأمم لأنه أراد أن يمتحن الجيل الجديد من بني إسرائيل، الذين لم يسبق لهم أن خاضوا حروبًا للاستيلاء على الأرض. وبذلك يتعلمون معنى الجهاد والاتكال على الرب.</w:t>
      </w:r>
    </w:p>
    <w:p>
      <w:pPr>
        <w:bidi/>
      </w:pPr>
      <w:r>
        <w:rPr>
          <w:rtl/>
          <w:cs/>
          <w:lang w:val="ar_AE" w:bidi="ar_AE"/>
        </w:rPr>
      </w:r>
      <w:r>
        <w:rPr>
          <w:rtl/>
          <w:cs/>
          <w:lang w:val="ar_AE" w:bidi="ar_AE"/>
        </w:rPr>
        <w:t>وكانت الأمم التي أبقاها الرب في الأرض هي: الفلسطينيون الذين كان يحكمهم خمسة رؤساء، والكنعانيون، والصيدونيون، والحويون الذين كانوا يسكنون جبال لبنان. وقد سمح الرب لهذه الأمم بالبقاء امتحانًا لبني إسرائيل، ليرى هل سيطيعون وصاياه كما أطاعها آباؤهم.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أو الأشخاص الذين يمثّلون دور بني إسرائيل: "بمَ تشعرون أو فيمَ تفكِّرون؟" قد يجيب الشخص أو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ويمضي الزمن، ويعيش بنو إسرائيل بين الأمم المعادية. وهذه الأمم هي: الكنعانيون، والحثيون، والأموريون، والفرزيون، والحويون، واليبوسيون. ولم يبقَ بنو إسرائيل أمناء للرب، بل بدأوا يتزوجون من أبناء تلك الأمم ويعبدون آلهتهم.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الشخص أو الأشخاص بعبارات مثل:</w:t>
      </w:r>
    </w:p>
    <w:p>
      <w:pPr>
        <w:pStyle w:val="ListBullet"/>
        <w:bidi/>
        <w:spacing w:line="240" w:lineRule="auto"/>
        <w:ind w:left="720"/>
      </w:pPr>
      <w:r>
        <w:rPr>
          <w:rtl/>
          <w:cs/>
          <w:lang w:val="ar_AE" w:bidi="ar_AE"/>
        </w:rPr>
      </w:r>
      <w:r>
        <w:rPr>
          <w:rtl/>
          <w:cs/>
          <w:lang w:val="ar_AE" w:bidi="ar_AE"/>
        </w:rPr>
        <w:t>اسألوا الشخص أو الأشخاص الذين يمثّلون دور بني إسرائيل: "بمَ تشعرون أو فيمَ تفكِّرون؟" قد يجيب الشخص أو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القضاة 2: 20 إلى 3: 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حمي غضب يهوه على إسرائيل، لأنهم ازدادوا عصيانًا له. وبعبارة أخرى، كان الرب غاضبًا جدًا على بني إسرائيل. يستخدم هذا المقطع الاسم الشخصي لله، وهو </w:t>
      </w:r>
      <w:r>
        <w:rPr>
          <w:b/>
          <w:rtl/>
          <w:cs/>
          <w:lang w:val="ar_AE" w:bidi="ar_AE"/>
        </w:rPr>
        <w:t>يهوه</w:t>
      </w:r>
      <w:r>
        <w:rPr>
          <w:rtl/>
          <w:cs/>
          <w:lang w:val="ar_AE" w:bidi="ar_AE"/>
        </w:rPr>
        <w:t>. استخدموا الاسم نفسه الذي استخدمتموه في المقاطع السابقة، وتذكّروا أن كلمة الرب (يهوه) موجودة في قاموس الكلمات الرئيسية.</w:t>
      </w:r>
    </w:p>
    <w:p>
      <w:pPr>
        <w:bidi/>
      </w:pPr>
      <w:r>
        <w:rPr>
          <w:rtl/>
          <w:cs/>
          <w:lang w:val="ar_AE" w:bidi="ar_AE"/>
        </w:rPr>
      </w:r>
      <w:r>
        <w:rPr>
          <w:b/>
          <w:rtl/>
          <w:cs/>
          <w:lang w:val="ar_AE" w:bidi="ar_AE"/>
        </w:rPr>
        <w:t>إسرائيل</w:t>
      </w:r>
      <w:r>
        <w:rPr>
          <w:rtl/>
          <w:cs/>
          <w:lang w:val="ar_AE" w:bidi="ar_AE"/>
        </w:rPr>
        <w:t xml:space="preserve"> هو اسم الأرض التي كان بنو إسرائيل يسكنون فيها. وتشير كلمة إسرائيل هنا إلى جميع نسل يعقوب مجتمعين. وكلمة إسرائيل تحمل المعنى نفسه الذي تحمله عبارتا بنو إسرائيل أو شعب إسرائيل. استخدموا الكلمة نفسها التي استخدمتموها في المقاطع السابقة، وتذكَّروا أن كلمة إسرائيل مُدرجة في قاموس الكلمات الرئيسية.</w:t>
      </w:r>
    </w:p>
    <w:p>
      <w:pPr>
        <w:bidi/>
      </w:pPr>
      <w:r>
        <w:rPr>
          <w:rtl/>
          <w:cs/>
          <w:lang w:val="ar_AE" w:bidi="ar_AE"/>
        </w:rPr>
      </w:r>
      <w:r>
        <w:rPr>
          <w:rtl/>
          <w:cs/>
          <w:lang w:val="ar_AE" w:bidi="ar_AE"/>
        </w:rPr>
        <w:t xml:space="preserve">ويقول الرب إن بني إسرائيل لم يحفظوا </w:t>
      </w:r>
      <w:r>
        <w:rPr>
          <w:b/>
          <w:rtl/>
          <w:cs/>
          <w:lang w:val="ar_AE" w:bidi="ar_AE"/>
        </w:rPr>
        <w:t>العهد</w:t>
      </w:r>
      <w:r>
        <w:rPr>
          <w:rtl/>
          <w:cs/>
          <w:lang w:val="ar_AE" w:bidi="ar_AE"/>
        </w:rPr>
        <w:t xml:space="preserve"> الذي قطعه مع آبائهم. عندما يقطع الناس عهدًا، فإنهم يعطون وعدًا رسميًا لبعضهم بعضًا لا يستطيعون كسره. استخدموا الكلمة نفسها التي استخدمتموها لكلمة العهد في المقاطع السابقة، وتذكَّروا أنها مُدرجة في قاموس الكلمات الرئيسية.</w:t>
      </w:r>
    </w:p>
    <w:p>
      <w:pPr>
        <w:bidi/>
      </w:pPr>
      <w:r>
        <w:rPr>
          <w:rtl/>
          <w:cs/>
          <w:lang w:val="ar_AE" w:bidi="ar_AE"/>
        </w:rPr>
      </w:r>
      <w:r>
        <w:rPr>
          <w:rtl/>
          <w:cs/>
          <w:lang w:val="ar_AE" w:bidi="ar_AE"/>
        </w:rPr>
        <w:t xml:space="preserve">ويقول الرب أيضًا إنه لن يطرد بعد الآن </w:t>
      </w:r>
      <w:r>
        <w:rPr>
          <w:b/>
          <w:rtl/>
          <w:cs/>
          <w:lang w:val="ar_AE" w:bidi="ar_AE"/>
        </w:rPr>
        <w:t>الأمم</w:t>
      </w:r>
      <w:r>
        <w:rPr>
          <w:rtl/>
          <w:cs/>
          <w:lang w:val="ar_AE" w:bidi="ar_AE"/>
        </w:rPr>
        <w:t xml:space="preserve"> التي بقيت في الأرض عند موت يشوع. والأمة هي جماعة من الناس ينتمون إلى شعب واحد، ويعيشون في أرض واحدة، ويخضعون لحاكم واحد.</w:t>
      </w:r>
    </w:p>
    <w:p>
      <w:pPr>
        <w:bidi/>
      </w:pPr>
      <w:r>
        <w:rPr>
          <w:rtl/>
          <w:cs/>
          <w:lang w:val="ar_AE" w:bidi="ar_AE"/>
        </w:rPr>
      </w:r>
      <w:r>
        <w:rPr>
          <w:rtl/>
          <w:cs/>
          <w:lang w:val="ar_AE" w:bidi="ar_AE"/>
        </w:rPr>
        <w:t>توقفوا هنا وناقشوا كمجموعة الكلمة أو العبارة التي ستستخدمونها للإشارة إلى الأُمَّة. استخدموا الكلمة نفسها التي استخدمتموها لكلمة أمة في المقاطع السابقة، وتذكَّروا أنها مُدرجة في قاموس الكلمات الرئيسية. أوقِفوا الاستماع إلى هذا التسجيل الصوتي هنا.</w:t>
      </w:r>
    </w:p>
    <w:p>
      <w:pPr>
        <w:bidi/>
      </w:pPr>
      <w:r>
        <w:rPr>
          <w:rtl/>
          <w:cs/>
          <w:lang w:val="ar_AE" w:bidi="ar_AE"/>
        </w:rPr>
      </w:r>
      <w:r>
        <w:rPr>
          <w:rtl/>
          <w:cs/>
          <w:lang w:val="ar_AE" w:bidi="ar_AE"/>
        </w:rPr>
        <w:t xml:space="preserve">أبقى الرب بعض الأمم في الأرض لكي </w:t>
      </w:r>
      <w:r>
        <w:rPr>
          <w:b/>
          <w:rtl/>
          <w:cs/>
          <w:lang w:val="ar_AE" w:bidi="ar_AE"/>
        </w:rPr>
        <w:t>يمتحن</w:t>
      </w:r>
      <w:r>
        <w:rPr>
          <w:rtl/>
          <w:cs/>
          <w:lang w:val="ar_AE" w:bidi="ar_AE"/>
        </w:rPr>
        <w:t xml:space="preserve"> بني إسرائيل، ويرى هل سيبقون أمناء له أم سيستمرون في عصيانه.</w:t>
      </w:r>
    </w:p>
    <w:p>
      <w:pPr>
        <w:bidi/>
      </w:pPr>
      <w:r>
        <w:rPr>
          <w:rtl/>
          <w:cs/>
          <w:lang w:val="ar_AE" w:bidi="ar_AE"/>
        </w:rPr>
      </w:r>
      <w:r>
        <w:rPr>
          <w:rtl/>
          <w:cs/>
          <w:lang w:val="ar_AE" w:bidi="ar_AE"/>
        </w:rPr>
        <w:t xml:space="preserve">توقَّفوا هنا، ثم ناقشوا معًا الكلمة أو العبارة التي ستستخدمونها للتعبير عن المقصود بكلمة </w:t>
      </w:r>
      <w:r>
        <w:rPr>
          <w:b/>
          <w:rtl/>
          <w:cs/>
          <w:lang w:val="ar_AE" w:bidi="ar_AE"/>
        </w:rPr>
        <w:t>امتحن</w:t>
      </w:r>
      <w:r>
        <w:rPr>
          <w:rtl/>
          <w:cs/>
          <w:lang w:val="ar_AE" w:bidi="ar_AE"/>
        </w:rPr>
        <w:t xml:space="preserve"> أو اختبر.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يشير مصطلح </w:t>
      </w:r>
      <w:r>
        <w:rPr>
          <w:b/>
          <w:rtl/>
          <w:cs/>
          <w:lang w:val="ar_AE" w:bidi="ar_AE"/>
        </w:rPr>
        <w:t>شعب إسرائيل</w:t>
      </w:r>
      <w:r>
        <w:rPr>
          <w:rtl/>
          <w:cs/>
          <w:lang w:val="ar_AE" w:bidi="ar_AE"/>
        </w:rPr>
        <w:t xml:space="preserve">أو </w:t>
      </w:r>
      <w:r>
        <w:rPr>
          <w:b/>
          <w:rtl/>
          <w:cs/>
          <w:lang w:val="ar_AE" w:bidi="ar_AE"/>
        </w:rPr>
        <w:t>بني إسرائيل</w:t>
      </w:r>
      <w:r>
        <w:rPr>
          <w:rtl/>
          <w:cs/>
          <w:lang w:val="ar_AE" w:bidi="ar_AE"/>
        </w:rPr>
        <w:t xml:space="preserve"> إلى الأشخاص الذين هم من نسل يعقوب، حفيد إبراهيم. وكان بنو إسرائيل يعيشون في الأرض التي تُدعى إسرائيل. لمزيد من المعلومات، راجعوا مصطلح بنو إسرائيل في قاموس الكلمات الرئيسية واستخدموا المصطلح نفسه الذي استخدمتموه في المقاطع السابقة.</w:t>
      </w:r>
    </w:p>
    <w:p>
      <w:pPr>
        <w:bidi/>
      </w:pPr>
      <w:r>
        <w:rPr>
          <w:rtl/>
          <w:cs/>
          <w:lang w:val="ar_AE" w:bidi="ar_AE"/>
        </w:rPr>
      </w:r>
      <w:r>
        <w:rPr>
          <w:rtl/>
          <w:cs/>
          <w:lang w:val="ar_AE" w:bidi="ar_AE"/>
        </w:rPr>
        <w:t xml:space="preserve">يوضح الراوي أكثر أن الرب أبقى هذه الأمم ليمتحن الأجيال الجديدة من بني إسرائيل التي لم تعرف حروب </w:t>
      </w:r>
      <w:r>
        <w:rPr>
          <w:b/>
          <w:rtl/>
          <w:cs/>
          <w:lang w:val="ar_AE" w:bidi="ar_AE"/>
        </w:rPr>
        <w:t>كنعان</w:t>
      </w:r>
      <w:r>
        <w:rPr>
          <w:rtl/>
          <w:cs/>
          <w:lang w:val="ar_AE" w:bidi="ar_AE"/>
        </w:rPr>
        <w:t>. ولمزيد من المعلومات، راجعوا كلمة كنعان في قاموس الكلمات الرئيسية، واستخدموا المصطلح نفسه الذي استخدمتموه في المقاطع السابقة.</w:t>
      </w:r>
    </w:p>
    <w:p>
      <w:pPr>
        <w:bidi/>
      </w:pPr>
      <w:r>
        <w:rPr>
          <w:rtl/>
          <w:cs/>
          <w:lang w:val="ar_AE" w:bidi="ar_AE"/>
        </w:rPr>
      </w:r>
      <w:r>
        <w:rPr>
          <w:rtl/>
          <w:cs/>
          <w:lang w:val="ar_AE" w:bidi="ar_AE"/>
        </w:rPr>
        <w:t xml:space="preserve">تشير كلمة </w:t>
      </w:r>
      <w:r>
        <w:rPr>
          <w:b/>
          <w:rtl/>
          <w:cs/>
          <w:lang w:val="ar_AE" w:bidi="ar_AE"/>
        </w:rPr>
        <w:t>أَجْيَال</w:t>
      </w:r>
      <w:r>
        <w:rPr>
          <w:rtl/>
          <w:cs/>
          <w:lang w:val="ar_AE" w:bidi="ar_AE"/>
        </w:rPr>
        <w:t xml:space="preserve"> إلى مجموعة من الناس يعيشون في الفترة الزمنية نفسها وينتمون إلى الفئة العمرية نفسها. وارجعوا إلى قاموس الكلمات الرئيسية للمزيد من المعلومات عن كلمة "أجيال". استخدموا الكلمة أو العبارة نفسها التي استخدمتموها لكلمة جيل في المقاطع السابقة.</w:t>
      </w:r>
    </w:p>
    <w:p>
      <w:pPr>
        <w:bidi/>
      </w:pPr>
      <w:r>
        <w:rPr>
          <w:rtl/>
          <w:cs/>
          <w:lang w:val="ar_AE" w:bidi="ar_AE"/>
        </w:rPr>
      </w:r>
      <w:r>
        <w:rPr>
          <w:rtl/>
          <w:cs/>
          <w:lang w:val="ar_AE" w:bidi="ar_AE"/>
        </w:rPr>
        <w:t>وبعد أن يذكر الراوي الأمم التي بقيت في الأرض، يضيف أن الرب استخدمها ليمتحن بني إسرائيل، ليرى هل سيطيعون وصاياه.</w:t>
      </w:r>
    </w:p>
    <w:p>
      <w:pPr>
        <w:bidi/>
      </w:pPr>
      <w:r>
        <w:rPr>
          <w:rtl/>
          <w:cs/>
          <w:lang w:val="ar_AE" w:bidi="ar_AE"/>
        </w:rPr>
      </w:r>
      <w:r>
        <w:rPr>
          <w:b/>
          <w:rtl/>
          <w:cs/>
          <w:lang w:val="ar_AE" w:bidi="ar_AE"/>
        </w:rPr>
        <w:t>الوصية</w:t>
      </w:r>
      <w:r>
        <w:rPr>
          <w:rtl/>
          <w:cs/>
          <w:lang w:val="ar_AE" w:bidi="ar_AE"/>
        </w:rPr>
        <w:t xml:space="preserve"> هي ناموس، أو قانون أو تعليمات. فالرب يعطي وصاياه لشعبه ليرشدهم إلى الحياة الصالحة، وإلى العيش في علاقة صحيحة معه ومع الآخرين. ولمزيد من المعلومات، راجعوا كلمة وصية في قاموس الكلمات الرئيسية. واستخدموا الكلمة أو العبارة نفسها التي استخدمتموها لكلمة وصية في المقاطع السابقة.</w:t>
      </w:r>
    </w:p>
    <w:p>
      <w:pPr>
        <w:bidi/>
      </w:pPr>
      <w:r>
        <w:rPr>
          <w:rtl/>
          <w:cs/>
          <w:lang w:val="ar_AE" w:bidi="ar_AE"/>
        </w:rPr>
      </w:r>
      <w:r>
        <w:rPr>
          <w:rtl/>
          <w:cs/>
          <w:lang w:val="ar_AE" w:bidi="ar_AE"/>
        </w:rPr>
        <w:t>لكن بني إسرائيل رسبوا في امتحان الرب. فلم يطردوا الأمم الأخرى كما أمرهم الرب، بل تزاوجوا معهم. كما بدأوا يعبدون آلهة تلك الأمم الباطلة.</w:t>
      </w:r>
    </w:p>
    <w:p>
      <w:pPr>
        <w:bidi/>
      </w:pPr>
      <w:r>
        <w:rPr>
          <w:rtl/>
          <w:cs/>
          <w:lang w:val="ar_AE" w:bidi="ar_AE"/>
        </w:rPr>
      </w:r>
      <w:r>
        <w:rPr>
          <w:rtl/>
          <w:cs/>
          <w:lang w:val="ar_AE" w:bidi="ar_AE"/>
        </w:rPr>
        <w:t>و</w:t>
      </w:r>
      <w:r>
        <w:rPr>
          <w:b/>
          <w:rtl/>
          <w:cs/>
          <w:lang w:val="ar_AE" w:bidi="ar_AE"/>
        </w:rPr>
        <w:t>الآلهة</w:t>
      </w:r>
      <w:r>
        <w:rPr>
          <w:rtl/>
          <w:cs/>
          <w:lang w:val="ar_AE" w:bidi="ar_AE"/>
        </w:rPr>
        <w:t xml:space="preserve"> الباطلة هي كائنات روحية كان الناس يعبدونها بدلًا من الرب، معتقدين أن لها قوة وسلطانًا. لمزيد من المعلومات عن كلمة آلهة، راجعوا قاموس الكلمات الرئيسية. استخدموا الكلمات نفسها التي استخدمتموها لكلمة آلهة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3:7–11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3: 7–11 واحفظوا هذا المقطع في قلوبكم.</w:t>
      </w:r>
    </w:p>
    <w:p>
      <w:pPr>
        <w:bidi/>
      </w:pPr>
      <w:r>
        <w:rPr>
          <w:rtl/>
          <w:cs/>
          <w:lang w:val="ar_AE" w:bidi="ar_AE"/>
        </w:rPr>
      </w:r>
      <w:r>
        <w:rPr>
          <w:rtl/>
          <w:cs/>
          <w:lang w:val="ar_AE" w:bidi="ar_AE"/>
        </w:rPr>
        <w:t>استمعوا إلى نسخة صوتية من سِفر القضاة 3: 7–11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3: 7–11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المقاطع السابقة، وصف الراوي بإيجاز كيف يتعامل يهوه مع شعبه عندما يختارون عصيانه أو طاعته. كما تحدّث عن الشعوب التي ما زالت تعيش حول بني إسرائيل. وللأسف، صار بنو إسرائيل يتصرفون مثل هذه الشعوب ويعبدون آلهتها الباطلة. لذلك سمح يهوه لأعداء بني إسرائيل بأن يهزموهم. ولكن عندما طلب بنو إسرائيل المساعدة، اختار يهوه لهم قائدًا، هو عثنيئيل، ليخلّصهم.</w:t>
      </w:r>
    </w:p>
    <w:p>
      <w:pPr>
        <w:bidi/>
      </w:pPr>
      <w:r>
        <w:rPr>
          <w:rtl/>
          <w:cs/>
          <w:lang w:val="ar_AE" w:bidi="ar_AE"/>
        </w:rPr>
      </w:r>
      <w:r>
        <w:rPr>
          <w:rtl/>
          <w:cs/>
          <w:lang w:val="ar_AE" w:bidi="ar_AE"/>
        </w:rPr>
        <w:t>في بداية هذا المقطع، يعصي بنو إسرائيل يهوه ويفعلون ما قاله لهم إنه شر. والشر الذي يفعلونه هو أنهم ينسون يهوه إلههم. وهذا لا يعني أنهم ينسون أن يهوه موجود، بل يعني أنهم لم يعودوا يكرمونه ويطيعونه ويعبدونه بوصفه إلههم.</w:t>
      </w:r>
    </w:p>
    <w:p>
      <w:pPr>
        <w:bidi/>
      </w:pPr>
      <w:r>
        <w:rPr>
          <w:rtl/>
          <w:cs/>
          <w:lang w:val="ar_AE" w:bidi="ar_AE"/>
        </w:rPr>
      </w:r>
      <w:r>
        <w:rPr>
          <w:rtl/>
          <w:cs/>
          <w:lang w:val="ar_AE" w:bidi="ar_AE"/>
        </w:rPr>
        <w:t>توقّفوا هنا وناقشوا هذا السؤال كمجموعة: فكّروا في نشاط كنتم تحبون القيام به في طفولتكم، لكنكم لم تعودوا تمارسونه الآن. كيف تصفون أن هذا النشاط لم يعد مهمًا بالنسبة إليكم، أو أنكم لم تعودوا تمارسونه باستمرار؟ أوقِفوا الاستماع إلى هذا التسجيل الصوتي هنا.</w:t>
      </w:r>
    </w:p>
    <w:p>
      <w:pPr>
        <w:bidi/>
      </w:pPr>
      <w:r>
        <w:rPr>
          <w:rtl/>
          <w:cs/>
          <w:lang w:val="ar_AE" w:bidi="ar_AE"/>
        </w:rPr>
      </w:r>
      <w:r>
        <w:rPr>
          <w:rtl/>
          <w:cs/>
          <w:lang w:val="ar_AE" w:bidi="ar_AE"/>
        </w:rPr>
        <w:t>وبدلًا من عبادة يهوه، عبد بنو إسرائيل الآلهة الباطلة التي كانت تعبدها الشعوب المحيطة بهم. ففي كنعان، كان الناس يعبدون آلهة كثيرة، وكان الكنعانيون يعتقدون أن هذه الآلهة تتحكم في أمور مثل الطقس والمحاصيل، وأنها تجعل الناس ينتصرون في المعارك أو يُهزمون فيها. وكانت جماعات مختلفة من الناس تعبد صورًا مختلفة من هذه الآلهة، وبطرق مختلفة. لذلك، كان الناس أحيانًا يطلقون اسم «البعليم» على الآلهة الذكور، و«العشتاروث» على الآلهة الإناث. وقد تستخدم بعض الترجمات تعبير «سواري عشتاروث»، لأن الناس كانوا أحيانًا يصنعون عمودًا خشبيًا ليمثّل الإلهة عشتاروث.</w:t>
      </w:r>
    </w:p>
    <w:p>
      <w:pPr>
        <w:bidi/>
      </w:pPr>
      <w:r>
        <w:rPr>
          <w:rtl/>
          <w:cs/>
          <w:lang w:val="ar_AE" w:bidi="ar_AE"/>
        </w:rPr>
      </w:r>
      <w:r>
        <w:rPr>
          <w:rtl/>
          <w:cs/>
          <w:lang w:val="ar_AE" w:bidi="ar_AE"/>
        </w:rPr>
        <w:t>توقّفوا هنا وناقشوا هذا السؤال كمجموعة: ما بعض الطرق المختلفة التي تعبد بها جماعات مختلفة من الناس إلهًا في ثقافتكم؟ وما بعض الأسماء المختلفة التي قد يطلقها الناس على إله بحسب المكان الذي يعيشون فيه؟ كيف يتحدث الناس عن الأسماء المختلفة والطرق المختلفة لعبادة إله؟ أوقِفوا الاستماع إلى هذا التسجيل الصوتي هنا.</w:t>
      </w:r>
    </w:p>
    <w:p>
      <w:pPr>
        <w:bidi/>
      </w:pPr>
      <w:r>
        <w:rPr>
          <w:rtl/>
          <w:cs/>
          <w:lang w:val="ar_AE" w:bidi="ar_AE"/>
        </w:rPr>
      </w:r>
      <w:r>
        <w:rPr>
          <w:rtl/>
          <w:cs/>
          <w:lang w:val="ar_AE" w:bidi="ar_AE"/>
        </w:rPr>
        <w:t>غضب يهوه بشدة لأن بني إسرائيل عبدوا آلهة أخرى لا تستطيع أن تساعدهم، بدلًا من عبادة يهوه الذي يحبهم ويحميهم. وكان غضب يهوه شديدًا وقويًا، كالنار المشتعلة. لذلك سمح يهوه لأعداء بني إسرائيل بأن يهزموهم ويتسلطوا عليهم، تمامًا كما قال إنه سيفعل إذا عصاه بنو إسرائيل. فدفع يهوه بني إسرائيل إلى يد الملك كوشان رشعتايم، أي إنه سمح لهذا الملك بأن يتسلط عليهم. واسم هذا الملك يعني «كوشان مضاعف الشر»، أو «كوشان الذي شره ضعف شر الآخرين»! ومن المحتمل أن هذا هو الاسم الذي أطلقه بنو إسرائيل على هذا الملك، بدلًا من اسمه الحقيقي. وكان الملك كوشان رشعتايم يحكم أرام النهرين، وهي على الأرجح منطقة تقع بين نهري دجلة والفرات، في الجزء الشرقي مما يُعرف اليوم بسوريا.</w:t>
      </w:r>
    </w:p>
    <w:p>
      <w:pPr>
        <w:bidi/>
      </w:pPr>
      <w:r>
        <w:rPr>
          <w:rtl/>
          <w:cs/>
          <w:lang w:val="ar_AE" w:bidi="ar_AE"/>
        </w:rPr>
      </w:r>
      <w:r>
        <w:rPr>
          <w:rtl/>
          <w:cs/>
          <w:lang w:val="ar_AE" w:bidi="ar_AE"/>
        </w:rPr>
        <w:t>توقّفوا هنا كمجموعة، وانظروا إلى خريطة لإسرائيل والشعوب المحيطة بها. حدّدوا موقع أرام النهرين. أوقِفوا الاستماع إلى هذا التسجيل الصوتي هنا.</w:t>
      </w:r>
    </w:p>
    <w:p>
      <w:pPr>
        <w:bidi/>
      </w:pPr>
      <w:r>
        <w:rPr>
          <w:rtl/>
          <w:cs/>
          <w:lang w:val="ar_AE" w:bidi="ar_AE"/>
        </w:rPr>
      </w:r>
      <w:r>
        <w:rPr>
          <w:rtl/>
          <w:cs/>
          <w:lang w:val="ar_AE" w:bidi="ar_AE"/>
        </w:rPr>
        <w:t>توقّفوا هنا وناقشوا هذا السؤال كمجموعة: في أي مواقف قد تشيرون إلى شخص، وخصوصًا إلى قائد، باسم مختلف عن اسمه المعتاد أو باسم أطول من اسمه؟ ولماذا قد تطلقون عليه هذا الاسم؟ وماذا يكشف هذا الاسم الجديد عن هذا الشخص؟ أوقِفوا الاستماع إلى هذا التسجيل الصوتي هنا.</w:t>
      </w:r>
    </w:p>
    <w:p>
      <w:pPr>
        <w:bidi/>
      </w:pPr>
      <w:r>
        <w:rPr>
          <w:rtl/>
          <w:cs/>
          <w:lang w:val="ar_AE" w:bidi="ar_AE"/>
        </w:rPr>
      </w:r>
      <w:r>
        <w:rPr>
          <w:rtl/>
          <w:cs/>
          <w:lang w:val="ar_AE" w:bidi="ar_AE"/>
        </w:rPr>
        <w:t>تسلّط الملك كوشان رشعتايم على بني إسرائيل ثماني سنوات. فصرخ بنو إسرائيل إلى يهوه طالبين المساعدة، فاستجاب وسمع لهم. وأقام يهوه لهم مخلِّصًا، أي اختار شخصًا ليخلّص بني إسرائيل. وكان هذا الرجل هو عثنيئيل، ابن قناز أخي كالب الأصغر. وهذا هو كالب نفسه الذي أرسله موسى قبل سنوات طويلة ليستطلع أرض كنعان من أجل بني إسرائيل. وستتذكرون أن عثنيئيل قاد، في مقطع سابق، بعض بني إسرائيل للاستيلاء على إحدى مدن الكنعانيين.</w:t>
      </w:r>
    </w:p>
    <w:p>
      <w:pPr>
        <w:bidi/>
      </w:pPr>
      <w:r>
        <w:rPr>
          <w:rtl/>
          <w:cs/>
          <w:lang w:val="ar_AE" w:bidi="ar_AE"/>
        </w:rPr>
      </w:r>
      <w:r>
        <w:rPr>
          <w:rtl/>
          <w:cs/>
          <w:lang w:val="ar_AE" w:bidi="ar_AE"/>
        </w:rPr>
        <w:t>وحلّ روح يهوه على عثنيئيل، أي إن روح يهوه سيطر عليه. روح الرب هو القوة التي تأتي من الرب. وعندما يحل روح الله على شخص ما، فإن هذا الشخص يحصل على قوة أو قدرة خاصة. وقد تكون هذه القدرة قوة جسدية، أو حكمة خاصة، أو فهمًا واضحًا لما يريده الله ولأن روح يهوه حلّ على عثنيئيل، أصبح عثنيئيل أول قاضٍ لإسرائيل. وفي هذا السفر، ليس المقصود بكلمة «القاضي» مجرد شخص يقرر ما إذا كان أحد قد خالف الشريعة وكان مذنبًا، بل القضاة هم قادة يساعدون بني إسرائيل على اتباع الله. وكثيرًا ما يقود القضاة بني إسرائيل لمحاربة أعدائهم، كما فعل عثنيئيل. وقد جعل يهوه عثنيئيل يهزم الملك كوشان رشعتايم، فلم يعد كوشان رشعتايم يتسلط على بني إسرائيل.</w:t>
      </w:r>
    </w:p>
    <w:p>
      <w:pPr>
        <w:bidi/>
      </w:pPr>
      <w:r>
        <w:rPr>
          <w:rtl/>
          <w:cs/>
          <w:lang w:val="ar_AE" w:bidi="ar_AE"/>
        </w:rPr>
      </w:r>
      <w:r>
        <w:rPr>
          <w:rtl/>
          <w:cs/>
          <w:lang w:val="ar_AE" w:bidi="ar_AE"/>
        </w:rPr>
        <w:t>وطوال حياة عثنيئيل بن قناز، استراحت الأرض لمدة أربعين سنة أخرى، وعاشت في سلام. فقد قاد عثنيئيل بني إسرائيل إلى اتباع يهوه، ولذلك لم يضطروا إلى محاربة أعدائهم.</w:t>
      </w:r>
    </w:p>
    <w:p>
      <w:pPr>
        <w:bidi/>
      </w:pPr>
      <w:r>
        <w:rPr>
          <w:rtl/>
          <w:cs/>
          <w:lang w:val="ar_AE" w:bidi="ar_AE"/>
        </w:rPr>
      </w:r>
      <w:r>
        <w:rPr>
          <w:rtl/>
          <w:cs/>
          <w:lang w:val="ar_AE" w:bidi="ar_AE"/>
        </w:rPr>
        <w:t>توقّفوا هنا وناقشوا هذا السؤال كمجموعة: كثيرًا ما ينهي الراوي قصص القضاة بذكر المدة التي استراحت فيها الأرض (أي كانت في سلام). في ثقافتكم، كيف تنهُون القصة عندما تروونها؟ وما أنواع القصص التي تنهُونها بجملة أو عبارة مشابهة؟ أوقِفوا الاستماع إلى هذا التسجيل الصوتي هنا.</w:t>
      </w:r>
    </w:p>
    <w:p>
      <w:pPr>
        <w:bidi/>
      </w:pPr>
      <w:r>
        <w:rPr>
          <w:rtl/>
          <w:cs/>
          <w:lang w:val="ar_AE" w:bidi="ar_AE"/>
        </w:rPr>
      </w:r>
      <w:r>
        <w:rPr>
          <w:rtl/>
          <w:cs/>
          <w:lang w:val="ar_AE" w:bidi="ar_AE"/>
        </w:rPr>
        <w:t>قام عثنيئيل بالدور الذي ينبغي أن يقوم به قاضي يهوه تمامًا. فعندما اختار يهوه عثنيئيل، ومنحه روح يهوه القدرة على القيادة، قاد عثنيئيل بني إسرائيل إلى المعركة، وهناك هزم يهوه أعداء بني إسرائيل. ثم ظل عثنيئيل يقضي لبني إسرائيل، أي يقودهم إلى اتباع يهوه، حتى مات. ويتحدث الراوي في هذه القصة عمّا فعله يهوه أكثر مما يتحدث عمّا فعله عثنيئيل؛ فهذه القصة، في حقيقتها، هي قصة عمّا فعله 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3: 7–11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ثلاثة مشاهد.</w:t>
      </w:r>
    </w:p>
    <w:p>
      <w:pPr>
        <w:bidi/>
      </w:pPr>
      <w:r>
        <w:rPr>
          <w:rtl/>
          <w:cs/>
          <w:lang w:val="ar_AE" w:bidi="ar_AE"/>
        </w:rPr>
      </w:r>
      <w:r>
        <w:rPr>
          <w:b/>
          <w:rtl/>
          <w:cs/>
          <w:lang w:val="ar_AE" w:bidi="ar_AE"/>
        </w:rPr>
        <w:t>في المشهد الأول:</w:t>
      </w:r>
      <w:r>
        <w:rPr>
          <w:rtl/>
          <w:cs/>
          <w:lang w:val="ar_AE" w:bidi="ar_AE"/>
        </w:rPr>
        <w:t xml:space="preserve"> لم يعد بنو إسرائيل يعبدون يهوه، بل عبدوا آلهة أخرى بدلًا منه. فسمح يهوه للملك كوشان رشعتايم بأن يتسلط على بني إسرائيل.</w:t>
      </w:r>
    </w:p>
    <w:p>
      <w:pPr>
        <w:bidi/>
      </w:pPr>
      <w:r>
        <w:rPr>
          <w:rtl/>
          <w:cs/>
          <w:lang w:val="ar_AE" w:bidi="ar_AE"/>
        </w:rPr>
      </w:r>
      <w:r>
        <w:rPr>
          <w:b/>
          <w:rtl/>
          <w:cs/>
          <w:lang w:val="ar_AE" w:bidi="ar_AE"/>
        </w:rPr>
        <w:t>في المشهد الثاني:</w:t>
      </w:r>
      <w:r>
        <w:rPr>
          <w:rtl/>
          <w:cs/>
          <w:lang w:val="ar_AE" w:bidi="ar_AE"/>
        </w:rPr>
        <w:t xml:space="preserve"> صرخ بنو إسرائيل إلى يهوه طالبين المساعدة، فاختار يهوه عثنيئيل ليقود بني إسرائيل. وجعل يهوه عثنيئيل يهزم الملك كوشان رشعتايم.</w:t>
      </w:r>
    </w:p>
    <w:p>
      <w:pPr>
        <w:bidi/>
      </w:pPr>
      <w:r>
        <w:rPr>
          <w:rtl/>
          <w:cs/>
          <w:lang w:val="ar_AE" w:bidi="ar_AE"/>
        </w:rPr>
      </w:r>
      <w:r>
        <w:rPr>
          <w:b/>
          <w:rtl/>
          <w:cs/>
          <w:lang w:val="ar_AE" w:bidi="ar_AE"/>
        </w:rPr>
        <w:t>في المشهد الثالث:</w:t>
      </w:r>
      <w:r>
        <w:rPr>
          <w:rtl/>
          <w:cs/>
          <w:lang w:val="ar_AE" w:bidi="ar_AE"/>
        </w:rPr>
        <w:t xml:space="preserve"> استراحت الأرض أربعين سنة، ثم مات عثنيئيل.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الْبَعْلِيم وَالسَّوَارِي</w:t>
      </w:r>
    </w:p>
    <w:p>
      <w:pPr>
        <w:pStyle w:val="ListBullet"/>
        <w:bidi/>
        <w:spacing w:line="240" w:lineRule="auto"/>
        <w:ind w:left="720"/>
      </w:pPr>
      <w:r>
        <w:rPr>
          <w:rtl/>
          <w:cs/>
          <w:lang w:val="ar_AE" w:bidi="ar_AE"/>
        </w:rPr>
      </w:r>
      <w:r>
        <w:rPr>
          <w:rtl/>
          <w:cs/>
          <w:lang w:val="ar_AE" w:bidi="ar_AE"/>
        </w:rPr>
        <w:t>الملك كُوشَان رِشَعْتَايِم</w:t>
      </w:r>
    </w:p>
    <w:p>
      <w:pPr>
        <w:pStyle w:val="ListBullet"/>
        <w:bidi/>
        <w:spacing w:line="240" w:lineRule="auto"/>
        <w:ind w:left="720"/>
      </w:pPr>
      <w:r>
        <w:rPr>
          <w:rtl/>
          <w:cs/>
          <w:lang w:val="ar_AE" w:bidi="ar_AE"/>
        </w:rPr>
      </w:r>
      <w:r>
        <w:rPr>
          <w:rtl/>
          <w:cs/>
          <w:lang w:val="ar_AE" w:bidi="ar_AE"/>
        </w:rPr>
        <w:t>عُثْنِيئِيل بْنَ قَنَاز</w:t>
      </w:r>
    </w:p>
    <w:p>
      <w:pPr>
        <w:pStyle w:val="ListBullet"/>
        <w:bidi/>
        <w:spacing w:line="240" w:lineRule="auto"/>
        <w:ind w:left="720"/>
      </w:pPr>
      <w:r>
        <w:rPr>
          <w:rtl/>
          <w:cs/>
          <w:lang w:val="ar_AE" w:bidi="ar_AE"/>
        </w:rPr>
      </w:r>
      <w:r>
        <w:rPr>
          <w:rtl/>
          <w:cs/>
          <w:lang w:val="ar_AE" w:bidi="ar_AE"/>
        </w:rPr>
        <w:t>روح الرب</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في مقطع سابق، قدّم الراوي ملخصًا عامًا للطريقة التي تصرّف بها بنو إسرائيل في تلك الفترة. فقد كان يهوه يبارك بني إسرائيل عندما يتبعونه، ولكن عندما يعصونه، كان يسمح لأعدائهم بأن يهزموهم. وعندما يرجع بنو إسرائيل إلى يهوه، كان يهوه يرسل لهم قائدًا يُسمى «قاضيًا» ليخلّصهم. وفي هذا المقطع، يروي الراوي قصة المرة الأولى التي أرسل فيها يهوه قاضيًا لمساعدة بني إسرائيل. لاحظوا كيف يستخدم الراوي كثيرًا من الكلمات والعبارات نفسها التي استخدمها في الملخص السابق. وسيستمر في استخدام هذه الكلمات والعبارات وهو يروي قصص القضاة الآخرين!</w:t>
      </w:r>
    </w:p>
    <w:p>
      <w:pPr>
        <w:bidi/>
      </w:pPr>
      <w:r>
        <w:rPr>
          <w:rtl/>
          <w:cs/>
          <w:lang w:val="ar_AE" w:bidi="ar_AE"/>
        </w:rPr>
      </w:r>
      <w:r>
        <w:rPr>
          <w:rtl/>
          <w:cs/>
          <w:lang w:val="ar_AE" w:bidi="ar_AE"/>
        </w:rPr>
        <w:t>توقّفوا هنا وناقشوا هذا السؤال كمجموعة: كنشاط، احكوا حكاية شعبية أو قصة تراثية من ثقافتكم. وبعد أن تحكوا القصة، ناقشوا ما إذا كنتم قد استخدمتم عبارات أو جملًا تستخدمونها أيضًا في قصص أخرى مشابهة، مثل: «تبدأ هذه القصة منذ زمن بعيد جدًا». فكّروا في أنواع أخرى من القصص في ثقافتكم يستخدم الناس عند روايتها جملًا أو عبارات متشابهة. لماذا تستخدمون هذه العبارات؟ وماذا تخبر هذه العبارات أو الجمل المستمعين عن نوع القصة التي ستروونها؟ أوقِفوا الاستماع إلى هذا التسجيل الصوتي هنا.</w:t>
      </w:r>
    </w:p>
    <w:p>
      <w:pPr>
        <w:bidi/>
      </w:pPr>
      <w:r>
        <w:rPr>
          <w:rtl/>
          <w:cs/>
          <w:lang w:val="ar_AE" w:bidi="ar_AE"/>
        </w:rPr>
      </w:r>
      <w:r>
        <w:rPr>
          <w:rtl/>
          <w:cs/>
          <w:lang w:val="ar_AE" w:bidi="ar_AE"/>
        </w:rPr>
        <w:t>في بداية المشهد الأول، يستخدم الراوي عبارة سيكرر استخدامها عندما يبدأ قصص قضاة آخرين. فيقول «عَمِلَ بَنُو إِسْرَائِيلَ الشَّرَّ فِي عَيْنَيِ الرَّبِّ». ومعنى عبارة "عمل الشر في عيني الرب" تعني أن شعب الله يفعل أمرًا قال يهوه إنه شر جدًا ولا ينبغي فعله.</w:t>
      </w:r>
    </w:p>
    <w:p>
      <w:pPr>
        <w:bidi/>
      </w:pPr>
      <w:r>
        <w:rPr>
          <w:rtl/>
          <w:cs/>
          <w:lang w:val="ar_AE" w:bidi="ar_AE"/>
        </w:rPr>
      </w:r>
      <w:r>
        <w:rPr>
          <w:rtl/>
          <w:cs/>
          <w:lang w:val="ar_AE" w:bidi="ar_AE"/>
        </w:rPr>
        <w:t>توقّفوا هنا وناقشوا هذا السؤال كمجموعة: إن عبارة «عَمِلَ بَنُو إِسْرَائِيلَ الشَّرَّ فِي عَيْنَيِ الرَّبِّ» هي إحدى العبارات المتكررة التي سبق أن استخدمتموها في قضاة 2: 11–19. راجعوا كيف ترجمتم هذه العبارة من قبل، أو ذكِّروا بعضكم بعضًا بترجمتها. أوقِفوا الاستماع إلى هذا التسجيل الصوتي هنا.</w:t>
      </w:r>
    </w:p>
    <w:p>
      <w:pPr>
        <w:bidi/>
      </w:pPr>
      <w:r>
        <w:rPr>
          <w:rtl/>
          <w:cs/>
          <w:lang w:val="ar_AE" w:bidi="ar_AE"/>
        </w:rPr>
      </w:r>
      <w:r>
        <w:rPr>
          <w:rtl/>
          <w:cs/>
          <w:lang w:val="ar_AE" w:bidi="ar_AE"/>
        </w:rPr>
        <w:t>يتصرف بنو إسرائيل بطريقة خاطئة عندما يتوقفون عن عبادة يهوه. ويسمّي الراوي يهوه «إله» لبني إسرائيل حتى يذكّرنا بأن يهوه هو الإله الذي ينبغي لبني إسرائيل أن يعبدوه! لكنهم، بدلًا من ذلك، يخدمون أو يعبدون أصنام البعليم والعشتاروث. يغضب يهوه بشدة لأن بني إسرائيل يفعلون ذلك، ويشبّه الراوي شدة غضب يهوه بالنار التي تحمى بشدة.</w:t>
      </w:r>
    </w:p>
    <w:p>
      <w:pPr>
        <w:bidi/>
      </w:pPr>
      <w:r>
        <w:rPr>
          <w:rtl/>
          <w:cs/>
          <w:lang w:val="ar_AE" w:bidi="ar_AE"/>
        </w:rPr>
      </w:r>
      <w:r>
        <w:rPr>
          <w:rtl/>
          <w:cs/>
          <w:lang w:val="ar_AE" w:bidi="ar_AE"/>
        </w:rPr>
        <w:t>توقّفوا هنا وناقشوا هذا السؤال كمجموعة: إن عبارة « فَحَمِيَ غَضَبُ الرَّبِّ» هي عبارة أخرى سبق أن ترجمتموها! راجعوا كيف ترجمتم هذه العبارة من قبل، أو ذكِّروا بعضكم بعضًا بترجمتها. أوقِفوا الاستماع إلى هذا التسجيل الصوتي هنا.</w:t>
      </w:r>
    </w:p>
    <w:p>
      <w:pPr>
        <w:bidi/>
      </w:pPr>
      <w:r>
        <w:rPr>
          <w:rtl/>
          <w:cs/>
          <w:lang w:val="ar_AE" w:bidi="ar_AE"/>
        </w:rPr>
      </w:r>
      <w:r>
        <w:rPr>
          <w:rtl/>
          <w:cs/>
          <w:lang w:val="ar_AE" w:bidi="ar_AE"/>
        </w:rPr>
        <w:t>يفعل يهوه تمامًا ما قال إنه سيفعله إذا عصاه بنو إسرائيل. فيعاقب بني إسرائيل بأن يسمح لشعب آخر بأن يهزمهم ويتسلط عليهم، فَبَاعَهُمْ بِيَدِ كُوشَانَ رِشَعْتَايِمَ. وهذا لا يعني أن يهوه باع بني إسرائيل حرفيًا للملك كوشان رشعتايم مقابل المال، بل يقصد الراوي أنه كما يخدم العبيد سيدًا، صار على بني إسرائيل الآن أن يخدموا الملك كوشان رشعتايم. وفي ذلك الوقت، كان الناس كثيرًا ما يستخدمون كلمة «اليد» بمعنى القوة أو السلطان. وهكذا سمح يهوه للملك كوشان رشعتايم بأن يتسلط على بني إسرائيل. وربما هاجم الملك كوشان رشعتايم ورجاله بني إسرائيل، وسمح يهوه لهم بأن ينتصروا عليهم. وظل بنو إسرائيل خاضعين للملك كوشان رشعتايم ثماني سنوات، وكان عليهم أن يفعلوا كل ما يأمرهم به.</w:t>
      </w:r>
    </w:p>
    <w:p>
      <w:pPr>
        <w:bidi/>
      </w:pPr>
      <w:r>
        <w:rPr>
          <w:rtl/>
          <w:cs/>
          <w:lang w:val="ar_AE" w:bidi="ar_AE"/>
        </w:rPr>
      </w:r>
      <w:r>
        <w:rPr>
          <w:rtl/>
          <w:cs/>
          <w:lang w:val="ar_AE" w:bidi="ar_AE"/>
        </w:rPr>
        <w:t>توقّفوا هنا وناقشوا هذا السؤال كمجموعة: كيف تصفون في لغتكم الطريقة التي يتسلط بها ملك على جماعة من الناس أو يحكمهم؟ أوقِفوا الاستماع إلى هذا التسجيل الصوتي هنا.</w:t>
      </w:r>
    </w:p>
    <w:p>
      <w:pPr>
        <w:bidi/>
      </w:pPr>
      <w:r>
        <w:rPr>
          <w:rtl/>
          <w:cs/>
          <w:lang w:val="ar_AE" w:bidi="ar_AE"/>
        </w:rPr>
      </w:r>
      <w:r>
        <w:rPr>
          <w:rtl/>
          <w:cs/>
          <w:lang w:val="ar_AE" w:bidi="ar_AE"/>
        </w:rPr>
        <w:t>في المشهد الثاني، يصرخ بنو إسرائيل إلى يهوه. ولا يذكر الراوي ما قاله بنو إسرائيل، لكن ربما اعترفوا بأنهم فعلوا الشر. وربما أخبروا يهوه بما يشعرون به وبأنهم يحتاجون إلى المساعدة. فيستمع يهوه إليهم ويقيم عثنيئيل، أي يختاره ليكون مخلِّصهم، الشخص الذي ينقذهم. ويقول الراوي إن عثنيئيل خلّص بني إسرائيل، ثم يشرح بإيجاز كيف خلّصهم عثنيئيل.</w:t>
      </w:r>
    </w:p>
    <w:p>
      <w:pPr>
        <w:bidi/>
      </w:pPr>
      <w:r>
        <w:rPr>
          <w:rtl/>
          <w:cs/>
          <w:lang w:val="ar_AE" w:bidi="ar_AE"/>
        </w:rPr>
      </w:r>
      <w:r>
        <w:rPr>
          <w:rtl/>
          <w:cs/>
          <w:lang w:val="ar_AE" w:bidi="ar_AE"/>
        </w:rPr>
        <w:t>توقّفوا هنا وناقشوا هذا السؤال كمجموعة: في هذه القصة، يخلّص عثنيئيل شعبه، أي يساعدهم. قبل أن يصف الراوي عثنيئيل لاحقًا في هذه القصة بأنه قاضٍ، يصفه أولًا بأنه «مخلِّص» . فكّروا في أشخاص من ثقافتكم جاءوا في الوقت المناسب تمامًا لمساعدة شعبكم وإنقاذه من الشر أو من أشخاص أرادوا تدميره. ماذا تسمّون هؤلاء الأشخاص؟ أوقِفوا الاستماع إلى هذا التسجيل الصوتي هنا.</w:t>
      </w:r>
    </w:p>
    <w:p>
      <w:pPr>
        <w:bidi/>
      </w:pPr>
      <w:r>
        <w:rPr>
          <w:rtl/>
          <w:cs/>
          <w:lang w:val="ar_AE" w:bidi="ar_AE"/>
        </w:rPr>
      </w:r>
      <w:r>
        <w:rPr>
          <w:rtl/>
          <w:cs/>
          <w:lang w:val="ar_AE" w:bidi="ar_AE"/>
        </w:rPr>
        <w:t>أولًا، يحلّ روح يهوه على عثنيئيل ويمنحه القدرة على قيادة الآخرين. ثم يجمع عثنيئيل رجال بني إسرائيل، وينطلقون لمهاجمة الملك كوشان رشعتايم وجنوده. وعندما تدور المعركة، يجعل يهوه عثنيئيل يهزم الملك كوشان رشعتايم ورجاله. وهكذا ينزع يهوه من الملك كوشان رشعتايم سلطانه على بني إسرائيل، ويعطي عثنيئيل الإسرائيلي، بدلًا منه، سلطانًا على الملك كوشان رشعتايم!</w:t>
      </w:r>
    </w:p>
    <w:p>
      <w:pPr>
        <w:bidi/>
      </w:pPr>
      <w:r>
        <w:rPr>
          <w:rtl/>
          <w:cs/>
          <w:lang w:val="ar_AE" w:bidi="ar_AE"/>
        </w:rPr>
      </w:r>
      <w:r>
        <w:rPr>
          <w:rtl/>
          <w:cs/>
          <w:lang w:val="ar_AE" w:bidi="ar_AE"/>
        </w:rPr>
        <w:t>وينهي الراوي قصة عثنيئيل في المشهد الثالث، إذ يوضح المدة التي عاش فيها الشعب بسلام في أرضهم، ثم يذكر موت عثنيئيل. ويُقصد بكلمة "استراحت" هنا، على الأرجح، أن بني إسرائيل لم يكونوا مضطرين إلى محاربة أعدائهم.</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3: 7–11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الْبَعْلِيمَ وَالسَّوَارِيَ</w:t>
      </w:r>
    </w:p>
    <w:p>
      <w:pPr>
        <w:pStyle w:val="ListBullet"/>
        <w:bidi/>
        <w:spacing w:line="240" w:lineRule="auto"/>
        <w:ind w:left="720"/>
      </w:pPr>
      <w:r>
        <w:rPr>
          <w:rtl/>
          <w:cs/>
          <w:lang w:val="ar_AE" w:bidi="ar_AE"/>
        </w:rPr>
      </w:r>
      <w:r>
        <w:rPr>
          <w:rtl/>
          <w:cs/>
          <w:lang w:val="ar_AE" w:bidi="ar_AE"/>
        </w:rPr>
        <w:t>الملك كُوشَانَ رِشَعْتَايِمَ</w:t>
      </w:r>
    </w:p>
    <w:p>
      <w:pPr>
        <w:pStyle w:val="ListBullet"/>
        <w:bidi/>
        <w:spacing w:line="240" w:lineRule="auto"/>
        <w:ind w:left="720"/>
      </w:pPr>
      <w:r>
        <w:rPr>
          <w:rtl/>
          <w:cs/>
          <w:lang w:val="ar_AE" w:bidi="ar_AE"/>
        </w:rPr>
      </w:r>
      <w:r>
        <w:rPr>
          <w:rtl/>
          <w:cs/>
          <w:lang w:val="ar_AE" w:bidi="ar_AE"/>
        </w:rPr>
        <w:t>عُثْنِيئِيلَ بْنَ قَنَازَ</w:t>
      </w:r>
    </w:p>
    <w:p>
      <w:pPr>
        <w:pStyle w:val="ListBullet"/>
        <w:bidi/>
        <w:spacing w:line="240" w:lineRule="auto"/>
        <w:ind w:left="720"/>
      </w:pPr>
      <w:r>
        <w:rPr>
          <w:rtl/>
          <w:cs/>
          <w:lang w:val="ar_AE" w:bidi="ar_AE"/>
        </w:rPr>
      </w:r>
      <w:r>
        <w:rPr>
          <w:rtl/>
          <w:cs/>
          <w:lang w:val="ar_AE" w:bidi="ar_AE"/>
        </w:rPr>
        <w:t>روح يهوه</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لقد أخطأ بنو إسرائيل في حق الرب. فتركوا عبادة الرب إلههم، وعبدوا أصنام البعل وعشتاروت. فاشتد غضب الرب على بني إسرائيل، وسمح لكوشان رشعتايم، ملك أرام النهرين، أن يهزمهم ويتسلط عليهم.</w:t>
      </w:r>
    </w:p>
    <w:p>
      <w:pPr>
        <w:bidi/>
      </w:pPr>
      <w:r>
        <w:rPr>
          <w:rtl/>
          <w:cs/>
          <w:lang w:val="ar_AE" w:bidi="ar_AE"/>
        </w:rPr>
      </w:r>
      <w:r>
        <w:rPr>
          <w:rtl/>
          <w:cs/>
          <w:lang w:val="ar_AE" w:bidi="ar_AE"/>
        </w:rPr>
        <w:t>أوقفوا التمثيل. اسألوا الشخص الذي يؤدي دور يهوه: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لا تستطيع تماثيل البَعْل والسارية مساعدة بني إسرائيل! إن بني إسرائيل يضيعون وقتهم عندما يخدمون هذه الآلهة ويعبدونها. أنا غاضب لأن بني إسرائيل يؤذون أنفسهم والآخرين عندما يفعلون الشر. أو</w:t>
      </w:r>
    </w:p>
    <w:p>
      <w:pPr>
        <w:pStyle w:val="ListBullet"/>
        <w:bidi/>
        <w:spacing w:line="240" w:lineRule="auto"/>
        <w:ind w:left="720"/>
      </w:pPr>
      <w:r>
        <w:rPr>
          <w:rtl/>
          <w:cs/>
          <w:lang w:val="ar_AE" w:bidi="ar_AE"/>
        </w:rPr>
      </w:r>
      <w:r>
        <w:rPr>
          <w:rtl/>
          <w:cs/>
          <w:lang w:val="ar_AE" w:bidi="ar_AE"/>
        </w:rPr>
        <w:t>لقد أخبرتهم بما سيحدث إن لم يطيعوني. لذلك سأدعهم يواجهون نتائج عصيانهم، حتى يتذكروا أن عليهم أن يعبدوني ويطيعوني.</w:t>
      </w:r>
    </w:p>
    <w:p>
      <w:pPr>
        <w:pStyle w:val="ListBullet"/>
        <w:bidi/>
        <w:spacing w:line="240" w:lineRule="auto"/>
        <w:ind w:left="720"/>
      </w:pPr>
      <w:r>
        <w:rPr>
          <w:rtl/>
          <w:cs/>
          <w:lang w:val="ar_AE" w:bidi="ar_AE"/>
        </w:rPr>
      </w:r>
      <w:r>
        <w:rPr>
          <w:rtl/>
          <w:cs/>
          <w:lang w:val="ar_AE" w:bidi="ar_AE"/>
        </w:rPr>
        <w:t xml:space="preserve">أنا أحب بني إسرائيل وأرغب في أن تكون لي علاقة صالحة معهم. يؤلمني أنهم يتجاهلونني ويتحدثون إلى آلهة كاذبة لا تسمعهم ولا تفهمهم. </w:t>
      </w:r>
    </w:p>
    <w:p>
      <w:pPr>
        <w:bidi/>
      </w:pPr>
      <w:r>
        <w:rPr>
          <w:rtl/>
          <w:cs/>
          <w:lang w:val="ar_AE" w:bidi="ar_AE"/>
        </w:rPr>
      </w:r>
      <w:r>
        <w:rPr>
          <w:rtl/>
          <w:cs/>
          <w:lang w:val="ar_AE" w:bidi="ar_AE"/>
        </w:rPr>
        <w:t>اسألوا الشخص الذي يؤدي دور بني إسرائيل: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لقد رأيتُ كم يبدو جيراننا أغنياء وسعداء. لا بد أن آلهتهم تمنحهم هذه الخيرات الكثيرة. إذا عبدتُ آلهتهم، فربما أحصل أنا أيضًا على هذه البركات! أو</w:t>
      </w:r>
    </w:p>
    <w:p>
      <w:pPr>
        <w:pStyle w:val="ListBullet"/>
        <w:bidi/>
        <w:spacing w:line="240" w:lineRule="auto"/>
        <w:ind w:left="720"/>
      </w:pPr>
      <w:r>
        <w:rPr>
          <w:rtl/>
          <w:cs/>
          <w:lang w:val="ar_AE" w:bidi="ar_AE"/>
        </w:rPr>
      </w:r>
      <w:r>
        <w:rPr>
          <w:rtl/>
          <w:cs/>
          <w:lang w:val="ar_AE" w:bidi="ar_AE"/>
        </w:rPr>
        <w:t>لا تعجبني الطريقة التي طلب منا الرب أن نحيا بها. أحيانًا تكون صعبة، وأنا أفضل أن أفعل ما أريده لأنه أسهل؛ أو</w:t>
      </w:r>
    </w:p>
    <w:p>
      <w:pPr>
        <w:pStyle w:val="ListBullet"/>
        <w:bidi/>
        <w:spacing w:line="240" w:lineRule="auto"/>
        <w:ind w:left="720"/>
      </w:pPr>
      <w:r>
        <w:rPr>
          <w:rtl/>
          <w:cs/>
          <w:lang w:val="ar_AE" w:bidi="ar_AE"/>
        </w:rPr>
      </w:r>
      <w:r>
        <w:rPr>
          <w:rtl/>
          <w:cs/>
          <w:lang w:val="ar_AE" w:bidi="ar_AE"/>
        </w:rPr>
        <w:t>أنا مندهش لأن ملك أرام النهرين هزمنا! كنت أظن أن هذه الآلهة الجديدة ستحمينا!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تسلّط الملك كوشان رشعتايم على بني إسرائيل مدة ثماني سنوات. وعندما صرخ بنو إسرائيل إلى الرب طالبين المعونة، أقام لهم الرب عثنيئيل ليخلِّصهم. وكان عثنيئيل ابن قناز، أخا كالب الأصغر. فخلَّص عثنيئيل بني إسرائيل من أعدائهم. وحلَّ عليه روح الرب، فأعطاه قوة، وصار قاضيًا لإسرائيل، وقاد الشعب في الحرب. وأعطى الرب عثنيئيل نصرًا كاملًا على كوشان رشعتايم، ملك أرام النهرين. وعاشت البلاد في سلام أربعين سنة، ثم مات عثنيئيل بن قناز.</w:t>
      </w:r>
    </w:p>
    <w:p>
      <w:pPr>
        <w:bidi/>
      </w:pPr>
      <w:r>
        <w:rPr>
          <w:rtl/>
          <w:cs/>
          <w:lang w:val="ar_AE" w:bidi="ar_AE"/>
        </w:rPr>
      </w:r>
      <w:r>
        <w:rPr>
          <w:rtl/>
          <w:cs/>
          <w:lang w:val="ar_AE" w:bidi="ar_AE"/>
        </w:rPr>
        <w:t>أوقفوا التمثيل. اسأل الشخص الذي يؤدي دور عثنيئيل: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 أريد أن أكرم الرب، وأن أفعل كل ما أوصاني به، لأنني أهابه وأحترمه. لقد شعرت بالحزن والغضب عندما رأيت كيف يتصرف بقية بني إسرائيل. أو:</w:t>
      </w:r>
    </w:p>
    <w:p>
      <w:pPr>
        <w:pStyle w:val="ListBullet"/>
        <w:bidi/>
        <w:spacing w:line="240" w:lineRule="auto"/>
        <w:ind w:left="720"/>
      </w:pPr>
      <w:r>
        <w:rPr>
          <w:rtl/>
          <w:cs/>
          <w:lang w:val="ar_AE" w:bidi="ar_AE"/>
        </w:rPr>
      </w:r>
      <w:r>
        <w:rPr>
          <w:rtl/>
          <w:cs/>
          <w:lang w:val="ar_AE" w:bidi="ar_AE"/>
        </w:rPr>
        <w:t>أنا ممتن لأن روح الرب منحني القدرة على أن أقود الشعب بالطريقة الصحيحة. لقد كان من الصعب أن أعلِّم بني إسرائيل أن يعودوا لعبادة الرب. لم أكن لأستطيع قيادة الشعب بقوتي وحدي. أو:</w:t>
      </w:r>
    </w:p>
    <w:p>
      <w:pPr>
        <w:pStyle w:val="ListBullet"/>
        <w:bidi/>
        <w:spacing w:line="240" w:lineRule="auto"/>
        <w:ind w:left="720"/>
      </w:pPr>
      <w:r>
        <w:rPr>
          <w:rtl/>
          <w:cs/>
          <w:lang w:val="ar_AE" w:bidi="ar_AE"/>
        </w:rPr>
      </w:r>
      <w:r>
        <w:rPr>
          <w:rtl/>
          <w:cs/>
          <w:lang w:val="ar_AE" w:bidi="ar_AE"/>
        </w:rPr>
        <w:t>عندما نطيع الرب، تكون لنا علاقة سليمة معه، ونعيش في سلام مع بعضنا البعض. سأظل أذكِّر بني إسرائيل بهذا ما دمت حيًا. وأرجو أن يتذكروا ذلك بعد موتي، عندما لا أعود موجودًا لأذكِّرهم.</w:t>
      </w:r>
    </w:p>
    <w:p>
      <w:pPr>
        <w:bidi/>
      </w:pPr>
      <w:r>
        <w:rPr>
          <w:rtl/>
          <w:cs/>
          <w:lang w:val="ar_AE" w:bidi="ar_AE"/>
        </w:rPr>
      </w:r>
      <w:r>
        <w:rPr>
          <w:rtl/>
          <w:cs/>
          <w:lang w:val="ar_AE" w:bidi="ar_AE"/>
        </w:rPr>
        <w:t>اسألوا الشخص الذي يؤدي دور بني إسرائيل: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كان حكم الملك كوشان رشعتايم لنا قاسيًا جدًا! لقد تذكرتُ كم كانت حياتنا جيدة عندما كنا نعبد الرب. لذلك صرختُ إلى الرب طالبًا المعونة، لأنني كنت في شدة وضيق. أو:</w:t>
      </w:r>
    </w:p>
    <w:p>
      <w:pPr>
        <w:pStyle w:val="ListBullet"/>
        <w:bidi/>
        <w:spacing w:line="240" w:lineRule="auto"/>
        <w:ind w:left="720"/>
      </w:pPr>
      <w:r>
        <w:rPr>
          <w:rtl/>
          <w:cs/>
          <w:lang w:val="ar_AE" w:bidi="ar_AE"/>
        </w:rPr>
      </w:r>
      <w:r>
        <w:rPr>
          <w:rtl/>
          <w:cs/>
          <w:lang w:val="ar_AE" w:bidi="ar_AE"/>
        </w:rPr>
        <w:t>أنا ممتن لأن الرب اختار عثنيئيل ليقودنا. لقد رأيتُ من قبل كيف كان يقود عثنيئيل الآخرين، وكنت أعلم أنه قائد صالح. لكن عندما صار قاضيًا لنا، لاحظتُ أن فيه شيئًا مختلفًا. كان واضحًا أن الله يعينه في كل ما يفعله. أو</w:t>
      </w:r>
    </w:p>
    <w:p>
      <w:pPr>
        <w:pStyle w:val="ListBullet"/>
        <w:bidi/>
        <w:spacing w:line="240" w:lineRule="auto"/>
        <w:ind w:left="720"/>
      </w:pPr>
      <w:r>
        <w:rPr>
          <w:rtl/>
          <w:cs/>
          <w:lang w:val="ar_AE" w:bidi="ar_AE"/>
        </w:rPr>
      </w:r>
      <w:r>
        <w:rPr>
          <w:rtl/>
          <w:cs/>
          <w:lang w:val="ar_AE" w:bidi="ar_AE"/>
        </w:rPr>
        <w:t>يبدو أن عبادة الرب أفضل من عبادة الآلهة الأخرى. سأحاول أن أتذكر أن ألجأ إلى الرب كلما احتجت إلى معونته.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3: 7–11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تصرّف </w:t>
      </w:r>
      <w:r>
        <w:rPr>
          <w:b/>
          <w:rtl/>
          <w:cs/>
          <w:lang w:val="ar_AE" w:bidi="ar_AE"/>
        </w:rPr>
        <w:t>بنو إسرائيل</w:t>
      </w:r>
      <w:r>
        <w:rPr>
          <w:rtl/>
          <w:cs/>
          <w:lang w:val="ar_AE" w:bidi="ar_AE"/>
        </w:rPr>
        <w:t xml:space="preserve"> بطريقة أخبرهم الرب أنها </w:t>
      </w:r>
      <w:r>
        <w:rPr>
          <w:b/>
          <w:rtl/>
          <w:cs/>
          <w:lang w:val="ar_AE" w:bidi="ar_AE"/>
        </w:rPr>
        <w:t>شرّ</w:t>
      </w:r>
      <w:r>
        <w:rPr>
          <w:rtl/>
          <w:cs/>
          <w:lang w:val="ar_AE" w:bidi="ar_AE"/>
        </w:rPr>
        <w:t>. الشر هو نقيض الخير. فالإنسان الشرير هو الذي يختار أن يفعل ما هو سيئ ويؤذي الآخرين. وعندما يتوقف الناس عن طاعة الله، فإنهم يبدأون في فعل الشر. ولمزيد من المعلومات عن كلمتيّ بني إسرائيل والشر، راجعوا قاموس الكلمات الرئيسية. استخدموا الكلمة أو العبارة نفسها التي استخدمتموها في المقاطع السابقة لكلٍّ من بني إسرائيل والشر.</w:t>
      </w:r>
    </w:p>
    <w:p>
      <w:pPr>
        <w:bidi/>
      </w:pPr>
      <w:r>
        <w:rPr>
          <w:rtl/>
          <w:cs/>
          <w:lang w:val="ar_AE" w:bidi="ar_AE"/>
        </w:rPr>
      </w:r>
      <w:r>
        <w:rPr>
          <w:rtl/>
          <w:cs/>
          <w:lang w:val="ar_AE" w:bidi="ar_AE"/>
        </w:rPr>
        <w:t xml:space="preserve">كان اسم الرب </w:t>
      </w:r>
      <w:r>
        <w:rPr>
          <w:b/>
          <w:rtl/>
          <w:cs/>
          <w:lang w:val="ar_AE" w:bidi="ar_AE"/>
        </w:rPr>
        <w:t>(يهوه)</w:t>
      </w:r>
      <w:r>
        <w:rPr>
          <w:rtl/>
          <w:cs/>
          <w:lang w:val="ar_AE" w:bidi="ar_AE"/>
        </w:rPr>
        <w:t xml:space="preserve"> اسمًا شخصيًا جدًا لله يُظهر العلاقة الوثيقة بين الله وشعب إسرائيل. لمزيد من المعلومات حول كلمة "يهوه"، ارجعوا إلى قاموس الكلمات الرئيسية. استخدم نفس الكلمة أو العبارة لـ "يهوه" كما استخدمتها في المقاطع السابقة.</w:t>
      </w:r>
    </w:p>
    <w:p>
      <w:pPr>
        <w:bidi/>
      </w:pPr>
      <w:r>
        <w:rPr>
          <w:rtl/>
          <w:cs/>
          <w:lang w:val="ar_AE" w:bidi="ar_AE"/>
        </w:rPr>
      </w:r>
      <w:r>
        <w:rPr>
          <w:rtl/>
          <w:cs/>
          <w:lang w:val="ar_AE" w:bidi="ar_AE"/>
        </w:rPr>
        <w:t xml:space="preserve">ويهوه هو </w:t>
      </w:r>
      <w:r>
        <w:rPr>
          <w:b/>
          <w:rtl/>
          <w:cs/>
          <w:lang w:val="ar_AE" w:bidi="ar_AE"/>
        </w:rPr>
        <w:t xml:space="preserve"> إله </w:t>
      </w:r>
      <w:r>
        <w:rPr>
          <w:rtl/>
          <w:cs/>
          <w:lang w:val="ar_AE" w:bidi="ar_AE"/>
        </w:rPr>
        <w:t>بني إسرائيل. أما الكلمة التي تشير إلى الله، فهي كلمة عامة لله. للمزيد من المعلومات عن الله، راجعوا قاموس الكلمات الرئيسية. استخدموا الكلمة أو العبارة نفسها التي استخدمتموها في المقاطع السابقة للإشارة إلى الله.</w:t>
      </w:r>
    </w:p>
    <w:p>
      <w:pPr>
        <w:bidi/>
      </w:pPr>
      <w:r>
        <w:rPr>
          <w:rtl/>
          <w:cs/>
          <w:lang w:val="ar_AE" w:bidi="ar_AE"/>
        </w:rPr>
      </w:r>
      <w:r>
        <w:rPr>
          <w:b/>
          <w:rtl/>
          <w:cs/>
          <w:lang w:val="ar_AE" w:bidi="ar_AE"/>
        </w:rPr>
        <w:t>عَبَدَ</w:t>
      </w:r>
      <w:r>
        <w:rPr>
          <w:rtl/>
          <w:cs/>
          <w:lang w:val="ar_AE" w:bidi="ar_AE"/>
        </w:rPr>
        <w:t xml:space="preserve"> بنو إسرائيل البعليم والعشتاروث. وعندما يعبد الناس صنمًا أو إلهًا، فإنهم يمارسون طقوس </w:t>
      </w:r>
      <w:r>
        <w:rPr>
          <w:b/>
          <w:rtl/>
          <w:cs/>
          <w:lang w:val="ar_AE" w:bidi="ar_AE"/>
        </w:rPr>
        <w:t>العبادة</w:t>
      </w:r>
      <w:r>
        <w:rPr>
          <w:rtl/>
          <w:cs/>
          <w:lang w:val="ar_AE" w:bidi="ar_AE"/>
        </w:rPr>
        <w:t xml:space="preserve"> له. ولمزيد من المعلومات عن العبادة الحقيقية، راجعوا مدخل العبادة في قاموس الكلمات الرئيسية. واستخدموا الكلمة أو العبارة نفسها التي استخدمتموها سابقًا لكلمة يعبد أو يتعبّد.</w:t>
      </w:r>
    </w:p>
    <w:p>
      <w:pPr>
        <w:bidi/>
      </w:pPr>
      <w:r>
        <w:rPr>
          <w:rtl/>
          <w:cs/>
          <w:lang w:val="ar_AE" w:bidi="ar_AE"/>
        </w:rPr>
      </w:r>
      <w:r>
        <w:rPr>
          <w:rtl/>
          <w:cs/>
          <w:lang w:val="ar_AE" w:bidi="ar_AE"/>
        </w:rPr>
        <w:t xml:space="preserve">أما </w:t>
      </w:r>
      <w:r>
        <w:rPr>
          <w:b/>
          <w:rtl/>
          <w:cs/>
          <w:lang w:val="ar_AE" w:bidi="ar_AE"/>
        </w:rPr>
        <w:t>البعليم</w:t>
      </w:r>
      <w:r>
        <w:rPr>
          <w:rtl/>
          <w:cs/>
          <w:lang w:val="ar_AE" w:bidi="ar_AE"/>
        </w:rPr>
        <w:t xml:space="preserve"> و</w:t>
      </w:r>
      <w:r>
        <w:rPr>
          <w:b/>
          <w:rtl/>
          <w:cs/>
          <w:lang w:val="ar_AE" w:bidi="ar_AE"/>
        </w:rPr>
        <w:t>العشتاروث</w:t>
      </w:r>
      <w:r>
        <w:rPr>
          <w:rtl/>
          <w:cs/>
          <w:lang w:val="ar_AE" w:bidi="ar_AE"/>
        </w:rPr>
        <w:t xml:space="preserve">، فهم </w:t>
      </w:r>
      <w:r>
        <w:rPr>
          <w:b/>
          <w:rtl/>
          <w:cs/>
          <w:lang w:val="ar_AE" w:bidi="ar_AE"/>
        </w:rPr>
        <w:t>آلهة</w:t>
      </w:r>
      <w:r>
        <w:rPr>
          <w:rtl/>
          <w:cs/>
          <w:lang w:val="ar_AE" w:bidi="ar_AE"/>
        </w:rPr>
        <w:t xml:space="preserve"> باطلة كانت تعبدها الأمم المحيطة ببني إسرائيل. وكان الناس يستخدمون تماثيل مصنوعة من الخشب أو المعدن، تُسمى أصنامًا، لتمثيل هذه الآلهة. وكانوا أحيانًا ينصبون ساريةً لتمثل الإلهة عشتاروث. وكانت لكل منطقة ولكل شعب أصنامه وطرقه الخاصة في عبادة هذه الآلهة. ولذلك كان الناس يطلقون اسم البعليم على جميع الآلهة الذكور، واسم العشتاروث على جميع الآلهة الإناث. للمزيد من المعلومات عن البعل، راجعوا قاموس الكلمات الرئيسية. استخدموا الكلمة أو العبارة نفسها التي استخدمتموها لكلمة البعل في المقاطع السابقة.</w:t>
      </w:r>
    </w:p>
    <w:p>
      <w:pPr>
        <w:bidi/>
      </w:pPr>
      <w:r>
        <w:rPr>
          <w:rtl/>
          <w:cs/>
          <w:lang w:val="ar_AE" w:bidi="ar_AE"/>
        </w:rPr>
      </w:r>
      <w:r>
        <w:rPr>
          <w:rtl/>
          <w:cs/>
          <w:lang w:val="ar_AE" w:bidi="ar_AE"/>
        </w:rPr>
        <w:t>توقَّفوا هنا، ثم ناقشوا معًا الكلمة أو العبارة التي ستستخدمونها للتعبير عن العشتاروث أو الآلهة الإناث. انظروا كلمة آلهة في قاموس الكلمات الرئيسية لمزيد من المعلومات. 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سمح الرب </w:t>
      </w:r>
      <w:r>
        <w:rPr>
          <w:b/>
          <w:rtl/>
          <w:cs/>
          <w:lang w:val="ar_AE" w:bidi="ar_AE"/>
        </w:rPr>
        <w:t>للملك</w:t>
      </w:r>
      <w:r>
        <w:rPr>
          <w:rtl/>
          <w:cs/>
          <w:lang w:val="ar_AE" w:bidi="ar_AE"/>
        </w:rPr>
        <w:t xml:space="preserve"> كوشان رشعتايم أن يتسلط على بني إسرائيل. الملك هو شخص يحكم مدينة أو منطقة، مثل إقليم أو بلد. استخدموا الكلمة نفسها التي استخدمتموها لكلمة ملك في المقاطع السابقة. انظروا تعبير مَلِك في قاموس الكلمات الرئيسية لمزيد من المعلومات.</w:t>
      </w:r>
    </w:p>
    <w:p>
      <w:pPr>
        <w:bidi/>
      </w:pPr>
      <w:r>
        <w:rPr>
          <w:rtl/>
          <w:cs/>
          <w:lang w:val="ar_AE" w:bidi="ar_AE"/>
        </w:rPr>
      </w:r>
      <w:r>
        <w:rPr>
          <w:rtl/>
          <w:cs/>
          <w:lang w:val="ar_AE" w:bidi="ar_AE"/>
        </w:rPr>
        <w:t xml:space="preserve">وحلَّ </w:t>
      </w:r>
      <w:r>
        <w:rPr>
          <w:b/>
          <w:rtl/>
          <w:cs/>
          <w:lang w:val="ar_AE" w:bidi="ar_AE"/>
        </w:rPr>
        <w:t>روح الرب</w:t>
      </w:r>
      <w:r>
        <w:rPr>
          <w:rtl/>
          <w:cs/>
          <w:lang w:val="ar_AE" w:bidi="ar_AE"/>
        </w:rPr>
        <w:t xml:space="preserve"> على عثنيئيل، فأصبح قاضيًا لإسرائيل. روح الرب هو القوة التي تأتي من الرب. وهذه القوة تخلق، وتعطي الحياة، وتصنع المعجزات، وتغيِّر الناس. وعندما يحل روح الله على شخص ما، فإن هذا الشخص يحصل على قوة أو قدرة خاصة. وهذا قد يعني القوة الجسدية، أو الحكمة الخاصة، أو الفهم الواضح لما يريده الله. </w:t>
      </w:r>
    </w:p>
    <w:p>
      <w:pPr>
        <w:bidi/>
      </w:pPr>
      <w:r>
        <w:rPr>
          <w:rtl/>
          <w:cs/>
          <w:lang w:val="ar_AE" w:bidi="ar_AE"/>
        </w:rPr>
      </w:r>
      <w:r>
        <w:rPr>
          <w:rtl/>
          <w:cs/>
          <w:lang w:val="ar_AE" w:bidi="ar_AE"/>
        </w:rPr>
        <w:t>توقّفوا هنا وناقشوا معًا الكلمة أو العبارة التي ستستخدمونها للتعبير عن روح الرب. ورغم أن تعبير «الروح القدس» ليس التعبير المعتاد في العهد القديم، فإن المقصود هنا هو روح الله نفسه الذي يرد ذكره في العهد الجديد. راجعوا مدخل الروح القدس في قاموس الكلمات الرئيسية لمزيد من المعلومات عن روح الله. وإذا كنتم قد ترجمتم عبارة روح الرب في سفر آخر من أسفار العهد القديم، فاستخدموا الترجمة نفسها هنا. أوقِفوا الاستماع إلى هذا التسجيل الصوتي هنا.</w:t>
      </w:r>
    </w:p>
    <w:p>
      <w:pPr>
        <w:bidi/>
      </w:pPr>
      <w:r>
        <w:rPr>
          <w:rtl/>
          <w:cs/>
          <w:lang w:val="ar_AE" w:bidi="ar_AE"/>
        </w:rPr>
      </w:r>
      <w:r>
        <w:rPr>
          <w:rtl/>
          <w:cs/>
          <w:lang w:val="ar_AE" w:bidi="ar_AE"/>
        </w:rPr>
        <w:t xml:space="preserve">وقد كان روح الرب على عثنيئيل، فأصبح </w:t>
      </w:r>
      <w:r>
        <w:rPr>
          <w:b/>
          <w:rtl/>
          <w:cs/>
          <w:lang w:val="ar_AE" w:bidi="ar_AE"/>
        </w:rPr>
        <w:t>قاضيًا</w:t>
      </w:r>
      <w:r>
        <w:rPr>
          <w:rtl/>
          <w:cs/>
          <w:lang w:val="ar_AE" w:bidi="ar_AE"/>
        </w:rPr>
        <w:t xml:space="preserve"> لإسرائيل. وفي هذا السفر، كان القضاة قادةً يساعدون بني إسرائيل على اتباع الله. وكانوا في الغالب قادةً عسكريين، وقد كانوا أحيانًا يقومون أيضًا بدور القضاة التقليديين الذين يفصلون في القضايا إن كان الشخص مذنبًا وقد خالف الناموس. ولمزيد من المعلومات حول كلمة قاضي، راجعوا الكلمة في قاموس الكلمات الرئيسية. استخدموا الكلمة أو العبارة ذاتها التي استخدمتموها سابقًا لترجمة كلمة قاضي.</w:t>
      </w:r>
    </w:p>
    <w:p>
      <w:pPr>
        <w:bidi/>
      </w:pPr>
      <w:r>
        <w:rPr>
          <w:rtl/>
          <w:cs/>
          <w:lang w:val="ar_AE" w:bidi="ar_AE"/>
        </w:rPr>
      </w:r>
      <w:r>
        <w:rPr>
          <w:rtl/>
          <w:cs/>
          <w:lang w:val="ar_AE" w:bidi="ar_AE"/>
        </w:rPr>
        <w:t xml:space="preserve">ثم </w:t>
      </w:r>
      <w:r>
        <w:rPr>
          <w:b/>
          <w:rtl/>
          <w:cs/>
          <w:lang w:val="ar_AE" w:bidi="ar_AE"/>
        </w:rPr>
        <w:t>استراحت</w:t>
      </w:r>
      <w:r>
        <w:rPr>
          <w:rtl/>
          <w:cs/>
          <w:lang w:val="ar_AE" w:bidi="ar_AE"/>
        </w:rPr>
        <w:t xml:space="preserve"> الأرض في سلام مدة ٤٠ سنة. وربما يُقصد بكلمة "استراحت" هنا أن الشعب عاش في سلام ووفاق، ولم يحاربوا بعضهم، وأن الأمم الأخرى لم تهاجم بني إسرائيل.</w:t>
      </w:r>
    </w:p>
    <w:p>
      <w:pPr>
        <w:bidi/>
      </w:pPr>
      <w:r>
        <w:rPr>
          <w:rtl/>
          <w:cs/>
          <w:lang w:val="ar_AE" w:bidi="ar_AE"/>
        </w:rPr>
      </w:r>
      <w:r>
        <w:rPr>
          <w:rtl/>
          <w:cs/>
          <w:lang w:val="ar_AE" w:bidi="ar_AE"/>
        </w:rPr>
        <w:t>توقّفوا هنا وناقشوا معًا كمجموعة الكلمة أو العبارة التي ستستخدمونها للتعبير عن كلمة سلام. انظروا كلمة سلام في "قاموس الكلمات الرئيسية" للمزيد من المعلومات. إذا كنتم قد ترجمتم هذا التعبير بالفعل في سِفر آخر من الكتاب المُقدَّس، 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3:12–31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3: 12–31 واحفظوا هذا المقطع في قلوبكم.</w:t>
      </w:r>
    </w:p>
    <w:p>
      <w:pPr>
        <w:bidi/>
      </w:pPr>
      <w:r>
        <w:rPr>
          <w:rtl/>
          <w:cs/>
          <w:lang w:val="ar_AE" w:bidi="ar_AE"/>
        </w:rPr>
      </w:r>
      <w:r>
        <w:rPr>
          <w:rtl/>
          <w:cs/>
          <w:lang w:val="ar_AE" w:bidi="ar_AE"/>
        </w:rPr>
        <w:t>استمعوا إلى نسخة صوتية من سِفر القضاة 3: 12–31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3: 12–31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كما في المقطع السابق، يترك بنو إسرائيل عبادة الرب، فيسمح الرب لأعدائهم بأن يهزموهم. وفي هذه المرة، يخضع بنو إسرائيل لحكم الموآبيين. وعندما يصرخ بنو إسرائيل إلى الرب طالبين المعونة، يختار الرب رجلًا اسمه إهود ليخلِّصهم. فيقتل إهود ملك موآب بطريقة غير متوقعة، ثم يقود بني إسرائيل إلى الانتصار على الموآبيين. وبعد ذلك، عندما يقع بنو إسرائيل في ضيق مرة أخرى، يختار الرب شمجر ليخلِّصهم.</w:t>
      </w:r>
    </w:p>
    <w:p>
      <w:pPr>
        <w:bidi/>
      </w:pPr>
      <w:r>
        <w:rPr>
          <w:rtl/>
          <w:cs/>
          <w:lang w:val="ar_AE" w:bidi="ar_AE"/>
        </w:rPr>
      </w:r>
      <w:r>
        <w:rPr>
          <w:rtl/>
          <w:cs/>
          <w:lang w:val="ar_AE" w:bidi="ar_AE"/>
        </w:rPr>
        <w:t>يبدأ هذا المقطع بالطريقة نفسها التي بدأ بها المقطع السابق؛ إذ يعود بنو إسرائيل إلى فعل الشر في عيني الرب، أي يفعلون ما أعلنه الرب شرًا. ولا يوضح الراوي ماهية هذه الأفعال الشريرة، لكن يُرجَّح أنهم عادوا إلى عبادة آلهة أخرى، كما فعلوا في المقطع السابق. ولذلك، سلَّم الرب بني إسرائيل إلى عجلون ملك موآب، فتسلّط عليهم. أقنع عجلون العمونيين والعمالقة بالتحالف معه لمهاجمة بني إسرائيل. وكان الموآبيون يسكنون إلى الجنوب الشرقي من أرض بني إسرائيل، في الجانب الآخر من نهر الأردن والبحر الميت. أما العمونيون فكانوا يسكنون إلى شمال أرض موآب مباشرةً. وأما العمالقة، فبعد أن كانوا يسكنون في أرض إسرائيل، صاروا يتنقلون من مكان إلى آخر من دون موطن دائم.</w:t>
      </w:r>
    </w:p>
    <w:p>
      <w:pPr>
        <w:bidi/>
      </w:pPr>
      <w:r>
        <w:rPr>
          <w:rtl/>
          <w:cs/>
          <w:lang w:val="ar_AE" w:bidi="ar_AE"/>
        </w:rPr>
      </w:r>
      <w:r>
        <w:rPr>
          <w:rtl/>
          <w:cs/>
          <w:lang w:val="ar_AE" w:bidi="ar_AE"/>
        </w:rPr>
        <w:t>توقَّفوا هنا وانظروا معًا، كمجموعة، إلى خريطة تُظهر أرض إسرائيل والمناطق المحيطة بها، وحددوا موقعَي موآب وعمون. أوقِفوا الاستماع إلى هذا التسجيل الصوتي هنا.</w:t>
      </w:r>
    </w:p>
    <w:p>
      <w:pPr>
        <w:bidi/>
      </w:pPr>
      <w:r>
        <w:rPr>
          <w:rtl/>
          <w:cs/>
          <w:lang w:val="ar_AE" w:bidi="ar_AE"/>
        </w:rPr>
      </w:r>
      <w:r>
        <w:rPr>
          <w:rtl/>
          <w:cs/>
          <w:lang w:val="ar_AE" w:bidi="ar_AE"/>
        </w:rPr>
        <w:t>قاد عجلون الموآبيين والعمونيين والعمالقة لمهاجمة بني إسرائيل، فامتلكوا مدينة النخل، أي أريحا. وقبل هذه القصة بنحو ستين سنة، كان يشوع وبنو إسرائيل قد دمَّروا مدينة أريحا. وكان يشوع قد لعن كل من يعيد بناء المدينة، ولذلك يُحتمل أنه لم تكن قد أُعيدت إقامة مدينة في الموقع نفسه تمامًا في ذلك الوقت. ومع ذلك، كانت تلك المنطقة موقعًا مركزيًا تتوافر فيه المياه العذبة، لذلك ربما أقام بنو إسرائيل بعض المباني أو بلدة بالقرب من موقع أريحا القديمة. كما كانت هذه المنطقة موقعًا جيدًا يُمكِّن الموآبيين من السيطرة على الطرق المؤدية إلى المنطقة الجبلية الوسطى في أرض إسرائيل أو إغلاقها. ويبدو أن الملك عجلون قد بنى في هذا المكان قصرًا كبيرًا.</w:t>
      </w:r>
    </w:p>
    <w:p>
      <w:pPr>
        <w:bidi/>
      </w:pPr>
      <w:r>
        <w:rPr>
          <w:rtl/>
          <w:cs/>
          <w:lang w:val="ar_AE" w:bidi="ar_AE"/>
        </w:rPr>
      </w:r>
      <w:r>
        <w:rPr>
          <w:rtl/>
          <w:cs/>
          <w:lang w:val="ar_AE" w:bidi="ar_AE"/>
        </w:rPr>
        <w:t>توقَّفوا هنا وانظروا معًا، كمجموعة، إلى خريطة تُظهر أرض إسرائيل والمناطق المحيطة بها، وحددوا موقع مدينة أريحا. أوقِفوا الاستماع إلى هذا التسجيل الصوتي هنا.</w:t>
      </w:r>
    </w:p>
    <w:p>
      <w:pPr>
        <w:bidi/>
      </w:pPr>
      <w:r>
        <w:rPr>
          <w:rtl/>
          <w:cs/>
          <w:lang w:val="ar_AE" w:bidi="ar_AE"/>
        </w:rPr>
      </w:r>
      <w:r>
        <w:rPr>
          <w:rtl/>
          <w:cs/>
          <w:lang w:val="ar_AE" w:bidi="ar_AE"/>
        </w:rPr>
        <w:t>ظل بنو إسرائيل خاضعين لعجلون الملك ثماني عشرة سنة. وكان من المعتاد، عندما تخضع أمة لسلطان أمة أخرى، أن يفرض الملك الغالب على الشعب المغلوب جزيةً أو ضريبة. وقد تكون هذه الجزية معادن ثمينة، أو محاصيل زراعية، أو عملًا يُقدِّمه الشعب. وكان بنو إسرائيل، في الأصل، يقدمون تقدماتهم للرب لأنه هو ملكهم. أما الآن، فقد صار عليهم أن يدفعوا لملك موآب، ويُرجَّح أن الموآبيين كانوا يطالبون بالكثير من الأشياء الثمينة. وربما أدى ذلك إلى فقر بني إسرائيل أو معاناتهم من الجوع. لذلك، صرخ بنو إسرائيل إلى الرب مرةً أخرى. وربما أخبروه بمدى بؤسهم وندمهم، أو ربما اكتفوا بطلب المعونة منه.</w:t>
      </w:r>
    </w:p>
    <w:p>
      <w:pPr>
        <w:bidi/>
      </w:pPr>
      <w:r>
        <w:rPr>
          <w:rtl/>
          <w:cs/>
          <w:lang w:val="ar_AE" w:bidi="ar_AE"/>
        </w:rPr>
      </w:r>
      <w:r>
        <w:rPr>
          <w:rtl/>
          <w:cs/>
          <w:lang w:val="ar_AE" w:bidi="ar_AE"/>
        </w:rPr>
        <w:t>توقَّفوا هنا وناقشوا معًا، كمجموعة، السؤال الآتي: في منطقتكم، عندما تخضع أمة لسلطان أمة أخرى، ماذا تُلزم الأمة الحاكمة شعب الأمة الأخرى أن يفعل؟ وما أنواع الضرائب أو الجزية التي تفرضها عليه؟ ولماذا تطالب الأمة الحاكمة الأمة الأخرى بالمال أو العمل؟ أوقِفوا الاستماع إلى هذا التسجيل الصوتي هنا.</w:t>
      </w:r>
    </w:p>
    <w:p>
      <w:pPr>
        <w:bidi/>
      </w:pPr>
      <w:r>
        <w:rPr>
          <w:rtl/>
          <w:cs/>
          <w:lang w:val="ar_AE" w:bidi="ar_AE"/>
        </w:rPr>
      </w:r>
      <w:r>
        <w:rPr>
          <w:rtl/>
          <w:cs/>
          <w:lang w:val="ar_AE" w:bidi="ar_AE"/>
        </w:rPr>
        <w:t>اختار الرب مُخلِّصًا آخر أو شخصًا لإنقاذ بني إسرائيل، واسمه إهود. وإهود هو بن جيرا، من سبط بنيامين. وكان إهود أعسر، أي يعتمد على يده اليسرى في معظم أعماله.</w:t>
      </w:r>
    </w:p>
    <w:p>
      <w:pPr>
        <w:bidi/>
      </w:pPr>
      <w:r>
        <w:rPr>
          <w:rtl/>
          <w:cs/>
          <w:lang w:val="ar_AE" w:bidi="ar_AE"/>
        </w:rPr>
      </w:r>
      <w:r>
        <w:rPr>
          <w:rtl/>
          <w:cs/>
          <w:lang w:val="ar_AE" w:bidi="ar_AE"/>
        </w:rPr>
        <w:t>واختار بنو إسرائيل إهود ليحمل الجزية (الهدية) إلى الملك عجلون. واستعدادًا لهذه المهمة، صنع إهود لنفسه سيفًا أو خنجرًا ذا حدين. وكان هذا السيف يختلف عن السيوف الشائعة في ذلك الزمان، إذ كانت معظمها ذات حد واحد، تُستخدم للضرب، أما سيف إهود فكان مناسبًا للطعن. ويُرجَّح أن سيفه لم يكن له واقي عرضي يفصل بين المقبض (القائم) والنصل، بل كان له مقبض فقط أو سطح ملفوف ليمسك به إهود، مما مكَّنه من غرس السيف كله في جسد خصمه ليقتله بسرعة. وكان طول السيف ذراعًا، أي نحو خمسين سنتيمترًا، وهو صغير بالقدر الذي يسمح لإهود بإخفائه، وذلك بربطه على فخذه اليمنى تحت ثيابه. وكان هذا مكانًا مناسبًا لإخفاء السيف، لأن معظم الناس كانوا يخفون سيوفهم على الجانب الأيسر لاعتمادهم على اليد اليمنى. ولذلك، قد يفتش الحراس الجانب الأيسر، ولكن لأنهم لم يعلموا أن إهود أعسر، فلن يخطر ببالهم أن يفتشوا جانبه الأيمن!</w:t>
      </w:r>
    </w:p>
    <w:p>
      <w:pPr>
        <w:bidi/>
      </w:pPr>
      <w:r>
        <w:rPr>
          <w:rtl/>
          <w:cs/>
          <w:lang w:val="ar_AE" w:bidi="ar_AE"/>
        </w:rPr>
      </w:r>
      <w:r>
        <w:rPr>
          <w:rtl/>
          <w:cs/>
          <w:lang w:val="ar_AE" w:bidi="ar_AE"/>
        </w:rPr>
        <w:t>توقَّفوا هنا وانظروا معًا، كمجموعة، إلى صورة لخنجر طويل ذي حدين. ثم ناقشوا معًا: ما أنواع الأسلحة التي يسهل إخفاؤها في ثقافتكم؟ وأين تُخفى عادةً؟ وما هو السلاح لديكم الذي يشبه سيف إهود؟ أوقِفوا الاستماع إلى هذا التسجيل الصوتي هنا.</w:t>
      </w:r>
    </w:p>
    <w:p>
      <w:pPr>
        <w:bidi/>
      </w:pPr>
      <w:r>
        <w:rPr>
          <w:rtl/>
          <w:cs/>
          <w:lang w:val="ar_AE" w:bidi="ar_AE"/>
        </w:rPr>
      </w:r>
      <w:r>
        <w:rPr>
          <w:rtl/>
          <w:cs/>
          <w:lang w:val="ar_AE" w:bidi="ar_AE"/>
        </w:rPr>
        <w:t>ثم حمل إهود الجزية (الهدية) إلى الملك عجلون، الذي كان رجلًا شديد السِّمنة. وكان الملك غنيًا ويتمتع بوفرة الطعام بفضل الجزية التي كان يحصل عليها من بني إسرائيل. وبعد أن غادر إهود الملك، توقف عند المنحوتات، أو الأصنام، التي في الجلجال. وهناك طلب من الرجال الذين كانوا معه أن يواصلوا طريقهم، بينما عاد هو إلى عجلون. ولا نعرف الموقع الدقيق للجلجال، لكنه كان على الأرجح ليس بعيدًا من جهة الشمال الشرقي من أريحا. وكان الجلجال مكانًا مميزًا عند بني إسرائيل، إذ كانوا يحتفلون فيه بما صنعه الرب معهم. لكن في ذلك الوقت، أقام الناس هناك أصنام حجرية، ويبدو أن الناس أصبحوا يستخدمونها كعلامةً مُمَيَّزة للمكان. وربما كانت لهذه الأصنام أهمية عند عجلون بطريقة ما، لإن إهود اختار أن يتوقف عندها ثم يعود منها. فإذا رأى الناس إهود يتوقف عند الأصنام، فسيكون من السهل عليهم، بما في ذلك الملك عجلون، أن يظنوا أن أحد الآلهة أوحى إليه برسالة موجهة إلى الملك.</w:t>
      </w:r>
    </w:p>
    <w:p>
      <w:pPr>
        <w:bidi/>
      </w:pPr>
      <w:r>
        <w:rPr>
          <w:rtl/>
          <w:cs/>
          <w:lang w:val="ar_AE" w:bidi="ar_AE"/>
        </w:rPr>
      </w:r>
      <w:r>
        <w:rPr>
          <w:rtl/>
          <w:cs/>
          <w:lang w:val="ar_AE" w:bidi="ar_AE"/>
        </w:rPr>
        <w:t>توقَّفوا هنا وانظروا معًا، كمجموعة، إلى خريطة تُظهر أرض إسرائيل والمناطق المحيطة بها، وحددوا الموقع المحتمل لمدينة الجلجال. أوقِفوا الاستماع إلى هذا التسجيل الصوتي هنا.</w:t>
      </w:r>
    </w:p>
    <w:p>
      <w:pPr>
        <w:bidi/>
      </w:pPr>
      <w:r>
        <w:rPr>
          <w:rtl/>
          <w:cs/>
          <w:lang w:val="ar_AE" w:bidi="ar_AE"/>
        </w:rPr>
      </w:r>
      <w:r>
        <w:rPr>
          <w:rtl/>
          <w:cs/>
          <w:lang w:val="ar_AE" w:bidi="ar_AE"/>
        </w:rPr>
        <w:t>توقَّفوا هنا وناقشوا معًا، كمجموعة، السؤال الآتي: ما أبرز الأماكن الدينية في منطقتكم؟ وما الأمور التي اعتاد الناس أن يفعلوها في تلك الأماكن؟ وإذا سمعتم أن شخصًا ذهب إلى أحد هذه الأماكن، فما الذي قد تفترضون أنه ذهب ليفعله؟ أوقِفوا الاستماع إلى هذا التسجيل الصوتي هنا.</w:t>
      </w:r>
    </w:p>
    <w:p>
      <w:pPr>
        <w:bidi/>
      </w:pPr>
      <w:r>
        <w:rPr>
          <w:rtl/>
          <w:cs/>
          <w:lang w:val="ar_AE" w:bidi="ar_AE"/>
        </w:rPr>
      </w:r>
      <w:r>
        <w:rPr>
          <w:rtl/>
          <w:cs/>
          <w:lang w:val="ar_AE" w:bidi="ar_AE"/>
        </w:rPr>
        <w:t>ثم عاد إهود إلى الملك عجلون وقال له إن لديه رسالةً سرّية. فأراد الملك عجلون أن يسمعها على انفراد، فأمر جميع حاشيته بالخروج من الغرفة. ويُرجَّح أن هؤلاء المرافقين للملك هم عبيده وحراسه ومسؤولوه. فخرجوا جميعًا، وبقي إهود وعجلون وحدهما في غرفة علوية باردة. ولم يكن هناك حراس يحمون الملك. وكانت هذه الغرفة تقع في الجزء المرتفع من قصر عجلون، ولعلها كانت تحتوي على نوافذ تسمح بدخول الضوء والهواء البارد.</w:t>
      </w:r>
    </w:p>
    <w:p>
      <w:pPr>
        <w:bidi/>
      </w:pPr>
      <w:r>
        <w:rPr>
          <w:rtl/>
          <w:cs/>
          <w:lang w:val="ar_AE" w:bidi="ar_AE"/>
        </w:rPr>
      </w:r>
      <w:r>
        <w:rPr>
          <w:rtl/>
          <w:cs/>
          <w:lang w:val="ar_AE" w:bidi="ar_AE"/>
        </w:rPr>
        <w:t>توقَّفوا هنا وناقشوا معًا، كمجموعة، السؤال الآتي: في ثقافتكم، عندما يكون الملك أو القائد يحكم أو في مناسبة مهمة، مَن هم الأشخاص الذين يبقون معه لمساعدته وحمايته؟ وبأي اسم تطلقون على هذه المجموعة؟ أوقِفوا الاستماع إلى هذا التسجيل الصوتي هنا.</w:t>
      </w:r>
    </w:p>
    <w:p>
      <w:pPr>
        <w:bidi/>
      </w:pPr>
      <w:r>
        <w:rPr>
          <w:rtl/>
          <w:cs/>
          <w:lang w:val="ar_AE" w:bidi="ar_AE"/>
        </w:rPr>
      </w:r>
      <w:r>
        <w:rPr>
          <w:rtl/>
          <w:cs/>
          <w:lang w:val="ar_AE" w:bidi="ar_AE"/>
        </w:rPr>
        <w:t>وبينما كان عجلون الملك يجلس على مقعده، أو على عرشه، تقدم إهود إليه وقال إن رسالته من الله. وربما لم يكن عجلون يعلم أيَّ إله يقصد إهود، لكنه نهض ليسمع الرسالة، ولعله فعل ذلك احترامًا للإله الذي ظن أنه أرسلها.</w:t>
      </w:r>
    </w:p>
    <w:p>
      <w:pPr>
        <w:bidi/>
      </w:pPr>
      <w:r>
        <w:rPr>
          <w:rtl/>
          <w:cs/>
          <w:lang w:val="ar_AE" w:bidi="ar_AE"/>
        </w:rPr>
      </w:r>
      <w:r>
        <w:rPr>
          <w:rtl/>
          <w:cs/>
          <w:lang w:val="ar_AE" w:bidi="ar_AE"/>
        </w:rPr>
        <w:t>توقَّفوا هنا وناقشوا معًا، كمجموعة: في ثقافتكم، كيف ينقل الناس الرسائل التي يعتقدون أنها من الآلهة؟ وكيف يُظهر الآخرون احترامهم عند الاستماع إلى مثل هذه الرسائل؟ أوقِفوا الاستماع إلى هذا التسجيل الصوتي هنا.</w:t>
      </w:r>
    </w:p>
    <w:p>
      <w:pPr>
        <w:bidi/>
      </w:pPr>
      <w:r>
        <w:rPr>
          <w:rtl/>
          <w:cs/>
          <w:lang w:val="ar_AE" w:bidi="ar_AE"/>
        </w:rPr>
      </w:r>
      <w:r>
        <w:rPr>
          <w:rtl/>
          <w:cs/>
          <w:lang w:val="ar_AE" w:bidi="ar_AE"/>
        </w:rPr>
        <w:t>لكن إهود لم يبلِّغ الملك عجلون رسالة، بل استلَّ سيفه الخاص وطعن عجلون في بطنه. غرس إهود السيف بعمق حتى دخل القائم (المقبض) أيضًا بعد النصل. وخرج بعض ما في بطن عجلون، وربما كانت أحشاءه أو فضلاته. ولم يسحب إهود السيف، فانطبق شحم عجلون على نصله.</w:t>
      </w:r>
    </w:p>
    <w:p>
      <w:pPr>
        <w:bidi/>
      </w:pPr>
      <w:r>
        <w:rPr>
          <w:rtl/>
          <w:cs/>
          <w:lang w:val="ar_AE" w:bidi="ar_AE"/>
        </w:rPr>
      </w:r>
      <w:r>
        <w:rPr>
          <w:rtl/>
          <w:cs/>
          <w:lang w:val="ar_AE" w:bidi="ar_AE"/>
        </w:rPr>
        <w:t>ثم خرج إهود سرًّا من العُلِّيَّة، وأغلق بابها بإحكام، ولعلَّه استخدم مفتاحًا أو أغلقه بالمزلاج. وبعد ذلك مرَّ عبر الرواق، أو المكان الواقع خارج العُلِّيَّة، وغادر القصر. ولا تذكر القصة كيف خرج من القصر، وربما مرَّ أمام العبيد من دون أن يثير انتباههم. وبقي العبيد ينتظرون عند باب العُلِّيَّة حتى يناديهم الملك. وبعد مدة، لاحظوا أن الباب لا يزال مغلقًا. وربما شمُّوا الرائحة المنبعثة من جسد الملك وما خرج منه، فظنوا أنه يقضي حاجته في المرحاض. ويبدو أن عجلون كان له مكان مخصص لقضاء الحاجة في العُلِّيَّة أو في غرفةٍ ملحقة بها. ولأن الخدم لم يريدوا أن يقاطعوا الملك، ظلوا ينتظرون خارج الباب وقتًا طويلًا، حتى شعروا بالحرج من طول الانتظار. ولما لم يخرج الملك ولم ينادهم، بدأ القلق يساورهم. وأخيرًا فتحوا باب العُلِّيَّة، فوجدوا الملك عجلون ميتًا.</w:t>
      </w:r>
    </w:p>
    <w:p>
      <w:pPr>
        <w:bidi/>
      </w:pPr>
      <w:r>
        <w:rPr>
          <w:rtl/>
          <w:cs/>
          <w:lang w:val="ar_AE" w:bidi="ar_AE"/>
        </w:rPr>
      </w:r>
      <w:r>
        <w:rPr>
          <w:rtl/>
          <w:cs/>
          <w:lang w:val="ar_AE" w:bidi="ar_AE"/>
        </w:rPr>
        <w:t>وفي أثناء انتظار الخدم خروج الملك عجلون، كان إهود قد غادر قصر عجلون من دون أن يعترضه أحد. ثم مرَّ إهود مرةً أخرى أمام المنحوتات في الجلجال، وتوجَّه إلى سعيرة. ولا يُعرف على وجه الدقة موقع سعيرة أو طبيعتها، لكنها كانت تقع في المنطقة الجبلية التابعة لأفرايم.</w:t>
      </w:r>
    </w:p>
    <w:p>
      <w:pPr>
        <w:bidi/>
      </w:pPr>
      <w:r>
        <w:rPr>
          <w:rtl/>
          <w:cs/>
          <w:lang w:val="ar_AE" w:bidi="ar_AE"/>
        </w:rPr>
      </w:r>
      <w:r>
        <w:rPr>
          <w:rtl/>
          <w:cs/>
          <w:lang w:val="ar_AE" w:bidi="ar_AE"/>
        </w:rPr>
        <w:t>توقَّفوا هنا وانظروا معًا، كمجموعة، إلى خريطة تُظهر أرض إسرائيل والمناطق المحيطة بها، وحددوا موقع المنطقة الجبلية التابعة لأفرايم. أوقِفوا الاستماع إلى هذا التسجيل الصوتي هنا.</w:t>
      </w:r>
    </w:p>
    <w:p>
      <w:pPr>
        <w:bidi/>
      </w:pPr>
      <w:r>
        <w:rPr>
          <w:rtl/>
          <w:cs/>
          <w:lang w:val="ar_AE" w:bidi="ar_AE"/>
        </w:rPr>
      </w:r>
      <w:r>
        <w:rPr>
          <w:rtl/>
          <w:cs/>
          <w:lang w:val="ar_AE" w:bidi="ar_AE"/>
        </w:rPr>
        <w:t>وهناك في سعيرة، نفخ إهود في البوق ليجمع بني إسرائيل. وكان الناس يصنعون الأبواق من قرون الكباش، ويستخدمونها غالبًا لدعوة الشعب إلى التجمع للحرب. ومع أن إهود قتل ملك موآب، إلا أن كثيرًا من الموآبيين كانوا لا يزالون أحياء، وكان بإمكانهم اختيار قائد جديد والاستمرار في اضطهاد بني إسرائيل.</w:t>
      </w:r>
    </w:p>
    <w:p>
      <w:pPr>
        <w:bidi/>
      </w:pPr>
      <w:r>
        <w:rPr>
          <w:rtl/>
          <w:cs/>
          <w:lang w:val="ar_AE" w:bidi="ar_AE"/>
        </w:rPr>
      </w:r>
      <w:r>
        <w:rPr>
          <w:rtl/>
          <w:cs/>
          <w:lang w:val="ar_AE" w:bidi="ar_AE"/>
        </w:rPr>
        <w:t>توقَّفوا هنا وانظروا كمجموعة إلى صورة البوق. في ثقافتكم، كيف يُدعى الناس إلى التجمع للحرب؟ أوقِفوا الاستماع إلى هذا التسجيل الصوتي هنا.</w:t>
      </w:r>
    </w:p>
    <w:p>
      <w:pPr>
        <w:bidi/>
      </w:pPr>
      <w:r>
        <w:rPr>
          <w:rtl/>
          <w:cs/>
          <w:lang w:val="ar_AE" w:bidi="ar_AE"/>
        </w:rPr>
      </w:r>
      <w:r>
        <w:rPr>
          <w:rtl/>
          <w:cs/>
          <w:lang w:val="ar_AE" w:bidi="ar_AE"/>
        </w:rPr>
        <w:t>فاجتمع بنو إسرائيل للحرب. وقال لهم إهود أن يتبعوه، مؤكدًا أن الرب سيمنحهم النصرة على أعدائهم. فسار بنو إسرائيل خلف إهود، وقادهم إلى مَخَاوِض نهر الأردن، وهي الأماكن التي يمكن عبور النهر منها بأمان.</w:t>
      </w:r>
    </w:p>
    <w:p>
      <w:pPr>
        <w:bidi/>
      </w:pPr>
      <w:r>
        <w:rPr>
          <w:rtl/>
          <w:cs/>
          <w:lang w:val="ar_AE" w:bidi="ar_AE"/>
        </w:rPr>
      </w:r>
      <w:r>
        <w:rPr>
          <w:rtl/>
          <w:cs/>
          <w:lang w:val="ar_AE" w:bidi="ar_AE"/>
        </w:rPr>
        <w:t>توقَّفوا هنا وانظروا معًا، كمجموعة، إلى خريطة تُظهر أرض إسرائيل والمناطق المحيطة بها، وحددوا موقع نهر الأردن وأماكن العبور فيه. أوقِفوا الاستماع إلى هذا التسجيل الصوتي هنا.</w:t>
      </w:r>
    </w:p>
    <w:p>
      <w:pPr>
        <w:bidi/>
      </w:pPr>
      <w:r>
        <w:rPr>
          <w:rtl/>
          <w:cs/>
          <w:lang w:val="ar_AE" w:bidi="ar_AE"/>
        </w:rPr>
      </w:r>
      <w:r>
        <w:rPr>
          <w:rtl/>
          <w:cs/>
          <w:lang w:val="ar_AE" w:bidi="ar_AE"/>
        </w:rPr>
        <w:t>وجاء الموآبيون إلى مَخَاوِض النهر، ربما ليحاربوا بني إسرائيل أو ليعودوا إلى أرضهم، لكن بني إسرائيل منعوهم من عبور النهر، وقتلوا نحو عشرة آلاف رجل من أقوى رجال موآب. وهكذا انتصر بنو إسرائيل على الموآبيين، وأخضعوهم لسلطانهم. ومنذ ذلك الحين، عاشت البلاد في سلام مدة ثمانين سنة، ولم يعد بنو إسرائيل مضطرين إلى محاربة أعدائهم. ولاحظوا أنه بينما أدَّب الرب بني إسرائيل ثماني عشرة سنة، منحهم بعد ذلك سلامًا دام ثمانين سنة.</w:t>
      </w:r>
    </w:p>
    <w:p>
      <w:pPr>
        <w:bidi/>
      </w:pPr>
      <w:r>
        <w:rPr>
          <w:rtl/>
          <w:cs/>
          <w:lang w:val="ar_AE" w:bidi="ar_AE"/>
        </w:rPr>
      </w:r>
      <w:r>
        <w:rPr>
          <w:rtl/>
          <w:cs/>
          <w:lang w:val="ar_AE" w:bidi="ar_AE"/>
        </w:rPr>
        <w:t>ويتحدث الجزء الأخير من هذا المقطع عن رجل آخر خلَّص بني إسرائيل، وهو شمجر بن عَنَاة. ولا نعرف على وجه الدقة أصله، لأن اسمي شمجر وعَنَاة ليسا من الأسماء الإسرائيلية. وقد حارب شمجر الفلسطينيين، وهم أحد الشعوب التي كانت لا تزال تعيش بالقرب من بني إسرائيل. ويُحتمل أن الفلسطينيين كانوا قد هاجموا بني إسرائيل بطريقة ما. لكن شمجر قتل ستمائة رجل من الفلسطينيين بمنساس البقر. ومنساس البقر ليس سلاحًا، بل عصًا ذات طرف مدبب تُستخدم لحثِّ البقر وقيادته. ومن الواضح أن شمجر ما كان ليتمكن من تحقيق ذلك إلا بمعونة الرب.</w:t>
      </w:r>
    </w:p>
    <w:p>
      <w:pPr>
        <w:bidi/>
      </w:pPr>
      <w:r>
        <w:rPr>
          <w:rtl/>
          <w:cs/>
          <w:lang w:val="ar_AE" w:bidi="ar_AE"/>
        </w:rPr>
      </w:r>
      <w:r>
        <w:rPr>
          <w:rtl/>
          <w:cs/>
          <w:lang w:val="ar_AE" w:bidi="ar_AE"/>
        </w:rPr>
        <w:t>توقَّفوا هنا وانظروا معًا، كمجموعة، إلى صورة لمنساس البقر. ثم ناقشوا السؤال الآتي: في ثقافتكم، ما الأدوات التي تستخدمونها لقيادة الحيوانات أو حثِّها على السير؟ وهل يمكن استخدام أيٍّ من هذه الأدوات سلاحًا؟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3: 12–31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ثمانية مشاهد.</w:t>
      </w:r>
    </w:p>
    <w:p>
      <w:pPr>
        <w:bidi/>
      </w:pPr>
      <w:r>
        <w:rPr>
          <w:rtl/>
          <w:cs/>
          <w:lang w:val="ar_AE" w:bidi="ar_AE"/>
        </w:rPr>
      </w:r>
      <w:r>
        <w:rPr>
          <w:b/>
          <w:rtl/>
          <w:cs/>
          <w:lang w:val="ar_AE" w:bidi="ar_AE"/>
        </w:rPr>
        <w:t xml:space="preserve">في المشهد الأول: </w:t>
      </w:r>
      <w:r>
        <w:rPr>
          <w:rtl/>
          <w:cs/>
          <w:lang w:val="ar_AE" w:bidi="ar_AE"/>
        </w:rPr>
        <w:t>عصى بنو إسرائيل الرب. تحالف عجلون ملك موآب مع العمونيين والعمالقة، وسمح الرب للملك عجلون بأن يهزم بني إسرائيل ويتسلط عليهم مدة ثماني عشرة سنة.</w:t>
      </w:r>
    </w:p>
    <w:p>
      <w:pPr>
        <w:bidi/>
      </w:pPr>
      <w:r>
        <w:rPr>
          <w:rtl/>
          <w:cs/>
          <w:lang w:val="ar_AE" w:bidi="ar_AE"/>
        </w:rPr>
      </w:r>
      <w:r>
        <w:rPr>
          <w:b/>
          <w:rtl/>
          <w:cs/>
          <w:lang w:val="ar_AE" w:bidi="ar_AE"/>
        </w:rPr>
        <w:t>في المشهد الثاني:</w:t>
      </w:r>
      <w:r>
        <w:rPr>
          <w:rtl/>
          <w:cs/>
          <w:lang w:val="ar_AE" w:bidi="ar_AE"/>
        </w:rPr>
        <w:t xml:space="preserve"> صرخ بنو إسرائيل إلى الرب طالبين المعونة، فاختار الرب إهود ليخلِّص إسرائيل. فصنع إهود سيفًا خاصًا، وربطه على فخذه، ثم ذهب مع بعض بني إسرائيل ليقدموا الجزية إلى الملك عجلون، وبعد ذلك غادروا قصره.</w:t>
      </w:r>
    </w:p>
    <w:p>
      <w:pPr>
        <w:bidi/>
      </w:pPr>
      <w:r>
        <w:rPr>
          <w:rtl/>
          <w:cs/>
          <w:lang w:val="ar_AE" w:bidi="ar_AE"/>
        </w:rPr>
      </w:r>
      <w:r>
        <w:rPr>
          <w:b/>
          <w:rtl/>
          <w:cs/>
          <w:lang w:val="ar_AE" w:bidi="ar_AE"/>
        </w:rPr>
        <w:t>في المشهد الثالث:</w:t>
      </w:r>
      <w:r>
        <w:rPr>
          <w:rtl/>
          <w:cs/>
          <w:lang w:val="ar_AE" w:bidi="ar_AE"/>
        </w:rPr>
        <w:t xml:space="preserve"> عندما وصل إهود والرجال الذين معه إلى المنحوتات، أي التماثيل الحجرية عند الجلجال، توقف إهود وعاد وحده إلى القصر.</w:t>
      </w:r>
    </w:p>
    <w:p>
      <w:pPr>
        <w:bidi/>
      </w:pPr>
      <w:r>
        <w:rPr>
          <w:rtl/>
          <w:cs/>
          <w:lang w:val="ar_AE" w:bidi="ar_AE"/>
        </w:rPr>
      </w:r>
      <w:r>
        <w:rPr>
          <w:b/>
          <w:rtl/>
          <w:cs/>
          <w:lang w:val="ar_AE" w:bidi="ar_AE"/>
        </w:rPr>
        <w:t>في المشهد الرابع:</w:t>
      </w:r>
      <w:r>
        <w:rPr>
          <w:rtl/>
          <w:cs/>
          <w:lang w:val="ar_AE" w:bidi="ar_AE"/>
        </w:rPr>
        <w:t xml:space="preserve"> أخبر إهود الملك عجلون أن لديه رسالة خاصة له، فأمر الملك جميع من في الغرفة بالخروج. عندئذٍ طعن إهود الملك عجلون وقتله.</w:t>
      </w:r>
    </w:p>
    <w:p>
      <w:pPr>
        <w:bidi/>
      </w:pPr>
      <w:r>
        <w:rPr>
          <w:rtl/>
          <w:cs/>
          <w:lang w:val="ar_AE" w:bidi="ar_AE"/>
        </w:rPr>
      </w:r>
      <w:r>
        <w:rPr>
          <w:b/>
          <w:rtl/>
          <w:cs/>
          <w:lang w:val="ar_AE" w:bidi="ar_AE"/>
        </w:rPr>
        <w:t>في المشهد الخامس:</w:t>
      </w:r>
      <w:r>
        <w:rPr>
          <w:rtl/>
          <w:cs/>
          <w:lang w:val="ar_AE" w:bidi="ar_AE"/>
        </w:rPr>
        <w:t xml:space="preserve"> هرب إهود إلى سعيرة، بينما كان الخدم ينتظرون خارج باب العلية. وبعد انتظار طويل، فتحوا الباب، فوجدوا الملك ميتًا.</w:t>
      </w:r>
    </w:p>
    <w:p>
      <w:pPr>
        <w:bidi/>
      </w:pPr>
      <w:r>
        <w:rPr>
          <w:rtl/>
          <w:cs/>
          <w:lang w:val="ar_AE" w:bidi="ar_AE"/>
        </w:rPr>
      </w:r>
      <w:r>
        <w:rPr>
          <w:b/>
          <w:rtl/>
          <w:cs/>
          <w:lang w:val="ar_AE" w:bidi="ar_AE"/>
        </w:rPr>
        <w:t>في المشهد السادس:</w:t>
      </w:r>
      <w:r>
        <w:rPr>
          <w:rtl/>
          <w:cs/>
          <w:lang w:val="ar_AE" w:bidi="ar_AE"/>
        </w:rPr>
        <w:t xml:space="preserve"> جمع إهود بني إسرائيل، وسيطروا على مخاوض نهر الأردن، وهي الأماكن التي يمكن عبور النهر منها بأمان. ثم قتل بنو إسرائيل نحو عشرة آلاف رجل من الموآبيين.</w:t>
      </w:r>
    </w:p>
    <w:p>
      <w:pPr>
        <w:bidi/>
      </w:pPr>
      <w:r>
        <w:rPr>
          <w:rtl/>
          <w:cs/>
          <w:lang w:val="ar_AE" w:bidi="ar_AE"/>
        </w:rPr>
      </w:r>
      <w:r>
        <w:rPr>
          <w:b/>
          <w:rtl/>
          <w:cs/>
          <w:lang w:val="ar_AE" w:bidi="ar_AE"/>
        </w:rPr>
        <w:t>في المشهد السابع:</w:t>
      </w:r>
      <w:r>
        <w:rPr>
          <w:rtl/>
          <w:cs/>
          <w:lang w:val="ar_AE" w:bidi="ar_AE"/>
        </w:rPr>
        <w:t xml:space="preserve"> أخضع بنو إسرائيل الموآبيين، وعاشت البلاد في سلام مدة ثمانين سنة.</w:t>
      </w:r>
    </w:p>
    <w:p>
      <w:pPr>
        <w:bidi/>
      </w:pPr>
      <w:r>
        <w:rPr>
          <w:rtl/>
          <w:cs/>
          <w:lang w:val="ar_AE" w:bidi="ar_AE"/>
        </w:rPr>
      </w:r>
      <w:r>
        <w:rPr>
          <w:b/>
          <w:rtl/>
          <w:cs/>
          <w:lang w:val="ar_AE" w:bidi="ar_AE"/>
        </w:rPr>
        <w:t>في المشهد الثامن:</w:t>
      </w:r>
      <w:r>
        <w:rPr>
          <w:rtl/>
          <w:cs/>
          <w:lang w:val="ar_AE" w:bidi="ar_AE"/>
        </w:rPr>
        <w:t xml:space="preserve"> قتل شمجر ستمائة رجل من الفلسطينيين ليخلِّص بني إسرائيل.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عجلون، ملك الموآبيين</w:t>
      </w:r>
    </w:p>
    <w:p>
      <w:pPr>
        <w:pStyle w:val="ListBullet"/>
        <w:bidi/>
        <w:spacing w:line="240" w:lineRule="auto"/>
        <w:ind w:left="720"/>
      </w:pPr>
      <w:r>
        <w:rPr>
          <w:rtl/>
          <w:cs/>
          <w:lang w:val="ar_AE" w:bidi="ar_AE"/>
        </w:rPr>
      </w:r>
      <w:r>
        <w:rPr>
          <w:rtl/>
          <w:cs/>
          <w:lang w:val="ar_AE" w:bidi="ar_AE"/>
        </w:rPr>
        <w:t>الموآبيون</w:t>
      </w:r>
    </w:p>
    <w:p>
      <w:pPr>
        <w:pStyle w:val="ListBullet"/>
        <w:bidi/>
        <w:spacing w:line="240" w:lineRule="auto"/>
        <w:ind w:left="720"/>
      </w:pPr>
      <w:r>
        <w:rPr>
          <w:rtl/>
          <w:cs/>
          <w:lang w:val="ar_AE" w:bidi="ar_AE"/>
        </w:rPr>
      </w:r>
      <w:r>
        <w:rPr>
          <w:rtl/>
          <w:cs/>
          <w:lang w:val="ar_AE" w:bidi="ar_AE"/>
        </w:rPr>
        <w:t>العمونيون</w:t>
      </w:r>
    </w:p>
    <w:p>
      <w:pPr>
        <w:pStyle w:val="ListBullet"/>
        <w:bidi/>
        <w:spacing w:line="240" w:lineRule="auto"/>
        <w:ind w:left="720"/>
      </w:pPr>
      <w:r>
        <w:rPr>
          <w:rtl/>
          <w:cs/>
          <w:lang w:val="ar_AE" w:bidi="ar_AE"/>
        </w:rPr>
      </w:r>
      <w:r>
        <w:rPr>
          <w:rtl/>
          <w:cs/>
          <w:lang w:val="ar_AE" w:bidi="ar_AE"/>
        </w:rPr>
        <w:t>عماليق</w:t>
      </w:r>
    </w:p>
    <w:p>
      <w:pPr>
        <w:pStyle w:val="ListBullet"/>
        <w:bidi/>
        <w:spacing w:line="240" w:lineRule="auto"/>
        <w:ind w:left="720"/>
      </w:pPr>
      <w:r>
        <w:rPr>
          <w:rtl/>
          <w:cs/>
          <w:lang w:val="ar_AE" w:bidi="ar_AE"/>
        </w:rPr>
      </w:r>
      <w:r>
        <w:rPr>
          <w:rtl/>
          <w:cs/>
          <w:lang w:val="ar_AE" w:bidi="ar_AE"/>
        </w:rPr>
        <w:t>إِهُود بْن جِيرَا</w:t>
      </w:r>
    </w:p>
    <w:p>
      <w:pPr>
        <w:pStyle w:val="ListBullet"/>
        <w:bidi/>
        <w:spacing w:line="240" w:lineRule="auto"/>
        <w:ind w:left="720"/>
      </w:pPr>
      <w:r>
        <w:rPr>
          <w:rtl/>
          <w:cs/>
          <w:lang w:val="ar_AE" w:bidi="ar_AE"/>
        </w:rPr>
      </w:r>
      <w:r>
        <w:rPr>
          <w:rtl/>
          <w:cs/>
          <w:lang w:val="ar_AE" w:bidi="ar_AE"/>
        </w:rPr>
        <w:t>الأشخاص الذين ساعدوا إِهُود في تقديم الهدية إلى عجلون.</w:t>
      </w:r>
    </w:p>
    <w:p>
      <w:pPr>
        <w:pStyle w:val="ListBullet"/>
        <w:bidi/>
        <w:spacing w:line="240" w:lineRule="auto"/>
        <w:ind w:left="720"/>
      </w:pPr>
      <w:r>
        <w:rPr>
          <w:rtl/>
          <w:cs/>
          <w:lang w:val="ar_AE" w:bidi="ar_AE"/>
        </w:rPr>
      </w:r>
      <w:r>
        <w:rPr>
          <w:rtl/>
          <w:cs/>
          <w:lang w:val="ar_AE" w:bidi="ar_AE"/>
        </w:rPr>
        <w:t>عبيد عجلون وخدَّمه</w:t>
      </w:r>
    </w:p>
    <w:p>
      <w:pPr>
        <w:pStyle w:val="ListBullet"/>
        <w:bidi/>
        <w:spacing w:line="240" w:lineRule="auto"/>
        <w:ind w:left="720"/>
      </w:pPr>
      <w:r>
        <w:rPr>
          <w:rtl/>
          <w:cs/>
          <w:lang w:val="ar_AE" w:bidi="ar_AE"/>
        </w:rPr>
      </w:r>
      <w:r>
        <w:rPr>
          <w:rtl/>
          <w:cs/>
          <w:lang w:val="ar_AE" w:bidi="ar_AE"/>
        </w:rPr>
        <w:t>شمجر</w:t>
      </w:r>
    </w:p>
    <w:p>
      <w:pPr>
        <w:pStyle w:val="ListBullet"/>
        <w:bidi/>
        <w:spacing w:line="240" w:lineRule="auto"/>
        <w:ind w:left="720"/>
      </w:pPr>
      <w:r>
        <w:rPr>
          <w:rtl/>
          <w:cs/>
          <w:lang w:val="ar_AE" w:bidi="ar_AE"/>
        </w:rPr>
      </w:r>
      <w:r>
        <w:rPr>
          <w:rtl/>
          <w:cs/>
          <w:lang w:val="ar_AE" w:bidi="ar_AE"/>
        </w:rPr>
        <w:t>الفلسطينيون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تسير قصة إهود وفق الترتيب الأساسي نفسه الذي سارت عليه قصة عثنيئيل. ففي البداية يعصي بنو إسرائيل الرب، ثم تتسلط عليهم أمة أخرى، فيصرخون إلى الرب طالبين المعونة، فيقيم لهم الرب قائدًا يخلِّصهم، وأخيرًا تعيش البلاد في سلام. غير أن قصة إهود تتضمن تفاصيل أكثر من قصة عثنيئيل، فهي تروي كيف استخدم إهود الحيلة ضد الموآبيين. ويبدو أن الراوي يتعمد السخرية من الموآبيين أو الحط من شأنهم، عندما يصف المشهد المربك لموت الملك عجلون، وما حدث لجسده، وكيف وقف عبيده مرتبكين خارج الباب مدة طويلة. فلم يستطع الملك عجلون، ولا حاشيته، ولا خدمه، ولا جنوده، أن يوقفوا إهود، لأن الرب كان معه.</w:t>
      </w:r>
    </w:p>
    <w:p>
      <w:pPr>
        <w:bidi/>
      </w:pPr>
      <w:r>
        <w:rPr>
          <w:rtl/>
          <w:cs/>
          <w:lang w:val="ar_AE" w:bidi="ar_AE"/>
        </w:rPr>
      </w:r>
      <w:r>
        <w:rPr>
          <w:rtl/>
          <w:cs/>
          <w:lang w:val="ar_AE" w:bidi="ar_AE"/>
        </w:rPr>
        <w:t>وفي المشهد الأول، يكرر الراوي مرتين أن بني إسرائيل فعلوا الشر، ليؤكد أنهم استحقوا التأديب الذي أنزله الرب بهم. ومع أن الموآبيين والعمونيين والعمالقة كانوا شعوبًا قوية، فإن الراوي يوضح أيضًا أنهم لم ينتصروا على بني إسرائيل إلا لأن الرب منحهم سلطانًا عليهم. وهكذا، فعلى الرغم من أن الموآبيين حكموا بني إسرائيل، فإن الرب هو السيد على الجميع، حتى على الشعوب التي لا تعبده.</w:t>
      </w:r>
    </w:p>
    <w:p>
      <w:pPr>
        <w:bidi/>
      </w:pPr>
      <w:r>
        <w:rPr>
          <w:rtl/>
          <w:cs/>
          <w:lang w:val="ar_AE" w:bidi="ar_AE"/>
        </w:rPr>
      </w:r>
      <w:r>
        <w:rPr>
          <w:rtl/>
          <w:cs/>
          <w:lang w:val="ar_AE" w:bidi="ar_AE"/>
        </w:rPr>
        <w:t>توقَّفوا هنا وناقشوا معًا، كمجموعة، السؤال الآتي: عندما تروون قصة، كيف تؤكدون أو تُبرزون الأجزاء التي ترون أنها الأكثر أهمية؟ أوقِفوا الاستماع إلى هذا التسجيل الصوتي هنا.</w:t>
      </w:r>
    </w:p>
    <w:p>
      <w:pPr>
        <w:bidi/>
      </w:pPr>
      <w:r>
        <w:rPr>
          <w:rtl/>
          <w:cs/>
          <w:lang w:val="ar_AE" w:bidi="ar_AE"/>
        </w:rPr>
      </w:r>
      <w:r>
        <w:rPr>
          <w:rtl/>
          <w:cs/>
          <w:lang w:val="ar_AE" w:bidi="ar_AE"/>
        </w:rPr>
        <w:t>ويذكر الراوي أولًا أن الرب منح الملك عجلون القوة، ثم يشرح كيف تمكّن عجلون من هزيمة بني إسرائيل. فقد أقنع الملك عجلون شعبين آخرين بالتحالف معه والانضمام إلى جيشه، ثم عبروا معًا نهر الأردن، وهاجموا بني إسرائيل، واستولوا على مدينة النخيل، أي أريحا. ويبدو أن الملك عجلون أقام بعد ذلك في أريحا أو بالقرب منها، وكانت تلك المنطقة تُعد من أهم المناطق الواقعة في وسط أرض إسرائيل. وقد أثبت الملك عجلون قوة جيشه، فأصبح قادرًا على فرض الجزية على بني إسرائيل، الذين اضطروا إلى دفعها له حتى لا يهاجم أي مناطق أخرى من أرضهم. واستمر عجلون يحكم بهذه الطريقة ثماني عشرة سنة، ويُرجَّح أن بني إسرائيل كانوا يدفعون له الجزية بصورة منتظمة.</w:t>
      </w:r>
    </w:p>
    <w:p>
      <w:pPr>
        <w:bidi/>
      </w:pPr>
      <w:r>
        <w:rPr>
          <w:rtl/>
          <w:cs/>
          <w:lang w:val="ar_AE" w:bidi="ar_AE"/>
        </w:rPr>
      </w:r>
      <w:r>
        <w:rPr>
          <w:rtl/>
          <w:cs/>
          <w:lang w:val="ar_AE" w:bidi="ar_AE"/>
        </w:rPr>
        <w:t>وفي المشهد الثاني، يصرخ بنو إسرائيل إلى الرب، أي يتضرعون إليه بإلحاح طالبين المعونة. فيختار الرب إهود ليكون مخلِّص أو منقذ بني إسرائيل. ولا يتضح من القصة ما إذا كان بنو إسرائيل يعلمون أن الرب قد اختار إهود عندما أرسلوه ليحمل الجزية إلى الملك عجلون. أما إهود نفسه، فمن المرجح أنه كان يعلم ذلك، لأنه صنع سيفًا قصيرًا وأخفاه معه. ويبدو أن إهود كان قد وضع خطة لقتل الملك. ولاحظوا أن الراوي يعرِّفنا منذ البداية بأن إهود أعسر، كما يصف سيفه قبل أن يستخدمه. فهو يكشف تفاصيل القصة تدريجيًا ليُثير فضول السامعين ويزيد تشوقهم لمعرفة ما سيحدث. وسنرى لاحقًا أن كون إهود أعسر مكَّنه من مباغتة الملك بسيفه المخفي. أما الآن، فعلينا أن ننتظر لنعرف كيف ومتى سيستخدم إهود هذا السيف.</w:t>
      </w:r>
    </w:p>
    <w:p>
      <w:pPr>
        <w:bidi/>
      </w:pPr>
      <w:r>
        <w:rPr>
          <w:rtl/>
          <w:cs/>
          <w:lang w:val="ar_AE" w:bidi="ar_AE"/>
        </w:rPr>
      </w:r>
      <w:r>
        <w:rPr>
          <w:rtl/>
          <w:cs/>
          <w:lang w:val="ar_AE" w:bidi="ar_AE"/>
        </w:rPr>
        <w:t>توقَّفوا هنا وناقشوا هذا السؤال كمجموعة: كنشاط، احكوا قصة يستخدم فيها شخص ما أداةً لإنجاز عمل مهم. ثم احكوا القصة نفسها مرتين: في المرة الأولى، صفوا الأداة في بداية القصة، قبل وقت طويل من استخدام الشخص لها فعليًا. وفي المرة الثانية، اذكروا الأداة أو صفوها مباشرةً قبل أن تذكروا كيف استخدمها الشخص. ثم ناقشوا أيُّ الروايتين جعلت المستمعين أكثر تشوقًا وفضولًا لمعرفة ما سيفعله الشخص بتلك الأداة. أوقِفوا الاستماع إلى هذا التسجيل الصوتي هنا.</w:t>
      </w:r>
    </w:p>
    <w:p>
      <w:pPr>
        <w:bidi/>
      </w:pPr>
      <w:r>
        <w:rPr>
          <w:rtl/>
          <w:cs/>
          <w:lang w:val="ar_AE" w:bidi="ar_AE"/>
        </w:rPr>
      </w:r>
      <w:r>
        <w:rPr>
          <w:rtl/>
          <w:cs/>
          <w:lang w:val="ar_AE" w:bidi="ar_AE"/>
        </w:rPr>
        <w:t>ولا يوضح الراوي ماهية الهدية التي حملها إهود، لكن من الواضح أن شخصين آخرين على الأقل رافقاه لنقلها إلى الملك عجلون. وعندما دخل إهود إلى المكان الذي كان فيه عجلون، لم يكتشف أحد السيف الذي أخفاه معه. ويبدو أن حراس الملك لم يفتشوا جانبه الأيمن بدقة، لأن حمل السلاح في تلك الجهة لم يكن أمرًا معتادًا. ففي ذلك الزمان، كان معظم الناس يستخدمون اليد اليمنى في القتال، ولذلك كانوا يعلِّقون سيوفهم على الجانب الأيسر، ليسهل سحبها باليد اليمنى واستخدامها بسرعة. قرّب إهود الهدية إلى الملك عجلون، أو قدّمها له. ويستخدم الراوي هنا الكلمة نفسها التي تُستعمل في مواضع أخرى عند الحديث عن «تقديم» الذبائح أو التقدمات لله، وربما أراد بذلك أن يلمح إلى أن تقديم الجزية لعجلون كان إهانة لإله بني إسرائيل. ويذكر الراوي أيضًا أن الملك عجلون كان بدينًا جدًا، وربما كان ذلك نتيجة كثرة الجزية وما كان يحصل عليه من الطعام والخيرات من بني إسرائيل. ومع أن السامع يعلم أن إهود يحمل سيفًا مخفيًا، فإن إهود يغادر الملك بعد أن يقدم الجزية.</w:t>
      </w:r>
    </w:p>
    <w:p>
      <w:pPr>
        <w:bidi/>
      </w:pPr>
      <w:r>
        <w:rPr>
          <w:rtl/>
          <w:cs/>
          <w:lang w:val="ar_AE" w:bidi="ar_AE"/>
        </w:rPr>
      </w:r>
      <w:r>
        <w:rPr>
          <w:rtl/>
          <w:cs/>
          <w:lang w:val="ar_AE" w:bidi="ar_AE"/>
        </w:rPr>
        <w:t>وفي المشهد الثالث، يذكر الراوي أن إهود صرف الرجال الذين رافقوه في حمل الجزية، ثم يوضح كيف حدث ذلك ومتى. فبعد أن غادر إهود ومن معه القصر ووصلوا إلى الجلجال، طلب من رفاقه أن يواصلوا طريقهم إلى بيوتهم، بينما عاد هو وحده إلى الملك عجلون.</w:t>
      </w:r>
    </w:p>
    <w:p>
      <w:pPr>
        <w:bidi/>
      </w:pPr>
      <w:r>
        <w:rPr>
          <w:rtl/>
          <w:cs/>
          <w:lang w:val="ar_AE" w:bidi="ar_AE"/>
        </w:rPr>
      </w:r>
      <w:r>
        <w:rPr>
          <w:rtl/>
          <w:cs/>
          <w:lang w:val="ar_AE" w:bidi="ar_AE"/>
        </w:rPr>
        <w:t>أما المشهد الرابع، فيدور في حضور الملك عجلون وحاشيته، الذين كانوا على الأرجح في العلية أو في غرفة مرتفعة من القصر. وكان إهود يريد أن ينفرد بالملك، فقال له إن لديه أمرًا سريًا يريد أن يبلغه إياه. فظن عجلون أن الأمر رسالة سرية موجهة إليه وحده، فأمر جميع حاشيته بالخروج من الغرفة.</w:t>
      </w:r>
    </w:p>
    <w:p>
      <w:pPr>
        <w:bidi/>
      </w:pPr>
      <w:r>
        <w:rPr>
          <w:rtl/>
          <w:cs/>
          <w:lang w:val="ar_AE" w:bidi="ar_AE"/>
        </w:rPr>
      </w:r>
      <w:r>
        <w:rPr>
          <w:rtl/>
          <w:cs/>
          <w:lang w:val="ar_AE" w:bidi="ar_AE"/>
        </w:rPr>
        <w:t>وهنا يبطئ الراوي إيقاع السرد ليزيد من التشويق قبل اللحظة الحاسمة. يوضّح الراوي الغرفة التي كان الملك عجلون موجودًا فيها، وأنه كان جالسًا. ثم يوضح أن إهود أصبح الآن وحده مع الملك، الذي صار في موقف مكشوف لا حماية له. وكانت الخطوة التالية التي احتاج إليها إهود هي أن يجعل الملك يقف، حتى يتمكن من طعنه بخنجره القصير طعنةً مؤثرة. لذلك اقترب إهود من الملك وقال: «عِنْدِي كَلَامُ اللهِ إِلَيْكَ». واستخدم إهود الكلمة العامة التي قد تعني «الله» أو «إله»، ولذلك لم يكن عجلون يعلم أي إله يقصد. لكنه وقف، ربما احترامًا للرسالة. غير أن الرسالة الوحيدة التي حملها إهود من الله كانت أن الرب قد اختاره ليخلِّص إسرائيل. وعندئذٍ بدأ إهود في تنفيذ خطته لقتل عجلون. ومع أن إهود نفذ ما فعله بسرعة، فإن الراوي يصف المشهد بتأنٍّ شديد، فيذكر كيف مد إهود يده اليسرى إلى فخذه الأيمن، واستل السيف، ثم غرسه في بطن الملك. ويصف أيضًا كيف غطت شحوم الملك نصل السيف، وكيف خرجت الفضلات أو الأحشاء من جسده.</w:t>
      </w:r>
    </w:p>
    <w:p>
      <w:pPr>
        <w:bidi/>
      </w:pPr>
      <w:r>
        <w:rPr>
          <w:rtl/>
          <w:cs/>
          <w:lang w:val="ar_AE" w:bidi="ar_AE"/>
        </w:rPr>
      </w:r>
      <w:r>
        <w:rPr>
          <w:rtl/>
          <w:cs/>
          <w:lang w:val="ar_AE" w:bidi="ar_AE"/>
        </w:rPr>
        <w:t>توقَّفوا هنا وناقشوا معًا، كمجموعة، السؤال الآتي: عندما تروون قصة، كيف تُظهرون أنكم على وشك الوصول إلى الجزء الأكثر أهمية أو إثارة فيها؟ وكيف تختلف طريقة سردكم لهذا الجزء عن بقية القصة؟ والآن احكوا قصة مثيرة، وانتبهوا إلى كيفية تغيُّر صوتكم ووتيرتكم مع انتقالكم إلى الجزء الأكثر أهمية في القصة. أوقِفوا الاستماع إلى هذا التسجيل الصوتي هنا.</w:t>
      </w:r>
    </w:p>
    <w:p>
      <w:pPr>
        <w:bidi/>
      </w:pPr>
      <w:r>
        <w:rPr>
          <w:rtl/>
          <w:cs/>
          <w:lang w:val="ar_AE" w:bidi="ar_AE"/>
        </w:rPr>
      </w:r>
      <w:r>
        <w:rPr>
          <w:rtl/>
          <w:cs/>
          <w:lang w:val="ar_AE" w:bidi="ar_AE"/>
        </w:rPr>
        <w:t>وفي المشهد الخامس، يهرب إهود من القصر. فيخرج من العلية، ثم يغلق الباب ويقفله، حتى يؤخر اكتشاف موت الملك. وكان إهود قد انتقل إلى جزء آخر من القصر غير المكان الذي كان ينتظر فيه الخدم، ولذلك لم يره أحد منهم وهو يغلق الباب. ولا نعرف على وجه التحديد نوع تلك الغرفة. فبعض الترجمات تذكر أنها كانت رواقًا، بينما تذكر ترجمات أخرى أنها كانت غرفة انتظار يقف فيها الناس قبل الدخول إلى الملك. ثم خرج إهود من القصر، واجتاز المنحوتات، أي التماثيل الحجرية عند الجلجال، وتوجَّه إلى سعيرة. ولا نعرف حجم تلك التماثيل، لكن يُحتمل أنها كانت أحجارًا كبيرة نُصبت أو نُحتت على هيئة آلهة. ويبدو أن هذا الموضع كان معروفًا لدى كثيرين بوصفه مكانًا لعبادة الأصنام.</w:t>
      </w:r>
    </w:p>
    <w:p>
      <w:pPr>
        <w:bidi/>
      </w:pPr>
      <w:r>
        <w:rPr>
          <w:rtl/>
          <w:cs/>
          <w:lang w:val="ar_AE" w:bidi="ar_AE"/>
        </w:rPr>
      </w:r>
      <w:r>
        <w:rPr>
          <w:rtl/>
          <w:cs/>
          <w:lang w:val="ar_AE" w:bidi="ar_AE"/>
        </w:rPr>
        <w:t>وفي أثناء سفر إهود، ظل العبيد ينتظرون أن يستدعيهم الملك عجلون. وبعد مدة، حاولوا فتح باب العلية، لكنهم وجدوه مغلقًا. ولعل الرائحة الكريهة المنبعثة من جسد الملك جعلتهم يظنون أنه يقضي حاجته. ويستخدم الراوي هنا التعبير: «إِنَّهُ مُغَطٍّ رِجْلَيْهِ»، وهو تعبير مهذب يُقصد به أن الشخص يستخدم المرحاض.</w:t>
      </w:r>
    </w:p>
    <w:p>
      <w:pPr>
        <w:bidi/>
      </w:pPr>
      <w:r>
        <w:rPr>
          <w:rtl/>
          <w:cs/>
          <w:lang w:val="ar_AE" w:bidi="ar_AE"/>
        </w:rPr>
      </w:r>
      <w:r>
        <w:rPr>
          <w:rtl/>
          <w:cs/>
          <w:lang w:val="ar_AE" w:bidi="ar_AE"/>
        </w:rPr>
        <w:t>توقَّفوا هنا وناقشوا معًا، كمجموعة، السؤال الآتي: ما التعبير المهذب الذي تستخدمونه في لغتكم للدلالة على أن شخصًا ما يقضي حاجته؟ أوقِفوا الاستماع إلى هذا التسجيل الصوتي هنا.</w:t>
      </w:r>
    </w:p>
    <w:p>
      <w:pPr>
        <w:bidi/>
      </w:pPr>
      <w:r>
        <w:rPr>
          <w:rtl/>
          <w:cs/>
          <w:lang w:val="ar_AE" w:bidi="ar_AE"/>
        </w:rPr>
      </w:r>
      <w:r>
        <w:rPr>
          <w:rtl/>
          <w:cs/>
          <w:lang w:val="ar_AE" w:bidi="ar_AE"/>
        </w:rPr>
        <w:t>ومع أن العبيد لم يريدوا أن يقاطعوا ملكهم، فإن طول الانتظار جعلهم يقلقون، بل ويشعرون بالحرج. ويبدو أنهم كانوا يملكون مفتاح العلية، لأنهم تمكنوا في النهاية من فتح الباب، فوجدوا سيدهم ميتًا. ولأنهم تأخروا في اكتشاف موته، لم يكن أحد قد لاحق إهود أو حاول القبض عليه أثناء هروبه. وربما استغرق الأمر منهم وقتًا أطول لفهم ما حدث، لأن جسد الملك نفسه كان يحجب السيف عن أنظارهم.</w:t>
      </w:r>
    </w:p>
    <w:p>
      <w:pPr>
        <w:bidi/>
      </w:pPr>
      <w:r>
        <w:rPr>
          <w:rtl/>
          <w:cs/>
          <w:lang w:val="ar_AE" w:bidi="ar_AE"/>
        </w:rPr>
      </w:r>
      <w:r>
        <w:rPr>
          <w:rtl/>
          <w:cs/>
          <w:lang w:val="ar_AE" w:bidi="ar_AE"/>
        </w:rPr>
        <w:t>وفي المشهد السادس، يصل إهود إلى سعيرة ويضرب البوق. وكانت سعيرة تقع في منطقة جبلية تابعة لأفرايم، وهي منطقة مركزية اعتاد بنو إسرائيل أن يجتمعوا فيها. وكان بنو إسرائيل يعلمون أن صوت البوق يعني الدعوة إلى التجمع للحرب. ومن المرجح أن الذين سمعوا صوت البوق أخبروا غيرهم، حتى اجتمع عدد كبير من بني إسرائيل وساروا خلف إهود نزولًا من الجبال. ثم قال لهم إهود إن الرب بكل تأكيد قد دفع الموآبيين إلى أيديهم، أو ليتسلطوا عليهم. ومع أن القتال ضد الموآبيين لم يكن قد بدأ بعد، فإن إهود كان واثقًا من وعد الرب، فتحدث عن النصر كما لو أنه قد تحقق بالفعل. وفوق ذلك، كان الرب قد حفظ أهود عندما قتل ملك موآب، فأظهر بذلك أن الرب هو الذي اختاره ليقود بني إسرائيل.</w:t>
      </w:r>
    </w:p>
    <w:p>
      <w:pPr>
        <w:bidi/>
      </w:pPr>
      <w:r>
        <w:rPr>
          <w:rtl/>
          <w:cs/>
          <w:lang w:val="ar_AE" w:bidi="ar_AE"/>
        </w:rPr>
      </w:r>
      <w:r>
        <w:rPr>
          <w:rtl/>
          <w:cs/>
          <w:lang w:val="ar_AE" w:bidi="ar_AE"/>
        </w:rPr>
        <w:t>توقَّفوا هنا وناقشوا معًا، كمجموعة، السؤال الآتي: كيف تعبِّرون في لغتكم عن أمر أنتم واثقون تمامًا من حدوثه في المستقبل، ربما لأن حدثًا سابقًا جعلكم على يقين من ذلك؟ أوقِفوا الاستماع إلى هذا التسجيل الصوتي هنا.</w:t>
      </w:r>
    </w:p>
    <w:p>
      <w:pPr>
        <w:bidi/>
      </w:pPr>
      <w:r>
        <w:rPr>
          <w:rtl/>
          <w:cs/>
          <w:lang w:val="ar_AE" w:bidi="ar_AE"/>
        </w:rPr>
      </w:r>
      <w:r>
        <w:rPr>
          <w:rtl/>
          <w:cs/>
          <w:lang w:val="ar_AE" w:bidi="ar_AE"/>
        </w:rPr>
        <w:t>فسار بنو إسرائيل خلف إهود إلى مخاوض نهر الأردن، وهي الأماكن التي كان لا بد لكل من ينتقل بين إسرائيل وموآب أن يعبر منها. وهناك قاتلوا الموآبيين، ليمنعوا الجنود الموآبيين الموجودين في أرض إسرائيل من العودة إلى بلادهم، وليحولوا أيضًا دون وصول أي تعزيزات أخرى من موآب. وخلال تلك الفترة، التي ربما تضمنت عدة معارك، قتل بنو إسرائيل نحو عشرة آلاف رجل من الموآبيين. ويشدد الراوي على هذا العدد الكبير، ويصف الموآبيين بأنهم رجال أقوياء وأشداء وممتلئو البنية، ليُبرز مدى عظمة النصرة التي منحها الرب لبني إسرائيل. ولا يذكر الراوي ما حدث للعمونيين أو العمالقة، لكنه يوضح أنهم لم يعودوا يهاجمون بني إسرائيل مع الموآبيين. ثم يعلن أنه في ذلك اليوم خضع الموآبيون لبني إسرائيل، أي إن بني إسرائيل صاروا هم أصحاب السيادة عليهم.</w:t>
      </w:r>
    </w:p>
    <w:p>
      <w:pPr>
        <w:bidi/>
      </w:pPr>
      <w:r>
        <w:rPr>
          <w:rtl/>
          <w:cs/>
          <w:lang w:val="ar_AE" w:bidi="ar_AE"/>
        </w:rPr>
      </w:r>
      <w:r>
        <w:rPr>
          <w:rtl/>
          <w:cs/>
          <w:lang w:val="ar_AE" w:bidi="ar_AE"/>
        </w:rPr>
        <w:t>وفي المشهد السابع، يختم الراوي قصة إهود بالطريقة المعتادة في ختام قصص القضاة، فيذكر أن الأرض استراحت وعاشت في سلام مدة ثمانين سنة.</w:t>
      </w:r>
    </w:p>
    <w:p>
      <w:pPr>
        <w:bidi/>
      </w:pPr>
      <w:r>
        <w:rPr>
          <w:rtl/>
          <w:cs/>
          <w:lang w:val="ar_AE" w:bidi="ar_AE"/>
        </w:rPr>
      </w:r>
      <w:r>
        <w:rPr>
          <w:rtl/>
          <w:cs/>
          <w:lang w:val="ar_AE" w:bidi="ar_AE"/>
        </w:rPr>
        <w:t>أما في المشهد الأخير، فيورد الراوي خبرًا موجزًا عن شمجر. فيقول إن شمجر قتل الفلسطينيين بعد إهود، لكن لا يتضح ما إذا كان ذلك بعد موت إهود أو بعد انتهاء فترة قيادته. كما أن الراوي لا يصف شمجر صراحةً بأنه قاضٍ، لكنه يذكر أنه خلَّص إسرائيل.</w:t>
      </w:r>
    </w:p>
    <w:p>
      <w:pPr>
        <w:bidi/>
      </w:pPr>
      <w:r>
        <w:rPr>
          <w:rtl/>
          <w:cs/>
          <w:lang w:val="ar_AE" w:bidi="ar_AE"/>
        </w:rPr>
      </w:r>
      <w:r>
        <w:rPr>
          <w:rtl/>
          <w:cs/>
          <w:lang w:val="ar_AE" w:bidi="ar_AE"/>
        </w:rPr>
        <w:t>توقَّفوا هنا وناقشوا معًا، كمجموعة، النشاط الآتي: تحدثوا بإيجاز عن عدة قادة جاء كل واحد منهم بعد الآخر، واذكروا بإيجاز من كان كل قائد، وما أبرز عمل قام به. بما أنكم تصفون بإيجاز فقط ما فعله هؤلاء القادة، والترتيب الذي حكموا به، فكيف تروون ذلك بطريقة تختلف عمّا لو كنتم معلّمين تقدّمون درسًا عن كل واحد من هؤلاء القادة؟ أوقِفوا الاستماع إلى هذا التسجيل الصوتي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3: 12–31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عجلون، ملك الموآبيين</w:t>
      </w:r>
    </w:p>
    <w:p>
      <w:pPr>
        <w:pStyle w:val="ListBullet"/>
        <w:bidi/>
        <w:spacing w:line="240" w:lineRule="auto"/>
        <w:ind w:left="720"/>
      </w:pPr>
      <w:r>
        <w:rPr>
          <w:rtl/>
          <w:cs/>
          <w:lang w:val="ar_AE" w:bidi="ar_AE"/>
        </w:rPr>
      </w:r>
      <w:r>
        <w:rPr>
          <w:rtl/>
          <w:cs/>
          <w:lang w:val="ar_AE" w:bidi="ar_AE"/>
        </w:rPr>
        <w:t>الموآبيون</w:t>
      </w:r>
    </w:p>
    <w:p>
      <w:pPr>
        <w:pStyle w:val="ListBullet"/>
        <w:bidi/>
        <w:spacing w:line="240" w:lineRule="auto"/>
        <w:ind w:left="720"/>
      </w:pPr>
      <w:r>
        <w:rPr>
          <w:rtl/>
          <w:cs/>
          <w:lang w:val="ar_AE" w:bidi="ar_AE"/>
        </w:rPr>
      </w:r>
      <w:r>
        <w:rPr>
          <w:rtl/>
          <w:cs/>
          <w:lang w:val="ar_AE" w:bidi="ar_AE"/>
        </w:rPr>
        <w:t>العمونيون</w:t>
      </w:r>
    </w:p>
    <w:p>
      <w:pPr>
        <w:pStyle w:val="ListBullet"/>
        <w:bidi/>
        <w:spacing w:line="240" w:lineRule="auto"/>
        <w:ind w:left="720"/>
      </w:pPr>
      <w:r>
        <w:rPr>
          <w:rtl/>
          <w:cs/>
          <w:lang w:val="ar_AE" w:bidi="ar_AE"/>
        </w:rPr>
      </w:r>
      <w:r>
        <w:rPr>
          <w:rtl/>
          <w:cs/>
          <w:lang w:val="ar_AE" w:bidi="ar_AE"/>
        </w:rPr>
        <w:t>عماليق</w:t>
      </w:r>
    </w:p>
    <w:p>
      <w:pPr>
        <w:pStyle w:val="ListBullet"/>
        <w:bidi/>
        <w:spacing w:line="240" w:lineRule="auto"/>
        <w:ind w:left="720"/>
      </w:pPr>
      <w:r>
        <w:rPr>
          <w:rtl/>
          <w:cs/>
          <w:lang w:val="ar_AE" w:bidi="ar_AE"/>
        </w:rPr>
      </w:r>
      <w:r>
        <w:rPr>
          <w:rtl/>
          <w:cs/>
          <w:lang w:val="ar_AE" w:bidi="ar_AE"/>
        </w:rPr>
        <w:t>إِهُود بْن جِيرَا</w:t>
      </w:r>
    </w:p>
    <w:p>
      <w:pPr>
        <w:pStyle w:val="ListBullet"/>
        <w:bidi/>
        <w:spacing w:line="240" w:lineRule="auto"/>
        <w:ind w:left="720"/>
      </w:pPr>
      <w:r>
        <w:rPr>
          <w:rtl/>
          <w:cs/>
          <w:lang w:val="ar_AE" w:bidi="ar_AE"/>
        </w:rPr>
      </w:r>
      <w:r>
        <w:rPr>
          <w:rtl/>
          <w:cs/>
          <w:lang w:val="ar_AE" w:bidi="ar_AE"/>
        </w:rPr>
        <w:t>الأشخاص الذين ساعدوا إِهُود في تقديم الهدية إلى عجلون.</w:t>
      </w:r>
    </w:p>
    <w:p>
      <w:pPr>
        <w:pStyle w:val="ListBullet"/>
        <w:bidi/>
        <w:spacing w:line="240" w:lineRule="auto"/>
        <w:ind w:left="720"/>
      </w:pPr>
      <w:r>
        <w:rPr>
          <w:rtl/>
          <w:cs/>
          <w:lang w:val="ar_AE" w:bidi="ar_AE"/>
        </w:rPr>
      </w:r>
      <w:r>
        <w:rPr>
          <w:rtl/>
          <w:cs/>
          <w:lang w:val="ar_AE" w:bidi="ar_AE"/>
        </w:rPr>
        <w:t>عبيد عجلون وخدَّمه</w:t>
      </w:r>
    </w:p>
    <w:p>
      <w:pPr>
        <w:pStyle w:val="ListBullet"/>
        <w:bidi/>
        <w:spacing w:line="240" w:lineRule="auto"/>
        <w:ind w:left="720"/>
      </w:pPr>
      <w:r>
        <w:rPr>
          <w:rtl/>
          <w:cs/>
          <w:lang w:val="ar_AE" w:bidi="ar_AE"/>
        </w:rPr>
      </w:r>
      <w:r>
        <w:rPr>
          <w:rtl/>
          <w:cs/>
          <w:lang w:val="ar_AE" w:bidi="ar_AE"/>
        </w:rPr>
        <w:t>شَمْجَرَ، بْنِ عَنَاةَ</w:t>
      </w:r>
    </w:p>
    <w:p>
      <w:pPr>
        <w:pStyle w:val="ListBullet"/>
        <w:bidi/>
        <w:spacing w:line="240" w:lineRule="auto"/>
        <w:ind w:left="720"/>
      </w:pPr>
      <w:r>
        <w:rPr>
          <w:rtl/>
          <w:cs/>
          <w:lang w:val="ar_AE" w:bidi="ar_AE"/>
        </w:rPr>
      </w:r>
      <w:r>
        <w:rPr>
          <w:rtl/>
          <w:cs/>
          <w:lang w:val="ar_AE" w:bidi="ar_AE"/>
        </w:rPr>
        <w:t>الفلسطينيون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وعاد بنو إسرائيل يفعلون ما هو شر في عيني الرب. وبسبب أن بني إسرائيل فعلوا هذا الشر، سمح الرب لعجلون ملك موآب أن ينتصر عليهم.</w:t>
      </w:r>
    </w:p>
    <w:p>
      <w:pPr>
        <w:bidi/>
      </w:pPr>
      <w:r>
        <w:rPr>
          <w:rtl/>
          <w:cs/>
          <w:lang w:val="ar_AE" w:bidi="ar_AE"/>
        </w:rPr>
      </w:r>
      <w:r>
        <w:rPr>
          <w:rtl/>
          <w:cs/>
          <w:lang w:val="ar_AE" w:bidi="ar_AE"/>
        </w:rPr>
        <w:t>أوقفوا التمثيل. اسألوا الشخص الذي يؤدي دور يهوه: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في المرة الأخيرة التي عصاني فيها بنو إسرائيل، أدّبتهم لأساعدهم على أن يتذكّروا بأن عليهم أن يعبدوني ويطيعوني. يحزنني أنهم سرعان ما نسوا ما يحدث عندما يفعلون الشر؛ أو</w:t>
      </w:r>
    </w:p>
    <w:p>
      <w:pPr>
        <w:pStyle w:val="ListBullet"/>
        <w:bidi/>
        <w:spacing w:line="240" w:lineRule="auto"/>
        <w:ind w:left="720"/>
      </w:pPr>
      <w:r>
        <w:rPr>
          <w:rtl/>
          <w:cs/>
          <w:lang w:val="ar_AE" w:bidi="ar_AE"/>
        </w:rPr>
      </w:r>
      <w:r>
        <w:rPr>
          <w:rtl/>
          <w:cs/>
          <w:lang w:val="ar_AE" w:bidi="ar_AE"/>
        </w:rPr>
        <w:t>أنا لستُ متفاجئًا أن بني إسرائيل فعلوا الشر مرة أخرى، فأنا أعرف ما يدور في قلوب البشر وعقولهم. إنهم يحتاجون إلى تذكير متكرر، ولذلك سأذكِّرهم مرة أخرى. لقد كان القاضي السابق، عثنيئيل، يذكِّرهم ما دام حيًّا، أما الآن سأذكِّرهم بتأديبي لهم؛ أو</w:t>
      </w:r>
    </w:p>
    <w:p>
      <w:pPr>
        <w:pStyle w:val="ListBullet"/>
        <w:bidi/>
        <w:spacing w:line="240" w:lineRule="auto"/>
        <w:ind w:left="720"/>
      </w:pPr>
      <w:r>
        <w:rPr>
          <w:rtl/>
          <w:cs/>
          <w:lang w:val="ar_AE" w:bidi="ar_AE"/>
        </w:rPr>
      </w:r>
      <w:r>
        <w:rPr>
          <w:rtl/>
          <w:cs/>
          <w:lang w:val="ar_AE" w:bidi="ar_AE"/>
        </w:rPr>
        <w:t>أنا أحب بني إسرائيل وأرغب في أن تكون لي علاقة طيبة معهم. وكما يحزن الأب عندما يتجاهله أبناؤه ولا يحترمونه، كذلك تحزنني الطريقة التي يتصرف بها بنو إسرائيل.</w:t>
      </w:r>
    </w:p>
    <w:p>
      <w:pPr>
        <w:bidi/>
      </w:pPr>
      <w:r>
        <w:rPr>
          <w:rtl/>
          <w:cs/>
          <w:lang w:val="ar_AE" w:bidi="ar_AE"/>
        </w:rPr>
      </w:r>
      <w:r>
        <w:rPr>
          <w:rtl/>
          <w:cs/>
          <w:lang w:val="ar_AE" w:bidi="ar_AE"/>
        </w:rPr>
        <w:t>اسألوا الشخص الذي يؤدي دور بني إسرائيل: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كان والداي يعبدان الرب، لكن الزمن قد تغيَّر! أريد أن أعبد آلهة جديدة وأجرِّب أمورًا جديدة لم يفعلها والداي؛ أو</w:t>
      </w:r>
    </w:p>
    <w:p>
      <w:pPr>
        <w:pStyle w:val="ListBullet"/>
        <w:bidi/>
        <w:spacing w:line="240" w:lineRule="auto"/>
        <w:ind w:left="720"/>
      </w:pPr>
      <w:r>
        <w:rPr>
          <w:rtl/>
          <w:cs/>
          <w:lang w:val="ar_AE" w:bidi="ar_AE"/>
        </w:rPr>
      </w:r>
      <w:r>
        <w:rPr>
          <w:rtl/>
          <w:cs/>
          <w:lang w:val="ar_AE" w:bidi="ar_AE"/>
        </w:rPr>
        <w:t>إن جيراني يعبدون آلهة أخرى، وقد أخبروني كم هي عظيمة. أريد أن أجرِّب الأمور التي يفعلونها؛ أو</w:t>
      </w:r>
    </w:p>
    <w:p>
      <w:pPr>
        <w:pStyle w:val="ListBullet"/>
        <w:bidi/>
        <w:spacing w:line="240" w:lineRule="auto"/>
        <w:ind w:left="720"/>
      </w:pPr>
      <w:r>
        <w:rPr>
          <w:rtl/>
          <w:cs/>
          <w:lang w:val="ar_AE" w:bidi="ar_AE"/>
        </w:rPr>
      </w:r>
      <w:r>
        <w:rPr>
          <w:rtl/>
          <w:cs/>
          <w:lang w:val="ar_AE" w:bidi="ar_AE"/>
        </w:rPr>
        <w:t>لم يعد لدينا رجل مثل عثنيئيل يقودنا، إذًا يستطيع كل واحد منا أن يفعل ما يشاء.</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تحالف عجلون ملك موآب مع بني عمون والعمالقة، وهاجموا بني إسرائيل. واستولوا على أريحا، التي تُعرف أيضًا بمدينة النخل. وحكم عجلون ملك موآب بني إسرائيل ثماني عشرة سنة. ثم صرخ بنو إسرائيل إلى الرب مرةً أخرى طالبين منه أن يخلِّصهم.</w:t>
      </w:r>
    </w:p>
    <w:p>
      <w:pPr>
        <w:bidi/>
      </w:pPr>
      <w:r>
        <w:rPr>
          <w:rtl/>
          <w:cs/>
          <w:lang w:val="ar_AE" w:bidi="ar_AE"/>
        </w:rPr>
      </w:r>
      <w:r>
        <w:rPr>
          <w:rtl/>
          <w:cs/>
          <w:lang w:val="ar_AE" w:bidi="ar_AE"/>
        </w:rPr>
        <w:t>أوقفوا التمثيل. اسألوا الشخص الذي يؤدي دور بني إسرائيل: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لقد فوجئت عندما هاجمنا الموآبيون والعمونيون والعمالقة! لقد عشنا في سلام سنواتٍ طويلة، وظننت أنه لا أحد يستطيع أن يهزمنا؛ أو</w:t>
      </w:r>
    </w:p>
    <w:p>
      <w:pPr>
        <w:pStyle w:val="ListBullet"/>
        <w:bidi/>
        <w:spacing w:line="240" w:lineRule="auto"/>
        <w:ind w:left="720"/>
      </w:pPr>
      <w:r>
        <w:rPr>
          <w:rtl/>
          <w:cs/>
          <w:lang w:val="ar_AE" w:bidi="ar_AE"/>
        </w:rPr>
      </w:r>
      <w:r>
        <w:rPr>
          <w:rtl/>
          <w:cs/>
          <w:lang w:val="ar_AE" w:bidi="ar_AE"/>
        </w:rPr>
        <w:t>نحن ندفع جزيةً كبيرة لعجلون الملك، حتى لم يعد لدينا ما يكفي من الطعام وسائر احتياجاتنا. نحن بحاجة إلى المساعدة. أو</w:t>
      </w:r>
    </w:p>
    <w:p>
      <w:pPr>
        <w:pStyle w:val="ListBullet"/>
        <w:bidi/>
        <w:spacing w:line="240" w:lineRule="auto"/>
        <w:ind w:left="720"/>
      </w:pPr>
      <w:r>
        <w:rPr>
          <w:rtl/>
          <w:cs/>
          <w:lang w:val="ar_AE" w:bidi="ar_AE"/>
        </w:rPr>
      </w:r>
      <w:r>
        <w:rPr>
          <w:rtl/>
          <w:cs/>
          <w:lang w:val="ar_AE" w:bidi="ar_AE"/>
        </w:rPr>
        <w:t xml:space="preserve">أتذكر الآن أن والديَّ كانا يصرخان إلى الرب عندما كانا يمران بضيق. ربما يساعدنا الرب مرةً أخرى.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أرسل الرب إهود بن جيرا ليخلِّص بني إسرائيل، وكان إهود من سبط بنيامين، وكان أعسر اليد. وأرسل بنو إسرائيل إهود ليحمل هديتهم (الجزية) إلى عجلون ملك موآب. فصنع إهود لنفسه سيفًا قصيرًا ذا حدين، يبلغ طوله نحو خمسين سنتيمترًا، وربطه على فخذه اليمنى تحت ثيابه. ثم قدَّم إهود الهدية إلى عجلون ملك موآب، وقد كان الملك رجلًا شديد السِّمنة. وبعد أن سلَّم الهدية للملك، طلب من الرجال الذين حملوها معه أن ينصرفوا. وخرج معهم، لكنه عندما بلغ الأصنام الحجرية القريبة من الجلجال عاد إلى الملك عجلون وقال له: «لِي كَلَامُ سِرٍّ إِلَيْكَ أَيُّهَا الْمَلِكُ».</w:t>
      </w:r>
    </w:p>
    <w:p>
      <w:pPr>
        <w:bidi/>
      </w:pPr>
      <w:r>
        <w:rPr>
          <w:rtl/>
          <w:cs/>
          <w:lang w:val="ar_AE" w:bidi="ar_AE"/>
        </w:rPr>
      </w:r>
      <w:r>
        <w:rPr>
          <w:rtl/>
          <w:cs/>
          <w:lang w:val="ar_AE" w:bidi="ar_AE"/>
        </w:rPr>
        <w:t>أوقفوا التمثيل. اسألوا الشخص الذي يؤدي دور أهود: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لقد اختارني الرب لأخلِّص بني إسرائيل، وها هم يرسلونني الآن إلى ملك موآب. لا بد أن هذه هي اللحظة التي ينبغي أن أتحرك فيها. فإذا قتلت عجلون، فسيرتبك الجنود لأنهم سيصبحون بلا قائد؛ أو</w:t>
      </w:r>
    </w:p>
    <w:p>
      <w:pPr>
        <w:pStyle w:val="ListBullet"/>
        <w:bidi/>
        <w:spacing w:line="240" w:lineRule="auto"/>
        <w:ind w:left="720"/>
      </w:pPr>
      <w:r>
        <w:rPr>
          <w:rtl/>
          <w:cs/>
          <w:lang w:val="ar_AE" w:bidi="ar_AE"/>
        </w:rPr>
      </w:r>
      <w:r>
        <w:rPr>
          <w:rtl/>
          <w:cs/>
          <w:lang w:val="ar_AE" w:bidi="ar_AE"/>
        </w:rPr>
        <w:t>لا أستطيع أن أطعن الملك والناس جميعًا موجودون في الغرفة، فلا بد أن أحدهم سيمنعني. أحتاج أن أنفرد بالملك؛ أو</w:t>
      </w:r>
    </w:p>
    <w:p>
      <w:pPr>
        <w:pStyle w:val="ListBullet"/>
        <w:bidi/>
        <w:spacing w:line="240" w:lineRule="auto"/>
        <w:ind w:left="720"/>
      </w:pPr>
      <w:r>
        <w:rPr>
          <w:rtl/>
          <w:cs/>
          <w:lang w:val="ar_AE" w:bidi="ar_AE"/>
        </w:rPr>
      </w:r>
      <w:r>
        <w:rPr>
          <w:rtl/>
          <w:cs/>
          <w:lang w:val="ar_AE" w:bidi="ar_AE"/>
        </w:rPr>
        <w:t>لا أريد أن يصاب الرجال الذين معي بأذى إذا حدث لي شيء أثناء محاولتي قتل الملك. سأعود إليه بعد أن يبتعدوا إلى مكان آمن بعيدًا عن الملك. إن الملك وحراسه ليسوا حكماء، وسيتركونه بلا حماية.</w:t>
      </w:r>
    </w:p>
    <w:p>
      <w:pPr>
        <w:bidi/>
      </w:pPr>
      <w:r>
        <w:rPr>
          <w:rtl/>
          <w:cs/>
          <w:lang w:val="ar_AE" w:bidi="ar_AE"/>
        </w:rPr>
      </w:r>
      <w:r>
        <w:rPr>
          <w:rtl/>
          <w:cs/>
          <w:lang w:val="ar_AE" w:bidi="ar_AE"/>
        </w:rPr>
        <w:t>اسألوا الشخص الذي يؤدي دور عجلون: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أشعر بالقوة والغنى عندما يجلب لي بنو إسرائيل الجزية. ولست قلقًا من جهة المستقبل، فنحن أقوياء ونملك موارد كثيرة، ولا أحد يستطيع أن يقف في وجهنا؛ أو</w:t>
      </w:r>
    </w:p>
    <w:p>
      <w:pPr>
        <w:pStyle w:val="ListBullet"/>
        <w:bidi/>
        <w:spacing w:line="240" w:lineRule="auto"/>
        <w:ind w:left="720"/>
      </w:pPr>
      <w:r>
        <w:rPr>
          <w:rtl/>
          <w:cs/>
          <w:lang w:val="ar_AE" w:bidi="ar_AE"/>
        </w:rPr>
      </w:r>
      <w:r>
        <w:rPr>
          <w:rtl/>
          <w:cs/>
          <w:lang w:val="ar_AE" w:bidi="ar_AE"/>
        </w:rPr>
        <w:t>لقد أخبرني آخرون أنهم رأوا أهود يتوقف عند الأصنام الحجرية، والآن يقول إن لديه رسالة لي. ربما تكون رسالة مهمة من الآلهة؛ أو</w:t>
      </w:r>
    </w:p>
    <w:p>
      <w:pPr>
        <w:pStyle w:val="ListBullet"/>
        <w:bidi/>
        <w:spacing w:line="240" w:lineRule="auto"/>
        <w:ind w:left="720"/>
      </w:pPr>
      <w:r>
        <w:rPr>
          <w:rtl/>
          <w:cs/>
          <w:lang w:val="ar_AE" w:bidi="ar_AE"/>
        </w:rPr>
      </w:r>
      <w:r>
        <w:rPr>
          <w:rtl/>
          <w:cs/>
          <w:lang w:val="ar_AE" w:bidi="ar_AE"/>
        </w:rPr>
        <w:t>لا أعرف موضوع هذه الرسالة، وأريد أن أسمعها على انفراد قبل أن أقرر إن كنت أريد أن يسمعها أحد غيري.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فأمر الملك عبيده أن يخرجوا، فخرجوا جميعًا.</w:t>
      </w:r>
    </w:p>
    <w:p>
      <w:pPr>
        <w:bidi/>
      </w:pPr>
      <w:r>
        <w:rPr>
          <w:rtl/>
          <w:cs/>
          <w:lang w:val="ar_AE" w:bidi="ar_AE"/>
        </w:rPr>
      </w:r>
      <w:r>
        <w:rPr>
          <w:rtl/>
          <w:cs/>
          <w:lang w:val="ar_AE" w:bidi="ar_AE"/>
        </w:rPr>
        <w:t>ثم اقترب إهود من الملك، وكان جالسًا في العُلِّيَّة الخاصة به في بيت الملك، فقال إهود: "لِي كَلَامُ سِرٍّ إِلَيْكَ أَيُّهَا الْمَلِكُ".</w:t>
      </w:r>
    </w:p>
    <w:p>
      <w:pPr>
        <w:bidi/>
      </w:pPr>
      <w:r>
        <w:rPr>
          <w:rtl/>
          <w:cs/>
          <w:lang w:val="ar_AE" w:bidi="ar_AE"/>
        </w:rPr>
      </w:r>
      <w:r>
        <w:rPr>
          <w:rtl/>
          <w:cs/>
          <w:lang w:val="ar_AE" w:bidi="ar_AE"/>
        </w:rPr>
        <w:t>فقام الملك من مقعده، فاستلَّ إهود بيده اليسرى السيف المربوط على فخذه اليمنى، وغرسه في بطن الملك. ودخل السيف كله، حتى المقبض، وخرجت أحشاء الملك، ولم يسحب أهود السيف، إذ انطبق الشحم على نصله. ثم أغلق إهود أبواب العُلِّيَّة وأحكم إقفالها، وخرج من طريق آخر عبر الرواق.</w:t>
      </w:r>
    </w:p>
    <w:p>
      <w:pPr>
        <w:bidi/>
      </w:pPr>
      <w:r>
        <w:rPr>
          <w:rtl/>
          <w:cs/>
          <w:lang w:val="ar_AE" w:bidi="ar_AE"/>
        </w:rPr>
      </w:r>
      <w:r>
        <w:rPr>
          <w:rtl/>
          <w:cs/>
          <w:lang w:val="ar_AE" w:bidi="ar_AE"/>
        </w:rPr>
        <w:t>وبعد خروج إهود، جاء العبيد، فرأوا أن الأبواب مغلقة. فظنوا أن الملك يقضي حاجته، فانتظروا وقتًا طويلًا. وشعر العبيد بالحرج، إلا أن الملك لم يفتح الباب. فأخذوا المفتاح وفتحوا الباب، فإذا بملكهم ساقط على الأرض وقد مات.</w:t>
      </w:r>
    </w:p>
    <w:p>
      <w:pPr>
        <w:bidi/>
      </w:pPr>
      <w:r>
        <w:rPr>
          <w:rtl/>
          <w:cs/>
          <w:lang w:val="ar_AE" w:bidi="ar_AE"/>
        </w:rPr>
      </w:r>
      <w:r>
        <w:rPr>
          <w:rtl/>
          <w:cs/>
          <w:lang w:val="ar_AE" w:bidi="ar_AE"/>
        </w:rPr>
        <w:t>أوقفوا التمثيل. اسألوا الشخص الذي يؤدي دور أهود: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شعرت بالارتياح عندما أمر الملك الجميع بالخروج من الغرفة. لقد نجحت خطتي حتى الآن؛ أو</w:t>
      </w:r>
    </w:p>
    <w:p>
      <w:pPr>
        <w:pStyle w:val="ListBullet"/>
        <w:bidi/>
        <w:spacing w:line="240" w:lineRule="auto"/>
        <w:ind w:left="720"/>
      </w:pPr>
      <w:r>
        <w:rPr>
          <w:rtl/>
          <w:cs/>
          <w:lang w:val="ar_AE" w:bidi="ar_AE"/>
        </w:rPr>
      </w:r>
      <w:r>
        <w:rPr>
          <w:rtl/>
          <w:cs/>
          <w:lang w:val="ar_AE" w:bidi="ar_AE"/>
        </w:rPr>
        <w:t>لقد صنعت هذا السيف لأغرسه عميقًا في جسد الملك وأتأكد من موته؛ أو</w:t>
      </w:r>
    </w:p>
    <w:p>
      <w:pPr>
        <w:pStyle w:val="ListBullet"/>
        <w:bidi/>
        <w:spacing w:line="240" w:lineRule="auto"/>
        <w:ind w:left="720"/>
      </w:pPr>
      <w:r>
        <w:rPr>
          <w:rtl/>
          <w:cs/>
          <w:lang w:val="ar_AE" w:bidi="ar_AE"/>
        </w:rPr>
      </w:r>
      <w:r>
        <w:rPr>
          <w:rtl/>
          <w:cs/>
          <w:lang w:val="ar_AE" w:bidi="ar_AE"/>
        </w:rPr>
        <w:t>يجب أن أسرع وأهرب من الموآبيين. صحيح أنني قتلت الملك، لكن ما زال هناك كثير من جنود موآب القادرين على إيذائي وإيذاء شعبي.</w:t>
      </w:r>
    </w:p>
    <w:p>
      <w:pPr>
        <w:bidi/>
      </w:pPr>
      <w:r>
        <w:rPr>
          <w:rtl/>
          <w:cs/>
          <w:lang w:val="ar_AE" w:bidi="ar_AE"/>
        </w:rPr>
      </w:r>
      <w:r>
        <w:rPr>
          <w:rtl/>
          <w:cs/>
          <w:lang w:val="ar_AE" w:bidi="ar_AE"/>
        </w:rPr>
        <w:t>اسألوا الشخص الذي يؤدي دور العبيد: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لقد طال بقاء الملك وحده! وهناك أناس ينتظرون مقابلته، وقد طلبنا منهم الانتظار، وهم مستاؤون من طول الانتظار. أشعر بالحرج لأنني لا أعرف ما الذي يحدث؛ أو</w:t>
      </w:r>
    </w:p>
    <w:p>
      <w:pPr>
        <w:pStyle w:val="ListBullet"/>
        <w:bidi/>
        <w:spacing w:line="240" w:lineRule="auto"/>
        <w:ind w:left="720"/>
      </w:pPr>
      <w:r>
        <w:rPr>
          <w:rtl/>
          <w:cs/>
          <w:lang w:val="ar_AE" w:bidi="ar_AE"/>
        </w:rPr>
      </w:r>
      <w:r>
        <w:rPr>
          <w:rtl/>
          <w:cs/>
          <w:lang w:val="ar_AE" w:bidi="ar_AE"/>
        </w:rPr>
        <w:t>سيغضب الملك منا إذا قاطعناه وهو في اجتماع سري أو وهو يقضي حاجته. أُفضّل أن أنتظر حتى ينادينا هو؛ أو</w:t>
      </w:r>
    </w:p>
    <w:p>
      <w:pPr>
        <w:pStyle w:val="ListBullet"/>
        <w:bidi/>
        <w:spacing w:line="240" w:lineRule="auto"/>
        <w:ind w:left="720"/>
      </w:pPr>
      <w:r>
        <w:rPr>
          <w:rtl/>
          <w:cs/>
          <w:lang w:val="ar_AE" w:bidi="ar_AE"/>
        </w:rPr>
      </w:r>
      <w:r>
        <w:rPr>
          <w:rtl/>
          <w:cs/>
          <w:lang w:val="ar_AE" w:bidi="ar_AE"/>
        </w:rPr>
        <w:t>الملك ميت! لا أعرف ماذا حدث، ولا أعرف ماذا ينبغي أن نفعل الآن. لقد وقعنا في مأزق!</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وبينما كان العبيد ينتظرون خروج الملك، تمكّن إهود من الهرب. فاجتاز موضع الأصنام الحجرية ووصل سالمًا إلى سعيرة. وهناك في جبل أفرايم، ضرب إهود بوقًا وجمع بني إسرائيل، ثم قادهم فنزلوا معه من الجبال. وقال لهم: «اتْبَعُونِي لأَنَّ الرَّبَّ قَدْ دَفَعَ أَعْدَاءَكُمُ الْمُوآبِيِّينَ لِيَدِكُمْ». </w:t>
      </w:r>
    </w:p>
    <w:p>
      <w:pPr>
        <w:bidi/>
      </w:pPr>
      <w:r>
        <w:rPr>
          <w:rtl/>
          <w:cs/>
          <w:lang w:val="ar_AE" w:bidi="ar_AE"/>
        </w:rPr>
      </w:r>
      <w:r>
        <w:rPr>
          <w:rtl/>
          <w:cs/>
          <w:lang w:val="ar_AE" w:bidi="ar_AE"/>
        </w:rPr>
        <w:t>أوقفوا التمثيل. اسألوا الشخص الذي يؤدي دور أهود: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سعيد لأن بني إسرائيل اجتمعوا عندما ضربت البوق. كنت أخشى أن يكونوا خائفين جدًا من النزول للحرب. لا بد أن الرب هو الذي منحنا الشجاعة؛ أو</w:t>
      </w:r>
    </w:p>
    <w:p>
      <w:pPr>
        <w:pStyle w:val="ListBullet"/>
        <w:bidi/>
        <w:spacing w:line="240" w:lineRule="auto"/>
        <w:ind w:left="720"/>
      </w:pPr>
      <w:r>
        <w:rPr>
          <w:rtl/>
          <w:cs/>
          <w:lang w:val="ar_AE" w:bidi="ar_AE"/>
        </w:rPr>
      </w:r>
      <w:r>
        <w:rPr>
          <w:rtl/>
          <w:cs/>
          <w:lang w:val="ar_AE" w:bidi="ar_AE"/>
        </w:rPr>
        <w:t>لقد دعاني الرب إلى القيادة، وأنا أثق به. وأنا واثق أنه سيمنحنا النصرة على الموآبيين؛ أو</w:t>
      </w:r>
    </w:p>
    <w:p>
      <w:pPr>
        <w:pStyle w:val="ListBullet"/>
        <w:bidi/>
        <w:spacing w:line="240" w:lineRule="auto"/>
        <w:ind w:left="720"/>
      </w:pPr>
      <w:r>
        <w:rPr>
          <w:rtl/>
          <w:cs/>
          <w:lang w:val="ar_AE" w:bidi="ar_AE"/>
        </w:rPr>
      </w:r>
      <w:r>
        <w:rPr>
          <w:rtl/>
          <w:cs/>
          <w:lang w:val="ar_AE" w:bidi="ar_AE"/>
        </w:rPr>
        <w:t>في المرة السابقة التي حاربنا فيها الموآبيين، لم نكرم الرب ولم نعبده. لذلك يجب أن أذكِّر بني إسرائيل بأن الرب هو الإله القدير، وهو الذي يمنح النصر أو يسمح بالهزيمة. وعندما يرى الشعب كيف إن الرب يعيننا، ربما يعودون إلى عبادته ثانية.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فنزل بنو إسرائيل مع إهود من الجبال، وسيطروا على مَخَاوِض الأُرْدُنِّ المؤدّية إِلَى أرض مُوآب، حيث كان الناس يعبرون أو يخوضون الماء. ولم يسمحوا لأحد أن يعبر النهر. ثم قتلوا نحو عشرة آلاف من رجال موآب، وكلهم كانوا أقوياء وأشداء، ولم ينجُ منهم أحد. ومنذ ذلك الوقت خضعت موآب لبني إسرائيل، وعاش الشعب في سلام ثمانين سنة.</w:t>
      </w:r>
    </w:p>
    <w:p>
      <w:pPr>
        <w:bidi/>
      </w:pPr>
      <w:r>
        <w:rPr>
          <w:rtl/>
          <w:cs/>
          <w:lang w:val="ar_AE" w:bidi="ar_AE"/>
        </w:rPr>
      </w:r>
      <w:r>
        <w:rPr>
          <w:rtl/>
          <w:cs/>
          <w:lang w:val="ar_AE" w:bidi="ar_AE"/>
        </w:rPr>
        <w:t>أوقفوا التمثيل. اسألوا الشخص الذي يؤدي دور بني إسرائيل: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لقد عشنا سنوات طويلة نخاف من الموآبيين. لكن عندما رأيت بني إسرائيل يجتمعون وإهود يقودنا، أصبحت مستعدًا لأن أحارب. حقًا، الرب يعيننا؛ أو</w:t>
      </w:r>
    </w:p>
    <w:p>
      <w:pPr>
        <w:pStyle w:val="ListBullet"/>
        <w:bidi/>
        <w:spacing w:line="240" w:lineRule="auto"/>
        <w:ind w:left="720"/>
      </w:pPr>
      <w:r>
        <w:rPr>
          <w:rtl/>
          <w:cs/>
          <w:lang w:val="ar_AE" w:bidi="ar_AE"/>
        </w:rPr>
      </w:r>
      <w:r>
        <w:rPr>
          <w:rtl/>
          <w:cs/>
          <w:lang w:val="ar_AE" w:bidi="ar_AE"/>
        </w:rPr>
        <w:t>في المرة السابقة كان الموآبيون أقوى مِنّا وهزمونا، أما هذه المرة فقد انتصرنا! إنني مندهش من الطريقة التي منحنا بها الرب هذا النصر؛ أو</w:t>
      </w:r>
    </w:p>
    <w:p>
      <w:pPr>
        <w:pStyle w:val="ListBullet"/>
        <w:bidi/>
        <w:spacing w:line="240" w:lineRule="auto"/>
        <w:ind w:left="720"/>
      </w:pPr>
      <w:r>
        <w:rPr>
          <w:rtl/>
          <w:cs/>
          <w:lang w:val="ar_AE" w:bidi="ar_AE"/>
        </w:rPr>
      </w:r>
      <w:r>
        <w:rPr>
          <w:rtl/>
          <w:cs/>
          <w:lang w:val="ar_AE" w:bidi="ar_AE"/>
        </w:rPr>
        <w:t>الآن أدركت ما يحدث عندما نفعل الشر. سأحرص أن أكرم الرب وأعبده ما حييت.</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وبعد أن انتهى أهود من خدمته قاضيًا، خلَّص شمجر بن عَنَاة بني إسرائيل، إذ قتل ستمائة رجل من الفلسطينيين بمنساس البقر.</w:t>
      </w:r>
    </w:p>
    <w:p>
      <w:pPr>
        <w:bidi/>
      </w:pPr>
      <w:r>
        <w:rPr>
          <w:rtl/>
          <w:cs/>
          <w:lang w:val="ar_AE" w:bidi="ar_AE"/>
        </w:rPr>
      </w:r>
      <w:r>
        <w:rPr>
          <w:rtl/>
          <w:cs/>
          <w:lang w:val="ar_AE" w:bidi="ar_AE"/>
        </w:rPr>
        <w:t>أوقفوا التمثيل. اسألوا الشخص الذي يؤدي دور شمجر: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يا للعجب! كان في استطاعتي أن أهزم كل هؤلاء الجنود بمفردي، ولا سيما من دون سلاح حربي حقيقي. أنا ممتن لأن الرب أعانني؛ أو</w:t>
      </w:r>
    </w:p>
    <w:p>
      <w:pPr>
        <w:pStyle w:val="ListBullet"/>
        <w:bidi/>
        <w:spacing w:line="240" w:lineRule="auto"/>
        <w:ind w:left="720"/>
      </w:pPr>
      <w:r>
        <w:rPr>
          <w:rtl/>
          <w:cs/>
          <w:lang w:val="ar_AE" w:bidi="ar_AE"/>
        </w:rPr>
      </w:r>
      <w:r>
        <w:rPr>
          <w:rtl/>
          <w:cs/>
          <w:lang w:val="ar_AE" w:bidi="ar_AE"/>
        </w:rPr>
        <w:t>كان الفلسطينيون على وشك أن يهاجموا بني إسرائيل ويؤذوهم، ولم أكن أريد أن يحدث ذلك.</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3: 12–31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عاد بنو إسرائيل مرة أخرى يفعلون ما هو </w:t>
      </w:r>
      <w:r>
        <w:rPr>
          <w:b/>
          <w:rtl/>
          <w:cs/>
          <w:lang w:val="ar_AE" w:bidi="ar_AE"/>
        </w:rPr>
        <w:t>شر</w:t>
      </w:r>
      <w:r>
        <w:rPr>
          <w:rtl/>
          <w:cs/>
          <w:lang w:val="ar_AE" w:bidi="ar_AE"/>
        </w:rPr>
        <w:t xml:space="preserve"> في عيني الرب. الشر هو نقيض الخير. وعندما يتوقف الناس عن طاعة الله، فإنهم يبدأون في فعل الشر. للمزيد من المعلومات عن الشر، راجعوا قاموس الكلمات الرئيسية. استخدموا الكلمة أو العبارة ذاتها التي استخدمتموها في المقاطع السابقة للإشارة إلى الشر. واستخدموا العبارة نفسها التي استخدمتموها في المقاطع السابقة للتعبير عن فعل «الشر في عيني الرب».</w:t>
      </w:r>
    </w:p>
    <w:p>
      <w:pPr>
        <w:bidi/>
      </w:pPr>
      <w:r>
        <w:rPr>
          <w:rtl/>
          <w:cs/>
          <w:lang w:val="ar_AE" w:bidi="ar_AE"/>
        </w:rPr>
      </w:r>
      <w:r>
        <w:rPr>
          <w:rtl/>
          <w:cs/>
          <w:lang w:val="ar_AE" w:bidi="ar_AE"/>
        </w:rPr>
        <w:t xml:space="preserve">اسم الرب، أي </w:t>
      </w:r>
      <w:r>
        <w:rPr>
          <w:b/>
          <w:rtl/>
          <w:cs/>
          <w:lang w:val="ar_AE" w:bidi="ar_AE"/>
        </w:rPr>
        <w:t>يهوه</w:t>
      </w:r>
      <w:r>
        <w:rPr>
          <w:rtl/>
          <w:cs/>
          <w:lang w:val="ar_AE" w:bidi="ar_AE"/>
        </w:rPr>
        <w:t>، كان هو الاسم الشخصي لله الذي يُظهر العلاقة الوثيقة بين الله وشعب إسرائيل. لمزيد من المعلومات حول كلمة "يهوه"، ارجع إلى قاموس الكلمات الرئيسية. استخدموا ذات الكلمة أو العبارة لـ "يهوه" كما استخدمتموها في المقاطع السابقة.</w:t>
      </w:r>
    </w:p>
    <w:p>
      <w:pPr>
        <w:bidi/>
      </w:pPr>
      <w:r>
        <w:rPr>
          <w:rtl/>
          <w:cs/>
          <w:lang w:val="ar_AE" w:bidi="ar_AE"/>
        </w:rPr>
      </w:r>
      <w:r>
        <w:rPr>
          <w:rtl/>
          <w:cs/>
          <w:lang w:val="ar_AE" w:bidi="ar_AE"/>
        </w:rPr>
        <w:t xml:space="preserve">مكَّن الرب </w:t>
      </w:r>
      <w:r>
        <w:rPr>
          <w:b/>
          <w:rtl/>
          <w:cs/>
          <w:lang w:val="ar_AE" w:bidi="ar_AE"/>
        </w:rPr>
        <w:t>الملك</w:t>
      </w:r>
      <w:r>
        <w:rPr>
          <w:rtl/>
          <w:cs/>
          <w:lang w:val="ar_AE" w:bidi="ar_AE"/>
        </w:rPr>
        <w:t xml:space="preserve"> عجلون من أن يتسلط على بني إسرائيل. الملك هو شخص يحكم مدينة أو منطقة، مثل إقليم أو بلد. للمزيد من المعلومات عن كلمة مَلك، راجعوا قاموس الكلمات الرئيسية. استخدموا الكلمة أو العبارة نفسها التي استخدمتموها في المقاطع السابقة للإشارة إلى المَلك.</w:t>
      </w:r>
    </w:p>
    <w:p>
      <w:pPr>
        <w:bidi/>
      </w:pPr>
      <w:r>
        <w:rPr>
          <w:rtl/>
          <w:cs/>
          <w:lang w:val="ar_AE" w:bidi="ar_AE"/>
        </w:rPr>
      </w:r>
      <w:r>
        <w:rPr>
          <w:rtl/>
          <w:cs/>
          <w:lang w:val="ar_AE" w:bidi="ar_AE"/>
        </w:rPr>
        <w:t xml:space="preserve">كان بنو إسرائيل يدفعون الجزية </w:t>
      </w:r>
      <w:r>
        <w:rPr>
          <w:b/>
          <w:rtl/>
          <w:cs/>
          <w:lang w:val="ar_AE" w:bidi="ar_AE"/>
        </w:rPr>
        <w:t>للملك</w:t>
      </w:r>
      <w:r>
        <w:rPr>
          <w:rtl/>
          <w:cs/>
          <w:lang w:val="ar_AE" w:bidi="ar_AE"/>
        </w:rPr>
        <w:t xml:space="preserve"> عجلون. فعندما كانت أمة تغلب أمة أخرى، كان ملك الأمة المنتصرة يفرض جزية أو إتاوة على الأمة التي أخضعها. وقد تكون هذه الجزية معادن ثمينة، أو مواد مختلفة، أو محاصيل زراعية، كما قد تكون في صورة عمل يقدمه الناس للملك. وغالبًا ما كان عليهم دفع هذه الجزية بصورة منتظمة.</w:t>
      </w:r>
    </w:p>
    <w:p>
      <w:pPr>
        <w:bidi/>
      </w:pPr>
      <w:r>
        <w:rPr>
          <w:rtl/>
          <w:cs/>
          <w:lang w:val="ar_AE" w:bidi="ar_AE"/>
        </w:rPr>
      </w:r>
      <w:r>
        <w:rPr>
          <w:rtl/>
          <w:cs/>
          <w:lang w:val="ar_AE" w:bidi="ar_AE"/>
        </w:rPr>
        <w:t>توقَّفوا هنا وناقشوا معًا، كمجموعة، الكلمة أو العبارة التي ستستخدمونها للتعبير عن كلمة «هدية».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أعطى الرب بني إسرائيل إهود ليكون </w:t>
      </w:r>
      <w:r>
        <w:rPr>
          <w:b/>
          <w:rtl/>
          <w:cs/>
          <w:lang w:val="ar_AE" w:bidi="ar_AE"/>
        </w:rPr>
        <w:t>مخلِّصًا</w:t>
      </w:r>
      <w:r>
        <w:rPr>
          <w:rtl/>
          <w:cs/>
          <w:lang w:val="ar_AE" w:bidi="ar_AE"/>
        </w:rPr>
        <w:t xml:space="preserve"> لهم، كما كان قد أقام عثنيئيل مخلِّصًا لهم من قبل. والمخلِّص هو الشخص الذي ينقذ جماعة من الناس من يد العدو أو من خطر يهددهم. استخدموا الكلمة نفسها التي استخدمتموها في القصة السابقة للتعبير عن «المخلِّص» أو «المنقذ».</w:t>
      </w:r>
    </w:p>
    <w:p>
      <w:pPr>
        <w:bidi/>
      </w:pPr>
      <w:r>
        <w:rPr>
          <w:rtl/>
          <w:cs/>
          <w:lang w:val="ar_AE" w:bidi="ar_AE"/>
        </w:rPr>
      </w:r>
      <w:r>
        <w:rPr>
          <w:rtl/>
          <w:cs/>
          <w:lang w:val="ar_AE" w:bidi="ar_AE"/>
        </w:rPr>
        <w:t xml:space="preserve">صنع إهود </w:t>
      </w:r>
      <w:r>
        <w:rPr>
          <w:b/>
          <w:rtl/>
          <w:cs/>
          <w:lang w:val="ar_AE" w:bidi="ar_AE"/>
        </w:rPr>
        <w:t>سيفًا</w:t>
      </w:r>
      <w:r>
        <w:rPr>
          <w:rtl/>
          <w:cs/>
          <w:lang w:val="ar_AE" w:bidi="ar_AE"/>
        </w:rPr>
        <w:t xml:space="preserve"> أو سكينًا طويلة، ذات حدين. ويبدو أن هذا السيف لم يكن له واقٍ عرضي بين النصل والمقبض، بل كان له مقبض فقط أو جزء ملفوف يُمسك منه. وكان طول السيف </w:t>
      </w:r>
      <w:r>
        <w:rPr>
          <w:b/>
          <w:rtl/>
          <w:cs/>
          <w:lang w:val="ar_AE" w:bidi="ar_AE"/>
        </w:rPr>
        <w:t>ذراعًا</w:t>
      </w:r>
      <w:r>
        <w:rPr>
          <w:rtl/>
          <w:cs/>
          <w:lang w:val="ar_AE" w:bidi="ar_AE"/>
        </w:rPr>
        <w:t xml:space="preserve"> أو «جوميد». وكان </w:t>
      </w:r>
      <w:r>
        <w:rPr>
          <w:b/>
          <w:rtl/>
          <w:cs/>
          <w:lang w:val="ar_AE" w:bidi="ar_AE"/>
        </w:rPr>
        <w:t xml:space="preserve">الذراع </w:t>
      </w:r>
      <w:r>
        <w:rPr>
          <w:rtl/>
          <w:cs/>
          <w:lang w:val="ar_AE" w:bidi="ar_AE"/>
        </w:rPr>
        <w:t>والجوميد وحدتين لقياس الطول في ذلك الزمان. ويعادل الذراع الواحد تقريبًا طول ذراع الرَجُل من الكوع إلى أطراف الأصابع، وهو ما يعادل 50 سنتيمترًا تقريبًا. ويبلغ طول الجوميد نحو خمسة وأربعين سنتيمترًا، أي ما يقارب المسافة من مرفق الإنسان إلى مفاصل أصابعه. ولذلك، كان طول السيف على الأرجح بين خمسة وأربعين وخمسين سنتيمترًا، وهو طول يسمح لأهود بأن يربطه على فخذه الأيمن ويخفيه تحت ثيابه.</w:t>
      </w:r>
    </w:p>
    <w:p>
      <w:pPr>
        <w:bidi/>
      </w:pPr>
      <w:r>
        <w:rPr>
          <w:rtl/>
          <w:cs/>
          <w:lang w:val="ar_AE" w:bidi="ar_AE"/>
        </w:rPr>
      </w:r>
      <w:r>
        <w:rPr>
          <w:rtl/>
          <w:cs/>
          <w:lang w:val="ar_AE" w:bidi="ar_AE"/>
        </w:rPr>
        <w:t>توقَّفوا هنا، وانظروا معًا إلى صورة السيف مرة أخرى إذا احتجتم إليها. ثم ناقشوا معًا الكلمة أو العبارة التي ستستخدمونها لهذا السيف القصير أو السكين الطويلة، وكذلك الكلمة أو العبارة التي ستستخدمونها للتعبير عن طول السيف. لمزيد من المعلومات، ارجعوا إلى قاموس الكلمات الرئيسية للبحث عن كلمة ذراع. وإذا كنتم قد ترجمتم هذه الكلمات بالفعل في سِفر آخر من الكتاب المقدّس، استخدموا الكلمات نفسها التي استخدمتموها هناك. أوقِفوا الاستماع إلى هذا التسجيل الصوتي هنا.</w:t>
      </w:r>
    </w:p>
    <w:p>
      <w:pPr>
        <w:bidi/>
      </w:pPr>
      <w:r>
        <w:rPr>
          <w:rtl/>
          <w:cs/>
          <w:lang w:val="ar_AE" w:bidi="ar_AE"/>
        </w:rPr>
      </w:r>
      <w:r>
        <w:rPr>
          <w:rtl/>
          <w:cs/>
          <w:lang w:val="ar_AE" w:bidi="ar_AE"/>
        </w:rPr>
        <w:t xml:space="preserve">زار إهود الملك عجلون في العلّية الموجودة داخل </w:t>
      </w:r>
      <w:r>
        <w:rPr>
          <w:b/>
          <w:rtl/>
          <w:cs/>
          <w:lang w:val="ar_AE" w:bidi="ar_AE"/>
        </w:rPr>
        <w:t>قصر</w:t>
      </w:r>
      <w:r>
        <w:rPr>
          <w:rtl/>
          <w:cs/>
          <w:lang w:val="ar_AE" w:bidi="ar_AE"/>
        </w:rPr>
        <w:t xml:space="preserve"> الملك. وقد تكون </w:t>
      </w:r>
      <w:r>
        <w:rPr>
          <w:b/>
          <w:rtl/>
          <w:cs/>
          <w:lang w:val="ar_AE" w:bidi="ar_AE"/>
        </w:rPr>
        <w:t>العلّية</w:t>
      </w:r>
      <w:r>
        <w:rPr>
          <w:rtl/>
          <w:cs/>
          <w:lang w:val="ar_AE" w:bidi="ar_AE"/>
        </w:rPr>
        <w:t xml:space="preserve"> غرفة تقع فوق الطابق الأرضي، أو غرفة مبنية على سطح البيت. أما القصر فهو البيت الذي يقيم فيه الملك أو الحاكم، وغالبًا ما يكون بيتًا كبيرًا يعيش فيه الملك مع خدمه.</w:t>
      </w:r>
    </w:p>
    <w:p>
      <w:pPr>
        <w:bidi/>
      </w:pPr>
      <w:r>
        <w:rPr>
          <w:rtl/>
          <w:cs/>
          <w:lang w:val="ar_AE" w:bidi="ar_AE"/>
        </w:rPr>
      </w:r>
      <w:r>
        <w:rPr>
          <w:rtl/>
          <w:cs/>
          <w:lang w:val="ar_AE" w:bidi="ar_AE"/>
        </w:rPr>
        <w:t xml:space="preserve">غادر إهود القصر عبر </w:t>
      </w:r>
      <w:r>
        <w:rPr>
          <w:b/>
          <w:rtl/>
          <w:cs/>
          <w:lang w:val="ar_AE" w:bidi="ar_AE"/>
        </w:rPr>
        <w:t>الرواق</w:t>
      </w:r>
      <w:r>
        <w:rPr>
          <w:rtl/>
          <w:cs/>
          <w:lang w:val="ar_AE" w:bidi="ar_AE"/>
        </w:rPr>
        <w:t>، الذي قد يكون مساحة مفتوحة كبيرة ملاصقة لغرف القصر، أو ممرًا مفتوحًا يصل بين العلّية والطوابق السفلية.</w:t>
      </w:r>
    </w:p>
    <w:p>
      <w:pPr>
        <w:bidi/>
      </w:pPr>
      <w:r>
        <w:rPr>
          <w:rtl/>
          <w:cs/>
          <w:lang w:val="ar_AE" w:bidi="ar_AE"/>
        </w:rPr>
      </w:r>
      <w:r>
        <w:rPr>
          <w:rtl/>
          <w:cs/>
          <w:lang w:val="ar_AE" w:bidi="ar_AE"/>
        </w:rPr>
        <w:t>توقَّفوا هنا وناقشوا معًا، كمجموعة، كيف ستتحدثون عن القصر، والعلّية التي فيه، والرواق الذي خرج منه إهود. أوقِفوا الاستماع إلى هذا التسجيل الصوتي هنا.</w:t>
      </w:r>
    </w:p>
    <w:p>
      <w:pPr>
        <w:bidi/>
      </w:pPr>
      <w:r>
        <w:rPr>
          <w:rtl/>
          <w:cs/>
          <w:lang w:val="ar_AE" w:bidi="ar_AE"/>
        </w:rPr>
      </w:r>
      <w:r>
        <w:rPr>
          <w:rtl/>
          <w:cs/>
          <w:lang w:val="ar_AE" w:bidi="ar_AE"/>
        </w:rPr>
        <w:t xml:space="preserve">توقف إهود عند </w:t>
      </w:r>
      <w:r>
        <w:rPr>
          <w:b/>
          <w:rtl/>
          <w:cs/>
          <w:lang w:val="ar_AE" w:bidi="ar_AE"/>
        </w:rPr>
        <w:t xml:space="preserve">الْمَنْحُوتَات </w:t>
      </w:r>
      <w:r>
        <w:rPr>
          <w:rtl/>
          <w:cs/>
          <w:lang w:val="ar_AE" w:bidi="ar_AE"/>
        </w:rPr>
        <w:t xml:space="preserve">الحجرية، أو </w:t>
      </w:r>
      <w:r>
        <w:rPr>
          <w:b/>
          <w:rtl/>
          <w:cs/>
          <w:lang w:val="ar_AE" w:bidi="ar_AE"/>
        </w:rPr>
        <w:t>الأصنام</w:t>
      </w:r>
      <w:r>
        <w:rPr>
          <w:rtl/>
          <w:cs/>
          <w:lang w:val="ar_AE" w:bidi="ar_AE"/>
        </w:rPr>
        <w:t>، الموجودة في الجلجال. والصنم أو الْمَنْحُوتَات هي أشياء يصنعها الناس ليعبدوها بوصفه إلهًا. وهذا الشيء يُذكِّر الناس ببعض خصائص هذا الإله. وقد تكون هذه الْمَنْحُوتَات كبيرة جدًا، حتى إنها تُستخدم علامةً بارزةً يُستدل بها على المكان.</w:t>
      </w:r>
    </w:p>
    <w:p>
      <w:pPr>
        <w:bidi/>
      </w:pPr>
      <w:r>
        <w:rPr>
          <w:rtl/>
          <w:cs/>
          <w:lang w:val="ar_AE" w:bidi="ar_AE"/>
        </w:rPr>
      </w:r>
      <w:r>
        <w:rPr>
          <w:rtl/>
          <w:cs/>
          <w:lang w:val="ar_AE" w:bidi="ar_AE"/>
        </w:rPr>
        <w:t>توقَّفوا هنا وناقشوا معًا، كمجموعة، الكلمات أو العبارات التي ستستخدمونها للتعبير عن «الْمَنْحُوتَات» أو «التماثيل». ابحثوا عن كلمة وثن في قاموس الكلمات الرئيسية لمزيد من المعلومات. وإذا كنتم قد ترجمتم هذه الكلمات بالفعل في سِفر آخر من الكتاب المقدّس، استخدموا الكلمات نفسها التي استخدمتموها هناك. أوقِفوا الاستماع إلى هذا التسجيل الصوتي هنا.</w:t>
      </w:r>
    </w:p>
    <w:p>
      <w:pPr>
        <w:bidi/>
      </w:pPr>
      <w:r>
        <w:rPr>
          <w:rtl/>
          <w:cs/>
          <w:lang w:val="ar_AE" w:bidi="ar_AE"/>
        </w:rPr>
      </w:r>
      <w:r>
        <w:rPr>
          <w:rtl/>
          <w:cs/>
          <w:lang w:val="ar_AE" w:bidi="ar_AE"/>
        </w:rPr>
        <w:t xml:space="preserve">قال إهود إنه يحمل رسالة من </w:t>
      </w:r>
      <w:r>
        <w:rPr>
          <w:b/>
          <w:rtl/>
          <w:cs/>
          <w:lang w:val="ar_AE" w:bidi="ar_AE"/>
        </w:rPr>
        <w:t>الله</w:t>
      </w:r>
      <w:r>
        <w:rPr>
          <w:rtl/>
          <w:cs/>
          <w:lang w:val="ar_AE" w:bidi="ar_AE"/>
        </w:rPr>
        <w:t>. والكلمة المستخدمة هنا هي كلمة عامة تشير إلى «الله»، وليست الاسم الشخصي للرب، «يهوه». للمزيد من المعلومات عن الله، راجعوا قاموس الكلمات الرئيسية. استخدموا الكلمة أو العبارة نفسها التي استخدمتموها في المقاطع السابقة للإشارة إلى الله.</w:t>
      </w:r>
    </w:p>
    <w:p>
      <w:pPr>
        <w:bidi/>
      </w:pPr>
      <w:r>
        <w:rPr>
          <w:rtl/>
          <w:cs/>
          <w:lang w:val="ar_AE" w:bidi="ar_AE"/>
        </w:rPr>
      </w:r>
      <w:r>
        <w:rPr>
          <w:rtl/>
          <w:cs/>
          <w:lang w:val="ar_AE" w:bidi="ar_AE"/>
        </w:rPr>
        <w:t xml:space="preserve">فأمر عجلون جميع </w:t>
      </w:r>
      <w:r>
        <w:rPr>
          <w:b/>
          <w:rtl/>
          <w:cs/>
          <w:lang w:val="ar_AE" w:bidi="ar_AE"/>
        </w:rPr>
        <w:t>الواقفين لديه</w:t>
      </w:r>
      <w:r>
        <w:rPr>
          <w:rtl/>
          <w:cs/>
          <w:lang w:val="ar_AE" w:bidi="ar_AE"/>
        </w:rPr>
        <w:t xml:space="preserve"> بالخروج، أي كل من كان معه في الغرفة. ويُحتمل أن ذلك شمل المسؤولين، والحراس، والخدم.</w:t>
      </w:r>
    </w:p>
    <w:p>
      <w:pPr>
        <w:bidi/>
      </w:pPr>
      <w:r>
        <w:rPr>
          <w:rtl/>
          <w:cs/>
          <w:lang w:val="ar_AE" w:bidi="ar_AE"/>
        </w:rPr>
      </w:r>
      <w:r>
        <w:rPr>
          <w:rtl/>
          <w:cs/>
          <w:lang w:val="ar_AE" w:bidi="ar_AE"/>
        </w:rPr>
        <w:t>توقَّفوا هنا وناقشوا معًا، كمجموعة، الكلمة أو العبارة التي ستستخدمونها للتعبير عن «الواقفين لديه» أو «المرافقين».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أما </w:t>
      </w:r>
      <w:r>
        <w:rPr>
          <w:b/>
          <w:rtl/>
          <w:cs/>
          <w:lang w:val="ar_AE" w:bidi="ar_AE"/>
        </w:rPr>
        <w:t>عبيد</w:t>
      </w:r>
      <w:r>
        <w:rPr>
          <w:rtl/>
          <w:cs/>
          <w:lang w:val="ar_AE" w:bidi="ar_AE"/>
        </w:rPr>
        <w:t xml:space="preserve"> عجلون، الذين كانوا جزءًا من الواقفين لديه، فقد ظلوا ينتظرون خارج باب العلية. العبد هو شخص يقوم بالعمل لدى شخص آخر. وقد يعمل العبد في بيت السيد الخاص بهم أو في حقوله. والعبد عادة ما تكون له مكانة منخفضة أو وضيعة في المجتمع. للمزيد من المعلومات عن كلمة عبد، راجعوا قاموس الكلمات الرئيسية. استخدموا الكلمة أو العبارة نفسها التي استخدمتموها في المقاطع السابقة للإشارة إلى العبد.</w:t>
      </w:r>
    </w:p>
    <w:p>
      <w:pPr>
        <w:bidi/>
      </w:pPr>
      <w:r>
        <w:rPr>
          <w:rtl/>
          <w:cs/>
          <w:lang w:val="ar_AE" w:bidi="ar_AE"/>
        </w:rPr>
      </w:r>
      <w:r>
        <w:rPr>
          <w:rtl/>
          <w:cs/>
          <w:lang w:val="ar_AE" w:bidi="ar_AE"/>
        </w:rPr>
        <w:t xml:space="preserve">وعندما فتحوا الباب، وجدوا </w:t>
      </w:r>
      <w:r>
        <w:rPr>
          <w:b/>
          <w:rtl/>
          <w:cs/>
          <w:lang w:val="ar_AE" w:bidi="ar_AE"/>
        </w:rPr>
        <w:t>سيدهم</w:t>
      </w:r>
      <w:r>
        <w:rPr>
          <w:rtl/>
          <w:cs/>
          <w:lang w:val="ar_AE" w:bidi="ar_AE"/>
        </w:rPr>
        <w:t xml:space="preserve"> أو </w:t>
      </w:r>
      <w:r>
        <w:rPr>
          <w:b/>
          <w:rtl/>
          <w:cs/>
          <w:lang w:val="ar_AE" w:bidi="ar_AE"/>
        </w:rPr>
        <w:t xml:space="preserve">ملكهم </w:t>
      </w:r>
      <w:r>
        <w:rPr>
          <w:rtl/>
          <w:cs/>
          <w:lang w:val="ar_AE" w:bidi="ar_AE"/>
        </w:rPr>
        <w:t xml:space="preserve">ساقطًا ميتًا على الأرض. السيّد هو لقب احترام يُستخدم لمن له سلطة أو مكانة. وغالبًا ما يكون السيد هو اللقب الذي يُشير إلى مَن يملك ممتلكات أو هو الحاكم الأعلى. </w:t>
      </w:r>
    </w:p>
    <w:p>
      <w:pPr>
        <w:bidi/>
      </w:pPr>
      <w:r>
        <w:rPr>
          <w:rtl/>
          <w:cs/>
          <w:lang w:val="ar_AE" w:bidi="ar_AE"/>
        </w:rPr>
      </w:r>
      <w:r>
        <w:rPr>
          <w:rtl/>
          <w:cs/>
          <w:lang w:val="ar_AE" w:bidi="ar_AE"/>
        </w:rPr>
        <w:t>توقّفوا هنا وناقشوا معًا الكلمة أو العبارة التي ستستخدمونها للتعبير عن كلمة "سيد". انظروا كلمة الرب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يضرب إهود </w:t>
      </w:r>
      <w:r>
        <w:rPr>
          <w:b/>
          <w:rtl/>
          <w:cs/>
          <w:lang w:val="ar_AE" w:bidi="ar_AE"/>
        </w:rPr>
        <w:t>البوق</w:t>
      </w:r>
      <w:r>
        <w:rPr>
          <w:rtl/>
          <w:cs/>
          <w:lang w:val="ar_AE" w:bidi="ar_AE"/>
        </w:rPr>
        <w:t xml:space="preserve"> ليجمع بني إسرائيل. صنع الناس الأبواق من قرون الكباش، وكانوا يثقبون الطرف الضيق. عندما ينفخ الشخص عبر الثُقب، يصدر البوق نغمتين أو ثلاث نغمات. وكان الناس يستخدمون الأبواق لإيصال الرسائل، ولا سيما لدعوة الناس إلى التجمع للحرب.</w:t>
      </w:r>
    </w:p>
    <w:p>
      <w:pPr>
        <w:bidi/>
      </w:pPr>
      <w:r>
        <w:rPr>
          <w:rtl/>
          <w:cs/>
          <w:lang w:val="ar_AE" w:bidi="ar_AE"/>
        </w:rPr>
      </w:r>
      <w:r>
        <w:rPr>
          <w:rtl/>
          <w:cs/>
          <w:lang w:val="ar_AE" w:bidi="ar_AE"/>
        </w:rPr>
        <w:t>توقّفوا هنا وانظروا إلى صورة البوق مرة أخرى كمجموعة حسب الحاجة. ناقشوا معًا، كمجموعة، الكلمة أو العبارة التي ستستخدمونها للتعبير عن «البوق».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وقاد إهود بني إسرائيل إلى مَخَاوِضَ</w:t>
      </w:r>
      <w:r>
        <w:rPr>
          <w:b/>
          <w:rtl/>
          <w:cs/>
          <w:lang w:val="ar_AE" w:bidi="ar_AE"/>
        </w:rPr>
        <w:t xml:space="preserve"> نهر الأُرْدُنِّ </w:t>
      </w:r>
      <w:r>
        <w:rPr>
          <w:rtl/>
          <w:cs/>
          <w:lang w:val="ar_AE" w:bidi="ar_AE"/>
        </w:rPr>
        <w:t>، وهي الأماكن الآمنة لعبور النهر. نهر الأردن نهر طويل يمر في إسرائيل من الشمال إلى الجنوب. وخلال موسم الأمطار، يكون النهر عريضًا وعميقًا للغاية. وفي أوقات أخرى من السنة، عندما ينخفض منسوب المياه، يستطيع الإنسان أن يخوض النهر أو يسبح فيه ليعبر إلى الضفة الأخرى. وينتهي نهر الأردن عند البحر الميت.</w:t>
      </w:r>
    </w:p>
    <w:p>
      <w:pPr>
        <w:bidi/>
      </w:pPr>
      <w:r>
        <w:rPr>
          <w:rtl/>
          <w:cs/>
          <w:lang w:val="ar_AE" w:bidi="ar_AE"/>
        </w:rPr>
      </w:r>
      <w:r>
        <w:rPr>
          <w:rtl/>
          <w:cs/>
          <w:lang w:val="ar_AE" w:bidi="ar_AE"/>
        </w:rPr>
        <w:t>توقَّفوا هنا وناقشوا معًا، كمجموعة، الكلمات أو العبارات التي ستستخدمونها للتعبير عن «نهر الأردن» و«مخاوض الأردن»، أي الأماكن المنخفضة والآمنة لعبور النهر. انظروا تعبير نهر الأردن في قاموس الكلمات الرئيسية لمزيد من المعلومات. إذا كنتم قد ترجمتم هذه الكلمة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ثم </w:t>
      </w:r>
      <w:r>
        <w:rPr>
          <w:b/>
          <w:rtl/>
          <w:cs/>
          <w:lang w:val="ar_AE" w:bidi="ar_AE"/>
        </w:rPr>
        <w:t xml:space="preserve">استراحت </w:t>
      </w:r>
      <w:r>
        <w:rPr>
          <w:rtl/>
          <w:cs/>
          <w:lang w:val="ar_AE" w:bidi="ar_AE"/>
        </w:rPr>
        <w:t>الأرض في سلام مدة ثمانين سنة. ويُقصد بكلمة "استراحت" هنا أن الناس عاشوا في وفاق، ولم يتقاتلوا فيما بينهم، ولم تهاجم أي أمة أخرى بني إسرائيل. لمزيد من المعلومات عن كلمة استراحت، راجعوا قاموس الكلمات الرئيسية. استخدموا العبارة نفسها التي استخدمتموها في المقطع السابق للتعبير عن الراحة والسلام.</w:t>
      </w:r>
    </w:p>
    <w:p>
      <w:pPr>
        <w:bidi/>
      </w:pPr>
      <w:r>
        <w:rPr>
          <w:rtl/>
          <w:cs/>
          <w:lang w:val="ar_AE" w:bidi="ar_AE"/>
        </w:rPr>
      </w:r>
      <w:r>
        <w:rPr>
          <w:rtl/>
          <w:cs/>
          <w:lang w:val="ar_AE" w:bidi="ar_AE"/>
        </w:rPr>
        <w:t xml:space="preserve">أما شمجر، فقد قتل الفلسطينيين بواسطة </w:t>
      </w:r>
      <w:r>
        <w:rPr>
          <w:b/>
          <w:rtl/>
          <w:cs/>
          <w:lang w:val="ar_AE" w:bidi="ar_AE"/>
        </w:rPr>
        <w:t>مِنساس</w:t>
      </w:r>
      <w:r>
        <w:rPr>
          <w:rtl/>
          <w:cs/>
          <w:lang w:val="ar_AE" w:bidi="ar_AE"/>
        </w:rPr>
        <w:t xml:space="preserve"> البقر. والمِنساس هو عصا طويلة ذات طرف معدني حاد، كان الفلاح يستخدمها لوخز الثيران أو الأبقار حتى تتحرك إلى الأمام.</w:t>
      </w:r>
    </w:p>
    <w:p>
      <w:pPr>
        <w:bidi/>
      </w:pPr>
      <w:r>
        <w:rPr>
          <w:rtl/>
          <w:cs/>
          <w:lang w:val="ar_AE" w:bidi="ar_AE"/>
        </w:rPr>
      </w:r>
      <w:r>
        <w:rPr>
          <w:rtl/>
          <w:cs/>
          <w:lang w:val="ar_AE" w:bidi="ar_AE"/>
        </w:rPr>
        <w:t>توقَّفوا هنا وناقشوا معًا، كمجموعة، الكلمة أو العبارة التي ستستخدمونها للتعبير عن «المِنساس». وانظروا مرة أخرى إلى صورة المِنساس إذا احتجتم إليها. إذا كنتم قد ترجمتم هذا التعبير بالفعل في سِفر آخر من الكتاب المُقدَّس، 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4: 1–10 واحفظوا هذا المقطع في قلوبكم.</w:t>
      </w:r>
    </w:p>
    <w:p>
      <w:pPr>
        <w:bidi/>
      </w:pPr>
      <w:r>
        <w:rPr>
          <w:rtl/>
          <w:cs/>
          <w:lang w:val="ar_AE" w:bidi="ar_AE"/>
        </w:rPr>
      </w:r>
      <w:r>
        <w:rPr>
          <w:rtl/>
          <w:cs/>
          <w:lang w:val="ar_AE" w:bidi="ar_AE"/>
        </w:rPr>
        <w:t>استمعوا إلى نسخة صوتية من سِفر القضاة 4: 1–10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4: 1–10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خلَّص الرب شعبه على يد القاضيين إهود وشمجر. ويتناول هذا المقطع قصة كيف تكلَّم الرب من خلال القاضية دبورة ليُعِدَّ بني إسرائيل لمحاربة جيش الكنعانيين. تنبأت دبورة بأن الرب سيجعل النصرة على يد امرأة.</w:t>
      </w:r>
    </w:p>
    <w:p>
      <w:pPr>
        <w:bidi/>
      </w:pPr>
      <w:r>
        <w:rPr>
          <w:rtl/>
          <w:cs/>
          <w:lang w:val="ar_AE" w:bidi="ar_AE"/>
        </w:rPr>
      </w:r>
      <w:r>
        <w:rPr>
          <w:rtl/>
          <w:cs/>
          <w:lang w:val="ar_AE" w:bidi="ar_AE"/>
        </w:rPr>
        <w:t>ويخبرنا الكاتب أنه بعد موت إهود، عاد بنو إسرائيل مرة أخرى إلى فعل الشر، أو استمروا في فعل الشر. ولذلك سمح الرب للكنعانيين، الذين كانوا يملكون جيشًا قويًا، أن يضطهدوا بني إسرائيل. وكان يابين هو ملك كنعان. ويُحتمل أن «يابين» كان لقبًا ملكيًا، وليس اسم الملك نفسه.</w:t>
      </w:r>
    </w:p>
    <w:p>
      <w:pPr>
        <w:bidi/>
      </w:pPr>
      <w:r>
        <w:rPr>
          <w:rtl/>
          <w:cs/>
          <w:lang w:val="ar_AE" w:bidi="ar_AE"/>
        </w:rPr>
      </w:r>
      <w:r>
        <w:rPr>
          <w:rtl/>
          <w:cs/>
          <w:lang w:val="ar_AE" w:bidi="ar_AE"/>
        </w:rPr>
        <w:t>توقفوا هنا وناقشوا معًا كمجموعة السؤال التالي: ما هي الألقاب أو الأسماء التي تستخدمونها للأشخاص الذين يشغلون مناصب ولهم سلطة أو نفوذ؟ فكروا في الكلمات أو العبارات التي قد تستخدمونها عند الحديث عن ملك أو ملكة، أو رئيس، أو أي شخص يتولى منصبًا في الحكومة. أوقِفوا الاستماع إلى هذا التسجيل الصوتي هنا.</w:t>
      </w:r>
    </w:p>
    <w:p>
      <w:pPr>
        <w:bidi/>
      </w:pPr>
      <w:r>
        <w:rPr>
          <w:rtl/>
          <w:cs/>
          <w:lang w:val="ar_AE" w:bidi="ar_AE"/>
        </w:rPr>
      </w:r>
      <w:r>
        <w:rPr>
          <w:rtl/>
          <w:cs/>
          <w:lang w:val="ar_AE" w:bidi="ar_AE"/>
        </w:rPr>
        <w:t>كان يابين يحكم شعبه من مدينة حاصور، وحاصور مدينة مُحصّنة، أو محمية، وكانت تقع في الأرض التي تخص سبط نفتالي من بني إسرائيل. وقد كانت أقوى مدينة في شمال أرض كنعان.</w:t>
      </w:r>
    </w:p>
    <w:p>
      <w:pPr>
        <w:bidi/>
      </w:pPr>
      <w:r>
        <w:rPr>
          <w:rtl/>
          <w:cs/>
          <w:lang w:val="ar_AE" w:bidi="ar_AE"/>
        </w:rPr>
      </w:r>
      <w:r>
        <w:rPr>
          <w:rtl/>
          <w:cs/>
          <w:lang w:val="ar_AE" w:bidi="ar_AE"/>
        </w:rPr>
        <w:t>أما سيسرا، قائد جيش يابين، فكان يقيم في حَرُوشَةِ الأُمَمِ. ونحن لا نعرف الموقع الدقيق لحَرُوشَةِ الأُمَمِ. ولكن بما أن سيسرا كان يحتفظ بمركباته هناك، فمن المرجح أنها كانت تقع في منطقة منبسطة لا في الجبال. كما تشير التفاصيل التي يذكرها الراوي لاحقًا في هذا المقطع إلى أن حَرُوشَة الأُمَمِ كانت على الأرجح عند الطرف الغربي من وادي يزرعيل أو سهل يزرعيل. وهذا يعني أن بني إسرائيل كانوا واقعين بين يابين في الشمال وسيسرا في الجنوب.</w:t>
      </w:r>
    </w:p>
    <w:p>
      <w:pPr>
        <w:bidi/>
      </w:pPr>
      <w:r>
        <w:rPr>
          <w:rtl/>
          <w:cs/>
          <w:lang w:val="ar_AE" w:bidi="ar_AE"/>
        </w:rPr>
      </w:r>
      <w:r>
        <w:rPr>
          <w:rtl/>
          <w:cs/>
          <w:lang w:val="ar_AE" w:bidi="ar_AE"/>
        </w:rPr>
        <w:t>توقَّفوا هنا وانظروا معًا إلى خريطة توضح مواقع حاصور، ووادي يزرعيل، والموقع المحتمل لمدينة حروشة الأمم. أوقِفوا الاستماع إلى هذا التسجيل الصوتي هنا.</w:t>
      </w:r>
    </w:p>
    <w:p>
      <w:pPr>
        <w:bidi/>
      </w:pPr>
      <w:r>
        <w:rPr>
          <w:rtl/>
          <w:cs/>
          <w:lang w:val="ar_AE" w:bidi="ar_AE"/>
        </w:rPr>
      </w:r>
      <w:r>
        <w:rPr>
          <w:rtl/>
          <w:cs/>
          <w:lang w:val="ar_AE" w:bidi="ar_AE"/>
        </w:rPr>
        <w:t>كان لسيسرا تسعمائة مركبة حديد. ولعلكم تتذكرون من أحد المقاطع السابقة أن المركبات الحديدية كانت تحمي الكنعانيين من رجال سبط يهوذا. ولم يكن بنو إسرائيل قد تعلموا بعد صناعة الحديد. ولذلك كانت أسلحة بني إسرائيل أضعف من أسلحة الكنعانيين، مما جعل جيش يابين أقوى بكثير، وكان يعامل بني إسرائيل بقسوة شديدة.</w:t>
      </w:r>
    </w:p>
    <w:p>
      <w:pPr>
        <w:bidi/>
      </w:pPr>
      <w:r>
        <w:rPr>
          <w:rtl/>
          <w:cs/>
          <w:lang w:val="ar_AE" w:bidi="ar_AE"/>
        </w:rPr>
      </w:r>
      <w:r>
        <w:rPr>
          <w:rtl/>
          <w:cs/>
          <w:lang w:val="ar_AE" w:bidi="ar_AE"/>
        </w:rPr>
        <w:t>توقَّفوا هنا، وانظروا إلى صور مركبة حديد وأسلحة حديدية، ثم قارنوها بأسلحة مصنوعة من العظام أو الحجر أو الخشب أو البرونز (النحاس). ما أنواع الأسلحة المستخدمة في ثقافتكم؟ أوقِفوا الاستماع إلى هذا التسجيل الصوتي هنا.</w:t>
      </w:r>
    </w:p>
    <w:p>
      <w:pPr>
        <w:bidi/>
      </w:pPr>
      <w:r>
        <w:rPr>
          <w:rtl/>
          <w:cs/>
          <w:lang w:val="ar_AE" w:bidi="ar_AE"/>
        </w:rPr>
      </w:r>
      <w:r>
        <w:rPr>
          <w:rtl/>
          <w:cs/>
          <w:lang w:val="ar_AE" w:bidi="ar_AE"/>
        </w:rPr>
        <w:t>ظل الكنعانيون يضطهدون بني إسرائيل بقسوة مدة عشرين سنة، حتى أصبح بنو إسرائيل في ضيق شديد. فصرخوا إلى الرب طالبين المعونة.</w:t>
      </w:r>
    </w:p>
    <w:p>
      <w:pPr>
        <w:bidi/>
      </w:pPr>
      <w:r>
        <w:rPr>
          <w:rtl/>
          <w:cs/>
          <w:lang w:val="ar_AE" w:bidi="ar_AE"/>
        </w:rPr>
      </w:r>
      <w:r>
        <w:rPr>
          <w:rtl/>
          <w:cs/>
          <w:lang w:val="ar_AE" w:bidi="ar_AE"/>
        </w:rPr>
        <w:t>والآن يقدم لنا الراوي دبورة. كانت دبورة نبية، وكان الرب يتكلم من خلالها في هذه القصة. وكان من غير المعتاد في ذلك الزمان أن تكون المرأة نبية. كانت دبورة زوجة رجل اسمه لَفِيدُوت. ولا نعرف شيئًا آخر عن لَفِيدُوت، ولكن كثيرًا ما كان الناس يُعرِّفون النساء بذكر اسم الزوج أيضًا. وتذكّرنا هذه المعلومة بأن دبورة كانت امرأة عادية وحقيقية، رغم أن الرب اختارها لتكون نبية له.</w:t>
      </w:r>
    </w:p>
    <w:p>
      <w:pPr>
        <w:bidi/>
      </w:pPr>
      <w:r>
        <w:rPr>
          <w:rtl/>
          <w:cs/>
          <w:lang w:val="ar_AE" w:bidi="ar_AE"/>
        </w:rPr>
      </w:r>
      <w:r>
        <w:rPr>
          <w:rtl/>
          <w:cs/>
          <w:lang w:val="ar_AE" w:bidi="ar_AE"/>
        </w:rPr>
        <w:t>توقَّفوا هنا، واحكوا قصة عن مرة رأيتم فيها الرب يستخدم شخصًا عاديًا ليصنع شيئًا لمجد اسمه. أوقِفوا الاستماع إلى هذا التسجيل الصوتي هنا.</w:t>
      </w:r>
    </w:p>
    <w:p>
      <w:pPr>
        <w:bidi/>
      </w:pPr>
      <w:r>
        <w:rPr>
          <w:rtl/>
          <w:cs/>
          <w:lang w:val="ar_AE" w:bidi="ar_AE"/>
        </w:rPr>
      </w:r>
      <w:r>
        <w:rPr>
          <w:rtl/>
          <w:cs/>
          <w:lang w:val="ar_AE" w:bidi="ar_AE"/>
        </w:rPr>
        <w:t>كانت دبورة تقوم بدور القاضية على إسرائيل. وتتذكرون أن قضاة إسرائيل في تلك الفترة كانوا هم قادة الشعب وحكامه. ودبورة هي المرأة الوحيدة في العهد القديم التي قادت إسرائيل بهذه الطريقة.</w:t>
      </w:r>
    </w:p>
    <w:p>
      <w:pPr>
        <w:bidi/>
      </w:pPr>
      <w:r>
        <w:rPr>
          <w:rtl/>
          <w:cs/>
          <w:lang w:val="ar_AE" w:bidi="ar_AE"/>
        </w:rPr>
      </w:r>
      <w:r>
        <w:rPr>
          <w:rtl/>
          <w:cs/>
          <w:lang w:val="ar_AE" w:bidi="ar_AE"/>
        </w:rPr>
        <w:t>كانت دبورة تجلس تحت نخلة بين الرامة وبيت إيل، في جبال أفرايم. وكان هذا الموقع يقع في منطقة وسطى بين الأسباط الشمالية والأسباط الجنوبية لإسرائيل.</w:t>
      </w:r>
    </w:p>
    <w:p>
      <w:pPr>
        <w:bidi/>
      </w:pPr>
      <w:r>
        <w:rPr>
          <w:rtl/>
          <w:cs/>
          <w:lang w:val="ar_AE" w:bidi="ar_AE"/>
        </w:rPr>
      </w:r>
      <w:r>
        <w:rPr>
          <w:rtl/>
          <w:cs/>
          <w:lang w:val="ar_AE" w:bidi="ar_AE"/>
        </w:rPr>
        <w:t>توقَّفوا هنا وانظروا إلى الخريطة نفسها التي رأيتموها سابقًا، وحدِّدوا معًا موقع الرامة وبيت إيل. ثم انظروا إلى صورة نخلة. أوقِفوا الاستماع إلى هذا التسجيل الصوتي هنا.</w:t>
      </w:r>
    </w:p>
    <w:p>
      <w:pPr>
        <w:bidi/>
      </w:pPr>
      <w:r>
        <w:rPr>
          <w:rtl/>
          <w:cs/>
          <w:lang w:val="ar_AE" w:bidi="ar_AE"/>
        </w:rPr>
      </w:r>
      <w:r>
        <w:rPr>
          <w:rtl/>
          <w:cs/>
          <w:lang w:val="ar_AE" w:bidi="ar_AE"/>
        </w:rPr>
        <w:t>كانت دبورة تجلس تحت النخلة، وعندما يقول الراوي إن شخصًا «يجلس»، فإنه يشبِّهه بالحاكم الذي يجلس على عرشه. ولذلك فإن ذِكر جلوس دبورة تحت النخلة يُظهر أنها كانت صاحبة سلطان، وأن بني إسرائيل كانوا يحترمونها.</w:t>
      </w:r>
    </w:p>
    <w:p>
      <w:pPr>
        <w:bidi/>
      </w:pPr>
      <w:r>
        <w:rPr>
          <w:rtl/>
          <w:cs/>
          <w:lang w:val="ar_AE" w:bidi="ar_AE"/>
        </w:rPr>
      </w:r>
      <w:r>
        <w:rPr>
          <w:rtl/>
          <w:cs/>
          <w:lang w:val="ar_AE" w:bidi="ar_AE"/>
        </w:rPr>
        <w:t>وكان بنو إسرائيل يأتون إلى دبورة عندما ينشأ بينهم خلاف، فكانت تُصدر حكمها في ذلك النزاع. ومن غير المحتمل أنهم كانوا يعرضون عليها كل خلاف يحدث، فنحن نعلم من مواضع أخرى في العهد القديم أن شيوخ الشعب أو قادته كانوا يفصلون عادةً في القضايا البسيطة. أما إذا لم يتمكن قادة الجماعة من حل النزاع، كانت دبورة هي التي تقضي فيه.</w:t>
      </w:r>
    </w:p>
    <w:p>
      <w:pPr>
        <w:bidi/>
      </w:pPr>
      <w:r>
        <w:rPr>
          <w:rtl/>
          <w:cs/>
          <w:lang w:val="ar_AE" w:bidi="ar_AE"/>
        </w:rPr>
      </w:r>
      <w:r>
        <w:rPr>
          <w:rtl/>
          <w:cs/>
          <w:lang w:val="ar_AE" w:bidi="ar_AE"/>
        </w:rPr>
        <w:t>توقَّفوا هنا، واحكوا قصة عن شخص له سلطان، مثل ملك أو قاضٍ، استمع إلى نزاع بين أشخاص، ثم أصدر حكمًا فيه. أوقِفوا الاستماع إلى هذا التسجيل الصوتي هنا.</w:t>
      </w:r>
    </w:p>
    <w:p>
      <w:pPr>
        <w:bidi/>
      </w:pPr>
      <w:r>
        <w:rPr>
          <w:rtl/>
          <w:cs/>
          <w:lang w:val="ar_AE" w:bidi="ar_AE"/>
        </w:rPr>
      </w:r>
      <w:r>
        <w:rPr>
          <w:rtl/>
          <w:cs/>
          <w:lang w:val="ar_AE" w:bidi="ar_AE"/>
        </w:rPr>
        <w:t>تستدعي دبورة باراق ليأتي إليها. ومعنى اسم باراق هو البرق. وربما يتذكر الناس أن بعل، إله الكنعانيين، كان يُصوَّر غالبًا وهو يحمل صاعقة برق في يده. ولذلك يبدو اسم باراق مناسبًا لمحارب يقاتل الكنعانيين. وكان باراق من مدينة تُدعى قادش في شمال إسرائيل، حيث كان سبط نفتالي يقيم. وربما يعني هذا أن باراق كان من سبط نفتالي.</w:t>
      </w:r>
    </w:p>
    <w:p>
      <w:pPr>
        <w:bidi/>
      </w:pPr>
      <w:r>
        <w:rPr>
          <w:rtl/>
          <w:cs/>
          <w:lang w:val="ar_AE" w:bidi="ar_AE"/>
        </w:rPr>
      </w:r>
      <w:r>
        <w:rPr>
          <w:rtl/>
          <w:cs/>
          <w:lang w:val="ar_AE" w:bidi="ar_AE"/>
        </w:rPr>
        <w:t>توقَّفوا هنا، وانظروا إلى خريطة إسرائيل نفسها. حدِّدوا معًا موقع قادش في أرض سبط نفتالي. أوقِفوا الاستماع إلى هذا التسجيل الصوتي هنا.</w:t>
      </w:r>
    </w:p>
    <w:p>
      <w:pPr>
        <w:bidi/>
      </w:pPr>
      <w:r>
        <w:rPr>
          <w:rtl/>
          <w:cs/>
          <w:lang w:val="ar_AE" w:bidi="ar_AE"/>
        </w:rPr>
      </w:r>
      <w:r>
        <w:rPr>
          <w:rtl/>
          <w:cs/>
          <w:lang w:val="ar_AE" w:bidi="ar_AE"/>
        </w:rPr>
        <w:t>تكلمت دبورة مع باراق باسم الرب، إله إسرائيل. فهذه المعركة ستكون مهمة بالنسبة إلى إسرائيل بأكملها. ويذكر الكاتب هذا الأمر ليذكرنا بأن سلطان دبورة كان مُستمدًا من الرب.</w:t>
      </w:r>
    </w:p>
    <w:p>
      <w:pPr>
        <w:bidi/>
      </w:pPr>
      <w:r>
        <w:rPr>
          <w:rtl/>
          <w:cs/>
          <w:lang w:val="ar_AE" w:bidi="ar_AE"/>
        </w:rPr>
      </w:r>
      <w:r>
        <w:rPr>
          <w:rtl/>
          <w:cs/>
          <w:lang w:val="ar_AE" w:bidi="ar_AE"/>
        </w:rPr>
        <w:t>وأمرت دبورة باراق أن يجمع جيشًا من عشرة آلاف مقاتل من سبطي نفتالي وزبولون. وكان سبط زبولون يسكن إلى جنوب سبط نفتالي.</w:t>
      </w:r>
    </w:p>
    <w:p>
      <w:pPr>
        <w:bidi/>
      </w:pPr>
      <w:r>
        <w:rPr>
          <w:rtl/>
          <w:cs/>
          <w:lang w:val="ar_AE" w:bidi="ar_AE"/>
        </w:rPr>
      </w:r>
      <w:r>
        <w:rPr>
          <w:rtl/>
          <w:cs/>
          <w:lang w:val="ar_AE" w:bidi="ar_AE"/>
        </w:rPr>
        <w:t>وكان على باراق أن يقود هؤلاء المقاتلين إلى جبل تابور. كان جبل تابور يقع على الحدود بين الأرض التي يملكها سبطا نفتالي ويساكر.</w:t>
      </w:r>
    </w:p>
    <w:p>
      <w:pPr>
        <w:bidi/>
      </w:pPr>
      <w:r>
        <w:rPr>
          <w:rtl/>
          <w:cs/>
          <w:lang w:val="ar_AE" w:bidi="ar_AE"/>
        </w:rPr>
      </w:r>
      <w:r>
        <w:rPr>
          <w:rtl/>
          <w:cs/>
          <w:lang w:val="ar_AE" w:bidi="ar_AE"/>
        </w:rPr>
        <w:t>توقَّفوا هنا، وانظروا معًا إلى صورة لجبل تابور، وإلى خريطة إسرائيل التي تُظهر جبل تابور وحدود أسباط نفتالي وزبولون ويساكر. أوقِفوا الاستماع إلى هذا التسجيل الصوتي هنا.</w:t>
      </w:r>
    </w:p>
    <w:p>
      <w:pPr>
        <w:bidi/>
      </w:pPr>
      <w:r>
        <w:rPr>
          <w:rtl/>
          <w:cs/>
          <w:lang w:val="ar_AE" w:bidi="ar_AE"/>
        </w:rPr>
      </w:r>
      <w:r>
        <w:rPr>
          <w:rtl/>
          <w:cs/>
          <w:lang w:val="ar_AE" w:bidi="ar_AE"/>
        </w:rPr>
        <w:t>كان على باراق أن يقود عشرة آلاف مقاتل إلى جبل تابور. وفي الوقت نفسه، قالت دبورة إن الرب سيقود سيسرا وجيشه إلى نهر قيشون لملاقاة باراق. ومن هذا نرى أن الرب هو الذي كان يقود مجريات هذه المعركة، وليس باراق ولا سيسرا. ووعد الرب باراق بأنه سيمنحه النصرة على سيسرا.</w:t>
      </w:r>
    </w:p>
    <w:p>
      <w:pPr>
        <w:bidi/>
      </w:pPr>
      <w:r>
        <w:rPr>
          <w:rtl/>
          <w:cs/>
          <w:lang w:val="ar_AE" w:bidi="ar_AE"/>
        </w:rPr>
      </w:r>
      <w:r>
        <w:rPr>
          <w:rtl/>
          <w:cs/>
          <w:lang w:val="ar_AE" w:bidi="ar_AE"/>
        </w:rPr>
        <w:t>وافق باراق على تنفيذ ما أمر به الرب، بشرط أن تذهب دبورة معه. ولا نعرف لماذا أراد باراق أن ترافقه دبورة. فربما لم يكن واثقًا أن الرب سيكون معه، أو ربما أراد أن يتأكد من حضور الرب معه من خلال وجود دبورة. وربما كان باراق ضعيفًا وخائفًا.</w:t>
      </w:r>
    </w:p>
    <w:p>
      <w:pPr>
        <w:bidi/>
      </w:pPr>
      <w:r>
        <w:rPr>
          <w:rtl/>
          <w:cs/>
          <w:lang w:val="ar_AE" w:bidi="ar_AE"/>
        </w:rPr>
      </w:r>
      <w:r>
        <w:rPr>
          <w:rtl/>
          <w:cs/>
          <w:lang w:val="ar_AE" w:bidi="ar_AE"/>
        </w:rPr>
        <w:t>فوافقت دبورة أن تذهب معه. وقالت لباراق إن الرب سيبيع (أي يسلم) سيسرا إلى يد امرأة. ويستخدم الكاتب هنا الكلمة نفسها التي استخدمها سابقًا في القصة للتعبير عن «التسليم». ولن يكون باراق هو الذي سيقضي على سيسرا، بل امرأة هي التي ستفعل ذلك.</w:t>
      </w:r>
    </w:p>
    <w:p>
      <w:pPr>
        <w:bidi/>
      </w:pPr>
      <w:r>
        <w:rPr>
          <w:rtl/>
          <w:cs/>
          <w:lang w:val="ar_AE" w:bidi="ar_AE"/>
        </w:rPr>
      </w:r>
      <w:r>
        <w:rPr>
          <w:rtl/>
          <w:cs/>
          <w:lang w:val="ar_AE" w:bidi="ar_AE"/>
        </w:rPr>
        <w:t>ثم ذهب باراق ودبورة معًا إلى مدينة تُدعى قادش. وربما كانت هذه قادش مختلفة عن المدينة التي كان باراق يقيم فيها عادةً.</w:t>
      </w:r>
    </w:p>
    <w:p>
      <w:pPr>
        <w:bidi/>
      </w:pPr>
      <w:r>
        <w:rPr>
          <w:rtl/>
          <w:cs/>
          <w:lang w:val="ar_AE" w:bidi="ar_AE"/>
        </w:rPr>
      </w:r>
      <w:r>
        <w:rPr>
          <w:rtl/>
          <w:cs/>
          <w:lang w:val="ar_AE" w:bidi="ar_AE"/>
        </w:rPr>
        <w:t>توقَّفوا هنا، وانظروا إلى خريطة تُظهر الموقعين المحتملين للمدينتين اللتين تحملان اسم قادش: إحداهما في أرض سبط نفتالي، والأخرى في أرض سبط يساكر. أوقِفوا الاستماع إلى هذا التسجيل الصوتي هنا.</w:t>
      </w:r>
    </w:p>
    <w:p>
      <w:pPr>
        <w:bidi/>
      </w:pPr>
      <w:r>
        <w:rPr>
          <w:rtl/>
          <w:cs/>
          <w:lang w:val="ar_AE" w:bidi="ar_AE"/>
        </w:rPr>
      </w:r>
      <w:r>
        <w:rPr>
          <w:rtl/>
          <w:cs/>
          <w:lang w:val="ar_AE" w:bidi="ar_AE"/>
        </w:rPr>
        <w:t>فنادى باراق عشرة آلاف رجل من سبطي زبولون ونفتالي. وتبع الرجال أمر باراق، وصعدوا معه. كما صعدت دبورة أيضًا معه.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4: 1–10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ثلاثة مشاهد.</w:t>
      </w:r>
    </w:p>
    <w:p>
      <w:pPr>
        <w:bidi/>
      </w:pPr>
      <w:r>
        <w:rPr>
          <w:rtl/>
          <w:cs/>
          <w:lang w:val="ar_AE" w:bidi="ar_AE"/>
        </w:rPr>
      </w:r>
      <w:r>
        <w:rPr>
          <w:b/>
          <w:rtl/>
          <w:cs/>
          <w:lang w:val="ar_AE" w:bidi="ar_AE"/>
        </w:rPr>
        <w:t>في المشهد الأول،</w:t>
      </w:r>
      <w:r>
        <w:rPr>
          <w:rtl/>
          <w:cs/>
          <w:lang w:val="ar_AE" w:bidi="ar_AE"/>
        </w:rPr>
        <w:t xml:space="preserve"> يخطئ بنو إسرائيل إلى الرب بعد موت إهود، قاضي إسرائيل. ولذلك يُسلِّمهم الرب إلى يابين، ملك الكنعانيين، الذي يضطهدهم بقسوة مدة عشرين سنة، حتى يصرخوا إلى الرب طالبين المعونة.</w:t>
      </w:r>
    </w:p>
    <w:p>
      <w:pPr>
        <w:bidi/>
      </w:pPr>
      <w:r>
        <w:rPr>
          <w:rtl/>
          <w:cs/>
          <w:lang w:val="ar_AE" w:bidi="ar_AE"/>
        </w:rPr>
      </w:r>
      <w:r>
        <w:rPr>
          <w:b/>
          <w:rtl/>
          <w:cs/>
          <w:lang w:val="ar_AE" w:bidi="ar_AE"/>
        </w:rPr>
        <w:t>في المشهد الثاني،</w:t>
      </w:r>
      <w:r>
        <w:rPr>
          <w:rtl/>
          <w:cs/>
          <w:lang w:val="ar_AE" w:bidi="ar_AE"/>
        </w:rPr>
        <w:t xml:space="preserve"> نعرف أن دبورة كانت هي القاضية على إسرائيل في ذلك الوقت. فتستدعي باراق ليأتي إليها، ثم تخبره أن الرب يأمره بأن يذهب ويهزم سيسرا، قائد جيش الملك يابين. فيوافق باراق على تنفيذ أمر الرب، بشرط أن تذهب دبورة معه، فتوافق دبورة على الذهاب معه. ثم تخبره أن الرب، بسبب ذهابها معه، سيجعل امرأة هي التي تقتل سيسرا.</w:t>
      </w:r>
    </w:p>
    <w:p>
      <w:pPr>
        <w:bidi/>
      </w:pPr>
      <w:r>
        <w:rPr>
          <w:rtl/>
          <w:cs/>
          <w:lang w:val="ar_AE" w:bidi="ar_AE"/>
        </w:rPr>
      </w:r>
      <w:r>
        <w:rPr>
          <w:b/>
          <w:rtl/>
          <w:cs/>
          <w:lang w:val="ar_AE" w:bidi="ar_AE"/>
        </w:rPr>
        <w:t>في المشهد الثالث،</w:t>
      </w:r>
      <w:r>
        <w:rPr>
          <w:rtl/>
          <w:cs/>
          <w:lang w:val="ar_AE" w:bidi="ar_AE"/>
        </w:rPr>
        <w:t xml:space="preserve"> يدعو باراق رجال سبطي زبولون ونفتالي، فينضم إليه عشرة آلاف رجل، تذهب دبورة مع باراق أيضًا.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إهود، قاضي إسرائيل الميت</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يابين، ملك الكنعانيين</w:t>
      </w:r>
    </w:p>
    <w:p>
      <w:pPr>
        <w:pStyle w:val="ListBullet"/>
        <w:bidi/>
        <w:spacing w:line="240" w:lineRule="auto"/>
        <w:ind w:left="720"/>
      </w:pPr>
      <w:r>
        <w:rPr>
          <w:rtl/>
          <w:cs/>
          <w:lang w:val="ar_AE" w:bidi="ar_AE"/>
        </w:rPr>
      </w:r>
      <w:r>
        <w:rPr>
          <w:rtl/>
          <w:cs/>
          <w:lang w:val="ar_AE" w:bidi="ar_AE"/>
        </w:rPr>
        <w:t>سيسَرَا، قائد جيش يابين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دبورة، قاضية إسرائيل</w:t>
      </w:r>
    </w:p>
    <w:p>
      <w:pPr>
        <w:pStyle w:val="ListBullet"/>
        <w:bidi/>
        <w:spacing w:line="240" w:lineRule="auto"/>
        <w:ind w:left="720"/>
      </w:pPr>
      <w:r>
        <w:rPr>
          <w:rtl/>
          <w:cs/>
          <w:lang w:val="ar_AE" w:bidi="ar_AE"/>
        </w:rPr>
      </w:r>
      <w:r>
        <w:rPr>
          <w:rtl/>
          <w:cs/>
          <w:lang w:val="ar_AE" w:bidi="ar_AE"/>
        </w:rPr>
        <w:t>باراق</w:t>
      </w:r>
    </w:p>
    <w:p>
      <w:pPr>
        <w:pStyle w:val="ListBullet"/>
        <w:bidi/>
        <w:spacing w:line="240" w:lineRule="auto"/>
        <w:ind w:left="720"/>
      </w:pPr>
      <w:r>
        <w:rPr>
          <w:rtl/>
          <w:cs/>
          <w:lang w:val="ar_AE" w:bidi="ar_AE"/>
        </w:rPr>
      </w:r>
      <w:r>
        <w:rPr>
          <w:rtl/>
          <w:cs/>
          <w:lang w:val="ar_AE" w:bidi="ar_AE"/>
        </w:rPr>
        <w:t>وعشرة آلاف رجل من زبولون ونفتالي.</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يبدأ المشهد الأول بقول الكاتب إن بني إسرائيل عادوا مرة أخرى يفعلون الشر في عيني الرب. وهذه عبارة مميزة تتكرر مرات كثيرة في سفر القضاة. وكما تتذكرون من المقاطع السابقة، فقد سبق أن تصرف بنو إسرائيل بهذه الطريقة.</w:t>
      </w:r>
    </w:p>
    <w:p>
      <w:pPr>
        <w:bidi/>
      </w:pPr>
      <w:r>
        <w:rPr>
          <w:rtl/>
          <w:cs/>
          <w:lang w:val="ar_AE" w:bidi="ar_AE"/>
        </w:rPr>
      </w:r>
      <w:r>
        <w:rPr>
          <w:rtl/>
          <w:cs/>
          <w:lang w:val="ar_AE" w:bidi="ar_AE"/>
        </w:rPr>
        <w:t>توقَّفوا هنا وناقشوا معًا كيف تعبِّرون عن فعل يكرره الناس مرة بعد مرة. وفكّروا في شخص أو جماعة يكرّرون السلوك نفسه باستمرار، رغم ما يترتب عليه من نتائج سيئة. كيف تعبِّرون عن طبيعة تكرارهم لهذا السلوك؟ أوقِفوا الاستماع إلى هذا التسجيل الصوتي هنا.</w:t>
      </w:r>
    </w:p>
    <w:p>
      <w:pPr>
        <w:bidi/>
      </w:pPr>
      <w:r>
        <w:rPr>
          <w:rtl/>
          <w:cs/>
          <w:lang w:val="ar_AE" w:bidi="ar_AE"/>
        </w:rPr>
      </w:r>
      <w:r>
        <w:rPr>
          <w:rtl/>
          <w:cs/>
          <w:lang w:val="ar_AE" w:bidi="ar_AE"/>
        </w:rPr>
        <w:t>يخبرنا الراوي أن إهود مات، ثم عاد بنو إسرائيل إلى ارتكاب الشر. وتتذكرون أن هناك قاضيًا آخر، هو شمجر، قاد إسرائيل بعد موت إهود. ولا نعرف لماذا لم يذكر الراوي شمجر في هذه القصة. فربما أُضيفت قصة شمجر بين قصة إهود وقصة دبورة في وقت لاحق. أو ربما كان دور شمجر يقتصر على مواجهة تهديد محدود أو مؤقت لبني إسرائيل. لكن الراوي يوضح بجلاء أن خطية بني إسرائيل ازدادت سوءًا بعد موت إهود.</w:t>
      </w:r>
    </w:p>
    <w:p>
      <w:pPr>
        <w:bidi/>
      </w:pPr>
      <w:r>
        <w:rPr>
          <w:rtl/>
          <w:cs/>
          <w:lang w:val="ar_AE" w:bidi="ar_AE"/>
        </w:rPr>
      </w:r>
      <w:r>
        <w:rPr>
          <w:rtl/>
          <w:cs/>
          <w:lang w:val="ar_AE" w:bidi="ar_AE"/>
        </w:rPr>
        <w:t>ويقول الراوي إن الرب باع بني إسرائيل بيد يابين، ملك الكنعانيين. ويستخدم هنا تعبيرًا خاصًا ليبين أن الرب هو صاحب السلطان على بني إسرائيل، ويتصرف في أمرهم كما يتصرف المالك فيما يملكه. وهذه طريقة تتكرر في سفر القضاة للتعبير عن أن إحدى الجماعات أصبحت صاحبة السلطان والغلبة على جماعة أخرى.</w:t>
      </w:r>
    </w:p>
    <w:p>
      <w:pPr>
        <w:bidi/>
      </w:pPr>
      <w:r>
        <w:rPr>
          <w:rtl/>
          <w:cs/>
          <w:lang w:val="ar_AE" w:bidi="ar_AE"/>
        </w:rPr>
      </w:r>
      <w:r>
        <w:rPr>
          <w:rtl/>
          <w:cs/>
          <w:lang w:val="ar_AE" w:bidi="ar_AE"/>
        </w:rPr>
        <w:t>وكان سيسرا قائدًا عسكريًا يقود تِسْعُ مِئَةِ مَرْكَبَةٍ مِنْ حَدِيدٍ. وتتذكرون أن المركبة هي عربة تجرها الخيول، وكان الجنود يقاتلون وهم يركبونها. كان جيش سيسرا يستخدم الحديد لتدعيم العجلات الخشبية لمركباته الحربية، مما جعلها أكثر قوة ومتانة. ولم يكن بنو إسرائيل قد تعلّموا بعد صناعة الحديد، ولذلك كان جيش يابين شديد القوة، لأنه كان يمتلك مركبات من حديد. استخدم جيش يابين، بقيادة سيسرا، هذه المركبات في مضايقة بني إسرائيل بقسوة مدة عشرين سنة.</w:t>
      </w:r>
    </w:p>
    <w:p>
      <w:pPr>
        <w:bidi/>
      </w:pPr>
      <w:r>
        <w:rPr>
          <w:rtl/>
          <w:cs/>
          <w:lang w:val="ar_AE" w:bidi="ar_AE"/>
        </w:rPr>
      </w:r>
      <w:r>
        <w:rPr>
          <w:rtl/>
          <w:cs/>
          <w:lang w:val="ar_AE" w:bidi="ar_AE"/>
        </w:rPr>
        <w:t>توقَّفوا هنا، وانظروا معًا إلى صورة لمركبة حربية ذات عجلات مدعمة بالحديد. أوقِفوا الاستماع إلى هذا التسجيل الصوتي هنا.</w:t>
      </w:r>
    </w:p>
    <w:p>
      <w:pPr>
        <w:bidi/>
      </w:pPr>
      <w:r>
        <w:rPr>
          <w:rtl/>
          <w:cs/>
          <w:lang w:val="ar_AE" w:bidi="ar_AE"/>
        </w:rPr>
      </w:r>
      <w:r>
        <w:rPr>
          <w:rtl/>
          <w:cs/>
          <w:lang w:val="ar_AE" w:bidi="ar_AE"/>
        </w:rPr>
        <w:t>يبدأ المشهد الثاني بعبارة تدل على انتقال الأحداث إلى مشهد جديد. فنرى دبورة جالسة تحت نخلة بين الرامة وبيت إيل، في جبال أفرايم. وكان هذا الموقع يقع في منطقة وسطى بين الأسباط الشمالية والأسباط الجنوبية لإسرائيل. ولا نعرف لماذا اختارت دبورة أن تجلس تحت نخلة.</w:t>
      </w:r>
    </w:p>
    <w:p>
      <w:pPr>
        <w:bidi/>
      </w:pPr>
      <w:r>
        <w:rPr>
          <w:rtl/>
          <w:cs/>
          <w:lang w:val="ar_AE" w:bidi="ar_AE"/>
        </w:rPr>
      </w:r>
      <w:r>
        <w:rPr>
          <w:rtl/>
          <w:cs/>
          <w:lang w:val="ar_AE" w:bidi="ar_AE"/>
        </w:rPr>
        <w:t>توقَّفوا هنا، وانظروا معًا إلى صورة لنخلة. أوقِفوا الاستماع إلى هذا التسجيل الصوتي هنا.</w:t>
      </w:r>
    </w:p>
    <w:p>
      <w:pPr>
        <w:bidi/>
      </w:pPr>
      <w:r>
        <w:rPr>
          <w:rtl/>
          <w:cs/>
          <w:lang w:val="ar_AE" w:bidi="ar_AE"/>
        </w:rPr>
      </w:r>
      <w:r>
        <w:rPr>
          <w:rtl/>
          <w:cs/>
          <w:lang w:val="ar_AE" w:bidi="ar_AE"/>
        </w:rPr>
        <w:t>كان بنو إسرائيل يأتون إلى دبورة عندما يحتاجون إلى المساعدة، فأرسلت دبورة تستدعي باراق، الذي كان يقيم في مدينة قادش شمال إسرائيل. فقطع باراق مسافة طويلة من قادش حتى جاء إلى دبورة تحت النخلة. وتتذكرون أن دبورة كانت تجلس تحت النخلة، تمامًا كما يجلس الحاكم على عرشه علامةً على سلطانه.</w:t>
      </w:r>
    </w:p>
    <w:p>
      <w:pPr>
        <w:bidi/>
      </w:pPr>
      <w:r>
        <w:rPr>
          <w:rtl/>
          <w:cs/>
          <w:lang w:val="ar_AE" w:bidi="ar_AE"/>
        </w:rPr>
      </w:r>
      <w:r>
        <w:rPr>
          <w:rtl/>
          <w:cs/>
          <w:lang w:val="ar_AE" w:bidi="ar_AE"/>
        </w:rPr>
        <w:t>توقَّفوا هنا وناقشوا معًا: تذكروا القصة التي رويتموها في الخطوة السابقة عن حاكم استمع إلى نزاع بين مجموعات مختلفة من الناس. فكروا في الكلمات التي استخدمتموها لوصف ما يفعله القاضي أو الحاكم، ثم فكروا في الكيفية التي ستصفون بها دور دبورة في القضاء بين الناس وجلوسها تحت النخلة لإصدار الأحكام، كما يفعل الحاكم. أوقِفوا الاستماع إلى هذا التسجيل الصوتي هنا.</w:t>
      </w:r>
    </w:p>
    <w:p>
      <w:pPr>
        <w:bidi/>
      </w:pPr>
      <w:r>
        <w:rPr>
          <w:rtl/>
          <w:cs/>
          <w:lang w:val="ar_AE" w:bidi="ar_AE"/>
        </w:rPr>
      </w:r>
      <w:r>
        <w:rPr>
          <w:rtl/>
          <w:cs/>
          <w:lang w:val="ar_AE" w:bidi="ar_AE"/>
        </w:rPr>
        <w:t>توقَّفوا هنا، وانظروا معًا إلى خريطة لإسرائيل تُظهر مواقع الرامة وبيت إيل، وكذلك قادش. أوقِفوا الاستماع إلى هذا التسجيل الصوتي هنا.</w:t>
      </w:r>
    </w:p>
    <w:p>
      <w:pPr>
        <w:bidi/>
      </w:pPr>
      <w:r>
        <w:rPr>
          <w:rtl/>
          <w:cs/>
          <w:lang w:val="ar_AE" w:bidi="ar_AE"/>
        </w:rPr>
      </w:r>
      <w:r>
        <w:rPr>
          <w:rtl/>
          <w:cs/>
          <w:lang w:val="ar_AE" w:bidi="ar_AE"/>
        </w:rPr>
        <w:t>تكلم الرب إلى باراق من خلال دبورة. وأمره أن يقود عشرة آلاف مقاتل من سبطي نفتالي وزبولون إلى جبل تابور. وكان جبل تابور يقع على الحدود بين الأرض التي يسكنها سبطا نفتالي ويساكر. وكان هذا الموقع عند الطرف العلوي للوادي المؤدي إلى سهل يزرعيل. وتتذكرون أن هذا هو المكان الذي يُرجَّح أن سيسرا كان يحتفظ فيه بمركباته.</w:t>
      </w:r>
    </w:p>
    <w:p>
      <w:pPr>
        <w:bidi/>
      </w:pPr>
      <w:r>
        <w:rPr>
          <w:rtl/>
          <w:cs/>
          <w:lang w:val="ar_AE" w:bidi="ar_AE"/>
        </w:rPr>
      </w:r>
      <w:r>
        <w:rPr>
          <w:rtl/>
          <w:cs/>
          <w:lang w:val="ar_AE" w:bidi="ar_AE"/>
        </w:rPr>
        <w:t>وفي الوقت نفسه، قال الرب إنه هو نفسه سيجذب سيسرا وجيش يابين إلى نهر قيشون لملاقاة باراق. ويستخدم الكاتب الكلمة نفسها لوصف قيادة الجيشين إلى ساحة المعركة. وكان نهر قيشون يقع إلى الجنوب الغربي من جبل تابور. وكان باراق وجيشه يتمتعان بأفضلية كبيرة على جيش سيسرا. فقد كان بنو إسرائيل في موضع مرتفع على الجبل، بينما كان جيش سيسرا في الأراضي المنخفضة. وكان ذلك يجعل هجوم جيش باراق على جيش سيسرا أسهل. ووعد الرب أن يدفع سيسرا إلى يد باراق. ويستخدم الراوي مرة أخرى عبارة «بيد» ليبين أن باراق وبني إسرائيل ستكون لهم الغلبة والسلطان على جيش سيسرا.</w:t>
      </w:r>
    </w:p>
    <w:p>
      <w:pPr>
        <w:bidi/>
      </w:pPr>
      <w:r>
        <w:rPr>
          <w:rtl/>
          <w:cs/>
          <w:lang w:val="ar_AE" w:bidi="ar_AE"/>
        </w:rPr>
      </w:r>
      <w:r>
        <w:rPr>
          <w:rtl/>
          <w:cs/>
          <w:lang w:val="ar_AE" w:bidi="ar_AE"/>
        </w:rPr>
        <w:t>توقَّفوا هنا، وانظروا معًا إلى خريطة تُظهر جبل تابور، وسهل يزرعيل، ونهر قيشون. أوقِفوا الاستماع إلى هذا التسجيل الصوتي هنا.</w:t>
      </w:r>
    </w:p>
    <w:p>
      <w:pPr>
        <w:bidi/>
      </w:pPr>
      <w:r>
        <w:rPr>
          <w:rtl/>
          <w:cs/>
          <w:lang w:val="ar_AE" w:bidi="ar_AE"/>
        </w:rPr>
      </w:r>
      <w:r>
        <w:rPr>
          <w:rtl/>
          <w:cs/>
          <w:lang w:val="ar_AE" w:bidi="ar_AE"/>
        </w:rPr>
        <w:t>وافق باراق على تنفيذ أمر الرب، ولكن بشرط واحد. وقد عبَّر عن هذا الشرط بطريقتين متقابلتين: فإن ذهبت دبورة إلى المعركة، ذهب هو أيضًا؛ وإن لم تذهب، فلن يذهب. ثم استخدمت دبورة تعبيرًا خاصًا لتوضح له نتيجة هذا الطلب. فقالت إن الطريق الذي يسير فيه لن يقوده إلى المجد. والمقصود بذلك أن باراق لن ينال الشرف أو الثناء بسبب انتصاره على سيسرا.</w:t>
      </w:r>
    </w:p>
    <w:p>
      <w:pPr>
        <w:bidi/>
      </w:pPr>
      <w:r>
        <w:rPr>
          <w:rtl/>
          <w:cs/>
          <w:lang w:val="ar_AE" w:bidi="ar_AE"/>
        </w:rPr>
      </w:r>
      <w:r>
        <w:rPr>
          <w:rtl/>
          <w:cs/>
          <w:lang w:val="ar_AE" w:bidi="ar_AE"/>
        </w:rPr>
        <w:t>وفي المشهد الثالث، بعد أن وافقت دبورة على الذهاب مع باراق وانتهى حديثهما، يستخدم الراوي مرة أخرى تعبيرًا خاصًا ليدل على الانتقال إلى مشهد جديد. فقد انتهى الحوار الذي دار بينهما تحت النخلة، وأصبحا الآن في طريقهما معًا إلى قادش.</w:t>
      </w:r>
    </w:p>
    <w:p>
      <w:pPr>
        <w:bidi/>
      </w:pPr>
      <w:r>
        <w:rPr>
          <w:rtl/>
          <w:cs/>
          <w:lang w:val="ar_AE" w:bidi="ar_AE"/>
        </w:rPr>
      </w:r>
      <w:r>
        <w:rPr>
          <w:rtl/>
          <w:cs/>
          <w:lang w:val="ar_AE" w:bidi="ar_AE"/>
        </w:rPr>
        <w:t>ثم نادى باراق رجال سبطي نفتالي وزبولون. وطلب منهم أن يأتوا من أماكن سكنهم ليجتمعوا معه في قادش. وربما أرسل باراق رسلًا إلى أنحاء المنطقة ليبلغوا الرجال بمكان الاجتماع. ثم يورد الراوي عبارتين متشابهتين في الصياغة. فقد صَعِدَ باراق وَمَعَهُ عَشَرَةُ آلاَفِ رَجُلٍ. وَصَعِدَتْ دَبُورَةُ مَعَ باراق أيضًا. ولا يذكر الراوي إلى أين صعدوا، لكن من المرجح أن باراق قاد الرجال العشرة آلاف إلى المرتفعات عند جبل تابور.</w:t>
      </w:r>
    </w:p>
    <w:p>
      <w:pPr>
        <w:bidi/>
      </w:pPr>
      <w:r>
        <w:rPr>
          <w:rtl/>
          <w:cs/>
          <w:lang w:val="ar_AE" w:bidi="ar_AE"/>
        </w:rPr>
      </w:r>
      <w:r>
        <w:rPr>
          <w:rtl/>
          <w:cs/>
          <w:lang w:val="ar_AE" w:bidi="ar_AE"/>
        </w:rPr>
        <w:t>والآن، ليقم أفراد مجموعتكم بإعداد لوحةٍ قصصية، أو رسم مشاهد، أو استخدام أدواتٍ أو مجسمات لتصوير هذا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4: 1–10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إهود، قاضي إسرائيل الميت</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يابين، ملك الكنعانيين</w:t>
      </w:r>
    </w:p>
    <w:p>
      <w:pPr>
        <w:pStyle w:val="ListBullet"/>
        <w:bidi/>
        <w:spacing w:line="240" w:lineRule="auto"/>
        <w:ind w:left="720"/>
      </w:pPr>
      <w:r>
        <w:rPr>
          <w:rtl/>
          <w:cs/>
          <w:lang w:val="ar_AE" w:bidi="ar_AE"/>
        </w:rPr>
      </w:r>
      <w:r>
        <w:rPr>
          <w:rtl/>
          <w:cs/>
          <w:lang w:val="ar_AE" w:bidi="ar_AE"/>
        </w:rPr>
        <w:t>سيسَرَا، قائد جيش يابين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دبورة، قاضية إسرائيل</w:t>
      </w:r>
    </w:p>
    <w:p>
      <w:pPr>
        <w:pStyle w:val="ListBullet"/>
        <w:bidi/>
        <w:spacing w:line="240" w:lineRule="auto"/>
        <w:ind w:left="720"/>
      </w:pPr>
      <w:r>
        <w:rPr>
          <w:rtl/>
          <w:cs/>
          <w:lang w:val="ar_AE" w:bidi="ar_AE"/>
        </w:rPr>
      </w:r>
      <w:r>
        <w:rPr>
          <w:rtl/>
          <w:cs/>
          <w:lang w:val="ar_AE" w:bidi="ar_AE"/>
        </w:rPr>
        <w:t>باراق</w:t>
      </w:r>
    </w:p>
    <w:p>
      <w:pPr>
        <w:pStyle w:val="ListBullet"/>
        <w:bidi/>
        <w:spacing w:line="240" w:lineRule="auto"/>
        <w:ind w:left="720"/>
      </w:pPr>
      <w:r>
        <w:rPr>
          <w:rtl/>
          <w:cs/>
          <w:lang w:val="ar_AE" w:bidi="ar_AE"/>
        </w:rPr>
      </w:r>
      <w:r>
        <w:rPr>
          <w:rtl/>
          <w:cs/>
          <w:lang w:val="ar_AE" w:bidi="ar_AE"/>
        </w:rPr>
        <w:t>وعشرة آلاف رجل من زبولون ونفتالي.</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بعد أن مات إهود، قاضي إسرائيل، عاد بنو إسرائيل يفعلون الشر. فأسلمهم الرب إلى يابين، ملك الكنعانيين. وكان سيسرا قائد جيش يابين. وكان لسيسرا تِسْعُ مِئَةِ مَرْكَبَةٍ مِنْ حَدِيدٍ. وظل يابين الملك وسيسرا يضايقان بني إسرائيل بقسوة مدة عشرين سنة، حتى صرخ بنو إسرائيل إلى الرب طالبين المعونة.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إهود: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الشخص الذي يؤدي دور يابين، ملك الكنعانيين: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سيسرا، قائد جيش الكنعانيين: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ذلك الوقت كانت دبورة قاضية لإسرائيل. وكانت دبورة نبية، وزوجة رجل اسمه لَفِيدُوت. وكانت تجلس تحت نخلة تُعرف باسم «نخلة دبورة»، تقع بين مدينتي الرامة وبيت إيل في جبال أفرايم. وكان بنو إسرائيل يأتون إليها عندما ينشأ بينهم نزاع ويحتاجون إلى من يقضي بينهم بالحق.</w:t>
      </w:r>
    </w:p>
    <w:p>
      <w:pPr>
        <w:bidi/>
      </w:pPr>
      <w:r>
        <w:rPr>
          <w:rtl/>
          <w:cs/>
          <w:lang w:val="ar_AE" w:bidi="ar_AE"/>
        </w:rPr>
      </w:r>
      <w:r>
        <w:rPr>
          <w:rtl/>
          <w:cs/>
          <w:lang w:val="ar_AE" w:bidi="ar_AE"/>
        </w:rPr>
        <w:t>وفي أحد الأيام، أرسلت دبورة تستدعي باراق، ابن أبينوعم. وكان باراق يسكن في قادش، وهي مدينة في الشمال حيث كان سبط نفتالي يقيم. تقول دبورة لباراق: «أَلَمْ يَأْمُرِ الرَّبُّ إِلَهُ إِسْرَائِيلَ: اِذْهَبْ وَازْحَفْ إِلَى جَبَلِ تَابُورَ، وَخُذْ مَعَكَ عَشْرَةَ آلاَفِ رَجُلٍ مِنْ بَنِي نَفْتَالِي وَمِنْ بَنِي زَبُولُونَ، فَأَجْذُبَ إِلَيْكَ، إِلَى نَهْرِ قِيشُونَ سِيسَرَا رَئِيسَ جَيْشِ يَابِينَ بِمَرْكَبَاتِهِ وَجُمْهُورِهِ وَأَدْفَعَهُ لِيَدِكَ؟»</w:t>
      </w:r>
    </w:p>
    <w:p>
      <w:pPr>
        <w:bidi/>
      </w:pPr>
      <w:r>
        <w:rPr>
          <w:rtl/>
          <w:cs/>
          <w:lang w:val="ar_AE" w:bidi="ar_AE"/>
        </w:rPr>
      </w:r>
      <w:r>
        <w:rPr>
          <w:rtl/>
          <w:cs/>
          <w:lang w:val="ar_AE" w:bidi="ar_AE"/>
        </w:rPr>
        <w:t>فَيقَولَ لَهَا بَارَاقُ: «إِنْ ذَهَبْتِ مَعِي أَذْهَبْ، وَإِنْ لَمْ تَذْهَبِي مَعِي فَلَا أَذْهَبُ».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باراق: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فتجيبه دبورة: «إِنِّي أَذْهَبُ مَعَكَ، غَيْرَ أَنَّهُ لَا يَكُونُ لَكَ فَخْرٌ فِي الطَّرِيقِ الَّتِي أَنْتَ سَائِرٌ فِيهَا. لأَنَّ الرَّبَّ يَبِيعُ سِيسَرَا بِيَدِ امْرَأَةٍ»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دبورة: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ذهبت دبورة مع باراق إلى قادش. وفي قادش جمع باراق سبطي زبولون ونفتالي. فصعد معه عشرة آلاف مقاتل من زبولون ونفتالي إلى جبل تابور، وكانت دبورة معهم.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المحاربون، "بمَ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4: 1–10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تستخدم هذه القصة الاسم الشخصي لله، وهو </w:t>
      </w:r>
      <w:r>
        <w:rPr>
          <w:b/>
          <w:rtl/>
          <w:cs/>
          <w:lang w:val="ar_AE" w:bidi="ar_AE"/>
        </w:rPr>
        <w:t>الرب</w:t>
      </w:r>
      <w:r>
        <w:rPr>
          <w:rtl/>
          <w:cs/>
          <w:lang w:val="ar_AE" w:bidi="ar_AE"/>
        </w:rPr>
        <w:t>. استخدموا اللفظ نفسه الذي استخدمتموه في المقاطع السابقة للتعبير عن الرب وتذكَّروا أن هذا الاسم موجود في قاموس الكلمات الرئيسة.</w:t>
      </w:r>
    </w:p>
    <w:p>
      <w:pPr>
        <w:bidi/>
      </w:pPr>
      <w:r>
        <w:rPr>
          <w:rtl/>
          <w:cs/>
          <w:lang w:val="ar_AE" w:bidi="ar_AE"/>
        </w:rPr>
      </w:r>
      <w:r>
        <w:rPr>
          <w:rtl/>
          <w:cs/>
          <w:lang w:val="ar_AE" w:bidi="ar_AE"/>
        </w:rPr>
        <w:t xml:space="preserve">كما تستخدم هذه القصة اسم </w:t>
      </w:r>
      <w:r>
        <w:rPr>
          <w:b/>
          <w:rtl/>
          <w:cs/>
          <w:lang w:val="ar_AE" w:bidi="ar_AE"/>
        </w:rPr>
        <w:t>بني إسرائيل</w:t>
      </w:r>
      <w:r>
        <w:rPr>
          <w:rtl/>
          <w:cs/>
          <w:lang w:val="ar_AE" w:bidi="ar_AE"/>
        </w:rPr>
        <w:t xml:space="preserve"> للإشارة إلى شعب الله. استخدموا اللفظ نفسه الذي استخدمتموه سابقًا للتعبير عن «بني إسرائيل»، وتذكَّروا أن هذا المصطلح موجود في قاموس الكلمات الرئيسة.</w:t>
      </w:r>
    </w:p>
    <w:p>
      <w:pPr>
        <w:bidi/>
      </w:pPr>
      <w:r>
        <w:rPr>
          <w:rtl/>
          <w:cs/>
          <w:lang w:val="ar_AE" w:bidi="ar_AE"/>
        </w:rPr>
      </w:r>
      <w:r>
        <w:rPr>
          <w:rtl/>
          <w:cs/>
          <w:lang w:val="ar_AE" w:bidi="ar_AE"/>
        </w:rPr>
        <w:t xml:space="preserve">بعد موت إهود، عاد بنو إسرائيل </w:t>
      </w:r>
      <w:r>
        <w:rPr>
          <w:b/>
          <w:rtl/>
          <w:cs/>
          <w:lang w:val="ar_AE" w:bidi="ar_AE"/>
        </w:rPr>
        <w:t>يفعلون الشر في عيني</w:t>
      </w:r>
      <w:r>
        <w:rPr>
          <w:rtl/>
          <w:cs/>
          <w:lang w:val="ar_AE" w:bidi="ar_AE"/>
        </w:rPr>
        <w:t xml:space="preserve"> الرب. ترجموا هذه العبارة بالطريقة نفسها التي استخدمتموها في المقاطع السابقة، وتذكَّروا أن مصطلح </w:t>
      </w:r>
      <w:r>
        <w:rPr>
          <w:b/>
          <w:rtl/>
          <w:cs/>
          <w:lang w:val="ar_AE" w:bidi="ar_AE"/>
        </w:rPr>
        <w:t>«الشر»</w:t>
      </w:r>
      <w:r>
        <w:rPr>
          <w:rtl/>
          <w:cs/>
          <w:lang w:val="ar_AE" w:bidi="ar_AE"/>
        </w:rPr>
        <w:t xml:space="preserve"> موجود في قاموس الكلمات الرئيسية.</w:t>
      </w:r>
    </w:p>
    <w:p>
      <w:pPr>
        <w:bidi/>
      </w:pPr>
      <w:r>
        <w:rPr>
          <w:rtl/>
          <w:cs/>
          <w:lang w:val="ar_AE" w:bidi="ar_AE"/>
        </w:rPr>
      </w:r>
      <w:r>
        <w:rPr>
          <w:rtl/>
          <w:cs/>
          <w:lang w:val="ar_AE" w:bidi="ar_AE"/>
        </w:rPr>
        <w:t>كان</w:t>
      </w:r>
      <w:r>
        <w:rPr>
          <w:b/>
          <w:rtl/>
          <w:cs/>
          <w:lang w:val="ar_AE" w:bidi="ar_AE"/>
        </w:rPr>
        <w:t xml:space="preserve"> يابين </w:t>
      </w:r>
      <w:r>
        <w:rPr>
          <w:b/>
          <w:rtl/>
          <w:cs/>
          <w:lang w:val="ar_AE" w:bidi="ar_AE"/>
        </w:rPr>
        <w:t xml:space="preserve">ملكًا </w:t>
      </w:r>
      <w:r>
        <w:rPr>
          <w:rtl/>
          <w:cs/>
          <w:lang w:val="ar_AE" w:bidi="ar_AE"/>
        </w:rPr>
        <w:t>على الكنعانيين. ويُحتمل أن «يابين» كان لقبًا ملكيًا خاصًا بملوك الكنعانيين، وليس اسم الملك نفسه. استخدموا الكلمة نفسها التي استخدمتموها في المقاطع السابقة للتعبير عن «الملك»، وتذكَّروا أن هذا المصطلح موجود في قاموس الكلمات الرئيسة.</w:t>
      </w:r>
    </w:p>
    <w:p>
      <w:pPr>
        <w:bidi/>
      </w:pPr>
      <w:r>
        <w:rPr>
          <w:rtl/>
          <w:cs/>
          <w:lang w:val="ar_AE" w:bidi="ar_AE"/>
        </w:rPr>
      </w:r>
      <w:r>
        <w:rPr>
          <w:rtl/>
          <w:cs/>
          <w:lang w:val="ar_AE" w:bidi="ar_AE"/>
        </w:rPr>
        <w:t>توقفوا هنا وناقشوا كمجموعة الكلمة أو العبارة التي ستستخدمونها للتعبير عن يابين. أوقِفوا الاستماع إلى هذا التسجيل الصوتي هنا.</w:t>
      </w:r>
    </w:p>
    <w:p>
      <w:pPr>
        <w:bidi/>
      </w:pPr>
      <w:r>
        <w:rPr>
          <w:rtl/>
          <w:cs/>
          <w:lang w:val="ar_AE" w:bidi="ar_AE"/>
        </w:rPr>
      </w:r>
      <w:r>
        <w:rPr>
          <w:rtl/>
          <w:cs/>
          <w:lang w:val="ar_AE" w:bidi="ar_AE"/>
        </w:rPr>
        <w:t xml:space="preserve">كان </w:t>
      </w:r>
      <w:r>
        <w:rPr>
          <w:b/>
          <w:rtl/>
          <w:cs/>
          <w:lang w:val="ar_AE" w:bidi="ar_AE"/>
        </w:rPr>
        <w:t>الكنعانيون</w:t>
      </w:r>
      <w:r>
        <w:rPr>
          <w:rtl/>
          <w:cs/>
          <w:lang w:val="ar_AE" w:bidi="ar_AE"/>
        </w:rPr>
        <w:t xml:space="preserve"> يضطهدون بني إسرائيل. والكنعانيون هم شعب أرض </w:t>
      </w:r>
      <w:r>
        <w:rPr>
          <w:b/>
          <w:rtl/>
          <w:cs/>
          <w:lang w:val="ar_AE" w:bidi="ar_AE"/>
        </w:rPr>
        <w:t>كنعان</w:t>
      </w:r>
      <w:r>
        <w:rPr>
          <w:rtl/>
          <w:cs/>
          <w:lang w:val="ar_AE" w:bidi="ar_AE"/>
        </w:rPr>
        <w:t>. استخدموا الكلمة أو العبارة نفسها للكنعانيين التي استخدمتموها في المقاطع السابقة. وتذكَّروا أن اسم «كنعان» موجود في قاموس الكلمات الرئيسة.</w:t>
      </w:r>
    </w:p>
    <w:p>
      <w:pPr>
        <w:bidi/>
      </w:pPr>
      <w:r>
        <w:rPr>
          <w:rtl/>
          <w:cs/>
          <w:lang w:val="ar_AE" w:bidi="ar_AE"/>
        </w:rPr>
      </w:r>
      <w:r>
        <w:rPr>
          <w:rtl/>
          <w:cs/>
          <w:lang w:val="ar_AE" w:bidi="ar_AE"/>
        </w:rPr>
        <w:t xml:space="preserve">كان سيسرا يقود جيشًا يضم تسعمائة </w:t>
      </w:r>
      <w:r>
        <w:rPr>
          <w:b/>
          <w:rtl/>
          <w:cs/>
          <w:lang w:val="ar_AE" w:bidi="ar_AE"/>
        </w:rPr>
        <w:t>مركبة حديد</w:t>
      </w:r>
      <w:r>
        <w:rPr>
          <w:rtl/>
          <w:cs/>
          <w:lang w:val="ar_AE" w:bidi="ar_AE"/>
        </w:rPr>
        <w:t>. ولا يعني ذلك أن المركبات كانت مصنوعة بالكامل من الحديد، بل يُرجَّح أنها كانت مصنوعة من الخشب والحديد معًا. ولعلكم تتذكرون أن أحد المقاطع السابقة ذكر مركبات الحديد التي لم يتمكن سبط يهوذا من التغلب عليها. استخدموا العبارة نفسها التي استخدمتموها في المقاطع السابقة للتعبير عن «مركبات الحديد».</w:t>
      </w:r>
    </w:p>
    <w:p>
      <w:pPr>
        <w:bidi/>
      </w:pPr>
      <w:r>
        <w:rPr>
          <w:rtl/>
          <w:cs/>
          <w:lang w:val="ar_AE" w:bidi="ar_AE"/>
        </w:rPr>
      </w:r>
      <w:r>
        <w:rPr>
          <w:rtl/>
          <w:cs/>
          <w:lang w:val="ar_AE" w:bidi="ar_AE"/>
        </w:rPr>
        <w:t xml:space="preserve">كانت دبورة </w:t>
      </w:r>
      <w:r>
        <w:rPr>
          <w:b/>
          <w:rtl/>
          <w:cs/>
          <w:lang w:val="ar_AE" w:bidi="ar_AE"/>
        </w:rPr>
        <w:t>نبية</w:t>
      </w:r>
      <w:r>
        <w:rPr>
          <w:rtl/>
          <w:cs/>
          <w:lang w:val="ar_AE" w:bidi="ar_AE"/>
        </w:rPr>
        <w:t xml:space="preserve">. وهذه الكلمة تعني أن دبورة كانت امرأة </w:t>
      </w:r>
      <w:r>
        <w:rPr>
          <w:b/>
          <w:rtl/>
          <w:cs/>
          <w:lang w:val="ar_AE" w:bidi="ar_AE"/>
        </w:rPr>
        <w:t>نبية</w:t>
      </w:r>
      <w:r>
        <w:rPr>
          <w:rtl/>
          <w:cs/>
          <w:lang w:val="ar_AE" w:bidi="ar_AE"/>
        </w:rPr>
        <w:t xml:space="preserve"> من النساء. وأول امرأة يصفها الكتاب المقدس بأنها نبية هي مريم، أخت موسى.</w:t>
      </w:r>
    </w:p>
    <w:p>
      <w:pPr>
        <w:bidi/>
      </w:pPr>
      <w:r>
        <w:rPr>
          <w:rtl/>
          <w:cs/>
          <w:lang w:val="ar_AE" w:bidi="ar_AE"/>
        </w:rPr>
      </w:r>
      <w:r>
        <w:rPr>
          <w:rtl/>
          <w:cs/>
          <w:lang w:val="ar_AE" w:bidi="ar_AE"/>
        </w:rPr>
        <w:t>توقَّفوا هنا وناقشوا معًا كمجموعة، الكلمة أو العبارة التي ستستخدمونها للتعبير عن كلمة «نبية». ولمزيد من المعلومات، ابحثوا عن كلمة "نبي" في قاموس الكلمات الرئيسية. وإذا كنتم قد ترجمتم كلمة «نبية» من قبل في سفر آخر من الكتاب المقدس، فاستخدموا الكلمة نفسها هنا. أوقِفوا الاستماع إلى هذا التسجيل الصوتي هنا.</w:t>
      </w:r>
    </w:p>
    <w:p>
      <w:pPr>
        <w:bidi/>
      </w:pPr>
      <w:r>
        <w:rPr>
          <w:rtl/>
          <w:cs/>
          <w:lang w:val="ar_AE" w:bidi="ar_AE"/>
        </w:rPr>
      </w:r>
      <w:r>
        <w:rPr>
          <w:rtl/>
          <w:cs/>
          <w:lang w:val="ar_AE" w:bidi="ar_AE"/>
        </w:rPr>
        <w:t xml:space="preserve">كانت دبورة </w:t>
      </w:r>
      <w:r>
        <w:rPr>
          <w:b/>
          <w:rtl/>
          <w:cs/>
          <w:lang w:val="ar_AE" w:bidi="ar_AE"/>
        </w:rPr>
        <w:t>تقضي</w:t>
      </w:r>
      <w:r>
        <w:rPr>
          <w:rtl/>
          <w:cs/>
          <w:lang w:val="ar_AE" w:bidi="ar_AE"/>
        </w:rPr>
        <w:t xml:space="preserve"> لإسرائيل. وهذا يعني أنها كانت تقود بني إسرائيل وتحكم بينهم في ذلك الوقت. وهذه هي المرة الأولى في سفر القضاة التي يكون فيها قاضي إسرائيل شخصًا مختلفًا عن القائد العسكري. استخدموا الكلمة نفسها التي استخدمتموها في المقاطع السابقة للتعبير عن «القضاء»، وتذكَّروا أنه للحصول على مزيد من المعلومات عن كلمة «قاضي» يمكنكم الرجوع إلى الكلمة في قاموس الكلمات الرئيسة.</w:t>
      </w:r>
    </w:p>
    <w:p>
      <w:pPr>
        <w:bidi/>
      </w:pPr>
      <w:r>
        <w:rPr>
          <w:rtl/>
          <w:cs/>
          <w:lang w:val="ar_AE" w:bidi="ar_AE"/>
        </w:rPr>
      </w:r>
      <w:r>
        <w:rPr>
          <w:rtl/>
          <w:cs/>
          <w:lang w:val="ar_AE" w:bidi="ar_AE"/>
        </w:rPr>
        <w:t xml:space="preserve">تبدأ دبورة رسالتها إلى باراق بقولها "أَلَمْ يَأْمُرِ الرَّبُّ </w:t>
      </w:r>
      <w:r>
        <w:rPr>
          <w:b/>
          <w:rtl/>
          <w:cs/>
          <w:lang w:val="ar_AE" w:bidi="ar_AE"/>
        </w:rPr>
        <w:t xml:space="preserve">إِلَهُ </w:t>
      </w:r>
      <w:r>
        <w:rPr>
          <w:b/>
          <w:rtl/>
          <w:cs/>
          <w:lang w:val="ar_AE" w:bidi="ar_AE"/>
        </w:rPr>
        <w:t>إِسْرَائِيلَ</w:t>
      </w:r>
      <w:r>
        <w:rPr>
          <w:rtl/>
          <w:cs/>
          <w:lang w:val="ar_AE" w:bidi="ar_AE"/>
        </w:rPr>
        <w:t>". استخدموا الكلمة أو العبارة نفسها التي استخدمتموها في المقاطع السابقة للتعبير عن «إله إسرائيل». وتذكَّروا أن كلمتي «إله» و«إسرائيل» موجودتان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في أكثر الترجمات المفهومة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4:11–24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4: 11–24 واحفظوا هذا المقطع في قلوبكم.</w:t>
      </w:r>
    </w:p>
    <w:p>
      <w:pPr>
        <w:bidi/>
      </w:pPr>
      <w:r>
        <w:rPr>
          <w:rtl/>
          <w:cs/>
          <w:lang w:val="ar_AE" w:bidi="ar_AE"/>
        </w:rPr>
      </w:r>
      <w:r>
        <w:rPr>
          <w:rtl/>
          <w:cs/>
          <w:lang w:val="ar_AE" w:bidi="ar_AE"/>
        </w:rPr>
        <w:t>استمعوا إلى نسخة صوتية من سِفر القضاة 4: 11–24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4: 11–24 من الترجمة الأسهل للفهم.</w:t>
      </w:r>
    </w:p>
    <w:p>
      <w:pPr>
        <w:bidi/>
      </w:pPr>
      <w:r>
        <w:rPr>
          <w:rtl/>
          <w:cs/>
          <w:lang w:val="ar_AE" w:bidi="ar_AE"/>
        </w:rPr>
      </w:r>
      <w:r>
        <w:rPr>
          <w:rtl/>
          <w:cs/>
          <w:lang w:val="ar_AE" w:bidi="ar_AE"/>
        </w:rPr>
        <w:t>في المقطع السابق، تكلَّم الرب على لسان دبورة، وأمر باراق أن يجمع المحاربين، ووعده بأنه سيهزم جيش يابين. كما وافقت دبورة على أن تذهب مع باراق إلى المعركة، وأعلنت أن امرأة هي التي ستنال شرف المجد والانتصار، وليس باراق.</w:t>
      </w:r>
    </w:p>
    <w:p>
      <w:pPr>
        <w:bidi/>
      </w:pPr>
      <w:r>
        <w:rPr>
          <w:rtl/>
          <w:cs/>
          <w:lang w:val="ar_AE" w:bidi="ar_AE"/>
        </w:rPr>
      </w:r>
      <w:r>
        <w:rPr>
          <w:rtl/>
          <w:cs/>
          <w:lang w:val="ar_AE" w:bidi="ar_AE"/>
        </w:rPr>
        <w:t>ويواصل هذا المقطع قصة الفترة التي كانت فيها دبورة قاضيةً ونبيةً على بني إسرائيل، وفيه نرى كيف أعان الرب بني إسرائيل حتى انتصروا على الكنعانيين.</w:t>
      </w:r>
    </w:p>
    <w:p>
      <w:pPr>
        <w:bidi/>
      </w:pPr>
      <w:r>
        <w:rPr>
          <w:rtl/>
          <w:cs/>
          <w:lang w:val="ar_AE" w:bidi="ar_AE"/>
        </w:rPr>
      </w:r>
      <w:r>
        <w:rPr>
          <w:rtl/>
          <w:cs/>
          <w:lang w:val="ar_AE" w:bidi="ar_AE"/>
        </w:rPr>
        <w:t>ويبدأ المقطع بتقديم شخصيات ستصبح ذات أهمية لاحقًا في القصة. فنلتقي برجل يُدعى حابر، وكان من القينيين. والقينيون هم نسل رجل اسمه حوباب، وكان حوباب قريبًا لموسى من جهة والد زوجته. ويبدو أن القينيين كانوا من الشعوب التي اعتادت التنقل من مكان إلى آخر. ولعلكم تتذكرون أنه في مقطع سابق رأينا القينيين ينتقلون للإقامة في منطقة برية النقب، بالقرب من مدينة عراد. وقبل أحداث هذا المقطع، كان حابر قد انفصل عن بقية القينيين، لكننا لا نعرف متى حدث ذلك. وقد نصب خيمته عند بلوطة عظيمة في صَعَنَايِم، بالقرب من مكان يُدعى قادش، في أرض يساكر. وهذا هو المكان نفسه الذي ذهب إليه باراق ودبورة في المقطع السابق لاستدعاء الرجال العشرة آلاف.</w:t>
      </w:r>
    </w:p>
    <w:p>
      <w:pPr>
        <w:bidi/>
      </w:pPr>
      <w:r>
        <w:rPr>
          <w:rtl/>
          <w:cs/>
          <w:lang w:val="ar_AE" w:bidi="ar_AE"/>
        </w:rPr>
      </w:r>
      <w:r>
        <w:rPr>
          <w:rtl/>
          <w:cs/>
          <w:lang w:val="ar_AE" w:bidi="ar_AE"/>
        </w:rPr>
        <w:t>توقَّفوا هنا وانظروا معًا، كمجموعة، إلى خريطة تُظهر أسباط بني إسرائيل في زمن دبورة. وحددوا منطقة برية النقب، ثم موقع صَعَنَايِم، وبعد ذلك حددوا مكان قادش في أرض يساكر. أوقِفوا الاستماع إلى هذا التسجيل الصوتي هنا.</w:t>
      </w:r>
    </w:p>
    <w:p>
      <w:pPr>
        <w:bidi/>
      </w:pPr>
      <w:r>
        <w:rPr>
          <w:rtl/>
          <w:cs/>
          <w:lang w:val="ar_AE" w:bidi="ar_AE"/>
        </w:rPr>
      </w:r>
      <w:r>
        <w:rPr>
          <w:rtl/>
          <w:cs/>
          <w:lang w:val="ar_AE" w:bidi="ar_AE"/>
        </w:rPr>
        <w:t>يعلم سيسرا أن باراق بن أبينوعم قد صعد إلى جبل تابور. ومع أننا لا نعرف من الذي نقل إليه هذا الخبر، فمن المرجح أن أحد جواسيس الكنعانيين هو الذي أخبره بتحركات باراق ومحاربي بني إسرائيل. فعندئذٍ جمع سيسرا جيشه كله، بما في ذلك التسع مئة مركبة من حديد، وتحرك من حروشة الأمم إلى نهر قيشون. ويقع نهر قيشون في سهل يزرعيل، بالقرب من جبل تابور.</w:t>
      </w:r>
    </w:p>
    <w:p>
      <w:pPr>
        <w:bidi/>
      </w:pPr>
      <w:r>
        <w:rPr>
          <w:rtl/>
          <w:cs/>
          <w:lang w:val="ar_AE" w:bidi="ar_AE"/>
        </w:rPr>
      </w:r>
      <w:r>
        <w:rPr>
          <w:rtl/>
          <w:cs/>
          <w:lang w:val="ar_AE" w:bidi="ar_AE"/>
        </w:rPr>
        <w:t>توقَّفوا هنا وانظروا إلى الخريطة نفسها التي رأيتموها سابقًا. وحددوا مواقع حروشة الأمم، ونهر قيشون، وسهل يزرعيل، وجبل تابور. أوقِفوا الاستماع إلى هذا التسجيل الصوتي هنا.</w:t>
      </w:r>
    </w:p>
    <w:p>
      <w:pPr>
        <w:bidi/>
      </w:pPr>
      <w:r>
        <w:rPr>
          <w:rtl/>
          <w:cs/>
          <w:lang w:val="ar_AE" w:bidi="ar_AE"/>
        </w:rPr>
      </w:r>
      <w:r>
        <w:rPr>
          <w:rtl/>
          <w:cs/>
          <w:lang w:val="ar_AE" w:bidi="ar_AE"/>
        </w:rPr>
        <w:t>الآن انظروا إلى صورة لسهل يزرعيل وجبل تابور. كان جيش سيسرا ومركباته في السهل، بينما كان رجال باراق على الجبل. ناقشوا معًا السؤال الآتي: ما المزايا التي كان يتمتع بها كل جيش؟ وما أوجه الضعف أو التحديات التي كان يواجهها كل منهما؟ أوقِفوا الاستماع إلى هذا التسجيل الصوتي هنا.</w:t>
      </w:r>
    </w:p>
    <w:p>
      <w:pPr>
        <w:bidi/>
      </w:pPr>
      <w:r>
        <w:rPr>
          <w:rtl/>
          <w:cs/>
          <w:lang w:val="ar_AE" w:bidi="ar_AE"/>
        </w:rPr>
      </w:r>
      <w:r>
        <w:rPr>
          <w:rtl/>
          <w:cs/>
          <w:lang w:val="ar_AE" w:bidi="ar_AE"/>
        </w:rPr>
        <w:t xml:space="preserve">تخبر دبورة باراق أن يخرج إلى القتال، وقالت له إن الرب قد دفع سيسرا إلى يده في ذلك اليوم، وإن الرب قد سبقه إلى المعركة. </w:t>
      </w:r>
    </w:p>
    <w:p>
      <w:pPr>
        <w:bidi/>
      </w:pPr>
      <w:r>
        <w:rPr>
          <w:rtl/>
          <w:cs/>
          <w:lang w:val="ar_AE" w:bidi="ar_AE"/>
        </w:rPr>
      </w:r>
      <w:r>
        <w:rPr>
          <w:rtl/>
          <w:cs/>
          <w:lang w:val="ar_AE" w:bidi="ar_AE"/>
        </w:rPr>
        <w:t>فنزل باراق مع رجاله العشرة آلاف من جبل تابور إلى ساحة القتال. وهناك هزم الرب سيسرا، وجميع مركباته، وجيشه كله. فَنَزَلَ سِيسَرَا عَنِ الْمَرْكَبَةِ وَهَرَبَ عَلَى رِجْلَيْهِ، بينما طارد باراق ورجاله جيش الكنعانيين ومركباتهم حتى حروشة الأمم، وقتل جنود بني إسرائيل جميع جنود الكنعانيين، ولم ينجُ منهم أحد.</w:t>
      </w:r>
    </w:p>
    <w:p>
      <w:pPr>
        <w:bidi/>
      </w:pPr>
      <w:r>
        <w:rPr>
          <w:rtl/>
          <w:cs/>
          <w:lang w:val="ar_AE" w:bidi="ar_AE"/>
        </w:rPr>
      </w:r>
      <w:r>
        <w:rPr>
          <w:rtl/>
          <w:cs/>
          <w:lang w:val="ar_AE" w:bidi="ar_AE"/>
        </w:rPr>
        <w:t>أما سيسرا، فواصل هروبه بعد انتهاء المعركة، لكنه اتجه في الاتجاه المعاكس لحروشة الأمم، إلى خيمة امرأة تُدعى ياعيل، وهي زوجة حابر القيني. وكان يابين، ملك حاصور، قد عقد مع أسرة حابر القيني معاهدة سلام (صلح). ويذكر الراوي هذه المعلومة ليُفسِّر سبب هروب سيسرا شرقًا. فعلى الرغم من أن أسرة حابر كانت في السابق على علاقة طيبة بموسى وبني إسرائيل، ظن سيسرا أن معاهدة السلام (الصلح) الذي بين قومه وحابر ستدفع أسرة حابر إلى حمايته.</w:t>
      </w:r>
    </w:p>
    <w:p>
      <w:pPr>
        <w:bidi/>
      </w:pPr>
      <w:r>
        <w:rPr>
          <w:rtl/>
          <w:cs/>
          <w:lang w:val="ar_AE" w:bidi="ar_AE"/>
        </w:rPr>
      </w:r>
      <w:r>
        <w:rPr>
          <w:rtl/>
          <w:cs/>
          <w:lang w:val="ar_AE" w:bidi="ar_AE"/>
        </w:rPr>
        <w:t>فخرجت ياعيل لاستقبال سيسرا، ودعته إلى الدخول إلى خيمتها، وطمأنته قائلة: «لا تخف». وكررت دعوتها له مرتين، وخاطبته بلقب «سيدي» تعبيرًا عن الاحترام. فدخل سيسرا إلى خيمة ياعيل، فغطته بغطاء أو لحاف كان يُستخدم للنوم. وكانت النساء يعشن في خيام منفصلة عن أزواجهن، ولم يكن من المعتاد أن يدخل رجل إلى خيمة امرأة سوى زوجها. ولذلك، يُستبعد أن يكون سيسرا قد دخل خيمة ياعيل في الظروف العادية، لكنه كان مرهقًا للغاية. ومن المحتمل أيضًا أنه دخل لأن ياعيل ألحت عليه بالدعوة مرتين.</w:t>
      </w:r>
    </w:p>
    <w:p>
      <w:pPr>
        <w:bidi/>
      </w:pPr>
      <w:r>
        <w:rPr>
          <w:rtl/>
          <w:cs/>
          <w:lang w:val="ar_AE" w:bidi="ar_AE"/>
        </w:rPr>
      </w:r>
      <w:r>
        <w:rPr>
          <w:rtl/>
          <w:cs/>
          <w:lang w:val="ar_AE" w:bidi="ar_AE"/>
        </w:rPr>
        <w:t>ثم قال لها سيسرا إنه عطشان، وطلب منها ماءً ليشرب. ففتحت وعاءً من الجلد فيه لبن، وسقته منه، فشرب سيسرا، ثم أعادت تغطيته. ولا نعلم على وجه اليقين لماذا قدمت له ياعيل اللبن بدلًا من الماء، وربما كان اللبن هو الشراب المتوافر بالقرب منها في ذلك الوقت. أو ربما أرادت ياعيل أن توفر لسيسرا الراحة والتغذية.</w:t>
      </w:r>
    </w:p>
    <w:p>
      <w:pPr>
        <w:bidi/>
      </w:pPr>
      <w:r>
        <w:rPr>
          <w:rtl/>
          <w:cs/>
          <w:lang w:val="ar_AE" w:bidi="ar_AE"/>
        </w:rPr>
      </w:r>
      <w:r>
        <w:rPr>
          <w:rtl/>
          <w:cs/>
          <w:lang w:val="ar_AE" w:bidi="ar_AE"/>
        </w:rPr>
        <w:t>توقَّفوا هنا وانظروا معًا إلى صورة لشخص يشرب من وعاء كالذي ورد في هذا المقطع. وكان الناس في ذلك الزمان يصنعون أوعية الشراب غالبًا من جلود الحيوانات. ثم ناقشوا معًا السؤال الآتي: كيف يشرب الناس في ثقافتكم الماء أو اللبن؟ وما المواد التي تُصنع منها أوعية حفظ الماء أو اللبن؟ وما الآداب أو العادات الصحيحة وغير الصحيحة المتعلقة بالشرب في ثقافتكم؟ أوقفوا الملف الصوتي مؤقتًا هنا.</w:t>
      </w:r>
    </w:p>
    <w:p>
      <w:pPr>
        <w:bidi/>
      </w:pPr>
      <w:r>
        <w:rPr>
          <w:rtl/>
          <w:cs/>
          <w:lang w:val="ar_AE" w:bidi="ar_AE"/>
        </w:rPr>
      </w:r>
      <w:r>
        <w:rPr>
          <w:rtl/>
          <w:cs/>
          <w:lang w:val="ar_AE" w:bidi="ar_AE"/>
        </w:rPr>
        <w:t>ثم أعطى سيسرا ياعيل بعض التعليمات لحمايته، فأمرها أن تقف عند مدخل الخيمة، وقال لها: «وَيَكُونُ إِذَا جَاءَ أَحَدٌ وَسَأَلَكِ: أَهُنَا رَجُلٌ؟ أَنَّكِ تَقُولِينَ لاَ». وبعد ذلك، غلبه النوم سريعًا لأنه كان مُنهكًا جدًا.</w:t>
      </w:r>
    </w:p>
    <w:p>
      <w:pPr>
        <w:bidi/>
      </w:pPr>
      <w:r>
        <w:rPr>
          <w:rtl/>
          <w:cs/>
          <w:lang w:val="ar_AE" w:bidi="ar_AE"/>
        </w:rPr>
      </w:r>
      <w:r>
        <w:rPr>
          <w:rtl/>
          <w:cs/>
          <w:lang w:val="ar_AE" w:bidi="ar_AE"/>
        </w:rPr>
        <w:t>وحتى هذه اللحظة، كانت ياعيل تبدو وكأنها تساعد سيسرا فقط. لكن ما فعلته بعد ذلك كان مفاجئًا، إذ قامت بعمل ضد حليف زوجها.</w:t>
      </w:r>
    </w:p>
    <w:p>
      <w:pPr>
        <w:bidi/>
      </w:pPr>
      <w:r>
        <w:rPr>
          <w:rtl/>
          <w:cs/>
          <w:lang w:val="ar_AE" w:bidi="ar_AE"/>
        </w:rPr>
      </w:r>
      <w:r>
        <w:rPr>
          <w:rtl/>
          <w:cs/>
          <w:lang w:val="ar_AE" w:bidi="ar_AE"/>
        </w:rPr>
        <w:t>فأمسكت ياعيل، زوجة حابر، بوتد خيمة ومطرقة، واقتربت من سيسرا في هدوء ومن دون أن يشعر بها. وكانت ياعيل معتادة على استخدام أدوات نصب الخيام، لأن النساء في ذلك الزمان كنَّ غالبًا يتولين نصب خيام الأسرة كلما انتقلوا من مكان إلى آخر.</w:t>
      </w:r>
    </w:p>
    <w:p>
      <w:pPr>
        <w:bidi/>
      </w:pPr>
      <w:r>
        <w:rPr>
          <w:rtl/>
          <w:cs/>
          <w:lang w:val="ar_AE" w:bidi="ar_AE"/>
        </w:rPr>
      </w:r>
      <w:r>
        <w:rPr>
          <w:rtl/>
          <w:cs/>
          <w:lang w:val="ar_AE" w:bidi="ar_AE"/>
        </w:rPr>
        <w:t>توقَّفوا هنا وانظروا إلى صورة لمطرقة ووتد خيمة في يد شخص، ثم انظروا إلى صورة لخيمة مشدودة بالحبال ومثبتة بأوتاد. أوقفوا الملف الصوتي مؤقتًا هنا.</w:t>
      </w:r>
    </w:p>
    <w:p>
      <w:pPr>
        <w:bidi/>
      </w:pPr>
      <w:r>
        <w:rPr>
          <w:rtl/>
          <w:cs/>
          <w:lang w:val="ar_AE" w:bidi="ar_AE"/>
        </w:rPr>
      </w:r>
      <w:r>
        <w:rPr>
          <w:rtl/>
          <w:cs/>
          <w:lang w:val="ar_AE" w:bidi="ar_AE"/>
        </w:rPr>
        <w:t>من الواضح أن سيسرا لم يستيقظ عندما اقتربت منه ياعيل، فضربت الوتد بالمطرقة حتى نفذ من رأسه إلى الأرض، فمات في الحال.</w:t>
      </w:r>
    </w:p>
    <w:p>
      <w:pPr>
        <w:bidi/>
      </w:pPr>
      <w:r>
        <w:rPr>
          <w:rtl/>
          <w:cs/>
          <w:lang w:val="ar_AE" w:bidi="ar_AE"/>
        </w:rPr>
      </w:r>
      <w:r>
        <w:rPr>
          <w:rtl/>
          <w:cs/>
          <w:lang w:val="ar_AE" w:bidi="ar_AE"/>
        </w:rPr>
        <w:t>وكان باراق ورجاله قد قتلوا جميع أفراد جيش سيسرا، ثم واصل باراق مطاردة سيسرا، فوصل إلى الخيمة بعد وقت قصير من موت سيسرا.</w:t>
      </w:r>
    </w:p>
    <w:p>
      <w:pPr>
        <w:bidi/>
      </w:pPr>
      <w:r>
        <w:rPr>
          <w:rtl/>
          <w:cs/>
          <w:lang w:val="ar_AE" w:bidi="ar_AE"/>
        </w:rPr>
      </w:r>
      <w:r>
        <w:rPr>
          <w:rtl/>
          <w:cs/>
          <w:lang w:val="ar_AE" w:bidi="ar_AE"/>
        </w:rPr>
        <w:t>فخرجت ياعيل من خيمتها لاستقبال باراق، وقالت له: «تَعَالَ فَأُرِيَكَ الرَّجُلَ الَّذِي أَنْتَ طَالِبُهُ». فدخل باراق معها إلى خيمة ياعيل، فرأى سيسرا مطروحًا على الأرض، والوتد مغروسًا في رأسه، وقد مات.</w:t>
      </w:r>
    </w:p>
    <w:p>
      <w:pPr>
        <w:bidi/>
      </w:pPr>
      <w:r>
        <w:rPr>
          <w:rtl/>
          <w:cs/>
          <w:lang w:val="ar_AE" w:bidi="ar_AE"/>
        </w:rPr>
      </w:r>
      <w:r>
        <w:rPr>
          <w:rtl/>
          <w:cs/>
          <w:lang w:val="ar_AE" w:bidi="ar_AE"/>
        </w:rPr>
        <w:t>وفي ذلك اليوم، أخضع الله يابين ملك كنعان، وقضى بنو إسرائيل على الكنعانيين الذين كان يابين يقودهم.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4: 11–24 من الترجمة الأسهل للفهم.</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نتعرَّف إلى حابر، وهو رجل من نسل حمي موسى. وكان حابر قد انفصل عن بقية قومه، ونصب خيمته بالقرب من قادش.</w:t>
      </w:r>
    </w:p>
    <w:p>
      <w:pPr>
        <w:bidi/>
      </w:pPr>
      <w:r>
        <w:rPr>
          <w:rtl/>
          <w:cs/>
          <w:lang w:val="ar_AE" w:bidi="ar_AE"/>
        </w:rPr>
      </w:r>
      <w:r>
        <w:rPr>
          <w:b/>
          <w:rtl/>
          <w:cs/>
          <w:lang w:val="ar_AE" w:bidi="ar_AE"/>
        </w:rPr>
        <w:t>في المشهد الثاني:</w:t>
      </w:r>
      <w:r>
        <w:rPr>
          <w:rtl/>
          <w:cs/>
          <w:lang w:val="ar_AE" w:bidi="ar_AE"/>
        </w:rPr>
        <w:t xml:space="preserve"> يعلم سيسرا أن باراق صعد إلى جبل تابور، فيجمع التِسْع مِئَةِ مَرْكَبَةٍ مِنْ حَدِيدٍ. ثم تخبر دبورة باراق بأن يهاجم جيش سيسرا، فينطلق باراق إلى القتال، ويجعل الرب جيش سيسرا ينزعج، فيهزم جيش سيسرا بالكامل، بينما ينزَل سِيسَرَا عَنِ الْمَرْكَبَةِ وَيهرَب عَلَى رِجْلَيْهِ.</w:t>
      </w:r>
    </w:p>
    <w:p>
      <w:pPr>
        <w:bidi/>
      </w:pPr>
      <w:r>
        <w:rPr>
          <w:rtl/>
          <w:cs/>
          <w:lang w:val="ar_AE" w:bidi="ar_AE"/>
        </w:rPr>
      </w:r>
      <w:r>
        <w:rPr>
          <w:b/>
          <w:rtl/>
          <w:cs/>
          <w:lang w:val="ar_AE" w:bidi="ar_AE"/>
        </w:rPr>
        <w:t>في المشهد الثالث:</w:t>
      </w:r>
      <w:r>
        <w:rPr>
          <w:rtl/>
          <w:cs/>
          <w:lang w:val="ar_AE" w:bidi="ar_AE"/>
        </w:rPr>
        <w:t xml:space="preserve"> يهرب سيسرا إلى خيمة ياعيل، زوجة حابر. فترحب به ياعيل في خيمتها، وتسقيه لبنًا، ثم تغطيه.</w:t>
      </w:r>
    </w:p>
    <w:p>
      <w:pPr>
        <w:bidi/>
      </w:pPr>
      <w:r>
        <w:rPr>
          <w:rtl/>
          <w:cs/>
          <w:lang w:val="ar_AE" w:bidi="ar_AE"/>
        </w:rPr>
      </w:r>
      <w:r>
        <w:rPr>
          <w:b/>
          <w:rtl/>
          <w:cs/>
          <w:lang w:val="ar_AE" w:bidi="ar_AE"/>
        </w:rPr>
        <w:t>في المشهد الرابع:</w:t>
      </w:r>
      <w:r>
        <w:rPr>
          <w:rtl/>
          <w:cs/>
          <w:lang w:val="ar_AE" w:bidi="ar_AE"/>
        </w:rPr>
        <w:t xml:space="preserve"> بينما يكون سيسرا نائمًا وقد أنهكه التعب، تقتله ياعيل بوتد خيمة. وبعد ذلك يمر باراق بخيمتها، فتريه ياعيل أن سيسرا قد مات.</w:t>
      </w:r>
    </w:p>
    <w:p>
      <w:pPr>
        <w:bidi/>
      </w:pPr>
      <w:r>
        <w:rPr>
          <w:rtl/>
          <w:cs/>
          <w:lang w:val="ar_AE" w:bidi="ar_AE"/>
        </w:rPr>
      </w:r>
      <w:r>
        <w:rPr>
          <w:b/>
          <w:rtl/>
          <w:cs/>
          <w:lang w:val="ar_AE" w:bidi="ar_AE"/>
        </w:rPr>
        <w:t>في المشهد الخامس:</w:t>
      </w:r>
      <w:r>
        <w:rPr>
          <w:rtl/>
          <w:cs/>
          <w:lang w:val="ar_AE" w:bidi="ar_AE"/>
        </w:rPr>
        <w:t xml:space="preserve"> نتعلَّم أن الله هو الذي هزم يابين في ذلك اليوم. ثم واصل بنو إسرائيل قتالهم حتى قضوا تمامًا على يابين، ملك الكنعانيين.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حابر القيني</w:t>
      </w:r>
    </w:p>
    <w:p>
      <w:pPr>
        <w:pStyle w:val="ListBullet"/>
        <w:bidi/>
        <w:spacing w:line="240" w:lineRule="auto"/>
        <w:ind w:left="720"/>
      </w:pPr>
      <w:r>
        <w:rPr>
          <w:rtl/>
          <w:cs/>
          <w:lang w:val="ar_AE" w:bidi="ar_AE"/>
        </w:rPr>
      </w:r>
      <w:r>
        <w:rPr>
          <w:rtl/>
          <w:cs/>
          <w:lang w:val="ar_AE" w:bidi="ar_AE"/>
        </w:rPr>
        <w:t>سيسَرَا، قائد جيش يابين</w:t>
      </w:r>
    </w:p>
    <w:p>
      <w:pPr>
        <w:pStyle w:val="ListBullet"/>
        <w:bidi/>
        <w:spacing w:line="240" w:lineRule="auto"/>
        <w:ind w:left="720"/>
      </w:pPr>
      <w:r>
        <w:rPr>
          <w:rtl/>
          <w:cs/>
          <w:lang w:val="ar_AE" w:bidi="ar_AE"/>
        </w:rPr>
      </w:r>
      <w:r>
        <w:rPr>
          <w:rtl/>
          <w:cs/>
          <w:lang w:val="ar_AE" w:bidi="ar_AE"/>
        </w:rPr>
        <w:t>جيش سيسرا</w:t>
      </w:r>
    </w:p>
    <w:p>
      <w:pPr>
        <w:pStyle w:val="ListBullet"/>
        <w:bidi/>
        <w:spacing w:line="240" w:lineRule="auto"/>
        <w:ind w:left="720"/>
      </w:pPr>
      <w:r>
        <w:rPr>
          <w:rtl/>
          <w:cs/>
          <w:lang w:val="ar_AE" w:bidi="ar_AE"/>
        </w:rPr>
      </w:r>
      <w:r>
        <w:rPr>
          <w:rtl/>
          <w:cs/>
          <w:lang w:val="ar_AE" w:bidi="ar_AE"/>
        </w:rPr>
        <w:t>دبورة، قاضي إسرائيل</w:t>
      </w:r>
    </w:p>
    <w:p>
      <w:pPr>
        <w:pStyle w:val="ListBullet"/>
        <w:bidi/>
        <w:spacing w:line="240" w:lineRule="auto"/>
        <w:ind w:left="720"/>
      </w:pPr>
      <w:r>
        <w:rPr>
          <w:rtl/>
          <w:cs/>
          <w:lang w:val="ar_AE" w:bidi="ar_AE"/>
        </w:rPr>
      </w:r>
      <w:r>
        <w:rPr>
          <w:rtl/>
          <w:cs/>
          <w:lang w:val="ar_AE" w:bidi="ar_AE"/>
        </w:rPr>
        <w:t>باراق</w:t>
      </w:r>
    </w:p>
    <w:p>
      <w:pPr>
        <w:pStyle w:val="ListBullet"/>
        <w:bidi/>
        <w:spacing w:line="240" w:lineRule="auto"/>
        <w:ind w:left="720"/>
      </w:pPr>
      <w:r>
        <w:rPr>
          <w:rtl/>
          <w:cs/>
          <w:lang w:val="ar_AE" w:bidi="ar_AE"/>
        </w:rPr>
      </w:r>
      <w:r>
        <w:rPr>
          <w:rtl/>
          <w:cs/>
          <w:lang w:val="ar_AE" w:bidi="ar_AE"/>
        </w:rPr>
        <w:t>رجال باراق</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ياعيل، زوجة حابر</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ويابين، ملك الكنعانيين.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في المشهد الأول، يبدأ الكاتب بكلمةٍ تنقل انتباهنا من باراق ودبورة إلى شخص آخر. ويقدِّم لنا معلومات ستصبح مهمة لاحقًا في القصة، إذ يُقدم لنا الكاتب شخصية جديدة، وهي حابر.</w:t>
      </w:r>
    </w:p>
    <w:p>
      <w:pPr>
        <w:bidi/>
      </w:pPr>
      <w:r>
        <w:rPr>
          <w:rtl/>
          <w:cs/>
          <w:lang w:val="ar_AE" w:bidi="ar_AE"/>
        </w:rPr>
      </w:r>
      <w:r>
        <w:rPr>
          <w:rtl/>
          <w:cs/>
          <w:lang w:val="ar_AE" w:bidi="ar_AE"/>
        </w:rPr>
        <w:t>توقَّفوا هنا واحكوا قصة يدخل فيها أشخاص جدد في مراحل مختلفة من الأحداث. وأثناء رواية القصة، توقَّفوا بين حين وآخر لتقدموا للمجموعة معلومات إضافية عن أحد الأشخاص أو عن أحد الأماكن التي يزورها أبطال القصة. وعلى بقية أفراد المجموعة أن ينتبهوا إلى الكلمات أو العبارات التي تستخدمونها للتمييز بين سرد أحداث القصة وتقديم معلومات إضافية عن الأشخاص أو الأماكن. أوقِفوا الاستماع إلى هذا التسجيل الصوتي هنا.</w:t>
      </w:r>
    </w:p>
    <w:p>
      <w:pPr>
        <w:bidi/>
      </w:pPr>
      <w:r>
        <w:rPr>
          <w:rtl/>
          <w:cs/>
          <w:lang w:val="ar_AE" w:bidi="ar_AE"/>
        </w:rPr>
      </w:r>
      <w:r>
        <w:rPr>
          <w:rtl/>
          <w:cs/>
          <w:lang w:val="ar_AE" w:bidi="ar_AE"/>
        </w:rPr>
        <w:t>ثم يذكر الكاتب حقائق مهمة عن حابر. فقد كان حابر من القينيين، وكان قد انفصل عن بقية القينيين قبل بدء هذه القصة. وكان من نسل حوباب، أحد أقارب زوجة موسى. وبعد أن انفصل عن قومه القينيين الآخرين، نصب حابر خيمته بالقرب من البلوطة العظيمة في صَعَنَايِم، بالقرب من قادش، في أرض يساكر.</w:t>
      </w:r>
    </w:p>
    <w:p>
      <w:pPr>
        <w:bidi/>
      </w:pPr>
      <w:r>
        <w:rPr>
          <w:rtl/>
          <w:cs/>
          <w:lang w:val="ar_AE" w:bidi="ar_AE"/>
        </w:rPr>
      </w:r>
      <w:r>
        <w:rPr>
          <w:rtl/>
          <w:cs/>
          <w:lang w:val="ar_AE" w:bidi="ar_AE"/>
        </w:rPr>
        <w:t>وفي المشهد الثاني، يخبر رجال سيسرا قائدهم بأن باراق قد صعد مع رجاله إلى جبل تابور. فيجمع سيسرا جيشه كله، بما في ذلك التِسْعُ مِئَةِ مَرْكَبَةٍ مِنْ حَدِيدٍ، ويتحرك الجيش من حروشة الأمم إلى نهر قيشون، القريب من جبل تابور.</w:t>
      </w:r>
    </w:p>
    <w:p>
      <w:pPr>
        <w:bidi/>
      </w:pPr>
      <w:r>
        <w:rPr>
          <w:rtl/>
          <w:cs/>
          <w:lang w:val="ar_AE" w:bidi="ar_AE"/>
        </w:rPr>
      </w:r>
      <w:r>
        <w:rPr>
          <w:rtl/>
          <w:cs/>
          <w:lang w:val="ar_AE" w:bidi="ar_AE"/>
        </w:rPr>
        <w:t>توقَّفوا هنا وانظروا معًا إلى الخريطة نفسها التي رأيتموها سابقًا. وحددوا مواقع حروشة الأمم، ونهر قيشون، وجبل تابور. ولاحظوا أيضًا موقع صَعَنَايِم، حيث كان حابر يقيم. ثم انظروا إلى صورة سهل يزرعيل وجبل تابور. أوقِفوا الاستماع إلى هذا التسجيل الصوتي هنا.</w:t>
      </w:r>
    </w:p>
    <w:p>
      <w:pPr>
        <w:bidi/>
      </w:pPr>
      <w:r>
        <w:rPr>
          <w:rtl/>
          <w:cs/>
          <w:lang w:val="ar_AE" w:bidi="ar_AE"/>
        </w:rPr>
      </w:r>
      <w:r>
        <w:rPr>
          <w:rtl/>
          <w:cs/>
          <w:lang w:val="ar_AE" w:bidi="ar_AE"/>
        </w:rPr>
        <w:t>ثم تخبر دبورة باراق أن الرب قد خرج أمامه إلى المعركة. وهذه عبارة عسكرية تُظهر أن الرب هو القائد الحقيقي لجيش بني إسرائيل، وليس باراق. وعندما اندفع باراق مع رجاله العشرة آلاف نزولًا من الجبل، كان الرب هو الذي أوقع جيش الكنعانيين في الاضطراب والانزعاج. تقول دبورة إن الرب دَفَعَ سِيسَرَا لِيَدِي باراق. وهذه هي العبارة نفسها التي استُخدمت في قصص سابقة للدلالة على أن الله يمنح شخصًا القدرة على الانتصار على عدوه. فنزل باراق مع رجاله العشرة آلاف إلى ساحة القتال، بينما سبقهم الرب وأوقع جيش سيسرا في الارتباك والخوف. ولا تذكر القصة كيف هزم الرب جيش سيسرا، لكنها توضح، كما في القصص السابقة، أن الرب قدير، وأنه هو الذي أعان باراق وصنع أعمالًا عظيمة. أما سيسرا، فَنَزَلَ عَنِ الْمَرْكَبَةِ وَهَرَبَ عَلَى رِجْلَيْهِ من ساحة المعركة.</w:t>
      </w:r>
    </w:p>
    <w:p>
      <w:pPr>
        <w:bidi/>
      </w:pPr>
      <w:r>
        <w:rPr>
          <w:rtl/>
          <w:cs/>
          <w:lang w:val="ar_AE" w:bidi="ar_AE"/>
        </w:rPr>
      </w:r>
      <w:r>
        <w:rPr>
          <w:rtl/>
          <w:cs/>
          <w:lang w:val="ar_AE" w:bidi="ar_AE"/>
        </w:rPr>
        <w:t>توقَّفوا هنا وناقشوا معًا، كمجموعة، كيف ستصفون ما فعله باراق، وما فعله الرب في هذه المعركة. أوقِفوا الاستماع إلى هذا التسجيل الصوتي هنا.</w:t>
      </w:r>
    </w:p>
    <w:p>
      <w:pPr>
        <w:bidi/>
      </w:pPr>
      <w:r>
        <w:rPr>
          <w:rtl/>
          <w:cs/>
          <w:lang w:val="ar_AE" w:bidi="ar_AE"/>
        </w:rPr>
      </w:r>
      <w:r>
        <w:rPr>
          <w:rtl/>
          <w:cs/>
          <w:lang w:val="ar_AE" w:bidi="ar_AE"/>
        </w:rPr>
        <w:t>في المشهد الثالث، يعود الكاتب إلى الحديث عن المعركة، ويضيف إليها تفاصيل جديدة. فقد طارد باراق المركبات الحربية وجميع جنود سيسرا حتى حروشة الأمم. وبعد هذا الموضع، لم يعد الكاتب يذكر رجال باراق صراحةً، بل يذكر اسم باراق وحده عندما يتحدث عما فعله جيشه. وقتل رجال باراق جميع رجال سيسرا. ويستخدم الراوي تعبيرًا خاصًا عندما يقول إن جميع رجال سيسرا سقطوا «بِحَدِّ السَّيْفِ». وكان هذا التعبير يُستخدم كثيرًا للدلالة على أن جميعهم قُتلوا في المعركة، لأن السيف كان السلاح الرئيس في القتال آنذاك.</w:t>
      </w:r>
    </w:p>
    <w:p>
      <w:pPr>
        <w:bidi/>
      </w:pPr>
      <w:r>
        <w:rPr>
          <w:rtl/>
          <w:cs/>
          <w:lang w:val="ar_AE" w:bidi="ar_AE"/>
        </w:rPr>
      </w:r>
      <w:r>
        <w:rPr>
          <w:rtl/>
          <w:cs/>
          <w:lang w:val="ar_AE" w:bidi="ar_AE"/>
        </w:rPr>
        <w:t>توقَّفوا هنا وناقشوا معًا، كمجموعة، كيف تعبِّرون في لغتكم عن قتل الرجال بعضهم بعضًا في أثناء الحرب. وكيف ستصفون الطريقة التي قتل بها رجال باراق رجال سيسرا، إذا كانت السيوف هي السلاح الرئيس الذي استخدموه؟ أوقِفوا الاستماع إلى هذا التسجيل الصوتي هنا.</w:t>
      </w:r>
    </w:p>
    <w:p>
      <w:pPr>
        <w:bidi/>
      </w:pPr>
      <w:r>
        <w:rPr>
          <w:rtl/>
          <w:cs/>
          <w:lang w:val="ar_AE" w:bidi="ar_AE"/>
        </w:rPr>
      </w:r>
      <w:r>
        <w:rPr>
          <w:rtl/>
          <w:cs/>
          <w:lang w:val="ar_AE" w:bidi="ar_AE"/>
        </w:rPr>
        <w:t>في المشهد الرابع، يذكر الكاتب مرةً أخرى أن سيسرا نجا من المعركة وهرب على قدميه، ثم يضيف تفاصيل جديدة. فقد لجأ سيسرا هاربًا إلى خيمة ياعيل، زوجة حابر القيني، لأن يابين، ملك الكنعانيين، كانت تربطه بحابر علاقة سلام.</w:t>
      </w:r>
    </w:p>
    <w:p>
      <w:pPr>
        <w:bidi/>
      </w:pPr>
      <w:r>
        <w:rPr>
          <w:rtl/>
          <w:cs/>
          <w:lang w:val="ar_AE" w:bidi="ar_AE"/>
        </w:rPr>
      </w:r>
      <w:r>
        <w:rPr>
          <w:rtl/>
          <w:cs/>
          <w:lang w:val="ar_AE" w:bidi="ar_AE"/>
        </w:rPr>
        <w:t>تلتقي ياعيل بسيسرا خارج خيمتها، وتدعوه مرتين إلى الدخول إلى خيمتها. وتستقبله بكل احترام، وتقول له: «لا تخف».</w:t>
      </w:r>
    </w:p>
    <w:p>
      <w:pPr>
        <w:bidi/>
      </w:pPr>
      <w:r>
        <w:rPr>
          <w:rtl/>
          <w:cs/>
          <w:lang w:val="ar_AE" w:bidi="ar_AE"/>
        </w:rPr>
      </w:r>
      <w:r>
        <w:rPr>
          <w:rtl/>
          <w:cs/>
          <w:lang w:val="ar_AE" w:bidi="ar_AE"/>
        </w:rPr>
        <w:t>توقَّفوا هنا وناقشوا معًا، كمجموعة، السؤال الآتي: ما الكلمات أو العبارات أو الإشارات التي تُستخدم في ثقافتكم للتعبير عن الاحترام بين الرجال والنساء؟ وكيف تُظهرون الاحترام لقائد عسكري؟ أوقِفوا الاستماع إلى هذا التسجيل الصوتي هنا.</w:t>
      </w:r>
    </w:p>
    <w:p>
      <w:pPr>
        <w:bidi/>
      </w:pPr>
      <w:r>
        <w:rPr>
          <w:rtl/>
          <w:cs/>
          <w:lang w:val="ar_AE" w:bidi="ar_AE"/>
        </w:rPr>
      </w:r>
      <w:r>
        <w:rPr>
          <w:rtl/>
          <w:cs/>
          <w:lang w:val="ar_AE" w:bidi="ar_AE"/>
        </w:rPr>
        <w:t>وبالفعل دخل سيسرا إلى خيمة ياعيل، فغطَّته بغطاء أو لحاف، وهو مستلقٍ على الأرض ليخفيه. ثم قال لها إنه عطشان وطلب منها ماءً، فأعطته لبنًا ليشرب، ثم أعادت تغطيته. وطلب منها أن تقف عند مدخل الخيمة، فَقَالَ لَهَا: «قِفِي بِبَابِ الْخَيْمَةِ، وَيَكُونُ إِذَا جَاءَ أَحَدٌ وَسَأَلَكِ: أَهُنَا رَجُلٌ؟ أَنَّكِ تَقُولِينَ لاَ». ومن الواضح أن سيسرا غلبه النوم سريعًا لأنه كان مُجهَدًا جدًا. ويستخدم الكاتب كلمةً تشير إلى أن ياعيل ستغيِّر تصرفها الآن، وأنها ستقوم بأمر غير متوقع.</w:t>
      </w:r>
    </w:p>
    <w:p>
      <w:pPr>
        <w:bidi/>
      </w:pPr>
      <w:r>
        <w:rPr>
          <w:rtl/>
          <w:cs/>
          <w:lang w:val="ar_AE" w:bidi="ar_AE"/>
        </w:rPr>
      </w:r>
      <w:r>
        <w:rPr>
          <w:rtl/>
          <w:cs/>
          <w:lang w:val="ar_AE" w:bidi="ar_AE"/>
        </w:rPr>
        <w:t>توقَّفوا هنا وحددوا الكلمة أو العبارة التي ستستخدمونها للتعبير عن هذا التحول في تصرف ياعيل. أوقِفوا الاستماع إلى هذا التسجيل الصوتي هنا.</w:t>
      </w:r>
    </w:p>
    <w:p>
      <w:pPr>
        <w:bidi/>
      </w:pPr>
      <w:r>
        <w:rPr>
          <w:rtl/>
          <w:cs/>
          <w:lang w:val="ar_AE" w:bidi="ar_AE"/>
        </w:rPr>
      </w:r>
      <w:r>
        <w:rPr>
          <w:rtl/>
          <w:cs/>
          <w:lang w:val="ar_AE" w:bidi="ar_AE"/>
        </w:rPr>
        <w:t>أمسكت ياعيل بوتد خيمة وبمطرقة في يديها. ثم اقتربت من سيسرا في هدوء. ولا يذكر الكاتب ما إذا كانت قد كشفت رأسه أم لا، لكن من الواضح أن سيسرا لم يستيقظ، لأنه كان مُجهَدًا جدًا. ثم دقَّت ياعيل الوتد في جانب رأسه حتى نفذ إلى الأرض، فمات سيسرا.</w:t>
      </w:r>
    </w:p>
    <w:p>
      <w:pPr>
        <w:bidi/>
      </w:pPr>
      <w:r>
        <w:rPr>
          <w:rtl/>
          <w:cs/>
          <w:lang w:val="ar_AE" w:bidi="ar_AE"/>
        </w:rPr>
      </w:r>
      <w:r>
        <w:rPr>
          <w:rtl/>
          <w:cs/>
          <w:lang w:val="ar_AE" w:bidi="ar_AE"/>
        </w:rPr>
        <w:t>ويأتي باراق إلى الخيمة بعد موت سيسرا مباشرة. لقد كان باراق يلاحق سيسرا، وهو لا يعرف أين يوجد سيسرا. يستخدم الراوي عبارة تُخبرنا بأن باراق يصل إلى الخيمة بعد موت سيسرا مباشرة.</w:t>
      </w:r>
    </w:p>
    <w:p>
      <w:pPr>
        <w:bidi/>
      </w:pPr>
      <w:r>
        <w:rPr>
          <w:rtl/>
          <w:cs/>
          <w:lang w:val="ar_AE" w:bidi="ar_AE"/>
        </w:rPr>
      </w:r>
      <w:r>
        <w:rPr>
          <w:rtl/>
          <w:cs/>
          <w:lang w:val="ar_AE" w:bidi="ar_AE"/>
        </w:rPr>
        <w:t>توقَّفوا هنا واحكوا قصةً تحدث فيها أحداث في أماكن مختلفة في الوقت نفسه، ثم يقع حدثٌ مباشرةً بعد حدث آخر. وانتبهوا إلى الكلمات والعبارات التي تستخدمونها لتوضيح توقيت كل حدث. أوقِفوا الاستماع إلى هذا التسجيل الصوتي هنا.</w:t>
      </w:r>
    </w:p>
    <w:p>
      <w:pPr>
        <w:bidi/>
      </w:pPr>
      <w:r>
        <w:rPr>
          <w:rtl/>
          <w:cs/>
          <w:lang w:val="ar_AE" w:bidi="ar_AE"/>
        </w:rPr>
      </w:r>
      <w:r>
        <w:rPr>
          <w:rtl/>
          <w:cs/>
          <w:lang w:val="ar_AE" w:bidi="ar_AE"/>
        </w:rPr>
        <w:t>خرجت ياعيل لاستقبال باراق خارج الخيمة، ويستخدم الراوي العبارة نفسها التي استخدمها عندما خرجت لاستقبال سيسرا. وقالت لباراق: «تَعَالَ فَأُرِيَكَ الرَّجُلَ الَّذِي أَنْتَ طَالِبُهُ». فدخل باراق مع ياعيل إلى الخيمة، فرأى سيسرا ميتًا مطروحًا على الأرض.</w:t>
      </w:r>
    </w:p>
    <w:p>
      <w:pPr>
        <w:bidi/>
      </w:pPr>
      <w:r>
        <w:rPr>
          <w:rtl/>
          <w:cs/>
          <w:lang w:val="ar_AE" w:bidi="ar_AE"/>
        </w:rPr>
      </w:r>
      <w:r>
        <w:rPr>
          <w:rtl/>
          <w:cs/>
          <w:lang w:val="ar_AE" w:bidi="ar_AE"/>
        </w:rPr>
        <w:t>وفي المشهد الخامس، تصل القصة إلى نهايتها. ويقول الراوي عبارة: «فِي ذَلِكَ الْيَوْمِ » أذلّ اللهُ يَابِينَ مَلِكَ كَنْعَانَ. وتُظهر هذه العبارة أن ما حدث كان لحظةً فارقة في تاريخ بني إسرائيل.</w:t>
      </w:r>
    </w:p>
    <w:p>
      <w:pPr>
        <w:bidi/>
      </w:pPr>
      <w:r>
        <w:rPr>
          <w:rtl/>
          <w:cs/>
          <w:lang w:val="ar_AE" w:bidi="ar_AE"/>
        </w:rPr>
      </w:r>
      <w:r>
        <w:rPr>
          <w:rtl/>
          <w:cs/>
          <w:lang w:val="ar_AE" w:bidi="ar_AE"/>
        </w:rPr>
        <w:t>توقَّفوا هنا وناقشوا معًا، كمجموعة، السؤال الآتي: ما الكلمات أو العبارات التي تستخدمونها في ثقافتكم للدلالة على أن حدثًا ما كان بالغ الأهمية لجميع الناس، أو أنه حدث لا ينبغي أن ينساه أحد؟ أوقِفوا الاستماع إلى هذا التسجيل الصوتي هنا.</w:t>
      </w:r>
    </w:p>
    <w:p>
      <w:pPr>
        <w:bidi/>
      </w:pPr>
      <w:r>
        <w:rPr>
          <w:rtl/>
          <w:cs/>
          <w:lang w:val="ar_AE" w:bidi="ar_AE"/>
        </w:rPr>
      </w:r>
      <w:r>
        <w:rPr>
          <w:rtl/>
          <w:cs/>
          <w:lang w:val="ar_AE" w:bidi="ar_AE"/>
        </w:rPr>
        <w:t>ويختتم الراوي هذا المقطع بتكرار لقب «يابين ملك كنعان» ثلاث مرات: في ذلك اليوم بدأ الله يُذل يابين ملك كنعان. وَأَخَذَتْ يَدُ بَنِي إِسْرَائِيلَ تَتَزَايَدُ وَتَقْسُو عَلَى يَابِينَ مَلِكِ كَنْعَانَ وأخيرًا قَرَضُوا يَابِينَ مَلِكَ كَنْعَانَ، أي قضوا عليه. وهذه هي المرة الثالثة في المشهد الأخير التي يستخدم فيها الكاتب العبارة نفسها: «يابين ملك كنعان».</w:t>
      </w:r>
    </w:p>
    <w:p>
      <w:pPr>
        <w:bidi/>
      </w:pPr>
      <w:r>
        <w:rPr>
          <w:rtl/>
          <w:cs/>
          <w:lang w:val="ar_AE" w:bidi="ar_AE"/>
        </w:rPr>
      </w:r>
      <w:r>
        <w:rPr>
          <w:rtl/>
          <w:cs/>
          <w:lang w:val="ar_AE" w:bidi="ar_AE"/>
        </w:rPr>
        <w:t>ويقول الراوي: «وَأَخَذَتْ يَدُ بَنِي إِسْرَائِيلَ تَتَزَايَدُ وَتَقْسُو عَلَى يَابِينَ مَلِكِ كَنْعَانَ». وهذا تعبير تصويري يدل على أن بني إسرائيل ازدادوا قوةً وإصرارًا في حربهم ضد يابين حتى قضوا عليه.</w:t>
      </w:r>
    </w:p>
    <w:p>
      <w:pPr>
        <w:bidi/>
      </w:pPr>
      <w:r>
        <w:rPr>
          <w:rtl/>
          <w:cs/>
          <w:lang w:val="ar_AE" w:bidi="ar_AE"/>
        </w:rPr>
      </w:r>
      <w:r>
        <w:rPr>
          <w:rtl/>
          <w:cs/>
          <w:lang w:val="ar_AE" w:bidi="ar_AE"/>
        </w:rPr>
        <w:t>توقَّفوا هنا واضغطوا بأيديكم على أشياء مختلفة، على سبيل المثال، قوموا بالضغط على ساقكم أو بغرس عصا في الأرض. ثم ليصف بقية أفراد المجموعة ما يرونه وما يشعرون به. أوقِفوا الاستماع إلى هذا التسجيل الصوتي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4: 11–24 من الترجمة الأسهل للفهم.</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حابر القيني</w:t>
      </w:r>
    </w:p>
    <w:p>
      <w:pPr>
        <w:pStyle w:val="ListBullet"/>
        <w:bidi/>
        <w:spacing w:line="240" w:lineRule="auto"/>
        <w:ind w:left="720"/>
      </w:pPr>
      <w:r>
        <w:rPr>
          <w:rtl/>
          <w:cs/>
          <w:lang w:val="ar_AE" w:bidi="ar_AE"/>
        </w:rPr>
      </w:r>
      <w:r>
        <w:rPr>
          <w:rtl/>
          <w:cs/>
          <w:lang w:val="ar_AE" w:bidi="ar_AE"/>
        </w:rPr>
        <w:t>سيسَرَا، قائد جيش يابين</w:t>
      </w:r>
    </w:p>
    <w:p>
      <w:pPr>
        <w:pStyle w:val="ListBullet"/>
        <w:bidi/>
        <w:spacing w:line="240" w:lineRule="auto"/>
        <w:ind w:left="720"/>
      </w:pPr>
      <w:r>
        <w:rPr>
          <w:rtl/>
          <w:cs/>
          <w:lang w:val="ar_AE" w:bidi="ar_AE"/>
        </w:rPr>
      </w:r>
      <w:r>
        <w:rPr>
          <w:rtl/>
          <w:cs/>
          <w:lang w:val="ar_AE" w:bidi="ar_AE"/>
        </w:rPr>
        <w:t>جيش سيسرا</w:t>
      </w:r>
    </w:p>
    <w:p>
      <w:pPr>
        <w:pStyle w:val="ListBullet"/>
        <w:bidi/>
        <w:spacing w:line="240" w:lineRule="auto"/>
        <w:ind w:left="720"/>
      </w:pPr>
      <w:r>
        <w:rPr>
          <w:rtl/>
          <w:cs/>
          <w:lang w:val="ar_AE" w:bidi="ar_AE"/>
        </w:rPr>
      </w:r>
      <w:r>
        <w:rPr>
          <w:rtl/>
          <w:cs/>
          <w:lang w:val="ar_AE" w:bidi="ar_AE"/>
        </w:rPr>
        <w:t>دبورة، قاضية إسرائيل</w:t>
      </w:r>
    </w:p>
    <w:p>
      <w:pPr>
        <w:pStyle w:val="ListBullet"/>
        <w:bidi/>
        <w:spacing w:line="240" w:lineRule="auto"/>
        <w:ind w:left="720"/>
      </w:pPr>
      <w:r>
        <w:rPr>
          <w:rtl/>
          <w:cs/>
          <w:lang w:val="ar_AE" w:bidi="ar_AE"/>
        </w:rPr>
      </w:r>
      <w:r>
        <w:rPr>
          <w:rtl/>
          <w:cs/>
          <w:lang w:val="ar_AE" w:bidi="ar_AE"/>
        </w:rPr>
        <w:t>باراق</w:t>
      </w:r>
    </w:p>
    <w:p>
      <w:pPr>
        <w:pStyle w:val="ListBullet"/>
        <w:bidi/>
        <w:spacing w:line="240" w:lineRule="auto"/>
        <w:ind w:left="720"/>
      </w:pPr>
      <w:r>
        <w:rPr>
          <w:rtl/>
          <w:cs/>
          <w:lang w:val="ar_AE" w:bidi="ar_AE"/>
        </w:rPr>
      </w:r>
      <w:r>
        <w:rPr>
          <w:rtl/>
          <w:cs/>
          <w:lang w:val="ar_AE" w:bidi="ar_AE"/>
        </w:rPr>
        <w:t>رجال باراق</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ياعيل، زوجة حابر</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ويابين، ملك الكنعانيين.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كان هناك رجل يُدعى حابر، من نسل القينيين. وكان حابر من نسل حوباب، أحد أقرباء زوجة موسى. وقد انفصل حابر عن بقية أفراد عشيرته، ونصب خيمته عند بَلُّوطَةٍ فِي صَعَنَايِمَ، بالقرب من قادش.</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حابر: «بماذا تشعر؟ أو ماذا يدور في ذهنك؟»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وعلم سيسرا أن باراق بن أبينوعم قد صعد إلى جبل تابور. فَدَعَا سِيسَرَا جَمِيعَ مَرْكَبَاتِهِ، تِسْعَ مِئَةِ مَرْكَبَةٍ مِنْ حَدِيدٍ، وَجَمِيعَ الشَّعْبِ الَّذِي مَعَهُ، أي محاربيه. ثم سار سيسرا بكل مركباته وجيشه مِنْ حَرُوشَةِ الأُمَمِ إِلَى نَهْرِ قِيشُونَ.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سيسرا: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قالت دبورة لباراق: «قُمْ، لأَنَّ هَذَا هُوَ الْيَوْمُ الَّذِي دَفَعَ فِيهِ الرَّبُّ سِيسَرَا لِيَدِكَ. أَلَمْ يَخْرُجِ الرَّبُّ قُدَّامَكَ؟». فقاد باراق عشرة آلاف من مقاتليه، ونزل بهم من سفوح جبل تابور إلى ساحة المعركة.</w:t>
      </w:r>
    </w:p>
    <w:p>
      <w:pPr>
        <w:bidi/>
      </w:pPr>
      <w:r>
        <w:rPr>
          <w:rtl/>
          <w:cs/>
          <w:lang w:val="ar_AE" w:bidi="ar_AE"/>
        </w:rPr>
      </w:r>
      <w:r>
        <w:rPr>
          <w:rtl/>
          <w:cs/>
          <w:lang w:val="ar_AE" w:bidi="ar_AE"/>
        </w:rPr>
        <w:t>وعندما بدأ باراق بالهجوم، أزعج الرب سيسرا وأوقع الرعب والاضطراب في قلبه، وَفي كُلَّ الْمَرْكَبَاتِ وَكُلَّ الْجَيْشِ. فَنَزَلَ سِيسَرَا عَنِ الْمَرْكَبَةِ وَهَرَبَ عَلَى رِجْلَيْهِ. وطارد باراق مركبات الأعداء وجيشهم حتى حروشة الأمم، حيث قتل جميع جنود سيسرا، ولم يُبقِ باراق أحدًا من جيش سيسرا حيًّا.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جيش سيسرا: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رجال باراق: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يطارد باراق المركبات وجيش الكنعانيين. أما سيسرا، فيهرب إلى خيمة ياعيل، زوجة حابر القيني، إذ قد كان هناك معاهدة سلام بين أسرة حابر ويابين ملك حاصور. فتخرج ياعيل لاستقبال سيسرا، وتقول له: «مِلْ يَا سَيِّدِي، مِلْ إِلَيَّ. لَا تَخَفْ». فَمَالَ إِلَيْهَا إِلَى الْخَيْمَةِ وَغَطَّتْهُ بِاللِّحَافِ».</w:t>
      </w:r>
    </w:p>
    <w:p>
      <w:pPr>
        <w:bidi/>
      </w:pPr>
      <w:r>
        <w:rPr>
          <w:rtl/>
          <w:cs/>
          <w:lang w:val="ar_AE" w:bidi="ar_AE"/>
        </w:rPr>
      </w:r>
      <w:r>
        <w:rPr>
          <w:rtl/>
          <w:cs/>
          <w:lang w:val="ar_AE" w:bidi="ar_AE"/>
        </w:rPr>
        <w:t>فَقَالَ لَهَا: «اسْقِينِي قَلِيلَ مَاءٍ لأَنِّي قَدْ عَطِشْتُ». فَفَتَحَتْ ياعيل وَطَبَ (وعاء) اللَّبَنِ وَأَسْقَتْهُ ثُمَّ غَطَّتْهُ ثانية باللحاف. فَقَالَ لَهَا سيسرا: «قِفِي بِبَابِ الْخَيْمَةِ، وَيَكُونُ إِذَا جَاءَ أَحَدٌ وَسَأَلَكِ: أَهُنَا رَجُلٌ؟ أَنَّكِ تَقُولِينَ 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سيسرا: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يغلب النعاس على سيسرا بسبب شدة الإرهاق. فتقترب منه ياعيل بهدوء، وهي تمسك بمطرقة ووتد خيمة. وتضرب ياعيل الوتد بالمطرقة حتى يخترق جانب رأس سيسرا وينغرس في الأرض. فيموت سيسرا في الحال.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ياعيل: "بمَ تشعرين أو فيمَ تفكِّرين؟"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وبينما كان باراق يبحث عن سيسرا بالقرب من المكان الذي كانت تعيش فيه ياعيل، خرجت ياعيل للقائه، وقالت له: «تَعَالَ فَأُرِيَكَ الرَّجُلَ الَّذِي أَنْتَ طَالِبُهُ». فَتبعها وجَاءَ إِلَيْهَا في الخيمة وَإِذَا سِيسَرَا سَاقِطٌ مَيْتًا وَالْوَتَدُ فِي صُدْغِهِ.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باراق: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ذلك اليوم، أخضع الله يابين، ملك الكنعانيين، واشتدت يد بني إسرائيل على يابين، ملك الكنعانيين، حتى قضوا عليه.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4: 11–24 من الترجمة الأسهل للفهم.</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يستخدم هذا المقطع أسماء عدة مواقع تدور فيها أحداث القصة.</w:t>
      </w:r>
    </w:p>
    <w:p>
      <w:pPr>
        <w:bidi/>
      </w:pPr>
      <w:r>
        <w:rPr>
          <w:rtl/>
          <w:cs/>
          <w:lang w:val="ar_AE" w:bidi="ar_AE"/>
        </w:rPr>
      </w:r>
      <w:r>
        <w:rPr>
          <w:rtl/>
          <w:cs/>
          <w:lang w:val="ar_AE" w:bidi="ar_AE"/>
        </w:rPr>
        <w:t>توقَّفوا هنا، وراجعوا معًا خريطة أرض إسرائيل في زمن دبورة. أوقِفوا الاستماع إلى هذا التسجيل الصوتي هنا.</w:t>
      </w:r>
    </w:p>
    <w:p>
      <w:pPr>
        <w:bidi/>
      </w:pPr>
      <w:r>
        <w:rPr>
          <w:rtl/>
          <w:cs/>
          <w:lang w:val="ar_AE" w:bidi="ar_AE"/>
        </w:rPr>
      </w:r>
      <w:r>
        <w:rPr>
          <w:rtl/>
          <w:cs/>
          <w:lang w:val="ar_AE" w:bidi="ar_AE"/>
        </w:rPr>
        <w:t xml:space="preserve">كان حابر قد نصب </w:t>
      </w:r>
      <w:r>
        <w:rPr>
          <w:b/>
          <w:rtl/>
          <w:cs/>
          <w:lang w:val="ar_AE" w:bidi="ar_AE"/>
        </w:rPr>
        <w:t>خيمته</w:t>
      </w:r>
      <w:r>
        <w:rPr>
          <w:rtl/>
          <w:cs/>
          <w:lang w:val="ar_AE" w:bidi="ar_AE"/>
        </w:rPr>
        <w:t xml:space="preserve"> أي خَيَّمَ تحت بَلُّوطَةٍ فِي صَعَنَايِمَ. والخيمة هي مسكن مؤقت يُصنع من جلود الحيوانات أو من قماش سميك، وكان من السهل نقلها من مكان إلى آخر.</w:t>
      </w:r>
    </w:p>
    <w:p>
      <w:pPr>
        <w:bidi/>
      </w:pPr>
      <w:r>
        <w:rPr>
          <w:rtl/>
          <w:cs/>
          <w:lang w:val="ar_AE" w:bidi="ar_AE"/>
        </w:rPr>
      </w:r>
      <w:r>
        <w:rPr>
          <w:rtl/>
          <w:cs/>
          <w:lang w:val="ar_AE" w:bidi="ar_AE"/>
        </w:rPr>
        <w:t>توقَّفوا هنا وناقشوا معًا، كمجموعة، الكلمة أو العبارة التي ستستخدمونها للتعبير عن «الخيمة». وانظروا إلى صورة لخيمة. أوقِفوا الاستماع إلى هذا التسجيل الصوتي هنا.</w:t>
      </w:r>
    </w:p>
    <w:p>
      <w:pPr>
        <w:bidi/>
      </w:pPr>
      <w:r>
        <w:rPr>
          <w:rtl/>
          <w:cs/>
          <w:lang w:val="ar_AE" w:bidi="ar_AE"/>
        </w:rPr>
      </w:r>
      <w:r>
        <w:rPr>
          <w:rtl/>
          <w:cs/>
          <w:lang w:val="ar_AE" w:bidi="ar_AE"/>
        </w:rPr>
        <w:t xml:space="preserve">كان بين حابر ويابين </w:t>
      </w:r>
      <w:r>
        <w:rPr>
          <w:b/>
          <w:rtl/>
          <w:cs/>
          <w:lang w:val="ar_AE" w:bidi="ar_AE"/>
        </w:rPr>
        <w:t>صُلْح</w:t>
      </w:r>
      <w:r>
        <w:rPr>
          <w:rtl/>
          <w:cs/>
          <w:lang w:val="ar_AE" w:bidi="ar_AE"/>
        </w:rPr>
        <w:t>، أي علاقة خالية من الحرب. وربما كان هذا الصُلْح اتفاقًا رسميًا أو معاهدة بين الطرفين.</w:t>
      </w:r>
    </w:p>
    <w:p>
      <w:pPr>
        <w:bidi/>
      </w:pPr>
      <w:r>
        <w:rPr>
          <w:rtl/>
          <w:cs/>
          <w:lang w:val="ar_AE" w:bidi="ar_AE"/>
        </w:rPr>
      </w:r>
      <w:r>
        <w:rPr>
          <w:rtl/>
          <w:cs/>
          <w:lang w:val="ar_AE" w:bidi="ar_AE"/>
        </w:rPr>
        <w:t>توقَّفوا هنا وناقشوا معًا كيف ستصفون السلام القائم بين حابر ويابين، وتذكَّروا أن مصطلح «صُلْح» موجود في قاموس الكلمات الرئيسة. أوقِفوا الاستماع إلى هذا التسجيل الصوتي هنا.</w:t>
      </w:r>
    </w:p>
    <w:p>
      <w:pPr>
        <w:bidi/>
      </w:pPr>
      <w:r>
        <w:rPr>
          <w:rtl/>
          <w:cs/>
          <w:lang w:val="ar_AE" w:bidi="ar_AE"/>
        </w:rPr>
      </w:r>
      <w:r>
        <w:rPr>
          <w:rtl/>
          <w:cs/>
          <w:lang w:val="ar_AE" w:bidi="ar_AE"/>
        </w:rPr>
        <w:t xml:space="preserve">تستخدم هذه القصة الاسم الشخصي لله، وهو </w:t>
      </w:r>
      <w:r>
        <w:rPr>
          <w:b/>
          <w:rtl/>
          <w:cs/>
          <w:lang w:val="ar_AE" w:bidi="ar_AE"/>
        </w:rPr>
        <w:t>الرب يهوه</w:t>
      </w:r>
      <w:r>
        <w:rPr>
          <w:rtl/>
          <w:cs/>
          <w:lang w:val="ar_AE" w:bidi="ar_AE"/>
        </w:rPr>
        <w:t>. استخدموا اللفظ نفسه الذي استخدمتموه في المقاطع السابقة للتعبير عن «الرب»، وتذكَّروا أن هذا الاسم موجود في قاموس الكلمات الرئيسة.</w:t>
      </w:r>
    </w:p>
    <w:p>
      <w:pPr>
        <w:bidi/>
      </w:pPr>
      <w:r>
        <w:rPr>
          <w:rtl/>
          <w:cs/>
          <w:lang w:val="ar_AE" w:bidi="ar_AE"/>
        </w:rPr>
      </w:r>
      <w:r>
        <w:rPr>
          <w:rtl/>
          <w:cs/>
          <w:lang w:val="ar_AE" w:bidi="ar_AE"/>
        </w:rPr>
        <w:t xml:space="preserve">كما تستخدم هذه القصة اسم </w:t>
      </w:r>
      <w:r>
        <w:rPr>
          <w:b/>
          <w:rtl/>
          <w:cs/>
          <w:lang w:val="ar_AE" w:bidi="ar_AE"/>
        </w:rPr>
        <w:t>بني إسرائيل</w:t>
      </w:r>
      <w:r>
        <w:rPr>
          <w:rtl/>
          <w:cs/>
          <w:lang w:val="ar_AE" w:bidi="ar_AE"/>
        </w:rPr>
        <w:t xml:space="preserve"> للإشارة إلى شعب الله. استخدموا اللفظ نفسه الذي استخدمتموه سابقًا للتعبير عن «بني إسرائيل»، وتذكَّروا أن هذا المصطلح موجود في قاموس الكلمات الرئيسة.</w:t>
      </w:r>
    </w:p>
    <w:p>
      <w:pPr>
        <w:bidi/>
      </w:pPr>
      <w:r>
        <w:rPr>
          <w:rtl/>
          <w:cs/>
          <w:lang w:val="ar_AE" w:bidi="ar_AE"/>
        </w:rPr>
      </w:r>
      <w:r>
        <w:rPr>
          <w:rtl/>
          <w:cs/>
          <w:lang w:val="ar_AE" w:bidi="ar_AE"/>
        </w:rPr>
        <w:t xml:space="preserve">كان سيسرا يقود جيشًا يضم تِسْعَ مِئَةِ </w:t>
      </w:r>
      <w:r>
        <w:rPr>
          <w:b/>
          <w:rtl/>
          <w:cs/>
          <w:lang w:val="ar_AE" w:bidi="ar_AE"/>
        </w:rPr>
        <w:t xml:space="preserve"> مَرْكَبَةٍ مِنْ حَدِيدٍ</w:t>
      </w:r>
      <w:r>
        <w:rPr>
          <w:rtl/>
          <w:cs/>
          <w:lang w:val="ar_AE" w:bidi="ar_AE"/>
        </w:rPr>
        <w:t>. استخدموا العبارة نفسها التي استخدمتموها في المقاطع السابقة للتعبير عن «مركبات الحديد».</w:t>
      </w:r>
    </w:p>
    <w:p>
      <w:pPr>
        <w:bidi/>
      </w:pPr>
      <w:r>
        <w:rPr>
          <w:rtl/>
          <w:cs/>
          <w:lang w:val="ar_AE" w:bidi="ar_AE"/>
        </w:rPr>
      </w:r>
      <w:r>
        <w:rPr>
          <w:rtl/>
          <w:cs/>
          <w:lang w:val="ar_AE" w:bidi="ar_AE"/>
        </w:rPr>
        <w:t xml:space="preserve">تُكرر ياعيل دعوتها لسيسرا مرتين عندما قالت له أن يميل إليها، أو يدخل إلى خيمتها. وخاطبت ياعيل سيسرا بلقب احترام مثل </w:t>
      </w:r>
      <w:r>
        <w:rPr>
          <w:b/>
          <w:rtl/>
          <w:cs/>
          <w:lang w:val="ar_AE" w:bidi="ar_AE"/>
        </w:rPr>
        <w:t xml:space="preserve">يَا سَيِّدِي </w:t>
      </w:r>
      <w:r>
        <w:rPr>
          <w:rtl/>
          <w:cs/>
          <w:lang w:val="ar_AE" w:bidi="ar_AE"/>
        </w:rPr>
        <w:t>أو يا مولاي. فإذا كنتم قد استخدمتم من قبل أحد هذه الألقاب للتعبير عن الاحترام، فاستخدموا اللفظ نفسه هنا. وتذكَّروا أن لقب الاحترام «السيد» موجود في قاموس الكلمات الرئيسة.</w:t>
      </w:r>
    </w:p>
    <w:p>
      <w:pPr>
        <w:bidi/>
      </w:pPr>
      <w:r>
        <w:rPr>
          <w:rtl/>
          <w:cs/>
          <w:lang w:val="ar_AE" w:bidi="ar_AE"/>
        </w:rPr>
      </w:r>
      <w:r>
        <w:rPr>
          <w:rtl/>
          <w:cs/>
          <w:lang w:val="ar_AE" w:bidi="ar_AE"/>
        </w:rPr>
        <w:t xml:space="preserve">ويخبرنا الكاتب أن الله أخضع يابين ملك كنعان. وهذا هو اللقب العام المُستخدم هنا ليشير إلى </w:t>
      </w:r>
      <w:r>
        <w:rPr>
          <w:b/>
          <w:rtl/>
          <w:cs/>
          <w:lang w:val="ar_AE" w:bidi="ar_AE"/>
        </w:rPr>
        <w:t>«الرَّبُّ»</w:t>
      </w:r>
      <w:r>
        <w:rPr>
          <w:rtl/>
          <w:cs/>
          <w:lang w:val="ar_AE" w:bidi="ar_AE"/>
        </w:rPr>
        <w:t>، أي يهوه. استخدموا اللفظ نفسه الذي استخدمتموه سابقًا للتعبير عن «الرَّبُّ»، وتذكَّروا أن هذا المصطلح موجود في قاموس الكلمات الرئيسة.</w:t>
      </w:r>
    </w:p>
    <w:p>
      <w:pPr>
        <w:bidi/>
      </w:pPr>
      <w:r>
        <w:rPr>
          <w:rtl/>
          <w:cs/>
          <w:lang w:val="ar_AE" w:bidi="ar_AE"/>
        </w:rPr>
      </w:r>
      <w:r>
        <w:rPr>
          <w:rtl/>
          <w:cs/>
          <w:lang w:val="ar_AE" w:bidi="ar_AE"/>
        </w:rPr>
        <w:t xml:space="preserve">تتذكرون من المقطع السابق أن </w:t>
      </w:r>
      <w:r>
        <w:rPr>
          <w:b/>
          <w:rtl/>
          <w:cs/>
          <w:lang w:val="ar_AE" w:bidi="ar_AE"/>
        </w:rPr>
        <w:t>«يابين»</w:t>
      </w:r>
      <w:r>
        <w:rPr>
          <w:rtl/>
          <w:cs/>
          <w:lang w:val="ar_AE" w:bidi="ar_AE"/>
        </w:rPr>
        <w:t xml:space="preserve"> كان على الأرجح لقبًا ملكيًا خاصًا بملوك الكنعانيين، وليس اسم الملك نفسه. استخدموا الكلمتين نفسيهما اللتين استخدمتموهما سابقًا للتعبير عن </w:t>
      </w:r>
      <w:r>
        <w:rPr>
          <w:b/>
          <w:rtl/>
          <w:cs/>
          <w:lang w:val="ar_AE" w:bidi="ar_AE"/>
        </w:rPr>
        <w:t>الملك</w:t>
      </w:r>
      <w:r>
        <w:rPr>
          <w:rtl/>
          <w:cs/>
          <w:lang w:val="ar_AE" w:bidi="ar_AE"/>
        </w:rPr>
        <w:t xml:space="preserve"> ويابين.</w:t>
      </w:r>
    </w:p>
    <w:p>
      <w:pPr>
        <w:bidi/>
      </w:pPr>
      <w:r>
        <w:rPr>
          <w:rtl/>
          <w:cs/>
          <w:lang w:val="ar_AE" w:bidi="ar_AE"/>
        </w:rPr>
      </w:r>
      <w:r>
        <w:rPr>
          <w:rtl/>
          <w:cs/>
          <w:lang w:val="ar_AE" w:bidi="ar_AE"/>
        </w:rPr>
        <w:t xml:space="preserve">كان </w:t>
      </w:r>
      <w:r>
        <w:rPr>
          <w:b/>
          <w:rtl/>
          <w:cs/>
          <w:lang w:val="ar_AE" w:bidi="ar_AE"/>
        </w:rPr>
        <w:t>الكنعانيون</w:t>
      </w:r>
      <w:r>
        <w:rPr>
          <w:rtl/>
          <w:cs/>
          <w:lang w:val="ar_AE" w:bidi="ar_AE"/>
        </w:rPr>
        <w:t xml:space="preserve"> يضطهدون بني إسرائيل. والكنعانيون هم شعب أرض </w:t>
      </w:r>
      <w:r>
        <w:rPr>
          <w:b/>
          <w:rtl/>
          <w:cs/>
          <w:lang w:val="ar_AE" w:bidi="ar_AE"/>
        </w:rPr>
        <w:t>كنعان</w:t>
      </w:r>
      <w:r>
        <w:rPr>
          <w:rtl/>
          <w:cs/>
          <w:lang w:val="ar_AE" w:bidi="ar_AE"/>
        </w:rPr>
        <w:t>. استخدموا الكلمة أو العبارة نفسها للكنعانيين التي استخدمتموها في المقاطع السابقة. وتذكَّروا أن اسم «كنعان» موجود في قاموس الكلمات الرئيسة.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في أكثر الترجمات المفهومة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5: 1–11 واحفظوا هذا المقطع في قلوبكم.</w:t>
      </w:r>
    </w:p>
    <w:p>
      <w:pPr>
        <w:bidi/>
      </w:pPr>
      <w:r>
        <w:rPr>
          <w:rtl/>
          <w:cs/>
          <w:lang w:val="ar_AE" w:bidi="ar_AE"/>
        </w:rPr>
      </w:r>
      <w:r>
        <w:rPr>
          <w:rtl/>
          <w:cs/>
          <w:lang w:val="ar_AE" w:bidi="ar_AE"/>
        </w:rPr>
        <w:t xml:space="preserve">استمعوا إلى نسخة صوتية من سِفر القضاة 5: 1–11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5: 1–11 من التَّرْجَمَة الأسهل فهمًا لكم.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[هذه الترنيمة، شِعر عبري. نوصي بأن يُكمِل فريقكم دراسة "مدخل إلى الشِعر – الوحدة 1" قبل الانتقال إلى "الخطوة 2: تهيئة المسرح"].</w:t>
      </w:r>
    </w:p>
    <w:p>
      <w:pPr>
        <w:bidi/>
      </w:pPr>
      <w:r>
        <w:rPr>
          <w:rtl/>
          <w:cs/>
          <w:lang w:val="ar_AE" w:bidi="ar_AE"/>
        </w:rPr>
      </w:r>
      <w:r>
        <w:rPr>
          <w:rtl/>
          <w:cs/>
          <w:lang w:val="ar_AE" w:bidi="ar_AE"/>
        </w:rPr>
        <w:t>[إن لزم الأمر، توقَّفوا هنا وراجعوا قرارات التَّرْجَمَة التي اتخذها فريقكم بخصوص تَرْجَمَة الشِعر. أوقفوا سماع التسجيل الصوتي هنا].</w:t>
      </w:r>
    </w:p>
    <w:p>
      <w:pPr>
        <w:bidi/>
      </w:pPr>
      <w:r>
        <w:rPr>
          <w:rtl/>
          <w:cs/>
          <w:lang w:val="ar_AE" w:bidi="ar_AE"/>
        </w:rPr>
      </w:r>
      <w:r>
        <w:rPr>
          <w:rtl/>
          <w:cs/>
          <w:lang w:val="ar_AE" w:bidi="ar_AE"/>
        </w:rPr>
        <w:t>والآن بعد أن أعطى يهوه نُصرة لبني إسرائيل على الكنعانيين، يبتهج الإسرائيليون! ترنّم دبورة وباراق ترنيمة احتفالًا بالنصر. كان الناس في ذلك الوقت يُنشئون ترانيم للاحتفال بأحداث مهمة ليتذكّروا ذلك الحَدَث كلما رنّموا الترنيمة، كما كان الإسرائيليون يترنّمون بترانيم تسبيح ليهوه على أعماله معهم. في هذه الترنيمة، تسرد دبورة وباراق أجزاءً من قصة هزيمة الإسرائيليين للكنعانيين، ثم يركِّزان على ما فعله يهوه، ويتحدّثان عن العَلاقة الخاصة بين يهوه وإسرائيل. كما تُبارك دبورة وباراق مَن ساعد من الشعب في محاربة الكنعانيين، وتلعن مَن لم يفعل ذلك. يُمثّل هذا المقطع النصف الأول من الترنيمة.</w:t>
      </w:r>
    </w:p>
    <w:p>
      <w:pPr>
        <w:bidi/>
      </w:pPr>
      <w:r>
        <w:rPr>
          <w:rtl/>
          <w:cs/>
          <w:lang w:val="ar_AE" w:bidi="ar_AE"/>
        </w:rPr>
      </w:r>
      <w:r>
        <w:rPr>
          <w:rtl/>
          <w:cs/>
          <w:lang w:val="ar_AE" w:bidi="ar_AE"/>
        </w:rPr>
        <w:t>توقّفوا هنا، واحكوا قصة عن وقت أنشأ فيه شخص ما ترنيمة للاحتفال بأمر صالح للغاية حدث له أو لمجتمعه. لمَن رنَّم هذا الشخص الترنيمة؟ كيف تختلف الترنيمة الاحتفالية عن الترنيمات الأخرى؟ أوقِفوا الاستماع إلى هذا التسجيل الصوتي هنا.</w:t>
      </w:r>
    </w:p>
    <w:p>
      <w:pPr>
        <w:bidi/>
      </w:pPr>
      <w:r>
        <w:rPr>
          <w:rtl/>
          <w:cs/>
          <w:lang w:val="ar_AE" w:bidi="ar_AE"/>
        </w:rPr>
      </w:r>
      <w:r>
        <w:rPr>
          <w:rtl/>
          <w:cs/>
          <w:lang w:val="ar_AE" w:bidi="ar_AE"/>
        </w:rPr>
        <w:t>تستخدم دبورة وباراق لُغة شِعرية جميلة. قد تختلف الطريقة التي يتحدّثون بها عن أمور في زمنهم عن الطريقة التي نتحدث بها اليوم. لذلك، تتباين الكلمات في ترجمات مختلفة قليلًا، لكن المعنى العام يتَّفق عادةً.</w:t>
      </w:r>
    </w:p>
    <w:p>
      <w:pPr>
        <w:bidi/>
      </w:pPr>
      <w:r>
        <w:rPr>
          <w:rtl/>
          <w:cs/>
          <w:lang w:val="ar_AE" w:bidi="ar_AE"/>
        </w:rPr>
      </w:r>
      <w:r>
        <w:rPr>
          <w:rtl/>
          <w:cs/>
          <w:lang w:val="ar_AE" w:bidi="ar_AE"/>
        </w:rPr>
        <w:t>توقّفوا هنا وتحدّثوا عن بعض الترانيم في ثقافتكم التي أنشأها الناس منذ زمن بعيد. ناقشوا أجزاء الترنيمة التي تختلف عن الطريقة التي تتحدثون أو ترنمون بها اليوم. ناقشوا الأجزاء التي يصعب فهمها. كيف لا تزالون عالمين بمعنى هذه الترنيمة؟ أوقِفوا الاستماع إلى هذا التسجيل الصوتي هنا.</w:t>
      </w:r>
    </w:p>
    <w:p>
      <w:pPr>
        <w:bidi/>
      </w:pPr>
      <w:r>
        <w:rPr>
          <w:rtl/>
          <w:cs/>
          <w:lang w:val="ar_AE" w:bidi="ar_AE"/>
        </w:rPr>
      </w:r>
      <w:r>
        <w:rPr>
          <w:rtl/>
          <w:cs/>
          <w:lang w:val="ar_AE" w:bidi="ar_AE"/>
        </w:rPr>
        <w:t>ترنّم دبورة وباراق أولًا معاني تشمل اختيار القادة طواعية لمنصب القيادة، وكيف يرغب الرجال في أن يقاتلوا لحماية إسرائيل. تبدأ بعض الترجمات الترنيمة بعبارة: "شَعر الرجال طويل والرياح تهب فيه فتُطيّره". في بعض الأحيان، كان الرجال يُطيلون شعرهم ليُظهروا أنهم مُكرَّسون لإتمام مشيئة يهوه. كان هؤلاء الرجال، في كثير من الأحيان، محاربين قادوا رجالًا آخرين في المعركة. هنا، أراد يهوه أن يُحارب بنو إسرائيل أعداءهُم، لذلك، ربما تذكُر دبورة هذا القول لتتحدّث عن الوقت الذي تولّى فيه قادة إسرائيل المسؤولية أو قادوا الشعب ليجتمع. في ذلك الوقت، لم يكُن لإسرائيل جيش دائم، ولذلك، كلما احتاجوا إلى القتال، كان عليهم التطوُّع أو اختيار القتال طواعيةً. تحث دبورة الإسرائيليين على تسبيح يهوه لأن القادة والرجال كانوا مستعدين للتجمُّع وتوحيد الصفوف للقتال. كما لو كانت عطية من يهوه أنْ يفعل هؤلاء الرجال ذلك.</w:t>
      </w:r>
    </w:p>
    <w:p>
      <w:pPr>
        <w:bidi/>
      </w:pPr>
      <w:r>
        <w:rPr>
          <w:rtl/>
          <w:cs/>
          <w:lang w:val="ar_AE" w:bidi="ar_AE"/>
        </w:rPr>
      </w:r>
      <w:r>
        <w:rPr>
          <w:rtl/>
          <w:cs/>
          <w:lang w:val="ar_AE" w:bidi="ar_AE"/>
        </w:rPr>
        <w:t>توقّفوا هنا وناقشوا هذا السؤال معًا: ما بعض الأشياء التي يفعلها الناس في ثقافتكم لإظهار تكريسهم أو تفانيهم في عمَل الخير؟ كيف يُظهر قادتكم أنهم سيكونون قادة صالحين؟ أوقِفوا الاستماع إلى هذا التسجيل الصوتي هنا.</w:t>
      </w:r>
    </w:p>
    <w:p>
      <w:pPr>
        <w:bidi/>
      </w:pPr>
      <w:r>
        <w:rPr>
          <w:rtl/>
          <w:cs/>
          <w:lang w:val="ar_AE" w:bidi="ar_AE"/>
        </w:rPr>
      </w:r>
      <w:r>
        <w:rPr>
          <w:rtl/>
          <w:cs/>
          <w:lang w:val="ar_AE" w:bidi="ar_AE"/>
        </w:rPr>
        <w:t>تشجع دبورة وباراق الإسرائيليين على تسبيح يهوه، ويستحق يهوه ذلك التسبيح. تُرنم دبورة وباراق بأنه حتى ملوك وحكام الكنعانيين يجب أن يستمعوا إليهما. يجب على العالَم كله الانتباه إلى الطريقة التي يعبد بها الإسرائيليون يهوه بفرَح – حتى أعداء إسرائيل!</w:t>
      </w:r>
    </w:p>
    <w:p>
      <w:pPr>
        <w:bidi/>
      </w:pPr>
      <w:r>
        <w:rPr>
          <w:rtl/>
          <w:cs/>
          <w:lang w:val="ar_AE" w:bidi="ar_AE"/>
        </w:rPr>
      </w:r>
      <w:r>
        <w:rPr>
          <w:rtl/>
          <w:cs/>
          <w:lang w:val="ar_AE" w:bidi="ar_AE"/>
        </w:rPr>
        <w:t>تصف دبورة وباراق كيف يكون الأمر عندما يأتي يهوه لمساعدة إسرائيل. تصف دبورة مدى روعة ورهبة ذلك الأمر. ربما تقول دبورة هذا لتذكير الإسرائيليين بالوقت الذي ساعدهم فيه يهوه منذ سنين طويلة. حين كان الإسرائيليون يسافرون إلى "أرض الموعد"، جاء يهوه ليقطع معهم عهدًا رسميًا عند "جبل سيناء". اهتزت الأرض، وهطلت الأمطار من سُحُب العاصفة عندما تكلّم يهوه مع موسى، قائد بني إسرائيل. في ذلك الوقت، أدرك الناس أن الزلازل العنيفة وصوت عواصف الأمطار أظهرت أن الله كان طرَفًا في ما حدَث. يهوه قوي. يسيطر يهوه على الأرض والسماء والطقس، وقد أظهر أنه قويّ بما يكفي لهزيمة أعداء إسرائيل. قدّم يهوه الحماية للإسرائيليين، وأحضرهم إلى "أرض الموعد" عبر أرض سعير وأدوم، وهُما اسمان لمنطقة مشابهة. كانت هذه المنطقة بين "جبل سيناء" و "أرض الموعد"، لذلك، كان على الإسرائيليين عبور تلك المناطق.</w:t>
      </w:r>
    </w:p>
    <w:p>
      <w:pPr>
        <w:bidi/>
      </w:pPr>
      <w:r>
        <w:rPr>
          <w:rtl/>
          <w:cs/>
          <w:lang w:val="ar_AE" w:bidi="ar_AE"/>
        </w:rPr>
      </w:r>
      <w:r>
        <w:rPr>
          <w:rtl/>
          <w:cs/>
          <w:lang w:val="ar_AE" w:bidi="ar_AE"/>
        </w:rPr>
        <w:t>توقّفوا هنا في المجموعة وانظروا إلى خريطة تتضمن أدوم وسعير وإسرائيل وجبل سيناء. أوقِفوا الاستماع إلى هذا التسجيل الصوتي هنا.</w:t>
      </w:r>
    </w:p>
    <w:p>
      <w:pPr>
        <w:bidi/>
      </w:pPr>
      <w:r>
        <w:rPr>
          <w:rtl/>
          <w:cs/>
          <w:lang w:val="ar_AE" w:bidi="ar_AE"/>
        </w:rPr>
      </w:r>
      <w:r>
        <w:rPr>
          <w:rtl/>
          <w:cs/>
          <w:lang w:val="ar_AE" w:bidi="ar_AE"/>
        </w:rPr>
        <w:t>لكن حين كان إسرائيل في عَلاقة وثيقة بيهوه في سيناء، عصى الإسرائيليون يهوه لاحقًا، ونتيجةً لذلك هجمتْ أمم أخرى على إسرائيل في أرض الموعد وهزمتهم. تصف دبورة وباراق كيف كان الأمر في إسرائيل عندما حكم الكنعانيون. تذكُر دبورة وباراق، شَمْجَرَ، القاضي السابق في إسرائيل. مع أن شَمْجَرَ كان قد أوقف هجومًا، فإنه لم يحرر إسرائيل من الكنعانيين. خلال حياة شَمْجَرَ، وخلال حياة ياعيل، قبل أن تقتل سيسرا، لم تكن الأرض آمنة، إذ كان الكنعانيون وحلفاؤهم قد هاجموا الشعب ومنعوهم حتى لا يتمكنون من السفر والتجارة في جميع أنحاء إسرائيل. كان الشعب قد غادر الطرُق الرئيسية الصالحة لأنهم كانوا خائفين من الهجمات أو لأن الكنعانيين سيجعلون الإسرائيليين يدفعون المال لهُم مقابل استخدام الطرُق. بدلًا من ذلك، كان الناس يسلكون طرُقًا بها منعطفات ضيقة عبر الجبال، أو كانوا يسافرون عبر أماكن أخرى صعبة. من المحتمل أن مجموعات من جنود العدو هاجموا الإسرائيليين في قرى صغيرة أو في مزارع، لذلك هرب الإسرائيليون إلى المدن. لذلك فإنَّ القُرى الصغيرة خالية الآن. تقول بعض الترجمات إن القرويين أو المحاربين لن يقاتلوا. كان الأمر خطيرًا في إسرائيل!</w:t>
      </w:r>
    </w:p>
    <w:p>
      <w:pPr>
        <w:bidi/>
      </w:pPr>
      <w:r>
        <w:rPr>
          <w:rtl/>
          <w:cs/>
          <w:lang w:val="ar_AE" w:bidi="ar_AE"/>
        </w:rPr>
      </w:r>
      <w:r>
        <w:rPr>
          <w:rtl/>
          <w:cs/>
          <w:lang w:val="ar_AE" w:bidi="ar_AE"/>
        </w:rPr>
        <w:t>مع ذلك، يتغيّر هذا الأمر عندما تدعو دبورة الشعب للقتال. يُظهر يهوه أنه يساعد بني إسرائيل عندما يختار دبورة للقيادة. تحمي دبورة الشعب مثلما تعتني الأم بأطفالها. في ذلك الوقت، كان الشعب يدعو أحيانًا الأنبياء من الرجال "أبّ" والنبيات من النساء "أم"، ليُظهروا أنهم يحترمونهم ويستمعون إليهم.</w:t>
      </w:r>
    </w:p>
    <w:p>
      <w:pPr>
        <w:bidi/>
      </w:pPr>
      <w:r>
        <w:rPr>
          <w:rtl/>
          <w:cs/>
          <w:lang w:val="ar_AE" w:bidi="ar_AE"/>
        </w:rPr>
      </w:r>
      <w:r>
        <w:rPr>
          <w:rtl/>
          <w:cs/>
          <w:lang w:val="ar_AE" w:bidi="ar_AE"/>
        </w:rPr>
        <w:t>توقّفوا هنا وناقشوا هذا السؤال في المجموعة: ما بعض الأسماء مبعث الاحترام بالنسبة للقادة، ولا سيما القادة الدينيين، في ثقافتكم؟ أوقِفوا الاستماع إلى هذا التسجيل الصوتي هنا.</w:t>
      </w:r>
    </w:p>
    <w:p>
      <w:pPr>
        <w:bidi/>
      </w:pPr>
      <w:r>
        <w:rPr>
          <w:rtl/>
          <w:cs/>
          <w:lang w:val="ar_AE" w:bidi="ar_AE"/>
        </w:rPr>
      </w:r>
      <w:r>
        <w:rPr>
          <w:rtl/>
          <w:cs/>
          <w:lang w:val="ar_AE" w:bidi="ar_AE"/>
        </w:rPr>
        <w:t>السبب في أن الإسرائيليين كانوا في خطر واحتاجوا إلى الحماية هو أنهم اختاروا اتّباع آلهة جديدة. تقول بعض الترجمات إن الله اختار قادة جُددًا، لكن دبورة تقول على الأرجح إن بني إسرائيل اختاروا آلهة جديدة، حين أرادت وصف سبب مشكلات بني إسرائيل. لا يعبد الإسرائيليون يهوه، ولذلك تحدث هذه الأمور الشريرة، تمامًا كما قال يهوه. كانت الحرب قريبة - يقاتل الشعب على مسافة قريبة من بني إسرائيل، حتى عند أبواب مدن إسرائيل. في ذلك الوقت، كانت المدن غالبًا لها أسوار لحماية الناس، وباب في السور ليتمكن الناس من الدخول عبرها.</w:t>
      </w:r>
    </w:p>
    <w:p>
      <w:pPr>
        <w:bidi/>
      </w:pPr>
      <w:r>
        <w:rPr>
          <w:rtl/>
          <w:cs/>
          <w:lang w:val="ar_AE" w:bidi="ar_AE"/>
        </w:rPr>
      </w:r>
      <w:r>
        <w:rPr>
          <w:rtl/>
          <w:cs/>
          <w:lang w:val="ar_AE" w:bidi="ar_AE"/>
        </w:rPr>
        <w:t>لكن الأمر يبدو وكأنه لم تكن هناك رماح أو دروع في إسرائيل، لأن أيّا من رجال إسرائيل الكثيرين لم يكن مستعدًا للقتال. كان الجنود يستخدمون الدرع لحماية أنفسهم والرمح، للهجوم. تقول دبورة وباراق إنه لم يكن أحد مستعدًا لحماية نفسه أو الآخرين! كان بنو إسرائيل بحاجة إلى يهوه لكي يحميهم!</w:t>
      </w:r>
    </w:p>
    <w:p>
      <w:pPr>
        <w:bidi/>
      </w:pPr>
      <w:r>
        <w:rPr>
          <w:rtl/>
          <w:cs/>
          <w:lang w:val="ar_AE" w:bidi="ar_AE"/>
        </w:rPr>
      </w:r>
      <w:r>
        <w:rPr>
          <w:rtl/>
          <w:cs/>
          <w:lang w:val="ar_AE" w:bidi="ar_AE"/>
        </w:rPr>
        <w:t>توقّفوا هنا وانظروا في المجموعة إلى صورة دِرع وفيه حجَر. أوقِفوا الاستماع إلى هذا التسجيل الصوتي هنا.</w:t>
      </w:r>
    </w:p>
    <w:p>
      <w:pPr>
        <w:bidi/>
      </w:pPr>
      <w:r>
        <w:rPr>
          <w:rtl/>
          <w:cs/>
          <w:lang w:val="ar_AE" w:bidi="ar_AE"/>
        </w:rPr>
      </w:r>
      <w:r>
        <w:rPr>
          <w:rtl/>
          <w:cs/>
          <w:lang w:val="ar_AE" w:bidi="ar_AE"/>
        </w:rPr>
        <w:t>وقد حمَى يهوه بني إسرائيل بالفعل وأعطى الإسرائيليين شجاعة للقتال! مرة أخرى، تُرنم دبورة وباراق بأنه على كل شخص أن يُسبِّح يهوه لأن قادة إسرائيل تطوعوا للقتال. لقد جعل يهوه الشعب مستعدًا للقتال معًا. كان الشعب مُتحدًا حتى إنهم يستجيبون مثلما يفعل قادتهم.</w:t>
      </w:r>
    </w:p>
    <w:p>
      <w:pPr>
        <w:bidi/>
      </w:pPr>
      <w:r>
        <w:rPr>
          <w:rtl/>
          <w:cs/>
          <w:lang w:val="ar_AE" w:bidi="ar_AE"/>
        </w:rPr>
      </w:r>
      <w:r>
        <w:rPr>
          <w:rtl/>
          <w:cs/>
          <w:lang w:val="ar_AE" w:bidi="ar_AE"/>
        </w:rPr>
        <w:t>تُرنم دبورة وباراق بأنه يجب على الجميع، أغنياء وفقراء، أن يسبحوا يهوه. كان الأثرياء يركبون الحَمير البيضاء. كان الإسرائيليون يُقدِّرون الأشياء البيضاء، لذلك كانوا يريدون أن يجدوا حميرًا بها بقع ورُقع بيضاء. كان الأثرياء يضعون قطعة قماش جميلة على ظهر الحمار ليجلسوا عليها. كان عامة الناس يسيرون على الأقدام للقيام بمهامهم اليومية. تخبر دبورة وباراق الجميع، مهما كانت أسفارهم ومهما كانوا أثرياء، أنه لا ينبغي لهم الاستمرار وكأنه لم يحدث شيء! يجب على الجميع التوقُّف والاستماع إلى الأخبار السارة!</w:t>
      </w:r>
    </w:p>
    <w:p>
      <w:pPr>
        <w:bidi/>
      </w:pPr>
      <w:r>
        <w:rPr>
          <w:rtl/>
          <w:cs/>
          <w:lang w:val="ar_AE" w:bidi="ar_AE"/>
        </w:rPr>
      </w:r>
      <w:r>
        <w:rPr>
          <w:rtl/>
          <w:cs/>
          <w:lang w:val="ar_AE" w:bidi="ar_AE"/>
        </w:rPr>
        <w:t>توقّفوا هنا في المجموعة وانظروا إلى صورة لحمار أبيض وغطاء السَرج. أوقِفوا الاستماع إلى هذا التسجيل الصوتي هنا.</w:t>
      </w:r>
    </w:p>
    <w:p>
      <w:pPr>
        <w:bidi/>
      </w:pPr>
      <w:r>
        <w:rPr>
          <w:rtl/>
          <w:cs/>
          <w:lang w:val="ar_AE" w:bidi="ar_AE"/>
        </w:rPr>
      </w:r>
      <w:r>
        <w:rPr>
          <w:rtl/>
          <w:cs/>
          <w:lang w:val="ar_AE" w:bidi="ar_AE"/>
        </w:rPr>
        <w:t>يتحدث الناس عما حدث في الأماكن التي كانوا يحصلون فيها على الماء، مثل البئر أو الينبوع. كان الناس يجتمعون في هذه الأماكن كثيرًا لتبادل الأخبار. كان على الجميع الذَّهاب لإحضار الماء لأنفسهم أو لحيواناتهم لتشرب، لذلك كان هذا المكان هو المثالي لشرح أعمال يهوه العظيمة وأعمال أتباعه والاحتفال بها. ليس من الواضح مَن الذي يُرنّم أو يتحدث عند فَتْحَة السقي. أيّا كان هؤلاء الناس، كانوا جميعًا يُرنّمون ويحتفون به!</w:t>
      </w:r>
    </w:p>
    <w:p>
      <w:pPr>
        <w:bidi/>
      </w:pPr>
      <w:r>
        <w:rPr>
          <w:rtl/>
          <w:cs/>
          <w:lang w:val="ar_AE" w:bidi="ar_AE"/>
        </w:rPr>
      </w:r>
      <w:r>
        <w:rPr>
          <w:rtl/>
          <w:cs/>
          <w:lang w:val="ar_AE" w:bidi="ar_AE"/>
        </w:rPr>
        <w:t>توقّفوا هنا وناقشوا هذا السؤال في المجموعة: أين توجد بعض الأماكن في منطقتكم التي يذهب إليها معظم الناس؟ أين تقع الأماكن التي تذهبون إليها لسماع الأخبار؟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5: 1–11 من التَّرْجَمَة الأسهل فهمًا لكم.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توقَّفوا هنا وراجعوا في المجموعة: نوصي بأن يُكمِل فريقكم دراسة "مدخل إلى الشِعر – الوحدتان ٢ و٣" قبل الانتقال إلى "الخطوة ٣: تحديد المشاهد". أوقفوا سماع التسجيل الصوتي هنا.</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تُرنِّم دبورة وباراق ترنيمة. بينما يرنمان، تطلب دبورة وباراق من الشعب أن يُسبِّحوا يهوه من أجل رجال بني إسرائيل الذين تطوّعوا للقتال.</w:t>
      </w:r>
    </w:p>
    <w:p>
      <w:pPr>
        <w:bidi/>
      </w:pPr>
      <w:r>
        <w:rPr>
          <w:rtl/>
          <w:cs/>
          <w:lang w:val="ar_AE" w:bidi="ar_AE"/>
        </w:rPr>
      </w:r>
      <w:r>
        <w:rPr>
          <w:b/>
          <w:rtl/>
          <w:cs/>
          <w:lang w:val="ar_AE" w:bidi="ar_AE"/>
        </w:rPr>
        <w:t>في المشهد الثاني:</w:t>
      </w:r>
      <w:r>
        <w:rPr>
          <w:rtl/>
          <w:cs/>
          <w:lang w:val="ar_AE" w:bidi="ar_AE"/>
        </w:rPr>
        <w:t xml:space="preserve"> تخبر دبورة وباراق حتى ملوك الأمم الأخرى أن يستمعوا إلى ما فعله يهوه.</w:t>
      </w:r>
    </w:p>
    <w:p>
      <w:pPr>
        <w:bidi/>
      </w:pPr>
      <w:r>
        <w:rPr>
          <w:rtl/>
          <w:cs/>
          <w:lang w:val="ar_AE" w:bidi="ar_AE"/>
        </w:rPr>
      </w:r>
      <w:r>
        <w:rPr>
          <w:b/>
          <w:rtl/>
          <w:cs/>
          <w:lang w:val="ar_AE" w:bidi="ar_AE"/>
        </w:rPr>
        <w:t>في المشهد الثالث:</w:t>
      </w:r>
      <w:r>
        <w:rPr>
          <w:rtl/>
          <w:cs/>
          <w:lang w:val="ar_AE" w:bidi="ar_AE"/>
        </w:rPr>
        <w:t xml:space="preserve"> تترنّم دبورة وباراق بقوة يهوه. تصف دبورة وباراق ما حدث في الأرض والسماء عندما اقترب يهوه من بني إسرائيل ليساعدهم ويتحدث إليهم.</w:t>
      </w:r>
    </w:p>
    <w:p>
      <w:pPr>
        <w:bidi/>
      </w:pPr>
      <w:r>
        <w:rPr>
          <w:rtl/>
          <w:cs/>
          <w:lang w:val="ar_AE" w:bidi="ar_AE"/>
        </w:rPr>
      </w:r>
      <w:r>
        <w:rPr>
          <w:b/>
          <w:rtl/>
          <w:cs/>
          <w:lang w:val="ar_AE" w:bidi="ar_AE"/>
        </w:rPr>
        <w:t>في المشهد الرابع:</w:t>
      </w:r>
      <w:r>
        <w:rPr>
          <w:rtl/>
          <w:cs/>
          <w:lang w:val="ar_AE" w:bidi="ar_AE"/>
        </w:rPr>
        <w:t xml:space="preserve"> تترنّم دبورة وباراق بشأن مدى خطورة الأمر في إسرائيل منذ أن بدأ الشعب يعبد آلهة أخرى. ولهذا السبب اختار يهوه دبورة لكي تقود الشعب! </w:t>
      </w:r>
    </w:p>
    <w:p>
      <w:pPr>
        <w:bidi/>
      </w:pPr>
      <w:r>
        <w:rPr>
          <w:rtl/>
          <w:cs/>
          <w:lang w:val="ar_AE" w:bidi="ar_AE"/>
        </w:rPr>
      </w:r>
      <w:r>
        <w:rPr>
          <w:b/>
          <w:rtl/>
          <w:cs/>
          <w:lang w:val="ar_AE" w:bidi="ar_AE"/>
        </w:rPr>
        <w:t>في المشهد الخامس:</w:t>
      </w:r>
      <w:r>
        <w:rPr>
          <w:rtl/>
          <w:cs/>
          <w:lang w:val="ar_AE" w:bidi="ar_AE"/>
        </w:rPr>
        <w:t xml:space="preserve"> مرة أخرى، تبتهج دبورة وباراق لأن الشعب قد تطوع، ولا سيما القادة. تطلب دبورة وباراق من بني إسرائيل أن يسبحوا يهوه. مرة أخرى، تُرنِّم دبورة وباراق بأنه يجب على الجميع الاستماع إلى ما فعله يهوه.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دبورة</w:t>
      </w:r>
    </w:p>
    <w:p>
      <w:pPr>
        <w:pStyle w:val="ListBullet"/>
        <w:bidi/>
        <w:spacing w:line="240" w:lineRule="auto"/>
        <w:ind w:left="720"/>
      </w:pPr>
      <w:r>
        <w:rPr>
          <w:rtl/>
          <w:cs/>
          <w:lang w:val="ar_AE" w:bidi="ar_AE"/>
        </w:rPr>
      </w:r>
      <w:r>
        <w:rPr>
          <w:rtl/>
          <w:cs/>
          <w:lang w:val="ar_AE" w:bidi="ar_AE"/>
        </w:rPr>
        <w:t>بارق، ابن أبينوعم</w:t>
      </w:r>
    </w:p>
    <w:p>
      <w:pPr>
        <w:pStyle w:val="ListBullet"/>
        <w:bidi/>
        <w:spacing w:line="240" w:lineRule="auto"/>
        <w:ind w:left="720"/>
      </w:pPr>
      <w:r>
        <w:rPr>
          <w:rtl/>
          <w:cs/>
          <w:lang w:val="ar_AE" w:bidi="ar_AE"/>
        </w:rPr>
      </w:r>
      <w:r>
        <w:rPr>
          <w:rtl/>
          <w:cs/>
          <w:lang w:val="ar_AE" w:bidi="ar_AE"/>
        </w:rPr>
        <w:t>جميع شعب إسرائيل، أغنياء أو من عامة الشعب، بما في ذلك القادة والرجال الذين حاربوا الكنعانيين.</w:t>
      </w:r>
    </w:p>
    <w:p>
      <w:pPr>
        <w:pStyle w:val="ListBullet"/>
        <w:bidi/>
        <w:spacing w:line="240" w:lineRule="auto"/>
        <w:ind w:left="720"/>
      </w:pPr>
      <w:r>
        <w:rPr>
          <w:rtl/>
          <w:cs/>
          <w:lang w:val="ar_AE" w:bidi="ar_AE"/>
        </w:rPr>
      </w:r>
      <w:r>
        <w:rPr>
          <w:rtl/>
          <w:cs/>
          <w:lang w:val="ar_AE" w:bidi="ar_AE"/>
        </w:rPr>
        <w:t xml:space="preserve">يهوه، إله إسرائيل </w:t>
      </w:r>
    </w:p>
    <w:p>
      <w:pPr>
        <w:pStyle w:val="ListBullet"/>
        <w:bidi/>
        <w:spacing w:line="240" w:lineRule="auto"/>
        <w:ind w:left="720"/>
      </w:pPr>
      <w:r>
        <w:rPr>
          <w:rtl/>
          <w:cs/>
          <w:lang w:val="ar_AE" w:bidi="ar_AE"/>
        </w:rPr>
      </w:r>
      <w:r>
        <w:rPr>
          <w:rtl/>
          <w:cs/>
          <w:lang w:val="ar_AE" w:bidi="ar_AE"/>
        </w:rPr>
        <w:t>ملوك وحُكّام الكنعانيين</w:t>
      </w:r>
    </w:p>
    <w:p>
      <w:pPr>
        <w:pStyle w:val="ListBullet"/>
        <w:bidi/>
        <w:spacing w:line="240" w:lineRule="auto"/>
        <w:ind w:left="720"/>
      </w:pPr>
      <w:r>
        <w:rPr>
          <w:rtl/>
          <w:cs/>
          <w:lang w:val="ar_AE" w:bidi="ar_AE"/>
        </w:rPr>
      </w:r>
      <w:r>
        <w:rPr>
          <w:rtl/>
          <w:cs/>
          <w:lang w:val="ar_AE" w:bidi="ar_AE"/>
        </w:rPr>
        <w:t>شَمْجَرَ، بْنِ عَنَاةَ</w:t>
      </w:r>
    </w:p>
    <w:p>
      <w:pPr>
        <w:pStyle w:val="ListBullet"/>
        <w:bidi/>
        <w:spacing w:line="240" w:lineRule="auto"/>
        <w:ind w:left="720"/>
      </w:pPr>
      <w:r>
        <w:rPr>
          <w:rtl/>
          <w:cs/>
          <w:lang w:val="ar_AE" w:bidi="ar_AE"/>
        </w:rPr>
      </w:r>
      <w:r>
        <w:rPr>
          <w:rtl/>
          <w:cs/>
          <w:lang w:val="ar_AE" w:bidi="ar_AE"/>
        </w:rPr>
        <w:t>ياعيل</w:t>
      </w:r>
    </w:p>
    <w:p>
      <w:pPr>
        <w:pStyle w:val="ListBullet"/>
        <w:bidi/>
        <w:spacing w:line="240" w:lineRule="auto"/>
        <w:ind w:left="720"/>
      </w:pPr>
      <w:r>
        <w:rPr>
          <w:rtl/>
          <w:cs/>
          <w:lang w:val="ar_AE" w:bidi="ar_AE"/>
        </w:rPr>
      </w:r>
      <w:r>
        <w:rPr>
          <w:rtl/>
          <w:cs/>
          <w:lang w:val="ar_AE" w:bidi="ar_AE"/>
        </w:rPr>
        <w:t xml:space="preserve">آلهة أخرى </w:t>
      </w:r>
    </w:p>
    <w:p>
      <w:pPr>
        <w:pStyle w:val="ListBullet"/>
        <w:bidi/>
        <w:spacing w:line="240" w:lineRule="auto"/>
        <w:ind w:left="720"/>
      </w:pPr>
      <w:r>
        <w:rPr>
          <w:rtl/>
          <w:cs/>
          <w:lang w:val="ar_AE" w:bidi="ar_AE"/>
        </w:rPr>
      </w:r>
      <w:r>
        <w:rPr>
          <w:rtl/>
          <w:cs/>
          <w:lang w:val="ar_AE" w:bidi="ar_AE"/>
        </w:rPr>
        <w:t>والأشخاص الذين يرنمون في أماكن السقي.</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بعد أن يروي قصة انتصار بني إسرائيل، يتضمن الراوي الترنيمة التي رنمتها دبورة وبارق. تغني دبورة وباراق أمام مجموعة من بني إسرائيل. من المحتمل أن الرجال الذين قاتلوا الكنعانيين كانوا لا يزالون يجتمعون معًا، وربما انضم إليهم بنو إسرائيل الآخرون للاحتفال. ربما اختارت دبورة كلمات الترنيمة، لأنها تتحدث في الترنيمة عن أشياء تفعلها. ثم رنّم باراق مع دبورة. كان الإسرائيليون الذين يستمعون يعرفون ما حدث للتو لأنه من المُفترَض أنَّ الجميع شاركوا الأخبار السارة! لذلك لا تشرح دبورة وباراق هُوِيَّة الأشخاص الموجودين في الترنيمة، ولا تصف جميع أفعال تلك الشخصيات بترتيب حدوثها. أحيانًا، تشجع دبورة وباراق الشعب أو يُقدّمان تعليماتهما لكي يُسبِّح الشعب يهوه، يستمعون ويتأملون فيه، ويلعنون أو يباركون. ربما انضم آخرون ورنّموا أيضًا!</w:t>
      </w:r>
    </w:p>
    <w:p>
      <w:pPr>
        <w:bidi/>
      </w:pPr>
      <w:r>
        <w:rPr>
          <w:rtl/>
          <w:cs/>
          <w:lang w:val="ar_AE" w:bidi="ar_AE"/>
        </w:rPr>
      </w:r>
      <w:r>
        <w:rPr>
          <w:rtl/>
          <w:cs/>
          <w:lang w:val="ar_AE" w:bidi="ar_AE"/>
        </w:rPr>
        <w:t>توقّفوا هنا وناقشوا هذا السؤال في المجموعة: فكروا في الأحداث أو الاحتفالات في ثقافتكم عندما يرنم الناس الترانيم معًا. كيف يعرف الجميع التوقيت الذي ينبغي فيه أنْ يرنموا معًا؟ كيف تشجعون الآخرين على الترنيم معكم؟ أوقِفوا الاستماع إلى هذا التسجيل الصوتي هنا.</w:t>
      </w:r>
    </w:p>
    <w:p>
      <w:pPr>
        <w:bidi/>
      </w:pPr>
      <w:r>
        <w:rPr>
          <w:rtl/>
          <w:cs/>
          <w:lang w:val="ar_AE" w:bidi="ar_AE"/>
        </w:rPr>
      </w:r>
      <w:r>
        <w:rPr>
          <w:rtl/>
          <w:cs/>
          <w:lang w:val="ar_AE" w:bidi="ar_AE"/>
        </w:rPr>
        <w:t>تحتوي هذه الترنيمة على أحد عشر أو اثني عشر قسمًا، تبعًا للترجمة. ينشئ الشعراء قسمًا في الترنيمة أو القصيدة عندما يجمعون عدة أسطر وعبارات متوازية معًا لتكوين أقسام أكبر. يتكون هذا القسم من (خمسة) أقسام أصغر في داخله. في كل قسم أصغر، ستتحدث دبورة عن موضوع مختلف أو تتحدث أحيانًا إلى مجموعة أو شخص آخر. وكما هو الحال في العديد من القصائد العِبرية الأخرى، تستخدم دبورة عبارات متوازية أو مصاحبة لإنشاء هذه الترنيمة. يحتوي كل مشهد على ثلاث مجموعات من العبارات المتوازية أو المصاحبة التي يقول فيها كل من دبورة وباراق الشيء ذاته، لكن بأزواج مختلفة من الكلمات. تستخدم دبورة أيضًا أزواج كلمات في جميع أنحاء هذه الترنيمة.</w:t>
      </w:r>
    </w:p>
    <w:p>
      <w:pPr>
        <w:bidi/>
      </w:pPr>
      <w:r>
        <w:rPr>
          <w:rtl/>
          <w:cs/>
          <w:lang w:val="ar_AE" w:bidi="ar_AE"/>
        </w:rPr>
      </w:r>
      <w:r>
        <w:rPr>
          <w:rtl/>
          <w:cs/>
          <w:lang w:val="ar_AE" w:bidi="ar_AE"/>
        </w:rPr>
        <w:t>توقفوا هنا وراجعوا في المجموعة: إذا كان فريقكم قد أكمل مُقدمة الشعر، فذكّروا بعضكم بعضًا بالطرق الخاصة التي يستخدم بها الشعراء اللغة. ما أكثر الطرق شيوعًا لاستخدام اللغة في الشعر العبري؟ أوقِفوا الاستماع إلى هذا التسجيل الصوتي هنا.</w:t>
      </w:r>
    </w:p>
    <w:p>
      <w:pPr>
        <w:bidi/>
      </w:pPr>
      <w:r>
        <w:rPr>
          <w:rtl/>
          <w:cs/>
          <w:lang w:val="ar_AE" w:bidi="ar_AE"/>
        </w:rPr>
      </w:r>
      <w:r>
        <w:rPr>
          <w:rtl/>
          <w:cs/>
          <w:lang w:val="ar_AE" w:bidi="ar_AE"/>
        </w:rPr>
        <w:t>يحتوي المشهد الأول على قسمٍ واحد تُرنِّم فيه دبورة وباراق لرجال إسرائيل. تُرنِّم دبورة وباراق قرارًا (لازمةً)، أو قسمًا سيتكرر لاحقًا. تطلب دبورة وباراق من بني إسرائيل أن يُسبِّحوا يهوه بسبب الرجال الذين تطوعوا للقتال.</w:t>
      </w:r>
    </w:p>
    <w:p>
      <w:pPr>
        <w:bidi/>
      </w:pPr>
      <w:r>
        <w:rPr>
          <w:rtl/>
          <w:cs/>
          <w:lang w:val="ar_AE" w:bidi="ar_AE"/>
        </w:rPr>
      </w:r>
      <w:r>
        <w:rPr>
          <w:rtl/>
          <w:cs/>
          <w:lang w:val="ar_AE" w:bidi="ar_AE"/>
        </w:rPr>
        <w:t>ثم في المشهد والقسم الثاني، تُرنِّم دبورة وباراق للملوك والحُكام ويطلبان منهم أن يستمعوا إلى ما فعله يهوه. تستخدم دبورة عبارات متوازية أو مصاحبة طوال هذه الترنيمة. هذا يعني أن دبورة ستقول شيئًا في شطر واحد، ثم في الشطر الثاني أو الشطرَين، تطوِّر دبورة الفكرة أو تضيف إليها بطريقة ما. انظروا كيف تطلب دبورة من الملوك الاستماع إلى كلامها، ثم تطلب من الحكام الإصغاء، أي الانتباه! بهذه الطريقة، تقول دبورة أمرَين يعنيان شيئًا مشابهًا.</w:t>
      </w:r>
    </w:p>
    <w:p>
      <w:pPr>
        <w:bidi/>
      </w:pPr>
      <w:r>
        <w:rPr>
          <w:rtl/>
          <w:cs/>
          <w:lang w:val="ar_AE" w:bidi="ar_AE"/>
        </w:rPr>
      </w:r>
      <w:r>
        <w:rPr>
          <w:rtl/>
          <w:cs/>
          <w:lang w:val="ar_AE" w:bidi="ar_AE"/>
        </w:rPr>
        <w:t>توقّفوا هنا وناقشوا في مجموعة كيف ستترجمون اللغة الإبداعية التي تستخدمها دبورة لإخبار الجميع، حتى الملوك الأعداء، أن يستمعوا إليها. أوقِفوا الاستماع إلى هذا التسجيل الصوتي هنا.</w:t>
      </w:r>
    </w:p>
    <w:p>
      <w:pPr>
        <w:bidi/>
      </w:pPr>
      <w:r>
        <w:rPr>
          <w:rtl/>
          <w:cs/>
          <w:lang w:val="ar_AE" w:bidi="ar_AE"/>
        </w:rPr>
      </w:r>
      <w:r>
        <w:rPr>
          <w:rtl/>
          <w:cs/>
          <w:lang w:val="ar_AE" w:bidi="ar_AE"/>
        </w:rPr>
        <w:t>لم يكُن ملوك مختلف الشعوب في كنعان موجودين في الواقع ليستمعوا إلى دبورة، لكن دبورة وباراق يقولان إن الجميع، حتى ملوك الأمم الأخرى، يجب أن يستمعوا إلى ما فعله يهوه. تُرنِّم دبورة وباراق ثلاث مرات: "أَنَا لِلرَّبِّ أَتَرَنَّمُ"، ليُظهران كيف سيُسبِّحان يهوه بالتأكيد، تمامًا كما يشجَّعان الشعب على ذلك. في هذَين القسمَين الأولَين، تُظهر دبورة وباراق ما تدور حوله ترنيمتهما: كيف استجاب يهوه وشعبه للخطر الذي كان فيه إسرائيل.</w:t>
      </w:r>
    </w:p>
    <w:p>
      <w:pPr>
        <w:bidi/>
      </w:pPr>
      <w:r>
        <w:rPr>
          <w:rtl/>
          <w:cs/>
          <w:lang w:val="ar_AE" w:bidi="ar_AE"/>
        </w:rPr>
      </w:r>
      <w:r>
        <w:rPr>
          <w:rtl/>
          <w:cs/>
          <w:lang w:val="ar_AE" w:bidi="ar_AE"/>
        </w:rPr>
        <w:t>توقّفوا هنا وناقشوا هذا السؤال في مجموعة: عندما ترنمون ترنيمة، ما الأجزاء التي تُكررون منها؟ لماذا تفعلون هذا؟ كيف يساعدكم هذا في معرفة ما تتضمنه ترنيمة ما؟ أوقِفوا الاستماع إلى هذا التسجيل الصوتي هنا.</w:t>
      </w:r>
    </w:p>
    <w:p>
      <w:pPr>
        <w:bidi/>
      </w:pPr>
      <w:r>
        <w:rPr>
          <w:rtl/>
          <w:cs/>
          <w:lang w:val="ar_AE" w:bidi="ar_AE"/>
        </w:rPr>
      </w:r>
      <w:r>
        <w:rPr>
          <w:rtl/>
          <w:cs/>
          <w:lang w:val="ar_AE" w:bidi="ar_AE"/>
        </w:rPr>
        <w:t>في المشهد الثالث، تُرنم دبورة وباراق ليهوه في قِسم جديد، تمامًا كما قالا إنهما سيفعلان. تُرنِّم دبورة وبارق: "هكذا كان الأمر عندما جئتَ أنتَ، يا يهوه، لتتحدث إلى بني إسرائيل!" ثم تُرنِّم دبورة وباراق لكل من يهوه والشعب. تصف دبورة وباراق مدى قوة يهوه وسيلةً لتسبيحه وتذكير الشعب بماهية إلههم.</w:t>
      </w:r>
    </w:p>
    <w:p>
      <w:pPr>
        <w:bidi/>
      </w:pPr>
      <w:r>
        <w:rPr>
          <w:rtl/>
          <w:cs/>
          <w:lang w:val="ar_AE" w:bidi="ar_AE"/>
        </w:rPr>
      </w:r>
      <w:r>
        <w:rPr>
          <w:rtl/>
          <w:cs/>
          <w:lang w:val="ar_AE" w:bidi="ar_AE"/>
        </w:rPr>
        <w:t>توقّفوا هنا وناقشوا هذا السؤال في المجموعة: فكروا في بعض الترانيم التي ترنمون لأشخاص آخرين أو لأجلهم. كيف تُظهرون في ترنيمتكم مَن ترنمون له؟ ما بعض الترانيم التي قد ترنمون أمام عدة أشخاص؟ كيف تُظهرون لمَن منهم تُرنمون؟ في ثقافتكم، هل يمكن لشخص أن يرنّم أيضًا لأشخاص آخرين في أثناء ترنيمه لله؟ أوقِفوا الاستماع إلى هذا التسجيل الصوتي هنا.</w:t>
      </w:r>
    </w:p>
    <w:p>
      <w:pPr>
        <w:bidi/>
      </w:pPr>
      <w:r>
        <w:rPr>
          <w:rtl/>
          <w:cs/>
          <w:lang w:val="ar_AE" w:bidi="ar_AE"/>
        </w:rPr>
      </w:r>
      <w:r>
        <w:rPr>
          <w:rtl/>
          <w:cs/>
          <w:lang w:val="ar_AE" w:bidi="ar_AE"/>
        </w:rPr>
        <w:t xml:space="preserve">تُرنم دبورة وباراق بأن يهوه خرج من جبل سعير وسار من أرض أدوم. هنا زوج من الكلمات: سعير وأدوم! تذكَّروا أنه عندما يكتب الناس الترانيم أو القصائد، كانوا يستخدمون أزواج من الكلمات التي تترافق معًا. تترافق هاتان الكلمتان معًا لأن جبل سعير يقع في منطقة أدوم أو أرضها. </w:t>
      </w:r>
    </w:p>
    <w:p>
      <w:pPr>
        <w:bidi/>
      </w:pPr>
      <w:r>
        <w:rPr>
          <w:rtl/>
          <w:cs/>
          <w:lang w:val="ar_AE" w:bidi="ar_AE"/>
        </w:rPr>
      </w:r>
      <w:r>
        <w:rPr>
          <w:rtl/>
          <w:cs/>
          <w:lang w:val="ar_AE" w:bidi="ar_AE"/>
        </w:rPr>
        <w:t>لم ينزل يهوه حرفيًا من تلك الأماكن، لكنه كان مع بني إسرائيل عندما كانوا يسيرون في تلك الأماكن. لكن، عندما جاء يهوه ليتحدث إلى موسى، اهتزت الأرض فعلًا! سقطت كميات كبيرة من الأمطار من السماء، كما لو أن أحدهم سكب الماء من السماء. انظروا إلى العبارات المتوازية التي تستخدمها دبورة هنا. تقول دبورة في السطر الأول إن الأرض اهتزت، ثم في السطر التالي تقول إن الجبال اهتزت. تقول دبورة إن السماء سكبت الماء، ثم سكبت السحُب. تُكرِّر دبورة هذا لتذكير الجميع بمدى شعور الناس بالدهشة والرعب!</w:t>
      </w:r>
    </w:p>
    <w:p>
      <w:pPr>
        <w:bidi/>
      </w:pPr>
      <w:r>
        <w:rPr>
          <w:rtl/>
          <w:cs/>
          <w:lang w:val="ar_AE" w:bidi="ar_AE"/>
        </w:rPr>
      </w:r>
      <w:r>
        <w:rPr>
          <w:rtl/>
          <w:cs/>
          <w:lang w:val="ar_AE" w:bidi="ar_AE"/>
        </w:rPr>
        <w:t>توقّفوا هنا وناقشوا هذا السؤال في المجموعة: في لغتكم، كيف تصفون عاصفة عظيمة، تتساقط فيها أمطار غزيرة على الأرض؟ أوقِفوا الاستماع إلى هذا التسجيل الصوتي هنا.</w:t>
      </w:r>
    </w:p>
    <w:p>
      <w:pPr>
        <w:bidi/>
      </w:pPr>
      <w:r>
        <w:rPr>
          <w:rtl/>
          <w:cs/>
          <w:lang w:val="ar_AE" w:bidi="ar_AE"/>
        </w:rPr>
      </w:r>
      <w:r>
        <w:rPr>
          <w:rtl/>
          <w:cs/>
          <w:lang w:val="ar_AE" w:bidi="ar_AE"/>
        </w:rPr>
        <w:t xml:space="preserve">تُكرر دبورة وباراق اسم يهوه، ويدعوان يهوه ربَّ سيناء، لأنه المكان الذي وعد فيه يهوه بني إسرائيل بوعده الخاص. تُؤكد دبورة وباراق أيضًا أن يهوه هو إله إسرائيل، الذي يجب على بني إسرائيل عبادته. </w:t>
      </w:r>
    </w:p>
    <w:p>
      <w:pPr>
        <w:bidi/>
      </w:pPr>
      <w:r>
        <w:rPr>
          <w:rtl/>
          <w:cs/>
          <w:lang w:val="ar_AE" w:bidi="ar_AE"/>
        </w:rPr>
      </w:r>
      <w:r>
        <w:rPr>
          <w:rtl/>
          <w:cs/>
          <w:lang w:val="ar_AE" w:bidi="ar_AE"/>
        </w:rPr>
        <w:t xml:space="preserve">في المشهد الرابع، في قسم جديد، تترنّم دبورة وباراق عن كيف كانت الحياة في أيام شَمْجر وياعيل، أو في أثناء حياتهما. في ذلك الوقت، حدث أنْ اختفت الطرق السريعة أو الطرق العريضة الجيدة، لأنه لم يكن أحد يستخدمها. تقول دبورة وباراق إنه لم تكن هناك قرى في إسرائيل. تقول بعض النُسخ إنه لم يكن هناك محاربون في إسرائيل. لا تقصد دبورة وباراق أنه لم يكن هناك أي محارب حرفيًا، بل يقولان هذا لتأكيد مدى صعوبة العثور على قرية بها أشخاص أو محاربين يدافعون عن شعبهم. كان كل من سكان القُرى والمحاربين يختبئون من الكنعانيين، لذلك يبدو وكأنه لم توجد أي قُرى أو محاربين! </w:t>
      </w:r>
    </w:p>
    <w:p>
      <w:pPr>
        <w:bidi/>
      </w:pPr>
      <w:r>
        <w:rPr>
          <w:rtl/>
          <w:cs/>
          <w:lang w:val="ar_AE" w:bidi="ar_AE"/>
        </w:rPr>
      </w:r>
      <w:r>
        <w:rPr>
          <w:rtl/>
          <w:cs/>
          <w:lang w:val="ar_AE" w:bidi="ar_AE"/>
        </w:rPr>
        <w:t xml:space="preserve">توقّفوا هنا وناقشوا هذا السؤال في المجموعة: كيف تؤكدون أن شيئًا ما قد فُقد أو يصعب جدًا العثور عليه؟ أوقِفوا الاستماع إلى هذا التسجيل الصوتي هنا. </w:t>
      </w:r>
    </w:p>
    <w:p>
      <w:pPr>
        <w:bidi/>
      </w:pPr>
      <w:r>
        <w:rPr>
          <w:rtl/>
          <w:cs/>
          <w:lang w:val="ar_AE" w:bidi="ar_AE"/>
        </w:rPr>
      </w:r>
      <w:r>
        <w:rPr>
          <w:rtl/>
          <w:cs/>
          <w:lang w:val="ar_AE" w:bidi="ar_AE"/>
        </w:rPr>
        <w:t xml:space="preserve">لهذا السبب تقوم دبورة، أي أن الله اختارها لتقود. تقول دبورة مرتَين إنها تقوم، لأن هذا كان وقتًا مهمًا! هذا هو الوقت الذي بدأت فيه الأمور تتغير في إسرائيل! تقول دبورة إنها أم في إسرائيل. في حين أن دبورة ربما أنجبت أطفالًا في عائلتها، إلا أنها تتحدث هنا عن الطريقة التي بها تعتني ببني إسرائيل وتحميهم تمامًا كما تحمي الأم أطفالها. </w:t>
      </w:r>
    </w:p>
    <w:p>
      <w:pPr>
        <w:bidi/>
      </w:pPr>
      <w:r>
        <w:rPr>
          <w:rtl/>
          <w:cs/>
          <w:lang w:val="ar_AE" w:bidi="ar_AE"/>
        </w:rPr>
      </w:r>
      <w:r>
        <w:rPr>
          <w:rtl/>
          <w:cs/>
          <w:lang w:val="ar_AE" w:bidi="ar_AE"/>
        </w:rPr>
        <w:t xml:space="preserve">توقّفوا هنا وناقشوا هذا السؤال في المجموعة: فكروا في شخص تعرفون يساعد ويحمي الناس مثلما تفعل دبورة. كيف تصفون الطريقة التي يفعل بها ذلك الشخص هذا؟ أوقِفوا الاستماع إلى هذا التسجيل الصوتي هنا. </w:t>
      </w:r>
    </w:p>
    <w:p>
      <w:pPr>
        <w:bidi/>
      </w:pPr>
      <w:r>
        <w:rPr>
          <w:rtl/>
          <w:cs/>
          <w:lang w:val="ar_AE" w:bidi="ar_AE"/>
        </w:rPr>
      </w:r>
      <w:r>
        <w:rPr>
          <w:rtl/>
          <w:cs/>
          <w:lang w:val="ar_AE" w:bidi="ar_AE"/>
        </w:rPr>
        <w:t xml:space="preserve">ثم تُرنم دبورة وباراق أن الحرب كانت عند أبواب بني إسرائيل. تعني دبورة وباراق أن جيش الكنعانيين كان عند إسرائيل، عند أبواب مدنها، وأن الكنعانيين كانوا مستعدين للقتال. لكن دبورة وباراق يقولان إنه لا يستطيع أحد أن يرى الدروع أو الرماح في أيدي بني إسرائيل. لا يعني هذا بالضرورة أن الشعب حرفيًا لم يمتلك هذه الأسلحة، لكنه يعني أنه في ذلك الوقت لم يكن أي من رجال إسرائيل الأربعين ألفًا قد استخدموا أي نوع من الأسلحة لحماية الشعب. ربما كان الأربعون ألفًا تخمين دبورة بشأن عدد رجال إسرائيل القادرين على القتال لكنهم لم يدافعوا عن شعبهم خلال ذلك الوقت. </w:t>
      </w:r>
    </w:p>
    <w:p>
      <w:pPr>
        <w:bidi/>
      </w:pPr>
      <w:r>
        <w:rPr>
          <w:rtl/>
          <w:cs/>
          <w:lang w:val="ar_AE" w:bidi="ar_AE"/>
        </w:rPr>
      </w:r>
      <w:r>
        <w:rPr>
          <w:rtl/>
          <w:cs/>
          <w:lang w:val="ar_AE" w:bidi="ar_AE"/>
        </w:rPr>
        <w:t xml:space="preserve">في المشهد الخامس، تُكرر دبورة وباراق لازِمة أخرى مشابهة للتي بدأوا الترنيمة بها. مرة أخرى، يبتهجون لأن الشعب تطوّع للقتال والقيادة عندما بدأت دبورة وباراق في جمع جيش. تقول دبورة إن قلبها مع قادة الحرب العسكريين. كان الناس يستخدمون الكلمة "قلب" للإشارة إلى حيث أفكار الشخص ومشاعره وقراراته. لذلك تقول دبورة إنها تشعر بالخير لهم، وهي ممتنة لهؤلاء الناس ولما يفعلونه! مرة أخرى، ترنم دبورة وباراق للشعب الذي يستمع، ويطلبان منهم أن يُسبِّحوا يهوه من أجل استعداد القادة للقتال والقيادة. </w:t>
      </w:r>
    </w:p>
    <w:p>
      <w:pPr>
        <w:bidi/>
      </w:pPr>
      <w:r>
        <w:rPr>
          <w:rtl/>
          <w:cs/>
          <w:lang w:val="ar_AE" w:bidi="ar_AE"/>
        </w:rPr>
      </w:r>
      <w:r>
        <w:rPr>
          <w:rtl/>
          <w:cs/>
          <w:lang w:val="ar_AE" w:bidi="ar_AE"/>
        </w:rPr>
        <w:t xml:space="preserve">توقّفوا هنا وناقشوا هذا السؤال في المجموعة: في لغتكم، كيف تتحدّثون عن المكان في الجسد الذي يفكر فيه الشخص ويشعر فيه ويتخذ القرارات؟ فكروا في شخص تشعرون بالامتنان له. كيف تصفون شعوركم تجاه ذلك الشخص؟ أوقِفوا الاستماع إلى هذا التسجيل الصوتي هنا. </w:t>
      </w:r>
    </w:p>
    <w:p>
      <w:pPr>
        <w:bidi/>
      </w:pPr>
      <w:r>
        <w:rPr>
          <w:rtl/>
          <w:cs/>
          <w:lang w:val="ar_AE" w:bidi="ar_AE"/>
        </w:rPr>
      </w:r>
      <w:r>
        <w:rPr>
          <w:rtl/>
          <w:cs/>
          <w:lang w:val="ar_AE" w:bidi="ar_AE"/>
        </w:rPr>
        <w:t xml:space="preserve">مرة أخرى، تمامًا كما في البداية، تدعو دبورة وباراق الناس ليستمعوا، وذلك في قسم جديد. يتحدثون إلى الأثرياء، الذين يستطيعون ركوب الحمير، وإلى عامة الشعب الذين يجب عليهم السير على الأقدام عند رغبتهم في السفَر. تعني دبورة وباراق أنه يجب على الجميع الاستماع إلى أصوات الذين يترنمون بانتصارات يهوه، في أماكن السقي. لقد فعَل يهوه أعمالًا صالحة وصحيحة. حقّق يهوه انتصارات كثيرة، وساعد شعبه أيضًا على تحقيق انتصارات كثيرة! </w:t>
      </w:r>
    </w:p>
    <w:p>
      <w:pPr>
        <w:bidi/>
      </w:pPr>
      <w:r>
        <w:rPr>
          <w:rtl/>
          <w:cs/>
          <w:lang w:val="ar_AE" w:bidi="ar_AE"/>
        </w:rPr>
      </w:r>
      <w:r>
        <w:rPr>
          <w:rtl/>
          <w:cs/>
          <w:lang w:val="ar_AE" w:bidi="ar_AE"/>
        </w:rPr>
        <w:t xml:space="preserve">يتبع السطر الأخير من هذا القسم الكلمات في القِسم التالي، لذلك سنناقش ذلك السطر في المقطع التالي. </w:t>
      </w:r>
    </w:p>
    <w:p>
      <w:pPr>
        <w:bidi/>
      </w:pPr>
      <w:r>
        <w:rPr>
          <w:rtl/>
          <w:cs/>
          <w:lang w:val="ar_AE" w:bidi="ar_AE"/>
        </w:rPr>
      </w:r>
      <w:r>
        <w:rPr>
          <w:rtl/>
          <w:cs/>
          <w:lang w:val="ar_AE" w:bidi="ar_AE"/>
        </w:rPr>
        <w:t xml:space="preserve">والآن ينبغي للمجموعة إعداد مخطط قصة، أو الرسم، أو استعمال مجسَّمات لتجسيد المقطع وتصوُّر أحداثه.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5: 1–11 من التَّرْجَمَة الأسهل فهمًا لكم.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دبورة</w:t>
      </w:r>
    </w:p>
    <w:p>
      <w:pPr>
        <w:pStyle w:val="ListBullet"/>
        <w:bidi/>
        <w:spacing w:line="240" w:lineRule="auto"/>
        <w:ind w:left="720"/>
      </w:pPr>
      <w:r>
        <w:rPr>
          <w:rtl/>
          <w:cs/>
          <w:lang w:val="ar_AE" w:bidi="ar_AE"/>
        </w:rPr>
      </w:r>
      <w:r>
        <w:rPr>
          <w:rtl/>
          <w:cs/>
          <w:lang w:val="ar_AE" w:bidi="ar_AE"/>
        </w:rPr>
        <w:t>بارق، ابن أبينوعم</w:t>
      </w:r>
    </w:p>
    <w:p>
      <w:pPr>
        <w:pStyle w:val="ListBullet"/>
        <w:bidi/>
        <w:spacing w:line="240" w:lineRule="auto"/>
        <w:ind w:left="720"/>
      </w:pPr>
      <w:r>
        <w:rPr>
          <w:rtl/>
          <w:cs/>
          <w:lang w:val="ar_AE" w:bidi="ar_AE"/>
        </w:rPr>
      </w:r>
      <w:r>
        <w:rPr>
          <w:rtl/>
          <w:cs/>
          <w:lang w:val="ar_AE" w:bidi="ar_AE"/>
        </w:rPr>
        <w:t>جميع شعب إسرائيل، أغنياء أو من عامة الشعب، بما في ذلك القادة والرجال الذين حاربوا الكنعانيين.</w:t>
      </w:r>
    </w:p>
    <w:p>
      <w:pPr>
        <w:pStyle w:val="ListBullet"/>
        <w:bidi/>
        <w:spacing w:line="240" w:lineRule="auto"/>
        <w:ind w:left="720"/>
      </w:pPr>
      <w:r>
        <w:rPr>
          <w:rtl/>
          <w:cs/>
          <w:lang w:val="ar_AE" w:bidi="ar_AE"/>
        </w:rPr>
      </w:r>
      <w:r>
        <w:rPr>
          <w:rtl/>
          <w:cs/>
          <w:lang w:val="ar_AE" w:bidi="ar_AE"/>
        </w:rPr>
        <w:t xml:space="preserve">يهوه، إله إسرائيل </w:t>
      </w:r>
    </w:p>
    <w:p>
      <w:pPr>
        <w:pStyle w:val="ListBullet"/>
        <w:bidi/>
        <w:spacing w:line="240" w:lineRule="auto"/>
        <w:ind w:left="720"/>
      </w:pPr>
      <w:r>
        <w:rPr>
          <w:rtl/>
          <w:cs/>
          <w:lang w:val="ar_AE" w:bidi="ar_AE"/>
        </w:rPr>
      </w:r>
      <w:r>
        <w:rPr>
          <w:rtl/>
          <w:cs/>
          <w:lang w:val="ar_AE" w:bidi="ar_AE"/>
        </w:rPr>
        <w:t>ملوك وحُكّام الكنعانيين</w:t>
      </w:r>
    </w:p>
    <w:p>
      <w:pPr>
        <w:pStyle w:val="ListBullet"/>
        <w:bidi/>
        <w:spacing w:line="240" w:lineRule="auto"/>
        <w:ind w:left="720"/>
      </w:pPr>
      <w:r>
        <w:rPr>
          <w:rtl/>
          <w:cs/>
          <w:lang w:val="ar_AE" w:bidi="ar_AE"/>
        </w:rPr>
      </w:r>
      <w:r>
        <w:rPr>
          <w:rtl/>
          <w:cs/>
          <w:lang w:val="ar_AE" w:bidi="ar_AE"/>
        </w:rPr>
        <w:t>شَمْجَرَ، بْنِ عَنَاةَ</w:t>
      </w:r>
    </w:p>
    <w:p>
      <w:pPr>
        <w:pStyle w:val="ListBullet"/>
        <w:bidi/>
        <w:spacing w:line="240" w:lineRule="auto"/>
        <w:ind w:left="720"/>
      </w:pPr>
      <w:r>
        <w:rPr>
          <w:rtl/>
          <w:cs/>
          <w:lang w:val="ar_AE" w:bidi="ar_AE"/>
        </w:rPr>
      </w:r>
      <w:r>
        <w:rPr>
          <w:rtl/>
          <w:cs/>
          <w:lang w:val="ar_AE" w:bidi="ar_AE"/>
        </w:rPr>
        <w:t>ياعيل</w:t>
      </w:r>
    </w:p>
    <w:p>
      <w:pPr>
        <w:pStyle w:val="ListBullet"/>
        <w:bidi/>
        <w:spacing w:line="240" w:lineRule="auto"/>
        <w:ind w:left="720"/>
      </w:pPr>
      <w:r>
        <w:rPr>
          <w:rtl/>
          <w:cs/>
          <w:lang w:val="ar_AE" w:bidi="ar_AE"/>
        </w:rPr>
      </w:r>
      <w:r>
        <w:rPr>
          <w:rtl/>
          <w:cs/>
          <w:lang w:val="ar_AE" w:bidi="ar_AE"/>
        </w:rPr>
        <w:t xml:space="preserve">آلهة أخرى </w:t>
      </w:r>
    </w:p>
    <w:p>
      <w:pPr>
        <w:pStyle w:val="ListBullet"/>
        <w:bidi/>
        <w:spacing w:line="240" w:lineRule="auto"/>
        <w:ind w:left="720"/>
      </w:pPr>
      <w:r>
        <w:rPr>
          <w:rtl/>
          <w:cs/>
          <w:lang w:val="ar_AE" w:bidi="ar_AE"/>
        </w:rPr>
      </w:r>
      <w:r>
        <w:rPr>
          <w:rtl/>
          <w:cs/>
          <w:lang w:val="ar_AE" w:bidi="ar_AE"/>
        </w:rPr>
        <w:t>والأشخاص الذين يرنمون في أماكن السقي.</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ذلك اليوم عينه، بعد المعركة، رنَّمت دبورة هذه الترنيمة مع باراق بن أبينوعم:</w:t>
      </w:r>
    </w:p>
    <w:p>
      <w:pPr>
        <w:bidi/>
      </w:pPr>
      <w:r>
        <w:rPr>
          <w:rtl/>
          <w:cs/>
          <w:lang w:val="ar_AE" w:bidi="ar_AE"/>
        </w:rPr>
      </w:r>
      <w:r>
        <w:rPr>
          <w:rtl/>
          <w:cs/>
          <w:lang w:val="ar_AE" w:bidi="ar_AE"/>
        </w:rPr>
        <w:t xml:space="preserve">"لأَجْلِ قِيَادَةِ الْقُوَّادِ فِي إِسْرَائِيلَ، </w:t>
      </w:r>
    </w:p>
    <w:p>
      <w:pPr>
        <w:bidi/>
      </w:pPr>
      <w:r>
        <w:rPr>
          <w:rtl/>
          <w:cs/>
          <w:lang w:val="ar_AE" w:bidi="ar_AE"/>
        </w:rPr>
      </w:r>
      <w:r>
        <w:rPr>
          <w:rtl/>
          <w:cs/>
          <w:lang w:val="ar_AE" w:bidi="ar_AE"/>
        </w:rPr>
        <w:t xml:space="preserve">لأَجْلِ انْتِدَابِ الشَّعْبِ، </w:t>
      </w:r>
    </w:p>
    <w:p>
      <w:pPr>
        <w:bidi/>
      </w:pPr>
      <w:r>
        <w:rPr>
          <w:rtl/>
          <w:cs/>
          <w:lang w:val="ar_AE" w:bidi="ar_AE"/>
        </w:rPr>
      </w:r>
      <w:r>
        <w:rPr>
          <w:rtl/>
          <w:cs/>
          <w:lang w:val="ar_AE" w:bidi="ar_AE"/>
        </w:rPr>
        <w:t xml:space="preserve">بَارِكُوا الرَّبَّ. </w:t>
      </w:r>
    </w:p>
    <w:p>
      <w:pPr>
        <w:bidi/>
      </w:pPr>
      <w:r>
        <w:rPr>
          <w:rtl/>
          <w:cs/>
          <w:lang w:val="ar_AE" w:bidi="ar_AE"/>
        </w:rPr>
      </w:r>
      <w:r>
        <w:rPr>
          <w:rtl/>
          <w:cs/>
          <w:lang w:val="ar_AE" w:bidi="ar_AE"/>
        </w:rPr>
        <w:t xml:space="preserve">اِسْمَعُوا أَيُّهَا الْمُلُوكُ، وَاصْغَوْا أَيُّهَا الْعُظَمَاءُ. </w:t>
      </w:r>
    </w:p>
    <w:p>
      <w:pPr>
        <w:bidi/>
      </w:pPr>
      <w:r>
        <w:rPr>
          <w:rtl/>
          <w:cs/>
          <w:lang w:val="ar_AE" w:bidi="ar_AE"/>
        </w:rPr>
      </w:r>
      <w:r>
        <w:rPr>
          <w:rtl/>
          <w:cs/>
          <w:lang w:val="ar_AE" w:bidi="ar_AE"/>
        </w:rPr>
        <w:t xml:space="preserve">أَنَا، أَنَا لِلرَّبِّ أَتَرَنَّمُ. </w:t>
      </w:r>
    </w:p>
    <w:p>
      <w:pPr>
        <w:bidi/>
      </w:pPr>
      <w:r>
        <w:rPr>
          <w:rtl/>
          <w:cs/>
          <w:lang w:val="ar_AE" w:bidi="ar_AE"/>
        </w:rPr>
      </w:r>
      <w:r>
        <w:rPr>
          <w:rtl/>
          <w:cs/>
          <w:lang w:val="ar_AE" w:bidi="ar_AE"/>
        </w:rPr>
        <w:t xml:space="preserve">أُزَمِّرُ لِلرَّبِّ إِلَهِ إِسْرَائِيلَ". </w:t>
      </w:r>
    </w:p>
    <w:p>
      <w:pPr>
        <w:bidi/>
      </w:pPr>
      <w:r>
        <w:rPr>
          <w:rtl/>
          <w:cs/>
          <w:lang w:val="ar_AE" w:bidi="ar_AE"/>
        </w:rPr>
      </w:r>
      <w:r>
        <w:rPr>
          <w:rtl/>
          <w:cs/>
          <w:lang w:val="ar_AE" w:bidi="ar_AE"/>
        </w:rPr>
        <w:t>أوقفوا التمثيل. اسألوا الشخص الذي يؤدي دور دبورة: "بماذا تشعرين أو فيمَ تفكرين؟" قد تجيب الشخصية بعبارات مثل:</w:t>
      </w:r>
    </w:p>
    <w:p>
      <w:pPr>
        <w:pStyle w:val="ListBullet"/>
        <w:bidi/>
        <w:spacing w:line="240" w:lineRule="auto"/>
        <w:ind w:left="720"/>
      </w:pPr>
      <w:r>
        <w:rPr>
          <w:rtl/>
          <w:cs/>
          <w:lang w:val="ar_AE" w:bidi="ar_AE"/>
        </w:rPr>
      </w:r>
      <w:r>
        <w:rPr>
          <w:rtl/>
          <w:cs/>
          <w:lang w:val="ar_AE" w:bidi="ar_AE"/>
        </w:rPr>
        <w:t>"أشعر بفرَح غامر - إلهنا قوي! وهو قد خلَّصنا! أريد أن أرنِّم وأخبر الجميع بما فعله يهوه!" أو</w:t>
      </w:r>
    </w:p>
    <w:p>
      <w:pPr>
        <w:pStyle w:val="ListBullet"/>
        <w:bidi/>
        <w:spacing w:line="240" w:lineRule="auto"/>
        <w:ind w:left="720"/>
      </w:pPr>
      <w:r>
        <w:rPr>
          <w:rtl/>
          <w:cs/>
          <w:lang w:val="ar_AE" w:bidi="ar_AE"/>
        </w:rPr>
      </w:r>
      <w:r>
        <w:rPr>
          <w:rtl/>
          <w:cs/>
          <w:lang w:val="ar_AE" w:bidi="ar_AE"/>
        </w:rPr>
        <w:t>"عندما تكون الحياة صعبة، أو قد مرَّت سنوات عدّة منذ هذا النصر، قد يكون من الصعب تذكّر كل الأشياء التي حدثتْ. سأنشئ ترنيمةً يمكن للناس الاستمرار في ترنيمها لكي يتذكَّروا أن إلهنا يهتم بنا ويحمينا"؛ أو</w:t>
      </w:r>
    </w:p>
    <w:p>
      <w:pPr>
        <w:pStyle w:val="ListBullet"/>
        <w:bidi/>
        <w:spacing w:line="240" w:lineRule="auto"/>
        <w:ind w:left="720"/>
      </w:pPr>
      <w:r>
        <w:rPr>
          <w:rtl/>
          <w:cs/>
          <w:lang w:val="ar_AE" w:bidi="ar_AE"/>
        </w:rPr>
      </w:r>
      <w:r>
        <w:rPr>
          <w:rtl/>
          <w:cs/>
          <w:lang w:val="ar_AE" w:bidi="ar_AE"/>
        </w:rPr>
        <w:t xml:space="preserve">"لم يكُن بإمكاننا هزيمة الكنعانيين دون معونة الله. لقد اختارنا الله لنقود، وقد أعطى الشعب الشجاعة، وجعلنا نهزم الكنعانيين، وأنا مُمتن جدًا لما فعله يهوه".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رنَّمت دبورة وباراق قائلَين: </w:t>
      </w:r>
    </w:p>
    <w:p>
      <w:pPr>
        <w:bidi/>
      </w:pPr>
      <w:r>
        <w:rPr>
          <w:rtl/>
          <w:cs/>
          <w:lang w:val="ar_AE" w:bidi="ar_AE"/>
        </w:rPr>
      </w:r>
      <w:r>
        <w:rPr>
          <w:rtl/>
          <w:cs/>
          <w:lang w:val="ar_AE" w:bidi="ar_AE"/>
        </w:rPr>
        <w:t xml:space="preserve">"يَا رَبُّ بِخُرُوجِكَ مِنْ سِعِيرَ، </w:t>
      </w:r>
    </w:p>
    <w:p>
      <w:pPr>
        <w:bidi/>
      </w:pPr>
      <w:r>
        <w:rPr>
          <w:rtl/>
          <w:cs/>
          <w:lang w:val="ar_AE" w:bidi="ar_AE"/>
        </w:rPr>
      </w:r>
      <w:r>
        <w:rPr>
          <w:rtl/>
          <w:cs/>
          <w:lang w:val="ar_AE" w:bidi="ar_AE"/>
        </w:rPr>
        <w:t xml:space="preserve">بِصُعُودِكَ مِنْ صَحْرَاءِ أَدُومَ، </w:t>
      </w:r>
    </w:p>
    <w:p>
      <w:pPr>
        <w:bidi/>
      </w:pPr>
      <w:r>
        <w:rPr>
          <w:rtl/>
          <w:cs/>
          <w:lang w:val="ar_AE" w:bidi="ar_AE"/>
        </w:rPr>
      </w:r>
      <w:r>
        <w:rPr>
          <w:rtl/>
          <w:cs/>
          <w:lang w:val="ar_AE" w:bidi="ar_AE"/>
        </w:rPr>
        <w:t xml:space="preserve">الأَرْضُ ارْتَعَدَتِ. </w:t>
      </w:r>
    </w:p>
    <w:p>
      <w:pPr>
        <w:bidi/>
      </w:pPr>
      <w:r>
        <w:rPr>
          <w:rtl/>
          <w:cs/>
          <w:lang w:val="ar_AE" w:bidi="ar_AE"/>
        </w:rPr>
      </w:r>
      <w:r>
        <w:rPr>
          <w:rtl/>
          <w:cs/>
          <w:lang w:val="ar_AE" w:bidi="ar_AE"/>
        </w:rPr>
        <w:t xml:space="preserve">السَّمَاوَاتُ أَيْضًا قَطَرَتْ. كَذَلِكَ السُّحُبُ قَطَرَتْ مَاءً. </w:t>
      </w:r>
    </w:p>
    <w:p>
      <w:pPr>
        <w:bidi/>
      </w:pPr>
      <w:r>
        <w:rPr>
          <w:rtl/>
          <w:cs/>
          <w:lang w:val="ar_AE" w:bidi="ar_AE"/>
        </w:rPr>
      </w:r>
      <w:r>
        <w:rPr>
          <w:rtl/>
          <w:cs/>
          <w:lang w:val="ar_AE" w:bidi="ar_AE"/>
        </w:rPr>
        <w:t xml:space="preserve">تَزَلْزَلَتِ الْجِبَالُ مِنْ وَجْهِ الرَّبِّ، وَسِينَاءُ هَذَا </w:t>
      </w:r>
    </w:p>
    <w:p>
      <w:pPr>
        <w:bidi/>
      </w:pPr>
      <w:r>
        <w:rPr>
          <w:rtl/>
          <w:cs/>
          <w:lang w:val="ar_AE" w:bidi="ar_AE"/>
        </w:rPr>
      </w:r>
      <w:r>
        <w:rPr>
          <w:rtl/>
          <w:cs/>
          <w:lang w:val="ar_AE" w:bidi="ar_AE"/>
        </w:rPr>
        <w:t xml:space="preserve">مِنْ وَجْهِ الرَّبِّ إِلَهِ إِسْرَائِيلَ". </w:t>
      </w:r>
    </w:p>
    <w:p>
      <w:pPr>
        <w:bidi/>
      </w:pPr>
      <w:r>
        <w:rPr>
          <w:rtl/>
          <w:cs/>
          <w:lang w:val="ar_AE" w:bidi="ar_AE"/>
        </w:rPr>
      </w:r>
      <w:r>
        <w:rPr>
          <w:rtl/>
          <w:cs/>
          <w:lang w:val="ar_AE" w:bidi="ar_AE"/>
        </w:rPr>
        <w:t>أوقفوا التمثيل. اسألوا الشخص الذي يؤدي دور يهوه: «بماذا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"جعلتُ الأرض تهتز، والأمطار تتساقط. أريد أن يرى شعبي أنني أقوى من الأشياء التي يمكن أن تؤذيه أو تهاجمه. سأحميهم كما وعدت. أريد أيضًا أن يتذكر شعبي وصيتي بعدم الاتِّكال على آلهة أخرى. إذا فعلوا ذلك، فسأعاقبهم مرة أخرى"؛ أو</w:t>
      </w:r>
    </w:p>
    <w:p>
      <w:pPr>
        <w:pStyle w:val="ListBullet"/>
        <w:bidi/>
        <w:spacing w:line="240" w:lineRule="auto"/>
        <w:ind w:left="720"/>
      </w:pPr>
      <w:r>
        <w:rPr>
          <w:rtl/>
          <w:cs/>
          <w:lang w:val="ar_AE" w:bidi="ar_AE"/>
        </w:rPr>
      </w:r>
      <w:r>
        <w:rPr>
          <w:rtl/>
          <w:cs/>
          <w:lang w:val="ar_AE" w:bidi="ar_AE"/>
        </w:rPr>
        <w:t xml:space="preserve">يجب على بني إسرائيل أن يتذكروا أنني اخترتهم ليكونوا شعبي. أريد عَلاقةً وثيقةً ببني إسرائيل، وقد أخبرتهم كيف يمكنهم الحفاظ على هذه العَلاقة الوثيقة عندما تحدثتُ إليهم في جبل سيناء"؛ أو </w:t>
      </w:r>
    </w:p>
    <w:p>
      <w:pPr>
        <w:pStyle w:val="ListBullet"/>
        <w:bidi/>
        <w:spacing w:line="240" w:lineRule="auto"/>
        <w:ind w:left="720"/>
      </w:pPr>
      <w:r>
        <w:rPr>
          <w:rtl/>
          <w:cs/>
          <w:lang w:val="ar_AE" w:bidi="ar_AE"/>
        </w:rPr>
      </w:r>
      <w:r>
        <w:rPr>
          <w:rtl/>
          <w:cs/>
          <w:lang w:val="ar_AE" w:bidi="ar_AE"/>
        </w:rPr>
        <w:t>"أفرح عندما يُرنِّم شعبي لي ويكرمني".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واصلت دبورة وباراق الترنيم: "فِي أَيَّامِ شَمْجَرَ بْنِ عَنَاةَ، فِي أَيَّامِ يَاعِيلَ، </w:t>
      </w:r>
    </w:p>
    <w:p>
      <w:pPr>
        <w:bidi/>
      </w:pPr>
      <w:r>
        <w:rPr>
          <w:rtl/>
          <w:cs/>
          <w:lang w:val="ar_AE" w:bidi="ar_AE"/>
        </w:rPr>
      </w:r>
      <w:r>
        <w:rPr>
          <w:rtl/>
          <w:cs/>
          <w:lang w:val="ar_AE" w:bidi="ar_AE"/>
        </w:rPr>
        <w:t xml:space="preserve">اسْتَرَاحَتِ الطُّرُقُ، وَعَابِرُو السُّبُلِ سَارُوا فِي مَسَالِكَ مُعْوَجَّةٍ. </w:t>
      </w:r>
    </w:p>
    <w:p>
      <w:pPr>
        <w:bidi/>
      </w:pPr>
      <w:r>
        <w:rPr>
          <w:rtl/>
          <w:cs/>
          <w:lang w:val="ar_AE" w:bidi="ar_AE"/>
        </w:rPr>
      </w:r>
      <w:r>
        <w:rPr>
          <w:rtl/>
          <w:cs/>
          <w:lang w:val="ar_AE" w:bidi="ar_AE"/>
        </w:rPr>
        <w:t xml:space="preserve">خُذِلَ الْحُكَّامُ فِي إِسْرَائِيلَ. </w:t>
      </w:r>
    </w:p>
    <w:p>
      <w:pPr>
        <w:bidi/>
      </w:pPr>
      <w:r>
        <w:rPr>
          <w:rtl/>
          <w:cs/>
          <w:lang w:val="ar_AE" w:bidi="ar_AE"/>
        </w:rPr>
      </w:r>
      <w:r>
        <w:rPr>
          <w:rtl/>
          <w:cs/>
          <w:lang w:val="ar_AE" w:bidi="ar_AE"/>
        </w:rPr>
        <w:t xml:space="preserve">خُذِلُوا حَتَّى قُمْتُ أَنَا دَبُورَةُ. </w:t>
      </w:r>
    </w:p>
    <w:p>
      <w:pPr>
        <w:bidi/>
      </w:pPr>
      <w:r>
        <w:rPr>
          <w:rtl/>
          <w:cs/>
          <w:lang w:val="ar_AE" w:bidi="ar_AE"/>
        </w:rPr>
      </w:r>
      <w:r>
        <w:rPr>
          <w:rtl/>
          <w:cs/>
          <w:lang w:val="ar_AE" w:bidi="ar_AE"/>
        </w:rPr>
        <w:t xml:space="preserve">قُمْتُ أُمًا فِي إِسْرَائِيلَ. </w:t>
      </w:r>
    </w:p>
    <w:p>
      <w:pPr>
        <w:bidi/>
      </w:pPr>
      <w:r>
        <w:rPr>
          <w:rtl/>
          <w:cs/>
          <w:lang w:val="ar_AE" w:bidi="ar_AE"/>
        </w:rPr>
      </w:r>
      <w:r>
        <w:rPr>
          <w:rtl/>
          <w:cs/>
          <w:lang w:val="ar_AE" w:bidi="ar_AE"/>
        </w:rPr>
        <w:t xml:space="preserve">اِخْتَارَ آلِهَةً حَدِيثَةً. حِينَئِذٍ حَرْبُ الأَبْوَابِ. </w:t>
      </w:r>
    </w:p>
    <w:p>
      <w:pPr>
        <w:bidi/>
      </w:pPr>
      <w:r>
        <w:rPr>
          <w:rtl/>
          <w:cs/>
          <w:lang w:val="ar_AE" w:bidi="ar_AE"/>
        </w:rPr>
      </w:r>
      <w:r>
        <w:rPr>
          <w:rtl/>
          <w:cs/>
          <w:lang w:val="ar_AE" w:bidi="ar_AE"/>
        </w:rPr>
        <w:t xml:space="preserve">هَلْ كَانَ يُرَى مِجَنٌّ أَوْ رُمْحٌ فِي أَرْبَعِينَ أَلْفًا مِنْ إِسْرَائِيلَ؟ </w:t>
      </w:r>
    </w:p>
    <w:p>
      <w:pPr>
        <w:bidi/>
      </w:pPr>
      <w:r>
        <w:rPr>
          <w:rtl/>
          <w:cs/>
          <w:lang w:val="ar_AE" w:bidi="ar_AE"/>
        </w:rPr>
      </w:r>
      <w:r>
        <w:rPr>
          <w:rtl/>
          <w:cs/>
          <w:lang w:val="ar_AE" w:bidi="ar_AE"/>
        </w:rPr>
        <w:t xml:space="preserve">قَلْبِي نَحْوَ قُضَاةِ إِسْرَائِيلَ </w:t>
      </w:r>
    </w:p>
    <w:p>
      <w:pPr>
        <w:bidi/>
      </w:pPr>
      <w:r>
        <w:rPr>
          <w:rtl/>
          <w:cs/>
          <w:lang w:val="ar_AE" w:bidi="ar_AE"/>
        </w:rPr>
      </w:r>
      <w:r>
        <w:rPr>
          <w:rtl/>
          <w:cs/>
          <w:lang w:val="ar_AE" w:bidi="ar_AE"/>
        </w:rPr>
        <w:t xml:space="preserve">الْمُنْتَدِبِينَ فِي الشَّعْبِ، </w:t>
      </w:r>
    </w:p>
    <w:p>
      <w:pPr>
        <w:bidi/>
      </w:pPr>
      <w:r>
        <w:rPr>
          <w:rtl/>
          <w:cs/>
          <w:lang w:val="ar_AE" w:bidi="ar_AE"/>
        </w:rPr>
      </w:r>
      <w:r>
        <w:rPr>
          <w:rtl/>
          <w:cs/>
          <w:lang w:val="ar_AE" w:bidi="ar_AE"/>
        </w:rPr>
        <w:t>بَارِكُوا الرَّبَّ!"</w:t>
      </w:r>
    </w:p>
    <w:p>
      <w:pPr>
        <w:bidi/>
      </w:pPr>
      <w:r>
        <w:rPr>
          <w:rtl/>
          <w:cs/>
          <w:lang w:val="ar_AE" w:bidi="ar_AE"/>
        </w:rPr>
      </w:r>
      <w:r>
        <w:rPr>
          <w:rtl/>
          <w:cs/>
          <w:lang w:val="ar_AE" w:bidi="ar_AE"/>
        </w:rPr>
        <w:t>أوقفوا التمثيل. اسألوا الشخص الذي يؤدي دور واحد من قادة شعب إسرائيل: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"لقد رأيتُ مدى خوف الناس في إسرائيل. لن يحارب أحد! كنت خائفًا من أعدائنا أيضًا، لكن عندما طلب منا باراق أن نجتمع للقتال، كنت أعلم أنه ينبغي لي التطوُّع. أظن أن الله ساعدني على التحلي بالشجاعة!" أو</w:t>
      </w:r>
    </w:p>
    <w:p>
      <w:pPr>
        <w:pStyle w:val="ListBullet"/>
        <w:bidi/>
        <w:spacing w:line="240" w:lineRule="auto"/>
        <w:ind w:left="720"/>
      </w:pPr>
      <w:r>
        <w:rPr>
          <w:rtl/>
          <w:cs/>
          <w:lang w:val="ar_AE" w:bidi="ar_AE"/>
        </w:rPr>
      </w:r>
      <w:r>
        <w:rPr>
          <w:rtl/>
          <w:cs/>
          <w:lang w:val="ar_AE" w:bidi="ar_AE"/>
        </w:rPr>
        <w:t>"الناس في مجتمعي يحترمونني. كنتُ أعلم أنه إذا تطوعتُ للقتال، سيتَّبع رجال آخرون مثالي ويفعلون الشيء ذاته"؛ أو</w:t>
      </w:r>
    </w:p>
    <w:p>
      <w:pPr>
        <w:pStyle w:val="ListBullet"/>
        <w:bidi/>
        <w:spacing w:line="240" w:lineRule="auto"/>
        <w:ind w:left="720"/>
      </w:pPr>
      <w:r>
        <w:rPr>
          <w:rtl/>
          <w:cs/>
          <w:lang w:val="ar_AE" w:bidi="ar_AE"/>
        </w:rPr>
      </w:r>
      <w:r>
        <w:rPr>
          <w:rtl/>
          <w:cs/>
          <w:lang w:val="ar_AE" w:bidi="ar_AE"/>
        </w:rPr>
        <w:t xml:space="preserve">"نلتُ كرامةً لأن دبورة وباراق شملاني في ترنيمتهما. لذلك، أنا سعيد لأنني اخترتُ الانضمام إلى الرجال الآخرين في القتال".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رنَّمت دبورة وبارق،</w:t>
      </w:r>
    </w:p>
    <w:p>
      <w:pPr>
        <w:bidi/>
      </w:pPr>
      <w:r>
        <w:rPr>
          <w:rtl/>
          <w:cs/>
          <w:lang w:val="ar_AE" w:bidi="ar_AE"/>
        </w:rPr>
      </w:r>
      <w:r>
        <w:rPr>
          <w:rtl/>
          <w:cs/>
          <w:lang w:val="ar_AE" w:bidi="ar_AE"/>
        </w:rPr>
        <w:t xml:space="preserve">"أَيُّهَا الرَّاكِبُونَ الأُتُنَ الصُّحْرَ، الْجَالِسُونَ عَلَى طَنَافِسَ، </w:t>
      </w:r>
    </w:p>
    <w:p>
      <w:pPr>
        <w:bidi/>
      </w:pPr>
      <w:r>
        <w:rPr>
          <w:rtl/>
          <w:cs/>
          <w:lang w:val="ar_AE" w:bidi="ar_AE"/>
        </w:rPr>
      </w:r>
      <w:r>
        <w:rPr>
          <w:rtl/>
          <w:cs/>
          <w:lang w:val="ar_AE" w:bidi="ar_AE"/>
        </w:rPr>
        <w:t xml:space="preserve">وَالسَّالِكُونَ فِي الطَّرِيقِ، سَبِّحُوا! مِنْ صَوْتِ الْمُحَاصِّينَ بَيْنَ الأَحْوَاضِ </w:t>
      </w:r>
    </w:p>
    <w:p>
      <w:pPr>
        <w:bidi/>
      </w:pPr>
      <w:r>
        <w:rPr>
          <w:rtl/>
          <w:cs/>
          <w:lang w:val="ar_AE" w:bidi="ar_AE"/>
        </w:rPr>
      </w:r>
      <w:r>
        <w:rPr>
          <w:rtl/>
          <w:cs/>
          <w:lang w:val="ar_AE" w:bidi="ar_AE"/>
        </w:rPr>
        <w:t xml:space="preserve">هُنَاكَ يُثْنُونَ عَلَى حَقِّ الرَّبِّ، </w:t>
      </w:r>
    </w:p>
    <w:p>
      <w:pPr>
        <w:bidi/>
      </w:pPr>
      <w:r>
        <w:rPr>
          <w:rtl/>
          <w:cs/>
          <w:lang w:val="ar_AE" w:bidi="ar_AE"/>
        </w:rPr>
      </w:r>
      <w:r>
        <w:rPr>
          <w:rtl/>
          <w:cs/>
          <w:lang w:val="ar_AE" w:bidi="ar_AE"/>
        </w:rPr>
        <w:t xml:space="preserve">حَقِّ حُكَّامِهِ فِي إِسْرَائِيلَ. حِينَئِذٍ نَزَلَ شَعْبُ الرَّبِّ إِلَى الأَبْوَابِ". </w:t>
      </w:r>
    </w:p>
    <w:p>
      <w:pPr>
        <w:bidi/>
      </w:pPr>
      <w:r>
        <w:rPr>
          <w:rtl/>
          <w:cs/>
          <w:lang w:val="ar_AE" w:bidi="ar_AE"/>
        </w:rPr>
      </w:r>
      <w:r>
        <w:rPr>
          <w:rtl/>
          <w:cs/>
          <w:lang w:val="ar_AE" w:bidi="ar_AE"/>
        </w:rPr>
        <w:t>أوقفوا التمثيل. اسألوا الشخص الذي يؤدي دور واحد من شعب إسرائيل: "بماذا تشعر أو تفكر عندما تسمع هذه الترنيمة؟" قد تجيب الشخصية بعبارات مثل:</w:t>
      </w:r>
    </w:p>
    <w:p>
      <w:pPr>
        <w:pStyle w:val="ListBullet"/>
        <w:bidi/>
        <w:spacing w:line="240" w:lineRule="auto"/>
        <w:ind w:left="720"/>
      </w:pPr>
      <w:r>
        <w:rPr>
          <w:rtl/>
          <w:cs/>
          <w:lang w:val="ar_AE" w:bidi="ar_AE"/>
        </w:rPr>
      </w:r>
      <w:r>
        <w:rPr>
          <w:rtl/>
          <w:cs/>
          <w:lang w:val="ar_AE" w:bidi="ar_AE"/>
        </w:rPr>
        <w:t>"لفترة طويلة، كُنَّا خائفين من الكنعانيين. الآن سنتمكن من السفر على طول الطرق مرة أخرى، ونتجمع بحُريّة عند أماكن السقي كما كنا نفعل من قبل!" أو</w:t>
      </w:r>
    </w:p>
    <w:p>
      <w:pPr>
        <w:pStyle w:val="ListBullet"/>
        <w:bidi/>
        <w:spacing w:line="240" w:lineRule="auto"/>
        <w:ind w:left="720"/>
      </w:pPr>
      <w:r>
        <w:rPr>
          <w:rtl/>
          <w:cs/>
          <w:lang w:val="ar_AE" w:bidi="ar_AE"/>
        </w:rPr>
      </w:r>
      <w:r>
        <w:rPr>
          <w:rtl/>
          <w:cs/>
          <w:lang w:val="ar_AE" w:bidi="ar_AE"/>
        </w:rPr>
        <w:t>"كنتُ بعيدًا عن كل الأحداث، ولا أعرف ما الذي يتحدث عنه الجميع!" أو</w:t>
      </w:r>
    </w:p>
    <w:p>
      <w:pPr>
        <w:pStyle w:val="ListBullet"/>
        <w:bidi/>
        <w:spacing w:line="240" w:lineRule="auto"/>
        <w:ind w:left="720"/>
      </w:pPr>
      <w:r>
        <w:rPr>
          <w:rtl/>
          <w:cs/>
          <w:lang w:val="ar_AE" w:bidi="ar_AE"/>
        </w:rPr>
      </w:r>
      <w:r>
        <w:rPr>
          <w:rtl/>
          <w:cs/>
          <w:lang w:val="ar_AE" w:bidi="ar_AE"/>
        </w:rPr>
        <w:t>"مدهوش مما أسمع. لم نتحدث عن يهوه منذ زمن طويل، لأننا عبدنا آلهة أخرى. الآن، أرى أن يهوه أقوى من تلك الآلهة الأخرى، وأريد أن أسمع المزيد عنه!"</w:t>
      </w:r>
    </w:p>
    <w:p>
      <w:pPr>
        <w:bidi/>
      </w:pPr>
      <w:r>
        <w:rPr>
          <w:rtl/>
          <w:cs/>
          <w:lang w:val="ar_AE" w:bidi="ar_AE"/>
        </w:rPr>
      </w:r>
      <w:r>
        <w:rPr>
          <w:rtl/>
          <w:cs/>
          <w:lang w:val="ar_AE" w:bidi="ar_AE"/>
        </w:rPr>
        <w:t>اسألوا الشخص الذي يؤدي دور الذين يُرنِّمون في أماكن السقي: "بماذا تشعرون أو تفكرون عندما تسمعون هذه الترنيمة؟" قد تجيب الشخصية بعبارات مثل:</w:t>
      </w:r>
    </w:p>
    <w:p>
      <w:pPr>
        <w:pStyle w:val="ListBullet"/>
        <w:bidi/>
        <w:spacing w:line="240" w:lineRule="auto"/>
        <w:ind w:left="720"/>
      </w:pPr>
      <w:r>
        <w:rPr>
          <w:rtl/>
          <w:cs/>
          <w:lang w:val="ar_AE" w:bidi="ar_AE"/>
        </w:rPr>
      </w:r>
      <w:r>
        <w:rPr>
          <w:rtl/>
          <w:cs/>
          <w:lang w:val="ar_AE" w:bidi="ar_AE"/>
        </w:rPr>
        <w:t>"مُتعجِّب من جميع الأشياء التي حدثت! أريد أن أخبر الجميع بذلك ولذلك، سأذهب لأرنِّم في الأماكن التي يجتمع فيها الناس"؛ أو</w:t>
      </w:r>
    </w:p>
    <w:p>
      <w:pPr>
        <w:pStyle w:val="ListBullet"/>
        <w:bidi/>
        <w:spacing w:line="240" w:lineRule="auto"/>
        <w:ind w:left="720"/>
      </w:pPr>
      <w:r>
        <w:rPr>
          <w:rtl/>
          <w:cs/>
          <w:lang w:val="ar_AE" w:bidi="ar_AE"/>
        </w:rPr>
      </w:r>
      <w:r>
        <w:rPr>
          <w:rtl/>
          <w:cs/>
          <w:lang w:val="ar_AE" w:bidi="ar_AE"/>
        </w:rPr>
        <w:t>"أعلم أن يهوه هو الذي خلّصنا، وأريد أن يعرف الجميع ذلك أيضًا"؛ أو</w:t>
      </w:r>
    </w:p>
    <w:p>
      <w:pPr>
        <w:pStyle w:val="ListBullet"/>
        <w:bidi/>
        <w:spacing w:line="240" w:lineRule="auto"/>
        <w:ind w:left="720"/>
      </w:pPr>
      <w:r>
        <w:rPr>
          <w:rtl/>
          <w:cs/>
          <w:lang w:val="ar_AE" w:bidi="ar_AE"/>
        </w:rPr>
      </w:r>
      <w:r>
        <w:rPr>
          <w:rtl/>
          <w:cs/>
          <w:lang w:val="ar_AE" w:bidi="ar_AE"/>
        </w:rPr>
        <w:t xml:space="preserve">"يجب أن نحتفل بهذا النصر! هذا حدَث عظيم ويجب أن نقضي وقتًا لنفرح ونتكلَّم عن جميع الأمور التي حدثت.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القضاة 5: 1–11 من التَّرْجَمَة الأسهل فهمًا لكم.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تستخدم دبورة في ترنيمها عدة كلمات للحديث عن الأشخاص في موضع قيادة. </w:t>
      </w:r>
    </w:p>
    <w:p>
      <w:pPr>
        <w:bidi/>
      </w:pPr>
      <w:r>
        <w:rPr>
          <w:rtl/>
          <w:cs/>
          <w:lang w:val="ar_AE" w:bidi="ar_AE"/>
        </w:rPr>
      </w:r>
      <w:r>
        <w:rPr>
          <w:rtl/>
          <w:cs/>
          <w:lang w:val="ar_AE" w:bidi="ar_AE"/>
        </w:rPr>
        <w:t xml:space="preserve">في بداية ترنيمها، تستخدم دبورة عبارة تصف أشخاصًا يطيلون شعرهم ليُظهروا أنهم كرّسوا أنفسهم لإتمام مشيئة يهوه. في هذه الحالة، يريد يهوه من هؤلاء الناس قيادة الشعب، لذلك نفهم أن هذه العبارة تعني </w:t>
      </w:r>
      <w:r>
        <w:rPr>
          <w:b/>
          <w:rtl/>
          <w:cs/>
          <w:lang w:val="ar_AE" w:bidi="ar_AE"/>
        </w:rPr>
        <w:t>قادة بني إسرائيل</w:t>
      </w:r>
      <w:r>
        <w:rPr>
          <w:rtl/>
          <w:cs/>
          <w:lang w:val="ar_AE" w:bidi="ar_AE"/>
        </w:rPr>
        <w:t xml:space="preserve">، وربما قادة الأسباط والعائلات. استخدموا الكلمة أو العبارة ذاتها التي استخدمتم في المقاطع السابقة للإشارة إلى إسرائيل و قادة. وكلمة إسرائيل موجودة في "قاموس الكلمات الرئيسية". </w:t>
      </w:r>
    </w:p>
    <w:p>
      <w:pPr>
        <w:bidi/>
      </w:pPr>
      <w:r>
        <w:rPr>
          <w:rtl/>
          <w:cs/>
          <w:lang w:val="ar_AE" w:bidi="ar_AE"/>
        </w:rPr>
      </w:r>
      <w:r>
        <w:rPr>
          <w:rtl/>
          <w:cs/>
          <w:lang w:val="ar_AE" w:bidi="ar_AE"/>
        </w:rPr>
        <w:t>عندما تدعو دبورة القادة الآخرين للاستماع إلى كلمتها، تستخدم كلمتَين أخريتَيْن. تقول دبورة: "</w:t>
      </w:r>
      <w:r>
        <w:rPr>
          <w:b/>
          <w:rtl/>
          <w:cs/>
          <w:lang w:val="ar_AE" w:bidi="ar_AE"/>
        </w:rPr>
        <w:t>ملوك</w:t>
      </w:r>
      <w:r>
        <w:rPr>
          <w:rtl/>
          <w:cs/>
          <w:lang w:val="ar_AE" w:bidi="ar_AE"/>
        </w:rPr>
        <w:t xml:space="preserve">"، وهم أشخاص يحكمون مدينة أو إقليمًا، مثل منطقة أو بلد. وغالبًا ما يستخدم الناس هذه الكلمة للإشارة إلى قادة الأمم المختلفة المحيطة بإسرائيل. لمزيد من المعلومات عن مصطلح "ملوك"، ارجعوا إلى "قاموس الكلمات الرئيسية". استخدموا الكلمة أو العبارة ذاتها التي استخدمتم في المقاطع السابقة للإشارة إلى كلمة "ملوك". </w:t>
      </w:r>
    </w:p>
    <w:p>
      <w:pPr>
        <w:bidi/>
      </w:pPr>
      <w:r>
        <w:rPr>
          <w:rtl/>
          <w:cs/>
          <w:lang w:val="ar_AE" w:bidi="ar_AE"/>
        </w:rPr>
      </w:r>
      <w:r>
        <w:rPr>
          <w:rtl/>
          <w:cs/>
          <w:lang w:val="ar_AE" w:bidi="ar_AE"/>
        </w:rPr>
        <w:t>تذكر دبورة أيضًا الكلمة "</w:t>
      </w:r>
      <w:r>
        <w:rPr>
          <w:b/>
          <w:rtl/>
          <w:cs/>
          <w:lang w:val="ar_AE" w:bidi="ar_AE"/>
        </w:rPr>
        <w:t>حُكَّام</w:t>
      </w:r>
      <w:r>
        <w:rPr>
          <w:rtl/>
          <w:cs/>
          <w:lang w:val="ar_AE" w:bidi="ar_AE"/>
        </w:rPr>
        <w:t xml:space="preserve">" أو "عظماء"، وهي الكلمة التي يستخدمها الناس كثيرًا للإشارة إلى الذين يحكمون ويمتلكون سُلطانًا، لكنهم ليسوا الملك أو الحاكم الأعلى في الأرض. استخدموا الكلمة أو العبارة ذاتها التي استخدمتم في المقاطع السابقة للإشارة إلى كلمة "حُكَّام". </w:t>
      </w:r>
    </w:p>
    <w:p>
      <w:pPr>
        <w:bidi/>
      </w:pPr>
      <w:r>
        <w:rPr>
          <w:rtl/>
          <w:cs/>
          <w:lang w:val="ar_AE" w:bidi="ar_AE"/>
        </w:rPr>
      </w:r>
      <w:r>
        <w:rPr>
          <w:rtl/>
          <w:cs/>
          <w:lang w:val="ar_AE" w:bidi="ar_AE"/>
        </w:rPr>
        <w:t xml:space="preserve">في وقت لاحق من الترنيمة، تشيد دبورة </w:t>
      </w:r>
      <w:r>
        <w:rPr>
          <w:b/>
          <w:rtl/>
          <w:cs/>
          <w:lang w:val="ar_AE" w:bidi="ar_AE"/>
        </w:rPr>
        <w:t>بالقادة</w:t>
      </w:r>
      <w:r>
        <w:rPr>
          <w:rtl/>
          <w:cs/>
          <w:lang w:val="ar_AE" w:bidi="ar_AE"/>
        </w:rPr>
        <w:t xml:space="preserve"> أو القادة العسكريين الذين اختاروا طوعًا قيادة الجيش. استخدموا الكلمة أو العبارة ذاتها التي استخدمتم في المقاطع السابقة للإشارة إلى القادة العسكريين. </w:t>
      </w:r>
    </w:p>
    <w:p>
      <w:pPr>
        <w:bidi/>
      </w:pPr>
      <w:r>
        <w:rPr>
          <w:rtl/>
          <w:cs/>
          <w:lang w:val="ar_AE" w:bidi="ar_AE"/>
        </w:rPr>
      </w:r>
      <w:r>
        <w:rPr>
          <w:rtl/>
          <w:cs/>
          <w:lang w:val="ar_AE" w:bidi="ar_AE"/>
        </w:rPr>
        <w:t xml:space="preserve">تحث دبورة الأشخاص الذين يستمعون إلى ترنيمها على أن </w:t>
      </w:r>
      <w:r>
        <w:rPr>
          <w:b/>
          <w:rtl/>
          <w:cs/>
          <w:lang w:val="ar_AE" w:bidi="ar_AE"/>
        </w:rPr>
        <w:t>يباركوا</w:t>
      </w:r>
      <w:r>
        <w:rPr>
          <w:rtl/>
          <w:cs/>
          <w:lang w:val="ar_AE" w:bidi="ar_AE"/>
        </w:rPr>
        <w:t xml:space="preserve"> أو يسبحوا يهوه. إن تسبيح يهوه يعني عبادته وشكره على خيره وبركاته. تقول ترجمات كثيرة </w:t>
      </w:r>
      <w:r>
        <w:rPr>
          <w:b/>
          <w:rtl/>
          <w:cs/>
          <w:lang w:val="ar_AE" w:bidi="ar_AE"/>
        </w:rPr>
        <w:t>تسبيح</w:t>
      </w:r>
      <w:r>
        <w:rPr>
          <w:rtl/>
          <w:cs/>
          <w:lang w:val="ar_AE" w:bidi="ar_AE"/>
        </w:rPr>
        <w:t xml:space="preserve"> يهوه، لأن هذا يعني شيئًا مشابهًا. فعندما تُسبِّح الله، فأنت تقول بصوت مسموع عبارات صالحة عن الله وإلى الله، لأنك تُدرك أن الله صالح ومهيب وأنه يستحق إكرامًا عظيمًا. وتشكر الله على الأشياء الصالحة التي صنعها وعلى بركاته التي سيعطيها. تقول دبورة أيضًا إنها ستُسبِّح يهوه. </w:t>
      </w:r>
    </w:p>
    <w:p>
      <w:pPr>
        <w:bidi/>
      </w:pPr>
      <w:r>
        <w:rPr>
          <w:rtl/>
          <w:cs/>
          <w:lang w:val="ar_AE" w:bidi="ar_AE"/>
        </w:rPr>
      </w:r>
      <w:r>
        <w:rPr>
          <w:rtl/>
          <w:cs/>
          <w:lang w:val="ar_AE" w:bidi="ar_AE"/>
        </w:rPr>
        <w:t xml:space="preserve">توقفوا هنا وناقشوا معًا الكلمة أو العبارة التي سوف تستخدمون لترجمة التسبيح أو "بارك". ابحثوا عن الكلمة تسبيح و بركة في "قاموس الكلمات الرئيسية" لمزيد من المعلومات. إذا كنتم قد ترجمتم هذا التعبير فعلًا في سِفر آخر من الكتاب المُقدَّس، استخدموا الكلمة ذاتها التي استخدمتم هناك. أوقِفوا الاستماع إلى هذا التسجيل الصوتي هنا. </w:t>
      </w:r>
    </w:p>
    <w:p>
      <w:pPr>
        <w:bidi/>
      </w:pPr>
      <w:r>
        <w:rPr>
          <w:rtl/>
          <w:cs/>
          <w:lang w:val="ar_AE" w:bidi="ar_AE"/>
        </w:rPr>
      </w:r>
      <w:r>
        <w:rPr>
          <w:rtl/>
          <w:cs/>
          <w:lang w:val="ar_AE" w:bidi="ar_AE"/>
        </w:rPr>
        <w:t xml:space="preserve">كان اسم </w:t>
      </w:r>
      <w:r>
        <w:rPr>
          <w:b/>
          <w:rtl/>
          <w:cs/>
          <w:lang w:val="ar_AE" w:bidi="ar_AE"/>
        </w:rPr>
        <w:t>يهوه</w:t>
      </w:r>
      <w:r>
        <w:rPr>
          <w:rtl/>
          <w:cs/>
          <w:lang w:val="ar_AE" w:bidi="ar_AE"/>
        </w:rPr>
        <w:t xml:space="preserve"> اسمًا شخصيًا للغاية لله يُظهر العَلاقة الوثيقة بين يهوه وشعب إسرائيل. لمزيد من المعلومات حول الاسم "يهوه"، ارجعوا إلى "قاموس الكلمات الرئيسية". استخدموا الكلمة أو العبارة ذاتها لـ "يهوه" كما استخدمتم في المقاطع السابقة. </w:t>
      </w:r>
    </w:p>
    <w:p>
      <w:pPr>
        <w:bidi/>
      </w:pPr>
      <w:r>
        <w:rPr>
          <w:rtl/>
          <w:cs/>
          <w:lang w:val="ar_AE" w:bidi="ar_AE"/>
        </w:rPr>
      </w:r>
      <w:r>
        <w:rPr>
          <w:rtl/>
          <w:cs/>
          <w:lang w:val="ar_AE" w:bidi="ar_AE"/>
        </w:rPr>
        <w:t xml:space="preserve">تؤكد دبورة هذه العَلاقة الوثيقة عندما تقول: "الرَّبِّ </w:t>
      </w:r>
      <w:r>
        <w:rPr>
          <w:b/>
          <w:rtl/>
          <w:cs/>
          <w:lang w:val="ar_AE" w:bidi="ar_AE"/>
        </w:rPr>
        <w:t>إِلَهِ</w:t>
      </w:r>
      <w:r>
        <w:rPr>
          <w:rtl/>
          <w:cs/>
          <w:lang w:val="ar_AE" w:bidi="ar_AE"/>
        </w:rPr>
        <w:t xml:space="preserve"> إِسْرَائِيلَ". هذه الكلمة التي تشير إلى الله، كلمة عامة للإشارة إليه. للمزيد من المعلومات عن الله، راجعوا "قاموس الكلمات الرئيسية". استخدموا الكلمة أو العبارة ذاتها التي استخدمتم في المقاطع السابقة للإشارة إلى الله. </w:t>
      </w:r>
    </w:p>
    <w:p>
      <w:pPr>
        <w:bidi/>
      </w:pPr>
      <w:r>
        <w:rPr>
          <w:rtl/>
          <w:cs/>
          <w:lang w:val="ar_AE" w:bidi="ar_AE"/>
        </w:rPr>
      </w:r>
      <w:r>
        <w:rPr>
          <w:rtl/>
          <w:cs/>
          <w:lang w:val="ar_AE" w:bidi="ar_AE"/>
        </w:rPr>
        <w:t xml:space="preserve">عندما يأتي يهوه، يهطل المطر، أو ينزل من </w:t>
      </w:r>
      <w:r>
        <w:rPr>
          <w:b/>
          <w:rtl/>
          <w:cs/>
          <w:lang w:val="ar_AE" w:bidi="ar_AE"/>
        </w:rPr>
        <w:t>السماء</w:t>
      </w:r>
      <w:r>
        <w:rPr>
          <w:rtl/>
          <w:cs/>
          <w:lang w:val="ar_AE" w:bidi="ar_AE"/>
        </w:rPr>
        <w:t xml:space="preserve">. هنا، تعني الكلمة "سماء"، السماء المرئية: المكان الذي تطير فيه الطيور، حيث يمكننا أن نرى الغيوم، ويمكننا أيضًا رؤية النجوم في الليل. ستسمعون أحيانًا الكلمة "سماء" في الترجمات، وأحيانًا ستسمعون كلمة تُعبِّر عن أكثر من سماء واحدة: "السماوات". لكنهما يعنيان الشيء ذاته. فهذا لا يعني أنه ثمة أكثر من سماء. </w:t>
      </w:r>
    </w:p>
    <w:p>
      <w:pPr>
        <w:bidi/>
      </w:pPr>
      <w:r>
        <w:rPr>
          <w:rtl/>
          <w:cs/>
          <w:lang w:val="ar_AE" w:bidi="ar_AE"/>
        </w:rPr>
      </w:r>
      <w:r>
        <w:rPr>
          <w:rtl/>
          <w:cs/>
          <w:lang w:val="ar_AE" w:bidi="ar_AE"/>
        </w:rPr>
        <w:t xml:space="preserve">توقَّفوا هنا وناقشوا معًا، في المجموعة، الكلمة أو العبارة التي ستستخدمون للإشارة إلى "سماوات". ابحثوا في "قاموس الكلمات الرئيسية" عن الكلمة "سماء" للمزيد من المعلومات. إذا كنتم قد ترجمتم هذا التعبير فعلًا في سِفر آخر من الكتاب المُقدَّس، استخدموا الكلمة ذاتها التي استخدمتم هناك. أوقِفوا الاستماع إلى هذا التسجيل الصوتي هنا. </w:t>
      </w:r>
    </w:p>
    <w:p>
      <w:pPr>
        <w:bidi/>
      </w:pPr>
      <w:r>
        <w:rPr>
          <w:rtl/>
          <w:cs/>
          <w:lang w:val="ar_AE" w:bidi="ar_AE"/>
        </w:rPr>
      </w:r>
      <w:r>
        <w:rPr>
          <w:rtl/>
          <w:cs/>
          <w:lang w:val="ar_AE" w:bidi="ar_AE"/>
        </w:rPr>
        <w:t xml:space="preserve">تترنَّم دبورة أيضًا عن كيفية اهتزاز الأرض، مما يعني حدوث زلزال. يحدث الزلزال عندما تتحرك مجموعات كبيرة من الصخور التي تحت الأرض وتتسبب في اهتزاز الأرض. </w:t>
      </w:r>
    </w:p>
    <w:p>
      <w:pPr>
        <w:bidi/>
      </w:pPr>
      <w:r>
        <w:rPr>
          <w:rtl/>
          <w:cs/>
          <w:lang w:val="ar_AE" w:bidi="ar_AE"/>
        </w:rPr>
      </w:r>
      <w:r>
        <w:rPr>
          <w:rtl/>
          <w:cs/>
          <w:lang w:val="ar_AE" w:bidi="ar_AE"/>
        </w:rPr>
        <w:t xml:space="preserve">توقَّفوا هنا وناقشوا مع المجموعة الكلمة أو العبارة التي ستستخدمون للتعبير عن "زلزال" أو "اهتزاز الأرض". إذا كنتم قد ترجمتم هذا التعبير فعلًا في سِفر آخر من الكتاب المُقدَّس، استخدموا الكلمة ذاتها التي استخدمتم هناك. أوقِفوا الاستماع إلى هذا التسجيل الصوتي هنا. </w:t>
      </w:r>
    </w:p>
    <w:p>
      <w:pPr>
        <w:bidi/>
      </w:pPr>
      <w:r>
        <w:rPr>
          <w:rtl/>
          <w:cs/>
          <w:lang w:val="ar_AE" w:bidi="ar_AE"/>
        </w:rPr>
      </w:r>
      <w:r>
        <w:rPr>
          <w:rtl/>
          <w:cs/>
          <w:lang w:val="ar_AE" w:bidi="ar_AE"/>
        </w:rPr>
        <w:t xml:space="preserve">تقول دبورة إن الشعب ترك الطرق الواسعة الجيدة وبدلًا من ذلك سافروا في طرق ضيقة ذات منعطفات حادة. ربما كانت هذه الطرق الأصغر تمر عبر مناطق كان يصعب على الناس السير فيها، مثل الجبال أو الوُدْيَان. </w:t>
      </w:r>
    </w:p>
    <w:p>
      <w:pPr>
        <w:bidi/>
      </w:pPr>
      <w:r>
        <w:rPr>
          <w:rtl/>
          <w:cs/>
          <w:lang w:val="ar_AE" w:bidi="ar_AE"/>
        </w:rPr>
      </w:r>
      <w:r>
        <w:rPr>
          <w:rtl/>
          <w:cs/>
          <w:lang w:val="ar_AE" w:bidi="ar_AE"/>
        </w:rPr>
        <w:t xml:space="preserve">توقّفوا هنا وناقشوا معًا الكلمات أو العبارات التي ستستخدمون للتعبير عن هذَين النمطَين من الطرُق. أوقِفوا الاستماع إلى هذا التسجيل الصوتي هنا. </w:t>
      </w:r>
    </w:p>
    <w:p>
      <w:pPr>
        <w:bidi/>
      </w:pPr>
      <w:r>
        <w:rPr>
          <w:rtl/>
          <w:cs/>
          <w:lang w:val="ar_AE" w:bidi="ar_AE"/>
        </w:rPr>
      </w:r>
      <w:r>
        <w:rPr>
          <w:rtl/>
          <w:cs/>
          <w:lang w:val="ar_AE" w:bidi="ar_AE"/>
        </w:rPr>
        <w:t xml:space="preserve">تقول دبورة إن </w:t>
      </w:r>
      <w:r>
        <w:rPr>
          <w:b/>
          <w:rtl/>
          <w:cs/>
          <w:lang w:val="ar_AE" w:bidi="ar_AE"/>
        </w:rPr>
        <w:t>القرويين</w:t>
      </w:r>
      <w:r>
        <w:rPr>
          <w:rtl/>
          <w:cs/>
          <w:lang w:val="ar_AE" w:bidi="ar_AE"/>
        </w:rPr>
        <w:t xml:space="preserve"> في إسرائيل لن يقاتلوا. تعني دبورة الذين كانوا يعيشون في المدن الصغيرة وفي الريف. لا يكون للقُرى عادةً سور حولها. </w:t>
      </w:r>
    </w:p>
    <w:p>
      <w:pPr>
        <w:bidi/>
      </w:pPr>
      <w:r>
        <w:rPr>
          <w:rtl/>
          <w:cs/>
          <w:lang w:val="ar_AE" w:bidi="ar_AE"/>
        </w:rPr>
      </w:r>
      <w:r>
        <w:rPr>
          <w:rtl/>
          <w:cs/>
          <w:lang w:val="ar_AE" w:bidi="ar_AE"/>
        </w:rPr>
        <w:t xml:space="preserve">توقّفوا هنا وناقشوا معًا كيف ستصفون القرويين، أو الذين كانوا يعيشون في القرى، أو المدن الصغيرة في ريف إسرائيل. أوقِفوا الاستماع إلى هذا التسجيل الصوتي هنا. </w:t>
      </w:r>
    </w:p>
    <w:p>
      <w:pPr>
        <w:bidi/>
      </w:pPr>
      <w:r>
        <w:rPr>
          <w:rtl/>
          <w:cs/>
          <w:lang w:val="ar_AE" w:bidi="ar_AE"/>
        </w:rPr>
      </w:r>
      <w:r>
        <w:rPr>
          <w:rtl/>
          <w:cs/>
          <w:lang w:val="ar_AE" w:bidi="ar_AE"/>
        </w:rPr>
        <w:t xml:space="preserve">تقول دبورة إنه لم يكن لدى أحد </w:t>
      </w:r>
      <w:r>
        <w:rPr>
          <w:b/>
          <w:rtl/>
          <w:cs/>
          <w:lang w:val="ar_AE" w:bidi="ar_AE"/>
        </w:rPr>
        <w:t>دِرع</w:t>
      </w:r>
      <w:r>
        <w:rPr>
          <w:rtl/>
          <w:cs/>
          <w:lang w:val="ar_AE" w:bidi="ar_AE"/>
        </w:rPr>
        <w:t xml:space="preserve"> أو </w:t>
      </w:r>
      <w:r>
        <w:rPr>
          <w:b/>
          <w:rtl/>
          <w:cs/>
          <w:lang w:val="ar_AE" w:bidi="ar_AE"/>
        </w:rPr>
        <w:t>رُمح</w:t>
      </w:r>
      <w:r>
        <w:rPr>
          <w:rtl/>
          <w:cs/>
          <w:lang w:val="ar_AE" w:bidi="ar_AE"/>
        </w:rPr>
        <w:t xml:space="preserve"> في إسرائيل. الدِرع قطعة كبيرة من الخشب أو المعدن أو الجلد، على إطار خشبي، كان الجندي يحملها لحماية نفسه من أسلحة العدو. كان أحدُ الجانبَين يحمل أوزانًا أو مِقْبَض حتى يتمكن الجندي من حمله. الرُمح عصا طويلة ذات طرف مُدَبَّب، وكان الناس كثيرًا يصنعون هذا الرُمح. كان الجنود يستخدمون هذا السلاح لطعن أعدائهم أو رميهم. </w:t>
      </w:r>
    </w:p>
    <w:p>
      <w:pPr>
        <w:bidi/>
      </w:pPr>
      <w:r>
        <w:rPr>
          <w:rtl/>
          <w:cs/>
          <w:lang w:val="ar_AE" w:bidi="ar_AE"/>
        </w:rPr>
      </w:r>
      <w:r>
        <w:rPr>
          <w:rtl/>
          <w:cs/>
          <w:lang w:val="ar_AE" w:bidi="ar_AE"/>
        </w:rPr>
        <w:t xml:space="preserve">توقّفوا هنا وانظروا في المجموعة إلى صورة دِرع ورُمح إذا احتاج الأمر. ناقشوا الكلمات أو العبارات التي ستستخدمون لكلمتَي "دِرع" و "رُمح". وإذا كنتم قد ترجمتم هذه الكلمات فعلًا في سِفر آخر من الكتاب المقدّس، استخدموا الكلمات ذاتها التي استخدمتم هناك. أوقِفوا الاستماع إلى هذا التسجيل الصوتي هنا. </w:t>
      </w:r>
    </w:p>
    <w:p>
      <w:pPr>
        <w:bidi/>
      </w:pPr>
      <w:r>
        <w:rPr>
          <w:rtl/>
          <w:cs/>
          <w:lang w:val="ar_AE" w:bidi="ar_AE"/>
        </w:rPr>
      </w:r>
      <w:r>
        <w:rPr>
          <w:rtl/>
          <w:cs/>
          <w:lang w:val="ar_AE" w:bidi="ar_AE"/>
        </w:rPr>
        <w:t xml:space="preserve">عندما اختار الشعب عبادة </w:t>
      </w:r>
      <w:r>
        <w:rPr>
          <w:b/>
          <w:rtl/>
          <w:cs/>
          <w:lang w:val="ar_AE" w:bidi="ar_AE"/>
        </w:rPr>
        <w:t>آلهة</w:t>
      </w:r>
      <w:r>
        <w:rPr>
          <w:rtl/>
          <w:cs/>
          <w:lang w:val="ar_AE" w:bidi="ar_AE"/>
        </w:rPr>
        <w:t xml:space="preserve"> جديدة أو مختلفة عن يهوه، كانت ثمة معارك في أرضهم، حتى بالقُرب من بيوتهم. هذه هي الآلهة المزيفة أو الكاذبة التي تعبدها الأمم الأخرى. لقد أمر يهوه بني إسرائيل ألا يعبدوا هذه الآلهة. لمزيد من المعلومات عن كلمة آلهة، راجعوا "قاموس الكلمات الرئيسية". استخدموا الكلمة أو العبارة ذاتها التي استخدمتم سابقًا لترجمة الكلمة "آلهة".</w:t>
      </w:r>
    </w:p>
    <w:p>
      <w:pPr>
        <w:bidi/>
      </w:pPr>
      <w:r>
        <w:rPr>
          <w:rtl/>
          <w:cs/>
          <w:lang w:val="ar_AE" w:bidi="ar_AE"/>
        </w:rPr>
      </w:r>
      <w:r>
        <w:rPr>
          <w:rtl/>
          <w:cs/>
          <w:lang w:val="ar_AE" w:bidi="ar_AE"/>
        </w:rPr>
        <w:t xml:space="preserve">تقول دبورة إن </w:t>
      </w:r>
      <w:r>
        <w:rPr>
          <w:b/>
          <w:rtl/>
          <w:cs/>
          <w:lang w:val="ar_AE" w:bidi="ar_AE"/>
        </w:rPr>
        <w:t>قلبها</w:t>
      </w:r>
      <w:r>
        <w:rPr>
          <w:rtl/>
          <w:cs/>
          <w:lang w:val="ar_AE" w:bidi="ar_AE"/>
        </w:rPr>
        <w:t xml:space="preserve"> مع القادة العسكريين. القلب عضلة داخل جسمنا تحافظ على تدفُّق الدَّم، ولكن في الكتاب المقدس، يستخدم الناس الكلمة "قلب" للإشارة إلى المكان الذي تحدث فيه أفكار الشخص ومشاعره وقراراته. في اللغة العبرية، لُغة العهد القديم، كانت كلمة "القلب" هي الكلمة ذاتها التي تُشير إلى "العقل". </w:t>
      </w:r>
    </w:p>
    <w:p>
      <w:pPr>
        <w:bidi/>
      </w:pPr>
      <w:r>
        <w:rPr>
          <w:rtl/>
          <w:cs/>
          <w:lang w:val="ar_AE" w:bidi="ar_AE"/>
        </w:rPr>
      </w:r>
      <w:r>
        <w:rPr>
          <w:rtl/>
          <w:cs/>
          <w:lang w:val="ar_AE" w:bidi="ar_AE"/>
        </w:rPr>
        <w:t xml:space="preserve">توقفوا هنا وناقشوا كمجموعة الكلمة أو العبارة التي ستستخدمون للإشارة إلى القلب. انظروا الكلمة "القلب" في "قاموس الكلمات الرئيسية" للمزيد من المعلومات. إذا كنتم قد ترجمتم هذا التعبير فعلًا في سِفر آخر من الكتاب المُقدَّس، استخدموا الكلمة ذاتها التي استخدمتم هناك. أوقِفوا الاستماع إلى هذا التسجيل الصوتي هنا. </w:t>
      </w:r>
    </w:p>
    <w:p>
      <w:pPr>
        <w:bidi/>
      </w:pPr>
      <w:r>
        <w:rPr>
          <w:rtl/>
          <w:cs/>
          <w:lang w:val="ar_AE" w:bidi="ar_AE"/>
        </w:rPr>
      </w:r>
      <w:r>
        <w:rPr>
          <w:rtl/>
          <w:cs/>
          <w:lang w:val="ar_AE" w:bidi="ar_AE"/>
        </w:rPr>
        <w:t xml:space="preserve">تُرنِّم دبورة للأثرياء الذين يركبون </w:t>
      </w:r>
      <w:r>
        <w:rPr>
          <w:b/>
          <w:rtl/>
          <w:cs/>
          <w:lang w:val="ar_AE" w:bidi="ar_AE"/>
        </w:rPr>
        <w:t>الحمير</w:t>
      </w:r>
      <w:r>
        <w:rPr>
          <w:rtl/>
          <w:cs/>
          <w:lang w:val="ar_AE" w:bidi="ar_AE"/>
        </w:rPr>
        <w:t xml:space="preserve"> البيضاء. كانت الحمير من الحيوانات المهمة التي تحمل الأحمال الثقيلة وتسحب المُعِدَّات الزراعية. كان بنو إسرائيل يُقدِّرون الحمير ببقع بيضاء ورُقع. لركوب الحمار، كان الناس يضعون </w:t>
      </w:r>
      <w:r>
        <w:rPr>
          <w:b/>
          <w:rtl/>
          <w:cs/>
          <w:lang w:val="ar_AE" w:bidi="ar_AE"/>
        </w:rPr>
        <w:t>أغطية سَّرج</w:t>
      </w:r>
      <w:r>
        <w:rPr>
          <w:rtl/>
          <w:cs/>
          <w:lang w:val="ar_AE" w:bidi="ar_AE"/>
        </w:rPr>
        <w:t xml:space="preserve">، أو قطعة قماش، على ظهر الحمار ليجلسوا عليها. كان الأثرياء يضعون قطعة قماش جميلة على ظهر الحمار ليجلسوا عليها. </w:t>
      </w:r>
    </w:p>
    <w:p>
      <w:pPr>
        <w:bidi/>
      </w:pPr>
      <w:r>
        <w:rPr>
          <w:rtl/>
          <w:cs/>
          <w:lang w:val="ar_AE" w:bidi="ar_AE"/>
        </w:rPr>
      </w:r>
      <w:r>
        <w:rPr>
          <w:rtl/>
          <w:cs/>
          <w:lang w:val="ar_AE" w:bidi="ar_AE"/>
        </w:rPr>
        <w:t xml:space="preserve">توقّفوا هنا وانظروا في المجموعة إلى صورة حمار وغطاء سَّرج إذا احتاج الأمر. ولمزيد من المعلومات عن الحمار، راجعوا "قاموس الكلمات الرئيسية". ناقشوا الكلمات أو العبارات التي ستستخدمون للتعبير عن "غطاء السَّرج". استخدموا الكلمة أو العبارة ذاتها التي استخدمتم في المقاطع السابقة للإشارة إلى كلمة حمار. أوقِفوا الاستماع إلى هذا التسجيل الصوتي هنا. </w:t>
      </w:r>
    </w:p>
    <w:p>
      <w:pPr>
        <w:bidi/>
      </w:pPr>
      <w:r>
        <w:rPr>
          <w:rtl/>
          <w:cs/>
          <w:lang w:val="ar_AE" w:bidi="ar_AE"/>
        </w:rPr>
      </w:r>
      <w:r>
        <w:rPr>
          <w:rtl/>
          <w:cs/>
          <w:lang w:val="ar_AE" w:bidi="ar_AE"/>
        </w:rPr>
        <w:t xml:space="preserve">يجب على الجميع الاستماع إلى المُرنمِّين في </w:t>
      </w:r>
      <w:r>
        <w:rPr>
          <w:b/>
          <w:rtl/>
          <w:cs/>
          <w:lang w:val="ar_AE" w:bidi="ar_AE"/>
        </w:rPr>
        <w:t>آبار السقي</w:t>
      </w:r>
      <w:r>
        <w:rPr>
          <w:rtl/>
          <w:cs/>
          <w:lang w:val="ar_AE" w:bidi="ar_AE"/>
        </w:rPr>
        <w:t xml:space="preserve">. وهذا تعبير عام يشير إلى المكان الذي يحصل فيه الناس على الماء العذب للشرب والطهي والاستحمام. يمكن أن يكون مكان السقي بئرًا أو عينًا أو نهرًا. </w:t>
      </w:r>
    </w:p>
    <w:p>
      <w:pPr>
        <w:bidi/>
      </w:pPr>
      <w:r>
        <w:rPr>
          <w:rtl/>
          <w:cs/>
          <w:lang w:val="ar_AE" w:bidi="ar_AE"/>
        </w:rPr>
      </w:r>
      <w:r>
        <w:rPr>
          <w:rtl/>
          <w:cs/>
          <w:lang w:val="ar_AE" w:bidi="ar_AE"/>
        </w:rPr>
        <w:t xml:space="preserve">توقّفوا هنا وناقشوا معًا الكلمة أو العبارة التي ستستخدمون للتعبير عن حُفرة سقي. إذا كنتم قد ترجمتم هذا التعبير فعلًا في سِفر آخر من الكتاب المُقدَّس، استخدموا الكلمة ذاتها التي استخدمتم هناك. أوقِفوا الاستماع إلى هذا التسجيل الصوتي هنا. </w:t>
      </w:r>
    </w:p>
    <w:p>
      <w:pPr>
        <w:bidi/>
      </w:pPr>
      <w:r>
        <w:rPr>
          <w:rtl/>
          <w:cs/>
          <w:lang w:val="ar_AE" w:bidi="ar_AE"/>
        </w:rPr>
      </w:r>
      <w:r>
        <w:rPr>
          <w:rtl/>
          <w:cs/>
          <w:lang w:val="ar_AE" w:bidi="ar_AE"/>
        </w:rPr>
        <w:t xml:space="preserve">كان الناس الذين عند حُفر السقي يترنَّمون بانتصارات يهوه </w:t>
      </w:r>
      <w:r>
        <w:rPr>
          <w:b/>
          <w:rtl/>
          <w:cs/>
          <w:lang w:val="ar_AE" w:bidi="ar_AE"/>
        </w:rPr>
        <w:t>العادلة</w:t>
      </w:r>
      <w:r>
        <w:rPr>
          <w:rtl/>
          <w:cs/>
          <w:lang w:val="ar_AE" w:bidi="ar_AE"/>
        </w:rPr>
        <w:t xml:space="preserve">. أن تكون بارًا يعني أنْ تتصرف بالعدل. الله بار، لأن كل ما يفعله هو صواب وصالح. يترنَّم الناس أيضًا بما يفعله شعب الله من أعمال صالحة. هذه الأمور البارة هي الأمور التي يريدها يهوه وأمر الشعب بعملها. تقول بعض الترجمات فقط: "انتصارات يهوه" أو "انتصارات الشعب". </w:t>
      </w:r>
    </w:p>
    <w:p>
      <w:pPr>
        <w:bidi/>
      </w:pPr>
      <w:r>
        <w:rPr>
          <w:rtl/>
          <w:cs/>
          <w:lang w:val="ar_AE" w:bidi="ar_AE"/>
        </w:rPr>
      </w:r>
      <w:r>
        <w:rPr>
          <w:rtl/>
          <w:cs/>
          <w:lang w:val="ar_AE" w:bidi="ar_AE"/>
        </w:rPr>
        <w:t>توقفوا هنا وناقشوا معًا الكلمة أو العبارة التي ستستخدمونها للإشارة إلى البار. راجعوا الكلمة بار في "قاموس الكلمات الرئيسية" للمزيد من المعلومات. إذا كنتم قد ترجمتم هذا التعبير فعلًا في سِفر آخر من الكتاب المُقدَّس، استخدموا الكلمة ذاتها التي استخدمتم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5:11–18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5: 11–18 واحفظوا هذا المقطع في قلوبكم. </w:t>
      </w:r>
    </w:p>
    <w:p>
      <w:pPr>
        <w:bidi/>
      </w:pPr>
      <w:r>
        <w:rPr>
          <w:rtl/>
          <w:cs/>
          <w:lang w:val="ar_AE" w:bidi="ar_AE"/>
        </w:rPr>
      </w:r>
      <w:r>
        <w:rPr>
          <w:rtl/>
          <w:cs/>
          <w:lang w:val="ar_AE" w:bidi="ar_AE"/>
        </w:rPr>
        <w:t xml:space="preserve">استمعوا إلى نسخة صوتية من سِفر القضاة 5: 11–18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في المجموعة: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الشخص الذي تعرفون ويحتاج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القضاة 5: 11–18 من التَّرْجَمَة الأسهل فهمًا لكم.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[هذه الترنيمة شِعر عبري. نوصي بأن يُكمِل فريقكم دراسة "مدخل إلى الشِعر – الوحدة 1" قبل الانتقال إلى "الخطوة 2: تهيئة المسرح"]. </w:t>
      </w:r>
    </w:p>
    <w:p>
      <w:pPr>
        <w:bidi/>
      </w:pPr>
      <w:r>
        <w:rPr>
          <w:rtl/>
          <w:cs/>
          <w:lang w:val="ar_AE" w:bidi="ar_AE"/>
        </w:rPr>
      </w:r>
      <w:r>
        <w:rPr>
          <w:rtl/>
          <w:cs/>
          <w:lang w:val="ar_AE" w:bidi="ar_AE"/>
        </w:rPr>
        <w:t xml:space="preserve">[وإن لزم الأمر، توقَّفوا هنا وراجعوا قرارات التَّرْجَمَة التي اتخذها فريقكم بخصوص تَرْجَمَة الشعر. أوقفوا سماع التسجيل الصوتي هنا]. </w:t>
      </w:r>
    </w:p>
    <w:p>
      <w:pPr>
        <w:bidi/>
      </w:pPr>
      <w:r>
        <w:rPr>
          <w:rtl/>
          <w:cs/>
          <w:lang w:val="ar_AE" w:bidi="ar_AE"/>
        </w:rPr>
      </w:r>
      <w:r>
        <w:rPr>
          <w:rtl/>
          <w:cs/>
          <w:lang w:val="ar_AE" w:bidi="ar_AE"/>
        </w:rPr>
        <w:t xml:space="preserve">تستمر دبورة وباراق في الترنيم والاحتفال بانتصار بني إسرائيل. في هذا الجزء من الترنيمة، يحتفلون بالأشخاص والأسباط الذين ساعدوا في القتال من أجل إسرائيل، وينتقدون الذين لم يفعلوا ذلك. </w:t>
      </w:r>
    </w:p>
    <w:p>
      <w:pPr>
        <w:bidi/>
      </w:pPr>
      <w:r>
        <w:rPr>
          <w:rtl/>
          <w:cs/>
          <w:lang w:val="ar_AE" w:bidi="ar_AE"/>
        </w:rPr>
      </w:r>
      <w:r>
        <w:rPr>
          <w:rtl/>
          <w:cs/>
          <w:lang w:val="ar_AE" w:bidi="ar_AE"/>
        </w:rPr>
        <w:t xml:space="preserve">في نهاية القسم السابق، رنَّمت دبورة وباراق عن هذه الحرب، أو عن الأعداء المستعدين للهجوم، الذين كانوا عند أبواب الإسرائيليين. ثم حثَّت دبورة وباراق الشعب على تسبيح يهوه. والآن، في هذا القسم، تُرنم دبورة وباراق عن شعب يهوه الذي يسير إلى الأبواب للدفاع عن نفسه. في بعض الأحيان، كانت المدن تُبنى على قمة تل، لذلك كانت الأسوار والبوابات تقع في أدنى جزء من المدينة. </w:t>
      </w:r>
    </w:p>
    <w:p>
      <w:pPr>
        <w:bidi/>
      </w:pPr>
      <w:r>
        <w:rPr>
          <w:rtl/>
          <w:cs/>
          <w:lang w:val="ar_AE" w:bidi="ar_AE"/>
        </w:rPr>
      </w:r>
      <w:r>
        <w:rPr>
          <w:rtl/>
          <w:cs/>
          <w:lang w:val="ar_AE" w:bidi="ar_AE"/>
        </w:rPr>
        <w:t xml:space="preserve">في هذا الموضع من الترنيمة، ينادي أحدٌ دبورة وباراق ويخبرهما أن يستيقظا أو يستعدا! قد ترنّم دبورة وباراق هذه الكلمات في أثناء تكرار كلمات بني إسرائيل الذين نزلوا إلى الأبواب. تذكّروا أن باراق كان قد دعا بني إسرائيل إلى الاجتماع. عندما يجتمع الشعب، يُظهرون بهذه الاستجابة أنهم مستعدون لقيادة دبورة وباراق لهم. كان بنو إسرائيل يتطلعون بثقة إلى ترنيمة نصر دبورة وإلى باراق يأسر العدو. </w:t>
      </w:r>
    </w:p>
    <w:p>
      <w:pPr>
        <w:bidi/>
      </w:pPr>
      <w:r>
        <w:rPr>
          <w:rtl/>
          <w:cs/>
          <w:lang w:val="ar_AE" w:bidi="ar_AE"/>
        </w:rPr>
      </w:r>
      <w:r>
        <w:rPr>
          <w:rtl/>
          <w:cs/>
          <w:lang w:val="ar_AE" w:bidi="ar_AE"/>
        </w:rPr>
        <w:t xml:space="preserve">ثم تُرنِّم دبورة وباراق عن نزول شعب يهوه، الذين اجتمعوا عند الأبواب، إلى وادي يزرعيل حيث خاض الشعب المعركة. هؤلاء الرجال هُم البقية أو الناجين الذين لم يقتلهم الكنعانيون عندما هاجموا إسرائيل من قبل. تقول بعض الترجمات إن هؤلاء الرجال هُم النُبلاء، أو القادة، الذين بقوا لما كانت دبورة وباراق يتحدثان عن مجموعة بني إسرائيل جميعها الذين قاتلوا، فمن المحتمل أنهما يُرنِّمان أن هؤلاء الرجال ساروا متوجهين نحو النُبلاء. ربما كان هؤلاء النبلاء قادة بني إسرائيل، أو قادة الكنعانيين الذين سيحاربهم بنو إسرائيل. في كلتا الحالتَين، يذهب شعب إسرائيل إلى دبورة ليتمكنوا من محاربة مقاتلي الكنعانيين الأقوياء. </w:t>
      </w:r>
    </w:p>
    <w:p>
      <w:pPr>
        <w:bidi/>
      </w:pPr>
      <w:r>
        <w:rPr>
          <w:rtl/>
          <w:cs/>
          <w:lang w:val="ar_AE" w:bidi="ar_AE"/>
        </w:rPr>
      </w:r>
      <w:r>
        <w:rPr>
          <w:rtl/>
          <w:cs/>
          <w:lang w:val="ar_AE" w:bidi="ar_AE"/>
        </w:rPr>
        <w:t xml:space="preserve">والآن تترنِّم دبورة وباراق عن أسباط ومجموعات بني إسرائيل التي جاءت للقتال. أولًا يرنّمون عن رجال سبط أفرايم. كان بنو أفرايم يعيشون في الأرض التي كانت تنتمي إلى عماليق، وهم مجموعة أخرى من الكنعانيين. كانت دبورة تعيش في أفرايم، لذلك ربما سمعوا تعليمات دبورة بالتجمع أولًا. وقد جاء رجال سِبط بنيامين أيضًا، وساروا أمام رجال أفرايم ونزلوا إلى المعركة. </w:t>
      </w:r>
    </w:p>
    <w:p>
      <w:pPr>
        <w:bidi/>
      </w:pPr>
      <w:r>
        <w:rPr>
          <w:rtl/>
          <w:cs/>
          <w:lang w:val="ar_AE" w:bidi="ar_AE"/>
        </w:rPr>
      </w:r>
      <w:r>
        <w:rPr>
          <w:rtl/>
          <w:cs/>
          <w:lang w:val="ar_AE" w:bidi="ar_AE"/>
        </w:rPr>
        <w:t xml:space="preserve">توقفوا هنا وانظروا كمجموعة إلى خريطة إسرائيل. ابحثوا عن منطقة بنيامين وأفرايم. أوقِفوا الاستماع إلى هذا التسجيل الصوتي هنا. </w:t>
      </w:r>
    </w:p>
    <w:p>
      <w:pPr>
        <w:bidi/>
      </w:pPr>
      <w:r>
        <w:rPr>
          <w:rtl/>
          <w:cs/>
          <w:lang w:val="ar_AE" w:bidi="ar_AE"/>
        </w:rPr>
      </w:r>
      <w:r>
        <w:rPr>
          <w:rtl/>
          <w:cs/>
          <w:lang w:val="ar_AE" w:bidi="ar_AE"/>
        </w:rPr>
        <w:t xml:space="preserve">كما كان القادة العسكريون، يقودون رجالهم من ماكير. وماكير هو اسم ابن منسَّى، ولذلك كان الناس يستخدمون هذا الاسم للإشارة إلى نصف سبط منسَّى الذين كانوا يعيشون على الجانب الغربي من نهر الأرْدُنّ. كما جاء القادة من سِبط زبولون مع الرجال الذين كانوا يقودونهم. كان هؤلاء القادة يحملون عصا خاصة أو عُكَّازًا حتى يتمكن الجميع من رؤية أنهم القادة. جاء هؤلاء القادة من أفرايم وبنيامين ومنسَّى وزبولون ليتبعوا بارق، الذي قاد بني إسرائيل لمحاربة الكنعانيين. </w:t>
      </w:r>
    </w:p>
    <w:p>
      <w:pPr>
        <w:bidi/>
      </w:pPr>
      <w:r>
        <w:rPr>
          <w:rtl/>
          <w:cs/>
          <w:lang w:val="ar_AE" w:bidi="ar_AE"/>
        </w:rPr>
      </w:r>
      <w:r>
        <w:rPr>
          <w:rtl/>
          <w:cs/>
          <w:lang w:val="ar_AE" w:bidi="ar_AE"/>
        </w:rPr>
        <w:t xml:space="preserve">توقفوا هنا وانظروا كمجموعة إلى خريطة إسرائيل. تعرَّفوا على أرض شعب منسَّى على الجانب الغربي من نهر الأرْدُن، بالإضافة إلى أرض شعب زبولون. أوقِفوا الاستماع إلى هذا التسجيل الصوتي هنا. </w:t>
      </w:r>
    </w:p>
    <w:p>
      <w:pPr>
        <w:bidi/>
      </w:pPr>
      <w:r>
        <w:rPr>
          <w:rtl/>
          <w:cs/>
          <w:lang w:val="ar_AE" w:bidi="ar_AE"/>
        </w:rPr>
      </w:r>
      <w:r>
        <w:rPr>
          <w:rtl/>
          <w:cs/>
          <w:lang w:val="ar_AE" w:bidi="ar_AE"/>
        </w:rPr>
        <w:t xml:space="preserve">توقفوا هنا وانظروا في المجموعة إلى صورة عصا قائد عسكري. في ثقافتكم، ما بعض الأشياء التي يرتديها أو يحملها القادة حتى يتمكن الناس من رؤية أنهم قادة؟ لماذا يحملون هذه الأنواع من العِصي؟ أوقِفوا الاستماع إلى هذا التسجيل الصوتي هنا. </w:t>
      </w:r>
    </w:p>
    <w:p>
      <w:pPr>
        <w:bidi/>
      </w:pPr>
      <w:r>
        <w:rPr>
          <w:rtl/>
          <w:cs/>
          <w:lang w:val="ar_AE" w:bidi="ar_AE"/>
        </w:rPr>
      </w:r>
      <w:r>
        <w:rPr>
          <w:rtl/>
          <w:cs/>
          <w:lang w:val="ar_AE" w:bidi="ar_AE"/>
        </w:rPr>
        <w:t xml:space="preserve">لقد جاء أيضًا رؤساء سِبط يساكر، أو قادته، إلى دبورة وباراق ليتبعوا أوامر بارق العسكرية. كان أهل يسَّاكر متحمسين للغاية لمتابعة باراق لدرجة أنهم ساروا خلفه مباشرة عندما بدأ بنو إسرائيل في محاربة الكنعانيين! </w:t>
      </w:r>
    </w:p>
    <w:p>
      <w:pPr>
        <w:bidi/>
      </w:pPr>
      <w:r>
        <w:rPr>
          <w:rtl/>
          <w:cs/>
          <w:lang w:val="ar_AE" w:bidi="ar_AE"/>
        </w:rPr>
      </w:r>
      <w:r>
        <w:rPr>
          <w:rtl/>
          <w:cs/>
          <w:lang w:val="ar_AE" w:bidi="ar_AE"/>
        </w:rPr>
        <w:t xml:space="preserve">توقفوا هنا وانظروا كمجموعة إلى خريطة إسرائيل. ابحثوا عن أرض سبط يساكر. أوقِفوا الاستماع إلى هذا التسجيل الصوتي هنا. </w:t>
      </w:r>
    </w:p>
    <w:p>
      <w:pPr>
        <w:bidi/>
      </w:pPr>
      <w:r>
        <w:rPr>
          <w:rtl/>
          <w:cs/>
          <w:lang w:val="ar_AE" w:bidi="ar_AE"/>
        </w:rPr>
      </w:r>
      <w:r>
        <w:rPr>
          <w:rtl/>
          <w:cs/>
          <w:lang w:val="ar_AE" w:bidi="ar_AE"/>
        </w:rPr>
        <w:t xml:space="preserve">لكن لم تكن جميع أسباط إسرائيل قد جاءت للقتال. كانت الأسباط التي ترنَّمت لهما دبورة وباراق حتى الآن قريبة من ساحة المعركة ومن المكان الذي هجم عليه الكنعانيون. لكن، كانت الأسباط القليلة التالية التي تترنم عنها دبورة وباراق أكثر بُعدًا أو عبر نهر رئيسي. لقد سمعت عشائر بني رأوبين أو عائلاتهم دعوة باراق إلى الاجتماع، وناقشت ما إذا كان ينبغي لهم أن يذهبوا إلى القتال. لكنهم قرَّروا البقاء في بيوتهم مُستريحين مع قطعان أغنامهم. وكثيرًا ما كان الناس يحتفظون بأغنامهم في حظائر أو منطقة بها أسوار، بالقرب من بيوتهم ليلًا. كان بنو رأوبين يفضِّلون سماع صوت الرعاة ينادون قطعانهم لكي تعود عن سماع أصوات القتال. </w:t>
      </w:r>
    </w:p>
    <w:p>
      <w:pPr>
        <w:bidi/>
      </w:pPr>
      <w:r>
        <w:rPr>
          <w:rtl/>
          <w:cs/>
          <w:lang w:val="ar_AE" w:bidi="ar_AE"/>
        </w:rPr>
      </w:r>
      <w:r>
        <w:rPr>
          <w:rtl/>
          <w:cs/>
          <w:lang w:val="ar_AE" w:bidi="ar_AE"/>
        </w:rPr>
        <w:t>تترنّم دبورة وباراق عن جلعاد، وهي منطقة في إسرائيل تقع على الجانب الشرقي من نهر الأرْدُن. تشمل هذه المنطقة أرض سِبط جاد والنصف الآخر من سبط منسّى. كان الناس يستخدمون أحيانًا الكلمة "جلعاد" للإشارة إلى هذَين السبطَين. لم يعبر سِبط جاد ولا نصف سبط منسَّى نهر الأرْدُن للمساعدة في المعركة.</w:t>
      </w:r>
    </w:p>
    <w:p>
      <w:pPr>
        <w:bidi/>
      </w:pPr>
      <w:r>
        <w:rPr>
          <w:rtl/>
          <w:cs/>
          <w:lang w:val="ar_AE" w:bidi="ar_AE"/>
        </w:rPr>
      </w:r>
      <w:r>
        <w:rPr>
          <w:rtl/>
          <w:cs/>
          <w:lang w:val="ar_AE" w:bidi="ar_AE"/>
        </w:rPr>
        <w:t xml:space="preserve">توقفوا هنا وانظروا كمجموعة إلى خريطة إسرائيل. ابحثوا عن أرض سِبط رأوبين وكذلك منطقة جلعاد على الجانب الشرقي من نهر الأرْدُن. انظروا كيف يعيش سِبط جاد والنصف الآخر من سِبط منسَّى في منطقة جلعاد. أوقِفوا الاستماع إلى هذا التسجيل الصوتي هنا. </w:t>
      </w:r>
    </w:p>
    <w:p>
      <w:pPr>
        <w:bidi/>
      </w:pPr>
      <w:r>
        <w:rPr>
          <w:rtl/>
          <w:cs/>
          <w:lang w:val="ar_AE" w:bidi="ar_AE"/>
        </w:rPr>
      </w:r>
      <w:r>
        <w:rPr>
          <w:rtl/>
          <w:cs/>
          <w:lang w:val="ar_AE" w:bidi="ar_AE"/>
        </w:rPr>
        <w:t xml:space="preserve">يبقى رجال سِبط دَان مع السفن. في ذلك الوقت، من المحتمل أن سِبط دان لم يكن مسيطرًا على الأرض الذي كان من المفترض أن يعيش فيها. إذا كان رجال سِبط دان يعملون في السفن، فمن المحتمل أنهم كانوا يعيشون على ساحل البحر المتوسط. </w:t>
      </w:r>
    </w:p>
    <w:p>
      <w:pPr>
        <w:bidi/>
      </w:pPr>
      <w:r>
        <w:rPr>
          <w:rtl/>
          <w:cs/>
          <w:lang w:val="ar_AE" w:bidi="ar_AE"/>
        </w:rPr>
      </w:r>
      <w:r>
        <w:rPr>
          <w:rtl/>
          <w:cs/>
          <w:lang w:val="ar_AE" w:bidi="ar_AE"/>
        </w:rPr>
        <w:t xml:space="preserve">كان سِبط أشير يقع على الشاطئ الشمالي من نهر كيشون، ليس كل ذلك بعيدًا عن ساحة المعركة. لكن أشير أيضًا قد استقر للعمل في الملاحة واختاروا ألا يغادروا موانئهم، التي هي أماكن آمنة لحفظ السفن. </w:t>
      </w:r>
    </w:p>
    <w:p>
      <w:pPr>
        <w:bidi/>
      </w:pPr>
      <w:r>
        <w:rPr>
          <w:rtl/>
          <w:cs/>
          <w:lang w:val="ar_AE" w:bidi="ar_AE"/>
        </w:rPr>
      </w:r>
      <w:r>
        <w:rPr>
          <w:rtl/>
          <w:cs/>
          <w:lang w:val="ar_AE" w:bidi="ar_AE"/>
        </w:rPr>
        <w:t xml:space="preserve">توقفوا هنا وانظروا كمجموعة إلى خريطة إسرائيل. ابحثوا عن أرض سِبط يساكر. أوقِفوا الاستماع إلى هذا التسجيل الصوتي هنا. </w:t>
      </w:r>
    </w:p>
    <w:p>
      <w:pPr>
        <w:bidi/>
      </w:pPr>
      <w:r>
        <w:rPr>
          <w:rtl/>
          <w:cs/>
          <w:lang w:val="ar_AE" w:bidi="ar_AE"/>
        </w:rPr>
      </w:r>
      <w:r>
        <w:rPr>
          <w:rtl/>
          <w:cs/>
          <w:lang w:val="ar_AE" w:bidi="ar_AE"/>
        </w:rPr>
        <w:t xml:space="preserve">في مجموعة، توقَّفوا هنا واطَّلعوا على صورة ميناء وسفينة. أوقِفوا الاستماع إلى هذا التسجيل الصوتي هنا. </w:t>
      </w:r>
    </w:p>
    <w:p>
      <w:pPr>
        <w:bidi/>
      </w:pPr>
      <w:r>
        <w:rPr>
          <w:rtl/>
          <w:cs/>
          <w:lang w:val="ar_AE" w:bidi="ar_AE"/>
        </w:rPr>
      </w:r>
      <w:r>
        <w:rPr>
          <w:rtl/>
          <w:cs/>
          <w:lang w:val="ar_AE" w:bidi="ar_AE"/>
        </w:rPr>
        <w:t xml:space="preserve">لكن، لم يخف رجال سِبط زبولون من الموت في المعركة. كان سِبط آخر، نفتالي، مستعدًا للقتال في المعركة، لذلك أرسلوا رجالهم أيضًا للقتال في ساحة المعركة. تقول بعض الترجمات إنهم قاتلوا في الحقول المرتفعة. كان الناس يزرعون المحاصيل على جوانب التلال أو الجبال. كانوا يزرعون على مُدرجَّات، أو على منصات من التربة مُسطحة ومُدمجة في المنحدر. ويمكن أن تبدو هذه المرتفعات مثل الدَرَجات العريضة جدًا على منحدر التل. لما كان بنو إسرائيل يحاربون الكنعانيين في وادي، فمن المحتمل أنَّ ساحة المعركة كانت تقع في حقول مُتدرِّجة. </w:t>
      </w:r>
    </w:p>
    <w:p>
      <w:pPr>
        <w:bidi/>
      </w:pPr>
      <w:r>
        <w:rPr>
          <w:rtl/>
          <w:cs/>
          <w:lang w:val="ar_AE" w:bidi="ar_AE"/>
        </w:rPr>
      </w:r>
      <w:r>
        <w:rPr>
          <w:rtl/>
          <w:cs/>
          <w:lang w:val="ar_AE" w:bidi="ar_AE"/>
        </w:rPr>
        <w:t xml:space="preserve">توقفوا هنا وانظروا كمجموعة إلى خريطة إسرائيل. ابحثوا عن أراضي شعب نفتالي. انظروا أيضًا إلى صورة لمُدرَّجات زراعية. أوقِفوا الاستماع إلى هذا التسجيل الصوتي هنا. </w:t>
      </w:r>
    </w:p>
    <w:p>
      <w:pPr>
        <w:bidi/>
      </w:pPr>
      <w:r>
        <w:rPr>
          <w:rtl/>
          <w:cs/>
          <w:lang w:val="ar_AE" w:bidi="ar_AE"/>
        </w:rPr>
      </w:r>
      <w:r>
        <w:rPr>
          <w:rtl/>
          <w:cs/>
          <w:lang w:val="ar_AE" w:bidi="ar_AE"/>
        </w:rPr>
        <w:t xml:space="preserve">لا تُرنِّم دبورة وباراق عن جميع الأسباط، لذلك لسنا على يقين مما فعلته الأسباط الأخرى ذلك الوقت. مع أنّ أسباط إسرائيل تنتمي إلى عائلة واحدة، إلا أنها لم تكن متحدة مثل أمة واحدة أو مجموعة عرقية واحدة في ذلك الوقت. </w:t>
      </w:r>
    </w:p>
    <w:p>
      <w:pPr>
        <w:bidi/>
      </w:pPr>
      <w:r>
        <w:rPr>
          <w:rtl/>
          <w:cs/>
          <w:lang w:val="ar_AE" w:bidi="ar_AE"/>
        </w:rPr>
      </w:r>
      <w:r>
        <w:rPr>
          <w:rtl/>
          <w:cs/>
          <w:lang w:val="ar_AE" w:bidi="ar_AE"/>
        </w:rPr>
        <w:t xml:space="preserve">توقّفوا هنا وناقشوا هذا السؤال في مجموعة: ناقشوا وقتًا خاض فيه شعبكم معركة أو حرب. مَن الذي كان من المفترض أن يقاتل؟ ما بعض الطرق الأخرى التي كان ينبغي للناس مساعدة الجنود الذين يحاربون باستخدامها، أو التي ساعدت فعلًا الجنود الذين حاربوا؟ ماذا كان يفكر الناس في الآخرين الذين لم يساعدوا؟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القضاة 5: 11–18 من التَّرْجَمَة الأسهل فهمًا لكم.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تتصوَّر المجموعة هذا المقطع. </w:t>
      </w:r>
    </w:p>
    <w:p>
      <w:pPr>
        <w:bidi/>
      </w:pPr>
      <w:r>
        <w:rPr>
          <w:rtl/>
          <w:cs/>
          <w:lang w:val="ar_AE" w:bidi="ar_AE"/>
        </w:rPr>
      </w:r>
      <w:r>
        <w:rPr>
          <w:rtl/>
          <w:cs/>
          <w:lang w:val="ar_AE" w:bidi="ar_AE"/>
        </w:rPr>
        <w:t xml:space="preserve">توقَّفوا هنا وراجعوا في المجموعة: نوصي بأن يُكمِل فريقكم دراسة "مدخل إلى الشِعر – الوحدتان ٢ و٣" قبل الانتقال إلى "الخطوة ٣: تحديد المشاهد". أوقفوا سماع التسجيل الصوتي هنا. </w:t>
      </w:r>
    </w:p>
    <w:p>
      <w:pPr>
        <w:bidi/>
      </w:pPr>
      <w:r>
        <w:rPr>
          <w:rtl/>
          <w:cs/>
          <w:lang w:val="ar_AE" w:bidi="ar_AE"/>
        </w:rPr>
      </w:r>
      <w:r>
        <w:rPr>
          <w:rtl/>
          <w:cs/>
          <w:lang w:val="ar_AE" w:bidi="ar_AE"/>
        </w:rPr>
        <w:t xml:space="preserve">يتكوّن هذا المقطع من مشهدَين. </w:t>
      </w:r>
    </w:p>
    <w:p>
      <w:pPr>
        <w:bidi/>
      </w:pPr>
      <w:r>
        <w:rPr>
          <w:rtl/>
          <w:cs/>
          <w:lang w:val="ar_AE" w:bidi="ar_AE"/>
        </w:rPr>
      </w:r>
      <w:r>
        <w:rPr>
          <w:b/>
          <w:rtl/>
          <w:cs/>
          <w:lang w:val="ar_AE" w:bidi="ar_AE"/>
        </w:rPr>
        <w:t>في المشهد الأول:</w:t>
      </w:r>
      <w:r>
        <w:rPr>
          <w:rtl/>
          <w:cs/>
          <w:lang w:val="ar_AE" w:bidi="ar_AE"/>
        </w:rPr>
        <w:t xml:space="preserve"> تُرنِّم دبورة وباراق عن كيف اجتمع بنو إسرائيل معًا. عندها، أعلن الشعب أنهم مستعدون لاتِّباع دبورة وباراق للقتال ضد محاربي الكنعانيين الأقوياء. </w:t>
      </w:r>
    </w:p>
    <w:p>
      <w:pPr>
        <w:bidi/>
      </w:pPr>
      <w:r>
        <w:rPr>
          <w:rtl/>
          <w:cs/>
          <w:lang w:val="ar_AE" w:bidi="ar_AE"/>
        </w:rPr>
      </w:r>
      <w:r>
        <w:rPr>
          <w:b/>
          <w:rtl/>
          <w:cs/>
          <w:lang w:val="ar_AE" w:bidi="ar_AE"/>
        </w:rPr>
        <w:t>في المشهد الثاني:</w:t>
      </w:r>
      <w:r>
        <w:rPr>
          <w:rtl/>
          <w:cs/>
          <w:lang w:val="ar_AE" w:bidi="ar_AE"/>
        </w:rPr>
        <w:t xml:space="preserve"> تُرنِّم دبورة وباراق عن جميع الأسباط التي جاءت للمساعدة وعن الأسباط التي لم تأتِ للمساعدة.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 xml:space="preserve">دبورة </w:t>
      </w:r>
    </w:p>
    <w:p>
      <w:pPr>
        <w:pStyle w:val="ListBullet"/>
        <w:bidi/>
        <w:spacing w:line="240" w:lineRule="auto"/>
        <w:ind w:left="720"/>
      </w:pPr>
      <w:r>
        <w:rPr>
          <w:rtl/>
          <w:cs/>
          <w:lang w:val="ar_AE" w:bidi="ar_AE"/>
        </w:rPr>
      </w:r>
      <w:r>
        <w:rPr>
          <w:rtl/>
          <w:cs/>
          <w:lang w:val="ar_AE" w:bidi="ar_AE"/>
        </w:rPr>
        <w:t xml:space="preserve">باراق، ابن أبينوعم </w:t>
      </w:r>
    </w:p>
    <w:p>
      <w:pPr>
        <w:pStyle w:val="ListBullet"/>
        <w:bidi/>
        <w:spacing w:line="240" w:lineRule="auto"/>
        <w:ind w:left="720"/>
      </w:pPr>
      <w:r>
        <w:rPr>
          <w:rtl/>
          <w:cs/>
          <w:lang w:val="ar_AE" w:bidi="ar_AE"/>
        </w:rPr>
      </w:r>
      <w:r>
        <w:rPr>
          <w:rtl/>
          <w:cs/>
          <w:lang w:val="ar_AE" w:bidi="ar_AE"/>
        </w:rPr>
        <w:t xml:space="preserve">بنو إسرائيل، شعب يهوه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الجنود الكنعانيون </w:t>
      </w:r>
    </w:p>
    <w:p>
      <w:pPr>
        <w:pStyle w:val="ListBullet"/>
        <w:bidi/>
        <w:spacing w:line="240" w:lineRule="auto"/>
        <w:ind w:left="720"/>
      </w:pPr>
      <w:r>
        <w:rPr>
          <w:rtl/>
          <w:cs/>
          <w:lang w:val="ar_AE" w:bidi="ar_AE"/>
        </w:rPr>
      </w:r>
      <w:r>
        <w:rPr>
          <w:rtl/>
          <w:cs/>
          <w:lang w:val="ar_AE" w:bidi="ar_AE"/>
        </w:rPr>
        <w:t xml:space="preserve">رجال بيت أفرايم </w:t>
      </w:r>
    </w:p>
    <w:p>
      <w:pPr>
        <w:pStyle w:val="ListBullet"/>
        <w:bidi/>
        <w:spacing w:line="240" w:lineRule="auto"/>
        <w:ind w:left="720"/>
      </w:pPr>
      <w:r>
        <w:rPr>
          <w:rtl/>
          <w:cs/>
          <w:lang w:val="ar_AE" w:bidi="ar_AE"/>
        </w:rPr>
      </w:r>
      <w:r>
        <w:rPr>
          <w:rtl/>
          <w:cs/>
          <w:lang w:val="ar_AE" w:bidi="ar_AE"/>
        </w:rPr>
        <w:t xml:space="preserve">رجال بيت بنيامين </w:t>
      </w:r>
    </w:p>
    <w:p>
      <w:pPr>
        <w:pStyle w:val="ListBullet"/>
        <w:bidi/>
        <w:spacing w:line="240" w:lineRule="auto"/>
        <w:ind w:left="720"/>
      </w:pPr>
      <w:r>
        <w:rPr>
          <w:rtl/>
          <w:cs/>
          <w:lang w:val="ar_AE" w:bidi="ar_AE"/>
        </w:rPr>
      </w:r>
      <w:r>
        <w:rPr>
          <w:rtl/>
          <w:cs/>
          <w:lang w:val="ar_AE" w:bidi="ar_AE"/>
        </w:rPr>
        <w:t xml:space="preserve">القادة والرجال من ماكير، أي نصف سِبط منسَّى </w:t>
      </w:r>
    </w:p>
    <w:p>
      <w:pPr>
        <w:pStyle w:val="ListBullet"/>
        <w:bidi/>
        <w:spacing w:line="240" w:lineRule="auto"/>
        <w:ind w:left="720"/>
      </w:pPr>
      <w:r>
        <w:rPr>
          <w:rtl/>
          <w:cs/>
          <w:lang w:val="ar_AE" w:bidi="ar_AE"/>
        </w:rPr>
      </w:r>
      <w:r>
        <w:rPr>
          <w:rtl/>
          <w:cs/>
          <w:lang w:val="ar_AE" w:bidi="ar_AE"/>
        </w:rPr>
        <w:t xml:space="preserve">القادة والرجال الذين من زبولون </w:t>
      </w:r>
    </w:p>
    <w:p>
      <w:pPr>
        <w:pStyle w:val="ListBullet"/>
        <w:bidi/>
        <w:spacing w:line="240" w:lineRule="auto"/>
        <w:ind w:left="720"/>
      </w:pPr>
      <w:r>
        <w:rPr>
          <w:rtl/>
          <w:cs/>
          <w:lang w:val="ar_AE" w:bidi="ar_AE"/>
        </w:rPr>
      </w:r>
      <w:r>
        <w:rPr>
          <w:rtl/>
          <w:cs/>
          <w:lang w:val="ar_AE" w:bidi="ar_AE"/>
        </w:rPr>
        <w:t xml:space="preserve">القادة والرجال من يساكر </w:t>
      </w:r>
    </w:p>
    <w:p>
      <w:pPr>
        <w:pStyle w:val="ListBullet"/>
        <w:bidi/>
        <w:spacing w:line="240" w:lineRule="auto"/>
        <w:ind w:left="720"/>
      </w:pPr>
      <w:r>
        <w:rPr>
          <w:rtl/>
          <w:cs/>
          <w:lang w:val="ar_AE" w:bidi="ar_AE"/>
        </w:rPr>
      </w:r>
      <w:r>
        <w:rPr>
          <w:rtl/>
          <w:cs/>
          <w:lang w:val="ar_AE" w:bidi="ar_AE"/>
        </w:rPr>
        <w:t xml:space="preserve">عشائر رأوبين </w:t>
      </w:r>
    </w:p>
    <w:p>
      <w:pPr>
        <w:pStyle w:val="ListBullet"/>
        <w:bidi/>
        <w:spacing w:line="240" w:lineRule="auto"/>
        <w:ind w:left="720"/>
      </w:pPr>
      <w:r>
        <w:rPr>
          <w:rtl/>
          <w:cs/>
          <w:lang w:val="ar_AE" w:bidi="ar_AE"/>
        </w:rPr>
      </w:r>
      <w:r>
        <w:rPr>
          <w:rtl/>
          <w:cs/>
          <w:lang w:val="ar_AE" w:bidi="ar_AE"/>
        </w:rPr>
        <w:t xml:space="preserve">شعب جلعاد، أي سِبط جاد والنصف الآخر من سِبط منسَّى </w:t>
      </w:r>
    </w:p>
    <w:p>
      <w:pPr>
        <w:pStyle w:val="ListBullet"/>
        <w:bidi/>
        <w:spacing w:line="240" w:lineRule="auto"/>
        <w:ind w:left="720"/>
      </w:pPr>
      <w:r>
        <w:rPr>
          <w:rtl/>
          <w:cs/>
          <w:lang w:val="ar_AE" w:bidi="ar_AE"/>
        </w:rPr>
      </w:r>
      <w:r>
        <w:rPr>
          <w:rtl/>
          <w:cs/>
          <w:lang w:val="ar_AE" w:bidi="ar_AE"/>
        </w:rPr>
        <w:t xml:space="preserve">شعب دان </w:t>
      </w:r>
    </w:p>
    <w:p>
      <w:pPr>
        <w:pStyle w:val="ListBullet"/>
        <w:bidi/>
        <w:spacing w:line="240" w:lineRule="auto"/>
        <w:ind w:left="720"/>
      </w:pPr>
      <w:r>
        <w:rPr>
          <w:rtl/>
          <w:cs/>
          <w:lang w:val="ar_AE" w:bidi="ar_AE"/>
        </w:rPr>
      </w:r>
      <w:r>
        <w:rPr>
          <w:rtl/>
          <w:cs/>
          <w:lang w:val="ar_AE" w:bidi="ar_AE"/>
        </w:rPr>
        <w:t xml:space="preserve">سكان أشير </w:t>
      </w:r>
    </w:p>
    <w:p>
      <w:pPr>
        <w:pStyle w:val="ListBullet"/>
        <w:bidi/>
        <w:spacing w:line="240" w:lineRule="auto"/>
        <w:ind w:left="720"/>
      </w:pPr>
      <w:r>
        <w:rPr>
          <w:rtl/>
          <w:cs/>
          <w:lang w:val="ar_AE" w:bidi="ar_AE"/>
        </w:rPr>
      </w:r>
      <w:r>
        <w:rPr>
          <w:rtl/>
          <w:cs/>
          <w:lang w:val="ar_AE" w:bidi="ar_AE"/>
        </w:rPr>
        <w:t xml:space="preserve">والرجال من نفتالي </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تذكّروا أن دبورة تُنظِّم ترنيمتها في أقسام وتُعطي كل قسم موضوعًا مختلفًا. يتكوَّن هذا المقطع من قسمَين أساسيَين: يتناول القسم الأول مناداة الشعب إلى دبورة وباراق. في القسم الثاني، تُرنِّم دبورة وباراق عن ردود الأفعال المختلفة من الأسباط، كما تستمر دبورة في استخدام العبارات المتوازية أو المصاحبة. تفعل دبورة هذا عندما تقول شيئًا في سطر واحد، ثم في السطر التالي أو السطرَين التاليَين، تطوِّر الفكرة أو تضيف إليها بطريقة ما. </w:t>
      </w:r>
    </w:p>
    <w:p>
      <w:pPr>
        <w:bidi/>
      </w:pPr>
      <w:r>
        <w:rPr>
          <w:rtl/>
          <w:cs/>
          <w:lang w:val="ar_AE" w:bidi="ar_AE"/>
        </w:rPr>
      </w:r>
      <w:r>
        <w:rPr>
          <w:rtl/>
          <w:cs/>
          <w:lang w:val="ar_AE" w:bidi="ar_AE"/>
        </w:rPr>
        <w:t xml:space="preserve">يبدأ المشهد الأول في هذا المقطع بنهاية الآية 11. تُرنِّم دبورة عن كيف اجتمع بنو إسرائيل معًا. تدعو دبورة هؤلاء الناس، أي شعب يهوه، ليُظهروا أنهم يتبعونه عندما يتبعون القادة الذين اختارهم: دبورة وباراق. يُظهر الشعب أنهم مستعدون للتبعية عندما يصيحون بصيحات التشجيع لقادتهم، وهو ما تكرره دبورة. يطلب الناس من دبورة وباراق أن يستيقظا وينهضا، أي ينهضا للقتال! لم تكُن دبورة وباراق نائمَين في الواقع، لكن الشعب يقول لقائدَيهما أن يستعدا لأن الشعب هنا وهو مستعد أيضًا! لاحظوا كيف يكرر الشعب نداءهم إلى دبورة في سطرَين لإظهار مدى حماسهم وتصميمهم. في السطر الثاني، ينادي الشعب "ابن أبينوعم". أبينوعم هو والِد باراق، لذلك هذه طريقة أخرى لمناداة باراق. </w:t>
      </w:r>
    </w:p>
    <w:p>
      <w:pPr>
        <w:bidi/>
      </w:pPr>
      <w:r>
        <w:rPr>
          <w:rtl/>
          <w:cs/>
          <w:lang w:val="ar_AE" w:bidi="ar_AE"/>
        </w:rPr>
      </w:r>
      <w:r>
        <w:rPr>
          <w:rtl/>
          <w:cs/>
          <w:lang w:val="ar_AE" w:bidi="ar_AE"/>
        </w:rPr>
        <w:t xml:space="preserve">توقَّفوا هنا وناقشوا هذا السؤال معًا: احكوا قصة عن وقت كنتم فيه جزءًا من مجموعة من الناس اجتمعوا معًا من أجل مهمة أو لُعْبَة أو حدث معين. كيف أظهرتم لقادة المجموعة أنكم مستعدون لاتِّباعهم؟ كيف أظهرتم يقينكم بأن الحدَث سوف يسير على ما يرام؟ أوقِفوا الاستماع إلى هذا التسجيل الصوتي هنا. </w:t>
      </w:r>
    </w:p>
    <w:p>
      <w:pPr>
        <w:bidi/>
      </w:pPr>
      <w:r>
        <w:rPr>
          <w:rtl/>
          <w:cs/>
          <w:lang w:val="ar_AE" w:bidi="ar_AE"/>
        </w:rPr>
      </w:r>
      <w:r>
        <w:rPr>
          <w:rtl/>
          <w:cs/>
          <w:lang w:val="ar_AE" w:bidi="ar_AE"/>
        </w:rPr>
        <w:t xml:space="preserve">يُقدِّم المشهد الثاني القسم الثاني. تُكرر دبورة وباراق أن الشعب قد اجتمع، لكن هذه المرة يُخاطبان كل منهما بصيغة المفرد. لما كانت دبورة على الأرجح هي مَن كتبت هذه الترنيمة، وكانت مع باراق عندما اجتمع الشعب للقتال، فمن المحتمل أن يكون الخطاب مُشيرًا إلى دبورة. </w:t>
      </w:r>
    </w:p>
    <w:p>
      <w:pPr>
        <w:bidi/>
      </w:pPr>
      <w:r>
        <w:rPr>
          <w:rtl/>
          <w:cs/>
          <w:lang w:val="ar_AE" w:bidi="ar_AE"/>
        </w:rPr>
      </w:r>
      <w:r>
        <w:rPr>
          <w:rtl/>
          <w:cs/>
          <w:lang w:val="ar_AE" w:bidi="ar_AE"/>
        </w:rPr>
        <w:t xml:space="preserve">سوف تُرنِّم دبورة مع باراق الآن عن المكان الذي جاء منه شعب يهوه. في بعض الأحيان، كان الناس يتحدثون عن الأشخاص من سِبط معين باسم هذا السِبط. لذلك، بدلًا من القول إن الناس من سِبطٍ ما جاؤوا، تقول دبورة "أفرايم" أو "بنيامين" جاؤوا. وبما أن الرجال وحدهم كانوا سيحاربون في ذلك الوقت، فمن المحتمل أن دبورة تشير إلى رجال سبط ما. انتبهوا إلى الطريقة التي تجمع بها دبورة كل سِبطَين معًا عندما تصف أفعالهما. كانت هذه الأسباط تعيش غالبًا بالقرب من بعضها بعضًا أو تتشابه في تصرفاتها. </w:t>
      </w:r>
    </w:p>
    <w:p>
      <w:pPr>
        <w:bidi/>
      </w:pPr>
      <w:r>
        <w:rPr>
          <w:rtl/>
          <w:cs/>
          <w:lang w:val="ar_AE" w:bidi="ar_AE"/>
        </w:rPr>
      </w:r>
      <w:r>
        <w:rPr>
          <w:rtl/>
          <w:cs/>
          <w:lang w:val="ar_AE" w:bidi="ar_AE"/>
        </w:rPr>
        <w:t xml:space="preserve">توقَّفوا هنا وناقشوا هذا السؤال معًا: في لُغتكم، كيف تشيرون إلى الأشخاص الذين ينتمون إلى مجموعة عِرقية أو سِبط معيَّن؟ ناقشوا كيف تريدون الإشارة إلى كل من هذه الأسباط. أوقِفوا الاستماع إلى هذا التسجيل الصوتي هنا. </w:t>
      </w:r>
    </w:p>
    <w:p>
      <w:pPr>
        <w:bidi/>
      </w:pPr>
      <w:r>
        <w:rPr>
          <w:rtl/>
          <w:cs/>
          <w:lang w:val="ar_AE" w:bidi="ar_AE"/>
        </w:rPr>
      </w:r>
      <w:r>
        <w:rPr>
          <w:rtl/>
          <w:cs/>
          <w:lang w:val="ar_AE" w:bidi="ar_AE"/>
        </w:rPr>
        <w:t xml:space="preserve">تُرنّم دبورة وباراق عن رجال أفرايم أولًا. تقول دبورة إن جذور أفرايم كانت في عماليق. أحيانًا، يستخدم الناس الكلمة "جذر" للتعبير عن المكان الذي يعيشون فيه، تمامًا كما تعيش الشجرة حيث توجد جذورها. لذلك، كانت جذور أفرايم، أو الأرض التي يعيشون فيها، هي ارض عماليق. </w:t>
      </w:r>
    </w:p>
    <w:p>
      <w:pPr>
        <w:bidi/>
      </w:pPr>
      <w:r>
        <w:rPr>
          <w:rtl/>
          <w:cs/>
          <w:lang w:val="ar_AE" w:bidi="ar_AE"/>
        </w:rPr>
      </w:r>
      <w:r>
        <w:rPr>
          <w:rtl/>
          <w:cs/>
          <w:lang w:val="ar_AE" w:bidi="ar_AE"/>
        </w:rPr>
        <w:t xml:space="preserve">تُرنّم دبورة عن الشعب، أي على الأرجح الجنود وقادتهم على السواء، الذين جاؤوا من بنيامين وماكير وزبولون ويساكر. لاحظوا كيف تقول دبورة إن القادة جاؤوا من ماكير، لكنها تقول إن الذين يحملون قضيب القائد جاؤوا من زبولون. يحمل قائد الجيش قضيب القيادة، لذلك هذه مجرد طريقة مبتكرة أخرى للتعبير عن "قائد الجيش". كل مِن القُبطان وقائد الجيش، من القادة. </w:t>
      </w:r>
    </w:p>
    <w:p>
      <w:pPr>
        <w:bidi/>
      </w:pPr>
      <w:r>
        <w:rPr>
          <w:rtl/>
          <w:cs/>
          <w:lang w:val="ar_AE" w:bidi="ar_AE"/>
        </w:rPr>
      </w:r>
      <w:r>
        <w:rPr>
          <w:rtl/>
          <w:cs/>
          <w:lang w:val="ar_AE" w:bidi="ar_AE"/>
        </w:rPr>
        <w:t xml:space="preserve">توقفوا هنا وناقشوا هذا السؤال في المجموعة. كنشاط، ناقشوا الطُّرُق التي يمكنكم بها استخدام لقَب بجانب اسم شخص للإشارة إلى ذلك الشخص أو التحدث عنه في مجموعتكم. فكروا في الأدوار التي يضطلع بها هذا الشخص، أو في الأشياء التي يفعلها، مثل "أُم هذا الطفل"، أو "الذي يُعد طعامًا لذيذًا"، أو حتى: "الذي يرتدي قميصًا أخضرًا!" متى يكون من المحتمل الإشارة إلى شخصية كهذه في ترانيمكم، أو قصائدكم، أو حتى في مواقف الحياة العادية؟ أوقِفوا الاستماع إلى هذا التسجيل الصوتي هنا. </w:t>
      </w:r>
    </w:p>
    <w:p>
      <w:pPr>
        <w:bidi/>
      </w:pPr>
      <w:r>
        <w:rPr>
          <w:rtl/>
          <w:cs/>
          <w:lang w:val="ar_AE" w:bidi="ar_AE"/>
        </w:rPr>
      </w:r>
      <w:r>
        <w:rPr>
          <w:rtl/>
          <w:cs/>
          <w:lang w:val="ar_AE" w:bidi="ar_AE"/>
        </w:rPr>
        <w:t>تستخدم دبورة عبارة متوازية للتعبير عن مدى تفاني قادة يسَّاكر وجنوده. تقول دبورة إن رؤساء يسَّاكر كانوا معها، وهذا يعني أن الرؤساء جاؤوا إلى دبورة استجابة لأمرها بحشدهم. لكن هذا يعني أيضًا أن قادة يسَّاكر دعموا دبورة، وعندما طلبت منهم أن يتبعوا باراق في المعركة، فعلوا ذلك. تؤكد دبورة الطريقة التي كرَّس بها قادة يسَّاكر أنفسهم عندما تُكرِّر: "وَكَمَا يَسَّاكَرُ هَكَذَا بَارَاقُ". حتى إن بعض الترجمات تقول إن شعب يسَّاكر "اِنْدَفَعَ إِلَى الْوَادِي وَرَاءَهُ". وهذه طريقة أخرى للقول إن رجال يسَّاكر كانوا خلف باراق عندما اندفعوا!</w:t>
      </w:r>
    </w:p>
    <w:p>
      <w:pPr>
        <w:bidi/>
      </w:pPr>
      <w:r>
        <w:rPr>
          <w:rtl/>
          <w:cs/>
          <w:lang w:val="ar_AE" w:bidi="ar_AE"/>
        </w:rPr>
      </w:r>
      <w:r>
        <w:rPr>
          <w:rtl/>
          <w:cs/>
          <w:lang w:val="ar_AE" w:bidi="ar_AE"/>
        </w:rPr>
        <w:t xml:space="preserve">توقَّفوا هنا وناقشوا هذا السؤال معًا: فكّروا في شخص تعرفون مُكرَّسًا من كل قلبه أو شديد الالتزام بما يؤدي من مهمة أو وظيفة. كيف تصفون هذا الشخص؟ كيف تصفونه إذا كنتم ستُرنِّمون ترنيمة خاصة له؟ أوقِفوا الاستماع إلى هذا التسجيل الصوتي هنا. </w:t>
      </w:r>
    </w:p>
    <w:p>
      <w:pPr>
        <w:bidi/>
      </w:pPr>
      <w:r>
        <w:rPr>
          <w:rtl/>
          <w:cs/>
          <w:lang w:val="ar_AE" w:bidi="ar_AE"/>
        </w:rPr>
      </w:r>
      <w:r>
        <w:rPr>
          <w:rtl/>
          <w:cs/>
          <w:lang w:val="ar_AE" w:bidi="ar_AE"/>
        </w:rPr>
        <w:t xml:space="preserve">ثم تُرنِّم دبورة وباراق بعد ذلك عن الأسباط التي لم تأتِ للقتال. وعندما يترنَّمان بسِبط رأوبين، يُرنِّمان لازِمةً أو قسمًا سوف يُكررانه لاحقًا. لاحظوا كيف تتحدَّث دبورة عن: "مجموعات، أو المجموعات المنفصلة، أو عشائر رأوبين". لم يكُن هذا السِبط متَّحدًا! تقول إنَّ أهل رأوبين فتَّشوا قلوبهم. كان الناس يستخدمون كلمة قلب للإشارة إلى مكان أفكار الشخص ومشاعره وقراراته. وفحص قلبك يعني التفكير بجدية ومحاولة اتِّخاذ قرار. لم تستطِع عشيرة رأوبين أن تقرر. لم يعرفوا ما إذا كان ينبغي لهم أن يذهبوا إلى دبورة وباراق أم لا. </w:t>
      </w:r>
    </w:p>
    <w:p>
      <w:pPr>
        <w:bidi/>
      </w:pPr>
      <w:r>
        <w:rPr>
          <w:rtl/>
          <w:cs/>
          <w:lang w:val="ar_AE" w:bidi="ar_AE"/>
        </w:rPr>
      </w:r>
      <w:r>
        <w:rPr>
          <w:rtl/>
          <w:cs/>
          <w:lang w:val="ar_AE" w:bidi="ar_AE"/>
        </w:rPr>
        <w:t xml:space="preserve">توقَّفوا هنا وناقشوا هذا السؤال معًا: في لُغتكم، كيف تتحدَّثون عن الطريقة التي يفكر بها شخص ما مليًا وبجدية بشأن قرار ما؟ أوقِفوا الاستماع إلى هذا التسجيل الصوتي هنا. </w:t>
      </w:r>
    </w:p>
    <w:p>
      <w:pPr>
        <w:bidi/>
      </w:pPr>
      <w:r>
        <w:rPr>
          <w:rtl/>
          <w:cs/>
          <w:lang w:val="ar_AE" w:bidi="ar_AE"/>
        </w:rPr>
      </w:r>
      <w:r>
        <w:rPr>
          <w:rtl/>
          <w:cs/>
          <w:lang w:val="ar_AE" w:bidi="ar_AE"/>
        </w:rPr>
        <w:t xml:space="preserve">في النهاية قرَّر رجال رأوبين البقاء في بيوتهم مع الأغنام. أو ربما لم يقرروا أبدًا، بل بقوا في بيوتهم واستمروا في التفكير في الأمر! تسأل دبورة رجال رأوبين عن سبب فعلهم هذا. لا يتواجد رجال رأوبين في الواقع في المكان الذي يمكنهم فيه الاستماع، ولا تتوقع دبورة منهم الإجابة. لكن، تقول دبورة هذا لإظهار خيبة أملها وغضبها بسبب تصرف رجال رأوبين. تُرنِّم دبورة مرة أخرى: "لَدَى مَسَاقِي رَأُوبَيْنَ مَبَاحِثُ قَلْبٍ عَظِيمَةٌ". هنا، تنتقد دبورة رجال رأوبين، أو ربما تسخر منهم، عندما تكرر هذه اللازِمة. مع أنّ رجال رأوبين استغرقوا وقتًا طويلًا في التفكير، إلا أنهم لم يتَّخذوا قرارًا حكيمًا! </w:t>
      </w:r>
    </w:p>
    <w:p>
      <w:pPr>
        <w:bidi/>
      </w:pPr>
      <w:r>
        <w:rPr>
          <w:rtl/>
          <w:cs/>
          <w:lang w:val="ar_AE" w:bidi="ar_AE"/>
        </w:rPr>
      </w:r>
      <w:r>
        <w:rPr>
          <w:rtl/>
          <w:cs/>
          <w:lang w:val="ar_AE" w:bidi="ar_AE"/>
        </w:rPr>
        <w:t xml:space="preserve">انظروا كيف تستخدم دبورة عبارات متوازية لتجميع الأسباط التي تعيش عند مجاري المياه. يقع سِبط رأوبين والأسباط التي تعيش في منطقة جلعاد على الجانب الشرقي من نهر الأرْدُن. يعيش كل من أشير ودان غرب نهر الأرْدُن، على ساحل البحر. تسأل أيضًا عن سبب اختيار شعب دان للبقاء مع السفن بدلًا من المجيء للمساعدة. ومرَّة أخرى، لم تكُن دبورة تنتظر إجابة عن هذا السؤال، بل تطرح دبورة السؤال لتُظهر أنه لم يكُن هذا ما يجب على دان فعله. تُكرر دبورة أن أشير يُقيم على الساحل ويسكن عند الخِلجان. تتحدث دبورة عن كل سِبط كما لو كان شخصًا واحدًا، لكنها تعني جميع رجال ذلك السِبط، وتؤكد دبورة أن هذه الأسباط كانت تقيم في أماكن آمنة بعيدًا عن المعركة! </w:t>
      </w:r>
    </w:p>
    <w:p>
      <w:pPr>
        <w:bidi/>
      </w:pPr>
      <w:r>
        <w:rPr>
          <w:rtl/>
          <w:cs/>
          <w:lang w:val="ar_AE" w:bidi="ar_AE"/>
        </w:rPr>
      </w:r>
      <w:r>
        <w:rPr>
          <w:rtl/>
          <w:cs/>
          <w:lang w:val="ar_AE" w:bidi="ar_AE"/>
        </w:rPr>
        <w:t xml:space="preserve">ولإظهار التناقض بين الأسباط التي جاءت والتي لم تأتي، تُنهي دبورة هذا القِسم بعبارة موازية تؤكد كيف كان رجال زبولون ونفتالي شُجعانًا. تقول دبورة إن رجال زبولون ونفتالي احتقروا حياتهم، حتى الموت. وهذا يعني أن هؤلاء الرجال قرَّروا أنَّ إنقاذ شعب إسرائيل كان أكثر أهمية من حياتهم. لذلك خاطر رجال زبولون ونفتالي بحياتهم وحاربوا، مع أنهم كانوا يدركون احتمال أن يقتلهم الكنعانيون. </w:t>
      </w:r>
    </w:p>
    <w:p>
      <w:pPr>
        <w:bidi/>
      </w:pPr>
      <w:r>
        <w:rPr>
          <w:rtl/>
          <w:cs/>
          <w:lang w:val="ar_AE" w:bidi="ar_AE"/>
        </w:rPr>
      </w:r>
      <w:r>
        <w:rPr>
          <w:rtl/>
          <w:cs/>
          <w:lang w:val="ar_AE" w:bidi="ar_AE"/>
        </w:rPr>
        <w:t xml:space="preserve">توقفوا هنا وناقشوا هذا السؤال في المجموعة. صِفوا شخصًا واجَه بشجاعة موقفًا شديد الْخَطَر لإنقاذ شخص آخر أو مساعدته. كيف تصفونه إذا كنتم ستُرنِّمون ترنيمة خاصة له؟ أوقِفوا الاستماع إلى هذا التسجيل الصوتي هنا. </w:t>
      </w:r>
    </w:p>
    <w:p>
      <w:pPr>
        <w:bidi/>
      </w:pPr>
      <w:r>
        <w:rPr>
          <w:rtl/>
          <w:cs/>
          <w:lang w:val="ar_AE" w:bidi="ar_AE"/>
        </w:rPr>
      </w:r>
      <w:r>
        <w:rPr>
          <w:rtl/>
          <w:cs/>
          <w:lang w:val="ar_AE" w:bidi="ar_AE"/>
        </w:rPr>
        <w:t xml:space="preserve">والآن ينبغي للمجموعة إعداد مخطط قصة، أو الرسم، أو استعمال أجسام لتجسيد المقطع وتصوُّر أحداثه.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القضاة 5: 11–18 من التَّرْجَمَة الأسهل فهمًا لكم.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يتكوّن هذا المقطع من مشهدَين.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 xml:space="preserve">دبورة </w:t>
      </w:r>
    </w:p>
    <w:p>
      <w:pPr>
        <w:pStyle w:val="ListBullet"/>
        <w:bidi/>
        <w:spacing w:line="240" w:lineRule="auto"/>
        <w:ind w:left="720"/>
      </w:pPr>
      <w:r>
        <w:rPr>
          <w:rtl/>
          <w:cs/>
          <w:lang w:val="ar_AE" w:bidi="ar_AE"/>
        </w:rPr>
      </w:r>
      <w:r>
        <w:rPr>
          <w:rtl/>
          <w:cs/>
          <w:lang w:val="ar_AE" w:bidi="ar_AE"/>
        </w:rPr>
        <w:t xml:space="preserve">باراق، ابن أبينوعم </w:t>
      </w:r>
    </w:p>
    <w:p>
      <w:pPr>
        <w:pStyle w:val="ListBullet"/>
        <w:bidi/>
        <w:spacing w:line="240" w:lineRule="auto"/>
        <w:ind w:left="720"/>
      </w:pPr>
      <w:r>
        <w:rPr>
          <w:rtl/>
          <w:cs/>
          <w:lang w:val="ar_AE" w:bidi="ar_AE"/>
        </w:rPr>
      </w:r>
      <w:r>
        <w:rPr>
          <w:rtl/>
          <w:cs/>
          <w:lang w:val="ar_AE" w:bidi="ar_AE"/>
        </w:rPr>
        <w:t xml:space="preserve">بنو إسرائيل، شعب يهوه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الجنود الكنعانيون </w:t>
      </w:r>
    </w:p>
    <w:p>
      <w:pPr>
        <w:pStyle w:val="ListBullet"/>
        <w:bidi/>
        <w:spacing w:line="240" w:lineRule="auto"/>
        <w:ind w:left="720"/>
      </w:pPr>
      <w:r>
        <w:rPr>
          <w:rtl/>
          <w:cs/>
          <w:lang w:val="ar_AE" w:bidi="ar_AE"/>
        </w:rPr>
      </w:r>
      <w:r>
        <w:rPr>
          <w:rtl/>
          <w:cs/>
          <w:lang w:val="ar_AE" w:bidi="ar_AE"/>
        </w:rPr>
        <w:t xml:space="preserve">رجال بيت أفرايم </w:t>
      </w:r>
    </w:p>
    <w:p>
      <w:pPr>
        <w:pStyle w:val="ListBullet"/>
        <w:bidi/>
        <w:spacing w:line="240" w:lineRule="auto"/>
        <w:ind w:left="720"/>
      </w:pPr>
      <w:r>
        <w:rPr>
          <w:rtl/>
          <w:cs/>
          <w:lang w:val="ar_AE" w:bidi="ar_AE"/>
        </w:rPr>
      </w:r>
      <w:r>
        <w:rPr>
          <w:rtl/>
          <w:cs/>
          <w:lang w:val="ar_AE" w:bidi="ar_AE"/>
        </w:rPr>
        <w:t xml:space="preserve">رجال بيت بنيامين </w:t>
      </w:r>
    </w:p>
    <w:p>
      <w:pPr>
        <w:pStyle w:val="ListBullet"/>
        <w:bidi/>
        <w:spacing w:line="240" w:lineRule="auto"/>
        <w:ind w:left="720"/>
      </w:pPr>
      <w:r>
        <w:rPr>
          <w:rtl/>
          <w:cs/>
          <w:lang w:val="ar_AE" w:bidi="ar_AE"/>
        </w:rPr>
      </w:r>
      <w:r>
        <w:rPr>
          <w:rtl/>
          <w:cs/>
          <w:lang w:val="ar_AE" w:bidi="ar_AE"/>
        </w:rPr>
        <w:t xml:space="preserve">القادة والرجال من ماكير، أي نصف سِبط منسَّى </w:t>
      </w:r>
    </w:p>
    <w:p>
      <w:pPr>
        <w:pStyle w:val="ListBullet"/>
        <w:bidi/>
        <w:spacing w:line="240" w:lineRule="auto"/>
        <w:ind w:left="720"/>
      </w:pPr>
      <w:r>
        <w:rPr>
          <w:rtl/>
          <w:cs/>
          <w:lang w:val="ar_AE" w:bidi="ar_AE"/>
        </w:rPr>
      </w:r>
      <w:r>
        <w:rPr>
          <w:rtl/>
          <w:cs/>
          <w:lang w:val="ar_AE" w:bidi="ar_AE"/>
        </w:rPr>
        <w:t xml:space="preserve">القادة والرجال من زبولون </w:t>
      </w:r>
    </w:p>
    <w:p>
      <w:pPr>
        <w:pStyle w:val="ListBullet"/>
        <w:bidi/>
        <w:spacing w:line="240" w:lineRule="auto"/>
        <w:ind w:left="720"/>
      </w:pPr>
      <w:r>
        <w:rPr>
          <w:rtl/>
          <w:cs/>
          <w:lang w:val="ar_AE" w:bidi="ar_AE"/>
        </w:rPr>
      </w:r>
      <w:r>
        <w:rPr>
          <w:rtl/>
          <w:cs/>
          <w:lang w:val="ar_AE" w:bidi="ar_AE"/>
        </w:rPr>
        <w:t xml:space="preserve">القادة والرجال من يساكر </w:t>
      </w:r>
    </w:p>
    <w:p>
      <w:pPr>
        <w:pStyle w:val="ListBullet"/>
        <w:bidi/>
        <w:spacing w:line="240" w:lineRule="auto"/>
        <w:ind w:left="720"/>
      </w:pPr>
      <w:r>
        <w:rPr>
          <w:rtl/>
          <w:cs/>
          <w:lang w:val="ar_AE" w:bidi="ar_AE"/>
        </w:rPr>
      </w:r>
      <w:r>
        <w:rPr>
          <w:rtl/>
          <w:cs/>
          <w:lang w:val="ar_AE" w:bidi="ar_AE"/>
        </w:rPr>
        <w:t xml:space="preserve">عشائر رأوبين </w:t>
      </w:r>
    </w:p>
    <w:p>
      <w:pPr>
        <w:pStyle w:val="ListBullet"/>
        <w:bidi/>
        <w:spacing w:line="240" w:lineRule="auto"/>
        <w:ind w:left="720"/>
      </w:pPr>
      <w:r>
        <w:rPr>
          <w:rtl/>
          <w:cs/>
          <w:lang w:val="ar_AE" w:bidi="ar_AE"/>
        </w:rPr>
      </w:r>
      <w:r>
        <w:rPr>
          <w:rtl/>
          <w:cs/>
          <w:lang w:val="ar_AE" w:bidi="ar_AE"/>
        </w:rPr>
        <w:t xml:space="preserve">شعب جلعاد، أي سِبط جاد والنصف الآخر من سِبط منسَّى </w:t>
      </w:r>
    </w:p>
    <w:p>
      <w:pPr>
        <w:pStyle w:val="ListBullet"/>
        <w:bidi/>
        <w:spacing w:line="240" w:lineRule="auto"/>
        <w:ind w:left="720"/>
      </w:pPr>
      <w:r>
        <w:rPr>
          <w:rtl/>
          <w:cs/>
          <w:lang w:val="ar_AE" w:bidi="ar_AE"/>
        </w:rPr>
      </w:r>
      <w:r>
        <w:rPr>
          <w:rtl/>
          <w:cs/>
          <w:lang w:val="ar_AE" w:bidi="ar_AE"/>
        </w:rPr>
        <w:t xml:space="preserve">شعب دان </w:t>
      </w:r>
    </w:p>
    <w:p>
      <w:pPr>
        <w:pStyle w:val="ListBullet"/>
        <w:bidi/>
        <w:spacing w:line="240" w:lineRule="auto"/>
        <w:ind w:left="720"/>
      </w:pPr>
      <w:r>
        <w:rPr>
          <w:rtl/>
          <w:cs/>
          <w:lang w:val="ar_AE" w:bidi="ar_AE"/>
        </w:rPr>
      </w:r>
      <w:r>
        <w:rPr>
          <w:rtl/>
          <w:cs/>
          <w:lang w:val="ar_AE" w:bidi="ar_AE"/>
        </w:rPr>
        <w:t xml:space="preserve">سكان أشير </w:t>
      </w:r>
    </w:p>
    <w:p>
      <w:pPr>
        <w:pStyle w:val="ListBullet"/>
        <w:bidi/>
        <w:spacing w:line="240" w:lineRule="auto"/>
        <w:ind w:left="720"/>
      </w:pPr>
      <w:r>
        <w:rPr>
          <w:rtl/>
          <w:cs/>
          <w:lang w:val="ar_AE" w:bidi="ar_AE"/>
        </w:rPr>
      </w:r>
      <w:r>
        <w:rPr>
          <w:rtl/>
          <w:cs/>
          <w:lang w:val="ar_AE" w:bidi="ar_AE"/>
        </w:rPr>
        <w:t xml:space="preserve">والرجال من نفتالي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رنَّمت دبورة وباراق: </w:t>
      </w:r>
    </w:p>
    <w:p>
      <w:pPr>
        <w:bidi/>
      </w:pPr>
      <w:r>
        <w:rPr>
          <w:rtl/>
          <w:cs/>
          <w:lang w:val="ar_AE" w:bidi="ar_AE"/>
        </w:rPr>
      </w:r>
      <w:r>
        <w:rPr>
          <w:rtl/>
          <w:cs/>
          <w:lang w:val="ar_AE" w:bidi="ar_AE"/>
        </w:rPr>
        <w:t xml:space="preserve">حِينَئِذٍ نَزَلَ شَعْبُ الرَّبِّ إِلَى الأَبْوَابِ. </w:t>
      </w:r>
    </w:p>
    <w:p>
      <w:pPr>
        <w:bidi/>
      </w:pPr>
      <w:r>
        <w:rPr>
          <w:rtl/>
          <w:cs/>
          <w:lang w:val="ar_AE" w:bidi="ar_AE"/>
        </w:rPr>
      </w:r>
      <w:r>
        <w:rPr>
          <w:rtl/>
          <w:cs/>
          <w:lang w:val="ar_AE" w:bidi="ar_AE"/>
        </w:rPr>
        <w:t xml:space="preserve">'اِسْتَيْقِظِي، اسْتَيْقِظِي يَا دَبُورَةُ! اسْتَيْقِظِي، اسْتَيْقِظِي وَتَكَلَّمِي بِنَشِيدٍ! </w:t>
      </w:r>
    </w:p>
    <w:p>
      <w:pPr>
        <w:bidi/>
      </w:pPr>
      <w:r>
        <w:rPr>
          <w:rtl/>
          <w:cs/>
          <w:lang w:val="ar_AE" w:bidi="ar_AE"/>
        </w:rPr>
      </w:r>
      <w:r>
        <w:rPr>
          <w:rtl/>
          <w:cs/>
          <w:lang w:val="ar_AE" w:bidi="ar_AE"/>
        </w:rPr>
        <w:t>قُمْ يَا بَارَاقُ وَاسْبِ سَبْيَكَ، يَا ابْنَ أَبِينُوعَمَ!'"</w:t>
      </w:r>
    </w:p>
    <w:p>
      <w:pPr>
        <w:bidi/>
      </w:pPr>
      <w:r>
        <w:rPr>
          <w:rtl/>
          <w:cs/>
          <w:lang w:val="ar_AE" w:bidi="ar_AE"/>
        </w:rPr>
      </w:r>
      <w:r>
        <w:rPr>
          <w:rtl/>
          <w:cs/>
          <w:lang w:val="ar_AE" w:bidi="ar_AE"/>
        </w:rPr>
        <w:t>أوقفوا التمثيل. اسألوا الشخص الذي يؤدي دور أحد أفراد أي سبط من الأسباط التي اجتمعت معًا: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"لقد رأيتُ الكنعانيين في أرضنا. أعلم أن الكنعانيين يمكنهم إيذاؤنا، لذلك أريد بالطبع أن نجتمع معًا لإيقافهم!" أو</w:t>
      </w:r>
    </w:p>
    <w:p>
      <w:pPr>
        <w:pStyle w:val="ListBullet"/>
        <w:bidi/>
        <w:spacing w:line="240" w:lineRule="auto"/>
        <w:ind w:left="720"/>
      </w:pPr>
      <w:r>
        <w:rPr>
          <w:rtl/>
          <w:cs/>
          <w:lang w:val="ar_AE" w:bidi="ar_AE"/>
        </w:rPr>
      </w:r>
      <w:r>
        <w:rPr>
          <w:rtl/>
          <w:cs/>
          <w:lang w:val="ar_AE" w:bidi="ar_AE"/>
        </w:rPr>
        <w:t xml:space="preserve">"رأينا أن يهوه اختار دبورة نبيةً واختار باراق قائدًا عسكريًا. نريد أن نتبع القادة الذين اختارهم يهوه"؛ أو </w:t>
      </w:r>
    </w:p>
    <w:p>
      <w:pPr>
        <w:pStyle w:val="ListBullet"/>
        <w:bidi/>
        <w:spacing w:line="240" w:lineRule="auto"/>
        <w:ind w:left="720"/>
      </w:pPr>
      <w:r>
        <w:rPr>
          <w:rtl/>
          <w:cs/>
          <w:lang w:val="ar_AE" w:bidi="ar_AE"/>
        </w:rPr>
      </w:r>
      <w:r>
        <w:rPr>
          <w:rtl/>
          <w:cs/>
          <w:lang w:val="ar_AE" w:bidi="ar_AE"/>
        </w:rPr>
        <w:t xml:space="preserve">"لقد سئمت الخوف من أن يؤذي الكنعانيون عائلتي أو يقتلونها. مستعد للقتال ضد الكنعانيين، حتى لا أخاف بعد الآن!" </w:t>
      </w:r>
    </w:p>
    <w:p>
      <w:pPr>
        <w:bidi/>
      </w:pPr>
      <w:r>
        <w:rPr>
          <w:rtl/>
          <w:cs/>
          <w:lang w:val="ar_AE" w:bidi="ar_AE"/>
        </w:rPr>
      </w:r>
      <w:r>
        <w:rPr>
          <w:rtl/>
          <w:cs/>
          <w:lang w:val="ar_AE" w:bidi="ar_AE"/>
        </w:rPr>
        <w:t xml:space="preserve">اسألوا الشخصين اللذين يؤديان دورَي دبورة وباراق: "بماذا تشعران أو فيمَ تفكران؟" قد يُجيبا بعبارات مثل: </w:t>
      </w:r>
    </w:p>
    <w:p>
      <w:pPr>
        <w:pStyle w:val="ListBullet"/>
        <w:bidi/>
        <w:spacing w:line="240" w:lineRule="auto"/>
        <w:ind w:left="720"/>
      </w:pPr>
      <w:r>
        <w:rPr>
          <w:rtl/>
          <w:cs/>
          <w:lang w:val="ar_AE" w:bidi="ar_AE"/>
        </w:rPr>
      </w:r>
      <w:r>
        <w:rPr>
          <w:rtl/>
          <w:cs/>
          <w:lang w:val="ar_AE" w:bidi="ar_AE"/>
        </w:rPr>
        <w:t>"تشجَّعنا عندما رأينا الشعبَ اجتمع للقتال. لا يزال البعض من بني إسرائيل مستعدّين لطاعة ما يقوله يهوه". أو</w:t>
      </w:r>
    </w:p>
    <w:p>
      <w:pPr>
        <w:pStyle w:val="ListBullet"/>
        <w:bidi/>
        <w:spacing w:line="240" w:lineRule="auto"/>
        <w:ind w:left="720"/>
      </w:pPr>
      <w:r>
        <w:rPr>
          <w:rtl/>
          <w:cs/>
          <w:lang w:val="ar_AE" w:bidi="ar_AE"/>
        </w:rPr>
      </w:r>
      <w:r>
        <w:rPr>
          <w:rtl/>
          <w:cs/>
          <w:lang w:val="ar_AE" w:bidi="ar_AE"/>
        </w:rPr>
        <w:t xml:space="preserve">"كنَّا قلقين من ألا يستمع بنو إسرائيل إلينا، لكننا نشعر بارتياح لرؤية الكثير من الناس هنا"؛ أو </w:t>
      </w:r>
    </w:p>
    <w:p>
      <w:pPr>
        <w:pStyle w:val="ListBullet"/>
        <w:bidi/>
        <w:spacing w:line="240" w:lineRule="auto"/>
        <w:ind w:left="720"/>
      </w:pPr>
      <w:r>
        <w:rPr>
          <w:rtl/>
          <w:cs/>
          <w:lang w:val="ar_AE" w:bidi="ar_AE"/>
        </w:rPr>
      </w:r>
      <w:r>
        <w:rPr>
          <w:rtl/>
          <w:cs/>
          <w:lang w:val="ar_AE" w:bidi="ar_AE"/>
        </w:rPr>
        <w:t xml:space="preserve">"مع أن جميع هؤلاء الناس الموجودين هنا مستعدُّون للقتال، فإنني أعلم أن يهوه هو الذي سيجعلنا ننتصر".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رنَّمت دبورة وباراق: </w:t>
      </w:r>
    </w:p>
    <w:p>
      <w:pPr>
        <w:bidi/>
      </w:pPr>
      <w:r>
        <w:rPr>
          <w:rtl/>
          <w:cs/>
          <w:lang w:val="ar_AE" w:bidi="ar_AE"/>
        </w:rPr>
      </w:r>
      <w:r>
        <w:rPr>
          <w:rtl/>
          <w:cs/>
          <w:lang w:val="ar_AE" w:bidi="ar_AE"/>
        </w:rPr>
        <w:t xml:space="preserve">"حِينَئِذٍ تَسَلَّطَ الشَّارِدُ عَلَى عُظَمَاءِ الشَّعْبِ. </w:t>
      </w:r>
    </w:p>
    <w:p>
      <w:pPr>
        <w:bidi/>
      </w:pPr>
      <w:r>
        <w:rPr>
          <w:rtl/>
          <w:cs/>
          <w:lang w:val="ar_AE" w:bidi="ar_AE"/>
        </w:rPr>
      </w:r>
      <w:r>
        <w:rPr>
          <w:rtl/>
          <w:cs/>
          <w:lang w:val="ar_AE" w:bidi="ar_AE"/>
        </w:rPr>
        <w:t xml:space="preserve">الرَّبُّ سَلَّطَنِي عَلَى الْجَبَابِرَةِ. </w:t>
      </w:r>
    </w:p>
    <w:p>
      <w:pPr>
        <w:bidi/>
      </w:pPr>
      <w:r>
        <w:rPr>
          <w:rtl/>
          <w:cs/>
          <w:lang w:val="ar_AE" w:bidi="ar_AE"/>
        </w:rPr>
      </w:r>
      <w:r>
        <w:rPr>
          <w:rtl/>
          <w:cs/>
          <w:lang w:val="ar_AE" w:bidi="ar_AE"/>
        </w:rPr>
        <w:t xml:space="preserve">جَاءَ مِنْ أَفْرَايِمَ الَّذِينَ مَقَرُّهُمْ بَيْنَ عَمَالِيقَ، </w:t>
      </w:r>
    </w:p>
    <w:p>
      <w:pPr>
        <w:bidi/>
      </w:pPr>
      <w:r>
        <w:rPr>
          <w:rtl/>
          <w:cs/>
          <w:lang w:val="ar_AE" w:bidi="ar_AE"/>
        </w:rPr>
      </w:r>
      <w:r>
        <w:rPr>
          <w:rtl/>
          <w:cs/>
          <w:lang w:val="ar_AE" w:bidi="ar_AE"/>
        </w:rPr>
        <w:t xml:space="preserve">وَبَعْدَكَ بَنْيَامِينُ مَعَ قَوْمِكَ. </w:t>
      </w:r>
    </w:p>
    <w:p>
      <w:pPr>
        <w:bidi/>
      </w:pPr>
      <w:r>
        <w:rPr>
          <w:rtl/>
          <w:cs/>
          <w:lang w:val="ar_AE" w:bidi="ar_AE"/>
        </w:rPr>
      </w:r>
      <w:r>
        <w:rPr>
          <w:rtl/>
          <w:cs/>
          <w:lang w:val="ar_AE" w:bidi="ar_AE"/>
        </w:rPr>
        <w:t xml:space="preserve">مِنْ مَاكِيرَ نَزَلَ قُضَاةٌ، وَمِنْ زَبُولُونَ مَاسِكُونَ بِقَضِيبِ الْقَائِدِ. </w:t>
      </w:r>
    </w:p>
    <w:p>
      <w:pPr>
        <w:bidi/>
      </w:pPr>
      <w:r>
        <w:rPr>
          <w:rtl/>
          <w:cs/>
          <w:lang w:val="ar_AE" w:bidi="ar_AE"/>
        </w:rPr>
      </w:r>
      <w:r>
        <w:rPr>
          <w:rtl/>
          <w:cs/>
          <w:lang w:val="ar_AE" w:bidi="ar_AE"/>
        </w:rPr>
        <w:t xml:space="preserve">وَالرُّؤَسَاءُ فِي يَسَّاكَرَ مَعَ دَبُورَةَ. </w:t>
      </w:r>
    </w:p>
    <w:p>
      <w:pPr>
        <w:bidi/>
      </w:pPr>
      <w:r>
        <w:rPr>
          <w:rtl/>
          <w:cs/>
          <w:lang w:val="ar_AE" w:bidi="ar_AE"/>
        </w:rPr>
      </w:r>
      <w:r>
        <w:rPr>
          <w:rtl/>
          <w:cs/>
          <w:lang w:val="ar_AE" w:bidi="ar_AE"/>
        </w:rPr>
        <w:t xml:space="preserve">وَكَمَا يَسَّاكَرُ هَكَذَا بَارَاقُ. </w:t>
      </w:r>
    </w:p>
    <w:p>
      <w:pPr>
        <w:bidi/>
      </w:pPr>
      <w:r>
        <w:rPr>
          <w:rtl/>
          <w:cs/>
          <w:lang w:val="ar_AE" w:bidi="ar_AE"/>
        </w:rPr>
      </w:r>
      <w:r>
        <w:rPr>
          <w:rtl/>
          <w:cs/>
          <w:lang w:val="ar_AE" w:bidi="ar_AE"/>
        </w:rPr>
        <w:t xml:space="preserve">اِنْدَفَعَ إِلَى الْوَادِي وَرَاءَهُ". </w:t>
      </w:r>
    </w:p>
    <w:p>
      <w:pPr>
        <w:bidi/>
      </w:pPr>
      <w:r>
        <w:rPr>
          <w:rtl/>
          <w:cs/>
          <w:lang w:val="ar_AE" w:bidi="ar_AE"/>
        </w:rPr>
      </w:r>
      <w:r>
        <w:rPr>
          <w:rtl/>
          <w:cs/>
          <w:lang w:val="ar_AE" w:bidi="ar_AE"/>
        </w:rPr>
        <w:t xml:space="preserve">أوقفوا التمثيل. اسألوا الشخص الذي يؤدي دور واحد من هذه الأسباط: "بماذا تشعر أو فيمَ تفكر؟" قد يُجيبا بعبارات مثل: </w:t>
      </w:r>
    </w:p>
    <w:p>
      <w:pPr>
        <w:pStyle w:val="ListBullet"/>
        <w:bidi/>
        <w:spacing w:line="240" w:lineRule="auto"/>
        <w:ind w:left="720"/>
      </w:pPr>
      <w:r>
        <w:rPr>
          <w:rtl/>
          <w:cs/>
          <w:lang w:val="ar_AE" w:bidi="ar_AE"/>
        </w:rPr>
      </w:r>
      <w:r>
        <w:rPr>
          <w:rtl/>
          <w:cs/>
          <w:lang w:val="ar_AE" w:bidi="ar_AE"/>
        </w:rPr>
        <w:t>"حتى لو لم يهاجم الكنعانيون في منطقتنا، فإن بقية بني إسرائيل لا يزالون شعبنا. سنأتي للمساعدة في القتال ضد الكنعانيين!" أو</w:t>
      </w:r>
    </w:p>
    <w:p>
      <w:pPr>
        <w:pStyle w:val="ListBullet"/>
        <w:bidi/>
        <w:spacing w:line="240" w:lineRule="auto"/>
        <w:ind w:left="720"/>
      </w:pPr>
      <w:r>
        <w:rPr>
          <w:rtl/>
          <w:cs/>
          <w:lang w:val="ar_AE" w:bidi="ar_AE"/>
        </w:rPr>
      </w:r>
      <w:r>
        <w:rPr>
          <w:rtl/>
          <w:cs/>
          <w:lang w:val="ar_AE" w:bidi="ar_AE"/>
        </w:rPr>
        <w:t>"لم نكرم يهوه، لذلك هاجمنا الكنعانيون. والآن أريد أن أفعل ما يقوله يهوه لكي يخلّصنا!" أو</w:t>
      </w:r>
    </w:p>
    <w:p>
      <w:pPr>
        <w:pStyle w:val="ListBullet"/>
        <w:bidi/>
        <w:spacing w:line="240" w:lineRule="auto"/>
        <w:ind w:left="720"/>
      </w:pPr>
      <w:r>
        <w:rPr>
          <w:rtl/>
          <w:cs/>
          <w:lang w:val="ar_AE" w:bidi="ar_AE"/>
        </w:rPr>
      </w:r>
      <w:r>
        <w:rPr>
          <w:rtl/>
          <w:cs/>
          <w:lang w:val="ar_AE" w:bidi="ar_AE"/>
        </w:rPr>
        <w:t xml:space="preserve">"أثق في أن باراق سيقودنا قيادة حسنة".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رنَّمت دبورة وباراق: "عَلَى مَسَاقِي رَأُوبَيْنَ أَقْضِيَةُ قَلْبٍ عَظِيمَةٌ. </w:t>
      </w:r>
    </w:p>
    <w:p>
      <w:pPr>
        <w:bidi/>
      </w:pPr>
      <w:r>
        <w:rPr>
          <w:rtl/>
          <w:cs/>
          <w:lang w:val="ar_AE" w:bidi="ar_AE"/>
        </w:rPr>
      </w:r>
      <w:r>
        <w:rPr>
          <w:rtl/>
          <w:cs/>
          <w:lang w:val="ar_AE" w:bidi="ar_AE"/>
        </w:rPr>
        <w:t xml:space="preserve"> لِمَاذَا أَقَمْتَ بَيْنَ الْحَظَائِرِ لِسَمْعِ الصَّفِيرِ لِلْقُطْعَانِ. </w:t>
      </w:r>
    </w:p>
    <w:p>
      <w:pPr>
        <w:bidi/>
      </w:pPr>
      <w:r>
        <w:rPr>
          <w:rtl/>
          <w:cs/>
          <w:lang w:val="ar_AE" w:bidi="ar_AE"/>
        </w:rPr>
      </w:r>
      <w:r>
        <w:rPr>
          <w:rtl/>
          <w:cs/>
          <w:lang w:val="ar_AE" w:bidi="ar_AE"/>
        </w:rPr>
        <w:t xml:space="preserve">لَدَى مَسَاقِي رَأُوبَيْنَ أَقْضِيَةُ قَلْبٍ عَظِيمَةٌ. </w:t>
      </w:r>
    </w:p>
    <w:p>
      <w:pPr>
        <w:bidi/>
      </w:pPr>
      <w:r>
        <w:rPr>
          <w:rtl/>
          <w:cs/>
          <w:lang w:val="ar_AE" w:bidi="ar_AE"/>
        </w:rPr>
      </w:r>
      <w:r>
        <w:rPr>
          <w:rtl/>
          <w:cs/>
          <w:lang w:val="ar_AE" w:bidi="ar_AE"/>
        </w:rPr>
        <w:t xml:space="preserve">جِلْعَادُ فِي عَبْرِ الأُرْدُنِّ سَكَنَ. </w:t>
      </w:r>
    </w:p>
    <w:p>
      <w:pPr>
        <w:bidi/>
      </w:pPr>
      <w:r>
        <w:rPr>
          <w:rtl/>
          <w:cs/>
          <w:lang w:val="ar_AE" w:bidi="ar_AE"/>
        </w:rPr>
      </w:r>
      <w:r>
        <w:rPr>
          <w:rtl/>
          <w:cs/>
          <w:lang w:val="ar_AE" w:bidi="ar_AE"/>
        </w:rPr>
        <w:t xml:space="preserve">وَدَانُ، لِمَاذَا اسْتَوْطَنَ لَدَى السُّفُنِ؟ </w:t>
      </w:r>
    </w:p>
    <w:p>
      <w:pPr>
        <w:bidi/>
      </w:pPr>
      <w:r>
        <w:rPr>
          <w:rtl/>
          <w:cs/>
          <w:lang w:val="ar_AE" w:bidi="ar_AE"/>
        </w:rPr>
      </w:r>
      <w:r>
        <w:rPr>
          <w:rtl/>
          <w:cs/>
          <w:lang w:val="ar_AE" w:bidi="ar_AE"/>
        </w:rPr>
        <w:t xml:space="preserve">وَأَشِيرُ أَقَامَ عَلَى سَاحِلِ الْبَحْرِ، وَفِي فُرَضِهِ سَكَنَ. </w:t>
      </w:r>
    </w:p>
    <w:p>
      <w:pPr>
        <w:bidi/>
      </w:pPr>
      <w:r>
        <w:rPr>
          <w:rtl/>
          <w:cs/>
          <w:lang w:val="ar_AE" w:bidi="ar_AE"/>
        </w:rPr>
      </w:r>
      <w:r>
        <w:rPr>
          <w:rtl/>
          <w:cs/>
          <w:lang w:val="ar_AE" w:bidi="ar_AE"/>
        </w:rPr>
        <w:t xml:space="preserve">زَبُولُونُ شَعْبٌ أَهَانَ نَفْسَهُ إِلَى الْمَوْتِ </w:t>
      </w:r>
    </w:p>
    <w:p>
      <w:pPr>
        <w:bidi/>
      </w:pPr>
      <w:r>
        <w:rPr>
          <w:rtl/>
          <w:cs/>
          <w:lang w:val="ar_AE" w:bidi="ar_AE"/>
        </w:rPr>
      </w:r>
      <w:r>
        <w:rPr>
          <w:rtl/>
          <w:cs/>
          <w:lang w:val="ar_AE" w:bidi="ar_AE"/>
        </w:rPr>
        <w:t xml:space="preserve">مَعَ نَفْتَالِي عَلَى رَوَابِي الْحَقْلِ. </w:t>
      </w:r>
    </w:p>
    <w:p>
      <w:pPr>
        <w:bidi/>
      </w:pPr>
      <w:r>
        <w:rPr>
          <w:rtl/>
          <w:cs/>
          <w:lang w:val="ar_AE" w:bidi="ar_AE"/>
        </w:rPr>
      </w:r>
      <w:r>
        <w:rPr>
          <w:rtl/>
          <w:cs/>
          <w:lang w:val="ar_AE" w:bidi="ar_AE"/>
        </w:rPr>
        <w:t xml:space="preserve">أوقفوا التمثيل. اسألوا الشخص الذي يؤدي دور واحد من الأسباط التي لم تشارك في القتال: "بماذا تشعر أو فيمَ تفكّر؟" قد يُجيبا بعبارات مثل: </w:t>
      </w:r>
    </w:p>
    <w:p>
      <w:pPr>
        <w:pStyle w:val="ListBullet"/>
        <w:bidi/>
        <w:spacing w:line="240" w:lineRule="auto"/>
        <w:ind w:left="720"/>
      </w:pPr>
      <w:r>
        <w:rPr>
          <w:rtl/>
          <w:cs/>
          <w:lang w:val="ar_AE" w:bidi="ar_AE"/>
        </w:rPr>
      </w:r>
      <w:r>
        <w:rPr>
          <w:rtl/>
          <w:cs/>
          <w:lang w:val="ar_AE" w:bidi="ar_AE"/>
        </w:rPr>
        <w:t xml:space="preserve">"الكنعانيون بعيدون جدًا عن أرضي. ولا يشكلون خطرًا حقيقيًا علينا. "لست متيقنًا مما إذا كان الكنعانيون يُمثِّلون خطرًا أو أهميةً تستدعي اجتماعنا للقتال"؛ أو </w:t>
      </w:r>
    </w:p>
    <w:p>
      <w:pPr>
        <w:pStyle w:val="ListBullet"/>
        <w:bidi/>
        <w:spacing w:line="240" w:lineRule="auto"/>
        <w:ind w:left="720"/>
      </w:pPr>
      <w:r>
        <w:rPr>
          <w:rtl/>
          <w:cs/>
          <w:lang w:val="ar_AE" w:bidi="ar_AE"/>
        </w:rPr>
      </w:r>
      <w:r>
        <w:rPr>
          <w:rtl/>
          <w:cs/>
          <w:lang w:val="ar_AE" w:bidi="ar_AE"/>
        </w:rPr>
        <w:t xml:space="preserve">"إذا غادرت بيتي، فلن يبقى أحد هناك ليحمي عائلتي في أثناء غيابي"؛ أو </w:t>
      </w:r>
    </w:p>
    <w:p>
      <w:pPr>
        <w:pStyle w:val="ListBullet"/>
        <w:bidi/>
        <w:spacing w:line="240" w:lineRule="auto"/>
        <w:ind w:left="720"/>
      </w:pPr>
      <w:r>
        <w:rPr>
          <w:rtl/>
          <w:cs/>
          <w:lang w:val="ar_AE" w:bidi="ar_AE"/>
        </w:rPr>
      </w:r>
      <w:r>
        <w:rPr>
          <w:rtl/>
          <w:cs/>
          <w:lang w:val="ar_AE" w:bidi="ar_AE"/>
        </w:rPr>
        <w:t xml:space="preserve">"ينحدر بنو إسرائيل الآخرون من أجدادنا عينهم. نحن الشعب ذاته، لذلك أرى سبب طلبهم منَّا المساعدة. لكن مرّت أجيال عدّة منذ أن حاربنا معًا. ولا أعرف أحدًا في المناطق التي يهاجمها الكنعانيون. لذا، لستُ واثقًا مما إذا كان علينا الذَّهاب لمساعدتهم".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القضاة 5: 11–18 من التَّرْجَمَة الأسهل فهمًا لكم.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رنّمت دبورة وباراق عن نزول شعب </w:t>
      </w:r>
      <w:r>
        <w:rPr>
          <w:b/>
          <w:rtl/>
          <w:cs/>
          <w:lang w:val="ar_AE" w:bidi="ar_AE"/>
        </w:rPr>
        <w:t>يهوه</w:t>
      </w:r>
      <w:r>
        <w:rPr>
          <w:rtl/>
          <w:cs/>
          <w:lang w:val="ar_AE" w:bidi="ar_AE"/>
        </w:rPr>
        <w:t xml:space="preserve"> إلى أبواب المدينة. فالاسم </w:t>
      </w:r>
      <w:r>
        <w:rPr>
          <w:b/>
          <w:rtl/>
          <w:cs/>
          <w:lang w:val="ar_AE" w:bidi="ar_AE"/>
        </w:rPr>
        <w:t>يهوه</w:t>
      </w:r>
      <w:r>
        <w:rPr>
          <w:rtl/>
          <w:cs/>
          <w:lang w:val="ar_AE" w:bidi="ar_AE"/>
        </w:rPr>
        <w:t xml:space="preserve"> كان اسمًا شخصيًا لله فعلًا، يُظهر العَلاقة الوثيقة بين الله وشعب إسرائيل. لمزيد من المعلومات حول الكلمة "يهوه"، ارجعوا إلى "قاموس الكلمات الرئيسية". استخدموا الكلمة أو العبارة ذاتها لـ "يهوه" كما استخدمتمها في المقاطع السابقة. </w:t>
      </w:r>
    </w:p>
    <w:p>
      <w:pPr>
        <w:bidi/>
      </w:pPr>
      <w:r>
        <w:rPr>
          <w:rtl/>
          <w:cs/>
          <w:lang w:val="ar_AE" w:bidi="ar_AE"/>
        </w:rPr>
      </w:r>
      <w:r>
        <w:rPr>
          <w:rtl/>
          <w:cs/>
          <w:lang w:val="ar_AE" w:bidi="ar_AE"/>
        </w:rPr>
        <w:t xml:space="preserve">هؤلاء الرجال الذين نجوا ساروا متوجِّهين نحو </w:t>
      </w:r>
      <w:r>
        <w:rPr>
          <w:b/>
          <w:rtl/>
          <w:cs/>
          <w:lang w:val="ar_AE" w:bidi="ar_AE"/>
        </w:rPr>
        <w:t>العظماء</w:t>
      </w:r>
      <w:r>
        <w:rPr>
          <w:rtl/>
          <w:cs/>
          <w:lang w:val="ar_AE" w:bidi="ar_AE"/>
        </w:rPr>
        <w:t xml:space="preserve">. كان العظماء أشخاصًا ذوي قوة أو مكانة. قد يكون هؤلاء العظماء قادة. </w:t>
      </w:r>
    </w:p>
    <w:p>
      <w:pPr>
        <w:bidi/>
      </w:pPr>
      <w:r>
        <w:rPr>
          <w:rtl/>
          <w:cs/>
          <w:lang w:val="ar_AE" w:bidi="ar_AE"/>
        </w:rPr>
      </w:r>
      <w:r>
        <w:rPr>
          <w:rtl/>
          <w:cs/>
          <w:lang w:val="ar_AE" w:bidi="ar_AE"/>
        </w:rPr>
        <w:t xml:space="preserve">توقَّفوا هنا وناقشوا معًا الكلمة أو العبارة التي ستستخدمونها لترجمة كلمة عظماء.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تترنَّم دبورة وباراق بشأن </w:t>
      </w:r>
      <w:r>
        <w:rPr>
          <w:b/>
          <w:rtl/>
          <w:cs/>
          <w:lang w:val="ar_AE" w:bidi="ar_AE"/>
        </w:rPr>
        <w:t>قادة الجيش</w:t>
      </w:r>
      <w:r>
        <w:rPr>
          <w:rtl/>
          <w:cs/>
          <w:lang w:val="ar_AE" w:bidi="ar_AE"/>
        </w:rPr>
        <w:t xml:space="preserve"> والرؤساء الذين حضروا. كان هؤلاء القادة العسكريون والقباطنة قادة في الجيش. كان قادة الجيش يحملون قضيبًا ليُظهروا أنهم قادة. استخدموا الكلمة أو العبارة ذاتها التي استخدمتموها في المقاطع السابقة للإشارة إلى القادة العسكريين. </w:t>
      </w:r>
    </w:p>
    <w:p>
      <w:pPr>
        <w:bidi/>
      </w:pPr>
      <w:r>
        <w:rPr>
          <w:rtl/>
          <w:cs/>
          <w:lang w:val="ar_AE" w:bidi="ar_AE"/>
        </w:rPr>
      </w:r>
      <w:r>
        <w:rPr>
          <w:rtl/>
          <w:cs/>
          <w:lang w:val="ar_AE" w:bidi="ar_AE"/>
        </w:rPr>
        <w:t xml:space="preserve">جاء </w:t>
      </w:r>
      <w:r>
        <w:rPr>
          <w:b/>
          <w:rtl/>
          <w:cs/>
          <w:lang w:val="ar_AE" w:bidi="ar_AE"/>
        </w:rPr>
        <w:t>رؤساء</w:t>
      </w:r>
      <w:r>
        <w:rPr>
          <w:rtl/>
          <w:cs/>
          <w:lang w:val="ar_AE" w:bidi="ar_AE"/>
        </w:rPr>
        <w:t xml:space="preserve"> يسَّاكر أيضًا لمساعدة دبورة وباراق. مع أن الرؤساء هُم غالبًا أعضاء في عائلة مَلَكية، لا يوجد لإسرائيل أي ملوك. لذلك، من المحتمل هنا أن يشير لفظ "رؤساء" إلى قادة أقل قليلًا من الملوك، مثل رؤساء الأسباط. </w:t>
      </w:r>
    </w:p>
    <w:p>
      <w:pPr>
        <w:bidi/>
      </w:pPr>
      <w:r>
        <w:rPr>
          <w:rtl/>
          <w:cs/>
          <w:lang w:val="ar_AE" w:bidi="ar_AE"/>
        </w:rPr>
      </w:r>
      <w:r>
        <w:rPr>
          <w:rtl/>
          <w:cs/>
          <w:lang w:val="ar_AE" w:bidi="ar_AE"/>
        </w:rPr>
        <w:t xml:space="preserve">توقَّفوا هنا وناقشوا معًا الكلمة أو العبارة التي ستستخدمونها لترجمة رؤساء.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فحصتْ المجموعات أو الأقسام في سِبط رأوبين </w:t>
      </w:r>
      <w:r>
        <w:rPr>
          <w:b/>
          <w:rtl/>
          <w:cs/>
          <w:lang w:val="ar_AE" w:bidi="ar_AE"/>
        </w:rPr>
        <w:t>قلوبها</w:t>
      </w:r>
      <w:r>
        <w:rPr>
          <w:rtl/>
          <w:cs/>
          <w:lang w:val="ar_AE" w:bidi="ar_AE"/>
        </w:rPr>
        <w:t xml:space="preserve">. فالقلب، في الكتاب المُقَدَّس، يُعبِّر عن موضع مشاعر الشخص وقراراته. فالذين يفحصون قلوبهم يفكرون فيمَا يجب أن يفعلوا. ولمزيد من التوضيح لمعنى القلب، يمكن الرجوع إلى "قاموس الكلمات الرئيسية". استخدموا الكلمة أو العبارة ذاتها التي استخدمتموها في المقاطع السابقة للإشارة إلى كلمة القلب. </w:t>
      </w:r>
    </w:p>
    <w:p>
      <w:pPr>
        <w:bidi/>
      </w:pPr>
      <w:r>
        <w:rPr>
          <w:rtl/>
          <w:cs/>
          <w:lang w:val="ar_AE" w:bidi="ar_AE"/>
        </w:rPr>
      </w:r>
      <w:r>
        <w:rPr>
          <w:rtl/>
          <w:cs/>
          <w:lang w:val="ar_AE" w:bidi="ar_AE"/>
        </w:rPr>
        <w:t xml:space="preserve">يبقى شعب رأوبين بالقرب من حظائر الأغنام ليسمعوا </w:t>
      </w:r>
      <w:r>
        <w:rPr>
          <w:b/>
          <w:rtl/>
          <w:cs/>
          <w:lang w:val="ar_AE" w:bidi="ar_AE"/>
        </w:rPr>
        <w:t>الرُعاة</w:t>
      </w:r>
      <w:r>
        <w:rPr>
          <w:rtl/>
          <w:cs/>
          <w:lang w:val="ar_AE" w:bidi="ar_AE"/>
        </w:rPr>
        <w:t xml:space="preserve"> يُصفِّرون لقطعانهم. مع أن الكلمة راعي ليست في اللغة الأصلية، فإن بعض الترجمات تتضمن تفسيرًا بأنه راعي يُصفِّر أو ينادي قطيعه. الراعي شخص يعتني بالخراف والماعز. </w:t>
      </w:r>
    </w:p>
    <w:p>
      <w:pPr>
        <w:bidi/>
      </w:pPr>
      <w:r>
        <w:rPr>
          <w:rtl/>
          <w:cs/>
          <w:lang w:val="ar_AE" w:bidi="ar_AE"/>
        </w:rPr>
      </w:r>
      <w:r>
        <w:rPr>
          <w:rtl/>
          <w:cs/>
          <w:lang w:val="ar_AE" w:bidi="ar_AE"/>
        </w:rPr>
        <w:t xml:space="preserve">توقفوا هنا وناقشوا معًا ما إذا كنتم ستستخدمون كلمتكم للإشارة إلى "الراعي"، وإذا كان الأمر كذلك، فمَا الكلمة أو العبارة التي ستستخدمونها للإشارة إلى "الراعي". انظروا مُصطلح الرُعاة في "قاموس الكلمات الرئيسية".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كان أهل منطقة جلعاد يقيمون على الجانب البعيد من </w:t>
      </w:r>
      <w:r>
        <w:rPr>
          <w:b/>
          <w:rtl/>
          <w:cs/>
          <w:lang w:val="ar_AE" w:bidi="ar_AE"/>
        </w:rPr>
        <w:t>نهر الأرْدُن</w:t>
      </w:r>
      <w:r>
        <w:rPr>
          <w:rtl/>
          <w:cs/>
          <w:lang w:val="ar_AE" w:bidi="ar_AE"/>
        </w:rPr>
        <w:t xml:space="preserve">، وهو نهر طويل يمر في إسرائيل من الشمال إلى الجَنُوب. كانت ثلاثة أسباط — أسباط رأوبين وجاد ونصف سِبط منسّى — على الجانب الشرقي من النهر، في حين كانت بقية الأسباط تعيش على الجانب الآخر. لمزيد من المعلومات عن نهر الأرْدُن، ارجعوا إلى "قاموس الكلمات الرئيسية". استخدموا الكلمة أو العبارة ذاتها التي استخدمتموها في المقاطع السابقة للإشارة إلى نهر الأرْدُن. </w:t>
      </w:r>
    </w:p>
    <w:p>
      <w:pPr>
        <w:bidi/>
      </w:pPr>
      <w:r>
        <w:rPr>
          <w:rtl/>
          <w:cs/>
          <w:lang w:val="ar_AE" w:bidi="ar_AE"/>
        </w:rPr>
      </w:r>
      <w:r>
        <w:rPr>
          <w:rtl/>
          <w:cs/>
          <w:lang w:val="ar_AE" w:bidi="ar_AE"/>
        </w:rPr>
        <w:t xml:space="preserve">كان سِبط زبولون ونفتالي مستعدين للقتال في ساحة المعركة أو في </w:t>
      </w:r>
      <w:r>
        <w:rPr>
          <w:b/>
          <w:rtl/>
          <w:cs/>
          <w:lang w:val="ar_AE" w:bidi="ar_AE"/>
        </w:rPr>
        <w:t>الحقول المتدرجة</w:t>
      </w:r>
      <w:r>
        <w:rPr>
          <w:rtl/>
          <w:cs/>
          <w:lang w:val="ar_AE" w:bidi="ar_AE"/>
        </w:rPr>
        <w:t xml:space="preserve">. كان الناس يزرعون المحاصيل على جوانب التلال أو الجبال. كان الشعب يزرع هذه المحاصيل على مُدرجات، أو على منصات مسطحة، يقسِّمونها أو يزرعونها بحيث تكون في منحدر التلال. يمكن أن تشبه هذه المُدرجَّات درجاتٍ عريضةً على سفح الجبل. </w:t>
      </w:r>
    </w:p>
    <w:p>
      <w:pPr>
        <w:bidi/>
      </w:pPr>
      <w:r>
        <w:rPr>
          <w:rtl/>
          <w:cs/>
          <w:lang w:val="ar_AE" w:bidi="ar_AE"/>
        </w:rPr>
      </w:r>
      <w:r>
        <w:rPr>
          <w:rtl/>
          <w:cs/>
          <w:lang w:val="ar_AE" w:bidi="ar_AE"/>
        </w:rPr>
        <w:t xml:space="preserve">توقفوا هنا وانظروا في المجموعة إلى صورة مدرجات الحقول مرة أخرى حسب الحاجة. توقَّفوا هنا وناقشوا معًا الكلمة أو العبارة التي ستستخدمونها لترجمة عبارة "حقول مُدرَّجة".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5:19–23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5: 19–23 واحفظوا هذا المقطع في قلوبكم. </w:t>
      </w:r>
    </w:p>
    <w:p>
      <w:pPr>
        <w:bidi/>
      </w:pPr>
      <w:r>
        <w:rPr>
          <w:rtl/>
          <w:cs/>
          <w:lang w:val="ar_AE" w:bidi="ar_AE"/>
        </w:rPr>
      </w:r>
      <w:r>
        <w:rPr>
          <w:rtl/>
          <w:cs/>
          <w:lang w:val="ar_AE" w:bidi="ar_AE"/>
        </w:rPr>
        <w:t xml:space="preserve">استمعوا إلى نسخة صوتية من سِفر القضاة 5: 19–23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الشخص الذي تعرفونه ويحتاج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القضاة 5: 19–23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[هذه الترنيمة قصيدة عبريّة. نوصي بأن يُكمِل فريقكم دراسة "مدخل إلى الشِعر – الوحدة 1" قبل الانتقال إلى "الخطوة 2: تهيئة المسرح"]. </w:t>
      </w:r>
    </w:p>
    <w:p>
      <w:pPr>
        <w:bidi/>
      </w:pPr>
      <w:r>
        <w:rPr>
          <w:rtl/>
          <w:cs/>
          <w:lang w:val="ar_AE" w:bidi="ar_AE"/>
        </w:rPr>
      </w:r>
      <w:r>
        <w:rPr>
          <w:rtl/>
          <w:cs/>
          <w:lang w:val="ar_AE" w:bidi="ar_AE"/>
        </w:rPr>
        <w:t xml:space="preserve">[وإن لزم الأمر، توقَّفوا هنا وراجعوا قرارات التَّرْجَمَة التي اتَّخذها فريقكم بخصوص تَرْجَمَة الشعر. أوقفوا سماع التسجيل الصوتي هنا]. </w:t>
      </w:r>
    </w:p>
    <w:p>
      <w:pPr>
        <w:bidi/>
      </w:pPr>
      <w:r>
        <w:rPr>
          <w:rtl/>
          <w:cs/>
          <w:lang w:val="ar_AE" w:bidi="ar_AE"/>
        </w:rPr>
      </w:r>
      <w:r>
        <w:rPr>
          <w:rtl/>
          <w:cs/>
          <w:lang w:val="ar_AE" w:bidi="ar_AE"/>
        </w:rPr>
        <w:t xml:space="preserve">تستمر دبورة وباراق في ترنيمة النصرة التي يُرنِّمونها. في هذا الجزء من الترنيمة، تُرنِّم دبورة وباراق عن المعركة ضد الكنعانيين. </w:t>
      </w:r>
    </w:p>
    <w:p>
      <w:pPr>
        <w:bidi/>
      </w:pPr>
      <w:r>
        <w:rPr>
          <w:rtl/>
          <w:cs/>
          <w:lang w:val="ar_AE" w:bidi="ar_AE"/>
        </w:rPr>
      </w:r>
      <w:r>
        <w:rPr>
          <w:rtl/>
          <w:cs/>
          <w:lang w:val="ar_AE" w:bidi="ar_AE"/>
        </w:rPr>
        <w:t xml:space="preserve">ربما حارب عدة ملوك من كنعان في هذه المعركة. في ذلك الوقت، كان الملوك أو الرؤساء من عدة أُمم صغيرة يجمعون جنودهم لتشكيل جيش. ثم يقود قائد واحد الجيش. من المحتمل أن الملك الكنعاني، يابين، كان قد تحالف مع ملوك شمال كنعان الآخرين، ثم قادهم جميعًا إلى القتال. </w:t>
      </w:r>
    </w:p>
    <w:p>
      <w:pPr>
        <w:bidi/>
      </w:pPr>
      <w:r>
        <w:rPr>
          <w:rtl/>
          <w:cs/>
          <w:lang w:val="ar_AE" w:bidi="ar_AE"/>
        </w:rPr>
      </w:r>
      <w:r>
        <w:rPr>
          <w:rtl/>
          <w:cs/>
          <w:lang w:val="ar_AE" w:bidi="ar_AE"/>
        </w:rPr>
        <w:t xml:space="preserve">لقد قاتل الكنعانيون وبنو إسرائيل في وادي يزرعيل. وهو وادٍ كبير، ويتدفق نهر قيشون عبر هذا الوادي. تذكر دبورة وباراق اسم مدينتَين من بني إسرائيل قريبتَين من الوادي لإظهار المنطقة التي جرت فيها المعركة. تقع مدينة تعنك على الحافة الجنوبية لوادي يزرعيل. كانت مياه نهر قيشون تتسبب في بعض الأحيان في أن تصبح الأرض طينية موحلة بالقرب من هذه المدينة. تقع مدينة مجدو على بُعد 8 كيلومترات تقريبًا إلى الشمال الغربي من تعنك. تتدفق الينابيع والجداول المائية القريبة من مدينة مَجِّدو إلى نهر قيشون. </w:t>
      </w:r>
    </w:p>
    <w:p>
      <w:pPr>
        <w:bidi/>
      </w:pPr>
      <w:r>
        <w:rPr>
          <w:rtl/>
          <w:cs/>
          <w:lang w:val="ar_AE" w:bidi="ar_AE"/>
        </w:rPr>
      </w:r>
      <w:r>
        <w:rPr>
          <w:rtl/>
          <w:cs/>
          <w:lang w:val="ar_AE" w:bidi="ar_AE"/>
        </w:rPr>
        <w:t xml:space="preserve">توقفوا هنا وانظروا كمجموعة إلى خريطة إسرائيل. ابحثوا عن مدينتَي تعنك ومَجِدو، وكذلك نهر قيشون ووادي يزرعيل. أوقِفوا الاستماع إلى هذا التسجيل الصوتي هنا. </w:t>
      </w:r>
    </w:p>
    <w:p>
      <w:pPr>
        <w:bidi/>
      </w:pPr>
      <w:r>
        <w:rPr>
          <w:rtl/>
          <w:cs/>
          <w:lang w:val="ar_AE" w:bidi="ar_AE"/>
        </w:rPr>
      </w:r>
      <w:r>
        <w:rPr>
          <w:rtl/>
          <w:cs/>
          <w:lang w:val="ar_AE" w:bidi="ar_AE"/>
        </w:rPr>
        <w:t xml:space="preserve">مع أن الملوك الكنعانيين اجتمعوا لمحاربة بني إسرائيل، فإنهم لم ينتصروا في المعركة، لذلك لم يجمعوا أية غنيمة. والغنيمة هي كل الأشياء التي يأخذها المنتصرون من الشعب الآخر ومن جيشه بعد المعركة. </w:t>
      </w:r>
    </w:p>
    <w:p>
      <w:pPr>
        <w:bidi/>
      </w:pPr>
      <w:r>
        <w:rPr>
          <w:rtl/>
          <w:cs/>
          <w:lang w:val="ar_AE" w:bidi="ar_AE"/>
        </w:rPr>
      </w:r>
      <w:r>
        <w:rPr>
          <w:rtl/>
          <w:cs/>
          <w:lang w:val="ar_AE" w:bidi="ar_AE"/>
        </w:rPr>
        <w:t xml:space="preserve">تذكّروا كيف قال الراوي سابقًا إن يهوه هزم الكنعانيين وتسبب في هروب جنودهم. في هذا الجزء من الترنيمة، تُعطِي دبورة تفسيرًا أوضح عن كيف فعَل يهوه ذلك. تُرنّم دبورة وباراق أنه حتى النجوم قاتلت سيسَرَا. كان الكنعانيون يعتقدون أن النجوم قُوَى سماوية تتحكم في الطقس أو حتى في المستقبل، لذلك تحارب النجوم سيسَرَا هنا عندما "ترسل" سيولًا. لكن تمامًا كما رنَّمتْ دبورة وباراق، فإن يهوه هو الذي يسيطر على كل شيء في السماء وعلى الأرض، وكذلك الطقس! لقد تسبب يهوه في فيضان النهر وتسبب في النصر! </w:t>
      </w:r>
    </w:p>
    <w:p>
      <w:pPr>
        <w:bidi/>
      </w:pPr>
      <w:r>
        <w:rPr>
          <w:rtl/>
          <w:cs/>
          <w:lang w:val="ar_AE" w:bidi="ar_AE"/>
        </w:rPr>
      </w:r>
      <w:r>
        <w:rPr>
          <w:rtl/>
          <w:cs/>
          <w:lang w:val="ar_AE" w:bidi="ar_AE"/>
        </w:rPr>
        <w:t xml:space="preserve">توقّفوا هنا وناقشوا هذا السؤال في المجموعة: في ثقافتكم، ماذا يؤمن الناس من جهة النجوم، وما الذي تستطيع النجوم فعله؟ ما الذي يعتقد الناس أنه يسبب العواصف أو الأحداث الخطرة مثل الفيضانات؟ أوقِفوا الاستماع إلى هذا التسجيل الصوتي هنا. </w:t>
      </w:r>
    </w:p>
    <w:p>
      <w:pPr>
        <w:bidi/>
      </w:pPr>
      <w:r>
        <w:rPr>
          <w:rtl/>
          <w:cs/>
          <w:lang w:val="ar_AE" w:bidi="ar_AE"/>
        </w:rPr>
      </w:r>
      <w:r>
        <w:rPr>
          <w:rtl/>
          <w:cs/>
          <w:lang w:val="ar_AE" w:bidi="ar_AE"/>
        </w:rPr>
        <w:t xml:space="preserve">بينما يتدفق ماء نهر قيشون من التلال عبر الوادي، يصبح هذا التدفُّق قويًا حتى أنه يفاجئ رجال سيسَرَا. كانت مياه النهر قويةً بما يكفي لسحق الكنعانيين وحملهم إلى أسفل النهر. وبما أن الراوي قال في مقطع سابق إن يهوه "خرج أمام باراق"، فمن المحتمل أن الماء كان قد غمر جيش الكنعانيين فعلًا قبل أن يصل باراق ورجاله إلى قاع الوادي. كان على بني إسرائيل فقط أن يقاتلوا أيًا من الكنعانيين الذين لا يزالون واقفين. تُرنّم دبورة وباراق قائلَين: "تشجعوا بسبب ما يفعله يهوه!" إن النهر الفائض سيكون مخيفًا حتى لو علمتم أن إلهكم هو الذي تسبب فيه. كان باراق ورجال إسرائيل بحاجة إلى الشجاعة لمواصلة مطاردة الكنعانيين! </w:t>
      </w:r>
    </w:p>
    <w:p>
      <w:pPr>
        <w:bidi/>
      </w:pPr>
      <w:r>
        <w:rPr>
          <w:rtl/>
          <w:cs/>
          <w:lang w:val="ar_AE" w:bidi="ar_AE"/>
        </w:rPr>
      </w:r>
      <w:r>
        <w:rPr>
          <w:rtl/>
          <w:cs/>
          <w:lang w:val="ar_AE" w:bidi="ar_AE"/>
        </w:rPr>
        <w:t xml:space="preserve">يجعل الماء أيضًا الأرض رخوة وطينية، حتى أنَّ الكنعانيين لا يستطيعون استخدام مركباتهم بعد الآن. تذكّروا أن الكنعانيين كانوا يملكون مركبات سريعة وقوية، جعلتهم أقوياء وخطرين. ستكون هذه المركبات ثقيلة، وستغرق العجلات في الأرض الرخوة الطينية، بحيث لا تتمكن المركبات من التحرُّك. كان من المفترض أن الخيول التي كانت تجُّر المركبات قد تحرَّرت منها وركضتْ بعُنف على الحقل، خائفة من الماء ومن ضجيج المعركة. </w:t>
      </w:r>
    </w:p>
    <w:p>
      <w:pPr>
        <w:bidi/>
      </w:pPr>
      <w:r>
        <w:rPr>
          <w:rtl/>
          <w:cs/>
          <w:lang w:val="ar_AE" w:bidi="ar_AE"/>
        </w:rPr>
      </w:r>
      <w:r>
        <w:rPr>
          <w:rtl/>
          <w:cs/>
          <w:lang w:val="ar_AE" w:bidi="ar_AE"/>
        </w:rPr>
        <w:t xml:space="preserve">توقّفوا هنا وانظروا في المجموعة صورة لمركبة حربية. أوقِفوا الاستماع إلى هذا التسجيل الصوتي هنا. </w:t>
      </w:r>
    </w:p>
    <w:p>
      <w:pPr>
        <w:bidi/>
      </w:pPr>
      <w:r>
        <w:rPr>
          <w:rtl/>
          <w:cs/>
          <w:lang w:val="ar_AE" w:bidi="ar_AE"/>
        </w:rPr>
      </w:r>
      <w:r>
        <w:rPr>
          <w:rtl/>
          <w:cs/>
          <w:lang w:val="ar_AE" w:bidi="ar_AE"/>
        </w:rPr>
        <w:t xml:space="preserve">والآن بعد أن رنَّمت دبورة وباراق عن المعركة، يعودان إلى تركيزهما السابق على المجموعات التي لم تساعد بني إسرائيل في المعركة. تُكرِّر دبورة وباراق الكلمات التي لملاك الرب. يلعن هذا الملاك شعب مِيرُوزَ. ويصلِّي الملاك لكي يعاقب يهوه شعب مِيرُوزَ. ليس من الواضح ما أو أين كان مِيرُوزَ، لكن على الأرجح كانت مجموعة عِرقية ينبغي أن تُظهر ولاءً ليهوه ولبني إسرائيل. تُظهر دبورة عدم رضاها عن أهل مِيرُوزَ عندما تُكرر كلمات الملاك. ويقول الملاك إن شعب مِيرُوزَ لم يأتوا لمساعدة يهوه عندما حارَب مع بني إسرائيل ومن أجلهم. ولا يحتاج يهوه إلى مساعدة جسدية من بني إسرائيل، لأنه يستطيع أن يهزم الكنعانيين بمفرده. لكن، يشترط يهوه من بني إسرائيل التزامًا وولاءً وطاعة. </w:t>
      </w:r>
    </w:p>
    <w:p>
      <w:pPr>
        <w:bidi/>
      </w:pPr>
      <w:r>
        <w:rPr>
          <w:rtl/>
          <w:cs/>
          <w:lang w:val="ar_AE" w:bidi="ar_AE"/>
        </w:rPr>
      </w:r>
      <w:r>
        <w:rPr>
          <w:rtl/>
          <w:cs/>
          <w:lang w:val="ar_AE" w:bidi="ar_AE"/>
        </w:rPr>
        <w:t xml:space="preserve">توقّفوا هنا وناقشوا هذا السؤال معًا: في ثقافتكم، ماذا يعتقد الناس عن اللعنات؟ كيف يلعن الناس بعضهم بعضًا؟ ما آثار هذه اللعنات؟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القضاة 5: 19–23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توقَّفوا هنا وراجعوا في المجموعة: نوصي بأن يُكمِل فريقكم دراسة "مدخل إلى الشِعر – الوحدتان ٢ و٣" قبل الانتقال إلى "الخطوة ٣: تحديد المشاهد". أوقفوا سماع التسجيل الصوتي هنا. </w:t>
      </w:r>
    </w:p>
    <w:p>
      <w:pPr>
        <w:bidi/>
      </w:pPr>
      <w:r>
        <w:rPr>
          <w:rtl/>
          <w:cs/>
          <w:lang w:val="ar_AE" w:bidi="ar_AE"/>
        </w:rPr>
      </w:r>
      <w:r>
        <w:rPr>
          <w:rtl/>
          <w:cs/>
          <w:lang w:val="ar_AE" w:bidi="ar_AE"/>
        </w:rPr>
        <w:t xml:space="preserve">يتكوّن هذا المقطع من مشهدَين. </w:t>
      </w:r>
    </w:p>
    <w:p>
      <w:pPr>
        <w:bidi/>
      </w:pPr>
      <w:r>
        <w:rPr>
          <w:rtl/>
          <w:cs/>
          <w:lang w:val="ar_AE" w:bidi="ar_AE"/>
        </w:rPr>
      </w:r>
      <w:r>
        <w:rPr>
          <w:b/>
          <w:rtl/>
          <w:cs/>
          <w:lang w:val="ar_AE" w:bidi="ar_AE"/>
        </w:rPr>
        <w:t>في المشهد الأول:</w:t>
      </w:r>
      <w:r>
        <w:rPr>
          <w:rtl/>
          <w:cs/>
          <w:lang w:val="ar_AE" w:bidi="ar_AE"/>
        </w:rPr>
        <w:t xml:space="preserve"> تُرنِّم دبورة وباراق عن المعركة. وتقول دبورة وباراق إن الملوك والنجوم قاتلوا في هذه المعركة. تصف دبورة وباراق كيف بدتْ ساحة المعركة وماذا كان شعور المقاتلين عندما تدفَّقت المياه من النهر. يصفون الصوت وكأنه صوت خيول هاربة. </w:t>
      </w:r>
    </w:p>
    <w:p>
      <w:pPr>
        <w:bidi/>
      </w:pPr>
      <w:r>
        <w:rPr>
          <w:rtl/>
          <w:cs/>
          <w:lang w:val="ar_AE" w:bidi="ar_AE"/>
        </w:rPr>
      </w:r>
      <w:r>
        <w:rPr>
          <w:b/>
          <w:rtl/>
          <w:cs/>
          <w:lang w:val="ar_AE" w:bidi="ar_AE"/>
        </w:rPr>
        <w:t>في المشهد الثاني:</w:t>
      </w:r>
      <w:r>
        <w:rPr>
          <w:rtl/>
          <w:cs/>
          <w:lang w:val="ar_AE" w:bidi="ar_AE"/>
        </w:rPr>
        <w:t xml:space="preserve"> تُكرر دبورة وباراق كلمات ملاك الرب. يلعن الملاك مِيرُوزَ لأن شعبها لم يساعِد في المعركة ضد أعداء يهوه.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 xml:space="preserve">دبورة وباراق، اللذان يرنمان الترنيمة </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 xml:space="preserve">ملوك كنعان </w:t>
      </w:r>
    </w:p>
    <w:p>
      <w:pPr>
        <w:pStyle w:val="ListBullet"/>
        <w:bidi/>
        <w:spacing w:line="240" w:lineRule="auto"/>
        <w:ind w:left="720"/>
      </w:pPr>
      <w:r>
        <w:rPr>
          <w:rtl/>
          <w:cs/>
          <w:lang w:val="ar_AE" w:bidi="ar_AE"/>
        </w:rPr>
      </w:r>
      <w:r>
        <w:rPr>
          <w:rtl/>
          <w:cs/>
          <w:lang w:val="ar_AE" w:bidi="ar_AE"/>
        </w:rPr>
        <w:t xml:space="preserve">النجوم </w:t>
      </w:r>
    </w:p>
    <w:p>
      <w:pPr>
        <w:pStyle w:val="ListBullet"/>
        <w:bidi/>
        <w:spacing w:line="240" w:lineRule="auto"/>
        <w:ind w:left="720"/>
      </w:pPr>
      <w:r>
        <w:rPr>
          <w:rtl/>
          <w:cs/>
          <w:lang w:val="ar_AE" w:bidi="ar_AE"/>
        </w:rPr>
      </w:r>
      <w:r>
        <w:rPr>
          <w:rtl/>
          <w:cs/>
          <w:lang w:val="ar_AE" w:bidi="ar_AE"/>
        </w:rPr>
        <w:t xml:space="preserve">الجنرال سيسرا </w:t>
      </w:r>
    </w:p>
    <w:p>
      <w:pPr>
        <w:pStyle w:val="ListBullet"/>
        <w:bidi/>
        <w:spacing w:line="240" w:lineRule="auto"/>
        <w:ind w:left="720"/>
      </w:pPr>
      <w:r>
        <w:rPr>
          <w:rtl/>
          <w:cs/>
          <w:lang w:val="ar_AE" w:bidi="ar_AE"/>
        </w:rPr>
      </w:r>
      <w:r>
        <w:rPr>
          <w:rtl/>
          <w:cs/>
          <w:lang w:val="ar_AE" w:bidi="ar_AE"/>
        </w:rPr>
        <w:t xml:space="preserve">الملاك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وسُكّان مِيرُوزَ </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هذا المقطع، تستخدم دبورة وباراق الكثير من اللغة الشعرية لوصف مدى روعة انتصار يهوه. مع أنَّ رجال إسرائيل شاركوا في المعركة، فإنَّ دبورة تُظهر دبورة أنَّ المعركة في المقام الأول نزاع بين الكنعانيين ويهوه، الذي يأمر ويتحكَّم في النجوم والطقس والنهر. </w:t>
      </w:r>
    </w:p>
    <w:p>
      <w:pPr>
        <w:bidi/>
      </w:pPr>
      <w:r>
        <w:rPr>
          <w:rtl/>
          <w:cs/>
          <w:lang w:val="ar_AE" w:bidi="ar_AE"/>
        </w:rPr>
      </w:r>
      <w:r>
        <w:rPr>
          <w:rtl/>
          <w:cs/>
          <w:lang w:val="ar_AE" w:bidi="ar_AE"/>
        </w:rPr>
        <w:t xml:space="preserve">هذا المقطع كله يتكون من قسمٍ واحد، لأنه يتحدث كله عن المعركة. كل زوج من الأسطر هنا هو تقريبًا متوازية أو مصاحبة. هذا يعني أن دبورة ستقول شيئًا في سطر واحد، ثم في السطر الثاني أو السطرَين، تطوِّر دبورة الفكرة أو تضيف إليها بطريقة ما. في هذا المقطع، تكرر دبورة الكثير من الكلمات لتؤكد مدى روعة هذه الأحداث! </w:t>
      </w:r>
    </w:p>
    <w:p>
      <w:pPr>
        <w:bidi/>
      </w:pPr>
      <w:r>
        <w:rPr>
          <w:rtl/>
          <w:cs/>
          <w:lang w:val="ar_AE" w:bidi="ar_AE"/>
        </w:rPr>
      </w:r>
      <w:r>
        <w:rPr>
          <w:rtl/>
          <w:cs/>
          <w:lang w:val="ar_AE" w:bidi="ar_AE"/>
        </w:rPr>
        <w:t xml:space="preserve">في هذا المشهد الأول، تستخدم دبورة عبارات متوازية للحديث عن ملوك كنعان الذين جاؤوا للقتال، وتؤكد دبورة أنهم كانوا ملوكًا أو قادة أقوياء لهم شأن، الذين قاتلوا هنا. لذلك سيكون أمرًا مفاجئًا لكثيرين أن هؤلاء الملوك لم يأخذوا أي فضة أو غنيمة بعد المعركة، مما يعني أنهم خسروا المعركة. </w:t>
      </w:r>
    </w:p>
    <w:p>
      <w:pPr>
        <w:bidi/>
      </w:pPr>
      <w:r>
        <w:rPr>
          <w:rtl/>
          <w:cs/>
          <w:lang w:val="ar_AE" w:bidi="ar_AE"/>
        </w:rPr>
      </w:r>
      <w:r>
        <w:rPr>
          <w:rtl/>
          <w:cs/>
          <w:lang w:val="ar_AE" w:bidi="ar_AE"/>
        </w:rPr>
        <w:t xml:space="preserve">توقَّفوا هنا وناقشوا هذا السؤال في المجموعة: يعرف الأشخاص الذين يستمعون إلى ترنيمة دبورة أن الملوك الكنعانيين لم ينتصروا في المعركة، لأنها تقول إنهم لم يفعلوا ما يفعله الجميع بعد انتصارهم في معركة. كنشاط، فكروا في مهمة عادية يقوم بها الناس، مثل الذَّهاب لشراء الطعام. تظاهروا بأنكم لم تقوموا بهذه المهمة اليوم. والآن تظاهروا بأنكم تريدون أن تخبروا شخصًا ما بعدم إتمامكم تلك المهمة، إلا أنكم لا تريدون أنْ تقولوا الكلمات: "لم أذهب لشراء الطعام". فكّروا في بعض الطرق الإبداعية الأخرى لشرح ذلك، مثل: "لا يوجد طعام طازَج في بيتي". أوقِفوا الاستماع إلى هذا التسجيل الصوتي هنا. </w:t>
      </w:r>
    </w:p>
    <w:p>
      <w:pPr>
        <w:bidi/>
      </w:pPr>
      <w:r>
        <w:rPr>
          <w:rtl/>
          <w:cs/>
          <w:lang w:val="ar_AE" w:bidi="ar_AE"/>
        </w:rPr>
      </w:r>
      <w:r>
        <w:rPr>
          <w:rtl/>
          <w:cs/>
          <w:lang w:val="ar_AE" w:bidi="ar_AE"/>
        </w:rPr>
        <w:t xml:space="preserve">الآن، تصف دبورة المحاربين الذين قاتلهم الملوك. تقول دبورة إن النجوم حاربت من السماء في مدارها، أو في مسارها عبر السماء. يبدو لنا هنا على الأرض، وكأن النجوم تسير عبر السماء لأنها تظهر في أجزاء مختلفة من السماء وفي أوقات مختلفة من السنة. تحارب النجوم سيسرا، الذي يقود الملوك الكنعانيين ورجالهم إلى المعركة. مع أنَّ الكنعانيين اعتقدوا أن النجوم لديها قوة، فإنَّ ما تعنيه دبورة هو أن تلك النجوم نزلت وهاجمت الكنعانيين. تتحدث دبورة في الواقع عن الشخص الذي يتحكم في النجوم. لا تذكر دبورة يهوه بالاسم، لكن مستمعيها يعرفون فعلًا أن الرب يتحكم في هذه الأمور. تذكّروا القسم الأول من هذه الترنيمة، الذي يُظهر أن الرب يسيطر على السماوات والأرض والماء والفيضانات! </w:t>
      </w:r>
    </w:p>
    <w:p>
      <w:pPr>
        <w:bidi/>
      </w:pPr>
      <w:r>
        <w:rPr>
          <w:rtl/>
          <w:cs/>
          <w:lang w:val="ar_AE" w:bidi="ar_AE"/>
        </w:rPr>
      </w:r>
      <w:r>
        <w:rPr>
          <w:rtl/>
          <w:cs/>
          <w:lang w:val="ar_AE" w:bidi="ar_AE"/>
        </w:rPr>
        <w:t xml:space="preserve">توقَّفوا هنا وناقشوا هذا السؤال في المجموعة: فكّروا في بعض القصص أو الأغاني في ثقافتكم يتحدث فيها المُتكلّم عن كائنات غير حية، مثل النجوم أو الأنهار، ويقول فيها المُتكلِّم أنها تتحرك أو تتصرف. في بعض الأحيان، يُدرج الناس أشياء غريبة أو مُختلقَة في أغانيهم أو قصصهم، لكن في أوقات أخرى، لا يقصد المتكلم في الواقع أن هذه الأشياء كانت حيّة. متى تكون بعض المرات التي يستخدم فيها المتكلم أشياء غير حية للحديث فعلًا عن شيء آخر أو تقديمه؟ أوقِفوا الاستماع إلى هذا التسجيل الصوتي هنا. </w:t>
      </w:r>
    </w:p>
    <w:p>
      <w:pPr>
        <w:bidi/>
      </w:pPr>
      <w:r>
        <w:rPr>
          <w:rtl/>
          <w:cs/>
          <w:lang w:val="ar_AE" w:bidi="ar_AE"/>
        </w:rPr>
      </w:r>
      <w:r>
        <w:rPr>
          <w:rtl/>
          <w:cs/>
          <w:lang w:val="ar_AE" w:bidi="ar_AE"/>
        </w:rPr>
        <w:t xml:space="preserve">عندما تقول دبورة إن النهر يجرف الرجال بعيدًا، تمامًا كما تجرف المِكْنَسَة التراب، فهذا يعني أنَّ النهر نقل الرجال بعيدًا حقًا. لكن بني إسرائيل كانوا يعرفون أن الرب هو الذي تسبب في فيضان النهر. كانت مياه النهر تحيط بساحة المعركة، وقد تسبَّبتْ في إسقاط جنود العدو وجعلت الأرض طينية. كان النهر يجري في كل مكان، وتُظهر دبورة ذلك بتكرار الكلمة نهر ثلاث مرات! تفعل دبورة هذا أيضًا لتأكيد الدور المهم الذي يؤديه النهر. إن النهر قديم، أو كان موجودًا هناك منذ العصور القديمة، ومن المرجح أن يتفاجأ الناس بمشاهدة فيضان النهر هكذا. منعتْ مياه النهر الكنعانيين من استخدام مركباتهم، لذا كان على سيسرا الهروب سيرًا على الأقدام. لو كان سيسَرَا راكبًا في عرَبة سريعة، لما كان بحاجة إلى التوقُّف والراحة عند خيمة ياعيل! </w:t>
      </w:r>
    </w:p>
    <w:p>
      <w:pPr>
        <w:bidi/>
      </w:pPr>
      <w:r>
        <w:rPr>
          <w:rtl/>
          <w:cs/>
          <w:lang w:val="ar_AE" w:bidi="ar_AE"/>
        </w:rPr>
      </w:r>
      <w:r>
        <w:rPr>
          <w:rtl/>
          <w:cs/>
          <w:lang w:val="ar_AE" w:bidi="ar_AE"/>
        </w:rPr>
        <w:t xml:space="preserve">تُرنّم دبورة وباراق ويوجِّهان عبارات التشجيع لأنفسهما! تريد دبورة وباراق أن تُبث القوة في نفسَيهما. النفس هي الجزء غير المرئي من الشخص، ويشمل أفكاره ومشاعره. قد تُرنّم دبورة وباراق وكأنهما لا يزالان في المعركة، ويرى كل منهما جميع الأعمال العجيبة التي يفعلها يهوه. قد تفعل دبورة وباراق هذا أيضًا لتشجيعهما على البقاء أقوياء وشُجعان الآن. في كل مرة يرنّم فيها شخص هذه الترنيمة، يستطيع أن يتذكر الأشياء العجيبة والرائعة التي فَعلها يهوه في الماضي ويمكنه أن يفعلها مرة أخرى! </w:t>
      </w:r>
    </w:p>
    <w:p>
      <w:pPr>
        <w:bidi/>
      </w:pPr>
      <w:r>
        <w:rPr>
          <w:rtl/>
          <w:cs/>
          <w:lang w:val="ar_AE" w:bidi="ar_AE"/>
        </w:rPr>
      </w:r>
      <w:r>
        <w:rPr>
          <w:rtl/>
          <w:cs/>
          <w:lang w:val="ar_AE" w:bidi="ar_AE"/>
        </w:rPr>
        <w:t xml:space="preserve">توقَّفوا هنا وناقشوا هذا السؤال في المجموعة: في لُغتكم، ماذا يدعو الناس الجزء العميق أو الداخلي من أنفسهم؟ متى تكون بعض الأوقات التي يتحدث فيها الناس إلى أنفسهم بصوت مسموع؟ كيف تخبرون أنفسكم عن التحلِّي بالشجاعة أو الجسارة؟ أوقِفوا الاستماع إلى هذا التسجيل الصوتي هنا. </w:t>
      </w:r>
    </w:p>
    <w:p>
      <w:pPr>
        <w:bidi/>
      </w:pPr>
      <w:r>
        <w:rPr>
          <w:rtl/>
          <w:cs/>
          <w:lang w:val="ar_AE" w:bidi="ar_AE"/>
        </w:rPr>
      </w:r>
      <w:r>
        <w:rPr>
          <w:rtl/>
          <w:cs/>
          <w:lang w:val="ar_AE" w:bidi="ar_AE"/>
        </w:rPr>
        <w:t xml:space="preserve">تُرنّم دبورة وباراق بأن طريقة اصطدام أعقاب الخيول بالأرض تبدو مثل الرعد! يُكررون الكلمة "سَوق" أي (عدو الخيل) حتى تبدو الترنيمة مثل صوت حوافر الخيول وهي تصطدم بالأرض. في اللغة الأصلية، بدتْ الكلمات المُعبرة عن "العدو" مثل الخيول في أثناء ركضها! </w:t>
      </w:r>
    </w:p>
    <w:p>
      <w:pPr>
        <w:bidi/>
      </w:pPr>
      <w:r>
        <w:rPr>
          <w:rtl/>
          <w:cs/>
          <w:lang w:val="ar_AE" w:bidi="ar_AE"/>
        </w:rPr>
      </w:r>
      <w:r>
        <w:rPr>
          <w:rtl/>
          <w:cs/>
          <w:lang w:val="ar_AE" w:bidi="ar_AE"/>
        </w:rPr>
        <w:t xml:space="preserve">توقَّفوا هنا وناقشوا هذا السؤال في المجموعة: في لغتكم، كيف يستخدم الناس أصوات الكلمة أو الكلمات في جُملة لتقليد فِعل ما أو صوت ذلك الفِعل؟ ما بعض الكلمات التي تعرفونها وتبدو مثل الصوت الذي تصفه الكلمة؟ ناقشوا كيف تريدون أن تصفوا في هذه الأغنية صوت حوافر الخيول في أثناء اصطدامها بالأرض. أوقِفوا الاستماع إلى هذا التسجيل الصوتي هنا. </w:t>
      </w:r>
    </w:p>
    <w:p>
      <w:pPr>
        <w:bidi/>
      </w:pPr>
      <w:r>
        <w:rPr>
          <w:rtl/>
          <w:cs/>
          <w:lang w:val="ar_AE" w:bidi="ar_AE"/>
        </w:rPr>
      </w:r>
      <w:r>
        <w:rPr>
          <w:rtl/>
          <w:cs/>
          <w:lang w:val="ar_AE" w:bidi="ar_AE"/>
        </w:rPr>
        <w:t xml:space="preserve">تُكرر دبورة وباراق أيضًا أن الخيول كانت تركض لتُظهر مدى شدة الصوت أو ارتفاعه. كانت هذه الخيول تركض، لكن بسبب فيضان النهر، لم تسحب الخيول المركبات. كانت الخيول تركض خائفة، مما يُظهر أن الكنعانيين لم يستطيعوا استخدام مركباتهم القوية والخطيرة. كانت هذه الخيول جبَّارة، أو شديدة القوة، بحيث تستطيع جرّ المركبات. كانت يمكن لهذه الخيول أن تدهس أو تؤذي الرجال في أثناء ركضها في ساحة المعركة! </w:t>
      </w:r>
    </w:p>
    <w:p>
      <w:pPr>
        <w:bidi/>
      </w:pPr>
      <w:r>
        <w:rPr>
          <w:rtl/>
          <w:cs/>
          <w:lang w:val="ar_AE" w:bidi="ar_AE"/>
        </w:rPr>
      </w:r>
      <w:r>
        <w:rPr>
          <w:rtl/>
          <w:cs/>
          <w:lang w:val="ar_AE" w:bidi="ar_AE"/>
        </w:rPr>
        <w:t xml:space="preserve">في المشهد الثاني: تُكرر دبورة وباراق الكلمات المرتبطة بملاك الرب. لا يتضح متي تحدَّث الملاك، أو مَن الذين سمعوه معًا، لأن الراوي لم يذكر الملاك عندما روَى قصة دبورة في وقت سابق. تُكرر دبورة كلمات الملاك في مجموعتَين من الخطوط المتوازية. تشدد المجموعة الأولى على مدى قوة الملاك في تعبير اللعنة، وتؤكد المجموعة الثانية على مدى سوء تصرُّف شعب مِيرُوزَ. </w:t>
      </w:r>
    </w:p>
    <w:p>
      <w:pPr>
        <w:bidi/>
      </w:pPr>
      <w:r>
        <w:rPr>
          <w:rtl/>
          <w:cs/>
          <w:lang w:val="ar_AE" w:bidi="ar_AE"/>
        </w:rPr>
      </w:r>
      <w:r>
        <w:rPr>
          <w:rtl/>
          <w:cs/>
          <w:lang w:val="ar_AE" w:bidi="ar_AE"/>
        </w:rPr>
        <w:t xml:space="preserve">ربما لم يساعد شعب مِيرُوز يهوه أو بني إسرائيل في مطاردة الكنعانيين. تنقل هذه اللعنة الترنيمة من المعركة التي قاد فيها سيسرا الكنعانيين إلى بعد المعركة، عندما هرب الكنعانيون وسيسرا. سيتحدث المقطع التالي عمَّا فعلته ياعيل عندما التقت بسيسرا في أثناء هروبه! </w:t>
      </w:r>
    </w:p>
    <w:p>
      <w:pPr>
        <w:bidi/>
      </w:pPr>
      <w:r>
        <w:rPr>
          <w:rtl/>
          <w:cs/>
          <w:lang w:val="ar_AE" w:bidi="ar_AE"/>
        </w:rPr>
      </w:r>
      <w:r>
        <w:rPr>
          <w:rtl/>
          <w:cs/>
          <w:lang w:val="ar_AE" w:bidi="ar_AE"/>
        </w:rPr>
        <w:t xml:space="preserve">والآن ينبغي للمجموعة إعداد مخطط قصة، أو الرسم، أو استعمال أجسام لتجسيد المقطع وتصوُّر أحداثه.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القضاة 5: 19–23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يتكوّن هذا المقطع من مشهدَين.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 xml:space="preserve">دبورة وباراق، اللذان يرنمان الترنيمة </w:t>
      </w:r>
    </w:p>
    <w:p>
      <w:pPr>
        <w:pStyle w:val="ListBullet"/>
        <w:bidi/>
        <w:spacing w:line="240" w:lineRule="auto"/>
        <w:ind w:left="720"/>
      </w:pPr>
      <w:r>
        <w:rPr>
          <w:rtl/>
          <w:cs/>
          <w:lang w:val="ar_AE" w:bidi="ar_AE"/>
        </w:rPr>
      </w:r>
      <w:r>
        <w:rPr>
          <w:rtl/>
          <w:cs/>
          <w:lang w:val="ar_AE" w:bidi="ar_AE"/>
        </w:rPr>
        <w:t xml:space="preserve">بنو إسرائيل </w:t>
      </w:r>
    </w:p>
    <w:p>
      <w:pPr>
        <w:pStyle w:val="ListBullet"/>
        <w:bidi/>
        <w:spacing w:line="240" w:lineRule="auto"/>
        <w:ind w:left="720"/>
      </w:pPr>
      <w:r>
        <w:rPr>
          <w:rtl/>
          <w:cs/>
          <w:lang w:val="ar_AE" w:bidi="ar_AE"/>
        </w:rPr>
      </w:r>
      <w:r>
        <w:rPr>
          <w:rtl/>
          <w:cs/>
          <w:lang w:val="ar_AE" w:bidi="ar_AE"/>
        </w:rPr>
        <w:t xml:space="preserve">ملوك كنعان </w:t>
      </w:r>
    </w:p>
    <w:p>
      <w:pPr>
        <w:pStyle w:val="ListBullet"/>
        <w:bidi/>
        <w:spacing w:line="240" w:lineRule="auto"/>
        <w:ind w:left="720"/>
      </w:pPr>
      <w:r>
        <w:rPr>
          <w:rtl/>
          <w:cs/>
          <w:lang w:val="ar_AE" w:bidi="ar_AE"/>
        </w:rPr>
      </w:r>
      <w:r>
        <w:rPr>
          <w:rtl/>
          <w:cs/>
          <w:lang w:val="ar_AE" w:bidi="ar_AE"/>
        </w:rPr>
        <w:t xml:space="preserve">النجوم </w:t>
      </w:r>
    </w:p>
    <w:p>
      <w:pPr>
        <w:pStyle w:val="ListBullet"/>
        <w:bidi/>
        <w:spacing w:line="240" w:lineRule="auto"/>
        <w:ind w:left="720"/>
      </w:pPr>
      <w:r>
        <w:rPr>
          <w:rtl/>
          <w:cs/>
          <w:lang w:val="ar_AE" w:bidi="ar_AE"/>
        </w:rPr>
      </w:r>
      <w:r>
        <w:rPr>
          <w:rtl/>
          <w:cs/>
          <w:lang w:val="ar_AE" w:bidi="ar_AE"/>
        </w:rPr>
        <w:t>سيسرا، قائد جيش</w:t>
      </w:r>
    </w:p>
    <w:p>
      <w:pPr>
        <w:pStyle w:val="ListBullet"/>
        <w:bidi/>
        <w:spacing w:line="240" w:lineRule="auto"/>
        <w:ind w:left="720"/>
      </w:pPr>
      <w:r>
        <w:rPr>
          <w:rtl/>
          <w:cs/>
          <w:lang w:val="ar_AE" w:bidi="ar_AE"/>
        </w:rPr>
      </w:r>
      <w:r>
        <w:rPr>
          <w:rtl/>
          <w:cs/>
          <w:lang w:val="ar_AE" w:bidi="ar_AE"/>
        </w:rPr>
        <w:t xml:space="preserve">الملاك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وسُكّان مِيرُوزَ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رنَّمت دبورة وباراق: </w:t>
      </w:r>
    </w:p>
    <w:p>
      <w:pPr>
        <w:bidi/>
      </w:pPr>
      <w:r>
        <w:rPr>
          <w:rtl/>
          <w:cs/>
          <w:lang w:val="ar_AE" w:bidi="ar_AE"/>
        </w:rPr>
      </w:r>
      <w:r>
        <w:rPr>
          <w:rtl/>
          <w:cs/>
          <w:lang w:val="ar_AE" w:bidi="ar_AE"/>
        </w:rPr>
        <w:t xml:space="preserve">"جَاءَ مُلُوكٌ. حَارَبُوا. حِينَئِذٍ حَارَبَ مُلُوكُ كَنْعَانَ </w:t>
      </w:r>
    </w:p>
    <w:p>
      <w:pPr>
        <w:bidi/>
      </w:pPr>
      <w:r>
        <w:rPr>
          <w:rtl/>
          <w:cs/>
          <w:lang w:val="ar_AE" w:bidi="ar_AE"/>
        </w:rPr>
      </w:r>
      <w:r>
        <w:rPr>
          <w:rtl/>
          <w:cs/>
          <w:lang w:val="ar_AE" w:bidi="ar_AE"/>
        </w:rPr>
        <w:t xml:space="preserve">فِي تَعْنَكَ عَلَى مِيَاهِ مَجِدُّو. </w:t>
      </w:r>
    </w:p>
    <w:p>
      <w:pPr>
        <w:bidi/>
      </w:pPr>
      <w:r>
        <w:rPr>
          <w:rtl/>
          <w:cs/>
          <w:lang w:val="ar_AE" w:bidi="ar_AE"/>
        </w:rPr>
      </w:r>
      <w:r>
        <w:rPr>
          <w:rtl/>
          <w:cs/>
          <w:lang w:val="ar_AE" w:bidi="ar_AE"/>
        </w:rPr>
        <w:t xml:space="preserve">لكنهم لم يأخذوا معهم شيئًا، بِضْعَ فِضَّةٍ لَمْ يَأْخُذُوا. </w:t>
      </w:r>
    </w:p>
    <w:p>
      <w:pPr>
        <w:bidi/>
      </w:pPr>
      <w:r>
        <w:rPr>
          <w:rtl/>
          <w:cs/>
          <w:lang w:val="ar_AE" w:bidi="ar_AE"/>
        </w:rPr>
      </w:r>
      <w:r>
        <w:rPr>
          <w:rtl/>
          <w:cs/>
          <w:lang w:val="ar_AE" w:bidi="ar_AE"/>
        </w:rPr>
        <w:t xml:space="preserve">مِنَ السَّمَاوَاتِ حَارَبُوا. </w:t>
      </w:r>
    </w:p>
    <w:p>
      <w:pPr>
        <w:bidi/>
      </w:pPr>
      <w:r>
        <w:rPr>
          <w:rtl/>
          <w:cs/>
          <w:lang w:val="ar_AE" w:bidi="ar_AE"/>
        </w:rPr>
      </w:r>
      <w:r>
        <w:rPr>
          <w:rtl/>
          <w:cs/>
          <w:lang w:val="ar_AE" w:bidi="ar_AE"/>
        </w:rPr>
        <w:t xml:space="preserve">الْكَوَاكِبُ مِنْ حُبُكِهَا حَارَبَتْ سِيسَرَا. </w:t>
      </w:r>
    </w:p>
    <w:p>
      <w:pPr>
        <w:bidi/>
      </w:pPr>
      <w:r>
        <w:rPr>
          <w:rtl/>
          <w:cs/>
          <w:lang w:val="ar_AE" w:bidi="ar_AE"/>
        </w:rPr>
      </w:r>
      <w:r>
        <w:rPr>
          <w:rtl/>
          <w:cs/>
          <w:lang w:val="ar_AE" w:bidi="ar_AE"/>
        </w:rPr>
        <w:t xml:space="preserve">نَهْرُ قِيشُونَ جَرَفَهُمْ. </w:t>
      </w:r>
    </w:p>
    <w:p>
      <w:pPr>
        <w:bidi/>
      </w:pPr>
      <w:r>
        <w:rPr>
          <w:rtl/>
          <w:cs/>
          <w:lang w:val="ar_AE" w:bidi="ar_AE"/>
        </w:rPr>
      </w:r>
      <w:r>
        <w:rPr>
          <w:rtl/>
          <w:cs/>
          <w:lang w:val="ar_AE" w:bidi="ar_AE"/>
        </w:rPr>
        <w:t xml:space="preserve">نَهْرُ وَقَائِعَ نَهْرُ قِيشُونَ. </w:t>
      </w:r>
    </w:p>
    <w:p>
      <w:pPr>
        <w:bidi/>
      </w:pPr>
      <w:r>
        <w:rPr>
          <w:rtl/>
          <w:cs/>
          <w:lang w:val="ar_AE" w:bidi="ar_AE"/>
        </w:rPr>
      </w:r>
      <w:r>
        <w:rPr>
          <w:rtl/>
          <w:cs/>
          <w:lang w:val="ar_AE" w:bidi="ar_AE"/>
        </w:rPr>
        <w:t xml:space="preserve">دُوسِي يَا نَفْسِي بِعِزٍّ. </w:t>
      </w:r>
    </w:p>
    <w:p>
      <w:pPr>
        <w:bidi/>
      </w:pPr>
      <w:r>
        <w:rPr>
          <w:rtl/>
          <w:cs/>
          <w:lang w:val="ar_AE" w:bidi="ar_AE"/>
        </w:rPr>
      </w:r>
      <w:r>
        <w:rPr>
          <w:rtl/>
          <w:cs/>
          <w:lang w:val="ar_AE" w:bidi="ar_AE"/>
        </w:rPr>
        <w:t xml:space="preserve">حِينَئِذٍ ضَرَبَتْ أَعْقَابُ الْخَيْلِ </w:t>
      </w:r>
    </w:p>
    <w:p>
      <w:pPr>
        <w:bidi/>
      </w:pPr>
      <w:r>
        <w:rPr>
          <w:rtl/>
          <w:cs/>
          <w:lang w:val="ar_AE" w:bidi="ar_AE"/>
        </w:rPr>
      </w:r>
      <w:r>
        <w:rPr>
          <w:rtl/>
          <w:cs/>
          <w:lang w:val="ar_AE" w:bidi="ar_AE"/>
        </w:rPr>
        <w:t xml:space="preserve">مِنَ السَّوْقِ، سَوْقِ أَقْوِيَائِهِ". </w:t>
      </w:r>
    </w:p>
    <w:p>
      <w:pPr>
        <w:bidi/>
      </w:pPr>
      <w:r>
        <w:rPr>
          <w:rtl/>
          <w:cs/>
          <w:lang w:val="ar_AE" w:bidi="ar_AE"/>
        </w:rPr>
      </w:r>
      <w:r>
        <w:rPr>
          <w:rtl/>
          <w:cs/>
          <w:lang w:val="ar_AE" w:bidi="ar_AE"/>
        </w:rPr>
        <w:t>أوقفوا التمثيل. اسألوا الشخص الذي يؤدي دور أحد المُستمعين إلى هذه الترنيمة: "بماذا تشعر أو فيما تفكر؟" قد يجيب الأشخاص بعبارات مثل:</w:t>
      </w:r>
    </w:p>
    <w:p>
      <w:pPr>
        <w:pStyle w:val="ListBullet"/>
        <w:bidi/>
        <w:spacing w:line="240" w:lineRule="auto"/>
        <w:ind w:left="720"/>
      </w:pPr>
      <w:r>
        <w:rPr>
          <w:rtl/>
          <w:cs/>
          <w:lang w:val="ar_AE" w:bidi="ar_AE"/>
        </w:rPr>
      </w:r>
      <w:r>
        <w:rPr>
          <w:rtl/>
          <w:cs/>
          <w:lang w:val="ar_AE" w:bidi="ar_AE"/>
        </w:rPr>
        <w:t xml:space="preserve">"عندما تصف دبورة وباراق حالة المعركة، يمكنني تخيُّلها، مع أنني لم أكن هناك في الواقع"؛ أو </w:t>
      </w:r>
    </w:p>
    <w:p>
      <w:pPr>
        <w:pStyle w:val="ListBullet"/>
        <w:bidi/>
        <w:spacing w:line="240" w:lineRule="auto"/>
        <w:ind w:left="720"/>
      </w:pPr>
      <w:r>
        <w:rPr>
          <w:rtl/>
          <w:cs/>
          <w:lang w:val="ar_AE" w:bidi="ar_AE"/>
        </w:rPr>
      </w:r>
      <w:r>
        <w:rPr>
          <w:rtl/>
          <w:cs/>
          <w:lang w:val="ar_AE" w:bidi="ar_AE"/>
        </w:rPr>
        <w:t>"أشعر بالدهشة عندما أسمع كيف خلَّص يهوه شعبنا. لا بُدَّ أن يهوه قويٌّ للغاية ليتحكّم في النجوم والنهر"؛ أو</w:t>
      </w:r>
    </w:p>
    <w:p>
      <w:pPr>
        <w:pStyle w:val="ListBullet"/>
        <w:bidi/>
        <w:spacing w:line="240" w:lineRule="auto"/>
        <w:ind w:left="720"/>
      </w:pPr>
      <w:r>
        <w:rPr>
          <w:rtl/>
          <w:cs/>
          <w:lang w:val="ar_AE" w:bidi="ar_AE"/>
        </w:rPr>
      </w:r>
      <w:r>
        <w:rPr>
          <w:rtl/>
          <w:cs/>
          <w:lang w:val="ar_AE" w:bidi="ar_AE"/>
        </w:rPr>
        <w:t xml:space="preserve">هذه ترنيمة جميلة، وحدَث بالغ الأهمية في تاريخنا. أريد أن أتعلم هذه الترنيمة وأرنمها لأطفالي حتى لا ننسى ما فعلَه يهوه. </w:t>
      </w:r>
    </w:p>
    <w:p>
      <w:pPr>
        <w:bidi/>
      </w:pPr>
      <w:r>
        <w:rPr>
          <w:rtl/>
          <w:cs/>
          <w:lang w:val="ar_AE" w:bidi="ar_AE"/>
        </w:rPr>
      </w:r>
      <w:r>
        <w:rPr>
          <w:rtl/>
          <w:cs/>
          <w:lang w:val="ar_AE" w:bidi="ar_AE"/>
        </w:rPr>
        <w:t xml:space="preserve">اسألوا الشخصَين اللذين يؤديان دور كل من دبورة وباراق: "بماذا تشعران أو فيمَ تفكران؟" قد يجيبا بعبارات مثل: </w:t>
      </w:r>
    </w:p>
    <w:p>
      <w:pPr>
        <w:pStyle w:val="ListBullet"/>
        <w:bidi/>
        <w:spacing w:line="240" w:lineRule="auto"/>
        <w:ind w:left="720"/>
      </w:pPr>
      <w:r>
        <w:rPr>
          <w:rtl/>
          <w:cs/>
          <w:lang w:val="ar_AE" w:bidi="ar_AE"/>
        </w:rPr>
      </w:r>
      <w:r>
        <w:rPr>
          <w:rtl/>
          <w:cs/>
          <w:lang w:val="ar_AE" w:bidi="ar_AE"/>
        </w:rPr>
        <w:t xml:space="preserve">"أتذكر عندما رأيتُ كيف كانت ساحة المعركة. كان الصوت عاليًا وشعرت بالارتباك. انجرفت المياه في كل مكان. مع أن يهوه حارب إلى جانبنا، إلا أنني كنت ما زلتُ مندهشًا وخائفًا نوعًا ما من جميع ما رأيت"؛ أو </w:t>
      </w:r>
    </w:p>
    <w:p>
      <w:pPr>
        <w:pStyle w:val="ListBullet"/>
        <w:bidi/>
        <w:spacing w:line="240" w:lineRule="auto"/>
        <w:ind w:left="720"/>
      </w:pPr>
      <w:r>
        <w:rPr>
          <w:rtl/>
          <w:cs/>
          <w:lang w:val="ar_AE" w:bidi="ar_AE"/>
        </w:rPr>
      </w:r>
      <w:r>
        <w:rPr>
          <w:rtl/>
          <w:cs/>
          <w:lang w:val="ar_AE" w:bidi="ar_AE"/>
        </w:rPr>
        <w:t xml:space="preserve">"كلما شعرتُ بالقلق من أمور رهيبة أو صعبة، يمكنني أن أرنِم هذه الترنيمة لأذكّر نفسي كيف أن يهوه أقوى من هذه الأمور.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رنَّمت دبورة وباراق: </w:t>
      </w:r>
    </w:p>
    <w:p>
      <w:pPr>
        <w:bidi/>
      </w:pPr>
      <w:r>
        <w:rPr>
          <w:rtl/>
          <w:cs/>
          <w:lang w:val="ar_AE" w:bidi="ar_AE"/>
        </w:rPr>
      </w:r>
      <w:r>
        <w:rPr>
          <w:rtl/>
          <w:cs/>
          <w:lang w:val="ar_AE" w:bidi="ar_AE"/>
        </w:rPr>
        <w:t xml:space="preserve">"اِلْعَنُوا مِيرُوزَ، قَالَ مَلاَكُ الرَّبِّ. </w:t>
      </w:r>
    </w:p>
    <w:p>
      <w:pPr>
        <w:bidi/>
      </w:pPr>
      <w:r>
        <w:rPr>
          <w:rtl/>
          <w:cs/>
          <w:lang w:val="ar_AE" w:bidi="ar_AE"/>
        </w:rPr>
      </w:r>
      <w:r>
        <w:rPr>
          <w:rtl/>
          <w:cs/>
          <w:lang w:val="ar_AE" w:bidi="ar_AE"/>
        </w:rPr>
        <w:t xml:space="preserve">اِلْعَنُوا سَاكِنِيهَا لَعْنًا، لأَنَّهُمْ لَمْ يَأْتُوا لِمَعُونَةِ الرَّبِّ، </w:t>
      </w:r>
    </w:p>
    <w:p>
      <w:pPr>
        <w:bidi/>
      </w:pPr>
      <w:r>
        <w:rPr>
          <w:rtl/>
          <w:cs/>
          <w:lang w:val="ar_AE" w:bidi="ar_AE"/>
        </w:rPr>
      </w:r>
      <w:r>
        <w:rPr>
          <w:rtl/>
          <w:cs/>
          <w:lang w:val="ar_AE" w:bidi="ar_AE"/>
        </w:rPr>
        <w:t xml:space="preserve">مَعُونَةِ الرَّبِّ بَيْنَ الْجَبَابِرَةِ". </w:t>
      </w:r>
    </w:p>
    <w:p>
      <w:pPr>
        <w:bidi/>
      </w:pPr>
      <w:r>
        <w:rPr>
          <w:rtl/>
          <w:cs/>
          <w:lang w:val="ar_AE" w:bidi="ar_AE"/>
        </w:rPr>
      </w:r>
      <w:r>
        <w:rPr>
          <w:rtl/>
          <w:cs/>
          <w:lang w:val="ar_AE" w:bidi="ar_AE"/>
        </w:rPr>
        <w:t xml:space="preserve">أوقفوا التمثيل. اسألوا الشخص الذي يؤدي دور ملاك الرب: "بماذا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"أشعر بالغضب لأن شعب مِيرُوزَ أهان يهوه ولم يساعدوا إخوتهم بني إسرائيل"؛ أو</w:t>
      </w:r>
    </w:p>
    <w:p>
      <w:pPr>
        <w:pStyle w:val="ListBullet"/>
        <w:bidi/>
        <w:spacing w:line="240" w:lineRule="auto"/>
        <w:ind w:left="720"/>
      </w:pPr>
      <w:r>
        <w:rPr>
          <w:rtl/>
          <w:cs/>
          <w:lang w:val="ar_AE" w:bidi="ar_AE"/>
        </w:rPr>
      </w:r>
      <w:r>
        <w:rPr>
          <w:rtl/>
          <w:cs/>
          <w:lang w:val="ar_AE" w:bidi="ar_AE"/>
        </w:rPr>
        <w:t>"إذا تعاون بنو إسرائيل لمساعدة وحماية بعضهم بعضًا، ستكون حياتهم أكثر سِلمًا وأمانًا!" أو</w:t>
      </w:r>
    </w:p>
    <w:p>
      <w:pPr>
        <w:pStyle w:val="ListBullet"/>
        <w:bidi/>
        <w:spacing w:line="240" w:lineRule="auto"/>
        <w:ind w:left="720"/>
      </w:pPr>
      <w:r>
        <w:rPr>
          <w:rtl/>
          <w:cs/>
          <w:lang w:val="ar_AE" w:bidi="ar_AE"/>
        </w:rPr>
      </w:r>
      <w:r>
        <w:rPr>
          <w:rtl/>
          <w:cs/>
          <w:lang w:val="ar_AE" w:bidi="ar_AE"/>
        </w:rPr>
        <w:t xml:space="preserve">أظهر شعب مِيرُوز أنهم يهتمون بأنفسهم أكثر من اهتمامهم بتنفيذ مشيئة يهوه التي طلبها من بني إسرائيل. </w:t>
      </w:r>
    </w:p>
    <w:p>
      <w:pPr>
        <w:bidi/>
      </w:pPr>
      <w:r>
        <w:rPr>
          <w:rtl/>
          <w:cs/>
          <w:lang w:val="ar_AE" w:bidi="ar_AE"/>
        </w:rPr>
      </w:r>
      <w:r>
        <w:rPr>
          <w:rtl/>
          <w:cs/>
          <w:lang w:val="ar_AE" w:bidi="ar_AE"/>
        </w:rPr>
        <w:t xml:space="preserve">اسألوا الشخص الذي يؤدي دور أحد سكان ميروز: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"لا أريد أن أصاب بالأذى، لذلك لن أساعد في هذه المعركة"؛ أو </w:t>
      </w:r>
    </w:p>
    <w:p>
      <w:pPr>
        <w:pStyle w:val="ListBullet"/>
        <w:bidi/>
        <w:spacing w:line="240" w:lineRule="auto"/>
        <w:ind w:left="720"/>
      </w:pPr>
      <w:r>
        <w:rPr>
          <w:rtl/>
          <w:cs/>
          <w:lang w:val="ar_AE" w:bidi="ar_AE"/>
        </w:rPr>
      </w:r>
      <w:r>
        <w:rPr>
          <w:rtl/>
          <w:cs/>
          <w:lang w:val="ar_AE" w:bidi="ar_AE"/>
        </w:rPr>
        <w:t xml:space="preserve">"أرى فيضان النهر وأشعر بالخوف! لا أفهم ما يحدث، وأفضِّل الاختباء"؛ أو </w:t>
      </w:r>
    </w:p>
    <w:p>
      <w:pPr>
        <w:pStyle w:val="ListBullet"/>
        <w:bidi/>
        <w:spacing w:line="240" w:lineRule="auto"/>
        <w:ind w:left="720"/>
      </w:pPr>
      <w:r>
        <w:rPr>
          <w:rtl/>
          <w:cs/>
          <w:lang w:val="ar_AE" w:bidi="ar_AE"/>
        </w:rPr>
      </w:r>
      <w:r>
        <w:rPr>
          <w:rtl/>
          <w:cs/>
          <w:lang w:val="ar_AE" w:bidi="ar_AE"/>
        </w:rPr>
        <w:t xml:space="preserve">"ربما يستمر الكنعانيون في هزيمة بني إسرائيل. لا أريد أن أكون في الجانب الخاسر، لذلك لن أفعل أي شيء".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القضاة 5: 19–23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تُرنِم دبورة أن </w:t>
      </w:r>
      <w:r>
        <w:rPr>
          <w:b/>
          <w:rtl/>
          <w:cs/>
          <w:lang w:val="ar_AE" w:bidi="ar_AE"/>
        </w:rPr>
        <w:t>الملوك</w:t>
      </w:r>
      <w:r>
        <w:rPr>
          <w:rtl/>
          <w:cs/>
          <w:lang w:val="ar_AE" w:bidi="ar_AE"/>
        </w:rPr>
        <w:t xml:space="preserve"> قاتلوا. والملوك أشخاص يحكمون مدينة أو إقليمًا، مثل منطقة أو بلد. وغالبًا ما يستخدم الناس هذه الكلمة للإشارة إلى قادة الأمم المختلفة المحيطة بإسرائيل. </w:t>
      </w:r>
    </w:p>
    <w:p>
      <w:pPr>
        <w:bidi/>
      </w:pPr>
      <w:r>
        <w:rPr>
          <w:rtl/>
          <w:cs/>
          <w:lang w:val="ar_AE" w:bidi="ar_AE"/>
        </w:rPr>
      </w:r>
      <w:r>
        <w:rPr>
          <w:rtl/>
          <w:cs/>
          <w:lang w:val="ar_AE" w:bidi="ar_AE"/>
        </w:rPr>
        <w:t xml:space="preserve">لمزيد من المعلومات عن مصطلح "ملوك"، ارجعوا إلى "قاموس الكلمات الرئيسية". استخدموا الكلمة أو العبارة ذاتها التي استخدمتموها في المقاطع السابقة للإشارة إلى كلمة "ملوك". </w:t>
      </w:r>
    </w:p>
    <w:p>
      <w:pPr>
        <w:bidi/>
      </w:pPr>
      <w:r>
        <w:rPr>
          <w:rtl/>
          <w:cs/>
          <w:lang w:val="ar_AE" w:bidi="ar_AE"/>
        </w:rPr>
      </w:r>
      <w:r>
        <w:rPr>
          <w:rtl/>
          <w:cs/>
          <w:lang w:val="ar_AE" w:bidi="ar_AE"/>
        </w:rPr>
        <w:t xml:space="preserve">لم يحمل هؤلاء الملوك أي </w:t>
      </w:r>
      <w:r>
        <w:rPr>
          <w:b/>
          <w:rtl/>
          <w:cs/>
          <w:lang w:val="ar_AE" w:bidi="ar_AE"/>
        </w:rPr>
        <w:t>غنائم</w:t>
      </w:r>
      <w:r>
        <w:rPr>
          <w:rtl/>
          <w:cs/>
          <w:lang w:val="ar_AE" w:bidi="ar_AE"/>
        </w:rPr>
        <w:t xml:space="preserve"> من كنوز الفضة بعد المعركة. والغنيمة هي أي شيء يأخذه جيش منتصر من عدوه المهزوم بعد المعركة. استخدموا الكلمة أو العبارة ذاتها التي استخدمتموها سابقًا لكلمة "غنيمة". </w:t>
      </w:r>
    </w:p>
    <w:p>
      <w:pPr>
        <w:bidi/>
      </w:pPr>
      <w:r>
        <w:rPr>
          <w:rtl/>
          <w:cs/>
          <w:lang w:val="ar_AE" w:bidi="ar_AE"/>
        </w:rPr>
      </w:r>
      <w:r>
        <w:rPr>
          <w:rtl/>
          <w:cs/>
          <w:lang w:val="ar_AE" w:bidi="ar_AE"/>
        </w:rPr>
        <w:t xml:space="preserve">حاربتْ النجوم من </w:t>
      </w:r>
      <w:r>
        <w:rPr>
          <w:b/>
          <w:rtl/>
          <w:cs/>
          <w:lang w:val="ar_AE" w:bidi="ar_AE"/>
        </w:rPr>
        <w:t>السماء</w:t>
      </w:r>
      <w:r>
        <w:rPr>
          <w:rtl/>
          <w:cs/>
          <w:lang w:val="ar_AE" w:bidi="ar_AE"/>
        </w:rPr>
        <w:t xml:space="preserve">. هنا، تعني الكلمة "سماء"، السماء المرئية: المكان الذي تطير فيه الطيور، حيث يمكننا رؤية الغيوم، ويمكننا أيضًا رؤية النجوم في الليل. ولمزيد من المعلومات عن كلمة السماء، راجعوا "قاموس الكلمات الرئيسية". استخدموا الكلمة أو العبارة ذاتها التي استخدمتموها في المقاطع السابقة للإشارة إلى كلمة "السماء". </w:t>
      </w:r>
    </w:p>
    <w:p>
      <w:pPr>
        <w:bidi/>
      </w:pPr>
      <w:r>
        <w:rPr>
          <w:rtl/>
          <w:cs/>
          <w:lang w:val="ar_AE" w:bidi="ar_AE"/>
        </w:rPr>
      </w:r>
      <w:r>
        <w:rPr>
          <w:rtl/>
          <w:cs/>
          <w:lang w:val="ar_AE" w:bidi="ar_AE"/>
        </w:rPr>
        <w:t xml:space="preserve">تُرنّم دبورة وباراق: "دُوسِي يَا </w:t>
      </w:r>
      <w:r>
        <w:rPr>
          <w:b/>
          <w:rtl/>
          <w:cs/>
          <w:lang w:val="ar_AE" w:bidi="ar_AE"/>
        </w:rPr>
        <w:t>نَفْسِي</w:t>
      </w:r>
      <w:r>
        <w:rPr>
          <w:rtl/>
          <w:cs/>
          <w:lang w:val="ar_AE" w:bidi="ar_AE"/>
        </w:rPr>
        <w:t xml:space="preserve"> بِعِزٍّ!". النفس هي الجزء غير المرئي من الشخص. لقد خلق الله للناس أجسادًا، ويمكننا أن نلمس ونرى أجساد بعضنا بعضًا. لكن الله قد خلق الناس أيضًا ولهم أفكار ومشاعر ورغبات. ونحن لا نستطيع أن نرى هذا الجزء من الشخص، لكننا نعرف أنه موجود. وهذه كلمة مختلفة عن الكلمة "قلب". إنَّ كلمات العقل، والقلب، والنفس، والروح كلها لها عَلاقة بالجزء الداخلي غير المرئي من الشخص، لكن لكل منها استخدام مختلف قليلًا. النفس هي الجزء الداخلي غير المرئي من الشخص. وهذا الجزء من الشخص هو الذي يستمر حتى بعد موت الجسد. </w:t>
      </w:r>
    </w:p>
    <w:p>
      <w:pPr>
        <w:bidi/>
      </w:pPr>
      <w:r>
        <w:rPr>
          <w:rtl/>
          <w:cs/>
          <w:lang w:val="ar_AE" w:bidi="ar_AE"/>
        </w:rPr>
      </w:r>
      <w:r>
        <w:rPr>
          <w:rtl/>
          <w:cs/>
          <w:lang w:val="ar_AE" w:bidi="ar_AE"/>
        </w:rPr>
        <w:t xml:space="preserve">توقفوا هنا وناقشوا في المجموعة الكلمة أو العبارة التي ستستخدمونها للتعبير عن "نفس". لمزيد من المعلومات حول الكلمة "نفس"، ارجعوا إلى "قاموس الكلمات الرئيسية".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"اِلْعَنُوا مِيرُوزَ"، قَالَ </w:t>
      </w:r>
      <w:r>
        <w:rPr>
          <w:b/>
          <w:rtl/>
          <w:cs/>
          <w:lang w:val="ar_AE" w:bidi="ar_AE"/>
        </w:rPr>
        <w:t>مَلاَكُ الرَّبِّ</w:t>
      </w:r>
      <w:r>
        <w:rPr>
          <w:rtl/>
          <w:cs/>
          <w:lang w:val="ar_AE" w:bidi="ar_AE"/>
        </w:rPr>
        <w:t xml:space="preserve">. الملاك كائن روحي فائق للطبيعة قد خلقه الله. والملائكة تنقل رسائل من الله إلى الناس. ملاك الرب (يهوه) هو ملاك خاص يتكلّم بسلطان كبير، كما لو أن الله نفسه هو الذي يتكلم. ولمزيدٍ من المعلومات عن تعبير "ملاك الرب"، يُرجى الرجوع إلى "قاموس الكلمات الرئيسية". استخدموا الكلمة أو العبارة ذاتها التي استخدمتموها في المقاطع السابقة للإشارة إلى ملاك. </w:t>
      </w:r>
    </w:p>
    <w:p>
      <w:pPr>
        <w:bidi/>
      </w:pPr>
      <w:r>
        <w:rPr>
          <w:rtl/>
          <w:cs/>
          <w:lang w:val="ar_AE" w:bidi="ar_AE"/>
        </w:rPr>
      </w:r>
      <w:r>
        <w:rPr>
          <w:rtl/>
          <w:cs/>
          <w:lang w:val="ar_AE" w:bidi="ar_AE"/>
        </w:rPr>
        <w:t xml:space="preserve">كان اسم </w:t>
      </w:r>
      <w:r>
        <w:rPr>
          <w:b/>
          <w:rtl/>
          <w:cs/>
          <w:lang w:val="ar_AE" w:bidi="ar_AE"/>
        </w:rPr>
        <w:t>يهوه</w:t>
      </w:r>
      <w:r>
        <w:rPr>
          <w:rtl/>
          <w:cs/>
          <w:lang w:val="ar_AE" w:bidi="ar_AE"/>
        </w:rPr>
        <w:t xml:space="preserve"> اسمًا شخصيًا جدًا لله. لمزيد من المعلومات حول الكلمة "يهوه"، ارجعوا إلى "قاموس الكلمات الرئيسية". استخدموا الكلمة أو العبارة ذاتها لـ "يهوه" كما استخدمتموها في المقاطع السابقة.</w:t>
      </w:r>
    </w:p>
    <w:p>
      <w:pPr>
        <w:bidi/>
      </w:pPr>
      <w:r>
        <w:rPr>
          <w:rtl/>
          <w:cs/>
          <w:lang w:val="ar_AE" w:bidi="ar_AE"/>
        </w:rPr>
      </w:r>
      <w:r>
        <w:rPr>
          <w:rtl/>
          <w:cs/>
          <w:lang w:val="ar_AE" w:bidi="ar_AE"/>
        </w:rPr>
        <w:t xml:space="preserve">وعندما </w:t>
      </w:r>
      <w:r>
        <w:rPr>
          <w:b/>
          <w:rtl/>
          <w:cs/>
          <w:lang w:val="ar_AE" w:bidi="ar_AE"/>
        </w:rPr>
        <w:t>تلعن</w:t>
      </w:r>
      <w:r>
        <w:rPr>
          <w:rtl/>
          <w:cs/>
          <w:lang w:val="ar_AE" w:bidi="ar_AE"/>
        </w:rPr>
        <w:t xml:space="preserve"> فإنك تتمنى أن يصيب الشخص مكروهًا. وأحيانًا تعني اللعنة أن الناس يطلبون من يهوه أن يعاقب ذلك الشخص. كان الناس يعتقدون أن اللعنة ستتحقق. </w:t>
      </w:r>
    </w:p>
    <w:p>
      <w:pPr>
        <w:bidi/>
      </w:pPr>
      <w:r>
        <w:rPr>
          <w:rtl/>
          <w:cs/>
          <w:lang w:val="ar_AE" w:bidi="ar_AE"/>
        </w:rPr>
      </w:r>
      <w:r>
        <w:rPr>
          <w:rtl/>
          <w:cs/>
          <w:lang w:val="ar_AE" w:bidi="ar_AE"/>
        </w:rPr>
        <w:t xml:space="preserve">توقّفوا هنا وناقشوا كمجموعة الكلمة أو العبارة التي ستستخدمونها لكلمة لعنة. لمزيدٍ من المعلومات، ابحثوا عن الكلمة لعنة في "قاموس الكلمات الرئيسية". وإذا كنتم قد ترجمتم هذه الكلمة من قبل في سفرٍ آخر من الكتاب المقدّس، فاستخدموا الكلمة ذاتها التي استخدمتموها هناك.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5:24–31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5: 24–31 واحفظوا هذا المقطع في قلوبكم. </w:t>
      </w:r>
    </w:p>
    <w:p>
      <w:pPr>
        <w:bidi/>
      </w:pPr>
      <w:r>
        <w:rPr>
          <w:rtl/>
          <w:cs/>
          <w:lang w:val="ar_AE" w:bidi="ar_AE"/>
        </w:rPr>
      </w:r>
      <w:r>
        <w:rPr>
          <w:rtl/>
          <w:cs/>
          <w:lang w:val="ar_AE" w:bidi="ar_AE"/>
        </w:rPr>
        <w:t xml:space="preserve">استمعوا إلى النسخة الصوتية من سفر القضاة 5: 24–31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في المجموعة: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الشخص الذي تعرفونه ويحتاج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القضاة 5: 24 -31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[هذه الترنيمة قصيدة عبرانيّة. نوصي بأن يُكمِل فريقكم دراسة "مدخل إلى الشِعر – الوحدة 1" قبل الانتقال إلى "الخطوة 2: تهيئة المسرح"]. </w:t>
      </w:r>
    </w:p>
    <w:p>
      <w:pPr>
        <w:bidi/>
      </w:pPr>
      <w:r>
        <w:rPr>
          <w:rtl/>
          <w:cs/>
          <w:lang w:val="ar_AE" w:bidi="ar_AE"/>
        </w:rPr>
      </w:r>
      <w:r>
        <w:rPr>
          <w:rtl/>
          <w:cs/>
          <w:lang w:val="ar_AE" w:bidi="ar_AE"/>
        </w:rPr>
        <w:t xml:space="preserve">[وإن لزم الأمر، توقَّفوا هنا وراجعوا قرارات التَّرْجَمَة التي اتخذها فريقكم بخصوص تَرْجَمَة الشعر. أوقفوا سماع التسجيل الصوتي هنا. </w:t>
      </w:r>
    </w:p>
    <w:p>
      <w:pPr>
        <w:bidi/>
      </w:pPr>
      <w:r>
        <w:rPr>
          <w:rtl/>
          <w:cs/>
          <w:lang w:val="ar_AE" w:bidi="ar_AE"/>
        </w:rPr>
      </w:r>
      <w:r>
        <w:rPr>
          <w:rtl/>
          <w:cs/>
          <w:lang w:val="ar_AE" w:bidi="ar_AE"/>
        </w:rPr>
        <w:t xml:space="preserve">في هذا المقطع، تُرنّم دبورة وباراق عن امرأتَين لاستكمال ترنيمة النصر. </w:t>
      </w:r>
    </w:p>
    <w:p>
      <w:pPr>
        <w:bidi/>
      </w:pPr>
      <w:r>
        <w:rPr>
          <w:rtl/>
          <w:cs/>
          <w:lang w:val="ar_AE" w:bidi="ar_AE"/>
        </w:rPr>
      </w:r>
      <w:r>
        <w:rPr>
          <w:rtl/>
          <w:cs/>
          <w:lang w:val="ar_AE" w:bidi="ar_AE"/>
        </w:rPr>
        <w:t xml:space="preserve">في البداية، تحيي دبورة وباراق ياعيل، المرأة التي قتلتْ سيسرا. تُرنّم دبورة وباراق أنه يجب على الجميع أن يحيُّوا ياعيل لأن الله باركها أو أعطاها أشياء صالحة. ياعيل هي زوجة حابِر، وكلاهما من القينيين. تذكَّروا أن القينيين أغلب الظن كانوا من الشعوب التي اعتادت التنقُّل من مكان إلى آخر. كان القينيُّون يسكنون في خيامٍ كانوا ينقلونها ويأخذونها معهم. </w:t>
      </w:r>
    </w:p>
    <w:p>
      <w:pPr>
        <w:bidi/>
      </w:pPr>
      <w:r>
        <w:rPr>
          <w:rtl/>
          <w:cs/>
          <w:lang w:val="ar_AE" w:bidi="ar_AE"/>
        </w:rPr>
      </w:r>
      <w:r>
        <w:rPr>
          <w:rtl/>
          <w:cs/>
          <w:lang w:val="ar_AE" w:bidi="ar_AE"/>
        </w:rPr>
        <w:t xml:space="preserve">عندما يطلب سيسرا ماءً للشرب، تعطيه ياعيل بدلًا من ذلك لَبَنًا مُتخثِّرًا، وهو لَبَن ثخين جيد أو زبادي. كان الناس كثيرًا ما يشربون من الأوعية، فكانت ياعيل تمنح اللبن لسيسَرَا في وعاء جيِّد، حسَن الصنع، كان يُقدَّم للضيوف النبلاء أو المعتبَرين ليشربوا منه. تُعامل ياعيل سيسرا بطريقة ودية ومُكرمة، ربما لكي تجعله يشعر بالأمان. </w:t>
      </w:r>
    </w:p>
    <w:p>
      <w:pPr>
        <w:bidi/>
      </w:pPr>
      <w:r>
        <w:rPr>
          <w:rtl/>
          <w:cs/>
          <w:lang w:val="ar_AE" w:bidi="ar_AE"/>
        </w:rPr>
      </w:r>
      <w:r>
        <w:rPr>
          <w:rtl/>
          <w:cs/>
          <w:lang w:val="ar_AE" w:bidi="ar_AE"/>
        </w:rPr>
        <w:t xml:space="preserve">توقَّفوا هنا وناقشوا هذا السؤال في المجموعة: في ثقافتكم، ما الطريقة التي تُظهر الاحترام وتعاملون بها ضيوفكم؟ ما نوع الطعام أو الشراب الذي ستقدمونه لهم؟ في أي نوع من الأطباق ستقدِّمون هذا الطعام أو الشراب؟ أوقِفوا الاستماع إلى هذا التسجيل الصوتي هنا. </w:t>
      </w:r>
    </w:p>
    <w:p>
      <w:pPr>
        <w:bidi/>
      </w:pPr>
      <w:r>
        <w:rPr>
          <w:rtl/>
          <w:cs/>
          <w:lang w:val="ar_AE" w:bidi="ar_AE"/>
        </w:rPr>
      </w:r>
      <w:r>
        <w:rPr>
          <w:rtl/>
          <w:cs/>
          <w:lang w:val="ar_AE" w:bidi="ar_AE"/>
        </w:rPr>
        <w:t xml:space="preserve">لكن، تلتقط ياعيل مِطْرَقَة ثقيلة ووتدْ خيمة، أي أسطوانة حادة قصيرة تُثبَِّت حِبال الخيام في الأرض. في هذه الثقافة، كانت النساء في كثير من الأحيان ينصبْنَ الخيام، لذلك كانت ياعيل تعرف جيدًا كيف تستخدم أوتاد الخيمة والمطرقة. ربما كانت ياعيل تُخزِّن المِطرقة والأوتاد الإضافية في خيمتها. </w:t>
      </w:r>
    </w:p>
    <w:p>
      <w:pPr>
        <w:bidi/>
      </w:pPr>
      <w:r>
        <w:rPr>
          <w:rtl/>
          <w:cs/>
          <w:lang w:val="ar_AE" w:bidi="ar_AE"/>
        </w:rPr>
      </w:r>
      <w:r>
        <w:rPr>
          <w:rtl/>
          <w:cs/>
          <w:lang w:val="ar_AE" w:bidi="ar_AE"/>
        </w:rPr>
        <w:t xml:space="preserve">في مجموعة، توقَّفوا هنا واطَّلعوا على صورة لأوتاد خيمة ومِطرقَة. أوقِفوا الاستماع إلى هذا التسجيل الصوتي هنا. </w:t>
      </w:r>
    </w:p>
    <w:p>
      <w:pPr>
        <w:bidi/>
      </w:pPr>
      <w:r>
        <w:rPr>
          <w:rtl/>
          <w:cs/>
          <w:lang w:val="ar_AE" w:bidi="ar_AE"/>
        </w:rPr>
      </w:r>
      <w:r>
        <w:rPr>
          <w:rtl/>
          <w:cs/>
          <w:lang w:val="ar_AE" w:bidi="ar_AE"/>
        </w:rPr>
        <w:t xml:space="preserve">ثم تصف دبورة وباراق بوضوح كيف تستخدم ياعيل المِطرقة لضرب وتد الخيمة في رأس سيسرا وصدغه. لاحظوا كم مرة تكرر دبورة موت سيسرا عند قدمي ياعيل. في ذلك الوقت، كان الناس غالبًا ما يقفون بالقرب من أو حتى فوق أعدائهم لإظهار أنهم هزموا عدوهم. تقتل ياعيل سيسرا وتخزيه لأنه في ذلك الوقت كان من العار أن يموت رجل لأن امرأة قتلته. </w:t>
      </w:r>
    </w:p>
    <w:p>
      <w:pPr>
        <w:bidi/>
      </w:pPr>
      <w:r>
        <w:rPr>
          <w:rtl/>
          <w:cs/>
          <w:lang w:val="ar_AE" w:bidi="ar_AE"/>
        </w:rPr>
      </w:r>
      <w:r>
        <w:rPr>
          <w:rtl/>
          <w:cs/>
          <w:lang w:val="ar_AE" w:bidi="ar_AE"/>
        </w:rPr>
        <w:t xml:space="preserve">ثم تُرنِّم دبورة وباراق عن امرأة أخرى. يتخيلون ما ستشعر به أُمُّ سيسرا وتقوله وهي تنتظر في البيت أخبار المعركة. بما أنَّ سيسرا قائدٌ ذو أهمية، فمن المحتمل أنه كان رجلًا ثريًا وقادرًا على توفير الرعاية لأمه. تذكر دبورة وباراق بعض الأمور التي تُظهر أن أم سيسرا غنية. كان لديها جواري أو سيدات يخدمنها. كانت هذه النساء مرافقات أو مساعدات لأُم سيسرا بصفة شخصية. في بعض الأحيان، كانت بنات الأشخاص ذوي الشأن يخدمْنَ وصيفاتٍ لنساء أخريات ذوات شأن في المجتمع، لذلك تدعو بعض الترجمات هؤلاء السيدات أميرات أو سيدات نبيلات. </w:t>
      </w:r>
    </w:p>
    <w:p>
      <w:pPr>
        <w:bidi/>
      </w:pPr>
      <w:r>
        <w:rPr>
          <w:rtl/>
          <w:cs/>
          <w:lang w:val="ar_AE" w:bidi="ar_AE"/>
        </w:rPr>
      </w:r>
      <w:r>
        <w:rPr>
          <w:rtl/>
          <w:cs/>
          <w:lang w:val="ar_AE" w:bidi="ar_AE"/>
        </w:rPr>
        <w:t xml:space="preserve">توقفوا هنا وناقشوا هذا السؤال في المجموعة: في ثقافتكم أو تاريخكم، ما نوع الأشخاص الذين سيساعدون في رعاية النساء ذوات الشأن وخدمتهنَّ، مثل الملكات؟ ماذا تسمُّون هؤلاء الناس؟ أوقِفوا الاستماع إلى هذا التسجيل الصوتي هنا. </w:t>
      </w:r>
    </w:p>
    <w:p>
      <w:pPr>
        <w:bidi/>
      </w:pPr>
      <w:r>
        <w:rPr>
          <w:rtl/>
          <w:cs/>
          <w:lang w:val="ar_AE" w:bidi="ar_AE"/>
        </w:rPr>
      </w:r>
      <w:r>
        <w:rPr>
          <w:rtl/>
          <w:cs/>
          <w:lang w:val="ar_AE" w:bidi="ar_AE"/>
        </w:rPr>
        <w:t xml:space="preserve">تنظر أم سيسرا عبر شبكيّة، أو ستارة مُزينة أمام النافذة، في انتظار عودة الجيش وابنها. كانت هذه الشبكات، التي يمكن نقشها نقشًا معقدًا، تسمح بدخول الضوء في الغرفة لكنها لا تسمح لمَن في الخارج برؤية داخلها بسهولة. </w:t>
      </w:r>
    </w:p>
    <w:p>
      <w:pPr>
        <w:bidi/>
      </w:pPr>
      <w:r>
        <w:rPr>
          <w:rtl/>
          <w:cs/>
          <w:lang w:val="ar_AE" w:bidi="ar_AE"/>
        </w:rPr>
      </w:r>
      <w:r>
        <w:rPr>
          <w:rtl/>
          <w:cs/>
          <w:lang w:val="ar_AE" w:bidi="ar_AE"/>
        </w:rPr>
        <w:t xml:space="preserve">توقَّفوا هنا وانظروا في المجموعة إلى صورة شبكة. أوقِفوا الاستماع إلى هذا التسجيل الصوتي هنا. </w:t>
      </w:r>
    </w:p>
    <w:p>
      <w:pPr>
        <w:bidi/>
      </w:pPr>
      <w:r>
        <w:rPr>
          <w:rtl/>
          <w:cs/>
          <w:lang w:val="ar_AE" w:bidi="ar_AE"/>
        </w:rPr>
      </w:r>
      <w:r>
        <w:rPr>
          <w:rtl/>
          <w:cs/>
          <w:lang w:val="ar_AE" w:bidi="ar_AE"/>
        </w:rPr>
        <w:t xml:space="preserve">كانت أم سيسرا قلِقة على ابنها، لذلك تسأل وصيفاتها عن سبب عدم عودته. كانت المركبات في جيش سيسرا تُصدر ضجيجًا كبيرًا يمكن للناس سماعه من مسافة بعيدة، لكن لم يسمع أحد ذلك الصوت بعد. </w:t>
      </w:r>
    </w:p>
    <w:p>
      <w:pPr>
        <w:bidi/>
      </w:pPr>
      <w:r>
        <w:rPr>
          <w:rtl/>
          <w:cs/>
          <w:lang w:val="ar_AE" w:bidi="ar_AE"/>
        </w:rPr>
      </w:r>
      <w:r>
        <w:rPr>
          <w:rtl/>
          <w:cs/>
          <w:lang w:val="ar_AE" w:bidi="ar_AE"/>
        </w:rPr>
        <w:t xml:space="preserve">تُؤكد أكثر وصيفات أمِّ سيسرا حكمة عدة مرات بأنه لم يعُد لأنه كان عليه أولًا أن يقسِّم الغنائم. مع أن النساء يشعرنَ بالقلق لأن سيسرا لم يعُد بعد، فإنهنَّ يعلمنَ أيضًا أنهنَّ سيفرحنَ عندما يعود سيسرا ومعه الكثير من الأشياء الثمينة. مع أن دبورة وباراق يصفان هذه الوصيفة بالحكمة، نعلم أن هذه ليست إجابة حكيمة. حتى أحكم النساء الكنعانيات في المجموعة لم تستطع أن تتصور أن الكنعانيين سيخسرون المعركة! </w:t>
      </w:r>
    </w:p>
    <w:p>
      <w:pPr>
        <w:bidi/>
      </w:pPr>
      <w:r>
        <w:rPr>
          <w:rtl/>
          <w:cs/>
          <w:lang w:val="ar_AE" w:bidi="ar_AE"/>
        </w:rPr>
      </w:r>
      <w:r>
        <w:rPr>
          <w:rtl/>
          <w:cs/>
          <w:lang w:val="ar_AE" w:bidi="ar_AE"/>
        </w:rPr>
        <w:t xml:space="preserve">تقول الوصيفة إن سيسرا وسائر الكنعانيين يتقاسمون الغنيمة، أي جميع الأشياء التي أخذها الكنعانيون من بني إسرائيل بعد المعركة، وهذا يشمل الأسلحة والدروع التي حملها جنود إسرائيل المهزومون إلى المعركة. كان الكنعانيون أيضًا يعبرون الأرض ويأخذون أي شيء يريدونه، بما في ذلك النساء. تشير الوصيفة إلى النساء الإسرائيليات بطريقة فظة - أيّ إلى الطريقة التي كان الجنود الكنعانيون يعتدون بها جنسيًا على النساء المأسورات. وترى هؤلاء النساء الكنعانيات أن هذا أمرٌ طبيعيٌّ يتمنَّين حدوثه. تشير الوصيفة أيضًا إلى أن سيسرا كان يجمع القماش والملابس المُطرَّزة غالية الثمن. يستخدم الناس خيوطًا ملونة للتطريز أو خياطة رُسُوم وصور على القماش. تتمنى الوصيفة الكنعانية أن يشارك سيسرا بعضًا معها! </w:t>
      </w:r>
    </w:p>
    <w:p>
      <w:pPr>
        <w:bidi/>
      </w:pPr>
      <w:r>
        <w:rPr>
          <w:rtl/>
          <w:cs/>
          <w:lang w:val="ar_AE" w:bidi="ar_AE"/>
        </w:rPr>
      </w:r>
      <w:r>
        <w:rPr>
          <w:rtl/>
          <w:cs/>
          <w:lang w:val="ar_AE" w:bidi="ar_AE"/>
        </w:rPr>
        <w:t xml:space="preserve">توقفوا هنا وناقشوا هذا السؤال في المجموعة: في ثقافتكم أو تاريخكم، كيف يتصرف الجنود بعد المعركة؟ ما بعض الأشياء الصالحة التي يقومون بها؟ ما بعض الأشياء السيئة أو المؤذية التي قد يفعلونها بأعدائهم؟ أوقِفوا الاستماع إلى هذا التسجيل الصوتي هنا. </w:t>
      </w:r>
    </w:p>
    <w:p>
      <w:pPr>
        <w:bidi/>
      </w:pPr>
      <w:r>
        <w:rPr>
          <w:rtl/>
          <w:cs/>
          <w:lang w:val="ar_AE" w:bidi="ar_AE"/>
        </w:rPr>
      </w:r>
      <w:r>
        <w:rPr>
          <w:rtl/>
          <w:cs/>
          <w:lang w:val="ar_AE" w:bidi="ar_AE"/>
        </w:rPr>
        <w:t xml:space="preserve">في نهاية ترنيمتهم، تُصلي دبورة وباراق أن يموت جميع أعداء يهوه مثل الجنرال سيسرا. تصلي دبورة وباراق أيضًا لكي يكون كل من يحب يهوه قويًا وجميلًا ورائعًا مثل الشمس عندما تشرق. تعني دبورة وباراق أن انتصار إسرائيل وهزيمة الكنعانيين كانا بسبب علاقتهم الجيدة بيهوه. انتصر بنو إسرائيل فقط لأنهم أحبوا يهوه. يُمثِّل هذا النوع من المحبة أكثر من مجرد عاطفة، بالرغْم من أنه يشمل ذلك. يحب الشعب يهوه عندما لا يعبدون شيئًا آخر غيره. هذا تذكير لبني إسرائيل بالطريقة التي ينبغي لهم أن يتصرفوا وفقها. يجب على الإسرائيليين أن يكونوا أمناء استجابة لمحبَّة يهوه الأمينة. </w:t>
      </w:r>
    </w:p>
    <w:p>
      <w:pPr>
        <w:bidi/>
      </w:pPr>
      <w:r>
        <w:rPr>
          <w:rtl/>
          <w:cs/>
          <w:lang w:val="ar_AE" w:bidi="ar_AE"/>
        </w:rPr>
      </w:r>
      <w:r>
        <w:rPr>
          <w:rtl/>
          <w:cs/>
          <w:lang w:val="ar_AE" w:bidi="ar_AE"/>
        </w:rPr>
        <w:t xml:space="preserve">ينهي الراوي قصة دبورة ويقول إن شعب إسرائيل عاشوا في أرضهم بسلام مدةَ أربعين سنة.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القضاة 5: 24 -31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تحاول المجموعة تصوُّر هذا المقطع. </w:t>
      </w:r>
    </w:p>
    <w:p>
      <w:pPr>
        <w:bidi/>
      </w:pPr>
      <w:r>
        <w:rPr>
          <w:rtl/>
          <w:cs/>
          <w:lang w:val="ar_AE" w:bidi="ar_AE"/>
        </w:rPr>
      </w:r>
      <w:r>
        <w:rPr>
          <w:rtl/>
          <w:cs/>
          <w:lang w:val="ar_AE" w:bidi="ar_AE"/>
        </w:rPr>
        <w:t xml:space="preserve">توقَّفوا هنا وراجعوا في المجموعة: نوصي بأن يُكمِل فريقكم دراسة "مدخل إلى الشِعر – الوحدتان ٢ و٣" قبل الانتقال إلى "الخطوة الثالثة: تحديد المشاهد". أوقفوا سماع التسجيل الصوتي هنا.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تُرنّم دبورة وباراق عن كيف قتلت ياعيل سيسرا. </w:t>
      </w:r>
    </w:p>
    <w:p>
      <w:pPr>
        <w:bidi/>
      </w:pPr>
      <w:r>
        <w:rPr>
          <w:rtl/>
          <w:cs/>
          <w:lang w:val="ar_AE" w:bidi="ar_AE"/>
        </w:rPr>
      </w:r>
      <w:r>
        <w:rPr>
          <w:b/>
          <w:rtl/>
          <w:cs/>
          <w:lang w:val="ar_AE" w:bidi="ar_AE"/>
        </w:rPr>
        <w:t>في المشهد الثاني:</w:t>
      </w:r>
      <w:r>
        <w:rPr>
          <w:rtl/>
          <w:cs/>
          <w:lang w:val="ar_AE" w:bidi="ar_AE"/>
        </w:rPr>
        <w:t xml:space="preserve"> تُرنّم دبورة وباراق عن أم سيسرا التي كانت تنتظر عودة ابنها. </w:t>
      </w:r>
    </w:p>
    <w:p>
      <w:pPr>
        <w:bidi/>
      </w:pPr>
      <w:r>
        <w:rPr>
          <w:rtl/>
          <w:cs/>
          <w:lang w:val="ar_AE" w:bidi="ar_AE"/>
        </w:rPr>
      </w:r>
      <w:r>
        <w:rPr>
          <w:b/>
          <w:rtl/>
          <w:cs/>
          <w:lang w:val="ar_AE" w:bidi="ar_AE"/>
        </w:rPr>
        <w:t>في المشهد الثالث:</w:t>
      </w:r>
      <w:r>
        <w:rPr>
          <w:rtl/>
          <w:cs/>
          <w:lang w:val="ar_AE" w:bidi="ar_AE"/>
        </w:rPr>
        <w:t xml:space="preserve"> تُصلِّي دبورة وباراق ثم ينهيان ترنيمتهما. يعيش بنو إسرائيل في سلام أربعين سنة.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 xml:space="preserve">دبورة وباراق، اللذان يرنمان الترنيمة </w:t>
      </w:r>
    </w:p>
    <w:p>
      <w:pPr>
        <w:pStyle w:val="ListBullet"/>
        <w:bidi/>
        <w:spacing w:line="240" w:lineRule="auto"/>
        <w:ind w:left="720"/>
      </w:pPr>
      <w:r>
        <w:rPr>
          <w:rtl/>
          <w:cs/>
          <w:lang w:val="ar_AE" w:bidi="ar_AE"/>
        </w:rPr>
      </w:r>
      <w:r>
        <w:rPr>
          <w:rtl/>
          <w:cs/>
          <w:lang w:val="ar_AE" w:bidi="ar_AE"/>
        </w:rPr>
        <w:t xml:space="preserve">شعب إسرائيل الذين استمعوا إلى الترنيمة </w:t>
      </w:r>
    </w:p>
    <w:p>
      <w:pPr>
        <w:pStyle w:val="ListBullet"/>
        <w:bidi/>
        <w:spacing w:line="240" w:lineRule="auto"/>
        <w:ind w:left="720"/>
      </w:pPr>
      <w:r>
        <w:rPr>
          <w:rtl/>
          <w:cs/>
          <w:lang w:val="ar_AE" w:bidi="ar_AE"/>
        </w:rPr>
      </w:r>
      <w:r>
        <w:rPr>
          <w:rtl/>
          <w:cs/>
          <w:lang w:val="ar_AE" w:bidi="ar_AE"/>
        </w:rPr>
        <w:t xml:space="preserve">ياعيل زوجة حابر القيني </w:t>
      </w:r>
    </w:p>
    <w:p>
      <w:pPr>
        <w:pStyle w:val="ListBullet"/>
        <w:bidi/>
        <w:spacing w:line="240" w:lineRule="auto"/>
        <w:ind w:left="720"/>
      </w:pPr>
      <w:r>
        <w:rPr>
          <w:rtl/>
          <w:cs/>
          <w:lang w:val="ar_AE" w:bidi="ar_AE"/>
        </w:rPr>
      </w:r>
      <w:r>
        <w:rPr>
          <w:rtl/>
          <w:cs/>
          <w:lang w:val="ar_AE" w:bidi="ar_AE"/>
        </w:rPr>
        <w:t xml:space="preserve">سيسرا </w:t>
      </w:r>
    </w:p>
    <w:p>
      <w:pPr>
        <w:pStyle w:val="ListBullet"/>
        <w:bidi/>
        <w:spacing w:line="240" w:lineRule="auto"/>
        <w:ind w:left="720"/>
      </w:pPr>
      <w:r>
        <w:rPr>
          <w:rtl/>
          <w:cs/>
          <w:lang w:val="ar_AE" w:bidi="ar_AE"/>
        </w:rPr>
      </w:r>
      <w:r>
        <w:rPr>
          <w:rtl/>
          <w:cs/>
          <w:lang w:val="ar_AE" w:bidi="ar_AE"/>
        </w:rPr>
        <w:t xml:space="preserve">أم سيسرا </w:t>
      </w:r>
    </w:p>
    <w:p>
      <w:pPr>
        <w:pStyle w:val="ListBullet"/>
        <w:bidi/>
        <w:spacing w:line="240" w:lineRule="auto"/>
        <w:ind w:left="720"/>
      </w:pPr>
      <w:r>
        <w:rPr>
          <w:rtl/>
          <w:cs/>
          <w:lang w:val="ar_AE" w:bidi="ar_AE"/>
        </w:rPr>
      </w:r>
      <w:r>
        <w:rPr>
          <w:rtl/>
          <w:cs/>
          <w:lang w:val="ar_AE" w:bidi="ar_AE"/>
        </w:rPr>
        <w:t xml:space="preserve">الوصيفات أو الخادمات لأم سيسرا </w:t>
      </w:r>
    </w:p>
    <w:p>
      <w:pPr>
        <w:pStyle w:val="ListBullet"/>
        <w:bidi/>
        <w:spacing w:line="240" w:lineRule="auto"/>
        <w:ind w:left="720"/>
      </w:pPr>
      <w:r>
        <w:rPr>
          <w:rtl/>
          <w:cs/>
          <w:lang w:val="ar_AE" w:bidi="ar_AE"/>
        </w:rPr>
      </w:r>
      <w:r>
        <w:rPr>
          <w:rtl/>
          <w:cs/>
          <w:lang w:val="ar_AE" w:bidi="ar_AE"/>
        </w:rPr>
        <w:t xml:space="preserve">ويهوه </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ينقسم هذا الجزء من الترنيمة إلى (ثلاثة) أقسام، ويتحدث كل قسم عن شيء مختلف. كل زوج من الأسطر هنا متوازٍ أو متلازم تقريبًا. تستخدم دبورة أيضًا بعض العبارات المتوازية في ثلاثة أو أربعة أسطر! تُكرر دبورة الكلمات كثيرًا وتستخدم كلمات قصيرة وسريعة حتى تبدو الترنيمة مثل قرع طبول أو يد تُصفِّق فتسمع الصوت. </w:t>
      </w:r>
    </w:p>
    <w:p>
      <w:pPr>
        <w:bidi/>
      </w:pPr>
      <w:r>
        <w:rPr>
          <w:rtl/>
          <w:cs/>
          <w:lang w:val="ar_AE" w:bidi="ar_AE"/>
        </w:rPr>
      </w:r>
      <w:r>
        <w:rPr>
          <w:rtl/>
          <w:cs/>
          <w:lang w:val="ar_AE" w:bidi="ar_AE"/>
        </w:rPr>
        <w:t xml:space="preserve">تذكّروا كيف ينتهي المقطع السابق بملاك يهوه الذي يلعن ميروز لأن الناس هناك لم يساعدوا بني إسرائيل على هزيمة الكنعانيين. يبدأ هذا المقطع عندما تُبارك دبورة وباراق ياعيل، لأنها ساعدت إسرائيل عندما قتلت سيسرا. المشهد الأول هو القسم الأول، ويتحدث عن مقتل سيسرا على يد ياعيل. تُخاطِب دبورة ياعيل بثلاث طرق: أولًا باسمها، ثم بصفتها زوجة حابر القيني، ثم بصفتها إحدى النساء اللاتي يعشنَ في الخيام. هذه جميع أجزاء هوية ياعيل. </w:t>
      </w:r>
    </w:p>
    <w:p>
      <w:pPr>
        <w:bidi/>
      </w:pPr>
      <w:r>
        <w:rPr>
          <w:rtl/>
          <w:cs/>
          <w:lang w:val="ar_AE" w:bidi="ar_AE"/>
        </w:rPr>
      </w:r>
      <w:r>
        <w:rPr>
          <w:rtl/>
          <w:cs/>
          <w:lang w:val="ar_AE" w:bidi="ar_AE"/>
        </w:rPr>
        <w:t xml:space="preserve">توقفوا هنا وناقشوا هذا النشاط في المجموعة: اختاروا شخصًا في المجموعة واطرحوا عدة طرق لوصف ذلك الشخص أو مخاطبته. فكّروا في الأدوار التي يؤديها هذا الشخص، أو في الجماعات التي ينتمي إليها هذا الشخص. متى تكون بعض المرات التي تستخدمون فيها اسم شخص وكذلك ألقابًا مثل الألقاب التي اخترعتموها للتو؟ أوقِفوا الاستماع إلى هذا التسجيل الصوتي هنا. </w:t>
      </w:r>
    </w:p>
    <w:p>
      <w:pPr>
        <w:bidi/>
      </w:pPr>
      <w:r>
        <w:rPr>
          <w:rtl/>
          <w:cs/>
          <w:lang w:val="ar_AE" w:bidi="ar_AE"/>
        </w:rPr>
      </w:r>
      <w:r>
        <w:rPr>
          <w:rtl/>
          <w:cs/>
          <w:lang w:val="ar_AE" w:bidi="ar_AE"/>
        </w:rPr>
        <w:t xml:space="preserve">تستخدم دبورة عبارات متوازية لوصف اللبن الذي تعطيه ياعيل لسيسرا. تصف دبورة بالتفصيل سُمك اللَبَن الغني وجمال الوعاء الذي تُقدّمه ياعيل على النقيض من الفعل المثير والعنيف الذي ستفعله بعد ذلك. </w:t>
      </w:r>
    </w:p>
    <w:p>
      <w:pPr>
        <w:bidi/>
      </w:pPr>
      <w:r>
        <w:rPr>
          <w:rtl/>
          <w:cs/>
          <w:lang w:val="ar_AE" w:bidi="ar_AE"/>
        </w:rPr>
      </w:r>
      <w:r>
        <w:rPr>
          <w:rtl/>
          <w:cs/>
          <w:lang w:val="ar_AE" w:bidi="ar_AE"/>
        </w:rPr>
        <w:t xml:space="preserve">تُبطئ دبورة القصة هنا للتركيز على ذروة النقطة الأكثر شِدَّة أو إثارة، أو أهم نقطة في القصة: عندما قتلت ياعيل سيسرا. كأن ياعيل وسيسرا يتحركان ببطء في حين دبورة تُرنّم. في البداية، تمد ياعيل يدها اليسرى إلى وتد الخيمة، ثم تمسك بيدها اليمنى بالمِطرقة. تقول دبورة إنَّ ياعيل سحقتْ وحطَّمت وهشَّمتْ رأس سيسرا. لقد ضربت ياعيل سيسرا مرة واحدة فقط، لكن دبورة تستخدم هذه الكلمات لتؤكد مدى أهمية هذه اللحظة. </w:t>
      </w:r>
    </w:p>
    <w:p>
      <w:pPr>
        <w:bidi/>
      </w:pPr>
      <w:r>
        <w:rPr>
          <w:rtl/>
          <w:cs/>
          <w:lang w:val="ar_AE" w:bidi="ar_AE"/>
        </w:rPr>
      </w:r>
      <w:r>
        <w:rPr>
          <w:rtl/>
          <w:cs/>
          <w:lang w:val="ar_AE" w:bidi="ar_AE"/>
        </w:rPr>
        <w:t xml:space="preserve">توقفوا هنا وناقشوا هذا النشاط في المجموعة: احكوا قصة عن شيء يدهش أو يُفاجئ الناس. انتبهوا إلى الطريقة التي تُظهرون بها أهم لحظات القصة وكيف تجعلون هذه اللحظة تبدو مثيرة. أوقِفوا الاستماع إلى هذا التسجيل الصوتي هنا. </w:t>
      </w:r>
    </w:p>
    <w:p>
      <w:pPr>
        <w:bidi/>
      </w:pPr>
      <w:r>
        <w:rPr>
          <w:rtl/>
          <w:cs/>
          <w:lang w:val="ar_AE" w:bidi="ar_AE"/>
        </w:rPr>
      </w:r>
      <w:r>
        <w:rPr>
          <w:rtl/>
          <w:cs/>
          <w:lang w:val="ar_AE" w:bidi="ar_AE"/>
        </w:rPr>
        <w:t xml:space="preserve">تذكَّروا من القصة الواردة في المقطع السابق أن سيسرا كان نائمًا عندما ضربت ياعيل رأسه. لذلك عندما تقول دبورة إن سيسرا سقط عند قدميها، فمن المحتمل أنها كانت تستخدم الكلمة سقط بمعنى مات وأنها هزمته. تريد دبورة من مستمعيها ن يتخيلوا سيسرا ميتًا بالفعل على الأرض. ليس هذا لأن دبورة أو بني إسرائيل يتحمسون للعنف أو الموت. تقول دبورة هذا للتركيز على فكرة أن سيسرا الذي حكم وأذى بني إسرائيل سنوات قد مات الآن بضربة واحدة من ياعيل. </w:t>
      </w:r>
    </w:p>
    <w:p>
      <w:pPr>
        <w:bidi/>
      </w:pPr>
      <w:r>
        <w:rPr>
          <w:rtl/>
          <w:cs/>
          <w:lang w:val="ar_AE" w:bidi="ar_AE"/>
        </w:rPr>
      </w:r>
      <w:r>
        <w:rPr>
          <w:rtl/>
          <w:cs/>
          <w:lang w:val="ar_AE" w:bidi="ar_AE"/>
        </w:rPr>
        <w:t>يكون المشهد الثاني في قسمٍ جديد، ويتحدث عن امرأة أخرى، أم سيسرا. يحتوي هذا القسم على خمس عبارات متوازية. تتخيَّل دبورة ما ستفعله وتقوله أم سيسرا ووصيفاتها. يعرف شعب إسرائيل أن سيسرا قد مات، لأن دبورة وصفت ذلك بالتفصيل للتو. لكن أم سيسرا ووصيفاتها لسنَ على عِلم بموته، مع أن هؤلاء النساء يخشين حدوث ذلك. يُظهر سؤالَا أم سيسرا مدى شعورها بالقلق. قد تضطر الوصيفة إلى طمأنة أم سيسرا عدة مرات. وتذكُر الوصيفة أيضًا عدة مرات الأشياء الثمينة التي سيحضرها سيسرا، وكأنها تحاول إقناع الجميع بأن هذا هو ما يفعله في الحقيقة. تجيب الوصيفة على سؤال أم سيسرا بسؤال آخر، وكأن الوصيفة تسأل: "أليس هذا صحيحًا؟" وتتوقع من النساء الأخريات أن يقُلنَ: "نعم، هذا صحيح!"</w:t>
      </w:r>
    </w:p>
    <w:p>
      <w:pPr>
        <w:bidi/>
      </w:pPr>
      <w:r>
        <w:rPr>
          <w:rtl/>
          <w:cs/>
          <w:lang w:val="ar_AE" w:bidi="ar_AE"/>
        </w:rPr>
      </w:r>
      <w:r>
        <w:rPr>
          <w:rtl/>
          <w:cs/>
          <w:lang w:val="ar_AE" w:bidi="ar_AE"/>
        </w:rPr>
        <w:t xml:space="preserve">تدعو الوصيفة النساء الإسرائيليات "أرحام"، وهو اسم فظ يُظهر أن الكنعانيين كانوا يعتقدون أن نساء إسرائيل مفيدات فقط للجنس وإنجاب الأطفال. لا ينبغي أن نشعر بالأسى تجاه أم سيسرا أو النساء الكنعانيات، لأن هؤلاء النساء يرغبنَ في أن يقتل الجنودُ الكنعانيون بني إسرائيل. تتحدث هؤلاء النساء الكنعانيات عن أمور رهيبة ويتأملنَ فيها. أمور سيفعلها الكنعانيون ليسلبوا بني إسرائيل، ولا سيما نساء بني إسرائيل. </w:t>
      </w:r>
    </w:p>
    <w:p>
      <w:pPr>
        <w:bidi/>
      </w:pPr>
      <w:r>
        <w:rPr>
          <w:rtl/>
          <w:cs/>
          <w:lang w:val="ar_AE" w:bidi="ar_AE"/>
        </w:rPr>
      </w:r>
      <w:r>
        <w:rPr>
          <w:rtl/>
          <w:cs/>
          <w:lang w:val="ar_AE" w:bidi="ar_AE"/>
        </w:rPr>
        <w:t xml:space="preserve">توقفوا هنا وناقشوا كيف ستترجمون كلمات النساء الكنعانيات عن نساء بني إسرائيل. في ثقافتكم، ما الطريقة المهذبة لمناقشة الكلمات غير اللطيفة التي قالها الآخرون؟ أوقفوا الاستماع إلى هذا التسجيل الصوتي هنا. </w:t>
      </w:r>
    </w:p>
    <w:p>
      <w:pPr>
        <w:bidi/>
      </w:pPr>
      <w:r>
        <w:rPr>
          <w:rtl/>
          <w:cs/>
          <w:lang w:val="ar_AE" w:bidi="ar_AE"/>
        </w:rPr>
      </w:r>
      <w:r>
        <w:rPr>
          <w:rtl/>
          <w:cs/>
          <w:lang w:val="ar_AE" w:bidi="ar_AE"/>
        </w:rPr>
        <w:t xml:space="preserve">المشهد الثالث قسم قصير تُصلِّي فيه دبورة وباراق إلى يهوه ليهزم أعداءه ويبارك الذين يحبونه. وهذا أيضًا تذكير لبني إسرائيل بأن هذه هي الطريقة التي يعامل بها يهوه أولئك الذين يحبونه، والذين لا يحبونه. كان بنو إسرائيل غالبًا ينهون ترنيمتهم بتذكير بخدمة يهوه. تغني دبورة أن الذين يحبون يهوه سيكونون مثل الشمس عندما تشرق في قوتها. فكِّروا في مدى جمال الشمس وسطوعها عندما تشرق! ما مِن شيء يستطيع أن يمنع شروق الشمس وسطوعها في السماء! يقوِّي يهوه الذين يحبونه. </w:t>
      </w:r>
    </w:p>
    <w:p>
      <w:pPr>
        <w:bidi/>
      </w:pPr>
      <w:r>
        <w:rPr>
          <w:rtl/>
          <w:cs/>
          <w:lang w:val="ar_AE" w:bidi="ar_AE"/>
        </w:rPr>
      </w:r>
      <w:r>
        <w:rPr>
          <w:rtl/>
          <w:cs/>
          <w:lang w:val="ar_AE" w:bidi="ar_AE"/>
        </w:rPr>
        <w:t xml:space="preserve">ينهي الراوي قصة دبورة بالطريقة المعتادة للقصص التي تخص القضاة. ويُخبر الراوي بعدد السنوات التي عاش فيها شعب إسرائيل في سلام. </w:t>
      </w:r>
    </w:p>
    <w:p>
      <w:pPr>
        <w:bidi/>
      </w:pPr>
      <w:r>
        <w:rPr>
          <w:rtl/>
          <w:cs/>
          <w:lang w:val="ar_AE" w:bidi="ar_AE"/>
        </w:rPr>
      </w:r>
      <w:r>
        <w:rPr>
          <w:rtl/>
          <w:cs/>
          <w:lang w:val="ar_AE" w:bidi="ar_AE"/>
        </w:rPr>
        <w:t xml:space="preserve">والآن ينبغي للمجموعة إعداد مخطط قصة، أو الرسم، أو استخدام أشياء محسوسة لتجسيد المقطع وتصوُّر أحداثه.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القضاة 5: 24 -31 من التَّرْجَمَة الأسهل فهمًا.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 xml:space="preserve">دبورة وباراق، اللذان يرنمان هذه الترنيمة </w:t>
      </w:r>
    </w:p>
    <w:p>
      <w:pPr>
        <w:pStyle w:val="ListBullet"/>
        <w:bidi/>
        <w:spacing w:line="240" w:lineRule="auto"/>
        <w:ind w:left="720"/>
      </w:pPr>
      <w:r>
        <w:rPr>
          <w:rtl/>
          <w:cs/>
          <w:lang w:val="ar_AE" w:bidi="ar_AE"/>
        </w:rPr>
      </w:r>
      <w:r>
        <w:rPr>
          <w:rtl/>
          <w:cs/>
          <w:lang w:val="ar_AE" w:bidi="ar_AE"/>
        </w:rPr>
        <w:t xml:space="preserve">شعب إسرائيل الذين استمعوا إلى الترنيمة </w:t>
      </w:r>
    </w:p>
    <w:p>
      <w:pPr>
        <w:pStyle w:val="ListBullet"/>
        <w:bidi/>
        <w:spacing w:line="240" w:lineRule="auto"/>
        <w:ind w:left="720"/>
      </w:pPr>
      <w:r>
        <w:rPr>
          <w:rtl/>
          <w:cs/>
          <w:lang w:val="ar_AE" w:bidi="ar_AE"/>
        </w:rPr>
      </w:r>
      <w:r>
        <w:rPr>
          <w:rtl/>
          <w:cs/>
          <w:lang w:val="ar_AE" w:bidi="ar_AE"/>
        </w:rPr>
        <w:t xml:space="preserve">ياعيل زوجة حابر القيني </w:t>
      </w:r>
    </w:p>
    <w:p>
      <w:pPr>
        <w:pStyle w:val="ListBullet"/>
        <w:bidi/>
        <w:spacing w:line="240" w:lineRule="auto"/>
        <w:ind w:left="720"/>
      </w:pPr>
      <w:r>
        <w:rPr>
          <w:rtl/>
          <w:cs/>
          <w:lang w:val="ar_AE" w:bidi="ar_AE"/>
        </w:rPr>
      </w:r>
      <w:r>
        <w:rPr>
          <w:rtl/>
          <w:cs/>
          <w:lang w:val="ar_AE" w:bidi="ar_AE"/>
        </w:rPr>
        <w:t xml:space="preserve">سيسرا </w:t>
      </w:r>
    </w:p>
    <w:p>
      <w:pPr>
        <w:pStyle w:val="ListBullet"/>
        <w:bidi/>
        <w:spacing w:line="240" w:lineRule="auto"/>
        <w:ind w:left="720"/>
      </w:pPr>
      <w:r>
        <w:rPr>
          <w:rtl/>
          <w:cs/>
          <w:lang w:val="ar_AE" w:bidi="ar_AE"/>
        </w:rPr>
      </w:r>
      <w:r>
        <w:rPr>
          <w:rtl/>
          <w:cs/>
          <w:lang w:val="ar_AE" w:bidi="ar_AE"/>
        </w:rPr>
        <w:t xml:space="preserve">أم سيسرا </w:t>
      </w:r>
    </w:p>
    <w:p>
      <w:pPr>
        <w:pStyle w:val="ListBullet"/>
        <w:bidi/>
        <w:spacing w:line="240" w:lineRule="auto"/>
        <w:ind w:left="720"/>
      </w:pPr>
      <w:r>
        <w:rPr>
          <w:rtl/>
          <w:cs/>
          <w:lang w:val="ar_AE" w:bidi="ar_AE"/>
        </w:rPr>
      </w:r>
      <w:r>
        <w:rPr>
          <w:rtl/>
          <w:cs/>
          <w:lang w:val="ar_AE" w:bidi="ar_AE"/>
        </w:rPr>
        <w:t xml:space="preserve">الوصيفات أو الخادمات لأم سيسرا </w:t>
      </w:r>
    </w:p>
    <w:p>
      <w:pPr>
        <w:pStyle w:val="ListBullet"/>
        <w:bidi/>
        <w:spacing w:line="240" w:lineRule="auto"/>
        <w:ind w:left="720"/>
      </w:pPr>
      <w:r>
        <w:rPr>
          <w:rtl/>
          <w:cs/>
          <w:lang w:val="ar_AE" w:bidi="ar_AE"/>
        </w:rPr>
      </w:r>
      <w:r>
        <w:rPr>
          <w:rtl/>
          <w:cs/>
          <w:lang w:val="ar_AE" w:bidi="ar_AE"/>
        </w:rPr>
        <w:t xml:space="preserve">ويهوه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تشعران أو فيمَ تفكِّران؟"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تُرنِّم دبورة وباراق: </w:t>
      </w:r>
    </w:p>
    <w:p>
      <w:pPr>
        <w:bidi/>
      </w:pPr>
      <w:r>
        <w:rPr>
          <w:rtl/>
          <w:cs/>
          <w:lang w:val="ar_AE" w:bidi="ar_AE"/>
        </w:rPr>
      </w:r>
      <w:r>
        <w:rPr>
          <w:rtl/>
          <w:cs/>
          <w:lang w:val="ar_AE" w:bidi="ar_AE"/>
        </w:rPr>
        <w:t xml:space="preserve">"تُبَارَكُ عَلَى النِّسَاءِ. </w:t>
      </w:r>
    </w:p>
    <w:p>
      <w:pPr>
        <w:bidi/>
      </w:pPr>
      <w:r>
        <w:rPr>
          <w:rtl/>
          <w:cs/>
          <w:lang w:val="ar_AE" w:bidi="ar_AE"/>
        </w:rPr>
      </w:r>
      <w:r>
        <w:rPr>
          <w:rtl/>
          <w:cs/>
          <w:lang w:val="ar_AE" w:bidi="ar_AE"/>
        </w:rPr>
        <w:t xml:space="preserve">يَاعِيلُ امْرَأَةُ حَابِرَ الْقَيْنِيِّ. </w:t>
      </w:r>
    </w:p>
    <w:p>
      <w:pPr>
        <w:bidi/>
      </w:pPr>
      <w:r>
        <w:rPr>
          <w:rtl/>
          <w:cs/>
          <w:lang w:val="ar_AE" w:bidi="ar_AE"/>
        </w:rPr>
      </w:r>
      <w:r>
        <w:rPr>
          <w:rtl/>
          <w:cs/>
          <w:lang w:val="ar_AE" w:bidi="ar_AE"/>
        </w:rPr>
        <w:t xml:space="preserve">عَلَى النِّسَاءِ فِي الْخِيَامِ تُبَارَكُ. </w:t>
      </w:r>
    </w:p>
    <w:p>
      <w:pPr>
        <w:bidi/>
      </w:pPr>
      <w:r>
        <w:rPr>
          <w:rtl/>
          <w:cs/>
          <w:lang w:val="ar_AE" w:bidi="ar_AE"/>
        </w:rPr>
      </w:r>
      <w:r>
        <w:rPr>
          <w:rtl/>
          <w:cs/>
          <w:lang w:val="ar_AE" w:bidi="ar_AE"/>
        </w:rPr>
        <w:t xml:space="preserve">طَلَبَ مَاءً فَأَعْطَتْهُ لَبَنًا. </w:t>
      </w:r>
    </w:p>
    <w:p>
      <w:pPr>
        <w:bidi/>
      </w:pPr>
      <w:r>
        <w:rPr>
          <w:rtl/>
          <w:cs/>
          <w:lang w:val="ar_AE" w:bidi="ar_AE"/>
        </w:rPr>
      </w:r>
      <w:r>
        <w:rPr>
          <w:rtl/>
          <w:cs/>
          <w:lang w:val="ar_AE" w:bidi="ar_AE"/>
        </w:rPr>
        <w:t xml:space="preserve">فِي قَصْعَةِ الْعُظَمَاءِ قَدَّمَتْ زُبْدَةً. </w:t>
      </w:r>
    </w:p>
    <w:p>
      <w:pPr>
        <w:bidi/>
      </w:pPr>
      <w:r>
        <w:rPr>
          <w:rtl/>
          <w:cs/>
          <w:lang w:val="ar_AE" w:bidi="ar_AE"/>
        </w:rPr>
      </w:r>
      <w:r>
        <w:rPr>
          <w:rtl/>
          <w:cs/>
          <w:lang w:val="ar_AE" w:bidi="ar_AE"/>
        </w:rPr>
        <w:t xml:space="preserve">مَدَّتْ يَدَهَا إِلَى الْوَتَدِ، </w:t>
      </w:r>
    </w:p>
    <w:p>
      <w:pPr>
        <w:bidi/>
      </w:pPr>
      <w:r>
        <w:rPr>
          <w:rtl/>
          <w:cs/>
          <w:lang w:val="ar_AE" w:bidi="ar_AE"/>
        </w:rPr>
      </w:r>
      <w:r>
        <w:rPr>
          <w:rtl/>
          <w:cs/>
          <w:lang w:val="ar_AE" w:bidi="ar_AE"/>
        </w:rPr>
        <w:t xml:space="preserve">وَيَمِينَهَا إِلَى مِضْرَابِ الْعَمَلَةِ، </w:t>
      </w:r>
    </w:p>
    <w:p>
      <w:pPr>
        <w:bidi/>
      </w:pPr>
      <w:r>
        <w:rPr>
          <w:rtl/>
          <w:cs/>
          <w:lang w:val="ar_AE" w:bidi="ar_AE"/>
        </w:rPr>
      </w:r>
      <w:r>
        <w:rPr>
          <w:rtl/>
          <w:cs/>
          <w:lang w:val="ar_AE" w:bidi="ar_AE"/>
        </w:rPr>
        <w:t xml:space="preserve">وَضَرَبَتْ سِيسَرَا. وَسَحَقَتْ رَأْسَهُ، </w:t>
      </w:r>
    </w:p>
    <w:p>
      <w:pPr>
        <w:bidi/>
      </w:pPr>
      <w:r>
        <w:rPr>
          <w:rtl/>
          <w:cs/>
          <w:lang w:val="ar_AE" w:bidi="ar_AE"/>
        </w:rPr>
      </w:r>
      <w:r>
        <w:rPr>
          <w:rtl/>
          <w:cs/>
          <w:lang w:val="ar_AE" w:bidi="ar_AE"/>
        </w:rPr>
        <w:t xml:space="preserve">شَدَّخَتْ، وَخَرَّقَتْ صُدْغَهُ. </w:t>
      </w:r>
    </w:p>
    <w:p>
      <w:pPr>
        <w:bidi/>
      </w:pPr>
      <w:r>
        <w:rPr>
          <w:rtl/>
          <w:cs/>
          <w:lang w:val="ar_AE" w:bidi="ar_AE"/>
        </w:rPr>
      </w:r>
      <w:r>
        <w:rPr>
          <w:rtl/>
          <w:cs/>
          <w:lang w:val="ar_AE" w:bidi="ar_AE"/>
        </w:rPr>
        <w:t xml:space="preserve">بَيْنَ رِجْلَيْهَا انْطَرَحَ، سَقَطَ، </w:t>
      </w:r>
    </w:p>
    <w:p>
      <w:pPr>
        <w:bidi/>
      </w:pPr>
      <w:r>
        <w:rPr>
          <w:rtl/>
          <w:cs/>
          <w:lang w:val="ar_AE" w:bidi="ar_AE"/>
        </w:rPr>
      </w:r>
      <w:r>
        <w:rPr>
          <w:rtl/>
          <w:cs/>
          <w:lang w:val="ar_AE" w:bidi="ar_AE"/>
        </w:rPr>
        <w:t xml:space="preserve">اضْطَجَعَ. </w:t>
      </w:r>
    </w:p>
    <w:p>
      <w:pPr>
        <w:bidi/>
      </w:pPr>
      <w:r>
        <w:rPr>
          <w:rtl/>
          <w:cs/>
          <w:lang w:val="ar_AE" w:bidi="ar_AE"/>
        </w:rPr>
      </w:r>
      <w:r>
        <w:rPr>
          <w:rtl/>
          <w:cs/>
          <w:lang w:val="ar_AE" w:bidi="ar_AE"/>
        </w:rPr>
        <w:t xml:space="preserve">بَيْنَ رِجْلَيْهَا انْطَرَحَ، سَقَطَ. سَقَطَ، </w:t>
      </w:r>
    </w:p>
    <w:p>
      <w:pPr>
        <w:bidi/>
      </w:pPr>
      <w:r>
        <w:rPr>
          <w:rtl/>
          <w:cs/>
          <w:lang w:val="ar_AE" w:bidi="ar_AE"/>
        </w:rPr>
      </w:r>
      <w:r>
        <w:rPr>
          <w:rtl/>
          <w:cs/>
          <w:lang w:val="ar_AE" w:bidi="ar_AE"/>
        </w:rPr>
        <w:t xml:space="preserve">حَيْثُ انْطَرَحَ فَهُنَاكَ سَقَطَ. مَقْتُولًا". </w:t>
      </w:r>
    </w:p>
    <w:p>
      <w:pPr>
        <w:bidi/>
      </w:pPr>
      <w:r>
        <w:rPr>
          <w:rtl/>
          <w:cs/>
          <w:lang w:val="ar_AE" w:bidi="ar_AE"/>
        </w:rPr>
      </w:r>
      <w:r>
        <w:rPr>
          <w:rtl/>
          <w:cs/>
          <w:lang w:val="ar_AE" w:bidi="ar_AE"/>
        </w:rPr>
        <w:t>أوقفوا التمثيل. اسألوا الشخص الذي يؤدي دور واحد من بني إسرائيل الذين يسمعون: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"لم تكُن ياعيل حتى إسرائيلية، لكنها ساعدتنا عندما قتلتْ عدونا، سيسرا. أنا متعجب من فعلتها هذه. أتساءل عمَّا إذا كان يهوه قد جعلها تفعل هذا"؛ أو </w:t>
      </w:r>
    </w:p>
    <w:p>
      <w:pPr>
        <w:pStyle w:val="ListBullet"/>
        <w:bidi/>
        <w:spacing w:line="240" w:lineRule="auto"/>
        <w:ind w:left="720"/>
      </w:pPr>
      <w:r>
        <w:rPr>
          <w:rtl/>
          <w:cs/>
          <w:lang w:val="ar_AE" w:bidi="ar_AE"/>
        </w:rPr>
      </w:r>
      <w:r>
        <w:rPr>
          <w:rtl/>
          <w:cs/>
          <w:lang w:val="ar_AE" w:bidi="ar_AE"/>
        </w:rPr>
        <w:t xml:space="preserve">لقد سمعتُ أن امرأةً قتلت سيسرا، لكنني لم أكن أعرف كيف حدث ذلك. وأنا مدهوش من مدى شجاعة ياعيل"؛ أو </w:t>
      </w:r>
    </w:p>
    <w:p>
      <w:pPr>
        <w:pStyle w:val="ListBullet"/>
        <w:bidi/>
        <w:spacing w:line="240" w:lineRule="auto"/>
        <w:ind w:left="720"/>
      </w:pPr>
      <w:r>
        <w:rPr>
          <w:rtl/>
          <w:cs/>
          <w:lang w:val="ar_AE" w:bidi="ar_AE"/>
        </w:rPr>
      </w:r>
      <w:r>
        <w:rPr>
          <w:rtl/>
          <w:cs/>
          <w:lang w:val="ar_AE" w:bidi="ar_AE"/>
        </w:rPr>
        <w:t xml:space="preserve">أشعر بالارتياح الشديد لأن سيسرا مات ولا يستطيع جمع جيش آخر ليعود ويهاجمنا".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تُرنِّم دبورة وباراق: </w:t>
      </w:r>
    </w:p>
    <w:p>
      <w:pPr>
        <w:bidi/>
      </w:pPr>
      <w:r>
        <w:rPr>
          <w:rtl/>
          <w:cs/>
          <w:lang w:val="ar_AE" w:bidi="ar_AE"/>
        </w:rPr>
      </w:r>
      <w:r>
        <w:rPr>
          <w:rtl/>
          <w:cs/>
          <w:lang w:val="ar_AE" w:bidi="ar_AE"/>
        </w:rPr>
        <w:t xml:space="preserve">"مِنَ الْكُوَّةِ أَشْرَفَتْ. </w:t>
      </w:r>
    </w:p>
    <w:p>
      <w:pPr>
        <w:bidi/>
      </w:pPr>
      <w:r>
        <w:rPr>
          <w:rtl/>
          <w:cs/>
          <w:lang w:val="ar_AE" w:bidi="ar_AE"/>
        </w:rPr>
      </w:r>
      <w:r>
        <w:rPr>
          <w:rtl/>
          <w:cs/>
          <w:lang w:val="ar_AE" w:bidi="ar_AE"/>
        </w:rPr>
        <w:t xml:space="preserve">وَوَلْوَلَتْ أُمُّ سِيسَرَا مِنَ الشُّبَّاكِ: </w:t>
      </w:r>
    </w:p>
    <w:p>
      <w:pPr>
        <w:bidi/>
      </w:pPr>
      <w:r>
        <w:rPr>
          <w:rtl/>
          <w:cs/>
          <w:lang w:val="ar_AE" w:bidi="ar_AE"/>
        </w:rPr>
      </w:r>
      <w:r>
        <w:rPr>
          <w:rtl/>
          <w:cs/>
          <w:lang w:val="ar_AE" w:bidi="ar_AE"/>
        </w:rPr>
        <w:t xml:space="preserve">لِمَاذَا أَبْطَأَتْ مَرْكَبَاتُهُ عَنِ الْمَجِيءِ؟ </w:t>
      </w:r>
    </w:p>
    <w:p>
      <w:pPr>
        <w:bidi/>
      </w:pPr>
      <w:r>
        <w:rPr>
          <w:rtl/>
          <w:cs/>
          <w:lang w:val="ar_AE" w:bidi="ar_AE"/>
        </w:rPr>
      </w:r>
      <w:r>
        <w:rPr>
          <w:rtl/>
          <w:cs/>
          <w:lang w:val="ar_AE" w:bidi="ar_AE"/>
        </w:rPr>
        <w:t xml:space="preserve">لِمَاذَا تَأَخَّرَتْ خَطَوَاتُ مَرَاكِبِهِ؟ </w:t>
      </w:r>
    </w:p>
    <w:p>
      <w:pPr>
        <w:bidi/>
      </w:pPr>
      <w:r>
        <w:rPr>
          <w:rtl/>
          <w:cs/>
          <w:lang w:val="ar_AE" w:bidi="ar_AE"/>
        </w:rPr>
      </w:r>
      <w:r>
        <w:rPr>
          <w:rtl/>
          <w:cs/>
          <w:lang w:val="ar_AE" w:bidi="ar_AE"/>
        </w:rPr>
        <w:t xml:space="preserve">فَأَجَابَتْهَا أَحْكَمُ سَيِّدَاتِهَا، </w:t>
      </w:r>
    </w:p>
    <w:p>
      <w:pPr>
        <w:bidi/>
      </w:pPr>
      <w:r>
        <w:rPr>
          <w:rtl/>
          <w:cs/>
          <w:lang w:val="ar_AE" w:bidi="ar_AE"/>
        </w:rPr>
      </w:r>
      <w:r>
        <w:rPr>
          <w:rtl/>
          <w:cs/>
          <w:lang w:val="ar_AE" w:bidi="ar_AE"/>
        </w:rPr>
        <w:t xml:space="preserve">بَلْ هِيَ رَدَّتْ جَوَابًا لِنَفْسِهَا: </w:t>
      </w:r>
    </w:p>
    <w:p>
      <w:pPr>
        <w:bidi/>
      </w:pPr>
      <w:r>
        <w:rPr>
          <w:rtl/>
          <w:cs/>
          <w:lang w:val="ar_AE" w:bidi="ar_AE"/>
        </w:rPr>
      </w:r>
      <w:r>
        <w:rPr>
          <w:rtl/>
          <w:cs/>
          <w:lang w:val="ar_AE" w:bidi="ar_AE"/>
        </w:rPr>
        <w:t xml:space="preserve">’أَلَمْ يَجِدُوا وَيَقْسِمُوا الْغَنِيمَةَ! </w:t>
      </w:r>
    </w:p>
    <w:p>
      <w:pPr>
        <w:bidi/>
      </w:pPr>
      <w:r>
        <w:rPr>
          <w:rtl/>
          <w:cs/>
          <w:lang w:val="ar_AE" w:bidi="ar_AE"/>
        </w:rPr>
      </w:r>
      <w:r>
        <w:rPr>
          <w:rtl/>
          <w:cs/>
          <w:lang w:val="ar_AE" w:bidi="ar_AE"/>
        </w:rPr>
        <w:t xml:space="preserve">فَتَاةً أَوْ فَتَاتَيْنِ لِكُلِّ رَجُلٍ! </w:t>
      </w:r>
    </w:p>
    <w:p>
      <w:pPr>
        <w:bidi/>
      </w:pPr>
      <w:r>
        <w:rPr>
          <w:rtl/>
          <w:cs/>
          <w:lang w:val="ar_AE" w:bidi="ar_AE"/>
        </w:rPr>
      </w:r>
      <w:r>
        <w:rPr>
          <w:rtl/>
          <w:cs/>
          <w:lang w:val="ar_AE" w:bidi="ar_AE"/>
        </w:rPr>
        <w:t xml:space="preserve">غَنِيمَةَ ثِيَابٍ مَصْبُوغَةٍ لِسِيسَرَا! </w:t>
      </w:r>
    </w:p>
    <w:p>
      <w:pPr>
        <w:bidi/>
      </w:pPr>
      <w:r>
        <w:rPr>
          <w:rtl/>
          <w:cs/>
          <w:lang w:val="ar_AE" w:bidi="ar_AE"/>
        </w:rPr>
      </w:r>
      <w:r>
        <w:rPr>
          <w:rtl/>
          <w:cs/>
          <w:lang w:val="ar_AE" w:bidi="ar_AE"/>
        </w:rPr>
        <w:t xml:space="preserve">غَنِيمَةَ ثِيَابٍ مَصْبُوغَةٍ مُطَرَّزَةٍ! </w:t>
      </w:r>
    </w:p>
    <w:p>
      <w:pPr>
        <w:bidi/>
      </w:pPr>
      <w:r>
        <w:rPr>
          <w:rtl/>
          <w:cs/>
          <w:lang w:val="ar_AE" w:bidi="ar_AE"/>
        </w:rPr>
      </w:r>
      <w:r>
        <w:rPr>
          <w:rtl/>
          <w:cs/>
          <w:lang w:val="ar_AE" w:bidi="ar_AE"/>
        </w:rPr>
        <w:t xml:space="preserve">ثِيَابٍ مَصْبُوغَةٍ مُطَرَّزَةِ الْوَجْهَيْنِ غَنِيمَةً لِعُنُقِي! </w:t>
      </w:r>
    </w:p>
    <w:p>
      <w:pPr>
        <w:bidi/>
      </w:pPr>
      <w:r>
        <w:rPr>
          <w:rtl/>
          <w:cs/>
          <w:lang w:val="ar_AE" w:bidi="ar_AE"/>
        </w:rPr>
      </w:r>
      <w:r>
        <w:rPr>
          <w:rtl/>
          <w:cs/>
          <w:lang w:val="ar_AE" w:bidi="ar_AE"/>
        </w:rPr>
        <w:t xml:space="preserve">هَكَذَا يَبِيدُ جَمِيعُ أَعْدَائِكَ يَا رَبُّ‘". </w:t>
      </w:r>
    </w:p>
    <w:p>
      <w:pPr>
        <w:bidi/>
      </w:pPr>
      <w:r>
        <w:rPr>
          <w:rtl/>
          <w:cs/>
          <w:lang w:val="ar_AE" w:bidi="ar_AE"/>
        </w:rPr>
      </w:r>
      <w:r>
        <w:rPr>
          <w:rtl/>
          <w:cs/>
          <w:lang w:val="ar_AE" w:bidi="ar_AE"/>
        </w:rPr>
        <w:t xml:space="preserve">أوقفوا التمثيل. اسألوا الشخصية التي تؤدي دور أُم سيسرا: "بمَ تشعرين أو فيمَ تفكِّرين؟" قد تجيب الشخصية بعبارات مثل: </w:t>
      </w:r>
    </w:p>
    <w:p>
      <w:pPr>
        <w:pStyle w:val="ListBullet"/>
        <w:bidi/>
        <w:spacing w:line="240" w:lineRule="auto"/>
        <w:ind w:left="720"/>
      </w:pPr>
      <w:r>
        <w:rPr>
          <w:rtl/>
          <w:cs/>
          <w:lang w:val="ar_AE" w:bidi="ar_AE"/>
        </w:rPr>
      </w:r>
      <w:r>
        <w:rPr>
          <w:rtl/>
          <w:cs/>
          <w:lang w:val="ar_AE" w:bidi="ar_AE"/>
        </w:rPr>
        <w:t xml:space="preserve">"أشعر بالقلق لأن سيسرا لم يعد، وأخشى أن يكون قد مات. إذا كان قد مات فلن يستطِع إعانتي، ولا أعرف ماذا سأفعل"؛ أو </w:t>
      </w:r>
    </w:p>
    <w:p>
      <w:pPr>
        <w:pStyle w:val="ListBullet"/>
        <w:bidi/>
        <w:spacing w:line="240" w:lineRule="auto"/>
        <w:ind w:left="720"/>
      </w:pPr>
      <w:r>
        <w:rPr>
          <w:rtl/>
          <w:cs/>
          <w:lang w:val="ar_AE" w:bidi="ar_AE"/>
        </w:rPr>
      </w:r>
      <w:r>
        <w:rPr>
          <w:rtl/>
          <w:cs/>
          <w:lang w:val="ar_AE" w:bidi="ar_AE"/>
        </w:rPr>
        <w:t xml:space="preserve">"بالتأكيد ما مِن أحد يستطيع هزيمة جيشنا الضخم! لقد هزم جيشنا إسرائيل من قبل. لا أفهم لماذا لم يرجع الجيش"؛ أو </w:t>
      </w:r>
    </w:p>
    <w:p>
      <w:pPr>
        <w:pStyle w:val="ListBullet"/>
        <w:bidi/>
        <w:spacing w:line="240" w:lineRule="auto"/>
        <w:ind w:left="720"/>
      </w:pPr>
      <w:r>
        <w:rPr>
          <w:rtl/>
          <w:cs/>
          <w:lang w:val="ar_AE" w:bidi="ar_AE"/>
        </w:rPr>
      </w:r>
      <w:r>
        <w:rPr>
          <w:rtl/>
          <w:cs/>
          <w:lang w:val="ar_AE" w:bidi="ar_AE"/>
        </w:rPr>
        <w:t xml:space="preserve">"لا أهتم بالشعب الإسرائيلي. أريد أن يأخذ جنودنا أشياء غنية وجميلة من بني إسرائيل". </w:t>
      </w:r>
    </w:p>
    <w:p>
      <w:pPr>
        <w:bidi/>
      </w:pPr>
      <w:r>
        <w:rPr>
          <w:rtl/>
          <w:cs/>
          <w:lang w:val="ar_AE" w:bidi="ar_AE"/>
        </w:rPr>
      </w:r>
      <w:r>
        <w:rPr>
          <w:rtl/>
          <w:cs/>
          <w:lang w:val="ar_AE" w:bidi="ar_AE"/>
        </w:rPr>
        <w:t xml:space="preserve">اسألوا الشخص الذي يؤدي دور واحد من بني إسرائيل الذين يسمعون: "بماذا تشعر أو فيمَ تفكر؟" قد تجيب الشخصية بعبارات مثل: </w:t>
      </w:r>
    </w:p>
    <w:p>
      <w:pPr>
        <w:pStyle w:val="ListBullet"/>
        <w:bidi/>
        <w:spacing w:line="240" w:lineRule="auto"/>
        <w:ind w:left="720"/>
      </w:pPr>
      <w:r>
        <w:rPr>
          <w:rtl/>
          <w:cs/>
          <w:lang w:val="ar_AE" w:bidi="ar_AE"/>
        </w:rPr>
      </w:r>
      <w:r>
        <w:rPr>
          <w:rtl/>
          <w:cs/>
          <w:lang w:val="ar_AE" w:bidi="ar_AE"/>
        </w:rPr>
        <w:t>"سعيد للغاية لأن يهوه هزم الكنعانيين حتى لا يؤذونا ويقتلونا ويأسرون نسائنا!" أو</w:t>
      </w:r>
    </w:p>
    <w:p>
      <w:pPr>
        <w:pStyle w:val="ListBullet"/>
        <w:bidi/>
        <w:spacing w:line="240" w:lineRule="auto"/>
        <w:ind w:left="720"/>
      </w:pPr>
      <w:r>
        <w:rPr>
          <w:rtl/>
          <w:cs/>
          <w:lang w:val="ar_AE" w:bidi="ar_AE"/>
        </w:rPr>
      </w:r>
      <w:r>
        <w:rPr>
          <w:rtl/>
          <w:cs/>
          <w:lang w:val="ar_AE" w:bidi="ar_AE"/>
        </w:rPr>
        <w:t xml:space="preserve">"أشعر بالاشمئزاز لأن النساء الكنعانيات يتحدثنَ عادةً عن كيف سيؤذي الرجال الكنعانيون نساءنا، وأشعر بالخزي لأننا أردنا أن نكون مثل الأمم الأخرى في الماضي. لا أريد أن أصبح مثل الكنعانيين!"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تُرنِّم دبورة وباراق: </w:t>
      </w:r>
    </w:p>
    <w:p>
      <w:pPr>
        <w:bidi/>
      </w:pPr>
      <w:r>
        <w:rPr>
          <w:rtl/>
          <w:cs/>
          <w:lang w:val="ar_AE" w:bidi="ar_AE"/>
        </w:rPr>
      </w:r>
      <w:r>
        <w:rPr>
          <w:rtl/>
          <w:cs/>
          <w:lang w:val="ar_AE" w:bidi="ar_AE"/>
        </w:rPr>
        <w:t xml:space="preserve">"هَكَذَا يَبِيدُ جَمِيعُ أَعْدَائِكَ يَا رَبُّ. </w:t>
      </w:r>
    </w:p>
    <w:p>
      <w:pPr>
        <w:bidi/>
      </w:pPr>
      <w:r>
        <w:rPr>
          <w:rtl/>
          <w:cs/>
          <w:lang w:val="ar_AE" w:bidi="ar_AE"/>
        </w:rPr>
      </w:r>
      <w:r>
        <w:rPr>
          <w:rtl/>
          <w:cs/>
          <w:lang w:val="ar_AE" w:bidi="ar_AE"/>
        </w:rPr>
        <w:t xml:space="preserve">وَأَحِبَّاؤُهُ كَخُرُوجِ الشَّمْسِ فِي جَبَرُوتِهَا". </w:t>
      </w:r>
    </w:p>
    <w:p>
      <w:pPr>
        <w:bidi/>
      </w:pPr>
      <w:r>
        <w:rPr>
          <w:rtl/>
          <w:cs/>
          <w:lang w:val="ar_AE" w:bidi="ar_AE"/>
        </w:rPr>
      </w:r>
      <w:r>
        <w:rPr>
          <w:rtl/>
          <w:cs/>
          <w:lang w:val="ar_AE" w:bidi="ar_AE"/>
        </w:rPr>
        <w:t xml:space="preserve">أوقفوا التمثيل. اسألوا الشخص الذي يؤدي دور كلٍ من دبورة وباراق: "بماذا تشعران أو فيمَ تفكران؟" قد تجيب الشخصية بعبارات مثل: </w:t>
      </w:r>
    </w:p>
    <w:p>
      <w:pPr>
        <w:pStyle w:val="ListBullet"/>
        <w:bidi/>
        <w:spacing w:line="240" w:lineRule="auto"/>
        <w:ind w:left="720"/>
      </w:pPr>
      <w:r>
        <w:rPr>
          <w:rtl/>
          <w:cs/>
          <w:lang w:val="ar_AE" w:bidi="ar_AE"/>
        </w:rPr>
      </w:r>
      <w:r>
        <w:rPr>
          <w:rtl/>
          <w:cs/>
          <w:lang w:val="ar_AE" w:bidi="ar_AE"/>
        </w:rPr>
        <w:t>"أشعر بالفرح بسبب ما فعلته ياعيل، فأنا فرحٌ لأن الأمور الرهيبة التي ربما تمنَّى الكنعانيون حدوثها - أنهم سيؤذون النساء الإسرائيليات ويأخذون غنائم منَّا - ليست صحيحة. وأريد أن يفرح الإسرائيليون الآخرون معي!" أو</w:t>
      </w:r>
    </w:p>
    <w:p>
      <w:pPr>
        <w:pStyle w:val="ListBullet"/>
        <w:bidi/>
        <w:spacing w:line="240" w:lineRule="auto"/>
        <w:ind w:left="720"/>
      </w:pPr>
      <w:r>
        <w:rPr>
          <w:rtl/>
          <w:cs/>
          <w:lang w:val="ar_AE" w:bidi="ar_AE"/>
        </w:rPr>
      </w:r>
      <w:r>
        <w:rPr>
          <w:rtl/>
          <w:cs/>
          <w:lang w:val="ar_AE" w:bidi="ar_AE"/>
        </w:rPr>
        <w:t>"في الوقت الحاضر، نُظهر أننا نحب يهوه عندما نفعل ما يطلبه منَّا، لكن إذا لم نحب يهوه وعصيناه، فنحن أعداء له. انظروا ماذا يحدث لأعداء يهوه!" أو</w:t>
      </w:r>
    </w:p>
    <w:p>
      <w:pPr>
        <w:pStyle w:val="ListBullet"/>
        <w:bidi/>
        <w:spacing w:line="240" w:lineRule="auto"/>
        <w:ind w:left="720"/>
      </w:pPr>
      <w:r>
        <w:rPr>
          <w:rtl/>
          <w:cs/>
          <w:lang w:val="ar_AE" w:bidi="ar_AE"/>
        </w:rPr>
      </w:r>
      <w:r>
        <w:rPr>
          <w:rtl/>
          <w:cs/>
          <w:lang w:val="ar_AE" w:bidi="ar_AE"/>
        </w:rPr>
        <w:t xml:space="preserve">"أريد أن يتذكر إسرائيل محبة يهوه وخدمته كلما سمعوا هذه الترنيمة". </w:t>
      </w:r>
    </w:p>
    <w:p>
      <w:pPr>
        <w:bidi/>
      </w:pPr>
      <w:r>
        <w:rPr>
          <w:rtl/>
          <w:cs/>
          <w:lang w:val="ar_AE" w:bidi="ar_AE"/>
        </w:rPr>
      </w:r>
      <w:r>
        <w:rPr>
          <w:rtl/>
          <w:cs/>
          <w:lang w:val="ar_AE" w:bidi="ar_AE"/>
        </w:rPr>
        <w:t xml:space="preserve">اسألوا الشخص الذي يؤدي دور يهوه: "بماذا تشعر أو فيمَ تفكر؟" قد تجيب الشخصية بعبارات مثل: </w:t>
      </w:r>
    </w:p>
    <w:p>
      <w:pPr>
        <w:pStyle w:val="ListBullet"/>
        <w:bidi/>
        <w:spacing w:line="240" w:lineRule="auto"/>
        <w:ind w:left="720"/>
      </w:pPr>
      <w:r>
        <w:rPr>
          <w:rtl/>
          <w:cs/>
          <w:lang w:val="ar_AE" w:bidi="ar_AE"/>
        </w:rPr>
      </w:r>
      <w:r>
        <w:rPr>
          <w:rtl/>
          <w:cs/>
          <w:lang w:val="ar_AE" w:bidi="ar_AE"/>
        </w:rPr>
        <w:t xml:space="preserve">"أفرح عندما يُرنِّم شعبي ترانيم جميلة لتسبيحي ولتذكُّر أحداث مهمة مثل هذه"؛ أو </w:t>
      </w:r>
    </w:p>
    <w:p>
      <w:pPr>
        <w:pStyle w:val="ListBullet"/>
        <w:bidi/>
        <w:spacing w:line="240" w:lineRule="auto"/>
        <w:ind w:left="720"/>
      </w:pPr>
      <w:r>
        <w:rPr>
          <w:rtl/>
          <w:cs/>
          <w:lang w:val="ar_AE" w:bidi="ar_AE"/>
        </w:rPr>
      </w:r>
      <w:r>
        <w:rPr>
          <w:rtl/>
          <w:cs/>
          <w:lang w:val="ar_AE" w:bidi="ar_AE"/>
        </w:rPr>
        <w:t xml:space="preserve">"أحب شعبي وأريدهم أن يحبوني أيضًا. أريد أن تكون لي عَلاقة جيدة ببني إسرائيل لذلك سأواصل إرسال أشخاص مثل دبورة لتذكيرهم بذلك"؛ أو </w:t>
      </w:r>
    </w:p>
    <w:p>
      <w:pPr>
        <w:pStyle w:val="ListBullet"/>
        <w:bidi/>
        <w:spacing w:line="240" w:lineRule="auto"/>
        <w:ind w:left="720"/>
      </w:pPr>
      <w:r>
        <w:rPr>
          <w:rtl/>
          <w:cs/>
          <w:lang w:val="ar_AE" w:bidi="ar_AE"/>
        </w:rPr>
      </w:r>
      <w:r>
        <w:rPr>
          <w:rtl/>
          <w:cs/>
          <w:lang w:val="ar_AE" w:bidi="ar_AE"/>
        </w:rPr>
        <w:t xml:space="preserve">"أنا قوي، ويمكنني هزيمة أي جيش بشري، حتى جيوش مثل جيوش سيسرا. أنا أيضًا قويٌ بما يكفي لحماية شعبي والعناية به. لكن يجب على شعبي أن يستمر مخلصًا لي".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وَاسْتَرَاح بنو إسرائيل أَرْبَعِينَ سَنَةً.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القضاة 5: 24 -31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تقول دبورة وباراق إن ياعيل </w:t>
      </w:r>
      <w:r>
        <w:rPr>
          <w:b/>
          <w:rtl/>
          <w:cs/>
          <w:lang w:val="ar_AE" w:bidi="ar_AE"/>
        </w:rPr>
        <w:t>تُبارَك</w:t>
      </w:r>
      <w:r>
        <w:rPr>
          <w:rtl/>
          <w:cs/>
          <w:lang w:val="ar_AE" w:bidi="ar_AE"/>
        </w:rPr>
        <w:t xml:space="preserve">. يقصدان أن الآخرين يمكنهم تهنئة ياعيل والابتهاج بها، لأن الله باركها أو أعطاها أشياء صالحة. </w:t>
      </w:r>
    </w:p>
    <w:p>
      <w:pPr>
        <w:bidi/>
      </w:pPr>
      <w:r>
        <w:rPr>
          <w:rtl/>
          <w:cs/>
          <w:lang w:val="ar_AE" w:bidi="ar_AE"/>
        </w:rPr>
      </w:r>
      <w:r>
        <w:rPr>
          <w:rtl/>
          <w:cs/>
          <w:lang w:val="ar_AE" w:bidi="ar_AE"/>
        </w:rPr>
        <w:t xml:space="preserve">توقَّفوا هنا وناقشوا معًا الكلمة أو العبارة التي ستستخدمونها لـ "تُبارَك". راجعوا "قاموس الكلمات الرئيسية" للحصول على مزيد من المعلومات عن الكلمة بارك.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أعطتْ ياعيل سيسرا لَبَنًا مُتخثِّرًا أو لَبَنًا غنيًا سميكًا في وعاء يُستخدم </w:t>
      </w:r>
      <w:r>
        <w:rPr>
          <w:b/>
          <w:rtl/>
          <w:cs/>
          <w:lang w:val="ar_AE" w:bidi="ar_AE"/>
        </w:rPr>
        <w:t>للنُبلاء</w:t>
      </w:r>
      <w:r>
        <w:rPr>
          <w:rtl/>
          <w:cs/>
          <w:lang w:val="ar_AE" w:bidi="ar_AE"/>
        </w:rPr>
        <w:t xml:space="preserve">. كان العظماء أشخاصًا ذوي قوة أو مكانة. وهذا وعاء جميل كان الناس يشربون منه. استخدموا الكلمة أو العبارة ذاتها التي استخدمتموها في المقاطع السابقة للإشارة إلى النبيل. </w:t>
      </w:r>
    </w:p>
    <w:p>
      <w:pPr>
        <w:bidi/>
      </w:pPr>
      <w:r>
        <w:rPr>
          <w:rtl/>
          <w:cs/>
          <w:lang w:val="ar_AE" w:bidi="ar_AE"/>
        </w:rPr>
      </w:r>
      <w:r>
        <w:rPr>
          <w:rtl/>
          <w:cs/>
          <w:lang w:val="ar_AE" w:bidi="ar_AE"/>
        </w:rPr>
        <w:t xml:space="preserve">تسأل أم سيسرا عن سبب عدم سماعها صوت عودة </w:t>
      </w:r>
      <w:r>
        <w:rPr>
          <w:b/>
          <w:rtl/>
          <w:cs/>
          <w:lang w:val="ar_AE" w:bidi="ar_AE"/>
        </w:rPr>
        <w:t>مَركبة</w:t>
      </w:r>
      <w:r>
        <w:rPr>
          <w:rtl/>
          <w:cs/>
          <w:lang w:val="ar_AE" w:bidi="ar_AE"/>
        </w:rPr>
        <w:t xml:space="preserve"> سيسرا. كانت المركبات تشبه عربات لها عجلتَان. كانت الخيول تسحب هذه المركبات، وكان رجُلان، سائق ومحارب، يركبان المركبة إلى المعركة. استخدموا الكلمة أو العبارة ذاتها التي استخدمتموها في المقاطع السابقة للإشارة إلى المركبة. </w:t>
      </w:r>
    </w:p>
    <w:p>
      <w:pPr>
        <w:bidi/>
      </w:pPr>
      <w:r>
        <w:rPr>
          <w:rtl/>
          <w:cs/>
          <w:lang w:val="ar_AE" w:bidi="ar_AE"/>
        </w:rPr>
      </w:r>
      <w:r>
        <w:rPr>
          <w:rtl/>
          <w:cs/>
          <w:lang w:val="ar_AE" w:bidi="ar_AE"/>
        </w:rPr>
        <w:t xml:space="preserve">تقول إحدى سيدات أم سيسرا، إنه بالتأكيد سيتقاسم سيسرا وجيشه </w:t>
      </w:r>
      <w:r>
        <w:rPr>
          <w:b/>
          <w:rtl/>
          <w:cs/>
          <w:lang w:val="ar_AE" w:bidi="ar_AE"/>
        </w:rPr>
        <w:t>الغنائم</w:t>
      </w:r>
      <w:r>
        <w:rPr>
          <w:rtl/>
          <w:cs/>
          <w:lang w:val="ar_AE" w:bidi="ar_AE"/>
        </w:rPr>
        <w:t xml:space="preserve"> أو </w:t>
      </w:r>
      <w:r>
        <w:rPr>
          <w:b/>
          <w:rtl/>
          <w:cs/>
          <w:lang w:val="ar_AE" w:bidi="ar_AE"/>
        </w:rPr>
        <w:t>السَلْب</w:t>
      </w:r>
      <w:r>
        <w:rPr>
          <w:rtl/>
          <w:cs/>
          <w:lang w:val="ar_AE" w:bidi="ar_AE"/>
        </w:rPr>
        <w:t xml:space="preserve">. والغنيمة هي أي شيء يأخذه الجيش المنتصر من العدو الذي يهزمه بمجرد انتصاره في المعركة. استخدموا الكلمة ذاتها التي استخدمتموها في المقاطع السابقة للإشارة إلى السلْب أو الغنائم. </w:t>
      </w:r>
    </w:p>
    <w:p>
      <w:pPr>
        <w:bidi/>
      </w:pPr>
      <w:r>
        <w:rPr>
          <w:rtl/>
          <w:cs/>
          <w:lang w:val="ar_AE" w:bidi="ar_AE"/>
        </w:rPr>
      </w:r>
      <w:r>
        <w:rPr>
          <w:rtl/>
          <w:cs/>
          <w:lang w:val="ar_AE" w:bidi="ar_AE"/>
        </w:rPr>
        <w:t xml:space="preserve">تشير الوصيفة الكنعانية أيضًا إلى أن سيسرا كان يجمع القماش والملابس </w:t>
      </w:r>
      <w:r>
        <w:rPr>
          <w:b/>
          <w:rtl/>
          <w:cs/>
          <w:lang w:val="ar_AE" w:bidi="ar_AE"/>
        </w:rPr>
        <w:t>المُطرَّزة</w:t>
      </w:r>
      <w:r>
        <w:rPr>
          <w:rtl/>
          <w:cs/>
          <w:lang w:val="ar_AE" w:bidi="ar_AE"/>
        </w:rPr>
        <w:t xml:space="preserve"> غالية الثمن. يستخدم الناس خيوطًا ملونة للتطريز أو خياطة رُسُوم وصور على القماش. </w:t>
      </w:r>
    </w:p>
    <w:p>
      <w:pPr>
        <w:bidi/>
      </w:pPr>
      <w:r>
        <w:rPr>
          <w:rtl/>
          <w:cs/>
          <w:lang w:val="ar_AE" w:bidi="ar_AE"/>
        </w:rPr>
      </w:r>
      <w:r>
        <w:rPr>
          <w:rtl/>
          <w:cs/>
          <w:lang w:val="ar_AE" w:bidi="ar_AE"/>
        </w:rPr>
        <w:t xml:space="preserve">توقفوا هنا وانظروا معًا إلى صورة قماش مُطرَّز. كيف ستصفون هذا النوع من القماش؟ أوقِفوا الاستماع إلى هذا التسجيل الصوتي هنا. </w:t>
      </w:r>
    </w:p>
    <w:p>
      <w:pPr>
        <w:bidi/>
      </w:pPr>
      <w:r>
        <w:rPr>
          <w:rtl/>
          <w:cs/>
          <w:lang w:val="ar_AE" w:bidi="ar_AE"/>
        </w:rPr>
      </w:r>
      <w:r>
        <w:rPr>
          <w:rtl/>
          <w:cs/>
          <w:lang w:val="ar_AE" w:bidi="ar_AE"/>
        </w:rPr>
        <w:t xml:space="preserve">تُصلي دبورة لكي يهلك أعداء يهوه، أو تطلب أن يُهلِك يهوه أعداءه تمامًا. كان اسم </w:t>
      </w:r>
      <w:r>
        <w:rPr>
          <w:b/>
          <w:rtl/>
          <w:cs/>
          <w:lang w:val="ar_AE" w:bidi="ar_AE"/>
        </w:rPr>
        <w:t>يهوه</w:t>
      </w:r>
      <w:r>
        <w:rPr>
          <w:rtl/>
          <w:cs/>
          <w:lang w:val="ar_AE" w:bidi="ar_AE"/>
        </w:rPr>
        <w:t xml:space="preserve"> اسمًا شخصيًا جدًا لله. لمزيد من المعلومات حول الكلمة "يهوه"، ارجعوا إلى "قاموس الكلمات الرئيسية". استخدموا الكلمة ذاتها أو العبارة لـ "يهوه" كما استخدمتموها في المقاطع السابقة. </w:t>
      </w:r>
    </w:p>
    <w:p>
      <w:pPr>
        <w:bidi/>
      </w:pPr>
      <w:r>
        <w:rPr>
          <w:rtl/>
          <w:cs/>
          <w:lang w:val="ar_AE" w:bidi="ar_AE"/>
        </w:rPr>
      </w:r>
      <w:r>
        <w:rPr>
          <w:rtl/>
          <w:cs/>
          <w:lang w:val="ar_AE" w:bidi="ar_AE"/>
        </w:rPr>
        <w:t xml:space="preserve">تطلب دبورة أن يكون الذين </w:t>
      </w:r>
      <w:r>
        <w:rPr>
          <w:b/>
          <w:rtl/>
          <w:cs/>
          <w:lang w:val="ar_AE" w:bidi="ar_AE"/>
        </w:rPr>
        <w:t>يحبون يهوه</w:t>
      </w:r>
      <w:r>
        <w:rPr>
          <w:rtl/>
          <w:cs/>
          <w:lang w:val="ar_AE" w:bidi="ar_AE"/>
        </w:rPr>
        <w:t xml:space="preserve"> مثل الشمس التي تشرق. عندما يُحب الناس يهوه، يتبعونه وحده ويريدون الوفاء بوعودهم بطاعة شرائعه. </w:t>
      </w:r>
    </w:p>
    <w:p>
      <w:pPr>
        <w:bidi/>
      </w:pPr>
      <w:r>
        <w:rPr>
          <w:rtl/>
          <w:cs/>
          <w:lang w:val="ar_AE" w:bidi="ar_AE"/>
        </w:rPr>
      </w:r>
      <w:r>
        <w:rPr>
          <w:rtl/>
          <w:cs/>
          <w:lang w:val="ar_AE" w:bidi="ar_AE"/>
        </w:rPr>
        <w:t xml:space="preserve">توقَّفوا هنا وناقشوا في المجموعة كيف ستتحدثون عن أشخاص يُحبُّون يهوه بكل قلوبهم. أوقِفوا الاستماع إلى هذا التسجيل الصوتي هنا. </w:t>
      </w:r>
    </w:p>
    <w:p>
      <w:pPr>
        <w:bidi/>
      </w:pPr>
      <w:r>
        <w:rPr>
          <w:rtl/>
          <w:cs/>
          <w:lang w:val="ar_AE" w:bidi="ar_AE"/>
        </w:rPr>
      </w:r>
      <w:r>
        <w:rPr>
          <w:rtl/>
          <w:cs/>
          <w:lang w:val="ar_AE" w:bidi="ar_AE"/>
        </w:rPr>
        <w:t xml:space="preserve">ثم عاشت الأرض في </w:t>
      </w:r>
      <w:r>
        <w:rPr>
          <w:b/>
          <w:rtl/>
          <w:cs/>
          <w:lang w:val="ar_AE" w:bidi="ar_AE"/>
        </w:rPr>
        <w:t>سلام</w:t>
      </w:r>
      <w:r>
        <w:rPr>
          <w:rtl/>
          <w:cs/>
          <w:lang w:val="ar_AE" w:bidi="ar_AE"/>
        </w:rPr>
        <w:t xml:space="preserve"> مدة أربعين سنة. يُقصد بالسلام هنا أن الناس عاشوا في وفاق، ولم يتقاتلوا فيمَا بينهم، ولم تهاجم أي أمة أخرى بني إسرائيل. لمزيد من المعلومات عن السلام، راجعوا "قاموس الكلمات الرئيسية". استخدموا الكلمة أو العبارة ذاتها التي استخدمتوها في المقاطع السابقة للإشارة إلى السلام.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6: 1–10 واحفظوا هذا المقطع في قلوبكم. </w:t>
      </w:r>
    </w:p>
    <w:p>
      <w:pPr>
        <w:bidi/>
      </w:pPr>
      <w:r>
        <w:rPr>
          <w:rtl/>
          <w:cs/>
          <w:lang w:val="ar_AE" w:bidi="ar_AE"/>
        </w:rPr>
      </w:r>
      <w:r>
        <w:rPr>
          <w:rtl/>
          <w:cs/>
          <w:lang w:val="ar_AE" w:bidi="ar_AE"/>
        </w:rPr>
        <w:t xml:space="preserve">استمعوا إلى النسخة الصوتية من سفر القضاة 6: 1–10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في المجموعة: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القضاة 6: 1 - 10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المقاطع السابقة، عصى الإسرائيليون يهوه وفعلوا الشر في عَينَيه. لهذا السبب، سمح يهوه لأعداء بني إسرائيل، الكنعانيين، أن يضطهدونهم. لكن يهوه استخدم دبورة وباراق لإنقاذ بني إسرائيل من أعدائهم، وفي المقطع السابق، رنَّمت دبورة وباراق ترنيمة تسبيح وشكر ليهوه. </w:t>
      </w:r>
    </w:p>
    <w:p>
      <w:pPr>
        <w:bidi/>
      </w:pPr>
      <w:r>
        <w:rPr>
          <w:rtl/>
          <w:cs/>
          <w:lang w:val="ar_AE" w:bidi="ar_AE"/>
        </w:rPr>
      </w:r>
      <w:r>
        <w:rPr>
          <w:rtl/>
          <w:cs/>
          <w:lang w:val="ar_AE" w:bidi="ar_AE"/>
        </w:rPr>
        <w:t xml:space="preserve">لكن الآن، في هذه القصة، يبدأ بنو إسرائيل مرة أخرى في عِصيان الرب. يفعل بنو إسرائيل مرة أخرى ما يعدَّهُ يهوه شرًّا. هذا يعني على الأرجح أن بني إسرائيل بدأوا يعبدون آلهة زائفة مرة أخرى. لهذا السبب، يسمح يهوه مرة أخرى لأعداء بني إسرائيل بقمعهم. هذه المرة سلَّم يهوه بني إسرائيل ليد مديان مدَّة سبع سنوات، مما يعني أنه سمح لشعب مديان، الذين يُدعون المديانيين بأن يتسلَّطوا عليهم مدة سبع سنوات. كان المديانيون يسكنون في المنطقة الواقعة جَنُوب بني إسرائيل، والجزء الجنوبي من شبه جزيرة سيناء والأجزاء الغربية من شبه الجزيرة العربية. </w:t>
      </w:r>
    </w:p>
    <w:p>
      <w:pPr>
        <w:bidi/>
      </w:pPr>
      <w:r>
        <w:rPr>
          <w:rtl/>
          <w:cs/>
          <w:lang w:val="ar_AE" w:bidi="ar_AE"/>
        </w:rPr>
      </w:r>
      <w:r>
        <w:rPr>
          <w:rtl/>
          <w:cs/>
          <w:lang w:val="ar_AE" w:bidi="ar_AE"/>
        </w:rPr>
        <w:t xml:space="preserve">توقَّفوا هنا وانظروا معًا، في المجموعة، إلى خريطة سيناء وشبه الجزيرة العربية. أوقِفوا الاستماع إلى هذا التسجيل الصوتي هنا. </w:t>
      </w:r>
    </w:p>
    <w:p>
      <w:pPr>
        <w:bidi/>
      </w:pPr>
      <w:r>
        <w:rPr>
          <w:rtl/>
          <w:cs/>
          <w:lang w:val="ar_AE" w:bidi="ar_AE"/>
        </w:rPr>
      </w:r>
      <w:r>
        <w:rPr>
          <w:rtl/>
          <w:cs/>
          <w:lang w:val="ar_AE" w:bidi="ar_AE"/>
        </w:rPr>
        <w:t xml:space="preserve">لأن للمديانيين سُلطان على بني إسرائيل في ذلك الوقت، يصنع الإسرائيليون أماكن إيواء وأماكن يتحصَّنون بها في الجبال والكهوف والأماكن الآمنة الأخرى. يفعل بنو إسرائيل هذا للهروب من أعدائهم. كلما بدأ بنو إسرائيل في زراعة المحاصيل، يغزو المديانيون الأرض. تأتي مع المديانيين مجموعتان أجنبيتان أخرتان، عماليق وشعب الشرق. جاء أهل الشرق من الأراضي الصحراوية في شبه الجزيرة العربية، ومن المُرجَّح أنَّ عماليق جاؤوا مع المديانيين من شبه الجزيرة العربية. </w:t>
      </w:r>
    </w:p>
    <w:p>
      <w:pPr>
        <w:bidi/>
      </w:pPr>
      <w:r>
        <w:rPr>
          <w:rtl/>
          <w:cs/>
          <w:lang w:val="ar_AE" w:bidi="ar_AE"/>
        </w:rPr>
      </w:r>
      <w:r>
        <w:rPr>
          <w:rtl/>
          <w:cs/>
          <w:lang w:val="ar_AE" w:bidi="ar_AE"/>
        </w:rPr>
        <w:t xml:space="preserve">توقَّفوا هنا وانظروا معًا، في المجموعة، إلى خريطة سيناء وشبه الجزيرة العربية. أوقِفوا الاستماع إلى هذا التسجيل الصوتي هنا. </w:t>
      </w:r>
    </w:p>
    <w:p>
      <w:pPr>
        <w:bidi/>
      </w:pPr>
      <w:r>
        <w:rPr>
          <w:rtl/>
          <w:cs/>
          <w:lang w:val="ar_AE" w:bidi="ar_AE"/>
        </w:rPr>
      </w:r>
      <w:r>
        <w:rPr>
          <w:rtl/>
          <w:cs/>
          <w:lang w:val="ar_AE" w:bidi="ar_AE"/>
        </w:rPr>
        <w:t xml:space="preserve">يُقيم المديانيون وعماليق وبنو المشرق معسكرات في إسرائيل، مما يُظهر أنهم يريدون البقاء لفترات طويلة. تُدمِّر هذه الجماعات جميع المحاصيل الغذائية التي يزرعها بنو إسرائيل، على طول الطريق إلى غزة. كانت غزة تقع في الشمال على طول شواطئ البحر: كانت هذه هي حافة شبه جزيرة سيناء. إن القول بأنَّ المديانيين والغُزاة الآخرين دمَّروا المحاصيل حتى غزة يعني أن هؤلاء الناس دمَّروا المحاصيل في جميع أنحاء إسرائيل. لم يترك المديانيون وعماليق وشعب الشرق حتى محصولًا واحدًا ليأكله بنو إسرائيل. </w:t>
      </w:r>
    </w:p>
    <w:p>
      <w:pPr>
        <w:bidi/>
      </w:pPr>
      <w:r>
        <w:rPr>
          <w:rtl/>
          <w:cs/>
          <w:lang w:val="ar_AE" w:bidi="ar_AE"/>
        </w:rPr>
      </w:r>
      <w:r>
        <w:rPr>
          <w:rtl/>
          <w:cs/>
          <w:lang w:val="ar_AE" w:bidi="ar_AE"/>
        </w:rPr>
        <w:t xml:space="preserve">توقفوا هنا وانظروا إلى خريطة تُظهر موقع غزة في شبه جزيرة سيناء. أوقِفوا الاستماع إلى هذا التسجيل الصوتي هنا. </w:t>
      </w:r>
    </w:p>
    <w:p>
      <w:pPr>
        <w:bidi/>
      </w:pPr>
      <w:r>
        <w:rPr>
          <w:rtl/>
          <w:cs/>
          <w:lang w:val="ar_AE" w:bidi="ar_AE"/>
        </w:rPr>
      </w:r>
      <w:r>
        <w:rPr>
          <w:rtl/>
          <w:cs/>
          <w:lang w:val="ar_AE" w:bidi="ar_AE"/>
        </w:rPr>
        <w:t xml:space="preserve">يقتل المديانيون وعماليق وبنو الشرق أيضًا أو ينهبون جميع أغنام بني إسرائيل وأبقارهم وثيرانهم وحميرهم. كان بنو إسرائيل بحاجة ماسة إلى هذه الحيوانات. كانت الأغنام توفر موادً لارتداء الملابس ولحمًا للأكل، كما كانت الأبقار تُوفِّر اللحم للأكل، واللبن للشرب. كانت الثيران والحمير حيوانات قوية تساعدهم على القيام بمهام مختلفة. </w:t>
      </w:r>
    </w:p>
    <w:p>
      <w:pPr>
        <w:bidi/>
      </w:pPr>
      <w:r>
        <w:rPr>
          <w:rtl/>
          <w:cs/>
          <w:lang w:val="ar_AE" w:bidi="ar_AE"/>
        </w:rPr>
      </w:r>
      <w:r>
        <w:rPr>
          <w:rtl/>
          <w:cs/>
          <w:lang w:val="ar_AE" w:bidi="ar_AE"/>
        </w:rPr>
        <w:t xml:space="preserve">توقفوا هنا وانظروا معًا إلى صور أغنام، وبقر، وثيران وحمير. أوقِفوا الاستماع إلى هذا التسجيل الصوتي هنا. </w:t>
      </w:r>
    </w:p>
    <w:p>
      <w:pPr>
        <w:bidi/>
      </w:pPr>
      <w:r>
        <w:rPr>
          <w:rtl/>
          <w:cs/>
          <w:lang w:val="ar_AE" w:bidi="ar_AE"/>
        </w:rPr>
      </w:r>
      <w:r>
        <w:rPr>
          <w:rtl/>
          <w:cs/>
          <w:lang w:val="ar_AE" w:bidi="ar_AE"/>
        </w:rPr>
        <w:t xml:space="preserve">لولا هذه الحيوانات ولولا الطعام الذي كان ينمو في الحقول، لكان بنو إسرائيل يعانون ويتضوُّرون جوعًا. </w:t>
      </w:r>
    </w:p>
    <w:p>
      <w:pPr>
        <w:bidi/>
      </w:pPr>
      <w:r>
        <w:rPr>
          <w:rtl/>
          <w:cs/>
          <w:lang w:val="ar_AE" w:bidi="ar_AE"/>
        </w:rPr>
      </w:r>
      <w:r>
        <w:rPr>
          <w:rtl/>
          <w:cs/>
          <w:lang w:val="ar_AE" w:bidi="ar_AE"/>
        </w:rPr>
        <w:t xml:space="preserve">توقفوا هنا وناقشوا هذا السؤال في المجموعة: ما المحاصيل أو الحيوانات أو الصناعات التي تعتمدون عليها للبقاء؟ احكوا قصة عن وقت عندما لم تمتلكوا أو لم تستطيعوا الحصول على هذه الموارد. أوقِفوا الاستماع إلى هذا التسجيل الصوتي هنا. </w:t>
      </w:r>
    </w:p>
    <w:p>
      <w:pPr>
        <w:bidi/>
      </w:pPr>
      <w:r>
        <w:rPr>
          <w:rtl/>
          <w:cs/>
          <w:lang w:val="ar_AE" w:bidi="ar_AE"/>
        </w:rPr>
      </w:r>
      <w:r>
        <w:rPr>
          <w:rtl/>
          <w:cs/>
          <w:lang w:val="ar_AE" w:bidi="ar_AE"/>
        </w:rPr>
        <w:t xml:space="preserve">ثم جاء أعداء بني إسرائيل بأعداد كبيرة للغاية. كان هؤلاء الأعداء قد أحضروا معهم خيامهم وحيواناتهم الخاصة، وهذا يُظهر أن هؤلاء الأعداء كانوا سيأتون إلى أراضي بني إسرائيل ليمكثوا فترات طويلة، ويأخذوا أو يدمِّروا جميع محاصيل بني إسرائيل وحيواناتهم. جاء هؤلاء الأعداء مثل حشود الجراد، والجراد نوع من الحشرات يصل إلى المكان بأعداد ضخمة. عندما يصل الجراد إلى مكان ما، يتناول كافة ما يجده من طعام، ولا يستطيع سكان ذلك المكان التخلُّص منه. يقارن الراوي حياة المديانيين بأسراب الجراد، لأنهم جاؤوا بأعداد كبيرة وأكلوا أو دمّروا جميع ما نما في أرض بني إسرائيل. </w:t>
      </w:r>
    </w:p>
    <w:p>
      <w:pPr>
        <w:bidi/>
      </w:pPr>
      <w:r>
        <w:rPr>
          <w:rtl/>
          <w:cs/>
          <w:lang w:val="ar_AE" w:bidi="ar_AE"/>
        </w:rPr>
      </w:r>
      <w:r>
        <w:rPr>
          <w:rtl/>
          <w:cs/>
          <w:lang w:val="ar_AE" w:bidi="ar_AE"/>
        </w:rPr>
        <w:t xml:space="preserve">توقفوا هنا وانظروا في المجموعة إلى صورة سرْب من الجراد. أوقِفوا الاستماع إلى هذا التسجيل الصوتي هنا. </w:t>
      </w:r>
    </w:p>
    <w:p>
      <w:pPr>
        <w:bidi/>
      </w:pPr>
      <w:r>
        <w:rPr>
          <w:rtl/>
          <w:cs/>
          <w:lang w:val="ar_AE" w:bidi="ar_AE"/>
        </w:rPr>
      </w:r>
      <w:r>
        <w:rPr>
          <w:rtl/>
          <w:cs/>
          <w:lang w:val="ar_AE" w:bidi="ar_AE"/>
        </w:rPr>
        <w:t xml:space="preserve">جاء كثيرٌ من المديانيين وشعوب مُعادية أخرى ليأخذوا طعام بني إسرائيل وحيواناتهم. جاء عدد كبير منهم حتى إن بني إسرائيل لم يستطيعوا احتساب عدد الذين كانوا هناك، وكان هؤلاء الأجانب يركبون الجِمال عندما جاؤوا. الجِمال حيوانات يمكنها السَفَر لمسافات طويلة عبر الصحارى. كان المديانيون يركبون الجِمال كثيرًا ليسافروا بها أو ليهاجموا شعوبًا أخرى. وكان عدد كبير من المديانيين يركبون على ظهور الجمال لدرجة أنهم لم يستطيعوا إحصاء عددها. </w:t>
      </w:r>
    </w:p>
    <w:p>
      <w:pPr>
        <w:bidi/>
      </w:pPr>
      <w:r>
        <w:rPr>
          <w:rtl/>
          <w:cs/>
          <w:lang w:val="ar_AE" w:bidi="ar_AE"/>
        </w:rPr>
      </w:r>
      <w:r>
        <w:rPr>
          <w:rtl/>
          <w:cs/>
          <w:lang w:val="ar_AE" w:bidi="ar_AE"/>
        </w:rPr>
        <w:t xml:space="preserve">توقفوا هنا وانظروا في المجموعة إلى صورة جِمال. أوقِفوا الاستماع إلى هذا التسجيل الصوتي هنا. </w:t>
      </w:r>
    </w:p>
    <w:p>
      <w:pPr>
        <w:bidi/>
      </w:pPr>
      <w:r>
        <w:rPr>
          <w:rtl/>
          <w:cs/>
          <w:lang w:val="ar_AE" w:bidi="ar_AE"/>
        </w:rPr>
      </w:r>
      <w:r>
        <w:rPr>
          <w:rtl/>
          <w:cs/>
          <w:lang w:val="ar_AE" w:bidi="ar_AE"/>
        </w:rPr>
        <w:t xml:space="preserve">لأن المديانيين وآخرين جاؤوا إلى أرض بني إسرائيل وأخذوا أو أتلفوا طعامهم وحيواناتهم، افتقروا للغاية وبدأوا يتضوَّرون جوعًا. فصرخوا إلى يهوه لمساعدتهم. يُرسل يهوه نبيًا لبني إسرائيل، وهو أحد رُسُل يهوه المميَّزين. كان الأنبياء أشخاصًا يستطيعون توصيل رسائل يهوه إلى بني إسرائيل. عندما كان النبي يتكلَّم، كأن يهوه يتكلَّم، لأن الكلمات جاءت قاصدًا من يهوه. </w:t>
      </w:r>
    </w:p>
    <w:p>
      <w:pPr>
        <w:bidi/>
      </w:pPr>
      <w:r>
        <w:rPr>
          <w:rtl/>
          <w:cs/>
          <w:lang w:val="ar_AE" w:bidi="ar_AE"/>
        </w:rPr>
      </w:r>
      <w:r>
        <w:rPr>
          <w:rtl/>
          <w:cs/>
          <w:lang w:val="ar_AE" w:bidi="ar_AE"/>
        </w:rPr>
        <w:t xml:space="preserve">يُخبر النبي بني إسرائيل برسالة يهوه. لا نعرف مَن هو هذا النبي. هذه المرة، على خلاف الأوقات السابقة في سِفر القضاة، يُظهر يهوه أنه يشعر بالإحباط من بني إسرائيل عندما يستجيب لهم. يُذكِّر يهوه بني إسرائيل بوعد عهده، أو اتفاقه الخاص، الذي قطَعَه معهم منذ أن أنقذهم من مصر. لقد خلَّص يهوه بني إسرائيل من يد المصريين، ومن يد جميع مُضطهديهم. هذه اللغة الخاصة تعني أن يهوه اقتلعهم من قوة جميع الذين آذوا بني إسرائيل. </w:t>
      </w:r>
    </w:p>
    <w:p>
      <w:pPr>
        <w:bidi/>
      </w:pPr>
      <w:r>
        <w:rPr>
          <w:rtl/>
          <w:cs/>
          <w:lang w:val="ar_AE" w:bidi="ar_AE"/>
        </w:rPr>
      </w:r>
      <w:r>
        <w:rPr>
          <w:rtl/>
          <w:cs/>
          <w:lang w:val="ar_AE" w:bidi="ar_AE"/>
        </w:rPr>
        <w:t xml:space="preserve">كما يقول يهوه إنه طرد أعداء بني إسرائيل وأعطاهم الأراضي التي كانوا يمتلكونها قبلًا. يشير هذا إلى حقيقة أن الأرض التي يعيش فيها بنو إسرائيل الآن كانت تخُّص أعداءهُم الكنعانيين. لكن يهوه أعطى بني إسرائيل القدرة على هزيمة هؤلاء الأعداء والاستيلاء على أرضهم. </w:t>
      </w:r>
    </w:p>
    <w:p>
      <w:pPr>
        <w:bidi/>
      </w:pPr>
      <w:r>
        <w:rPr>
          <w:rtl/>
          <w:cs/>
          <w:lang w:val="ar_AE" w:bidi="ar_AE"/>
        </w:rPr>
      </w:r>
      <w:r>
        <w:rPr>
          <w:rtl/>
          <w:cs/>
          <w:lang w:val="ar_AE" w:bidi="ar_AE"/>
        </w:rPr>
        <w:t xml:space="preserve">يُذكِّر يهوه بني إسرائيل بجميع الأعمال الصالحة التي فعلها لأجلهم. يُذكِّرهم بأنه قد خلّصهم وحماهم. والآن يُذكِّرهم أيضًا بأنه أعطاهم وصية. لقد أوصى يهوه بني إسرائيل ألا يعبدوا آلهة الأموريين، لأنه هو إلههم. كان الأموريون هُم الأشخاص الذين عاشوا في الأرض قبل أن يعطي يهوه الأرض لبني إسرائيل، وكان الأموريون يعبدون آلهة زائفة بدلًا من يهوه، ولذلك أوصى يهوه بني إسرائيل ألا يعبدوا تلك الآلهة الزائفة بمجرد دخولهم إلى تلك الأرض. لكن، فشل بنو إسرائيل مرة أخرى في طاعة هذه الوصية. أغضب هذا يهوه. لهذا السبب سمح يهوه للمديانيين بقهر بني إسرائيل.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القضاة 6: 1 - 10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يتضمن هذا المقطع خمسة مشاهد. </w:t>
      </w:r>
    </w:p>
    <w:p>
      <w:pPr>
        <w:bidi/>
      </w:pPr>
      <w:r>
        <w:rPr>
          <w:rtl/>
          <w:cs/>
          <w:lang w:val="ar_AE" w:bidi="ar_AE"/>
        </w:rPr>
      </w:r>
      <w:r>
        <w:rPr>
          <w:b/>
          <w:rtl/>
          <w:cs/>
          <w:lang w:val="ar_AE" w:bidi="ar_AE"/>
        </w:rPr>
        <w:t>في المشهد الأول:</w:t>
      </w:r>
      <w:r>
        <w:rPr>
          <w:rtl/>
          <w:cs/>
          <w:lang w:val="ar_AE" w:bidi="ar_AE"/>
        </w:rPr>
        <w:t xml:space="preserve"> يعصي بنو إسرائيل يهوه عندما يبدأون مرة أخرى في عبادة الآلهة المزيفة. </w:t>
      </w:r>
    </w:p>
    <w:p>
      <w:pPr>
        <w:bidi/>
      </w:pPr>
      <w:r>
        <w:rPr>
          <w:rtl/>
          <w:cs/>
          <w:lang w:val="ar_AE" w:bidi="ar_AE"/>
        </w:rPr>
      </w:r>
      <w:r>
        <w:rPr>
          <w:b/>
          <w:rtl/>
          <w:cs/>
          <w:lang w:val="ar_AE" w:bidi="ar_AE"/>
        </w:rPr>
        <w:t>في المشهد الثاني:</w:t>
      </w:r>
      <w:r>
        <w:rPr>
          <w:rtl/>
          <w:cs/>
          <w:lang w:val="ar_AE" w:bidi="ar_AE"/>
        </w:rPr>
        <w:t xml:space="preserve"> يأتي المديانيون وعماليق وبنو الشرق إلى أرض بني إسرائيل. يأكلون أو يدمِّرون جميع الطعام الذي يزرعه بنو إسرائيل في الحقول، ويأخذون أو يقتلون جميع حيوانات بني إسرائيل. </w:t>
      </w:r>
    </w:p>
    <w:p>
      <w:pPr>
        <w:bidi/>
      </w:pPr>
      <w:r>
        <w:rPr>
          <w:rtl/>
          <w:cs/>
          <w:lang w:val="ar_AE" w:bidi="ar_AE"/>
        </w:rPr>
      </w:r>
      <w:r>
        <w:rPr>
          <w:b/>
          <w:rtl/>
          <w:cs/>
          <w:lang w:val="ar_AE" w:bidi="ar_AE"/>
        </w:rPr>
        <w:t>في المشهد الثالث:</w:t>
      </w:r>
      <w:r>
        <w:rPr>
          <w:rtl/>
          <w:cs/>
          <w:lang w:val="ar_AE" w:bidi="ar_AE"/>
        </w:rPr>
        <w:t xml:space="preserve"> يهرب بنو إسرائيل إلى حصونهم وأماكن اختبائهم في التلال والجبال هربًا من المديانيين والغزاة الآخرين.</w:t>
      </w:r>
    </w:p>
    <w:p>
      <w:pPr>
        <w:bidi/>
      </w:pPr>
      <w:r>
        <w:rPr>
          <w:rtl/>
          <w:cs/>
          <w:lang w:val="ar_AE" w:bidi="ar_AE"/>
        </w:rPr>
      </w:r>
      <w:r>
        <w:rPr>
          <w:b/>
          <w:rtl/>
          <w:cs/>
          <w:lang w:val="ar_AE" w:bidi="ar_AE"/>
        </w:rPr>
        <w:t>في المشهد الرابع:</w:t>
      </w:r>
      <w:r>
        <w:rPr>
          <w:rtl/>
          <w:cs/>
          <w:lang w:val="ar_AE" w:bidi="ar_AE"/>
        </w:rPr>
        <w:t xml:space="preserve"> يبدأ بنو إسرائيل في التضوُّر جوعًا، ويصرخون إلى يهوه ويُصلُّون لطلب مساعدته. </w:t>
      </w:r>
    </w:p>
    <w:p>
      <w:pPr>
        <w:bidi/>
      </w:pPr>
      <w:r>
        <w:rPr>
          <w:rtl/>
          <w:cs/>
          <w:lang w:val="ar_AE" w:bidi="ar_AE"/>
        </w:rPr>
      </w:r>
      <w:r>
        <w:rPr>
          <w:b/>
          <w:rtl/>
          <w:cs/>
          <w:lang w:val="ar_AE" w:bidi="ar_AE"/>
        </w:rPr>
        <w:t>في المشهد الخامس:</w:t>
      </w:r>
      <w:r>
        <w:rPr>
          <w:rtl/>
          <w:cs/>
          <w:lang w:val="ar_AE" w:bidi="ar_AE"/>
        </w:rPr>
        <w:t xml:space="preserve"> يأتي نبي إلى بني إسرائيل وينقل رسالة من يهوه.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 xml:space="preserve">المديانيون وغيرهم من الغُزاة </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 xml:space="preserve">والنبي. </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في هذه المرحلة من القصة، كان بنو إسرائيل قد استوطنوا الأراضي في شبه جزيرة سيناء، ويأتي أعداء بني إسرائيل من الأراضي المجاورة إلى جَنُوب وشرق شبه جزيرة سيناء. </w:t>
      </w:r>
    </w:p>
    <w:p>
      <w:pPr>
        <w:bidi/>
      </w:pPr>
      <w:r>
        <w:rPr>
          <w:rtl/>
          <w:cs/>
          <w:lang w:val="ar_AE" w:bidi="ar_AE"/>
        </w:rPr>
      </w:r>
      <w:r>
        <w:rPr>
          <w:rtl/>
          <w:cs/>
          <w:lang w:val="ar_AE" w:bidi="ar_AE"/>
        </w:rPr>
        <w:t xml:space="preserve">توقَّفوا هنا وانظروا معًا، في المجموعة، إلى خريطة سيناء وشبه الجزيرة العربية. أوقِفوا الاستماع إلى هذا التسجيل الصوتي هنا. </w:t>
      </w:r>
    </w:p>
    <w:p>
      <w:pPr>
        <w:bidi/>
      </w:pPr>
      <w:r>
        <w:rPr>
          <w:rtl/>
          <w:cs/>
          <w:lang w:val="ar_AE" w:bidi="ar_AE"/>
        </w:rPr>
      </w:r>
      <w:r>
        <w:rPr>
          <w:rtl/>
          <w:cs/>
          <w:lang w:val="ar_AE" w:bidi="ar_AE"/>
        </w:rPr>
        <w:t xml:space="preserve">مع بداية القصة، بدأ بنو إسرائيل مرة أخرى في عمَل الشر في عينَي الرب. هذه طريقة أخرى للإشارة إلى أن بني إسرائيل بدأوا يعبدون آلهة زائفة، مع أن يهوه أمرهم في مقاطع سابقة بعدم فِعل ذلك. كان هذا خطأً فظيعًا ارتكبه بنو إسرائيل من قبل، والآن يرتكبون الخطأ عينه مرة أخرى. </w:t>
      </w:r>
    </w:p>
    <w:p>
      <w:pPr>
        <w:bidi/>
      </w:pPr>
      <w:r>
        <w:rPr>
          <w:rtl/>
          <w:cs/>
          <w:lang w:val="ar_AE" w:bidi="ar_AE"/>
        </w:rPr>
      </w:r>
      <w:r>
        <w:rPr>
          <w:rtl/>
          <w:cs/>
          <w:lang w:val="ar_AE" w:bidi="ar_AE"/>
        </w:rPr>
        <w:t xml:space="preserve">جاء المديانيون من الجَنُوب وبدأوا في غزو أرض بني إسرائيل، مع شعوب غريبة أخرى، ومع عماليق، وسكان الصحراء الشرقية. كان المديانيون يسكنون في أراضي تقع إلى الجَنُوب من بني إسرائيل، ولذلك تشير بعض الترجمات إلى أن المديانيين والغزاة الآخرين صعدوا إلى أرضهم. كان المديانيون وآخرون يركبون الجِمال عندما يجيئون. وقد جاؤوا بأعداد كبيرة، ونصبوا خيامًا ليمكثوا في أرض بني إسرائيل لفترات طويلة. </w:t>
      </w:r>
    </w:p>
    <w:p>
      <w:pPr>
        <w:bidi/>
      </w:pPr>
      <w:r>
        <w:rPr>
          <w:rtl/>
          <w:cs/>
          <w:lang w:val="ar_AE" w:bidi="ar_AE"/>
        </w:rPr>
      </w:r>
      <w:r>
        <w:rPr>
          <w:rtl/>
          <w:cs/>
          <w:lang w:val="ar_AE" w:bidi="ar_AE"/>
        </w:rPr>
        <w:t xml:space="preserve">عندما وصل المديانيون والغزاة الغرباء إلى أرض بني إسرائيل، هرب بنو إسرائيل من الغُزاة. كان بنو إسرائيل يختبئون في الكهوف والمغارات والحصون في التلال والجبال، حتى لا يقتلهم الغُزاة الغرباء أو يأسرونهم. تشير الكلمة "الحصون" إلى أماكن يصعب على الأعداء العثور عليها أو الوصول إليها، ولذلك كانت أماكن آمنة لبني إسرائيل. كانت الكهوف فتحات كبيرة في جانبَي التلال والجبال، حيث كان يمكن لبني إسرائيل أن يختبئوا دون أن يراهم أحد. كانت هذه الحواجز فتحات أصغر يمكن لبني إسرائيل الاختباء فيها. </w:t>
      </w:r>
    </w:p>
    <w:p>
      <w:pPr>
        <w:bidi/>
      </w:pPr>
      <w:r>
        <w:rPr>
          <w:rtl/>
          <w:cs/>
          <w:lang w:val="ar_AE" w:bidi="ar_AE"/>
        </w:rPr>
      </w:r>
      <w:r>
        <w:rPr>
          <w:rtl/>
          <w:cs/>
          <w:lang w:val="ar_AE" w:bidi="ar_AE"/>
        </w:rPr>
        <w:t xml:space="preserve">توقفوا هنا وانظروا في المجموعة إلى صورة مغارة في جبَل. أوقِفوا الاستماع إلى هذا التسجيل الصوتي هنا. </w:t>
      </w:r>
    </w:p>
    <w:p>
      <w:pPr>
        <w:bidi/>
      </w:pPr>
      <w:r>
        <w:rPr>
          <w:rtl/>
          <w:cs/>
          <w:lang w:val="ar_AE" w:bidi="ar_AE"/>
        </w:rPr>
      </w:r>
      <w:r>
        <w:rPr>
          <w:rtl/>
          <w:cs/>
          <w:lang w:val="ar_AE" w:bidi="ar_AE"/>
        </w:rPr>
        <w:t xml:space="preserve">كان هؤلاء الغزاة الغرباء يأتون عندما كان طعام بني إسرائيل ينمو في الحقول. يأخذ الغزاة أو يدمِّروا كل الطعام، حتى لا يمتلك بنو إسرائيل أي شيء منه. كما أخذ الغُزاة الغرباء أيضًا أو قتلوا جميع الحيوانات الأكثر أهمية وقيمة في بني إسرائيل، بما في ذلك الأغنام والبقر والثيران والحمير. </w:t>
      </w:r>
    </w:p>
    <w:p>
      <w:pPr>
        <w:bidi/>
      </w:pPr>
      <w:r>
        <w:rPr>
          <w:rtl/>
          <w:cs/>
          <w:lang w:val="ar_AE" w:bidi="ar_AE"/>
        </w:rPr>
      </w:r>
      <w:r>
        <w:rPr>
          <w:rtl/>
          <w:cs/>
          <w:lang w:val="ar_AE" w:bidi="ar_AE"/>
        </w:rPr>
        <w:t xml:space="preserve">توقفوا هنا وانظروا معًا إلى صور أغنام، وبقر، وثيران وحمير. أوقِفوا الاستماع إلى هذا التسجيل الصوتي هنا. </w:t>
      </w:r>
    </w:p>
    <w:p>
      <w:pPr>
        <w:bidi/>
      </w:pPr>
      <w:r>
        <w:rPr>
          <w:rtl/>
          <w:cs/>
          <w:lang w:val="ar_AE" w:bidi="ar_AE"/>
        </w:rPr>
      </w:r>
      <w:r>
        <w:rPr>
          <w:rtl/>
          <w:cs/>
          <w:lang w:val="ar_AE" w:bidi="ar_AE"/>
        </w:rPr>
        <w:t xml:space="preserve">يُحضر الغُزاة مواشيهم أو حيواناتهم إلى أرض بني إسرائيل، وينصبون خيامهم ليمكثوا في أرضهم فترات طويلة. كان الغُزاة يأتون مثل أسراب الجراد، التي تأتي إلى أماكن بأعداد كبيرة وتأكل جميع ما تجده في تلك الأماكن. عندما يصل الجراد إلى مكان ما، لا يستطيع سكان ذلك المكان التخلُّص منه. يقارن الراوي حياة المديانيين بأسراب الجراد، لأنهم جاؤوا بأعداد كبيرة وأكلوا أو دمّروا جميع ما نما في أرض بني إسرائيل. </w:t>
      </w:r>
    </w:p>
    <w:p>
      <w:pPr>
        <w:bidi/>
      </w:pPr>
      <w:r>
        <w:rPr>
          <w:rtl/>
          <w:cs/>
          <w:lang w:val="ar_AE" w:bidi="ar_AE"/>
        </w:rPr>
      </w:r>
      <w:r>
        <w:rPr>
          <w:rtl/>
          <w:cs/>
          <w:lang w:val="ar_AE" w:bidi="ar_AE"/>
        </w:rPr>
        <w:t xml:space="preserve">توقفوا هنا وانظروا معًا إلى صورة لجرادة واحدة وصورة لسرب من الجراد. احكوا قصة عن شيء يجئ أو يسافر في مجموعة كبيرة. بماذا تقارنون مجموعة كبيرة من الغزاة؟ أوقِفوا الاستماع إلى هذا التسجيل الصوتي هنا. </w:t>
      </w:r>
    </w:p>
    <w:p>
      <w:pPr>
        <w:bidi/>
      </w:pPr>
      <w:r>
        <w:rPr>
          <w:rtl/>
          <w:cs/>
          <w:lang w:val="ar_AE" w:bidi="ar_AE"/>
        </w:rPr>
      </w:r>
      <w:r>
        <w:rPr>
          <w:rtl/>
          <w:cs/>
          <w:lang w:val="ar_AE" w:bidi="ar_AE"/>
        </w:rPr>
        <w:t xml:space="preserve">شعَر بنو إسرائيل بضيق شديد، وبدأ الناس يتضوَّرون جوعًا، وصرخ الشعب إلى يهوه. بعبارة أخرى، صلُّوا إلى الرب بشدة طلبًا للمساعدة. </w:t>
      </w:r>
    </w:p>
    <w:p>
      <w:pPr>
        <w:bidi/>
      </w:pPr>
      <w:r>
        <w:rPr>
          <w:rtl/>
          <w:cs/>
          <w:lang w:val="ar_AE" w:bidi="ar_AE"/>
        </w:rPr>
      </w:r>
      <w:r>
        <w:rPr>
          <w:rtl/>
          <w:cs/>
          <w:lang w:val="ar_AE" w:bidi="ar_AE"/>
        </w:rPr>
        <w:t xml:space="preserve">توقفوا هنا وناقشوا معًا كيف ستصفون فِعل الصرخة إلى يهوه لطلب المساعدة. أوقِفوا الاستماع إلى هذا التسجيل الصوتي هنا. </w:t>
      </w:r>
    </w:p>
    <w:p>
      <w:pPr>
        <w:bidi/>
      </w:pPr>
      <w:r>
        <w:rPr>
          <w:rtl/>
          <w:cs/>
          <w:lang w:val="ar_AE" w:bidi="ar_AE"/>
        </w:rPr>
      </w:r>
      <w:r>
        <w:rPr>
          <w:rtl/>
          <w:cs/>
          <w:lang w:val="ar_AE" w:bidi="ar_AE"/>
        </w:rPr>
        <w:t xml:space="preserve">يقول المقطع إنه عندما بدأ بنو إسرائيل في الصراخ إلى يهوه طلبًا للمساعدة، أرسل يهوه نبيًا أو رسولًا إليهم، وهذا يعني أن يهوه أرسل النبي استجابة لصلاة بني إسرائيل. وكان يهوه ينتظر قبل أن يستجيب حتى يصرخ بنو إسرائيل إليه. </w:t>
      </w:r>
    </w:p>
    <w:p>
      <w:pPr>
        <w:bidi/>
      </w:pPr>
      <w:r>
        <w:rPr>
          <w:rtl/>
          <w:cs/>
          <w:lang w:val="ar_AE" w:bidi="ar_AE"/>
        </w:rPr>
      </w:r>
      <w:r>
        <w:rPr>
          <w:rtl/>
          <w:cs/>
          <w:lang w:val="ar_AE" w:bidi="ar_AE"/>
        </w:rPr>
        <w:t xml:space="preserve">أرسل يهوه نبيًا لينقل رسالة إلى بني إسرائيل. ثم قال النبي أولًا: "هَكَذَا قَالَ الرَّبُّ إِلَهُ إِسْرَائِيلَ". مع أن النبي كان سيقول الكلمات، إلا أنها جاءت من يهوه قاصدًا. </w:t>
      </w:r>
    </w:p>
    <w:p>
      <w:pPr>
        <w:bidi/>
      </w:pPr>
      <w:r>
        <w:rPr>
          <w:rtl/>
          <w:cs/>
          <w:lang w:val="ar_AE" w:bidi="ar_AE"/>
        </w:rPr>
      </w:r>
      <w:r>
        <w:rPr>
          <w:rtl/>
          <w:cs/>
          <w:lang w:val="ar_AE" w:bidi="ar_AE"/>
        </w:rPr>
        <w:t xml:space="preserve">يُذكّر يهوه بني إسرائيل بأنه حرَّرهم من العبودية، في مصر. كما يذكّرهم أنه أنقذهم من يد المصريين، ومن يد جميع الذين اضطهدوهم. تعني الكلمة "يد" هنا القوة أو السُلطان. لقد خلَّص يهوه بني إسرائيل من قوة المصريين، ومن قوة الذين اضطهدوهم. وأعطاهم يهوه الأرض التي يسكنون فيها الآن. </w:t>
      </w:r>
    </w:p>
    <w:p>
      <w:pPr>
        <w:bidi/>
      </w:pPr>
      <w:r>
        <w:rPr>
          <w:rtl/>
          <w:cs/>
          <w:lang w:val="ar_AE" w:bidi="ar_AE"/>
        </w:rPr>
      </w:r>
      <w:r>
        <w:rPr>
          <w:rtl/>
          <w:cs/>
          <w:lang w:val="ar_AE" w:bidi="ar_AE"/>
        </w:rPr>
        <w:t xml:space="preserve">توقفوا هنا وذكّروا بعضكم بعضًا كيف ترجمتم في القصص السابقة أن يهوه أنقذ شخصًا من "يد" أعدائهم. أوقِفوا الاستماع إلى هذا التسجيل الصوتي هنا. </w:t>
      </w:r>
    </w:p>
    <w:p>
      <w:pPr>
        <w:bidi/>
      </w:pPr>
      <w:r>
        <w:rPr>
          <w:rtl/>
          <w:cs/>
          <w:lang w:val="ar_AE" w:bidi="ar_AE"/>
        </w:rPr>
      </w:r>
      <w:r>
        <w:rPr>
          <w:rtl/>
          <w:cs/>
          <w:lang w:val="ar_AE" w:bidi="ar_AE"/>
        </w:rPr>
        <w:t xml:space="preserve">يذكّر يهوه بني إسرائيل أيضًا بما أخبرهم به في الماضي. لقد أخبر يهوه بني إسرائيل سابقًا أنه هو إلههم الوحيد، وأنهم عندما جاؤوا إلى أرضهم الجديدة، كان ينبغي ألا يعبدوا أي آلهة زائفة. في هذه المرحلة من القصة، كان بنو إسرائيل قد طلبوا من يهوه أن يساعدهم فقط، لكنهم لم يتوبوا حقًا، ولم يُظهروا ندمهم على الطريقة التي أغضبوا بها يهوه. لهذا السبب، يذكّرهم يهوه بكل ما فعله من أجلهم. يريد يهوه أن يتذكر بنو إسرائيل عهدهم، أو اتفاقهم الخاص مع يهوه، وأن يتوبوا. </w:t>
      </w:r>
    </w:p>
    <w:p>
      <w:pPr>
        <w:bidi/>
      </w:pPr>
      <w:r>
        <w:rPr>
          <w:rtl/>
          <w:cs/>
          <w:lang w:val="ar_AE" w:bidi="ar_AE"/>
        </w:rPr>
      </w:r>
      <w:r>
        <w:rPr>
          <w:rtl/>
          <w:cs/>
          <w:lang w:val="ar_AE" w:bidi="ar_AE"/>
        </w:rPr>
        <w:t xml:space="preserve">كان يهوه لا يزال يتكلم عن طريق النبي، عندما أخبر بني إسرائيل أنهم لم يستمعوا إلى صوته. كانت هذه طريقة للإشارة إلى أن بني إسرائيل لم يطيعوا ما أوصاهم يهوه أن يفعلوا. </w:t>
      </w:r>
    </w:p>
    <w:p>
      <w:pPr>
        <w:bidi/>
      </w:pPr>
      <w:r>
        <w:rPr>
          <w:rtl/>
          <w:cs/>
          <w:lang w:val="ar_AE" w:bidi="ar_AE"/>
        </w:rPr>
      </w:r>
      <w:r>
        <w:rPr>
          <w:rtl/>
          <w:cs/>
          <w:lang w:val="ar_AE" w:bidi="ar_AE"/>
        </w:rPr>
        <w:t xml:space="preserve">والآن ينبغي للمجموعة إعداد مخطط قصة، أو الرسم، أو استعمال عناصر لتجسيد المقطع وتصوُّر أحداثه.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القضاة 6: 1–10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 xml:space="preserve">بنو إسرائيل </w:t>
      </w:r>
    </w:p>
    <w:p>
      <w:pPr>
        <w:pStyle w:val="ListBullet"/>
        <w:bidi/>
        <w:spacing w:line="240" w:lineRule="auto"/>
        <w:ind w:left="720"/>
      </w:pPr>
      <w:r>
        <w:rPr>
          <w:rtl/>
          <w:cs/>
          <w:lang w:val="ar_AE" w:bidi="ar_AE"/>
        </w:rPr>
      </w:r>
      <w:r>
        <w:rPr>
          <w:rtl/>
          <w:cs/>
          <w:lang w:val="ar_AE" w:bidi="ar_AE"/>
        </w:rPr>
        <w:t xml:space="preserve">المديانيون وغيرهم من الغُزاة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والنبي.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يبدأ بنو إسرائيل في فِعل ما قال عنه يهوه إنه شرير، مع أن يهوه أمرهم في المقاطع السابقة بألا يفعلوا ذلك.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واحد من بني إسرائيل: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لقد أغضب يهوه أنَّ بني إسرائيل بدأوا يعبدون آلهة زائفة مرة أخرى. كتأديب لهم، يشاء يهوه أن يتسلَّط على بني إسرائيل المديانيون، أي شعب أرض مديان، مدة سبع سنوات. يغزو المديانيون أرض بني إسرائيل مرارًا وتكرارًا، مع عماليق آخرين وسكان الصحراء الشرقية. ثم يأتي المديانيون والغزاة الآخرون بأعداد ضخمة وينصبون خيامًا ويقيمون في أرض بني إسرائيل لفترات طويلة.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واحد من الغُزاة المديانيين: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أينما يحل المديانيون والغزاة الآخرون، يهرب بنو إسرائيل إلى الكهوف والأماكن الآمنة الأخرى في التلال والجبال. كان بنو إسرائيل يختبئون في هذه الأماكن.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واحد من بني إسرائيل: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يأخذ الغزاة أو يدمِّرون طعام بني إسرائيل وحيواناتهم، ويفعل الغُزاة هذا في جميع أنحاء أرض بني إسرائيل، فيعاني جميع بني إسرائيل. يبدأ بنو إسرائيل في التضوُّر جوعًا ويصرخون إلى يهوه ليطلبوا منه مساعدتهم.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واحد من بني إسرائيل: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أرسل يهوه نبيًا لينقل رسالة إلى بني إسرائيل. يخبر النبي بني إسرائيل بما سيقوله لهم يهوه. لقد حرَّر يهوه بني إسرائيل عندما كانوا عبيدًا في مصر، ثم أخرجهم من مصر، وأنقذهم من جميع الذين أساؤوا إليهم واضطهدوهم. كما أعطى يهوه بني إسرائيل الأرض التي يسكنون فيها الآن. يُذكِّر يهوه بني إسرائيل بكل هذه الأمور.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النبي: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كما يُذكِّر يهوه بني إسرائيل بأنه قطع معهم عهداً أو اتفاقًا خاصًا في الماضي. وكان العهد أن يهوه سيكون إله بني إسرائيل الوحيد، وأن بني إسرائيل سيكونون شعبه المختار الخاص. كما يُذكِّر يهوه بني إسرائيل بالأمر الذي أوصاهم به في الماضي ألا يعبدوا أي آلهة أخرى، لكن يخبرهم يهوه أنهم لم يطيعوا هذه الوصية.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واحد من بني إسرائيل: "بمَ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القضاة 6: 1 - 10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بدأ </w:t>
      </w:r>
      <w:r>
        <w:rPr>
          <w:b/>
          <w:rtl/>
          <w:cs/>
          <w:lang w:val="ar_AE" w:bidi="ar_AE"/>
        </w:rPr>
        <w:t>بنو إسرائيل</w:t>
      </w:r>
      <w:r>
        <w:rPr>
          <w:rtl/>
          <w:cs/>
          <w:lang w:val="ar_AE" w:bidi="ar_AE"/>
        </w:rPr>
        <w:t xml:space="preserve"> في فِعل </w:t>
      </w:r>
      <w:r>
        <w:rPr>
          <w:b/>
          <w:rtl/>
          <w:cs/>
          <w:lang w:val="ar_AE" w:bidi="ar_AE"/>
        </w:rPr>
        <w:t>الشر</w:t>
      </w:r>
      <w:r>
        <w:rPr>
          <w:rtl/>
          <w:cs/>
          <w:lang w:val="ar_AE" w:bidi="ar_AE"/>
        </w:rPr>
        <w:t xml:space="preserve"> في عَينَي </w:t>
      </w:r>
      <w:r>
        <w:rPr>
          <w:b/>
          <w:rtl/>
          <w:cs/>
          <w:lang w:val="ar_AE" w:bidi="ar_AE"/>
        </w:rPr>
        <w:t>يهوه</w:t>
      </w:r>
      <w:r>
        <w:rPr>
          <w:rtl/>
          <w:cs/>
          <w:lang w:val="ar_AE" w:bidi="ar_AE"/>
        </w:rPr>
        <w:t xml:space="preserve">، أي ما كان شريرًا في عينَي يهوه، هذا يعني أنهم فعلوا ما قال عنه يهوه إنه شرير. استخدموا الكلمات ذاتها التي استخدمتموها من قبل لترجمة "شر" و "الإسرائيليون"، و "يهوه". لمزيد من المعلومات عن الكلمات: "الشر" و "الإسرائيليون"، و "يهوه"، راجعوا "قاموس الكلمات الرئيسية". </w:t>
      </w:r>
    </w:p>
    <w:p>
      <w:pPr>
        <w:bidi/>
      </w:pPr>
      <w:r>
        <w:rPr>
          <w:rtl/>
          <w:cs/>
          <w:lang w:val="ar_AE" w:bidi="ar_AE"/>
        </w:rPr>
      </w:r>
      <w:r>
        <w:rPr>
          <w:rtl/>
          <w:cs/>
          <w:lang w:val="ar_AE" w:bidi="ar_AE"/>
        </w:rPr>
        <w:t xml:space="preserve">سمح يهوه لشعب مديان بالمجيء ليضطهدوا بني إسرائيل، فهرب الإسرائيليون إلى </w:t>
      </w:r>
      <w:r>
        <w:rPr>
          <w:b/>
          <w:rtl/>
          <w:cs/>
          <w:lang w:val="ar_AE" w:bidi="ar_AE"/>
        </w:rPr>
        <w:t>الحصون</w:t>
      </w:r>
      <w:r>
        <w:rPr>
          <w:rtl/>
          <w:cs/>
          <w:lang w:val="ar_AE" w:bidi="ar_AE"/>
        </w:rPr>
        <w:t xml:space="preserve"> والكهوف في الجبال. والحِصن إما مدينة ذات أسوار قوية حولها، أو في هذه الحالة مكان قوي يمكن للناس الاختباء فيه والدفاع عن أنفسهم من أعدائهم. </w:t>
      </w:r>
    </w:p>
    <w:p>
      <w:pPr>
        <w:bidi/>
      </w:pPr>
      <w:r>
        <w:rPr>
          <w:rtl/>
          <w:cs/>
          <w:lang w:val="ar_AE" w:bidi="ar_AE"/>
        </w:rPr>
      </w:r>
      <w:r>
        <w:rPr>
          <w:rtl/>
          <w:cs/>
          <w:lang w:val="ar_AE" w:bidi="ar_AE"/>
        </w:rPr>
        <w:t xml:space="preserve">توقَّفوا هنا وناقشوا معًا الكلمة أو العبارة التي ستستخدمونها للتعبير عن "حصون". لمزيد من المعلومات، راجعوا الكلمة "حصون" في "قاموس الكلمات الرئيسية". أوقِفوا الاستماع إلى هذا التسجيل الصوتي هنا. </w:t>
      </w:r>
    </w:p>
    <w:p>
      <w:pPr>
        <w:bidi/>
      </w:pPr>
      <w:r>
        <w:rPr>
          <w:rtl/>
          <w:cs/>
          <w:lang w:val="ar_AE" w:bidi="ar_AE"/>
        </w:rPr>
      </w:r>
      <w:r>
        <w:rPr>
          <w:rtl/>
          <w:cs/>
          <w:lang w:val="ar_AE" w:bidi="ar_AE"/>
        </w:rPr>
        <w:t>يأخذ الغزاة أو يتلفون جميع محاصيل بني إسرائيل و</w:t>
      </w:r>
      <w:r>
        <w:rPr>
          <w:b/>
          <w:rtl/>
          <w:cs/>
          <w:lang w:val="ar_AE" w:bidi="ar_AE"/>
        </w:rPr>
        <w:t>غنمهم</w:t>
      </w:r>
      <w:r>
        <w:rPr>
          <w:rtl/>
          <w:cs/>
          <w:lang w:val="ar_AE" w:bidi="ar_AE"/>
        </w:rPr>
        <w:t>، و</w:t>
      </w:r>
      <w:r>
        <w:rPr>
          <w:b/>
          <w:rtl/>
          <w:cs/>
          <w:lang w:val="ar_AE" w:bidi="ar_AE"/>
        </w:rPr>
        <w:t>أبقارهم</w:t>
      </w:r>
      <w:r>
        <w:rPr>
          <w:rtl/>
          <w:cs/>
          <w:lang w:val="ar_AE" w:bidi="ar_AE"/>
        </w:rPr>
        <w:t>، و</w:t>
      </w:r>
      <w:r>
        <w:rPr>
          <w:b/>
          <w:rtl/>
          <w:cs/>
          <w:lang w:val="ar_AE" w:bidi="ar_AE"/>
        </w:rPr>
        <w:t>ثيرانهم</w:t>
      </w:r>
      <w:r>
        <w:rPr>
          <w:rtl/>
          <w:cs/>
          <w:lang w:val="ar_AE" w:bidi="ar_AE"/>
        </w:rPr>
        <w:t>، و</w:t>
      </w:r>
      <w:r>
        <w:rPr>
          <w:b/>
          <w:rtl/>
          <w:cs/>
          <w:lang w:val="ar_AE" w:bidi="ar_AE"/>
        </w:rPr>
        <w:t>حميرهم</w:t>
      </w:r>
      <w:r>
        <w:rPr>
          <w:rtl/>
          <w:cs/>
          <w:lang w:val="ar_AE" w:bidi="ar_AE"/>
        </w:rPr>
        <w:t>.</w:t>
      </w:r>
    </w:p>
    <w:p>
      <w:pPr>
        <w:bidi/>
      </w:pPr>
      <w:r>
        <w:rPr>
          <w:rtl/>
          <w:cs/>
          <w:lang w:val="ar_AE" w:bidi="ar_AE"/>
        </w:rPr>
      </w:r>
      <w:r>
        <w:rPr>
          <w:rtl/>
          <w:cs/>
          <w:lang w:val="ar_AE" w:bidi="ar_AE"/>
        </w:rPr>
        <w:t xml:space="preserve">توقّفوا وانظروا في المجموعة إلى صور الغنَم والثيران والأبقار والحمير. استخدموا الكلمات ذاتها التي استخدمتموها سابقًا لهذه الحيوانات. أوقِفوا الاستماع إلى هذا التسجيل الصوتي هنا. </w:t>
      </w:r>
    </w:p>
    <w:p>
      <w:pPr>
        <w:bidi/>
      </w:pPr>
      <w:r>
        <w:rPr>
          <w:rtl/>
          <w:cs/>
          <w:lang w:val="ar_AE" w:bidi="ar_AE"/>
        </w:rPr>
      </w:r>
      <w:r>
        <w:rPr>
          <w:rtl/>
          <w:cs/>
          <w:lang w:val="ar_AE" w:bidi="ar_AE"/>
        </w:rPr>
        <w:t xml:space="preserve">يُقارن المقطع الغُزاة </w:t>
      </w:r>
      <w:r>
        <w:rPr>
          <w:b/>
          <w:rtl/>
          <w:cs/>
          <w:lang w:val="ar_AE" w:bidi="ar_AE"/>
        </w:rPr>
        <w:t>بأسراب الجراد</w:t>
      </w:r>
      <w:r>
        <w:rPr>
          <w:rtl/>
          <w:cs/>
          <w:lang w:val="ar_AE" w:bidi="ar_AE"/>
        </w:rPr>
        <w:t xml:space="preserve"> وهي حشرات تأتي بأعداد هائلة وتأكل جميع الطعام وموارد الأرض. يأتي العديد من الغُزاة بمواشيهم، أو حيوانات </w:t>
      </w:r>
      <w:r>
        <w:rPr>
          <w:b/>
          <w:rtl/>
          <w:cs/>
          <w:lang w:val="ar_AE" w:bidi="ar_AE"/>
        </w:rPr>
        <w:t>مزارعهم</w:t>
      </w:r>
      <w:r>
        <w:rPr>
          <w:rtl/>
          <w:cs/>
          <w:lang w:val="ar_AE" w:bidi="ar_AE"/>
        </w:rPr>
        <w:t xml:space="preserve">، فيأكل كل من الغُزاة والمواشي جميع الأطعمة التي لدى بني إسرائيل. </w:t>
      </w:r>
    </w:p>
    <w:p>
      <w:pPr>
        <w:bidi/>
      </w:pPr>
      <w:r>
        <w:rPr>
          <w:rtl/>
          <w:cs/>
          <w:lang w:val="ar_AE" w:bidi="ar_AE"/>
        </w:rPr>
      </w:r>
      <w:r>
        <w:rPr>
          <w:rtl/>
          <w:cs/>
          <w:lang w:val="ar_AE" w:bidi="ar_AE"/>
        </w:rPr>
        <w:t xml:space="preserve">توقَّفوا هنا وناقشوا في المجموعة الكلمات أو العبارات التي ستستخدمونها للتعبير عن المواشي، أو الحيوانات المهمة، و "أسراب الجراد". أوقِفوا الاستماع إلى هذا التسجيل الصوتي هنا. </w:t>
      </w:r>
    </w:p>
    <w:p>
      <w:pPr>
        <w:bidi/>
      </w:pPr>
      <w:r>
        <w:rPr>
          <w:rtl/>
          <w:cs/>
          <w:lang w:val="ar_AE" w:bidi="ar_AE"/>
        </w:rPr>
      </w:r>
      <w:r>
        <w:rPr>
          <w:rtl/>
          <w:cs/>
          <w:lang w:val="ar_AE" w:bidi="ar_AE"/>
        </w:rPr>
        <w:t xml:space="preserve">يقول المقطع أنَّ الغُزاة ركبوا </w:t>
      </w:r>
      <w:r>
        <w:rPr>
          <w:b/>
          <w:rtl/>
          <w:cs/>
          <w:lang w:val="ar_AE" w:bidi="ar_AE"/>
        </w:rPr>
        <w:t>الجِمال</w:t>
      </w:r>
      <w:r>
        <w:rPr>
          <w:rtl/>
          <w:cs/>
          <w:lang w:val="ar_AE" w:bidi="ar_AE"/>
        </w:rPr>
        <w:t xml:space="preserve">، وهي حيوانات يستخدمها الناس لعبور مسافات طويلة في أراضي صحراوية. تكون أعداد الغُزاة والجِمال هائلة للغاية حتى أنَّ بني إسرائيل لا يستطيعون إحصاءها. </w:t>
      </w:r>
    </w:p>
    <w:p>
      <w:pPr>
        <w:bidi/>
      </w:pPr>
      <w:r>
        <w:rPr>
          <w:rtl/>
          <w:cs/>
          <w:lang w:val="ar_AE" w:bidi="ar_AE"/>
        </w:rPr>
      </w:r>
      <w:r>
        <w:rPr>
          <w:rtl/>
          <w:cs/>
          <w:lang w:val="ar_AE" w:bidi="ar_AE"/>
        </w:rPr>
        <w:t xml:space="preserve">توقفوا هنا وانظروا في المجموعة إلى صورة جِمال. ناقشوا الكلمة التي ستستخدمونها للتعبير عن "الجمَل". أوقِفوا الاستماع إلى هذا التسجيل الصوتي هنا. </w:t>
      </w:r>
    </w:p>
    <w:p>
      <w:pPr>
        <w:bidi/>
      </w:pPr>
      <w:r>
        <w:rPr>
          <w:rtl/>
          <w:cs/>
          <w:lang w:val="ar_AE" w:bidi="ar_AE"/>
        </w:rPr>
      </w:r>
      <w:r>
        <w:rPr>
          <w:rtl/>
          <w:cs/>
          <w:lang w:val="ar_AE" w:bidi="ar_AE"/>
        </w:rPr>
        <w:t xml:space="preserve">أرسل يهوه </w:t>
      </w:r>
      <w:r>
        <w:rPr>
          <w:b/>
          <w:rtl/>
          <w:cs/>
          <w:lang w:val="ar_AE" w:bidi="ar_AE"/>
        </w:rPr>
        <w:t>نبيًا</w:t>
      </w:r>
      <w:r>
        <w:rPr>
          <w:rtl/>
          <w:cs/>
          <w:lang w:val="ar_AE" w:bidi="ar_AE"/>
        </w:rPr>
        <w:t xml:space="preserve">، أو رسولًا مُختارًا، إلى بني إسرائيل لكي يوصل رسالة يهوه لهم. استخدموا الكلمة ذاتها التي استخدمتموها سابقًا لترجمة "نبي". لمزيدٍ من المعلومات عن النبي، انظروا "قاموس الكلمات الرئيسية". </w:t>
      </w:r>
    </w:p>
    <w:p>
      <w:pPr>
        <w:bidi/>
      </w:pPr>
      <w:r>
        <w:rPr>
          <w:rtl/>
          <w:cs/>
          <w:lang w:val="ar_AE" w:bidi="ar_AE"/>
        </w:rPr>
      </w:r>
      <w:r>
        <w:rPr>
          <w:rtl/>
          <w:cs/>
          <w:lang w:val="ar_AE" w:bidi="ar_AE"/>
        </w:rPr>
        <w:t xml:space="preserve">يُخبر النبي بني إسرائيل ما يريد يهوه، </w:t>
      </w:r>
      <w:r>
        <w:rPr>
          <w:b/>
          <w:rtl/>
          <w:cs/>
          <w:lang w:val="ar_AE" w:bidi="ar_AE"/>
        </w:rPr>
        <w:t>إله</w:t>
      </w:r>
      <w:r>
        <w:rPr>
          <w:rtl/>
          <w:cs/>
          <w:lang w:val="ar_AE" w:bidi="ar_AE"/>
        </w:rPr>
        <w:t xml:space="preserve"> إسرائيل، أنْ يقول لهُم. تعني عبارة "إله إسرائيل" أنَّ يهوه هو إله إسرائيل، المُختلف عن كل الآلهة الأخرى التي تعبدها الشعوب التي تسكن بالقرب من بني إسرائيل. استخدموا الكلمة ذاتها التي استخدمتموها سابقًا لترجمة لفظ "الله". لمزيد من المعلومات حول الكلمة "الله"، ارجعوا إلى "قاموس الكلمات الرئيسية". </w:t>
      </w:r>
    </w:p>
    <w:p>
      <w:pPr>
        <w:bidi/>
      </w:pPr>
      <w:r>
        <w:rPr>
          <w:rtl/>
          <w:cs/>
          <w:lang w:val="ar_AE" w:bidi="ar_AE"/>
        </w:rPr>
      </w:r>
      <w:r>
        <w:rPr>
          <w:rtl/>
          <w:cs/>
          <w:lang w:val="ar_AE" w:bidi="ar_AE"/>
        </w:rPr>
        <w:t xml:space="preserve">خلَّص يهوه بني إسرائيل من </w:t>
      </w:r>
      <w:r>
        <w:rPr>
          <w:b/>
          <w:rtl/>
          <w:cs/>
          <w:lang w:val="ar_AE" w:bidi="ar_AE"/>
        </w:rPr>
        <w:t>العبودية</w:t>
      </w:r>
      <w:r>
        <w:rPr>
          <w:rtl/>
          <w:cs/>
          <w:lang w:val="ar_AE" w:bidi="ar_AE"/>
        </w:rPr>
        <w:t xml:space="preserve"> في مصر. تقول بعض الترجمات أنَّ يهوه أخرج بني إسرائيل من أرض العبودية. تقول ترجمات أخرى أنَّ يهوه أخرج بني إسرائيل من بيت العبودية، أو خلَّصهم من قيودهم. كل هذه طُرُق للإشارة إلى الوقت عندما استعبد المصريون بني إسرائيل. </w:t>
      </w:r>
    </w:p>
    <w:p>
      <w:pPr>
        <w:bidi/>
      </w:pPr>
      <w:r>
        <w:rPr>
          <w:rtl/>
          <w:cs/>
          <w:lang w:val="ar_AE" w:bidi="ar_AE"/>
        </w:rPr>
      </w:r>
      <w:r>
        <w:rPr>
          <w:rtl/>
          <w:cs/>
          <w:lang w:val="ar_AE" w:bidi="ar_AE"/>
        </w:rPr>
        <w:t xml:space="preserve">توقّفوا هنا وناقشوا معًا الكلمة أو العبارة التي ستستخدمونها للتعبير عن الكلمة "عبد". إذا كنتم قد ترجمتم هذا التعبير فعلًا في سِفر آخر من الكتاب المُقدَّس، استخدموا الكلمة ذاتها التي استخدمتموها هناك. ولمزيد من المعلومات عن الكلمة "عبد"، راجعوا "قاموس الكلمات الرئيسية". أوقِفوا الاستماع إلى هذا التسجيل الصوتي هنا. </w:t>
      </w:r>
    </w:p>
    <w:p>
      <w:pPr>
        <w:bidi/>
      </w:pPr>
      <w:r>
        <w:rPr>
          <w:rtl/>
          <w:cs/>
          <w:lang w:val="ar_AE" w:bidi="ar_AE"/>
        </w:rPr>
      </w:r>
      <w:r>
        <w:rPr>
          <w:rtl/>
          <w:cs/>
          <w:lang w:val="ar_AE" w:bidi="ar_AE"/>
        </w:rPr>
        <w:t xml:space="preserve">تذكر رسالة النبي من يهوه أنه أعطى بني إسرائيل وصية. قال يهوه أنه إله إسرائيل، وينبغي لهم ألا يخافوا أو يُقدِّسوا أو يعبدوا </w:t>
      </w:r>
      <w:r>
        <w:rPr>
          <w:b/>
          <w:rtl/>
          <w:cs/>
          <w:lang w:val="ar_AE" w:bidi="ar_AE"/>
        </w:rPr>
        <w:t>الآلهة</w:t>
      </w:r>
      <w:r>
        <w:rPr>
          <w:rtl/>
          <w:cs/>
          <w:lang w:val="ar_AE" w:bidi="ar_AE"/>
        </w:rPr>
        <w:t xml:space="preserve"> المزيفة التي للأموريين الذين يعيشون في الأرض. استخدموا الكلمة ذاتها لتَرْجَمَة "آلهة" كما استخدمتم من قبل. لمزيد من المعلومات حول الكلمة "آلهة، ارجعوا إلى "قاموس الكلمات الرئيسية". </w:t>
      </w:r>
    </w:p>
    <w:p>
      <w:pPr>
        <w:bidi/>
      </w:pPr>
      <w:r>
        <w:rPr>
          <w:rtl/>
          <w:cs/>
          <w:lang w:val="ar_AE" w:bidi="ar_AE"/>
        </w:rPr>
      </w:r>
      <w:r>
        <w:rPr>
          <w:rtl/>
          <w:cs/>
          <w:lang w:val="ar_AE" w:bidi="ar_AE"/>
        </w:rPr>
        <w:t xml:space="preserve">لكن بني إسرائيل لم ينصتوا إلى صوت يهوه. تعني الكلمة "صوت" هنا وصية يهوه. أن تقولوا لم ينصت بنو إسرائيل لصوت يهوه يعني أنهم لم يطيعوا وصية يهوه ألا يعبدوا آلهة زائفة.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6:11–27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6: 11–27 واحفظوا هذا المقطع في قلوبكم. </w:t>
      </w:r>
    </w:p>
    <w:p>
      <w:pPr>
        <w:bidi/>
      </w:pPr>
      <w:r>
        <w:rPr>
          <w:rtl/>
          <w:cs/>
          <w:lang w:val="ar_AE" w:bidi="ar_AE"/>
        </w:rPr>
      </w:r>
      <w:r>
        <w:rPr>
          <w:rtl/>
          <w:cs/>
          <w:lang w:val="ar_AE" w:bidi="ar_AE"/>
        </w:rPr>
        <w:t xml:space="preserve">استمعوا إلى نسخة صوتية من سِفر القضاة 6: 11–27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في المجموعة: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القضاة 6: 11 - 27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المقطع السابق، بدأ بنو إسرائيل مرة أخرى في عبادة آلهة مزيفة. أغضب هذا يهوه، الإله الحقيقي الوحيد. عاقب يهوه بني إسرائيل عندما شاء أنْ يضطهدهم المديانيون وشعوب أجنبية أخرى. يستمر المديانيون والشعوب الغريبة الأخرى في المجيء إلى الأراضي الإسرائيلية والاستيلاء على جميع الأطعمة والحيوانات، حتى أنَّ بني إسرائيل بدأوا يتضوَّرون جوعًا. </w:t>
      </w:r>
    </w:p>
    <w:p>
      <w:pPr>
        <w:bidi/>
      </w:pPr>
      <w:r>
        <w:rPr>
          <w:rtl/>
          <w:cs/>
          <w:lang w:val="ar_AE" w:bidi="ar_AE"/>
        </w:rPr>
      </w:r>
      <w:r>
        <w:rPr>
          <w:rtl/>
          <w:cs/>
          <w:lang w:val="ar_AE" w:bidi="ar_AE"/>
        </w:rPr>
        <w:t xml:space="preserve">في القصة السابقة، ترجَّى بنو إسرائيل يهوه لكي يساعدهم. تبدأ هذه القصة عندما يأتي ملاك يهوه لزيارة رجُل إسرائيلي اسمه جدعون. إنَّ ملاك "يهوه" هو ملاك خاص يتكلَّم بسُلطان عظيم وكأن يهوه ذاته يتكلَّم. </w:t>
      </w:r>
    </w:p>
    <w:p>
      <w:pPr>
        <w:bidi/>
      </w:pPr>
      <w:r>
        <w:rPr>
          <w:rtl/>
          <w:cs/>
          <w:lang w:val="ar_AE" w:bidi="ar_AE"/>
        </w:rPr>
      </w:r>
      <w:r>
        <w:rPr>
          <w:rtl/>
          <w:cs/>
          <w:lang w:val="ar_AE" w:bidi="ar_AE"/>
        </w:rPr>
        <w:t xml:space="preserve">يجلس ملاك يهوه تحت شجرة. تسميها بعض الترجمات شجرة البلوط. تُطلق ترجمات أخرى عليها اسم شجرة البَطمة. </w:t>
      </w:r>
    </w:p>
    <w:p>
      <w:pPr>
        <w:bidi/>
      </w:pPr>
      <w:r>
        <w:rPr>
          <w:rtl/>
          <w:cs/>
          <w:lang w:val="ar_AE" w:bidi="ar_AE"/>
        </w:rPr>
      </w:r>
      <w:r>
        <w:rPr>
          <w:rtl/>
          <w:cs/>
          <w:lang w:val="ar_AE" w:bidi="ar_AE"/>
        </w:rPr>
        <w:t xml:space="preserve">توقّفوا هنا وانظروا معًا إلى صورة شجرة البلوط. أوقِفوا الاستماع إلى هذا التسجيل الصوتي هنا. </w:t>
      </w:r>
    </w:p>
    <w:p>
      <w:pPr>
        <w:bidi/>
      </w:pPr>
      <w:r>
        <w:rPr>
          <w:rtl/>
          <w:cs/>
          <w:lang w:val="ar_AE" w:bidi="ar_AE"/>
        </w:rPr>
      </w:r>
      <w:r>
        <w:rPr>
          <w:rtl/>
          <w:cs/>
          <w:lang w:val="ar_AE" w:bidi="ar_AE"/>
        </w:rPr>
        <w:t xml:space="preserve">إنَّ الشجرة التي يجلس تحتها الملاك هي في مدينة تُدعى عُفرة". تنتمي الشجرة لرجُل اسمه "يوآش"، الذي كان أبيعزري، ويعني أنه كان من نسل شخص يُدعَى أبيعزر. </w:t>
      </w:r>
    </w:p>
    <w:p>
      <w:pPr>
        <w:bidi/>
      </w:pPr>
      <w:r>
        <w:rPr>
          <w:rtl/>
          <w:cs/>
          <w:lang w:val="ar_AE" w:bidi="ar_AE"/>
        </w:rPr>
      </w:r>
      <w:r>
        <w:rPr>
          <w:rtl/>
          <w:cs/>
          <w:lang w:val="ar_AE" w:bidi="ar_AE"/>
        </w:rPr>
        <w:t xml:space="preserve">يأتي ملاك يهوه في أثناء تذرية جدعون، ابن يوآش، للحنطة. </w:t>
      </w:r>
    </w:p>
    <w:p>
      <w:pPr>
        <w:bidi/>
      </w:pPr>
      <w:r>
        <w:rPr>
          <w:rtl/>
          <w:cs/>
          <w:lang w:val="ar_AE" w:bidi="ar_AE"/>
        </w:rPr>
      </w:r>
      <w:r>
        <w:rPr>
          <w:rtl/>
          <w:cs/>
          <w:lang w:val="ar_AE" w:bidi="ar_AE"/>
        </w:rPr>
        <w:t xml:space="preserve">توقفوا هنا وانظروا في المجموعة إلى صورة عيدان من الحنطة وصورة حبوب الحنطة. أوقِفوا الاستماع إلى هذا التسجيل الصوتي هنا. </w:t>
      </w:r>
    </w:p>
    <w:p>
      <w:pPr>
        <w:bidi/>
      </w:pPr>
      <w:r>
        <w:rPr>
          <w:rtl/>
          <w:cs/>
          <w:lang w:val="ar_AE" w:bidi="ar_AE"/>
        </w:rPr>
      </w:r>
      <w:r>
        <w:rPr>
          <w:rtl/>
          <w:cs/>
          <w:lang w:val="ar_AE" w:bidi="ar_AE"/>
        </w:rPr>
        <w:t xml:space="preserve">يدرس جدعون الحنطة في معصرةٍ تحت شجرة البُطمة. لم تكُن المعصرة المكان المعتاد للقيام بمثل هذا العمَل. كانت المعصرة حُفرة مُربعة أو مستديرة تحت الأرض. كان الناس يستخدمون المعصرة لعمَل الخمر. يدرس جدعون الحنطة في المعصرة تحت شجرة البُطمة حتى لا يشاهده المديانيون فيسرقون حبوب الحنطة لأنفسهم. </w:t>
      </w:r>
    </w:p>
    <w:p>
      <w:pPr>
        <w:bidi/>
      </w:pPr>
      <w:r>
        <w:rPr>
          <w:rtl/>
          <w:cs/>
          <w:lang w:val="ar_AE" w:bidi="ar_AE"/>
        </w:rPr>
      </w:r>
      <w:r>
        <w:rPr>
          <w:rtl/>
          <w:cs/>
          <w:lang w:val="ar_AE" w:bidi="ar_AE"/>
        </w:rPr>
        <w:t xml:space="preserve">توقّفوا هنا وانظروا في المجموعة إلى صورة معصرة. أوقِفوا الاستماع إلى هذا التسجيل الصوتي هنا. </w:t>
      </w:r>
    </w:p>
    <w:p>
      <w:pPr>
        <w:bidi/>
      </w:pPr>
      <w:r>
        <w:rPr>
          <w:rtl/>
          <w:cs/>
          <w:lang w:val="ar_AE" w:bidi="ar_AE"/>
        </w:rPr>
      </w:r>
      <w:r>
        <w:rPr>
          <w:rtl/>
          <w:cs/>
          <w:lang w:val="ar_AE" w:bidi="ar_AE"/>
        </w:rPr>
        <w:t xml:space="preserve">يأتي ملاك الرب أمام جدعون ويقول إن يهوه معه، مما يعني أنه سيباركه ويساعده. يسأل جدعون كيف يمكن أن يكون يهوه مع بني إسرائيل فعلًا، لأن أشياء رهيبة كثيرة حدثت لبني إسرائيل، </w:t>
      </w:r>
    </w:p>
    <w:p>
      <w:pPr>
        <w:bidi/>
      </w:pPr>
      <w:r>
        <w:rPr>
          <w:rtl/>
          <w:cs/>
          <w:lang w:val="ar_AE" w:bidi="ar_AE"/>
        </w:rPr>
      </w:r>
      <w:r>
        <w:rPr>
          <w:rtl/>
          <w:cs/>
          <w:lang w:val="ar_AE" w:bidi="ar_AE"/>
        </w:rPr>
        <w:t xml:space="preserve">كما يسأل جدعون الملاك لماذا لم يفعل يهوه أي أفعال عظيمة وعجيبة لمساعدة بني إسرائيل، يذكِّر جدعون الملاك أيضًا بأن أجداده تحدثوا عن الوقت الذي أنقذ فيه يهوه بني إسرائيل من العبودية في مصر، لكن يقول جدعون الآن إن يهوه تخلَّى عن بني إسرائيل وسمح لهم بالسقوط في يد المديانيين، أي تحت سُلطتهم. </w:t>
      </w:r>
    </w:p>
    <w:p>
      <w:pPr>
        <w:bidi/>
      </w:pPr>
      <w:r>
        <w:rPr>
          <w:rtl/>
          <w:cs/>
          <w:lang w:val="ar_AE" w:bidi="ar_AE"/>
        </w:rPr>
      </w:r>
      <w:r>
        <w:rPr>
          <w:rtl/>
          <w:cs/>
          <w:lang w:val="ar_AE" w:bidi="ar_AE"/>
        </w:rPr>
        <w:t xml:space="preserve">حينئذ، يلتفت يهوه إلى جدعون ويتكلَّم. تذكر القصة هنا "يهوه"، وليس "ملاك يهوه". ربما يكون هذا تذكيرًا بأن يهوه ذاته تكلَّم عن طريق الملاك، أو قد يعني أنه يظهر أمام جدعون في شكل ملاك. لكن في كلتا الحالتَين، فإن الكلمات هي كلمات يهوه. يطلب يهوه من جدعون أن يذهب ويخلِّص إسرائيل من يد المديانيين، أو من قوة المديانيين. يقول يهوه إنه هو مَن يُرسل جدعون ليفعل هذا. </w:t>
      </w:r>
    </w:p>
    <w:p>
      <w:pPr>
        <w:bidi/>
      </w:pPr>
      <w:r>
        <w:rPr>
          <w:rtl/>
          <w:cs/>
          <w:lang w:val="ar_AE" w:bidi="ar_AE"/>
        </w:rPr>
      </w:r>
      <w:r>
        <w:rPr>
          <w:rtl/>
          <w:cs/>
          <w:lang w:val="ar_AE" w:bidi="ar_AE"/>
        </w:rPr>
        <w:t xml:space="preserve">يسأل جدعون كيف يكون من الممكن أن يخلِّص إسرائيل، لأن عشيرته أو عائلته هي الأضعف في سِبط مَنَسَّى، ولأنه هو الأصغر أو أقل أفراد عائلته أهمية. في ثقافة جدعون، كان أفراد الأسرة الأكبر سنًا، مثل الأبُ أو الجَدّ، هُم عادةً الذين يتحملون مسؤولية قيادة الآخرين. يندهش جدعون لأن يهوه يريده أن يقود الآخرين، بالرغْم من أنه كان أصغر عضو في عائلته. </w:t>
      </w:r>
    </w:p>
    <w:p>
      <w:pPr>
        <w:bidi/>
      </w:pPr>
      <w:r>
        <w:rPr>
          <w:rtl/>
          <w:cs/>
          <w:lang w:val="ar_AE" w:bidi="ar_AE"/>
        </w:rPr>
      </w:r>
      <w:r>
        <w:rPr>
          <w:rtl/>
          <w:cs/>
          <w:lang w:val="ar_AE" w:bidi="ar_AE"/>
        </w:rPr>
        <w:t xml:space="preserve">توقفوا هنا وناقشوا هذا السؤال معًا: احكوا قصة عن وقت لم يبدو فيه شخصٌ موهوبًا أو مهمًا، فاجأ الناس عندما فعل شيئًا عظيمًا أو مهمًا. أوقِفوا الاستماع إلى هذا التسجيل الصوتي هنا. </w:t>
      </w:r>
    </w:p>
    <w:p>
      <w:pPr>
        <w:bidi/>
      </w:pPr>
      <w:r>
        <w:rPr>
          <w:rtl/>
          <w:cs/>
          <w:lang w:val="ar_AE" w:bidi="ar_AE"/>
        </w:rPr>
      </w:r>
      <w:r>
        <w:rPr>
          <w:rtl/>
          <w:cs/>
          <w:lang w:val="ar_AE" w:bidi="ar_AE"/>
        </w:rPr>
        <w:t xml:space="preserve">يقول يهوه إنه سيكون مع جدعون، وأنَّ جدعون سيكون قادرًا على هزيمة جميع المديانيين بسهولة كما لو كان قد قاتل رجُلًا واحدًا. يطلب جدعون من يهوه أن يعطي علامة، أو طريقة ليثبت له أنه هو الذي يتحدث معه حقًا، كما يطلب من ملاك يهوه أن ينتظر في ذلك المكان حتى يخرج لإعداد هدية ليهوه. يقدم جدعون هِبَة الطعام هذه لسببَين. أنْ تُظهر كرَم الضيافة للزوار، كان أمرًا مهمًا في ثقافة جدعون، وهو يأمل في تقديم الطعام لزائره ليُسهِّل عليه إعطاء علامة له. السبب الآخر الذي يعرض جدعون الهدية لأجله هو أنه يريد أن يرى كيف سيكون رد فعل هذا الزائر تجاه الهدية. سيساعد رد فعل الزائر جدعون في معرفة هويته. يوافق ملاك يهوه على الانتظار حتى يُعد جدعون الهدية. </w:t>
      </w:r>
    </w:p>
    <w:p>
      <w:pPr>
        <w:bidi/>
      </w:pPr>
      <w:r>
        <w:rPr>
          <w:rtl/>
          <w:cs/>
          <w:lang w:val="ar_AE" w:bidi="ar_AE"/>
        </w:rPr>
      </w:r>
      <w:r>
        <w:rPr>
          <w:rtl/>
          <w:cs/>
          <w:lang w:val="ar_AE" w:bidi="ar_AE"/>
        </w:rPr>
        <w:t xml:space="preserve">توقفوا هنا وناقشوا هذا السؤال معًا: في ثقافتكم، ما أنواع الأفعال أو العادات التي يجب أن تتَّبعونها للتأكد من أن الشخص يخبركم بالحقيقة؟ أوقِفوا الاستماع إلى هذا التسجيل الصوتي هنا. </w:t>
      </w:r>
    </w:p>
    <w:p>
      <w:pPr>
        <w:bidi/>
      </w:pPr>
      <w:r>
        <w:rPr>
          <w:rtl/>
          <w:cs/>
          <w:lang w:val="ar_AE" w:bidi="ar_AE"/>
        </w:rPr>
      </w:r>
      <w:r>
        <w:rPr>
          <w:rtl/>
          <w:cs/>
          <w:lang w:val="ar_AE" w:bidi="ar_AE"/>
        </w:rPr>
        <w:t xml:space="preserve">يدخل جدعون إلى بيته ويعد ماعزًا صغيرًا، أي يذبح الماعز، ويطهي لحمه. كانت الماعز حيوانات مهمة بالنسبة لبني إسرائيل. كانت الماعز تُوفِّر كلًا من اللَبَن ليشرب بنو إسرائيل واللحم ليأكلوا. كان ماعز صغير بِرُمَّته يمثِّل كَمَيَّة كبيرة من الطعام. </w:t>
      </w:r>
    </w:p>
    <w:p>
      <w:pPr>
        <w:bidi/>
      </w:pPr>
      <w:r>
        <w:rPr>
          <w:rtl/>
          <w:cs/>
          <w:lang w:val="ar_AE" w:bidi="ar_AE"/>
        </w:rPr>
      </w:r>
      <w:r>
        <w:rPr>
          <w:rtl/>
          <w:cs/>
          <w:lang w:val="ar_AE" w:bidi="ar_AE"/>
        </w:rPr>
        <w:t xml:space="preserve">توقّفوا هنا وانظروا في المجموعة إلى صورة ماعز. أوقِفوا الاستماع إلى هذا التسجيل الصوتي هنا. </w:t>
      </w:r>
    </w:p>
    <w:p>
      <w:pPr>
        <w:bidi/>
      </w:pPr>
      <w:r>
        <w:rPr>
          <w:rtl/>
          <w:cs/>
          <w:lang w:val="ar_AE" w:bidi="ar_AE"/>
        </w:rPr>
      </w:r>
      <w:r>
        <w:rPr>
          <w:rtl/>
          <w:cs/>
          <w:lang w:val="ar_AE" w:bidi="ar_AE"/>
        </w:rPr>
        <w:t xml:space="preserve">يعد جدعون أيضًا فطيرًا، أو خبزًا دون خمير. يستخدم جدعون إيفة من الدقيق لصنع الخبز. تتجاوز إيفة الدقيق ما بين 13 و23 كيلوغرامًا من الدقيق، وهذا الدقيق كان كَمَيَّة كبيرة من الخبز. </w:t>
      </w:r>
    </w:p>
    <w:p>
      <w:pPr>
        <w:bidi/>
      </w:pPr>
      <w:r>
        <w:rPr>
          <w:rtl/>
          <w:cs/>
          <w:lang w:val="ar_AE" w:bidi="ar_AE"/>
        </w:rPr>
      </w:r>
      <w:r>
        <w:rPr>
          <w:rtl/>
          <w:cs/>
          <w:lang w:val="ar_AE" w:bidi="ar_AE"/>
        </w:rPr>
        <w:t xml:space="preserve">توقَّفوا هنا وانظروا في المجموعة معًا إلى صورة خُبز فطير. أوقِفوا الاستماع إلى هذا التسجيل الصوتي هنا. </w:t>
      </w:r>
    </w:p>
    <w:p>
      <w:pPr>
        <w:bidi/>
      </w:pPr>
      <w:r>
        <w:rPr>
          <w:rtl/>
          <w:cs/>
          <w:lang w:val="ar_AE" w:bidi="ar_AE"/>
        </w:rPr>
      </w:r>
      <w:r>
        <w:rPr>
          <w:rtl/>
          <w:cs/>
          <w:lang w:val="ar_AE" w:bidi="ar_AE"/>
        </w:rPr>
        <w:t xml:space="preserve">يضع جدعون لحم الماعز في سُلَّة، ويضع المَرَق في وعاء، والمرَق هو الماء الذي طبَخ فيه جدعون اللحم. </w:t>
      </w:r>
    </w:p>
    <w:p>
      <w:pPr>
        <w:bidi/>
      </w:pPr>
      <w:r>
        <w:rPr>
          <w:rtl/>
          <w:cs/>
          <w:lang w:val="ar_AE" w:bidi="ar_AE"/>
        </w:rPr>
      </w:r>
      <w:r>
        <w:rPr>
          <w:rtl/>
          <w:cs/>
          <w:lang w:val="ar_AE" w:bidi="ar_AE"/>
        </w:rPr>
        <w:t xml:space="preserve">توقفوا هنا وانظروا في المجموعة صورة وعاء به مَرَق. أوقِفوا الاستماع إلى هذا التسجيل الصوتي هنا. </w:t>
      </w:r>
    </w:p>
    <w:p>
      <w:pPr>
        <w:bidi/>
      </w:pPr>
      <w:r>
        <w:rPr>
          <w:rtl/>
          <w:cs/>
          <w:lang w:val="ar_AE" w:bidi="ar_AE"/>
        </w:rPr>
      </w:r>
      <w:r>
        <w:rPr>
          <w:rtl/>
          <w:cs/>
          <w:lang w:val="ar_AE" w:bidi="ar_AE"/>
        </w:rPr>
        <w:t xml:space="preserve">يأخذ جدعون اللحم المطبوخ، والمَرَق في الوعاء والفطير، إلى المعصرة تحت الشجرة ويُريها لملاك يهوه. يأمر ملاك يهوه جدعون أن يضع اللحم والفطير على صخرة، وأن يسكب المرق عليهما. بعد أن يفعل جدعون ذلك، يلمس ملاك يهوه اللحم والفطير بطرف عصا. يشتعل النار في اللحم والفطير وتحرق النار اللحم والخبز بالكامل. ثم يختفي ملاك يهوه. </w:t>
      </w:r>
    </w:p>
    <w:p>
      <w:pPr>
        <w:bidi/>
      </w:pPr>
      <w:r>
        <w:rPr>
          <w:rtl/>
          <w:cs/>
          <w:lang w:val="ar_AE" w:bidi="ar_AE"/>
        </w:rPr>
      </w:r>
      <w:r>
        <w:rPr>
          <w:rtl/>
          <w:cs/>
          <w:lang w:val="ar_AE" w:bidi="ar_AE"/>
        </w:rPr>
        <w:t xml:space="preserve">يفهم جدعون الآن تمامًا أن ملاك يهوه هو الذي تحدث إليه طوال هذا الوقت. كان جدعون خائفًا للغاية لأنه رأى ملاك يهوه. كان الناس في ثقافة جدعون يعتقدون أنه إذا رأى شخص يهوه وجهًا لوجه، يموت. لكن صوت يهوه يخبر جدعون ألا يخاف، ويؤكد له أنه لن يموت. </w:t>
      </w:r>
    </w:p>
    <w:p>
      <w:pPr>
        <w:bidi/>
      </w:pPr>
      <w:r>
        <w:rPr>
          <w:rtl/>
          <w:cs/>
          <w:lang w:val="ar_AE" w:bidi="ar_AE"/>
        </w:rPr>
      </w:r>
      <w:r>
        <w:rPr>
          <w:rtl/>
          <w:cs/>
          <w:lang w:val="ar_AE" w:bidi="ar_AE"/>
        </w:rPr>
        <w:t xml:space="preserve">بعد ذلك يبني جدعون مذبحًا ليهوه. كان المذبح مكانًا يذبح ويحرق فيه بنو إسرائيل الحيوانات أو البَخُور ذبيحة ليهوه. يكرس جدعون هذا المذبح ليهوه ويسمِّيه "يهوه سلام". يقول الراوي إن المذبح لا يزال هناك في مدينة عَفْرَةِ. هذا يعني أن المذبح كان لا يزال قائمًا في الوقت الذي يروي فيه الراوي القصة. </w:t>
      </w:r>
    </w:p>
    <w:p>
      <w:pPr>
        <w:bidi/>
      </w:pPr>
      <w:r>
        <w:rPr>
          <w:rtl/>
          <w:cs/>
          <w:lang w:val="ar_AE" w:bidi="ar_AE"/>
        </w:rPr>
      </w:r>
      <w:r>
        <w:rPr>
          <w:rtl/>
          <w:cs/>
          <w:lang w:val="ar_AE" w:bidi="ar_AE"/>
        </w:rPr>
        <w:t xml:space="preserve">توقَّفوا هنا وانظروا معًا في المجموعة صورة مذبح. أوقِفوا الاستماع إلى هذا التسجيل الصوتي هنا. </w:t>
      </w:r>
    </w:p>
    <w:p>
      <w:pPr>
        <w:bidi/>
      </w:pPr>
      <w:r>
        <w:rPr>
          <w:rtl/>
          <w:cs/>
          <w:lang w:val="ar_AE" w:bidi="ar_AE"/>
        </w:rPr>
      </w:r>
      <w:r>
        <w:rPr>
          <w:rtl/>
          <w:cs/>
          <w:lang w:val="ar_AE" w:bidi="ar_AE"/>
        </w:rPr>
        <w:t xml:space="preserve">في تلك الليلة، يتحدَّث صوت يهوه إلى جدعون مرة أخرى. يأمر يهوه جدعون أن يأخذ الثور الذي يخُص أبيه. كان هذا الثور بقرة ذكر مكتمل النمو. كانت الثيران حيوانات قوية للغاية، وكان بنو إسرائيل يقدرونها تقديرًا بالغًا. كان بنو إسرائيل يستخدمون الثيران للاضطلاع بأعمال صعبة، مثل حمل الأشياء الثقيلة. ربما يأمر يهوه جدعون أيضًا أن يأخذ ثورًا آخر صغيرًا، عمره سبع سنوات، يملكه أيضًا أبوه. </w:t>
      </w:r>
    </w:p>
    <w:p>
      <w:pPr>
        <w:bidi/>
      </w:pPr>
      <w:r>
        <w:rPr>
          <w:rtl/>
          <w:cs/>
          <w:lang w:val="ar_AE" w:bidi="ar_AE"/>
        </w:rPr>
      </w:r>
      <w:r>
        <w:rPr>
          <w:rtl/>
          <w:cs/>
          <w:lang w:val="ar_AE" w:bidi="ar_AE"/>
        </w:rPr>
        <w:t xml:space="preserve">توقفوا هنا وانظروا معًا في المجموعة إلى صورة ثور. أوقِفوا الاستماع إلى هذا التسجيل الصوتي هنا. </w:t>
      </w:r>
    </w:p>
    <w:p>
      <w:pPr>
        <w:bidi/>
      </w:pPr>
      <w:r>
        <w:rPr>
          <w:rtl/>
          <w:cs/>
          <w:lang w:val="ar_AE" w:bidi="ar_AE"/>
        </w:rPr>
      </w:r>
      <w:r>
        <w:rPr>
          <w:rtl/>
          <w:cs/>
          <w:lang w:val="ar_AE" w:bidi="ar_AE"/>
        </w:rPr>
        <w:t xml:space="preserve">يأمر يهوه جدعون أن يهدم مذبح البَعل الذي يخص أبيه. كان بَعْل هو الاسم الذي أطلقه الكنعانيون والشعوب الأخرى على الآلهة الزائفة الذكور. كان الكنعانيون يعتقدون أن بعل يتحكم في الرياح والمطر، وأنه مَن تسبَّب في (نمو) الطعام والمحاصيل في الحقول. كان العديد من بني إسرائيل قد بدأوا يعبدون البعل وآلهة زائفة أخرى. تعبد عائلة جدعون هذه الآلهة أيضًا. لهذا السبب كان لأبي جدعون مذبح مخصَّص للبعل. غضب يهوه لأن بني إسرائيل كانوا يعبدون البَعل، لأنه لم يكن حقيقيًا. كان يهوه يتحكم في المطر والرياح، وكان هو الذي تسبَّب في (نمو) الطعام والمحاصيل، وليس البَعْل. لهذا السبب يريد يهوه أن يدمر جدعون مذبح البَعْل هذا. </w:t>
      </w:r>
    </w:p>
    <w:p>
      <w:pPr>
        <w:bidi/>
      </w:pPr>
      <w:r>
        <w:rPr>
          <w:rtl/>
          <w:cs/>
          <w:lang w:val="ar_AE" w:bidi="ar_AE"/>
        </w:rPr>
      </w:r>
      <w:r>
        <w:rPr>
          <w:rtl/>
          <w:cs/>
          <w:lang w:val="ar_AE" w:bidi="ar_AE"/>
        </w:rPr>
        <w:t xml:space="preserve">يأمر يهوه جدعون أيضًا أن يقطع السارية، أي عمود السارية، الذي يقف بجوار مذبح البَعْل. كان "عشتاروث" اسم إلهه زائفة كان الكنعانيون يعبدونها، وكما يريد يهوه أن يدمر جدعون مذبح البعل، يريد أيضًا من جدعون أن يدمر عمود السارية الذي لعشتاروث. </w:t>
      </w:r>
    </w:p>
    <w:p>
      <w:pPr>
        <w:bidi/>
      </w:pPr>
      <w:r>
        <w:rPr>
          <w:rtl/>
          <w:cs/>
          <w:lang w:val="ar_AE" w:bidi="ar_AE"/>
        </w:rPr>
      </w:r>
      <w:r>
        <w:rPr>
          <w:rtl/>
          <w:cs/>
          <w:lang w:val="ar_AE" w:bidi="ar_AE"/>
        </w:rPr>
        <w:t xml:space="preserve">يأمر يهوه جدعون أيضًا أن يستبدل مذبح البَعْل بمذبح جديد، وأن يكرَّس المذبح الجديد ليهوه. يأمر يهوه جدعون أن يذبح الثور الأصغر، الذي يبلغ من العمر سبع سنوات، وأن يقدِّمه تقدمة محرقةً ليهوه، كما يأمره أن يأخذ خشب عمود السارية ويستخدمه في النار التي ستحرق الثور ابن سبع سنين. </w:t>
      </w:r>
    </w:p>
    <w:p>
      <w:pPr>
        <w:bidi/>
      </w:pPr>
      <w:r>
        <w:rPr>
          <w:rtl/>
          <w:cs/>
          <w:lang w:val="ar_AE" w:bidi="ar_AE"/>
        </w:rPr>
      </w:r>
      <w:r>
        <w:rPr>
          <w:rtl/>
          <w:cs/>
          <w:lang w:val="ar_AE" w:bidi="ar_AE"/>
        </w:rPr>
        <w:t xml:space="preserve">يجمع جدعون عشرة عبيد من بيته، ويفعل جميع ما أمره يهوه أن يفعله. لكن جدعون يخاف من عائلته ومن رجال المدينة الآخرين. لذلك لا يهدم جدعون مذابح الآلهة الزائفة ويصنع مذبحًا جديدًا ويقدِّم محرقة ليهوه خلال النهار، حين يكون الناس قادرين على رؤيته. بل يتبع جدعون ورجاله تعليمات يهوه خلال الليل. يفعل جدعون والرجال هذا ليتمكنوا من تدمير مذابح الآلهة الزائفة وليصنعوا مذبحًا جديدًا وتقدمة محرقة ليهوه في وقت لا يتمكن فيه أحد من رؤيتهم. </w:t>
      </w:r>
    </w:p>
    <w:p>
      <w:pPr>
        <w:bidi/>
      </w:pPr>
      <w:r>
        <w:rPr>
          <w:rtl/>
          <w:cs/>
          <w:lang w:val="ar_AE" w:bidi="ar_AE"/>
        </w:rPr>
      </w:r>
      <w:r>
        <w:rPr>
          <w:rtl/>
          <w:cs/>
          <w:lang w:val="ar_AE" w:bidi="ar_AE"/>
        </w:rPr>
        <w:t xml:space="preserve">توقفوا هنا وناقشوا هذا السؤال معًا: احكوا قصة عن وقت أردتم فيه أو شخص آخر أن تفعلوا الصالح والصحيح، لكنكم كنتم تخافون ممَّا قد يقوله الآخرون، أو كيف سيحاول الآخرون إيقافكم.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القضاة 6: 11–27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يدرس جدعون القمح في معصرة تحت الأرض. يأتي ملاك يهوه ويتحدث إلى جدعون. </w:t>
      </w:r>
    </w:p>
    <w:p>
      <w:pPr>
        <w:bidi/>
      </w:pPr>
      <w:r>
        <w:rPr>
          <w:rtl/>
          <w:cs/>
          <w:lang w:val="ar_AE" w:bidi="ar_AE"/>
        </w:rPr>
      </w:r>
      <w:r>
        <w:rPr>
          <w:b/>
          <w:rtl/>
          <w:cs/>
          <w:lang w:val="ar_AE" w:bidi="ar_AE"/>
        </w:rPr>
        <w:t>في المشهد الثاني:</w:t>
      </w:r>
      <w:r>
        <w:rPr>
          <w:rtl/>
          <w:cs/>
          <w:lang w:val="ar_AE" w:bidi="ar_AE"/>
        </w:rPr>
        <w:t xml:space="preserve"> يدخل جدعون إلى بيته ليعد هديةً لملاك يهوه. </w:t>
      </w:r>
    </w:p>
    <w:p>
      <w:pPr>
        <w:bidi/>
      </w:pPr>
      <w:r>
        <w:rPr>
          <w:rtl/>
          <w:cs/>
          <w:lang w:val="ar_AE" w:bidi="ar_AE"/>
        </w:rPr>
      </w:r>
      <w:r>
        <w:rPr>
          <w:b/>
          <w:rtl/>
          <w:cs/>
          <w:lang w:val="ar_AE" w:bidi="ar_AE"/>
        </w:rPr>
        <w:t>في المشهد الثالث:</w:t>
      </w:r>
      <w:r>
        <w:rPr>
          <w:rtl/>
          <w:cs/>
          <w:lang w:val="ar_AE" w:bidi="ar_AE"/>
        </w:rPr>
        <w:t xml:space="preserve"> يقدم جدعون الهدية إلى ملاك يهوه. يعطي يهوه جدعون علامة معجزية، فيخاف. يُطمئن يهوه، الذي يتحدث بواسطة الملاك، جدعون. </w:t>
      </w:r>
    </w:p>
    <w:p>
      <w:pPr>
        <w:bidi/>
      </w:pPr>
      <w:r>
        <w:rPr>
          <w:rtl/>
          <w:cs/>
          <w:lang w:val="ar_AE" w:bidi="ar_AE"/>
        </w:rPr>
      </w:r>
      <w:r>
        <w:rPr>
          <w:b/>
          <w:rtl/>
          <w:cs/>
          <w:lang w:val="ar_AE" w:bidi="ar_AE"/>
        </w:rPr>
        <w:t>في المشهد الرابع:</w:t>
      </w:r>
      <w:r>
        <w:rPr>
          <w:rtl/>
          <w:cs/>
          <w:lang w:val="ar_AE" w:bidi="ar_AE"/>
        </w:rPr>
        <w:t xml:space="preserve"> يبني جدعون مذبحًا لعبادة يهوه. </w:t>
      </w:r>
    </w:p>
    <w:p>
      <w:pPr>
        <w:bidi/>
      </w:pPr>
      <w:r>
        <w:rPr>
          <w:rtl/>
          <w:cs/>
          <w:lang w:val="ar_AE" w:bidi="ar_AE"/>
        </w:rPr>
      </w:r>
      <w:r>
        <w:rPr>
          <w:b/>
          <w:rtl/>
          <w:cs/>
          <w:lang w:val="ar_AE" w:bidi="ar_AE"/>
        </w:rPr>
        <w:t>في المشهد الخامس:</w:t>
      </w:r>
      <w:r>
        <w:rPr>
          <w:rtl/>
          <w:cs/>
          <w:lang w:val="ar_AE" w:bidi="ar_AE"/>
        </w:rPr>
        <w:t xml:space="preserve"> خلال الليل، يتحدث يهوه إلى جدعون ويعطيه التعليمات. </w:t>
      </w:r>
    </w:p>
    <w:p>
      <w:pPr>
        <w:bidi/>
      </w:pPr>
      <w:r>
        <w:rPr>
          <w:rtl/>
          <w:cs/>
          <w:lang w:val="ar_AE" w:bidi="ar_AE"/>
        </w:rPr>
      </w:r>
      <w:r>
        <w:rPr>
          <w:b/>
          <w:rtl/>
          <w:cs/>
          <w:lang w:val="ar_AE" w:bidi="ar_AE"/>
        </w:rPr>
        <w:t>في المشهد السادس:</w:t>
      </w:r>
      <w:r>
        <w:rPr>
          <w:rtl/>
          <w:cs/>
          <w:lang w:val="ar_AE" w:bidi="ar_AE"/>
        </w:rPr>
        <w:t xml:space="preserve"> يتبع جدعون تعليمات يهوه.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 xml:space="preserve">جدعون </w:t>
      </w:r>
    </w:p>
    <w:p>
      <w:pPr>
        <w:pStyle w:val="ListBullet"/>
        <w:bidi/>
        <w:spacing w:line="240" w:lineRule="auto"/>
        <w:ind w:left="720"/>
      </w:pPr>
      <w:r>
        <w:rPr>
          <w:rtl/>
          <w:cs/>
          <w:lang w:val="ar_AE" w:bidi="ar_AE"/>
        </w:rPr>
      </w:r>
      <w:r>
        <w:rPr>
          <w:rtl/>
          <w:cs/>
          <w:lang w:val="ar_AE" w:bidi="ar_AE"/>
        </w:rPr>
        <w:t xml:space="preserve">ملاك يهوه </w:t>
      </w:r>
    </w:p>
    <w:p>
      <w:pPr>
        <w:pStyle w:val="ListBullet"/>
        <w:bidi/>
        <w:spacing w:line="240" w:lineRule="auto"/>
        <w:ind w:left="720"/>
      </w:pPr>
      <w:r>
        <w:rPr>
          <w:rtl/>
          <w:cs/>
          <w:lang w:val="ar_AE" w:bidi="ar_AE"/>
        </w:rPr>
      </w:r>
      <w:r>
        <w:rPr>
          <w:rtl/>
          <w:cs/>
          <w:lang w:val="ar_AE" w:bidi="ar_AE"/>
        </w:rPr>
        <w:t xml:space="preserve">وعبيد جدعون. </w:t>
      </w:r>
    </w:p>
    <w:p>
      <w:pPr>
        <w:bidi/>
      </w:pPr>
      <w:r>
        <w:rPr>
          <w:rtl/>
          <w:cs/>
          <w:lang w:val="ar_AE" w:bidi="ar_AE"/>
        </w:rPr>
      </w:r>
      <w:r>
        <w:rPr>
          <w:rtl/>
          <w:cs/>
          <w:lang w:val="ar_AE" w:bidi="ar_AE"/>
        </w:rPr>
        <w:t xml:space="preserve">انتبهوا في المجموعة إلى هذه الأجزاء من سياق المقطع: يحدث هذا المقطع في عَفرَة، وهي مدينة في أرض بني إسرائيل. خلال ذلك الوقت، كان المديانيون قد هجموا على بني إسرائيل مدة السنوات السبع الماضية. لقد سرق المديانيون أو دمَّروا طعامهم وحيواناتهم حتى تضوَّر الإسرائيليون جوعًا. صرخوا إلى يهوه طلبًا للمساعدة خلال هذه السنوات السبع. </w:t>
      </w:r>
    </w:p>
    <w:p>
      <w:pPr>
        <w:bidi/>
      </w:pPr>
      <w:r>
        <w:rPr>
          <w:rtl/>
          <w:cs/>
          <w:lang w:val="ar_AE" w:bidi="ar_AE"/>
        </w:rPr>
      </w:r>
      <w:r>
        <w:rPr>
          <w:rtl/>
          <w:cs/>
          <w:lang w:val="ar_AE" w:bidi="ar_AE"/>
        </w:rPr>
        <w:t xml:space="preserve">مع بداية المقطع، نجد جدعون جالسًا في معصرة، وهي حُفرة في الأرض كان بنو إسرائيل يستخدمونها عادةً لسحق ثمرة العنب لصنع شراب يُدعى الخمر. لكن جدعون جالسًا في المعصرة الآن ليدرس حبوبًا تدعى حنطة، وهذا يعني أنَّ جدعون يخبط نبات القمح في الأرض لفصل حبوب القمح عن التِبن. كان بنو إسرائيل عادة يدرسون القمح في الحقول المفتوحة أو على قمة التلال، لكن جدعون يدرس قمح في المعصرة حتى لا يراه المديانيون ويهاجمونه. تقع المعصرة تحت شجرة البَطمَة، مما يساعد على اختباء جدعون. </w:t>
      </w:r>
    </w:p>
    <w:p>
      <w:pPr>
        <w:bidi/>
      </w:pPr>
      <w:r>
        <w:rPr>
          <w:rtl/>
          <w:cs/>
          <w:lang w:val="ar_AE" w:bidi="ar_AE"/>
        </w:rPr>
      </w:r>
      <w:r>
        <w:rPr>
          <w:rtl/>
          <w:cs/>
          <w:lang w:val="ar_AE" w:bidi="ar_AE"/>
        </w:rPr>
        <w:t xml:space="preserve">توقفوا هنا وانظروا في المجموعة إلى صور شجرة البَطمة ومعصرة الكرمة وعيدان القمح وحبوب الحنطة. أوقِفوا الاستماع إلى هذا التسجيل الصوتي هنا. </w:t>
      </w:r>
    </w:p>
    <w:p>
      <w:pPr>
        <w:bidi/>
      </w:pPr>
      <w:r>
        <w:rPr>
          <w:rtl/>
          <w:cs/>
          <w:lang w:val="ar_AE" w:bidi="ar_AE"/>
        </w:rPr>
      </w:r>
      <w:r>
        <w:rPr>
          <w:rtl/>
          <w:cs/>
          <w:lang w:val="ar_AE" w:bidi="ar_AE"/>
        </w:rPr>
        <w:t xml:space="preserve">حين كان جدعون في المعصرة، ليخبط القمح، يأتي ملاك يهوه أمامه ويحييه. يقول ملاك يهوه إنه مع جدعون، مما يعني أنه سيباركه ويساعده. يدعو ملاك يهوه جدعون "جبَّار البأس"، وهو لقب يطلقه الناس على الجنود الشجعان والأقوياء. في هذه الحالة، يعني الملاك أن جدعون رجل ذو سمعة طيبة في مجتمعه. </w:t>
      </w:r>
    </w:p>
    <w:p>
      <w:pPr>
        <w:bidi/>
      </w:pPr>
      <w:r>
        <w:rPr>
          <w:rtl/>
          <w:cs/>
          <w:lang w:val="ar_AE" w:bidi="ar_AE"/>
        </w:rPr>
      </w:r>
      <w:r>
        <w:rPr>
          <w:rtl/>
          <w:cs/>
          <w:lang w:val="ar_AE" w:bidi="ar_AE"/>
        </w:rPr>
        <w:t xml:space="preserve">توقفوا هنا وناقشوا معًا في المجموعة: فكروا في أشخاص تعرفونهم يقاتلون بشجاعة في المعركة، أو يعدّهم الآخرون أقوياء للغاية ولهُم شأن في مساعدة المجتمع. ما نوع الكلمات والعبارات التي تستخدمونها لوصف هؤلاء الناس؟ كيف ستتحدثون عن جدعون بوصفه "جبَّار البأس"؟ أوقِفوا الاستماع إلى هذا التسجيل الصوتي هنا. </w:t>
      </w:r>
    </w:p>
    <w:p>
      <w:pPr>
        <w:bidi/>
      </w:pPr>
      <w:r>
        <w:rPr>
          <w:rtl/>
          <w:cs/>
          <w:lang w:val="ar_AE" w:bidi="ar_AE"/>
        </w:rPr>
      </w:r>
      <w:r>
        <w:rPr>
          <w:rtl/>
          <w:cs/>
          <w:lang w:val="ar_AE" w:bidi="ar_AE"/>
        </w:rPr>
        <w:t xml:space="preserve">يخاطب جدعون ملاك يهوه باسم "سيدي" أو "يا معلم"، وهي طريقة مهذبة لتحية شخص غريب. لا يدرك جدعون في هذه المرحلة من القصة، أنه يتحدث مع ملاك يهوه. يظن جدعون أنه يتحدث إلى إنسان. </w:t>
      </w:r>
    </w:p>
    <w:p>
      <w:pPr>
        <w:bidi/>
      </w:pPr>
      <w:r>
        <w:rPr>
          <w:rtl/>
          <w:cs/>
          <w:lang w:val="ar_AE" w:bidi="ar_AE"/>
        </w:rPr>
      </w:r>
      <w:r>
        <w:rPr>
          <w:rtl/>
          <w:cs/>
          <w:lang w:val="ar_AE" w:bidi="ar_AE"/>
        </w:rPr>
        <w:t xml:space="preserve">يسأل جدعون: "إِذَا كَانَ الرَّبُّ مَعَنَا فَلِمَاذَا أَصَابَتْنَا كُلُّ هَذِهِ؟" يسأل جدعون أيضًا: "أَيْنَ كُلُّ عَجَائِبِهِ الَّتِي أَخْبَرَنَا بِهَا آبَاؤُنَا قَائِلِينَ: أَلَمْ يُصْعِدْنَا الرَّبُّ مِنْ مِصْرَ؟" عندما يطرح جدعون هذه الأسئلة، يتحدى ملاك يهوه، وهو لا ينتظر جوابًا هنا. إنَّ جدعون غير مُتيقن من أن يهوه يستطيع أن يكون معه أو مع بني إسرائيل. يعني جدعون شيئًا مثل: "نحن الإسرائيليون لم نرَ أي أعمال رائعة مثل تلك التي أخبرنا عنها أباؤنا عندما أخرج يهوه أجدادنا من مصر". </w:t>
      </w:r>
    </w:p>
    <w:p>
      <w:pPr>
        <w:bidi/>
      </w:pPr>
      <w:r>
        <w:rPr>
          <w:rtl/>
          <w:cs/>
          <w:lang w:val="ar_AE" w:bidi="ar_AE"/>
        </w:rPr>
      </w:r>
      <w:r>
        <w:rPr>
          <w:rtl/>
          <w:cs/>
          <w:lang w:val="ar_AE" w:bidi="ar_AE"/>
        </w:rPr>
        <w:t xml:space="preserve">يقول جدعون بعد ذلك إن يهوه تخلَّى عن بني إسرائيل، وسمح لهم بأن يسقطوا تحت سطوة المديانيين. يلتفت ملاك يهوه إلى جدعون وينظر إليه. يوصي يهوه، الذي يتحدث بواسطة الملاك، يوصي جدعون أن يذهب وينقذ شعب إسرائيل من المديانيين. يسأل يهوه: "أَمَا أَرْسَلْتُكَ؟" يطرح يهوه هذا السؤال وسيلة ليجعل جدعون يعلم بالتأكيد أنه اختاره. يعني يهوه شيئًا مثل: "أنا، أنا يهوه أرسلك!" </w:t>
      </w:r>
    </w:p>
    <w:p>
      <w:pPr>
        <w:bidi/>
      </w:pPr>
      <w:r>
        <w:rPr>
          <w:rtl/>
          <w:cs/>
          <w:lang w:val="ar_AE" w:bidi="ar_AE"/>
        </w:rPr>
      </w:r>
      <w:r>
        <w:rPr>
          <w:rtl/>
          <w:cs/>
          <w:lang w:val="ar_AE" w:bidi="ar_AE"/>
        </w:rPr>
        <w:t xml:space="preserve">يسأل جدعون: "كيف يمكنني أن أنقذ شعب إسرائيل من المديانيين؟" إن سؤال جدعون هذا يُظهر أنه إما يعلم أو يشتبه في أنه يتحدث إلى يهوه الآن. يستخدم جدعون سؤالًا ليُظهر أنه لا يؤمن بأنه يستطيع إنقاذ بني إسرائيل. يعني جدعون شيئًا مثل: "لا أستطيع أن أنقذ بني إسرائيل!" </w:t>
      </w:r>
    </w:p>
    <w:p>
      <w:pPr>
        <w:bidi/>
      </w:pPr>
      <w:r>
        <w:rPr>
          <w:rtl/>
          <w:cs/>
          <w:lang w:val="ar_AE" w:bidi="ar_AE"/>
        </w:rPr>
      </w:r>
      <w:r>
        <w:rPr>
          <w:rtl/>
          <w:cs/>
          <w:lang w:val="ar_AE" w:bidi="ar_AE"/>
        </w:rPr>
        <w:t xml:space="preserve">ثم يقول جدعون إن عائلته هي أصغر عائلة في سبط مَنسَّى، وأنه هو ذاته أصغر شخص في عائلته. يذكر جدعون هذه الأمور ليؤكد أنه لا يؤمن بقدرته لإنقاذ بني إسرائيل، لأن عائلته ليست قوية أو مهمة، وأنه أقل أفراد عائلته قوة أو أقل أهمية. </w:t>
      </w:r>
    </w:p>
    <w:p>
      <w:pPr>
        <w:bidi/>
      </w:pPr>
      <w:r>
        <w:rPr>
          <w:rtl/>
          <w:cs/>
          <w:lang w:val="ar_AE" w:bidi="ar_AE"/>
        </w:rPr>
      </w:r>
      <w:r>
        <w:rPr>
          <w:rtl/>
          <w:cs/>
          <w:lang w:val="ar_AE" w:bidi="ar_AE"/>
        </w:rPr>
        <w:t xml:space="preserve">لكن يهوه، الذي يتحدث بواسطة الملاك، يقول: "سأكون معكم". ثم يعني يهوه مرة أخرى: "سَأبَارككم وأساعدكم". يقول يهوه إنه بمساعدته، سيتمكن جدعون من هزيمة جميع المديانيين بسهولة كما لو كان قد قاتل رجُلًا واحدًا. </w:t>
      </w:r>
    </w:p>
    <w:p>
      <w:pPr>
        <w:bidi/>
      </w:pPr>
      <w:r>
        <w:rPr>
          <w:rtl/>
          <w:cs/>
          <w:lang w:val="ar_AE" w:bidi="ar_AE"/>
        </w:rPr>
      </w:r>
      <w:r>
        <w:rPr>
          <w:rtl/>
          <w:cs/>
          <w:lang w:val="ar_AE" w:bidi="ar_AE"/>
        </w:rPr>
        <w:t xml:space="preserve">يطلب جدعون من يهوه أن يعطيه علامة، حتى يعلم أن يهوه هو حقًا الذي يتحدث معه، كما يطب من ملاك يهوه أنْ يبقى في ذلك المكان وينتظر حتى يُعد جدعون هدية ليهوه. يوافق ملاك يهوه على الانتظار. </w:t>
      </w:r>
    </w:p>
    <w:p>
      <w:pPr>
        <w:bidi/>
      </w:pPr>
      <w:r>
        <w:rPr>
          <w:rtl/>
          <w:cs/>
          <w:lang w:val="ar_AE" w:bidi="ar_AE"/>
        </w:rPr>
      </w:r>
      <w:r>
        <w:rPr>
          <w:rtl/>
          <w:cs/>
          <w:lang w:val="ar_AE" w:bidi="ar_AE"/>
        </w:rPr>
        <w:t xml:space="preserve">في المشهد الثاني، يدخل جدعون إلى بيته ويذبح ماعزًا صغيرًا ويطهو لحمه. يُعد جدعون أيضًا نوعًا من الخبز المصنوع دون خميرة، وقد دعا بنو إسرائيل هذا النوع من الخبز فطيرًا. يضع جدعون لحم الماعز في سُلَّة ويضع المَرَق أو الماء الذي طُهىَ فيه اللحم في وعاء. </w:t>
      </w:r>
    </w:p>
    <w:p>
      <w:pPr>
        <w:bidi/>
      </w:pPr>
      <w:r>
        <w:rPr>
          <w:rtl/>
          <w:cs/>
          <w:lang w:val="ar_AE" w:bidi="ar_AE"/>
        </w:rPr>
      </w:r>
      <w:r>
        <w:rPr>
          <w:rtl/>
          <w:cs/>
          <w:lang w:val="ar_AE" w:bidi="ar_AE"/>
        </w:rPr>
        <w:t xml:space="preserve">توقفوا هنا وانظروا معًا في المجموعة إلى صور ماعز، وفطير ومَرَق في وعاء. أوقِفوا الاستماع إلى هذا التسجيل الصوتي هنا. </w:t>
      </w:r>
    </w:p>
    <w:p>
      <w:pPr>
        <w:bidi/>
      </w:pPr>
      <w:r>
        <w:rPr>
          <w:rtl/>
          <w:cs/>
          <w:lang w:val="ar_AE" w:bidi="ar_AE"/>
        </w:rPr>
      </w:r>
      <w:r>
        <w:rPr>
          <w:rtl/>
          <w:cs/>
          <w:lang w:val="ar_AE" w:bidi="ar_AE"/>
        </w:rPr>
        <w:t xml:space="preserve">في المشهد الثالث، يأخذ جدعون اللحم المطبوخ، والمَرَق في الوعاء والفطير إلى الشجرة ويريها لملاك يهوه. يأمر ملاك يهوه جدعون أن يضع اللحم والفطير على صخرة، وأن يسكب المَرَق عليهما. يفعل جدعون هذا، ويأخذ ملاك يهوه عصا ويلمس اللحم والفطير بنهاية العصا. عندما يلمس ملاك يهوه هذه الأشياء بالعصا، تبدأ النار على الفور في الاشتعال على الصخرة التي كان فيها اللحم والخبز وتحرق النار اللحم والخبز بالكامل. يختفي ملاك يهوه. </w:t>
      </w:r>
    </w:p>
    <w:p>
      <w:pPr>
        <w:bidi/>
      </w:pPr>
      <w:r>
        <w:rPr>
          <w:rtl/>
          <w:cs/>
          <w:lang w:val="ar_AE" w:bidi="ar_AE"/>
        </w:rPr>
      </w:r>
      <w:r>
        <w:rPr>
          <w:rtl/>
          <w:cs/>
          <w:lang w:val="ar_AE" w:bidi="ar_AE"/>
        </w:rPr>
        <w:t xml:space="preserve">والآن يفهم جدعون أنه تحدَّث إلى ملاك يهوه في أثناء هذا الوقت. يصرخ جدعون خوفًا ويقول: "آهِ يَا سَيِّدِي الرَّبَّ! لأَنِّي قَدْ رَأَيْتُ مَلاَكَ الرَّبِّ وَجْهًا لِوَجْهٍ!" كان جدعون خائفًا جدًا هنا. تعني كلمات جدعون شيئًا مثل: "سأموت، لأنني رأيت وجه ملاك يهوه!" يعتقد جدعون أنه سيموت. لكن صوت يهوه يتحدث إلى جدعون ويُعزِّيه. يقول يهوه: "السَّلاَمُ لَكَ. لَا تَخَفْ. لَا تَمُوتُ". كانت تعبير "السَّلاَمُ لَكَ" أسلوب شائع لتحية الناس، وفي هذه الحالة يستخدم يهوه هذه الكلمات لكي يُطمئن جدعون. </w:t>
      </w:r>
    </w:p>
    <w:p>
      <w:pPr>
        <w:bidi/>
      </w:pPr>
      <w:r>
        <w:rPr>
          <w:rtl/>
          <w:cs/>
          <w:lang w:val="ar_AE" w:bidi="ar_AE"/>
        </w:rPr>
      </w:r>
      <w:r>
        <w:rPr>
          <w:rtl/>
          <w:cs/>
          <w:lang w:val="ar_AE" w:bidi="ar_AE"/>
        </w:rPr>
        <w:t xml:space="preserve">توقفوا هنا واحكوا قصة يشعر فيها شخص بالدهشة كما يشعر فجأة بخوف شديد. ما أول شيء يقوله هذا الشخص؟ كيف يُظهر ذلك الشخص دهشة وخوفًا؟ ما أنواع الكلمات التي يقولها الشخص ليُطمئن شخصًا خائفًا؟ كيف ستترجمون أسلوب طمأنة يهوه لجدعون؟ أوقِفوا الاستماع إلى هذا التسجيل الصوتي هنا. </w:t>
      </w:r>
    </w:p>
    <w:p>
      <w:pPr>
        <w:bidi/>
      </w:pPr>
      <w:r>
        <w:rPr>
          <w:rtl/>
          <w:cs/>
          <w:lang w:val="ar_AE" w:bidi="ar_AE"/>
        </w:rPr>
      </w:r>
      <w:r>
        <w:rPr>
          <w:rtl/>
          <w:cs/>
          <w:lang w:val="ar_AE" w:bidi="ar_AE"/>
        </w:rPr>
        <w:t xml:space="preserve">في المشهد الرابع، يبني جدعون مذبحًا ويكرسه ليهوه. سيستخدم جدعون هذا المذبح لعبادة يهوه. عادةً ما كان الناس يبنون المذابح من الحجارة. كان المذبح مكانًا يذبح ويحرق فيه بنو إسرائيل الحيوانات أو البَخُور تقدمة ليهوه. يكرس جدعون هذا المذبح ليهوه ويسمِّيه "يهوه سلام". </w:t>
      </w:r>
    </w:p>
    <w:p>
      <w:pPr>
        <w:bidi/>
      </w:pPr>
      <w:r>
        <w:rPr>
          <w:rtl/>
          <w:cs/>
          <w:lang w:val="ar_AE" w:bidi="ar_AE"/>
        </w:rPr>
      </w:r>
      <w:r>
        <w:rPr>
          <w:rtl/>
          <w:cs/>
          <w:lang w:val="ar_AE" w:bidi="ar_AE"/>
        </w:rPr>
        <w:t xml:space="preserve">توقَّفوا هنا وانظروا معًا في المجموعة صورة مذبح. أوقِفوا الاستماع إلى هذا التسجيل الصوتي هنا. </w:t>
      </w:r>
    </w:p>
    <w:p>
      <w:pPr>
        <w:bidi/>
      </w:pPr>
      <w:r>
        <w:rPr>
          <w:rtl/>
          <w:cs/>
          <w:lang w:val="ar_AE" w:bidi="ar_AE"/>
        </w:rPr>
      </w:r>
      <w:r>
        <w:rPr>
          <w:rtl/>
          <w:cs/>
          <w:lang w:val="ar_AE" w:bidi="ar_AE"/>
        </w:rPr>
        <w:t xml:space="preserve">تحدث كل هذه الأمور في أثناء النهار. في المشهد الخامس، تكون ليلة ذلك اليوم عينه. يسمع جدعون صوت يهوه الذي يتحدث إليه. يوصي يهوه جدعون بأخذ الثور الذي يخص أبيه، وثور آخر صغيرًا يملكه أيضًا. </w:t>
      </w:r>
    </w:p>
    <w:p>
      <w:pPr>
        <w:bidi/>
      </w:pPr>
      <w:r>
        <w:rPr>
          <w:rtl/>
          <w:cs/>
          <w:lang w:val="ar_AE" w:bidi="ar_AE"/>
        </w:rPr>
      </w:r>
      <w:r>
        <w:rPr>
          <w:rtl/>
          <w:cs/>
          <w:lang w:val="ar_AE" w:bidi="ar_AE"/>
        </w:rPr>
        <w:t xml:space="preserve">توقفوا هنا وانظروا معًا في المجموعة إلى صورة ثور. أوقِفوا الاستماع إلى هذا التسجيل الصوتي هنا. </w:t>
      </w:r>
    </w:p>
    <w:p>
      <w:pPr>
        <w:bidi/>
      </w:pPr>
      <w:r>
        <w:rPr>
          <w:rtl/>
          <w:cs/>
          <w:lang w:val="ar_AE" w:bidi="ar_AE"/>
        </w:rPr>
      </w:r>
      <w:r>
        <w:rPr>
          <w:rtl/>
          <w:cs/>
          <w:lang w:val="ar_AE" w:bidi="ar_AE"/>
        </w:rPr>
        <w:t xml:space="preserve">في هذه المرحلة من القصة، مع أنّ جدعون وعائلته من الإسرائيليين، ويعرفون عن يهوه، إلا أنهم يعبدون آلهة الشعوب الأخرى الزائفة. لا يفهم جدعون وأفراد عائلته عهد بني إسرائيل أو الوعد الذي ينص على أنهم لن يعبدوا آلهة زائفة، أو أن عائلته قررت عِصْيَان ذلك العهد. والآن يطلب الرب من جدعون أن يهدم مذبح الإله الزائف، بَعْل. مع أنَّ المقطع لا يذكر ذلك قاصدًا، فمن المرجح أن الرب ينوي أن يستخدم جدعون الثور القوي البالغ، ليساعد في هدم مذبح البَعْل، كما يطلب يهوه من جدعون أن يقطع سارية عشتاروث التي تقف بجوار المذبح. كان هذا عمودًا خشبيًا، أو ربما كان شجرة صغيرة. كرَّس بنو إسرائيل هذا العمود أو الشجرة الصغيرة للإلهه عشتاروث الزائفة. استخدمت عائلة جدعون المذبح والسارية لعبادة الآلهة الزائفة التي للشعوب الغربية. يطلب يهوه أيضًا من جدعون أن ينصب مذبحًا جديدًا في المكان الذي سيهدم فيه مذبح البَعْل. سيُكرَّس هذا المذبح الجديد ليهوه. يطلب يهوه من جدعون أن يضع خشب سارية عشتاروث على المذبح الجديد، وأن يُشعل نارًا به. يوصي يهوه جدعون أن يذبح الثور الأصغر ويقدِّمه تقدمة محرقة ليهوه على المذبح الجديد. </w:t>
      </w:r>
    </w:p>
    <w:p>
      <w:pPr>
        <w:bidi/>
      </w:pPr>
      <w:r>
        <w:rPr>
          <w:rtl/>
          <w:cs/>
          <w:lang w:val="ar_AE" w:bidi="ar_AE"/>
        </w:rPr>
      </w:r>
      <w:r>
        <w:rPr>
          <w:rtl/>
          <w:cs/>
          <w:lang w:val="ar_AE" w:bidi="ar_AE"/>
        </w:rPr>
        <w:t xml:space="preserve">في المشهد السادس، لا تزال أحداثه واقعة في الليلة ذاتها. يجمع جدعون عشرة عبيد من بيته، ويفعل جميع ما أوصاه يهوه به. في البداية، يستخدم جدعون الثور الأكبر سنًا ليهدم مذبح البعل. ثانيًا، يقطع جدعون سارية العشتاروث. ثالثًا، يبني جدعون مذبحًا جديدًا ليهوه ويحرق الخشب من عمود السارية على هذا المذبح الجديد. رابعًا، يستخدم جدعون هذه النار لطهي لحم الثور الصغير، ويقدِّم هذا اللحم إلى يهوه تقدمة محرقة. لكن جدعون وعبيده يفعلون كل هذه الأمور ليلًا، لأنهم خائفون من أن تراهم عائلته. بينما ينفذ جدعون وعبيده ما أوصاهم به يهوه، يفعلون ذلك بمخافة لأنهم يشعرون بالقلق من أن يراهم بنو إسرائيل الآخرون. </w:t>
      </w:r>
    </w:p>
    <w:p>
      <w:pPr>
        <w:bidi/>
      </w:pPr>
      <w:r>
        <w:rPr>
          <w:rtl/>
          <w:cs/>
          <w:lang w:val="ar_AE" w:bidi="ar_AE"/>
        </w:rPr>
      </w:r>
      <w:r>
        <w:rPr>
          <w:rtl/>
          <w:cs/>
          <w:lang w:val="ar_AE" w:bidi="ar_AE"/>
        </w:rPr>
        <w:t xml:space="preserve">والآن ينبغي للمجموعة إعداد مخطط قصة، أو الرسم، أو استعمال عناصر لتجسيد المقطع وتصوُّر أحداثه.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القضاة 6: 11 - 27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(ستة)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 xml:space="preserve">جدعون </w:t>
      </w:r>
    </w:p>
    <w:p>
      <w:pPr>
        <w:pStyle w:val="ListBullet"/>
        <w:bidi/>
        <w:spacing w:line="240" w:lineRule="auto"/>
        <w:ind w:left="720"/>
      </w:pPr>
      <w:r>
        <w:rPr>
          <w:rtl/>
          <w:cs/>
          <w:lang w:val="ar_AE" w:bidi="ar_AE"/>
        </w:rPr>
      </w:r>
      <w:r>
        <w:rPr>
          <w:rtl/>
          <w:cs/>
          <w:lang w:val="ar_AE" w:bidi="ar_AE"/>
        </w:rPr>
        <w:t xml:space="preserve">ملاك يهوه </w:t>
      </w:r>
    </w:p>
    <w:p>
      <w:pPr>
        <w:pStyle w:val="ListBullet"/>
        <w:bidi/>
        <w:spacing w:line="240" w:lineRule="auto"/>
        <w:ind w:left="720"/>
      </w:pPr>
      <w:r>
        <w:rPr>
          <w:rtl/>
          <w:cs/>
          <w:lang w:val="ar_AE" w:bidi="ar_AE"/>
        </w:rPr>
      </w:r>
      <w:r>
        <w:rPr>
          <w:rtl/>
          <w:cs/>
          <w:lang w:val="ar_AE" w:bidi="ar_AE"/>
        </w:rPr>
        <w:t xml:space="preserve">وعبيد جدعون.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تشعران أو فيمَ تفكِّران؟"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في المشهد الأول، يدرس جدعون حنطة في معصرة الخمر، حتى لا يراه المديانيون. يأتي ملاك يهوه أمام جدعون ويحيِّيه. يقول ملاك يهوه لجدعون إن يهوه معه. يسأل جدعون عن سبب حدوث الكثير من الأمور الرهيبة لبني إسرائيل إذا كان يهوه معهم حقًا، كما يسأل جدعون عن سبب عدم رؤية بني إسرائيل ليهوه يفعل أي عجائب لهم، مثلما فعل عندما أخرج أجداد بني إسرائيل من العبودية في مصر. يقول جدعون إن يهوه تخلَّى عن بني إسرائيل وسمح لهم بالسقوط تحت سُلطة المديانيين.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جدعون: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يلتفت ملاك يهوه إلى جدعون وينظر إليه. يوصي ملاك يهوه جدعون أن ينقذ شعب إسرائيل من المديانيين. يقول ملاك يهوه إنه هو مَن اختار جدعون ليفعل هذا.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الرب: "بماذا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يسأل جدعون كيف يستطيع أن يُنقذ بني إسرائيل، إذ أنَّ جدعون لا يعتقد أنه يستطيع أن يفعل هذا. يقول جدعون إن عائلته هي أصغر وأضعف عائلة في سبط منسي، وأنه هو ذاته أصغر فرد في عائلته أو الأقل أهمية.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جدعون: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لكن يهوه، الذي يتحدث بواسطة الملاك، يقول: "سأكون معك". يقول يهوه إنه بمساعدته، سيتمكن جدعون من هزيمة جميع المديانيين بسهولة كما لو كان قد قاتل رجُلًا واحدًا. </w:t>
      </w:r>
    </w:p>
    <w:p>
      <w:pPr>
        <w:bidi/>
      </w:pPr>
      <w:r>
        <w:rPr>
          <w:rtl/>
          <w:cs/>
          <w:lang w:val="ar_AE" w:bidi="ar_AE"/>
        </w:rPr>
      </w:r>
      <w:r>
        <w:rPr>
          <w:rtl/>
          <w:cs/>
          <w:lang w:val="ar_AE" w:bidi="ar_AE"/>
        </w:rPr>
        <w:t xml:space="preserve">يطلب جدعون من يهوه أن يعطيه علامة، حتى يعلم أن هذا كله صحيح. يطلب جدعون من ملاك يهوه أن ينتظر حتى يُعد جدعون هدية ليهوه. يوافق ملاك يهوه على الانتظار. </w:t>
      </w:r>
    </w:p>
    <w:p>
      <w:pPr>
        <w:bidi/>
      </w:pPr>
      <w:r>
        <w:rPr>
          <w:rtl/>
          <w:cs/>
          <w:lang w:val="ar_AE" w:bidi="ar_AE"/>
        </w:rPr>
      </w:r>
      <w:r>
        <w:rPr>
          <w:rtl/>
          <w:cs/>
          <w:lang w:val="ar_AE" w:bidi="ar_AE"/>
        </w:rPr>
        <w:t xml:space="preserve">في المشهد الثاني، يدخل جدعون إلى بيته ويذبح ماعزًا صغيرًا ويطهو لحمه. يعد جدعون أيضًا فطيرًا، أو خبزًا دون خمير. يضع جدعون اللحم المطبوخ في سُلَّة. يأخذ جدعون الماء الذي طبخ فيه اللحم ويسكبه في وعاء. </w:t>
      </w:r>
    </w:p>
    <w:p>
      <w:pPr>
        <w:bidi/>
      </w:pPr>
      <w:r>
        <w:rPr>
          <w:rtl/>
          <w:cs/>
          <w:lang w:val="ar_AE" w:bidi="ar_AE"/>
        </w:rPr>
      </w:r>
      <w:r>
        <w:rPr>
          <w:rtl/>
          <w:cs/>
          <w:lang w:val="ar_AE" w:bidi="ar_AE"/>
        </w:rPr>
        <w:t xml:space="preserve">في المشهد الثالث، يأخذ جدعون اللحم المطبوخ، والمَرَق في الوعاء والفطير إلى الشجرة ويريها لملاك يهوه. يأمر ملاك يهوه جدعون أن يضع اللحم والفطير على صخرة، وأن يسكب المَرَق عليهما. يفعل جدعون هذا. يحمل ملاك يهوه عُكَّازًا. يلمس ملاك يهوه اللحم والفطير بطرف العُكَّاز. تشتعل النار فورًا على الصخرة التي كان فيها اللحم والخبز وتحرق اللحم والخبز كاملةً. يختفي ملاك يهوه. </w:t>
      </w:r>
    </w:p>
    <w:p>
      <w:pPr>
        <w:bidi/>
      </w:pPr>
      <w:r>
        <w:rPr>
          <w:rtl/>
          <w:cs/>
          <w:lang w:val="ar_AE" w:bidi="ar_AE"/>
        </w:rPr>
      </w:r>
      <w:r>
        <w:rPr>
          <w:rtl/>
          <w:cs/>
          <w:lang w:val="ar_AE" w:bidi="ar_AE"/>
        </w:rPr>
        <w:t xml:space="preserve">يدرك جدعون تمامًا أنه تحدَّث إلى ملاك يهوه في ذلك الوقت. يصرخ جدعون خوفًا ويقول إنه رأى ملاك يهوه وجهًا لوجه.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جدعون: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لكن صوت يهوه يتحدث إلى جدعون ويُطمئنه. يُخبر يهوه جدعون بأنه لن يموت. </w:t>
      </w:r>
    </w:p>
    <w:p>
      <w:pPr>
        <w:bidi/>
      </w:pPr>
      <w:r>
        <w:rPr>
          <w:rtl/>
          <w:cs/>
          <w:lang w:val="ar_AE" w:bidi="ar_AE"/>
        </w:rPr>
      </w:r>
      <w:r>
        <w:rPr>
          <w:rtl/>
          <w:cs/>
          <w:lang w:val="ar_AE" w:bidi="ar_AE"/>
        </w:rPr>
        <w:t xml:space="preserve">في المشهد الرابع، يبني جدعون مذبح عبادة ويكرسه ليهوه.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جدعون: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الخامس، يحل المساء. يسمع جدعون صوت يهوه الذي يطلب منه أن يأخذ ثورَين يخصَّان أبيه: ثورٌ بالغ وثورٌ أصغر عمره سبع سنوات. يطلب يهوه من جدعون أن يهدم مذبح الإله الزائف، البعل، وأن يقطع عمود السارية الواقف بجوار المذبح. ثم يطلب يهوه من جدعون أن يقيم مذبحًا جديدًا ليهوه بدلًا من مذبح البعل. يوصي يهوه جدعون أن يذبح الثور الأصغر ويحرق الثور على المذبح الجديد باستخدام خشب عمود السارية كتقدمة محرقة ليهوه.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الرب: "بماذا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السادس، لا يزال الوقت ليلًا. بينما كان الجميع نائمين، يستخدم جدعون والعشر عبيد الثور البالغ، ليهدم مذبح البَعْل. يقطع جدعون أيضًا عمود السارية ويبنى مذبحًا جديدًا ليهوه. يأخذ جدعون الخشب من عمود السارية ويستخدمه لطهي لحم الثور الصغير، تقدمة محرقة ليهوه.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جدعون: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القضاة 6: 11 - 27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يخبط جدعون الحنطة في </w:t>
      </w:r>
      <w:r>
        <w:rPr>
          <w:b/>
          <w:rtl/>
          <w:cs/>
          <w:lang w:val="ar_AE" w:bidi="ar_AE"/>
        </w:rPr>
        <w:t>المعصرة</w:t>
      </w:r>
      <w:r>
        <w:rPr>
          <w:rtl/>
          <w:cs/>
          <w:lang w:val="ar_AE" w:bidi="ar_AE"/>
        </w:rPr>
        <w:t xml:space="preserve">. هذا يعني أنَّ جدعون ينزل في المعصرة، ويضرب عيدان القمح في الأرض لفصل </w:t>
      </w:r>
      <w:r>
        <w:rPr>
          <w:b/>
          <w:rtl/>
          <w:cs/>
          <w:lang w:val="ar_AE" w:bidi="ar_AE"/>
        </w:rPr>
        <w:t>حبوب القمح</w:t>
      </w:r>
      <w:r>
        <w:rPr>
          <w:rtl/>
          <w:cs/>
          <w:lang w:val="ar_AE" w:bidi="ar_AE"/>
        </w:rPr>
        <w:t xml:space="preserve"> عن التِبن. </w:t>
      </w:r>
    </w:p>
    <w:p>
      <w:pPr>
        <w:bidi/>
      </w:pPr>
      <w:r>
        <w:rPr>
          <w:rtl/>
          <w:cs/>
          <w:lang w:val="ar_AE" w:bidi="ar_AE"/>
        </w:rPr>
      </w:r>
      <w:r>
        <w:rPr>
          <w:rtl/>
          <w:cs/>
          <w:lang w:val="ar_AE" w:bidi="ar_AE"/>
        </w:rPr>
        <w:t xml:space="preserve">توقفوا هنا وانظروا معًا إلى صورة عيدان القمح، وصورة حبوب القمح، وصورة معصرة الخمر. ناقشوا ما تسمونه في ترجمتكم حبوب القمح ومعصرة الخمر. لمزيد من المعلومات عن المعاصر، انظروا "معصرة" في "قاموس الكلمات الرئيسية". أوقِفوا الاستماع إلى هذا التسجيل الصوتي هنا. </w:t>
      </w:r>
    </w:p>
    <w:p>
      <w:pPr>
        <w:bidi/>
      </w:pPr>
      <w:r>
        <w:rPr>
          <w:rtl/>
          <w:cs/>
          <w:lang w:val="ar_AE" w:bidi="ar_AE"/>
        </w:rPr>
      </w:r>
      <w:r>
        <w:rPr>
          <w:rtl/>
          <w:cs/>
          <w:lang w:val="ar_AE" w:bidi="ar_AE"/>
        </w:rPr>
        <w:t xml:space="preserve">يأتي </w:t>
      </w:r>
      <w:r>
        <w:rPr>
          <w:b/>
          <w:rtl/>
          <w:cs/>
          <w:lang w:val="ar_AE" w:bidi="ar_AE"/>
        </w:rPr>
        <w:t>ملاك يهوه</w:t>
      </w:r>
      <w:r>
        <w:rPr>
          <w:rtl/>
          <w:cs/>
          <w:lang w:val="ar_AE" w:bidi="ar_AE"/>
        </w:rPr>
        <w:t xml:space="preserve"> أمام جدعون ويحيِّيه. </w:t>
      </w:r>
    </w:p>
    <w:p>
      <w:pPr>
        <w:bidi/>
      </w:pPr>
      <w:r>
        <w:rPr>
          <w:rtl/>
          <w:cs/>
          <w:lang w:val="ar_AE" w:bidi="ar_AE"/>
        </w:rPr>
      </w:r>
      <w:r>
        <w:rPr>
          <w:rtl/>
          <w:cs/>
          <w:lang w:val="ar_AE" w:bidi="ar_AE"/>
        </w:rPr>
        <w:t xml:space="preserve">توقّفوا هنا وناقشوا معًا الكلمة أو العبارة التي سوف تستخدمونها للتعبير عن "ملاك يهوه". ترجموا تعبير "ملاك يهوه" بالطريقة ذاتها التي استخدمتموها في المقاطع السابقة. لمزيد من المعلومات عن تعبير "ملاك يهوه"، ارجعوا إلى "قاموس الكلمات الرئيسية" أوقِفوا الاستماع إلى هذا التسجيل الصوتي هنا. </w:t>
      </w:r>
    </w:p>
    <w:p>
      <w:pPr>
        <w:bidi/>
      </w:pPr>
      <w:r>
        <w:rPr>
          <w:rtl/>
          <w:cs/>
          <w:lang w:val="ar_AE" w:bidi="ar_AE"/>
        </w:rPr>
      </w:r>
      <w:r>
        <w:rPr>
          <w:rtl/>
          <w:cs/>
          <w:lang w:val="ar_AE" w:bidi="ar_AE"/>
        </w:rPr>
        <w:t xml:space="preserve">تذكروا أن تستخدموا الكلمة ذاتها التي تشير إلى </w:t>
      </w:r>
      <w:r>
        <w:rPr>
          <w:b/>
          <w:rtl/>
          <w:cs/>
          <w:lang w:val="ar_AE" w:bidi="ar_AE"/>
        </w:rPr>
        <w:t>يهوه</w:t>
      </w:r>
      <w:r>
        <w:rPr>
          <w:rtl/>
          <w:cs/>
          <w:lang w:val="ar_AE" w:bidi="ar_AE"/>
        </w:rPr>
        <w:t xml:space="preserve"> في هذا المقطع كما استخدمتموها في المقاطع السابقة. لمزيد من المعلومات عن يهوه، راجعوا "قاموس الكلمات الرئيسية". </w:t>
      </w:r>
    </w:p>
    <w:p>
      <w:pPr>
        <w:bidi/>
      </w:pPr>
      <w:r>
        <w:rPr>
          <w:rtl/>
          <w:cs/>
          <w:lang w:val="ar_AE" w:bidi="ar_AE"/>
        </w:rPr>
      </w:r>
      <w:r>
        <w:rPr>
          <w:rtl/>
          <w:cs/>
          <w:lang w:val="ar_AE" w:bidi="ar_AE"/>
        </w:rPr>
        <w:t xml:space="preserve">يدعو جدعون الملاك </w:t>
      </w:r>
      <w:r>
        <w:rPr>
          <w:b/>
          <w:rtl/>
          <w:cs/>
          <w:lang w:val="ar_AE" w:bidi="ar_AE"/>
        </w:rPr>
        <w:t>"رب"</w:t>
      </w:r>
      <w:r>
        <w:rPr>
          <w:rtl/>
          <w:cs/>
          <w:lang w:val="ar_AE" w:bidi="ar_AE"/>
        </w:rPr>
        <w:t xml:space="preserve">، أو سيد، وهذه طريقة مهذبة لتحية شخص غريب. استخدموا الكلمة ذاتها التي استخدمتموها في المقاطع السابقة للإشارة إلى رب وانظروا الكلمة "رب" في "قاموس الكلمات الرئيسية" لمزيد من المعلومات. </w:t>
      </w:r>
    </w:p>
    <w:p>
      <w:pPr>
        <w:bidi/>
      </w:pPr>
      <w:r>
        <w:rPr>
          <w:rtl/>
          <w:cs/>
          <w:lang w:val="ar_AE" w:bidi="ar_AE"/>
        </w:rPr>
      </w:r>
      <w:r>
        <w:rPr>
          <w:rtl/>
          <w:cs/>
          <w:lang w:val="ar_AE" w:bidi="ar_AE"/>
        </w:rPr>
        <w:t xml:space="preserve">يقول جدعون إن عائلته هي أقل شأنًا في </w:t>
      </w:r>
      <w:r>
        <w:rPr>
          <w:b/>
          <w:rtl/>
          <w:cs/>
          <w:lang w:val="ar_AE" w:bidi="ar_AE"/>
        </w:rPr>
        <w:t>عشيرته</w:t>
      </w:r>
      <w:r>
        <w:rPr>
          <w:rtl/>
          <w:cs/>
          <w:lang w:val="ar_AE" w:bidi="ar_AE"/>
        </w:rPr>
        <w:t xml:space="preserve">، أو في مجموعة العائلات في </w:t>
      </w:r>
      <w:r>
        <w:rPr>
          <w:b/>
          <w:rtl/>
          <w:cs/>
          <w:lang w:val="ar_AE" w:bidi="ar_AE"/>
        </w:rPr>
        <w:t>سِبطه</w:t>
      </w:r>
      <w:r>
        <w:rPr>
          <w:rtl/>
          <w:cs/>
          <w:lang w:val="ar_AE" w:bidi="ar_AE"/>
        </w:rPr>
        <w:t xml:space="preserve">. </w:t>
      </w:r>
    </w:p>
    <w:p>
      <w:pPr>
        <w:bidi/>
      </w:pPr>
      <w:r>
        <w:rPr>
          <w:rtl/>
          <w:cs/>
          <w:lang w:val="ar_AE" w:bidi="ar_AE"/>
        </w:rPr>
      </w:r>
      <w:r>
        <w:rPr>
          <w:rtl/>
          <w:cs/>
          <w:lang w:val="ar_AE" w:bidi="ar_AE"/>
        </w:rPr>
        <w:t xml:space="preserve">توقفوا هنا وناقشوا معًا الكلمة التي ستستخدمونها للإشارة إلى عشيرة، أو مجموعة العائلات داخل سِبط. استخدموا الكلمة ذاتها التي استخدمتموها في الأسفار السابقة للكتاب المقدس للإشارة إلى عشيرة، أو مجموعة العائلات. أوقِفوا الاستماع إلى هذا التسجيل الصوتي هنا. </w:t>
      </w:r>
    </w:p>
    <w:p>
      <w:pPr>
        <w:bidi/>
      </w:pPr>
      <w:r>
        <w:rPr>
          <w:rtl/>
          <w:cs/>
          <w:lang w:val="ar_AE" w:bidi="ar_AE"/>
        </w:rPr>
      </w:r>
      <w:r>
        <w:rPr>
          <w:rtl/>
          <w:cs/>
          <w:lang w:val="ar_AE" w:bidi="ar_AE"/>
        </w:rPr>
        <w:t xml:space="preserve">يقول ملاك يهوه إنه مع جدعون، مما يعني أن يهوه سيباركه ويساعده. يقول يهوه إنه بمساعدته، سيتمكن جدعون من هزيمة جميع المديانيين بسهولة كما لو كان قد قاتل رجُلًا واحدًا. يطلب جدعون من يهوه أن يعطيه </w:t>
      </w:r>
      <w:r>
        <w:rPr>
          <w:b/>
          <w:rtl/>
          <w:cs/>
          <w:lang w:val="ar_AE" w:bidi="ar_AE"/>
        </w:rPr>
        <w:t>علامة</w:t>
      </w:r>
      <w:r>
        <w:rPr>
          <w:rtl/>
          <w:cs/>
          <w:lang w:val="ar_AE" w:bidi="ar_AE"/>
        </w:rPr>
        <w:t xml:space="preserve">، حتى يعلم أن هذا كله صحيح. </w:t>
      </w:r>
    </w:p>
    <w:p>
      <w:pPr>
        <w:bidi/>
      </w:pPr>
      <w:r>
        <w:rPr>
          <w:rtl/>
          <w:cs/>
          <w:lang w:val="ar_AE" w:bidi="ar_AE"/>
        </w:rPr>
      </w:r>
      <w:r>
        <w:rPr>
          <w:rtl/>
          <w:cs/>
          <w:lang w:val="ar_AE" w:bidi="ar_AE"/>
        </w:rPr>
        <w:t xml:space="preserve">توقفوا هنا وناقشوا في المجموعة الكلمة أو العبارة الأنسب لترجمة كلمة "علامة". إذا كنتم قد ترجمتم هذه الكلمة من قبل في سفر آخر من الكتاب المقدس، فاستخدموا الكلمة ذاتها التي استخدمتموها هناك. لمزيد من المعلومات، ارجعوا إلى "قاموس الكلمات الرئيسية" للبحث عن الكلمة "علامة". أوقِفوا الاستماع إلى هذا التسجيل الصوتي هنا. </w:t>
      </w:r>
    </w:p>
    <w:p>
      <w:pPr>
        <w:bidi/>
      </w:pPr>
      <w:r>
        <w:rPr>
          <w:rtl/>
          <w:cs/>
          <w:lang w:val="ar_AE" w:bidi="ar_AE"/>
        </w:rPr>
      </w:r>
      <w:r>
        <w:rPr>
          <w:rtl/>
          <w:cs/>
          <w:lang w:val="ar_AE" w:bidi="ar_AE"/>
        </w:rPr>
        <w:t xml:space="preserve">يطلب جدعون من ملاك يهوه أن ينتظر حتى يُعد جدعون هدية، أو </w:t>
      </w:r>
      <w:r>
        <w:rPr>
          <w:b/>
          <w:rtl/>
          <w:cs/>
          <w:lang w:val="ar_AE" w:bidi="ar_AE"/>
        </w:rPr>
        <w:t>تقدمة</w:t>
      </w:r>
      <w:r>
        <w:rPr>
          <w:rtl/>
          <w:cs/>
          <w:lang w:val="ar_AE" w:bidi="ar_AE"/>
        </w:rPr>
        <w:t xml:space="preserve">، ليهوه. والتقدمة عطية يقدِّمها الناس لله لشكره أو ليطلبوا منه أن يغفر لهم. يوافق ملاك يهوه على الانتظار. يدخل جدعون إلى بيته ويذبح ماعزًا صغيرًا ويطهي لحم الماعز. يطهو جدعون أيضًا </w:t>
      </w:r>
      <w:r>
        <w:rPr>
          <w:b/>
          <w:rtl/>
          <w:cs/>
          <w:lang w:val="ar_AE" w:bidi="ar_AE"/>
        </w:rPr>
        <w:t>إيفة</w:t>
      </w:r>
      <w:r>
        <w:rPr>
          <w:rtl/>
          <w:cs/>
          <w:lang w:val="ar_AE" w:bidi="ar_AE"/>
        </w:rPr>
        <w:t xml:space="preserve">، أي ما بين 13 و 23 كيلوغرامًا من الدقيق ليصنع </w:t>
      </w:r>
      <w:r>
        <w:rPr>
          <w:b/>
          <w:rtl/>
          <w:cs/>
          <w:lang w:val="ar_AE" w:bidi="ar_AE"/>
        </w:rPr>
        <w:t>فطيرًا</w:t>
      </w:r>
      <w:r>
        <w:rPr>
          <w:rtl/>
          <w:cs/>
          <w:lang w:val="ar_AE" w:bidi="ar_AE"/>
        </w:rPr>
        <w:t xml:space="preserve">، أو خبزًا بلا خميرة. </w:t>
      </w:r>
    </w:p>
    <w:p>
      <w:pPr>
        <w:bidi/>
      </w:pPr>
      <w:r>
        <w:rPr>
          <w:rtl/>
          <w:cs/>
          <w:lang w:val="ar_AE" w:bidi="ar_AE"/>
        </w:rPr>
      </w:r>
      <w:r>
        <w:rPr>
          <w:rtl/>
          <w:cs/>
          <w:lang w:val="ar_AE" w:bidi="ar_AE"/>
        </w:rPr>
        <w:t xml:space="preserve">توقَّفوا هنا وناقشوا في المجموعة الكلمات أو العبارات التي ستستخدمونها للإشارة إلى تقدمة وإيفة وفطير. إذا كنتم قد ترجمتم هذه الكلمات فعلًا في سِفر آخر من الكتاب المقدّس، استخدموا الكلمات ذاتها التي استخدمتموها هناك. لمزيد من المعلومات، انظروا كلمتَي "تقدمة" و "إيفة" في "قاموس الكلمات الرئيسية". أوقِفوا الاستماع إلى هذا التسجيل الصوتي هنا. </w:t>
      </w:r>
    </w:p>
    <w:p>
      <w:pPr>
        <w:bidi/>
      </w:pPr>
      <w:r>
        <w:rPr>
          <w:rtl/>
          <w:cs/>
          <w:lang w:val="ar_AE" w:bidi="ar_AE"/>
        </w:rPr>
      </w:r>
      <w:r>
        <w:rPr>
          <w:rtl/>
          <w:cs/>
          <w:lang w:val="ar_AE" w:bidi="ar_AE"/>
        </w:rPr>
        <w:t xml:space="preserve">يأخذ جدعون لحم الماعز، والمرَق الذي طبخ فيه اللحم، والفطير ويُحضِرها إلى ملاك يهوه. </w:t>
      </w:r>
    </w:p>
    <w:p>
      <w:pPr>
        <w:bidi/>
      </w:pPr>
      <w:r>
        <w:rPr>
          <w:rtl/>
          <w:cs/>
          <w:lang w:val="ar_AE" w:bidi="ar_AE"/>
        </w:rPr>
      </w:r>
      <w:r>
        <w:rPr>
          <w:rtl/>
          <w:cs/>
          <w:lang w:val="ar_AE" w:bidi="ar_AE"/>
        </w:rPr>
        <w:t xml:space="preserve">توقفوا هنا وانظروا معًا في المجموعة إلى صور ماعز، وفطير ومَرَق في وعاء. أوقِفوا الاستماع إلى هذا التسجيل الصوتي هنا. </w:t>
      </w:r>
    </w:p>
    <w:p>
      <w:pPr>
        <w:bidi/>
      </w:pPr>
      <w:r>
        <w:rPr>
          <w:rtl/>
          <w:cs/>
          <w:lang w:val="ar_AE" w:bidi="ar_AE"/>
        </w:rPr>
      </w:r>
      <w:r>
        <w:rPr>
          <w:rtl/>
          <w:cs/>
          <w:lang w:val="ar_AE" w:bidi="ar_AE"/>
        </w:rPr>
        <w:t xml:space="preserve">يأمر ملاك </w:t>
      </w:r>
      <w:r>
        <w:rPr>
          <w:b/>
          <w:rtl/>
          <w:cs/>
          <w:lang w:val="ar_AE" w:bidi="ar_AE"/>
        </w:rPr>
        <w:t>الله</w:t>
      </w:r>
      <w:r>
        <w:rPr>
          <w:rtl/>
          <w:cs/>
          <w:lang w:val="ar_AE" w:bidi="ar_AE"/>
        </w:rPr>
        <w:t xml:space="preserve"> جدعون أن يضع اللحم والفطير على صخرة، وأن يسكب المَرَق عليهما. من المثير للاهتمام أن الملاك هنا يُدعى ملاك الله. استخدموا الكلمة ذاتها التي استخدمتوها في المقاطع السابقة للإشارة إلى الله، وتذكروا أن اسم الله موجود في "قاموس الكلمات الرئيسية". </w:t>
      </w:r>
    </w:p>
    <w:p>
      <w:pPr>
        <w:bidi/>
      </w:pPr>
      <w:r>
        <w:rPr>
          <w:rtl/>
          <w:cs/>
          <w:lang w:val="ar_AE" w:bidi="ar_AE"/>
        </w:rPr>
      </w:r>
      <w:r>
        <w:rPr>
          <w:rtl/>
          <w:cs/>
          <w:lang w:val="ar_AE" w:bidi="ar_AE"/>
        </w:rPr>
        <w:t>عندما يجعل ملاك يهوه اللحم والفطير يحترقا، يدعو جدعون يهوه "</w:t>
      </w:r>
      <w:r>
        <w:rPr>
          <w:b/>
          <w:rtl/>
          <w:cs/>
          <w:lang w:val="ar_AE" w:bidi="ar_AE"/>
        </w:rPr>
        <w:t>سيدي يهوه</w:t>
      </w:r>
      <w:r>
        <w:rPr>
          <w:rtl/>
          <w:cs/>
          <w:lang w:val="ar_AE" w:bidi="ar_AE"/>
        </w:rPr>
        <w:t xml:space="preserve">"، وهو لقبٌ يُظهر الاحترام ليهوه ويعني أنه عظيم وقوي. تقول بعض الترجمات "يهوه ذو السيادة أو يهوه كلي القدرة". </w:t>
      </w:r>
    </w:p>
    <w:p>
      <w:pPr>
        <w:bidi/>
      </w:pPr>
      <w:r>
        <w:rPr>
          <w:rtl/>
          <w:cs/>
          <w:lang w:val="ar_AE" w:bidi="ar_AE"/>
        </w:rPr>
      </w:r>
      <w:r>
        <w:rPr>
          <w:rtl/>
          <w:cs/>
          <w:lang w:val="ar_AE" w:bidi="ar_AE"/>
        </w:rPr>
        <w:t xml:space="preserve">توقفوا هنا وناقشوا في المجموعة أي لقَب ستستخدمون للتعبير عن الرب يهوه؟ إذا كنتم قد ترجمتم هذا اللقب في سِفر آخر من الكتاب المُقَدَّس، استخدموا الكلمة ذاتها هنا. لمزيد من المعلومات، يمكنكم أيضًا البحث عن تعبير "ذو السيادة" في "قاموس الكلمات الرئيسية". أوقِفوا الاستماع إلى هذا التسجيل الصوتي هنا. </w:t>
      </w:r>
    </w:p>
    <w:p>
      <w:pPr>
        <w:bidi/>
      </w:pPr>
      <w:r>
        <w:rPr>
          <w:rtl/>
          <w:cs/>
          <w:lang w:val="ar_AE" w:bidi="ar_AE"/>
        </w:rPr>
      </w:r>
      <w:r>
        <w:rPr>
          <w:rtl/>
          <w:cs/>
          <w:lang w:val="ar_AE" w:bidi="ar_AE"/>
        </w:rPr>
        <w:t xml:space="preserve">بعد أن غادر ملاك يهوه، يبني جدعون </w:t>
      </w:r>
      <w:r>
        <w:rPr>
          <w:b/>
          <w:rtl/>
          <w:cs/>
          <w:lang w:val="ar_AE" w:bidi="ar_AE"/>
        </w:rPr>
        <w:t>مذبح</w:t>
      </w:r>
      <w:r>
        <w:rPr>
          <w:rtl/>
          <w:cs/>
          <w:lang w:val="ar_AE" w:bidi="ar_AE"/>
        </w:rPr>
        <w:t xml:space="preserve"> عبادة ويكرسه ليهوه. يدعو جدعون المذبح "يهوه </w:t>
      </w:r>
      <w:r>
        <w:rPr>
          <w:b/>
          <w:rtl/>
          <w:cs/>
          <w:lang w:val="ar_AE" w:bidi="ar_AE"/>
        </w:rPr>
        <w:t>سلام</w:t>
      </w:r>
      <w:r>
        <w:rPr>
          <w:rtl/>
          <w:cs/>
          <w:lang w:val="ar_AE" w:bidi="ar_AE"/>
        </w:rPr>
        <w:t xml:space="preserve">". </w:t>
      </w:r>
    </w:p>
    <w:p>
      <w:pPr>
        <w:bidi/>
      </w:pPr>
      <w:r>
        <w:rPr>
          <w:rtl/>
          <w:cs/>
          <w:lang w:val="ar_AE" w:bidi="ar_AE"/>
        </w:rPr>
      </w:r>
      <w:r>
        <w:rPr>
          <w:rtl/>
          <w:cs/>
          <w:lang w:val="ar_AE" w:bidi="ar_AE"/>
        </w:rPr>
        <w:t xml:space="preserve">توقَّفوا هنا وانظروا معًا في المجموعة صورة مذبح قديم. استخدموا الكلمات ذاتها التي استخدمتموها سابقًا لترجمة مذبح و سلام. لمزيد من المعلومات، ارجعوا إلى "قاموس الكلمات الرئيسية" وابحثوا عن "مذبح" و"سلام". أوقِفوا الاستماع إلى هذا التسجيل الصوتي هنا. </w:t>
      </w:r>
    </w:p>
    <w:p>
      <w:pPr>
        <w:bidi/>
      </w:pPr>
      <w:r>
        <w:rPr>
          <w:rtl/>
          <w:cs/>
          <w:lang w:val="ar_AE" w:bidi="ar_AE"/>
        </w:rPr>
      </w:r>
      <w:r>
        <w:rPr>
          <w:rtl/>
          <w:cs/>
          <w:lang w:val="ar_AE" w:bidi="ar_AE"/>
        </w:rPr>
        <w:t xml:space="preserve">في تلك الليلة، يسمع جدعون صوت يهوه الذي يطلب منه أن يأخذ </w:t>
      </w:r>
      <w:r>
        <w:rPr>
          <w:b/>
          <w:rtl/>
          <w:cs/>
          <w:lang w:val="ar_AE" w:bidi="ar_AE"/>
        </w:rPr>
        <w:t>ثورَين</w:t>
      </w:r>
      <w:r>
        <w:rPr>
          <w:rtl/>
          <w:cs/>
          <w:lang w:val="ar_AE" w:bidi="ar_AE"/>
        </w:rPr>
        <w:t xml:space="preserve"> يخصان أبيه: ثورٌ بالغ وآخر أصغر عمره سبع سنوات. </w:t>
      </w:r>
    </w:p>
    <w:p>
      <w:pPr>
        <w:bidi/>
      </w:pPr>
      <w:r>
        <w:rPr>
          <w:rtl/>
          <w:cs/>
          <w:lang w:val="ar_AE" w:bidi="ar_AE"/>
        </w:rPr>
      </w:r>
      <w:r>
        <w:rPr>
          <w:rtl/>
          <w:cs/>
          <w:lang w:val="ar_AE" w:bidi="ar_AE"/>
        </w:rPr>
        <w:t xml:space="preserve">توقفوا هنا وانظروا معًا في المجموعة صورة ثور. أوقِفوا الاستماع إلى هذا التسجيل الصوتي هنا. </w:t>
      </w:r>
    </w:p>
    <w:p>
      <w:pPr>
        <w:bidi/>
      </w:pPr>
      <w:r>
        <w:rPr>
          <w:rtl/>
          <w:cs/>
          <w:lang w:val="ar_AE" w:bidi="ar_AE"/>
        </w:rPr>
      </w:r>
      <w:r>
        <w:rPr>
          <w:rtl/>
          <w:cs/>
          <w:lang w:val="ar_AE" w:bidi="ar_AE"/>
        </w:rPr>
        <w:t xml:space="preserve">يطلب يهوه من جدعون أن يهدم مذبح الإله الزائف، </w:t>
      </w:r>
      <w:r>
        <w:rPr>
          <w:b/>
          <w:rtl/>
          <w:cs/>
          <w:lang w:val="ar_AE" w:bidi="ar_AE"/>
        </w:rPr>
        <w:t>البعل</w:t>
      </w:r>
      <w:r>
        <w:rPr>
          <w:rtl/>
          <w:cs/>
          <w:lang w:val="ar_AE" w:bidi="ar_AE"/>
        </w:rPr>
        <w:t xml:space="preserve">، وأن يقطع عمود السارية الواقف بجوار المذبح. ترجموا بعل و سارية بالطريقة ذاتها التي ترجمتم بها في مقاطع سابقة. ولمزيد من المعلومات، ارجعوا إلى "قاموس الكلمات الرئيسية" عند الكلمة "بعل". </w:t>
      </w:r>
    </w:p>
    <w:p>
      <w:pPr>
        <w:bidi/>
      </w:pPr>
      <w:r>
        <w:rPr>
          <w:rtl/>
          <w:cs/>
          <w:lang w:val="ar_AE" w:bidi="ar_AE"/>
        </w:rPr>
      </w:r>
      <w:r>
        <w:rPr>
          <w:rtl/>
          <w:cs/>
          <w:lang w:val="ar_AE" w:bidi="ar_AE"/>
        </w:rPr>
        <w:t xml:space="preserve">يطلب يهوه من جدعون أن يقيم مذبحًا جديدًا ليهوه في المكان عينه. يوصي يهوه جدعون أن يذبح الثور الأصغر </w:t>
      </w:r>
      <w:r>
        <w:rPr>
          <w:b/>
          <w:rtl/>
          <w:cs/>
          <w:lang w:val="ar_AE" w:bidi="ar_AE"/>
        </w:rPr>
        <w:t>ويقدّمه محرقةً</w:t>
      </w:r>
      <w:r>
        <w:rPr>
          <w:rtl/>
          <w:cs/>
          <w:lang w:val="ar_AE" w:bidi="ar_AE"/>
        </w:rPr>
        <w:t xml:space="preserve"> على المذبح الجديد باستخدام خشب السارية محرقة ليهوه. قدَّم الناس تقدمات المحرقة عندما ذبحوا وحرقوا الحيوان برُمته على المذبح. </w:t>
      </w:r>
    </w:p>
    <w:p>
      <w:pPr>
        <w:bidi/>
      </w:pPr>
      <w:r>
        <w:rPr>
          <w:rtl/>
          <w:cs/>
          <w:lang w:val="ar_AE" w:bidi="ar_AE"/>
        </w:rPr>
      </w:r>
      <w:r>
        <w:rPr>
          <w:rtl/>
          <w:cs/>
          <w:lang w:val="ar_AE" w:bidi="ar_AE"/>
        </w:rPr>
        <w:t xml:space="preserve">توقفوا هنا وناقشوا كمجموعة الكلمة أو العبارة التي ستستخدمونها لتعبير ذبيحة المحرقة. إذا كنتم قد ترجمتم هذا التعبير في سفر آخر من الكتاب المقدس، فاستخدموا التَّرْجَمَة ذاتها هنا. ولمزيد من المعلومات، ارجعوا إلى "قاموس الكلمات الرئيسية" عند الكلمة "تقدمة محرقة". أوقِفوا الاستماع إلى هذا التسجيل الصوتي هنا. </w:t>
      </w:r>
    </w:p>
    <w:p>
      <w:pPr>
        <w:bidi/>
      </w:pPr>
      <w:r>
        <w:rPr>
          <w:rtl/>
          <w:cs/>
          <w:lang w:val="ar_AE" w:bidi="ar_AE"/>
        </w:rPr>
      </w:r>
      <w:r>
        <w:rPr>
          <w:rtl/>
          <w:cs/>
          <w:lang w:val="ar_AE" w:bidi="ar_AE"/>
        </w:rPr>
        <w:t xml:space="preserve">في أثناء الليل، يأخذ جدعون </w:t>
      </w:r>
      <w:r>
        <w:rPr>
          <w:b/>
          <w:rtl/>
          <w:cs/>
          <w:lang w:val="ar_AE" w:bidi="ar_AE"/>
        </w:rPr>
        <w:t>عشرة</w:t>
      </w:r>
      <w:r>
        <w:rPr>
          <w:rtl/>
          <w:cs/>
          <w:lang w:val="ar_AE" w:bidi="ar_AE"/>
        </w:rPr>
        <w:t xml:space="preserve"> عبيد ويفعل ما أوصى به يهوه. استخدموا الكلمة ذاتها التي استخدمتموها في المقاطع السابقة للإشارة إلى عبيد، وتذكَّروا أن "عبيد" مذكورة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6:28–40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6: 28–40 واحفظوا هذا المقطع في قلوبكم. </w:t>
      </w:r>
    </w:p>
    <w:p>
      <w:pPr>
        <w:bidi/>
      </w:pPr>
      <w:r>
        <w:rPr>
          <w:rtl/>
          <w:cs/>
          <w:lang w:val="ar_AE" w:bidi="ar_AE"/>
        </w:rPr>
      </w:r>
      <w:r>
        <w:rPr>
          <w:rtl/>
          <w:cs/>
          <w:lang w:val="ar_AE" w:bidi="ar_AE"/>
        </w:rPr>
        <w:t xml:space="preserve">استمعوا إلى نسخة صوتية من سِفر القضاة 6: 28–40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في 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القضاة 6: 28 - 40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المقطع السابق، أخبر يهوه جدعون الإسرائيلي بأنه سيمنحه القوة لإنقاذ بني إسرائيل من اضطهاد أعدائهم. لمدة سبع سنوات، استمر هؤلاء الأعداء في سرقة أو تدمير طعام بني إسرائيل وحيواناتهم. أوصى يهوه جدعون أن يدمر الأشياء التي استخدمتها عائلته لعبادة الآلهة الزائفة البعل والعشتاروث. كما أوصى يهوه جدعون أن يبني مذبحًا جديدًا للعبادة ليهوه، وأن يقدِّم ذبيحة ليهوه على هذا المذبح الجديد. فأطاع جدعون ذلك، لكنه فعل كل هذه الأمور ليلًا، عندما كان الجميع نيامًا، لأنه كان خائفًا مما ستفعله عائلته به. </w:t>
      </w:r>
    </w:p>
    <w:p>
      <w:pPr>
        <w:bidi/>
      </w:pPr>
      <w:r>
        <w:rPr>
          <w:rtl/>
          <w:cs/>
          <w:lang w:val="ar_AE" w:bidi="ar_AE"/>
        </w:rPr>
      </w:r>
      <w:r>
        <w:rPr>
          <w:rtl/>
          <w:cs/>
          <w:lang w:val="ar_AE" w:bidi="ar_AE"/>
        </w:rPr>
        <w:t xml:space="preserve">توقفوا هنا وناقشوا هذا السؤال معًا: احكوا قصة عن وقت خاف شخص من فِعل شيء ما لأنه كان يخشى مما سيظنه أفراد عائلته من جهته. أوقِفوا الاستماع إلى هذا التسجيل الصوتي هنا. </w:t>
      </w:r>
    </w:p>
    <w:p>
      <w:pPr>
        <w:bidi/>
      </w:pPr>
      <w:r>
        <w:rPr>
          <w:rtl/>
          <w:cs/>
          <w:lang w:val="ar_AE" w:bidi="ar_AE"/>
        </w:rPr>
      </w:r>
      <w:r>
        <w:rPr>
          <w:rtl/>
          <w:cs/>
          <w:lang w:val="ar_AE" w:bidi="ar_AE"/>
        </w:rPr>
        <w:t xml:space="preserve">في بداية هذا المقطع، يستيقظ سكان المدينة في الصباح ويكتشفون أن شخصًا ما دمَّر مذبح البعل، والعمود الخشبي الذي للسارية. يكتشف الشعب أيضًا المذبح الجديد مع الذبيحة عليه. </w:t>
      </w:r>
    </w:p>
    <w:p>
      <w:pPr>
        <w:bidi/>
      </w:pPr>
      <w:r>
        <w:rPr>
          <w:rtl/>
          <w:cs/>
          <w:lang w:val="ar_AE" w:bidi="ar_AE"/>
        </w:rPr>
      </w:r>
      <w:r>
        <w:rPr>
          <w:rtl/>
          <w:cs/>
          <w:lang w:val="ar_AE" w:bidi="ar_AE"/>
        </w:rPr>
        <w:t xml:space="preserve">توقَّفوا هنا وانظروا معًا في المجموعة صورة مذبح قديم. أوقِفوا الاستماع إلى هذا التسجيل الصوتي هنا. </w:t>
      </w:r>
    </w:p>
    <w:p>
      <w:pPr>
        <w:bidi/>
      </w:pPr>
      <w:r>
        <w:rPr>
          <w:rtl/>
          <w:cs/>
          <w:lang w:val="ar_AE" w:bidi="ar_AE"/>
        </w:rPr>
      </w:r>
      <w:r>
        <w:rPr>
          <w:rtl/>
          <w:cs/>
          <w:lang w:val="ar_AE" w:bidi="ar_AE"/>
        </w:rPr>
        <w:t xml:space="preserve">يسأل الناس بعضهم بعضًا مَن الذي فعل كل هذه الأمور. يعلَم الشعب أن جدعون هو الذي فعَل هذه الأمور، فيذهبون إلى يوآش أبيه، ويطلبون أن يُحضره إلى الخارج حتى يتمكن الناس من قتله. غضب الشعب غضبًا شديدًا لأن جدعون تحدَّى الآلهة التي كانوا يعبدونها. </w:t>
      </w:r>
    </w:p>
    <w:p>
      <w:pPr>
        <w:bidi/>
      </w:pPr>
      <w:r>
        <w:rPr>
          <w:rtl/>
          <w:cs/>
          <w:lang w:val="ar_AE" w:bidi="ar_AE"/>
        </w:rPr>
      </w:r>
      <w:r>
        <w:rPr>
          <w:rtl/>
          <w:cs/>
          <w:lang w:val="ar_AE" w:bidi="ar_AE"/>
        </w:rPr>
        <w:t xml:space="preserve">يسأل يوآش، أبو جدعون، الشعب إذا كانوا يستطيعون الدفاع عن البعل أو إنقاذه. يقول يوآش إنه إذا كان البَعْل إلهًا، فيجب أن يكون قادرًا على الدفاع عن نفسه. يقول يوآش أيضًا إنه إذا حاول أي شخص في المدينة قتل جدعون للدفاع عن البعل، فسيقتله يوآش قبل صباح اليوم التالي. لأن الشخص سيكون عندها مُذنبًا بقتل أحد أفراد عائلة يوآش. </w:t>
      </w:r>
    </w:p>
    <w:p>
      <w:pPr>
        <w:bidi/>
      </w:pPr>
      <w:r>
        <w:rPr>
          <w:rtl/>
          <w:cs/>
          <w:lang w:val="ar_AE" w:bidi="ar_AE"/>
        </w:rPr>
      </w:r>
      <w:r>
        <w:rPr>
          <w:rtl/>
          <w:cs/>
          <w:lang w:val="ar_AE" w:bidi="ar_AE"/>
        </w:rPr>
        <w:t xml:space="preserve">يمنح أهل المدينة جدعون اسمًا جديدًا. يدعو الشعب جدعون "يَرُبَّعْلَ" أي "ليحاربه البعل". يدعون جدعون بهذا الاسم لأن يوآش قال إنه يجب على البعل ذاته محاربة جدعون، وليس سكان المدينة. </w:t>
      </w:r>
    </w:p>
    <w:p>
      <w:pPr>
        <w:bidi/>
      </w:pPr>
      <w:r>
        <w:rPr>
          <w:rtl/>
          <w:cs/>
          <w:lang w:val="ar_AE" w:bidi="ar_AE"/>
        </w:rPr>
      </w:r>
      <w:r>
        <w:rPr>
          <w:rtl/>
          <w:cs/>
          <w:lang w:val="ar_AE" w:bidi="ar_AE"/>
        </w:rPr>
        <w:t xml:space="preserve">توقفوا هنا وناقشوا هذا السؤال معًا في مجموعة: احكوا قصة عن وقت أعطى فيه الناس شخصًا اسمًا جديدًا، أو اسمًا ثانٍ، بسبب شيء مثير للاهتمام أو مدهش فعله ذلك الشخص. أوقِفوا الاستماع إلى هذا التسجيل الصوتي هنا. </w:t>
      </w:r>
    </w:p>
    <w:p>
      <w:pPr>
        <w:bidi/>
      </w:pPr>
      <w:r>
        <w:rPr>
          <w:rtl/>
          <w:cs/>
          <w:lang w:val="ar_AE" w:bidi="ar_AE"/>
        </w:rPr>
      </w:r>
      <w:r>
        <w:rPr>
          <w:rtl/>
          <w:cs/>
          <w:lang w:val="ar_AE" w:bidi="ar_AE"/>
        </w:rPr>
        <w:t xml:space="preserve">تجتمع الشعوب الغريبة التي اضطهدت بني إسرائيل كلها معًا. هؤلاء الأعداء هُم المديانيون، أو شعب أرض المديانيين؛ والعماليق الذين كانوا يعيشون بالقُرب من المديانيين؛ وسُكان المشرق، وهُم شعب كان يعيش في الصحراء شرق إسرائيل. يعبر المديانيون وعماليق وسُكان الشرق نهر الأرْدُن، وهو النهر الذي يفصل إسرائيل عن الأراضي المجاورة إلى الشرق. تأتي هذه الشعوب المعادية إلى مكان يُدعى وادي يزرعيل. الوادي هو أرض ذات أماكن مرتفعة، مثل التلال أو الجبال من حوله. كان وادي يزرعيل مكانًا مهمًا لأنه كان يتيح للناس السفر إلى إسرائيل بسهولة. </w:t>
      </w:r>
    </w:p>
    <w:p>
      <w:pPr>
        <w:bidi/>
      </w:pPr>
      <w:r>
        <w:rPr>
          <w:rtl/>
          <w:cs/>
          <w:lang w:val="ar_AE" w:bidi="ar_AE"/>
        </w:rPr>
      </w:r>
      <w:r>
        <w:rPr>
          <w:rtl/>
          <w:cs/>
          <w:lang w:val="ar_AE" w:bidi="ar_AE"/>
        </w:rPr>
        <w:t xml:space="preserve">توقفوا هنا وانظروا معًا إلى خريطة لنهر الأرْدُن ووادي يزرعيل. انظروا أيضًا كمجموعة إلى صورة لوادي يزرعيل. أوقِفوا الاستماع إلى هذا التسجيل الصوتي هنا. </w:t>
      </w:r>
    </w:p>
    <w:p>
      <w:pPr>
        <w:bidi/>
      </w:pPr>
      <w:r>
        <w:rPr>
          <w:rtl/>
          <w:cs/>
          <w:lang w:val="ar_AE" w:bidi="ar_AE"/>
        </w:rPr>
      </w:r>
      <w:r>
        <w:rPr>
          <w:rtl/>
          <w:cs/>
          <w:lang w:val="ar_AE" w:bidi="ar_AE"/>
        </w:rPr>
        <w:t xml:space="preserve">يحِّل روح يهوه على جدعون، أو يتولَّى زمام أمره. روح يهوه هو القوة التي تأتي من يهوه. عندما يحل روح يهوه على شخص ما، فإن هذا الشخص يحصل على قوة أو قدرة خاصة من يهوه. في حالة جدعون، كانت هذه هي القدرة على جمع وقيادة جيش من الناس. في المقطع السابق، قال جدعون إنه أصغر فرد في عائلته وأقل أعضائها شأنًا. لكن في هذا المقطع، يقود جدعون عائلته إلى الحرب ضد أعدائهم، ويستمع أهل عائلته إلى جدعون ويطيعونه. ما كان هذا ليحدث لو لم يكُن روح يهوه قد حَلَّ على جدعون. </w:t>
      </w:r>
    </w:p>
    <w:p>
      <w:pPr>
        <w:bidi/>
      </w:pPr>
      <w:r>
        <w:rPr>
          <w:rtl/>
          <w:cs/>
          <w:lang w:val="ar_AE" w:bidi="ar_AE"/>
        </w:rPr>
      </w:r>
      <w:r>
        <w:rPr>
          <w:rtl/>
          <w:cs/>
          <w:lang w:val="ar_AE" w:bidi="ar_AE"/>
        </w:rPr>
        <w:t xml:space="preserve">ينفخ جدعون في البوق وهي آلة تصدر أصواتًا عالية. في ذلك الوقت، كان الناس يصنعون هذه الآلة من قرن حيوان يُدعى كبشًا. كان الناس يستخدمون قرون الكِباش هذه لدعوة الآخرين إلى المعركة. </w:t>
      </w:r>
    </w:p>
    <w:p>
      <w:pPr>
        <w:bidi/>
      </w:pPr>
      <w:r>
        <w:rPr>
          <w:rtl/>
          <w:cs/>
          <w:lang w:val="ar_AE" w:bidi="ar_AE"/>
        </w:rPr>
      </w:r>
      <w:r>
        <w:rPr>
          <w:rtl/>
          <w:cs/>
          <w:lang w:val="ar_AE" w:bidi="ar_AE"/>
        </w:rPr>
        <w:t xml:space="preserve">توقفوا هنا وانظروا معًا إلى صورة كبْش، وبوق مصنوع من قرن كبش. ناقشوا هذا السؤال معًا: في ثقافتكم، كيف تدعون الناس إلى المعركة؟ أوقِفوا الاستماع إلى هذا التسجيل الصوتي هنا. </w:t>
      </w:r>
    </w:p>
    <w:p>
      <w:pPr>
        <w:bidi/>
      </w:pPr>
      <w:r>
        <w:rPr>
          <w:rtl/>
          <w:cs/>
          <w:lang w:val="ar_AE" w:bidi="ar_AE"/>
        </w:rPr>
      </w:r>
      <w:r>
        <w:rPr>
          <w:rtl/>
          <w:cs/>
          <w:lang w:val="ar_AE" w:bidi="ar_AE"/>
        </w:rPr>
        <w:t xml:space="preserve">يُنادي صوت البوق الأبيعزريين، وهو اسم عشيرة جدعون أو عائلته. يرسل جدعون أيضًا رسلًا إلى أسباط منسَّى وأشير وزبولون ونفتالي. كانت هذه الأسباط مجموعات أخرى من بني إسرائيل تعيش بالقُرب من وادي يزرعيل. يتبع رجال هذه الأسباط أيضًا جدعون ويطيعونه. </w:t>
      </w:r>
    </w:p>
    <w:p>
      <w:pPr>
        <w:bidi/>
      </w:pPr>
      <w:r>
        <w:rPr>
          <w:rtl/>
          <w:cs/>
          <w:lang w:val="ar_AE" w:bidi="ar_AE"/>
        </w:rPr>
      </w:r>
      <w:r>
        <w:rPr>
          <w:rtl/>
          <w:cs/>
          <w:lang w:val="ar_AE" w:bidi="ar_AE"/>
        </w:rPr>
        <w:t xml:space="preserve">توقفوا هنا وانظروا معًا إلى خريطة تُظهر مناطق أسباط إسرائيل الإثني عشر. أوقِفوا الاستماع إلى هذا التسجيل الصوتي هنا. </w:t>
      </w:r>
    </w:p>
    <w:p>
      <w:pPr>
        <w:bidi/>
      </w:pPr>
      <w:r>
        <w:rPr>
          <w:rtl/>
          <w:cs/>
          <w:lang w:val="ar_AE" w:bidi="ar_AE"/>
        </w:rPr>
      </w:r>
      <w:r>
        <w:rPr>
          <w:rtl/>
          <w:cs/>
          <w:lang w:val="ar_AE" w:bidi="ar_AE"/>
        </w:rPr>
        <w:t xml:space="preserve">يتحدث جدعون إلى يهوه. يقول جدعون إنه سيأخذ جَزَّة من الصوف، وهو الشعر الناعم المجعد من الغنم أو الماعز، ويضعها على الأرض. يقول جدعون إنه إذا كان يهوه سيتسبب في وجود ندى، أو قطرات ماء، في الصباح في الجَزَّة دون أن يكون هناك ندى في الأرض المحيطة بها، فإن هذا سيكون علامة على أن يهوه سيستخدمه حقًا لإنقاذ بني إسرائيل من أعدائهم. </w:t>
      </w:r>
    </w:p>
    <w:p>
      <w:pPr>
        <w:bidi/>
      </w:pPr>
      <w:r>
        <w:rPr>
          <w:rtl/>
          <w:cs/>
          <w:lang w:val="ar_AE" w:bidi="ar_AE"/>
        </w:rPr>
      </w:r>
      <w:r>
        <w:rPr>
          <w:rtl/>
          <w:cs/>
          <w:lang w:val="ar_AE" w:bidi="ar_AE"/>
        </w:rPr>
        <w:t xml:space="preserve">توقفوا هنا وانظروا معًا في المجموعة صورة جَزَّة صوف وصورة لقطرات الندى على العشب. أوقِفوا الاستماع إلى هذا التسجيل الصوتي هنا. </w:t>
      </w:r>
    </w:p>
    <w:p>
      <w:pPr>
        <w:bidi/>
      </w:pPr>
      <w:r>
        <w:rPr>
          <w:rtl/>
          <w:cs/>
          <w:lang w:val="ar_AE" w:bidi="ar_AE"/>
        </w:rPr>
      </w:r>
      <w:r>
        <w:rPr>
          <w:rtl/>
          <w:cs/>
          <w:lang w:val="ar_AE" w:bidi="ar_AE"/>
        </w:rPr>
        <w:t>في صباح اليوم التالي، يدرك جدعون أن الأرض جافة، ولا يوجد بها ندى، لكن جَزَّة الصوف مُبلَّلة جدًا بالندى حتى إنَّ جدعون لما عصرها أفرزت ماءً يكفي لملء وعاء كامل. يندهش جدعون من هذا، لأن الندى يتكوَّن على الأسطح ليلًا، ومن الطبيعي أن يكون على كل من الأرض وجَزَّة الصوف. جعل يهوه الندى يتجمع على الجَزَّة فقط.</w:t>
      </w:r>
    </w:p>
    <w:p>
      <w:pPr>
        <w:bidi/>
      </w:pPr>
      <w:r>
        <w:rPr>
          <w:rtl/>
          <w:cs/>
          <w:lang w:val="ar_AE" w:bidi="ar_AE"/>
        </w:rPr>
      </w:r>
      <w:r>
        <w:rPr>
          <w:rtl/>
          <w:cs/>
          <w:lang w:val="ar_AE" w:bidi="ar_AE"/>
        </w:rPr>
        <w:t xml:space="preserve">ثم يطلب جدعون من يهوه علامة أخرى. يطلب جدعون من يهوه هذه المرة أن يُبقي الجَزَّة جافة، وأن يتسبب في وجود الندى على الأرض ليلًا. يفعل يهوه ما يطلبه منه جدعون. في صباح اليوم التالي، تكون الجَزَّة جافة، ليس عليها ندى، لكن الندى على الأرض حولها. يُدهش هذا جدعون مرة أخرى، لأن يهوه تسبَّب في بقاء الجَزَّة جافة. </w:t>
      </w:r>
    </w:p>
    <w:p>
      <w:pPr>
        <w:bidi/>
      </w:pPr>
      <w:r>
        <w:rPr>
          <w:rtl/>
          <w:cs/>
          <w:lang w:val="ar_AE" w:bidi="ar_AE"/>
        </w:rPr>
      </w:r>
      <w:r>
        <w:rPr>
          <w:rtl/>
          <w:cs/>
          <w:lang w:val="ar_AE" w:bidi="ar_AE"/>
        </w:rPr>
        <w:t xml:space="preserve">طلب جدعون من يهوه أن يفعل هذه الأمور علامة أو تأكيدًا منه على أنه سيُمكِّن جدعون من هزيمة أعداء بني إسرائيل في المعركة. أظهر يهوه لُطفًا ومحبة عندما أعطى جدعون هذه العلامات، لأنه كان قد أوصى سابقًا بأن لا يجرّب بنو إسرائيل يهوه، ولا أن يطلبوا منه علامات. في العالَم القديم، غالبًا ما كان الأشخاص الذين يعبدون آلهة زائفة يُجرِّبون آلهتهم بقولهم: "إذا فعَل الإله شيئًا يدهشني، فسوف أعلم أنه يقول الحقيقة". ثم أمرهم يهوه ألا يفعلوا هذا، لأنه أراد أن يثقوا في العهد أو الاتفاق الخاص الذي قطعه معهم. لكن، مع أنَّ جدعون قد خرق هذه القاعدة، إلا أن يهوه كان صبورًا وأظهر محبته عندما أعطاه العلامة التي كان يبحث عنها. </w:t>
      </w:r>
    </w:p>
    <w:p>
      <w:pPr>
        <w:bidi/>
      </w:pPr>
      <w:r>
        <w:rPr>
          <w:rtl/>
          <w:cs/>
          <w:lang w:val="ar_AE" w:bidi="ar_AE"/>
        </w:rPr>
      </w:r>
      <w:r>
        <w:rPr>
          <w:rtl/>
          <w:cs/>
          <w:lang w:val="ar_AE" w:bidi="ar_AE"/>
        </w:rPr>
        <w:t xml:space="preserve">توقفوا هنا وناقشوا هذا السؤال معًا في مجموعة: لماذا تكون الثقة بشخصٍ ما أمرًا مُهمًا؟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القضاة 6: 28 - 40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b/>
          <w:rtl/>
          <w:cs/>
          <w:lang w:val="ar_AE" w:bidi="ar_AE"/>
        </w:rPr>
        <w:t>في المشهد الأول:</w:t>
      </w:r>
      <w:r>
        <w:rPr>
          <w:rtl/>
          <w:cs/>
          <w:lang w:val="ar_AE" w:bidi="ar_AE"/>
        </w:rPr>
        <w:t xml:space="preserve"> يكتشف أهل المدينة أن شخصًا ما قد دمَّر مذبح البعل، وعمود السارية، وربما بنى أخر مذبحًا جديدًا. يتساءل الناس مَن الذي يمكن أن يفعل هذا، ويُدركون أن جدعون هو مَن فعَل ذلك. </w:t>
      </w:r>
    </w:p>
    <w:p>
      <w:pPr>
        <w:bidi/>
      </w:pPr>
      <w:r>
        <w:rPr>
          <w:rtl/>
          <w:cs/>
          <w:lang w:val="ar_AE" w:bidi="ar_AE"/>
        </w:rPr>
      </w:r>
      <w:r>
        <w:rPr>
          <w:b/>
          <w:rtl/>
          <w:cs/>
          <w:lang w:val="ar_AE" w:bidi="ar_AE"/>
        </w:rPr>
        <w:t>في المشهد الثاني:</w:t>
      </w:r>
      <w:r>
        <w:rPr>
          <w:rtl/>
          <w:cs/>
          <w:lang w:val="ar_AE" w:bidi="ar_AE"/>
        </w:rPr>
        <w:t xml:space="preserve"> يذهب أهل المدينة إلى يوآش، أبي جدعون، ويطلبون أن يسلِّمه لهم حتى يتمكنوا من قتله. يرفض يوآش ويتجادل مع سكان المدينة. </w:t>
      </w:r>
    </w:p>
    <w:p>
      <w:pPr>
        <w:bidi/>
      </w:pPr>
      <w:r>
        <w:rPr>
          <w:rtl/>
          <w:cs/>
          <w:lang w:val="ar_AE" w:bidi="ar_AE"/>
        </w:rPr>
      </w:r>
      <w:r>
        <w:rPr>
          <w:b/>
          <w:rtl/>
          <w:cs/>
          <w:lang w:val="ar_AE" w:bidi="ar_AE"/>
        </w:rPr>
        <w:t>في المشهد الثالث:</w:t>
      </w:r>
      <w:r>
        <w:rPr>
          <w:rtl/>
          <w:cs/>
          <w:lang w:val="ar_AE" w:bidi="ar_AE"/>
        </w:rPr>
        <w:t xml:space="preserve"> تجتمع جيوش المديانيين وعماليق والشعوب الشرقية معًا وتعبر نهر الأردن وتدخل إسرائيل. تُعسكر الجيوش في وادي يزرعيل. </w:t>
      </w:r>
    </w:p>
    <w:p>
      <w:pPr>
        <w:bidi/>
      </w:pPr>
      <w:r>
        <w:rPr>
          <w:rtl/>
          <w:cs/>
          <w:lang w:val="ar_AE" w:bidi="ar_AE"/>
        </w:rPr>
      </w:r>
      <w:r>
        <w:rPr>
          <w:b/>
          <w:rtl/>
          <w:cs/>
          <w:lang w:val="ar_AE" w:bidi="ar_AE"/>
        </w:rPr>
        <w:t>في المشهد الرابع:</w:t>
      </w:r>
      <w:r>
        <w:rPr>
          <w:rtl/>
          <w:cs/>
          <w:lang w:val="ar_AE" w:bidi="ar_AE"/>
        </w:rPr>
        <w:t xml:space="preserve"> يحل روح يهوه على جدعون. يُبوِّق جدعون البوق، فتجتمع عشيرته، أي الأبيعزريون ويتبعون جدعون في الحرب. </w:t>
      </w:r>
    </w:p>
    <w:p>
      <w:pPr>
        <w:bidi/>
      </w:pPr>
      <w:r>
        <w:rPr>
          <w:rtl/>
          <w:cs/>
          <w:lang w:val="ar_AE" w:bidi="ar_AE"/>
        </w:rPr>
      </w:r>
      <w:r>
        <w:rPr>
          <w:b/>
          <w:rtl/>
          <w:cs/>
          <w:lang w:val="ar_AE" w:bidi="ar_AE"/>
        </w:rPr>
        <w:t>في المشهد الخامس:</w:t>
      </w:r>
      <w:r>
        <w:rPr>
          <w:rtl/>
          <w:cs/>
          <w:lang w:val="ar_AE" w:bidi="ar_AE"/>
        </w:rPr>
        <w:t xml:space="preserve"> يأتي رسُل جدعون إلى أسباط إسرائيل: منسَّى، وأشير، وزبولون، ونفتالي، ويدعونهم إلى المعركة. تذهب هذه الأسباط للقاء جدعون والأبيعزريين. </w:t>
      </w:r>
    </w:p>
    <w:p>
      <w:pPr>
        <w:bidi/>
      </w:pPr>
      <w:r>
        <w:rPr>
          <w:rtl/>
          <w:cs/>
          <w:lang w:val="ar_AE" w:bidi="ar_AE"/>
        </w:rPr>
      </w:r>
      <w:r>
        <w:rPr>
          <w:b/>
          <w:rtl/>
          <w:cs/>
          <w:lang w:val="ar_AE" w:bidi="ar_AE"/>
        </w:rPr>
        <w:t>في المشهد السادس:</w:t>
      </w:r>
      <w:r>
        <w:rPr>
          <w:rtl/>
          <w:cs/>
          <w:lang w:val="ar_AE" w:bidi="ar_AE"/>
        </w:rPr>
        <w:t xml:space="preserve"> يتحدث جدعون إلى يهوه ويطلب منه علامة. يقبل يهوه طلب جدعون. </w:t>
      </w:r>
    </w:p>
    <w:p>
      <w:pPr>
        <w:bidi/>
      </w:pPr>
      <w:r>
        <w:rPr>
          <w:rtl/>
          <w:cs/>
          <w:lang w:val="ar_AE" w:bidi="ar_AE"/>
        </w:rPr>
      </w:r>
      <w:r>
        <w:rPr>
          <w:b/>
          <w:rtl/>
          <w:cs/>
          <w:lang w:val="ar_AE" w:bidi="ar_AE"/>
        </w:rPr>
        <w:t>في المشهد السابع:</w:t>
      </w:r>
      <w:r>
        <w:rPr>
          <w:rtl/>
          <w:cs/>
          <w:lang w:val="ar_AE" w:bidi="ar_AE"/>
        </w:rPr>
        <w:t xml:space="preserve"> يطلب جدعون من يهوه علامة أخرى، ويوافق يهوه على طلبه مرة أخرى.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 xml:space="preserve">أهل المدينة </w:t>
      </w:r>
    </w:p>
    <w:p>
      <w:pPr>
        <w:pStyle w:val="ListBullet"/>
        <w:bidi/>
        <w:spacing w:line="240" w:lineRule="auto"/>
        <w:ind w:left="720"/>
      </w:pPr>
      <w:r>
        <w:rPr>
          <w:rtl/>
          <w:cs/>
          <w:lang w:val="ar_AE" w:bidi="ar_AE"/>
        </w:rPr>
      </w:r>
      <w:r>
        <w:rPr>
          <w:rtl/>
          <w:cs/>
          <w:lang w:val="ar_AE" w:bidi="ar_AE"/>
        </w:rPr>
        <w:t xml:space="preserve">يوآش، أبو جدعون </w:t>
      </w:r>
    </w:p>
    <w:p>
      <w:pPr>
        <w:pStyle w:val="ListBullet"/>
        <w:bidi/>
        <w:spacing w:line="240" w:lineRule="auto"/>
        <w:ind w:left="720"/>
      </w:pPr>
      <w:r>
        <w:rPr>
          <w:rtl/>
          <w:cs/>
          <w:lang w:val="ar_AE" w:bidi="ar_AE"/>
        </w:rPr>
      </w:r>
      <w:r>
        <w:rPr>
          <w:rtl/>
          <w:cs/>
          <w:lang w:val="ar_AE" w:bidi="ar_AE"/>
        </w:rPr>
        <w:t xml:space="preserve">جدعون </w:t>
      </w:r>
    </w:p>
    <w:p>
      <w:pPr>
        <w:pStyle w:val="ListBullet"/>
        <w:bidi/>
        <w:spacing w:line="240" w:lineRule="auto"/>
        <w:ind w:left="720"/>
      </w:pPr>
      <w:r>
        <w:rPr>
          <w:rtl/>
          <w:cs/>
          <w:lang w:val="ar_AE" w:bidi="ar_AE"/>
        </w:rPr>
      </w:r>
      <w:r>
        <w:rPr>
          <w:rtl/>
          <w:cs/>
          <w:lang w:val="ar_AE" w:bidi="ar_AE"/>
        </w:rPr>
        <w:t xml:space="preserve">جيش المديانيين وعماليق وسُكان الشرق </w:t>
      </w:r>
    </w:p>
    <w:p>
      <w:pPr>
        <w:pStyle w:val="ListBullet"/>
        <w:bidi/>
        <w:spacing w:line="240" w:lineRule="auto"/>
        <w:ind w:left="720"/>
      </w:pPr>
      <w:r>
        <w:rPr>
          <w:rtl/>
          <w:cs/>
          <w:lang w:val="ar_AE" w:bidi="ar_AE"/>
        </w:rPr>
      </w:r>
      <w:r>
        <w:rPr>
          <w:rtl/>
          <w:cs/>
          <w:lang w:val="ar_AE" w:bidi="ar_AE"/>
        </w:rPr>
        <w:t xml:space="preserve">عشيرة جدعون، الأبيعزريون </w:t>
      </w:r>
    </w:p>
    <w:p>
      <w:pPr>
        <w:pStyle w:val="ListBullet"/>
        <w:bidi/>
        <w:spacing w:line="240" w:lineRule="auto"/>
        <w:ind w:left="720"/>
      </w:pPr>
      <w:r>
        <w:rPr>
          <w:rtl/>
          <w:cs/>
          <w:lang w:val="ar_AE" w:bidi="ar_AE"/>
        </w:rPr>
      </w:r>
      <w:r>
        <w:rPr>
          <w:rtl/>
          <w:cs/>
          <w:lang w:val="ar_AE" w:bidi="ar_AE"/>
        </w:rPr>
        <w:t xml:space="preserve">رسُل جدعون </w:t>
      </w:r>
    </w:p>
    <w:p>
      <w:pPr>
        <w:pStyle w:val="ListBullet"/>
        <w:bidi/>
        <w:spacing w:line="240" w:lineRule="auto"/>
        <w:ind w:left="720"/>
      </w:pPr>
      <w:r>
        <w:rPr>
          <w:rtl/>
          <w:cs/>
          <w:lang w:val="ar_AE" w:bidi="ar_AE"/>
        </w:rPr>
      </w:r>
      <w:r>
        <w:rPr>
          <w:rtl/>
          <w:cs/>
          <w:lang w:val="ar_AE" w:bidi="ar_AE"/>
        </w:rPr>
        <w:t xml:space="preserve">أسباط إسرائيل منسَّى وأشير وزبولون ونفتالي </w:t>
      </w:r>
    </w:p>
    <w:p>
      <w:pPr>
        <w:pStyle w:val="ListBullet"/>
        <w:bidi/>
        <w:spacing w:line="240" w:lineRule="auto"/>
        <w:ind w:left="720"/>
      </w:pPr>
      <w:r>
        <w:rPr>
          <w:rtl/>
          <w:cs/>
          <w:lang w:val="ar_AE" w:bidi="ar_AE"/>
        </w:rPr>
      </w:r>
      <w:r>
        <w:rPr>
          <w:rtl/>
          <w:cs/>
          <w:lang w:val="ar_AE" w:bidi="ar_AE"/>
        </w:rPr>
        <w:t xml:space="preserve">و يهوه </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بداية المشهد، يكون التوقيت في الصباح الباكر، وقد بدأ الناس للتو في الاستيقاظ. يرى أهل المدينة أن شخصًا ما قد هدم مذبح البعل، وقطع عمود السارية. يدرك الناس أنَّ أحدهم قد فعل هذه الأمور ليلًا. </w:t>
      </w:r>
    </w:p>
    <w:p>
      <w:pPr>
        <w:bidi/>
      </w:pPr>
      <w:r>
        <w:rPr>
          <w:rtl/>
          <w:cs/>
          <w:lang w:val="ar_AE" w:bidi="ar_AE"/>
        </w:rPr>
      </w:r>
      <w:r>
        <w:rPr>
          <w:rtl/>
          <w:cs/>
          <w:lang w:val="ar_AE" w:bidi="ar_AE"/>
        </w:rPr>
        <w:t xml:space="preserve">توقَّفوا هنا وانظروا معًا في المجموعة صورة مذبح قديم. أوقِفوا الاستماع إلى هذا التسجيل الصوتي هنا. </w:t>
      </w:r>
    </w:p>
    <w:p>
      <w:pPr>
        <w:bidi/>
      </w:pPr>
      <w:r>
        <w:rPr>
          <w:rtl/>
          <w:cs/>
          <w:lang w:val="ar_AE" w:bidi="ar_AE"/>
        </w:rPr>
      </w:r>
      <w:r>
        <w:rPr>
          <w:rtl/>
          <w:cs/>
          <w:lang w:val="ar_AE" w:bidi="ar_AE"/>
        </w:rPr>
        <w:t xml:space="preserve">يرى أهل المدينة أيضًا مذبحًا جديدًا، ويدركون أن أحدًا ما قدَّم تقدمة محرقة على هذا المذبح الجديد، لأنهم يرون بقايا الثور الصغير الذي قدَّمه أحدهم. يتناقش أهل المدينة من الذي يمكن أن يكون قد فعَل هذه الأمور. يدركون أن جدعون، ابن يوآش، قد فعَل هذه الأمور. لا يذكر المقطع بالتحديد كيف أدرك الناس هذا، لكن بطريقة ما عندما يتحدثون عنه ويحققون في الأمر معًا، يكتشفون أن جدعون هو المسئول. </w:t>
      </w:r>
    </w:p>
    <w:p>
      <w:pPr>
        <w:bidi/>
      </w:pPr>
      <w:r>
        <w:rPr>
          <w:rtl/>
          <w:cs/>
          <w:lang w:val="ar_AE" w:bidi="ar_AE"/>
        </w:rPr>
      </w:r>
      <w:r>
        <w:rPr>
          <w:rtl/>
          <w:cs/>
          <w:lang w:val="ar_AE" w:bidi="ar_AE"/>
        </w:rPr>
        <w:t xml:space="preserve">في المشهد الثاني، يذهب أهل المدينة إلى بيت يوآش. يطلَب الشعب من يوآش أن يُحضر جدعون إلى الخارج حتى يتمكنوا من قتله. يُخبِر أهل المدينة يوآش أنهم يريدون قتل جدعون، لأنه حطَّم مذبح البَعْل وقطع عمود السارية. لكن يوآشَ يقول: "أَنْتُمْ تُقَاتِلُونَ لِلْبَعْلِ؟ أَمْ أَنْتُمْ تُخَلِّصُونَهُ؟" يستخدم يوآش هذه الأسئلة ليؤكد أن الإنسان لا ينبغي أن يضطر إلى الدفاع عن إله، لأنه يجب أن يكون قادرًا على الدفاع عن نفسه. يستخدم يوآش هذه الأسئلة ليخبر رجال المدينة: "لا ينبغي أن تدافعوا عن البعل". </w:t>
      </w:r>
    </w:p>
    <w:p>
      <w:pPr>
        <w:bidi/>
      </w:pPr>
      <w:r>
        <w:rPr>
          <w:rtl/>
          <w:cs/>
          <w:lang w:val="ar_AE" w:bidi="ar_AE"/>
        </w:rPr>
      </w:r>
      <w:r>
        <w:rPr>
          <w:rtl/>
          <w:cs/>
          <w:lang w:val="ar_AE" w:bidi="ar_AE"/>
        </w:rPr>
        <w:t xml:space="preserve">يقول يوآش إنه إذا حاول أي شخص قتل جدعون للدفاع عن البعل، فسيقتله قبل صباح اليوم التالي، مما يعني في الواقع أنه سيقتله في ذلك اليوم عينه. يقول يوآش إنه إذا كان البَعْل إلهًا، فعلى الشعب أن يدعه يدافع عن نفسه أو يحاجج من أجل ذاته، لأن جدعون قد دمَّر مذبح البعل. بعد أن يقول يوآش هذا، يقرر أهل المدينة تسمية جدعون "يرُبَعْل"، أي: "لِيُقَاتِلْهُ الْبَعْلُ". </w:t>
      </w:r>
    </w:p>
    <w:p>
      <w:pPr>
        <w:bidi/>
      </w:pPr>
      <w:r>
        <w:rPr>
          <w:rtl/>
          <w:cs/>
          <w:lang w:val="ar_AE" w:bidi="ar_AE"/>
        </w:rPr>
      </w:r>
      <w:r>
        <w:rPr>
          <w:rtl/>
          <w:cs/>
          <w:lang w:val="ar_AE" w:bidi="ar_AE"/>
        </w:rPr>
        <w:t xml:space="preserve">يبدأ المشهد الثالث بكلمة تُظهر أن الراوي يبدأ الآن في رواية جزء جديد من القصة. يجتمع المديانيون والعمالقة والشعوب الشرقية معًا. يعبر هؤلاء الناس نهر الأرْدُن وهو نهر كبير يفصل أرضهم عن أراضي بني إسرائيل. يصنع المديانيون وعماليق والشعوب الشرقية مكانًا للراحة والنوم في وادي يزرعيل، لأنهم كانوا قد سافروا حتى هذه المرحلة وكانوا متعبين. </w:t>
      </w:r>
    </w:p>
    <w:p>
      <w:pPr>
        <w:bidi/>
      </w:pPr>
      <w:r>
        <w:rPr>
          <w:rtl/>
          <w:cs/>
          <w:lang w:val="ar_AE" w:bidi="ar_AE"/>
        </w:rPr>
      </w:r>
      <w:r>
        <w:rPr>
          <w:rtl/>
          <w:cs/>
          <w:lang w:val="ar_AE" w:bidi="ar_AE"/>
        </w:rPr>
        <w:t xml:space="preserve">توقفوا هنا وانظروا معًا إلى خريطة لنهر الأرْدُن ووادي يزرعيل. أوقِفوا الاستماع إلى هذا التسجيل الصوتي هنا. </w:t>
      </w:r>
    </w:p>
    <w:p>
      <w:pPr>
        <w:bidi/>
      </w:pPr>
      <w:r>
        <w:rPr>
          <w:rtl/>
          <w:cs/>
          <w:lang w:val="ar_AE" w:bidi="ar_AE"/>
        </w:rPr>
      </w:r>
      <w:r>
        <w:rPr>
          <w:rtl/>
          <w:cs/>
          <w:lang w:val="ar_AE" w:bidi="ar_AE"/>
        </w:rPr>
        <w:t xml:space="preserve">في المشهد الرابع، يحل روح يهوه على جدعون ويمنحه القدرة على قيادة الآخرين. عندما يحدث هذا، يأخذ جدعون البوق الذي صنعه الناس من قرن الكبش، وينفخ فيه ليُصدر صوتًا عاليًا جدًا. عندما يسمع الأبيعزريون أي عشيرة جدعون، هذا الصوت، يخرجون إليه. يوافق الأبيعزريون على اتّباع جدعون إلى المعركة. </w:t>
      </w:r>
    </w:p>
    <w:p>
      <w:pPr>
        <w:bidi/>
      </w:pPr>
      <w:r>
        <w:rPr>
          <w:rtl/>
          <w:cs/>
          <w:lang w:val="ar_AE" w:bidi="ar_AE"/>
        </w:rPr>
      </w:r>
      <w:r>
        <w:rPr>
          <w:rtl/>
          <w:cs/>
          <w:lang w:val="ar_AE" w:bidi="ar_AE"/>
        </w:rPr>
        <w:t xml:space="preserve">توقفوا هنا وانظروا معًا إلى صورة كبش، وصورة لقرون كبش، كان الناس يستخدمونه بوقًا. أوقِفوا الاستماع إلى هذا التسجيل الصوتي هنا. </w:t>
      </w:r>
    </w:p>
    <w:p>
      <w:pPr>
        <w:bidi/>
      </w:pPr>
      <w:r>
        <w:rPr>
          <w:rtl/>
          <w:cs/>
          <w:lang w:val="ar_AE" w:bidi="ar_AE"/>
        </w:rPr>
      </w:r>
      <w:r>
        <w:rPr>
          <w:rtl/>
          <w:cs/>
          <w:lang w:val="ar_AE" w:bidi="ar_AE"/>
        </w:rPr>
        <w:t xml:space="preserve">في المشهد الخامس، يرسل جدعون رسله إلى أسباط منسَّى وأشير وزبولون ونفتالي. تعيش شعوب هذه الأسباط بالقُرب من وادي يزرعيل، حيث توقَّف المديانيون وعماليق والشعوب الشرقية للراحة. يذهب أهل أسباط منسَّى وأشير وزبولون ونفتالي جميعًا مع رُسل جدعون للقاء جدعون والأبيعزريين. مع أن الراوي يذكر أسماء الأسباط فقط، فإنه يقصد في الواقع أهل هذه الأسباط الذين يأتون للقتال مع جدعون. </w:t>
      </w:r>
    </w:p>
    <w:p>
      <w:pPr>
        <w:bidi/>
      </w:pPr>
      <w:r>
        <w:rPr>
          <w:rtl/>
          <w:cs/>
          <w:lang w:val="ar_AE" w:bidi="ar_AE"/>
        </w:rPr>
      </w:r>
      <w:r>
        <w:rPr>
          <w:rtl/>
          <w:cs/>
          <w:lang w:val="ar_AE" w:bidi="ar_AE"/>
        </w:rPr>
        <w:t xml:space="preserve">توقفوا هنا وانظروا معًا في خريطة تُظهر مناطق أسباط إسرائيل الإثني عشر. أوقِفوا الاستماع إلى هذا التسجيل الصوتي هنا. </w:t>
      </w:r>
    </w:p>
    <w:p>
      <w:pPr>
        <w:bidi/>
      </w:pPr>
      <w:r>
        <w:rPr>
          <w:rtl/>
          <w:cs/>
          <w:lang w:val="ar_AE" w:bidi="ar_AE"/>
        </w:rPr>
      </w:r>
      <w:r>
        <w:rPr>
          <w:rtl/>
          <w:cs/>
          <w:lang w:val="ar_AE" w:bidi="ar_AE"/>
        </w:rPr>
        <w:t xml:space="preserve">في المشهد السادس، يتحدث جدعون إلى يهوه. يطلب جدعون من يهوه أن يعطيه علامة، حتى يعلم على وجه اليقين أن يهوه سيستخدمه لإنقاذ بني إسرائيل من المديانيين والأعداء الآخرين. يقول جدعون إنه سيضع على الأرض جَزَّة من الصوف، أي الشعر الناعم المجعد من الغنم أو الماعز. يقول جدعون إنه إذا كان هناك ندى، أو قطرات ماء صغيرة على جَزَّة الصوف في الصباح، دون أنْ يوجد ندى في الأرض المحيطة بها، فإن هذا سيكون علامة من يهوه. </w:t>
      </w:r>
    </w:p>
    <w:p>
      <w:pPr>
        <w:bidi/>
      </w:pPr>
      <w:r>
        <w:rPr>
          <w:rtl/>
          <w:cs/>
          <w:lang w:val="ar_AE" w:bidi="ar_AE"/>
        </w:rPr>
      </w:r>
      <w:r>
        <w:rPr>
          <w:rtl/>
          <w:cs/>
          <w:lang w:val="ar_AE" w:bidi="ar_AE"/>
        </w:rPr>
        <w:t xml:space="preserve">توقفوا هنا وانظروا معًا في المجموعة صورة جَزَّة صوف وصورة لقطرات الندى على العشب. أوقِفوا الاستماع إلى هذا التسجيل الصوتي هنا. </w:t>
      </w:r>
    </w:p>
    <w:p>
      <w:pPr>
        <w:bidi/>
      </w:pPr>
      <w:r>
        <w:rPr>
          <w:rtl/>
          <w:cs/>
          <w:lang w:val="ar_AE" w:bidi="ar_AE"/>
        </w:rPr>
      </w:r>
      <w:r>
        <w:rPr>
          <w:rtl/>
          <w:cs/>
          <w:lang w:val="ar_AE" w:bidi="ar_AE"/>
        </w:rPr>
        <w:t xml:space="preserve">يطرح جدعون جَزَّة الصوف. يستيقظ جدعون في صباح اليوم التالي ويجد أن الأرض جافة، ولا يوجد ندى، لكن جزَّة الصوف مُبَّللة جدًا بالندى. يضغط جدعون على الجُزَّة، ويكون هناك ما يكفي من الندى لملء وعاء كامل، وهذا يعني أن هناك الكثير من الندى على الجَزَّة. </w:t>
      </w:r>
    </w:p>
    <w:p>
      <w:pPr>
        <w:bidi/>
      </w:pPr>
      <w:r>
        <w:rPr>
          <w:rtl/>
          <w:cs/>
          <w:lang w:val="ar_AE" w:bidi="ar_AE"/>
        </w:rPr>
      </w:r>
      <w:r>
        <w:rPr>
          <w:rtl/>
          <w:cs/>
          <w:lang w:val="ar_AE" w:bidi="ar_AE"/>
        </w:rPr>
        <w:t xml:space="preserve">في المشهد السابع، يتحدث جدعون إلى يهوه مرة أخرى. يطلب جدعون من يهوه ألا يغضب عليه. يطلب جدعون الإذن ليتحدث إلى يهوه مرة أخرى. يشعر جدعون بالقلق من أنه سيُغضِب يهوه، لأنه يدرك أنه ليس من المفترض أن يختبر يهوه أو أن يطلب منه علامات. يطلب جدعون من يهوه أن يُقدِّم علامة أخرى. يطلب جدعون من يهوه هذه المرة أن تُرطَب الأرض بالندى، لكن يُبقي جَزَّة الصوف جافة، دون أن يكون عليها ندى. في تلك الليلة، يفعل يهوه ما طلبه جدعون. </w:t>
      </w:r>
    </w:p>
    <w:p>
      <w:pPr>
        <w:bidi/>
      </w:pPr>
      <w:r>
        <w:rPr>
          <w:rtl/>
          <w:cs/>
          <w:lang w:val="ar_AE" w:bidi="ar_AE"/>
        </w:rPr>
      </w:r>
      <w:r>
        <w:rPr>
          <w:rtl/>
          <w:cs/>
          <w:lang w:val="ar_AE" w:bidi="ar_AE"/>
        </w:rPr>
        <w:t xml:space="preserve">والآن ينبغي للمجموعة إعداد مخطط قصة، أو الرسم، أو استعمال عناصر لتجسيد المقطع وتصوُّر أحداثه.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القضاة 6: 28 - 40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 xml:space="preserve">أهل المدينة </w:t>
      </w:r>
    </w:p>
    <w:p>
      <w:pPr>
        <w:pStyle w:val="ListBullet"/>
        <w:bidi/>
        <w:spacing w:line="240" w:lineRule="auto"/>
        <w:ind w:left="720"/>
      </w:pPr>
      <w:r>
        <w:rPr>
          <w:rtl/>
          <w:cs/>
          <w:lang w:val="ar_AE" w:bidi="ar_AE"/>
        </w:rPr>
      </w:r>
      <w:r>
        <w:rPr>
          <w:rtl/>
          <w:cs/>
          <w:lang w:val="ar_AE" w:bidi="ar_AE"/>
        </w:rPr>
        <w:t xml:space="preserve">يوآش، أبو جدعون </w:t>
      </w:r>
    </w:p>
    <w:p>
      <w:pPr>
        <w:pStyle w:val="ListBullet"/>
        <w:bidi/>
        <w:spacing w:line="240" w:lineRule="auto"/>
        <w:ind w:left="720"/>
      </w:pPr>
      <w:r>
        <w:rPr>
          <w:rtl/>
          <w:cs/>
          <w:lang w:val="ar_AE" w:bidi="ar_AE"/>
        </w:rPr>
      </w:r>
      <w:r>
        <w:rPr>
          <w:rtl/>
          <w:cs/>
          <w:lang w:val="ar_AE" w:bidi="ar_AE"/>
        </w:rPr>
        <w:t xml:space="preserve">جدعون </w:t>
      </w:r>
    </w:p>
    <w:p>
      <w:pPr>
        <w:pStyle w:val="ListBullet"/>
        <w:bidi/>
        <w:spacing w:line="240" w:lineRule="auto"/>
        <w:ind w:left="720"/>
      </w:pPr>
      <w:r>
        <w:rPr>
          <w:rtl/>
          <w:cs/>
          <w:lang w:val="ar_AE" w:bidi="ar_AE"/>
        </w:rPr>
      </w:r>
      <w:r>
        <w:rPr>
          <w:rtl/>
          <w:cs/>
          <w:lang w:val="ar_AE" w:bidi="ar_AE"/>
        </w:rPr>
        <w:t xml:space="preserve">جيش المديانيين وعماليق وسُكان الشرق </w:t>
      </w:r>
    </w:p>
    <w:p>
      <w:pPr>
        <w:pStyle w:val="ListBullet"/>
        <w:bidi/>
        <w:spacing w:line="240" w:lineRule="auto"/>
        <w:ind w:left="720"/>
      </w:pPr>
      <w:r>
        <w:rPr>
          <w:rtl/>
          <w:cs/>
          <w:lang w:val="ar_AE" w:bidi="ar_AE"/>
        </w:rPr>
      </w:r>
      <w:r>
        <w:rPr>
          <w:rtl/>
          <w:cs/>
          <w:lang w:val="ar_AE" w:bidi="ar_AE"/>
        </w:rPr>
        <w:t xml:space="preserve">جيش بني إسرائيل </w:t>
      </w:r>
    </w:p>
    <w:p>
      <w:pPr>
        <w:pStyle w:val="ListBullet"/>
        <w:bidi/>
        <w:spacing w:line="240" w:lineRule="auto"/>
        <w:ind w:left="720"/>
      </w:pPr>
      <w:r>
        <w:rPr>
          <w:rtl/>
          <w:cs/>
          <w:lang w:val="ar_AE" w:bidi="ar_AE"/>
        </w:rPr>
      </w:r>
      <w:r>
        <w:rPr>
          <w:rtl/>
          <w:cs/>
          <w:lang w:val="ar_AE" w:bidi="ar_AE"/>
        </w:rPr>
        <w:t xml:space="preserve">عشيرة جدعون، الأبيعزريون </w:t>
      </w:r>
    </w:p>
    <w:p>
      <w:pPr>
        <w:pStyle w:val="ListBullet"/>
        <w:bidi/>
        <w:spacing w:line="240" w:lineRule="auto"/>
        <w:ind w:left="720"/>
      </w:pPr>
      <w:r>
        <w:rPr>
          <w:rtl/>
          <w:cs/>
          <w:lang w:val="ar_AE" w:bidi="ar_AE"/>
        </w:rPr>
      </w:r>
      <w:r>
        <w:rPr>
          <w:rtl/>
          <w:cs/>
          <w:lang w:val="ar_AE" w:bidi="ar_AE"/>
        </w:rPr>
        <w:t xml:space="preserve">رسُل جدعون </w:t>
      </w:r>
    </w:p>
    <w:p>
      <w:pPr>
        <w:pStyle w:val="ListBullet"/>
        <w:bidi/>
        <w:spacing w:line="240" w:lineRule="auto"/>
        <w:ind w:left="720"/>
      </w:pPr>
      <w:r>
        <w:rPr>
          <w:rtl/>
          <w:cs/>
          <w:lang w:val="ar_AE" w:bidi="ar_AE"/>
        </w:rPr>
      </w:r>
      <w:r>
        <w:rPr>
          <w:rtl/>
          <w:cs/>
          <w:lang w:val="ar_AE" w:bidi="ar_AE"/>
        </w:rPr>
        <w:t xml:space="preserve">أسباط إسرائيل منسَّى وأشير وزبولون ونفتالي </w:t>
      </w:r>
    </w:p>
    <w:p>
      <w:pPr>
        <w:pStyle w:val="ListBullet"/>
        <w:bidi/>
        <w:spacing w:line="240" w:lineRule="auto"/>
        <w:ind w:left="720"/>
      </w:pPr>
      <w:r>
        <w:rPr>
          <w:rtl/>
          <w:cs/>
          <w:lang w:val="ar_AE" w:bidi="ar_AE"/>
        </w:rPr>
      </w:r>
      <w:r>
        <w:rPr>
          <w:rtl/>
          <w:cs/>
          <w:lang w:val="ar_AE" w:bidi="ar_AE"/>
        </w:rPr>
        <w:t xml:space="preserve">ويهوه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الأدوار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في المشهد الأول، يستيقظ أهل المدينة ويدركون أن شخصًا ما دمَّر مذبح البعْل، وقطع عمود السارية في أثناء الليل، وقدّم ذبيحة أو تقدمة محرقة على مذبح جديد. يتناقش أهل المدينة بشأن الشخص الذي يمكن أن يكون قد فعَل هذه الأمور. يدركون أن جدعون، ابن يوآش، قد فعَل هذه الأمور. </w:t>
      </w:r>
    </w:p>
    <w:p>
      <w:pPr>
        <w:bidi/>
      </w:pPr>
      <w:r>
        <w:rPr>
          <w:rtl/>
          <w:cs/>
          <w:lang w:val="ar_AE" w:bidi="ar_AE"/>
        </w:rPr>
      </w:r>
      <w:r>
        <w:rPr>
          <w:rtl/>
          <w:cs/>
          <w:lang w:val="ar_AE" w:bidi="ar_AE"/>
        </w:rPr>
        <w:t xml:space="preserve">في المشهد الثاني، يذهب أهل المدينة إلى بيت يوآش ويطلبون أن يسلَّم جدعون لهم حتى يتمكنوا من قتله.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واحد من أهل المدينة: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يجيب يوآش بأن أهل المدينة لا ينبغي أن يدافعوا عن البَعْل، بما أنه إله. يقول يوآش إنه إذا حاول أي شخص الدفاع عن البعل، سيقتله يوآش في الحال.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يوآش : «بماذا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الثالث، يعبر أعداء بني إسرائيل، أي المديانيون وعماليق والشعوب الشرقية، نهر الأردن إلى أراضي بني إسرائيل. يجعل المديانيون وعماليق والشعوب الشرقية من وادي يزرعيل مكانًا للراحة.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المديانيين وعماليق وشعوب الشرق: "بمَ تشعرون أو فيمَ تفكِّرون؟"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الرابع: يحل روح يهوه على جدعون. يحلّ روح يهوه على جدعون ويأخذ البوق أو قرن الكبش، وينفخ فيه ليدعو عشيرته، أي الأبيعزريين، ليتبعوا جدعون إلى المعركة.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واحد من أهل عشيرة الأبيعزريين: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الخامس، يأتي رُسل جدعون إلى أسباط منسى، وأشير، وزبولون، ونفتالي، ويذهب محاربو هذه الأسباط مع رُسل جدعون. يجتمعون مع جدعون والأبيعزريين. </w:t>
      </w:r>
    </w:p>
    <w:p>
      <w:pPr>
        <w:bidi/>
      </w:pPr>
      <w:r>
        <w:rPr>
          <w:rtl/>
          <w:cs/>
          <w:lang w:val="ar_AE" w:bidi="ar_AE"/>
        </w:rPr>
      </w:r>
      <w:r>
        <w:rPr>
          <w:rtl/>
          <w:cs/>
          <w:lang w:val="ar_AE" w:bidi="ar_AE"/>
        </w:rPr>
        <w:t xml:space="preserve">في المشهد السادس، يتحدث جدعون إلى يهوه. يقول جدعون إنه سيضع جَزَّة من الصوف، ويطلب من يهوه أن يجعل الندى، الذي يتجمع على الأشياء ليلًا، على جَزَّة الصوف فقط. يقول جدعون إنه سيعلم أن وعد يهوه بهزيمة أعداء بني إسرائيل صحيح إذا فعل ذلك. في تلك الليلة، يجعل يهوه الندى مجتمعًا على جَزَّة الصوف فقط، دون الأرض حولها. </w:t>
      </w:r>
    </w:p>
    <w:p>
      <w:pPr>
        <w:bidi/>
      </w:pPr>
      <w:r>
        <w:rPr>
          <w:rtl/>
          <w:cs/>
          <w:lang w:val="ar_AE" w:bidi="ar_AE"/>
        </w:rPr>
      </w:r>
      <w:r>
        <w:rPr>
          <w:rtl/>
          <w:cs/>
          <w:lang w:val="ar_AE" w:bidi="ar_AE"/>
        </w:rPr>
        <w:t xml:space="preserve">في الصباح الباكر، يجد جدعون الأرض جافة، لكن جَزَّة الصوف مُبللة بالندى. يضغط جدعون الجَزَّة ويعصرها ويجد كثيرًا من الندى فيها لدرجة أنه يتمكَّن من ملء وعاء كامل. </w:t>
      </w:r>
    </w:p>
    <w:p>
      <w:pPr>
        <w:bidi/>
      </w:pPr>
      <w:r>
        <w:rPr>
          <w:rtl/>
          <w:cs/>
          <w:lang w:val="ar_AE" w:bidi="ar_AE"/>
        </w:rPr>
      </w:r>
      <w:r>
        <w:rPr>
          <w:rtl/>
          <w:cs/>
          <w:lang w:val="ar_AE" w:bidi="ar_AE"/>
        </w:rPr>
        <w:t xml:space="preserve">في المشهد السابع، يطلب جدعون من يهوه علامة أخرى بالجَزَّة، كما يطلب جدعون من يهوه ألا يغضب عليه.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جدعون: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يطلب جدعون من يهوه أن يُبلل الأرض بالندى ليلًا، وأن تجف الجَزَّة، فتكون بلا ندى. في تلك الليلة، يفعل يهوه هذا الأمر. في الصباح، يجد جدعون أنَّ جَزَّة الصوف جافة، مع أن الأرض مُبلَّلة بالندى.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يهوه: "بماذا تشعر أو فيمَ تفكر؟" قد يجيب الأشخاص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القضاة 6: 28 - 40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يكتشف أهل المدينة أن شخصًا ما دمَّر </w:t>
      </w:r>
      <w:r>
        <w:rPr>
          <w:b/>
          <w:rtl/>
          <w:cs/>
          <w:lang w:val="ar_AE" w:bidi="ar_AE"/>
        </w:rPr>
        <w:t>مذبح</w:t>
      </w:r>
      <w:r>
        <w:rPr>
          <w:rtl/>
          <w:cs/>
          <w:lang w:val="ar_AE" w:bidi="ar_AE"/>
        </w:rPr>
        <w:t xml:space="preserve"> </w:t>
      </w:r>
      <w:r>
        <w:rPr>
          <w:b/>
          <w:rtl/>
          <w:cs/>
          <w:lang w:val="ar_AE" w:bidi="ar_AE"/>
        </w:rPr>
        <w:t>البَعْل</w:t>
      </w:r>
      <w:r>
        <w:rPr>
          <w:rtl/>
          <w:cs/>
          <w:lang w:val="ar_AE" w:bidi="ar_AE"/>
        </w:rPr>
        <w:t xml:space="preserve"> والعمود </w:t>
      </w:r>
      <w:r>
        <w:rPr>
          <w:b/>
          <w:rtl/>
          <w:cs/>
          <w:lang w:val="ar_AE" w:bidi="ar_AE"/>
        </w:rPr>
        <w:t>الخشبي</w:t>
      </w:r>
      <w:r>
        <w:rPr>
          <w:rtl/>
          <w:cs/>
          <w:lang w:val="ar_AE" w:bidi="ar_AE"/>
        </w:rPr>
        <w:t xml:space="preserve"> </w:t>
      </w:r>
      <w:r>
        <w:rPr>
          <w:b/>
          <w:rtl/>
          <w:cs/>
          <w:lang w:val="ar_AE" w:bidi="ar_AE"/>
        </w:rPr>
        <w:t>للسارية</w:t>
      </w:r>
      <w:r>
        <w:rPr>
          <w:rtl/>
          <w:cs/>
          <w:lang w:val="ar_AE" w:bidi="ar_AE"/>
        </w:rPr>
        <w:t xml:space="preserve">، وربما بنى شخص آخر مذبحًا جديدًا وقدَّم ذبيحة عليه. استخدموا الكلمات ذاتها التي استخدمتموها سابقًا لترجمة "عمود السارية" و"مذبح البعل". لمزيد من المعلومات، ارجعوا إلى "قاموس الكلمات الرئيسية" وابحثوا عن "مذبح" و"بعْل". </w:t>
      </w:r>
    </w:p>
    <w:p>
      <w:pPr>
        <w:bidi/>
      </w:pPr>
      <w:r>
        <w:rPr>
          <w:rtl/>
          <w:cs/>
          <w:lang w:val="ar_AE" w:bidi="ar_AE"/>
        </w:rPr>
      </w:r>
      <w:r>
        <w:rPr>
          <w:rtl/>
          <w:cs/>
          <w:lang w:val="ar_AE" w:bidi="ar_AE"/>
        </w:rPr>
        <w:t xml:space="preserve">توقَّفوا هنا وانظروا معًا في المجموعة صورة مذبح قديم. أوقِفوا الاستماع إلى هذا التسجيل الصوتي هنا. </w:t>
      </w:r>
    </w:p>
    <w:p>
      <w:pPr>
        <w:bidi/>
      </w:pPr>
      <w:r>
        <w:rPr>
          <w:rtl/>
          <w:cs/>
          <w:lang w:val="ar_AE" w:bidi="ar_AE"/>
        </w:rPr>
      </w:r>
      <w:r>
        <w:rPr>
          <w:rtl/>
          <w:cs/>
          <w:lang w:val="ar_AE" w:bidi="ar_AE"/>
        </w:rPr>
        <w:t xml:space="preserve">يطلب أهل المدينة أن يُخرج يوآش ابنه جدعون، حتى يتمكن الناس من قتله. يقول يوآش إنه إذا كان البعل </w:t>
      </w:r>
      <w:r>
        <w:rPr>
          <w:b/>
          <w:rtl/>
          <w:cs/>
          <w:lang w:val="ar_AE" w:bidi="ar_AE"/>
        </w:rPr>
        <w:t>إلهًا</w:t>
      </w:r>
      <w:r>
        <w:rPr>
          <w:rtl/>
          <w:cs/>
          <w:lang w:val="ar_AE" w:bidi="ar_AE"/>
        </w:rPr>
        <w:t>، فيجب أن يكون قادرًا على محاربة مَن دمَّر مذبحه. لهذا السبب، يُطلق أهل المدينة اسمًا ثانيًا "</w:t>
      </w:r>
      <w:r>
        <w:rPr>
          <w:b/>
          <w:rtl/>
          <w:cs/>
          <w:lang w:val="ar_AE" w:bidi="ar_AE"/>
        </w:rPr>
        <w:t>يربَعْل</w:t>
      </w:r>
      <w:r>
        <w:rPr>
          <w:rtl/>
          <w:cs/>
          <w:lang w:val="ar_AE" w:bidi="ar_AE"/>
        </w:rPr>
        <w:t xml:space="preserve">"، أي "ليقاتله البعل". استخدموا الكلمة ذاتها التي استخدمتموها في المقاطع السابقة للإشارة إلى إله، وتذكَّروا أن "آلهة" مذكورة في "قاموس الكلمات الرئيسية". </w:t>
      </w:r>
    </w:p>
    <w:p>
      <w:pPr>
        <w:bidi/>
      </w:pPr>
      <w:r>
        <w:rPr>
          <w:rtl/>
          <w:cs/>
          <w:lang w:val="ar_AE" w:bidi="ar_AE"/>
        </w:rPr>
      </w:r>
      <w:r>
        <w:rPr>
          <w:rtl/>
          <w:cs/>
          <w:lang w:val="ar_AE" w:bidi="ar_AE"/>
        </w:rPr>
        <w:t xml:space="preserve">توقفوا هنا وناقشوا في المجموعة الكلمة أو العبارة الأنسب التي ستستخدمونها لوصف معنى "يرُّبَعْل". أوقِفوا الاستماع إلى هذا التسجيل الصوتي هنا. </w:t>
      </w:r>
    </w:p>
    <w:p>
      <w:pPr>
        <w:bidi/>
      </w:pPr>
      <w:r>
        <w:rPr>
          <w:rtl/>
          <w:cs/>
          <w:lang w:val="ar_AE" w:bidi="ar_AE"/>
        </w:rPr>
      </w:r>
      <w:r>
        <w:rPr>
          <w:rtl/>
          <w:cs/>
          <w:lang w:val="ar_AE" w:bidi="ar_AE"/>
        </w:rPr>
        <w:t xml:space="preserve">يعبر المديانيون وعماليق وسُكَّان الشرق نهر الأردن ويتوقفون في وادي يُدعى وادي </w:t>
      </w:r>
      <w:r>
        <w:rPr>
          <w:b/>
          <w:rtl/>
          <w:cs/>
          <w:lang w:val="ar_AE" w:bidi="ar_AE"/>
        </w:rPr>
        <w:t>يزرعيل</w:t>
      </w:r>
      <w:r>
        <w:rPr>
          <w:rtl/>
          <w:cs/>
          <w:lang w:val="ar_AE" w:bidi="ar_AE"/>
        </w:rPr>
        <w:t xml:space="preserve">. الوادي أرض ذات أماكن مرتفعة من حوله، مثل التلال أو الجبال. </w:t>
      </w:r>
    </w:p>
    <w:p>
      <w:pPr>
        <w:bidi/>
      </w:pPr>
      <w:r>
        <w:rPr>
          <w:rtl/>
          <w:cs/>
          <w:lang w:val="ar_AE" w:bidi="ar_AE"/>
        </w:rPr>
      </w:r>
      <w:r>
        <w:rPr>
          <w:rtl/>
          <w:cs/>
          <w:lang w:val="ar_AE" w:bidi="ar_AE"/>
        </w:rPr>
        <w:t xml:space="preserve">توقفوا هنا وانظروا في المجموعة إلى خريطة وادي يزرعيل. ناقشوا معًا، في المجموعة، الكلمة أو العبارة التي ستستخدمونها لترجمة "وادي". أوقِفوا الاستماع إلى هذا التسجيل الصوتي هنا. </w:t>
      </w:r>
    </w:p>
    <w:p>
      <w:pPr>
        <w:bidi/>
      </w:pPr>
      <w:r>
        <w:rPr>
          <w:rtl/>
          <w:cs/>
          <w:lang w:val="ar_AE" w:bidi="ar_AE"/>
        </w:rPr>
      </w:r>
      <w:r>
        <w:rPr>
          <w:rtl/>
          <w:cs/>
          <w:lang w:val="ar_AE" w:bidi="ar_AE"/>
        </w:rPr>
        <w:t xml:space="preserve">يحلُّ </w:t>
      </w:r>
      <w:r>
        <w:rPr>
          <w:b/>
          <w:rtl/>
          <w:cs/>
          <w:lang w:val="ar_AE" w:bidi="ar_AE"/>
        </w:rPr>
        <w:t>روح يهوه</w:t>
      </w:r>
      <w:r>
        <w:rPr>
          <w:rtl/>
          <w:cs/>
          <w:lang w:val="ar_AE" w:bidi="ar_AE"/>
        </w:rPr>
        <w:t xml:space="preserve"> على جدعون، ويمنحه القدرة على قيادة بني إسرائيل ضد أعدائهم. تذكّروا أن هذه العبارة تتكون من اسم "</w:t>
      </w:r>
      <w:r>
        <w:rPr>
          <w:b/>
          <w:rtl/>
          <w:cs/>
          <w:lang w:val="ar_AE" w:bidi="ar_AE"/>
        </w:rPr>
        <w:t>يهوه</w:t>
      </w:r>
      <w:r>
        <w:rPr>
          <w:rtl/>
          <w:cs/>
          <w:lang w:val="ar_AE" w:bidi="ar_AE"/>
        </w:rPr>
        <w:t xml:space="preserve">" والكلمة المعتادة "روح". لا يُترجم الناس هذه العبارة بالطريقة ذاتها التي تُترجَم بها كلمة "الروح القدس" في العهد الجديد. مع ذلك، على الرغم من أن عبارة "روح يهوه" هي المصطلح العام لروح الله، يمكنكم الرجوع إلى الروح القدس في "قاموس الكلمات الرئيسية" لمعرفة المزيد عن عمل روح الله في العهد القديم. ترجموا كلمتَي "يهوه" و "روح يهوه" بالطريقة ذاتها التي ترجمتموها في المقاطع السابقة من سِفر القضاة، وتذكّروا أن كلمة "يهوه" موجودة أيضًا في "قاموس الكلمات الرئيسية". </w:t>
      </w:r>
    </w:p>
    <w:p>
      <w:pPr>
        <w:bidi/>
      </w:pPr>
      <w:r>
        <w:rPr>
          <w:rtl/>
          <w:cs/>
          <w:lang w:val="ar_AE" w:bidi="ar_AE"/>
        </w:rPr>
      </w:r>
      <w:r>
        <w:rPr>
          <w:rtl/>
          <w:cs/>
          <w:lang w:val="ar_AE" w:bidi="ar_AE"/>
        </w:rPr>
        <w:t xml:space="preserve">ينفخ جدعون في </w:t>
      </w:r>
      <w:r>
        <w:rPr>
          <w:b/>
          <w:rtl/>
          <w:cs/>
          <w:lang w:val="ar_AE" w:bidi="ar_AE"/>
        </w:rPr>
        <w:t>البوق</w:t>
      </w:r>
      <w:r>
        <w:rPr>
          <w:rtl/>
          <w:cs/>
          <w:lang w:val="ar_AE" w:bidi="ar_AE"/>
        </w:rPr>
        <w:t xml:space="preserve">، وهو آلة تُصنع من </w:t>
      </w:r>
      <w:r>
        <w:rPr>
          <w:b/>
          <w:rtl/>
          <w:cs/>
          <w:lang w:val="ar_AE" w:bidi="ar_AE"/>
        </w:rPr>
        <w:t>قرن الكبش</w:t>
      </w:r>
      <w:r>
        <w:rPr>
          <w:rtl/>
          <w:cs/>
          <w:lang w:val="ar_AE" w:bidi="ar_AE"/>
        </w:rPr>
        <w:t xml:space="preserve">، تُصدر صوتًا عاليًا وواضحًا. </w:t>
      </w:r>
    </w:p>
    <w:p>
      <w:pPr>
        <w:bidi/>
      </w:pPr>
      <w:r>
        <w:rPr>
          <w:rtl/>
          <w:cs/>
          <w:lang w:val="ar_AE" w:bidi="ar_AE"/>
        </w:rPr>
      </w:r>
      <w:r>
        <w:rPr>
          <w:rtl/>
          <w:cs/>
          <w:lang w:val="ar_AE" w:bidi="ar_AE"/>
        </w:rPr>
        <w:t xml:space="preserve">توقفوا هنا وانظروا معًا إلى صورة كبْش، وبوق مصنوع من قرن كبش. ناقشوا معًا، في المجموعة، الكلمة أو العبارة التي ستستخدمونها للتعبير عن "الكبش" و "البوق". أوقِفوا الاستماع إلى هذا التسجيل الصوتي هنا. </w:t>
      </w:r>
    </w:p>
    <w:p>
      <w:pPr>
        <w:bidi/>
      </w:pPr>
      <w:r>
        <w:rPr>
          <w:rtl/>
          <w:cs/>
          <w:lang w:val="ar_AE" w:bidi="ar_AE"/>
        </w:rPr>
      </w:r>
      <w:r>
        <w:rPr>
          <w:rtl/>
          <w:cs/>
          <w:lang w:val="ar_AE" w:bidi="ar_AE"/>
        </w:rPr>
        <w:t xml:space="preserve">يأتي الأبيعزريون، أي عشيرة جدعون، إلى جدعون. يُرسل جدعون رسُلًا إلى أسباط منسى، وأشير، وزبولون، ونفتالي، ويأتي رجال هذه الأسباط أيضًا إلى جدعون. استخدموا الكلمة ذاتها التي استخدمتموها في المقاطع السابقة للإشارة إلى </w:t>
      </w:r>
      <w:r>
        <w:rPr>
          <w:b/>
          <w:rtl/>
          <w:cs/>
          <w:lang w:val="ar_AE" w:bidi="ar_AE"/>
        </w:rPr>
        <w:t>إسرائيل</w:t>
      </w:r>
      <w:r>
        <w:rPr>
          <w:rtl/>
          <w:cs/>
          <w:lang w:val="ar_AE" w:bidi="ar_AE"/>
        </w:rPr>
        <w:t xml:space="preserve"> أو </w:t>
      </w:r>
      <w:r>
        <w:rPr>
          <w:b/>
          <w:rtl/>
          <w:cs/>
          <w:lang w:val="ar_AE" w:bidi="ar_AE"/>
        </w:rPr>
        <w:t>بني إسرائيل</w:t>
      </w:r>
      <w:r>
        <w:rPr>
          <w:rtl/>
          <w:cs/>
          <w:lang w:val="ar_AE" w:bidi="ar_AE"/>
        </w:rPr>
        <w:t xml:space="preserve">. ابحثوا عن "إسرائيل" أو "بني إسرائيل" في "قاموس الكلمات الرئيسية" لمزيد من المعلومات عن أسباط إسرائيل. </w:t>
      </w:r>
    </w:p>
    <w:p>
      <w:pPr>
        <w:bidi/>
      </w:pPr>
      <w:r>
        <w:rPr>
          <w:rtl/>
          <w:cs/>
          <w:lang w:val="ar_AE" w:bidi="ar_AE"/>
        </w:rPr>
      </w:r>
      <w:r>
        <w:rPr>
          <w:rtl/>
          <w:cs/>
          <w:lang w:val="ar_AE" w:bidi="ar_AE"/>
        </w:rPr>
        <w:t xml:space="preserve">يقول جدعون </w:t>
      </w:r>
      <w:r>
        <w:rPr>
          <w:b/>
          <w:rtl/>
          <w:cs/>
          <w:lang w:val="ar_AE" w:bidi="ar_AE"/>
        </w:rPr>
        <w:t>للَّه</w:t>
      </w:r>
      <w:r>
        <w:rPr>
          <w:rtl/>
          <w:cs/>
          <w:lang w:val="ar_AE" w:bidi="ar_AE"/>
        </w:rPr>
        <w:t xml:space="preserve"> أنه سيأخذ </w:t>
      </w:r>
      <w:r>
        <w:rPr>
          <w:b/>
          <w:rtl/>
          <w:cs/>
          <w:lang w:val="ar_AE" w:bidi="ar_AE"/>
        </w:rPr>
        <w:t>جَزَّة من الصوف</w:t>
      </w:r>
      <w:r>
        <w:rPr>
          <w:rtl/>
          <w:cs/>
          <w:lang w:val="ar_AE" w:bidi="ar_AE"/>
        </w:rPr>
        <w:t xml:space="preserve">، وهو الشعر الناعم المجعد من الغنم أو الماعز، ويضعها على الأرض. يستخدم الراوي اللفظ العام للَّه في بقية هذه القصة. استخدموا الكلمة ذاتها التي استخدمتموها في المقاطع السابقة للإشارة إلى الله، وتذكروا أن اسم الله موجود في "قاموس الكلمات الرئيسية". </w:t>
      </w:r>
    </w:p>
    <w:p>
      <w:pPr>
        <w:bidi/>
      </w:pPr>
      <w:r>
        <w:rPr>
          <w:rtl/>
          <w:cs/>
          <w:lang w:val="ar_AE" w:bidi="ar_AE"/>
        </w:rPr>
      </w:r>
      <w:r>
        <w:rPr>
          <w:rtl/>
          <w:cs/>
          <w:lang w:val="ar_AE" w:bidi="ar_AE"/>
        </w:rPr>
        <w:t xml:space="preserve">توقفوا هنا وانظروا في المجموعة صورة جَزَّة صوف. ناقشوا معًا، في المجموعة، الكلمة أو العبارة التي ستستخدمونها للتعبير عن جزَّة صوف". أوقِفوا الاستماع إلى هذا التسجيل الصوتي هنا. </w:t>
      </w:r>
    </w:p>
    <w:p>
      <w:pPr>
        <w:bidi/>
      </w:pPr>
      <w:r>
        <w:rPr>
          <w:rtl/>
          <w:cs/>
          <w:lang w:val="ar_AE" w:bidi="ar_AE"/>
        </w:rPr>
      </w:r>
      <w:r>
        <w:rPr>
          <w:rtl/>
          <w:cs/>
          <w:lang w:val="ar_AE" w:bidi="ar_AE"/>
        </w:rPr>
        <w:t xml:space="preserve">يقول جدعون إنه إذا كان قد وجد </w:t>
      </w:r>
      <w:r>
        <w:rPr>
          <w:b/>
          <w:rtl/>
          <w:cs/>
          <w:lang w:val="ar_AE" w:bidi="ar_AE"/>
        </w:rPr>
        <w:t>الندى</w:t>
      </w:r>
      <w:r>
        <w:rPr>
          <w:rtl/>
          <w:cs/>
          <w:lang w:val="ar_AE" w:bidi="ar_AE"/>
        </w:rPr>
        <w:t xml:space="preserve">، أو قطرات الماء التي تتجمع ليلًا، على الجَزَّة في الصباح، دون أنْ يجده في الأرض المحيطة بها، سيعلم جدعون بالتأكيد أن يهوه سيستخدمه حقًا لإنقاذ بني إسرائيل من أعدائهم. </w:t>
      </w:r>
    </w:p>
    <w:p>
      <w:pPr>
        <w:bidi/>
      </w:pPr>
      <w:r>
        <w:rPr>
          <w:rtl/>
          <w:cs/>
          <w:lang w:val="ar_AE" w:bidi="ar_AE"/>
        </w:rPr>
      </w:r>
      <w:r>
        <w:rPr>
          <w:rtl/>
          <w:cs/>
          <w:lang w:val="ar_AE" w:bidi="ar_AE"/>
        </w:rPr>
        <w:t xml:space="preserve">توقَّفوا هنا وانظروا معًا في المجموعة صورة قطرات ندى على العُشب. ناقشوا معًا، في المجموعة، الكلمة أو العبارة التي ستستخدمونها للتعبير عن "الندى". أوقِفوا الاستماع إلى هذا التسجيل الصوتي هنا. </w:t>
      </w:r>
    </w:p>
    <w:p>
      <w:pPr>
        <w:bidi/>
      </w:pPr>
      <w:r>
        <w:rPr>
          <w:rtl/>
          <w:cs/>
          <w:lang w:val="ar_AE" w:bidi="ar_AE"/>
        </w:rPr>
      </w:r>
      <w:r>
        <w:rPr>
          <w:rtl/>
          <w:cs/>
          <w:lang w:val="ar_AE" w:bidi="ar_AE"/>
        </w:rPr>
        <w:t xml:space="preserve">يطلب جدعون هنا </w:t>
      </w:r>
      <w:r>
        <w:rPr>
          <w:b/>
          <w:rtl/>
          <w:cs/>
          <w:lang w:val="ar_AE" w:bidi="ar_AE"/>
        </w:rPr>
        <w:t>علامة</w:t>
      </w:r>
      <w:r>
        <w:rPr>
          <w:rtl/>
          <w:cs/>
          <w:lang w:val="ar_AE" w:bidi="ar_AE"/>
        </w:rPr>
        <w:t xml:space="preserve"> من يهوه. مع أن المقطع لا يذكر تعبير "علامة" مباشرة، يمكنكم استخدام فكرة علامة عند ترجمة هذا المقطع. استخدموا الكلمة ذاتها التي استخدمتموها في المقاطع السابقة للإشارة إلى العلامة. لمزيد من المعلومات عن علامة، راجعوا "قاموس الكلمات الرئيسية". </w:t>
      </w:r>
    </w:p>
    <w:p>
      <w:pPr>
        <w:bidi/>
      </w:pPr>
      <w:r>
        <w:rPr>
          <w:rtl/>
          <w:cs/>
          <w:lang w:val="ar_AE" w:bidi="ar_AE"/>
        </w:rPr>
      </w:r>
      <w:r>
        <w:rPr>
          <w:rtl/>
          <w:cs/>
          <w:lang w:val="ar_AE" w:bidi="ar_AE"/>
        </w:rPr>
        <w:t xml:space="preserve">يستيقظ جدعون في صباح اليوم التالي ويجد أن الأرض جافة، ولا يوجد ندى، لكن جزَّة الصوف مُبَّللة جدًا بالندى، ثم يطلب جدعون من يهوه علامة أخرى. يطلب جدعون من الله أن يجعل الجَزَّة جافة، بينما تُبلَّل الأرض بالندى في أثناء الليل. في صباح اليوم التالي، تكون الجَزَّة جافة، ليس عليها ندى، لكن الندى على الأرض حولها.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7: 1–8 واحفظوا هذا المقطع في قلوبكم. </w:t>
      </w:r>
    </w:p>
    <w:p>
      <w:pPr>
        <w:bidi/>
      </w:pPr>
      <w:r>
        <w:rPr>
          <w:rtl/>
          <w:cs/>
          <w:lang w:val="ar_AE" w:bidi="ar_AE"/>
        </w:rPr>
      </w:r>
      <w:r>
        <w:rPr>
          <w:rtl/>
          <w:cs/>
          <w:lang w:val="ar_AE" w:bidi="ar_AE"/>
        </w:rPr>
        <w:t xml:space="preserve">استمعوا إلى نسخة صوتية من سِفر القضاة 7: 1- 8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القضاة 7: 1–8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المقطع السابق، دخل روح يهوه في جدعون ومنحه القدرة على قيادة رجال إسرائيل إلى المعركة ضد المديانيين. تبع رجال عشيرة جدعون، أي الأبيعزريين، تبعوا جدعون، وكذلك رجال من أسباط إسرائيل: منسى، وأشير، وزبولون، ونفتالي. طلب جدعون من يهوه علامتَين، أو ضمانَين على أنَّ جدعون وبني إسرائيل سيهزمون المديانيين. وبلُطفه أعطى يهوه جدعون التأكيدَين كليهما، حتى يعلم بالتأكيد أن يهوه سيمنح النصر لبني إسرائيل. </w:t>
      </w:r>
    </w:p>
    <w:p>
      <w:pPr>
        <w:bidi/>
      </w:pPr>
      <w:r>
        <w:rPr>
          <w:rtl/>
          <w:cs/>
          <w:lang w:val="ar_AE" w:bidi="ar_AE"/>
        </w:rPr>
      </w:r>
      <w:r>
        <w:rPr>
          <w:rtl/>
          <w:cs/>
          <w:lang w:val="ar_AE" w:bidi="ar_AE"/>
        </w:rPr>
        <w:t xml:space="preserve">يستيقظ جدعون والرجال الإسرائيليون الذين كانوا معه في الصباح الباكر. يذكّرنا الراوي بأن الاسم الثاني لجدعون هو "يرُّبعل". كان يرُبَعْل اسمًا ثانيًا أطلقه بنو إسرائيل على جدعون في المقطع السابق، عندما دمَّر جدعون المذبح الحجري للإله الزائف. "البعْل". تعني كلمة "يرُّبعل": "ليحاربه البعل". اسم "يرُّبعل" تذكرة بأن يهوه قاد جدعون ليتحدى الآلهة الزائفة لأعداء بني إسرائيل، تمامًا كما سيقود يهوه الآن جدعون ليتحدى ويهزم أعداء بني إسرائيل قاصدًا. </w:t>
      </w:r>
    </w:p>
    <w:p>
      <w:pPr>
        <w:bidi/>
      </w:pPr>
      <w:r>
        <w:rPr>
          <w:rtl/>
          <w:cs/>
          <w:lang w:val="ar_AE" w:bidi="ar_AE"/>
        </w:rPr>
      </w:r>
      <w:r>
        <w:rPr>
          <w:rtl/>
          <w:cs/>
          <w:lang w:val="ar_AE" w:bidi="ar_AE"/>
        </w:rPr>
        <w:t xml:space="preserve">توقَّفوا هنا وناقشوا هذا السؤال معًا: كيف يُختار القادة في ثقافتكم؟ احكوا قصة عن وقت دُعيَ فيه اسمًا على شخص بسبب أمر فعله أو كان من المتوقع أن يفعله. أوقِفوا الاستماع إلى هذا التسجيل الصوتي هنا. </w:t>
      </w:r>
    </w:p>
    <w:p>
      <w:pPr>
        <w:bidi/>
      </w:pPr>
      <w:r>
        <w:rPr>
          <w:rtl/>
          <w:cs/>
          <w:lang w:val="ar_AE" w:bidi="ar_AE"/>
        </w:rPr>
      </w:r>
      <w:r>
        <w:rPr>
          <w:rtl/>
          <w:cs/>
          <w:lang w:val="ar_AE" w:bidi="ar_AE"/>
        </w:rPr>
        <w:t xml:space="preserve">ينصب جدعون ورجال إسرائيل معسكرهم بجوار ينبوع أو بِركة أو جدول ماء ينبع من الأرض. كان اسم النبع "عين حرود"، وكان يقع في قاع جبل. كان معسكر المديانيين يقع إلى الشمال من معسكر بني إسرائيل. وكان المعسكر بجوار تلٍّ يُدعى مُورة. كان تلّ مُورة يقع في وادٍ منخفض، وهو أرض منخفضة تحيط بها أماكن مرتفعة. وهذا هو الوادي ذاته الذي أطلق عليه المقطع السابق وادي يزرعيل. كانت "عين حرود" فوق ذلك الوادي، وكان تلّ مورة، حيث عسكَر المديانيون، على بُعد ثلاثة عشر كيلومترًا تقريبًا من مُعسكر بني إسرائيل. </w:t>
      </w:r>
    </w:p>
    <w:p>
      <w:pPr>
        <w:bidi/>
      </w:pPr>
      <w:r>
        <w:rPr>
          <w:rtl/>
          <w:cs/>
          <w:lang w:val="ar_AE" w:bidi="ar_AE"/>
        </w:rPr>
      </w:r>
      <w:r>
        <w:rPr>
          <w:rtl/>
          <w:cs/>
          <w:lang w:val="ar_AE" w:bidi="ar_AE"/>
        </w:rPr>
        <w:t xml:space="preserve">توقَّفوا هنا وانظروا في المجموعة إلى خريطة تُظهر "عين حرود" ووادي يزرعيل، وتلّ مورة. أوقِفوا الاستماع إلى هذا التسجيل الصوتي هنا. </w:t>
      </w:r>
    </w:p>
    <w:p>
      <w:pPr>
        <w:bidi/>
      </w:pPr>
      <w:r>
        <w:rPr>
          <w:rtl/>
          <w:cs/>
          <w:lang w:val="ar_AE" w:bidi="ar_AE"/>
        </w:rPr>
      </w:r>
      <w:r>
        <w:rPr>
          <w:rtl/>
          <w:cs/>
          <w:lang w:val="ar_AE" w:bidi="ar_AE"/>
        </w:rPr>
        <w:t xml:space="preserve">يتحدث يهوه إلى جدعون. يقول يهوه إنه يوجد في جيش جدعون عدد كبير من بني إسرائيل. يشرح يهوه أنه إذا أعطى بنو إسرائيل النصرة على المديانيين بهذا العدد الكبير من الرجال، سيفتخر بنو إسرائيل. سيقول بنو إسرائيل: "يَدِي خَلَّصَتْنِي". سيكون هذا مَدعى للتفاخُر ولا يريد يهوه من بني إسرائيل أن يتفاخروا. يريد يهوه من بني إسرائيل أن يفهموا أنهم لا يستطيعون هزيمة المديانيين إلا بمساعدة يهوه. </w:t>
      </w:r>
    </w:p>
    <w:p>
      <w:pPr>
        <w:bidi/>
      </w:pPr>
      <w:r>
        <w:rPr>
          <w:rtl/>
          <w:cs/>
          <w:lang w:val="ar_AE" w:bidi="ar_AE"/>
        </w:rPr>
      </w:r>
      <w:r>
        <w:rPr>
          <w:rtl/>
          <w:cs/>
          <w:lang w:val="ar_AE" w:bidi="ar_AE"/>
        </w:rPr>
        <w:t xml:space="preserve">توقَّفوا هنا وناقشوا هذا السؤال معًا: احكوا قصة عن وقت تفاخر فيه شخص بحماقة بأنه فعل شيئًا بمفرده، مع أن شخصًا آخر ساعده في القيام به. أوقِفوا الاستماع إلى هذا التسجيل الصوتي هنا. </w:t>
      </w:r>
    </w:p>
    <w:p>
      <w:pPr>
        <w:bidi/>
      </w:pPr>
      <w:r>
        <w:rPr>
          <w:rtl/>
          <w:cs/>
          <w:lang w:val="ar_AE" w:bidi="ar_AE"/>
        </w:rPr>
      </w:r>
      <w:r>
        <w:rPr>
          <w:rtl/>
          <w:cs/>
          <w:lang w:val="ar_AE" w:bidi="ar_AE"/>
        </w:rPr>
        <w:t xml:space="preserve">لذلك يطلب يهوه من جدعون التحدُّث إلى رجال إسرائيل، ويقول إنه إذا كان أي من الرجال خائفين أو مرتعبين، فيمكنهم مغادرة الجبَل الذي عسكروا فيه والعودة إلى بيتهم. يعود اثنان وعشرون ألفًا من رجال إسرائيل إلى بيوتهم. في تلك المرحلة، يستمر عشرة آلاف رجُل من بني إسرائيل في البقاء في جيش جدعون. </w:t>
      </w:r>
    </w:p>
    <w:p>
      <w:pPr>
        <w:bidi/>
      </w:pPr>
      <w:r>
        <w:rPr>
          <w:rtl/>
          <w:cs/>
          <w:lang w:val="ar_AE" w:bidi="ar_AE"/>
        </w:rPr>
      </w:r>
      <w:r>
        <w:rPr>
          <w:rtl/>
          <w:cs/>
          <w:lang w:val="ar_AE" w:bidi="ar_AE"/>
        </w:rPr>
        <w:t xml:space="preserve">يتحدث يهوه إلى جدعون مرة أخرى. يقول يهوه إنه لا يزال يوجد في جيش جدعون عدد كبير من بني إسرائيل. يطلب يهوه من جدعون أن يقود الرجال إلى الماء، أي مياه عين حرود. يقول يهوه لجدعون إنه سيمتحن بني إسرائيل. عندما يقول يهوه إنه سيمتحن الرجال، يعني أنه سيفعل شيئًا يُظهر شخصية الرجال أو صفاتهم الداخلية. يُخبر يهوه جدعون بأنه إذا قال: "هَذَا يَذْهَبُ مَعَكَ"، سيذهب ذلك الرجُل مع جدعون إلى المعركة ضد المديانيين. لكن إذا قال يهوه: "هَذَا لَا يَذْهَبُ مَعَكَ"، فلن يذهب ذلك الرجل مع جدعون إلى المعركة. سيختار يهوه الرجال الذين سيخوضون المعركة مع جدعون، لأن يهوه هو المسؤول، وليس جدعون. </w:t>
      </w:r>
    </w:p>
    <w:p>
      <w:pPr>
        <w:bidi/>
      </w:pPr>
      <w:r>
        <w:rPr>
          <w:rtl/>
          <w:cs/>
          <w:lang w:val="ar_AE" w:bidi="ar_AE"/>
        </w:rPr>
      </w:r>
      <w:r>
        <w:rPr>
          <w:rtl/>
          <w:cs/>
          <w:lang w:val="ar_AE" w:bidi="ar_AE"/>
        </w:rPr>
        <w:t xml:space="preserve">يُحضر جدعون الرجال إلى مياه النبع. </w:t>
      </w:r>
    </w:p>
    <w:p>
      <w:pPr>
        <w:bidi/>
      </w:pPr>
      <w:r>
        <w:rPr>
          <w:rtl/>
          <w:cs/>
          <w:lang w:val="ar_AE" w:bidi="ar_AE"/>
        </w:rPr>
      </w:r>
      <w:r>
        <w:rPr>
          <w:rtl/>
          <w:cs/>
          <w:lang w:val="ar_AE" w:bidi="ar_AE"/>
        </w:rPr>
        <w:t xml:space="preserve">توقّفوا هنا وانظروا في المجموعة إلى صورة عين حرود. أوقِفوا الاستماع إلى هذا التسجيل الصوتي هنا. </w:t>
      </w:r>
    </w:p>
    <w:p>
      <w:pPr>
        <w:bidi/>
      </w:pPr>
      <w:r>
        <w:rPr>
          <w:rtl/>
          <w:cs/>
          <w:lang w:val="ar_AE" w:bidi="ar_AE"/>
        </w:rPr>
      </w:r>
      <w:r>
        <w:rPr>
          <w:rtl/>
          <w:cs/>
          <w:lang w:val="ar_AE" w:bidi="ar_AE"/>
        </w:rPr>
        <w:t xml:space="preserve">يطلب يهوه من جدعون أن يفصل الرجال إلى مجموعتَين. يعتقد معظم دارسي الكتاب المقدس أن كل رجُل يجعل يده على شكل كوب ويلعق الماء بلسانه ليشربه، كما يفعل الكلب، يُدرجه جدعون في مجموعة واحدة. وكل رجُل ينحني أو يجثو على رُكبتَيه ليلعق الماء بفمه مباشرةً من النبع، يُدرجه جدعون في مجموعة مختلفة. </w:t>
      </w:r>
    </w:p>
    <w:p>
      <w:pPr>
        <w:bidi/>
      </w:pPr>
      <w:r>
        <w:rPr>
          <w:rtl/>
          <w:cs/>
          <w:lang w:val="ar_AE" w:bidi="ar_AE"/>
        </w:rPr>
      </w:r>
      <w:r>
        <w:rPr>
          <w:rtl/>
          <w:cs/>
          <w:lang w:val="ar_AE" w:bidi="ar_AE"/>
        </w:rPr>
        <w:t xml:space="preserve">توقَّفوا هنا وناقشوا هذا السؤال في المجموعة: كيف ستشربون الماء من نبع أو بِرْكة؟ إذا كنتم هناك مع بني إسرائيل، أي مجموعة من الرجال تختارون القتال إلى جانبهم؟ الرجال الذين انحنوا للشُرب أم الذين شربوا بألسنتهم؟ لماذا تختارون تلك المجموعة؟ أوقِفوا الاستماع إلى هذا التسجيل الصوتي هنا. </w:t>
      </w:r>
    </w:p>
    <w:p>
      <w:pPr>
        <w:bidi/>
      </w:pPr>
      <w:r>
        <w:rPr>
          <w:rtl/>
          <w:cs/>
          <w:lang w:val="ar_AE" w:bidi="ar_AE"/>
        </w:rPr>
      </w:r>
      <w:r>
        <w:rPr>
          <w:rtl/>
          <w:cs/>
          <w:lang w:val="ar_AE" w:bidi="ar_AE"/>
        </w:rPr>
        <w:t xml:space="preserve">فقط 300 رجُل غرفوا الماء في أيديهم وشربوا بألسنتهم. جثا الباقون جميعهم أو انحنوا ليشربوا الماء. يُخبر يهوه جدعون بأنه سيخلِّص بني إسرائيل ويمنحهم سلطانًا على المديانيين بواسطة الثلاثمائة رجُل الذين شربوا من أيديهم بألسنتهم. يطلب يهوه من جدعون أن يُرسل جميع بقية الرجال إلى بيوتهم. </w:t>
      </w:r>
    </w:p>
    <w:p>
      <w:pPr>
        <w:bidi/>
      </w:pPr>
      <w:r>
        <w:rPr>
          <w:rtl/>
          <w:cs/>
          <w:lang w:val="ar_AE" w:bidi="ar_AE"/>
        </w:rPr>
      </w:r>
      <w:r>
        <w:rPr>
          <w:rtl/>
          <w:cs/>
          <w:lang w:val="ar_AE" w:bidi="ar_AE"/>
        </w:rPr>
        <w:t xml:space="preserve">لا يتَّضح تمامًا كيف نفع اختبار يهوه لبني إسرائيل. ربما كان الرجال الذين انحنوا للشرب أكثر حذرًا، مما يُظهر أنهم كانوا أكثر خوفًا. كان الرجال الذين يشربون بألسنتهم من أيديهم، مثل الكلاب، أكثر يقظة، وهي صفة مفيدة في المعركة. لكن من المحتمل أن يهوه رأى هؤلاء الرجال أقل قدرة على القتال، وأراد أن يختار الأقل قدرة لإظهار قوته. أو ربما أراد يهوه طريقة سهلة لفصل بين مجموعة صغيرة من المحاربين عن مجموعة كبيرة منهم. </w:t>
      </w:r>
    </w:p>
    <w:p>
      <w:pPr>
        <w:bidi/>
      </w:pPr>
      <w:r>
        <w:rPr>
          <w:rtl/>
          <w:cs/>
          <w:lang w:val="ar_AE" w:bidi="ar_AE"/>
        </w:rPr>
      </w:r>
      <w:r>
        <w:rPr>
          <w:rtl/>
          <w:cs/>
          <w:lang w:val="ar_AE" w:bidi="ar_AE"/>
        </w:rPr>
        <w:t xml:space="preserve">لكن يتَّضح شيء واحد: أراد يهوه أن يحارب عدد قليل جدًا المديانيين. لا بد أن الذهاب بثلاثمائة رجُل فقط لمحاربة المديانيين بدلًا من ثلاثين ألف رجُل، قد أثار خوف جدعون وبقية بني إسرائيل وجعل الأمر يلتبس عليهم. لكن يهوه كان لديه غرضَان في ذهنه. لم يُرِد يهوه أن يتفاخر بنو إسرائيل بأنهم خلَّصوا ذواتهم دون مساعدته. كما أراد يهوه أن يثق جدعون وبنو إسرائيل به. </w:t>
      </w:r>
    </w:p>
    <w:p>
      <w:pPr>
        <w:bidi/>
      </w:pPr>
      <w:r>
        <w:rPr>
          <w:rtl/>
          <w:cs/>
          <w:lang w:val="ar_AE" w:bidi="ar_AE"/>
        </w:rPr>
      </w:r>
      <w:r>
        <w:rPr>
          <w:rtl/>
          <w:cs/>
          <w:lang w:val="ar_AE" w:bidi="ar_AE"/>
        </w:rPr>
        <w:t xml:space="preserve">توقَّفوا هنا وناقشوا هذا السؤال معًا: احكوا قصة عن وقت اضطررتم فيه أنتم أو شخص آخر إلى الثقة بشخص ما لمساعدتكم، مع أنه كان من الصعب جدًا إدراك كيف يستطيع ذلك الشخص مساعدتكم. أوقِفوا الاستماع إلى هذا التسجيل الصوتي هنا. </w:t>
      </w:r>
    </w:p>
    <w:p>
      <w:pPr>
        <w:bidi/>
      </w:pPr>
      <w:r>
        <w:rPr>
          <w:rtl/>
          <w:cs/>
          <w:lang w:val="ar_AE" w:bidi="ar_AE"/>
        </w:rPr>
      </w:r>
      <w:r>
        <w:rPr>
          <w:rtl/>
          <w:cs/>
          <w:lang w:val="ar_AE" w:bidi="ar_AE"/>
        </w:rPr>
        <w:t xml:space="preserve">أخذ رجال بني إسرائيل الثلاثمائة أبواقَ بقية الرجال المصنوعة من قرون الكباش وكذلك إمداداتهم أو طعامهم ومُستلزماتهم. ثم أرسل الثلاثمائة رجُل بقية بني إسرائيل إلى بيوتهم. </w:t>
      </w:r>
    </w:p>
    <w:p>
      <w:pPr>
        <w:bidi/>
      </w:pPr>
      <w:r>
        <w:rPr>
          <w:rtl/>
          <w:cs/>
          <w:lang w:val="ar_AE" w:bidi="ar_AE"/>
        </w:rPr>
      </w:r>
      <w:r>
        <w:rPr>
          <w:rtl/>
          <w:cs/>
          <w:lang w:val="ar_AE" w:bidi="ar_AE"/>
        </w:rPr>
        <w:t xml:space="preserve">توقَّفوا هنا وانظروا في المجموعة إلى صورة البوق الذي صنعه الناس من قرن كبش. أوقِفوا الاستماع إلى هذا التسجيل الصوتي هنا. </w:t>
      </w:r>
    </w:p>
    <w:p>
      <w:pPr>
        <w:bidi/>
      </w:pPr>
      <w:r>
        <w:rPr>
          <w:rtl/>
          <w:cs/>
          <w:lang w:val="ar_AE" w:bidi="ar_AE"/>
        </w:rPr>
      </w:r>
      <w:r>
        <w:rPr>
          <w:rtl/>
          <w:cs/>
          <w:lang w:val="ar_AE" w:bidi="ar_AE"/>
        </w:rPr>
        <w:t xml:space="preserve">يُرسل جدعون بقية بني إسرائيل إلى خيامهم، أو بيوتهم، لكنه يحتفظ بالثلاثمائة رجُل الذين اختارهم يهوه. يقع معسكر مديان في الوادي، تحت جدعون والثلاثمائة رجُل. </w:t>
      </w:r>
    </w:p>
    <w:p>
      <w:pPr>
        <w:bidi/>
      </w:pPr>
      <w:r>
        <w:rPr>
          <w:rtl/>
          <w:cs/>
          <w:lang w:val="ar_AE" w:bidi="ar_AE"/>
        </w:rPr>
      </w:r>
      <w:r>
        <w:rPr>
          <w:rtl/>
          <w:cs/>
          <w:lang w:val="ar_AE" w:bidi="ar_AE"/>
        </w:rPr>
        <w:t xml:space="preserve">توقفوا هنا وانظروا في المجموعة إلى خريطة وادي يزرعيل.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القضاة 7: 1–8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ستة مشاهد. </w:t>
      </w:r>
    </w:p>
    <w:p>
      <w:pPr>
        <w:bidi/>
      </w:pPr>
      <w:r>
        <w:rPr>
          <w:rtl/>
          <w:cs/>
          <w:lang w:val="ar_AE" w:bidi="ar_AE"/>
        </w:rPr>
      </w:r>
      <w:r>
        <w:rPr>
          <w:b/>
          <w:rtl/>
          <w:cs/>
          <w:lang w:val="ar_AE" w:bidi="ar_AE"/>
        </w:rPr>
        <w:t>في المشهد الأول:</w:t>
      </w:r>
      <w:r>
        <w:rPr>
          <w:rtl/>
          <w:cs/>
          <w:lang w:val="ar_AE" w:bidi="ar_AE"/>
        </w:rPr>
        <w:t xml:space="preserve"> يستيقظ جدعون وجميع رجال إسرائيل الذين معه في الصباح الباكر، ويعسكرون بجوار عَيْنِ حَرُودَ. </w:t>
      </w:r>
    </w:p>
    <w:p>
      <w:pPr>
        <w:bidi/>
      </w:pPr>
      <w:r>
        <w:rPr>
          <w:rtl/>
          <w:cs/>
          <w:lang w:val="ar_AE" w:bidi="ar_AE"/>
        </w:rPr>
      </w:r>
      <w:r>
        <w:rPr>
          <w:b/>
          <w:rtl/>
          <w:cs/>
          <w:lang w:val="ar_AE" w:bidi="ar_AE"/>
        </w:rPr>
        <w:t>في المشهد الثاني:</w:t>
      </w:r>
      <w:r>
        <w:rPr>
          <w:rtl/>
          <w:cs/>
          <w:lang w:val="ar_AE" w:bidi="ar_AE"/>
        </w:rPr>
        <w:t xml:space="preserve"> يطلب الرب من جدعون أن يتحدث إلى رجال إسرائيل، ويقول إذا كان أي من رجال بني إسرائيل يخشون من محاربة المديانيين، يمكنهم العودة إلى بيوتهم. </w:t>
      </w:r>
    </w:p>
    <w:p>
      <w:pPr>
        <w:bidi/>
      </w:pPr>
      <w:r>
        <w:rPr>
          <w:rtl/>
          <w:cs/>
          <w:lang w:val="ar_AE" w:bidi="ar_AE"/>
        </w:rPr>
      </w:r>
      <w:r>
        <w:rPr>
          <w:b/>
          <w:rtl/>
          <w:cs/>
          <w:lang w:val="ar_AE" w:bidi="ar_AE"/>
        </w:rPr>
        <w:t>في المشهد الثالث:</w:t>
      </w:r>
      <w:r>
        <w:rPr>
          <w:rtl/>
          <w:cs/>
          <w:lang w:val="ar_AE" w:bidi="ar_AE"/>
        </w:rPr>
        <w:t xml:space="preserve"> يتبع جدعون تعليمات يهوه. يعود اثنان وعشرون ألفًا من رجال إسرائيل إلى بيوتهم، فيبقى عشرة آلاف رجُل مع جدعون. </w:t>
      </w:r>
    </w:p>
    <w:p>
      <w:pPr>
        <w:bidi/>
      </w:pPr>
      <w:r>
        <w:rPr>
          <w:rtl/>
          <w:cs/>
          <w:lang w:val="ar_AE" w:bidi="ar_AE"/>
        </w:rPr>
      </w:r>
      <w:r>
        <w:rPr>
          <w:b/>
          <w:rtl/>
          <w:cs/>
          <w:lang w:val="ar_AE" w:bidi="ar_AE"/>
        </w:rPr>
        <w:t>في المشهد الرابع:</w:t>
      </w:r>
      <w:r>
        <w:rPr>
          <w:rtl/>
          <w:cs/>
          <w:lang w:val="ar_AE" w:bidi="ar_AE"/>
        </w:rPr>
        <w:t xml:space="preserve"> يخبر يهوه جدعون أنه لا يزال هذا العدد من رجال بني إسرائيل كبيرًا للغاية. يطلب يهوه من جدعون أن يقود الرجال إلى عَيْنِ حَرُودَ ويفصلهم إلى مجموعات. يقول يهوه إن الرجال الذين يشربون الماء بأيديهم ويلغون بألسنتهم سيذهبون في مجموعة واحدة، والرجال الذين يجثون على رُكبهم للشرب مباشرة من الماء سيذهبون في مجموعة أخرى. </w:t>
      </w:r>
    </w:p>
    <w:p>
      <w:pPr>
        <w:bidi/>
      </w:pPr>
      <w:r>
        <w:rPr>
          <w:rtl/>
          <w:cs/>
          <w:lang w:val="ar_AE" w:bidi="ar_AE"/>
        </w:rPr>
      </w:r>
      <w:r>
        <w:rPr>
          <w:b/>
          <w:rtl/>
          <w:cs/>
          <w:lang w:val="ar_AE" w:bidi="ar_AE"/>
        </w:rPr>
        <w:t>في المشهد الخامس:</w:t>
      </w:r>
      <w:r>
        <w:rPr>
          <w:rtl/>
          <w:cs/>
          <w:lang w:val="ar_AE" w:bidi="ar_AE"/>
        </w:rPr>
        <w:t xml:space="preserve"> يتبع جدعون تعليمات يهوه. يشرب ثلاثمائة رجُل الماء من عَين الماء من أيديهم بألسنتهم، فيضعهم جدعون في مجموعة واحدة. ينحني الرجال الآخرون ليشربوا الماء، فيضعهم في مجموعة ثانية. </w:t>
      </w:r>
    </w:p>
    <w:p>
      <w:pPr>
        <w:bidi/>
      </w:pPr>
      <w:r>
        <w:rPr>
          <w:rtl/>
          <w:cs/>
          <w:lang w:val="ar_AE" w:bidi="ar_AE"/>
        </w:rPr>
      </w:r>
      <w:r>
        <w:rPr>
          <w:b/>
          <w:rtl/>
          <w:cs/>
          <w:lang w:val="ar_AE" w:bidi="ar_AE"/>
        </w:rPr>
        <w:t>في المشهد السادس:</w:t>
      </w:r>
      <w:r>
        <w:rPr>
          <w:rtl/>
          <w:cs/>
          <w:lang w:val="ar_AE" w:bidi="ar_AE"/>
        </w:rPr>
        <w:t xml:space="preserve"> يتحدث يهوه إلى جدعون مرة أخرى. يقول يهوه إنه سيخلّص بني إسرائيل بالثلاثمائة رجُل الذين وَلَغوا بالماء بألسنتهم. يطلب يهوه من جدعون أن يُرسل الرجال الذين تبقوا إلى خيامهم، أو إلى بيوتهم.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 xml:space="preserve">جدعون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رجال بني إسرائيل الخائفون </w:t>
      </w:r>
    </w:p>
    <w:p>
      <w:pPr>
        <w:pStyle w:val="ListBullet"/>
        <w:bidi/>
        <w:spacing w:line="240" w:lineRule="auto"/>
        <w:ind w:left="720"/>
      </w:pPr>
      <w:r>
        <w:rPr>
          <w:rtl/>
          <w:cs/>
          <w:lang w:val="ar_AE" w:bidi="ar_AE"/>
        </w:rPr>
      </w:r>
      <w:r>
        <w:rPr>
          <w:rtl/>
          <w:cs/>
          <w:lang w:val="ar_AE" w:bidi="ar_AE"/>
        </w:rPr>
        <w:t xml:space="preserve">رجال بني إسرائيل غير الخائفين </w:t>
      </w:r>
    </w:p>
    <w:p>
      <w:pPr>
        <w:pStyle w:val="ListBullet"/>
        <w:bidi/>
        <w:spacing w:line="240" w:lineRule="auto"/>
        <w:ind w:left="720"/>
      </w:pPr>
      <w:r>
        <w:rPr>
          <w:rtl/>
          <w:cs/>
          <w:lang w:val="ar_AE" w:bidi="ar_AE"/>
        </w:rPr>
      </w:r>
      <w:r>
        <w:rPr>
          <w:rtl/>
          <w:cs/>
          <w:lang w:val="ar_AE" w:bidi="ar_AE"/>
        </w:rPr>
        <w:t xml:space="preserve">رجال بني إسرائيل الذين يشربون ماء العَين من أيديهم بألسنتهم. </w:t>
      </w:r>
    </w:p>
    <w:p>
      <w:pPr>
        <w:pStyle w:val="ListBullet"/>
        <w:bidi/>
        <w:spacing w:line="240" w:lineRule="auto"/>
        <w:ind w:left="720"/>
      </w:pPr>
      <w:r>
        <w:rPr>
          <w:rtl/>
          <w:cs/>
          <w:lang w:val="ar_AE" w:bidi="ar_AE"/>
        </w:rPr>
      </w:r>
      <w:r>
        <w:rPr>
          <w:rtl/>
          <w:cs/>
          <w:lang w:val="ar_AE" w:bidi="ar_AE"/>
        </w:rPr>
        <w:t xml:space="preserve">ورجال بني إسرائيل الذين ينحنون لشرب المياه مباشرة من العَين. </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الصباح الباكر، يستيقظ جدعون وبقية رجال إسرائيل. يذهب جدعون والرجال إلى عين ماء يدعونها: عَيْنِ حَرُودَ. ويعسكرون بجوار مياه النبع. يكون جدعون وبقية رجال إسرائيل في مكان مرتفع، حيث يمكنهم النظر إلى وادي يزرعيل. يكون معسكر المديانيين في الأسفل في الوادي، بجوار تلٍّ كبير يُدعى "تَلِّ مُورَةَ". يقع معسكر المديانيين إلى الشمال من معسكر بني إسرائيل. </w:t>
      </w:r>
    </w:p>
    <w:p>
      <w:pPr>
        <w:bidi/>
      </w:pPr>
      <w:r>
        <w:rPr>
          <w:rtl/>
          <w:cs/>
          <w:lang w:val="ar_AE" w:bidi="ar_AE"/>
        </w:rPr>
      </w:r>
      <w:r>
        <w:rPr>
          <w:rtl/>
          <w:cs/>
          <w:lang w:val="ar_AE" w:bidi="ar_AE"/>
        </w:rPr>
        <w:t xml:space="preserve">توقَّفوا هنا كمجموعة وانظروا إلى خريطة تُظهر عين حرود، ووادي يزرعيل، وتل مورة. أوقِفوا الاستماع إلى هذا التسجيل الصوتي هنا. </w:t>
      </w:r>
    </w:p>
    <w:p>
      <w:pPr>
        <w:bidi/>
      </w:pPr>
      <w:r>
        <w:rPr>
          <w:rtl/>
          <w:cs/>
          <w:lang w:val="ar_AE" w:bidi="ar_AE"/>
        </w:rPr>
      </w:r>
      <w:r>
        <w:rPr>
          <w:rtl/>
          <w:cs/>
          <w:lang w:val="ar_AE" w:bidi="ar_AE"/>
        </w:rPr>
        <w:t xml:space="preserve">بعد أن عسكَر بنو إسرائيل بجوار مياه النبع، يُخبر يهوه جدعون بأن عدد رجال إسرائيل معه أكثر من اللازم. يقول يهوه إنه لن يسلِّم المديانيين إلى يد بني إسرائيل، ولن يعطي بني إسرائيل سلطانًا عليهم، في وجود هذا العدد الكبير من بني إسرائيل. يقول يهوه إنه إذا هزم بنو إسرائيل المديانيين الآن، سيتفاخرون بأنهم خلّصوا ذواتهم بأيديهم أو بقوتهم. لذلك يطلب يهوه من جدعون أن يخبر رجال إسرائيل بأنه إذا كان أي منهم خائفًا من محاربة المديانيين، يمكن لهؤلاء الرجال مغادرة المعسكر والعودة إلى بيوتهم. </w:t>
      </w:r>
    </w:p>
    <w:p>
      <w:pPr>
        <w:bidi/>
      </w:pPr>
      <w:r>
        <w:rPr>
          <w:rtl/>
          <w:cs/>
          <w:lang w:val="ar_AE" w:bidi="ar_AE"/>
        </w:rPr>
      </w:r>
      <w:r>
        <w:rPr>
          <w:rtl/>
          <w:cs/>
          <w:lang w:val="ar_AE" w:bidi="ar_AE"/>
        </w:rPr>
        <w:t xml:space="preserve">توقفوا هنا وناقشوا هذا السؤال في المجموعة: في المقاطع السابقة، تحدثتم عن يد يهوه، التي تعني قوة يهوه، ويد إسرائيل، التي تعني قوة إسرائيل. كيف وصفتم تلك العبارة سابقًا؟ كيف ستصفون ذلك هنا؟ أوقِفوا الاستماع إلى هذا التسجيل الصوتي هنا. </w:t>
      </w:r>
    </w:p>
    <w:p>
      <w:pPr>
        <w:bidi/>
      </w:pPr>
      <w:r>
        <w:rPr>
          <w:rtl/>
          <w:cs/>
          <w:lang w:val="ar_AE" w:bidi="ar_AE"/>
        </w:rPr>
      </w:r>
      <w:r>
        <w:rPr>
          <w:rtl/>
          <w:cs/>
          <w:lang w:val="ar_AE" w:bidi="ar_AE"/>
        </w:rPr>
        <w:t xml:space="preserve">يطلب يهوه من جدعون أن يتحدث إلى آذان بني إسرائيل. والتحدث في "الآذان" يعني التحدُّث إلى الشخص كله. يقصد يهوه إنه يجب على جدعون التحدُّث إلى جميع رجال إسرائيل المجتمعين معه. يطلب يهوه من جدعون أن يُخبر بني إسرائيل بأن أي شخص منهم يشعر بالخوف الشديد لدرجة أنه يرتعد من الخوف، يمكنه العودة إلى بيته. </w:t>
      </w:r>
    </w:p>
    <w:p>
      <w:pPr>
        <w:bidi/>
      </w:pPr>
      <w:r>
        <w:rPr>
          <w:rtl/>
          <w:cs/>
          <w:lang w:val="ar_AE" w:bidi="ar_AE"/>
        </w:rPr>
      </w:r>
      <w:r>
        <w:rPr>
          <w:rtl/>
          <w:cs/>
          <w:lang w:val="ar_AE" w:bidi="ar_AE"/>
        </w:rPr>
        <w:t xml:space="preserve">يعود اثنان وعشرون ألفًا من رجال إسرائيل إلى بيوتهم. لا بد أن هؤلاء الرجال قرروا القيام بذلك بعد أن أخبر جدعون برسالة يهوه لهُم، مع أن المقطع لا يُظهر أنه فعل ذلك. لكن بعد أن سمعوا حديث جدعون، يغادر اثنان وعشرون ألف رجُل ويبقى عشرة آلاف رجُل في المعسكر. </w:t>
      </w:r>
    </w:p>
    <w:p>
      <w:pPr>
        <w:bidi/>
      </w:pPr>
      <w:r>
        <w:rPr>
          <w:rtl/>
          <w:cs/>
          <w:lang w:val="ar_AE" w:bidi="ar_AE"/>
        </w:rPr>
      </w:r>
      <w:r>
        <w:rPr>
          <w:rtl/>
          <w:cs/>
          <w:lang w:val="ar_AE" w:bidi="ar_AE"/>
        </w:rPr>
        <w:t xml:space="preserve">بعد حدوث هذا، يقول يهوه لجدعون إنه لا يزال هناك عدد كبير من الرجال في جيشه. يطلب يهوه من جدعون أن يقود الرجال إلى مياه النبع القريبة. مع أن النبع يقع بالقرب من جبل يُدعى جبل جلعاد، إلا أنه ليس جبل جلعاد ذاته الذي سمعنا عنه من قبل، ولا نعرف أين يقع هذا الجبَل. يقول يهوه إنه سيمتحن الرجال هناك في النبع، وسيخبر جدعون أي الرجال ينبغي أن يحاربوا المديانيين وأيهم لا ينبغي لهم. وهكذا، يقود جدعون الرجال إلى النبع. </w:t>
      </w:r>
    </w:p>
    <w:p>
      <w:pPr>
        <w:bidi/>
      </w:pPr>
      <w:r>
        <w:rPr>
          <w:rtl/>
          <w:cs/>
          <w:lang w:val="ar_AE" w:bidi="ar_AE"/>
        </w:rPr>
      </w:r>
      <w:r>
        <w:rPr>
          <w:rtl/>
          <w:cs/>
          <w:lang w:val="ar_AE" w:bidi="ar_AE"/>
        </w:rPr>
        <w:t xml:space="preserve">توقّفوا هنا وانظروا في المجموعة إلى صورة عين حرود. أوقِفوا الاستماع إلى هذا التسجيل الصوتي هنا. </w:t>
      </w:r>
    </w:p>
    <w:p>
      <w:pPr>
        <w:bidi/>
      </w:pPr>
      <w:r>
        <w:rPr>
          <w:rtl/>
          <w:cs/>
          <w:lang w:val="ar_AE" w:bidi="ar_AE"/>
        </w:rPr>
      </w:r>
      <w:r>
        <w:rPr>
          <w:rtl/>
          <w:cs/>
          <w:lang w:val="ar_AE" w:bidi="ar_AE"/>
        </w:rPr>
        <w:t xml:space="preserve">يطلب يهوه من جدعون أن يفصل الرجال إلى مجموعتَين. كان على جدعون وضع جميع الرجال، الذين يملأون أيديهم بالماء ثم يستخدمون ألسنتهم للشُرب كما يفعل الكلب، في مجموعة واحدة، كما كان عليه وضع جميع الرجال الذين ينحنون للشرب في مجموعة أخرى. مع أن المقطع لا يذكر ذلك صراحةً، فإن هذه الكلمات تشير إلى أن جدعون كان يراقب الرجال كيف يشربون الماء ويقسّمهم إلى مجموعتَين، تمامًا كما أوصى يهوه. </w:t>
      </w:r>
    </w:p>
    <w:p>
      <w:pPr>
        <w:bidi/>
      </w:pPr>
      <w:r>
        <w:rPr>
          <w:rtl/>
          <w:cs/>
          <w:lang w:val="ar_AE" w:bidi="ar_AE"/>
        </w:rPr>
      </w:r>
      <w:r>
        <w:rPr>
          <w:rtl/>
          <w:cs/>
          <w:lang w:val="ar_AE" w:bidi="ar_AE"/>
        </w:rPr>
        <w:t xml:space="preserve">توقّفوا هنا وناقشوا معًا كيف ستتحدثون عن الطريقتَين المختلفتَين التي شرِبَ بها الرجال الماء. اطلبوا من المجموعة أن تُمثِّل الطريقتَين المختلفتَين لشُرب الماء ثم يصف أعضاء المجموعة الأفعال بلُغتهم الخاصة. أوقِفوا الاستماع إلى هذا التسجيل الصوتي هنا. </w:t>
      </w:r>
    </w:p>
    <w:p>
      <w:pPr>
        <w:bidi/>
      </w:pPr>
      <w:r>
        <w:rPr>
          <w:rtl/>
          <w:cs/>
          <w:lang w:val="ar_AE" w:bidi="ar_AE"/>
        </w:rPr>
      </w:r>
      <w:r>
        <w:rPr>
          <w:rtl/>
          <w:cs/>
          <w:lang w:val="ar_AE" w:bidi="ar_AE"/>
        </w:rPr>
        <w:t xml:space="preserve">كانت واحدة من المجموعتَين التي مع جدعون أصغر بكثير من المجموعة الأخرى. فقط 300 رجُل غرفوا الماء في أيديهم وشربوا بألسنتهم. هذا يعني أن التسعة آلاف وسبعمائة رجُل انحنوا ليشربوا الماء. </w:t>
      </w:r>
    </w:p>
    <w:p>
      <w:pPr>
        <w:bidi/>
      </w:pPr>
      <w:r>
        <w:rPr>
          <w:rtl/>
          <w:cs/>
          <w:lang w:val="ar_AE" w:bidi="ar_AE"/>
        </w:rPr>
      </w:r>
      <w:r>
        <w:rPr>
          <w:rtl/>
          <w:cs/>
          <w:lang w:val="ar_AE" w:bidi="ar_AE"/>
        </w:rPr>
        <w:t xml:space="preserve">يتحدث يهوه إلى جدعون مرَّة أخرى. يقول يهوه إنه سيجعل بني إسرائيل يهزمون المديانيين بثلاثمائة رجُل فقط. يطلب يهوه من جدعون أن يُرسل جميع بقية الرجال إلى بيوتهم. يُرسل جدعون التسعة آلاف وسبعمائة من رجال إسرائيل إلى خيامهم، وهي طريقة أخرى للتعبير عن أنه أرسلهم إلى بيوتهم. يحتفظ جدعون بالثلاثمائة رجُل الذين تبَّقوا معه. </w:t>
      </w:r>
    </w:p>
    <w:p>
      <w:pPr>
        <w:bidi/>
      </w:pPr>
      <w:r>
        <w:rPr>
          <w:rtl/>
          <w:cs/>
          <w:lang w:val="ar_AE" w:bidi="ar_AE"/>
        </w:rPr>
      </w:r>
      <w:r>
        <w:rPr>
          <w:rtl/>
          <w:cs/>
          <w:lang w:val="ar_AE" w:bidi="ar_AE"/>
        </w:rPr>
        <w:t xml:space="preserve">في نهاية هذا المقطع، كان جدعون والثلاثمائة رجُل لا يزالون في معسكرهم أعلى الوادي، بينما كان المديانيون لا يزالون في معسكرهم في الوادي. لكن الرجال الثلاثمائة لديهم الآن إمدادات الطعام وأبواق الحرب المصنوعة من قرون الكباش التي حصلوا عليها من بقية الرجال. </w:t>
      </w:r>
    </w:p>
    <w:p>
      <w:pPr>
        <w:bidi/>
      </w:pPr>
      <w:r>
        <w:rPr>
          <w:rtl/>
          <w:cs/>
          <w:lang w:val="ar_AE" w:bidi="ar_AE"/>
        </w:rPr>
      </w:r>
      <w:r>
        <w:rPr>
          <w:rtl/>
          <w:cs/>
          <w:lang w:val="ar_AE" w:bidi="ar_AE"/>
        </w:rPr>
        <w:t xml:space="preserve">توقفوا هنا وانظروا كمجموعة إلى خريطة وادي يزرعيل. أوقِفوا الاستماع إلى هذا التسجيل الصوتي هنا. </w:t>
      </w:r>
    </w:p>
    <w:p>
      <w:pPr>
        <w:bidi/>
      </w:pPr>
      <w:r>
        <w:rPr>
          <w:rtl/>
          <w:cs/>
          <w:lang w:val="ar_AE" w:bidi="ar_AE"/>
        </w:rPr>
      </w:r>
      <w:r>
        <w:rPr>
          <w:rtl/>
          <w:cs/>
          <w:lang w:val="ar_AE" w:bidi="ar_AE"/>
        </w:rPr>
        <w:t xml:space="preserve">والآن ينبغي للمجموعة إعداد مخطط قصة، أو الرسم، أو استعمال عناصر لتجسيد المقطع وتصوُّر أحداثه.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القضاة 7: 1–8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ستة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 xml:space="preserve">جدعون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رجال بني إسرائيل الخائفون </w:t>
      </w:r>
    </w:p>
    <w:p>
      <w:pPr>
        <w:pStyle w:val="ListBullet"/>
        <w:bidi/>
        <w:spacing w:line="240" w:lineRule="auto"/>
        <w:ind w:left="720"/>
      </w:pPr>
      <w:r>
        <w:rPr>
          <w:rtl/>
          <w:cs/>
          <w:lang w:val="ar_AE" w:bidi="ar_AE"/>
        </w:rPr>
      </w:r>
      <w:r>
        <w:rPr>
          <w:rtl/>
          <w:cs/>
          <w:lang w:val="ar_AE" w:bidi="ar_AE"/>
        </w:rPr>
        <w:t xml:space="preserve">رجال بني إسرائيل غير الخائفين </w:t>
      </w:r>
    </w:p>
    <w:p>
      <w:pPr>
        <w:pStyle w:val="ListBullet"/>
        <w:bidi/>
        <w:spacing w:line="240" w:lineRule="auto"/>
        <w:ind w:left="720"/>
      </w:pPr>
      <w:r>
        <w:rPr>
          <w:rtl/>
          <w:cs/>
          <w:lang w:val="ar_AE" w:bidi="ar_AE"/>
        </w:rPr>
      </w:r>
      <w:r>
        <w:rPr>
          <w:rtl/>
          <w:cs/>
          <w:lang w:val="ar_AE" w:bidi="ar_AE"/>
        </w:rPr>
        <w:t xml:space="preserve">رجال بني إسرائيل الذين يشربون ماء العَين من أيديهم بألسنتهم. </w:t>
      </w:r>
    </w:p>
    <w:p>
      <w:pPr>
        <w:pStyle w:val="ListBullet"/>
        <w:bidi/>
        <w:spacing w:line="240" w:lineRule="auto"/>
        <w:ind w:left="720"/>
      </w:pPr>
      <w:r>
        <w:rPr>
          <w:rtl/>
          <w:cs/>
          <w:lang w:val="ar_AE" w:bidi="ar_AE"/>
        </w:rPr>
      </w:r>
      <w:r>
        <w:rPr>
          <w:rtl/>
          <w:cs/>
          <w:lang w:val="ar_AE" w:bidi="ar_AE"/>
        </w:rPr>
        <w:t xml:space="preserve">ورجال بني إسرائيل الذين ينحنون لشرب المياه مباشرة من العَين.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الذين يؤدي دور الشخصية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يستيقظ جدعون وبقية رجال إسرائيل مبكرًا ويسافرون إلى عَيْنِ حَرُودَ. يعسكر جدعون والرجال بجوار مياه النبع. يخبر يهوه جدعون أنه لا يزال لديه عدد كبير من الرجال في جيشه. يقول يهوه إنه لا يريد من الإسرائيليين أن يتفاخروا بأنهم خلّصوا أنفسهم بقوتهم الخاصة.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لذلك يطلب يهوه من جدعون أن يعطي الجيش الاسرائيلي رسالة، بأنه إذا كان أي من رجال إسرائيل يخشى محاربة المديانيين، فيمكن لهؤلاء الرجال مغادرة المعسكر والعودة إلى بيوتهم. </w:t>
      </w:r>
    </w:p>
    <w:p>
      <w:pPr>
        <w:bidi/>
      </w:pPr>
      <w:r>
        <w:rPr>
          <w:rtl/>
          <w:cs/>
          <w:lang w:val="ar_AE" w:bidi="ar_AE"/>
        </w:rPr>
      </w:r>
      <w:r>
        <w:rPr>
          <w:rtl/>
          <w:cs/>
          <w:lang w:val="ar_AE" w:bidi="ar_AE"/>
        </w:rPr>
        <w:t xml:space="preserve">بعد أن يخبر جدعون رجال الجيش بأن كل مَن يخاف يمكنه العودة إلى بيته، يغادر اثنان وعشرون ألفًا من رجال إسرائيل ويرجعون إلى بيوتهم.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واحد من الإسرائيليين الذين يغادرون: "ما الذي تفكر فيه أو تشعر به؟"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يتحدَّث يهوه إلى جدعون مرة أخرى ويقول إنه لا يزال لديه عدد كبير من الرجال في جيشه. يطلب يهوه من جدعون أن يحضر الرجال إلى عَيْن الماء القريب، حيث يختبرهم. يخبر يهوه أيضًا جدعون أنه سيُعلمه أي الرجال سيبقى معه لمحاربة المديانيين، وأيهم يجب أن يغادروا ويعودوا إلى بيوتهم.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جدعون: "بماذا تفكر أو تشعر؟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يُحضِر جدعون الرجال إلى العَيْن. يطلب يهوه من جدعون أن يضع في مجموعة واحدة جميع الرجال الذين يغرفون الماء في أيديهم ثم يشربون منه بألسنتهم. يطلب يهوه من جدعون أن يضع جميع الرجال الذين يجثون على رُكبهم للشرب مباشرة من النبع.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واحد من الرجال الإسرائيليين الذين يشربون الماء بألسنتهم، والشخص الذي يؤدي دور واحد من رجال إسرائيل الذين ينحنون للشرب: "بمَ تفكران أو تشعران؟" قد يجيب الناس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رفع ثلاثمائة رجُل فقط الماء بأيديهم ثم شربوا منه بألسنتهم. وانحنى التسعة آلاف وسبعمائة ليشربوا مباشرة من الماء. يُقسِّم جدعون الرجال إلى مجموعتَين. كانت إحدى المجموعتَين كبيرة للغاية، أما المجموعة الأخرى فهي أصغر بكثير. يطلب يهوه من جدعون أن يُرسل المجموعة الكبيرة من الرجال إلى بيوتهم. يقول يهوه إن المجموعة الصغيرة التي تتألف من ثلاثمائة رجُل فقط ستبقى لمحاربة المديانيين في المعركة. يقول يهوه إنه سيجعل بني إسرائيل يهزمون المديانيين بثلاثمائة رجُل فقط. </w:t>
      </w:r>
    </w:p>
    <w:p>
      <w:pPr>
        <w:bidi/>
      </w:pPr>
      <w:r>
        <w:rPr>
          <w:rtl/>
          <w:cs/>
          <w:lang w:val="ar_AE" w:bidi="ar_AE"/>
        </w:rPr>
      </w:r>
      <w:r>
        <w:rPr>
          <w:rtl/>
          <w:cs/>
          <w:lang w:val="ar_AE" w:bidi="ar_AE"/>
        </w:rPr>
        <w:t xml:space="preserve">لذلك يُرسل جدعون التسعة آلاف وسبعمائة رجُل إلى خيامهم ليجمعوا أغراضهم ثم يعودوا إلى بيوتهم. لكن التسعةَ آلاف وسبعمائة يتركون وراءهم طعامهم وأبواق قرون الكباش. تبقى المجموعة الصغيرة المكوَّنة من ثلاثمائة رجُل مع جدعون. سيُحارب جدعون جيش المديانيين الكبير بأكمله بهؤلاء الثلاثمائة رجُل فقط.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جدعون: "بماذا تفكر أو تشعر؟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القضاة 7: 1–8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يبدأ المقطع بذِكر الاسم الآخر الذي كان يُدعى به جدعون وهو "</w:t>
      </w:r>
      <w:r>
        <w:rPr>
          <w:b/>
          <w:rtl/>
          <w:cs/>
          <w:lang w:val="ar_AE" w:bidi="ar_AE"/>
        </w:rPr>
        <w:t>يرُبَعْل</w:t>
      </w:r>
      <w:r>
        <w:rPr>
          <w:rtl/>
          <w:cs/>
          <w:lang w:val="ar_AE" w:bidi="ar_AE"/>
        </w:rPr>
        <w:t xml:space="preserve">". وهذا الاسم الثاني يعني "ليحاربه البعل". تشير هذه العبارة إلى مقطع سابق، عندما دمَّر جدعون مذبح الإله الزائف "بعْل". ترجموا كلمة "بعْل" واسم "يرُبَّعل" بالطريقة ذاتها التي استخدمتموها سابقًا. تذكّروا أن كلمة </w:t>
      </w:r>
      <w:r>
        <w:rPr>
          <w:b/>
          <w:rtl/>
          <w:cs/>
          <w:lang w:val="ar_AE" w:bidi="ar_AE"/>
        </w:rPr>
        <w:t>"بعْل"</w:t>
      </w:r>
      <w:r>
        <w:rPr>
          <w:rtl/>
          <w:cs/>
          <w:lang w:val="ar_AE" w:bidi="ar_AE"/>
        </w:rPr>
        <w:t xml:space="preserve"> واردة في "قاموس الكلمات الرئيسية". </w:t>
      </w:r>
    </w:p>
    <w:p>
      <w:pPr>
        <w:bidi/>
      </w:pPr>
      <w:r>
        <w:rPr>
          <w:rtl/>
          <w:cs/>
          <w:lang w:val="ar_AE" w:bidi="ar_AE"/>
        </w:rPr>
      </w:r>
      <w:r>
        <w:rPr>
          <w:rtl/>
          <w:cs/>
          <w:lang w:val="ar_AE" w:bidi="ar_AE"/>
        </w:rPr>
        <w:t xml:space="preserve">يذهب جدعون وبقية رجال إسرائيل في الصباح الباكر إلى </w:t>
      </w:r>
      <w:r>
        <w:rPr>
          <w:b/>
          <w:rtl/>
          <w:cs/>
          <w:lang w:val="ar_AE" w:bidi="ar_AE"/>
        </w:rPr>
        <w:t>عَيْن</w:t>
      </w:r>
      <w:r>
        <w:rPr>
          <w:rtl/>
          <w:cs/>
          <w:lang w:val="ar_AE" w:bidi="ar_AE"/>
        </w:rPr>
        <w:t xml:space="preserve">، وهي بِركة أو نهر مائي، يخرج من الأرض. استخدموا الكلمة ذاتها لتَرْجَمَة "عَيْن" كما استخدمتم من قبل. أعطى الإسرائيليون لهذه العَيْن اسم "عَيْنِ حَرُودَ". </w:t>
      </w:r>
    </w:p>
    <w:p>
      <w:pPr>
        <w:bidi/>
      </w:pPr>
      <w:r>
        <w:rPr>
          <w:rtl/>
          <w:cs/>
          <w:lang w:val="ar_AE" w:bidi="ar_AE"/>
        </w:rPr>
      </w:r>
      <w:r>
        <w:rPr>
          <w:rtl/>
          <w:cs/>
          <w:lang w:val="ar_AE" w:bidi="ar_AE"/>
        </w:rPr>
        <w:t xml:space="preserve">توقّفوا هنا وانظروا كمجموعة إلى صورة "عين حرود". أوقِفوا الاستماع إلى هذا التسجيل الصوتي هنا. </w:t>
      </w:r>
    </w:p>
    <w:p>
      <w:pPr>
        <w:bidi/>
      </w:pPr>
      <w:r>
        <w:rPr>
          <w:rtl/>
          <w:cs/>
          <w:lang w:val="ar_AE" w:bidi="ar_AE"/>
        </w:rPr>
      </w:r>
      <w:r>
        <w:rPr>
          <w:rtl/>
          <w:cs/>
          <w:lang w:val="ar_AE" w:bidi="ar_AE"/>
        </w:rPr>
        <w:t xml:space="preserve">كان المديانيون يُخيِّمون أسفل، في </w:t>
      </w:r>
      <w:r>
        <w:rPr>
          <w:b/>
          <w:rtl/>
          <w:cs/>
          <w:lang w:val="ar_AE" w:bidi="ar_AE"/>
        </w:rPr>
        <w:t>وادي</w:t>
      </w:r>
      <w:r>
        <w:rPr>
          <w:rtl/>
          <w:cs/>
          <w:lang w:val="ar_AE" w:bidi="ar_AE"/>
        </w:rPr>
        <w:t xml:space="preserve"> يزرعيل. استخدموا الكلمة ذاتها لتَرْجَمَة "وادي" كما استخدمتم من قبل. كان معسكر المديانيين بجوار تلٍّ أطلق عليه الإسرائيليون اسم "تلَّ مورة". </w:t>
      </w:r>
    </w:p>
    <w:p>
      <w:pPr>
        <w:bidi/>
      </w:pPr>
      <w:r>
        <w:rPr>
          <w:rtl/>
          <w:cs/>
          <w:lang w:val="ar_AE" w:bidi="ar_AE"/>
        </w:rPr>
      </w:r>
      <w:r>
        <w:rPr>
          <w:rtl/>
          <w:cs/>
          <w:lang w:val="ar_AE" w:bidi="ar_AE"/>
        </w:rPr>
        <w:t xml:space="preserve">توقَّفوا هنا كمجموعة وانظروا إلى خريطة تُظهر عين حرود، ووادي يزرعيل، وتل مورة. أوقِفوا الاستماع إلى هذا التسجيل الصوتي هنا. </w:t>
      </w:r>
    </w:p>
    <w:p>
      <w:pPr>
        <w:bidi/>
      </w:pPr>
      <w:r>
        <w:rPr>
          <w:rtl/>
          <w:cs/>
          <w:lang w:val="ar_AE" w:bidi="ar_AE"/>
        </w:rPr>
      </w:r>
      <w:r>
        <w:rPr>
          <w:rtl/>
          <w:cs/>
          <w:lang w:val="ar_AE" w:bidi="ar_AE"/>
        </w:rPr>
        <w:t xml:space="preserve">يتحدَّث </w:t>
      </w:r>
      <w:r>
        <w:rPr>
          <w:b/>
          <w:rtl/>
          <w:cs/>
          <w:lang w:val="ar_AE" w:bidi="ar_AE"/>
        </w:rPr>
        <w:t>يهوه</w:t>
      </w:r>
      <w:r>
        <w:rPr>
          <w:rtl/>
          <w:cs/>
          <w:lang w:val="ar_AE" w:bidi="ar_AE"/>
        </w:rPr>
        <w:t xml:space="preserve"> إلى جدعون. ترجموا كلمة "يهوه" بالطريقة ذاتها التي استخدمتموها سابقًا. لمزيد من المعلومات عن هذا الاسم، انظروا كلمة </w:t>
      </w:r>
      <w:r>
        <w:rPr>
          <w:rtl/>
          <w:cs/>
          <w:lang w:val="ar_AE" w:bidi="ar_AE"/>
        </w:rPr>
        <w:t>"يهوه"</w:t>
      </w:r>
      <w:r>
        <w:rPr>
          <w:rtl/>
          <w:cs/>
          <w:lang w:val="ar_AE" w:bidi="ar_AE"/>
        </w:rPr>
        <w:t xml:space="preserve"> في "قاموس الكلمات الرئيسية". يقول يهوه إنه لا يريد أن يتفاخر </w:t>
      </w:r>
      <w:r>
        <w:rPr>
          <w:b/>
          <w:rtl/>
          <w:cs/>
          <w:lang w:val="ar_AE" w:bidi="ar_AE"/>
        </w:rPr>
        <w:t>الإسرائيليون</w:t>
      </w:r>
      <w:r>
        <w:rPr>
          <w:rtl/>
          <w:cs/>
          <w:lang w:val="ar_AE" w:bidi="ar_AE"/>
        </w:rPr>
        <w:t xml:space="preserve"> بأنهم انتصروا بقوتهم. تعني كلمة "إسرائيل" أحيانًا أمة إسرائيل، وأحيانًا تعني "شعب أمة إسرائيل". هنا تعني كلمة "إسرائيل" الشعب. استخدموا الكلمة ذاتها لترجمة "إسرائيل" أو "</w:t>
      </w:r>
      <w:r>
        <w:rPr>
          <w:b/>
          <w:rtl/>
          <w:cs/>
          <w:lang w:val="ar_AE" w:bidi="ar_AE"/>
        </w:rPr>
        <w:t>الإسرائيليين</w:t>
      </w:r>
      <w:r>
        <w:rPr>
          <w:rtl/>
          <w:cs/>
          <w:lang w:val="ar_AE" w:bidi="ar_AE"/>
        </w:rPr>
        <w:t xml:space="preserve">" كما استخدمتموها سابقًا. لمزيد من المعلومات، انظروا كلمتَي </w:t>
      </w:r>
      <w:r>
        <w:rPr>
          <w:rtl/>
          <w:cs/>
          <w:lang w:val="ar_AE" w:bidi="ar_AE"/>
        </w:rPr>
        <w:t>إسرائيل</w:t>
      </w:r>
      <w:r>
        <w:rPr>
          <w:rtl/>
          <w:cs/>
          <w:lang w:val="ar_AE" w:bidi="ar_AE"/>
        </w:rPr>
        <w:t xml:space="preserve"> </w:t>
      </w:r>
      <w:r>
        <w:rPr>
          <w:rtl/>
          <w:cs/>
          <w:lang w:val="ar_AE" w:bidi="ar_AE"/>
        </w:rPr>
        <w:t>والإسرائيليين</w:t>
      </w:r>
      <w:r>
        <w:rPr>
          <w:rtl/>
          <w:cs/>
          <w:lang w:val="ar_AE" w:bidi="ar_AE"/>
        </w:rPr>
        <w:t xml:space="preserve"> في "قاموس الكلمات الرئيسية". </w:t>
      </w:r>
    </w:p>
    <w:p>
      <w:pPr>
        <w:bidi/>
      </w:pPr>
      <w:r>
        <w:rPr>
          <w:rtl/>
          <w:cs/>
          <w:lang w:val="ar_AE" w:bidi="ar_AE"/>
        </w:rPr>
      </w:r>
      <w:r>
        <w:rPr>
          <w:rtl/>
          <w:cs/>
          <w:lang w:val="ar_AE" w:bidi="ar_AE"/>
        </w:rPr>
        <w:t xml:space="preserve">والآن يُخبر يهوه جدعون أنه لا يزال لديه عدد كبير من الرجال الإسرائيليين. يوصي يهوه جدعون بأن يقود الرجال الإسرائيليين إلى مياه العَيْن </w:t>
      </w:r>
      <w:r>
        <w:rPr>
          <w:b/>
          <w:rtl/>
          <w:cs/>
          <w:lang w:val="ar_AE" w:bidi="ar_AE"/>
        </w:rPr>
        <w:t>ليمتحنهم</w:t>
      </w:r>
      <w:r>
        <w:rPr>
          <w:rtl/>
          <w:cs/>
          <w:lang w:val="ar_AE" w:bidi="ar_AE"/>
        </w:rPr>
        <w:t xml:space="preserve">. تعني الكلمة "يمتحنهم" في هذا المقطع: أن يجد طريقة لاكتشاف الصفات الداخلية أو شخصية المُحارِب الداخلية. </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"امتحان". أوقِفوا الاستماع إلى هذا التسجيل الصوتي هنا. </w:t>
      </w:r>
    </w:p>
    <w:p>
      <w:pPr>
        <w:bidi/>
      </w:pPr>
      <w:r>
        <w:rPr>
          <w:rtl/>
          <w:cs/>
          <w:lang w:val="ar_AE" w:bidi="ar_AE"/>
        </w:rPr>
      </w:r>
      <w:r>
        <w:rPr>
          <w:rtl/>
          <w:cs/>
          <w:lang w:val="ar_AE" w:bidi="ar_AE"/>
        </w:rPr>
        <w:t xml:space="preserve">يُحضِر جدعون الرجال إلى العَيْن. يطلب يهوه من جدعون أن يفصل الرجال إلى مجموعتَين. يضع جدعون جميع رجال إسرائيل الذين يلعقون الماء بألسنتهم في مجموعة. هؤلاء لا يتعدُّون ثلاثمائة رجُل فقط. ويضع جدعون جميع بقية الرجال الإسرائيليين في مجموعة أخرى. يتكلّم يهوه مرة أخرى. يقول يهوه إنه سيستخدم هؤلاء الثلاثمائة رجُل فقط ليسلِّم المديانيين إلى يد الإسرائيليين، أو ليعطيهم سلطانًا عليهم. يجمع جميع الرجال أمتعتهم و </w:t>
      </w:r>
      <w:r>
        <w:rPr>
          <w:b/>
          <w:rtl/>
          <w:cs/>
          <w:lang w:val="ar_AE" w:bidi="ar_AE"/>
        </w:rPr>
        <w:t>أبواقهم</w:t>
      </w:r>
      <w:r>
        <w:rPr>
          <w:rtl/>
          <w:cs/>
          <w:lang w:val="ar_AE" w:bidi="ar_AE"/>
        </w:rPr>
        <w:t xml:space="preserve">، وهي أدوات يصنعها الناس من قرون الكباش. استخدموا الكلمة ذاتها لتَرْجَمَة "بوق" كما استخدمتموها من قبل. </w:t>
      </w:r>
    </w:p>
    <w:p>
      <w:pPr>
        <w:bidi/>
      </w:pPr>
      <w:r>
        <w:rPr>
          <w:rtl/>
          <w:cs/>
          <w:lang w:val="ar_AE" w:bidi="ar_AE"/>
        </w:rPr>
      </w:r>
      <w:r>
        <w:rPr>
          <w:rtl/>
          <w:cs/>
          <w:lang w:val="ar_AE" w:bidi="ar_AE"/>
        </w:rPr>
        <w:t xml:space="preserve">توقفوا هنا وانظروا إلى صورة قرن كبش، يُستخدم بوقًا. أوقِفوا الاستماع إلى هذا التسجيل الصوتي هنا. </w:t>
      </w:r>
    </w:p>
    <w:p>
      <w:pPr>
        <w:bidi/>
      </w:pPr>
      <w:r>
        <w:rPr>
          <w:rtl/>
          <w:cs/>
          <w:lang w:val="ar_AE" w:bidi="ar_AE"/>
        </w:rPr>
      </w:r>
      <w:r>
        <w:rPr>
          <w:rtl/>
          <w:cs/>
          <w:lang w:val="ar_AE" w:bidi="ar_AE"/>
        </w:rPr>
        <w:t xml:space="preserve">يُرسل جدعون الرجال إلى خيامهم، لكنه يحتفظ بالثلاثمائة رجُل الذين اختارهم يهوه معه.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7:9–15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7: 9- 15 واحفظوا هذا المقطع في قلوبكم. </w:t>
      </w:r>
    </w:p>
    <w:p>
      <w:pPr>
        <w:bidi/>
      </w:pPr>
      <w:r>
        <w:rPr>
          <w:rtl/>
          <w:cs/>
          <w:lang w:val="ar_AE" w:bidi="ar_AE"/>
        </w:rPr>
      </w:r>
      <w:r>
        <w:rPr>
          <w:rtl/>
          <w:cs/>
          <w:lang w:val="ar_AE" w:bidi="ar_AE"/>
        </w:rPr>
        <w:t xml:space="preserve">استمعوا إلى النسخة الصوتية من سفر القضاة 7: 9- 15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الشخص الذي تعرفونه ويحتاج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القضاة 7: 9- 15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المقطع السابق، عسكر جدعون وجيش كبير من الرجال الإسرائيليين أعلى وادي يزرعيل، عند نَبع حَرُود، وكان معسكر أعداء الإسرائيليين، أي المديانيين، وعماليق، وسكان الصحراء الشرقية، يقع في الوادي أسفل معسكر الإسرائيليين، عند تلّ مورة. </w:t>
      </w:r>
    </w:p>
    <w:p>
      <w:pPr>
        <w:bidi/>
      </w:pPr>
      <w:r>
        <w:rPr>
          <w:rtl/>
          <w:cs/>
          <w:lang w:val="ar_AE" w:bidi="ar_AE"/>
        </w:rPr>
      </w:r>
      <w:r>
        <w:rPr>
          <w:rtl/>
          <w:cs/>
          <w:lang w:val="ar_AE" w:bidi="ar_AE"/>
        </w:rPr>
        <w:t xml:space="preserve">توقّفوا هنا وانظروا معًا إلى خريطة عَيْن حَرُود، ووادي يزرعيل، وتل مورة. أوقِفوا الاستماع إلى هذا التسجيل الصوتي هنا. </w:t>
      </w:r>
    </w:p>
    <w:p>
      <w:pPr>
        <w:bidi/>
      </w:pPr>
      <w:r>
        <w:rPr>
          <w:rtl/>
          <w:cs/>
          <w:lang w:val="ar_AE" w:bidi="ar_AE"/>
        </w:rPr>
      </w:r>
      <w:r>
        <w:rPr>
          <w:rtl/>
          <w:cs/>
          <w:lang w:val="ar_AE" w:bidi="ar_AE"/>
        </w:rPr>
        <w:t xml:space="preserve">أوصى يهوه جدعون في المقطع السابق أن يرسل جميع الرجال الإسرائيليين تقريبًا إلى بيوتهم، وأن يحتفظ بثلاثمائة رجُل إسرائيلي فقط ليحاربوا في المعركة. فعل يهوه هذا حتى لا يظن الإسرائيليون أنهم انتصروا على أعدائهم بقوتهم الخاصة. أراد يهوه أن يحارب الإسرائيليون بعدد قليل من الرجال، حتى يعرفوا بالتأكيد أن يهوه وحده هو الذي يمنحهم النصر في المعركة. </w:t>
      </w:r>
    </w:p>
    <w:p>
      <w:pPr>
        <w:bidi/>
      </w:pPr>
      <w:r>
        <w:rPr>
          <w:rtl/>
          <w:cs/>
          <w:lang w:val="ar_AE" w:bidi="ar_AE"/>
        </w:rPr>
      </w:r>
      <w:r>
        <w:rPr>
          <w:rtl/>
          <w:cs/>
          <w:lang w:val="ar_AE" w:bidi="ar_AE"/>
        </w:rPr>
        <w:t xml:space="preserve">والآن حلَّ المساء. وقعت أحداث المقطع السابق في وقت سابق من ذلك اليوم. يكلّم يهوه جدعون في أثناء الليل، ويطلب منه أن يهاجم معسكر أعداء الإسرائيليين، وهي طريقة أخرى يأمر بها أنْ يهاجموا أعداءهم. لكن يقول يهوه إنه إذا كان جدعون يخاف من فِعل هذا، فلينزل جدعون وغُلامه فُورة معه سرًّا إلى معسكر العدو. يقول يهوه إن جدعون ينبغي أن يستمع إلى ما يقوله أعداء إسرائيل هناك، كما يقول إن جدعون سوف تتشدَّد يداه بسبب ما يسمعه، مما يعني أنه سيتشجَّع، وبالتالي لن يشعر بالخوف من مهاجمة أعداء الإسرائيليين. </w:t>
      </w:r>
    </w:p>
    <w:p>
      <w:pPr>
        <w:bidi/>
      </w:pPr>
      <w:r>
        <w:rPr>
          <w:rtl/>
          <w:cs/>
          <w:lang w:val="ar_AE" w:bidi="ar_AE"/>
        </w:rPr>
      </w:r>
      <w:r>
        <w:rPr>
          <w:rtl/>
          <w:cs/>
          <w:lang w:val="ar_AE" w:bidi="ar_AE"/>
        </w:rPr>
        <w:t xml:space="preserve">توقّفوا هنا وناقشوا هذا السؤال معًا: احكوا قصة عن وقت سمعتم فيه معلومات جديدة عن موقف جعلتكم تشعرون بالتشجيع بشأن ذلك الموقف. أوقِفوا الاستماع إلى هذا التسجيل الصوتي هنا. </w:t>
      </w:r>
    </w:p>
    <w:p>
      <w:pPr>
        <w:bidi/>
      </w:pPr>
      <w:r>
        <w:rPr>
          <w:rtl/>
          <w:cs/>
          <w:lang w:val="ar_AE" w:bidi="ar_AE"/>
        </w:rPr>
      </w:r>
      <w:r>
        <w:rPr>
          <w:rtl/>
          <w:cs/>
          <w:lang w:val="ar_AE" w:bidi="ar_AE"/>
        </w:rPr>
        <w:t xml:space="preserve">ينزل جدعون وفورة إلى وادي يزرعيل. كان العديد من المديانيين وعماليق وسُكان المشرق يملأون هذا الوادي. كان ثَمَّة عدد كبير للغاية من هؤلاء الأعداء حتى أنهم كانوا مثل سَرب الجراد. والجراد نوع من الحشرات يأتي إلى المكان بأعداد ضخمة. يمكن لسَرب الجراد أنْ يُغطي حتى الأرض أو يُغطي النباتات. عندما يقول الراوي إن المديانيين والعماليق وشعب المشرق يملأون الوادي مثل الجراد، فإن هذا يعني أن جيشهم كان كبيرًا للغاية. </w:t>
      </w:r>
    </w:p>
    <w:p>
      <w:pPr>
        <w:bidi/>
      </w:pPr>
      <w:r>
        <w:rPr>
          <w:rtl/>
          <w:cs/>
          <w:lang w:val="ar_AE" w:bidi="ar_AE"/>
        </w:rPr>
      </w:r>
      <w:r>
        <w:rPr>
          <w:rtl/>
          <w:cs/>
          <w:lang w:val="ar_AE" w:bidi="ar_AE"/>
        </w:rPr>
        <w:t xml:space="preserve">توقَّفوا هنا، وانظروا كمجموعة إلى صورة سرْب جراد وصورة جرادة واحدة. أوقِفوا الاستماع إلى هذا التسجيل الصوتي هنا. </w:t>
      </w:r>
    </w:p>
    <w:p>
      <w:pPr>
        <w:bidi/>
      </w:pPr>
      <w:r>
        <w:rPr>
          <w:rtl/>
          <w:cs/>
          <w:lang w:val="ar_AE" w:bidi="ar_AE"/>
        </w:rPr>
      </w:r>
      <w:r>
        <w:rPr>
          <w:rtl/>
          <w:cs/>
          <w:lang w:val="ar_AE" w:bidi="ar_AE"/>
        </w:rPr>
        <w:t xml:space="preserve">كان المديانيون وعماليق وسُكان المشرق قد أحضروا جِمالهم أيضًا إلى الوادي. كانت الجِمال حيوانات يمكنها السَفَر لمسافات طويلة عبر الصحارى. كان المديانيون وعماليق وسُكان المشرق كثيرًا ما يركبون الجِمال في المعركة. </w:t>
      </w:r>
    </w:p>
    <w:p>
      <w:pPr>
        <w:bidi/>
      </w:pPr>
      <w:r>
        <w:rPr>
          <w:rtl/>
          <w:cs/>
          <w:lang w:val="ar_AE" w:bidi="ar_AE"/>
        </w:rPr>
      </w:r>
      <w:r>
        <w:rPr>
          <w:rtl/>
          <w:cs/>
          <w:lang w:val="ar_AE" w:bidi="ar_AE"/>
        </w:rPr>
        <w:t xml:space="preserve">توقفوا هنا وانظروا كمجموعة إلى صورة جمَل. أوقِفوا الاستماع إلى هذا التسجيل الصوتي هنا. </w:t>
      </w:r>
    </w:p>
    <w:p>
      <w:pPr>
        <w:bidi/>
      </w:pPr>
      <w:r>
        <w:rPr>
          <w:rtl/>
          <w:cs/>
          <w:lang w:val="ar_AE" w:bidi="ar_AE"/>
        </w:rPr>
      </w:r>
      <w:r>
        <w:rPr>
          <w:rtl/>
          <w:cs/>
          <w:lang w:val="ar_AE" w:bidi="ar_AE"/>
        </w:rPr>
        <w:t xml:space="preserve">ثَمَّة عدد كبير من الجِمال في هذا الوادي، حتى أنه لا يستطيع أحد أن يحصي جميع الجِمال. كانت الجِمال مثل الرمال التي تقع على حافة المحيط. تتكون الرمال من العديد من الحبيبات الصغيرة والمفككة ذات الملمس الخشن. لا يستطيع أحد أن يعد كل حبّات الرمل في مكان ما، لأنه ثَمَّة عدد كبير من حبّات الرمل. عندما يقول المقطع إن الجِمال كانت مثل الرمال التي عند المحيط، فإن هذا يعني ببساطة وجود عدد كبير من الجِمال. </w:t>
      </w:r>
    </w:p>
    <w:p>
      <w:pPr>
        <w:bidi/>
      </w:pPr>
      <w:r>
        <w:rPr>
          <w:rtl/>
          <w:cs/>
          <w:lang w:val="ar_AE" w:bidi="ar_AE"/>
        </w:rPr>
      </w:r>
      <w:r>
        <w:rPr>
          <w:rtl/>
          <w:cs/>
          <w:lang w:val="ar_AE" w:bidi="ar_AE"/>
        </w:rPr>
        <w:t xml:space="preserve">توقّفوا هنا وانظروا في المجموعة إلى صورة شاطئ رملي. أوقِفوا الاستماع إلى هذا التسجيل الصوتي هنا. </w:t>
      </w:r>
    </w:p>
    <w:p>
      <w:pPr>
        <w:bidi/>
      </w:pPr>
      <w:r>
        <w:rPr>
          <w:rtl/>
          <w:cs/>
          <w:lang w:val="ar_AE" w:bidi="ar_AE"/>
        </w:rPr>
      </w:r>
      <w:r>
        <w:rPr>
          <w:rtl/>
          <w:cs/>
          <w:lang w:val="ar_AE" w:bidi="ar_AE"/>
        </w:rPr>
        <w:t xml:space="preserve">يذهب جدعون وفورة إلى حافة معسكر العدو، حيث كان يجلس بعض الرجال الحاملين للأسلحة. كان أحد هؤلاء الرجال الأعداء قد رأى حُلمًا. يخبر الرجل الذي رأى الحلم صاحبه بالحلم. يقول الرجل إنه حلِمَ بأن رغيفًا من خبز الشعير تدحرج إلى معسكر المديانيين. كان خبز الشعير شائعًا في العالَم القديم. كان الناس يصنعونه من حبوب تُدعى الشعير. في العالَم القديم، كان الفقراء غالبًا ما يصنعون خبز الشعير ويأكلونه، لأن حبوب الشعير كانت شائعة جدًا. </w:t>
      </w:r>
    </w:p>
    <w:p>
      <w:pPr>
        <w:bidi/>
      </w:pPr>
      <w:r>
        <w:rPr>
          <w:rtl/>
          <w:cs/>
          <w:lang w:val="ar_AE" w:bidi="ar_AE"/>
        </w:rPr>
      </w:r>
      <w:r>
        <w:rPr>
          <w:rtl/>
          <w:cs/>
          <w:lang w:val="ar_AE" w:bidi="ar_AE"/>
        </w:rPr>
        <w:t xml:space="preserve">توقّفوا هنا وانظروا معًا إلى صورة شَعير. أوقِفوا الاستماع إلى هذا التسجيل الصوتي هنا. </w:t>
      </w:r>
    </w:p>
    <w:p>
      <w:pPr>
        <w:bidi/>
      </w:pPr>
      <w:r>
        <w:rPr>
          <w:rtl/>
          <w:cs/>
          <w:lang w:val="ar_AE" w:bidi="ar_AE"/>
        </w:rPr>
      </w:r>
      <w:r>
        <w:rPr>
          <w:rtl/>
          <w:cs/>
          <w:lang w:val="ar_AE" w:bidi="ar_AE"/>
        </w:rPr>
        <w:t xml:space="preserve">يقول الرجُل إنه حلم بأن خبز الشعير يسقط في إحدى خيام المديانيين بقوة شديدة حتى انقلبت الخيمة رأسًا على عقب وسقطت على الأرض. يقول رفيق الرجُل، بعد أن سمع الحلُم، إن خبز الشعير في الحُلم يشير إلى سيف جدعون الإسرائيلي. يقول رفيق الرجُل إن الله قد سلَّم المعسكر كله، أو جيش المديانيين كله، ليد جدعون، أو لقوته. </w:t>
      </w:r>
    </w:p>
    <w:p>
      <w:pPr>
        <w:bidi/>
      </w:pPr>
      <w:r>
        <w:rPr>
          <w:rtl/>
          <w:cs/>
          <w:lang w:val="ar_AE" w:bidi="ar_AE"/>
        </w:rPr>
      </w:r>
      <w:r>
        <w:rPr>
          <w:rtl/>
          <w:cs/>
          <w:lang w:val="ar_AE" w:bidi="ar_AE"/>
        </w:rPr>
        <w:t xml:space="preserve">توقَّفوا هنا وشاهِدوا معًا كمجموعة صورةً خيمة. أوقِفوا الاستماع إلى هذا التسجيل الصوتي هنا. </w:t>
      </w:r>
    </w:p>
    <w:p>
      <w:pPr>
        <w:bidi/>
      </w:pPr>
      <w:r>
        <w:rPr>
          <w:rtl/>
          <w:cs/>
          <w:lang w:val="ar_AE" w:bidi="ar_AE"/>
        </w:rPr>
      </w:r>
      <w:r>
        <w:rPr>
          <w:rtl/>
          <w:cs/>
          <w:lang w:val="ar_AE" w:bidi="ar_AE"/>
        </w:rPr>
        <w:t xml:space="preserve">في العالَم القديم، كان الناس يدركون أن الأحلام يمكن أن تكشف في بعض الأحيان عن رسالة بشأن ما ينبغي على الشخص فعله، أو عن رسالة بشأن ما سيحدث. في بعض الأحيان لم تكن الرسالة واضحة، وفي الحُلم، كانت عناصر معينة تُمثّل أمورًا من الممكن حدوثها. كان هذا هو نوع الحُلم الذي حلم به الرجل المدياني. لم يكُن الأمر في الواقع يتعلَّق بخُبز الشعير. يشير الخُبز إلى سيف جدعون. تشير الطريقة التي يدمِّر بها الخبز خيمة المديانيين في الحُلم إلى أن جدعون وجيشه سيهزمون المديانيين. قد يرمز خبز الشعير في الحلم أيضًا إلى الإسرائيليين، لأن الشعوب الغنية والقوية كانت تحتقرهم، تمامًا كما كان الأثرياء والأقوياء يحتقرون خبز الشعير باعتباره طعامًا للفقراء. </w:t>
      </w:r>
    </w:p>
    <w:p>
      <w:pPr>
        <w:bidi/>
      </w:pPr>
      <w:r>
        <w:rPr>
          <w:rtl/>
          <w:cs/>
          <w:lang w:val="ar_AE" w:bidi="ar_AE"/>
        </w:rPr>
      </w:r>
      <w:r>
        <w:rPr>
          <w:rtl/>
          <w:cs/>
          <w:lang w:val="ar_AE" w:bidi="ar_AE"/>
        </w:rPr>
        <w:t xml:space="preserve">توقّفوا هنا وناقشوا هذا السؤال معًا: احكوا قصة من ثقافتكم عن شخص كانت أحلامه تشتمل على صُور تشير إلى أحداث أخرى. أوقِفوا الاستماع إلى هذا التسجيل الصوتي هنا. </w:t>
      </w:r>
    </w:p>
    <w:p>
      <w:pPr>
        <w:bidi/>
      </w:pPr>
      <w:r>
        <w:rPr>
          <w:rtl/>
          <w:cs/>
          <w:lang w:val="ar_AE" w:bidi="ar_AE"/>
        </w:rPr>
      </w:r>
      <w:r>
        <w:rPr>
          <w:rtl/>
          <w:cs/>
          <w:lang w:val="ar_AE" w:bidi="ar_AE"/>
        </w:rPr>
        <w:t xml:space="preserve">عندما يسمع جدعون الرجال يتحدَّثون عن الحُلم ومعناه، يسجد جدعون في الحال ليهوه. والآن، يعتقد جدعون اعتقادًا راسخًا أن يهوه سيمنح الإسرائيليين النصر على أعدائهم، مع أن ثلاثمائة رجُل إسرائيلي فقط يحاربون عددًا هائلًا من رجال الأعداء.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القضاة 7: 9- 15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في أثناء الليل، يتحدَّث يهوه إلى جدعون ويوجهه لكي ينزل إلى معسكر المديانيين، مع عبده فُورة. </w:t>
      </w:r>
    </w:p>
    <w:p>
      <w:pPr>
        <w:bidi/>
      </w:pPr>
      <w:r>
        <w:rPr>
          <w:rtl/>
          <w:cs/>
          <w:lang w:val="ar_AE" w:bidi="ar_AE"/>
        </w:rPr>
      </w:r>
      <w:r>
        <w:rPr>
          <w:b/>
          <w:rtl/>
          <w:cs/>
          <w:lang w:val="ar_AE" w:bidi="ar_AE"/>
        </w:rPr>
        <w:t>في المشهد الثاني:</w:t>
      </w:r>
      <w:r>
        <w:rPr>
          <w:rtl/>
          <w:cs/>
          <w:lang w:val="ar_AE" w:bidi="ar_AE"/>
        </w:rPr>
        <w:t xml:space="preserve"> يستمع جدعون إلى اثنين من المُتجهزِّين المديانيين يناقشان حُلمًا رآهُ واحد من الحُراس مؤخرًا. يشير الحُلم إلى هزيمة المديانيين الوشيكة على يد بني إسرائيل. </w:t>
      </w:r>
    </w:p>
    <w:p>
      <w:pPr>
        <w:bidi/>
      </w:pPr>
      <w:r>
        <w:rPr>
          <w:rtl/>
          <w:cs/>
          <w:lang w:val="ar_AE" w:bidi="ar_AE"/>
        </w:rPr>
      </w:r>
      <w:r>
        <w:rPr>
          <w:b/>
          <w:rtl/>
          <w:cs/>
          <w:lang w:val="ar_AE" w:bidi="ar_AE"/>
        </w:rPr>
        <w:t>في المشهد الثالث:</w:t>
      </w:r>
      <w:r>
        <w:rPr>
          <w:rtl/>
          <w:cs/>
          <w:lang w:val="ar_AE" w:bidi="ar_AE"/>
        </w:rPr>
        <w:t xml:space="preserve"> يشعر جدعون بالتشجيع الشديد بسبب حُلم الحارس المدياني، فيسجد ليهوه.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جدعون </w:t>
      </w:r>
    </w:p>
    <w:p>
      <w:pPr>
        <w:pStyle w:val="ListBullet"/>
        <w:bidi/>
        <w:spacing w:line="240" w:lineRule="auto"/>
        <w:ind w:left="720"/>
      </w:pPr>
      <w:r>
        <w:rPr>
          <w:rtl/>
          <w:cs/>
          <w:lang w:val="ar_AE" w:bidi="ar_AE"/>
        </w:rPr>
      </w:r>
      <w:r>
        <w:rPr>
          <w:rtl/>
          <w:cs/>
          <w:lang w:val="ar_AE" w:bidi="ar_AE"/>
        </w:rPr>
        <w:t>فورة خادم جدعون</w:t>
      </w:r>
    </w:p>
    <w:p>
      <w:pPr>
        <w:pStyle w:val="ListBullet"/>
        <w:bidi/>
        <w:spacing w:line="240" w:lineRule="auto"/>
        <w:ind w:left="720"/>
      </w:pPr>
      <w:r>
        <w:rPr>
          <w:rtl/>
          <w:cs/>
          <w:lang w:val="ar_AE" w:bidi="ar_AE"/>
        </w:rPr>
      </w:r>
      <w:r>
        <w:rPr>
          <w:rtl/>
          <w:cs/>
          <w:lang w:val="ar_AE" w:bidi="ar_AE"/>
        </w:rPr>
        <w:t>حارس من المديانيين كان لديه حُلم.</w:t>
      </w:r>
    </w:p>
    <w:p>
      <w:pPr>
        <w:pStyle w:val="ListBullet"/>
        <w:bidi/>
        <w:spacing w:line="240" w:lineRule="auto"/>
        <w:ind w:left="720"/>
      </w:pPr>
      <w:r>
        <w:rPr>
          <w:rtl/>
          <w:cs/>
          <w:lang w:val="ar_AE" w:bidi="ar_AE"/>
        </w:rPr>
      </w:r>
      <w:r>
        <w:rPr>
          <w:rtl/>
          <w:cs/>
          <w:lang w:val="ar_AE" w:bidi="ar_AE"/>
        </w:rPr>
        <w:t xml:space="preserve">رفيق الحارس المدياني </w:t>
      </w:r>
    </w:p>
    <w:p>
      <w:pPr>
        <w:pStyle w:val="ListBullet"/>
        <w:bidi/>
        <w:spacing w:line="240" w:lineRule="auto"/>
        <w:ind w:left="720"/>
      </w:pPr>
      <w:r>
        <w:rPr>
          <w:rtl/>
          <w:cs/>
          <w:lang w:val="ar_AE" w:bidi="ar_AE"/>
        </w:rPr>
      </w:r>
      <w:r>
        <w:rPr>
          <w:rtl/>
          <w:cs/>
          <w:lang w:val="ar_AE" w:bidi="ar_AE"/>
        </w:rPr>
        <w:t xml:space="preserve">وأعداء إسرائيل في معسكر الجيش في الوادي. </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يبدأ المقطع ليلًا. تقع أحداث المقطع السابق في وقت سابق من اليوم، أما عن الأحداث الآن فتقع في ليلة ذلك اليوم عينه. يعسكر بنو إسرائيل في معسكرهم بالقُرب من عين حَرُود، فوق وادي يزرعيل. يعسكر المديانيون في معسكرهم في وادي يزرعيل، بالقرب من تلّ مورة. </w:t>
      </w:r>
    </w:p>
    <w:p>
      <w:pPr>
        <w:bidi/>
      </w:pPr>
      <w:r>
        <w:rPr>
          <w:rtl/>
          <w:cs/>
          <w:lang w:val="ar_AE" w:bidi="ar_AE"/>
        </w:rPr>
      </w:r>
      <w:r>
        <w:rPr>
          <w:rtl/>
          <w:cs/>
          <w:lang w:val="ar_AE" w:bidi="ar_AE"/>
        </w:rPr>
        <w:t xml:space="preserve">توقّفوا هنا وانظروا معًا إلى خريطة عَيْن حَرُود، ووادي يزرعيل، وتل مورة. أوقِفوا الاستماع إلى هذا التسجيل الصوتي هنا. </w:t>
      </w:r>
    </w:p>
    <w:p>
      <w:pPr>
        <w:bidi/>
      </w:pPr>
      <w:r>
        <w:rPr>
          <w:rtl/>
          <w:cs/>
          <w:lang w:val="ar_AE" w:bidi="ar_AE"/>
        </w:rPr>
      </w:r>
      <w:r>
        <w:rPr>
          <w:rtl/>
          <w:cs/>
          <w:lang w:val="ar_AE" w:bidi="ar_AE"/>
        </w:rPr>
        <w:t xml:space="preserve">يتحدث يهوه إلى جدعون في أثناء الليل، ويطلب منه أن يقود بني إسرائيل في هجوم على المديانيين. يقول يهوه إنه إذا كان جدعون يخاف من البدء بالهجوم، فعليه النزول مع خادمه فُورة إلى معسكر المديانيين، حيث يسمع هناك شيئًا يمنحه الشجاعة. </w:t>
      </w:r>
    </w:p>
    <w:p>
      <w:pPr>
        <w:bidi/>
      </w:pPr>
      <w:r>
        <w:rPr>
          <w:rtl/>
          <w:cs/>
          <w:lang w:val="ar_AE" w:bidi="ar_AE"/>
        </w:rPr>
      </w:r>
      <w:r>
        <w:rPr>
          <w:rtl/>
          <w:cs/>
          <w:lang w:val="ar_AE" w:bidi="ar_AE"/>
        </w:rPr>
        <w:t xml:space="preserve">ينزل جدعون وفورة إلى وادي يزرعيل. يجد عددًا كبيرًا من المديانيين وقد عسكَرَ في الوادي، وكذلك العمالقة وبني المشرق. يقارن المقطع هؤلاء الأشخاص بالجراد، وهي طريقة لتأكيد العدد الهائل من المديانيين والعمالقة وسكان الشرق الذين يعيشون في الوادي. يُعدّ الجراد حشرات تأتي إلى أماكن بأعداد ضخمة. كان عدد كبير من الجراد يأتى إلى مكان ما في وقت واحد لدرجة أن الذين كانوا يعيشون في ذلك المكان لم يكُن ممكنًا لهُم التخلص منهم جميعًا. كان بحوزة المديانيين والعمالقة وسُكان المشرق جِمالهم أيضًا. يقارن المقطع الجِمال بالرمال التي على شاطئ البحر. يتكون شاطئ البحر من حبَّات رملية صغيرة جدًا لدرجة أنه لا يستطيع أحد أن يحصي كل هذه الحبّات، وهذا يعني أنَّ العدو كان لديه عدد كبير من الجِمال لدرجة أن بني إسرائيل لم يستطيعوا إحصاءها جميعًا، وهي طريقة أخرى لتأكيد ضخامة عدد الأعداء الذين كانوا هناك. </w:t>
      </w:r>
    </w:p>
    <w:p>
      <w:pPr>
        <w:bidi/>
      </w:pPr>
      <w:r>
        <w:rPr>
          <w:rtl/>
          <w:cs/>
          <w:lang w:val="ar_AE" w:bidi="ar_AE"/>
        </w:rPr>
      </w:r>
      <w:r>
        <w:rPr>
          <w:rtl/>
          <w:cs/>
          <w:lang w:val="ar_AE" w:bidi="ar_AE"/>
        </w:rPr>
        <w:t xml:space="preserve">توقفوا هنا وناقشوا حول هذه الأسئلة في مجموعة: كيف تذكرون الأعداد الكبيرة التي تُمثِّل أشياء في لغتكم؟ أوقِفوا الاستماع إلى هذا التسجيل الصوتي هنا. </w:t>
      </w:r>
    </w:p>
    <w:p>
      <w:pPr>
        <w:bidi/>
      </w:pPr>
      <w:r>
        <w:rPr>
          <w:rtl/>
          <w:cs/>
          <w:lang w:val="ar_AE" w:bidi="ar_AE"/>
        </w:rPr>
      </w:r>
      <w:r>
        <w:rPr>
          <w:rtl/>
          <w:cs/>
          <w:lang w:val="ar_AE" w:bidi="ar_AE"/>
        </w:rPr>
        <w:t xml:space="preserve">يذهب جدعون وفورة إلى حافة معسكر العدو، حيث كان يجلس حارسان من المديانيين مع أسلحتهما. يجلس هؤلاء الحراس خارج معسكر المديانيين مباشرة، حتى يتمكنوا من إيقاف أي إسرائيلي يحاول دخول المعسكر. مع أن المقطع لا يذكر ذلك صراحةً، فإنه يجب على جدعون وفورة الاختباء في مكان حيث لا يستطيع الحراس رؤيتهما. </w:t>
      </w:r>
    </w:p>
    <w:p>
      <w:pPr>
        <w:bidi/>
      </w:pPr>
      <w:r>
        <w:rPr>
          <w:rtl/>
          <w:cs/>
          <w:lang w:val="ar_AE" w:bidi="ar_AE"/>
        </w:rPr>
      </w:r>
      <w:r>
        <w:rPr>
          <w:rtl/>
          <w:cs/>
          <w:lang w:val="ar_AE" w:bidi="ar_AE"/>
        </w:rPr>
        <w:t xml:space="preserve">يحلم الحارس الأول حلمًا رآه. يروي هذا الحارس هذا الحُلم لصاحبه، وهو الحارس الثاني. يقول الحارس الأول إنه حلِمَ بأن رغيف خبز شعير سقط في المعسكر بشدة لدرجة أنه عندما اصطدم بخيمة واحد من المديانيين، سقطت الخيمة على الأرض. </w:t>
      </w:r>
    </w:p>
    <w:p>
      <w:pPr>
        <w:bidi/>
      </w:pPr>
      <w:r>
        <w:rPr>
          <w:rtl/>
          <w:cs/>
          <w:lang w:val="ar_AE" w:bidi="ar_AE"/>
        </w:rPr>
      </w:r>
      <w:r>
        <w:rPr>
          <w:rtl/>
          <w:cs/>
          <w:lang w:val="ar_AE" w:bidi="ar_AE"/>
        </w:rPr>
        <w:t xml:space="preserve">توقّفوا هنا وانظروا معًا إلى صورة شَعير. أوقِفوا الاستماع إلى هذا التسجيل الصوتي هنا. </w:t>
      </w:r>
    </w:p>
    <w:p>
      <w:pPr>
        <w:bidi/>
      </w:pPr>
      <w:r>
        <w:rPr>
          <w:rtl/>
          <w:cs/>
          <w:lang w:val="ar_AE" w:bidi="ar_AE"/>
        </w:rPr>
      </w:r>
      <w:r>
        <w:rPr>
          <w:rtl/>
          <w:cs/>
          <w:lang w:val="ar_AE" w:bidi="ar_AE"/>
        </w:rPr>
        <w:t xml:space="preserve">يقول رفيق الرجل إن خبز الشعير علامة. يقول الرجُل إن خبز الشعير يشير إلى سيف جدعون الإسرائيلي، ويقول إن الحُلم يعني أن الله سيمنح بني إسرائيل الانتصار على المديانيين. عندما يسمع جدعون هذا، يسجد على الفور ليهوه. كانت الطريقة المعتادة للعبادة في ذلك الوقت هي أن يجثو الشخص باحترام. </w:t>
      </w:r>
    </w:p>
    <w:p>
      <w:pPr>
        <w:bidi/>
      </w:pPr>
      <w:r>
        <w:rPr>
          <w:rtl/>
          <w:cs/>
          <w:lang w:val="ar_AE" w:bidi="ar_AE"/>
        </w:rPr>
      </w:r>
      <w:r>
        <w:rPr>
          <w:rtl/>
          <w:cs/>
          <w:lang w:val="ar_AE" w:bidi="ar_AE"/>
        </w:rPr>
        <w:t xml:space="preserve">والآن ينبغي للمجموعة إعداد مخطط قصة، أو رسم، أو استعمال مجسَّمات لتجسيد المقطع وتصوُّر أحداثه.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القضاة 7: 9- 15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جدعون </w:t>
      </w:r>
    </w:p>
    <w:p>
      <w:pPr>
        <w:pStyle w:val="ListBullet"/>
        <w:bidi/>
        <w:spacing w:line="240" w:lineRule="auto"/>
        <w:ind w:left="720"/>
      </w:pPr>
      <w:r>
        <w:rPr>
          <w:rtl/>
          <w:cs/>
          <w:lang w:val="ar_AE" w:bidi="ar_AE"/>
        </w:rPr>
      </w:r>
      <w:r>
        <w:rPr>
          <w:rtl/>
          <w:cs/>
          <w:lang w:val="ar_AE" w:bidi="ar_AE"/>
        </w:rPr>
        <w:t>فورة خادم جدعون</w:t>
      </w:r>
    </w:p>
    <w:p>
      <w:pPr>
        <w:pStyle w:val="ListBullet"/>
        <w:bidi/>
        <w:spacing w:line="240" w:lineRule="auto"/>
        <w:ind w:left="720"/>
      </w:pPr>
      <w:r>
        <w:rPr>
          <w:rtl/>
          <w:cs/>
          <w:lang w:val="ar_AE" w:bidi="ar_AE"/>
        </w:rPr>
      </w:r>
      <w:r>
        <w:rPr>
          <w:rtl/>
          <w:cs/>
          <w:lang w:val="ar_AE" w:bidi="ar_AE"/>
        </w:rPr>
        <w:t>حارس من المديانيين كان لديه حُلم</w:t>
      </w:r>
    </w:p>
    <w:p>
      <w:pPr>
        <w:pStyle w:val="ListBullet"/>
        <w:bidi/>
        <w:spacing w:line="240" w:lineRule="auto"/>
        <w:ind w:left="720"/>
      </w:pPr>
      <w:r>
        <w:rPr>
          <w:rtl/>
          <w:cs/>
          <w:lang w:val="ar_AE" w:bidi="ar_AE"/>
        </w:rPr>
      </w:r>
      <w:r>
        <w:rPr>
          <w:rtl/>
          <w:cs/>
          <w:lang w:val="ar_AE" w:bidi="ar_AE"/>
        </w:rPr>
        <w:t xml:space="preserve">رفيق الحارس المدياني </w:t>
      </w:r>
    </w:p>
    <w:p>
      <w:pPr>
        <w:pStyle w:val="ListBullet"/>
        <w:bidi/>
        <w:spacing w:line="240" w:lineRule="auto"/>
        <w:ind w:left="720"/>
      </w:pPr>
      <w:r>
        <w:rPr>
          <w:rtl/>
          <w:cs/>
          <w:lang w:val="ar_AE" w:bidi="ar_AE"/>
        </w:rPr>
      </w:r>
      <w:r>
        <w:rPr>
          <w:rtl/>
          <w:cs/>
          <w:lang w:val="ar_AE" w:bidi="ar_AE"/>
        </w:rPr>
        <w:t xml:space="preserve">وأعداء إسرائيل في معسكر الجيش في الوادي.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يتحدث يهوه إلى جدعون في أثناء الليل ويقول إنه إذا كان يخشى مهاجمة المديانيين، فعليه النزول مع خادمه فورة إلى معسكرهم والاستماع. يقول يهوه إن ما يسمعه جدعون هناك سيمنحه القوة والشجاعة.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يهوه: "بماذا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ينزل جدعون وفورة إلى وادي يزرعيل. يأتي جدعون وفورة سرًا إلى حافة معسكر المديانيين. يعسْكِر العديد من المديانيين في الوادي بجِمالهم حتى يبدو عليهم أنهم يملأون الوادي كله. ثمة عدد كبير جدًا حتى أن جدعون لا يستطيع إحصاءهم.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جدعون: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يجلس حارسان من المديانيين على حافة معسكرهم. لا يرى الحارسان جدعون وفورة. يحلم واحد من الحارسَين حلمًا، ويخبر الحارس الآخر به. يحلم الحارس بأن رغيف خبز الشعير يسقط في معسكر المديانيين ويصطدم بشدة في خيمة لدرجة أنها تسقط على الأرض.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الحارس: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الحارس الثاني إن خبز الشعير هو جدعون، والحلم يعني أن الله سيمنح بني إسرائيل الانتصار على المديانيين. عندما يسمع جدعون هذا، يبدأ في عبادة يهوه بالسجود له قبل أن يفعل أي شيء آخر.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جدعون: "بمَ تشعر أو فيمَ تفكِّر؟" قد يجيب الأشخاص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القضاة 7: 9- 15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في الليل، يطلب </w:t>
      </w:r>
      <w:r>
        <w:rPr>
          <w:b/>
          <w:rtl/>
          <w:cs/>
          <w:lang w:val="ar_AE" w:bidi="ar_AE"/>
        </w:rPr>
        <w:t>يهوه</w:t>
      </w:r>
      <w:r>
        <w:rPr>
          <w:rtl/>
          <w:cs/>
          <w:lang w:val="ar_AE" w:bidi="ar_AE"/>
        </w:rPr>
        <w:t xml:space="preserve"> من جدعون أن ينزل ليهاجم </w:t>
      </w:r>
      <w:r>
        <w:rPr>
          <w:b/>
          <w:rtl/>
          <w:cs/>
          <w:lang w:val="ar_AE" w:bidi="ar_AE"/>
        </w:rPr>
        <w:t>معسكر المديانيين</w:t>
      </w:r>
      <w:r>
        <w:rPr>
          <w:rtl/>
          <w:cs/>
          <w:lang w:val="ar_AE" w:bidi="ar_AE"/>
        </w:rPr>
        <w:t xml:space="preserve">. استخدموا الكلمة ذاتها التي استخدمتموها سابقًا لترجمة "يهوه". لمزيد من المعلومات عن "يهوه"، راجعوا "قاموس الكلمات الرئيسية". يشير تعبير "معسكر المديانيين" إلى أفراد جيش المديانيين الذين اجتمعوا في معسكرهم. يقصد يهوه أنه يجب على جدعون مهاجمة المديانيين. </w:t>
      </w:r>
    </w:p>
    <w:p>
      <w:pPr>
        <w:bidi/>
      </w:pPr>
      <w:r>
        <w:rPr>
          <w:rtl/>
          <w:cs/>
          <w:lang w:val="ar_AE" w:bidi="ar_AE"/>
        </w:rPr>
      </w:r>
      <w:r>
        <w:rPr>
          <w:rtl/>
          <w:cs/>
          <w:lang w:val="ar_AE" w:bidi="ar_AE"/>
        </w:rPr>
        <w:t xml:space="preserve">لكن يقول يهوه إنه إذا كان جدعون يخشى مهاجمة المديانيين، فعليه النزول إلى معسكرهم. سيسمع جدعون كلامًا هناك يقويه أو يمنحه الشجاعة. </w:t>
      </w:r>
    </w:p>
    <w:p>
      <w:pPr>
        <w:bidi/>
      </w:pPr>
      <w:r>
        <w:rPr>
          <w:rtl/>
          <w:cs/>
          <w:lang w:val="ar_AE" w:bidi="ar_AE"/>
        </w:rPr>
      </w:r>
      <w:r>
        <w:rPr>
          <w:rtl/>
          <w:cs/>
          <w:lang w:val="ar_AE" w:bidi="ar_AE"/>
        </w:rPr>
        <w:t xml:space="preserve">ينزل جدعون وخادمه فورة إلى حافة معسكر المديانيين. يجد العديد من المديانيين، والعمالقة، وسكان المشرق قد عسكروا هناك. لقد جاء العديد من الناس إلى هناك وكانوا يشبهون </w:t>
      </w:r>
      <w:r>
        <w:rPr>
          <w:b/>
          <w:rtl/>
          <w:cs/>
          <w:lang w:val="ar_AE" w:bidi="ar_AE"/>
        </w:rPr>
        <w:t>سربًا من الجراد</w:t>
      </w:r>
      <w:r>
        <w:rPr>
          <w:rtl/>
          <w:cs/>
          <w:lang w:val="ar_AE" w:bidi="ar_AE"/>
        </w:rPr>
        <w:t xml:space="preserve"> في كثرته. والجراد حشرات تأتي إلى مكان ما دفعة واحدة، وبأعداد ضخمة لدرجة أنها تغطي الأرض. يقول الراوي هذا ليؤكد مدى ضخامة جيش العدو. </w:t>
      </w:r>
    </w:p>
    <w:p>
      <w:pPr>
        <w:bidi/>
      </w:pPr>
      <w:r>
        <w:rPr>
          <w:rtl/>
          <w:cs/>
          <w:lang w:val="ar_AE" w:bidi="ar_AE"/>
        </w:rPr>
      </w:r>
      <w:r>
        <w:rPr>
          <w:rtl/>
          <w:cs/>
          <w:lang w:val="ar_AE" w:bidi="ar_AE"/>
        </w:rPr>
        <w:t xml:space="preserve">توقَّفوا هنا، وانظروا كمجموعة إلى صورة سرْب جراد وصورة جرادة واحدة. استخدموا الكلمة أو العبارة ذاتها التي استخدمتموها سابقًا لتعبير "سرب الجراد". أوقِفوا الاستماع إلى هذا التسجيل الصوتي هنا. </w:t>
      </w:r>
    </w:p>
    <w:p>
      <w:pPr>
        <w:bidi/>
      </w:pPr>
      <w:r>
        <w:rPr>
          <w:rtl/>
          <w:cs/>
          <w:lang w:val="ar_AE" w:bidi="ar_AE"/>
        </w:rPr>
      </w:r>
      <w:r>
        <w:rPr>
          <w:rtl/>
          <w:cs/>
          <w:lang w:val="ar_AE" w:bidi="ar_AE"/>
        </w:rPr>
        <w:t xml:space="preserve">كان المديانيون والعمالقة وسُكان الصحراء الشرقية قد أحضروا </w:t>
      </w:r>
      <w:r>
        <w:rPr>
          <w:b/>
          <w:rtl/>
          <w:cs/>
          <w:lang w:val="ar_AE" w:bidi="ar_AE"/>
        </w:rPr>
        <w:t>جِمالهم</w:t>
      </w:r>
      <w:r>
        <w:rPr>
          <w:rtl/>
          <w:cs/>
          <w:lang w:val="ar_AE" w:bidi="ar_AE"/>
        </w:rPr>
        <w:t xml:space="preserve"> أيضًا. </w:t>
      </w:r>
    </w:p>
    <w:p>
      <w:pPr>
        <w:bidi/>
      </w:pPr>
      <w:r>
        <w:rPr>
          <w:rtl/>
          <w:cs/>
          <w:lang w:val="ar_AE" w:bidi="ar_AE"/>
        </w:rPr>
      </w:r>
      <w:r>
        <w:rPr>
          <w:rtl/>
          <w:cs/>
          <w:lang w:val="ar_AE" w:bidi="ar_AE"/>
        </w:rPr>
        <w:t xml:space="preserve">توقفوا هنا وانظروا كمجموعة إلى صورة جِمال. استخدموا الكلمة ذاتها "جَمَل" كما استخدمتموها من قبل. ارجعوا إلى "قاموس الكلمات الرئيسية" للمزيد من المعلومات عن كلمة "جمَل". أوقِفوا الاستماع إلى هذا التسجيل الصوتي هنا. </w:t>
      </w:r>
    </w:p>
    <w:p>
      <w:pPr>
        <w:bidi/>
      </w:pPr>
      <w:r>
        <w:rPr>
          <w:rtl/>
          <w:cs/>
          <w:lang w:val="ar_AE" w:bidi="ar_AE"/>
        </w:rPr>
      </w:r>
      <w:r>
        <w:rPr>
          <w:rtl/>
          <w:cs/>
          <w:lang w:val="ar_AE" w:bidi="ar_AE"/>
        </w:rPr>
        <w:t xml:space="preserve">ثمة عدد كبير من الجِمال لدرجة أنها تشبه </w:t>
      </w:r>
      <w:r>
        <w:rPr>
          <w:b/>
          <w:rtl/>
          <w:cs/>
          <w:lang w:val="ar_AE" w:bidi="ar_AE"/>
        </w:rPr>
        <w:t>رمال</w:t>
      </w:r>
      <w:r>
        <w:rPr>
          <w:rtl/>
          <w:cs/>
          <w:lang w:val="ar_AE" w:bidi="ar_AE"/>
        </w:rPr>
        <w:t xml:space="preserve"> شاطئ البحر. تتكون الرمال من العديد من الحبيبات الصغيرة والمفككة ذات الملمس الخشن. لأن الحبّات الرملية هذه صغيرة للغاية، فلن يتمكن أي شخص من إحصاء جميع حبّات الرمل الموجودة في مكان ما. بالطريقة ذاتها، ثمة عدد كبير من الجِمال حتى أن جدعون لا يستطيع إحصاءها، وهذا يُؤكد للمرة الثانية مدى ضخامة جيش العدو. </w:t>
      </w:r>
    </w:p>
    <w:p>
      <w:pPr>
        <w:bidi/>
      </w:pPr>
      <w:r>
        <w:rPr>
          <w:rtl/>
          <w:cs/>
          <w:lang w:val="ar_AE" w:bidi="ar_AE"/>
        </w:rPr>
      </w:r>
      <w:r>
        <w:rPr>
          <w:rtl/>
          <w:cs/>
          <w:lang w:val="ar_AE" w:bidi="ar_AE"/>
        </w:rPr>
        <w:t xml:space="preserve">توقَّفوا هنا وانظروا كمجموعة إلى صورة شاطئ بحر رملي، وصورة حبّة رمل واحدة. ناقشوا كمجموعة الكلمة أو العبارة التي ستستخدمونها لترجمة "رمال". أوقِفوا الاستماع إلى هذا التسجيل الصوتي هنا. </w:t>
      </w:r>
    </w:p>
    <w:p>
      <w:pPr>
        <w:bidi/>
      </w:pPr>
      <w:r>
        <w:rPr>
          <w:rtl/>
          <w:cs/>
          <w:lang w:val="ar_AE" w:bidi="ar_AE"/>
        </w:rPr>
      </w:r>
      <w:r>
        <w:rPr>
          <w:rtl/>
          <w:cs/>
          <w:lang w:val="ar_AE" w:bidi="ar_AE"/>
        </w:rPr>
        <w:t xml:space="preserve">يخبر حارس المديانيين، على حافة معسكرهم، رفيقه، حارسًا آخر، عن حُلم رآه. يحلم الحارس بأن رغيف </w:t>
      </w:r>
      <w:r>
        <w:rPr>
          <w:b/>
          <w:rtl/>
          <w:cs/>
          <w:lang w:val="ar_AE" w:bidi="ar_AE"/>
        </w:rPr>
        <w:t>خبز الشعير</w:t>
      </w:r>
      <w:r>
        <w:rPr>
          <w:rtl/>
          <w:cs/>
          <w:lang w:val="ar_AE" w:bidi="ar_AE"/>
        </w:rPr>
        <w:t xml:space="preserve"> يسقط في معسكر المديانيين. كان الناس في العالَم القديم يصنعون خُبز الشعير من الحبوب التي تُدعى الشعير. تدحرج رغيف خبز الشعير في الحلم واصطدم ب</w:t>
      </w:r>
      <w:r>
        <w:rPr>
          <w:b/>
          <w:rtl/>
          <w:cs/>
          <w:lang w:val="ar_AE" w:bidi="ar_AE"/>
        </w:rPr>
        <w:t>خيمة</w:t>
      </w:r>
      <w:r>
        <w:rPr>
          <w:rtl/>
          <w:cs/>
          <w:lang w:val="ar_AE" w:bidi="ar_AE"/>
        </w:rPr>
        <w:t xml:space="preserve"> وجعلها تسقط على الأرض. استخدموا الكلمة ذاتها التي استخدمتموها في المقاطع السابقة للإشارة إلى خيمة. </w:t>
      </w:r>
    </w:p>
    <w:p>
      <w:pPr>
        <w:bidi/>
      </w:pPr>
      <w:r>
        <w:rPr>
          <w:rtl/>
          <w:cs/>
          <w:lang w:val="ar_AE" w:bidi="ar_AE"/>
        </w:rPr>
      </w:r>
      <w:r>
        <w:rPr>
          <w:rtl/>
          <w:cs/>
          <w:lang w:val="ar_AE" w:bidi="ar_AE"/>
        </w:rPr>
        <w:t xml:space="preserve">توقّفوا هنا وانظروا معًا إلى صورة رغيف خُبز شَعير. ناقشوا معًا الكلمة أو العبارة التي ستستخدمونها لترجمة خبز الشعير. أوقِفوا الاستماع إلى هذا التسجيل الصوتي هنا. </w:t>
      </w:r>
    </w:p>
    <w:p>
      <w:pPr>
        <w:bidi/>
      </w:pPr>
      <w:r>
        <w:rPr>
          <w:rtl/>
          <w:cs/>
          <w:lang w:val="ar_AE" w:bidi="ar_AE"/>
        </w:rPr>
      </w:r>
      <w:r>
        <w:rPr>
          <w:rtl/>
          <w:cs/>
          <w:lang w:val="ar_AE" w:bidi="ar_AE"/>
        </w:rPr>
        <w:t xml:space="preserve">يقول رفيق الحارس إن هذا الحلم يعني أن </w:t>
      </w:r>
      <w:r>
        <w:rPr>
          <w:b/>
          <w:rtl/>
          <w:cs/>
          <w:lang w:val="ar_AE" w:bidi="ar_AE"/>
        </w:rPr>
        <w:t>الله</w:t>
      </w:r>
      <w:r>
        <w:rPr>
          <w:rtl/>
          <w:cs/>
          <w:lang w:val="ar_AE" w:bidi="ar_AE"/>
        </w:rPr>
        <w:t xml:space="preserve"> قد سلّم المديانيين ومعسكرهم إلى يد جدعون، أو إلى سلطانه. يستخدم المديانيون مصطلح "الله" العام لأنهم لا يعرفون اسم يهوه. ترجموا كلمة "الله" بالطريقة ذاتها التي استخدمتموها سابقًا، وابحثوا عن كلمة "الله" في "قاموس الكلمات الرئيسية" لمزيد من المعلومات. </w:t>
      </w:r>
    </w:p>
    <w:p>
      <w:pPr>
        <w:bidi/>
      </w:pPr>
      <w:r>
        <w:rPr>
          <w:rtl/>
          <w:cs/>
          <w:lang w:val="ar_AE" w:bidi="ar_AE"/>
        </w:rPr>
      </w:r>
      <w:r>
        <w:rPr>
          <w:rtl/>
          <w:cs/>
          <w:lang w:val="ar_AE" w:bidi="ar_AE"/>
        </w:rPr>
        <w:t xml:space="preserve">عندما يسمع جدعون معنى الحلم، يبدأ على الفور في </w:t>
      </w:r>
      <w:r>
        <w:rPr>
          <w:b/>
          <w:rtl/>
          <w:cs/>
          <w:lang w:val="ar_AE" w:bidi="ar_AE"/>
        </w:rPr>
        <w:t>عبادة</w:t>
      </w:r>
      <w:r>
        <w:rPr>
          <w:rtl/>
          <w:cs/>
          <w:lang w:val="ar_AE" w:bidi="ar_AE"/>
        </w:rPr>
        <w:t xml:space="preserve"> يهوه. تقول اللغة الأصلية إن جدعون سجد أمام يهوه، وكانت هذه طريقة ليقول إنه قدَّم العبادة ليهوه. قد تقولون إن جدعون جثا إذا فهم مستمعوكم أنه فعل هذا ليعبد يهوه. إذا اخترتم استخدام الكلمة أو العبارة التي تعني "العبادة"، فاستخدموا الكلمة ذاتها التي استخدمتموها سابقًا لترجمة "عبادة"، وانظروا إلى "قاموس الكلمات الرئيسية" لمزيد من المعلومات عن العبادة.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7:16–25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7: 16- 25 واحفظوا هذا المقطع في قلوبكم. </w:t>
      </w:r>
    </w:p>
    <w:p>
      <w:pPr>
        <w:bidi/>
      </w:pPr>
      <w:r>
        <w:rPr>
          <w:rtl/>
          <w:cs/>
          <w:lang w:val="ar_AE" w:bidi="ar_AE"/>
        </w:rPr>
      </w:r>
      <w:r>
        <w:rPr>
          <w:rtl/>
          <w:cs/>
          <w:lang w:val="ar_AE" w:bidi="ar_AE"/>
        </w:rPr>
        <w:t xml:space="preserve">استمعوا إلى نسخة صوتية من سِفر القضاة 7: 16- 25 ثلاث مرات، بثلاث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لسِفر القضاة 7: 16- 25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المقطع السابق، كان جدعون وبنو إسرائيل عند عين حرود، بينما كان أعداؤهم، المديانيون والعمالقة وسكان الشرق، ينزلون أسفل في وادي يزرعيل. في أثناء الليل، يذهب جدعون وخادمه فُورة سرًا إلى الوادي. يأتي جدعون وفورة إلى حافة معسكر المديانيين، ويستمعا إلى حارس المديانيين يصف حلمًا رآه حديثًا. علِمَ جدعون أن الحُلم كان علامة على أن جدعون وبقية بني إسرائيل سيهزمون المديانيين. امتلأ جدعون بالفرح الشديد لدرجة أنه سجد على الفور ليهوه وقدَّم العبادة له. </w:t>
      </w:r>
    </w:p>
    <w:p>
      <w:pPr>
        <w:bidi/>
      </w:pPr>
      <w:r>
        <w:rPr>
          <w:rtl/>
          <w:cs/>
          <w:lang w:val="ar_AE" w:bidi="ar_AE"/>
        </w:rPr>
      </w:r>
      <w:r>
        <w:rPr>
          <w:rtl/>
          <w:cs/>
          <w:lang w:val="ar_AE" w:bidi="ar_AE"/>
        </w:rPr>
        <w:t xml:space="preserve">في بداية هذا المقطع، يغادر جدعون وفورة معسكر المديانيين ويعودان إلى معسكر بني إسرائيل. يُخبر جدعون الرجال النائمين أن يستيقظوا. يقول جدعون إن يهوه قد سلَّم جيش المديانيين تحت سُلطان بني إسرائيل. يُقسِّم جدعون الرجال إلى ثلاث مجموعات، ويعطي جدعون جميع الرجال أبواق أي الآلات الصوتية التي يصنعها الناس من قرون الكبش، سيستخدم رجال إسرائيل الأبواق في المعركة التي على وشك حدوثها. </w:t>
      </w:r>
    </w:p>
    <w:p>
      <w:pPr>
        <w:bidi/>
      </w:pPr>
      <w:r>
        <w:rPr>
          <w:rtl/>
          <w:cs/>
          <w:lang w:val="ar_AE" w:bidi="ar_AE"/>
        </w:rPr>
      </w:r>
      <w:r>
        <w:rPr>
          <w:rtl/>
          <w:cs/>
          <w:lang w:val="ar_AE" w:bidi="ar_AE"/>
        </w:rPr>
        <w:t xml:space="preserve">توقَّفوا هنا وانظروا في المجموعة إلى صورة الكبش والبوق الذي صنعه الناس من قرن كبش. أوقِفوا الاستماع إلى هذا التسجيل الصوتي هنا. </w:t>
      </w:r>
    </w:p>
    <w:p>
      <w:pPr>
        <w:bidi/>
      </w:pPr>
      <w:r>
        <w:rPr>
          <w:rtl/>
          <w:cs/>
          <w:lang w:val="ar_AE" w:bidi="ar_AE"/>
        </w:rPr>
      </w:r>
      <w:r>
        <w:rPr>
          <w:rtl/>
          <w:cs/>
          <w:lang w:val="ar_AE" w:bidi="ar_AE"/>
        </w:rPr>
        <w:t xml:space="preserve">يقدّم جدعون أيضًا لجميع الرجال جِرارًا أو أوعية. كان الناس في العالَم القديم يصنعون هذه الجِرار من طين شديد الصلابة. وفي كُل جرَّة يُقدمها جدعون، شُعلة. ربما وضع جدعون الشعلات في الجِرار ليخفيها عن العدو، أو ربما وضعها حتى تتحرَّر أيدي رجال إسرائيل فيتمكنُّوا من النفخ في الأبواق. سيستخدم رجال إسرائيل الأبواق في المعركة التي على وشك حدوثها. </w:t>
      </w:r>
    </w:p>
    <w:p>
      <w:pPr>
        <w:bidi/>
      </w:pPr>
      <w:r>
        <w:rPr>
          <w:rtl/>
          <w:cs/>
          <w:lang w:val="ar_AE" w:bidi="ar_AE"/>
        </w:rPr>
      </w:r>
      <w:r>
        <w:rPr>
          <w:rtl/>
          <w:cs/>
          <w:lang w:val="ar_AE" w:bidi="ar_AE"/>
        </w:rPr>
        <w:t xml:space="preserve">توقَّفوا هنا، وانظروا كمجموعة إلى صورة جرَّة طينية قديمة وصورة مصباح. أوقِفوا الاستماع إلى هذا التسجيل الصوتي هنا. </w:t>
      </w:r>
    </w:p>
    <w:p>
      <w:pPr>
        <w:bidi/>
      </w:pPr>
      <w:r>
        <w:rPr>
          <w:rtl/>
          <w:cs/>
          <w:lang w:val="ar_AE" w:bidi="ar_AE"/>
        </w:rPr>
      </w:r>
      <w:r>
        <w:rPr>
          <w:rtl/>
          <w:cs/>
          <w:lang w:val="ar_AE" w:bidi="ar_AE"/>
        </w:rPr>
        <w:t xml:space="preserve">يطلب جدعون من رجال إسرائيل أن يراقبوا جدعون عندما يذهبون جميعًا إلى معسكر المديانيين والأعداء الآخرين. يطلب جدعون من رجال إسرائيل أن يفعلوا كما يفعل. عندما يأتي جدعون إلى حافة معسكر العدو وينفخ بوقه، ينبغي على جميع الرجال الآخرين أن ينفخوا في أبواقهم أيضًا. سيكون الرجال في جميع أنحاء معسكر العدو. يقول جدعون أيضًا إنه عندما ينفخ رجال إسرائيل بأبواقهم، يجب على الرجال أن يهتفوا جميعًا: "لِلرَّبِّ وَلِجِدْعُونَ!" </w:t>
      </w:r>
    </w:p>
    <w:p>
      <w:pPr>
        <w:bidi/>
      </w:pPr>
      <w:r>
        <w:rPr>
          <w:rtl/>
          <w:cs/>
          <w:lang w:val="ar_AE" w:bidi="ar_AE"/>
        </w:rPr>
      </w:r>
      <w:r>
        <w:rPr>
          <w:rtl/>
          <w:cs/>
          <w:lang w:val="ar_AE" w:bidi="ar_AE"/>
        </w:rPr>
        <w:t xml:space="preserve">يأتي جدعون ومئة رجُل من بني إسرائيل إلى حافة معسكر العدو في أَوَّلِ الْهَزِيعِ الأَوْسَطِ، أي نحو منتصف الليل. ينفخ جدعون والرجال المئة في أبواق قرون الكباش ويحطّمون الجِرار التي يحملونها في أيديهم، ثم تنفخ المجموعتان الأخريان من رجال إسرائيل في أبواقهما ويحطم أفرادها جِرارهم. يمسك رجال إسرائيل بالمشاعل في أيديهم اليسرى، والأبواق في أيديهم اليمنى. ثم يهتف رجال إسرائيل جميعًا معًا: "سَيْفٌ لِلرَّبِّ وَلِجِدْعُونَ!" تشير الكلمة "سيف" هنا إلى طريقة قتال الرجال. لن يحتاج رجال إسرائيل إلى استخدام سيوفهم للانتصار في المعركة، لأن يهوه سيهزم أعداءهُم لصالحهم. لذلك فإنَّ القول: "سَيْفٌ لِلرَّبِّ وَلِجِدْعُونَ"، طريقة أخرى للقول "نحن نقاتل لِلرَّبّ وَلِجِدْعُون!" </w:t>
      </w:r>
    </w:p>
    <w:p>
      <w:pPr>
        <w:bidi/>
      </w:pPr>
      <w:r>
        <w:rPr>
          <w:rtl/>
          <w:cs/>
          <w:lang w:val="ar_AE" w:bidi="ar_AE"/>
        </w:rPr>
      </w:r>
      <w:r>
        <w:rPr>
          <w:rtl/>
          <w:cs/>
          <w:lang w:val="ar_AE" w:bidi="ar_AE"/>
        </w:rPr>
        <w:t xml:space="preserve">توقّفوا هنا وانظروا كمجموعة إلى صورة سَيف. أوقِفوا الاستماع إلى هذا التسجيل الصوتي هنا. </w:t>
      </w:r>
    </w:p>
    <w:p>
      <w:pPr>
        <w:bidi/>
      </w:pPr>
      <w:r>
        <w:rPr>
          <w:rtl/>
          <w:cs/>
          <w:lang w:val="ar_AE" w:bidi="ar_AE"/>
        </w:rPr>
      </w:r>
      <w:r>
        <w:rPr>
          <w:rtl/>
          <w:cs/>
          <w:lang w:val="ar_AE" w:bidi="ar_AE"/>
        </w:rPr>
        <w:t xml:space="preserve">يشعر المديانيون بالرُعب، ربما لأن الأصوات العالية التي تصدر من الأبواق والجِرار التي تنكسر تجعل المديانيين يظنون أنهم محاطون بعدد كبير من رجال إسرائيل. يصرخ المديانيون ويبدأون في الركض للهرب. يظن المديانيون أن جيشًا قويًا يهاجمهم، وهُم لا يعرفون أن ثلاثمائة رجُل من بني إسرائيل هُم عدد جيشهم فقط. </w:t>
      </w:r>
    </w:p>
    <w:p>
      <w:pPr>
        <w:bidi/>
      </w:pPr>
      <w:r>
        <w:rPr>
          <w:rtl/>
          <w:cs/>
          <w:lang w:val="ar_AE" w:bidi="ar_AE"/>
        </w:rPr>
      </w:r>
      <w:r>
        <w:rPr>
          <w:rtl/>
          <w:cs/>
          <w:lang w:val="ar_AE" w:bidi="ar_AE"/>
        </w:rPr>
        <w:t xml:space="preserve">عندما ينفخ رجال إسرائيل في أبواقهم، يتسبَّب يهوه في مهاجمة المديانيين بعضهم لبعض. هكذا يمنح يهوه جدعون الانتصار على المديانيين، تمامًا كما وعد، ثم يقتل العديد من المديانيين بعضهم بعضًا بسيوفهم. تسبَّب يهوه في حدوث هذا. لم ينتصر بنو إسرائيل في المعركة بقوتهم الخاصة. مع أن جدعون خدع المديانيين ليظنوا أن عدد بني إسرائيل يتجاوز ثلاثمائة رجُل، فإن عددهم الصغير لا يزال قادرًا على هزيمة هذا العدد الكبير من المديانيين. أعطى يهوه النصرة لبني إسرائيل. </w:t>
      </w:r>
    </w:p>
    <w:p>
      <w:pPr>
        <w:bidi/>
      </w:pPr>
      <w:r>
        <w:rPr>
          <w:rtl/>
          <w:cs/>
          <w:lang w:val="ar_AE" w:bidi="ar_AE"/>
        </w:rPr>
      </w:r>
      <w:r>
        <w:rPr>
          <w:rtl/>
          <w:cs/>
          <w:lang w:val="ar_AE" w:bidi="ar_AE"/>
        </w:rPr>
        <w:t xml:space="preserve">يهرب المديانيون الآخرون ويركضون فارّين. يركض بعض المديانيين الذين هربوا حتى بلدة بَيْتِ شِطَّةَ، والتي كانت بالقُرب من مدينة صَرَدَةَ. كانت بيت شطة على بُعد نحو أربعة كيلومترات شرق عين حرود، حيث عسكر بنو إسرائيل. يركض المديانيون الآخرون إلى حدود بلدة آبَلِ مَحُولَةَ، بالقرب من بلدة طَبَّاةَ، للهروب. كانت آبَلِ مَحُولَةَ على الجانب الغربي من نهر الأردن. </w:t>
      </w:r>
    </w:p>
    <w:p>
      <w:pPr>
        <w:bidi/>
      </w:pPr>
      <w:r>
        <w:rPr>
          <w:rtl/>
          <w:cs/>
          <w:lang w:val="ar_AE" w:bidi="ar_AE"/>
        </w:rPr>
      </w:r>
      <w:r>
        <w:rPr>
          <w:rtl/>
          <w:cs/>
          <w:lang w:val="ar_AE" w:bidi="ar_AE"/>
        </w:rPr>
        <w:t xml:space="preserve">توقّفوا هنا وانظروا كمجموعة إلى خريطة تُظهر عين حرود، وبَيْتِ شِطَّةَ، وآبَلِ مَحُولَةَ، ومنطقة تلال أفرايم، ونهر الأردن. أوقِفوا الاستماع إلى هذا التسجيل الصوتي هنا. </w:t>
      </w:r>
    </w:p>
    <w:p>
      <w:pPr>
        <w:bidi/>
      </w:pPr>
      <w:r>
        <w:rPr>
          <w:rtl/>
          <w:cs/>
          <w:lang w:val="ar_AE" w:bidi="ar_AE"/>
        </w:rPr>
      </w:r>
      <w:r>
        <w:rPr>
          <w:rtl/>
          <w:cs/>
          <w:lang w:val="ar_AE" w:bidi="ar_AE"/>
        </w:rPr>
        <w:t xml:space="preserve">يستدعي جدعون رجال إسرائيل من أسباط نفتالي، وأشير، ربما كان هؤلاء الرجال هُم الرجال عينهم الذين أرسلهم جدعون إلى بيوتهم في المقطع السابق، وربما كانوا لا يزالون قريبين. يطارد بنو إسرائيل المديانيين الذين يحاولون الهروب. يُرسل جدعون رسلًا أيضًا في جميع أنحاء أرض أفرايم. يطلب الرسل من رجال أفرايم، أي بني أفرايم، أن ينزلوا من تلال أفرايم ويهاجموا المديانيين. يطلب الرسل من بني أفرايم أن يذهبوا إلى مياه نهر الأردن في مكان يُدعى بَيْتِ بَارَةَ. كانت المياه عند بَيْتِ بَارَةَ في أماكن ضحلة حيث يمكن للناس عبور نهر الأردن. يريد جدعون من بني أفرايم أن يوقفوا المديانيين حتى لا يتمكنوا من الهرب عبر النهر، ويبدو أن جدعون نسي أن يهوه أراده أن يهزم المديانيين بثلاثمائة رجُل فقط. </w:t>
      </w:r>
    </w:p>
    <w:p>
      <w:pPr>
        <w:bidi/>
      </w:pPr>
      <w:r>
        <w:rPr>
          <w:rtl/>
          <w:cs/>
          <w:lang w:val="ar_AE" w:bidi="ar_AE"/>
        </w:rPr>
      </w:r>
      <w:r>
        <w:rPr>
          <w:rtl/>
          <w:cs/>
          <w:lang w:val="ar_AE" w:bidi="ar_AE"/>
        </w:rPr>
        <w:t xml:space="preserve">توقّفوا هنا وانظروا كمجموعة إلى خريطة تُظهر عين حرود، وبَيْتِ شِطَّةَ، وآبَلِ مَحُولَةَ، ومنطقة تلال أفرايم، ونهر الأردن. أوقِفوا الاستماع إلى هذا التسجيل الصوتي هنا. </w:t>
      </w:r>
    </w:p>
    <w:p>
      <w:pPr>
        <w:bidi/>
      </w:pPr>
      <w:r>
        <w:rPr>
          <w:rtl/>
          <w:cs/>
          <w:lang w:val="ar_AE" w:bidi="ar_AE"/>
        </w:rPr>
      </w:r>
      <w:r>
        <w:rPr>
          <w:rtl/>
          <w:cs/>
          <w:lang w:val="ar_AE" w:bidi="ar_AE"/>
        </w:rPr>
        <w:t xml:space="preserve">يفعل بنو أفرايم ما يقوله الرسل. يأسر رجال أفرايم أيضًا ويقتلون رجلَين مهمَين للغاية من المديانيين، وهُما غراب وذئب. كان غراب وذئب أميرَين من المديانيين، مما يعني أنهما كانا قائدَين قويَّين ومهمَين بين المديانيين. يقتل بنو أفرايم غراب في مكان يسمّيه بنو إسرائيل "صخرة غُراب" ويقتل بنو أفرايم ذئب في مكان يسميه بنو إسرائيل "مِعْصَرَةِ ذِئْبٍ". كانت المعصرة حفرة مُربَّعة أو دائرية تحت الأرض يصنع فيها الناس الخمر. </w:t>
      </w:r>
    </w:p>
    <w:p>
      <w:pPr>
        <w:bidi/>
      </w:pPr>
      <w:r>
        <w:rPr>
          <w:rtl/>
          <w:cs/>
          <w:lang w:val="ar_AE" w:bidi="ar_AE"/>
        </w:rPr>
      </w:r>
      <w:r>
        <w:rPr>
          <w:rtl/>
          <w:cs/>
          <w:lang w:val="ar_AE" w:bidi="ar_AE"/>
        </w:rPr>
        <w:t xml:space="preserve">توقّفوا هنا وانظروا في المجموعة إلى صورة معصرة. أوقِفوا الاستماع إلى هذا التسجيل الصوتي هنا. </w:t>
      </w:r>
    </w:p>
    <w:p>
      <w:pPr>
        <w:bidi/>
      </w:pPr>
      <w:r>
        <w:rPr>
          <w:rtl/>
          <w:cs/>
          <w:lang w:val="ar_AE" w:bidi="ar_AE"/>
        </w:rPr>
      </w:r>
      <w:r>
        <w:rPr>
          <w:rtl/>
          <w:cs/>
          <w:lang w:val="ar_AE" w:bidi="ar_AE"/>
        </w:rPr>
        <w:t xml:space="preserve">لم يُسمِّي الناس هذَين المكانَين "صخرة غُراب" و "معصرة ذئب" في الوقت الذي حدثت فيه القصة. تستخدم القصة هذه الأسماء لتوضيح سبب تسمية بني إسرائيل لتلك الأماكن لاحقًا بأسمائهم. كانت هذه هي الأماكن التي قتل فيها أفرايم غرابًا وذئبًا، والذي كان حدَثًا مُهمًا لأن غرابًا وذئبًا كانا شخصيتَين من المديانيين في غاية الأهمية والقوة. </w:t>
      </w:r>
    </w:p>
    <w:p>
      <w:pPr>
        <w:bidi/>
      </w:pPr>
      <w:r>
        <w:rPr>
          <w:rtl/>
          <w:cs/>
          <w:lang w:val="ar_AE" w:bidi="ar_AE"/>
        </w:rPr>
      </w:r>
      <w:r>
        <w:rPr>
          <w:rtl/>
          <w:cs/>
          <w:lang w:val="ar_AE" w:bidi="ar_AE"/>
        </w:rPr>
        <w:t xml:space="preserve">توقّفوا هنا وناقشوا هذا السؤال كمجموعة: تحدّثوا عن أماكن في مجتمعكم أطلق عليها الناس أسماءً خاصة بسبب قصص الأحداث المهمة التي حدثت في تلك الأماكن. أوقِفوا الاستماع إلى هذا التسجيل الصوتي هنا. </w:t>
      </w:r>
    </w:p>
    <w:p>
      <w:pPr>
        <w:bidi/>
      </w:pPr>
      <w:r>
        <w:rPr>
          <w:rtl/>
          <w:cs/>
          <w:lang w:val="ar_AE" w:bidi="ar_AE"/>
        </w:rPr>
      </w:r>
      <w:r>
        <w:rPr>
          <w:rtl/>
          <w:cs/>
          <w:lang w:val="ar_AE" w:bidi="ar_AE"/>
        </w:rPr>
        <w:t xml:space="preserve">ثم يركض رجال أفرايم وراء المديانيين الآخرين الذين يحاولون الهروب. بعد ذلك، يُحضر رجال أفرايم رأسَي غراب وذئب إلى جدعون.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القضاة 7: 16- 25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ستة مشاهد. </w:t>
      </w:r>
    </w:p>
    <w:p>
      <w:pPr>
        <w:bidi/>
      </w:pPr>
      <w:r>
        <w:rPr>
          <w:rtl/>
          <w:cs/>
          <w:lang w:val="ar_AE" w:bidi="ar_AE"/>
        </w:rPr>
      </w:r>
      <w:r>
        <w:rPr>
          <w:b/>
          <w:rtl/>
          <w:cs/>
          <w:lang w:val="ar_AE" w:bidi="ar_AE"/>
        </w:rPr>
        <w:t>في المشهد الأول:</w:t>
      </w:r>
      <w:r>
        <w:rPr>
          <w:rtl/>
          <w:cs/>
          <w:lang w:val="ar_AE" w:bidi="ar_AE"/>
        </w:rPr>
        <w:t xml:space="preserve"> يغادر جدعون وفورة معسكر المديانيين ويعودان إلى معسكر بني إسرائيل. يوقظ جدعون رجال إسرائيل النائمين ويعطيهم الأبواق والجِرار وبها المصابيح في داخلها. يُخبر جدعون الرجال بما يجب فعله وقوله عندما ينزلون إلى معسكر المديانيين. </w:t>
      </w:r>
    </w:p>
    <w:p>
      <w:pPr>
        <w:bidi/>
      </w:pPr>
      <w:r>
        <w:rPr>
          <w:rtl/>
          <w:cs/>
          <w:lang w:val="ar_AE" w:bidi="ar_AE"/>
        </w:rPr>
      </w:r>
      <w:r>
        <w:rPr>
          <w:b/>
          <w:rtl/>
          <w:cs/>
          <w:lang w:val="ar_AE" w:bidi="ar_AE"/>
        </w:rPr>
        <w:t>في المشهد الثاني:</w:t>
      </w:r>
      <w:r>
        <w:rPr>
          <w:rtl/>
          <w:cs/>
          <w:lang w:val="ar_AE" w:bidi="ar_AE"/>
        </w:rPr>
        <w:t xml:space="preserve"> يحيط جدعون والثلاثمائة رجال من بني إسرائيل بمعسكر المديانيين. يكسر الرجال جِرارهُم ويمسكون بالمصابيح التي فيها وينفخون أبواقهم. يظن المديانيون أنهم محاطون بجيش كبير، فيصابون بالذعر ويصرخون. </w:t>
      </w:r>
    </w:p>
    <w:p>
      <w:pPr>
        <w:bidi/>
      </w:pPr>
      <w:r>
        <w:rPr>
          <w:rtl/>
          <w:cs/>
          <w:lang w:val="ar_AE" w:bidi="ar_AE"/>
        </w:rPr>
      </w:r>
      <w:r>
        <w:rPr>
          <w:b/>
          <w:rtl/>
          <w:cs/>
          <w:lang w:val="ar_AE" w:bidi="ar_AE"/>
        </w:rPr>
        <w:t>في المشهد الثالث:</w:t>
      </w:r>
      <w:r>
        <w:rPr>
          <w:rtl/>
          <w:cs/>
          <w:lang w:val="ar_AE" w:bidi="ar_AE"/>
        </w:rPr>
        <w:t xml:space="preserve"> بينما يركض المديانيون ويحاولون الهروب، يتسبب يهوه في قتل العديد من المديانيين بعضهم بعضًا بسيوفهم. </w:t>
      </w:r>
    </w:p>
    <w:p>
      <w:pPr>
        <w:bidi/>
      </w:pPr>
      <w:r>
        <w:rPr>
          <w:rtl/>
          <w:cs/>
          <w:lang w:val="ar_AE" w:bidi="ar_AE"/>
        </w:rPr>
      </w:r>
      <w:r>
        <w:rPr>
          <w:b/>
          <w:rtl/>
          <w:cs/>
          <w:lang w:val="ar_AE" w:bidi="ar_AE"/>
        </w:rPr>
        <w:t>في المشهد الرابع:</w:t>
      </w:r>
      <w:r>
        <w:rPr>
          <w:rtl/>
          <w:cs/>
          <w:lang w:val="ar_AE" w:bidi="ar_AE"/>
        </w:rPr>
        <w:t xml:space="preserve"> يهرب بعض المديانيين. يستدعي جدعون المزيد من الرجال من بني إسرائيل، من أسباط أشير، ونفتالي، ومنسى، لمطاردة المديانيين. يطلب رسُل جدعون من بني أفرايم أن يوقفوا المديانيين حتى لا يتمكنوا من الهرب عبر نهر الأردن. </w:t>
      </w:r>
    </w:p>
    <w:p>
      <w:pPr>
        <w:bidi/>
      </w:pPr>
      <w:r>
        <w:rPr>
          <w:rtl/>
          <w:cs/>
          <w:lang w:val="ar_AE" w:bidi="ar_AE"/>
        </w:rPr>
      </w:r>
      <w:r>
        <w:rPr>
          <w:b/>
          <w:rtl/>
          <w:cs/>
          <w:lang w:val="ar_AE" w:bidi="ar_AE"/>
        </w:rPr>
        <w:t>في المشهد الخامس:</w:t>
      </w:r>
      <w:r>
        <w:rPr>
          <w:rtl/>
          <w:cs/>
          <w:lang w:val="ar_AE" w:bidi="ar_AE"/>
        </w:rPr>
        <w:t xml:space="preserve"> يوقف بنو أفرايم المديانيين حتى لا يتمكّنوا من عبور نهر الأردن. يحارب رجال أفرايم المديانيين، فيقتلون اثنَين من أمراء المديانيين، وهُما غراب وذئب. </w:t>
      </w:r>
    </w:p>
    <w:p>
      <w:pPr>
        <w:bidi/>
      </w:pPr>
      <w:r>
        <w:rPr>
          <w:rtl/>
          <w:cs/>
          <w:lang w:val="ar_AE" w:bidi="ar_AE"/>
        </w:rPr>
      </w:r>
      <w:r>
        <w:rPr>
          <w:b/>
          <w:rtl/>
          <w:cs/>
          <w:lang w:val="ar_AE" w:bidi="ar_AE"/>
        </w:rPr>
        <w:t>في المشهد السادس:</w:t>
      </w:r>
      <w:r>
        <w:rPr>
          <w:rtl/>
          <w:cs/>
          <w:lang w:val="ar_AE" w:bidi="ar_AE"/>
        </w:rPr>
        <w:t xml:space="preserve"> يُحضر بنو أفرايم رأسَي غراب وذئب إلى جدعون.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جدعون </w:t>
      </w:r>
    </w:p>
    <w:p>
      <w:pPr>
        <w:pStyle w:val="ListBullet"/>
        <w:bidi/>
        <w:spacing w:line="240" w:lineRule="auto"/>
        <w:ind w:left="720"/>
      </w:pPr>
      <w:r>
        <w:rPr>
          <w:rtl/>
          <w:cs/>
          <w:lang w:val="ar_AE" w:bidi="ar_AE"/>
        </w:rPr>
      </w:r>
      <w:r>
        <w:rPr>
          <w:rtl/>
          <w:cs/>
          <w:lang w:val="ar_AE" w:bidi="ar_AE"/>
        </w:rPr>
        <w:t>فورة خادم جدعون</w:t>
      </w:r>
    </w:p>
    <w:p>
      <w:pPr>
        <w:pStyle w:val="ListBullet"/>
        <w:bidi/>
        <w:spacing w:line="240" w:lineRule="auto"/>
        <w:ind w:left="720"/>
      </w:pPr>
      <w:r>
        <w:rPr>
          <w:rtl/>
          <w:cs/>
          <w:lang w:val="ar_AE" w:bidi="ar_AE"/>
        </w:rPr>
      </w:r>
      <w:r>
        <w:rPr>
          <w:rtl/>
          <w:cs/>
          <w:lang w:val="ar_AE" w:bidi="ar_AE"/>
        </w:rPr>
        <w:t>الثلاثمئة رجل من بني إسرائيل</w:t>
      </w:r>
    </w:p>
    <w:p>
      <w:pPr>
        <w:pStyle w:val="ListBullet"/>
        <w:bidi/>
        <w:spacing w:line="240" w:lineRule="auto"/>
        <w:ind w:left="720"/>
      </w:pPr>
      <w:r>
        <w:rPr>
          <w:rtl/>
          <w:cs/>
          <w:lang w:val="ar_AE" w:bidi="ar_AE"/>
        </w:rPr>
      </w:r>
      <w:r>
        <w:rPr>
          <w:rtl/>
          <w:cs/>
          <w:lang w:val="ar_AE" w:bidi="ar_AE"/>
        </w:rPr>
        <w:t xml:space="preserve">المديانيون في المعسكر </w:t>
      </w:r>
    </w:p>
    <w:p>
      <w:pPr>
        <w:pStyle w:val="ListBullet"/>
        <w:bidi/>
        <w:spacing w:line="240" w:lineRule="auto"/>
        <w:ind w:left="720"/>
      </w:pPr>
      <w:r>
        <w:rPr>
          <w:rtl/>
          <w:cs/>
          <w:lang w:val="ar_AE" w:bidi="ar_AE"/>
        </w:rPr>
      </w:r>
      <w:r>
        <w:rPr>
          <w:rtl/>
          <w:cs/>
          <w:lang w:val="ar_AE" w:bidi="ar_AE"/>
        </w:rPr>
        <w:t>بنو إسرائيل من أسباط أشير، ونفتالي، ومنسى</w:t>
      </w:r>
    </w:p>
    <w:p>
      <w:pPr>
        <w:pStyle w:val="ListBullet"/>
        <w:bidi/>
        <w:spacing w:line="240" w:lineRule="auto"/>
        <w:ind w:left="720"/>
      </w:pPr>
      <w:r>
        <w:rPr>
          <w:rtl/>
          <w:cs/>
          <w:lang w:val="ar_AE" w:bidi="ar_AE"/>
        </w:rPr>
      </w:r>
      <w:r>
        <w:rPr>
          <w:rtl/>
          <w:cs/>
          <w:lang w:val="ar_AE" w:bidi="ar_AE"/>
        </w:rPr>
        <w:t xml:space="preserve">رسُل جدعون </w:t>
      </w:r>
    </w:p>
    <w:p>
      <w:pPr>
        <w:pStyle w:val="ListBullet"/>
        <w:bidi/>
        <w:spacing w:line="240" w:lineRule="auto"/>
        <w:ind w:left="720"/>
      </w:pPr>
      <w:r>
        <w:rPr>
          <w:rtl/>
          <w:cs/>
          <w:lang w:val="ar_AE" w:bidi="ar_AE"/>
        </w:rPr>
      </w:r>
      <w:r>
        <w:rPr>
          <w:rtl/>
          <w:cs/>
          <w:lang w:val="ar_AE" w:bidi="ar_AE"/>
        </w:rPr>
        <w:t>بنو إسرائيل من أفرايم</w:t>
      </w:r>
    </w:p>
    <w:p>
      <w:pPr>
        <w:pStyle w:val="ListBullet"/>
        <w:bidi/>
        <w:spacing w:line="240" w:lineRule="auto"/>
        <w:ind w:left="720"/>
      </w:pPr>
      <w:r>
        <w:rPr>
          <w:rtl/>
          <w:cs/>
          <w:lang w:val="ar_AE" w:bidi="ar_AE"/>
        </w:rPr>
      </w:r>
      <w:r>
        <w:rPr>
          <w:rtl/>
          <w:cs/>
          <w:lang w:val="ar_AE" w:bidi="ar_AE"/>
        </w:rPr>
        <w:t xml:space="preserve">غراب، أمير المديانيين </w:t>
      </w:r>
    </w:p>
    <w:p>
      <w:pPr>
        <w:pStyle w:val="ListBullet"/>
        <w:bidi/>
        <w:spacing w:line="240" w:lineRule="auto"/>
        <w:ind w:left="720"/>
      </w:pPr>
      <w:r>
        <w:rPr>
          <w:rtl/>
          <w:cs/>
          <w:lang w:val="ar_AE" w:bidi="ar_AE"/>
        </w:rPr>
      </w:r>
      <w:r>
        <w:rPr>
          <w:rtl/>
          <w:cs/>
          <w:lang w:val="ar_AE" w:bidi="ar_AE"/>
        </w:rPr>
        <w:t xml:space="preserve">وذئب، أمير آخر من المديانيين. </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يبدأ المقطع ليلًا. يختبئ جدعون وخادمه فورة على حافة معسكر المديانيين في وادي يزرعيل. يسجد جدعون للتو ليهوه، لأنه تلقّى علامة أخرى على أن يهوه سيمنحه وبني إسرائيل الانتصار على المديانيين. </w:t>
      </w:r>
    </w:p>
    <w:p>
      <w:pPr>
        <w:bidi/>
      </w:pPr>
      <w:r>
        <w:rPr>
          <w:rtl/>
          <w:cs/>
          <w:lang w:val="ar_AE" w:bidi="ar_AE"/>
        </w:rPr>
      </w:r>
      <w:r>
        <w:rPr>
          <w:rtl/>
          <w:cs/>
          <w:lang w:val="ar_AE" w:bidi="ar_AE"/>
        </w:rPr>
        <w:t xml:space="preserve">يخرج جدعون وفورة من الوادي ويعودان إلى معسكرهما، فيجدان الثلاثمائة من بني إسرائيل الذين اختارهم يهوه للمعركة نائمين. يوقظ جدعون الرجال ويقول إن يهوه قد سلّم المديانيين إلى يد بني إسرائيل. يُقسِّم جدعون الرجال إلى ثلاث مجموعات، ويعطي كل رجُل بوقًا يصنعه الناس من قرن الكبش، وجرَّة بها مصباح في داخلها. من المحتمل أن هذه المصابيح كانت مُضاءة فعلًا. بينما كانت المصابيح محمية داخل الجِرار، كانت تتوهَّج دون أنْ تشتعل بالكامل. </w:t>
      </w:r>
    </w:p>
    <w:p>
      <w:pPr>
        <w:bidi/>
      </w:pPr>
      <w:r>
        <w:rPr>
          <w:rtl/>
          <w:cs/>
          <w:lang w:val="ar_AE" w:bidi="ar_AE"/>
        </w:rPr>
      </w:r>
      <w:r>
        <w:rPr>
          <w:rtl/>
          <w:cs/>
          <w:lang w:val="ar_AE" w:bidi="ar_AE"/>
        </w:rPr>
        <w:t xml:space="preserve">توقَّفوا هنا وانظروا كمجموعة إلى صورة جرَّة طينية قديمة وصورة بوق مصنوع من قرن كبش، وصورة مصباح. أوقِفوا الاستماع إلى هذا التسجيل الصوتي هنا. </w:t>
      </w:r>
    </w:p>
    <w:p>
      <w:pPr>
        <w:bidi/>
      </w:pPr>
      <w:r>
        <w:rPr>
          <w:rtl/>
          <w:cs/>
          <w:lang w:val="ar_AE" w:bidi="ar_AE"/>
        </w:rPr>
      </w:r>
      <w:r>
        <w:rPr>
          <w:rtl/>
          <w:cs/>
          <w:lang w:val="ar_AE" w:bidi="ar_AE"/>
        </w:rPr>
        <w:t xml:space="preserve">يُعطي جدعون رجال إسرائيل التعليمات. يقول جدعون إنه عندما يأتي الرجال إلى حافة معسكر المديانيين، سينفخون في أبواق الكباش ليُصدروا أصواتًا عالية. يقول جدعون إنه عندما يفعل هذا، ينبغي على جميع رجال إسرائيل الآخرين أن يُنفخوا في أبواقهم أيضًا، ويصيحوا: "لِلرَّبِّ وَلِجِدْعُونَ!" هذا يعني: "نحارب من أجل يهوه ومن أجل جدعون!" </w:t>
      </w:r>
    </w:p>
    <w:p>
      <w:pPr>
        <w:bidi/>
      </w:pPr>
      <w:r>
        <w:rPr>
          <w:rtl/>
          <w:cs/>
          <w:lang w:val="ar_AE" w:bidi="ar_AE"/>
        </w:rPr>
      </w:r>
      <w:r>
        <w:rPr>
          <w:rtl/>
          <w:cs/>
          <w:lang w:val="ar_AE" w:bidi="ar_AE"/>
        </w:rPr>
        <w:t xml:space="preserve">يذهب جدعون مع مئة رجُل إلى حافة معسكر العدو. تُحيط المجموعتان الأخريتان من رجال إسرائيل بالمعسكر في أماكن مختلفة. لا يزالون في الليلة ذاتها. ينفخ جدعون والرجال المئة في أبواقهم بصوت عال، ويحطمون الجِرار التي يحملونها في أيديهم. تتوهّج نيران المصابيح وتشتعل إذ لم تعُد الجِرار تُغطيها. ثم ينفخ جميع رجال إسرائيل الذين يحيطون بمعسكر المديانيين من جميع جوانبه في أبواقهم، ويحطمون جِرارهم أيضًا. تخلق كل هذه الأفعال صوتًا هائلًا. يمسك رجال إسرائيل بالمصابيح في أيديهم اليسرى، والأبواق في أيديهم اليمنى، ثم يهتف رجال إسرائيل جميعًا معًا: "سَيْفٌ لِلرَّبِّ وَلِجِدْعُونَ!" لا تشير كلمة «سيف» هنا إلى سيوف يحملها بنو إسرائيل في أيديهم في تلك اللحظة. بل تشير كلمة "سيف" إلى المعركة ذاتها، أو إلى الفِعل الذي يتّخذه الرجال عندما يقاتلون. </w:t>
      </w:r>
    </w:p>
    <w:p>
      <w:pPr>
        <w:bidi/>
      </w:pPr>
      <w:r>
        <w:rPr>
          <w:rtl/>
          <w:cs/>
          <w:lang w:val="ar_AE" w:bidi="ar_AE"/>
        </w:rPr>
      </w:r>
      <w:r>
        <w:rPr>
          <w:rtl/>
          <w:cs/>
          <w:lang w:val="ar_AE" w:bidi="ar_AE"/>
        </w:rPr>
        <w:t xml:space="preserve">توقَّفوا هنا وناقشوا كمجموعة كيف ستترجمون "سَيْفٌ لِلرَّبِّ وَلِجِدْعُونَ!" في لغتكم. أوقِفوا الاستماع إلى هذا التسجيل الصوتي هنا. </w:t>
      </w:r>
    </w:p>
    <w:p>
      <w:pPr>
        <w:bidi/>
      </w:pPr>
      <w:r>
        <w:rPr>
          <w:rtl/>
          <w:cs/>
          <w:lang w:val="ar_AE" w:bidi="ar_AE"/>
        </w:rPr>
      </w:r>
      <w:r>
        <w:rPr>
          <w:rtl/>
          <w:cs/>
          <w:lang w:val="ar_AE" w:bidi="ar_AE"/>
        </w:rPr>
        <w:t xml:space="preserve">يستيقظ المديانيون. يشعر المديانيون بالخوف الشديد. إنَّ صوت الأبواق والجِرار عندما تنكسر وصراخ بني إسرائيل وإضاءة المصابيح، كل هذا يملأ المديانيين خوفًا. يبدأ المديانيون في الركض. يتسبب يهوه في قتل المديانيين بعضهم بعضًا بسيوفهم. سيقتل بعض المديانيين جنودًا مديانيين آخرين. </w:t>
      </w:r>
    </w:p>
    <w:p>
      <w:pPr>
        <w:bidi/>
      </w:pPr>
      <w:r>
        <w:rPr>
          <w:rtl/>
          <w:cs/>
          <w:lang w:val="ar_AE" w:bidi="ar_AE"/>
        </w:rPr>
      </w:r>
      <w:r>
        <w:rPr>
          <w:rtl/>
          <w:cs/>
          <w:lang w:val="ar_AE" w:bidi="ar_AE"/>
        </w:rPr>
        <w:t xml:space="preserve">توقّفوا هنا وانظروا كمجموعة إلى صورة سيف. أوقِفوا الاستماع إلى هذا التسجيل الصوتي هنا. </w:t>
      </w:r>
    </w:p>
    <w:p>
      <w:pPr>
        <w:bidi/>
      </w:pPr>
      <w:r>
        <w:rPr>
          <w:rtl/>
          <w:cs/>
          <w:lang w:val="ar_AE" w:bidi="ar_AE"/>
        </w:rPr>
      </w:r>
      <w:r>
        <w:rPr>
          <w:rtl/>
          <w:cs/>
          <w:lang w:val="ar_AE" w:bidi="ar_AE"/>
        </w:rPr>
        <w:t xml:space="preserve">يهرب المديانيون الآخرون ويركضون فارّين. يركض بعض هؤلاء الرجال إلى بلدة بيت شطة، التي تبعد نحو أربعة كيلومترات بعد مكان معسكر بني إسرائيل. يركض المديانيون الآخرون حتى حدود بلدة آبل مَحُولة، القريبة من نهر الأردن. يريد هؤلاء المديانيون عبور النهر للهروب من بني إسرائيل. </w:t>
      </w:r>
    </w:p>
    <w:p>
      <w:pPr>
        <w:bidi/>
      </w:pPr>
      <w:r>
        <w:rPr>
          <w:rtl/>
          <w:cs/>
          <w:lang w:val="ar_AE" w:bidi="ar_AE"/>
        </w:rPr>
      </w:r>
      <w:r>
        <w:rPr>
          <w:rtl/>
          <w:cs/>
          <w:lang w:val="ar_AE" w:bidi="ar_AE"/>
        </w:rPr>
        <w:t xml:space="preserve">توقّفوا هنا وانظروا كمجموعة إلى خريطة تُظهر عين حرود، وبَيْتِ شِطَّةَ، وآبَلِ مَحُولَةَ، ومنطقة تلال أفرايم، ونهر الأردن. أوقِفوا الاستماع إلى هذا التسجيل الصوتي هنا. </w:t>
      </w:r>
    </w:p>
    <w:p>
      <w:pPr>
        <w:bidi/>
      </w:pPr>
      <w:r>
        <w:rPr>
          <w:rtl/>
          <w:cs/>
          <w:lang w:val="ar_AE" w:bidi="ar_AE"/>
        </w:rPr>
      </w:r>
      <w:r>
        <w:rPr>
          <w:rtl/>
          <w:cs/>
          <w:lang w:val="ar_AE" w:bidi="ar_AE"/>
        </w:rPr>
        <w:t xml:space="preserve">يأمر جدعون رجال إسرائيل من أسباط نفتالي، وأشير، ومنسّى بأن يطاردوا المديانيين الذين يحاولون الهروب. من المحتمل أن يكون جدعون قد أرسل رسلًا إلى رجال هذه الأسباط ليطلبوا منهم مطاردة المديانيين. يفعل بنو إسرائيل الذين من هذه الأسباط كما يقول جدعون. </w:t>
      </w:r>
    </w:p>
    <w:p>
      <w:pPr>
        <w:bidi/>
      </w:pPr>
      <w:r>
        <w:rPr>
          <w:rtl/>
          <w:cs/>
          <w:lang w:val="ar_AE" w:bidi="ar_AE"/>
        </w:rPr>
      </w:r>
      <w:r>
        <w:rPr>
          <w:rtl/>
          <w:cs/>
          <w:lang w:val="ar_AE" w:bidi="ar_AE"/>
        </w:rPr>
        <w:t xml:space="preserve">يرسل جدعون رسُلًا إلى بني أفرايم الذين يعيشون في مرتفعات التلال. يطلب الرسل من بني أفرايم أن ينزلوا ويقاتلوا المديانيين. يطلب الرسُل أيضًا من بني أفرايم أن يذهبوا إلى أماكن عبور النهر في بيت بَارَة، التي كانت بالقرب من مكان سُكنى أفرايم، حتى يمنعوا المديانيين من الهرب عبر النهر. </w:t>
      </w:r>
    </w:p>
    <w:p>
      <w:pPr>
        <w:bidi/>
      </w:pPr>
      <w:r>
        <w:rPr>
          <w:rtl/>
          <w:cs/>
          <w:lang w:val="ar_AE" w:bidi="ar_AE"/>
        </w:rPr>
      </w:r>
      <w:r>
        <w:rPr>
          <w:rtl/>
          <w:cs/>
          <w:lang w:val="ar_AE" w:bidi="ar_AE"/>
        </w:rPr>
        <w:t xml:space="preserve">توقّفوا هنا وانظروا كمجموعة إلى خريطة تُظهر عين حرود، وبَيْتِ شِطَّةَ، وآبَلِ مَحُولَةَ، ومنطقة تلال أفرايم، ونهر الأردن. أوقِفوا الاستماع إلى هذا التسجيل الصوتي هنا. </w:t>
      </w:r>
    </w:p>
    <w:p>
      <w:pPr>
        <w:bidi/>
      </w:pPr>
      <w:r>
        <w:rPr>
          <w:rtl/>
          <w:cs/>
          <w:lang w:val="ar_AE" w:bidi="ar_AE"/>
        </w:rPr>
      </w:r>
      <w:r>
        <w:rPr>
          <w:rtl/>
          <w:cs/>
          <w:lang w:val="ar_AE" w:bidi="ar_AE"/>
        </w:rPr>
        <w:t xml:space="preserve">يوقف بنو أفرايم المديانيين حتى لا يتمكّنوا من عبور النهر. يقاتل المديانيون بني أفرايم. في المعركة، يأسر بنو أفرايم أميرًا للمديانيين يُدعى غراب. يقتل بنو أفرايم غراب بالقرب من صخرة كبيرة، ويطلق بنو إسرائيل على هذه الصخرة بعد ذلك "صخرة غراب". يأسر بنو أفرايم أيضًا أميرًا آخر من المديانيين، يُدعى ذئب، ويقتلوه عند معصرة، أو في حفرة يصنع فيها الناس الخمر. سيطلق بنو إسرائيل على المعصرة بعد ذلك "معصرة ذئب". </w:t>
      </w:r>
    </w:p>
    <w:p>
      <w:pPr>
        <w:bidi/>
      </w:pPr>
      <w:r>
        <w:rPr>
          <w:rtl/>
          <w:cs/>
          <w:lang w:val="ar_AE" w:bidi="ar_AE"/>
        </w:rPr>
      </w:r>
      <w:r>
        <w:rPr>
          <w:rtl/>
          <w:cs/>
          <w:lang w:val="ar_AE" w:bidi="ar_AE"/>
        </w:rPr>
        <w:t xml:space="preserve">توقّفوا هنا وانظروا في المجموعة إلى صورة معصرة. أوقِفوا الاستماع إلى هذا التسجيل الصوتي هنا. </w:t>
      </w:r>
    </w:p>
    <w:p>
      <w:pPr>
        <w:bidi/>
      </w:pPr>
      <w:r>
        <w:rPr>
          <w:rtl/>
          <w:cs/>
          <w:lang w:val="ar_AE" w:bidi="ar_AE"/>
        </w:rPr>
      </w:r>
      <w:r>
        <w:rPr>
          <w:rtl/>
          <w:cs/>
          <w:lang w:val="ar_AE" w:bidi="ar_AE"/>
        </w:rPr>
        <w:t xml:space="preserve">يطارد رجال أفرايم المديانيين الذين يحاولون الهروب، ثم يُحضر بنو أفرايم رأسَي غراب وذئب إلى جدعون. </w:t>
      </w:r>
    </w:p>
    <w:p>
      <w:pPr>
        <w:bidi/>
      </w:pPr>
      <w:r>
        <w:rPr>
          <w:rtl/>
          <w:cs/>
          <w:lang w:val="ar_AE" w:bidi="ar_AE"/>
        </w:rPr>
      </w:r>
      <w:r>
        <w:rPr>
          <w:rtl/>
          <w:cs/>
          <w:lang w:val="ar_AE" w:bidi="ar_AE"/>
        </w:rPr>
        <w:t>والآن ينبغي للمجموعة إعداد مخطط القصة، أو الرسم، أو استعمال أجسام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القضاة 7: 16- 25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ستة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جدعون </w:t>
      </w:r>
    </w:p>
    <w:p>
      <w:pPr>
        <w:pStyle w:val="ListBullet"/>
        <w:bidi/>
        <w:spacing w:line="240" w:lineRule="auto"/>
        <w:ind w:left="720"/>
      </w:pPr>
      <w:r>
        <w:rPr>
          <w:rtl/>
          <w:cs/>
          <w:lang w:val="ar_AE" w:bidi="ar_AE"/>
        </w:rPr>
      </w:r>
      <w:r>
        <w:rPr>
          <w:rtl/>
          <w:cs/>
          <w:lang w:val="ar_AE" w:bidi="ar_AE"/>
        </w:rPr>
        <w:t>فورة خادم جدعون</w:t>
      </w:r>
    </w:p>
    <w:p>
      <w:pPr>
        <w:pStyle w:val="ListBullet"/>
        <w:bidi/>
        <w:spacing w:line="240" w:lineRule="auto"/>
        <w:ind w:left="720"/>
      </w:pPr>
      <w:r>
        <w:rPr>
          <w:rtl/>
          <w:cs/>
          <w:lang w:val="ar_AE" w:bidi="ar_AE"/>
        </w:rPr>
      </w:r>
      <w:r>
        <w:rPr>
          <w:rtl/>
          <w:cs/>
          <w:lang w:val="ar_AE" w:bidi="ar_AE"/>
        </w:rPr>
        <w:t>الثلاثمئة رجل من بني إسرائيل</w:t>
      </w:r>
    </w:p>
    <w:p>
      <w:pPr>
        <w:pStyle w:val="ListBullet"/>
        <w:bidi/>
        <w:spacing w:line="240" w:lineRule="auto"/>
        <w:ind w:left="720"/>
      </w:pPr>
      <w:r>
        <w:rPr>
          <w:rtl/>
          <w:cs/>
          <w:lang w:val="ar_AE" w:bidi="ar_AE"/>
        </w:rPr>
      </w:r>
      <w:r>
        <w:rPr>
          <w:rtl/>
          <w:cs/>
          <w:lang w:val="ar_AE" w:bidi="ar_AE"/>
        </w:rPr>
        <w:t xml:space="preserve">المديانيون في المعسكر </w:t>
      </w:r>
    </w:p>
    <w:p>
      <w:pPr>
        <w:pStyle w:val="ListBullet"/>
        <w:bidi/>
        <w:spacing w:line="240" w:lineRule="auto"/>
        <w:ind w:left="720"/>
      </w:pPr>
      <w:r>
        <w:rPr>
          <w:rtl/>
          <w:cs/>
          <w:lang w:val="ar_AE" w:bidi="ar_AE"/>
        </w:rPr>
      </w:r>
      <w:r>
        <w:rPr>
          <w:rtl/>
          <w:cs/>
          <w:lang w:val="ar_AE" w:bidi="ar_AE"/>
        </w:rPr>
        <w:t>بنو إسرائيل من أسباط أشير، ونفتالي، ومنسى</w:t>
      </w:r>
    </w:p>
    <w:p>
      <w:pPr>
        <w:pStyle w:val="ListBullet"/>
        <w:bidi/>
        <w:spacing w:line="240" w:lineRule="auto"/>
        <w:ind w:left="720"/>
      </w:pPr>
      <w:r>
        <w:rPr>
          <w:rtl/>
          <w:cs/>
          <w:lang w:val="ar_AE" w:bidi="ar_AE"/>
        </w:rPr>
      </w:r>
      <w:r>
        <w:rPr>
          <w:rtl/>
          <w:cs/>
          <w:lang w:val="ar_AE" w:bidi="ar_AE"/>
        </w:rPr>
        <w:t xml:space="preserve">رسُل جدعون </w:t>
      </w:r>
    </w:p>
    <w:p>
      <w:pPr>
        <w:pStyle w:val="ListBullet"/>
        <w:bidi/>
        <w:spacing w:line="240" w:lineRule="auto"/>
        <w:ind w:left="720"/>
      </w:pPr>
      <w:r>
        <w:rPr>
          <w:rtl/>
          <w:cs/>
          <w:lang w:val="ar_AE" w:bidi="ar_AE"/>
        </w:rPr>
      </w:r>
      <w:r>
        <w:rPr>
          <w:rtl/>
          <w:cs/>
          <w:lang w:val="ar_AE" w:bidi="ar_AE"/>
        </w:rPr>
        <w:t>بنو إسرائيل من أفرايم</w:t>
      </w:r>
    </w:p>
    <w:p>
      <w:pPr>
        <w:pStyle w:val="ListBullet"/>
        <w:bidi/>
        <w:spacing w:line="240" w:lineRule="auto"/>
        <w:ind w:left="720"/>
      </w:pPr>
      <w:r>
        <w:rPr>
          <w:rtl/>
          <w:cs/>
          <w:lang w:val="ar_AE" w:bidi="ar_AE"/>
        </w:rPr>
      </w:r>
      <w:r>
        <w:rPr>
          <w:rtl/>
          <w:cs/>
          <w:lang w:val="ar_AE" w:bidi="ar_AE"/>
        </w:rPr>
        <w:t xml:space="preserve">غراب، أمير المديانيين </w:t>
      </w:r>
    </w:p>
    <w:p>
      <w:pPr>
        <w:pStyle w:val="ListBullet"/>
        <w:bidi/>
        <w:spacing w:line="240" w:lineRule="auto"/>
        <w:ind w:left="720"/>
      </w:pPr>
      <w:r>
        <w:rPr>
          <w:rtl/>
          <w:cs/>
          <w:lang w:val="ar_AE" w:bidi="ar_AE"/>
        </w:rPr>
      </w:r>
      <w:r>
        <w:rPr>
          <w:rtl/>
          <w:cs/>
          <w:lang w:val="ar_AE" w:bidi="ar_AE"/>
        </w:rPr>
        <w:t xml:space="preserve">وذئب، أمير آخر من المديانيين.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الذين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ثم يصعد جدعون وفورة إلى معسكر بني إسرائيل، حيث كان رجال إسرائيل نائمين. يوقظ جدعون الرجال ويقول إن يهوه قد سلّم المديانيين إلى يد بني إسرائيل. يُقسِّم جدعون الرجال إلى ثلاث مجموعات، ويعطي كل رجل بوق قرن كبش، وجَرّة طينية. لكل جَرّة طينية مصباحٌ في داخلها.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واحد من بني إسرائيل: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جدعون من الرجال أن يفعلوا ما سيفعله عندما يصلوا إلى حافة معسكر المديانيين. عندما ينفخ جدعون في البوق، ينبغي على جميع رجال إسرائيل الآخرين أن ينفخوا في أبواقهم أيضًا، ويصيحوا: "للرب ولجدعون".</w:t>
      </w:r>
    </w:p>
    <w:p>
      <w:pPr>
        <w:bidi/>
      </w:pPr>
      <w:r>
        <w:rPr>
          <w:rtl/>
          <w:cs/>
          <w:lang w:val="ar_AE" w:bidi="ar_AE"/>
        </w:rPr>
      </w:r>
      <w:r>
        <w:rPr>
          <w:rtl/>
          <w:cs/>
          <w:lang w:val="ar_AE" w:bidi="ar_AE"/>
        </w:rPr>
        <w:t xml:space="preserve">يحيط جدعون وبقية بني إسرائيل بمعسكر المديانيين في تلك الليلة ذاتها. ينفخ جدعون مع واحدة من المجموعات الثلاث التي تتألف من مئة رجُل من بني إسرائيل ويحطمون جِرارهم. ثم يفعل جميع رجال إسرائيل الآخرين الشيء ذاته، في جميع جوانب معسكر المديانيين. ثم يمسك رجال إسرائيل أيضًا مصابيحهم ويصرخون جميعًا: "سَيْفٌ لِلرَّبِّ وَلِجِدْعُونَ!" </w:t>
      </w:r>
    </w:p>
    <w:p>
      <w:pPr>
        <w:bidi/>
      </w:pPr>
      <w:r>
        <w:rPr>
          <w:rtl/>
          <w:cs/>
          <w:lang w:val="ar_AE" w:bidi="ar_AE"/>
        </w:rPr>
      </w:r>
      <w:r>
        <w:rPr>
          <w:rtl/>
          <w:cs/>
          <w:lang w:val="ar_AE" w:bidi="ar_AE"/>
        </w:rPr>
        <w:t xml:space="preserve">توقظ كل هذه الأصوات المديانيين. يخاف المديانيون خوفًا شديدًا عندما يستيقظون. يندهش المديانيون ويبدأون في الركض.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واحد من الشخصيات التي تؤدي دور المديانيين في المعسكر: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بينما يركض المديانيون مذعورين، يتسبب يهوه في قتل بعض المديانيين لآخرين من جيشهم بسيوفهم. يهرب بعض المديانيين من المعسكر ويركضون بعيدًا. يطلب رسُل جدعون من رجال إسرائيل من أسباط نفتالي، وأشير، ومنسّى أن يطاردوا هؤلاء المديانيين. يطارد رجال إسرائيل من هذه الأسباط المديانيين حتى يتمكنوا من محاربتهم.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جدعون: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يحاول بعض المديانيين عبور نهر الأردن للهروب من بني إسرائيل. يرسل جدعون رسلًا إلى تلال أفرايم. يطلب الرسل من رجال أفرايم أن ينزلوا من التلال ليقاتلوا المديانيين ويوقفوهم حتى لا يتمكنوا من الهروب عبر النهر. </w:t>
      </w:r>
    </w:p>
    <w:p>
      <w:pPr>
        <w:bidi/>
      </w:pPr>
      <w:r>
        <w:rPr>
          <w:rtl/>
          <w:cs/>
          <w:lang w:val="ar_AE" w:bidi="ar_AE"/>
        </w:rPr>
      </w:r>
      <w:r>
        <w:rPr>
          <w:rtl/>
          <w:cs/>
          <w:lang w:val="ar_AE" w:bidi="ar_AE"/>
        </w:rPr>
        <w:t xml:space="preserve">يفعل رجال أفرايم ما قاله رسل جدعون. يوقف رجال أفرايم المديانيين حتى لا يتمكنوا من عبور النهر، ويقاتلونهم. يأسر رجال أفرايم أميرَين من المديانيين، هما غراب وذئب. ثم يقتل رجال أفرايم غراب وذئب.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واحد من بني أفرايم: "بماذا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بعد ذلك يقطع رجال أفرايم رأسَي غراب وذئب ويحضروهما إلى جدعون.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القضاة 7: 16- 25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يعود جدعون وفورة إلى معسكرهما. يطلب جدعون من بني إسرائيل الآخرين أن يستيقظوا، لأن يهوه قد سلّم جيش المديانيين </w:t>
      </w:r>
      <w:r>
        <w:rPr>
          <w:b/>
          <w:rtl/>
          <w:cs/>
          <w:lang w:val="ar_AE" w:bidi="ar_AE"/>
        </w:rPr>
        <w:t>إلى أيديهم</w:t>
      </w:r>
      <w:r>
        <w:rPr>
          <w:rtl/>
          <w:cs/>
          <w:lang w:val="ar_AE" w:bidi="ar_AE"/>
        </w:rPr>
        <w:t xml:space="preserve">. هذا يعني أن يهوه سيمنح بني إسرائيل الانتصار على المديانيين. استخدموا العبارات ذاتها التي استخدمتموها في المقاطع السابقة لترجمة "في أيديهم". يعطي جدعون كل رجُل </w:t>
      </w:r>
      <w:r>
        <w:rPr>
          <w:b/>
          <w:rtl/>
          <w:cs/>
          <w:lang w:val="ar_AE" w:bidi="ar_AE"/>
        </w:rPr>
        <w:t>بوق</w:t>
      </w:r>
      <w:r>
        <w:rPr>
          <w:rtl/>
          <w:cs/>
          <w:lang w:val="ar_AE" w:bidi="ar_AE"/>
        </w:rPr>
        <w:t xml:space="preserve"> قرن كبش، وجرّة طينية مع مصباح في داخلها. </w:t>
      </w:r>
    </w:p>
    <w:p>
      <w:pPr>
        <w:bidi/>
      </w:pPr>
      <w:r>
        <w:rPr>
          <w:rtl/>
          <w:cs/>
          <w:lang w:val="ar_AE" w:bidi="ar_AE"/>
        </w:rPr>
      </w:r>
      <w:r>
        <w:rPr>
          <w:rtl/>
          <w:cs/>
          <w:lang w:val="ar_AE" w:bidi="ar_AE"/>
        </w:rPr>
        <w:t xml:space="preserve">توقَّفوا هنا وانظروا كمجموعة إلى صورة جرَّة طينية قديمة وصورة بوق مصنوع من قرن كبش، وصورة مصباح. استخدموا الكلمة ذاتها لتَرْجَمَة "بوق" كما استخدمتموها من قبل. أوقِفوا الاستماع إلى هذا التسجيل الصوتي هنا. </w:t>
      </w:r>
    </w:p>
    <w:p>
      <w:pPr>
        <w:bidi/>
      </w:pPr>
      <w:r>
        <w:rPr>
          <w:rtl/>
          <w:cs/>
          <w:lang w:val="ar_AE" w:bidi="ar_AE"/>
        </w:rPr>
      </w:r>
      <w:r>
        <w:rPr>
          <w:rtl/>
          <w:cs/>
          <w:lang w:val="ar_AE" w:bidi="ar_AE"/>
        </w:rPr>
        <w:t>يطلب جدعون من رجال إسرائيل أن يفعلوا كما يفعل هو. عندما ينفخ جدعون في البوق، ينبغي على جميع رجال إسرائيل الآخرين أن ينفخوا في أبواقهم أيضًا، ويصيحوا: "</w:t>
      </w:r>
      <w:r>
        <w:rPr>
          <w:b/>
          <w:rtl/>
          <w:cs/>
          <w:lang w:val="ar_AE" w:bidi="ar_AE"/>
        </w:rPr>
        <w:t>ليهوه</w:t>
      </w:r>
      <w:r>
        <w:rPr>
          <w:rtl/>
          <w:cs/>
          <w:lang w:val="ar_AE" w:bidi="ar_AE"/>
        </w:rPr>
        <w:t xml:space="preserve"> وَلِجِدْعُونَ!" عندما يحيط جدعون ورجال إسرائيل بمعسكر المديانيين، ينفخ بنو إسرائيل في أبواقهم ويحطمون جِرارهم. ثم يصرخون جميعًا: "</w:t>
      </w:r>
      <w:r>
        <w:rPr>
          <w:b/>
          <w:rtl/>
          <w:cs/>
          <w:lang w:val="ar_AE" w:bidi="ar_AE"/>
        </w:rPr>
        <w:t>سَيْفٌ</w:t>
      </w:r>
      <w:r>
        <w:rPr>
          <w:rtl/>
          <w:cs/>
          <w:lang w:val="ar_AE" w:bidi="ar_AE"/>
        </w:rPr>
        <w:t xml:space="preserve"> لِلرَّبِّ وَلِجِدْعُونَ!" تعني الكلمة "سيف" هنا المعركة التي يقاتلها بنو إسرائيل. يعني رجال إسرائيل: "نقاتل في هذه المعركة من أجل يهوه ومن أجل جدعون!" استخدموا الكلمة ذاتها التي استخدمتموها في المقاطع السابقة للإشارة إلى يهوه، وتذكَّروا أن اسم يهوه موجود في "قاموس الكلمات الرئيسية".</w:t>
      </w:r>
    </w:p>
    <w:p>
      <w:pPr>
        <w:bidi/>
      </w:pPr>
      <w:r>
        <w:rPr>
          <w:rtl/>
          <w:cs/>
          <w:lang w:val="ar_AE" w:bidi="ar_AE"/>
        </w:rPr>
      </w:r>
      <w:r>
        <w:rPr>
          <w:rtl/>
          <w:cs/>
          <w:lang w:val="ar_AE" w:bidi="ar_AE"/>
        </w:rPr>
        <w:t xml:space="preserve">توقّفوا هنا وانظروا كمجموعة إلى صورة سيف. استخدموا الكلمة ذاتها لتَرْجَمَة "سيف" كما استخدمتموها من قبل. أوقِفوا الاستماع إلى هذا التسجيل الصوتي هنا. </w:t>
      </w:r>
    </w:p>
    <w:p>
      <w:pPr>
        <w:bidi/>
      </w:pPr>
      <w:r>
        <w:rPr>
          <w:rtl/>
          <w:cs/>
          <w:lang w:val="ar_AE" w:bidi="ar_AE"/>
        </w:rPr>
      </w:r>
      <w:r>
        <w:rPr>
          <w:rtl/>
          <w:cs/>
          <w:lang w:val="ar_AE" w:bidi="ar_AE"/>
        </w:rPr>
        <w:t xml:space="preserve">يرسل جدعون رسُلًا إلى بني أفرايم. كان بنو أفرايم سِبطًا آخر من أسباط إسرائيل الاثني عشر. يطلب الرسل من بني أفرايم أن يسيطروا على المياه في بَيْتِ بَارَةَ. كانت هذه المياه ضحلة تُمكِّن الشخص من عبور نهر الأردن. والتحكُّم في المياه يعني عدم السماح لأحد بأن يعبر النهر عند بَيْتِ بَارَةَ. لا يريد جدعون أن يهرب المديانيين عبر النهر. </w:t>
      </w:r>
    </w:p>
    <w:p>
      <w:pPr>
        <w:bidi/>
      </w:pPr>
      <w:r>
        <w:rPr>
          <w:rtl/>
          <w:cs/>
          <w:lang w:val="ar_AE" w:bidi="ar_AE"/>
        </w:rPr>
      </w:r>
      <w:r>
        <w:rPr>
          <w:rtl/>
          <w:cs/>
          <w:lang w:val="ar_AE" w:bidi="ar_AE"/>
        </w:rPr>
        <w:t xml:space="preserve">يفعل بنو أفرايم ما أوصى به جدعون. يأسر بنو أفرايم أيضًا </w:t>
      </w:r>
      <w:r>
        <w:rPr>
          <w:b/>
          <w:rtl/>
          <w:cs/>
          <w:lang w:val="ar_AE" w:bidi="ar_AE"/>
        </w:rPr>
        <w:t>أميرَين</w:t>
      </w:r>
      <w:r>
        <w:rPr>
          <w:rtl/>
          <w:cs/>
          <w:lang w:val="ar_AE" w:bidi="ar_AE"/>
        </w:rPr>
        <w:t xml:space="preserve"> من المديانيين، أو قائدَين اسمهما غراب وذئب. يستخدم الناس كثيرًا كلمتَي "أمير" أو "حاكم" للإشارة إلى الذين يحكمون ويمتلكون سُلطانًا، لكنهم ليسوا الملك أو </w:t>
      </w:r>
      <w:r>
        <w:rPr>
          <w:b/>
          <w:rtl/>
          <w:cs/>
          <w:lang w:val="ar_AE" w:bidi="ar_AE"/>
        </w:rPr>
        <w:t>الحاكم</w:t>
      </w:r>
      <w:r>
        <w:rPr>
          <w:rtl/>
          <w:cs/>
          <w:lang w:val="ar_AE" w:bidi="ar_AE"/>
        </w:rPr>
        <w:t xml:space="preserve"> الأعلى في الأرض. استخدموا الكلمة أو العبارة ذاتها التي استخدمتموها في المقاطع السابقة لترجمة "أمراء أو حُكَّام"، ولا سيما في الترنيمة التي رنّمتها دبورة في الأصحاح الخامس من القضاة. </w:t>
      </w:r>
    </w:p>
    <w:p>
      <w:pPr>
        <w:bidi/>
      </w:pPr>
      <w:r>
        <w:rPr>
          <w:rtl/>
          <w:cs/>
          <w:lang w:val="ar_AE" w:bidi="ar_AE"/>
        </w:rPr>
      </w:r>
      <w:r>
        <w:rPr>
          <w:rtl/>
          <w:cs/>
          <w:lang w:val="ar_AE" w:bidi="ar_AE"/>
        </w:rPr>
        <w:t xml:space="preserve">توقَّفوا هنا وتذكّروا كمجموعة الكلمة أو العبارة التي استخدمتموها في المقاطع السابقة لكلمة "أمير" أو "حاكم"، واستخدموا الكلمة ذاتها هنا. أوقِفوا الاستماع إلى هذا التسجيل الصوتي هنا. </w:t>
      </w:r>
    </w:p>
    <w:p>
      <w:pPr>
        <w:bidi/>
      </w:pPr>
      <w:r>
        <w:rPr>
          <w:rtl/>
          <w:cs/>
          <w:lang w:val="ar_AE" w:bidi="ar_AE"/>
        </w:rPr>
      </w:r>
      <w:r>
        <w:rPr>
          <w:rtl/>
          <w:cs/>
          <w:lang w:val="ar_AE" w:bidi="ar_AE"/>
        </w:rPr>
        <w:t xml:space="preserve">يقتل بنو أفرايم غراب بصخرة كبيرة. يطلق بنو إسرائيل على هذه المدينة لاحقًا "صخرة غراب"، لأن بني أفرايم قتلوا غراب في ذلك المكان. يقتل بنو أفرايم ذئب في </w:t>
      </w:r>
      <w:r>
        <w:rPr>
          <w:b/>
          <w:rtl/>
          <w:cs/>
          <w:lang w:val="ar_AE" w:bidi="ar_AE"/>
        </w:rPr>
        <w:t>معصرة</w:t>
      </w:r>
      <w:r>
        <w:rPr>
          <w:rtl/>
          <w:cs/>
          <w:lang w:val="ar_AE" w:bidi="ar_AE"/>
        </w:rPr>
        <w:t xml:space="preserve">، ويطلق بنو إسرائيل عليها لاحقًا "معصرة ذئب"، لأنهم قتلوه هناك. استخدموا الكلمة ذاتها التي استخدمتموها من قبل لترجمة "معصرة". انظروا مصطلح معصرة في "قاموس الكلمات الرئيسية" لمزيد من المعلومات. </w:t>
      </w:r>
    </w:p>
    <w:p>
      <w:pPr>
        <w:bidi/>
      </w:pPr>
      <w:r>
        <w:rPr>
          <w:rtl/>
          <w:cs/>
          <w:lang w:val="ar_AE" w:bidi="ar_AE"/>
        </w:rPr>
      </w:r>
      <w:r>
        <w:rPr>
          <w:rtl/>
          <w:cs/>
          <w:lang w:val="ar_AE" w:bidi="ar_AE"/>
        </w:rPr>
        <w:t xml:space="preserve">توقّفوا هنا وانظروا كمجموعة إلى صورة معصرة. أوقِفوا الاستماع إلى هذا التسجيل الصوتي هنا.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8: 1- 3 واحفظوا هذا المقطع في قلوبكم. </w:t>
      </w:r>
    </w:p>
    <w:p>
      <w:pPr>
        <w:bidi/>
      </w:pPr>
      <w:r>
        <w:rPr>
          <w:rtl/>
          <w:cs/>
          <w:lang w:val="ar_AE" w:bidi="ar_AE"/>
        </w:rPr>
      </w:r>
      <w:r>
        <w:rPr>
          <w:rtl/>
          <w:cs/>
          <w:lang w:val="ar_AE" w:bidi="ar_AE"/>
        </w:rPr>
        <w:t xml:space="preserve">استمعوا إلى نسخة صوتية من سِفر القضاة 8: 1- 3 ثلاث مرات، بثلاث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لسِفر القضاة 8: 1- 3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المقطع السابق، هاجم جدعون وثلاثمائة رجُل من بني إسرائيل معسكر المديانيين. اضطهد المديانيون بني إسرائيل مدة سبع سنوات. كان المديانيون قد استولوا على أو دمّروا طعامهم وحيواناتهم. لكن يهوه أعطى جدعون والثلاثمائة من بني إسرائيل الانتصار على المديانيين. بعد أن هاجم جدعون والثلاثمائة من رجال إسرائيل، هرب بعض المديانيين. يحاول المديانيون عبور نهر الأردن للهروب من بني إسرائيل. يستدعي جدعون رجال إسرائيل الذين أرسلهم إلى بيوتهم في مقطع سابق، ويطلب منهم مطاردة المديانيين. </w:t>
      </w:r>
    </w:p>
    <w:p>
      <w:pPr>
        <w:bidi/>
      </w:pPr>
      <w:r>
        <w:rPr>
          <w:rtl/>
          <w:cs/>
          <w:lang w:val="ar_AE" w:bidi="ar_AE"/>
        </w:rPr>
      </w:r>
      <w:r>
        <w:rPr>
          <w:rtl/>
          <w:cs/>
          <w:lang w:val="ar_AE" w:bidi="ar_AE"/>
        </w:rPr>
        <w:t xml:space="preserve">توقَّفوا هنا وانظروا معًا إلى صورة نهر الأردن. أوقِفوا الاستماع إلى هذا التسجيل الصوتي هنا. </w:t>
      </w:r>
    </w:p>
    <w:p>
      <w:pPr>
        <w:bidi/>
      </w:pPr>
      <w:r>
        <w:rPr>
          <w:rtl/>
          <w:cs/>
          <w:lang w:val="ar_AE" w:bidi="ar_AE"/>
        </w:rPr>
      </w:r>
      <w:r>
        <w:rPr>
          <w:rtl/>
          <w:cs/>
          <w:lang w:val="ar_AE" w:bidi="ar_AE"/>
        </w:rPr>
        <w:t xml:space="preserve">لكن جدعون أرسل بني أفرايم، أي بني إسرائيل من سبط أفرايم، لمهاجمة المديانيين. أوقف بنو أفرايم المديانيين حتى لا يتمكنوا من عبور النهر والهروب. يأسر بنو أفرايم أيضًا من المديانيين قائدَين مُهمَّين يتَّصفان بالقوة ويقتلوهما، وهما غراب وذئب. </w:t>
      </w:r>
    </w:p>
    <w:p>
      <w:pPr>
        <w:bidi/>
      </w:pPr>
      <w:r>
        <w:rPr>
          <w:rtl/>
          <w:cs/>
          <w:lang w:val="ar_AE" w:bidi="ar_AE"/>
        </w:rPr>
      </w:r>
      <w:r>
        <w:rPr>
          <w:rtl/>
          <w:cs/>
          <w:lang w:val="ar_AE" w:bidi="ar_AE"/>
        </w:rPr>
        <w:t xml:space="preserve">مع بداية هذا المقطع، يأتي رجال سبط أفرايم إلى جدعون. يتّهم هؤلاء الرجال جدعون غاضبين. يسأل بنو أفرايم جدعون لماذا لم يدعُهم للقتال في المعركة ضد المديانيين. يشير بنو أفرايم هنا إلى المعركة الأولى ضد المديانيين، عندما هاجم جدعون والثلاثمائة من رجال إسرائيل معسكر المديانيين. لم يكُن بنو أفرايم في تلك المعركة الأولى، مع أن جدعون استدعى لاحقًا بني أفرايم طلبًا للمساعدة في إيقاف المديانيين حتى لا يتمكّنوا من الهروب. يُلمِّح بنو أفرايم إلى أن جدعون لم يعاملهم معاملة عادلة، لأنه لم يطلب منهم القتال في المعركة الأولى. </w:t>
      </w:r>
    </w:p>
    <w:p>
      <w:pPr>
        <w:bidi/>
      </w:pPr>
      <w:r>
        <w:rPr>
          <w:rtl/>
          <w:cs/>
          <w:lang w:val="ar_AE" w:bidi="ar_AE"/>
        </w:rPr>
      </w:r>
      <w:r>
        <w:rPr>
          <w:rtl/>
          <w:cs/>
          <w:lang w:val="ar_AE" w:bidi="ar_AE"/>
        </w:rPr>
        <w:t xml:space="preserve">توقّفوا هنا وناقشوا هذا السؤال كمجموعة: احكوا عن وقت لم يتفق فيه سِبطان اتّفاقًا جيدًا بل كان كل منهما يغار من الآخر في كثير من الأحيان. ما أنواع الأشياء التي حاول هذان السبطان أن يفعلاها لتُظهر أنها السبط الأفضل؟ ما أنواع الأفعال التي يتّهمون بها بعضهم بعضًا؟ أوقِفوا الاستماع إلى هذا التسجيل الصوتي هنا. </w:t>
      </w:r>
    </w:p>
    <w:p>
      <w:pPr>
        <w:bidi/>
      </w:pPr>
      <w:r>
        <w:rPr>
          <w:rtl/>
          <w:cs/>
          <w:lang w:val="ar_AE" w:bidi="ar_AE"/>
        </w:rPr>
      </w:r>
      <w:r>
        <w:rPr>
          <w:rtl/>
          <w:cs/>
          <w:lang w:val="ar_AE" w:bidi="ar_AE"/>
        </w:rPr>
        <w:t xml:space="preserve">لا يذكر المقطع بالتحديد سبب غضب بني أفرايم. من المحتمل أن بني أفرايم حسدوا جدعون وبني إسرائيل الآخرين، لأنهم ظنوا أنهم فعلوا شيئًا أكبر وأكثر أهمية مما فعلوه هُم أنفسهم. أو ربما شعر بنو أفرايم بالقلق من أنَّ بني إسرائيل الآخرين لن يسمحوا لهم بامتلاك أي جزء من الأرض التي سيطر عليها المديانيون، لأنهم لم يشاركوا في المعركة الأولى. لكن مهما كان السبب، كان بنو أفرايم غاضبين للغاية لأن جدعون لم يُشركهم في تلك المعركة الأولى. </w:t>
      </w:r>
    </w:p>
    <w:p>
      <w:pPr>
        <w:bidi/>
      </w:pPr>
      <w:r>
        <w:rPr>
          <w:rtl/>
          <w:cs/>
          <w:lang w:val="ar_AE" w:bidi="ar_AE"/>
        </w:rPr>
      </w:r>
      <w:r>
        <w:rPr>
          <w:rtl/>
          <w:cs/>
          <w:lang w:val="ar_AE" w:bidi="ar_AE"/>
        </w:rPr>
        <w:t xml:space="preserve">يجيب جدعون عندما يسأله رجال أفرايم: "مَاذَا فَعَلْتُ الآنَ نَظِيرَكُمْ؟ يستخدم جدعون هذا السؤال ليُكرم رجال أفرايم. يعني جدعون: "لقد فعلتُ القليل جدًا مُقارنةً بما فعلتم!" </w:t>
      </w:r>
    </w:p>
    <w:p>
      <w:pPr>
        <w:bidi/>
      </w:pPr>
      <w:r>
        <w:rPr>
          <w:rtl/>
          <w:cs/>
          <w:lang w:val="ar_AE" w:bidi="ar_AE"/>
        </w:rPr>
      </w:r>
      <w:r>
        <w:rPr>
          <w:rtl/>
          <w:cs/>
          <w:lang w:val="ar_AE" w:bidi="ar_AE"/>
        </w:rPr>
        <w:t xml:space="preserve">توقّفوا هنا وناقشوا هذا السؤال كمجموعة: احكوا قصة عن وقت ساعد فيه قائد حكيم في إيقاف مناقشة غاضبة بين مجموعتَين من الناس. كيف فعل القائد الحكيم ذلك؟ أوقِفوا الاستماع إلى هذا التسجيل الصوتي هنا. </w:t>
      </w:r>
    </w:p>
    <w:p>
      <w:pPr>
        <w:bidi/>
      </w:pPr>
      <w:r>
        <w:rPr>
          <w:rtl/>
          <w:cs/>
          <w:lang w:val="ar_AE" w:bidi="ar_AE"/>
        </w:rPr>
      </w:r>
      <w:r>
        <w:rPr>
          <w:rtl/>
          <w:cs/>
          <w:lang w:val="ar_AE" w:bidi="ar_AE"/>
        </w:rPr>
        <w:t xml:space="preserve">يطرح جدعون على بني أفرايم سؤالًا آخر. يسأل جدعون: "أَلَيْسَ خُصَاصَةُ أَفْرَايِمَ خَيْرًا مِنْ قِطَافِ أَبِيعَزَرَ؟" كان العنب ثمرًا مهمًا للغاية في العالَم القديم. كان الناس يستخدمون العنب لصُنع مشروب يُدعى الخمر. تشير عبارة "قِطاف (حصاد العنب)" إلى الوقت من السنة الذي كان يمكن لبني إسرائيل فيه جمع العنب واستخدامه. يشير تعبير "خُصاصة" الى الكمية الصغيرة من العنب المتبقية بعد الحصاد. "أبيعزر" اسم جَد جدعون، لذلك يستخدم جدعون هذا الاسم هنا ليقصد به عائلته بأكملها. يعني جدعون: "حتى الكمية الصغيرة من العنب المتبقية من أفرايم أكبر من حصاد العنب كله لعائلتي!" يستخدم جدعون هذا ليصف هزيمة المديانيين كحصاد العنب. يقصد جدعون أن ما فعله بنو أفرايم في نهاية المعركة كان أكثر أهمية مما فعله جدعون في بداية المعركة. </w:t>
      </w:r>
    </w:p>
    <w:p>
      <w:pPr>
        <w:bidi/>
      </w:pPr>
      <w:r>
        <w:rPr>
          <w:rtl/>
          <w:cs/>
          <w:lang w:val="ar_AE" w:bidi="ar_AE"/>
        </w:rPr>
      </w:r>
      <w:r>
        <w:rPr>
          <w:rtl/>
          <w:cs/>
          <w:lang w:val="ar_AE" w:bidi="ar_AE"/>
        </w:rPr>
        <w:t xml:space="preserve">توقَّفوا هنا وانظروا كمجموعة إلى صورة عنب على الكرمة وصورة لعنب قد حصده الناس فعلًا ووضعوه في سُلَّة. أوقِفوا الاستماع إلى هذا التسجيل الصوتي هنا. </w:t>
      </w:r>
    </w:p>
    <w:p>
      <w:pPr>
        <w:bidi/>
      </w:pPr>
      <w:r>
        <w:rPr>
          <w:rtl/>
          <w:cs/>
          <w:lang w:val="ar_AE" w:bidi="ar_AE"/>
        </w:rPr>
      </w:r>
      <w:r>
        <w:rPr>
          <w:rtl/>
          <w:cs/>
          <w:lang w:val="ar_AE" w:bidi="ar_AE"/>
        </w:rPr>
        <w:t xml:space="preserve">ثم يُذكّر جدعون بني أفرايم بأن الله سلّم أميرَي المديانيين غراب وذئب إلى أيديهم، مما يعني أن الله أعطاهم الانتصار على أمراء المديانيين. يسأل جدعون بني أفرايم: "ماذا أنجزت بالمقارنة بما أنجزتم أنتم؟" هذا السؤال يعني "ما فعلتم أعظم وأهم مما فعلته!" </w:t>
      </w:r>
    </w:p>
    <w:p>
      <w:pPr>
        <w:bidi/>
      </w:pPr>
      <w:r>
        <w:rPr>
          <w:rtl/>
          <w:cs/>
          <w:lang w:val="ar_AE" w:bidi="ar_AE"/>
        </w:rPr>
      </w:r>
      <w:r>
        <w:rPr>
          <w:rtl/>
          <w:cs/>
          <w:lang w:val="ar_AE" w:bidi="ar_AE"/>
        </w:rPr>
        <w:t xml:space="preserve">يذكر جدعون هذه الأمور ليُكرم بني أفرايم. كان بنو أفرايم غاضبين لأنهم لم يكونوا جزءًا من المعركة الأولى ضد المديانيين. يريد جدعون أن يُذكّر بني أفرايم بأن ما فعلوه كان مهمًا للغاية. يتأكد جدعون من جعله انتصاره يبدو أقل أهمية من انتصار بني أفرايم. </w:t>
      </w:r>
    </w:p>
    <w:p>
      <w:pPr>
        <w:bidi/>
      </w:pPr>
      <w:r>
        <w:rPr>
          <w:rtl/>
          <w:cs/>
          <w:lang w:val="ar_AE" w:bidi="ar_AE"/>
        </w:rPr>
      </w:r>
      <w:r>
        <w:rPr>
          <w:rtl/>
          <w:cs/>
          <w:lang w:val="ar_AE" w:bidi="ar_AE"/>
        </w:rPr>
        <w:t xml:space="preserve">توقَّفوا هنا وناقشوا هذا السؤال كمجموعة: احكوا قصة عن وقت قلتم فيه شيئًا لتجعلوا الناس يشعرون بالتحسن بعدما شعروا بالأذى أو الغضب أو الانزعاج. ماذا فعلتم؟ أوقِفوا الاستماع إلى هذا التسجيل الصوتي هنا. </w:t>
      </w:r>
    </w:p>
    <w:p>
      <w:pPr>
        <w:bidi/>
      </w:pPr>
      <w:r>
        <w:rPr>
          <w:rtl/>
          <w:cs/>
          <w:lang w:val="ar_AE" w:bidi="ar_AE"/>
        </w:rPr>
      </w:r>
      <w:r>
        <w:rPr>
          <w:rtl/>
          <w:cs/>
          <w:lang w:val="ar_AE" w:bidi="ar_AE"/>
        </w:rPr>
        <w:t xml:space="preserve">تُهدئ كلمات جدعون بني أفرايم. لم يعُد بنو أفرايم يشعرون بالغضب من جدعون بعدما يتحدث إليهم. </w:t>
      </w:r>
    </w:p>
    <w:p>
      <w:pPr>
        <w:bidi/>
      </w:pPr>
      <w:r>
        <w:rPr>
          <w:rtl/>
          <w:cs/>
          <w:lang w:val="ar_AE" w:bidi="ar_AE"/>
        </w:rPr>
      </w:r>
      <w:r>
        <w:rPr>
          <w:rtl/>
          <w:cs/>
          <w:lang w:val="ar_AE" w:bidi="ar_AE"/>
        </w:rPr>
        <w:t xml:space="preserve">توقّفوا هنا وناقشوا هذا السؤال كمجموعة: احكوا قصة عن وقت هدّأتْ فيه كلمات شخصًا غاضبًا.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لسِفر القضاة 8: 1- 3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يتّهم بنو أفرايم جدعون بغضب بأنه لم يُشركهم في الجزء الأول من المعركة. </w:t>
      </w:r>
    </w:p>
    <w:p>
      <w:pPr>
        <w:bidi/>
      </w:pPr>
      <w:r>
        <w:rPr>
          <w:rtl/>
          <w:cs/>
          <w:lang w:val="ar_AE" w:bidi="ar_AE"/>
        </w:rPr>
      </w:r>
      <w:r>
        <w:rPr>
          <w:b/>
          <w:rtl/>
          <w:cs/>
          <w:lang w:val="ar_AE" w:bidi="ar_AE"/>
        </w:rPr>
        <w:t>في المشهد الثاني:</w:t>
      </w:r>
      <w:r>
        <w:rPr>
          <w:rtl/>
          <w:cs/>
          <w:lang w:val="ar_AE" w:bidi="ar_AE"/>
        </w:rPr>
        <w:t xml:space="preserve"> يُذكّر جدعون بني أفرايم بأن ما فعلوه بعد المعركة كان مُهمًا للغاية ومفيدًا للغاية. </w:t>
      </w:r>
    </w:p>
    <w:p>
      <w:pPr>
        <w:bidi/>
      </w:pPr>
      <w:r>
        <w:rPr>
          <w:rtl/>
          <w:cs/>
          <w:lang w:val="ar_AE" w:bidi="ar_AE"/>
        </w:rPr>
      </w:r>
      <w:r>
        <w:rPr>
          <w:b/>
          <w:rtl/>
          <w:cs/>
          <w:lang w:val="ar_AE" w:bidi="ar_AE"/>
        </w:rPr>
        <w:t>في المشهد الثالث:</w:t>
      </w:r>
      <w:r>
        <w:rPr>
          <w:rtl/>
          <w:cs/>
          <w:lang w:val="ar_AE" w:bidi="ar_AE"/>
        </w:rPr>
        <w:t xml:space="preserve"> يختفي غضب بني أفرايم فلا يشعرون بالغضب من جدعون.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 xml:space="preserve">جدعون </w:t>
      </w:r>
    </w:p>
    <w:p>
      <w:pPr>
        <w:pStyle w:val="ListBullet"/>
        <w:bidi/>
        <w:spacing w:line="240" w:lineRule="auto"/>
        <w:ind w:left="720"/>
      </w:pPr>
      <w:r>
        <w:rPr>
          <w:rtl/>
          <w:cs/>
          <w:lang w:val="ar_AE" w:bidi="ar_AE"/>
        </w:rPr>
      </w:r>
      <w:r>
        <w:rPr>
          <w:rtl/>
          <w:cs/>
          <w:lang w:val="ar_AE" w:bidi="ar_AE"/>
        </w:rPr>
        <w:t xml:space="preserve">وبنو أفرايم </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يبدأ هذا المقطع بعد أحداث المقطع السابق بفترة وجيزة. في المقطع السابق، هاجم جدعون ومعه ثلاثمئة رجل من بني إسرائيل، ولم يكن بنو أفرايم ضمن هذه المجموعة الأولى. أعطى يهوه جدعون والثلاثمائة من بني إسرائيل الانتصار على المديانيين. عندما حاول بعض المديانيين عبور نهر الأردن للهروب من بني إسرائيل، قاتل بنو أفرايم ورجال أسباط نفتالي، وأشير، ومنسّى المديانيين وأوقفوهم حتى لا يتمكَّنوا من عبور النهر. يأسر بنو أفرايم أيضًا أمير المديانيين، غراب وذئب، ويقتلوهما. </w:t>
      </w:r>
    </w:p>
    <w:p>
      <w:pPr>
        <w:bidi/>
      </w:pPr>
      <w:r>
        <w:rPr>
          <w:rtl/>
          <w:cs/>
          <w:lang w:val="ar_AE" w:bidi="ar_AE"/>
        </w:rPr>
      </w:r>
      <w:r>
        <w:rPr>
          <w:rtl/>
          <w:cs/>
          <w:lang w:val="ar_AE" w:bidi="ar_AE"/>
        </w:rPr>
        <w:t xml:space="preserve">بعد وقت قصير من قتلهم غراب وذئب، لا بد أن بني أفرايم علموا أن جدعون والثلاثمائة رجُل من بني إسرائيل هاجموا معسكر المديانيين ليلًا، وأن رجالًا من أسباط نفتالي وأشير ومنسّى ساعدوا في مطاردة المديانيين. لا يذكر المقطع كيف علِم بنو أفرايم هذا، لكن من المحتمل أن آخرين من بني إسرائيل أخبروهم. </w:t>
      </w:r>
    </w:p>
    <w:p>
      <w:pPr>
        <w:bidi/>
      </w:pPr>
      <w:r>
        <w:rPr>
          <w:rtl/>
          <w:cs/>
          <w:lang w:val="ar_AE" w:bidi="ar_AE"/>
        </w:rPr>
      </w:r>
      <w:r>
        <w:rPr>
          <w:rtl/>
          <w:cs/>
          <w:lang w:val="ar_AE" w:bidi="ar_AE"/>
        </w:rPr>
        <w:t xml:space="preserve">يغضب بنو أفرايم لأنهم لم يساعدوا في الهجوم الأول على المديانيين. يأتي بنو أفرايم إلى جدعون ويتهمونه غاضبين. يسأل بنو أفرايم جدعون: "ما هذا الشيء الذي فعلته بنا؟" هذا يعني: "لماذا عاملتمونا بهذه الطريقة؟" يستخدم بنو أفرايم هذه الأسئلة لانتقاد جدعون وليظهروا له مدى غضبهم لأنه لم يدعُهم لمهاجمة معسكر المديانيين ليلًا معه. </w:t>
      </w:r>
    </w:p>
    <w:p>
      <w:pPr>
        <w:bidi/>
      </w:pPr>
      <w:r>
        <w:rPr>
          <w:rtl/>
          <w:cs/>
          <w:lang w:val="ar_AE" w:bidi="ar_AE"/>
        </w:rPr>
      </w:r>
      <w:r>
        <w:rPr>
          <w:rtl/>
          <w:cs/>
          <w:lang w:val="ar_AE" w:bidi="ar_AE"/>
        </w:rPr>
        <w:t xml:space="preserve">توقَّفوا هنا وناقشوا هذا السؤال كمجموعة: تذكّروا القصة التي رويتموها من الخطوة الأولى عن سبطَين لا يتّفقان اتّفاقًا جيدًا. عندما يتّهم السِبطان بعضهما بعضًا، كيف يتحدَّثان معًا؟ كيف تصفون هذه المناقشات الغاضبة؟ فكّروا في كيف ستُظهرون موقف بني أفرايم الغاضب بشدة من جدعون. أوقِفوا الاستماع إلى هذا التسجيل الصوتي هنا. </w:t>
      </w:r>
    </w:p>
    <w:p>
      <w:pPr>
        <w:bidi/>
      </w:pPr>
      <w:r>
        <w:rPr>
          <w:rtl/>
          <w:cs/>
          <w:lang w:val="ar_AE" w:bidi="ar_AE"/>
        </w:rPr>
      </w:r>
      <w:r>
        <w:rPr>
          <w:rtl/>
          <w:cs/>
          <w:lang w:val="ar_AE" w:bidi="ar_AE"/>
        </w:rPr>
        <w:t xml:space="preserve">في المشهد الثاني، يجيب جدعون على اتّهامات بني أفرايم. يكرم جدعون بني أفرايم عندما يسأل: "ماذا فعلتُ أنا بالمقارنة بما فعلتم؟" هذا السؤال يعني "إنَّ ما فعلتم أعظم وأهم مما فعلته أنا!" يعني جدعون أنه لم ينجز سوى القليل جدًا مما أنجزه بنو أفرايم. يقول جدعون إن العنب المتبقي من بني أفرايم أكبر عددًا من جميع العنب الذي حصدته عائلة أبيعزر. عائلة أبيعزر هي عائلة جدعون. لا يقصد جدعون عنبًا فعليًا. يقصد جدعون أن ما فعله عندما هاجم معسكر المديانيين في أثناء الليل لم يكن مُهمًا أو عظيمًا بقدر ما فعل بنو أفرايم عندما أوقفوهم حتى لا يتمكّنوا من عبور النهر. </w:t>
      </w:r>
    </w:p>
    <w:p>
      <w:pPr>
        <w:bidi/>
      </w:pPr>
      <w:r>
        <w:rPr>
          <w:rtl/>
          <w:cs/>
          <w:lang w:val="ar_AE" w:bidi="ar_AE"/>
        </w:rPr>
      </w:r>
      <w:r>
        <w:rPr>
          <w:rtl/>
          <w:cs/>
          <w:lang w:val="ar_AE" w:bidi="ar_AE"/>
        </w:rPr>
        <w:t xml:space="preserve">توقفوا هنا وانظروا معًا إلى صورة عنب وصورة حصاد عنب. ناقشوا كمجموعة كيف يوقف القادة الحكماء في ثقافتكم المناقشات الغاضبة بين مجموعات من الناس. فكّروا الآن في الطريقة التي كرّم جدعون بها بني أفرايم. تدرّبوا على ترجمة مقارنات جدعون لمحاصيل العنب. أوقِفوا الاستماع إلى هذا التسجيل الصوتي هنا. </w:t>
      </w:r>
    </w:p>
    <w:p>
      <w:pPr>
        <w:bidi/>
      </w:pPr>
      <w:r>
        <w:rPr>
          <w:rtl/>
          <w:cs/>
          <w:lang w:val="ar_AE" w:bidi="ar_AE"/>
        </w:rPr>
      </w:r>
      <w:r>
        <w:rPr>
          <w:rtl/>
          <w:cs/>
          <w:lang w:val="ar_AE" w:bidi="ar_AE"/>
        </w:rPr>
        <w:t xml:space="preserve">ثم يُذكّر جدعون بني أفرايم بشيء عظيم ومُهم آخر فعلوه. يقول جدعون إن الله أعطى بني أفرايم الانتصار على أميرَي المديانيين، غراب وذئب. لأن غراب وذئب كانا مديانيَين يتَّصفا بالقوة ولهما أهمية عند شعبهما، ينبغي لبني أفرايم أن يفتخروا بهزيمة هذَين الأميرَين. يذكر جدعون هذه الأمور ليُذكّر بني أفرايم بأن الله استخدمهم استخدامًا عظيمًا ومهمًا. </w:t>
      </w:r>
    </w:p>
    <w:p>
      <w:pPr>
        <w:bidi/>
      </w:pPr>
      <w:r>
        <w:rPr>
          <w:rtl/>
          <w:cs/>
          <w:lang w:val="ar_AE" w:bidi="ar_AE"/>
        </w:rPr>
      </w:r>
      <w:r>
        <w:rPr>
          <w:rtl/>
          <w:cs/>
          <w:lang w:val="ar_AE" w:bidi="ar_AE"/>
        </w:rPr>
        <w:t xml:space="preserve">ثم يقول جدعون مرة أخرى إن ما فعله عندما هاجم معسكر المديانيين لا يُقدَّر بالأمر العظيم الذي فعله بنو أفرايم. يُكرر جدعون هذه الكلمات ليؤكد أنه يحاول إكرام بني أفرايم. كان هجوم جدعون على معسكر المديانيين في الواقع مُهمًا للغاية، وأعطى الله جدعون الانتصار تمامًا كما أعطى بني أفرايم الانتصار الخاص بهم. لكن جدعون يجعل انتصاره يبدو أقل أهمية مما فعله بنو أفرايم. يفعل جدعون هذا ليكرم بني أفرايم. </w:t>
      </w:r>
    </w:p>
    <w:p>
      <w:pPr>
        <w:bidi/>
      </w:pPr>
      <w:r>
        <w:rPr>
          <w:rtl/>
          <w:cs/>
          <w:lang w:val="ar_AE" w:bidi="ar_AE"/>
        </w:rPr>
      </w:r>
      <w:r>
        <w:rPr>
          <w:rtl/>
          <w:cs/>
          <w:lang w:val="ar_AE" w:bidi="ar_AE"/>
        </w:rPr>
        <w:t xml:space="preserve">في المشهد الثالث، يتلاشى غضب بني أفرايم بعد أن يقول جدعون كل هذه الأمور. فلم يعُد بنو أفرايم غاضبين بسبب أن جدعون لم يدعُهم للقتال في البداية. </w:t>
      </w:r>
    </w:p>
    <w:p>
      <w:pPr>
        <w:bidi/>
      </w:pPr>
      <w:r>
        <w:rPr>
          <w:rtl/>
          <w:cs/>
          <w:lang w:val="ar_AE" w:bidi="ar_AE"/>
        </w:rPr>
      </w:r>
      <w:r>
        <w:rPr>
          <w:rtl/>
          <w:cs/>
          <w:lang w:val="ar_AE" w:bidi="ar_AE"/>
        </w:rPr>
        <w:t xml:space="preserve">توقَّفوا هنا وناقشوا كمجموعة: فكّروا في وقتٍ غضِبَ فيه شخص تعرفونه غضبًا شديدًا، لكنه لم يتصرف لاحقًا بهذا الغضب. كيف تتحدّثون عن شخص كان غاضبًا للغاية لكنه أصبح أقل غضبًا؟ أوقِفوا الاستماع إلى هذا التسجيل الصوتي هنا. </w:t>
      </w:r>
    </w:p>
    <w:p>
      <w:pPr>
        <w:bidi/>
      </w:pPr>
      <w:r>
        <w:rPr>
          <w:rtl/>
          <w:cs/>
          <w:lang w:val="ar_AE" w:bidi="ar_AE"/>
        </w:rPr>
      </w:r>
      <w:r>
        <w:rPr>
          <w:rtl/>
          <w:cs/>
          <w:lang w:val="ar_AE" w:bidi="ar_AE"/>
        </w:rPr>
        <w:t xml:space="preserve">والآن ينبغي للمجموعة إعداد مخطط القصة، أو الرسم، أو استعمال أجسام لتجسيد المقطع وتصوُّر أحداثه.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لسِفر القضاة 8: 1- 3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 xml:space="preserve">جدعون </w:t>
      </w:r>
    </w:p>
    <w:p>
      <w:pPr>
        <w:pStyle w:val="ListBullet"/>
        <w:bidi/>
        <w:spacing w:line="240" w:lineRule="auto"/>
        <w:ind w:left="720"/>
      </w:pPr>
      <w:r>
        <w:rPr>
          <w:rtl/>
          <w:cs/>
          <w:lang w:val="ar_AE" w:bidi="ar_AE"/>
        </w:rPr>
      </w:r>
      <w:r>
        <w:rPr>
          <w:rtl/>
          <w:cs/>
          <w:lang w:val="ar_AE" w:bidi="ar_AE"/>
        </w:rPr>
        <w:t xml:space="preserve">وبنو أفرايم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في المشهد الأول، يأتي بنو أفرايم إلى جدعون ويتصرفون بغضب شديد. يتّهم بنو أفرايم جدعون بأنه لم يعاملهم معاملة عادلة، لأنه لم يستدعهم للمساعدة في الهجوم على معسكر المديانيين.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واحد من بني أفرايم: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الثاني، يجيب جدعون ويكرم بني أفرايم. يفعل جدعون هذا ليُهدئ مشاعر بني أفرايم. يقول جدعون إنه لم ينجز سوى القليل بالمقارنة بالأمور العظيمة التي أنجزها بنو أفرايم. يقارن جدعون ما بين إنجازاته وإنجازات بني أفرايم بمثَل حصاد العنب. يقول جدعون إنه حتى العنب المتبقي من بني أفرايم أكبر عددًا من حصاد عائلته كله. يقصد جدعون أن ما فعله بنو أفرايم في نهاية المعركة، عندما أوقفوا المديانيين حتى لا يتمكّنوا من الهرب عبر النهر وعندما قتلوا أميرَي المديانيين، كان أكثر أهمية مما فعله جدعون في بداية المعركة عندما هاجم معسكرهم. </w:t>
      </w:r>
    </w:p>
    <w:p>
      <w:pPr>
        <w:bidi/>
      </w:pPr>
      <w:r>
        <w:rPr>
          <w:rtl/>
          <w:cs/>
          <w:lang w:val="ar_AE" w:bidi="ar_AE"/>
        </w:rPr>
      </w:r>
      <w:r>
        <w:rPr>
          <w:rtl/>
          <w:cs/>
          <w:lang w:val="ar_AE" w:bidi="ar_AE"/>
        </w:rPr>
        <w:t xml:space="preserve">يُذكّر جدعون بني أفرايم بأن الله أعطاهم الانتصار على أميرَي المديانيين. يذكُر جدعون هذه الأمور ليُذكّر بني أفرايم بأن الله استخدمهم استخدامًا عظيمًا ومُهمًا.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جدعون: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جدعون الآن بكلمات بسيطة إن هجومه على معسكر المديانيين لم يكن أمرًا عظيم الشأن مقارنةً بما فعله بنو أفرايم.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جدعون: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الثالث، لم يعد بنو أفرايم يشعرون بالغضب تجاه جدعون. إنَّ كلمات جدعون التي تُكرم بني أفرايم تجعل غضبهم يتلاشى.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واحد من بني أفرايم: "بماذا تشعر أو فيمَ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لسِفر القضاة 8: 1- 3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ثم يطرح جدعون سؤالًا آخر. يقول جدعون إن </w:t>
      </w:r>
      <w:r>
        <w:rPr>
          <w:b/>
          <w:rtl/>
          <w:cs/>
          <w:lang w:val="ar_AE" w:bidi="ar_AE"/>
        </w:rPr>
        <w:t>العنب</w:t>
      </w:r>
      <w:r>
        <w:rPr>
          <w:rtl/>
          <w:cs/>
          <w:lang w:val="ar_AE" w:bidi="ar_AE"/>
        </w:rPr>
        <w:t xml:space="preserve"> المُتبقّي من بني أفرايم أكبر عددًا من جميع العنب الذي </w:t>
      </w:r>
      <w:r>
        <w:rPr>
          <w:b/>
          <w:rtl/>
          <w:cs/>
          <w:lang w:val="ar_AE" w:bidi="ar_AE"/>
        </w:rPr>
        <w:t>حصدته</w:t>
      </w:r>
      <w:r>
        <w:rPr>
          <w:rtl/>
          <w:cs/>
          <w:lang w:val="ar_AE" w:bidi="ar_AE"/>
        </w:rPr>
        <w:t xml:space="preserve"> عائلة أبيعزر. كان العنب ثمرًا مُهمًا يستخدمه الناس لصُنع شراب يُدعى الخمر. يعني سؤال جدعون: "إن العنب المتبقي من بني أفرايم بالتأكيد أكبر بكثير من جميع العنب الذي حصدته عائلتي!" هذه طريقة أخرى للقول إن ما أنجزه بنو أفرايم عندما أوقفوا المديانيين حتى لا يتمكّنوا من الهروب، كان أعظم بكثير مما أنجزه جدعون عندما هاجمهم. </w:t>
      </w:r>
    </w:p>
    <w:p>
      <w:pPr>
        <w:bidi/>
      </w:pPr>
      <w:r>
        <w:rPr>
          <w:rtl/>
          <w:cs/>
          <w:lang w:val="ar_AE" w:bidi="ar_AE"/>
        </w:rPr>
      </w:r>
      <w:r>
        <w:rPr>
          <w:rtl/>
          <w:cs/>
          <w:lang w:val="ar_AE" w:bidi="ar_AE"/>
        </w:rPr>
        <w:t xml:space="preserve">توقَّفوا هنا، وانظروا كمجموعة إلى صورة لعنب وصورة لحصاد عنب. ناقشوا كمجموعة الكلمات التي ستستخدمونها لكلمتَي </w:t>
      </w:r>
      <w:r>
        <w:rPr>
          <w:b/>
          <w:rtl/>
          <w:cs/>
          <w:lang w:val="ar_AE" w:bidi="ar_AE"/>
        </w:rPr>
        <w:t>عنب</w:t>
      </w:r>
      <w:r>
        <w:rPr>
          <w:rtl/>
          <w:cs/>
          <w:lang w:val="ar_AE" w:bidi="ar_AE"/>
        </w:rPr>
        <w:t xml:space="preserve"> و</w:t>
      </w:r>
      <w:r>
        <w:rPr>
          <w:b/>
          <w:rtl/>
          <w:cs/>
          <w:lang w:val="ar_AE" w:bidi="ar_AE"/>
        </w:rPr>
        <w:t>حصاد</w:t>
      </w:r>
      <w:r>
        <w:rPr>
          <w:rtl/>
          <w:cs/>
          <w:lang w:val="ar_AE" w:bidi="ar_AE"/>
        </w:rPr>
        <w:t xml:space="preserve">. وإذا كنتم قد ترجمتم هذه الكلمات فعلًا في سِفر آخر من الكتاب المقدّس، 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جدعون كل هذا ليُكرم بني إسرائيل. إن إكرام شخصٍ ما يعني إظهار مدى عظمة أو تميُّز هذا الشخص، أو إظهار أنكم تعرفون بالأشياء الصالحة التي فعلها. يُكرم جدعون بني أفرايم أيضًا عندما يُذكّرهم بأن </w:t>
      </w:r>
      <w:r>
        <w:rPr>
          <w:b/>
          <w:rtl/>
          <w:cs/>
          <w:lang w:val="ar_AE" w:bidi="ar_AE"/>
        </w:rPr>
        <w:t>الله</w:t>
      </w:r>
      <w:r>
        <w:rPr>
          <w:rtl/>
          <w:cs/>
          <w:lang w:val="ar_AE" w:bidi="ar_AE"/>
        </w:rPr>
        <w:t xml:space="preserve"> سلّم أميرَي المديانيين، غراب وذئب، </w:t>
      </w:r>
      <w:r>
        <w:rPr>
          <w:b/>
          <w:rtl/>
          <w:cs/>
          <w:lang w:val="ar_AE" w:bidi="ar_AE"/>
        </w:rPr>
        <w:t>إلى أيديهم</w:t>
      </w:r>
      <w:r>
        <w:rPr>
          <w:rtl/>
          <w:cs/>
          <w:lang w:val="ar_AE" w:bidi="ar_AE"/>
        </w:rPr>
        <w:t xml:space="preserve">. "تسليم المديانيين "لأيدي أفرايم" يعني أن الله أعطاهم الانتصار على غراب وذئب. تحدّثوا عن الله، وعن تسليم شخص إلى يد شخص آخر بالطريقة ذاتها التي استخدمتموها في المقاطع السابقة. راجعوا "قاموس الكلمات الرئيسية" لمزيد من المعلومات عن الكلمة العامة التي يُقصَد بها </w:t>
      </w:r>
      <w:r>
        <w:rPr>
          <w:rtl/>
          <w:cs/>
          <w:lang w:val="ar_AE" w:bidi="ar_AE"/>
        </w:rPr>
        <w:t>الله</w:t>
      </w:r>
      <w:r>
        <w:rPr>
          <w:rtl/>
          <w:cs/>
          <w:lang w:val="ar_AE" w:bidi="ar_AE"/>
        </w:rPr>
        <w:t xml:space="preserve">. </w:t>
      </w:r>
    </w:p>
    <w:p>
      <w:pPr>
        <w:bidi/>
      </w:pPr>
      <w:r>
        <w:rPr>
          <w:rtl/>
          <w:cs/>
          <w:lang w:val="ar_AE" w:bidi="ar_AE"/>
        </w:rPr>
      </w:r>
      <w:r>
        <w:rPr>
          <w:rtl/>
          <w:cs/>
          <w:lang w:val="ar_AE" w:bidi="ar_AE"/>
        </w:rPr>
        <w:t xml:space="preserve">يشير جدعون إلى حقيقة أن بني أفرايم قبضوا على </w:t>
      </w:r>
      <w:r>
        <w:rPr>
          <w:b/>
          <w:rtl/>
          <w:cs/>
          <w:lang w:val="ar_AE" w:bidi="ar_AE"/>
        </w:rPr>
        <w:t>أميرَي</w:t>
      </w:r>
      <w:r>
        <w:rPr>
          <w:rtl/>
          <w:cs/>
          <w:lang w:val="ar_AE" w:bidi="ar_AE"/>
        </w:rPr>
        <w:t xml:space="preserve"> المديانيين القويَين وقتلوهما، الأمر الذي مثَّل إنجازًا عظيمًا ومُهمًا. استخدموا الكلمة ذاتها التي استخدمتموها في المقاطع السابقة لترجمة كلمة "حاكِم". </w:t>
      </w:r>
    </w:p>
    <w:p>
      <w:pPr>
        <w:bidi/>
      </w:pPr>
      <w:r>
        <w:rPr>
          <w:rtl/>
          <w:cs/>
          <w:lang w:val="ar_AE" w:bidi="ar_AE"/>
        </w:rPr>
      </w:r>
      <w:r>
        <w:rPr>
          <w:rtl/>
          <w:cs/>
          <w:lang w:val="ar_AE" w:bidi="ar_AE"/>
        </w:rPr>
        <w:t xml:space="preserve">بعد أن يقول جدعون هذه الأمور، لا يشعر بنو أفرايم بالغضب.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8:4–21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8: 4- 21 واحفظوا هذا المقطع في قلوبكم. </w:t>
      </w:r>
    </w:p>
    <w:p>
      <w:pPr>
        <w:bidi/>
      </w:pPr>
      <w:r>
        <w:rPr>
          <w:rtl/>
          <w:cs/>
          <w:lang w:val="ar_AE" w:bidi="ar_AE"/>
        </w:rPr>
      </w:r>
      <w:r>
        <w:rPr>
          <w:rtl/>
          <w:cs/>
          <w:lang w:val="ar_AE" w:bidi="ar_AE"/>
        </w:rPr>
        <w:t xml:space="preserve">استمعوا إلى نسخة صوتية من سِفر القضاة 8: 4- 21 ثلاث مرات، بثلاث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لسِفر القضاة 8: 4–21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مع أنَّ بني أفرايم قتلوا اثنَين من قادة المديانيين في المقاطع السابقة، لا يزال هناك مَلكان يقودان بقية جيش المديانيين. في هذا المقطع، يطارد جدعون هذَين الملِكَين. أثناء فِعل جدعون ذلك، يطلب من قادة مدينتَين إسرائيليتَين إمدادات، لكنهم يرفضون المساعدة. يهزم جدعون جيش المديانيين ويأسر الملكَين. يعود جدعون ويعاقب قادة المدينتَين اللتَين رفضتا مساعدته. ثم يقتل جدعون ملكَي المديانيين. </w:t>
      </w:r>
    </w:p>
    <w:p>
      <w:pPr>
        <w:bidi/>
      </w:pPr>
      <w:r>
        <w:rPr>
          <w:rtl/>
          <w:cs/>
          <w:lang w:val="ar_AE" w:bidi="ar_AE"/>
        </w:rPr>
      </w:r>
      <w:r>
        <w:rPr>
          <w:rtl/>
          <w:cs/>
          <w:lang w:val="ar_AE" w:bidi="ar_AE"/>
        </w:rPr>
        <w:t xml:space="preserve">تبدأ هذه القصة عندما يطارد جدعون جيش المديانيين وملكَيهم، زَبَحَ وَصَلْمُنَّاعَ. ربما كان هذان الرجُلان ملكَين لمجموعتَين مختلفتَين من المديانيين. يعبر جدعون وجيشه نهر الأردن ويسافرون شرقًا نحو أرض المديانيين. يأتي جدعون إلى بلدة سكُّوت، التي تبعد نحو سبعة كيلومترات إلى الشرق من نهر الأردن. هذه مدينة إسرائيلية، لذلك يطلب جدعون من القادة إمداداتهم. يطلب جدعون أرغفة خبز مستديرة ويشرح سبب مجيئه هو ورجاله. من المحتمل أن جدعون كان يتوقع من القادة مساعدته، لأن جنوده يحاربون المديانيين، الذين كانوا أعداءً لجميع إسرائيل. </w:t>
      </w:r>
    </w:p>
    <w:p>
      <w:pPr>
        <w:bidi/>
      </w:pPr>
      <w:r>
        <w:rPr>
          <w:rtl/>
          <w:cs/>
          <w:lang w:val="ar_AE" w:bidi="ar_AE"/>
        </w:rPr>
      </w:r>
      <w:r>
        <w:rPr>
          <w:rtl/>
          <w:cs/>
          <w:lang w:val="ar_AE" w:bidi="ar_AE"/>
        </w:rPr>
        <w:t xml:space="preserve">توقفوا هنا وانظروا كمجموعة إلى خريطة إسرائيل. حدِّدوا موقع نهر الأردن، وأرض المديانيين ومدينة سكُّوت. انظروا أيضًا صورة لأرغفة خبز مستدير. أوقِفوا الاستماع إلى هذا التسجيل الصوتي هنا. </w:t>
      </w:r>
    </w:p>
    <w:p>
      <w:pPr>
        <w:bidi/>
      </w:pPr>
      <w:r>
        <w:rPr>
          <w:rtl/>
          <w:cs/>
          <w:lang w:val="ar_AE" w:bidi="ar_AE"/>
        </w:rPr>
      </w:r>
      <w:r>
        <w:rPr>
          <w:rtl/>
          <w:cs/>
          <w:lang w:val="ar_AE" w:bidi="ar_AE"/>
        </w:rPr>
        <w:t xml:space="preserve">لكن قادة سكوت يرفضون المساعدة. ربما لم يكن القادة على يقين من انتصار جدعون، وكانوا قلقين بشأن معاقبة المديانيين لمدينتهم بسبب مساعدتهم جدعون في حال انتصار المديانيين. أو ربما لا يريدون مساعدة مَن هُم ليسوا من مدينتهم. في كلتا الحالتَين، كان الإسرائيليون منقسمين للغاية لدرجة أنهم لن يساعدوا بعضهم بعضًا. يسخَر القائدَان من جدعون ويقولان إن أيدي زَبَحَ وَصَلْمُنَّاعَ ليست معه. بعد المعركة، كان الناس أحيانًا يقطعون أيدي أعدائهم الموتى ليحسبوا عدد الجنود الذين قتلوهم. يسأل القادة لماذا ينبغي عليهم مساعدة جدعون، ولا يتوقع القادة أن يجيب جدعون على هذا السؤال. يقصد القادة أن جدعون عليه أن يُثبت انتصاره قبل مساعدتهم له. </w:t>
      </w:r>
    </w:p>
    <w:p>
      <w:pPr>
        <w:bidi/>
      </w:pPr>
      <w:r>
        <w:rPr>
          <w:rtl/>
          <w:cs/>
          <w:lang w:val="ar_AE" w:bidi="ar_AE"/>
        </w:rPr>
      </w:r>
      <w:r>
        <w:rPr>
          <w:rtl/>
          <w:cs/>
          <w:lang w:val="ar_AE" w:bidi="ar_AE"/>
        </w:rPr>
        <w:t xml:space="preserve">توقفوا هنا وناقشوا هذا السؤال كمجموعة: في ثقافتكم، عندما يذهب الناس إلى الحرب، ما بعض الأشياء التي يعود بها هؤلاء الأشخاص ليُظهروا أنهم هزموا عدو؟ أوقِفوا الاستماع إلى هذا التسجيل الصوتي هنا. </w:t>
      </w:r>
    </w:p>
    <w:p>
      <w:pPr>
        <w:bidi/>
      </w:pPr>
      <w:r>
        <w:rPr>
          <w:rtl/>
          <w:cs/>
          <w:lang w:val="ar_AE" w:bidi="ar_AE"/>
        </w:rPr>
      </w:r>
      <w:r>
        <w:rPr>
          <w:rtl/>
          <w:cs/>
          <w:lang w:val="ar_AE" w:bidi="ar_AE"/>
        </w:rPr>
        <w:t xml:space="preserve">يُحذّر جدعون القادة من أنه سيعاقبهم لأنهم يرفضون المساعدة. يقول جدعون إن يهوه سيُسلم ملكَي المديانيين إلى يده. هذا يعني أن يهوه سيجعل جدعون وجيشه يهزمون المديانيين. سيتمتع جدعون بقوة وسُلطان على ملكَي المديانيين، تمامًا كما يمكن للشخص أن يتحكم في شيء في يده، ثم يعود جدعون ويمزق لَحم القادة بالأشواك والحسَك والعصِي الحادة من البرية، وهي الأرض القاحلة التي تنمو فيها النباتات الصلبة فقط. </w:t>
      </w:r>
    </w:p>
    <w:p>
      <w:pPr>
        <w:bidi/>
      </w:pPr>
      <w:r>
        <w:rPr>
          <w:rtl/>
          <w:cs/>
          <w:lang w:val="ar_AE" w:bidi="ar_AE"/>
        </w:rPr>
      </w:r>
      <w:r>
        <w:rPr>
          <w:rtl/>
          <w:cs/>
          <w:lang w:val="ar_AE" w:bidi="ar_AE"/>
        </w:rPr>
        <w:t xml:space="preserve">توقَّفوا هنا وانظروا كمجموعة إلى الشوك والحَسَك في البرية. أوقِفوا الاستماع إلى هذا التسجيل الصوتي هنا. </w:t>
      </w:r>
    </w:p>
    <w:p>
      <w:pPr>
        <w:bidi/>
      </w:pPr>
      <w:r>
        <w:rPr>
          <w:rtl/>
          <w:cs/>
          <w:lang w:val="ar_AE" w:bidi="ar_AE"/>
        </w:rPr>
      </w:r>
      <w:r>
        <w:rPr>
          <w:rtl/>
          <w:cs/>
          <w:lang w:val="ar_AE" w:bidi="ar_AE"/>
        </w:rPr>
        <w:t xml:space="preserve">ثم يسافر جدعون إلى بلدة تُدعى فنوئيل، التي تقع على بُعد تسعة كيلومترات تقريبًا شرق سكُّوت. يطلب جدعون أيضًا من قادة فنوئيل إمداداتهم. مرة أخرى يرفض القادة المساعدة، ويعِد جدعون بالعودة مرة أخرى ومعاقبة الشعب. هذه المرة يقول جدعون إنه سيهدم برجهم، الذي كان على الأرجح مبنىً قويًا آمنًا يمكن للناس الاختباء فيه. </w:t>
      </w:r>
    </w:p>
    <w:p>
      <w:pPr>
        <w:bidi/>
      </w:pPr>
      <w:r>
        <w:rPr>
          <w:rtl/>
          <w:cs/>
          <w:lang w:val="ar_AE" w:bidi="ar_AE"/>
        </w:rPr>
      </w:r>
      <w:r>
        <w:rPr>
          <w:rtl/>
          <w:cs/>
          <w:lang w:val="ar_AE" w:bidi="ar_AE"/>
        </w:rPr>
        <w:t xml:space="preserve">توقفوا هنا وناقشوا هذا السؤال كمجموعة: في ثقافتكم، عندما يذهب الناس إلى الحرب، مَن الذي يقدم للجيش الإمدادات والطعام؟ ماذا يجب على الأشخاص غير الموجودين في الجيش أن يفعلوا له؟ ماذا يحدث إذا لم يفعل الناس ذلك؟ أوقِفوا الاستماع إلى هذا التسجيل الصوتي هنا. </w:t>
      </w:r>
    </w:p>
    <w:p>
      <w:pPr>
        <w:bidi/>
      </w:pPr>
      <w:r>
        <w:rPr>
          <w:rtl/>
          <w:cs/>
          <w:lang w:val="ar_AE" w:bidi="ar_AE"/>
        </w:rPr>
      </w:r>
      <w:r>
        <w:rPr>
          <w:rtl/>
          <w:cs/>
          <w:lang w:val="ar_AE" w:bidi="ar_AE"/>
        </w:rPr>
        <w:t xml:space="preserve">توقفوا هنا وانظروا كمجموعة إلى خريطة إسرائيل. ابحثوا عن مدينة فَنُوئِيلَ. أوقِفوا الاستماع إلى هذا التسجيل الصوتي هنا. </w:t>
      </w:r>
    </w:p>
    <w:p>
      <w:pPr>
        <w:bidi/>
      </w:pPr>
      <w:r>
        <w:rPr>
          <w:rtl/>
          <w:cs/>
          <w:lang w:val="ar_AE" w:bidi="ar_AE"/>
        </w:rPr>
      </w:r>
      <w:r>
        <w:rPr>
          <w:rtl/>
          <w:cs/>
          <w:lang w:val="ar_AE" w:bidi="ar_AE"/>
        </w:rPr>
        <w:t xml:space="preserve">يسافر ملوك المديانيين وجيشهم إلى مكان يُدعى قَرْقَرَ. نحن لا نعرف على وجه اليقين مكان قَرْقَرَ بالتحديد، لكنه كان على الأرجح في وادٍ أو سهل يبعد أكثر من مئة كيلومتر عن فنوئيل، في أرض المديانيين. </w:t>
      </w:r>
    </w:p>
    <w:p>
      <w:pPr>
        <w:bidi/>
      </w:pPr>
      <w:r>
        <w:rPr>
          <w:rtl/>
          <w:cs/>
          <w:lang w:val="ar_AE" w:bidi="ar_AE"/>
        </w:rPr>
      </w:r>
      <w:r>
        <w:rPr>
          <w:rtl/>
          <w:cs/>
          <w:lang w:val="ar_AE" w:bidi="ar_AE"/>
        </w:rPr>
        <w:t xml:space="preserve">توقفوا هنا وانظروا كمجموعة إلى خريطة إسرائيل. حدِّدوا موقع وادي سرحان، أو قاع النهر الجاف، حيث يُحتمَل أنْ يكون موقع قرقر. أوقِفوا الاستماع إلى هذا التسجيل الصوتي هنا. </w:t>
      </w:r>
    </w:p>
    <w:p>
      <w:pPr>
        <w:bidi/>
      </w:pPr>
      <w:r>
        <w:rPr>
          <w:rtl/>
          <w:cs/>
          <w:lang w:val="ar_AE" w:bidi="ar_AE"/>
        </w:rPr>
      </w:r>
      <w:r>
        <w:rPr>
          <w:rtl/>
          <w:cs/>
          <w:lang w:val="ar_AE" w:bidi="ar_AE"/>
        </w:rPr>
        <w:t xml:space="preserve">لقد سقط مئة وعشرون ألف جندي من المديانيين، مما يعني أن هؤلاء الجنود ماتوا. لذلك لم يكُن لدى سُكان المشرق أي المديانيون في جيشهم سوى خمسة عشر ألف جندي. يسافر جدعون ورجاله الثلاثمائة على طول الطريق التجاري. هذا هو الطريق الذي يسافر عليه التُجار الذين يعيشون في الخيام في أثناء ذهابهم إلى الأسواق لبيع بضائعهم. يمتد هذا الطريق إلى الشرق من بلدتَي نُوبَحَ وَيُجْبَهَةَ، وهما بلدتان إسرائيليتان على الجانب الشرقي من الأردن. عندما يهاجم جيش جدعون، يتفاجأ المديانيون. مع أن ملكَي المديانيين يحاولان الهرب، إلا أن جدعون يأسرهما ويهزم جيشهم بأكمله. </w:t>
      </w:r>
    </w:p>
    <w:p>
      <w:pPr>
        <w:bidi/>
      </w:pPr>
      <w:r>
        <w:rPr>
          <w:rtl/>
          <w:cs/>
          <w:lang w:val="ar_AE" w:bidi="ar_AE"/>
        </w:rPr>
      </w:r>
      <w:r>
        <w:rPr>
          <w:rtl/>
          <w:cs/>
          <w:lang w:val="ar_AE" w:bidi="ar_AE"/>
        </w:rPr>
        <w:t xml:space="preserve">يعود جدعون إلى إسرائيل عبر عَقَبَةِ حَارَسَ، أي عن طريق المسار الآمن عبر الجبال. لسنا على يقين من مكان هذا الممر في الأصل، لكن ربما كان جدعون قد سلك المسار ذاته في عودته إلى سكُّوت. في طريقه، يأسر جدعون رجُلًا من سكُّوت ويسأله عن قادة المدينة. يكتب الرجُل أسماء شيوخ المدينة ومسؤوليها. كان الشيوخ رؤساء العائلات، في حين أن هؤلاء المسؤولين ربما كانوا قادة عسكريين أو قضاة. قد يفعل جدعون هذا للتأكد من استحالة هروب أي قائد. أو ربما يفعل جدعون هذا للتأكُّد من أنه لا يعاقب شخصًا آخر عن طريق الخطأ. </w:t>
      </w:r>
    </w:p>
    <w:p>
      <w:pPr>
        <w:bidi/>
      </w:pPr>
      <w:r>
        <w:rPr>
          <w:rtl/>
          <w:cs/>
          <w:lang w:val="ar_AE" w:bidi="ar_AE"/>
        </w:rPr>
      </w:r>
      <w:r>
        <w:rPr>
          <w:rtl/>
          <w:cs/>
          <w:lang w:val="ar_AE" w:bidi="ar_AE"/>
        </w:rPr>
        <w:t xml:space="preserve">عندما يصل جدعون إلى سكُّوت، يُظهر للقادة كيف أسر ملكَي الأعداء. يُكرّر جدعون كلمات القادة لهُم قبل أن يعاقبهم بالطريقة التي وعد باستخدامها. ويضرب جدعون القادة بالأشواك الحادة والعصي الصلبة. كان هذا عقابًا مؤلمًا وقاسيًا للغاية. يعود جدعون أيضًا إلى فنوئيل، ويهدم برجهم ويقتل رجال المدينة. هذه هي المرة الأولى في هذا السفر التي يهاجم فيها إسرائيلي بني إسرائيل آخرين. لكننا سنسمع مرارًا وتكرارًا في جميع أنحاء الكتاب كيف كان الإسرائيليون لا يحاربون أعداءهُم فقط، بل يُحاربون بعضهم بعضًا أيضًا. </w:t>
      </w:r>
    </w:p>
    <w:p>
      <w:pPr>
        <w:bidi/>
      </w:pPr>
      <w:r>
        <w:rPr>
          <w:rtl/>
          <w:cs/>
          <w:lang w:val="ar_AE" w:bidi="ar_AE"/>
        </w:rPr>
      </w:r>
      <w:r>
        <w:rPr>
          <w:rtl/>
          <w:cs/>
          <w:lang w:val="ar_AE" w:bidi="ar_AE"/>
        </w:rPr>
        <w:t xml:space="preserve">ثم يسأل جدعون ملكَي مديان عن بني إسرائيل الذين قتلوهم في مدينة تابور. لم تُدرَج هنا قصة هجوم المديانيين على تابور، لكن ربما حدث في الوقت الذي كان المديانيون فيه يهاجمون إسرائيل. فيجيب مَلكا المديانيين بأنهما قتلا رجالًا يشبهون جدعون، الذي كانت تبدو صورته مثل أبناء الملوك. </w:t>
      </w:r>
    </w:p>
    <w:p>
      <w:pPr>
        <w:bidi/>
      </w:pPr>
      <w:r>
        <w:rPr>
          <w:rtl/>
          <w:cs/>
          <w:lang w:val="ar_AE" w:bidi="ar_AE"/>
        </w:rPr>
      </w:r>
      <w:r>
        <w:rPr>
          <w:rtl/>
          <w:cs/>
          <w:lang w:val="ar_AE" w:bidi="ar_AE"/>
        </w:rPr>
        <w:t xml:space="preserve">توقفوا هنا وانظروا كمجموعة إلى خريطة إسرائيل. ابحثوا عن مدينة تابور. أوقِفوا الاستماع إلى هذا التسجيل الصوتي هنا. </w:t>
      </w:r>
    </w:p>
    <w:p>
      <w:pPr>
        <w:bidi/>
      </w:pPr>
      <w:r>
        <w:rPr>
          <w:rtl/>
          <w:cs/>
          <w:lang w:val="ar_AE" w:bidi="ar_AE"/>
        </w:rPr>
      </w:r>
      <w:r>
        <w:rPr>
          <w:rtl/>
          <w:cs/>
          <w:lang w:val="ar_AE" w:bidi="ar_AE"/>
        </w:rPr>
        <w:t xml:space="preserve">يقول جدعون إن هؤلاء الرجال كانوا إخوته. كما يقول إنه لو كان الملكان قد تركا إخوته أحياء، فما دام يهوه حيًا، فلن يقتلهما بالتأكيد. لكن لأن المَلكان قتلا إخوة جدعون فعلًا، فإنه على حق في قتلهما. يأمر جدعون ابنه الأكبر يَثَر أن يقتل الملكَين. ربما يفعل جدعون هذا لأنه شرف لابنه أن يقتل شخصَين مهمَين. وربما يفعل هذا لإذلال الملكَين، لأنهما قد يشعران بالحرَج لأن شابًا يقتلهما. لكن يثر يخاف ولا يَسْحَب سيفه. </w:t>
      </w:r>
    </w:p>
    <w:p>
      <w:pPr>
        <w:bidi/>
      </w:pPr>
      <w:r>
        <w:rPr>
          <w:rtl/>
          <w:cs/>
          <w:lang w:val="ar_AE" w:bidi="ar_AE"/>
        </w:rPr>
      </w:r>
      <w:r>
        <w:rPr>
          <w:rtl/>
          <w:cs/>
          <w:lang w:val="ar_AE" w:bidi="ar_AE"/>
        </w:rPr>
        <w:t xml:space="preserve">يسخر مَلكا المديانيين من جدعون ويهينونه. يقول الملوك إن جدعون ليس قويًا كرجُل حقيقي، لأنه لن يقتلهما بنفسه. ولإثبات أنهما على خطأ، يقتل جدعون الملكَين ويأخذ الحُلي الثمينة لهما. </w:t>
      </w:r>
    </w:p>
    <w:p>
      <w:pPr>
        <w:bidi/>
      </w:pPr>
      <w:r>
        <w:rPr>
          <w:rtl/>
          <w:cs/>
          <w:lang w:val="ar_AE" w:bidi="ar_AE"/>
        </w:rPr>
      </w:r>
      <w:r>
        <w:rPr>
          <w:rtl/>
          <w:cs/>
          <w:lang w:val="ar_AE" w:bidi="ar_AE"/>
        </w:rPr>
        <w:t xml:space="preserve">توقفوا هنا وناقشوا هذا السؤال كمجموعة: في ثقافتكم، كيف يتوقع الناس من الرجال أن يتصرفوا عندما تكون هناك حرب أو عندما يكونون في معركة؟ كيف يُظهر الرجُل قوته؟ أوقِفوا الاستماع إلى هذا التسجيل الصوتي هنا. </w:t>
      </w:r>
    </w:p>
    <w:p>
      <w:pPr>
        <w:bidi/>
      </w:pPr>
      <w:r>
        <w:rPr>
          <w:rtl/>
          <w:cs/>
          <w:lang w:val="ar_AE" w:bidi="ar_AE"/>
        </w:rPr>
      </w:r>
      <w:r>
        <w:rPr>
          <w:rtl/>
          <w:cs/>
          <w:lang w:val="ar_AE" w:bidi="ar_AE"/>
        </w:rPr>
        <w:t xml:space="preserve">كان من المهم لبني إسرائيل أن يكونوا مخلصين لعائلاتهم، لكن يهوه دعا جدعون ليخلِّص </w:t>
      </w:r>
      <w:r>
        <w:rPr>
          <w:b/>
          <w:rtl/>
          <w:cs/>
          <w:lang w:val="ar_AE" w:bidi="ar_AE"/>
        </w:rPr>
        <w:t>جميع</w:t>
      </w:r>
      <w:r>
        <w:rPr>
          <w:rtl/>
          <w:cs/>
          <w:lang w:val="ar_AE" w:bidi="ar_AE"/>
        </w:rPr>
        <w:t xml:space="preserve"> الشعب الإسرائيلي. كان من المُفترَض أن يستمر جدعون في توجيه تركيزه لمساعدة جميع الإسرائيليين، لكن بدلًا من ذلك، يسعى جدعون للانتقام من أجل عائلته. من الآن فصاعدًا، سيوجِّه القضاة تركيزهم في أغلب الأحيان على رغباتهم، وسيطلبون الانتقام لأنفسهم، بدلًا من التركيز على الأفضل لجميع بني إسرائيل.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لسِفر القضاة 8: 4–21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يعبُر جدعون وجيشه نهر الأردن ويأتون إلى مدينة سكُّوت. يطلب جدعون من قادة المدينة إمداداتهم، ويرفض القادة المساعدة. يُحذر جدعون القادة من أنه سيعود ويعاقبهم. </w:t>
      </w:r>
    </w:p>
    <w:p>
      <w:pPr>
        <w:bidi/>
      </w:pPr>
      <w:r>
        <w:rPr>
          <w:rtl/>
          <w:cs/>
          <w:lang w:val="ar_AE" w:bidi="ar_AE"/>
        </w:rPr>
      </w:r>
      <w:r>
        <w:rPr>
          <w:b/>
          <w:rtl/>
          <w:cs/>
          <w:lang w:val="ar_AE" w:bidi="ar_AE"/>
        </w:rPr>
        <w:t>في المشهد الثاني:</w:t>
      </w:r>
      <w:r>
        <w:rPr>
          <w:rtl/>
          <w:cs/>
          <w:lang w:val="ar_AE" w:bidi="ar_AE"/>
        </w:rPr>
        <w:t xml:space="preserve"> يذهب جدعون إلى فنوئيل ويطلب الإمدادات، ومرة أخرى يرفض القادة ويُحذر جدعون مرة أخرى من أنه سيعود ويعاقب القادة. </w:t>
      </w:r>
    </w:p>
    <w:p>
      <w:pPr>
        <w:bidi/>
      </w:pPr>
      <w:r>
        <w:rPr>
          <w:rtl/>
          <w:cs/>
          <w:lang w:val="ar_AE" w:bidi="ar_AE"/>
        </w:rPr>
      </w:r>
      <w:r>
        <w:rPr>
          <w:b/>
          <w:rtl/>
          <w:cs/>
          <w:lang w:val="ar_AE" w:bidi="ar_AE"/>
        </w:rPr>
        <w:t>في المشهد الثالث:</w:t>
      </w:r>
      <w:r>
        <w:rPr>
          <w:rtl/>
          <w:cs/>
          <w:lang w:val="ar_AE" w:bidi="ar_AE"/>
        </w:rPr>
        <w:t xml:space="preserve"> يتبع جدعون المديانيين حتى قَرْقَرْ ويهاجمهم. يهزم جدعون المديانيين ويأسر ملكَي المديانيين. </w:t>
      </w:r>
    </w:p>
    <w:p>
      <w:pPr>
        <w:bidi/>
      </w:pPr>
      <w:r>
        <w:rPr>
          <w:rtl/>
          <w:cs/>
          <w:lang w:val="ar_AE" w:bidi="ar_AE"/>
        </w:rPr>
      </w:r>
      <w:r>
        <w:rPr>
          <w:b/>
          <w:rtl/>
          <w:cs/>
          <w:lang w:val="ar_AE" w:bidi="ar_AE"/>
        </w:rPr>
        <w:t>في المشهد الرابع:</w:t>
      </w:r>
      <w:r>
        <w:rPr>
          <w:rtl/>
          <w:cs/>
          <w:lang w:val="ar_AE" w:bidi="ar_AE"/>
        </w:rPr>
        <w:t xml:space="preserve"> يعود جدعون إلى أرض إسرائيل. يأسر جدعون رجُلًا يخبره بأسماء قادة سكُّوت. يذهب جدعون إلى سكُّوت ويضرب القادة بالأشواك، ثم يهدم جدعون برج فنوئيل ويقتل الرجال هناك. </w:t>
      </w:r>
    </w:p>
    <w:p>
      <w:pPr>
        <w:bidi/>
      </w:pPr>
      <w:r>
        <w:rPr>
          <w:rtl/>
          <w:cs/>
          <w:lang w:val="ar_AE" w:bidi="ar_AE"/>
        </w:rPr>
      </w:r>
      <w:r>
        <w:rPr>
          <w:b/>
          <w:rtl/>
          <w:cs/>
          <w:lang w:val="ar_AE" w:bidi="ar_AE"/>
        </w:rPr>
        <w:t>في المشهد الخامس:</w:t>
      </w:r>
      <w:r>
        <w:rPr>
          <w:rtl/>
          <w:cs/>
          <w:lang w:val="ar_AE" w:bidi="ar_AE"/>
        </w:rPr>
        <w:t xml:space="preserve"> يسأل جدعون ملكَي مديان عن الرجال الذين قتلهم المديانيون في تابور. يقول الملكان إن الرجال كانوا مثل جدعون. يعلن جدعون أن هؤلاء الرجال كانوا إخوته. يطلب جدعون من ابنه يَثَر أن يقتل الملكَين، لكن يَثَر خائف. عندما يسخر المَلِكان من جدعون، يقتلهما بنفسه، ثم يأخذ الحُلي الثمينة من جِمالهما.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 xml:space="preserve">جدعون، ابن يوآش </w:t>
      </w:r>
    </w:p>
    <w:p>
      <w:pPr>
        <w:pStyle w:val="ListBullet"/>
        <w:bidi/>
        <w:spacing w:line="240" w:lineRule="auto"/>
        <w:ind w:left="720"/>
      </w:pPr>
      <w:r>
        <w:rPr>
          <w:rtl/>
          <w:cs/>
          <w:lang w:val="ar_AE" w:bidi="ar_AE"/>
        </w:rPr>
      </w:r>
      <w:r>
        <w:rPr>
          <w:rtl/>
          <w:cs/>
          <w:lang w:val="ar_AE" w:bidi="ar_AE"/>
        </w:rPr>
        <w:t xml:space="preserve">الجنود الثلاثمائة من بني إسرائيل مع جدعون </w:t>
      </w:r>
    </w:p>
    <w:p>
      <w:pPr>
        <w:pStyle w:val="ListBullet"/>
        <w:bidi/>
        <w:spacing w:line="240" w:lineRule="auto"/>
        <w:ind w:left="720"/>
      </w:pPr>
      <w:r>
        <w:rPr>
          <w:rtl/>
          <w:cs/>
          <w:lang w:val="ar_AE" w:bidi="ar_AE"/>
        </w:rPr>
      </w:r>
      <w:r>
        <w:rPr>
          <w:rtl/>
          <w:cs/>
          <w:lang w:val="ar_AE" w:bidi="ar_AE"/>
        </w:rPr>
        <w:t xml:space="preserve">شيوخ وقادة سكُّوت </w:t>
      </w:r>
    </w:p>
    <w:p>
      <w:pPr>
        <w:pStyle w:val="ListBullet"/>
        <w:bidi/>
        <w:spacing w:line="240" w:lineRule="auto"/>
        <w:ind w:left="720"/>
      </w:pPr>
      <w:r>
        <w:rPr>
          <w:rtl/>
          <w:cs/>
          <w:lang w:val="ar_AE" w:bidi="ar_AE"/>
        </w:rPr>
      </w:r>
      <w:r>
        <w:rPr>
          <w:rtl/>
          <w:cs/>
          <w:lang w:val="ar_AE" w:bidi="ar_AE"/>
        </w:rPr>
        <w:t xml:space="preserve">زَبَحَ وَصَلْمُنَّاعَ مَلِكَا المديانيين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رجال فنوئيل </w:t>
      </w:r>
    </w:p>
    <w:p>
      <w:pPr>
        <w:pStyle w:val="ListBullet"/>
        <w:bidi/>
        <w:spacing w:line="240" w:lineRule="auto"/>
        <w:ind w:left="720"/>
      </w:pPr>
      <w:r>
        <w:rPr>
          <w:rtl/>
          <w:cs/>
          <w:lang w:val="ar_AE" w:bidi="ar_AE"/>
        </w:rPr>
      </w:r>
      <w:r>
        <w:rPr>
          <w:rtl/>
          <w:cs/>
          <w:lang w:val="ar_AE" w:bidi="ar_AE"/>
        </w:rPr>
        <w:t xml:space="preserve">الجنود الخمسة عشر ألفًا من المديانيين مع زَبَحَ وَصَلْمُنَّاعَ </w:t>
      </w:r>
    </w:p>
    <w:p>
      <w:pPr>
        <w:pStyle w:val="ListBullet"/>
        <w:bidi/>
        <w:spacing w:line="240" w:lineRule="auto"/>
        <w:ind w:left="720"/>
      </w:pPr>
      <w:r>
        <w:rPr>
          <w:rtl/>
          <w:cs/>
          <w:lang w:val="ar_AE" w:bidi="ar_AE"/>
        </w:rPr>
      </w:r>
      <w:r>
        <w:rPr>
          <w:rtl/>
          <w:cs/>
          <w:lang w:val="ar_AE" w:bidi="ar_AE"/>
        </w:rPr>
        <w:t xml:space="preserve">شاب من سكُّوت </w:t>
      </w:r>
    </w:p>
    <w:p>
      <w:pPr>
        <w:pStyle w:val="ListBullet"/>
        <w:bidi/>
        <w:spacing w:line="240" w:lineRule="auto"/>
        <w:ind w:left="720"/>
      </w:pPr>
      <w:r>
        <w:rPr>
          <w:rtl/>
          <w:cs/>
          <w:lang w:val="ar_AE" w:bidi="ar_AE"/>
        </w:rPr>
      </w:r>
      <w:r>
        <w:rPr>
          <w:rtl/>
          <w:cs/>
          <w:lang w:val="ar_AE" w:bidi="ar_AE"/>
        </w:rPr>
        <w:t xml:space="preserve">إخوة جدعون </w:t>
      </w:r>
    </w:p>
    <w:p>
      <w:pPr>
        <w:pStyle w:val="ListBullet"/>
        <w:bidi/>
        <w:spacing w:line="240" w:lineRule="auto"/>
        <w:ind w:left="720"/>
      </w:pPr>
      <w:r>
        <w:rPr>
          <w:rtl/>
          <w:cs/>
          <w:lang w:val="ar_AE" w:bidi="ar_AE"/>
        </w:rPr>
      </w:r>
      <w:r>
        <w:rPr>
          <w:rtl/>
          <w:cs/>
          <w:lang w:val="ar_AE" w:bidi="ar_AE"/>
        </w:rPr>
        <w:t xml:space="preserve">ويَثَر، ابن جدعون. </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تُركّز هذه القصة على انتقام جدعون. تذكّروا كيف أجرى جدعون محادثة مع بني أفرايم في نهر الأردن في القصة السابقة. تشرح هذه القصة أن جدعون جاء إلى نهر الأردن لأنه طارد ملكَي المديانيين، زَبَحَ وَصَلْمُنَّاعَ. ونجد جدعون في غاية التصميم على الإمساك بالملكَين، مع أن جيش المديانيين هرب. لا يكشف الراوي، حتى لاحقًا في القصة، سبب رغبة جدعون في القبض على هذَين الملكَين. كان هذان الملِكان قد قتلا إخوة جدعون في وقت ما في الماضي. ويريد جدعون أن يأسر هذَين الملكَين ويقتلهما للانتقام. ينتقم جدعون أيضًا من بني إسرائيل في سكُّوت وفنوئيل المدينتَين اللتَين لم تساعداه. </w:t>
      </w:r>
    </w:p>
    <w:p>
      <w:pPr>
        <w:bidi/>
      </w:pPr>
      <w:r>
        <w:rPr>
          <w:rtl/>
          <w:cs/>
          <w:lang w:val="ar_AE" w:bidi="ar_AE"/>
        </w:rPr>
      </w:r>
      <w:r>
        <w:rPr>
          <w:rtl/>
          <w:cs/>
          <w:lang w:val="ar_AE" w:bidi="ar_AE"/>
        </w:rPr>
        <w:t xml:space="preserve">توقَّفوا هنا وناقشوا هذا السؤال كمجموعة: كنشاط، احكوا قصة عن شخص كان شديد التصميم على فِعل شيء ما، واحكوا القصة مرتين: في المرة الأولى، لا تشرحوا سبب تصميم الشخص على فعل هذا الشيء حتى نهاية القصة، وعندما تروون القصة مرة ثانية، اشرحوا في بدايتها سبب تصميم الشخص على ذلك. ناقشوا كمجموعة كيف أثّرت الطريقتان في رواية القصة. كيف شعرتم عندما استمعتم إلى كل واحد؟ أي النُسخ أعجبكم أكثر؟ أوقِفوا الاستماع إلى هذا التسجيل الصوتي هنا. </w:t>
      </w:r>
    </w:p>
    <w:p>
      <w:pPr>
        <w:bidi/>
      </w:pPr>
      <w:r>
        <w:rPr>
          <w:rtl/>
          <w:cs/>
          <w:lang w:val="ar_AE" w:bidi="ar_AE"/>
        </w:rPr>
      </w:r>
      <w:r>
        <w:rPr>
          <w:rtl/>
          <w:cs/>
          <w:lang w:val="ar_AE" w:bidi="ar_AE"/>
        </w:rPr>
        <w:t xml:space="preserve">في المشهد الأول، يسافر جدعون وجيشه إلى حافة أرض إسرائيل. يسافر مع جدعون ثلاثمائة جندي فقط. قد يكون هؤلاء الجنود الثلاثمائة هُم الذين قاتلوا في القتال الأول مع المديانيين. مع أن بني أفرايم كانوا مع جدعون في القسم السابق، إلا أنهم لم يسافروا معه لمطاردة المديانيين. يعبُر جدعون ورجاله نهر الأردن ويسافرون عبر مدينة سكُّوت. يطلب جدعون من رجال سكُّوت الطعام لمساعدتهم في مطاردة المديانيين، لكن القادة يرفضون المساعدة، ويحذرهم جدعون من أنه سيعود ليعاقبهم على رفضهم. </w:t>
      </w:r>
    </w:p>
    <w:p>
      <w:pPr>
        <w:bidi/>
      </w:pPr>
      <w:r>
        <w:rPr>
          <w:rtl/>
          <w:cs/>
          <w:lang w:val="ar_AE" w:bidi="ar_AE"/>
        </w:rPr>
      </w:r>
      <w:r>
        <w:rPr>
          <w:rtl/>
          <w:cs/>
          <w:lang w:val="ar_AE" w:bidi="ar_AE"/>
        </w:rPr>
        <w:t xml:space="preserve">في المشهد الثاني، يسافر جدعون إلى مدينة فنوئيل ويطلب المساعدة من الرجال هناك. هنا، وفي بقية القصة، لا يذكر الراوي جنود جدعون مرة أخرى. يذكر الراوي ببساطة عبارات مثل: "يذهب جدعون إلى فنوئيل"، أو "يهاجم جدعون المديانيين"، لكن الراوي يقصد أن جنوده كانوا معه في الوقت الذي يفعل فيه كل هذه الأمور. </w:t>
      </w:r>
    </w:p>
    <w:p>
      <w:pPr>
        <w:bidi/>
      </w:pPr>
      <w:r>
        <w:rPr>
          <w:rtl/>
          <w:cs/>
          <w:lang w:val="ar_AE" w:bidi="ar_AE"/>
        </w:rPr>
      </w:r>
      <w:r>
        <w:rPr>
          <w:rtl/>
          <w:cs/>
          <w:lang w:val="ar_AE" w:bidi="ar_AE"/>
        </w:rPr>
        <w:t xml:space="preserve">توقَّفوا هنا وناقشوا هذا السؤال كمجموعة: اذكروا بعض الأشياء التي فعلها قادتكم أو القرارات التي اتَّخذوها. ناقشوا ما إذا كان القائد قد استطاع أن يفعل هذه الأمور بمفرده أو ساعده أشخاصٌ آخرون. أوقِفوا الاستماع إلى هذا التسجيل الصوتي هنا. </w:t>
      </w:r>
    </w:p>
    <w:p>
      <w:pPr>
        <w:bidi/>
      </w:pPr>
      <w:r>
        <w:rPr>
          <w:rtl/>
          <w:cs/>
          <w:lang w:val="ar_AE" w:bidi="ar_AE"/>
        </w:rPr>
      </w:r>
      <w:r>
        <w:rPr>
          <w:rtl/>
          <w:cs/>
          <w:lang w:val="ar_AE" w:bidi="ar_AE"/>
        </w:rPr>
        <w:t xml:space="preserve">يرفض رجال فنوئيل أيضًا المساعدة. ربما كان هؤلاء الرجال قادة المدينة. مرة أخرى، يعد جدعون بالعودة إلى فنوئيل، منتصرًا أو غالبًا، بعد هزيمة المديانيين، ثم يعاقب جدعون رجال فنوئيل بتدمير برجهم. </w:t>
      </w:r>
    </w:p>
    <w:p>
      <w:pPr>
        <w:bidi/>
      </w:pPr>
      <w:r>
        <w:rPr>
          <w:rtl/>
          <w:cs/>
          <w:lang w:val="ar_AE" w:bidi="ar_AE"/>
        </w:rPr>
      </w:r>
      <w:r>
        <w:rPr>
          <w:rtl/>
          <w:cs/>
          <w:lang w:val="ar_AE" w:bidi="ar_AE"/>
        </w:rPr>
        <w:t xml:space="preserve">في المشهد الثالث، نسمع الآن مكان المديانيين. قاد الملكان زَبَحَ وَصَلْمُنَّاع جيشهما إلى قَرْقَر. لقد مات مائة وعشرون ألف جندي، لذلك لم يعد عدد جيش المديانيين سوى خمسة عشر ألف جندي. من المُرجح أن المديانيين كانوا داخل أرضهم أو بالقرب منها، لذلك شعروا بالأمان وأقاموا معسكرًا، ومن المرجَّح أيضًا أن المديانيين لم يظنوا أن بني إسرائيل سيتبعونهم إلى هذا الحد. لكن جدعون ورجاله سافروا على طول مسار ساكني الخيام، أو مسار المسافر، ليتبعوا المديانيين. من المحتمل أن هذه الرحلة استغرقت عدة أيام. يمسك جدعون المديانيين ويهاجمهم بجيشه من بني إسرائيل. يطرد بنو إسرائيل المديانيين، أو يهزمونهم. لا يصف الراوي المعركة أو كيف هزم جدعون جيش المديانيين الأكبر بكثير، كما لا يذكر الراوي يهوه. مع أن ملكَي المديانيين يحاولان الهرب، إلا أن جدعون يأسرهما. </w:t>
      </w:r>
    </w:p>
    <w:p>
      <w:pPr>
        <w:bidi/>
      </w:pPr>
      <w:r>
        <w:rPr>
          <w:rtl/>
          <w:cs/>
          <w:lang w:val="ar_AE" w:bidi="ar_AE"/>
        </w:rPr>
      </w:r>
      <w:r>
        <w:rPr>
          <w:rtl/>
          <w:cs/>
          <w:lang w:val="ar_AE" w:bidi="ar_AE"/>
        </w:rPr>
        <w:t xml:space="preserve">في المشهد الرابع، يسافر جدعون ابن يوآش إلى سكُّوت. يمر جدعون عبر عَقَبَةِ حَارَسَ، وهو مكان آمن للعبور عبر الجبال أو الوديان. مرة أخرى، من المحتمل أن جدعون ورجاله سافروا مسافة طويلة، لذلك استغرقت رحلتهم أيامًا عِدَّة. في الطريق، يجد جدعون رجُلًا من سكُّوت، ويسأله عن قادة سكُّوت. يكتب الرجُل أسماء جميع قادة سكُّوت وشيوخها، ويقدِّم القائمة إلى جدعون. والآن يعرف جدعون أسماء الرجال الذين رفضوا مساعدته في وقت سابق. </w:t>
      </w:r>
    </w:p>
    <w:p>
      <w:pPr>
        <w:bidi/>
      </w:pPr>
      <w:r>
        <w:rPr>
          <w:rtl/>
          <w:cs/>
          <w:lang w:val="ar_AE" w:bidi="ar_AE"/>
        </w:rPr>
      </w:r>
      <w:r>
        <w:rPr>
          <w:rtl/>
          <w:cs/>
          <w:lang w:val="ar_AE" w:bidi="ar_AE"/>
        </w:rPr>
        <w:t xml:space="preserve">عندما يصل جدعون وجنوده إلى سكُّوت، يتحدّث إلى رجال المدينة. يُظهر جدعون ملكَي المديانيين المأسورَين للجميع ويُكرر كلمات القادة. يقول جدعون: "انظروا، لقد أثبتُّ أنه يمكنني هزيمة المديانيين". ثم يضرب جدعون القادة أو يدرسهم بأشواك البرية والنوارج وهي نباتات ذات فروع صلبة وأشواك حادة. كان الناس يدرسون النباتات أو يضربونها بالعصي لفصل البذور عن سيقانها. تقول بعض الترجمات إن جدعون علَّم القادة درسًا. أراد جدعون أن يُعلِّم الناس ألا يرفضوا طلباته مرة أخرى. </w:t>
      </w:r>
    </w:p>
    <w:p>
      <w:pPr>
        <w:bidi/>
      </w:pPr>
      <w:r>
        <w:rPr>
          <w:rtl/>
          <w:cs/>
          <w:lang w:val="ar_AE" w:bidi="ar_AE"/>
        </w:rPr>
      </w:r>
      <w:r>
        <w:rPr>
          <w:rtl/>
          <w:cs/>
          <w:lang w:val="ar_AE" w:bidi="ar_AE"/>
        </w:rPr>
        <w:t xml:space="preserve">يعود جدعون أيضًا إلى مدينة فنوئيل ليعاقب الناس هناك. يعاقب جدعون الشعب بقسوة أكثر مما ذكر أنه سيعاقبه. بمساعدة رجاله، هدَم جدعون برج فنوئيل. من المحتمل أن هذا البرج كان مبنىً مرتفعًا وقويًا يمكن لأهل المدينة الاختباء فيه عندما يهاجمهم آخرون. ثم يقتل جدعون رجال المدينة. ليس واضحًا ما إذا كان جدعون يقتل القادة فقط أم كل رجل كان في </w:t>
      </w:r>
    </w:p>
    <w:p>
      <w:pPr>
        <w:bidi/>
      </w:pPr>
      <w:r>
        <w:rPr>
          <w:rtl/>
          <w:cs/>
          <w:lang w:val="ar_AE" w:bidi="ar_AE"/>
        </w:rPr>
      </w:r>
      <w:r>
        <w:rPr>
          <w:rtl/>
          <w:cs/>
          <w:lang w:val="ar_AE" w:bidi="ar_AE"/>
        </w:rPr>
        <w:t xml:space="preserve">في المشهد الخامس، يُظهر الراوي سبب تصميمه الشديد على القبض على ملكَي المديانيين. يسأل جدعون ملكَي المديانيين عن رجال إسرائيل الذين قتلوهم في تابور. يسأل جدعون كيف كان بنو إسرائيل هؤلاء. تقول بعض الترجمات إن جدعون يسأل عن مكان هؤلاء الرجال. من المحتمل أن جدعون يعرف بالفعل أن هؤلاء الرجال ماتوا وأن الرجال كانوا إخوته. قد يرغب جدعون في معرفة ما إذا كان ملكا المديانيين سيفتخران بما فعلا. ربما يريد جدعون من بني إسرائيل الآخرين أن يسمعوا ما فعله ملكا المديانيين، حتى يفهموا سبب مطاردة المديانيين حتى الآن. </w:t>
      </w:r>
    </w:p>
    <w:p>
      <w:pPr>
        <w:bidi/>
      </w:pPr>
      <w:r>
        <w:rPr>
          <w:rtl/>
          <w:cs/>
          <w:lang w:val="ar_AE" w:bidi="ar_AE"/>
        </w:rPr>
      </w:r>
      <w:r>
        <w:rPr>
          <w:rtl/>
          <w:cs/>
          <w:lang w:val="ar_AE" w:bidi="ar_AE"/>
        </w:rPr>
        <w:t xml:space="preserve">يعلن مَلكا المديانيين أن الرجال الذين قتلوهم كانوا مثل جدعون. يقول الملكان إن جدعون يشبه هؤلاء الرجال، أو يسلك مثلهم، فجميعهم مثل أبناء الملوك. قد يعني هذا أن الرجال كانوا أقوياء ومثيرون للإعجاب أو أن الناس كانوا يحترمونهم. </w:t>
      </w:r>
    </w:p>
    <w:p>
      <w:pPr>
        <w:bidi/>
      </w:pPr>
      <w:r>
        <w:rPr>
          <w:rtl/>
          <w:cs/>
          <w:lang w:val="ar_AE" w:bidi="ar_AE"/>
        </w:rPr>
      </w:r>
      <w:r>
        <w:rPr>
          <w:rtl/>
          <w:cs/>
          <w:lang w:val="ar_AE" w:bidi="ar_AE"/>
        </w:rPr>
        <w:t xml:space="preserve">توقَّفوا هنا وناقشوا هذا السؤال كمجموعة: صفوا كيف يكون الملك أو القائد القوي في ثقافتكم. صِفوا ليس فقط مظهره، بل كيف يتصرف وكيف تبدو شخصيته. ناقشوا شخصًا تعرفونه يظهر أو يتصرف بهذه الطريقة. أوقِفوا الاستماع إلى هذا التسجيل الصوتي هنا. </w:t>
      </w:r>
    </w:p>
    <w:p>
      <w:pPr>
        <w:bidi/>
      </w:pPr>
      <w:r>
        <w:rPr>
          <w:rtl/>
          <w:cs/>
          <w:lang w:val="ar_AE" w:bidi="ar_AE"/>
        </w:rPr>
      </w:r>
      <w:r>
        <w:rPr>
          <w:rtl/>
          <w:cs/>
          <w:lang w:val="ar_AE" w:bidi="ar_AE"/>
        </w:rPr>
        <w:t xml:space="preserve">يقول جدعون إن هؤلاء الرجال كانوا إخوته. يؤكد جدعون أن الرجال كانوا من الأقارب المُقربين عندما يقول إن هؤلاء الرجال كانوا أبناء أمه. فلو لم يقتل المديانيون إخوة جدعون، لما قتل هو الملكَين. يحلف جدعون قَسَمًا شائعًا لبني إسرائيل، ويقول إن هذا مؤكّد "طالما يهوه يحيا". </w:t>
      </w:r>
    </w:p>
    <w:p>
      <w:pPr>
        <w:bidi/>
      </w:pPr>
      <w:r>
        <w:rPr>
          <w:rtl/>
          <w:cs/>
          <w:lang w:val="ar_AE" w:bidi="ar_AE"/>
        </w:rPr>
      </w:r>
      <w:r>
        <w:rPr>
          <w:rtl/>
          <w:cs/>
          <w:lang w:val="ar_AE" w:bidi="ar_AE"/>
        </w:rPr>
        <w:t xml:space="preserve">توقَّفوا هنا وناقشوا هذا السؤال كمجموعة: في ثقافتكم، ما الكلمات أو العبارات التي يستخدمها الناس لتوضيح أن شيئًا ما أمر يقيني للغاية؟ أوقِفوا الاستماع إلى هذا التسجيل الصوتي هنا. </w:t>
      </w:r>
    </w:p>
    <w:p>
      <w:pPr>
        <w:bidi/>
      </w:pPr>
      <w:r>
        <w:rPr>
          <w:rtl/>
          <w:cs/>
          <w:lang w:val="ar_AE" w:bidi="ar_AE"/>
        </w:rPr>
      </w:r>
      <w:r>
        <w:rPr>
          <w:rtl/>
          <w:cs/>
          <w:lang w:val="ar_AE" w:bidi="ar_AE"/>
        </w:rPr>
        <w:t xml:space="preserve">لكن بما أن ملكَي المديانيين قتلا إخوته فعلًا، فإن جدعون يُلمح إلى أنَّ الملكَين يجب أن يموتا. يطلب جدعون من ابنه يثَر أن يقتل ملِكَي المديانيين. مع أنَّ يثَر بالغ بما يكفي للسفر مع الجنود والقتال، إلا أنه لا يزال صغيرًا. من المحتمل أن يثَر لم يقاتل في معارك كثيرة ولم يقتل العديد من الناس. يخاف يثَر ولا يُخرج سيفه من غمده ليقتل ملكَي المديانيين. </w:t>
      </w:r>
    </w:p>
    <w:p>
      <w:pPr>
        <w:bidi/>
      </w:pPr>
      <w:r>
        <w:rPr>
          <w:rtl/>
          <w:cs/>
          <w:lang w:val="ar_AE" w:bidi="ar_AE"/>
        </w:rPr>
      </w:r>
      <w:r>
        <w:rPr>
          <w:rtl/>
          <w:cs/>
          <w:lang w:val="ar_AE" w:bidi="ar_AE"/>
        </w:rPr>
        <w:t xml:space="preserve">توقّفوا هنا وانظروا كمجموعة إلى صورة سيف. تحدّثوا عن الكلمات التي تستخدمونها لوصف صبي في سن يثَر يبلغ من العمر ما يكفي للقتال لكن ليس له خبرة طويلة. أوقِفوا الاستماع إلى هذا التسجيل الصوتي هنا. </w:t>
      </w:r>
    </w:p>
    <w:p>
      <w:pPr>
        <w:bidi/>
      </w:pPr>
      <w:r>
        <w:rPr>
          <w:rtl/>
          <w:cs/>
          <w:lang w:val="ar_AE" w:bidi="ar_AE"/>
        </w:rPr>
      </w:r>
      <w:r>
        <w:rPr>
          <w:rtl/>
          <w:cs/>
          <w:lang w:val="ar_AE" w:bidi="ar_AE"/>
        </w:rPr>
        <w:t xml:space="preserve">يسخر الملوك من جدعون ويقولان إنه إذا كان قويًا مثل رجُل حقيقي، فعليه قتلهما بنفسه ليثبت ذلك. لذلك يستخدم جدعون سيفه ليقتل الملكَين. ثم يأخذ جدعون الحُلي والزخارف الفضية والذهبية من جِمالِ الملكَين. كانت الجِمال حيوانات كبيرة وقوية يجلس عليها الناس في أثناء سفرهم. </w:t>
      </w:r>
    </w:p>
    <w:p>
      <w:pPr>
        <w:bidi/>
      </w:pPr>
      <w:r>
        <w:rPr>
          <w:rtl/>
          <w:cs/>
          <w:lang w:val="ar_AE" w:bidi="ar_AE"/>
        </w:rPr>
      </w:r>
      <w:r>
        <w:rPr>
          <w:rtl/>
          <w:cs/>
          <w:lang w:val="ar_AE" w:bidi="ar_AE"/>
        </w:rPr>
        <w:t xml:space="preserve">توقفوا هنا وانظروا كمجموعة إلى صورة جِمال. انظروا أيضًا إلى صورة لحُلي من الفضة والذهب. أوقِفوا الاستماع إلى هذا التسجيل الصوتي هنا. </w:t>
      </w:r>
    </w:p>
    <w:p>
      <w:pPr>
        <w:bidi/>
      </w:pPr>
      <w:r>
        <w:rPr>
          <w:rtl/>
          <w:cs/>
          <w:lang w:val="ar_AE" w:bidi="ar_AE"/>
        </w:rPr>
      </w:r>
      <w:r>
        <w:rPr>
          <w:rtl/>
          <w:cs/>
          <w:lang w:val="ar_AE" w:bidi="ar_AE"/>
        </w:rPr>
        <w:t xml:space="preserve">والآن ينبغي للمجموعة إعداد مخطط القصة، أو الرسم، أو استعمال أجسام لتجسيد المقطع وتصوُّر أحداثه.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لسِفر القضاة 8: 4–21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 xml:space="preserve">جدعون، ابن يوآش </w:t>
      </w:r>
    </w:p>
    <w:p>
      <w:pPr>
        <w:pStyle w:val="ListBullet"/>
        <w:bidi/>
        <w:spacing w:line="240" w:lineRule="auto"/>
        <w:ind w:left="720"/>
      </w:pPr>
      <w:r>
        <w:rPr>
          <w:rtl/>
          <w:cs/>
          <w:lang w:val="ar_AE" w:bidi="ar_AE"/>
        </w:rPr>
      </w:r>
      <w:r>
        <w:rPr>
          <w:rtl/>
          <w:cs/>
          <w:lang w:val="ar_AE" w:bidi="ar_AE"/>
        </w:rPr>
        <w:t xml:space="preserve">الجنود الثلاثمائة من بني إسرائيل مع جدعون </w:t>
      </w:r>
    </w:p>
    <w:p>
      <w:pPr>
        <w:pStyle w:val="ListBullet"/>
        <w:bidi/>
        <w:spacing w:line="240" w:lineRule="auto"/>
        <w:ind w:left="720"/>
      </w:pPr>
      <w:r>
        <w:rPr>
          <w:rtl/>
          <w:cs/>
          <w:lang w:val="ar_AE" w:bidi="ar_AE"/>
        </w:rPr>
      </w:r>
      <w:r>
        <w:rPr>
          <w:rtl/>
          <w:cs/>
          <w:lang w:val="ar_AE" w:bidi="ar_AE"/>
        </w:rPr>
        <w:t xml:space="preserve">شيوخ وقادة سكُّوت </w:t>
      </w:r>
    </w:p>
    <w:p>
      <w:pPr>
        <w:pStyle w:val="ListBullet"/>
        <w:bidi/>
        <w:spacing w:line="240" w:lineRule="auto"/>
        <w:ind w:left="720"/>
      </w:pPr>
      <w:r>
        <w:rPr>
          <w:rtl/>
          <w:cs/>
          <w:lang w:val="ar_AE" w:bidi="ar_AE"/>
        </w:rPr>
      </w:r>
      <w:r>
        <w:rPr>
          <w:rtl/>
          <w:cs/>
          <w:lang w:val="ar_AE" w:bidi="ar_AE"/>
        </w:rPr>
        <w:t xml:space="preserve">زَبَحَ وَصَلْمُنَّاعَ مَلِكَا المديانيين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رجال فنوئيل </w:t>
      </w:r>
    </w:p>
    <w:p>
      <w:pPr>
        <w:pStyle w:val="ListBullet"/>
        <w:bidi/>
        <w:spacing w:line="240" w:lineRule="auto"/>
        <w:ind w:left="720"/>
      </w:pPr>
      <w:r>
        <w:rPr>
          <w:rtl/>
          <w:cs/>
          <w:lang w:val="ar_AE" w:bidi="ar_AE"/>
        </w:rPr>
      </w:r>
      <w:r>
        <w:rPr>
          <w:rtl/>
          <w:cs/>
          <w:lang w:val="ar_AE" w:bidi="ar_AE"/>
        </w:rPr>
        <w:t xml:space="preserve">الجنود الخمسة عشر ألف من المديانيين مع زَبَحَ وَصَلْمُنَّاعَ </w:t>
      </w:r>
    </w:p>
    <w:p>
      <w:pPr>
        <w:pStyle w:val="ListBullet"/>
        <w:bidi/>
        <w:spacing w:line="240" w:lineRule="auto"/>
        <w:ind w:left="720"/>
      </w:pPr>
      <w:r>
        <w:rPr>
          <w:rtl/>
          <w:cs/>
          <w:lang w:val="ar_AE" w:bidi="ar_AE"/>
        </w:rPr>
      </w:r>
      <w:r>
        <w:rPr>
          <w:rtl/>
          <w:cs/>
          <w:lang w:val="ar_AE" w:bidi="ar_AE"/>
        </w:rPr>
        <w:t xml:space="preserve">شاب من سكُّوت </w:t>
      </w:r>
    </w:p>
    <w:p>
      <w:pPr>
        <w:pStyle w:val="ListBullet"/>
        <w:bidi/>
        <w:spacing w:line="240" w:lineRule="auto"/>
        <w:ind w:left="720"/>
      </w:pPr>
      <w:r>
        <w:rPr>
          <w:rtl/>
          <w:cs/>
          <w:lang w:val="ar_AE" w:bidi="ar_AE"/>
        </w:rPr>
      </w:r>
      <w:r>
        <w:rPr>
          <w:rtl/>
          <w:cs/>
          <w:lang w:val="ar_AE" w:bidi="ar_AE"/>
        </w:rPr>
        <w:t xml:space="preserve">إخوة جدعون </w:t>
      </w:r>
    </w:p>
    <w:p>
      <w:pPr>
        <w:pStyle w:val="ListBullet"/>
        <w:bidi/>
        <w:spacing w:line="240" w:lineRule="auto"/>
        <w:ind w:left="720"/>
      </w:pPr>
      <w:r>
        <w:rPr>
          <w:rtl/>
          <w:cs/>
          <w:lang w:val="ar_AE" w:bidi="ar_AE"/>
        </w:rPr>
      </w:r>
      <w:r>
        <w:rPr>
          <w:rtl/>
          <w:cs/>
          <w:lang w:val="ar_AE" w:bidi="ar_AE"/>
        </w:rPr>
        <w:t xml:space="preserve">ويَثَر، ابن جدعون.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الذين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واصل جدعون والجنود الثلاثمائة مطاردة العدو. مع أنهم كانوا متعبين للغاية إلا أنهم عبروا نهر الأردن. وصل جدعون ورجاله إلى مدينة سكُّوت. قال جدعون لأهل سكُّوت: "أَعْطُوا أَرْغِفَةَ خُبْزٍ لِلْقَوْمِ الَّذِينَ مَعِي لأَنَّهُمْ مُعْيُونَ. وَأَنَا سَاعٍ وَرَاءَ زَبَحَ وَصَلْمُنَّاعَ مَلِكَيْ مِدْيَانَ". </w:t>
      </w:r>
    </w:p>
    <w:p>
      <w:pPr>
        <w:bidi/>
      </w:pPr>
      <w:r>
        <w:rPr>
          <w:rtl/>
          <w:cs/>
          <w:lang w:val="ar_AE" w:bidi="ar_AE"/>
        </w:rPr>
      </w:r>
      <w:r>
        <w:rPr>
          <w:rtl/>
          <w:cs/>
          <w:lang w:val="ar_AE" w:bidi="ar_AE"/>
        </w:rPr>
        <w:t xml:space="preserve">لكن قادة سكُّوت قالوا له: "هَلْ أَيْدِي زَبَحَ وَصَلْمُنَّاعَ بِيَدِكَ الآنَ حَتَّى نُعْطِيَ جُنْدَكَ خُبْزًا؟ أقبض عليهما أولًا، ثم نُعطيكم الطعام". </w:t>
      </w:r>
    </w:p>
    <w:p>
      <w:pPr>
        <w:bidi/>
      </w:pPr>
      <w:r>
        <w:rPr>
          <w:rtl/>
          <w:cs/>
          <w:lang w:val="ar_AE" w:bidi="ar_AE"/>
        </w:rPr>
      </w:r>
      <w:r>
        <w:rPr>
          <w:rtl/>
          <w:cs/>
          <w:lang w:val="ar_AE" w:bidi="ar_AE"/>
        </w:rPr>
        <w:t xml:space="preserve">أوقفوا التمثيل. اسألوا الشخص الذي يؤدي دور واحد من قادة سكُّوت: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"لقد هاجمنا المديانيون لسنوات. لسنا على يقين من أن جدعون يستطيع هزيمة المديانيين. إذا فشل، نخشى أن يعاقبنا المديانيون!" أو</w:t>
      </w:r>
    </w:p>
    <w:p>
      <w:pPr>
        <w:pStyle w:val="ListBullet"/>
        <w:bidi/>
        <w:spacing w:line="240" w:lineRule="auto"/>
        <w:ind w:left="720"/>
      </w:pPr>
      <w:r>
        <w:rPr>
          <w:rtl/>
          <w:cs/>
          <w:lang w:val="ar_AE" w:bidi="ar_AE"/>
        </w:rPr>
      </w:r>
      <w:r>
        <w:rPr>
          <w:rtl/>
          <w:cs/>
          <w:lang w:val="ar_AE" w:bidi="ar_AE"/>
        </w:rPr>
        <w:t>"لا نريد أن نشارك طعامنا مع مئات من الغرباء. لقد جمعنا الطعام والإمدادات لإطعام عائلاتنا! إذا قدَّمنا الطعام، فربما لا يتبقَّى لنا ما يكفي!" أو</w:t>
      </w:r>
    </w:p>
    <w:p>
      <w:pPr>
        <w:pStyle w:val="ListBullet"/>
        <w:bidi/>
        <w:spacing w:line="240" w:lineRule="auto"/>
        <w:ind w:left="720"/>
      </w:pPr>
      <w:r>
        <w:rPr>
          <w:rtl/>
          <w:cs/>
          <w:lang w:val="ar_AE" w:bidi="ar_AE"/>
        </w:rPr>
      </w:r>
      <w:r>
        <w:rPr>
          <w:rtl/>
          <w:cs/>
          <w:lang w:val="ar_AE" w:bidi="ar_AE"/>
        </w:rPr>
        <w:t xml:space="preserve">"لا نعرف جدعون، ولم نختاره قائدًا لنا، بل لا ندين له بأي شيء".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أجاب جدعون: "لأنكم قلتُم هذه الأمور، فهذا هو ما سيحدث: سيساعدني يهوه وسأمسك بالملكَين زَبَحَ وصلمُّناع، ثم أعود إلى هنا وأضرب أجسادكم بالأشواك والأغصان الحادة من البرية". </w:t>
      </w:r>
    </w:p>
    <w:p>
      <w:pPr>
        <w:bidi/>
      </w:pPr>
      <w:r>
        <w:rPr>
          <w:rtl/>
          <w:cs/>
          <w:lang w:val="ar_AE" w:bidi="ar_AE"/>
        </w:rPr>
      </w:r>
      <w:r>
        <w:rPr>
          <w:rtl/>
          <w:cs/>
          <w:lang w:val="ar_AE" w:bidi="ar_AE"/>
        </w:rPr>
        <w:t xml:space="preserve">يترك جدعون هذا المكان ويذهب إلى فنوئيل، ثم يطلب من الناس هناك أنْ يقدموا الطعام أيضًا، لكن أهل فنوئيل يجاوبون بالطريقة ذاتها التي جاوب بها أهل مدينة سكُّوت. يجيب جدعون: "سأنتصر في هذه المعركة، ثم أعود وأدمِّر برج مدينتكم". </w:t>
      </w:r>
    </w:p>
    <w:p>
      <w:pPr>
        <w:bidi/>
      </w:pPr>
      <w:r>
        <w:rPr>
          <w:rtl/>
          <w:cs/>
          <w:lang w:val="ar_AE" w:bidi="ar_AE"/>
        </w:rPr>
      </w:r>
      <w:r>
        <w:rPr>
          <w:rtl/>
          <w:cs/>
          <w:lang w:val="ar_AE" w:bidi="ar_AE"/>
        </w:rPr>
        <w:t xml:space="preserve">أوقفوا التمثيل. اسألوا الشخص الذي يؤدي دور جدعون: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"أشعر بالغضب لأن أهل سكُّوت وفنوئيل لا يحترموني أمام جميع جنودي". أو </w:t>
      </w:r>
    </w:p>
    <w:p>
      <w:pPr>
        <w:pStyle w:val="ListBullet"/>
        <w:bidi/>
        <w:spacing w:line="240" w:lineRule="auto"/>
        <w:ind w:left="720"/>
      </w:pPr>
      <w:r>
        <w:rPr>
          <w:rtl/>
          <w:cs/>
          <w:lang w:val="ar_AE" w:bidi="ar_AE"/>
        </w:rPr>
      </w:r>
      <w:r>
        <w:rPr>
          <w:rtl/>
          <w:cs/>
          <w:lang w:val="ar_AE" w:bidi="ar_AE"/>
        </w:rPr>
        <w:t>"أحاول الاعتناء بجنودي وحماية جميع سكان إسرائيل، ولا أفهم لماذا لا يساعدني آخرون من بني إسرائيل!" أو</w:t>
      </w:r>
    </w:p>
    <w:p>
      <w:pPr>
        <w:pStyle w:val="ListBullet"/>
        <w:bidi/>
        <w:spacing w:line="240" w:lineRule="auto"/>
        <w:ind w:left="720"/>
      </w:pPr>
      <w:r>
        <w:rPr>
          <w:rtl/>
          <w:cs/>
          <w:lang w:val="ar_AE" w:bidi="ar_AE"/>
        </w:rPr>
      </w:r>
      <w:r>
        <w:rPr>
          <w:rtl/>
          <w:cs/>
          <w:lang w:val="ar_AE" w:bidi="ar_AE"/>
        </w:rPr>
        <w:t xml:space="preserve">"على أهل سكُّوت وفنوئيل مساعدتنا! نحن جميعًا بنو إسرائيل، وقد اختارني يهوه لأقودهم. لقد عصاني أهل هذه المدن لذلك يستحقون العقاب".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كان الملك زَبَحَ وصلمنَّاع في مدينة قَرْقَر، مع جيشهما نحو خمسة عشر ألف رجُل. كان هذا كل الذي تبقَّى من جيش الشعب من الشرق، وكان قد مات فعلًا مائة وعشرون ألف من جنودهم من قبل. يصعد جدعون من وادي نهر الأردن في طريق ساكني الخيام، أو طريق التجَّار المسافرين الواقع شرق مدينتَي نُوبَحَ وَيُجْبَهَةَ. يفاجئ جدعون وجنوده عدوهم جيش المديانيين ويهاجمونهم. يهرب، مَلكَا مديان، زَبَحَ وَصَلْمُنَّاعَ، لكن جدعون يطاردهم ويمسك بهم ويهرب جميع جنود المديانيين. </w:t>
      </w:r>
    </w:p>
    <w:p>
      <w:pPr>
        <w:bidi/>
      </w:pPr>
      <w:r>
        <w:rPr>
          <w:rtl/>
          <w:cs/>
          <w:lang w:val="ar_AE" w:bidi="ar_AE"/>
        </w:rPr>
      </w:r>
      <w:r>
        <w:rPr>
          <w:rtl/>
          <w:cs/>
          <w:lang w:val="ar_AE" w:bidi="ar_AE"/>
        </w:rPr>
        <w:t xml:space="preserve">أوقفوا التمثيل. اسألوا واحد من الشخصَين اللذَين يؤديان دور زبَح وصلمُنَّاع: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"الآن وقد وصلنا إلى قرقر، لا بد أن نكون آمنَين. نحن قريبان من بيتنا. من المؤكد أنهم لن يتبعونا حتى هذا الحد، ولا نحتاج أن نخبر جنودنا لكي يحترسوا من أي متاعب". أو </w:t>
      </w:r>
    </w:p>
    <w:p>
      <w:pPr>
        <w:pStyle w:val="ListBullet"/>
        <w:bidi/>
        <w:spacing w:line="240" w:lineRule="auto"/>
        <w:ind w:left="720"/>
      </w:pPr>
      <w:r>
        <w:rPr>
          <w:rtl/>
          <w:cs/>
          <w:lang w:val="ar_AE" w:bidi="ar_AE"/>
        </w:rPr>
      </w:r>
      <w:r>
        <w:rPr>
          <w:rtl/>
          <w:cs/>
          <w:lang w:val="ar_AE" w:bidi="ar_AE"/>
        </w:rPr>
        <w:t xml:space="preserve">"لا أفهم كيف تستمر مجموعة صغيرة من جنود بني إسرائيل في هزيمتنا! من المؤكد أنَّ لهُم إلهًا يحارب عنهُم". أو </w:t>
      </w:r>
    </w:p>
    <w:p>
      <w:pPr>
        <w:pStyle w:val="ListBullet"/>
        <w:bidi/>
        <w:spacing w:line="240" w:lineRule="auto"/>
        <w:ind w:left="720"/>
      </w:pPr>
      <w:r>
        <w:rPr>
          <w:rtl/>
          <w:cs/>
          <w:lang w:val="ar_AE" w:bidi="ar_AE"/>
        </w:rPr>
      </w:r>
      <w:r>
        <w:rPr>
          <w:rtl/>
          <w:cs/>
          <w:lang w:val="ar_AE" w:bidi="ar_AE"/>
        </w:rPr>
        <w:t xml:space="preserve">"لا أريد أن يقتلني بنو إسرائيل أو يأسروني! إذا هربت من المعركة، فربما أتمكن من الوصول إلى مكان آمِن!"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يعود جدعون بن يوآش عند عَقَبة حارس، ويمسك بشاب من مدينة سكُّوت ويسأله عن قادة المدينة. يكتب الشاب أسماء سبعة وسبعين من رجال مدينة سكُّوت وشيوخها، ويُقدّمها إلى جدعون. </w:t>
      </w:r>
    </w:p>
    <w:p>
      <w:pPr>
        <w:bidi/>
      </w:pPr>
      <w:r>
        <w:rPr>
          <w:rtl/>
          <w:cs/>
          <w:lang w:val="ar_AE" w:bidi="ar_AE"/>
        </w:rPr>
      </w:r>
      <w:r>
        <w:rPr>
          <w:rtl/>
          <w:cs/>
          <w:lang w:val="ar_AE" w:bidi="ar_AE"/>
        </w:rPr>
        <w:t xml:space="preserve">أوقفوا التمثيل. اسألوا الشخص الذي يؤدي دور الشاب: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"أشعر بالخوف من هذا الرجُل الذي أمسك بي. لدى هذا الرجُل عدد كبير من الجنود، وقد هزموا للتو أعداءنا المديانيين. سأفعل كل ما يطلبه هذا الرجُل". أو </w:t>
      </w:r>
    </w:p>
    <w:p>
      <w:pPr>
        <w:pStyle w:val="ListBullet"/>
        <w:bidi/>
        <w:spacing w:line="240" w:lineRule="auto"/>
        <w:ind w:left="720"/>
      </w:pPr>
      <w:r>
        <w:rPr>
          <w:rtl/>
          <w:cs/>
          <w:lang w:val="ar_AE" w:bidi="ar_AE"/>
        </w:rPr>
      </w:r>
      <w:r>
        <w:rPr>
          <w:rtl/>
          <w:cs/>
          <w:lang w:val="ar_AE" w:bidi="ar_AE"/>
        </w:rPr>
        <w:t xml:space="preserve">"أشعر بالخجل من تصرف قادتنا عندما جاء جدعون إلى مدينتنا. سأخبر جدعون بأسماء الأشخاص الذين سخروا منه". أو </w:t>
      </w:r>
    </w:p>
    <w:p>
      <w:pPr>
        <w:pStyle w:val="ListBullet"/>
        <w:bidi/>
        <w:spacing w:line="240" w:lineRule="auto"/>
        <w:ind w:left="720"/>
      </w:pPr>
      <w:r>
        <w:rPr>
          <w:rtl/>
          <w:cs/>
          <w:lang w:val="ar_AE" w:bidi="ar_AE"/>
        </w:rPr>
      </w:r>
      <w:r>
        <w:rPr>
          <w:rtl/>
          <w:cs/>
          <w:lang w:val="ar_AE" w:bidi="ar_AE"/>
        </w:rPr>
        <w:t xml:space="preserve">"لا أريد أن يؤذي جدعون سكان مدينتي. ربما إذا أخبرته بأسماء القادة، لن يعاقبني أنا وبقية سكان المدينة".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يعود جدعون وجنوده إلى سكُّوت ويتحدثون إلى قادتهم. يقول جدعون: "لقد أسرتُ الملكَين زبَح وصلمُنَّاع. عندما أتيتُ إليكم من قبل سخرتم منِّي. قلتم إنه حتى أمسك بهذَين الملكَين، لن تعطوا رجالي المُنهكين طعامًا". ثم يضرب جدعون شيوخ مدينة سكُّوت بالأشواك والعصي الحادة من البريّة. أراد جدعون أن يعاقب القادة، لأنهم رفضوا مساعدته. يدمّر جدعون أيضًا برج مدينة فنوئيل، ويقتل الرجال الذين كانوا يعيشون فيها. </w:t>
      </w:r>
    </w:p>
    <w:p>
      <w:pPr>
        <w:bidi/>
      </w:pPr>
      <w:r>
        <w:rPr>
          <w:rtl/>
          <w:cs/>
          <w:lang w:val="ar_AE" w:bidi="ar_AE"/>
        </w:rPr>
      </w:r>
      <w:r>
        <w:rPr>
          <w:rtl/>
          <w:cs/>
          <w:lang w:val="ar_AE" w:bidi="ar_AE"/>
        </w:rPr>
        <w:t xml:space="preserve">أوقفوا التمثيل. اسألوا الشخص الذي يؤدي دور واحد من شعب سكُّوت: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"أشعر بالصدمة والغضب بسبب هذا العقاب القاسي! أخشى الآن من جدعون وسأفعل كل ما يقوله". أو </w:t>
      </w:r>
    </w:p>
    <w:p>
      <w:pPr>
        <w:pStyle w:val="ListBullet"/>
        <w:bidi/>
        <w:spacing w:line="240" w:lineRule="auto"/>
        <w:ind w:left="720"/>
      </w:pPr>
      <w:r>
        <w:rPr>
          <w:rtl/>
          <w:cs/>
          <w:lang w:val="ar_AE" w:bidi="ar_AE"/>
        </w:rPr>
      </w:r>
      <w:r>
        <w:rPr>
          <w:rtl/>
          <w:cs/>
          <w:lang w:val="ar_AE" w:bidi="ar_AE"/>
        </w:rPr>
        <w:t xml:space="preserve">"قد يكون جدعون ورجاله من بني إسرائيل، لكنهم ليسوا مثلنا. انظروا كم استخدم هؤلاء الرجال العُنف معنا. لهذا السبب لا أريد مساعدة أي شخص ليس من مدينتنا". أو </w:t>
      </w:r>
    </w:p>
    <w:p>
      <w:pPr>
        <w:pStyle w:val="ListBullet"/>
        <w:bidi/>
        <w:spacing w:line="240" w:lineRule="auto"/>
        <w:ind w:left="720"/>
      </w:pPr>
      <w:r>
        <w:rPr>
          <w:rtl/>
          <w:cs/>
          <w:lang w:val="ar_AE" w:bidi="ar_AE"/>
        </w:rPr>
      </w:r>
      <w:r>
        <w:rPr>
          <w:rtl/>
          <w:cs/>
          <w:lang w:val="ar_AE" w:bidi="ar_AE"/>
        </w:rPr>
        <w:t xml:space="preserve">"لا أفهم لماذا يعاقبنا جدعون بهذه القسوة. لقد هزم المديانيين، مع أننا لم نمنح جيشه الطعام".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يسأل جدعون الملك زبَحَ وصلمُنَّاع: "كيف بدا الرجال الذين قتلتموهم في تابور؟" </w:t>
      </w:r>
    </w:p>
    <w:p>
      <w:pPr>
        <w:bidi/>
      </w:pPr>
      <w:r>
        <w:rPr>
          <w:rtl/>
          <w:cs/>
          <w:lang w:val="ar_AE" w:bidi="ar_AE"/>
        </w:rPr>
      </w:r>
      <w:r>
        <w:rPr>
          <w:rtl/>
          <w:cs/>
          <w:lang w:val="ar_AE" w:bidi="ar_AE"/>
        </w:rPr>
        <w:t xml:space="preserve">يجيب الملِكان: "كانوا رجالًا يشبهونك. بدا جميعهم وكأنهم أبناء ملوك". </w:t>
      </w:r>
    </w:p>
    <w:p>
      <w:pPr>
        <w:bidi/>
      </w:pPr>
      <w:r>
        <w:rPr>
          <w:rtl/>
          <w:cs/>
          <w:lang w:val="ar_AE" w:bidi="ar_AE"/>
        </w:rPr>
      </w:r>
      <w:r>
        <w:rPr>
          <w:rtl/>
          <w:cs/>
          <w:lang w:val="ar_AE" w:bidi="ar_AE"/>
        </w:rPr>
        <w:t xml:space="preserve">يقول جدعون: "لقد كانوا إخوتي أبناء أمي. أقسم طالما يهوه حيّ، لو كنتم تركتموهم أحياء، لما قتلتكم". </w:t>
      </w:r>
    </w:p>
    <w:p>
      <w:pPr>
        <w:bidi/>
      </w:pPr>
      <w:r>
        <w:rPr>
          <w:rtl/>
          <w:cs/>
          <w:lang w:val="ar_AE" w:bidi="ar_AE"/>
        </w:rPr>
      </w:r>
      <w:r>
        <w:rPr>
          <w:rtl/>
          <w:cs/>
          <w:lang w:val="ar_AE" w:bidi="ar_AE"/>
        </w:rPr>
        <w:t xml:space="preserve">أوقفوا التمثيل. اسألوا الشخص الذي يؤدي دور جدعون: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"أشعر بالغضب الشديد لأن مَلكَي المديانيين قتلا إخوتي. "كنت مستعدًا أن أطاردهما حتى لأبعد من قرقر لأمسك بهما". أو </w:t>
      </w:r>
    </w:p>
    <w:p>
      <w:pPr>
        <w:pStyle w:val="ListBullet"/>
        <w:bidi/>
        <w:spacing w:line="240" w:lineRule="auto"/>
        <w:ind w:left="720"/>
      </w:pPr>
      <w:r>
        <w:rPr>
          <w:rtl/>
          <w:cs/>
          <w:lang w:val="ar_AE" w:bidi="ar_AE"/>
        </w:rPr>
      </w:r>
      <w:r>
        <w:rPr>
          <w:rtl/>
          <w:cs/>
          <w:lang w:val="ar_AE" w:bidi="ar_AE"/>
        </w:rPr>
        <w:t xml:space="preserve">"أريد أن يسمع بنو اسرائيل ما فعل ملكا المديانيين. قتل المديانيون العديد من أفراد عائلتنا على مر السنين. يعلم الجميع أن هؤلاء الملكَين يستحقان الموت". أو </w:t>
      </w:r>
    </w:p>
    <w:p>
      <w:pPr>
        <w:pStyle w:val="ListBullet"/>
        <w:bidi/>
        <w:spacing w:line="240" w:lineRule="auto"/>
        <w:ind w:left="720"/>
      </w:pPr>
      <w:r>
        <w:rPr>
          <w:rtl/>
          <w:cs/>
          <w:lang w:val="ar_AE" w:bidi="ar_AE"/>
        </w:rPr>
      </w:r>
      <w:r>
        <w:rPr>
          <w:rtl/>
          <w:cs/>
          <w:lang w:val="ar_AE" w:bidi="ar_AE"/>
        </w:rPr>
        <w:t xml:space="preserve">"أهتم بعائلتي بشدة. لن أغفر أو أستبقي أي شخص يؤذي عائلتي".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يلتفت جدعون إلى ابنه الأكبر ويقول: "اقتلهما". </w:t>
      </w:r>
    </w:p>
    <w:p>
      <w:pPr>
        <w:bidi/>
      </w:pPr>
      <w:r>
        <w:rPr>
          <w:rtl/>
          <w:cs/>
          <w:lang w:val="ar_AE" w:bidi="ar_AE"/>
        </w:rPr>
      </w:r>
      <w:r>
        <w:rPr>
          <w:rtl/>
          <w:cs/>
          <w:lang w:val="ar_AE" w:bidi="ar_AE"/>
        </w:rPr>
        <w:t xml:space="preserve">لكن لا يُخرج يَثَر سيفه من غمده لأنه لا يزال صغيرًا وقد كان خائفًا. </w:t>
      </w:r>
    </w:p>
    <w:p>
      <w:pPr>
        <w:bidi/>
      </w:pPr>
      <w:r>
        <w:rPr>
          <w:rtl/>
          <w:cs/>
          <w:lang w:val="ar_AE" w:bidi="ar_AE"/>
        </w:rPr>
      </w:r>
      <w:r>
        <w:rPr>
          <w:rtl/>
          <w:cs/>
          <w:lang w:val="ar_AE" w:bidi="ar_AE"/>
        </w:rPr>
        <w:t xml:space="preserve">يقول الملكان زبَحَ وصلمُنَّاعَ لجدعون: "هيا. إذا كنت قويًا، كرجُل حقيقي، فاقتلنا بنفسك". </w:t>
      </w:r>
    </w:p>
    <w:p>
      <w:pPr>
        <w:bidi/>
      </w:pPr>
      <w:r>
        <w:rPr>
          <w:rtl/>
          <w:cs/>
          <w:lang w:val="ar_AE" w:bidi="ar_AE"/>
        </w:rPr>
      </w:r>
      <w:r>
        <w:rPr>
          <w:rtl/>
          <w:cs/>
          <w:lang w:val="ar_AE" w:bidi="ar_AE"/>
        </w:rPr>
        <w:t xml:space="preserve">وهكذا، يأخذ جدعون سيفه ويقتل الملكَين. ثم يأخذ جدعون الزخارف الثمينة من عُنُق جِمالهما. </w:t>
      </w:r>
    </w:p>
    <w:p>
      <w:pPr>
        <w:bidi/>
      </w:pPr>
      <w:r>
        <w:rPr>
          <w:rtl/>
          <w:cs/>
          <w:lang w:val="ar_AE" w:bidi="ar_AE"/>
        </w:rPr>
      </w:r>
      <w:r>
        <w:rPr>
          <w:rtl/>
          <w:cs/>
          <w:lang w:val="ar_AE" w:bidi="ar_AE"/>
        </w:rPr>
        <w:t xml:space="preserve">أوقفوا التمثيل. اسألوا واحد من الشخصَين الذي يؤدي دور زَبَح أو صلمُنَّاع: "بماذا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"نعلم أننا سنموت على أي حال. لن نُظهر الخوف قبل أن نموت". أو </w:t>
      </w:r>
    </w:p>
    <w:p>
      <w:pPr>
        <w:pStyle w:val="ListBullet"/>
        <w:bidi/>
        <w:spacing w:line="240" w:lineRule="auto"/>
        <w:ind w:left="720"/>
      </w:pPr>
      <w:r>
        <w:rPr>
          <w:rtl/>
          <w:cs/>
          <w:lang w:val="ar_AE" w:bidi="ar_AE"/>
        </w:rPr>
      </w:r>
      <w:r>
        <w:rPr>
          <w:rtl/>
          <w:cs/>
          <w:lang w:val="ar_AE" w:bidi="ar_AE"/>
        </w:rPr>
        <w:t xml:space="preserve">نشعر بالخجل والغضب لأن جدعون وجيشه هزمونا، ولا يمكننا عمَل الكثير للانتقام منهم، لكن يمكننا أنْ نُحقِّر من شأن جدعون في عيْن رجاله". </w:t>
      </w:r>
    </w:p>
    <w:p>
      <w:pPr>
        <w:bidi/>
      </w:pPr>
      <w:r>
        <w:rPr>
          <w:rtl/>
          <w:cs/>
          <w:lang w:val="ar_AE" w:bidi="ar_AE"/>
        </w:rPr>
      </w:r>
      <w:r>
        <w:rPr>
          <w:rtl/>
          <w:cs/>
          <w:lang w:val="ar_AE" w:bidi="ar_AE"/>
        </w:rPr>
        <w:t xml:space="preserve">اسألوا الشخص الذي يؤدي دور جدعون: "بمَ تشعر أو فيمَ تفكِّر؟" قد يجيب الشخص بعبارات مثل: </w:t>
      </w:r>
    </w:p>
    <w:p>
      <w:pPr>
        <w:pStyle w:val="ListBullet"/>
        <w:bidi/>
        <w:spacing w:line="240" w:lineRule="auto"/>
        <w:ind w:left="720"/>
      </w:pPr>
      <w:r>
        <w:rPr>
          <w:rtl/>
          <w:cs/>
          <w:lang w:val="ar_AE" w:bidi="ar_AE"/>
        </w:rPr>
      </w:r>
      <w:r>
        <w:rPr>
          <w:rtl/>
          <w:cs/>
          <w:lang w:val="ar_AE" w:bidi="ar_AE"/>
        </w:rPr>
        <w:t xml:space="preserve">"أريد أن يحترم الناس ابني. سيكون له شرف قتل مَلكَي المديانيين اللذَين أساءا لإسرائيل لسنوات عدَّة. </w:t>
      </w:r>
    </w:p>
    <w:p>
      <w:pPr>
        <w:pStyle w:val="ListBullet"/>
        <w:bidi/>
        <w:spacing w:line="240" w:lineRule="auto"/>
        <w:ind w:left="720"/>
      </w:pPr>
      <w:r>
        <w:rPr>
          <w:rtl/>
          <w:cs/>
          <w:lang w:val="ar_AE" w:bidi="ar_AE"/>
        </w:rPr>
      </w:r>
      <w:r>
        <w:rPr>
          <w:rtl/>
          <w:cs/>
          <w:lang w:val="ar_AE" w:bidi="ar_AE"/>
        </w:rPr>
        <w:t>يقتل ملِكا المديانيين إخوتي أولًا، ثم يقولان أنني لستُ رجُلًا قويًا! سأظهر للجميع قوتي عندما أقتل هؤلاء الملكَين!" أو</w:t>
      </w:r>
    </w:p>
    <w:p>
      <w:pPr>
        <w:pStyle w:val="ListBullet"/>
        <w:bidi/>
        <w:spacing w:line="240" w:lineRule="auto"/>
        <w:ind w:left="720"/>
      </w:pPr>
      <w:r>
        <w:rPr>
          <w:rtl/>
          <w:cs/>
          <w:lang w:val="ar_AE" w:bidi="ar_AE"/>
        </w:rPr>
      </w:r>
      <w:r>
        <w:rPr>
          <w:rtl/>
          <w:cs/>
          <w:lang w:val="ar_AE" w:bidi="ar_AE"/>
        </w:rPr>
        <w:t xml:space="preserve">"بما أنني قتلت مَلكَي مديان، فإن ممتلكاتهم أصبحت لي الآن".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لسِفر القضاة 8: 4–21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يعبر جدعون وجنوده </w:t>
      </w:r>
      <w:r>
        <w:rPr>
          <w:b/>
          <w:rtl/>
          <w:cs/>
          <w:lang w:val="ar_AE" w:bidi="ar_AE"/>
        </w:rPr>
        <w:t>نهر الأردن</w:t>
      </w:r>
      <w:r>
        <w:rPr>
          <w:rtl/>
          <w:cs/>
          <w:lang w:val="ar_AE" w:bidi="ar_AE"/>
        </w:rPr>
        <w:t xml:space="preserve">. نهر الأردن نهر طويل يمر في إسرائيل من الشمال إلى الجنوب. لمزيد من المعلومات عن نهر الأردن، ارجعوا إلى "قاموس الكلمات الرئيسية". استخدموا الكلمة أو العبارة ذاتها التي استخدمتموها في المقاطع السابقة للإشارة إلى نهر الأردن. </w:t>
      </w:r>
    </w:p>
    <w:p>
      <w:pPr>
        <w:bidi/>
      </w:pPr>
      <w:r>
        <w:rPr>
          <w:rtl/>
          <w:cs/>
          <w:lang w:val="ar_AE" w:bidi="ar_AE"/>
        </w:rPr>
      </w:r>
      <w:r>
        <w:rPr>
          <w:rtl/>
          <w:cs/>
          <w:lang w:val="ar_AE" w:bidi="ar_AE"/>
        </w:rPr>
        <w:t xml:space="preserve">يتحدث جدعون إلى المسؤولين أو </w:t>
      </w:r>
      <w:r>
        <w:rPr>
          <w:b/>
          <w:rtl/>
          <w:cs/>
          <w:lang w:val="ar_AE" w:bidi="ar_AE"/>
        </w:rPr>
        <w:t>شيوخ</w:t>
      </w:r>
      <w:r>
        <w:rPr>
          <w:rtl/>
          <w:cs/>
          <w:lang w:val="ar_AE" w:bidi="ar_AE"/>
        </w:rPr>
        <w:t xml:space="preserve"> سكُّوت. الشيخ شخص له سُلطان في الجماعة. لمزيد من المعلومات عن الشيوخ، راجعوا "قاموس الكلمات الرئيسية". استخدموا الكلمة أو العبارة ذاتها التي استخدمتموها في المقاطع السابقة للإشارة إلى الشيخ. </w:t>
      </w:r>
    </w:p>
    <w:p>
      <w:pPr>
        <w:bidi/>
      </w:pPr>
      <w:r>
        <w:rPr>
          <w:rtl/>
          <w:cs/>
          <w:lang w:val="ar_AE" w:bidi="ar_AE"/>
        </w:rPr>
      </w:r>
      <w:r>
        <w:rPr>
          <w:rtl/>
          <w:cs/>
          <w:lang w:val="ar_AE" w:bidi="ar_AE"/>
        </w:rPr>
        <w:t xml:space="preserve">يقول جدعون إنه يطارد زَبَحَ وَصَلْمُنَّاعَ، </w:t>
      </w:r>
      <w:r>
        <w:rPr>
          <w:b/>
          <w:rtl/>
          <w:cs/>
          <w:lang w:val="ar_AE" w:bidi="ar_AE"/>
        </w:rPr>
        <w:t>مَلِكَي</w:t>
      </w:r>
      <w:r>
        <w:rPr>
          <w:rtl/>
          <w:cs/>
          <w:lang w:val="ar_AE" w:bidi="ar_AE"/>
        </w:rPr>
        <w:t xml:space="preserve"> المديانيين. الملِك شخص يحكم على مدينة أو مقاطعة، مثل إقليم أو بلد. قد يكون زَبَحَ وَصَلْمُنَّاعَ مَلكَيْنَ لمجموعات مختلفة من المديانيين، أو قد يكون أحد الملكَين حليفًا للمديانيين من أمة أخرى. للمزيد من المعلومات عن كلمة مَلِك، راجعوا "قاموس الكلمات الرئيسية". استخدموا الكلمة أو العبارة ذاتها التي استخدمتموها في المقاطع السابقة للإشارة إلى المَلك. </w:t>
      </w:r>
    </w:p>
    <w:p>
      <w:pPr>
        <w:bidi/>
      </w:pPr>
      <w:r>
        <w:rPr>
          <w:rtl/>
          <w:cs/>
          <w:lang w:val="ar_AE" w:bidi="ar_AE"/>
        </w:rPr>
      </w:r>
      <w:r>
        <w:rPr>
          <w:rtl/>
          <w:cs/>
          <w:lang w:val="ar_AE" w:bidi="ar_AE"/>
        </w:rPr>
        <w:t xml:space="preserve">يقول جدعون إن </w:t>
      </w:r>
      <w:r>
        <w:rPr>
          <w:b/>
          <w:rtl/>
          <w:cs/>
          <w:lang w:val="ar_AE" w:bidi="ar_AE"/>
        </w:rPr>
        <w:t>يهوه</w:t>
      </w:r>
      <w:r>
        <w:rPr>
          <w:rtl/>
          <w:cs/>
          <w:lang w:val="ar_AE" w:bidi="ar_AE"/>
        </w:rPr>
        <w:t xml:space="preserve"> سيساعد الإسرائيليين على هزيمة المديانيين. يهوه هو الاسم المناسب للإشارة إلى لله. يهوه اسمٌ فريد، لأنه لن تستخدم أي ديانة أخرى في الأراضي المحيطة بإسرائيل اسمًا كهذا لإلهها. لمزيد من المعلومات عن كلمة "يهوه"، ارجع إلى "قاموس الكلمات الرئيسية". استخدموا الكلمة أو العبارة ذاتها لـ "يهوه" كما استخدمتموها في المقاطع السابقة. </w:t>
      </w:r>
    </w:p>
    <w:p>
      <w:pPr>
        <w:bidi/>
      </w:pPr>
      <w:r>
        <w:rPr>
          <w:rtl/>
          <w:cs/>
          <w:lang w:val="ar_AE" w:bidi="ar_AE"/>
        </w:rPr>
      </w:r>
      <w:r>
        <w:rPr>
          <w:rtl/>
          <w:cs/>
          <w:lang w:val="ar_AE" w:bidi="ar_AE"/>
        </w:rPr>
        <w:t xml:space="preserve">عندما يساعد يهوه الإسرائيليين على هزيمة المديانيين، يقول جدعون إنه سيستخدم أشواك </w:t>
      </w:r>
      <w:r>
        <w:rPr>
          <w:b/>
          <w:rtl/>
          <w:cs/>
          <w:lang w:val="ar_AE" w:bidi="ar_AE"/>
        </w:rPr>
        <w:t>البرية</w:t>
      </w:r>
      <w:r>
        <w:rPr>
          <w:rtl/>
          <w:cs/>
          <w:lang w:val="ar_AE" w:bidi="ar_AE"/>
        </w:rPr>
        <w:t xml:space="preserve"> ليهزم قادة سكُّوت. الصحراء أو البرّية مكان منعزل وقاحل بلا ماء، وفي الأغلب لا تنمو أي أشجار أو شجيرات في الصحراء. ولا تنمو هناك إلا النباتات شديدة التحمّل. لمزيدٍ من المعلومات عن البرية أو الصحراء، ارجعوا إلى "قاموس الكلمات الرئيسية". استخدموا الكلمة أو العبارة ذاتها التي استخدمتموها في المقاطع السابقة للإشارة إلى البرية. </w:t>
      </w:r>
    </w:p>
    <w:p>
      <w:pPr>
        <w:bidi/>
      </w:pPr>
      <w:r>
        <w:rPr>
          <w:rtl/>
          <w:cs/>
          <w:lang w:val="ar_AE" w:bidi="ar_AE"/>
        </w:rPr>
      </w:r>
      <w:r>
        <w:rPr>
          <w:rtl/>
          <w:cs/>
          <w:lang w:val="ar_AE" w:bidi="ar_AE"/>
        </w:rPr>
        <w:t xml:space="preserve">توقَّفوا هنا وانظروا كمجموعة إلى الشوك والحَسَك اللذان ينموان في البرية إن احتاج الأمر. أوقِفوا الاستماع إلى هذا التسجيل الصوتي هنا. </w:t>
      </w:r>
    </w:p>
    <w:p>
      <w:pPr>
        <w:bidi/>
      </w:pPr>
      <w:r>
        <w:rPr>
          <w:rtl/>
          <w:cs/>
          <w:lang w:val="ar_AE" w:bidi="ar_AE"/>
        </w:rPr>
      </w:r>
      <w:r>
        <w:rPr>
          <w:rtl/>
          <w:cs/>
          <w:lang w:val="ar_AE" w:bidi="ar_AE"/>
        </w:rPr>
        <w:t xml:space="preserve">يقول جدعون إنه سيعاقب أهل فنوئيل عندما يعود منتصرًا أو </w:t>
      </w:r>
      <w:r>
        <w:rPr>
          <w:b/>
          <w:rtl/>
          <w:cs/>
          <w:lang w:val="ar_AE" w:bidi="ar_AE"/>
        </w:rPr>
        <w:t>سالمًا</w:t>
      </w:r>
      <w:r>
        <w:rPr>
          <w:rtl/>
          <w:cs/>
          <w:lang w:val="ar_AE" w:bidi="ar_AE"/>
        </w:rPr>
        <w:t xml:space="preserve">. تقول بعض الترجمات إن جدعون سيعود بسلام، والبعض الآخر إنه سيعود منتصرًا. والكلمة الأصلية هي سلام، لكن في هذه الحالة، يُشير السلام إلى حقيقة أنَّ الإسرائيليين هزموا المديانيين هزيمة تامّة ولا يحتاجون إلى القتال بعد الآن. إذا اخترتم استخدام كلمة "سلام"، فاستخدموا الكلمة ذاتها التي استخدمتموها سابقًا للتعبير عن السلام، وانظروا "سلام" في "قاموس الكلمات الرئيسية" لمزيد من المعلومات. </w:t>
      </w:r>
    </w:p>
    <w:p>
      <w:pPr>
        <w:bidi/>
      </w:pPr>
      <w:r>
        <w:rPr>
          <w:rtl/>
          <w:cs/>
          <w:lang w:val="ar_AE" w:bidi="ar_AE"/>
        </w:rPr>
      </w:r>
      <w:r>
        <w:rPr>
          <w:rtl/>
          <w:cs/>
          <w:lang w:val="ar_AE" w:bidi="ar_AE"/>
        </w:rPr>
        <w:t xml:space="preserve">لكي يتبع جدعون المديانيين، يسير في طريق </w:t>
      </w:r>
      <w:r>
        <w:rPr>
          <w:b/>
          <w:rtl/>
          <w:cs/>
          <w:lang w:val="ar_AE" w:bidi="ar_AE"/>
        </w:rPr>
        <w:t>ساكني الخيام</w:t>
      </w:r>
      <w:r>
        <w:rPr>
          <w:rtl/>
          <w:cs/>
          <w:lang w:val="ar_AE" w:bidi="ar_AE"/>
        </w:rPr>
        <w:t xml:space="preserve"> أو </w:t>
      </w:r>
      <w:r>
        <w:rPr>
          <w:b/>
          <w:rtl/>
          <w:cs/>
          <w:lang w:val="ar_AE" w:bidi="ar_AE"/>
        </w:rPr>
        <w:t>طريق القوافل</w:t>
      </w:r>
      <w:r>
        <w:rPr>
          <w:rtl/>
          <w:cs/>
          <w:lang w:val="ar_AE" w:bidi="ar_AE"/>
        </w:rPr>
        <w:t xml:space="preserve">. كان ساكنو الخيام أشخاصًا يعيشون في خيام ويسافرون في مجموعات كبيرة، تُسمّى قوافل، وذلك من أجل ضمان الأمان. وكانوا يرتحلون ويتاجرون مع الناس ببيع السلع لهم. كان ساكنو الخيام يعرفون أفضل طرق السفر، لذلك كان آخرون يسافرون على الطرق ذاتها التي يسلكونها. </w:t>
      </w:r>
    </w:p>
    <w:p>
      <w:pPr>
        <w:bidi/>
      </w:pPr>
      <w:r>
        <w:rPr>
          <w:rtl/>
          <w:cs/>
          <w:lang w:val="ar_AE" w:bidi="ar_AE"/>
        </w:rPr>
      </w:r>
      <w:r>
        <w:rPr>
          <w:rtl/>
          <w:cs/>
          <w:lang w:val="ar_AE" w:bidi="ar_AE"/>
        </w:rPr>
        <w:t xml:space="preserve">توقَّفوا هنا، ثم ناقشوا معًا الكلمة أو العبارة التي ستستخدمونها للتعبير عن ساكني الخيام أو طريق القوافل. إذا كنتم قد ترجمتم هذا التعبير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يعود جدعون إلى بيته عبر </w:t>
      </w:r>
      <w:r>
        <w:rPr>
          <w:b/>
          <w:rtl/>
          <w:cs/>
          <w:lang w:val="ar_AE" w:bidi="ar_AE"/>
        </w:rPr>
        <w:t>عَقَبة</w:t>
      </w:r>
      <w:r>
        <w:rPr>
          <w:rtl/>
          <w:cs/>
          <w:lang w:val="ar_AE" w:bidi="ar_AE"/>
        </w:rPr>
        <w:t xml:space="preserve"> حارس. وممّر العبور هو طريق آمن عبر أرض وعرة أو خطيرة. استخدموا الكلمة أو العبارة ذاتها التي استخدمتموها في المقاطع السابقة للإشارة إلى العقَبَة (الطريق). </w:t>
      </w:r>
    </w:p>
    <w:p>
      <w:pPr>
        <w:bidi/>
      </w:pPr>
      <w:r>
        <w:rPr>
          <w:rtl/>
          <w:cs/>
          <w:lang w:val="ar_AE" w:bidi="ar_AE"/>
        </w:rPr>
      </w:r>
      <w:r>
        <w:rPr>
          <w:rtl/>
          <w:cs/>
          <w:lang w:val="ar_AE" w:bidi="ar_AE"/>
        </w:rPr>
        <w:t xml:space="preserve">يأخذ جدعون الحُلي أو الزينة الثمينة من </w:t>
      </w:r>
      <w:r>
        <w:rPr>
          <w:b/>
          <w:rtl/>
          <w:cs/>
          <w:lang w:val="ar_AE" w:bidi="ar_AE"/>
        </w:rPr>
        <w:t>جِمال</w:t>
      </w:r>
      <w:r>
        <w:rPr>
          <w:rtl/>
          <w:cs/>
          <w:lang w:val="ar_AE" w:bidi="ar_AE"/>
        </w:rPr>
        <w:t xml:space="preserve"> ملكَي المديانيين. الجمَل حيوان كبير وقوي يستطيع أن يمشي لمسافات طويلة جدًا دون أن يحتاج إلى طعام أو ماء. كان الناس يجلسون على ظهر الجمَل عند سفرهم، كما كانوا يستخدمونه لحمْل البضائع. لمزيد من المعلومات عن "الجمَل"، ارجعوا إلى "قاموس الكلمات الرئيسية". استخدموا الكلمة أو العبارة ذاتها للتعبير عن "جمَل" كما استخدمتموها في المقاطع السابقة. </w:t>
      </w:r>
    </w:p>
    <w:p>
      <w:pPr>
        <w:bidi/>
      </w:pPr>
      <w:r>
        <w:rPr>
          <w:rtl/>
          <w:cs/>
          <w:lang w:val="ar_AE" w:bidi="ar_AE"/>
        </w:rPr>
      </w:r>
      <w:r>
        <w:rPr>
          <w:rtl/>
          <w:cs/>
          <w:lang w:val="ar_AE" w:bidi="ar_AE"/>
        </w:rPr>
        <w:t xml:space="preserve">توقفوا هنا وانظروا كمجموعة إلى صورة جِمال إن احتجتم إلى ذلك.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8:22–35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8: 22–35 واحفظوا هذا المقطع في قلوبكم. </w:t>
      </w:r>
    </w:p>
    <w:p>
      <w:pPr>
        <w:bidi/>
      </w:pPr>
      <w:r>
        <w:rPr>
          <w:rtl/>
          <w:cs/>
          <w:lang w:val="ar_AE" w:bidi="ar_AE"/>
        </w:rPr>
      </w:r>
      <w:r>
        <w:rPr>
          <w:rtl/>
          <w:cs/>
          <w:lang w:val="ar_AE" w:bidi="ar_AE"/>
        </w:rPr>
        <w:t xml:space="preserve">استمعوا إلى نسخة صوتية من سِفر القضاة 8: 22–35 ثلاث مرات، بثلاث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لسِفر القضاة 8: 22- 35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القسم السابق، يأسر جدعون ورجاله ملكَي المديانيين ويقتلونهما، ثم يطلب بنو إسرائيل من جدعون أن يتسلط عليهم. مع أن جدعون يرفض ذلك الحُكُم، إلا أنه يصنع أفودًا، الذي يبدأ بنو إسرائيل في عبادته كإله. تُروي هذه القصة نهاية حياة جدعون وكيف ابتعد بنو إسرائيل عن يهوه. </w:t>
      </w:r>
    </w:p>
    <w:p>
      <w:pPr>
        <w:bidi/>
      </w:pPr>
      <w:r>
        <w:rPr>
          <w:rtl/>
          <w:cs/>
          <w:lang w:val="ar_AE" w:bidi="ar_AE"/>
        </w:rPr>
      </w:r>
      <w:r>
        <w:rPr>
          <w:rtl/>
          <w:cs/>
          <w:lang w:val="ar_AE" w:bidi="ar_AE"/>
        </w:rPr>
        <w:t xml:space="preserve">قد تبدأ هذه القصة مباشرة بعد نهاية القصة السابقة. يتحمس رجال إسرائيل بعد أن يهزموا المديانيين. يريد الرجال أن يحكم جدعون على إسرائيل. بعد موت جدعون، يريد الرجال أن يستمر نسله في الحُكم. في ذلك الوقت، كان الملك هو مَن يقود الأمة بنجاح في المعركة. يقول الشعب إن جدعون، بدلًا من يهوه، هو الذي خلّص بني إسرائيل من يد المديانيين أو من سلطتهم. كان يهوه قد قال سابقًا إنه سيخلّص بني إسرائيل بطريقة سيتعجَّبون منها حتى يعرف بنو إسرائيل أنه خلّصهم. لكن لا يزال بنو إسرائيل يدّعون أن إنسانًا هو الذي خلّصهم، وليس يهوه. </w:t>
      </w:r>
    </w:p>
    <w:p>
      <w:pPr>
        <w:bidi/>
      </w:pPr>
      <w:r>
        <w:rPr>
          <w:rtl/>
          <w:cs/>
          <w:lang w:val="ar_AE" w:bidi="ar_AE"/>
        </w:rPr>
      </w:r>
      <w:r>
        <w:rPr>
          <w:rtl/>
          <w:cs/>
          <w:lang w:val="ar_AE" w:bidi="ar_AE"/>
        </w:rPr>
        <w:t xml:space="preserve">توقَّفوا هنا وناقشوا هذا السؤال معًا: في ثقافتكم، كيف يختار الناسُ ملكًا أو حاكمًا لهم؟ كيف تكرمون قائدًا بعد المعركة؟ أوقِفوا الاستماع إلى هذا التسجيل الصوتي هنا. </w:t>
      </w:r>
    </w:p>
    <w:p>
      <w:pPr>
        <w:bidi/>
      </w:pPr>
      <w:r>
        <w:rPr>
          <w:rtl/>
          <w:cs/>
          <w:lang w:val="ar_AE" w:bidi="ar_AE"/>
        </w:rPr>
      </w:r>
      <w:r>
        <w:rPr>
          <w:rtl/>
          <w:cs/>
          <w:lang w:val="ar_AE" w:bidi="ar_AE"/>
        </w:rPr>
        <w:t xml:space="preserve">لكن، يرفض جدعون أن يحكم. يقول جدعون إن بنو إسرائيل لا يحتاجون إلى حاكم بشري لأن لهم حاكمًا فعلًا، وهو يهوه. إذا كان بإمكان مَن يخلّص الشعب أنْ يحكم، يكون يهوه هو مَن يجب أنْ يحكم لأنه خلّص إسرائيل! يطلب جدعون بأدب من كل جندي أن يعطيه قرطًا واحدًا من المجوهرات التي استولوا عليها في الحرب. بعد المعركة، كان الجيش المنتصر يأخذ أشياء ثمينة، مثل المجوهرات والدروع والإمدادات من أجساد أعدائه ومعسكرهم. كان جنود إسرائيل قد جمعوا العديد من الأقراط من أعدائهم. يقول الراوي إن الإسماعيليين كانوا يحبون ارتداء أقراط ذهبية في آذانهم. كان الناس يستخدمون أحيانًا كلمة "إسماعيليين" لتعني أي جماعة من الشعوب التي ترتحل باستمرار. لذلك يشير الراوي في الواقع إلى المديانيين، الذين لم تكن لديهم أرضهم الخاصة بل كانوا ينتقلون من مكان إلى آخر. </w:t>
      </w:r>
    </w:p>
    <w:p>
      <w:pPr>
        <w:bidi/>
      </w:pPr>
      <w:r>
        <w:rPr>
          <w:rtl/>
          <w:cs/>
          <w:lang w:val="ar_AE" w:bidi="ar_AE"/>
        </w:rPr>
      </w:r>
      <w:r>
        <w:rPr>
          <w:rtl/>
          <w:cs/>
          <w:lang w:val="ar_AE" w:bidi="ar_AE"/>
        </w:rPr>
        <w:t xml:space="preserve">توقّفوا هنا وانظروا كمجموعة إلى أقراط ذهبية.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في المجموعة: في ثقافتكم أو تاريخكم، كيف يتصرف الجنود بعد المعركة؟ مَن الذي يمكن أن يمتلك الأشياء الثمينة التي يأخذها الجنود من العدو؟ أوقِفوا الاستماع إلى هذا التسجيل الصوتي هنا. </w:t>
      </w:r>
    </w:p>
    <w:p>
      <w:pPr>
        <w:bidi/>
      </w:pPr>
      <w:r>
        <w:rPr>
          <w:rtl/>
          <w:cs/>
          <w:lang w:val="ar_AE" w:bidi="ar_AE"/>
        </w:rPr>
      </w:r>
      <w:r>
        <w:rPr>
          <w:rtl/>
          <w:cs/>
          <w:lang w:val="ar_AE" w:bidi="ar_AE"/>
        </w:rPr>
        <w:t xml:space="preserve">يعطي بنو إسرائيل جدعون أقراطًا ذهبية بكُل سرور. يُعطي كل جندي أقراط غنيمته، وسريعًا يحصل جدعون على عشرين كيلوجرامًا تقريبًا من أقراط ذهبية. ولدى جدعون أيضًا أشياء كثيرة أخرى ثمينة حصل عليها من المديانيين. كانت لديه حُلي أو مجوهرات وثياب أرجوانية غنية كان يرتديها الملِكان المديانيَين. وكانت لدى جدعون أيضًا سلاسل معدنية ثمينة مع قلائد يضعها الناس على أعناق الجِمال. </w:t>
      </w:r>
    </w:p>
    <w:p>
      <w:pPr>
        <w:bidi/>
      </w:pPr>
      <w:r>
        <w:rPr>
          <w:rtl/>
          <w:cs/>
          <w:lang w:val="ar_AE" w:bidi="ar_AE"/>
        </w:rPr>
      </w:r>
      <w:r>
        <w:rPr>
          <w:rtl/>
          <w:cs/>
          <w:lang w:val="ar_AE" w:bidi="ar_AE"/>
        </w:rPr>
        <w:t xml:space="preserve">يستخدم جدعون الذهب من الأقراط ليصنع أفودًا. ربما يكون هذا الأفود مثل الأفود الذي كان يستخدمه الكهنة في خيمة الاجتماع، وهي قطعة ثياب مزخرفة للغاية تغطي الجسد من الكتفَين إلى الفخذ. كان الكهنة يرتدون الأفود عندما يطلبون من الله إرشادًا أو تأكيدًا بشأن المستقبل. لأن الكهنة كانوا يستخدمون الأفود عندما يعبدون الله، ارتبط الأفود في أذهان الناس في بعض الأحيان بالله فعبدوا الأفود أيضًا. من المحتمل أيضًا أن يكون الأفود الذي يصنعه جدعون تمثالًا معدنيًا لشخص مع ثيابه التي يرتديها الناس. ليس واضحًا ما يفعله جدعون أو لماذا يفعله. ربما يجعل جدعون هذا الأفود طريقة لتكريم يهوه وشكره. قد يجعله جدعون علامة على أن يهوه هو حاكم إسرائيل، وليس جدعون. لكن لم يكُن على جدعون أن يجعل من الأفود جسمًا للعبادة إلا أن يأمر يهوه بذلك على وجه التحديد. يضع جدعون الأفود في عُفْرَة، مسقط رأسه في أرض سبط منسّى. </w:t>
      </w:r>
    </w:p>
    <w:p>
      <w:pPr>
        <w:bidi/>
      </w:pPr>
      <w:r>
        <w:rPr>
          <w:rtl/>
          <w:cs/>
          <w:lang w:val="ar_AE" w:bidi="ar_AE"/>
        </w:rPr>
      </w:r>
      <w:r>
        <w:rPr>
          <w:rtl/>
          <w:cs/>
          <w:lang w:val="ar_AE" w:bidi="ar_AE"/>
        </w:rPr>
        <w:t xml:space="preserve">توقفوا هنا وانظروا كمجموعة إلى خريطة إسرائيل. ابحثوا عن أرض منسَّى. انظروا أيضًا إلى صورة أفود يهوه كمجموعة.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كمجموعة: فكّروا في شيء ديني مهم في ثقافتكم يحتفظ به الناس في مكان خاص. مَن المسؤول عن صُنع هذا الشيء أو العناية به؟ ما المفترَض أنْ يحدث إذا صنع الشخص الخطأ أحد هذه الأشياء؟ أوقِفوا الاستماع إلى هذا التسجيل الصوتي هنا. </w:t>
      </w:r>
    </w:p>
    <w:p>
      <w:pPr>
        <w:bidi/>
      </w:pPr>
      <w:r>
        <w:rPr>
          <w:rtl/>
          <w:cs/>
          <w:lang w:val="ar_AE" w:bidi="ar_AE"/>
        </w:rPr>
      </w:r>
      <w:r>
        <w:rPr>
          <w:rtl/>
          <w:cs/>
          <w:lang w:val="ar_AE" w:bidi="ar_AE"/>
        </w:rPr>
        <w:t xml:space="preserve">لسوء الحظ، يبدأ الإسرائيليون في عبادة هذا الأفود. مثل الرجال غير الأمناء لزوجاتهم، فإن الإسرائيليين غير أمناء ليهوه. يشبه هذا الأفود فخًا لعائلة جدعون، مما يعني أنها تعبد الأفود أيضًا. </w:t>
      </w:r>
    </w:p>
    <w:p>
      <w:pPr>
        <w:bidi/>
      </w:pPr>
      <w:r>
        <w:rPr>
          <w:rtl/>
          <w:cs/>
          <w:lang w:val="ar_AE" w:bidi="ar_AE"/>
        </w:rPr>
      </w:r>
      <w:r>
        <w:rPr>
          <w:rtl/>
          <w:cs/>
          <w:lang w:val="ar_AE" w:bidi="ar_AE"/>
        </w:rPr>
        <w:t xml:space="preserve">ما دام جدعون حيًا، تتمتع الأرض بسلام مدة أربعين سنة أخرى، فلا يضطر الإسرائيليون إلى محاربة أعدائهم. لا يرفع المديانيون رؤوسهم مرة أخرى، مما يعني أنهم لن يصبحوا أقوياء من جديد. </w:t>
      </w:r>
    </w:p>
    <w:p>
      <w:pPr>
        <w:bidi/>
      </w:pPr>
      <w:r>
        <w:rPr>
          <w:rtl/>
          <w:cs/>
          <w:lang w:val="ar_AE" w:bidi="ar_AE"/>
        </w:rPr>
      </w:r>
      <w:r>
        <w:rPr>
          <w:rtl/>
          <w:cs/>
          <w:lang w:val="ar_AE" w:bidi="ar_AE"/>
        </w:rPr>
        <w:t xml:space="preserve">يعود يَرُبَّعْلُ أو جدعون ليعيش في بيته. لدى جدعون سبعون ابنًا، مما يُظهر أنه ثري وأن الناس يحترمونه. لديه أيضًا العديد من الزوجات، ومع أن الرجال كان لديهم في كثير من الأحيان في ذلك الوقت عدة زوجات، ربما كان لجدعون أكثر من المعتاد. لديه أيضًا سرية، أو جارية تقيم علاقة جنسية مع سيدها. لا يكون للسرية الحقوق القانونية للزوجة، ولا يرث أبناؤها ثروة الأب، ما لم يَذكر الأب ذلك على وجه التحديد. لهذه السرية ابن وتعيش في مدينة شكيم، التي تقع أيضًا في أرض سبط منسَّى. </w:t>
      </w:r>
    </w:p>
    <w:p>
      <w:pPr>
        <w:bidi/>
      </w:pPr>
      <w:r>
        <w:rPr>
          <w:rtl/>
          <w:cs/>
          <w:lang w:val="ar_AE" w:bidi="ar_AE"/>
        </w:rPr>
      </w:r>
      <w:r>
        <w:rPr>
          <w:rtl/>
          <w:cs/>
          <w:lang w:val="ar_AE" w:bidi="ar_AE"/>
        </w:rPr>
        <w:t xml:space="preserve">توقفوا هنا وانظروا كمجموعة إلى خريطة إسرائيل. ابحثوا عن مدينة شكيم. أوقِفوا الاستماع إلى هذا التسجيل الصوتي هنا. </w:t>
      </w:r>
    </w:p>
    <w:p>
      <w:pPr>
        <w:bidi/>
      </w:pPr>
      <w:r>
        <w:rPr>
          <w:rtl/>
          <w:cs/>
          <w:lang w:val="ar_AE" w:bidi="ar_AE"/>
        </w:rPr>
      </w:r>
      <w:r>
        <w:rPr>
          <w:rtl/>
          <w:cs/>
          <w:lang w:val="ar_AE" w:bidi="ar_AE"/>
        </w:rPr>
        <w:t xml:space="preserve">يموت جدعون عندما يكبر، ويدفنه الشعب في قبر أبيه. في ذلك الوقت، كان الناس يدفنون عدة أفراد من العائلة في كهوف خاصة. بعد موت جدعون، يعبد الإسرائيليون البعل، الإله الباطل، من جديد، ويدعونه بَعَلَ بَرِيثَ، أي إله العهد. لكن الإسرائيليين في الواقع لا يسلكون بأمانة من نحو إله العهد الحقيقي، يهوه!" لا يخدم الإسرائيليون يهوه. لا يُخلص الإسرائيليون أيضًا لعائلة جدعون، مع أنه فعل العديد من الأشياء الصالحة لهم. لا يعترف الإسرائيليون بجدعون بأنه قائد الله المختار، ولا يكرمون جدعون لإنقاذه بني إسرائيل. </w:t>
      </w:r>
    </w:p>
    <w:p>
      <w:pPr>
        <w:bidi/>
      </w:pPr>
      <w:r>
        <w:rPr>
          <w:rtl/>
          <w:cs/>
          <w:lang w:val="ar_AE" w:bidi="ar_AE"/>
        </w:rPr>
      </w:r>
      <w:r>
        <w:rPr>
          <w:rtl/>
          <w:cs/>
          <w:lang w:val="ar_AE" w:bidi="ar_AE"/>
        </w:rPr>
        <w:t xml:space="preserve">توقَّفوا هنا وناقشوا هذا السؤال معًا: في ثقافتكم، كيف يُكرم الناسُ قائدًا بعد موته؟ كيف ينبغي للناس أن يُظهروا الاحترام لعائلة القائد بعد موته؟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لسِفر القضاة 8: 22- 35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تقوم المجموعة بتصوير هذا المقطع.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يطلب الإسرائيليون من جدعون أن يتسلط عليهم. يرفض جدعون. </w:t>
      </w:r>
    </w:p>
    <w:p>
      <w:pPr>
        <w:bidi/>
      </w:pPr>
      <w:r>
        <w:rPr>
          <w:rtl/>
          <w:cs/>
          <w:lang w:val="ar_AE" w:bidi="ar_AE"/>
        </w:rPr>
      </w:r>
      <w:r>
        <w:rPr>
          <w:b/>
          <w:rtl/>
          <w:cs/>
          <w:lang w:val="ar_AE" w:bidi="ar_AE"/>
        </w:rPr>
        <w:t>في المشهد الثاني:</w:t>
      </w:r>
      <w:r>
        <w:rPr>
          <w:rtl/>
          <w:cs/>
          <w:lang w:val="ar_AE" w:bidi="ar_AE"/>
        </w:rPr>
        <w:t xml:space="preserve"> يطلب جدعون من الإسرائيليين أن يعطوه أقراطًا ذهبية. عندما يفعل الإسرائيليون ذلك، يصنع جدعون أفودًا ويضعه في مسقط رأسه. يبدأ الإسرائيليون في عبادة الأفود. </w:t>
      </w:r>
    </w:p>
    <w:p>
      <w:pPr>
        <w:bidi/>
      </w:pPr>
      <w:r>
        <w:rPr>
          <w:rtl/>
          <w:cs/>
          <w:lang w:val="ar_AE" w:bidi="ar_AE"/>
        </w:rPr>
      </w:r>
      <w:r>
        <w:rPr>
          <w:b/>
          <w:rtl/>
          <w:cs/>
          <w:lang w:val="ar_AE" w:bidi="ar_AE"/>
        </w:rPr>
        <w:t>في المشهد الثالث:</w:t>
      </w:r>
      <w:r>
        <w:rPr>
          <w:rtl/>
          <w:cs/>
          <w:lang w:val="ar_AE" w:bidi="ar_AE"/>
        </w:rPr>
        <w:t xml:space="preserve"> لا يهاجم المديانيون مرة أخرى طوال حياة جدعون. لدى جدعون العديد من الأبناء، بما في ذلك أبيمالك، ويعيش حتى يشيخ. عندما يموت جدعون، يدفنه الناس في قبر أبيه. </w:t>
      </w:r>
    </w:p>
    <w:p>
      <w:pPr>
        <w:bidi/>
      </w:pPr>
      <w:r>
        <w:rPr>
          <w:rtl/>
          <w:cs/>
          <w:lang w:val="ar_AE" w:bidi="ar_AE"/>
        </w:rPr>
      </w:r>
      <w:r>
        <w:rPr>
          <w:b/>
          <w:rtl/>
          <w:cs/>
          <w:lang w:val="ar_AE" w:bidi="ar_AE"/>
        </w:rPr>
        <w:t>في المشهد الرابع:</w:t>
      </w:r>
      <w:r>
        <w:rPr>
          <w:rtl/>
          <w:cs/>
          <w:lang w:val="ar_AE" w:bidi="ar_AE"/>
        </w:rPr>
        <w:t xml:space="preserve"> بعد موت جدعون، يعبد الإسرائيليون البعليم مرة أخرى ولا يكرمون عائلة جدعون.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 xml:space="preserve">جدعون، أو يرُبَعْل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المديانيون، الذين يدعوهم الناس أحيانًا "الإسماعيليين". </w:t>
      </w:r>
    </w:p>
    <w:p>
      <w:pPr>
        <w:pStyle w:val="ListBullet"/>
        <w:bidi/>
        <w:spacing w:line="240" w:lineRule="auto"/>
        <w:ind w:left="720"/>
      </w:pPr>
      <w:r>
        <w:rPr>
          <w:rtl/>
          <w:cs/>
          <w:lang w:val="ar_AE" w:bidi="ar_AE"/>
        </w:rPr>
      </w:r>
      <w:r>
        <w:rPr>
          <w:rtl/>
          <w:cs/>
          <w:lang w:val="ar_AE" w:bidi="ar_AE"/>
        </w:rPr>
        <w:t xml:space="preserve">ملِكا مديان </w:t>
      </w:r>
    </w:p>
    <w:p>
      <w:pPr>
        <w:pStyle w:val="ListBullet"/>
        <w:bidi/>
        <w:spacing w:line="240" w:lineRule="auto"/>
        <w:ind w:left="720"/>
      </w:pPr>
      <w:r>
        <w:rPr>
          <w:rtl/>
          <w:cs/>
          <w:lang w:val="ar_AE" w:bidi="ar_AE"/>
        </w:rPr>
      </w:r>
      <w:r>
        <w:rPr>
          <w:rtl/>
          <w:cs/>
          <w:lang w:val="ar_AE" w:bidi="ar_AE"/>
        </w:rPr>
        <w:t xml:space="preserve">يوآش، أبو جدعون </w:t>
      </w:r>
    </w:p>
    <w:p>
      <w:pPr>
        <w:pStyle w:val="ListBullet"/>
        <w:bidi/>
        <w:spacing w:line="240" w:lineRule="auto"/>
        <w:ind w:left="720"/>
      </w:pPr>
      <w:r>
        <w:rPr>
          <w:rtl/>
          <w:cs/>
          <w:lang w:val="ar_AE" w:bidi="ar_AE"/>
        </w:rPr>
      </w:r>
      <w:r>
        <w:rPr>
          <w:rtl/>
          <w:cs/>
          <w:lang w:val="ar_AE" w:bidi="ar_AE"/>
        </w:rPr>
        <w:t xml:space="preserve">زوجات جدعون وأبنائه السبعين </w:t>
      </w:r>
    </w:p>
    <w:p>
      <w:pPr>
        <w:pStyle w:val="ListBullet"/>
        <w:bidi/>
        <w:spacing w:line="240" w:lineRule="auto"/>
        <w:ind w:left="720"/>
      </w:pPr>
      <w:r>
        <w:rPr>
          <w:rtl/>
          <w:cs/>
          <w:lang w:val="ar_AE" w:bidi="ar_AE"/>
        </w:rPr>
      </w:r>
      <w:r>
        <w:rPr>
          <w:rtl/>
          <w:cs/>
          <w:lang w:val="ar_AE" w:bidi="ar_AE"/>
        </w:rPr>
        <w:t xml:space="preserve">وسرية جدعون وابنها أبيمالك. </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ربما يبدأ المشهد الأول بعد نهاية القصة السابقة مباشرة. يطلب رجال إسرائيل من جدعون أن يسود عليهم. من المحتمل ألا يكون هذا القرار من جميع شعب إسرائيل، بل فقط الجنود الذين مع جدعون. كان هؤلاء الرجال مُتحمسين بعد انتصارهم في المعركة، ويظنون أن جدعون هو الذي أعطى الرجال الانتصار. يريد الرجال من جدعون أن يستمر في قيادتهم للانتصار في المعركة، ولذلك يريدونه التسلُّط عليهم. عندما يموت جدعون، يريد الرجال أن يحكم ابنه، ثم حفيده وبقية نسله. يرفض جدعون. ويقول جدعون إن يهوه هو ملك إسرائيل، لكن جدعون لا يصحح بني إسرائيل بقوله إن يهوه هو الذي خلّص إسرائيل، وليس جدعون.</w:t>
      </w:r>
    </w:p>
    <w:p>
      <w:pPr>
        <w:bidi/>
      </w:pPr>
      <w:r>
        <w:rPr>
          <w:rtl/>
          <w:cs/>
          <w:lang w:val="ar_AE" w:bidi="ar_AE"/>
        </w:rPr>
      </w:r>
      <w:r>
        <w:rPr>
          <w:rtl/>
          <w:cs/>
          <w:lang w:val="ar_AE" w:bidi="ar_AE"/>
        </w:rPr>
        <w:t xml:space="preserve">في المشهد الثاني، يطلب جدعون من الرجال أن يعطوه بعضًا من الذهب الذي أخذوه من أعدائهم. يتوقف الراوي ليشرح أن الإسماعيليين، أو المديانيين، كانوا في كثير من الأحيان يرتدون أقراطًا ذهبية. كان عدد الجنود المديانيين أكثر من عدد الجنود الإسرائيليين، ولذلك ربما كان كل جندي إسرائيلي يجمع عدة أقراط ذهبية بعد المعركة. </w:t>
      </w:r>
    </w:p>
    <w:p>
      <w:pPr>
        <w:bidi/>
      </w:pPr>
      <w:r>
        <w:rPr>
          <w:rtl/>
          <w:cs/>
          <w:lang w:val="ar_AE" w:bidi="ar_AE"/>
        </w:rPr>
      </w:r>
      <w:r>
        <w:rPr>
          <w:rtl/>
          <w:cs/>
          <w:lang w:val="ar_AE" w:bidi="ar_AE"/>
        </w:rPr>
        <w:t xml:space="preserve">توقّفوا هنا وناقشوا هذا السؤال كمجموعة: احكوا قصة عن مجموعة أخرى من الناس قريبين منكم. في مرحلة ما من القصة، توقَّفوا لتوضيح تقاليد أو عادات تلك المجموعة من الناس. انتبهوا إلى الوقت الذي تختارونه لشرح المعلومات لمستمعيكم. أوقِفوا الاستماع إلى هذا التسجيل الصوتي هنا. </w:t>
      </w:r>
    </w:p>
    <w:p>
      <w:pPr>
        <w:bidi/>
      </w:pPr>
      <w:r>
        <w:rPr>
          <w:rtl/>
          <w:cs/>
          <w:lang w:val="ar_AE" w:bidi="ar_AE"/>
        </w:rPr>
      </w:r>
      <w:r>
        <w:rPr>
          <w:rtl/>
          <w:cs/>
          <w:lang w:val="ar_AE" w:bidi="ar_AE"/>
        </w:rPr>
        <w:t xml:space="preserve">ينشر الجنود الإسرائيليون لباسًا أو قطعة ثياب مثل رداء أو وشاح كبير، على الأرض. يُلقي كل رجُل قرطًا ذهبيًا على قطعة القماش. يزنون الذهب، ويزن نحو عشرين كيلوغرامًا. هذا مقدار كبير من الذهب! يحمل جدعون المزيد من الأشياء الثمينة الأخرى التي أخذها من المديانيين. </w:t>
      </w:r>
    </w:p>
    <w:p>
      <w:pPr>
        <w:bidi/>
      </w:pPr>
      <w:r>
        <w:rPr>
          <w:rtl/>
          <w:cs/>
          <w:lang w:val="ar_AE" w:bidi="ar_AE"/>
        </w:rPr>
      </w:r>
      <w:r>
        <w:rPr>
          <w:rtl/>
          <w:cs/>
          <w:lang w:val="ar_AE" w:bidi="ar_AE"/>
        </w:rPr>
        <w:t xml:space="preserve">يستخدم جدعون هذا الذهب ليصنع أفودًا، وينصب الأفود في مسقط رأسه. قد يستخدم جدعون الذهب لشراء الإمدادات ويدفع أجر لشخص مقابل صُنع الأفود. قد يضع جدعون الأفود في مكان خاص للعبادة، ربما بالقُرب من المذبح الذي صنعه في عُفْرَة. مع أن جدعون قد يصنع الأفود ليُكرم يهوه، إلا أن هذا الأفود لا يُكرم يهوه. بدلًا من ذلك، يأتي الإسرائيليون إلى الأفود ويسجدون عندهُ. قد يعبد الإسرائيليون الأفود مثل إله، أو يحاولون عبادة يهوه في الأفود. لكن ليست هذه هي الطريقة التي أمر بها يهوه بني إسرائيل بأن يعبدوه. يُعد هذا الأفود بمثابة فخ أو شَرَك لجدعون وعائلته. مثلما يكون الفخ خطرًا على الحيوانات، يُعد الأفود خطرًا على جدعون وعائلته، لأنه يقود الإسرائيليين، بما في ذلك عائلة جدعون، بعيدًا عن عبادة يهوه. </w:t>
      </w:r>
    </w:p>
    <w:p>
      <w:pPr>
        <w:bidi/>
      </w:pPr>
      <w:r>
        <w:rPr>
          <w:rtl/>
          <w:cs/>
          <w:lang w:val="ar_AE" w:bidi="ar_AE"/>
        </w:rPr>
      </w:r>
      <w:r>
        <w:rPr>
          <w:rtl/>
          <w:cs/>
          <w:lang w:val="ar_AE" w:bidi="ar_AE"/>
        </w:rPr>
        <w:t xml:space="preserve">توقّفوا هنا وناقشوا هذا السؤال كمجموعة: ما بعض العادات السيئة أو الأنشطة الخطرة التي لا ينبغي للناس عملها؟ ما الأشياء التي تحتاجون إليها للقيام بتلك الأنشطة الخطرة؟ والآن تخيّلوا أنكم تحفظون تلك الأشياء معكم في بيتكم، ما الذي قد يحدث لأن تلك الأشياء يسهل العثور عليها واستخدامها؟ كيف تصفون كيف يكون من غير الجيد وجود تلك الأشياء في مكان قريب؟ أوقِفوا الاستماع إلى هذا التسجيل الصوتي هنا. </w:t>
      </w:r>
    </w:p>
    <w:p>
      <w:pPr>
        <w:bidi/>
      </w:pPr>
      <w:r>
        <w:rPr>
          <w:rtl/>
          <w:cs/>
          <w:lang w:val="ar_AE" w:bidi="ar_AE"/>
        </w:rPr>
      </w:r>
      <w:r>
        <w:rPr>
          <w:rtl/>
          <w:cs/>
          <w:lang w:val="ar_AE" w:bidi="ar_AE"/>
        </w:rPr>
        <w:t xml:space="preserve">مثل قصص القضاة الآخرين، تنتهي قصة جدعون في المشهد الثالث بشرح لما حدث لعدو إسرائيل، والمُدة التي تمتع بها الشعب بالسلام أو الراحة، ثم موت جدعون ودفنه. يقول الراوي إن مديان لم يرفع رأسه مرة أخرى، وهذا يعني أن مديان لم يقاتل الإسرائيليين مرة أخرى. </w:t>
      </w:r>
    </w:p>
    <w:p>
      <w:pPr>
        <w:bidi/>
      </w:pPr>
      <w:r>
        <w:rPr>
          <w:rtl/>
          <w:cs/>
          <w:lang w:val="ar_AE" w:bidi="ar_AE"/>
        </w:rPr>
      </w:r>
      <w:r>
        <w:rPr>
          <w:rtl/>
          <w:cs/>
          <w:lang w:val="ar_AE" w:bidi="ar_AE"/>
        </w:rPr>
        <w:t xml:space="preserve">توقّفوا هنا وناقشوا هذا السؤال كمجموعة: إذا أردتم أن تقولوا إن عدوًا لم يعد يقاتلكم لأنكم قد هزمتموه، فكيف تتحدثون عن هذا؟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كمجموعة: تظاهروا بالتعليم عن قائد مُهم في تاريخكم. صِفوا بإيجاز حياة القائد، حتى موته. ما المعلومات المهمة التي يجب تضمينها؟ انتبهوا إلى الطريقة التي تصفون بها نهاية حياة هذا القائد. أوقِفوا الاستماع إلى هذا التسجيل الصوتي هنا. </w:t>
      </w:r>
    </w:p>
    <w:p>
      <w:pPr>
        <w:bidi/>
      </w:pPr>
      <w:r>
        <w:rPr>
          <w:rtl/>
          <w:cs/>
          <w:lang w:val="ar_AE" w:bidi="ar_AE"/>
        </w:rPr>
      </w:r>
      <w:r>
        <w:rPr>
          <w:rtl/>
          <w:cs/>
          <w:lang w:val="ar_AE" w:bidi="ar_AE"/>
        </w:rPr>
        <w:t xml:space="preserve">يشرح الراوي أنه عندما يذهب جدعون إلى بيته ليقيم الأفود، يعود أيضًا إلى بيته ليعيش، مما يعني أنه بقي في بيته مع عائلته بدلًا من قيادة إسرائيل كله، كما فعل من قبل. يستخدم الراوي الاسم الآخر لجدعون، يرُبَعْل، الذي يعني: "ليحارب البعل جدعون". تذكّروا أن أبا جدعون أعطاه هذا الاسم بعد أن دمَّر مذبح البعل. ربما يستخدم الراوي هذا الاسم ليُظهر كيف صارت نهاية حياة جدعون غير متوقعة. كان جدعون يستخدم هذا الاسم ليُظهر كيف لم يكن بإمكان البعل أن يمنعه عندما أوقف الناس عن عبادة البعل. لكن، يقود جدعون الشعب الآن لعبادة أفود، وفي نهاية الأمر، يعبد الشعب البعل مرة أخرى. يبدو أن البعل قد هزم جدعون. </w:t>
      </w:r>
    </w:p>
    <w:p>
      <w:pPr>
        <w:bidi/>
      </w:pPr>
      <w:r>
        <w:rPr>
          <w:rtl/>
          <w:cs/>
          <w:lang w:val="ar_AE" w:bidi="ar_AE"/>
        </w:rPr>
      </w:r>
      <w:r>
        <w:rPr>
          <w:rtl/>
          <w:cs/>
          <w:lang w:val="ar_AE" w:bidi="ar_AE"/>
        </w:rPr>
        <w:t xml:space="preserve">يعيش جدعون مدة أربعين سنة في بيته. مع أن جدعون يرفض أن يحكم، إلا أنه يتصرف كملِك. يجمع جدعون الكثير من المال، ويكون لديه العديد من الزوجات والأبناء، بل ويسمي أحد أبنائه أبيمالك، أي "أبي ملِك". أبيمالك هو ابن سرية جدعون، أو امرأة يمارس جدعون علاقة جنسية معها، مع أنه لا يأخذ هذه المرأة زوجة له. </w:t>
      </w:r>
    </w:p>
    <w:p>
      <w:pPr>
        <w:bidi/>
      </w:pPr>
      <w:r>
        <w:rPr>
          <w:rtl/>
          <w:cs/>
          <w:lang w:val="ar_AE" w:bidi="ar_AE"/>
        </w:rPr>
      </w:r>
      <w:r>
        <w:rPr>
          <w:rtl/>
          <w:cs/>
          <w:lang w:val="ar_AE" w:bidi="ar_AE"/>
        </w:rPr>
        <w:t xml:space="preserve">توقّفوا هنا وناقشوا ما ستقولونه عن والدة أبيمالك. كيف يمكنكم التعبير عن هذا الأمر في ثقافتكم بطريقة مناسبة؟ أوقفوا سماع التسجيل الصوتي هنا. </w:t>
      </w:r>
    </w:p>
    <w:p>
      <w:pPr>
        <w:bidi/>
      </w:pPr>
      <w:r>
        <w:rPr>
          <w:rtl/>
          <w:cs/>
          <w:lang w:val="ar_AE" w:bidi="ar_AE"/>
        </w:rPr>
      </w:r>
      <w:r>
        <w:rPr>
          <w:rtl/>
          <w:cs/>
          <w:lang w:val="ar_AE" w:bidi="ar_AE"/>
        </w:rPr>
        <w:t xml:space="preserve">مات جدعون في شيخوخة صالحة، مما يعني أنه عاش فترة طويلة، ثم مات. عندما يموت جدعون، تدفنه عائلته في قبر يوآش، أبيه. كان هذا القبر في عُفْرَة، حيث كان يعيش الأبيعزريون، أو نسل رجُل يُدعى أبيعزر. يُعِدّ أفراد عائلة جدعون جسده، ثم يفتحون القبر، الذي من المحتمل أنهم أغلقوه بالصخور بعد الدفن السابق. كان أفراد العائلة يضعون جسد جدعون على رف في المغارة ثم يغلقون المغارة مرة أخرى. </w:t>
      </w:r>
    </w:p>
    <w:p>
      <w:pPr>
        <w:bidi/>
      </w:pPr>
      <w:r>
        <w:rPr>
          <w:rtl/>
          <w:cs/>
          <w:lang w:val="ar_AE" w:bidi="ar_AE"/>
        </w:rPr>
      </w:r>
      <w:r>
        <w:rPr>
          <w:rtl/>
          <w:cs/>
          <w:lang w:val="ar_AE" w:bidi="ar_AE"/>
        </w:rPr>
        <w:t xml:space="preserve">توقّفوا هنا وانظروا معًا إلى صورة تُظهر قبرًا. أوقِفوا الاستماع إلى هذا التسجيل الصوتي هنا. </w:t>
      </w:r>
    </w:p>
    <w:p>
      <w:pPr>
        <w:bidi/>
      </w:pPr>
      <w:r>
        <w:rPr>
          <w:rtl/>
          <w:cs/>
          <w:lang w:val="ar_AE" w:bidi="ar_AE"/>
        </w:rPr>
      </w:r>
      <w:r>
        <w:rPr>
          <w:rtl/>
          <w:cs/>
          <w:lang w:val="ar_AE" w:bidi="ar_AE"/>
        </w:rPr>
        <w:t xml:space="preserve">يخبرنا الراوي أن المشهد الرابع يحدث مباشرة بعد موت جدعون. يعود الإسرائيليون على الفور لعبادة أصنام البعليم. يجعل الشعب بعل بَريث إلهًا لهم، ولا يذكرون يهوه. وهذا لا يعني أنهم ينسون أن يهوه موجود. هذا يعني أن الإسرائيليين لا يكرمون ويطيعون يهوه ويعبدونه بصفته إلههم، مع أنه خلّصهم من جميع الأعداء المحيطين بهم. لم يكُن الإسرائيليون أيضًا مخلصين لعائلة جدعون. من المحتمل أن الإسرائيليين لا يُظهرون الاحترام أو الشرف لعائلة جدعون كما ينبغي. </w:t>
      </w:r>
    </w:p>
    <w:p>
      <w:pPr>
        <w:bidi/>
      </w:pPr>
      <w:r>
        <w:rPr>
          <w:rtl/>
          <w:cs/>
          <w:lang w:val="ar_AE" w:bidi="ar_AE"/>
        </w:rPr>
      </w:r>
      <w:r>
        <w:rPr>
          <w:rtl/>
          <w:cs/>
          <w:lang w:val="ar_AE" w:bidi="ar_AE"/>
        </w:rPr>
        <w:t xml:space="preserve">توقّفوا هنا وناقشوا هذا السؤال كمجموعة: فكّروا في نشاط كنتم تحبون القيام به في طفولتكم، لكنكم لم تعودوا تمارسونه الآن. كيف تصفون هذا النشاط وكيف لم يعد مهمًا بالنسبة إليكم، أو أنكم لم تعودوا تمارسونه باستمرار؟ أوقِفوا الاستماع إلى هذا التسجيل الصوتي هنا. </w:t>
      </w:r>
    </w:p>
    <w:p>
      <w:pPr>
        <w:bidi/>
      </w:pPr>
      <w:r>
        <w:rPr>
          <w:rtl/>
          <w:cs/>
          <w:lang w:val="ar_AE" w:bidi="ar_AE"/>
        </w:rPr>
      </w:r>
      <w:r>
        <w:rPr>
          <w:rtl/>
          <w:cs/>
          <w:lang w:val="ar_AE" w:bidi="ar_AE"/>
        </w:rPr>
        <w:t xml:space="preserve">والآن ينبغي للمجموعة إعداد مخطط القصة، أو الرسم، أو استعمال أجسام لتجسيد المقطع وتصوُّر أحداثه.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لسِفر القضاة 8: 22- 35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 xml:space="preserve">بنو إسرائيل </w:t>
      </w:r>
    </w:p>
    <w:p>
      <w:pPr>
        <w:pStyle w:val="ListBullet"/>
        <w:bidi/>
        <w:spacing w:line="240" w:lineRule="auto"/>
        <w:ind w:left="720"/>
      </w:pPr>
      <w:r>
        <w:rPr>
          <w:rtl/>
          <w:cs/>
          <w:lang w:val="ar_AE" w:bidi="ar_AE"/>
        </w:rPr>
      </w:r>
      <w:r>
        <w:rPr>
          <w:rtl/>
          <w:cs/>
          <w:lang w:val="ar_AE" w:bidi="ar_AE"/>
        </w:rPr>
        <w:t xml:space="preserve">جدعون، أو يرُبَعْل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 xml:space="preserve">المديانيون، الذين يدعوهم الناس أحيانًا "الإسماعيليين". </w:t>
      </w:r>
    </w:p>
    <w:p>
      <w:pPr>
        <w:pStyle w:val="ListBullet"/>
        <w:bidi/>
        <w:spacing w:line="240" w:lineRule="auto"/>
        <w:ind w:left="720"/>
      </w:pPr>
      <w:r>
        <w:rPr>
          <w:rtl/>
          <w:cs/>
          <w:lang w:val="ar_AE" w:bidi="ar_AE"/>
        </w:rPr>
      </w:r>
      <w:r>
        <w:rPr>
          <w:rtl/>
          <w:cs/>
          <w:lang w:val="ar_AE" w:bidi="ar_AE"/>
        </w:rPr>
        <w:t xml:space="preserve">ملِكا مديان </w:t>
      </w:r>
    </w:p>
    <w:p>
      <w:pPr>
        <w:pStyle w:val="ListBullet"/>
        <w:bidi/>
        <w:spacing w:line="240" w:lineRule="auto"/>
        <w:ind w:left="720"/>
      </w:pPr>
      <w:r>
        <w:rPr>
          <w:rtl/>
          <w:cs/>
          <w:lang w:val="ar_AE" w:bidi="ar_AE"/>
        </w:rPr>
      </w:r>
      <w:r>
        <w:rPr>
          <w:rtl/>
          <w:cs/>
          <w:lang w:val="ar_AE" w:bidi="ar_AE"/>
        </w:rPr>
        <w:t xml:space="preserve">يوآش، أبو جدعون </w:t>
      </w:r>
    </w:p>
    <w:p>
      <w:pPr>
        <w:pStyle w:val="ListBullet"/>
        <w:bidi/>
        <w:spacing w:line="240" w:lineRule="auto"/>
        <w:ind w:left="720"/>
      </w:pPr>
      <w:r>
        <w:rPr>
          <w:rtl/>
          <w:cs/>
          <w:lang w:val="ar_AE" w:bidi="ar_AE"/>
        </w:rPr>
      </w:r>
      <w:r>
        <w:rPr>
          <w:rtl/>
          <w:cs/>
          <w:lang w:val="ar_AE" w:bidi="ar_AE"/>
        </w:rPr>
        <w:t xml:space="preserve">زوجات جدعون وأبنائه السبعين </w:t>
      </w:r>
    </w:p>
    <w:p>
      <w:pPr>
        <w:pStyle w:val="ListBullet"/>
        <w:bidi/>
        <w:spacing w:line="240" w:lineRule="auto"/>
        <w:ind w:left="720"/>
      </w:pPr>
      <w:r>
        <w:rPr>
          <w:rtl/>
          <w:cs/>
          <w:lang w:val="ar_AE" w:bidi="ar_AE"/>
        </w:rPr>
      </w:r>
      <w:r>
        <w:rPr>
          <w:rtl/>
          <w:cs/>
          <w:lang w:val="ar_AE" w:bidi="ar_AE"/>
        </w:rPr>
        <w:t xml:space="preserve">وسرية جدعون وابنها أبيمالك.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يقول الإسرائيليون لجدعون: "تَسَلَّطْ عَلَيْنَا، أَنْتَ وَابْنُكَ وَابْنُ ابْنِكَ، لأَنَّكَ قَدْ خَلَّصْتَنَا مِنْ يَدِ مِدْيَانَ". </w:t>
      </w:r>
    </w:p>
    <w:p>
      <w:pPr>
        <w:bidi/>
      </w:pPr>
      <w:r>
        <w:rPr>
          <w:rtl/>
          <w:cs/>
          <w:lang w:val="ar_AE" w:bidi="ar_AE"/>
        </w:rPr>
      </w:r>
      <w:r>
        <w:rPr>
          <w:rtl/>
          <w:cs/>
          <w:lang w:val="ar_AE" w:bidi="ar_AE"/>
        </w:rPr>
        <w:t xml:space="preserve">أوقفوا التمثيل. اسألوا الشخص الذي يؤدي دور واحد من بني إسرائيل: "بماذا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يا للعجب! "لقد هزمنا للتو جيشًا كان لديه آلاف الجنود أكثر مما لدينا! أعلمُ أننا لم ننتصر بسبب حجم جيشنا فقط، لا بد أن نكون قد انتصرنا لأن جدعون قادنا!" أو</w:t>
      </w:r>
    </w:p>
    <w:p>
      <w:pPr>
        <w:pStyle w:val="ListBullet"/>
        <w:bidi/>
        <w:spacing w:line="240" w:lineRule="auto"/>
        <w:ind w:left="720"/>
      </w:pPr>
      <w:r>
        <w:rPr>
          <w:rtl/>
          <w:cs/>
          <w:lang w:val="ar_AE" w:bidi="ar_AE"/>
        </w:rPr>
      </w:r>
      <w:r>
        <w:rPr>
          <w:rtl/>
          <w:cs/>
          <w:lang w:val="ar_AE" w:bidi="ar_AE"/>
        </w:rPr>
        <w:t>"نحتفل لأننا أنقذنا أرضنا والآن نعود إلى بيتنا مع الكثير من الغنائم الثمينة. إذا تسلَّط علينا، حتمًا نكون منتصرين دائمًا بهذه الطريقة!" أو</w:t>
      </w:r>
    </w:p>
    <w:p>
      <w:pPr>
        <w:pStyle w:val="ListBullet"/>
        <w:bidi/>
        <w:spacing w:line="240" w:lineRule="auto"/>
        <w:ind w:left="720"/>
      </w:pPr>
      <w:r>
        <w:rPr>
          <w:rtl/>
          <w:cs/>
          <w:lang w:val="ar_AE" w:bidi="ar_AE"/>
        </w:rPr>
      </w:r>
      <w:r>
        <w:rPr>
          <w:rtl/>
          <w:cs/>
          <w:lang w:val="ar_AE" w:bidi="ar_AE"/>
        </w:rPr>
        <w:t xml:space="preserve">"أحب شعورنا بأننا أمة قوية، ولا أريد أن يهزمنا أعداؤنا مرة أخرى! ينبغي أن يكون لدينا حاكِم، كما تفعل الأمم الأخرى، حتى نكون أقوياء دائمًا".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يجيبهم جدعون: "لاَ أَتَسَلَّطُ أَنَا عَلَيْكُمْ وَلَا يَتَسَلَّطُ ابْنِي عَلَيْكُمُ. اَلرَّبُّ يَتَسَلَّطُ عَلَيْكُمْ". </w:t>
      </w:r>
    </w:p>
    <w:p>
      <w:pPr>
        <w:bidi/>
      </w:pPr>
      <w:r>
        <w:rPr>
          <w:rtl/>
          <w:cs/>
          <w:lang w:val="ar_AE" w:bidi="ar_AE"/>
        </w:rPr>
      </w:r>
      <w:r>
        <w:rPr>
          <w:rtl/>
          <w:cs/>
          <w:lang w:val="ar_AE" w:bidi="ar_AE"/>
        </w:rPr>
        <w:t xml:space="preserve">ثم يقول جدعون لرجال إسرائيل: "أَطْلُبُ مِنْكُمْ طِلْبَةً: أَنْ تُعْطُونِي كُلُّ وَاحِدٍ أَقْرَاطَ غَنِيمَتِهِ". كان المديانيون يحبون ارتداء أقراط ذهبية، لأنهم كانوا من أهل البرية. </w:t>
      </w:r>
    </w:p>
    <w:p>
      <w:pPr>
        <w:bidi/>
      </w:pPr>
      <w:r>
        <w:rPr>
          <w:rtl/>
          <w:cs/>
          <w:lang w:val="ar_AE" w:bidi="ar_AE"/>
        </w:rPr>
      </w:r>
      <w:r>
        <w:rPr>
          <w:rtl/>
          <w:cs/>
          <w:lang w:val="ar_AE" w:bidi="ar_AE"/>
        </w:rPr>
        <w:t xml:space="preserve">يجيب الإسرائيليون: "إِنَّنَا نُعْطِي". لذلك يفرشُون رِدَاءً وَيطَرَحُون عَلَيْهِ كُلُّ وَاحِدٍ أَقْرَاطَ غَنِيمَتِهِ. يضع كل رجُل على الرداء قرطًا مما أخذه من الغنائم. كَانَ وَزْنُ أَقْرَاطِ الذَّهَبِ الَّتِي أعطاها بنو إسرائيل لجدعون نحو عشرين كيلوغرامًا. كان لدى جدعون أيضًا غنائم ثمينة أخرى مثل الأَهِلَّةَ وَالْحَلَقَ وَأَثْوَابَ الأُرْجُوَانِ الَّتِي عَلَى مُلُوكِ مِدْيَانَ، وَمَا عَدَا الْقَلاَئِدَ الَّتِي فِي أَعْنَاقِ جِمَالِهِمْ. </w:t>
      </w:r>
    </w:p>
    <w:p>
      <w:pPr>
        <w:bidi/>
      </w:pPr>
      <w:r>
        <w:rPr>
          <w:rtl/>
          <w:cs/>
          <w:lang w:val="ar_AE" w:bidi="ar_AE"/>
        </w:rPr>
      </w:r>
      <w:r>
        <w:rPr>
          <w:rtl/>
          <w:cs/>
          <w:lang w:val="ar_AE" w:bidi="ar_AE"/>
        </w:rPr>
        <w:t xml:space="preserve">استخدم جدعون الذهب من الأقراط ليصنع أفودًا، ويضع الأفود في مدينته عُفْرَة. عبد الشعب الإسرائيلي هذا الأفود. مثل الرجال غير الأمناء لزوجاتهم، كان الإسرائيليون غير أمناء ليهوه. أصبح هذا الأفود بمثابة فخ لجدعون وعائلته. </w:t>
      </w:r>
    </w:p>
    <w:p>
      <w:pPr>
        <w:bidi/>
      </w:pPr>
      <w:r>
        <w:rPr>
          <w:rtl/>
          <w:cs/>
          <w:lang w:val="ar_AE" w:bidi="ar_AE"/>
        </w:rPr>
      </w:r>
      <w:r>
        <w:rPr>
          <w:rtl/>
          <w:cs/>
          <w:lang w:val="ar_AE" w:bidi="ar_AE"/>
        </w:rPr>
        <w:t xml:space="preserve">أوقفوا التمثيل. اسألوا الشخص الذي يؤدي دور جدعون: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"مندهشٌ وقلقٌ لأن الإسرائيليين طلبوا مني أن أحكمهم. لا أريد أن أحكمهم، ولا ينبغي لي أيضًا! يهوه يحكُم ويقودنا". أو </w:t>
      </w:r>
    </w:p>
    <w:p>
      <w:pPr>
        <w:pStyle w:val="ListBullet"/>
        <w:bidi/>
        <w:spacing w:line="240" w:lineRule="auto"/>
        <w:ind w:left="720"/>
      </w:pPr>
      <w:r>
        <w:rPr>
          <w:rtl/>
          <w:cs/>
          <w:lang w:val="ar_AE" w:bidi="ar_AE"/>
        </w:rPr>
      </w:r>
      <w:r>
        <w:rPr>
          <w:rtl/>
          <w:cs/>
          <w:lang w:val="ar_AE" w:bidi="ar_AE"/>
        </w:rPr>
        <w:t>"أريد أن أكرم يهوه وأصنع له شيئًا مميزًا، لأنه ساعدنا على الانتصار. أعلم أنه في ماضينا كان الناس يصنعون أفودًا لإكرام يهوه. وسأفعل الشيء ذاته." أو</w:t>
      </w:r>
    </w:p>
    <w:p>
      <w:pPr>
        <w:pStyle w:val="ListBullet"/>
        <w:bidi/>
        <w:spacing w:line="240" w:lineRule="auto"/>
        <w:ind w:left="720"/>
      </w:pPr>
      <w:r>
        <w:rPr>
          <w:rtl/>
          <w:cs/>
          <w:lang w:val="ar_AE" w:bidi="ar_AE"/>
        </w:rPr>
      </w:r>
      <w:r>
        <w:rPr>
          <w:rtl/>
          <w:cs/>
          <w:lang w:val="ar_AE" w:bidi="ar_AE"/>
        </w:rPr>
        <w:t xml:space="preserve">بما أن هذا الأفود موجود في مدينتي، فلا أستطيع إلا أن أعبد يهوه هنا". "لن أضطر للسفر إلى مكان العبادة الخاص. هذا أسهل لي ولعائلتي. كنت حكيمًا عندما قرَّرتُ صُنع هذا الأفود". </w:t>
      </w:r>
    </w:p>
    <w:p>
      <w:pPr>
        <w:bidi/>
      </w:pPr>
      <w:r>
        <w:rPr>
          <w:rtl/>
          <w:cs/>
          <w:lang w:val="ar_AE" w:bidi="ar_AE"/>
        </w:rPr>
      </w:r>
      <w:r>
        <w:rPr>
          <w:rtl/>
          <w:cs/>
          <w:lang w:val="ar_AE" w:bidi="ar_AE"/>
        </w:rPr>
        <w:t xml:space="preserve">اسألوا الشخص الذي يؤدي دور يهوه: "بماذا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"أشعر بالحزن لأن جدعون لم يُصحح بني إسرائيل كما كان ينبغي أن يفعل. ولم يشرح لهم أنني مَن ساعدتهم على الانتصار، بل هو يُربك الناس أكثر!" أو</w:t>
      </w:r>
    </w:p>
    <w:p>
      <w:pPr>
        <w:pStyle w:val="ListBullet"/>
        <w:bidi/>
        <w:spacing w:line="240" w:lineRule="auto"/>
        <w:ind w:left="720"/>
      </w:pPr>
      <w:r>
        <w:rPr>
          <w:rtl/>
          <w:cs/>
          <w:lang w:val="ar_AE" w:bidi="ar_AE"/>
        </w:rPr>
      </w:r>
      <w:r>
        <w:rPr>
          <w:rtl/>
          <w:cs/>
          <w:lang w:val="ar_AE" w:bidi="ar_AE"/>
        </w:rPr>
        <w:t>"لقد خلقتُ العالَم والطريقة الصحيحة لفعل الأمور، وأخبرتُ بني إسرائيل كيف ينبغي لهم أن يعبدوني. إذا عبدوا بالطريقة الخاطئة، فسوف يعصونني ويهينونني، كما إن العبادة الخاطئة تؤذي أيضًا بني إسرائيل. لا أريد أن يؤذي الإسرائيليون أنفسهم!" أو</w:t>
      </w:r>
    </w:p>
    <w:p>
      <w:pPr>
        <w:pStyle w:val="ListBullet"/>
        <w:bidi/>
        <w:spacing w:line="240" w:lineRule="auto"/>
        <w:ind w:left="720"/>
      </w:pPr>
      <w:r>
        <w:rPr>
          <w:rtl/>
          <w:cs/>
          <w:lang w:val="ar_AE" w:bidi="ar_AE"/>
        </w:rPr>
      </w:r>
      <w:r>
        <w:rPr>
          <w:rtl/>
          <w:cs/>
          <w:lang w:val="ar_AE" w:bidi="ar_AE"/>
        </w:rPr>
        <w:t xml:space="preserve">"أعتني ببني إسرائيل، وسأحميهم، مع أنهم لا يعبدونني. لكن، ستكون هناك عواقب لأنهم غير أمناء".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هكذا هزم الإسرائيليون المديانيين. لم يستعيد المديانيون قوتهم مرة أخرى، فطالما عاش جدعون، كان بنو إسرائيل يتمتعون بسلام في أرضهم مدة أربعين سنة أخرى. </w:t>
      </w:r>
    </w:p>
    <w:p>
      <w:pPr>
        <w:bidi/>
      </w:pPr>
      <w:r>
        <w:rPr>
          <w:rtl/>
          <w:cs/>
          <w:lang w:val="ar_AE" w:bidi="ar_AE"/>
        </w:rPr>
      </w:r>
      <w:r>
        <w:rPr>
          <w:rtl/>
          <w:cs/>
          <w:lang w:val="ar_AE" w:bidi="ar_AE"/>
        </w:rPr>
        <w:t xml:space="preserve">وهكذا ذهب جدعون، الذي كان اسمه أيضًا يرُبَعْل، ابن يوآش، ليعيش في بيته. كان لجدعون سبعون ابنًا إذ كان لديه العديد من الزوجات. وَلدت أيضًا سرية جدعون، التي كانت تعيش في شكيم، ابنًا دعاهُ جدعون أبيمالك. </w:t>
      </w:r>
    </w:p>
    <w:p>
      <w:pPr>
        <w:bidi/>
      </w:pPr>
      <w:r>
        <w:rPr>
          <w:rtl/>
          <w:cs/>
          <w:lang w:val="ar_AE" w:bidi="ar_AE"/>
        </w:rPr>
      </w:r>
      <w:r>
        <w:rPr>
          <w:rtl/>
          <w:cs/>
          <w:lang w:val="ar_AE" w:bidi="ar_AE"/>
        </w:rPr>
        <w:t xml:space="preserve">أوقفوا التمثيل. اسألوا الشخص الذي يؤدي دور جدعون: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"من الطبيعي أن يجمع القادة في معركة ما أشياء كثيرة ثمينة. من الصواب أن أصبح غنيًا وأواصل جمع المزيد من المال". أو </w:t>
      </w:r>
    </w:p>
    <w:p>
      <w:pPr>
        <w:pStyle w:val="ListBullet"/>
        <w:bidi/>
        <w:spacing w:line="240" w:lineRule="auto"/>
        <w:ind w:left="720"/>
      </w:pPr>
      <w:r>
        <w:rPr>
          <w:rtl/>
          <w:cs/>
          <w:lang w:val="ar_AE" w:bidi="ar_AE"/>
        </w:rPr>
      </w:r>
      <w:r>
        <w:rPr>
          <w:rtl/>
          <w:cs/>
          <w:lang w:val="ar_AE" w:bidi="ar_AE"/>
        </w:rPr>
        <w:t xml:space="preserve">حكمتُ إسرائيل من خلال معارك صعبة. والآن أستحق أن أنعم بالراحة ويكون لي العديد من الزوجات". أو </w:t>
      </w:r>
    </w:p>
    <w:p>
      <w:pPr>
        <w:pStyle w:val="ListBullet"/>
        <w:bidi/>
        <w:spacing w:line="240" w:lineRule="auto"/>
        <w:ind w:left="720"/>
      </w:pPr>
      <w:r>
        <w:rPr>
          <w:rtl/>
          <w:cs/>
          <w:lang w:val="ar_AE" w:bidi="ar_AE"/>
        </w:rPr>
      </w:r>
      <w:r>
        <w:rPr>
          <w:rtl/>
          <w:cs/>
          <w:lang w:val="ar_AE" w:bidi="ar_AE"/>
        </w:rPr>
        <w:t xml:space="preserve">"سعيد لأن أعداءنا لم يعودوا يهاجموننا، ولأن لدي العديد من الأبناء يعتنون بي عندما أشيخ".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عاش جدعون ابن يوآش، وقتًا طويلًا، ثم مات. دفنوا جدعون مع يوآش، في عُفْرَة، حيث كان يعيش الأبيعزَريون. </w:t>
      </w:r>
    </w:p>
    <w:p>
      <w:pPr>
        <w:bidi/>
      </w:pPr>
      <w:r>
        <w:rPr>
          <w:rtl/>
          <w:cs/>
          <w:lang w:val="ar_AE" w:bidi="ar_AE"/>
        </w:rPr>
      </w:r>
      <w:r>
        <w:rPr>
          <w:rtl/>
          <w:cs/>
          <w:lang w:val="ar_AE" w:bidi="ar_AE"/>
        </w:rPr>
        <w:t xml:space="preserve">بمجرد موت جدعون، أظهر الإسرائيليون عدم أمانة مرة أخرى ليهوه، وبدأوا يعبدون الأصنام التي تُدعى البعل. عبَد الإسرائيليون بعل بَريث إلههم، وتركوا يهوه إلههم. نسوا أن يهوه هو الذي خلّصهم من جميع الأعداء المحيطين بهم. لم يكن الإسرائيليون أيضًا مخلصين لعائلة يرُبَعل، الذي كان يُدعى أيضًا جدعون، مع أنه فعل العديد من الأشياء الصالحة لأجلهم. </w:t>
      </w:r>
    </w:p>
    <w:p>
      <w:pPr>
        <w:bidi/>
      </w:pPr>
      <w:r>
        <w:rPr>
          <w:rtl/>
          <w:cs/>
          <w:lang w:val="ar_AE" w:bidi="ar_AE"/>
        </w:rPr>
      </w:r>
      <w:r>
        <w:rPr>
          <w:rtl/>
          <w:cs/>
          <w:lang w:val="ar_AE" w:bidi="ar_AE"/>
        </w:rPr>
        <w:t xml:space="preserve">أوقفوا التمثيل. اسألوا الشخص الذي يؤدي دور واحد من شعب إسرائيل: "بمَ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 xml:space="preserve">"من الصعب جدًا أن نتبع كل تلك الشرائع القديمة للعبادة التي أعطاها لنا يهوه. يُظهر جدعون أنه يمكننا تغيير طريقة عبادتنا عندما يُقيم الأفود. والآن أريد أن أتغير مرة أخرى. سيكون من الأسهل بكثير عبادة بعل بَريث". </w:t>
      </w:r>
    </w:p>
    <w:p>
      <w:pPr>
        <w:pStyle w:val="ListBullet"/>
        <w:bidi/>
        <w:spacing w:line="240" w:lineRule="auto"/>
        <w:ind w:left="720"/>
      </w:pPr>
      <w:r>
        <w:rPr>
          <w:rtl/>
          <w:cs/>
          <w:lang w:val="ar_AE" w:bidi="ar_AE"/>
        </w:rPr>
      </w:r>
      <w:r>
        <w:rPr>
          <w:rtl/>
          <w:cs/>
          <w:lang w:val="ar_AE" w:bidi="ar_AE"/>
        </w:rPr>
        <w:t xml:space="preserve">"الآن، بعد أن مات جدعون، لم نعد بحاجة إلى فِعل الأمور بطريقته. إنَّ جدعون هو مَن قال إنه لن يسود علينا، ولن يفعل أبناؤه! لا نحتاج إلى أن نكرم عائلته". أو </w:t>
      </w:r>
    </w:p>
    <w:p>
      <w:pPr>
        <w:pStyle w:val="ListBullet"/>
        <w:bidi/>
        <w:spacing w:line="240" w:lineRule="auto"/>
        <w:ind w:left="720"/>
      </w:pPr>
      <w:r>
        <w:rPr>
          <w:rtl/>
          <w:cs/>
          <w:lang w:val="ar_AE" w:bidi="ar_AE"/>
        </w:rPr>
      </w:r>
      <w:r>
        <w:rPr>
          <w:rtl/>
          <w:cs/>
          <w:lang w:val="ar_AE" w:bidi="ar_AE"/>
        </w:rPr>
        <w:t xml:space="preserve">"انظروا كيف كان لنا سلام طوال سنوات كثيرة! من المؤكد أن سبب هذا أننا حكماء وأقوياء للغاية. يمكننا عمَل أي شيء نريد وننجح!" </w:t>
      </w:r>
    </w:p>
    <w:p>
      <w:pPr>
        <w:bidi/>
      </w:pPr>
      <w:r>
        <w:rPr>
          <w:rtl/>
          <w:cs/>
          <w:lang w:val="ar_AE" w:bidi="ar_AE"/>
        </w:rPr>
      </w:r>
      <w:r>
        <w:rPr>
          <w:rtl/>
          <w:cs/>
          <w:lang w:val="ar_AE" w:bidi="ar_AE"/>
        </w:rPr>
        <w:t xml:space="preserve">اسألوا الشخص الذي يؤدي دور واحد من عائلة جدعون: "بماذا تشعر أو فيمَ تفكر؟" قد يجيب الأشخاص بعبارات مثل: </w:t>
      </w:r>
    </w:p>
    <w:p>
      <w:pPr>
        <w:pStyle w:val="ListBullet"/>
        <w:bidi/>
        <w:spacing w:line="240" w:lineRule="auto"/>
        <w:ind w:left="720"/>
      </w:pPr>
      <w:r>
        <w:rPr>
          <w:rtl/>
          <w:cs/>
          <w:lang w:val="ar_AE" w:bidi="ar_AE"/>
        </w:rPr>
      </w:r>
      <w:r>
        <w:rPr>
          <w:rtl/>
          <w:cs/>
          <w:lang w:val="ar_AE" w:bidi="ar_AE"/>
        </w:rPr>
        <w:t>"غاضب لأن الشعب لا يكرمنا! كيف نسي الشعب أنَّ أبينا جدعون قادهم إلى النصر منذ وقت ليس بعيدًا؟" أو</w:t>
      </w:r>
    </w:p>
    <w:p>
      <w:pPr>
        <w:pStyle w:val="ListBullet"/>
        <w:bidi/>
        <w:spacing w:line="240" w:lineRule="auto"/>
        <w:ind w:left="720"/>
      </w:pPr>
      <w:r>
        <w:rPr>
          <w:rtl/>
          <w:cs/>
          <w:lang w:val="ar_AE" w:bidi="ar_AE"/>
        </w:rPr>
      </w:r>
      <w:r>
        <w:rPr>
          <w:rtl/>
          <w:cs/>
          <w:lang w:val="ar_AE" w:bidi="ar_AE"/>
        </w:rPr>
        <w:t xml:space="preserve">"كانت مدينتنا مكان عبادة لسنوات عدَّة، وقد أعجبتني الطريقة التي كرَّمنا بها الناس عندما جاؤوا إلى مدينتنا. أفتقد كيف كانت الأمور تسير". أو </w:t>
      </w:r>
    </w:p>
    <w:p>
      <w:pPr>
        <w:pStyle w:val="ListBullet"/>
        <w:bidi/>
        <w:spacing w:line="240" w:lineRule="auto"/>
        <w:ind w:left="720"/>
      </w:pPr>
      <w:r>
        <w:rPr>
          <w:rtl/>
          <w:cs/>
          <w:lang w:val="ar_AE" w:bidi="ar_AE"/>
        </w:rPr>
      </w:r>
      <w:r>
        <w:rPr>
          <w:rtl/>
          <w:cs/>
          <w:lang w:val="ar_AE" w:bidi="ar_AE"/>
        </w:rPr>
        <w:t xml:space="preserve">"انظروا كيف كان أبي غنيًا وقويًا. ينبغي للإسرائيليين أن يحترمونا!"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لسِفر القضاة 8: 22- 35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يقول جدعون إن </w:t>
      </w:r>
      <w:r>
        <w:rPr>
          <w:b/>
          <w:rtl/>
          <w:cs/>
          <w:lang w:val="ar_AE" w:bidi="ar_AE"/>
        </w:rPr>
        <w:t>يهوه</w:t>
      </w:r>
      <w:r>
        <w:rPr>
          <w:rtl/>
          <w:cs/>
          <w:lang w:val="ar_AE" w:bidi="ar_AE"/>
        </w:rPr>
        <w:t xml:space="preserve"> سيحكُم بني إسرائيل. يهوه هو الاسم المناسب لله. لمزيد من المعلومات عن يهوه، راجعوا "قاموس الكلمات الرئيسية". استخدموا الكلمة أو العبارة ذاتها لـ "يهوه" كما استخدمتموها في المقاطع السابقة. </w:t>
      </w:r>
    </w:p>
    <w:p>
      <w:pPr>
        <w:bidi/>
      </w:pPr>
      <w:r>
        <w:rPr>
          <w:rtl/>
          <w:cs/>
          <w:lang w:val="ar_AE" w:bidi="ar_AE"/>
        </w:rPr>
      </w:r>
      <w:r>
        <w:rPr>
          <w:rtl/>
          <w:cs/>
          <w:lang w:val="ar_AE" w:bidi="ar_AE"/>
        </w:rPr>
        <w:t xml:space="preserve">يطلب جدعون من بني إسرائيل أن يعطوه كل واحد قرطًا من </w:t>
      </w:r>
      <w:r>
        <w:rPr>
          <w:b/>
          <w:rtl/>
          <w:cs/>
          <w:lang w:val="ar_AE" w:bidi="ar_AE"/>
        </w:rPr>
        <w:t>غنيمتهم</w:t>
      </w:r>
      <w:r>
        <w:rPr>
          <w:rtl/>
          <w:cs/>
          <w:lang w:val="ar_AE" w:bidi="ar_AE"/>
        </w:rPr>
        <w:t xml:space="preserve"> أو سلبهم. والأقراط مجوهرات يضعها الناس من خلال فتحة في أذنهم. والغنيمة هي أي شيء يأخذه جيش منتصر من عدوه المهزوم بعد المعركة. استخدموا الكلمة أو العبارة ذاتها التي استخدمتموها سابقًا لكلمة "غنيمة". </w:t>
      </w:r>
    </w:p>
    <w:p>
      <w:pPr>
        <w:bidi/>
      </w:pPr>
      <w:r>
        <w:rPr>
          <w:rtl/>
          <w:cs/>
          <w:lang w:val="ar_AE" w:bidi="ar_AE"/>
        </w:rPr>
      </w:r>
      <w:r>
        <w:rPr>
          <w:rtl/>
          <w:cs/>
          <w:lang w:val="ar_AE" w:bidi="ar_AE"/>
        </w:rPr>
        <w:t>يطلق الراوي على المديانيين اسم "</w:t>
      </w:r>
      <w:r>
        <w:rPr>
          <w:b/>
          <w:rtl/>
          <w:cs/>
          <w:lang w:val="ar_AE" w:bidi="ar_AE"/>
        </w:rPr>
        <w:t>الإسماعيليين</w:t>
      </w:r>
      <w:r>
        <w:rPr>
          <w:rtl/>
          <w:cs/>
          <w:lang w:val="ar_AE" w:bidi="ar_AE"/>
        </w:rPr>
        <w:t xml:space="preserve">". كان إسماعيل ومديان إخوة، وأصبح نسلهما المديانيين والإسماعيليين. كانت كلتا المجموعتَين من ساكني الخيام، أو مَن يرتحلون في البرية، لذلك كان الناس يطلقون على كلتا المجموعتَين "الإسماعيليين". </w:t>
      </w:r>
    </w:p>
    <w:p>
      <w:pPr>
        <w:bidi/>
      </w:pPr>
      <w:r>
        <w:rPr>
          <w:rtl/>
          <w:cs/>
          <w:lang w:val="ar_AE" w:bidi="ar_AE"/>
        </w:rPr>
      </w:r>
      <w:r>
        <w:rPr>
          <w:rtl/>
          <w:cs/>
          <w:lang w:val="ar_AE" w:bidi="ar_AE"/>
        </w:rPr>
        <w:t xml:space="preserve">كان وزن الذهب الذي أعطاه بنو إسرائيل لجدعون 1700 </w:t>
      </w:r>
      <w:r>
        <w:rPr>
          <w:b/>
          <w:rtl/>
          <w:cs/>
          <w:lang w:val="ar_AE" w:bidi="ar_AE"/>
        </w:rPr>
        <w:t>شاقِل</w:t>
      </w:r>
      <w:r>
        <w:rPr>
          <w:rtl/>
          <w:cs/>
          <w:lang w:val="ar_AE" w:bidi="ar_AE"/>
        </w:rPr>
        <w:t xml:space="preserve">. والشاقِل مقياس وزن يزن نحو أحد عشر جرامًا. </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شاقل. انظروا مصطلح شاقل في "قاموس الكلمات الرئيسية" للمزيد من المعلومات. إذا كنتم قد ترجمتم هذا التعبير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يستخدم جدعون الذهب ليصنع </w:t>
      </w:r>
      <w:r>
        <w:rPr>
          <w:b/>
          <w:rtl/>
          <w:cs/>
          <w:lang w:val="ar_AE" w:bidi="ar_AE"/>
        </w:rPr>
        <w:t>أفودًا</w:t>
      </w:r>
      <w:r>
        <w:rPr>
          <w:rtl/>
          <w:cs/>
          <w:lang w:val="ar_AE" w:bidi="ar_AE"/>
        </w:rPr>
        <w:t xml:space="preserve">. والأفود قطعة ثياب للكهنة، وغالبًا تكون مزخرفة بجودة عالية. أعطى يهوه تعليمات محددة عن كيفية صنع الأفود لكهنته، وكانت الثياب تغطي الجسد من الكتفَين وحتى الفخذَين بقطعتَين أو حزامَين للكتفَين. وربما نسخ جدعون أو قلَّد الأفود الذي كان يرتديه كهنة يهوه، أو ربما صنع أفودًا بأسلوب مختلف. في بعض الأحيان، يمكن أن يعني الأفود الثياب التي يضعها الناس على تمثال إله، وأحيانًا، ونظرًا لأن الأفود كان قطعة ملابس مميزة للغاية، كان الناس يعبدونه وكأنه إله. </w:t>
      </w:r>
    </w:p>
    <w:p>
      <w:pPr>
        <w:bidi/>
      </w:pPr>
      <w:r>
        <w:rPr>
          <w:rtl/>
          <w:cs/>
          <w:lang w:val="ar_AE" w:bidi="ar_AE"/>
        </w:rPr>
      </w:r>
      <w:r>
        <w:rPr>
          <w:rtl/>
          <w:cs/>
          <w:lang w:val="ar_AE" w:bidi="ar_AE"/>
        </w:rPr>
        <w:t xml:space="preserve">توقّفوا هنا وناقشوا كمجموعة الكلمة أو العبارة التي ستستخدمونها للكلمة أفود. ولمزيد من المعلومات عن الكلمة أفود، ارجعوا إلى "قاموس الكلمات الرئيسية". إذا كنتم قد ترجمتم هذا التعبير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صار هذا الأفود </w:t>
      </w:r>
      <w:r>
        <w:rPr>
          <w:b/>
          <w:rtl/>
          <w:cs/>
          <w:lang w:val="ar_AE" w:bidi="ar_AE"/>
        </w:rPr>
        <w:t>فخًا</w:t>
      </w:r>
      <w:r>
        <w:rPr>
          <w:rtl/>
          <w:cs/>
          <w:lang w:val="ar_AE" w:bidi="ar_AE"/>
        </w:rPr>
        <w:t xml:space="preserve"> خطيرًا لجدعون </w:t>
      </w:r>
      <w:r>
        <w:rPr>
          <w:b/>
          <w:rtl/>
          <w:cs/>
          <w:lang w:val="ar_AE" w:bidi="ar_AE"/>
        </w:rPr>
        <w:t>وأهل بيته</w:t>
      </w:r>
      <w:r>
        <w:rPr>
          <w:rtl/>
          <w:cs/>
          <w:lang w:val="ar_AE" w:bidi="ar_AE"/>
        </w:rPr>
        <w:t xml:space="preserve">. في الكتاب المُقدَّس، يُشير مُصطلح أهل البيت إلى جميع الذين يعيشون معًا في بيت واحد. </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أهل البيت. انظروا مصطلح أسرة في "قاموس الكلمات الرئيسية" لمزيد من المعلومات. إذا كنتم قد ترجمتم هذا التعبير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توقّفوا هنا وانظروا معًا كمجموعة إلى صورة فَخ. استخدموا الكلمة أو العبارة ذاتها التي استخدمتموها سابقًا لكلمة فخ أو شرَك. أوقِفوا الاستماع إلى هذا التسجيل الصوتي هنا. </w:t>
      </w:r>
    </w:p>
    <w:p>
      <w:pPr>
        <w:bidi/>
      </w:pPr>
      <w:r>
        <w:rPr>
          <w:rtl/>
          <w:cs/>
          <w:lang w:val="ar_AE" w:bidi="ar_AE"/>
        </w:rPr>
      </w:r>
      <w:r>
        <w:rPr>
          <w:rtl/>
          <w:cs/>
          <w:lang w:val="ar_AE" w:bidi="ar_AE"/>
        </w:rPr>
        <w:t xml:space="preserve">تكون الأرض </w:t>
      </w:r>
      <w:r>
        <w:rPr>
          <w:b/>
          <w:rtl/>
          <w:cs/>
          <w:lang w:val="ar_AE" w:bidi="ar_AE"/>
        </w:rPr>
        <w:t>مُستقرة</w:t>
      </w:r>
      <w:r>
        <w:rPr>
          <w:rtl/>
          <w:cs/>
          <w:lang w:val="ar_AE" w:bidi="ar_AE"/>
        </w:rPr>
        <w:t xml:space="preserve"> مادام جدعون حيًا. في هذا المقطع، يعني هذا أن بني إسرائيل لم يكن عليهم أن يقاتلوا أعداءهم في ذلك الوقت. </w:t>
      </w:r>
    </w:p>
    <w:p>
      <w:pPr>
        <w:bidi/>
      </w:pPr>
      <w:r>
        <w:rPr>
          <w:rtl/>
          <w:cs/>
          <w:lang w:val="ar_AE" w:bidi="ar_AE"/>
        </w:rPr>
      </w:r>
      <w:r>
        <w:rPr>
          <w:rtl/>
          <w:cs/>
          <w:lang w:val="ar_AE" w:bidi="ar_AE"/>
        </w:rPr>
        <w:t xml:space="preserve">توقّفوا هنا وناقشوا معًا كمجموعة كيف ستقولون إن الأرض كانت في راحة أو سلام؟ أوقِفوا الاستماع إلى هذا التسجيل الصوتي هنا. </w:t>
      </w:r>
    </w:p>
    <w:p>
      <w:pPr>
        <w:bidi/>
      </w:pPr>
      <w:r>
        <w:rPr>
          <w:rtl/>
          <w:cs/>
          <w:lang w:val="ar_AE" w:bidi="ar_AE"/>
        </w:rPr>
      </w:r>
      <w:r>
        <w:rPr>
          <w:rtl/>
          <w:cs/>
          <w:lang w:val="ar_AE" w:bidi="ar_AE"/>
        </w:rPr>
        <w:t xml:space="preserve">كان لجدعون </w:t>
      </w:r>
      <w:r>
        <w:rPr>
          <w:b/>
          <w:rtl/>
          <w:cs/>
          <w:lang w:val="ar_AE" w:bidi="ar_AE"/>
        </w:rPr>
        <w:t>سُرِّيّة</w:t>
      </w:r>
      <w:r>
        <w:rPr>
          <w:rtl/>
          <w:cs/>
          <w:lang w:val="ar_AE" w:bidi="ar_AE"/>
        </w:rPr>
        <w:t xml:space="preserve"> تعيش في شكيم. والسرية امرأة أقامت علاقة جنسية مع رجُل، لكنها لم تكن تتمتع بوضع الزوجة الكامل. كانت السُرِّيّة في كثير من الأحيان عبدة لهذا الرجل. </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سُرِّيّة. إذا كنتم قد ترجمتم هذا التعبير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b/>
          <w:rtl/>
          <w:cs/>
          <w:lang w:val="ar_AE" w:bidi="ar_AE"/>
        </w:rPr>
        <w:t>يدفن</w:t>
      </w:r>
      <w:r>
        <w:rPr>
          <w:rtl/>
          <w:cs/>
          <w:lang w:val="ar_AE" w:bidi="ar_AE"/>
        </w:rPr>
        <w:t xml:space="preserve"> الشعب جدعون في </w:t>
      </w:r>
      <w:r>
        <w:rPr>
          <w:b/>
          <w:rtl/>
          <w:cs/>
          <w:lang w:val="ar_AE" w:bidi="ar_AE"/>
        </w:rPr>
        <w:t>قبر</w:t>
      </w:r>
      <w:r>
        <w:rPr>
          <w:rtl/>
          <w:cs/>
          <w:lang w:val="ar_AE" w:bidi="ar_AE"/>
        </w:rPr>
        <w:t xml:space="preserve"> يوآش. القبر هو اسم المكان الذي يدفن فيه الناس شخصًا ميتًا. في الكتاب المُقدَّس، يمكن أن يكون هذا كهفًا طبيعيًا في الصخر، أو يمكن أن يكون تجويفًا حَفَره الناس في الصخر. وأحيانًا كان الناس يدفنون أكثر من شخص في القبر عينه، كما يمكن أن يكون للعائلة قبر يدفنون فيه جميع أفراد العائلة الذين يموتون. قد يُوجد داخل القبر أرفف أو مصاطب للأجساد المختلفة. كان الناس يغلقون فتحة القبر بكومة من الصخور، أو بقطعة واحدة حجرية كبيرة، وهذا الحجر يكون مستديرًا حتى يتمكن الناس من دحرجته. </w:t>
      </w:r>
    </w:p>
    <w:p>
      <w:pPr>
        <w:bidi/>
      </w:pPr>
      <w:r>
        <w:rPr>
          <w:rtl/>
          <w:cs/>
          <w:lang w:val="ar_AE" w:bidi="ar_AE"/>
        </w:rPr>
      </w:r>
      <w:r>
        <w:rPr>
          <w:rtl/>
          <w:cs/>
          <w:lang w:val="ar_AE" w:bidi="ar_AE"/>
        </w:rPr>
        <w:t xml:space="preserve">توقَّفوا هنا وناقشوا معًا الكلمة أو العبارة التي ستستخدمونها للتعبير عن "الدفن في القبر". راجعوا "قاموس الكلمات الرئيسية" للحصول على مزيد من المعلومات عن كلمة "قبر". إذا كنتم قد ترجمتم هذا التعبير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يعبد بنو إسرائيل </w:t>
      </w:r>
      <w:r>
        <w:rPr>
          <w:b/>
          <w:rtl/>
          <w:cs/>
          <w:lang w:val="ar_AE" w:bidi="ar_AE"/>
        </w:rPr>
        <w:t>البعل</w:t>
      </w:r>
      <w:r>
        <w:rPr>
          <w:rtl/>
          <w:cs/>
          <w:lang w:val="ar_AE" w:bidi="ar_AE"/>
        </w:rPr>
        <w:t xml:space="preserve"> مرة أخرى بعد موت جدعون. كان البعل إلهًا زائفًا تعبده الأمم المحيطة بإسرائيل. صنع الناس أصنامًا أو تماثيل لهذا الإله ليعبدوه. أطلق الناس على هذا التمثال اسم بعل بَرِيثَ، أي "بعل العهد" أو "البَعْلِ الذي لنا عنده وَعِدًا مُميَّزًا". للمزيد من المعلومات عن البعل، راجعوا "قاموس الكلمات الرئيسية". استخدموا الكلمة أو العبارة ذاتها التي استخدمتموها لكلمة البعل في المقاطع السابقة. </w:t>
      </w:r>
    </w:p>
    <w:p>
      <w:pPr>
        <w:bidi/>
      </w:pPr>
      <w:r>
        <w:rPr>
          <w:rtl/>
          <w:cs/>
          <w:lang w:val="ar_AE" w:bidi="ar_AE"/>
        </w:rPr>
      </w:r>
      <w:r>
        <w:rPr>
          <w:rtl/>
          <w:cs/>
          <w:lang w:val="ar_AE" w:bidi="ar_AE"/>
        </w:rPr>
        <w:t xml:space="preserve">يجعل الإسرائيليون بعل بَريث </w:t>
      </w:r>
      <w:r>
        <w:rPr>
          <w:b/>
          <w:rtl/>
          <w:cs/>
          <w:lang w:val="ar_AE" w:bidi="ar_AE"/>
        </w:rPr>
        <w:t>إلههم</w:t>
      </w:r>
      <w:r>
        <w:rPr>
          <w:rtl/>
          <w:cs/>
          <w:lang w:val="ar_AE" w:bidi="ar_AE"/>
        </w:rPr>
        <w:t xml:space="preserve">، ولا يعبدون يهوه </w:t>
      </w:r>
      <w:r>
        <w:rPr>
          <w:b/>
          <w:rtl/>
          <w:cs/>
          <w:lang w:val="ar_AE" w:bidi="ar_AE"/>
        </w:rPr>
        <w:t>إلههم</w:t>
      </w:r>
      <w:r>
        <w:rPr>
          <w:rtl/>
          <w:cs/>
          <w:lang w:val="ar_AE" w:bidi="ar_AE"/>
        </w:rPr>
        <w:t xml:space="preserve">. وهذه هي الكلمة الأكثر عمومية للإشارة إلى الله. لمزيد من المعلومات عن الله وآلهة زائفة أخرى، راجعوا "قاموس الكلمات الرئيسية". استخدموا الكلمة أو العبارة ذاتها لتعبير آلهة وللمصطلح العام الذي استخدمتموه في المقاطع السابقة للإشارة إلى الله الخالق. </w:t>
      </w:r>
    </w:p>
    <w:p>
      <w:pPr>
        <w:bidi/>
      </w:pPr>
      <w:r>
        <w:rPr>
          <w:rtl/>
          <w:cs/>
          <w:lang w:val="ar_AE" w:bidi="ar_AE"/>
        </w:rPr>
      </w:r>
      <w:r>
        <w:rPr>
          <w:rtl/>
          <w:cs/>
          <w:lang w:val="ar_AE" w:bidi="ar_AE"/>
        </w:rPr>
        <w:t xml:space="preserve">لم يُظهر بنو إسرائيل ولاءً أو </w:t>
      </w:r>
      <w:r>
        <w:rPr>
          <w:b/>
          <w:rtl/>
          <w:cs/>
          <w:lang w:val="ar_AE" w:bidi="ar_AE"/>
        </w:rPr>
        <w:t>محبة راسخة</w:t>
      </w:r>
      <w:r>
        <w:rPr>
          <w:rtl/>
          <w:cs/>
          <w:lang w:val="ar_AE" w:bidi="ar_AE"/>
        </w:rPr>
        <w:t xml:space="preserve"> لعائلة جدعون. لمزيد من المعلومات عن المحبة الراسخة، راجعوا "قاموس الكلمات الرئيسية". استخدموا الكلمة أو العبارة ذاتها التي استخدمتموها في المقاطع السابقة للإشارة إلى الولاء أو المحبة الراسخة ليهوه.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9: 1–6 واحفظوا هذا المقطع في قلوبكم. </w:t>
      </w:r>
    </w:p>
    <w:p>
      <w:pPr>
        <w:bidi/>
      </w:pPr>
      <w:r>
        <w:rPr>
          <w:rtl/>
          <w:cs/>
          <w:lang w:val="ar_AE" w:bidi="ar_AE"/>
        </w:rPr>
      </w:r>
      <w:r>
        <w:rPr>
          <w:rtl/>
          <w:cs/>
          <w:lang w:val="ar_AE" w:bidi="ar_AE"/>
        </w:rPr>
        <w:t xml:space="preserve">استمعوا إلى نسخة صوتية من سِفر القضاة 9: 1–6 ثلاث مرات، بثلاث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لسِفر القضاة 9: 1–6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كما تتذكَّرون مات جدعون، أو يرُّبعل، وترك وراءهُ سبعين ابنًا. كما كان له ابن من امرأة أخرى، وهي سرية في شكيم، لم يكن جدعون متزوجًا منها. كان اسم ابن جدعون من هذه المرأة أبيمالك. مرةً أخرى، رفض إسرائيل يهوه وعاد لعبادة أحد آلهة الكنعانيين الباطلة، البعل. </w:t>
      </w:r>
    </w:p>
    <w:p>
      <w:pPr>
        <w:bidi/>
      </w:pPr>
      <w:r>
        <w:rPr>
          <w:rtl/>
          <w:cs/>
          <w:lang w:val="ar_AE" w:bidi="ar_AE"/>
        </w:rPr>
      </w:r>
      <w:r>
        <w:rPr>
          <w:rtl/>
          <w:cs/>
          <w:lang w:val="ar_AE" w:bidi="ar_AE"/>
        </w:rPr>
        <w:t xml:space="preserve">كان أبيمالك ابن يرُبَعْل، وأطلق الإسرائيليون على جدعون اسم يربَعْل، أي "ليحارب البعل جدعون". كان الكنعانيون يعبدون العديد من الآلهة الباطلة المختلفة التي كانوا يطلقون عليها اسم البعل. كان الإسرائيليون يطلقون على جدعون اسم يرُبَعْل، لأن جدعون اتّبع تعليمات يهوه ودمّر مذابح البعل في مسقط رأسه. ولأن أم أبيمالك كانت سرية، لم يكن لأبيمالك الحقوق أو الامتيازات عينها التي يتمتع بها إخوته غير الأشقاء. والسرية امرأة يعتبرها السيد من ممتلكاته. لا حقوق للسرية. لم يكُن هناك عهد زواج بين سرية وسيدها، بل مجرد عقد ملكية. ومع أن اسم أبيمالك يعني "أبي ملك"، فإن أبيمالك لم يكن لديه فرصة ليصبح ملكًا، لأن أبناء السِريَات لا يستطيعون أن يصبحوا ملوكًا. </w:t>
      </w:r>
    </w:p>
    <w:p>
      <w:pPr>
        <w:bidi/>
      </w:pPr>
      <w:r>
        <w:rPr>
          <w:rtl/>
          <w:cs/>
          <w:lang w:val="ar_AE" w:bidi="ar_AE"/>
        </w:rPr>
      </w:r>
      <w:r>
        <w:rPr>
          <w:rtl/>
          <w:cs/>
          <w:lang w:val="ar_AE" w:bidi="ar_AE"/>
        </w:rPr>
        <w:t xml:space="preserve">بعد موت جدعون، يُقرر أبيمالك أن يتحدث إلى أقارب أمه في شكيم. مع أن جدعون كان من سِبط منسَّى، إلا أن شكيم كانت مدينة في أرض سبط أفرايم. كانت شكيم على بُعد نحو خمسين كيلومترًا شمال أورشليم وخمسة وعشرين كيلومترًا غرب نهر الأردن. وكما تتذكرون، كانت شكيم تقع في الطرف الجنوبي من الوادي الذي يفصل بين جَرزيم وعيبال، جبال بركة ولعنة العهد. كان هذا المكان ذاته هو المكان الذي جمع فيه يشوع جميع إسرائيل ليقرأوا عهد يهوه أو وعد يهوه الملزِم مع شعبه. يقرأ يشوع جميع البركات واللعنات التي كتبها موسى وأعاد تأكيد هوية إسرائيل كشعب يهوه المختار. </w:t>
      </w:r>
    </w:p>
    <w:p>
      <w:pPr>
        <w:bidi/>
      </w:pPr>
      <w:r>
        <w:rPr>
          <w:rtl/>
          <w:cs/>
          <w:lang w:val="ar_AE" w:bidi="ar_AE"/>
        </w:rPr>
      </w:r>
      <w:r>
        <w:rPr>
          <w:rtl/>
          <w:cs/>
          <w:lang w:val="ar_AE" w:bidi="ar_AE"/>
        </w:rPr>
        <w:t xml:space="preserve">توقفوا هنا كمجموعة وانظروا إلى خريطة موقع شكيم وعَفرَة بالنسبة إلى أورشليم ونهر الأردن. أوقِفوا الاستماع إلى هذا التسجيل الصوتي هنا. </w:t>
      </w:r>
    </w:p>
    <w:p>
      <w:pPr>
        <w:bidi/>
      </w:pPr>
      <w:r>
        <w:rPr>
          <w:rtl/>
          <w:cs/>
          <w:lang w:val="ar_AE" w:bidi="ar_AE"/>
        </w:rPr>
      </w:r>
      <w:r>
        <w:rPr>
          <w:rtl/>
          <w:cs/>
          <w:lang w:val="ar_AE" w:bidi="ar_AE"/>
        </w:rPr>
        <w:t xml:space="preserve">يتحدَّث أبيمالك إلى جميع إخوة أمه، الذين كانوا قادة عشيرة أمه أو عائلتها. يحث أبيمالك عائلته على التحدُّث إلى قادة المدينة. يريد أبيمالك أن تسأل عائلته القادة إن كانوا يريدون أن يحكمهم جميع أبناء جدعون السبعين أم أن يحكمهم رجُل واحد. عندما يقول "رجُل واحد"، يشير أبيمالك إلى ذاته، ويُذكِّر أهل شكيم بأنه لحمهم ودمهم، أي أنه قريب لهم. يستخدم أبيمالك هذا السؤال وسيلةً لإقناع عائلته بأنه وحده سيكون حاكمًا أفضل من إخوته السبعين غير الأشقاء الذين ليسوا من شكيم. من المحتمل أيضًا أن العديد من الذين يعيشون في شكيم كانوا كنعانيين. </w:t>
      </w:r>
    </w:p>
    <w:p>
      <w:pPr>
        <w:bidi/>
      </w:pPr>
      <w:r>
        <w:rPr>
          <w:rtl/>
          <w:cs/>
          <w:lang w:val="ar_AE" w:bidi="ar_AE"/>
        </w:rPr>
      </w:r>
      <w:r>
        <w:rPr>
          <w:rtl/>
          <w:cs/>
          <w:lang w:val="ar_AE" w:bidi="ar_AE"/>
        </w:rPr>
        <w:t xml:space="preserve">توقفوا هنا وناقشوا مع مجموعتكم: كيف يصبح شخص ما قائدًا في ثقافتكم؟ ما الصفات أو القدرات التي يريد الناس أن يمتلكها قائد جديد؟ أوقِفوا الاستماع إلى هذا التسجيل الصوتي هنا. </w:t>
      </w:r>
    </w:p>
    <w:p>
      <w:pPr>
        <w:bidi/>
      </w:pPr>
      <w:r>
        <w:rPr>
          <w:rtl/>
          <w:cs/>
          <w:lang w:val="ar_AE" w:bidi="ar_AE"/>
        </w:rPr>
      </w:r>
      <w:r>
        <w:rPr>
          <w:rtl/>
          <w:cs/>
          <w:lang w:val="ar_AE" w:bidi="ar_AE"/>
        </w:rPr>
        <w:t xml:space="preserve">تبدأ عائلة أبيمالك في نشر رسالته إلى أهل المدينة وإلى القادة. تقنع العائلة الجميع ويقولون إن أبيمالك أخوهم أو له قرابة دَم بهم. كان القادة مقتنعين للغاية لدرجة أنهم قرّروا دعم أبيمالك بإعطائه سبعين شاقل فضة، أو قطعًا من الفضة، من هيكل بعل بريث في شكيم. والشاقل وحدة قياس تزن 11.4 جرامًا تقريبًا، ولذلك كانت سبعون شاقلًا أكثر مما يكفي أبيمالك لاستئجار مجموعة من الرجال ليتبعوه. تعني بعل بَريث "بعل العهد". يُظهر هذا الاسم أن سكان شكيم رفضوا يهوه وبدلًا من ذلك عبدوا البعل. يأخذ القادة المال من خزانة في الهيكل. الخزانة غرفة يحتفظ فيها القادة بالأموال التي يستخدمونها لأغراض دينية وسياسية إن قيمة شواقل الفضة عرضٌ مُسبَّق لما سيفعله أبيمالك بالمال. </w:t>
      </w:r>
    </w:p>
    <w:p>
      <w:pPr>
        <w:bidi/>
      </w:pPr>
      <w:r>
        <w:rPr>
          <w:rtl/>
          <w:cs/>
          <w:lang w:val="ar_AE" w:bidi="ar_AE"/>
        </w:rPr>
      </w:r>
      <w:r>
        <w:rPr>
          <w:rtl/>
          <w:cs/>
          <w:lang w:val="ar_AE" w:bidi="ar_AE"/>
        </w:rPr>
        <w:t xml:space="preserve">توقفوا هنا وانظروا إلى صورة شاقل فضة. أوقِفوا الاستماع إلى هذا التسجيل الصوتي هنا. </w:t>
      </w:r>
    </w:p>
    <w:p>
      <w:pPr>
        <w:bidi/>
      </w:pPr>
      <w:r>
        <w:rPr>
          <w:rtl/>
          <w:cs/>
          <w:lang w:val="ar_AE" w:bidi="ar_AE"/>
        </w:rPr>
      </w:r>
      <w:r>
        <w:rPr>
          <w:rtl/>
          <w:cs/>
          <w:lang w:val="ar_AE" w:bidi="ar_AE"/>
        </w:rPr>
        <w:t xml:space="preserve">يستخدم أبيمالك المال ليستأجر رجالًا عديمي القيمة ومتهورين ويبدأون في اتّباعه. هؤلاء هم نمط الرجال الذين يسرقون أو يقتلون أو يتبعون أي نوع من الأنظمة غير الأخلاقية إذا دفع الناس لهم مالًا كافيًا للقيام بذلك. ثم يذهب هؤلاء الرجال مع أبيمالك إلى عَفرة، المكان الذي كان يعيش فيه إخوته غير الأشقاء. بمساعدة الرجال، يقتل أبيمالك جميع إخوته السبعين على حجر واحد. يقتل أبيمالك إخوته رسميًا، وهذا يُثبت بوضوح قوته. </w:t>
      </w:r>
    </w:p>
    <w:p>
      <w:pPr>
        <w:bidi/>
      </w:pPr>
      <w:r>
        <w:rPr>
          <w:rtl/>
          <w:cs/>
          <w:lang w:val="ar_AE" w:bidi="ar_AE"/>
        </w:rPr>
      </w:r>
      <w:r>
        <w:rPr>
          <w:rtl/>
          <w:cs/>
          <w:lang w:val="ar_AE" w:bidi="ar_AE"/>
        </w:rPr>
        <w:t xml:space="preserve">توقفوا هنا كمجموعة وانظروا إلى خريطة موقع شكيم وعَفرَة بالنسبة إلى أورشليم ونهر الأردن. ناقشوا مع مجموعتكم: عندما يهزم أحد الأسباط أو مجموعة عرقية شعبًا آخر في مكان تعيشون فيه، كيف يُظهرون للشعب التغيير الجديد في القيادة؟ أوقِفوا الاستماع إلى هذا التسجيل الصوتي هنا. </w:t>
      </w:r>
    </w:p>
    <w:p>
      <w:pPr>
        <w:bidi/>
      </w:pPr>
      <w:r>
        <w:rPr>
          <w:rtl/>
          <w:cs/>
          <w:lang w:val="ar_AE" w:bidi="ar_AE"/>
        </w:rPr>
      </w:r>
      <w:r>
        <w:rPr>
          <w:rtl/>
          <w:cs/>
          <w:lang w:val="ar_AE" w:bidi="ar_AE"/>
        </w:rPr>
        <w:t xml:space="preserve">يهرب فقط يوثام، ابن جدعون الأصغر، عندما يختبئ. ثم يذهب قادة شكيم وكُل سُكّان القلعة عند شجرة البلّوط بجوار نصبٍ في شكيم. من المحتمل أن القلعة كانت اسم مبنى كبير ومُهم، من السهل حمايته، حيث تُقام عادة الأنشطة الحكومية. لذلك، قد يكون هؤلاء القادة قادة حكوميين مُهمين في المنطقة. يستخدم الراوي هذه المعلومات ليُخبرنا أن شيئًا مهمًا على وشك الحدوث. </w:t>
      </w:r>
    </w:p>
    <w:p>
      <w:pPr>
        <w:bidi/>
      </w:pPr>
      <w:r>
        <w:rPr>
          <w:rtl/>
          <w:cs/>
          <w:lang w:val="ar_AE" w:bidi="ar_AE"/>
        </w:rPr>
      </w:r>
      <w:r>
        <w:rPr>
          <w:rtl/>
          <w:cs/>
          <w:lang w:val="ar_AE" w:bidi="ar_AE"/>
        </w:rPr>
        <w:t xml:space="preserve">توقّفوا هنا وانظروا إلى صورة لشجرة البلّوط. أوقِفوا الاستماع إلى هذا التسجيل الصوتي هنا. </w:t>
      </w:r>
    </w:p>
    <w:p>
      <w:pPr>
        <w:bidi/>
      </w:pPr>
      <w:r>
        <w:rPr>
          <w:rtl/>
          <w:cs/>
          <w:lang w:val="ar_AE" w:bidi="ar_AE"/>
        </w:rPr>
      </w:r>
      <w:r>
        <w:rPr>
          <w:rtl/>
          <w:cs/>
          <w:lang w:val="ar_AE" w:bidi="ar_AE"/>
        </w:rPr>
        <w:t xml:space="preserve">توقفوا هنا وناقشوا مع مجموعتكم: أين تُعقد الاجتماعات المهمة في ثقافتكم؟ أوقِفوا الاستماع إلى هذا التسجيل الصوتي هنا. </w:t>
      </w:r>
    </w:p>
    <w:p>
      <w:pPr>
        <w:bidi/>
      </w:pPr>
      <w:r>
        <w:rPr>
          <w:rtl/>
          <w:cs/>
          <w:lang w:val="ar_AE" w:bidi="ar_AE"/>
        </w:rPr>
      </w:r>
      <w:r>
        <w:rPr>
          <w:rtl/>
          <w:cs/>
          <w:lang w:val="ar_AE" w:bidi="ar_AE"/>
        </w:rPr>
        <w:t xml:space="preserve">قد يكون العمود نصبًا تذكاريًا. من المحتمل أن العمود حَجَر كبير ينصبه الناس تذكارًا للأحداث المهمة التي وقعت في الماضي. كما تتذكّرون، كان هذا موقعًا مهمًا، لأن يشوع كان قد نصَب فيه سابقًا حَجرًا كبيرًا نصبًا تذكاريًا لعهد يهوه مع شعبه. الآن فقط، لم يعُد الشعب يعتمد على يهوه في اختيار القادة. بدلًا من ذلك، يدعمون رجُلًا استخدم أموال هيكل البعل لقتل إخوته ليصبح ملكًا. </w:t>
      </w:r>
    </w:p>
    <w:p>
      <w:pPr>
        <w:bidi/>
      </w:pPr>
      <w:r>
        <w:rPr>
          <w:rtl/>
          <w:cs/>
          <w:lang w:val="ar_AE" w:bidi="ar_AE"/>
        </w:rPr>
      </w:r>
      <w:r>
        <w:rPr>
          <w:rtl/>
          <w:cs/>
          <w:lang w:val="ar_AE" w:bidi="ar_AE"/>
        </w:rPr>
        <w:t xml:space="preserve">في المكان ذاته الذي أعلن فيه يشوع إسرائيل شعبًا لعهد يهوه، يُنصّب أهل شكيم أبيمالك رسميًا. يُؤكد التناقُض مدى ابتعاد إسرائيل عن يهوه، عندما ينتخبون قائدًا يدعمه عَبَدة البعل.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لسِفر القضاة 9: 1–6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تقوم المجموعة بتصوير هذا المقطع.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يذهب أبيمالك إلى إخوة أمه في شكيم. يقنع أبيمالك إخوته بالتحدُّث إلى قادة المدينة ويسألهم إن كانوا يريدون أن يحكمهم سبعون رجلًا أم أن يحكمهم رجُل واحد. </w:t>
      </w:r>
    </w:p>
    <w:p>
      <w:pPr>
        <w:bidi/>
      </w:pPr>
      <w:r>
        <w:rPr>
          <w:rtl/>
          <w:cs/>
          <w:lang w:val="ar_AE" w:bidi="ar_AE"/>
        </w:rPr>
      </w:r>
      <w:r>
        <w:rPr>
          <w:b/>
          <w:rtl/>
          <w:cs/>
          <w:lang w:val="ar_AE" w:bidi="ar_AE"/>
        </w:rPr>
        <w:t>في المشهد الثاني:</w:t>
      </w:r>
      <w:r>
        <w:rPr>
          <w:rtl/>
          <w:cs/>
          <w:lang w:val="ar_AE" w:bidi="ar_AE"/>
        </w:rPr>
        <w:t xml:space="preserve"> تقنع عائلة أبيمالك حُكام شكيم بدعم أبيمالك. يأخذ القادة سبعين شاقلًا من هيكل بعل بريث في شكيم، ويسلّمون المال لأبيمالك. </w:t>
      </w:r>
    </w:p>
    <w:p>
      <w:pPr>
        <w:bidi/>
      </w:pPr>
      <w:r>
        <w:rPr>
          <w:rtl/>
          <w:cs/>
          <w:lang w:val="ar_AE" w:bidi="ar_AE"/>
        </w:rPr>
      </w:r>
      <w:r>
        <w:rPr>
          <w:b/>
          <w:rtl/>
          <w:cs/>
          <w:lang w:val="ar_AE" w:bidi="ar_AE"/>
        </w:rPr>
        <w:t>في المشهد الثالث:</w:t>
      </w:r>
      <w:r>
        <w:rPr>
          <w:rtl/>
          <w:cs/>
          <w:lang w:val="ar_AE" w:bidi="ar_AE"/>
        </w:rPr>
        <w:t xml:space="preserve"> يستخدم أبيمالك المال ليستأجر رجالًا متهورين ليتبعوه. يسافر الرجال إلى عَفْرَة، ويقتلون تسعة وستين من إخوة أبيمالك غير الأشقاء على حَجَر. لا يتمكّن من الهرب من أبيمالك سوى يوثام، الأخ الأصغر، وذلك عندما يختبئ. </w:t>
      </w:r>
    </w:p>
    <w:p>
      <w:pPr>
        <w:bidi/>
      </w:pPr>
      <w:r>
        <w:rPr>
          <w:rtl/>
          <w:cs/>
          <w:lang w:val="ar_AE" w:bidi="ar_AE"/>
        </w:rPr>
      </w:r>
      <w:r>
        <w:rPr>
          <w:b/>
          <w:rtl/>
          <w:cs/>
          <w:lang w:val="ar_AE" w:bidi="ar_AE"/>
        </w:rPr>
        <w:t>في المشهد الرابع:</w:t>
      </w:r>
      <w:r>
        <w:rPr>
          <w:rtl/>
          <w:cs/>
          <w:lang w:val="ar_AE" w:bidi="ar_AE"/>
        </w:rPr>
        <w:t xml:space="preserve"> يعود أبيمالك ورجاله إلى شكيم. يجتمع قادة شكيم وشعبها في مكان مهم بجوار شجرة البلوط ويجعلون أبيمالك ملكًا.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 xml:space="preserve">أبيمالك </w:t>
      </w:r>
    </w:p>
    <w:p>
      <w:pPr>
        <w:pStyle w:val="ListBullet"/>
        <w:bidi/>
        <w:spacing w:line="240" w:lineRule="auto"/>
        <w:ind w:left="720"/>
      </w:pPr>
      <w:r>
        <w:rPr>
          <w:rtl/>
          <w:cs/>
          <w:lang w:val="ar_AE" w:bidi="ar_AE"/>
        </w:rPr>
      </w:r>
      <w:r>
        <w:rPr>
          <w:rtl/>
          <w:cs/>
          <w:lang w:val="ar_AE" w:bidi="ar_AE"/>
        </w:rPr>
        <w:t xml:space="preserve">سبعون أخًا غير أشقاء، بما في ذلك يوثام </w:t>
      </w:r>
    </w:p>
    <w:p>
      <w:pPr>
        <w:pStyle w:val="ListBullet"/>
        <w:bidi/>
        <w:spacing w:line="240" w:lineRule="auto"/>
        <w:ind w:left="720"/>
      </w:pPr>
      <w:r>
        <w:rPr>
          <w:rtl/>
          <w:cs/>
          <w:lang w:val="ar_AE" w:bidi="ar_AE"/>
        </w:rPr>
      </w:r>
      <w:r>
        <w:rPr>
          <w:rtl/>
          <w:cs/>
          <w:lang w:val="ar_AE" w:bidi="ar_AE"/>
        </w:rPr>
        <w:t xml:space="preserve">إخوة أم أبيمالك </w:t>
      </w:r>
    </w:p>
    <w:p>
      <w:pPr>
        <w:pStyle w:val="ListBullet"/>
        <w:bidi/>
        <w:spacing w:line="240" w:lineRule="auto"/>
        <w:ind w:left="720"/>
      </w:pPr>
      <w:r>
        <w:rPr>
          <w:rtl/>
          <w:cs/>
          <w:lang w:val="ar_AE" w:bidi="ar_AE"/>
        </w:rPr>
      </w:r>
      <w:r>
        <w:rPr>
          <w:rtl/>
          <w:cs/>
          <w:lang w:val="ar_AE" w:bidi="ar_AE"/>
        </w:rPr>
        <w:t xml:space="preserve">قادة شكيم </w:t>
      </w:r>
    </w:p>
    <w:p>
      <w:pPr>
        <w:pStyle w:val="ListBullet"/>
        <w:bidi/>
        <w:spacing w:line="240" w:lineRule="auto"/>
        <w:ind w:left="720"/>
      </w:pPr>
      <w:r>
        <w:rPr>
          <w:rtl/>
          <w:cs/>
          <w:lang w:val="ar_AE" w:bidi="ar_AE"/>
        </w:rPr>
      </w:r>
      <w:r>
        <w:rPr>
          <w:rtl/>
          <w:cs/>
          <w:lang w:val="ar_AE" w:bidi="ar_AE"/>
        </w:rPr>
        <w:t xml:space="preserve">ومجموعة من الرجال المتهورين. </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من المهم تذكُّر أن قصة جدعون بدأت عندما أطاع جدعون يهوه وهدم مذابح البعل. لكن الآن، رفضوا يهوه وعادوا إلى عبادة الإله الباطل. </w:t>
      </w:r>
    </w:p>
    <w:p>
      <w:pPr>
        <w:bidi/>
      </w:pPr>
      <w:r>
        <w:rPr>
          <w:rtl/>
          <w:cs/>
          <w:lang w:val="ar_AE" w:bidi="ar_AE"/>
        </w:rPr>
      </w:r>
      <w:r>
        <w:rPr>
          <w:rtl/>
          <w:cs/>
          <w:lang w:val="ar_AE" w:bidi="ar_AE"/>
        </w:rPr>
        <w:t xml:space="preserve">من المهم تذكُّر أن جدعون وأبناؤه السبعون كانوا يعيشون في عَفْرَة. لأن أم أبيمالك كانت سرية لم تعِش مع جدعون وإخوته الآخرين ولم يكُن لها حقوق الميراث ذاتها. </w:t>
      </w:r>
    </w:p>
    <w:p>
      <w:pPr>
        <w:bidi/>
      </w:pPr>
      <w:r>
        <w:rPr>
          <w:rtl/>
          <w:cs/>
          <w:lang w:val="ar_AE" w:bidi="ar_AE"/>
        </w:rPr>
      </w:r>
      <w:r>
        <w:rPr>
          <w:rtl/>
          <w:cs/>
          <w:lang w:val="ar_AE" w:bidi="ar_AE"/>
        </w:rPr>
        <w:t xml:space="preserve">من المهم أيضًا ملاحظة أن الراوي لا يذكر الاسم الحقيقي لجدعون، بل يشير إليه باسم يربَعْل، أي "يحارب البعل". </w:t>
      </w:r>
    </w:p>
    <w:p>
      <w:pPr>
        <w:bidi/>
      </w:pPr>
      <w:r>
        <w:rPr>
          <w:rtl/>
          <w:cs/>
          <w:lang w:val="ar_AE" w:bidi="ar_AE"/>
        </w:rPr>
      </w:r>
      <w:r>
        <w:rPr>
          <w:rtl/>
          <w:cs/>
          <w:lang w:val="ar_AE" w:bidi="ar_AE"/>
        </w:rPr>
        <w:t xml:space="preserve">تحدث أبيمالك إلى إخوة أمه في شكيم لأنهم كانوا يمثلون عائلة أمه بأكملها. يطلب أبيمالك من الإخوة أن يسألوا قادة المدينة إن كانوا يريدون أن يحكمهم سبعون رجُلًا أم رجُلٌ واحدٌ فقط من لحمهم وعظامهم. من المهم ملاحظة أن أبيمالك يستخدم هذا السؤال ليقنع قادة شكيم بأنه يستطيع أن يحكمهم أفضل من إخوته السبعين غير الأشقاء. تعبير "أَنَا عَظْمُكُمْ وَلَحْمُكُمْ"، تعبير خاص يعني أن أبيمالك كان ذا قرابة دَم لعائلته في شكيم، ولذلك كان يهتم بمصالحهم. </w:t>
      </w:r>
    </w:p>
    <w:p>
      <w:pPr>
        <w:bidi/>
      </w:pPr>
      <w:r>
        <w:rPr>
          <w:rtl/>
          <w:cs/>
          <w:lang w:val="ar_AE" w:bidi="ar_AE"/>
        </w:rPr>
      </w:r>
      <w:r>
        <w:rPr>
          <w:rtl/>
          <w:cs/>
          <w:lang w:val="ar_AE" w:bidi="ar_AE"/>
        </w:rPr>
        <w:t xml:space="preserve">تتحدث عائلة أبيمالك إلى شعب شكيم وقادتهم أو قادة البعل. من المهم ملاحظة أن الكلمة المستخدمة للتعبير عن القادة في هذا المقطع هي بَعل. يُظهر هذا موضوعًا مفاده أن أبيمالك سيظل دائمًا مرتبطًا بالبعل أو بآلهة الكنعانيين الباطلة. </w:t>
      </w:r>
    </w:p>
    <w:p>
      <w:pPr>
        <w:bidi/>
      </w:pPr>
      <w:r>
        <w:rPr>
          <w:rtl/>
          <w:cs/>
          <w:lang w:val="ar_AE" w:bidi="ar_AE"/>
        </w:rPr>
      </w:r>
      <w:r>
        <w:rPr>
          <w:rtl/>
          <w:cs/>
          <w:lang w:val="ar_AE" w:bidi="ar_AE"/>
        </w:rPr>
        <w:t xml:space="preserve">في تعبير "فَمَالَ قَلْبُهُمْ وَرَاءَ أَبِيمَالِكَ" لُغة خاصة تعني أن القادة كانوا مقتنعين وأرادوا دعم أبيمالك. يقتنع القادة بأن أبيمالك كان "أخاهم". لا يشير الأخ هنا إلى أخٍ فعلي، بل إلى قريب دَم. </w:t>
      </w:r>
    </w:p>
    <w:p>
      <w:pPr>
        <w:bidi/>
      </w:pPr>
      <w:r>
        <w:rPr>
          <w:rtl/>
          <w:cs/>
          <w:lang w:val="ar_AE" w:bidi="ar_AE"/>
        </w:rPr>
      </w:r>
      <w:r>
        <w:rPr>
          <w:rtl/>
          <w:cs/>
          <w:lang w:val="ar_AE" w:bidi="ar_AE"/>
        </w:rPr>
        <w:t xml:space="preserve">يأخذ قادة شكيم سبعين شاقلًا من الفضة من هيكل بَعل بَريث في شكيم، ويسلّمون قطع الفضة لأبيمالك. يُظهر وجود الهيكل في شكيم أن أهل شكيم كانوا يعبدون البعل. </w:t>
      </w:r>
    </w:p>
    <w:p>
      <w:pPr>
        <w:bidi/>
      </w:pPr>
      <w:r>
        <w:rPr>
          <w:rtl/>
          <w:cs/>
          <w:lang w:val="ar_AE" w:bidi="ar_AE"/>
        </w:rPr>
      </w:r>
      <w:r>
        <w:rPr>
          <w:rtl/>
          <w:cs/>
          <w:lang w:val="ar_AE" w:bidi="ar_AE"/>
        </w:rPr>
        <w:t xml:space="preserve">يستخدم أبيمالك المال ليستأجر مجموعة من الرجال الطائشين ليطيعوا أوامره دون طرح أسئلة. يسير هؤلاء الرجال إلى عَفرة ويأسرون إخوة أبيمالك السبعين غير الأشقاء. يهرب فقط أحد إخوة أبيمالك، وهو يوثام، عندما يختبئ. مع أن الراوي يقول إن أبيمالك قتل جميع إخوته السبعين، إلا أننا نعرف أنه بما أن يوثام هرب، فإنَّ أبيمالك قتل فعليًا تسعة وستين من إخوته. بمساعدة الرجال، أعدم أبيمالك جميع هؤلاء الإخوة التسعة والستين على الصخرة ذاتها، أو قتلهم رسميًا. لا نعرف بالتحديد كيف قتل أبيمالك الإخوة، لكنه أعدم كل رجُل رسميًا. </w:t>
      </w:r>
    </w:p>
    <w:p>
      <w:pPr>
        <w:bidi/>
      </w:pPr>
      <w:r>
        <w:rPr>
          <w:rtl/>
          <w:cs/>
          <w:lang w:val="ar_AE" w:bidi="ar_AE"/>
        </w:rPr>
      </w:r>
      <w:r>
        <w:rPr>
          <w:rtl/>
          <w:cs/>
          <w:lang w:val="ar_AE" w:bidi="ar_AE"/>
        </w:rPr>
        <w:t xml:space="preserve">يعود أبيمالك إلى شكيم، ويجمع جميع القادة والناس في مكان مهم بجوار شجرة البلوط. يجعل القادة أبيمالك ملكًا. </w:t>
      </w:r>
    </w:p>
    <w:p>
      <w:pPr>
        <w:bidi/>
      </w:pPr>
      <w:r>
        <w:rPr>
          <w:rtl/>
          <w:cs/>
          <w:lang w:val="ar_AE" w:bidi="ar_AE"/>
        </w:rPr>
      </w:r>
      <w:r>
        <w:rPr>
          <w:rtl/>
          <w:cs/>
          <w:lang w:val="ar_AE" w:bidi="ar_AE"/>
        </w:rPr>
        <w:t xml:space="preserve">والآن ينبغي للمجموعة إعداد مخطط القصة، أو الرسم، أو استعمال أجسام لتجسيد المقطع وتصوُّر أحداثه.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لسِفر القضاة 9: 1–6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أبيمالك</w:t>
      </w:r>
    </w:p>
    <w:p>
      <w:pPr>
        <w:pStyle w:val="ListBullet"/>
        <w:bidi/>
        <w:spacing w:line="240" w:lineRule="auto"/>
        <w:ind w:left="720"/>
      </w:pPr>
      <w:r>
        <w:rPr>
          <w:rtl/>
          <w:cs/>
          <w:lang w:val="ar_AE" w:bidi="ar_AE"/>
        </w:rPr>
      </w:r>
      <w:r>
        <w:rPr>
          <w:rtl/>
          <w:cs/>
          <w:lang w:val="ar_AE" w:bidi="ar_AE"/>
        </w:rPr>
        <w:t xml:space="preserve">سبعون أخًا غير أشقاء، بما في ذلك يوثام </w:t>
      </w:r>
    </w:p>
    <w:p>
      <w:pPr>
        <w:pStyle w:val="ListBullet"/>
        <w:bidi/>
        <w:spacing w:line="240" w:lineRule="auto"/>
        <w:ind w:left="720"/>
      </w:pPr>
      <w:r>
        <w:rPr>
          <w:rtl/>
          <w:cs/>
          <w:lang w:val="ar_AE" w:bidi="ar_AE"/>
        </w:rPr>
      </w:r>
      <w:r>
        <w:rPr>
          <w:rtl/>
          <w:cs/>
          <w:lang w:val="ar_AE" w:bidi="ar_AE"/>
        </w:rPr>
        <w:t xml:space="preserve">إخوة أم أبيمالك </w:t>
      </w:r>
    </w:p>
    <w:p>
      <w:pPr>
        <w:pStyle w:val="ListBullet"/>
        <w:bidi/>
        <w:spacing w:line="240" w:lineRule="auto"/>
        <w:ind w:left="720"/>
      </w:pPr>
      <w:r>
        <w:rPr>
          <w:rtl/>
          <w:cs/>
          <w:lang w:val="ar_AE" w:bidi="ar_AE"/>
        </w:rPr>
      </w:r>
      <w:r>
        <w:rPr>
          <w:rtl/>
          <w:cs/>
          <w:lang w:val="ar_AE" w:bidi="ar_AE"/>
        </w:rPr>
        <w:t xml:space="preserve">قادة شكيم </w:t>
      </w:r>
    </w:p>
    <w:p>
      <w:pPr>
        <w:pStyle w:val="ListBullet"/>
        <w:bidi/>
        <w:spacing w:line="240" w:lineRule="auto"/>
        <w:ind w:left="720"/>
      </w:pPr>
      <w:r>
        <w:rPr>
          <w:rtl/>
          <w:cs/>
          <w:lang w:val="ar_AE" w:bidi="ar_AE"/>
        </w:rPr>
      </w:r>
      <w:r>
        <w:rPr>
          <w:rtl/>
          <w:cs/>
          <w:lang w:val="ar_AE" w:bidi="ar_AE"/>
        </w:rPr>
        <w:t xml:space="preserve">ومجموعة من الرجال المتهورين.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يجب على المجموعة تمثيل المقطع مرة ثانية. في لحظات معينة خلال التمثيل، توقفوا واسألوا الشخص الذي يُمثِّل الشخصية: "ماذا تشعر أو فيمَ تفكّر؟" وعلى من يُمثِّل الشخصية أن يجيب بما كان سيشعر أو يفكّر به لو كان هو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مثِّلوا أبيمالك يذهب ليتحدث إلى إخوة أمه في شكيم. يقنع أبيمالك إخوته بالتحدُّث إلى قادة المدينة ويسألهم إن كانوا يريدون أن يحكمهم سبعون رجلًا أم أن يحكمهم رجُل واحد.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أبيمالك: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مثِّلوا عائلة أبيمالك تخرج للتحدث إلى حُكام المدينة. يقنع إخوة أم أبيمالك الحُكام بدعمه لأن أبيمالك قريبهم. يُظهر القادة دعمهم عندما يأخذون سبعين شاقلًا من هيكل بَعل بَريث ويسلّمون المال لأبيمالك.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واحد من قادة البلدة: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مثِّلوا أبيمالك وهو يستخدم المال ليستأجر رجالًا متهورين ليتبعوه. يسافر أبيمالك وبقية الرجال إلى عَفْرَة، ويقتلون تسعة وستين من إخوته غير الأشقاء على الحَجَر ذاته. يهرب الأخ الأصغر، يوثام، من أبيمالك عندما يختبئ.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يوثام: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يعود أبيمالك ورجاله إلى شكيم. يجتمع قادة شكيم وشعبها في مكان مهم بجوار شجرة البلوط ويُنصبون أبيمالك ملكًا.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لسِفر القضاة 9: 1–6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يذهب أبيمالك إلى شكيم ليتحدث إلى </w:t>
      </w:r>
      <w:r>
        <w:rPr>
          <w:b/>
          <w:rtl/>
          <w:cs/>
          <w:lang w:val="ar_AE" w:bidi="ar_AE"/>
        </w:rPr>
        <w:t>عشيرة</w:t>
      </w:r>
      <w:r>
        <w:rPr>
          <w:rtl/>
          <w:cs/>
          <w:lang w:val="ar_AE" w:bidi="ar_AE"/>
        </w:rPr>
        <w:t xml:space="preserve"> عائلة أمه. وكما تتذكرون، فإن تعبير العشيرة يشير إلى مجموعة من الأقارب. كان إخوة أم أبيمالك قادة في عائلتهم. وكان للإخوة مكانة أعلى من مكانة أبيمالك في المجتمع يستطيعون بها التحدُّث إلى قادة المدينة. احرصوا على ترجمة لفظ عشيرة بالطريقة ذاتها التي ترجمتم بها في المقاطع السابقة. </w:t>
      </w:r>
    </w:p>
    <w:p>
      <w:pPr>
        <w:bidi/>
      </w:pPr>
      <w:r>
        <w:rPr>
          <w:rtl/>
          <w:cs/>
          <w:lang w:val="ar_AE" w:bidi="ar_AE"/>
        </w:rPr>
      </w:r>
      <w:r>
        <w:rPr>
          <w:rtl/>
          <w:cs/>
          <w:lang w:val="ar_AE" w:bidi="ar_AE"/>
        </w:rPr>
        <w:t xml:space="preserve">في هذا المقطع يُدعى </w:t>
      </w:r>
      <w:r>
        <w:rPr>
          <w:b/>
          <w:rtl/>
          <w:cs/>
          <w:lang w:val="ar_AE" w:bidi="ar_AE"/>
        </w:rPr>
        <w:t>قادة</w:t>
      </w:r>
      <w:r>
        <w:rPr>
          <w:rtl/>
          <w:cs/>
          <w:lang w:val="ar_AE" w:bidi="ar_AE"/>
        </w:rPr>
        <w:t xml:space="preserve"> المدينة أو المواطنين "البعل"، أو آلهة صغيرة. لكن معظم الترجمات تسمِّيهم فقط مواطنين قادة للمدينة. </w:t>
      </w:r>
    </w:p>
    <w:p>
      <w:pPr>
        <w:bidi/>
      </w:pPr>
      <w:r>
        <w:rPr>
          <w:rtl/>
          <w:cs/>
          <w:lang w:val="ar_AE" w:bidi="ar_AE"/>
        </w:rPr>
      </w:r>
      <w:r>
        <w:rPr>
          <w:rtl/>
          <w:cs/>
          <w:lang w:val="ar_AE" w:bidi="ar_AE"/>
        </w:rPr>
        <w:t xml:space="preserve">توقفوا هنا وناقشوا أي كلمة ستستخدمون للإشارة إلى قادة اليهود.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كانت </w:t>
      </w:r>
      <w:r>
        <w:rPr>
          <w:b/>
          <w:rtl/>
          <w:cs/>
          <w:lang w:val="ar_AE" w:bidi="ar_AE"/>
        </w:rPr>
        <w:t>قلوب</w:t>
      </w:r>
      <w:r>
        <w:rPr>
          <w:rtl/>
          <w:cs/>
          <w:lang w:val="ar_AE" w:bidi="ar_AE"/>
        </w:rPr>
        <w:t xml:space="preserve"> القادة تميل إلى اتّباع أبيمالك. هنا، يشير القلب إلى الجزء من الشخص الذي تحدث فيه الأفكار والمشاعر والقرارات. في هذه القصة، أراد القادة أن يتبعوا أبيمالك. إذا استخدمتم كلمة "قلب"، فاستخدموا الكلمة أو العبارة ذاتها لتعبير "قلب" كما استخدمتموها في المقاطع السابقة. للمزيد من المعلومات عن القلب، برجاء الرجوع إلى "قاموس الكلمات الرئيسية".</w:t>
      </w:r>
    </w:p>
    <w:p>
      <w:pPr>
        <w:bidi/>
      </w:pPr>
      <w:r>
        <w:rPr>
          <w:rtl/>
          <w:cs/>
          <w:lang w:val="ar_AE" w:bidi="ar_AE"/>
        </w:rPr>
      </w:r>
      <w:r>
        <w:rPr>
          <w:rtl/>
          <w:cs/>
          <w:lang w:val="ar_AE" w:bidi="ar_AE"/>
        </w:rPr>
        <w:t xml:space="preserve">يأخذ القادة سبعين </w:t>
      </w:r>
      <w:r>
        <w:rPr>
          <w:b/>
          <w:rtl/>
          <w:cs/>
          <w:lang w:val="ar_AE" w:bidi="ar_AE"/>
        </w:rPr>
        <w:t>شاقلًا</w:t>
      </w:r>
      <w:r>
        <w:rPr>
          <w:rtl/>
          <w:cs/>
          <w:lang w:val="ar_AE" w:bidi="ar_AE"/>
        </w:rPr>
        <w:t xml:space="preserve"> من الفضة من </w:t>
      </w:r>
      <w:r>
        <w:rPr>
          <w:b/>
          <w:rtl/>
          <w:cs/>
          <w:lang w:val="ar_AE" w:bidi="ar_AE"/>
        </w:rPr>
        <w:t>هيكل</w:t>
      </w:r>
      <w:r>
        <w:rPr>
          <w:rtl/>
          <w:cs/>
          <w:lang w:val="ar_AE" w:bidi="ar_AE"/>
        </w:rPr>
        <w:t xml:space="preserve"> بَعل بَريث ويسلِّموها لأبيمالك. والشاقل هو وحدة وزن تبلغ نحو 11.4 جرامًا تقريبًا. في هذه القصة، تُعد هذه تحديدًا قطعًا فضية. استخدموا الكلمة ذاتها لترجمة شاقِل كما استخدمتموها في المقاطع السابقة، وراجعوا "قاموس الكلمات الرئيسية" لمزيد من المعلومات عن شاقِل. </w:t>
      </w:r>
    </w:p>
    <w:p>
      <w:pPr>
        <w:bidi/>
      </w:pPr>
      <w:r>
        <w:rPr>
          <w:rtl/>
          <w:cs/>
          <w:lang w:val="ar_AE" w:bidi="ar_AE"/>
        </w:rPr>
      </w:r>
      <w:r>
        <w:rPr>
          <w:rtl/>
          <w:cs/>
          <w:lang w:val="ar_AE" w:bidi="ar_AE"/>
        </w:rPr>
        <w:t xml:space="preserve">يأخذ القادة شاقل الفضة من الخزانة الموجودة في </w:t>
      </w:r>
      <w:r>
        <w:rPr>
          <w:b/>
          <w:rtl/>
          <w:cs/>
          <w:lang w:val="ar_AE" w:bidi="ar_AE"/>
        </w:rPr>
        <w:t>هيكل</w:t>
      </w:r>
      <w:r>
        <w:rPr>
          <w:rtl/>
          <w:cs/>
          <w:lang w:val="ar_AE" w:bidi="ar_AE"/>
        </w:rPr>
        <w:t xml:space="preserve"> بَعل بَريث. كان الهيكل مكانًا يعبد فيه الناس آلهتهم ويقدّمون الذبائح لهُم. كان هذا الهيكل مكان عبادة كنعانيًا، حيث كان الناس يعبدون ويقدِّمون الذبائح للإله الباطل بعل بَريث كان بعل بَريث أحد الآلهة الباطلة العديدة التي كان الكنعانيون يعبدونها. استخدموا الكلمة أو العبارة ذاتها للتعبير عن هيكل لم يكُن لعبادة يهوه كما استخدمتموها في المقاطع السابقة. لمزيد من المعلومات حول كلمة "هيكل"، ارجعوا إلى "قاموس الكلمات الرئيسية". </w:t>
      </w:r>
    </w:p>
    <w:p>
      <w:pPr>
        <w:bidi/>
      </w:pPr>
      <w:r>
        <w:rPr>
          <w:rtl/>
          <w:cs/>
          <w:lang w:val="ar_AE" w:bidi="ar_AE"/>
        </w:rPr>
      </w:r>
      <w:r>
        <w:rPr>
          <w:rtl/>
          <w:cs/>
          <w:lang w:val="ar_AE" w:bidi="ar_AE"/>
        </w:rPr>
        <w:t xml:space="preserve">بعد أن يقتل أبيمالك إخوته غير الأشقاء، يعود إلى شكيم ويجعله القادة هناك </w:t>
      </w:r>
      <w:r>
        <w:rPr>
          <w:b/>
          <w:rtl/>
          <w:cs/>
          <w:lang w:val="ar_AE" w:bidi="ar_AE"/>
        </w:rPr>
        <w:t>ملكًا</w:t>
      </w:r>
      <w:r>
        <w:rPr>
          <w:rtl/>
          <w:cs/>
          <w:lang w:val="ar_AE" w:bidi="ar_AE"/>
        </w:rPr>
        <w:t xml:space="preserve"> لهم. المَلك شخص يَحكم مدينةً أو إقليمًا. استخدموا الكلمة أو العبارة ذاتها للفظ "ملك" كما استخدمتموها في المقاطع السابقة. للمزيد من المعلومات عن كلمة مَلك، راجعوا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9:7–21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9: 7–21 واحفظوه في قلوبكم.</w:t>
      </w:r>
    </w:p>
    <w:p>
      <w:pPr>
        <w:bidi/>
      </w:pPr>
      <w:r>
        <w:rPr>
          <w:rtl/>
          <w:cs/>
          <w:lang w:val="ar_AE" w:bidi="ar_AE"/>
        </w:rPr>
      </w:r>
      <w:r>
        <w:rPr>
          <w:rtl/>
          <w:cs/>
          <w:lang w:val="ar_AE" w:bidi="ar_AE"/>
        </w:rPr>
        <w:t>استمعوا إلى نسخة صوتية من سِفر القضاة 9: 7–21 ثلاث مرات، بثلاث ترجمات مختلفة إن أمكن.</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لسِفر القضاة 9: 7–21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المقطع السابق، قتل أبيمالك ابن جدعون، 69 من إخوته غير الأشقاء، وجعله أهل شكيم ملكاً عليهم. ولم ينجُ من إخوة أبيمالك غير الأشقاء سوى أخيه الأصغر يوثام، إذ اختبأ ونجا. والآن سيتكلم يوثام ضد أبيمالك.</w:t>
      </w:r>
    </w:p>
    <w:p>
      <w:pPr>
        <w:bidi/>
      </w:pPr>
      <w:r>
        <w:rPr>
          <w:rtl/>
          <w:cs/>
          <w:lang w:val="ar_AE" w:bidi="ar_AE"/>
        </w:rPr>
      </w:r>
      <w:r>
        <w:rPr>
          <w:rtl/>
          <w:cs/>
          <w:lang w:val="ar_AE" w:bidi="ar_AE"/>
        </w:rPr>
        <w:t>بعد أن نجا يوثام من القتل على يد أبيمالك، علِم أن قادة شكيم قد جعلوا أبيمالك ملكًا عليهم. فخرج يوثام من المكان الذي كان مختبئًا فيه وصعد إلى قمة جبل جرزيم. والجبل عبارة عن جرف صخري شديد الانحدار يرتفع نحو 244 مترًا فوق وادي شكيم في الجانب الجنوبي من المدينة. وكما تتذكرون كان الإسرائيليون يشيرون إلى هذا الجبل باسم جبل البركة. لكن يوثام صرخ بأعلى صوته برسالة دينونة ضد قادة شكيم. وتحدث يوثام كنبي، أي كرسول من عند يهوه، عندما قال إن يهوه لن يستجيب لأهل شكيم إلا إذا استمعوا إلى رسالته.</w:t>
      </w:r>
    </w:p>
    <w:p>
      <w:pPr>
        <w:bidi/>
      </w:pPr>
      <w:r>
        <w:rPr>
          <w:rtl/>
          <w:cs/>
          <w:lang w:val="ar_AE" w:bidi="ar_AE"/>
        </w:rPr>
      </w:r>
      <w:r>
        <w:rPr>
          <w:rtl/>
          <w:cs/>
          <w:lang w:val="ar_AE" w:bidi="ar_AE"/>
        </w:rPr>
        <w:t>توقفوا هنا وانظروا معًا كمجموعة إلى خريطة تُظهر وادي شكيم، وجبل جرزيم، وأورشليم. أوقفوا الملف الصوتي مؤقتًا هنا.</w:t>
      </w:r>
    </w:p>
    <w:p>
      <w:pPr>
        <w:bidi/>
      </w:pPr>
      <w:r>
        <w:rPr>
          <w:rtl/>
          <w:cs/>
          <w:lang w:val="ar_AE" w:bidi="ar_AE"/>
        </w:rPr>
      </w:r>
      <w:r>
        <w:rPr>
          <w:rtl/>
          <w:cs/>
          <w:lang w:val="ar_AE" w:bidi="ar_AE"/>
        </w:rPr>
        <w:t>ثم يروي يوثام مَثَلًا، وهو نوع خاص من القصص يعلّم درسًا حول ما هو صواب وما هو خطأ. تستخدم هذه القصص كائنات وأشياء تتصرف مثل البشر فتُظهر مشاعر وأفكارًا. في قصة يوثام، تريد الأشجار أن تمسح ملكًا عليها. وعندما كان الناس يمسحون ملكًا، كانوا يسكبون الزيت على رأسه علامة على أن الرب قد اختاره ليملُك. وفي هذه القصة ترمز الأشجار إلى الرجال الذين يريدون اختيار ملك جديد.</w:t>
      </w:r>
    </w:p>
    <w:p>
      <w:pPr>
        <w:bidi/>
      </w:pPr>
      <w:r>
        <w:rPr>
          <w:rtl/>
          <w:cs/>
          <w:lang w:val="ar_AE" w:bidi="ar_AE"/>
        </w:rPr>
      </w:r>
      <w:r>
        <w:rPr>
          <w:rtl/>
          <w:cs/>
          <w:lang w:val="ar_AE" w:bidi="ar_AE"/>
        </w:rPr>
        <w:t>توقفوا هنا وناقشوا هذا السؤال كمجموعة: ما أنواع القصص التي يرويها الناس في ثقافتكم؟ إذا كان الناس يستخدمون قصصًا يكون أبطالها من الحيوانات، فاحكوا قصة قصيرة من ثقافتكم تحمل درسًا أخلاقيًا. وانتبهوا إلى العبارات التي تستخدمونها كمقدمة وكنهاية للقصة. أوقفوا الملف الصوتي مؤقتًا هنا.</w:t>
      </w:r>
    </w:p>
    <w:p>
      <w:pPr>
        <w:bidi/>
      </w:pPr>
      <w:r>
        <w:rPr>
          <w:rtl/>
          <w:cs/>
          <w:lang w:val="ar_AE" w:bidi="ar_AE"/>
        </w:rPr>
      </w:r>
      <w:r>
        <w:rPr>
          <w:rtl/>
          <w:cs/>
          <w:lang w:val="ar_AE" w:bidi="ar_AE"/>
        </w:rPr>
        <w:t>تطلب الأشجار أولًا من شجرة الزيتون أن تملُك عليها.</w:t>
      </w:r>
    </w:p>
    <w:p>
      <w:pPr>
        <w:bidi/>
      </w:pPr>
      <w:r>
        <w:rPr>
          <w:rtl/>
          <w:cs/>
          <w:lang w:val="ar_AE" w:bidi="ar_AE"/>
        </w:rPr>
      </w:r>
      <w:r>
        <w:rPr>
          <w:rtl/>
          <w:cs/>
          <w:lang w:val="ar_AE" w:bidi="ar_AE"/>
        </w:rPr>
        <w:t>توقفوا هنا وانظروا كمجموعة إلى صورة لشجرة زيتون. أوقفوا الملف الصوتي مؤقتًا هنا.</w:t>
      </w:r>
    </w:p>
    <w:p>
      <w:pPr>
        <w:bidi/>
      </w:pPr>
      <w:r>
        <w:rPr>
          <w:rtl/>
          <w:cs/>
          <w:lang w:val="ar_AE" w:bidi="ar_AE"/>
        </w:rPr>
      </w:r>
      <w:r>
        <w:rPr>
          <w:rtl/>
          <w:cs/>
          <w:lang w:val="ar_AE" w:bidi="ar_AE"/>
        </w:rPr>
        <w:t>لكن شجرة الزيتون تجيب بسؤال. فتسأل: هل أتوقف عن إنتاج الدهن أو الزيت؟ كان الزيت شيئًا يجلب الكرامة للناس وللآلهة. في ذلك الزمان، كان الناس يسكبون الزيت على رأس الشخص لمسحه أو لإظهار أن الرب اختاره بشكل خاص. وتستخدم شجرة الزيتون هذا السؤال لتقول إنها لا تستطيع ترك هدفها الحقيقي، وهو إنتاج الزيت، لكي تملك على الأشجار. ثم تطلب الأشجار من شجرة التين أن تملُك عليها.</w:t>
      </w:r>
    </w:p>
    <w:p>
      <w:pPr>
        <w:bidi/>
      </w:pPr>
      <w:r>
        <w:rPr>
          <w:rtl/>
          <w:cs/>
          <w:lang w:val="ar_AE" w:bidi="ar_AE"/>
        </w:rPr>
      </w:r>
      <w:r>
        <w:rPr>
          <w:rtl/>
          <w:cs/>
          <w:lang w:val="ar_AE" w:bidi="ar_AE"/>
        </w:rPr>
        <w:t>توقفوا هنا وانظروا كمجموعة إلى صورة لشجرة تين. أوقفوا الملف الصوتي مؤقتًا هنا.</w:t>
      </w:r>
    </w:p>
    <w:p>
      <w:pPr>
        <w:bidi/>
      </w:pPr>
      <w:r>
        <w:rPr>
          <w:rtl/>
          <w:cs/>
          <w:lang w:val="ar_AE" w:bidi="ar_AE"/>
        </w:rPr>
      </w:r>
      <w:r>
        <w:rPr>
          <w:rtl/>
          <w:cs/>
          <w:lang w:val="ar_AE" w:bidi="ar_AE"/>
        </w:rPr>
        <w:t>عندما تطلب الأشجار من شجرة التين أن تملُك، تجيب شجرة التين بالطريقة نفسها. فتقول إنها لن تتوقف عن إنتاج ثمرها الطيب الحلو لكي تملُك. ثم تطلب الأشجار من الكرمة أن تملُك.</w:t>
      </w:r>
    </w:p>
    <w:p>
      <w:pPr>
        <w:bidi/>
      </w:pPr>
      <w:r>
        <w:rPr>
          <w:rtl/>
          <w:cs/>
          <w:lang w:val="ar_AE" w:bidi="ar_AE"/>
        </w:rPr>
      </w:r>
      <w:r>
        <w:rPr>
          <w:rtl/>
          <w:cs/>
          <w:lang w:val="ar_AE" w:bidi="ar_AE"/>
        </w:rPr>
        <w:t>توقفوا هنا وانظروا كمجموعة إلى صورة لكرمة. أوقفوا الملف الصوتي مؤقتًا هنا.</w:t>
      </w:r>
    </w:p>
    <w:p>
      <w:pPr>
        <w:bidi/>
      </w:pPr>
      <w:r>
        <w:rPr>
          <w:rtl/>
          <w:cs/>
          <w:lang w:val="ar_AE" w:bidi="ar_AE"/>
        </w:rPr>
      </w:r>
      <w:r>
        <w:rPr>
          <w:rtl/>
          <w:cs/>
          <w:lang w:val="ar_AE" w:bidi="ar_AE"/>
        </w:rPr>
        <w:t>عندما تطلب الأشجار من الكرمة، تجيب بالطريقة نفسها. هل ينبغي للكرمة أن تتوقف عن إنتاج الخمر الذي يُسِرُّ الناس والآلهة؟ وكانت إجابة الأشجار الثلاث جميعًا هي لا، فهي لا تريد أن تترك عملها لكي تملُك. تستخدم هذه القصة مصطلح "الآلهة" للإشارة إلى آلهة متعددة. وهذا يعني أن هذه كانت على الأرجح خرافة كنعانية لأن الكنعانيين كانوا يعبدون آلهة متعددة.</w:t>
      </w:r>
    </w:p>
    <w:p>
      <w:pPr>
        <w:bidi/>
      </w:pPr>
      <w:r>
        <w:rPr>
          <w:rtl/>
          <w:cs/>
          <w:lang w:val="ar_AE" w:bidi="ar_AE"/>
        </w:rPr>
      </w:r>
      <w:r>
        <w:rPr>
          <w:rtl/>
          <w:cs/>
          <w:lang w:val="ar_AE" w:bidi="ar_AE"/>
        </w:rPr>
        <w:t>من المهم أن تتذكروا أن الناس كانوا يستخدمون ثمار أشجار الزيتون لصنع زيت الزيتون، وكانوا يقطفون التين الحلو من أشجار التين، وكانوا يعصرون العنب من الكروم لصنع الخمر. وكانت هذه المنتجات الثلاثة أهم المحاصيل في أرض كنعان.</w:t>
      </w:r>
    </w:p>
    <w:p>
      <w:pPr>
        <w:bidi/>
      </w:pPr>
      <w:r>
        <w:rPr>
          <w:rtl/>
          <w:cs/>
          <w:lang w:val="ar_AE" w:bidi="ar_AE"/>
        </w:rPr>
      </w:r>
      <w:r>
        <w:rPr>
          <w:rtl/>
          <w:cs/>
          <w:lang w:val="ar_AE" w:bidi="ar_AE"/>
        </w:rPr>
        <w:t>توقفوا هنا وناقشوا هذا السؤال كمجموعة: ما أنواع النباتات أو الأشجار التي يقدِّرها الناس كثيرًا في المكان الذي تعيشون فيه؟ لماذا؟ ما النباتات التي يرغب فيها الناس بشكل أقل؟ أوقفوا الملف الصوتي مؤقتًا هنا.</w:t>
      </w:r>
    </w:p>
    <w:p>
      <w:pPr>
        <w:bidi/>
      </w:pPr>
      <w:r>
        <w:rPr>
          <w:rtl/>
          <w:cs/>
          <w:lang w:val="ar_AE" w:bidi="ar_AE"/>
        </w:rPr>
      </w:r>
      <w:r>
        <w:rPr>
          <w:rtl/>
          <w:cs/>
          <w:lang w:val="ar_AE" w:bidi="ar_AE"/>
        </w:rPr>
        <w:t>وأخيرًا تطلب الأشجار من شجرة العوسج أن تملُك عليها. والعوسج نبات بَرِّي ذو أشواك يمكن أن ينمو في الأماكن النائية.</w:t>
      </w:r>
    </w:p>
    <w:p>
      <w:pPr>
        <w:bidi/>
      </w:pPr>
      <w:r>
        <w:rPr>
          <w:rtl/>
          <w:cs/>
          <w:lang w:val="ar_AE" w:bidi="ar_AE"/>
        </w:rPr>
      </w:r>
      <w:r>
        <w:rPr>
          <w:rtl/>
          <w:cs/>
          <w:lang w:val="ar_AE" w:bidi="ar_AE"/>
        </w:rPr>
        <w:t>توقفوا هنا وانظروا كمجموعة إلى صورة لعوسج. أوقفوا الملف الصوتي مؤقتًا هنا.</w:t>
      </w:r>
    </w:p>
    <w:p>
      <w:pPr>
        <w:bidi/>
      </w:pPr>
      <w:r>
        <w:rPr>
          <w:rtl/>
          <w:cs/>
          <w:lang w:val="ar_AE" w:bidi="ar_AE"/>
        </w:rPr>
      </w:r>
      <w:r>
        <w:rPr>
          <w:rtl/>
          <w:cs/>
          <w:lang w:val="ar_AE" w:bidi="ar_AE"/>
        </w:rPr>
        <w:t>على عكس الأشجار الأخرى، لا ينتج العوسج أي شيء يُسِرُّ الناس أو الآلهة. يقول العوسج إنه إذا كانت الأشجار تثق به كملك، فعليها الاحتماء بظله. لكن هذا الوعد لم يكن ذا قيمة كبيرة لأن العوسج نبات قريب من الأرض لا يوفر إلا قدرًا يسيرًا من الظل. ثم يهدد العوسج الأشجار قائلًا إنه إذا لم تجعله الأشجار ملكًا، فإن النار ستلتهم الأشجار. والعوسج نبات سريع الاشتعال وقد تندلع فيه النار بسهولة. ولهذا كان يُعَد نباتًا خطرًا على الناس. يقول العوسج إن النار التي تخرج منه ستأكل حتى أرز لبنان. وكان الناس يعرفون أن أرز لبنان شجرٌ شاهقٌ وقويّ.</w:t>
      </w:r>
    </w:p>
    <w:p>
      <w:pPr>
        <w:bidi/>
      </w:pPr>
      <w:r>
        <w:rPr>
          <w:rtl/>
          <w:cs/>
          <w:lang w:val="ar_AE" w:bidi="ar_AE"/>
        </w:rPr>
      </w:r>
      <w:r>
        <w:rPr>
          <w:rtl/>
          <w:cs/>
          <w:lang w:val="ar_AE" w:bidi="ar_AE"/>
        </w:rPr>
        <w:t>توقفوا هنا وانظروا كمجموعة إلى صورة لأرز لبنان. أوقفوا الملف الصوتي مؤقتًا هنا.</w:t>
      </w:r>
    </w:p>
    <w:p>
      <w:pPr>
        <w:bidi/>
      </w:pPr>
      <w:r>
        <w:rPr>
          <w:rtl/>
          <w:cs/>
          <w:lang w:val="ar_AE" w:bidi="ar_AE"/>
        </w:rPr>
      </w:r>
      <w:r>
        <w:rPr>
          <w:rtl/>
          <w:cs/>
          <w:lang w:val="ar_AE" w:bidi="ar_AE"/>
        </w:rPr>
        <w:t>وفي هذا المثل يرمز العوسج إلى أبيمالك. يستخدم يوثام هذه القصة ليخبر قادة شكيم أن أبيمالك شخص خطير. يسأل يوثام القادة هل تصرفوا بشرف وفعلوا الصواب عندما جعلوا أبيمالك ملكًا. يرى يوثام بوضوح أن الإجابة هي "لا"، لأنهم عندما دعموا أبيمالك بالمال من هيكلهم، كانوا في الواقع يؤيدون قتل إخوة يوثام التسعة والستين. ويقول يوثام إنهم لم يعاملوا بيت جدعون، أو يربعل، بالعدل رغم أن جدعون أنقذهم من المديانيين. وبدلًا من ذلك اختاروا أبيمالك ملكًا لمجرد أنه قريب بالدم، لأن أمه كانت من شكيم. يشير يوثام إلى والدة أبيمالك على أنها جارية لأنها كانت سرية لجدعون. وكان هذا أسلوبًا استخدمه يوثام لإهانة أبيمالك والتشكيك في أحقيته في أن يملُك.</w:t>
      </w:r>
    </w:p>
    <w:p>
      <w:pPr>
        <w:bidi/>
      </w:pPr>
      <w:r>
        <w:rPr>
          <w:rtl/>
          <w:cs/>
          <w:lang w:val="ar_AE" w:bidi="ar_AE"/>
        </w:rPr>
      </w:r>
      <w:r>
        <w:rPr>
          <w:rtl/>
          <w:cs/>
          <w:lang w:val="ar_AE" w:bidi="ar_AE"/>
        </w:rPr>
        <w:t>وينهي يوثام رسالته قائلًا إنه إذا كان الشعب قد تصرف بأمانة وشرف تجاه جدعون، فليفرحوا بأبيمالك. ولكن إذا لم يكن القادة قد تصرفوا بأمانة تجاه جدعون — ومن الواضح أنهم لم يفعلوا ذلك — فإن أبيمالك سيجعل النار تنزل عليهم وعلى سكان القلعة. وكما تتذكرون فإن القلعة، أو بيت مِلُّو، كان يمثل مبنى كبيرًا في شكيم كان الناس يجتمعون فيه لاتخاذ القرارات المهمة مثل قرار تنصيب أبيمالك ملكًا. وترمز النار هنا إلى الدينونة والدمار. وهكذا يتركهم يوثام بعد نطقه عليهم لعنةً: إذ يقول إن أبيمالك وقادة شكيم سينتهي بهم الأمر إلى تدمير بعضهم بعضًا.</w:t>
      </w:r>
    </w:p>
    <w:p>
      <w:pPr>
        <w:bidi/>
      </w:pPr>
      <w:r>
        <w:rPr>
          <w:rtl/>
          <w:cs/>
          <w:lang w:val="ar_AE" w:bidi="ar_AE"/>
        </w:rPr>
      </w:r>
      <w:r>
        <w:rPr>
          <w:rtl/>
          <w:cs/>
          <w:lang w:val="ar_AE" w:bidi="ar_AE"/>
        </w:rPr>
        <w:t>ثم يهرب يوثام ويختبئ في بئر، والتي تعني "بئر ماء". نحن لا نعرف الموقع الدقيق لـ بئر، ولكن من المرجح أنه كان مكانًا على أطراف الصحراء حيث كان المسافرون يتوقفون لسقي حيواناتهم أثناء تنقلهم بين موآب وكنعان.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لسِفر القضاة 9: 7–21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تقوم المجموعة بتصوير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يسمع يوثام أن أبيمالك قد ملك، فيخرج من المكان الذي اختبأ فيه ويذهب إلى قمة جبل جرزيم. وينادي يوثام قادة شكيم برسالة، ويطلب منهم أن يستمعوا إليها حتى يستمع الله إليهم. </w:t>
      </w:r>
    </w:p>
    <w:p>
      <w:pPr>
        <w:bidi/>
      </w:pPr>
      <w:r>
        <w:rPr>
          <w:rtl/>
          <w:cs/>
          <w:lang w:val="ar_AE" w:bidi="ar_AE"/>
        </w:rPr>
      </w:r>
      <w:r>
        <w:rPr>
          <w:b/>
          <w:rtl/>
          <w:cs/>
          <w:lang w:val="ar_AE" w:bidi="ar_AE"/>
        </w:rPr>
        <w:t>في المشهد الثاني:</w:t>
      </w:r>
      <w:r>
        <w:rPr>
          <w:rtl/>
          <w:cs/>
          <w:lang w:val="ar_AE" w:bidi="ar_AE"/>
        </w:rPr>
        <w:t xml:space="preserve"> يروي يوثام لقادة شكيم قصة عن الأشجار التي أرادت أن تجد ملكًا. وإذ ترفض شجرة الزيتون، وشجرة التين، والكرمة عرض المُلك، تطلب الأشجار من العوسج أن يملُك عليها. ثم يخبر العوسج الأشجار بأنه سيمنحها مأوى، ولكن إذا لم تقبله الأشجار ملكًا عليها، فسيحرقهم بالنار. </w:t>
      </w:r>
    </w:p>
    <w:p>
      <w:pPr>
        <w:bidi/>
      </w:pPr>
      <w:r>
        <w:rPr>
          <w:rtl/>
          <w:cs/>
          <w:lang w:val="ar_AE" w:bidi="ar_AE"/>
        </w:rPr>
      </w:r>
      <w:r>
        <w:rPr>
          <w:b/>
          <w:rtl/>
          <w:cs/>
          <w:lang w:val="ar_AE" w:bidi="ar_AE"/>
        </w:rPr>
        <w:t>في المشهد الثالث:</w:t>
      </w:r>
      <w:r>
        <w:rPr>
          <w:rtl/>
          <w:cs/>
          <w:lang w:val="ar_AE" w:bidi="ar_AE"/>
        </w:rPr>
        <w:t xml:space="preserve"> يشرح يوثام القصة، ويقول إن أبيمالك يشبه العوسج. فلو تصرّف الشعب بحسن نية وأحسن معاملة عائلة جدعون، لكان يفرح بأبيمالك ملكًا عليه. أما إذا لم يُحسن معاملة عائلة جدعون، فعليه أن يتوقع الدمار على يد أبيمالك. </w:t>
      </w:r>
    </w:p>
    <w:p>
      <w:pPr>
        <w:bidi/>
      </w:pPr>
      <w:r>
        <w:rPr>
          <w:rtl/>
          <w:cs/>
          <w:lang w:val="ar_AE" w:bidi="ar_AE"/>
        </w:rPr>
      </w:r>
      <w:r>
        <w:rPr>
          <w:b/>
          <w:rtl/>
          <w:cs/>
          <w:lang w:val="ar_AE" w:bidi="ar_AE"/>
        </w:rPr>
        <w:t>في المشهد الرابع:</w:t>
      </w:r>
      <w:r>
        <w:rPr>
          <w:rtl/>
          <w:cs/>
          <w:lang w:val="ar_AE" w:bidi="ar_AE"/>
        </w:rPr>
        <w:t xml:space="preserve"> يهرب يوثام إلى بئر ليبتعد عن أبيمالك.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يوثام</w:t>
      </w:r>
    </w:p>
    <w:p>
      <w:pPr>
        <w:pStyle w:val="ListBullet"/>
        <w:bidi/>
        <w:spacing w:line="240" w:lineRule="auto"/>
        <w:ind w:left="720"/>
      </w:pPr>
      <w:r>
        <w:rPr>
          <w:rtl/>
          <w:cs/>
          <w:lang w:val="ar_AE" w:bidi="ar_AE"/>
        </w:rPr>
      </w:r>
      <w:r>
        <w:rPr>
          <w:rtl/>
          <w:cs/>
          <w:lang w:val="ar_AE" w:bidi="ar_AE"/>
        </w:rPr>
        <w:t>قادة شكيم</w:t>
      </w:r>
    </w:p>
    <w:p>
      <w:pPr>
        <w:pStyle w:val="ListBullet"/>
        <w:bidi/>
        <w:spacing w:line="240" w:lineRule="auto"/>
        <w:ind w:left="720"/>
      </w:pPr>
      <w:r>
        <w:rPr>
          <w:rtl/>
          <w:cs/>
          <w:lang w:val="ar_AE" w:bidi="ar_AE"/>
        </w:rPr>
      </w:r>
      <w:r>
        <w:rPr>
          <w:rtl/>
          <w:cs/>
          <w:lang w:val="ar_AE" w:bidi="ar_AE"/>
        </w:rPr>
        <w:t>أبيمالك</w:t>
      </w:r>
    </w:p>
    <w:p>
      <w:pPr>
        <w:pStyle w:val="ListBullet"/>
        <w:bidi/>
        <w:spacing w:line="240" w:lineRule="auto"/>
        <w:ind w:left="720"/>
      </w:pPr>
      <w:r>
        <w:rPr>
          <w:rtl/>
          <w:cs/>
          <w:lang w:val="ar_AE" w:bidi="ar_AE"/>
        </w:rPr>
      </w:r>
      <w:r>
        <w:rPr>
          <w:rtl/>
          <w:cs/>
          <w:lang w:val="ar_AE" w:bidi="ar_AE"/>
        </w:rPr>
        <w:t>الأشجار</w:t>
      </w:r>
    </w:p>
    <w:p>
      <w:pPr>
        <w:pStyle w:val="ListBullet"/>
        <w:bidi/>
        <w:spacing w:line="240" w:lineRule="auto"/>
        <w:ind w:left="720"/>
      </w:pPr>
      <w:r>
        <w:rPr>
          <w:rtl/>
          <w:cs/>
          <w:lang w:val="ar_AE" w:bidi="ar_AE"/>
        </w:rPr>
      </w:r>
      <w:r>
        <w:rPr>
          <w:rtl/>
          <w:cs/>
          <w:lang w:val="ar_AE" w:bidi="ar_AE"/>
        </w:rPr>
        <w:t>شجرة الزيتون</w:t>
      </w:r>
    </w:p>
    <w:p>
      <w:pPr>
        <w:pStyle w:val="ListBullet"/>
        <w:bidi/>
        <w:spacing w:line="240" w:lineRule="auto"/>
        <w:ind w:left="720"/>
      </w:pPr>
      <w:r>
        <w:rPr>
          <w:rtl/>
          <w:cs/>
          <w:lang w:val="ar_AE" w:bidi="ar_AE"/>
        </w:rPr>
      </w:r>
      <w:r>
        <w:rPr>
          <w:rtl/>
          <w:cs/>
          <w:lang w:val="ar_AE" w:bidi="ar_AE"/>
        </w:rPr>
        <w:t>شجرة التين</w:t>
      </w:r>
    </w:p>
    <w:p>
      <w:pPr>
        <w:pStyle w:val="ListBullet"/>
        <w:bidi/>
        <w:spacing w:line="240" w:lineRule="auto"/>
        <w:ind w:left="720"/>
      </w:pPr>
      <w:r>
        <w:rPr>
          <w:rtl/>
          <w:cs/>
          <w:lang w:val="ar_AE" w:bidi="ar_AE"/>
        </w:rPr>
      </w:r>
      <w:r>
        <w:rPr>
          <w:rtl/>
          <w:cs/>
          <w:lang w:val="ar_AE" w:bidi="ar_AE"/>
        </w:rPr>
        <w:t>الكرمة</w:t>
      </w:r>
    </w:p>
    <w:p>
      <w:pPr>
        <w:pStyle w:val="ListBullet"/>
        <w:bidi/>
        <w:spacing w:line="240" w:lineRule="auto"/>
        <w:ind w:left="720"/>
      </w:pPr>
      <w:r>
        <w:rPr>
          <w:rtl/>
          <w:cs/>
          <w:lang w:val="ar_AE" w:bidi="ar_AE"/>
        </w:rPr>
      </w:r>
      <w:r>
        <w:rPr>
          <w:rtl/>
          <w:cs/>
          <w:lang w:val="ar_AE" w:bidi="ar_AE"/>
        </w:rPr>
        <w:t>والعوسج.</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يسمع يوثام أن قادة شكيم جعلوا أبيمالك ملكًا. فيخرج من المكان الذي اختبأ فيه ويذهب إلى جبل جرزيم، ويصرخ إلى قادة شكيم، أي يتكلم بصوت عال، ويقول لهم: "استمعوا إليّ حتى يستمع الله إليكم". </w:t>
      </w:r>
    </w:p>
    <w:p>
      <w:pPr>
        <w:bidi/>
      </w:pPr>
      <w:r>
        <w:rPr>
          <w:rtl/>
          <w:cs/>
          <w:lang w:val="ar_AE" w:bidi="ar_AE"/>
        </w:rPr>
      </w:r>
      <w:r>
        <w:rPr>
          <w:rtl/>
          <w:cs/>
          <w:lang w:val="ar_AE" w:bidi="ar_AE"/>
        </w:rPr>
        <w:t xml:space="preserve">من المهم أن نتذكر أن مدينة شكيم تقع في وادي شكيم، بين جبلين، ولذلك كان باستطاعة الناس سماع شخص يتحدث بصوت عال من مسافة بعيدة جدًا بسبب صدى الصوت. وقد صرخ يوثام من أعلى الجبل إلى القادة من مكان بعيد لا يستطيعون الوصول إليه، ومع ذلك كانوا لا يزالون يسمعونه. وكان جبل جرزيم يرتفع نحو 244 مترًا فوق وادي شكيم، في الجانب الجنوبي من المدينة. </w:t>
      </w:r>
    </w:p>
    <w:p>
      <w:pPr>
        <w:bidi/>
      </w:pPr>
      <w:r>
        <w:rPr>
          <w:rtl/>
          <w:cs/>
          <w:lang w:val="ar_AE" w:bidi="ar_AE"/>
        </w:rPr>
      </w:r>
      <w:r>
        <w:rPr>
          <w:rtl/>
          <w:cs/>
          <w:lang w:val="ar_AE" w:bidi="ar_AE"/>
        </w:rPr>
        <w:t xml:space="preserve">ومن المهم أن نلاحظ أن كلام يوثام يعني أنه إذا استمع القادة إليه، فقد يستمع الله إليهم ويساعدهم. ويشير يوثام ضمنيًا إلى أنهم سيصرخون إلى الله في النهاية ويرغبون في أن يسمعهم. </w:t>
      </w:r>
    </w:p>
    <w:p>
      <w:pPr>
        <w:bidi/>
      </w:pPr>
      <w:r>
        <w:rPr>
          <w:rtl/>
          <w:cs/>
          <w:lang w:val="ar_AE" w:bidi="ar_AE"/>
        </w:rPr>
      </w:r>
      <w:r>
        <w:rPr>
          <w:rtl/>
          <w:cs/>
          <w:lang w:val="ar_AE" w:bidi="ar_AE"/>
        </w:rPr>
        <w:t xml:space="preserve">ثم يروي يوثام قصة عن الأشجار التي تريد ملكًا. </w:t>
      </w:r>
    </w:p>
    <w:p>
      <w:pPr>
        <w:bidi/>
      </w:pPr>
      <w:r>
        <w:rPr>
          <w:rtl/>
          <w:cs/>
          <w:lang w:val="ar_AE" w:bidi="ar_AE"/>
        </w:rPr>
      </w:r>
      <w:r>
        <w:rPr>
          <w:rtl/>
          <w:cs/>
          <w:lang w:val="ar_AE" w:bidi="ar_AE"/>
        </w:rPr>
        <w:t>توقّفوا هنا وناقشوا معًا كيف ستمثلون هذا الجزء من القصة. ومن الطرق التي يمكن بها إظهار كيف يصرخ يوثام إلى القادة أسفل الجبل، أن يقف الممثل الذي يؤدي دوره على حجر كبير أو كرسي، بحيث يكون أعلى من الممثلين الذين يؤدون دور قادة شكيم. كما أن إحدى الطرق لتصوير الحكاية الرمزية تتمثل في أن يؤدي الممثل الذي يمثل أبيمالك يمثل دور العوسج أيضًا. أوقِفوا الاستماع إلى هذا التسجيل الصوتي هنا.</w:t>
      </w:r>
    </w:p>
    <w:p>
      <w:pPr>
        <w:bidi/>
      </w:pPr>
      <w:r>
        <w:rPr>
          <w:rtl/>
          <w:cs/>
          <w:lang w:val="ar_AE" w:bidi="ar_AE"/>
        </w:rPr>
      </w:r>
      <w:r>
        <w:rPr>
          <w:rtl/>
          <w:cs/>
          <w:lang w:val="ar_AE" w:bidi="ar_AE"/>
        </w:rPr>
        <w:t xml:space="preserve">ومن المهم ملاحظة أن القصة التي يرويها يوثام هي حكاية رمزية. فهو لا يقصد أن الأشجار كانت تستطيع الكلام فعلًا عندما كان حيًا. وهذه القصة ليست رؤيا، ولا تعني أن يوثام كان قادرًا على سماع الأشجار وهي تتكلم، بل يروي قصة خيالية تحمل درسًا وعبرة. في قصة يوثام، تُمنح الأشجار صفات بشرية، مثل القدرة على التفكير والكلام. ويستخدم يوثام هذه الحكاية الرمزية ليجعل قادة شكيم يفكرون في أفعالهم الشخصية، وبهذه الطريقة، لا يضطر إلى مواجهتهم مباشرة بما فعلوه. </w:t>
      </w:r>
    </w:p>
    <w:p>
      <w:pPr>
        <w:bidi/>
      </w:pPr>
      <w:r>
        <w:rPr>
          <w:rtl/>
          <w:cs/>
          <w:lang w:val="ar_AE" w:bidi="ar_AE"/>
        </w:rPr>
      </w:r>
      <w:r>
        <w:rPr>
          <w:rtl/>
          <w:cs/>
          <w:lang w:val="ar_AE" w:bidi="ar_AE"/>
        </w:rPr>
        <w:t>توقّفوا هنا وناقشوا معًا: كيف يروي الناس في ثقافتكم قصصًا خيالية تستخدم الحيوانات أو النباتات التي تتصرف كالبشر لتعليم درس أو إيصال عبرة؟ أوقِفوا الاستماع إلى هذا التسجيل الصوتي هنا.</w:t>
      </w:r>
    </w:p>
    <w:p>
      <w:pPr>
        <w:bidi/>
      </w:pPr>
      <w:r>
        <w:rPr>
          <w:rtl/>
          <w:cs/>
          <w:lang w:val="ar_AE" w:bidi="ar_AE"/>
        </w:rPr>
      </w:r>
      <w:r>
        <w:rPr>
          <w:rtl/>
          <w:cs/>
          <w:lang w:val="ar_AE" w:bidi="ar_AE"/>
        </w:rPr>
        <w:t xml:space="preserve">وفي القصة، تطلب الأشجار من شجرة الزيتون، وشجرة التين والكرمة أن تملُك عليها، لكنها جميعًا ترفض عرض المُلك. وتجيب كل واحدة منهن بسؤال: هل ينبغي أن تترك ما تنتجه لمجرد أن يلوحوا فوق الأشجار الأخرى؟ وعبارة "يلوحوا فوق الأشجار" هي تعبير مجازي يعني أن شجرة الزيتون، وشجرة التين، والكرمة ستحكم الأشجار الأخرى أو تملك عليها. ولا تنتظر شجرة الزيتون، وشجرة التين، والكرمة جوابًا عن هذا السؤال، لأن الجواب واضح؛ فهن لن يتوقفن عن الإثمار لمجرد أن يلوحن فوق الأشجار الأخرى. </w:t>
      </w:r>
    </w:p>
    <w:p>
      <w:pPr>
        <w:bidi/>
      </w:pPr>
      <w:r>
        <w:rPr>
          <w:rtl/>
          <w:cs/>
          <w:lang w:val="ar_AE" w:bidi="ar_AE"/>
        </w:rPr>
      </w:r>
      <w:r>
        <w:rPr>
          <w:rtl/>
          <w:cs/>
          <w:lang w:val="ar_AE" w:bidi="ar_AE"/>
        </w:rPr>
        <w:t xml:space="preserve">وأخيرًا، تطلب الأشجار من العوسج أن يملُك عليها. من المهم أن نتذكر أن العوسج نبات مليء بالأشواك، وينمو في البرية، ويشتعل بالنار بسهولة. ويقبل العوسج دور الملك، ويعد الأشجار بالحماية. </w:t>
      </w:r>
    </w:p>
    <w:p>
      <w:pPr>
        <w:bidi/>
      </w:pPr>
      <w:r>
        <w:rPr>
          <w:rtl/>
          <w:cs/>
          <w:lang w:val="ar_AE" w:bidi="ar_AE"/>
        </w:rPr>
      </w:r>
      <w:r>
        <w:rPr>
          <w:rtl/>
          <w:cs/>
          <w:lang w:val="ar_AE" w:bidi="ar_AE"/>
        </w:rPr>
        <w:t xml:space="preserve">ثم يقول إنه إن لم تجعله الأشجار ملكًا عليها، فستخرج منه نار تحرق حتى أشجار أرز لبنان. ومن المهم أن نتذكر أن الأرز أشجار طويلة وقوية. </w:t>
      </w:r>
    </w:p>
    <w:p>
      <w:pPr>
        <w:bidi/>
      </w:pPr>
      <w:r>
        <w:rPr>
          <w:rtl/>
          <w:cs/>
          <w:lang w:val="ar_AE" w:bidi="ar_AE"/>
        </w:rPr>
      </w:r>
      <w:r>
        <w:rPr>
          <w:rtl/>
          <w:cs/>
          <w:lang w:val="ar_AE" w:bidi="ar_AE"/>
        </w:rPr>
        <w:t xml:space="preserve">ثم يشرح يوثام جزءًا من القصة، فيقول إنه لو تصرَّف القادة باحترام تجاه أبيه جدعون، لكانوا يفرحون بأبيمالك مَلكًا. أما إذا لم يتصرفوا باحترام تجاه عائلة جدعون، فإن نار أبيمالك ستُهلك القادة وأبيمالك معًا. </w:t>
      </w:r>
    </w:p>
    <w:p>
      <w:pPr>
        <w:bidi/>
      </w:pPr>
      <w:r>
        <w:rPr>
          <w:rtl/>
          <w:cs/>
          <w:lang w:val="ar_AE" w:bidi="ar_AE"/>
        </w:rPr>
      </w:r>
      <w:r>
        <w:rPr>
          <w:rtl/>
          <w:cs/>
          <w:lang w:val="ar_AE" w:bidi="ar_AE"/>
        </w:rPr>
        <w:t xml:space="preserve">ومن المهم ملاحظة أن يوثام كان يعتقد أن القادة مسؤولون عن قتل، أو موت، إخوته التسعة والستين. فعلى الرغم من أنهم لم يقتلوا إخوته على الحجر بأنفسهم، فإنهم أعطوا أبيمالك المال ليستأجر رجالاً ساعدوه على قتل أبناء جدعون. </w:t>
      </w:r>
    </w:p>
    <w:p>
      <w:pPr>
        <w:bidi/>
      </w:pPr>
      <w:r>
        <w:rPr>
          <w:rtl/>
          <w:cs/>
          <w:lang w:val="ar_AE" w:bidi="ar_AE"/>
        </w:rPr>
      </w:r>
      <w:r>
        <w:rPr>
          <w:rtl/>
          <w:cs/>
          <w:lang w:val="ar_AE" w:bidi="ar_AE"/>
        </w:rPr>
        <w:t xml:space="preserve">ومن المهم أيضًا أن نلاحظ أنه عندما يقول يوثام إن جدعون أنقذ شكيم "من يد المديانيين"، فإن هذا تعبير مجازي يعني أنه أنقذهم من سلطان المديانيين، ولم يسمح لهم بأن يهزموا مدينة شكيم. </w:t>
      </w:r>
    </w:p>
    <w:p>
      <w:pPr>
        <w:bidi/>
      </w:pPr>
      <w:r>
        <w:rPr>
          <w:rtl/>
          <w:cs/>
          <w:lang w:val="ar_AE" w:bidi="ar_AE"/>
        </w:rPr>
      </w:r>
      <w:r>
        <w:rPr>
          <w:rtl/>
          <w:cs/>
          <w:lang w:val="ar_AE" w:bidi="ar_AE"/>
        </w:rPr>
        <w:t xml:space="preserve">وبعد أن ينتهي يوثام من رسالته، يهرب إلى بئر هربًا من أخيه أبيمالك. إن كلمة "بير" العبرية تعني "بئرًا" بالعربية. وكان هذا مكانًا نائيًا على أطراف البرية، حيث كان المسافرون يتوقفون ليسقوا حيواناتهم أثناء تنقلهم بين موآب وكنعان. </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لسفر القضاة 9: 7–21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يوثام</w:t>
      </w:r>
    </w:p>
    <w:p>
      <w:pPr>
        <w:pStyle w:val="ListBullet"/>
        <w:bidi/>
        <w:spacing w:line="240" w:lineRule="auto"/>
        <w:ind w:left="720"/>
      </w:pPr>
      <w:r>
        <w:rPr>
          <w:rtl/>
          <w:cs/>
          <w:lang w:val="ar_AE" w:bidi="ar_AE"/>
        </w:rPr>
      </w:r>
      <w:r>
        <w:rPr>
          <w:rtl/>
          <w:cs/>
          <w:lang w:val="ar_AE" w:bidi="ar_AE"/>
        </w:rPr>
        <w:t>قادة شكيم</w:t>
      </w:r>
    </w:p>
    <w:p>
      <w:pPr>
        <w:pStyle w:val="ListBullet"/>
        <w:bidi/>
        <w:spacing w:line="240" w:lineRule="auto"/>
        <w:ind w:left="720"/>
      </w:pPr>
      <w:r>
        <w:rPr>
          <w:rtl/>
          <w:cs/>
          <w:lang w:val="ar_AE" w:bidi="ar_AE"/>
        </w:rPr>
      </w:r>
      <w:r>
        <w:rPr>
          <w:rtl/>
          <w:cs/>
          <w:lang w:val="ar_AE" w:bidi="ar_AE"/>
        </w:rPr>
        <w:t>أبيمالك</w:t>
      </w:r>
    </w:p>
    <w:p>
      <w:pPr>
        <w:pStyle w:val="ListBullet"/>
        <w:bidi/>
        <w:spacing w:line="240" w:lineRule="auto"/>
        <w:ind w:left="720"/>
      </w:pPr>
      <w:r>
        <w:rPr>
          <w:rtl/>
          <w:cs/>
          <w:lang w:val="ar_AE" w:bidi="ar_AE"/>
        </w:rPr>
      </w:r>
      <w:r>
        <w:rPr>
          <w:rtl/>
          <w:cs/>
          <w:lang w:val="ar_AE" w:bidi="ar_AE"/>
        </w:rPr>
        <w:t>الأشجار</w:t>
      </w:r>
    </w:p>
    <w:p>
      <w:pPr>
        <w:pStyle w:val="ListBullet"/>
        <w:bidi/>
        <w:spacing w:line="240" w:lineRule="auto"/>
        <w:ind w:left="720"/>
      </w:pPr>
      <w:r>
        <w:rPr>
          <w:rtl/>
          <w:cs/>
          <w:lang w:val="ar_AE" w:bidi="ar_AE"/>
        </w:rPr>
      </w:r>
      <w:r>
        <w:rPr>
          <w:rtl/>
          <w:cs/>
          <w:lang w:val="ar_AE" w:bidi="ar_AE"/>
        </w:rPr>
        <w:t>شجرة الزيتون</w:t>
      </w:r>
    </w:p>
    <w:p>
      <w:pPr>
        <w:pStyle w:val="ListBullet"/>
        <w:bidi/>
        <w:spacing w:line="240" w:lineRule="auto"/>
        <w:ind w:left="720"/>
      </w:pPr>
      <w:r>
        <w:rPr>
          <w:rtl/>
          <w:cs/>
          <w:lang w:val="ar_AE" w:bidi="ar_AE"/>
        </w:rPr>
      </w:r>
      <w:r>
        <w:rPr>
          <w:rtl/>
          <w:cs/>
          <w:lang w:val="ar_AE" w:bidi="ar_AE"/>
        </w:rPr>
        <w:t>شجرة التين</w:t>
      </w:r>
    </w:p>
    <w:p>
      <w:pPr>
        <w:pStyle w:val="ListBullet"/>
        <w:bidi/>
        <w:spacing w:line="240" w:lineRule="auto"/>
        <w:ind w:left="720"/>
      </w:pPr>
      <w:r>
        <w:rPr>
          <w:rtl/>
          <w:cs/>
          <w:lang w:val="ar_AE" w:bidi="ar_AE"/>
        </w:rPr>
      </w:r>
      <w:r>
        <w:rPr>
          <w:rtl/>
          <w:cs/>
          <w:lang w:val="ar_AE" w:bidi="ar_AE"/>
        </w:rPr>
        <w:t>الكرمة</w:t>
      </w:r>
    </w:p>
    <w:p>
      <w:pPr>
        <w:pStyle w:val="ListBullet"/>
        <w:bidi/>
        <w:spacing w:line="240" w:lineRule="auto"/>
        <w:ind w:left="720"/>
      </w:pPr>
      <w:r>
        <w:rPr>
          <w:rtl/>
          <w:cs/>
          <w:lang w:val="ar_AE" w:bidi="ar_AE"/>
        </w:rPr>
      </w:r>
      <w:r>
        <w:rPr>
          <w:rtl/>
          <w:cs/>
          <w:lang w:val="ar_AE" w:bidi="ar_AE"/>
        </w:rPr>
        <w:t>والعوسج</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يجب على المجموعة تمثيل المقطع مرة ثانية. في لحظات معينة خلال التمثيل، توقفوا واسألوا الشخص الذي يُمثِّل الشخصية: "ماذا تشعر أو بمَ تفكّر؟" وعلى من يُمثِّل الشخصية أن يجيب بما كان سيشعر أو يفكّر به لو كان هو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مثلوا دور يوثام عندما يسمع أن أبيمالك قد ملك. فيخرج يوثام من المكان الذي كان مختبئًا فيه، ويذهب إلى قمة جبل جرزيم. وينادي يوثام قادة شكيم برسالة، ويطلب منهم أن يستمعوا إليها حتى يستمع الله إليهم.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يوثام: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مثّلوا كيف يروي يوثام قصة رمزية لقادة شكيم عن الأشجار التي أرادت أن تجد لها ملكًا. وإذ ترفض شجرة الزيتون، وشجرة التين، والكرمة عرض المُلك، تطلب الأشجار من العوسج أن يملُك عليها. ثم يخبر العوسج الأشجار بأنه سيمنحها المأوى، ولكن إذا لم تقبله الأشجار ملكًا عليها، فستحرقها النار جميعًا، حتى أرز لبنان.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قادة شكيم: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قوموا بتمثيل يوثام وهو يشرح القصة. ويقول إن أبيمالك يشبه العوسج. فإذا كان الشعب قد تصرف بحسن نية، وعامل عائلة جدعون معاملة حسنة، لكان بإمكانه أن يفرح بأبيمالك ملكًا عليه. أما إذا لم يُحسن الشعب معاملة عائلة جدعون، فعليه أن يتوقع الهلاك على يد أبيمالك، وأن يهلاك هو أيضًا معه. </w:t>
      </w:r>
    </w:p>
    <w:p>
      <w:pPr>
        <w:bidi/>
      </w:pPr>
      <w:r>
        <w:rPr>
          <w:rtl/>
          <w:cs/>
          <w:lang w:val="ar_AE" w:bidi="ar_AE"/>
        </w:rPr>
      </w:r>
      <w:r>
        <w:rPr>
          <w:rtl/>
          <w:cs/>
          <w:lang w:val="ar_AE" w:bidi="ar_AE"/>
        </w:rPr>
        <w:t xml:space="preserve">مثّلوا دور يوثام وهو يهرب إلى بئر ليبتعد عن أبيمالك.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يوثام: "بمَ تشعر أو فيمَ تفكِّر؟" قد يجيب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لسِفر القضاة 9: 7–21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يصعد يوثام إلى قمة جبل جرزيم وينادي سكان شكيم بأعلى صوته: "اسمعوا لي يا </w:t>
      </w:r>
      <w:r>
        <w:rPr>
          <w:b/>
          <w:rtl/>
          <w:cs/>
          <w:lang w:val="ar_AE" w:bidi="ar_AE"/>
        </w:rPr>
        <w:t>أهل شكيم</w:t>
      </w:r>
      <w:r>
        <w:rPr>
          <w:rtl/>
          <w:cs/>
          <w:lang w:val="ar_AE" w:bidi="ar_AE"/>
        </w:rPr>
        <w:t>!" هذه هي الكلمة نفسها المستخدمة للدلالة على القادة أو أعيان المدينة أو "البعول الصغار" كما في المقطع السابق، لذا استخدموا هنا الكلمة نفسها التي استخدمتموها سابقًا لقادة شكيم.</w:t>
      </w:r>
    </w:p>
    <w:p>
      <w:pPr>
        <w:bidi/>
      </w:pPr>
      <w:r>
        <w:rPr>
          <w:rtl/>
          <w:cs/>
          <w:lang w:val="ar_AE" w:bidi="ar_AE"/>
        </w:rPr>
      </w:r>
      <w:r>
        <w:rPr>
          <w:rtl/>
          <w:cs/>
          <w:lang w:val="ar_AE" w:bidi="ar_AE"/>
        </w:rPr>
        <w:t xml:space="preserve">في مثل يوثام، أرادت الأشجار أن </w:t>
      </w:r>
      <w:r>
        <w:rPr>
          <w:b/>
          <w:rtl/>
          <w:cs/>
          <w:lang w:val="ar_AE" w:bidi="ar_AE"/>
        </w:rPr>
        <w:t>تمسح</w:t>
      </w:r>
      <w:r>
        <w:rPr>
          <w:rtl/>
          <w:cs/>
          <w:lang w:val="ar_AE" w:bidi="ar_AE"/>
        </w:rPr>
        <w:t xml:space="preserve"> </w:t>
      </w:r>
      <w:r>
        <w:rPr>
          <w:b/>
          <w:rtl/>
          <w:cs/>
          <w:lang w:val="ar_AE" w:bidi="ar_AE"/>
        </w:rPr>
        <w:t>ملكًا</w:t>
      </w:r>
      <w:r>
        <w:rPr>
          <w:rtl/>
          <w:cs/>
          <w:lang w:val="ar_AE" w:bidi="ar_AE"/>
        </w:rPr>
        <w:t xml:space="preserve"> ليملك عليها. المَلك هو شخص يَحكم مدينةً أو إقليمًا. وعندما يمسح الناس ملكًا فإنهم يصبُّون الزيت على رأسه ليُظهروا أن الرب هو الذي اختاره. استخدموا نفس الكلمة أو العبارة لـ "ملك" كما استخدمتموها في المقاطع السابقة. لمزيد من المعلومات حول كلمة "ملك"، ارجعوا إلى قاموس الكلمات الرئيسية.</w:t>
      </w:r>
    </w:p>
    <w:p>
      <w:pPr>
        <w:bidi/>
      </w:pPr>
      <w:r>
        <w:rPr>
          <w:rtl/>
          <w:cs/>
          <w:lang w:val="ar_AE" w:bidi="ar_AE"/>
        </w:rPr>
      </w:r>
      <w:r>
        <w:rPr>
          <w:rtl/>
          <w:cs/>
          <w:lang w:val="ar_AE" w:bidi="ar_AE"/>
        </w:rPr>
        <w:t>توقفوا هنا وناقشوا كمجموعة الكلمة أو العبارة التي ستستخدمونها للتعبير عن كلمة "مَسَح". انظروا كلمة مَسَح في قاموس الكلمات الرئيسية. إذا كنتم قد ترجمتم هذه الكلمة بالفعل في سِفر آخر من الكتاب المُقدَّس، استخدموا نفس الكلمة التي استخدمتموها هناك. أوقفوا الملف الصوتي مؤقتًا هنا.</w:t>
      </w:r>
    </w:p>
    <w:p>
      <w:pPr>
        <w:bidi/>
      </w:pPr>
      <w:r>
        <w:rPr>
          <w:rtl/>
          <w:cs/>
          <w:lang w:val="ar_AE" w:bidi="ar_AE"/>
        </w:rPr>
      </w:r>
      <w:r>
        <w:rPr>
          <w:rtl/>
          <w:cs/>
          <w:lang w:val="ar_AE" w:bidi="ar_AE"/>
        </w:rPr>
        <w:t xml:space="preserve">تطلب الأشجار من الكرمة أن تملك عليها لكن الكرمة لم ترد أن تتوقف عن إنتاج </w:t>
      </w:r>
      <w:r>
        <w:rPr>
          <w:b/>
          <w:rtl/>
          <w:cs/>
          <w:lang w:val="ar_AE" w:bidi="ar_AE"/>
        </w:rPr>
        <w:t>الخمر</w:t>
      </w:r>
      <w:r>
        <w:rPr>
          <w:rtl/>
          <w:cs/>
          <w:lang w:val="ar_AE" w:bidi="ar_AE"/>
        </w:rPr>
        <w:t xml:space="preserve"> الذي يفرح الناس وال</w:t>
      </w:r>
      <w:r>
        <w:rPr>
          <w:b/>
          <w:rtl/>
          <w:cs/>
          <w:lang w:val="ar_AE" w:bidi="ar_AE"/>
        </w:rPr>
        <w:t>آلهة</w:t>
      </w:r>
      <w:r>
        <w:rPr>
          <w:rtl/>
          <w:cs/>
          <w:lang w:val="ar_AE" w:bidi="ar_AE"/>
        </w:rPr>
        <w:t xml:space="preserve"> لمجرد أن تملك. الخمر هو شراب مُخمَّر يصنعه الناس من عصير العنب. وهنا تشير كلمة الآلهة إلى آلهة الأمم الأخرى وليس إلى الإله الواحد الحقيقي: يهوه. وكثيرًا ما كان الناس يصنعون أصنامًا من الخشب أو المعدن لتمثيل آلهتهم. استخدموا نفس الكلمة أو العبارة لـ "آلهة" كما استخدمتموها في المقاطع السابقة، وتذكَّروا أن كلمة "آلهة" مُدرَجة في قاموس الكلمات الرئيسية.</w:t>
      </w:r>
    </w:p>
    <w:p>
      <w:pPr>
        <w:bidi/>
      </w:pPr>
      <w:r>
        <w:rPr>
          <w:rtl/>
          <w:cs/>
          <w:lang w:val="ar_AE" w:bidi="ar_AE"/>
        </w:rPr>
      </w:r>
      <w:r>
        <w:rPr>
          <w:rtl/>
          <w:cs/>
          <w:lang w:val="ar_AE" w:bidi="ar_AE"/>
        </w:rPr>
        <w:t>توقفوا هنا وناقشوا كمجموعة الكلمة أو العبارة التي ستستخدمونها للتعبير عن "خمر". لمزيد من المعلومات حول كلمة "خمر"، ارجعوا إلى قاموس الكلمات الرئيسية. إذا كنتم قد ترجمتم هذا التعبير بالفعل في سِفر آخر من الكتاب المُقدَّس، استخدموا الكلمة ذاتها التي استخدمتموها هناك.</w:t>
      </w:r>
    </w:p>
    <w:p>
      <w:pPr>
        <w:bidi/>
      </w:pPr>
      <w:r>
        <w:rPr>
          <w:rtl/>
          <w:cs/>
          <w:lang w:val="ar_AE" w:bidi="ar_AE"/>
        </w:rPr>
      </w:r>
      <w:r>
        <w:rPr>
          <w:rtl/>
          <w:cs/>
          <w:lang w:val="ar_AE" w:bidi="ar_AE"/>
        </w:rPr>
        <w:t xml:space="preserve">يسأل يوثام قادة شكيم إن كانوا قد تصرفوا بأمانة وإخلاص تجاه جدعون </w:t>
      </w:r>
      <w:r>
        <w:rPr>
          <w:b/>
          <w:rtl/>
          <w:cs/>
          <w:lang w:val="ar_AE" w:bidi="ar_AE"/>
        </w:rPr>
        <w:t>وأسرته،</w:t>
      </w:r>
      <w:r>
        <w:rPr>
          <w:rtl/>
          <w:cs/>
          <w:lang w:val="ar_AE" w:bidi="ar_AE"/>
        </w:rPr>
        <w:t xml:space="preserve"> أو </w:t>
      </w:r>
      <w:r>
        <w:rPr>
          <w:b/>
          <w:rtl/>
          <w:cs/>
          <w:lang w:val="ar_AE" w:bidi="ar_AE"/>
        </w:rPr>
        <w:t>أهل بيته</w:t>
      </w:r>
      <w:r>
        <w:rPr>
          <w:rtl/>
          <w:cs/>
          <w:lang w:val="ar_AE" w:bidi="ar_AE"/>
        </w:rPr>
        <w:t>. استخدموا نفس الكلمة لـ "أهل بيته" كما استخدمتموها في المقاطع السابقة، وتذكَّروا أن كلمة "أهل البيت" مُدرَجة في قاموس الكلمات الرئيسية. إذا كان لدى شخص إيمان أو ثقة بشخص آخر، فإنه يثق بما يقوله ذلك الشخص ويلتزم بأن يفعل ما يأمره به. وهنا إذا كان قادة شكيم قد تصرفوا بأمانة تجاه جدعون، لكانوا قد تصرفوا بعدل وصدق عند اختيارهم الملك التالي. لكنهم بدلًا من ذلك أعطوا أبيمالك مالًا لكي يقتل 69 من إخوته ويصبح ملكًا.</w:t>
      </w:r>
    </w:p>
    <w:p>
      <w:pPr>
        <w:bidi/>
      </w:pPr>
      <w:r>
        <w:rPr>
          <w:rtl/>
          <w:cs/>
          <w:lang w:val="ar_AE" w:bidi="ar_AE"/>
        </w:rPr>
      </w:r>
      <w:r>
        <w:rPr>
          <w:rtl/>
          <w:cs/>
          <w:lang w:val="ar_AE" w:bidi="ar_AE"/>
        </w:rPr>
        <w:t>توقفوا هنا وناقشوا كمجموعة الكلمة أو العبارة التي ستستخدمونها للتعبير عن "الأمانة". لمزيد من المعلومات حول كلمة "أمانة"، ارجعوا إلى قاموس الكلمات الرئيسية. إذا كنتم قد ترجمتم هذه الكلمة بالفعل في سِفر آخر من الكتاب المُقدَّس، استخدموا الكلمة نفسها التي استخدمتموها هناك. أوقفوا الملف الصوتي مؤقتًا هنا.</w:t>
      </w:r>
    </w:p>
    <w:p>
      <w:pPr>
        <w:bidi/>
      </w:pPr>
      <w:r>
        <w:rPr>
          <w:rtl/>
          <w:cs/>
          <w:lang w:val="ar_AE" w:bidi="ar_AE"/>
        </w:rPr>
      </w:r>
      <w:r>
        <w:rPr>
          <w:rtl/>
          <w:cs/>
          <w:lang w:val="ar_AE" w:bidi="ar_AE"/>
        </w:rPr>
        <w:t xml:space="preserve">يقول يوثام إن قادة شكيم جعلوا أبيمالك، ابن امرأة </w:t>
      </w:r>
      <w:r>
        <w:rPr>
          <w:b/>
          <w:rtl/>
          <w:cs/>
          <w:lang w:val="ar_AE" w:bidi="ar_AE"/>
        </w:rPr>
        <w:t>أَمَة</w:t>
      </w:r>
      <w:r>
        <w:rPr>
          <w:rtl/>
          <w:cs/>
          <w:lang w:val="ar_AE" w:bidi="ar_AE"/>
        </w:rPr>
        <w:t>، ملكًا. تأكدوا من ترجمة "أَمَة" بالطريقة نفسها التي اتبعتموها في المقاطع السابقة، وتذكَّروا أن كلمة "أَمَة" مُدرَجة في قاموس الكلمات الرئيسية. لمزيد من المعلومات حول كلمة "أَمَة"، ارجعوا إلى قاموس الكلمات الرئيسية.</w:t>
      </w:r>
    </w:p>
    <w:p>
      <w:pPr>
        <w:bidi/>
      </w:pPr>
      <w:r>
        <w:rPr>
          <w:rtl/>
          <w:cs/>
          <w:lang w:val="ar_AE" w:bidi="ar_AE"/>
        </w:rPr>
      </w:r>
      <w:r>
        <w:rPr>
          <w:rtl/>
          <w:cs/>
          <w:lang w:val="ar_AE" w:bidi="ar_AE"/>
        </w:rPr>
        <w:t>توقفوا هنا وناقشوا كمجموعة الكلمة أو العبارة التي ستستخدمونها للتعبير عن الخادمة المرأة.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9:22–29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9: 22–29 واحفظوا هذا المقطع في قلوبكم. </w:t>
      </w:r>
    </w:p>
    <w:p>
      <w:pPr>
        <w:bidi/>
      </w:pPr>
      <w:r>
        <w:rPr>
          <w:rtl/>
          <w:cs/>
          <w:lang w:val="ar_AE" w:bidi="ar_AE"/>
        </w:rPr>
      </w:r>
      <w:r>
        <w:rPr>
          <w:rtl/>
          <w:cs/>
          <w:lang w:val="ar_AE" w:bidi="ar_AE"/>
        </w:rPr>
        <w:t xml:space="preserve">استمعوا إلى النسخة الصوتية من سفر القضاة 9: 22–29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لسفر القضاة 9: 22–29 من الترجمة الأسهل فهمًا.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في وقت سابق، استخدم أبيمالك أموال قادة شكيم لقتل جميع إخوته غير الأشقاء حتى يصبح ملكًا. ولم ينجُ إلا يوثام عندما قتل أبيمالك جميع إخوته غير الأشقاء. ثم تحدَّث يوثام ضد أخيه غير الشقيق، أبيمالك، وضد قادة شكيم قبل أن يهرب. وقال يوثام لقادة شكيم إنهم سيجلبون الدمار بعضهم على بعض. والآن سيتمرد قادة شكيم على أبيمالك. </w:t>
      </w:r>
    </w:p>
    <w:p>
      <w:pPr>
        <w:bidi/>
      </w:pPr>
      <w:r>
        <w:rPr>
          <w:rtl/>
          <w:cs/>
          <w:lang w:val="ar_AE" w:bidi="ar_AE"/>
        </w:rPr>
      </w:r>
      <w:r>
        <w:rPr>
          <w:rtl/>
          <w:cs/>
          <w:lang w:val="ar_AE" w:bidi="ar_AE"/>
        </w:rPr>
        <w:t xml:space="preserve">وكما تذكرون، كان أبيمالك ابن جدعون، أو يربعل، وكانت أم أبيمالك سرية من شكيم. وخلال سفر القضاة، كان يهوه يختار قادة لإسرائيل. لكن في هذه القصة، نصب أبيمالك نفسه ملكًا. فأصبح أبيمالك ملكًا وحكم إسرائيل ثلاث سنوات. وكانت هذه فترة قصيرة جدًا لحكم ملك. لكن الكاتب لا يتحدث عما فعله أبيمالك أثناء ملكه، بل يخبرنا فقط عن سقوط حكمه. والكلمة الأصلية المترجمة "حكم" هنا توحي بأن أبيمالك استخدم، في الغالب، القوة والعنف ليحكم إسرائيل كلها. </w:t>
      </w:r>
    </w:p>
    <w:p>
      <w:pPr>
        <w:bidi/>
      </w:pPr>
      <w:r>
        <w:rPr>
          <w:rtl/>
          <w:cs/>
          <w:lang w:val="ar_AE" w:bidi="ar_AE"/>
        </w:rPr>
      </w:r>
      <w:r>
        <w:rPr>
          <w:rtl/>
          <w:cs/>
          <w:lang w:val="ar_AE" w:bidi="ar_AE"/>
        </w:rPr>
        <w:t>توقفوا هنا وناقشوا هذا السؤال معًا: كيف يختار الناس القادة في المكان الذي تعيشون فيه؟ في ثقافتكم، ماذا يحدث عندما يكون الناس غير راضين عن قائدهم؟ أوقِفوا الاستماع إلى هذا التسجيل الصوتي هنا.</w:t>
      </w:r>
    </w:p>
    <w:p>
      <w:pPr>
        <w:bidi/>
      </w:pPr>
      <w:r>
        <w:rPr>
          <w:rtl/>
          <w:cs/>
          <w:lang w:val="ar_AE" w:bidi="ar_AE"/>
        </w:rPr>
      </w:r>
      <w:r>
        <w:rPr>
          <w:rtl/>
          <w:cs/>
          <w:lang w:val="ar_AE" w:bidi="ar_AE"/>
        </w:rPr>
        <w:t xml:space="preserve">في السنة الثالثة من حكم أبيمالك لإسرائيل، أرسل يهوه روحًا شريرًا ليسبب مشاكل بين أبيمالك وقادة شكيم. والروح الشرير، أو الشيطان، هو روح فائق للطبيعة يحاول أن يهلك الناس ويخدعهم. ومع أن الأرواح الشريرة هي أرواح تمردت على يهوه خالقها، فإن يهوه لا يزال مسيطرًا على جميع الأشياء. وهنا يرسل يهوه الروح الشرير ليجلب الدمار إلى أبيمالك وقادة شكيم عقابًا لهم على خطاياهم. ومن خلال الروح الشرير، لن يقع دم أبناء يربعل السبعين على أبيمالك فقط، بل على قادة شكيم أيضًا. وبعبارة أخرى، سيُحمّل يهوه أبيمالك وقادة شكيم معًا مسؤولية قتل أبناء يربعل. وكان القادة قد شددوا يدي أبيمالك أو جعلوه أكثر قوة، عندما أعطوه المال ليقتل إخوته. </w:t>
      </w:r>
    </w:p>
    <w:p>
      <w:pPr>
        <w:bidi/>
      </w:pPr>
      <w:r>
        <w:rPr>
          <w:rtl/>
          <w:cs/>
          <w:lang w:val="ar_AE" w:bidi="ar_AE"/>
        </w:rPr>
      </w:r>
      <w:r>
        <w:rPr>
          <w:rtl/>
          <w:cs/>
          <w:lang w:val="ar_AE" w:bidi="ar_AE"/>
        </w:rPr>
        <w:t xml:space="preserve">ويجعل الروح الشرير قادة شكيم يخونون أبيمالك أو يكونون غير مخلصين له وغير أمناء معه. فيرسل القادة رجالًا لينصبوا كمينًا لأبيمالك في الجبال على الطريق إلى شكيم. وكما تذكرون، كان جبل جرزيم وجبل عيبال يطلان على شكيم من الجنوب الغربي والشمال الغربي. </w:t>
      </w:r>
    </w:p>
    <w:p>
      <w:pPr>
        <w:bidi/>
      </w:pPr>
      <w:r>
        <w:rPr>
          <w:rtl/>
          <w:cs/>
          <w:lang w:val="ar_AE" w:bidi="ar_AE"/>
        </w:rPr>
      </w:r>
      <w:r>
        <w:rPr>
          <w:rtl/>
          <w:cs/>
          <w:lang w:val="ar_AE" w:bidi="ar_AE"/>
        </w:rPr>
        <w:t>توقفوا هنا وانظروا معًا إلى خريطة تُظهر شكيم، وجبل جرزيم، وجبل عيبال. أوقِفوا الاستماع إلى هذا التسجيل الصوتي هنا.</w:t>
      </w:r>
    </w:p>
    <w:p>
      <w:pPr>
        <w:bidi/>
      </w:pPr>
      <w:r>
        <w:rPr>
          <w:rtl/>
          <w:cs/>
          <w:lang w:val="ar_AE" w:bidi="ar_AE"/>
        </w:rPr>
      </w:r>
      <w:r>
        <w:rPr>
          <w:rtl/>
          <w:cs/>
          <w:lang w:val="ar_AE" w:bidi="ar_AE"/>
        </w:rPr>
        <w:t xml:space="preserve">والكمين هو أن يختبئ رجال عن الأنظار ليهاجموا المارة ويسلبوهم. ومن المرجح أن الرجال اختبئوا على سفوح الجبال، حيث كانوا يستطيعون رؤية أي شخص يقترب من الطريق الضيق المؤدي إلى شكيم بسهولة. وبما أن الرجال كانوا يسلبون كل من مَرَّ، فلا بد أن ذلك سبب مشكلات لمملكة أبيمالك. لم تكن هذه الكمائن لتلحق الأذى بأبيمالك فقط، بل ربما جعلت الناس يشكون أيضًا في قدرته على حُكم مملكته حكمًا جيدًا. </w:t>
      </w:r>
    </w:p>
    <w:p>
      <w:pPr>
        <w:bidi/>
      </w:pPr>
      <w:r>
        <w:rPr>
          <w:rtl/>
          <w:cs/>
          <w:lang w:val="ar_AE" w:bidi="ar_AE"/>
        </w:rPr>
      </w:r>
      <w:r>
        <w:rPr>
          <w:rtl/>
          <w:cs/>
          <w:lang w:val="ar_AE" w:bidi="ar_AE"/>
        </w:rPr>
        <w:t xml:space="preserve">ويُخبر أحدهم أبيمالك عن هذه الكمائن، لكن قبل أن يتمكن من الاستجابة للتهديد الذي تتعرض له مملكته، تحدث مؤامرة أخرى ضده. إذ يعود جعل، ابن عابد، إلى شكيم مع إخوته أو أقاربه. لا نعرف الكثير عن جعل، إلا أنه سيدعي أنه من نسل مؤسس شكيم. الأمر الواضح هو أن جعل يسافر مع مجموعة، إذ أحضر مؤيديه معه. يكتسب جعل بسرعة ثقة قادة شكيم الذين كانوا غير راضين بالفعل عن أبيمالك ملكًا. </w:t>
      </w:r>
    </w:p>
    <w:p>
      <w:pPr>
        <w:bidi/>
      </w:pPr>
      <w:r>
        <w:rPr>
          <w:rtl/>
          <w:cs/>
          <w:lang w:val="ar_AE" w:bidi="ar_AE"/>
        </w:rPr>
      </w:r>
      <w:r>
        <w:rPr>
          <w:rtl/>
          <w:cs/>
          <w:lang w:val="ar_AE" w:bidi="ar_AE"/>
        </w:rPr>
        <w:t xml:space="preserve">يصل جعل في وقت حصاد العنب. وهذا يسمح لجعل وقادة شكيم بالاجتماع والتآمر ضد أبيمالك، في حين كان الجميع مشغولين بالاحتفال بعيد ديني. في ذلك الوقت، كان أهل شكيم يحصدون العنب من كرومهم ويعصرونه لصنع الخمر. الخمر هو عصير العنب المختمر. </w:t>
      </w:r>
    </w:p>
    <w:p>
      <w:pPr>
        <w:bidi/>
      </w:pPr>
      <w:r>
        <w:rPr>
          <w:rtl/>
          <w:cs/>
          <w:lang w:val="ar_AE" w:bidi="ar_AE"/>
        </w:rPr>
      </w:r>
      <w:r>
        <w:rPr>
          <w:rtl/>
          <w:cs/>
          <w:lang w:val="ar_AE" w:bidi="ar_AE"/>
        </w:rPr>
        <w:t>توقّفوا هنا وانظروا معًا إلى صور الكروم والعنب والخمر. أوقِفوا الاستماع إلى هذا التسجيل الصوتي هنا.</w:t>
      </w:r>
    </w:p>
    <w:p>
      <w:pPr>
        <w:bidi/>
      </w:pPr>
      <w:r>
        <w:rPr>
          <w:rtl/>
          <w:cs/>
          <w:lang w:val="ar_AE" w:bidi="ar_AE"/>
        </w:rPr>
      </w:r>
      <w:r>
        <w:rPr>
          <w:rtl/>
          <w:cs/>
          <w:lang w:val="ar_AE" w:bidi="ar_AE"/>
        </w:rPr>
        <w:t>ثم احتفلوا بالأكل والشرب في هيكل بعل بريث، أحد الآلهة الكنعانية الزائفة. في الهيكل، لعن الناس أبيمالك أثناء شربهم خلال وجبات الذبائح التي قاموا بها. وعندما تلعن شخصًا، فإنك تتمنى أن يصيبه أمر سيئ وتؤمن أن هذه اللعنة ستتحقق.</w:t>
      </w:r>
    </w:p>
    <w:p>
      <w:pPr>
        <w:bidi/>
      </w:pPr>
      <w:r>
        <w:rPr>
          <w:rtl/>
          <w:cs/>
          <w:lang w:val="ar_AE" w:bidi="ar_AE"/>
        </w:rPr>
      </w:r>
      <w:r>
        <w:rPr>
          <w:rtl/>
          <w:cs/>
          <w:lang w:val="ar_AE" w:bidi="ar_AE"/>
        </w:rPr>
        <w:t>توقفوا هنا وناقشوا هذا السؤال معًا: متى يلعن شخص شخصًا آخر في ثقافتكم؟ مَن أو ما هي القوة التي تجعل اللعنات تتحقق في المكان الذي تعيشون فيه؟ أوقِفوا الاستماع إلى هذا التسجيل الصوتي هنا.</w:t>
      </w:r>
    </w:p>
    <w:p>
      <w:pPr>
        <w:bidi/>
      </w:pPr>
      <w:r>
        <w:rPr>
          <w:rtl/>
          <w:cs/>
          <w:lang w:val="ar_AE" w:bidi="ar_AE"/>
        </w:rPr>
      </w:r>
      <w:r>
        <w:rPr>
          <w:rtl/>
          <w:cs/>
          <w:lang w:val="ar_AE" w:bidi="ar_AE"/>
        </w:rPr>
        <w:t xml:space="preserve">ثم يتحدث جَعل إلى قادة شكيم ويتحداهم بطرح عدة أسئلة. إذ يقارن أبيمالك بشعب شكيم. وكما فعل أبيمالك من قبل، يرفع جَعل حجته للقادة بأن يكون هو الملك استنادًا إلى أنه أوثق قرابة بأهل شكيم. ويقول جَعل إنه لا ينبغي أن يكون أبيمالك ملكًا على شكيم؛ لأن أباه كان يربعل، الذي هدم مذابح البعل، أحد الآلهة التي كان شعب شكيم يعبدها. كان أبيمالك على صلة قرابة بأهل شكيم من خلال أمه فقط، في حين ادعى جعل أنه من نسل حمور مباشرة، مؤسس شكيم. يُعارض جَعْل أيضًا زبول، الوكيل أو المُساعد الذي جعله أبيمالك مسؤولًا عن شكيم، لأنه لم يكن يعيش في المدينة فعلًا. وبصفته نائبًا، كان زَبول يتلقى الأوامر من أبيمالك ويساعده في حكم شكيم. </w:t>
      </w:r>
    </w:p>
    <w:p>
      <w:pPr>
        <w:bidi/>
      </w:pPr>
      <w:r>
        <w:rPr>
          <w:rtl/>
          <w:cs/>
          <w:lang w:val="ar_AE" w:bidi="ar_AE"/>
        </w:rPr>
      </w:r>
      <w:r>
        <w:rPr>
          <w:rtl/>
          <w:cs/>
          <w:lang w:val="ar_AE" w:bidi="ar_AE"/>
        </w:rPr>
        <w:t>ثم يتحدى جعل الشعب أن يجعلوه قائدًا عليهم. وكان جعل واثقًا من قدرته على التخلص من أبيمالك. ويقول إنه لو كان صاحب السلطة، لدعا أبيمالك وطلب منه أن يجمع أكبر عدد ممكن من الجنود بحسب طاقته، ويخرج للقائه في معركة. ومن المحتمل أن جَعل كان يستخدم لغة جريئة ليلهب الثقة في الأشخاص الذين كان يأمل في إقناعهم باتباعه. لكن، كما سنرى في المقطع التالي، لا يبدو أن الجميع اقتنعوا باتَّباع جعل؛ لأن أحدهم كان يُخبر أبيمالك بكل ما قاله جعل.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لسِفر القضاة 9: 22–29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يملك أبيمالك ثلاث سنوات ثم يرسل يهوه روحًا شريرًا يفرِّق بين أبيمالك وقادة شكيم لمعاقبتهم على الشرور التي ارتكبوها.</w:t>
      </w:r>
    </w:p>
    <w:p>
      <w:pPr>
        <w:bidi/>
      </w:pPr>
      <w:r>
        <w:rPr>
          <w:rtl/>
          <w:cs/>
          <w:lang w:val="ar_AE" w:bidi="ar_AE"/>
        </w:rPr>
      </w:r>
      <w:r>
        <w:rPr>
          <w:b/>
          <w:rtl/>
          <w:cs/>
          <w:lang w:val="ar_AE" w:bidi="ar_AE"/>
        </w:rPr>
        <w:t>في المشهد الثاني:</w:t>
      </w:r>
      <w:r>
        <w:rPr>
          <w:rtl/>
          <w:cs/>
          <w:lang w:val="ar_AE" w:bidi="ar_AE"/>
        </w:rPr>
        <w:t xml:space="preserve"> ينصب قادة شكيم كمينًا لأبيمالك في الجبال على الطريق المؤدي إلى شكيم. وكان الرجال المختبئون في الجبال يسلبون ويهاجمون كل من يحاول المرور. ثم يقوم شخص ما بإبلاغ أبيمالك بأمر هذه الكمائن.</w:t>
      </w:r>
    </w:p>
    <w:p>
      <w:pPr>
        <w:bidi/>
      </w:pPr>
      <w:r>
        <w:rPr>
          <w:rtl/>
          <w:cs/>
          <w:lang w:val="ar_AE" w:bidi="ar_AE"/>
        </w:rPr>
      </w:r>
      <w:r>
        <w:rPr>
          <w:b/>
          <w:rtl/>
          <w:cs/>
          <w:lang w:val="ar_AE" w:bidi="ar_AE"/>
        </w:rPr>
        <w:t>في المشهد الثالث:</w:t>
      </w:r>
      <w:r>
        <w:rPr>
          <w:rtl/>
          <w:cs/>
          <w:lang w:val="ar_AE" w:bidi="ar_AE"/>
        </w:rPr>
        <w:t xml:space="preserve"> يسافر جَعَلَ وإخوته إلى شكيم في وقت احتفال الناس بحصاد العنب. حيث يقطف الناس عنبهم ويعصرونه. ويلتقي جَعَل بقادة شكيم ويكتسب ثقتهم. ثم يحتفل الناس في معبد بعل.</w:t>
      </w:r>
    </w:p>
    <w:p>
      <w:pPr>
        <w:bidi/>
      </w:pPr>
      <w:r>
        <w:rPr>
          <w:rtl/>
          <w:cs/>
          <w:lang w:val="ar_AE" w:bidi="ar_AE"/>
        </w:rPr>
      </w:r>
      <w:r>
        <w:rPr>
          <w:b/>
          <w:rtl/>
          <w:cs/>
          <w:lang w:val="ar_AE" w:bidi="ar_AE"/>
        </w:rPr>
        <w:t>في المشهد الرابع:</w:t>
      </w:r>
      <w:r>
        <w:rPr>
          <w:rtl/>
          <w:cs/>
          <w:lang w:val="ar_AE" w:bidi="ar_AE"/>
        </w:rPr>
        <w:t xml:space="preserve"> يأكل الناس في المعبد ويشربون ويلعنون أبيمالك. ويتحدى جَعَل قيادة أبيمالك. ويقول إنه أصلح من أبيمالك ليكون ملكًا على شكيم لأنه من نسل حَمور، مؤسس شكيم. كما يقول جَعَل إنه يستطيع التخلص من أبيمالك، وإنه سيتحدى أبيمالك لكي يُخرج جميع رجاله للقتال.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أبيمالك</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الروح الشرير</w:t>
      </w:r>
    </w:p>
    <w:p>
      <w:pPr>
        <w:pStyle w:val="ListBullet"/>
        <w:bidi/>
        <w:spacing w:line="240" w:lineRule="auto"/>
        <w:ind w:left="720"/>
      </w:pPr>
      <w:r>
        <w:rPr>
          <w:rtl/>
          <w:cs/>
          <w:lang w:val="ar_AE" w:bidi="ar_AE"/>
        </w:rPr>
      </w:r>
      <w:r>
        <w:rPr>
          <w:rtl/>
          <w:cs/>
          <w:lang w:val="ar_AE" w:bidi="ar_AE"/>
        </w:rPr>
        <w:t>قادة شكيم</w:t>
      </w:r>
    </w:p>
    <w:p>
      <w:pPr>
        <w:pStyle w:val="ListBullet"/>
        <w:bidi/>
        <w:spacing w:line="240" w:lineRule="auto"/>
        <w:ind w:left="720"/>
      </w:pPr>
      <w:r>
        <w:rPr>
          <w:rtl/>
          <w:cs/>
          <w:lang w:val="ar_AE" w:bidi="ar_AE"/>
        </w:rPr>
      </w:r>
      <w:r>
        <w:rPr>
          <w:rtl/>
          <w:cs/>
          <w:lang w:val="ar_AE" w:bidi="ar_AE"/>
        </w:rPr>
        <w:t>الناس الذين كانوا يعيشون في مدينة شكيم</w:t>
      </w:r>
    </w:p>
    <w:p>
      <w:pPr>
        <w:pStyle w:val="ListBullet"/>
        <w:bidi/>
        <w:spacing w:line="240" w:lineRule="auto"/>
        <w:ind w:left="720"/>
      </w:pPr>
      <w:r>
        <w:rPr>
          <w:rtl/>
          <w:cs/>
          <w:lang w:val="ar_AE" w:bidi="ar_AE"/>
        </w:rPr>
      </w:r>
      <w:r>
        <w:rPr>
          <w:rtl/>
          <w:cs/>
          <w:lang w:val="ar_AE" w:bidi="ar_AE"/>
        </w:rPr>
        <w:t>الرجال المشاركون في الكمين</w:t>
      </w:r>
    </w:p>
    <w:p>
      <w:pPr>
        <w:pStyle w:val="ListBullet"/>
        <w:bidi/>
        <w:spacing w:line="240" w:lineRule="auto"/>
        <w:ind w:left="720"/>
      </w:pPr>
      <w:r>
        <w:rPr>
          <w:rtl/>
          <w:cs/>
          <w:lang w:val="ar_AE" w:bidi="ar_AE"/>
        </w:rPr>
      </w:r>
      <w:r>
        <w:rPr>
          <w:rtl/>
          <w:cs/>
          <w:lang w:val="ar_AE" w:bidi="ar_AE"/>
        </w:rPr>
        <w:t>الرسول الذي أخبر أبيمالك</w:t>
      </w:r>
    </w:p>
    <w:p>
      <w:pPr>
        <w:pStyle w:val="ListBullet"/>
        <w:bidi/>
        <w:spacing w:line="240" w:lineRule="auto"/>
        <w:ind w:left="720"/>
      </w:pPr>
      <w:r>
        <w:rPr>
          <w:rtl/>
          <w:cs/>
          <w:lang w:val="ar_AE" w:bidi="ar_AE"/>
        </w:rPr>
      </w:r>
      <w:r>
        <w:rPr>
          <w:rtl/>
          <w:cs/>
          <w:lang w:val="ar_AE" w:bidi="ar_AE"/>
        </w:rPr>
        <w:t>زَبول</w:t>
      </w:r>
    </w:p>
    <w:p>
      <w:pPr>
        <w:pStyle w:val="ListBullet"/>
        <w:bidi/>
        <w:spacing w:line="240" w:lineRule="auto"/>
        <w:ind w:left="720"/>
      </w:pPr>
      <w:r>
        <w:rPr>
          <w:rtl/>
          <w:cs/>
          <w:lang w:val="ar_AE" w:bidi="ar_AE"/>
        </w:rPr>
      </w:r>
      <w:r>
        <w:rPr>
          <w:rtl/>
          <w:cs/>
          <w:lang w:val="ar_AE" w:bidi="ar_AE"/>
        </w:rPr>
        <w:t>وجَعَل وإخوته</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من المهم أن تتذكروا أن أبيمالك صار ملكًا بالقوة، وليس لأن روح يهوه اختاره كما اختار القضاة الآخرين.</w:t>
      </w:r>
    </w:p>
    <w:p>
      <w:pPr>
        <w:bidi/>
      </w:pPr>
      <w:r>
        <w:rPr>
          <w:rtl/>
          <w:cs/>
          <w:lang w:val="ar_AE" w:bidi="ar_AE"/>
        </w:rPr>
      </w:r>
      <w:r>
        <w:rPr>
          <w:rtl/>
          <w:cs/>
          <w:lang w:val="ar_AE" w:bidi="ar_AE"/>
        </w:rPr>
        <w:t>ومن المهم أيضًا أن تتذكروا أن يوثام كان قد أخبر قادة شكيم وأبيمالك بأنهم سيقودون بعضهم البعض إلى الدمار. والآن يريد قادة شكيم أن يتصرفوا بغدر تجاه أبيمالك.</w:t>
      </w:r>
    </w:p>
    <w:p>
      <w:pPr>
        <w:bidi/>
      </w:pPr>
      <w:r>
        <w:rPr>
          <w:rtl/>
          <w:cs/>
          <w:lang w:val="ar_AE" w:bidi="ar_AE"/>
        </w:rPr>
      </w:r>
      <w:r>
        <w:rPr>
          <w:rtl/>
          <w:cs/>
          <w:lang w:val="ar_AE" w:bidi="ar_AE"/>
        </w:rPr>
        <w:t>بعد أن حكم أبيمالك ثلاث سنوات أرسل يهوه روحًا شريرًا ليتسبب في حدوث نزاع بين أبيمالك وقادة شكيم. ومن المهم ملاحظة أن يهوه ليس شريرًا، لكنه مع ذلك صاحب السلطان على كل خليقته، بما في ذلك الأرواح الشريرة.</w:t>
      </w:r>
    </w:p>
    <w:p>
      <w:pPr>
        <w:bidi/>
      </w:pPr>
      <w:r>
        <w:rPr>
          <w:rtl/>
          <w:cs/>
          <w:lang w:val="ar_AE" w:bidi="ar_AE"/>
        </w:rPr>
      </w:r>
      <w:r>
        <w:rPr>
          <w:rtl/>
          <w:cs/>
          <w:lang w:val="ar_AE" w:bidi="ar_AE"/>
        </w:rPr>
        <w:t>توقفوا هنا وناقشوا كمجموعة: كيف ستعبِّرون في لغتكم عن أن يهوه أرسل روحًا شريرًا؟ أوقفوا الملف الصوتي مؤقتًا هنا.</w:t>
      </w:r>
    </w:p>
    <w:p>
      <w:pPr>
        <w:bidi/>
      </w:pPr>
      <w:r>
        <w:rPr>
          <w:rtl/>
          <w:cs/>
          <w:lang w:val="ar_AE" w:bidi="ar_AE"/>
        </w:rPr>
      </w:r>
      <w:r>
        <w:rPr>
          <w:rtl/>
          <w:cs/>
          <w:lang w:val="ar_AE" w:bidi="ar_AE"/>
        </w:rPr>
        <w:t>تسبب الروح الشرير في أن يتعامل قادة شكيم بغدر مع أبيمالك. عندما يتصرف شخص بغدر، فإنه لا يكون مخلصًا ولا يستطيع الناس الوثوق به. بل إنه يتعمد إلحاق الأذى بشخص آخر أو بأشخاص آخرين.</w:t>
      </w:r>
    </w:p>
    <w:p>
      <w:pPr>
        <w:bidi/>
      </w:pPr>
      <w:r>
        <w:rPr>
          <w:rtl/>
          <w:cs/>
          <w:lang w:val="ar_AE" w:bidi="ar_AE"/>
        </w:rPr>
      </w:r>
      <w:r>
        <w:rPr>
          <w:rtl/>
          <w:cs/>
          <w:lang w:val="ar_AE" w:bidi="ar_AE"/>
        </w:rPr>
        <w:t>توقفوا هنا وناقشوا ما يلي كمجموعة: فكروا في أمثلة لشخص يتصرف بغدر تجاه شخص آخر. كيف تصفون هذا الشخص في لغتكم؟ أوقفوا هذا المثال هنا.</w:t>
      </w:r>
    </w:p>
    <w:p>
      <w:pPr>
        <w:bidi/>
      </w:pPr>
      <w:r>
        <w:rPr>
          <w:rtl/>
          <w:cs/>
          <w:lang w:val="ar_AE" w:bidi="ar_AE"/>
        </w:rPr>
      </w:r>
      <w:r>
        <w:rPr>
          <w:rtl/>
          <w:cs/>
          <w:lang w:val="ar_AE" w:bidi="ar_AE"/>
        </w:rPr>
        <w:t>أرسل يهوه الروح الشريرة ليعاقب أبيمالك على سفكه دماء أبناء جدعون السبعين، أي على قتله لهم، وليعاقب أيضًا قادة شكيم لأنهم دعموا أبيمالك بالمال. لا تشير عبارة "يُجلَب دمهم على أبيمالك" إلى الدم المادي. بل هي لغة مجازية خاصة تعني أن يهوه يُحمِّل أبيمالك وقادة شكيم معًا مسؤولية قتل أبناء يربعل.</w:t>
      </w:r>
    </w:p>
    <w:p>
      <w:pPr>
        <w:bidi/>
      </w:pPr>
      <w:r>
        <w:rPr>
          <w:rtl/>
          <w:cs/>
          <w:lang w:val="ar_AE" w:bidi="ar_AE"/>
        </w:rPr>
      </w:r>
      <w:r>
        <w:rPr>
          <w:rtl/>
          <w:cs/>
          <w:lang w:val="ar_AE" w:bidi="ar_AE"/>
        </w:rPr>
        <w:t>شدَّد رجال شكيم يدي أبيمالك حتى يتمكن من قتل إخوته. وهذا أيضًا تعبير مجازي خاص يدل على أن القادة ساعدوا أبيمالك على أن يصبح أقوى عندما أعطوه المال ليستأجر رجالًا يتبعونه.</w:t>
      </w:r>
    </w:p>
    <w:p>
      <w:pPr>
        <w:bidi/>
      </w:pPr>
      <w:r>
        <w:rPr>
          <w:rtl/>
          <w:cs/>
          <w:lang w:val="ar_AE" w:bidi="ar_AE"/>
        </w:rPr>
      </w:r>
      <w:r>
        <w:rPr>
          <w:rtl/>
          <w:cs/>
          <w:lang w:val="ar_AE" w:bidi="ar_AE"/>
        </w:rPr>
        <w:t>أرسل قادة شكيم رجالًا لينصبوا كمينًا لأبيمالك في الممر الجبلي المؤدي إلى شكيم. وليس واضحًا ما إذا كان القادة قد نصبوا الكمين لمساعدة أبيمالك، أم أنهم نصبوه ضده بقصد إلحاق الأذى به. وكان الرجال الذين استأجرهم القادة لتنفيذ الكمين يهاجمون ويسلبون كل مَن يمر في ذلك الطريق. يسمع أحدهم بما يفعله هؤلاء الرجال، فيخبر أبيمالك بأمر الكمين. نحن لا نعرف من هو هذا الرجل الذي أبلغه. من المهم أن تتذكروا أن أبيمالك لم يكن يعيش في مدينة شكيم بل في مدينة قريبة منها.</w:t>
      </w:r>
    </w:p>
    <w:p>
      <w:pPr>
        <w:bidi/>
      </w:pPr>
      <w:r>
        <w:rPr>
          <w:rtl/>
          <w:cs/>
          <w:lang w:val="ar_AE" w:bidi="ar_AE"/>
        </w:rPr>
      </w:r>
      <w:r>
        <w:rPr>
          <w:rtl/>
          <w:cs/>
          <w:lang w:val="ar_AE" w:bidi="ar_AE"/>
        </w:rPr>
        <w:t>يمكننا أن نلاحظ في القصة وقوع حدثٍ جديد، وهو وصول جَعَل وإخوته إلى شكيم.</w:t>
      </w:r>
    </w:p>
    <w:p>
      <w:pPr>
        <w:bidi/>
      </w:pPr>
      <w:r>
        <w:rPr>
          <w:rtl/>
          <w:cs/>
          <w:lang w:val="ar_AE" w:bidi="ar_AE"/>
        </w:rPr>
      </w:r>
      <w:r>
        <w:rPr>
          <w:rtl/>
          <w:cs/>
          <w:lang w:val="ar_AE" w:bidi="ar_AE"/>
        </w:rPr>
        <w:t>توقفوا هنا وناقشوا كمجموعة: كيف تقدمون الأحداث الجديدة والشخصيات الجديدة في قصصكم؟ أوقفوا الملف الصوتي مؤقتًا هنا.</w:t>
      </w:r>
    </w:p>
    <w:p>
      <w:pPr>
        <w:bidi/>
      </w:pPr>
      <w:r>
        <w:rPr>
          <w:rtl/>
          <w:cs/>
          <w:lang w:val="ar_AE" w:bidi="ar_AE"/>
        </w:rPr>
      </w:r>
      <w:r>
        <w:rPr>
          <w:rtl/>
          <w:cs/>
          <w:lang w:val="ar_AE" w:bidi="ar_AE"/>
        </w:rPr>
        <w:t>جَعَل هو ابن رجل يُدعى عابد. نحن لا نعلَم ماذا فعل جَعَل، لكنه استطاع بطريقة ما أن يجعل أهل شكيم يثقون به.</w:t>
      </w:r>
    </w:p>
    <w:p>
      <w:pPr>
        <w:bidi/>
      </w:pPr>
      <w:r>
        <w:rPr>
          <w:rtl/>
          <w:cs/>
          <w:lang w:val="ar_AE" w:bidi="ar_AE"/>
        </w:rPr>
      </w:r>
      <w:r>
        <w:rPr>
          <w:rtl/>
          <w:cs/>
          <w:lang w:val="ar_AE" w:bidi="ar_AE"/>
        </w:rPr>
        <w:t>وصل جَعَل في الوقت الذي كان فيه أهل شكيم يحصدون العنب من كرومهم ويعصرونه لصنع الخمر. وكان الناس يحصدون العنب خلال احتفال ديني.</w:t>
      </w:r>
    </w:p>
    <w:p>
      <w:pPr>
        <w:bidi/>
      </w:pPr>
      <w:r>
        <w:rPr>
          <w:rtl/>
          <w:cs/>
          <w:lang w:val="ar_AE" w:bidi="ar_AE"/>
        </w:rPr>
      </w:r>
      <w:r>
        <w:rPr>
          <w:rtl/>
          <w:cs/>
          <w:lang w:val="ar_AE" w:bidi="ar_AE"/>
        </w:rPr>
        <w:t>وفي أثناء هذا الاحتفال الديني، التقى جَعَل بقادة شكيم في معبد بعل بريث أحد الآلهة الكنعانية الزائفة. وكان الناس يأكلون ويشربون المشروبات المخمرة هناك في المعبد. ونال جَعَل ثقة الناس فبدأ الناس يلعنون أبيمالك.</w:t>
      </w:r>
    </w:p>
    <w:p>
      <w:pPr>
        <w:bidi/>
      </w:pPr>
      <w:r>
        <w:rPr>
          <w:rtl/>
          <w:cs/>
          <w:lang w:val="ar_AE" w:bidi="ar_AE"/>
        </w:rPr>
      </w:r>
      <w:r>
        <w:rPr>
          <w:rtl/>
          <w:cs/>
          <w:lang w:val="ar_AE" w:bidi="ar_AE"/>
        </w:rPr>
        <w:t>من المهم أن تتذكروا أن نصب القادة للكمين وتقديمهم الدعم لجَعَل كانا نتيجة للروح الشرير الذي أرسله يهوه.</w:t>
      </w:r>
    </w:p>
    <w:p>
      <w:pPr>
        <w:bidi/>
      </w:pPr>
      <w:r>
        <w:rPr>
          <w:rtl/>
          <w:cs/>
          <w:lang w:val="ar_AE" w:bidi="ar_AE"/>
        </w:rPr>
      </w:r>
      <w:r>
        <w:rPr>
          <w:rtl/>
          <w:cs/>
          <w:lang w:val="ar_AE" w:bidi="ar_AE"/>
        </w:rPr>
        <w:t>ثم يتحدث جعل علنًا ويتحدى قيادة أبيمالك للشعب. فيسأل: "مَن هو أبيمالك؟" و"مَن هو شكيم؟" ولم يطرح جَعَل هذين السؤالين لأنه لا يعرف الإجابة، بل ليُظهر ازدراءه أو احتقاره لأبيمالك. وقال جَعَل إنه سيكون قائدًا أفضل لشكيم، لأنه من نسل حَمور مؤسس شكيم.</w:t>
      </w:r>
    </w:p>
    <w:p>
      <w:pPr>
        <w:bidi/>
      </w:pPr>
      <w:r>
        <w:rPr>
          <w:rtl/>
          <w:cs/>
          <w:lang w:val="ar_AE" w:bidi="ar_AE"/>
        </w:rPr>
      </w:r>
      <w:r>
        <w:rPr>
          <w:rtl/>
          <w:cs/>
          <w:lang w:val="ar_AE" w:bidi="ar_AE"/>
        </w:rPr>
        <w:t>ثم سأل جَعَل: أليس "زبول وكيله؟" وكما تتذكرون لم يكن أبيمالك يقيم في شكيم، لذلك عيَّن شخصًا يثق به ليتولى إدارة المدينة. وكان اسم هذا الرجل الذي عيَّنه أبيمالك هو زبول. ومع أن زبول كان يقيم في شكيم ويحكمها، فإنه ظل خاضعًا لسلطة أبيمالك وكان يرفع إليه التقارير.</w:t>
      </w:r>
    </w:p>
    <w:p>
      <w:pPr>
        <w:bidi/>
      </w:pPr>
      <w:r>
        <w:rPr>
          <w:rtl/>
          <w:cs/>
          <w:lang w:val="ar_AE" w:bidi="ar_AE"/>
        </w:rPr>
      </w:r>
      <w:r>
        <w:rPr>
          <w:rtl/>
          <w:cs/>
          <w:lang w:val="ar_AE" w:bidi="ar_AE"/>
        </w:rPr>
        <w:t>ثم طرح جَعَل سؤالًا لم يكن ينتظر من أحد أن يجيب عنه: "مَن يجعل هذا الشعب بيدي؟" وهذا تعبير مجازي خاص يعني أن جَعَل كان يتحدى الشعب أن يجعلوه قائدًا لهم. وتتذكرون أن مَن يمسك شيئًا بيده تكون له السيطرة عليه. وكان جَعَل يريد أن يسيطر على الشعب. وقال إنه سيتخلص من أبيمالك إذا دعمه الشعب. وأضاف أنه لو أصبح قائدهم، سيتحدى أبيمالك أن يُخرج جميع جنوده إلى القتال.</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لسِفر القضاة 9: 22–29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أبيمالك</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الروح الشرير</w:t>
      </w:r>
    </w:p>
    <w:p>
      <w:pPr>
        <w:pStyle w:val="ListBullet"/>
        <w:bidi/>
        <w:spacing w:line="240" w:lineRule="auto"/>
        <w:ind w:left="720"/>
      </w:pPr>
      <w:r>
        <w:rPr>
          <w:rtl/>
          <w:cs/>
          <w:lang w:val="ar_AE" w:bidi="ar_AE"/>
        </w:rPr>
      </w:r>
      <w:r>
        <w:rPr>
          <w:rtl/>
          <w:cs/>
          <w:lang w:val="ar_AE" w:bidi="ar_AE"/>
        </w:rPr>
        <w:t>قادة شكيم</w:t>
      </w:r>
    </w:p>
    <w:p>
      <w:pPr>
        <w:pStyle w:val="ListBullet"/>
        <w:bidi/>
        <w:spacing w:line="240" w:lineRule="auto"/>
        <w:ind w:left="720"/>
      </w:pPr>
      <w:r>
        <w:rPr>
          <w:rtl/>
          <w:cs/>
          <w:lang w:val="ar_AE" w:bidi="ar_AE"/>
        </w:rPr>
      </w:r>
      <w:r>
        <w:rPr>
          <w:rtl/>
          <w:cs/>
          <w:lang w:val="ar_AE" w:bidi="ar_AE"/>
        </w:rPr>
        <w:t>الناس الذين كانوا يعيشون في مدينة شكيم</w:t>
      </w:r>
    </w:p>
    <w:p>
      <w:pPr>
        <w:pStyle w:val="ListBullet"/>
        <w:bidi/>
        <w:spacing w:line="240" w:lineRule="auto"/>
        <w:ind w:left="720"/>
      </w:pPr>
      <w:r>
        <w:rPr>
          <w:rtl/>
          <w:cs/>
          <w:lang w:val="ar_AE" w:bidi="ar_AE"/>
        </w:rPr>
      </w:r>
      <w:r>
        <w:rPr>
          <w:rtl/>
          <w:cs/>
          <w:lang w:val="ar_AE" w:bidi="ar_AE"/>
        </w:rPr>
        <w:t>الرجال المشاركون في الكمين</w:t>
      </w:r>
    </w:p>
    <w:p>
      <w:pPr>
        <w:pStyle w:val="ListBullet"/>
        <w:bidi/>
        <w:spacing w:line="240" w:lineRule="auto"/>
        <w:ind w:left="720"/>
      </w:pPr>
      <w:r>
        <w:rPr>
          <w:rtl/>
          <w:cs/>
          <w:lang w:val="ar_AE" w:bidi="ar_AE"/>
        </w:rPr>
      </w:r>
      <w:r>
        <w:rPr>
          <w:rtl/>
          <w:cs/>
          <w:lang w:val="ar_AE" w:bidi="ar_AE"/>
        </w:rPr>
        <w:t>الرسول الذي أخبر أبيمالك</w:t>
      </w:r>
    </w:p>
    <w:p>
      <w:pPr>
        <w:pStyle w:val="ListBullet"/>
        <w:bidi/>
        <w:spacing w:line="240" w:lineRule="auto"/>
        <w:ind w:left="720"/>
      </w:pPr>
      <w:r>
        <w:rPr>
          <w:rtl/>
          <w:cs/>
          <w:lang w:val="ar_AE" w:bidi="ar_AE"/>
        </w:rPr>
      </w:r>
      <w:r>
        <w:rPr>
          <w:rtl/>
          <w:cs/>
          <w:lang w:val="ar_AE" w:bidi="ar_AE"/>
        </w:rPr>
        <w:t>زَبول</w:t>
      </w:r>
    </w:p>
    <w:p>
      <w:pPr>
        <w:pStyle w:val="ListBullet"/>
        <w:bidi/>
        <w:spacing w:line="240" w:lineRule="auto"/>
        <w:ind w:left="720"/>
      </w:pPr>
      <w:r>
        <w:rPr>
          <w:rtl/>
          <w:cs/>
          <w:lang w:val="ar_AE" w:bidi="ar_AE"/>
        </w:rPr>
      </w:r>
      <w:r>
        <w:rPr>
          <w:rtl/>
          <w:cs/>
          <w:lang w:val="ar_AE" w:bidi="ar_AE"/>
        </w:rPr>
        <w:t>وجَعَل وإخوته</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كان أبيمالك قد ملك ثلاث سنوات عندما أرسل يهوه روحًا شريرًا بين أبيمالك وقادة شكيم ليعاقبهم على الشرور التي ارتكبوها.</w:t>
      </w:r>
    </w:p>
    <w:p>
      <w:pPr>
        <w:bidi/>
      </w:pPr>
      <w:r>
        <w:rPr>
          <w:rtl/>
          <w:cs/>
          <w:lang w:val="ar_AE" w:bidi="ar_AE"/>
        </w:rPr>
      </w:r>
      <w:r>
        <w:rPr>
          <w:rtl/>
          <w:cs/>
          <w:lang w:val="ar_AE" w:bidi="ar_AE"/>
        </w:rPr>
        <w:t>مثِّلوا قادة شكيم وهم ينصبون كمينًا لأبيمالك في الجبال على طول الطريق المؤدي إلى شكيم. يقوم الرجال المختبئون في الجبال بسلب ومهاجمة كل مَن يحاول المرور. ثم يقوم شخص ما بإبلاغ أبيمالك بأمر هذه الكمائن.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أبيمالك: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جَعَل وإخوته وهم يسافرون إلى شكيم في موسم حصاد العنب. مثِّلوا الناس وهم يقطفون العنب ويعصرونه. يلتقي جَعَل بقادة شكيم ويكسب ثقتهم. يحتفل الناس في الهيكل.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قادة شكيم: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يأكل الناس ويشربون ويلعنون أبيمالك. يتحدى جَعَل قيادة أبيمالك. ويقول إنه أصلح من أبيمالك ليكون ملكًا على شكيم لأنه من نسل حَمور مؤسس شكيم. ويقول أيضًا إنه يستطيع التخلص من أبيمالك، وإنه سيدعوه إلى إخراج جميع رجاله للقتال.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 يؤدون أدوار شعب شكيم: "بمَ تشعرون أو فيمَ تفكِّرون؟"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لسِفر القضاة 9: 22–29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بعد أن حكم أبيمالك ثلاث سنوات، أرسل يهوه </w:t>
      </w:r>
      <w:r>
        <w:rPr>
          <w:b/>
          <w:rtl/>
          <w:cs/>
          <w:lang w:val="ar_AE" w:bidi="ar_AE"/>
        </w:rPr>
        <w:t>روحًا شريرًا</w:t>
      </w:r>
      <w:r>
        <w:rPr>
          <w:rtl/>
          <w:cs/>
          <w:lang w:val="ar_AE" w:bidi="ar_AE"/>
        </w:rPr>
        <w:t xml:space="preserve"> بين </w:t>
      </w:r>
      <w:r>
        <w:rPr>
          <w:b/>
          <w:rtl/>
          <w:cs/>
          <w:lang w:val="ar_AE" w:bidi="ar_AE"/>
        </w:rPr>
        <w:t>أبيمالك وقادة شكيم</w:t>
      </w:r>
      <w:r>
        <w:rPr>
          <w:rtl/>
          <w:cs/>
          <w:lang w:val="ar_AE" w:bidi="ar_AE"/>
        </w:rPr>
        <w:t>. استخدموا نفس الكلمة أو العبارة لـ "قادة شكيم" كما استخدمتموها في المقاطع السابقة. الروح الشرير أو الشيطان هو كائن خارق للطبيعة وغير مادي يحاول أن يهلك الناس ويضللهم. الأرواح الشريرة هي أرواح تمردت على يهوه خالقها.</w:t>
      </w:r>
    </w:p>
    <w:p>
      <w:pPr>
        <w:bidi/>
      </w:pPr>
      <w:r>
        <w:rPr>
          <w:rtl/>
          <w:cs/>
          <w:lang w:val="ar_AE" w:bidi="ar_AE"/>
        </w:rPr>
      </w:r>
      <w:r>
        <w:rPr>
          <w:rtl/>
          <w:cs/>
          <w:lang w:val="ar_AE" w:bidi="ar_AE"/>
        </w:rPr>
        <w:t>توقفوا هنا وناقشوا كمجموعة الكلمة أو العبارة التي ستستخدمونها للتعبير عن "الروح الشرير". لمزيد من المعلومات حول كلمة "الروح الشرير"، ارجعوا إلى قاموس الكلمات الرئيسية. إذا كنتم قد ترجمتم هذا التعبير بالفعل في سِفر آخر من الكتاب المُقدَّس، استخدموا الكلمة ذاتها التي استخدمتموها هناك. أوقفوا الملف الصوتي مؤقتًا هنا.</w:t>
      </w:r>
    </w:p>
    <w:p>
      <w:pPr>
        <w:bidi/>
      </w:pPr>
      <w:r>
        <w:rPr>
          <w:rtl/>
          <w:cs/>
          <w:lang w:val="ar_AE" w:bidi="ar_AE"/>
        </w:rPr>
      </w:r>
      <w:r>
        <w:rPr>
          <w:rtl/>
          <w:cs/>
          <w:lang w:val="ar_AE" w:bidi="ar_AE"/>
        </w:rPr>
        <w:t xml:space="preserve">كان أبيمالك حاكم </w:t>
      </w:r>
      <w:r>
        <w:rPr>
          <w:b/>
          <w:rtl/>
          <w:cs/>
          <w:lang w:val="ar_AE" w:bidi="ar_AE"/>
        </w:rPr>
        <w:t>إسرائيل</w:t>
      </w:r>
      <w:r>
        <w:rPr>
          <w:rtl/>
          <w:cs/>
          <w:lang w:val="ar_AE" w:bidi="ar_AE"/>
        </w:rPr>
        <w:t xml:space="preserve">. وتشير كلمة إسرائيل هنا إلى جميع نسل يعقوب مجتمعين. وبذلك فهي تحمل نفس معنى </w:t>
      </w:r>
      <w:r>
        <w:rPr>
          <w:b/>
          <w:rtl/>
          <w:cs/>
          <w:lang w:val="ar_AE" w:bidi="ar_AE"/>
        </w:rPr>
        <w:t>الإسرائيليون</w:t>
      </w:r>
      <w:r>
        <w:rPr>
          <w:rtl/>
          <w:cs/>
          <w:lang w:val="ar_AE" w:bidi="ar_AE"/>
        </w:rPr>
        <w:t xml:space="preserve"> أو شعب إسرائيل. استخدموا نفس الكلمة أو العبارة لـ "إسرائيل" كما استخدمتموها في المقاطع السابقة. لمزيد من المعلومات حول كلمة "إسرائيل" و"شعب إسرائيل"، ارجعوا إلى قاموس الكلمات الرئيسية.</w:t>
      </w:r>
    </w:p>
    <w:p>
      <w:pPr>
        <w:bidi/>
      </w:pPr>
      <w:r>
        <w:rPr>
          <w:rtl/>
          <w:cs/>
          <w:lang w:val="ar_AE" w:bidi="ar_AE"/>
        </w:rPr>
      </w:r>
      <w:r>
        <w:rPr>
          <w:rtl/>
          <w:cs/>
          <w:lang w:val="ar_AE" w:bidi="ar_AE"/>
        </w:rPr>
        <w:t xml:space="preserve">أرسل قادة شكيم رجالًا ليكمنوا على الطريق المؤدي إلى </w:t>
      </w:r>
      <w:r>
        <w:rPr>
          <w:b/>
          <w:rtl/>
          <w:cs/>
          <w:lang w:val="ar_AE" w:bidi="ar_AE"/>
        </w:rPr>
        <w:t>شكيم</w:t>
      </w:r>
      <w:r>
        <w:rPr>
          <w:rtl/>
          <w:cs/>
          <w:lang w:val="ar_AE" w:bidi="ar_AE"/>
        </w:rPr>
        <w:t>. الكمين هو نوع من الهجوم المفاجئ. وفي هذه الحالة، كان الرجال يختبئون على جانب الطريق بقصد مباغتة المسافرين ثم الانقضاض عليهم لإيذائهم أو سلبهم.</w:t>
      </w:r>
    </w:p>
    <w:p>
      <w:pPr>
        <w:bidi/>
      </w:pPr>
      <w:r>
        <w:rPr>
          <w:rtl/>
          <w:cs/>
          <w:lang w:val="ar_AE" w:bidi="ar_AE"/>
        </w:rPr>
      </w:r>
      <w:r>
        <w:rPr>
          <w:rtl/>
          <w:cs/>
          <w:lang w:val="ar_AE" w:bidi="ar_AE"/>
        </w:rPr>
        <w:t>توقفوا هنا وناقشوا كمجموعة الكلمة أو العبارة التي ستستخدمونها للتعبير عن "كمين". أوقفوا الملف الصوتي مؤقتًا هنا.</w:t>
      </w:r>
    </w:p>
    <w:p>
      <w:pPr>
        <w:bidi/>
      </w:pPr>
      <w:r>
        <w:rPr>
          <w:rtl/>
          <w:cs/>
          <w:lang w:val="ar_AE" w:bidi="ar_AE"/>
        </w:rPr>
      </w:r>
      <w:r>
        <w:rPr>
          <w:rtl/>
          <w:cs/>
          <w:lang w:val="ar_AE" w:bidi="ar_AE"/>
        </w:rPr>
        <w:t xml:space="preserve">وصل جَعَل إلى شكيم في موسم حصاد العنب، واكتسب ثقة قادة شكيم. وأقام القادة وليمة في بيت إلههم، أي في </w:t>
      </w:r>
      <w:r>
        <w:rPr>
          <w:b/>
          <w:rtl/>
          <w:cs/>
          <w:lang w:val="ar_AE" w:bidi="ar_AE"/>
        </w:rPr>
        <w:t>هيكلهم</w:t>
      </w:r>
      <w:r>
        <w:rPr>
          <w:rtl/>
          <w:cs/>
          <w:lang w:val="ar_AE" w:bidi="ar_AE"/>
        </w:rPr>
        <w:t>. يمكنك أن تستخدم عبارة "بيت إلههم" أو الكلمة التي تعني هيكل. استخدموا نفس الكلمة أو العبارة لـ "هيكل" أو بيت إلههم كما استخدمتموها في المقاطع السابقة. لمزيد من المعلومات حول كلمة "هيكل"، ارجعوا إلى قاموس الكلمات الرئيسية.</w:t>
      </w:r>
    </w:p>
    <w:p>
      <w:pPr>
        <w:bidi/>
      </w:pPr>
      <w:r>
        <w:rPr>
          <w:rtl/>
          <w:cs/>
          <w:lang w:val="ar_AE" w:bidi="ar_AE"/>
        </w:rPr>
      </w:r>
      <w:r>
        <w:rPr>
          <w:rtl/>
          <w:cs/>
          <w:lang w:val="ar_AE" w:bidi="ar_AE"/>
        </w:rPr>
        <w:t xml:space="preserve">كان هذا الهيكل مكان عبادة كنعانيًا، حيث كان الناس يعبدون ويقدمون الذبائح لأحد الآلهة الكنعانية الزائفة </w:t>
      </w:r>
      <w:r>
        <w:rPr>
          <w:b/>
          <w:rtl/>
          <w:cs/>
          <w:lang w:val="ar_AE" w:bidi="ar_AE"/>
        </w:rPr>
        <w:t>وهو</w:t>
      </w:r>
      <w:r>
        <w:rPr>
          <w:rtl/>
          <w:cs/>
          <w:lang w:val="ar_AE" w:bidi="ar_AE"/>
        </w:rPr>
        <w:t xml:space="preserve"> البعل. وآلهة الأمم الأخرى ليست مثل الإله الحقيقي الواحد: يهوه. وقد قال الرب لشعب إسرائيل ألا يعبدوا أو يتبعوا أي إله آخر إلا يهوه. وكان أناس من أمم أخرى يصنعون أحيانًا تماثيل أو أنصابًا من الخشب أو المعدن لتمثيل آلهتهم. وكانت هذه تُسمَّى أوثانًا. استخدموا نفس الكلمة أو العبارة لـ "إله" كما استخدمتموها في المقاطع السابقة. لمزيد من المعلومات حول كلمة "آلهة"، ارجعوا إلى قاموس الكلمات الرئيسية.</w:t>
      </w:r>
    </w:p>
    <w:p>
      <w:pPr>
        <w:bidi/>
      </w:pPr>
      <w:r>
        <w:rPr>
          <w:rtl/>
          <w:cs/>
          <w:lang w:val="ar_AE" w:bidi="ar_AE"/>
        </w:rPr>
      </w:r>
      <w:r>
        <w:rPr>
          <w:rtl/>
          <w:cs/>
          <w:lang w:val="ar_AE" w:bidi="ar_AE"/>
        </w:rPr>
        <w:t xml:space="preserve">وفي الهيكل، أكل الناس وشربوا </w:t>
      </w:r>
      <w:r>
        <w:rPr>
          <w:b/>
          <w:rtl/>
          <w:cs/>
          <w:lang w:val="ar_AE" w:bidi="ar_AE"/>
        </w:rPr>
        <w:t>ولعنوا</w:t>
      </w:r>
      <w:r>
        <w:rPr>
          <w:rtl/>
          <w:cs/>
          <w:lang w:val="ar_AE" w:bidi="ar_AE"/>
        </w:rPr>
        <w:t xml:space="preserve"> أبيمالك. اللعنات هي عكس البركات. فعندما تلعن شخصًا، فإنك تتمنى أن يصيبه أمر سيئ وتؤمن أن هذه اللعنة ستتحقق. استخدموا نفس الكلمة أو العبارة لـ "لعنة" كما استخدمتموها في المقاطع السابقة. لمزيد من المعلومات حول كلمة "لعنة"، ارجعوا إلى قاموس الكلمات الرئيسية.</w:t>
      </w:r>
    </w:p>
    <w:p>
      <w:pPr>
        <w:bidi/>
      </w:pPr>
      <w:r>
        <w:rPr>
          <w:rtl/>
          <w:cs/>
          <w:lang w:val="ar_AE" w:bidi="ar_AE"/>
        </w:rPr>
      </w:r>
      <w:r>
        <w:rPr>
          <w:rtl/>
          <w:cs/>
          <w:lang w:val="ar_AE" w:bidi="ar_AE"/>
        </w:rPr>
        <w:t xml:space="preserve">قال جَعَل إن زَبول هو </w:t>
      </w:r>
      <w:r>
        <w:rPr>
          <w:b/>
          <w:rtl/>
          <w:cs/>
          <w:lang w:val="ar_AE" w:bidi="ar_AE"/>
        </w:rPr>
        <w:t>وكيل</w:t>
      </w:r>
      <w:r>
        <w:rPr>
          <w:rtl/>
          <w:cs/>
          <w:lang w:val="ar_AE" w:bidi="ar_AE"/>
        </w:rPr>
        <w:t xml:space="preserve"> أبيمالك. والوكيل هو مسؤول يحكم مدينة نيابةً عن ملكها. وبصفته وكيلًا، كان زَبول لا يزال خاضعًا لسلطة أبيمالك وكان يرفع إليه التقارير. وكان زَبول يقيم في شكيم ويدير شؤونها اليومية، بينما كان أبيمالك يقيم خارج المدينة.</w:t>
      </w:r>
    </w:p>
    <w:p>
      <w:pPr>
        <w:bidi/>
      </w:pPr>
      <w:r>
        <w:rPr>
          <w:rtl/>
          <w:cs/>
          <w:lang w:val="ar_AE" w:bidi="ar_AE"/>
        </w:rPr>
      </w:r>
      <w:r>
        <w:rPr>
          <w:rtl/>
          <w:cs/>
          <w:lang w:val="ar_AE" w:bidi="ar_AE"/>
        </w:rPr>
        <w:t>توقفوا هنا وناقشوا كمجموعة كيف ستعبِّرون عن دور الوكيل في لغتكم؟ أوقفوا الملف الصوتي مؤقتًا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9:30–41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9: 30–41 واحفظوه في قلوبكم.</w:t>
      </w:r>
    </w:p>
    <w:p>
      <w:pPr>
        <w:bidi/>
      </w:pPr>
      <w:r>
        <w:rPr>
          <w:rtl/>
          <w:cs/>
          <w:lang w:val="ar_AE" w:bidi="ar_AE"/>
        </w:rPr>
      </w:r>
      <w:r>
        <w:rPr>
          <w:rtl/>
          <w:cs/>
          <w:lang w:val="ar_AE" w:bidi="ar_AE"/>
        </w:rPr>
        <w:t>استمعوا إلى نسخة صوتية من سِفر القضاة 9: 30–41 ثلاث مرات، بثلاث ترجمات مختلفة إن أمكن.</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لسِفر القضاة 9: 30–41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المقطع السابق، أرسل يهوه روحًا شريرًا ليُحدث انقسامًا بين قادة شكيم وأبيمالك. جاء رجل يُدعى جَعَل إلى شكيم واكتسب ثقة قادة شكيم. تحدى جَعَل حكم أبيمالك لشكيم كملك، وقال إنه سيكون قائدًا أفضل من أبيمالك. والآن، سمع زَبول بتحدي جَعَل ورفع تقريرًا بالمشكلة إلى أبيمالك.</w:t>
      </w:r>
    </w:p>
    <w:p>
      <w:pPr>
        <w:bidi/>
      </w:pPr>
      <w:r>
        <w:rPr>
          <w:rtl/>
          <w:cs/>
          <w:lang w:val="ar_AE" w:bidi="ar_AE"/>
        </w:rPr>
      </w:r>
      <w:r>
        <w:rPr>
          <w:rtl/>
          <w:cs/>
          <w:lang w:val="ar_AE" w:bidi="ar_AE"/>
        </w:rPr>
        <w:t>وكما تذكرون لم يكن أبيمالك يعيش في شكيم، بل عيَّن قائده العسكري زَبول، ليحكم شكيم ويرفع التقارير إليه. أخبر أحدهم زَبول بما قاله جَعَل، فأثار ذلك غضب زَبول الشديد. ولم يكتفِ زَبول بإبلاغ أبيمالك بخطة جَعَل لإثارة المدينة على التمرد ضد أبيمالك، بل أخبره أيضًا بما ينبغي أن يفعله ردًا على تهديد جَعَل. وبدلًا من مهاجمة المدينة بشكل مباشر، قال زَبول إن على أبيمالك أن يأتي مع جنوده ليلًا وينصبوا كمينًا، أو يختبئوا في الحقول وينتظروا حتى اليوم التالي للهجوم. وقال زَبول إن على أبيمالك وجنوده أن يهاجموا المدينة بمجرد شروق الشمس. فالإنارة في ذلك الوقت من النهار تجعل من الصعب على جَعَل أن يرى من مسافة بعيدة. وكما تذكرون، كان قادة شكيم هم أول من نصبوا كمينًا ضد أبيمالك. والآن سيفعل أبيمالك الشيء نفسه ضد قادة شكيم.</w:t>
      </w:r>
    </w:p>
    <w:p>
      <w:pPr>
        <w:bidi/>
      </w:pPr>
      <w:r>
        <w:rPr>
          <w:rtl/>
          <w:cs/>
          <w:lang w:val="ar_AE" w:bidi="ar_AE"/>
        </w:rPr>
      </w:r>
      <w:r>
        <w:rPr>
          <w:rtl/>
          <w:cs/>
          <w:lang w:val="ar_AE" w:bidi="ar_AE"/>
        </w:rPr>
        <w:t>توقفوا هنا كمجموعة: احكوا قصة معركة انتصر فيها الناس لأن القادة وضعوا خطة جيدة. أوقفوا الملف الصوتي مؤقتًا هنا.</w:t>
      </w:r>
    </w:p>
    <w:p>
      <w:pPr>
        <w:bidi/>
      </w:pPr>
      <w:r>
        <w:rPr>
          <w:rtl/>
          <w:cs/>
          <w:lang w:val="ar_AE" w:bidi="ar_AE"/>
        </w:rPr>
      </w:r>
      <w:r>
        <w:rPr>
          <w:rtl/>
          <w:cs/>
          <w:lang w:val="ar_AE" w:bidi="ar_AE"/>
        </w:rPr>
        <w:t>ثم نعرف المزيد عن خطة أبيمالك للهجوم. يخطط أبيمالك لكمين ويقسِّم جنوده إلى أربع كتائب أو مجموعات. سيسمح هذا لأبيمالك بإرسال جنوده لمهاجمة المدينة في أوقات مختلفة وإرباك جَعَل بشأن عدد الجنود الذين يمتلكهم أبيمالك. وقال زَبول لأبيمالك إنه بعد أن يهزم جَعَل وجنوده، يمكنه أن يفعل "حسبما تجده يده". وكانت هذه طريقة أخرى للتعبير عن أن أبيمالك يستطيع أن يقضي عليهم بأي طريقة يشاء.</w:t>
      </w:r>
    </w:p>
    <w:p>
      <w:pPr>
        <w:bidi/>
      </w:pPr>
      <w:r>
        <w:rPr>
          <w:rtl/>
          <w:cs/>
          <w:lang w:val="ar_AE" w:bidi="ar_AE"/>
        </w:rPr>
      </w:r>
      <w:r>
        <w:rPr>
          <w:rtl/>
          <w:cs/>
          <w:lang w:val="ar_AE" w:bidi="ar_AE"/>
        </w:rPr>
        <w:t>استمع أبيمالك إلى نصيحة زَبول وذهب مع جنوده ليلًا لينصب كمينًا لجَعَل. قسَّم أبيمالك جنوده إلى أربع فرق واختبأت كل فرقة في مكان مختلف. وفي صباح اليوم التالي خرج جَعَل ووقف عند مدخل المدينة. ومن المرجح أن جَعَل كان قد سيطر بالفعل على شكيم في هذه المرحلة، حيث إنه كان قد أقنع المدينة بالتمرد ضد أبيمالك. ومن المرجح أيضًا أن زَبول سلَّم المدينة إلى جَعَل دون قتال، لأن زَبول أصبح الآن إلى جانب جَعَل ويتحدث معه. وبالطبع هذه خدعة. لأن زَبول يعلَم أن أبيمالك على وشك الهجوم.</w:t>
      </w:r>
    </w:p>
    <w:p>
      <w:pPr>
        <w:bidi/>
      </w:pPr>
      <w:r>
        <w:rPr>
          <w:rtl/>
          <w:cs/>
          <w:lang w:val="ar_AE" w:bidi="ar_AE"/>
        </w:rPr>
      </w:r>
      <w:r>
        <w:rPr>
          <w:rtl/>
          <w:cs/>
          <w:lang w:val="ar_AE" w:bidi="ar_AE"/>
        </w:rPr>
        <w:t>ثم ينهض أبيمالك، الذي كان مختبئًا مع إحدى المجموعات الأربع من الجنود، من المكان الذي اختبأ فيه، ويندفع إلى الأمام ليهاجم المدينة. فيرى جَعَل، على الفور ومن على بُعد، أبيمالك ورجاله ينزلون من الجبال. وكما تذكرون، كان جبل جرزيم وجبل عيبال يقعان إلى الجنوب الغربي والشمال الغربي من شكيم.</w:t>
      </w:r>
    </w:p>
    <w:p>
      <w:pPr>
        <w:bidi/>
      </w:pPr>
      <w:r>
        <w:rPr>
          <w:rtl/>
          <w:cs/>
          <w:lang w:val="ar_AE" w:bidi="ar_AE"/>
        </w:rPr>
      </w:r>
      <w:r>
        <w:rPr>
          <w:rtl/>
          <w:cs/>
          <w:lang w:val="ar_AE" w:bidi="ar_AE"/>
        </w:rPr>
        <w:t>توقفوا وانظروا كمجموعة إلى خريطة تُظهر شكيم وجبل جرزيم وجبل عيبال. أوقفوا الملف الصوتي مؤقتًا هنا.</w:t>
      </w:r>
    </w:p>
    <w:p>
      <w:pPr>
        <w:bidi/>
      </w:pPr>
      <w:r>
        <w:rPr>
          <w:rtl/>
          <w:cs/>
          <w:lang w:val="ar_AE" w:bidi="ar_AE"/>
        </w:rPr>
      </w:r>
      <w:r>
        <w:rPr>
          <w:rtl/>
          <w:cs/>
          <w:lang w:val="ar_AE" w:bidi="ar_AE"/>
        </w:rPr>
        <w:t>يشير جَعَل لزَبول إلى الجنود الذين يقتربون، ويقول إن هناك رجالًا ينزلون من قمم الجبال. يحاول زَبول خداع جَعَل بقوله إن ما يراه جَعَل ليس رجالًا، بل مجرد ظلال الجبال. ينظر جَعَل مرة أخرى ثم يصيح متفاجئًا: "انظر!" يُصدَم جَعَل عندما يرى مجموعتين أخريين من الرجال تتقدمان لمهاجمة المدينة من اتجاهات مختلفة. يصف جَعَل إحدى مجموعات الرجال بأنها نازلة "من عند أعالي الأرض". من غير الواضح تمامًا ما المكان الذي قصده جعل بالضبط. لكنه كان جزءًا من الأرض مرتفعًا عن شكيم التي كانت تقع في قاع الوادي. ومن الممكن أن تكون "أعالي الأرض" مَعلَمًا بارزًا مثل جبل جرزيم.</w:t>
      </w:r>
    </w:p>
    <w:p>
      <w:pPr>
        <w:bidi/>
      </w:pPr>
      <w:r>
        <w:rPr>
          <w:rtl/>
          <w:cs/>
          <w:lang w:val="ar_AE" w:bidi="ar_AE"/>
        </w:rPr>
      </w:r>
      <w:r>
        <w:rPr>
          <w:rtl/>
          <w:cs/>
          <w:lang w:val="ar_AE" w:bidi="ar_AE"/>
        </w:rPr>
        <w:t>ويصف جَعَل المجموعة الثانية من الرجال بأنها آتية "عن طريق بلوطة العائفين". وكان يهوه قد أمر بني إسرائيل بألا يمارسوا العِرافة، مما يعني أنه لم يكن يحق لبني إسرائيل استخدام الأرواح للتنبؤ بمستقبل شخص ما. والبلوط هو نوع من الأشجار.</w:t>
      </w:r>
    </w:p>
    <w:p>
      <w:pPr>
        <w:bidi/>
      </w:pPr>
      <w:r>
        <w:rPr>
          <w:rtl/>
          <w:cs/>
          <w:lang w:val="ar_AE" w:bidi="ar_AE"/>
        </w:rPr>
      </w:r>
      <w:r>
        <w:rPr>
          <w:rtl/>
          <w:cs/>
          <w:lang w:val="ar_AE" w:bidi="ar_AE"/>
        </w:rPr>
        <w:t>توقفوا هنا وانظروا كمجموعة إلى صورة شجرة البلوط. أوقفوا الملف الصوتي مؤقتًا هنا.</w:t>
      </w:r>
    </w:p>
    <w:p>
      <w:pPr>
        <w:bidi/>
      </w:pPr>
      <w:r>
        <w:rPr>
          <w:rtl/>
          <w:cs/>
          <w:lang w:val="ar_AE" w:bidi="ar_AE"/>
        </w:rPr>
      </w:r>
      <w:r>
        <w:rPr>
          <w:rtl/>
          <w:cs/>
          <w:lang w:val="ar_AE" w:bidi="ar_AE"/>
        </w:rPr>
        <w:t>ومرة أخرى، ليس من الواضح أين كانت تقع هذه الشجرة. ومن المرجح أنها كانت شجرة بلوط ذات أهمية طقسية في مكان يمكن رؤيته من المدينة ولكن على مسافة منها. والآن بعد أن أصبح بإمكان جَعَل رؤية ثلاث مجموعات من الجنود تقترب من المدينة، لم يعد يعرف ماذا يفعل. هل يذهب للهجوم، أم يخاطر بأن يحيط به الجنود ويحاصروه داخل المدينة؟ ولم يكن لدى جَعَل أي وسيلة لمعرفة حجم الجيش القادم، لأن أبيمالك كان قد قسم الرجال إلى مجموعات مختلفة.</w:t>
      </w:r>
    </w:p>
    <w:p>
      <w:pPr>
        <w:bidi/>
      </w:pPr>
      <w:r>
        <w:rPr>
          <w:rtl/>
          <w:cs/>
          <w:lang w:val="ar_AE" w:bidi="ar_AE"/>
        </w:rPr>
      </w:r>
      <w:r>
        <w:rPr>
          <w:rtl/>
          <w:cs/>
          <w:lang w:val="ar_AE" w:bidi="ar_AE"/>
        </w:rPr>
        <w:t>ولم يَعُد زَبول يتظاهر بمساعدة جَعَل. بل بدأ يسخر منه علنًا، فقال: "أين الآن فوك؟" وكان يقصد بذلك أن جميع خُطَب جَعَل الجريئة عن كيفية هزيمته لأبيمالك أصبحت الآن بلا قيمة. ويذكِّر زَبول جَعَل بما قاله سابقًا: "مَن هو أبيمالك حتى نخدمه؟" عندما تحدَّى جَعَل مُلك أبيمالك. ويسأل زَبول: "أليس هذا هو الشعب الذي رذلته؟" يقول زَبول هذا ليؤكد أن الأشخاص الذين ظن جَعَل أنهم ضعفاء يستخدمون الآن خطة هجوم استراتيجية مُحكَمة. ثم يقول زَبول لجَعَل أن يخرج ويحارب هؤلاء الرجال تمامًا كما قال إنه سيفعل.</w:t>
      </w:r>
    </w:p>
    <w:p>
      <w:pPr>
        <w:bidi/>
      </w:pPr>
      <w:r>
        <w:rPr>
          <w:rtl/>
          <w:cs/>
          <w:lang w:val="ar_AE" w:bidi="ar_AE"/>
        </w:rPr>
      </w:r>
      <w:r>
        <w:rPr>
          <w:rtl/>
          <w:cs/>
          <w:lang w:val="ar_AE" w:bidi="ar_AE"/>
        </w:rPr>
        <w:t>توقفوا هنا وناقشوا هذا السؤال كمجموعة: في ثقافتكم، لماذا قد يُذكِّر شخصٌ شخصًا آخر بكلمات قالها هذا الأخير في الماضي؟ وكيف يُغيِّر أسلوب إلقاء الكلمات معناها أو الغرض منها؟ أوقفوا الملف الصوتي مؤقتًا هنا.</w:t>
      </w:r>
    </w:p>
    <w:p>
      <w:pPr>
        <w:bidi/>
      </w:pPr>
      <w:r>
        <w:rPr>
          <w:rtl/>
          <w:cs/>
          <w:lang w:val="ar_AE" w:bidi="ar_AE"/>
        </w:rPr>
      </w:r>
      <w:r>
        <w:rPr>
          <w:rtl/>
          <w:cs/>
          <w:lang w:val="ar_AE" w:bidi="ar_AE"/>
        </w:rPr>
        <w:t>وهكذا يخرج جَعَل من المدينة ويقود قادة شكيم وأهلها في معركة ضد أبيمالك. ويقاتل أبيمالك وجنوده جَعَل ورجاله حتى يهرب جَعَل ورجاله عائدين نحو المدينة. يطارد أبيمالك جَعَل حتى باب المدينة أو مدخلها. ويلحق جنود أبيمالك بكثير من رجال جَعَل ويقتلوهم قبل أن يتمكنوا من الوصول إلى المدينة.</w:t>
      </w:r>
    </w:p>
    <w:p>
      <w:pPr>
        <w:bidi/>
      </w:pPr>
      <w:r>
        <w:rPr>
          <w:rtl/>
          <w:cs/>
          <w:lang w:val="ar_AE" w:bidi="ar_AE"/>
        </w:rPr>
      </w:r>
      <w:r>
        <w:rPr>
          <w:rtl/>
          <w:cs/>
          <w:lang w:val="ar_AE" w:bidi="ar_AE"/>
        </w:rPr>
        <w:t>وبعد انتصارهم في المعركة، يعود أبيمالك إلى أرومة، وهي المدينة المجاورة التي كان يقيم فيها. أما زَبول، فيبقى في شكيم ويجبر جَعَل وعائلته على مغادرة المدينة.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القضاة 9: 30–41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تقوم المجموعة بتصوير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يعلم زبول، قائد جيش أبيمالك، أن جعل يقلب شعب شكيم ضد أبيمالك، إذ يتحدث ضده. يغضب زبول، ويرسل رسلًا إلى أبيمالك ليخبروه أن جعل وعائلته يعيشون الآن في شكيم، وأنهم تسببوا في تمرد الشعب على أبيمالك. ويطلب زبول من أبيمالك أن ينصب كمينًا لجعل ليلًا. </w:t>
      </w:r>
    </w:p>
    <w:p>
      <w:pPr>
        <w:bidi/>
      </w:pPr>
      <w:r>
        <w:rPr>
          <w:rtl/>
          <w:cs/>
          <w:lang w:val="ar_AE" w:bidi="ar_AE"/>
        </w:rPr>
      </w:r>
      <w:r>
        <w:rPr>
          <w:b/>
          <w:rtl/>
          <w:cs/>
          <w:lang w:val="ar_AE" w:bidi="ar_AE"/>
        </w:rPr>
        <w:t>في المشهد الثاني:</w:t>
      </w:r>
      <w:r>
        <w:rPr>
          <w:rtl/>
          <w:cs/>
          <w:lang w:val="ar_AE" w:bidi="ar_AE"/>
        </w:rPr>
        <w:t xml:space="preserve"> يتبع أبيمالك نصيحة زبول ويخطط لكمين، حيث يقسم رجاله إلى أربع مجموعات تحيط بشكيم. ويختبئ الرجال في الحقول والجبال. في صباح اليوم التالي، يذهب جعل إلى باب المدينة ويرى أبيمالك وجنوده يبدأون في النزول من قمم الجبال. يُخبر زبولُ جَعْلاً أن ما يراه ليس سوى ظلال. ويتفاجأ جعل بأن يرى مجموعتين أخريين من الرجال تقتربان نحو شكيم من اتجاهات مختلفة. ويسخر زبول من جعل، ويطلب منه أن يذهب لمحاربة أبيمالك ورجاله، تمامًا كما قال إنه سيفعل. </w:t>
      </w:r>
    </w:p>
    <w:p>
      <w:pPr>
        <w:bidi/>
      </w:pPr>
      <w:r>
        <w:rPr>
          <w:rtl/>
          <w:cs/>
          <w:lang w:val="ar_AE" w:bidi="ar_AE"/>
        </w:rPr>
      </w:r>
      <w:r>
        <w:rPr>
          <w:b/>
          <w:rtl/>
          <w:cs/>
          <w:lang w:val="ar_AE" w:bidi="ar_AE"/>
        </w:rPr>
        <w:t>في المشهد الثالث:</w:t>
      </w:r>
      <w:r>
        <w:rPr>
          <w:rtl/>
          <w:cs/>
          <w:lang w:val="ar_AE" w:bidi="ar_AE"/>
        </w:rPr>
        <w:t xml:space="preserve"> يقود جعل أهل شكيم إلى خارج المدينة لمحاربة أبيمالك. ويهزم أبيمالك جعلاً، ويطارده إلى أبواب المدينة. ويقتل جنود أبيمالك العديد من رجال جعل قبل أن يتمكنوا من الوصول إلى المدينة. </w:t>
      </w:r>
    </w:p>
    <w:p>
      <w:pPr>
        <w:bidi/>
      </w:pPr>
      <w:r>
        <w:rPr>
          <w:rtl/>
          <w:cs/>
          <w:lang w:val="ar_AE" w:bidi="ar_AE"/>
        </w:rPr>
      </w:r>
      <w:r>
        <w:rPr>
          <w:b/>
          <w:rtl/>
          <w:cs/>
          <w:lang w:val="ar_AE" w:bidi="ar_AE"/>
        </w:rPr>
        <w:t>في المشهد الرابع:</w:t>
      </w:r>
      <w:r>
        <w:rPr>
          <w:rtl/>
          <w:cs/>
          <w:lang w:val="ar_AE" w:bidi="ar_AE"/>
        </w:rPr>
        <w:t xml:space="preserve"> يعود أبيمالك إلى أرومة. ويُجبر زبولُ جَعلاً وإخوته على مغادرة شكيم.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زَبول</w:t>
      </w:r>
    </w:p>
    <w:p>
      <w:pPr>
        <w:pStyle w:val="ListBullet"/>
        <w:bidi/>
        <w:spacing w:line="240" w:lineRule="auto"/>
        <w:ind w:left="720"/>
      </w:pPr>
      <w:r>
        <w:rPr>
          <w:rtl/>
          <w:cs/>
          <w:lang w:val="ar_AE" w:bidi="ar_AE"/>
        </w:rPr>
      </w:r>
      <w:r>
        <w:rPr>
          <w:rtl/>
          <w:cs/>
          <w:lang w:val="ar_AE" w:bidi="ar_AE"/>
        </w:rPr>
        <w:t>الرسل الذين يرسلهم زبول</w:t>
      </w:r>
    </w:p>
    <w:p>
      <w:pPr>
        <w:pStyle w:val="ListBullet"/>
        <w:bidi/>
        <w:spacing w:line="240" w:lineRule="auto"/>
        <w:ind w:left="720"/>
      </w:pPr>
      <w:r>
        <w:rPr>
          <w:rtl/>
          <w:cs/>
          <w:lang w:val="ar_AE" w:bidi="ar_AE"/>
        </w:rPr>
      </w:r>
      <w:r>
        <w:rPr>
          <w:rtl/>
          <w:cs/>
          <w:lang w:val="ar_AE" w:bidi="ar_AE"/>
        </w:rPr>
        <w:t>جعل</w:t>
      </w:r>
    </w:p>
    <w:p>
      <w:pPr>
        <w:pStyle w:val="ListBullet"/>
        <w:bidi/>
        <w:spacing w:line="240" w:lineRule="auto"/>
        <w:ind w:left="720"/>
      </w:pPr>
      <w:r>
        <w:rPr>
          <w:rtl/>
          <w:cs/>
          <w:lang w:val="ar_AE" w:bidi="ar_AE"/>
        </w:rPr>
      </w:r>
      <w:r>
        <w:rPr>
          <w:rtl/>
          <w:cs/>
          <w:lang w:val="ar_AE" w:bidi="ar_AE"/>
        </w:rPr>
        <w:t>عائلة جعل</w:t>
      </w:r>
    </w:p>
    <w:p>
      <w:pPr>
        <w:pStyle w:val="ListBullet"/>
        <w:bidi/>
        <w:spacing w:line="240" w:lineRule="auto"/>
        <w:ind w:left="720"/>
      </w:pPr>
      <w:r>
        <w:rPr>
          <w:rtl/>
          <w:cs/>
          <w:lang w:val="ar_AE" w:bidi="ar_AE"/>
        </w:rPr>
      </w:r>
      <w:r>
        <w:rPr>
          <w:rtl/>
          <w:cs/>
          <w:lang w:val="ar_AE" w:bidi="ar_AE"/>
        </w:rPr>
        <w:t>أبيمالك</w:t>
      </w:r>
    </w:p>
    <w:p>
      <w:pPr>
        <w:pStyle w:val="ListBullet"/>
        <w:bidi/>
        <w:spacing w:line="240" w:lineRule="auto"/>
        <w:ind w:left="720"/>
      </w:pPr>
      <w:r>
        <w:rPr>
          <w:rtl/>
          <w:cs/>
          <w:lang w:val="ar_AE" w:bidi="ar_AE"/>
        </w:rPr>
      </w:r>
      <w:r>
        <w:rPr>
          <w:rtl/>
          <w:cs/>
          <w:lang w:val="ar_AE" w:bidi="ar_AE"/>
        </w:rPr>
        <w:t>رجال شكيم</w:t>
      </w:r>
    </w:p>
    <w:p>
      <w:pPr>
        <w:pStyle w:val="ListBullet"/>
        <w:bidi/>
        <w:spacing w:line="240" w:lineRule="auto"/>
        <w:ind w:left="720"/>
      </w:pPr>
      <w:r>
        <w:rPr>
          <w:rtl/>
          <w:cs/>
          <w:lang w:val="ar_AE" w:bidi="ar_AE"/>
        </w:rPr>
      </w:r>
      <w:r>
        <w:rPr>
          <w:rtl/>
          <w:cs/>
          <w:lang w:val="ar_AE" w:bidi="ar_AE"/>
        </w:rPr>
        <w:t>وجيش أبيمالك.</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من المهم أن نتذكر أن جعل تحدث لتوه بجرأة ضد أبيمالك، وقال إنه سيتحدى أبيمالك ليخرج ويقاتله. </w:t>
      </w:r>
    </w:p>
    <w:p>
      <w:pPr>
        <w:bidi/>
      </w:pPr>
      <w:r>
        <w:rPr>
          <w:rtl/>
          <w:cs/>
          <w:lang w:val="ar_AE" w:bidi="ar_AE"/>
        </w:rPr>
      </w:r>
      <w:r>
        <w:rPr>
          <w:rtl/>
          <w:cs/>
          <w:lang w:val="ar_AE" w:bidi="ar_AE"/>
        </w:rPr>
        <w:t xml:space="preserve">ويخبر أحدهم زبول بما قاله جَعَل، فيغضب زبول. لقد "اشتعل غضب" زبول، وهي صياغة بلاغية تعني أنه غضب غضبًا شديدًا. فكما يشعل شخص النار، أو يضيف إليها عيانًا صغيرة، لتزداد اشتعالاً، كذلك قد تُشعل الظروف غضب الإنسان فيشتد غضبه. </w:t>
      </w:r>
    </w:p>
    <w:p>
      <w:pPr>
        <w:bidi/>
      </w:pPr>
      <w:r>
        <w:rPr>
          <w:rtl/>
          <w:cs/>
          <w:lang w:val="ar_AE" w:bidi="ar_AE"/>
        </w:rPr>
      </w:r>
      <w:r>
        <w:rPr>
          <w:rtl/>
          <w:cs/>
          <w:lang w:val="ar_AE" w:bidi="ar_AE"/>
        </w:rPr>
        <w:t xml:space="preserve">يرسل زبول رسالةً إلى أبيمالك سرًا. وتشرح الرسالة أن جَعل وعائلته موجودون في شكيم، حيث يطلبون من الناس أن يتمرَّدوا على أبيمالك. وفي الرسالة، ينصح زبول أبيمالك أن ينصب كمائن لجعل ليلاً. </w:t>
      </w:r>
    </w:p>
    <w:p>
      <w:pPr>
        <w:bidi/>
      </w:pPr>
      <w:r>
        <w:rPr>
          <w:rtl/>
          <w:cs/>
          <w:lang w:val="ar_AE" w:bidi="ar_AE"/>
        </w:rPr>
      </w:r>
      <w:r>
        <w:rPr>
          <w:rtl/>
          <w:cs/>
          <w:lang w:val="ar_AE" w:bidi="ar_AE"/>
        </w:rPr>
        <w:t xml:space="preserve">ويطلب زبول من أبيمالك أن يفعل "به حسبما تجده يدك"، وهو يعطيه تقريره عن سلوك جعل. وهذا تعبير أدبي يعني أن أبيمالك يستطيع أن يتعامل مع جعل كما يشاء. </w:t>
      </w:r>
    </w:p>
    <w:p>
      <w:pPr>
        <w:bidi/>
      </w:pPr>
      <w:r>
        <w:rPr>
          <w:rtl/>
          <w:cs/>
          <w:lang w:val="ar_AE" w:bidi="ar_AE"/>
        </w:rPr>
      </w:r>
      <w:r>
        <w:rPr>
          <w:rtl/>
          <w:cs/>
          <w:lang w:val="ar_AE" w:bidi="ar_AE"/>
        </w:rPr>
        <w:t xml:space="preserve">بعد أن يسمع أبيمالك الرسالة، يقسم رجاله إلى أربع مجموعات، ويحيط بشكيم ليلًا. تختبئ مجموعات الجنود الأربع في أماكن مختلفة. </w:t>
      </w:r>
    </w:p>
    <w:p>
      <w:pPr>
        <w:bidi/>
      </w:pPr>
      <w:r>
        <w:rPr>
          <w:rtl/>
          <w:cs/>
          <w:lang w:val="ar_AE" w:bidi="ar_AE"/>
        </w:rPr>
      </w:r>
      <w:r>
        <w:rPr>
          <w:rtl/>
          <w:cs/>
          <w:lang w:val="ar_AE" w:bidi="ar_AE"/>
        </w:rPr>
        <w:t xml:space="preserve">وفي اليوم التالي يذهب جَعل إلى باب المدينة، ويرى الناس ينزلون من الجبال. ويخبر زبول جَعلاً أن الرجال ليسوا سوى ظلال. وكما تتذكرون، كان الناس يبنون أسوارًا حول المدينة للدفاع عنها. وكان الناس يضعون باب المدينة في سورها، وكان الباب هو المدخل الوحيد للدخول إلى المدينة والخروج منها. </w:t>
      </w:r>
    </w:p>
    <w:p>
      <w:pPr>
        <w:bidi/>
      </w:pPr>
      <w:r>
        <w:rPr>
          <w:rtl/>
          <w:cs/>
          <w:lang w:val="ar_AE" w:bidi="ar_AE"/>
        </w:rPr>
      </w:r>
      <w:r>
        <w:rPr>
          <w:rtl/>
          <w:cs/>
          <w:lang w:val="ar_AE" w:bidi="ar_AE"/>
        </w:rPr>
        <w:t>توقَّفوا هنا وانظروا معًا إلى صورة لجبل جرزيم وجبل عيبال. تحدثوا عن وقت خدعت فيه الظلال عيونكم، أو جعلت من الصعب عليكم التأكد مما ترونه. في أي وقت من اليوم تكون الرؤية أصعب؟ أوقِفوا الاستماع إلى هذا التسجيل الصوتي هنا.</w:t>
      </w:r>
    </w:p>
    <w:p>
      <w:pPr>
        <w:bidi/>
      </w:pPr>
      <w:r>
        <w:rPr>
          <w:rtl/>
          <w:cs/>
          <w:lang w:val="ar_AE" w:bidi="ar_AE"/>
        </w:rPr>
      </w:r>
      <w:r>
        <w:rPr>
          <w:rtl/>
          <w:cs/>
          <w:lang w:val="ar_AE" w:bidi="ar_AE"/>
        </w:rPr>
        <w:t xml:space="preserve">ثم يتفاجأ جَعل بأن يرى مجموعتين أخريين من الرجال تقتربان نحو شكيم. وتأتي إحدى المجموعات من أرضٍ مرتفعة، بينما تأتي المجموعة الأخرى من اتجاه بلوطة العائفين. ومن المرجح أن بلوطة العائفين كانت شجرة تُحدد موقعًا طقسيًا لدى الكنعانيين. </w:t>
      </w:r>
    </w:p>
    <w:p>
      <w:pPr>
        <w:bidi/>
      </w:pPr>
      <w:r>
        <w:rPr>
          <w:rtl/>
          <w:cs/>
          <w:lang w:val="ar_AE" w:bidi="ar_AE"/>
        </w:rPr>
      </w:r>
      <w:r>
        <w:rPr>
          <w:rtl/>
          <w:cs/>
          <w:lang w:val="ar_AE" w:bidi="ar_AE"/>
        </w:rPr>
        <w:t xml:space="preserve">ثم يسأل زبول جعلاً: "أين فمك؟" وهذا سؤال لا ينتظر زبول أن يجيب عليه جعل. ويقول زبول هذا ليعني أن جعل لم يكن صادقًا فيما قاله عندما ادعى أنه يستطيع هزيمة أبيمالك في الحرب. ويقول زبول هذا ليتحدى جَعَلاً أن يتصرف بالطريقة التي قال إنها سيتصرف بها. </w:t>
      </w:r>
    </w:p>
    <w:p>
      <w:pPr>
        <w:bidi/>
      </w:pPr>
      <w:r>
        <w:rPr>
          <w:rtl/>
          <w:cs/>
          <w:lang w:val="ar_AE" w:bidi="ar_AE"/>
        </w:rPr>
      </w:r>
      <w:r>
        <w:rPr>
          <w:rtl/>
          <w:cs/>
          <w:lang w:val="ar_AE" w:bidi="ar_AE"/>
        </w:rPr>
        <w:t>توقَّفوا هنا وناقشوا هذا السؤال معًا: كيف تتحدون شخصًا في ثقافتكم ليفعل شيئًا قال إنه سيفعله؟ أوقِفوا الاستماع إلى هذا التسجيل الصوتي هنا.</w:t>
      </w:r>
    </w:p>
    <w:p>
      <w:pPr>
        <w:bidi/>
      </w:pPr>
      <w:r>
        <w:rPr>
          <w:rtl/>
          <w:cs/>
          <w:lang w:val="ar_AE" w:bidi="ar_AE"/>
        </w:rPr>
      </w:r>
      <w:r>
        <w:rPr>
          <w:rtl/>
          <w:cs/>
          <w:lang w:val="ar_AE" w:bidi="ar_AE"/>
        </w:rPr>
        <w:t xml:space="preserve">يذكِّر زبول جَعَلاً بالكلام الذي قاله أمام أهل شكيم. ويُنهي زبول حديثه عندما يطلب من جَعَل أن يخرج ويحارب أبيمالك. </w:t>
      </w:r>
    </w:p>
    <w:p>
      <w:pPr>
        <w:bidi/>
      </w:pPr>
      <w:r>
        <w:rPr>
          <w:rtl/>
          <w:cs/>
          <w:lang w:val="ar_AE" w:bidi="ar_AE"/>
        </w:rPr>
      </w:r>
      <w:r>
        <w:rPr>
          <w:rtl/>
          <w:cs/>
          <w:lang w:val="ar_AE" w:bidi="ar_AE"/>
        </w:rPr>
        <w:t xml:space="preserve">فيقود جَعل أهل شكيم لمحاربة أبيمالك. ويهزم أبيمالك جَعَلاً، ويطارده إلى باب المدينة. ويهرب جَعل من أبيمالك. ويجرح رجال أبيمالك العديد من أهل شكيم الذين حاربوهم، ويقتلونهم. </w:t>
      </w:r>
    </w:p>
    <w:p>
      <w:pPr>
        <w:bidi/>
      </w:pPr>
      <w:r>
        <w:rPr>
          <w:rtl/>
          <w:cs/>
          <w:lang w:val="ar_AE" w:bidi="ar_AE"/>
        </w:rPr>
      </w:r>
      <w:r>
        <w:rPr>
          <w:rtl/>
          <w:cs/>
          <w:lang w:val="ar_AE" w:bidi="ar_AE"/>
        </w:rPr>
        <w:t xml:space="preserve">ويعود أبيمالك ليعيش في أرومة، بينما يجبر زبول جعلاً وأقاربه على مغادرة شكيم. وكانت أرومة مدينة قريبة تقع على بُعد نحو ثمانية كيلومترات إلى الجنوب الشرقي من شكيم. </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القضاة 9: 30–41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زَبول</w:t>
      </w:r>
    </w:p>
    <w:p>
      <w:pPr>
        <w:pStyle w:val="ListBullet"/>
        <w:bidi/>
        <w:spacing w:line="240" w:lineRule="auto"/>
        <w:ind w:left="720"/>
      </w:pPr>
      <w:r>
        <w:rPr>
          <w:rtl/>
          <w:cs/>
          <w:lang w:val="ar_AE" w:bidi="ar_AE"/>
        </w:rPr>
      </w:r>
      <w:r>
        <w:rPr>
          <w:rtl/>
          <w:cs/>
          <w:lang w:val="ar_AE" w:bidi="ar_AE"/>
        </w:rPr>
        <w:t>الرسل الذين يرسلهم زبول</w:t>
      </w:r>
    </w:p>
    <w:p>
      <w:pPr>
        <w:pStyle w:val="ListBullet"/>
        <w:bidi/>
        <w:spacing w:line="240" w:lineRule="auto"/>
        <w:ind w:left="720"/>
      </w:pPr>
      <w:r>
        <w:rPr>
          <w:rtl/>
          <w:cs/>
          <w:lang w:val="ar_AE" w:bidi="ar_AE"/>
        </w:rPr>
      </w:r>
      <w:r>
        <w:rPr>
          <w:rtl/>
          <w:cs/>
          <w:lang w:val="ar_AE" w:bidi="ar_AE"/>
        </w:rPr>
        <w:t>جعل</w:t>
      </w:r>
    </w:p>
    <w:p>
      <w:pPr>
        <w:pStyle w:val="ListBullet"/>
        <w:bidi/>
        <w:spacing w:line="240" w:lineRule="auto"/>
        <w:ind w:left="720"/>
      </w:pPr>
      <w:r>
        <w:rPr>
          <w:rtl/>
          <w:cs/>
          <w:lang w:val="ar_AE" w:bidi="ar_AE"/>
        </w:rPr>
      </w:r>
      <w:r>
        <w:rPr>
          <w:rtl/>
          <w:cs/>
          <w:lang w:val="ar_AE" w:bidi="ar_AE"/>
        </w:rPr>
        <w:t>عائلة جعل</w:t>
      </w:r>
    </w:p>
    <w:p>
      <w:pPr>
        <w:pStyle w:val="ListBullet"/>
        <w:bidi/>
        <w:spacing w:line="240" w:lineRule="auto"/>
        <w:ind w:left="720"/>
      </w:pPr>
      <w:r>
        <w:rPr>
          <w:rtl/>
          <w:cs/>
          <w:lang w:val="ar_AE" w:bidi="ar_AE"/>
        </w:rPr>
      </w:r>
      <w:r>
        <w:rPr>
          <w:rtl/>
          <w:cs/>
          <w:lang w:val="ar_AE" w:bidi="ar_AE"/>
        </w:rPr>
        <w:t>أبيمالك</w:t>
      </w:r>
    </w:p>
    <w:p>
      <w:pPr>
        <w:pStyle w:val="ListBullet"/>
        <w:bidi/>
        <w:spacing w:line="240" w:lineRule="auto"/>
        <w:ind w:left="720"/>
      </w:pPr>
      <w:r>
        <w:rPr>
          <w:rtl/>
          <w:cs/>
          <w:lang w:val="ar_AE" w:bidi="ar_AE"/>
        </w:rPr>
      </w:r>
      <w:r>
        <w:rPr>
          <w:rtl/>
          <w:cs/>
          <w:lang w:val="ar_AE" w:bidi="ar_AE"/>
        </w:rPr>
        <w:t>رجال شكيم</w:t>
      </w:r>
    </w:p>
    <w:p>
      <w:pPr>
        <w:pStyle w:val="ListBullet"/>
        <w:bidi/>
        <w:spacing w:line="240" w:lineRule="auto"/>
        <w:ind w:left="720"/>
      </w:pPr>
      <w:r>
        <w:rPr>
          <w:rtl/>
          <w:cs/>
          <w:lang w:val="ar_AE" w:bidi="ar_AE"/>
        </w:rPr>
      </w:r>
      <w:r>
        <w:rPr>
          <w:rtl/>
          <w:cs/>
          <w:lang w:val="ar_AE" w:bidi="ar_AE"/>
        </w:rPr>
        <w:t>وجيش أبيمالك.</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مثِّلوا أن أحدهم يخبر زبول كيف يتحدى جعل قيادة أبيمالك. مثلوا أن زبول يرسل رسلًا سرًا إلى أبيمالك ويخبره بما حدث وما يجب عليه أن يفعله.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الرسل: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مثّلوا أن أبيمالك يستمع إلى رسالة زبول في أرومة.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أبيمالك: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مثلوا أن أبيمالك يتبع اقتراحات زبول. ويقسِّم أبيمالك رجاله إلى أربع مجموعات. وفي الليل، يأمر أبيمالك رجاله أن يحيطوا بشكيم وأن يختبئوا في أماكن مختلفة. وفي صباح اليوم التالي، مثلوا أن جعل خرج من باب المدينة. كان جعل مع زبول، ورأى الناس ينزلون من قمم الجبال. فيُخبر زبول جعلاً أن الرجال ليسوا سوى ظلال. ويُصر جعلُ على أنهم رجال، ويُشير إلى مجموعتين أخريين من الرجال، بينما كان هؤلاء الرجال يقتربون من جعلَ وزبول.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زبول: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مثّلوا زبول وهو يتحدَّى جعلاً ليخرج للقتال، كما قال جعل سابقًا إنه سيفعل. يقود جعل أهل شكيم ويخرج من المدينة لمحاربة أبيمالك. ومثلوا أبيمالك وهو يهزم جعلاً. يهرب جعل، فيطارده أبيمالك حتى أبواب المدينة. ويجرح رجال أبيمالك أهل شكيم الذين كانوا يساعدون جعلاً، ويقتلونهم. ويعود أبيمالك إلى أرومة، ويجبر زبول جعلَاً وأقاربه على مغادرة شكيم.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جعل: "بمَ تشعر أو فيمَ تفكِّر؟" قد يجيب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القضاة 9: 30–41 من الترجمة الأسهل للفهم. </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ويشير الراوي هنا إلى زبول بوصفه </w:t>
      </w:r>
      <w:r>
        <w:rPr>
          <w:b/>
          <w:rtl/>
          <w:cs/>
          <w:lang w:val="ar_AE" w:bidi="ar_AE"/>
        </w:rPr>
        <w:t>حاكم المدينة</w:t>
      </w:r>
      <w:r>
        <w:rPr>
          <w:rtl/>
          <w:cs/>
          <w:lang w:val="ar_AE" w:bidi="ar_AE"/>
        </w:rPr>
        <w:t xml:space="preserve">. وكما تتذكرون، كان زبول نائبًا لأبيمالك، وكان يحكم مدينة شكيم نيابةً عنه، مع أنه كان لا يزال خاضعًا لسلطته. </w:t>
      </w:r>
    </w:p>
    <w:p>
      <w:pPr>
        <w:bidi/>
      </w:pPr>
      <w:r>
        <w:rPr>
          <w:rtl/>
          <w:cs/>
          <w:lang w:val="ar_AE" w:bidi="ar_AE"/>
        </w:rPr>
      </w:r>
      <w:r>
        <w:rPr>
          <w:rtl/>
          <w:cs/>
          <w:lang w:val="ar_AE" w:bidi="ar_AE"/>
        </w:rPr>
        <w:t>توقفوا هنا وناقشوا كيف ستلقبون زبول في ترجمتكم. أوقِفوا الاستماع إلى هذا التسجيل الصوتي هنا.</w:t>
      </w:r>
    </w:p>
    <w:p>
      <w:pPr>
        <w:bidi/>
      </w:pPr>
      <w:r>
        <w:rPr>
          <w:rtl/>
          <w:cs/>
          <w:lang w:val="ar_AE" w:bidi="ar_AE"/>
        </w:rPr>
      </w:r>
      <w:r>
        <w:rPr>
          <w:rtl/>
          <w:cs/>
          <w:lang w:val="ar_AE" w:bidi="ar_AE"/>
        </w:rPr>
        <w:t xml:space="preserve">يسمع زبول كلمات جَعل، </w:t>
      </w:r>
      <w:r>
        <w:rPr>
          <w:b/>
          <w:rtl/>
          <w:cs/>
          <w:lang w:val="ar_AE" w:bidi="ar_AE"/>
        </w:rPr>
        <w:t>فيشتد غضبه</w:t>
      </w:r>
      <w:r>
        <w:rPr>
          <w:rtl/>
          <w:cs/>
          <w:lang w:val="ar_AE" w:bidi="ar_AE"/>
        </w:rPr>
        <w:t xml:space="preserve">، أي يصبح غاضبًا جدًا. يرجى الحفاظ على اتساق ترجمة هذا التعبير ووحدتها في كل المقاطع السابقة. </w:t>
      </w:r>
    </w:p>
    <w:p>
      <w:pPr>
        <w:bidi/>
      </w:pPr>
      <w:r>
        <w:rPr>
          <w:rtl/>
          <w:cs/>
          <w:lang w:val="ar_AE" w:bidi="ar_AE"/>
        </w:rPr>
      </w:r>
      <w:r>
        <w:rPr>
          <w:rtl/>
          <w:cs/>
          <w:lang w:val="ar_AE" w:bidi="ar_AE"/>
        </w:rPr>
        <w:t xml:space="preserve">يرسل </w:t>
      </w:r>
      <w:r>
        <w:rPr>
          <w:b/>
          <w:rtl/>
          <w:cs/>
          <w:lang w:val="ar_AE" w:bidi="ar_AE"/>
        </w:rPr>
        <w:t>زبول</w:t>
      </w:r>
      <w:r>
        <w:rPr>
          <w:rtl/>
          <w:cs/>
          <w:lang w:val="ar_AE" w:bidi="ar_AE"/>
        </w:rPr>
        <w:t xml:space="preserve"> رسلًا إلى أبيمالك ليخبروه بما يحدث في المدينة. وكان هؤلاء أشخاصًا يحملون رسائل مهمة بين أصحاب السلطة. واحرصوا على ترجمة كلمة الرسول بالطريقة نفسها التي استخدمتموها في المقاطع السابقة. </w:t>
      </w:r>
    </w:p>
    <w:p>
      <w:pPr>
        <w:bidi/>
      </w:pPr>
      <w:r>
        <w:rPr>
          <w:rtl/>
          <w:cs/>
          <w:lang w:val="ar_AE" w:bidi="ar_AE"/>
        </w:rPr>
      </w:r>
      <w:r>
        <w:rPr>
          <w:rtl/>
          <w:cs/>
          <w:lang w:val="ar_AE" w:bidi="ar_AE"/>
        </w:rPr>
        <w:t xml:space="preserve">يخبر زبول أبيمالك أن جعل وعشيرته أو أقاربه يتمردون عليه. والعشيرة هي مجموعة صغيرة من الأقارب. استخدموا الكلمة نفسها التي استخدمتموها في المقاطع السابقة للإشارة إلى العشيرة. </w:t>
      </w:r>
    </w:p>
    <w:p>
      <w:pPr>
        <w:bidi/>
      </w:pPr>
      <w:r>
        <w:rPr>
          <w:rtl/>
          <w:cs/>
          <w:lang w:val="ar_AE" w:bidi="ar_AE"/>
        </w:rPr>
      </w:r>
      <w:r>
        <w:rPr>
          <w:rtl/>
          <w:cs/>
          <w:lang w:val="ar_AE" w:bidi="ar_AE"/>
        </w:rPr>
        <w:t xml:space="preserve">وعندما يعلم أبيمالك أن جَعل يقلب أهل شكيم ضده، يخطط لكمين، ويقسِّم رجاله إلى أربع فرق. </w:t>
      </w:r>
      <w:r>
        <w:rPr>
          <w:b/>
          <w:rtl/>
          <w:cs/>
          <w:lang w:val="ar_AE" w:bidi="ar_AE"/>
        </w:rPr>
        <w:t>والفِرَق</w:t>
      </w:r>
      <w:r>
        <w:rPr>
          <w:rtl/>
          <w:cs/>
          <w:lang w:val="ar_AE" w:bidi="ar_AE"/>
        </w:rPr>
        <w:t xml:space="preserve"> مصطلح عسكري يشير إلى مجموعات من الرجال المقاتلين. واحرصوا على اتساق ترجمة كلمتي "كمين" و"فرق" في جميع مواضعهما في سفر القضاة. </w:t>
      </w:r>
    </w:p>
    <w:p>
      <w:pPr>
        <w:bidi/>
      </w:pPr>
      <w:r>
        <w:rPr>
          <w:rtl/>
          <w:cs/>
          <w:lang w:val="ar_AE" w:bidi="ar_AE"/>
        </w:rPr>
      </w:r>
      <w:r>
        <w:rPr>
          <w:rtl/>
          <w:cs/>
          <w:lang w:val="ar_AE" w:bidi="ar_AE"/>
        </w:rPr>
        <w:t xml:space="preserve">ويقف جَعل عند باب المدينة عندما يرى رجال أبيمالك لأول مرة وهم يقتربون من المدينة. وكانت أبواب المدينة، أو مداخلها، مهمة جدًا في ذلك الوقت. وكان </w:t>
      </w:r>
      <w:r>
        <w:rPr>
          <w:b/>
          <w:rtl/>
          <w:cs/>
          <w:lang w:val="ar_AE" w:bidi="ar_AE"/>
        </w:rPr>
        <w:t>باب المدينة</w:t>
      </w:r>
      <w:r>
        <w:rPr>
          <w:rtl/>
          <w:cs/>
          <w:lang w:val="ar_AE" w:bidi="ar_AE"/>
        </w:rPr>
        <w:t xml:space="preserve">، الذي يُفتح ويُغلق ليسمح للناس بالدخول، يقع في السور المحيط بالمدينة، وكان الطريق الوحيد للدخول إليها أو الخروج منها. وإذا أغلق شخص الباب، كان من الصعب جدًا على العدو أن يدخل المدينة. </w:t>
      </w:r>
    </w:p>
    <w:p>
      <w:pPr>
        <w:bidi/>
      </w:pPr>
      <w:r>
        <w:rPr>
          <w:rtl/>
          <w:cs/>
          <w:lang w:val="ar_AE" w:bidi="ar_AE"/>
        </w:rPr>
      </w:r>
      <w:r>
        <w:rPr>
          <w:rtl/>
          <w:cs/>
          <w:lang w:val="ar_AE" w:bidi="ar_AE"/>
        </w:rPr>
        <w:t xml:space="preserve">وكان أحد الأماكن التي أتى منها جنود أبيمالك هو </w:t>
      </w:r>
      <w:r>
        <w:rPr>
          <w:b/>
          <w:rtl/>
          <w:cs/>
          <w:lang w:val="ar_AE" w:bidi="ar_AE"/>
        </w:rPr>
        <w:t>بلوطة العائفين</w:t>
      </w:r>
      <w:r>
        <w:rPr>
          <w:rtl/>
          <w:cs/>
          <w:lang w:val="ar_AE" w:bidi="ar_AE"/>
        </w:rPr>
        <w:t xml:space="preserve">. ومن المرجح أن هذه الشجرة كانت تُحدد موقعًا طقسيًا لدى الكنعانيين. والعائفون هم الذين يستخدمون الأرواح لمعرفة مستقبل الناس، وهي ممارسة تحرمها شريعة الرب. وموقع هذه الشجرة غير معروف على وجه التحديد، إلا أنها كانت مرئية من مدخل شكيم. </w:t>
      </w:r>
    </w:p>
    <w:p>
      <w:pPr>
        <w:bidi/>
      </w:pPr>
      <w:r>
        <w:rPr>
          <w:rtl/>
          <w:cs/>
          <w:lang w:val="ar_AE" w:bidi="ar_AE"/>
        </w:rPr>
      </w:r>
      <w:r>
        <w:rPr>
          <w:rtl/>
          <w:cs/>
          <w:lang w:val="ar_AE" w:bidi="ar_AE"/>
        </w:rPr>
        <w:t>توقَّفوا هنا وناقشوا معًا، كيف ستتحدثون عن بلوطة العائفين. وانظروا مرة أخرى إلى صورة لشجرة البلوط، إذا احتجتم إلى ذلك. ولمزيد من المعلومات حول كلمة العِرَافة، برجاء الرجوع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9:42–49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9: 42–49 واحفظوا هذا المقطع في قلوبكم. </w:t>
      </w:r>
    </w:p>
    <w:p>
      <w:pPr>
        <w:bidi/>
      </w:pPr>
      <w:r>
        <w:rPr>
          <w:rtl/>
          <w:cs/>
          <w:lang w:val="ar_AE" w:bidi="ar_AE"/>
        </w:rPr>
      </w:r>
      <w:r>
        <w:rPr>
          <w:rtl/>
          <w:cs/>
          <w:lang w:val="ar_AE" w:bidi="ar_AE"/>
        </w:rPr>
        <w:t xml:space="preserve">استمعوا إلى النسخة الصوتية من سفر القضاة 9: 42–49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لسِفر القضاة 9: 42–49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المقطع السابق، اكتشف أبيمالك خطة جَعَل للتمرد عليه بالتعاون مع قادة شكيم. خطط أبيمالك لكمين في الليل، ثم هاجم شكيم في اليوم التالي. هزم أبيمالك جَعَل، وأجبر زَبول جَعَل على مغادرة شكيم قبل أن يعود أبيمالك إلى مدينته. والآن سيعود أبيمالك ويدمر المدينة تدميرًا كاملًا.</w:t>
      </w:r>
    </w:p>
    <w:p>
      <w:pPr>
        <w:bidi/>
      </w:pPr>
      <w:r>
        <w:rPr>
          <w:rtl/>
          <w:cs/>
          <w:lang w:val="ar_AE" w:bidi="ar_AE"/>
        </w:rPr>
      </w:r>
      <w:r>
        <w:rPr>
          <w:rtl/>
          <w:cs/>
          <w:lang w:val="ar_AE" w:bidi="ar_AE"/>
        </w:rPr>
        <w:t>في اليوم التالي لهزيمة أبيمالك لجَعَل في المعركة، يغادر أهل شكيم المدينة ويخرجون إلى حقولهم. وكما تتذكرون، في آخر مرة كان فيها الناس في حقولهم وكرومهم، تآمر قادة شكيم مع جَعَل ضد أبيمالك. أما الآن، فمن المرجح أن يكون الناس غير مسلَّحين، وأنهم إمّا يتفقَّدون الأضرار التي لحقت بحقولهم بسبب المعركة، أو يعودون إلى العمل في الحقول. وكما حدث من قبل، يخبر أحدهم أبيمالك بأن أهل شكيم خرجوا إلى حقولهم. وكما نعلَم، كان يهوه قد أرسل روحًا رديئًا ليتسبب في نزاع بين أبيمالك وقادة شكيم. والآن يمكننا أن نرى أن أبيمالك وقادة شكيم لا يثق أحدهم بالآخر على الإطلاق. وهكذا، استطاع أمر بسيط وغير مؤذٍ مثل خروج المزارعين لتفقُّد حقولهم، في جعل أبيمالك يرد بسرعة وبقوة.</w:t>
      </w:r>
    </w:p>
    <w:p>
      <w:pPr>
        <w:bidi/>
      </w:pPr>
      <w:r>
        <w:rPr>
          <w:rtl/>
          <w:cs/>
          <w:lang w:val="ar_AE" w:bidi="ar_AE"/>
        </w:rPr>
      </w:r>
      <w:r>
        <w:rPr>
          <w:rtl/>
          <w:cs/>
          <w:lang w:val="ar_AE" w:bidi="ar_AE"/>
        </w:rPr>
        <w:t>توقفوا هنا وناقشوا ما يلي كمجموعة: صِفوا موقفًا بالغ فيه شخص ما في رد فعله لأنه كان خائفًا مما قد يحدث. ماذا كانت النتائج؟ أوقفوا الملف الصوتي مؤقتًا هنا.</w:t>
      </w:r>
    </w:p>
    <w:p>
      <w:pPr>
        <w:bidi/>
      </w:pPr>
      <w:r>
        <w:rPr>
          <w:rtl/>
          <w:cs/>
          <w:lang w:val="ar_AE" w:bidi="ar_AE"/>
        </w:rPr>
      </w:r>
      <w:r>
        <w:rPr>
          <w:rtl/>
          <w:cs/>
          <w:lang w:val="ar_AE" w:bidi="ar_AE"/>
        </w:rPr>
        <w:t>وكما تتذكرون، كان زَبول وكيل أبيمالك الذي كان يعيش في شكيم. لكن أبيمالك لم يكن بحاجة إلى نصيحة زَبول هذه المرة. وبدلًا من ذلك، استخدم أبيمالك الاستراتيجية نفسها التي استخدمها من قبل، فقسَّم الرجال الذين يقاتلون إلى جانبه إلى ثلاث فرق، أو مجموعات صغيرة. وأمر أبيمالك مجموعتين من الرجال بأن تنصبا كمينًا، أي أن تشنَّا هجومًا مباغتًا، في الحقول ضد أهل شكيم. وعند خروج بعض أهل شكيم من المدينة، نهض أبيمالك ورجاله من الأماكن التي اختبأوا فيها. وهاجم أبيمالك ورجاله الناس وقتلوهم.</w:t>
      </w:r>
    </w:p>
    <w:p>
      <w:pPr>
        <w:bidi/>
      </w:pPr>
      <w:r>
        <w:rPr>
          <w:rtl/>
          <w:cs/>
          <w:lang w:val="ar_AE" w:bidi="ar_AE"/>
        </w:rPr>
      </w:r>
      <w:r>
        <w:rPr>
          <w:rtl/>
          <w:cs/>
          <w:lang w:val="ar_AE" w:bidi="ar_AE"/>
        </w:rPr>
        <w:t>ثم ذهب أبيمالك مع الفرقة الثالثة من المقاتلين ليسدّوا بوابة المدينة، أي مدخل شكيم. أما الفرقتان الأخريان من المقاتلين، فقامت بالهجوم على جميع الناس الموجودين في حقولهم وقتلهم. وكانت مجموعة أبيمالك تسدُّ الطريق وتقتل أي شخص يحاول الهرب والعودة إلى أمان المدينة. وعندما أغلقوا بوابة المدينة، منعوا أيضًا المقاتلين من الخروج، حتى لا يتمكَّن هؤلاء الرجال من مغادرة شكيم لمساعدة الناس الموجودين في الخارج. وبعد أن قتل رجال أبيمالك جميع الموجودين خارج المدينة، دخل أبيمالك وجميع رجاله إلى المدينة. وطوال ما تبقَّى من ذلك اليوم، قتل أبيمالك كل شخص ودمَّر كل مبنى داخل المدينة. وعندما فعل أبيمالك ورجاله ذلك، لم يستولوا على المدينة فحسب، بل خرَّبوها، أي دمروها تدميرًا كاملًا. وكان آخر ما فعله أبيمالك هو نثر الملح في جميع أنحاء المدينة. فالملح يجعل الأرض غير صالحة لإنتاج المحاصيل. ومن المرجح أن يكون هذا وسيلة يظهر بها أبيمالك كراهيته للمدينة ويلعنها، أي يجعلها مكانًا لا يستطيع أحد أن يعيش فيه، ولا يمكن لأي شيء أن ينمو فيه.</w:t>
      </w:r>
    </w:p>
    <w:p>
      <w:pPr>
        <w:bidi/>
      </w:pPr>
      <w:r>
        <w:rPr>
          <w:rtl/>
          <w:cs/>
          <w:lang w:val="ar_AE" w:bidi="ar_AE"/>
        </w:rPr>
      </w:r>
      <w:r>
        <w:rPr>
          <w:rtl/>
          <w:cs/>
          <w:lang w:val="ar_AE" w:bidi="ar_AE"/>
        </w:rPr>
        <w:t>وبينما كان أبيمالك يهاجم الناس ويدمر الجزء الرئيسي من المدينة، سمع قادة شكيم بما يفعله أبيمالك. فهرب القادة واختبأوا في صرح بيت إيل بَريث. وكما تتذكرون، كان بيت مِِلو المكان الذي جعل فيه قادة شكيم أبيمالك ملكًا، وهو حصنًا أو برجًا محصنًا بشكل جيد. ومن المرجح أن يكون بيت مِلو مبنى واحدًا يتكون من ثلاثة أجزاء: برجًا يستطيع الأشخاص الموجودون داخله أن ينظروا منه إلى الخارج ويروا الأعداء القادمين، وحصنًا يستطيع الناس أن يغلقوا على أنفسهم داخله ويبقوا في أمان من الأعداء، ومعبدًا كان الناس يعبدون فيه إلههم ويثقون بحمايته.</w:t>
      </w:r>
    </w:p>
    <w:p>
      <w:pPr>
        <w:bidi/>
      </w:pPr>
      <w:r>
        <w:rPr>
          <w:rtl/>
          <w:cs/>
          <w:lang w:val="ar_AE" w:bidi="ar_AE"/>
        </w:rPr>
      </w:r>
      <w:r>
        <w:rPr>
          <w:rtl/>
          <w:cs/>
          <w:lang w:val="ar_AE" w:bidi="ar_AE"/>
        </w:rPr>
        <w:t>توقفوا هنا وانظروا إلى صورة لبيت مِلو. أوقفوا الملف الصوتي مؤقتًا هنا.</w:t>
      </w:r>
    </w:p>
    <w:p>
      <w:pPr>
        <w:bidi/>
      </w:pPr>
      <w:r>
        <w:rPr>
          <w:rtl/>
          <w:cs/>
          <w:lang w:val="ar_AE" w:bidi="ar_AE"/>
        </w:rPr>
      </w:r>
      <w:r>
        <w:rPr>
          <w:rtl/>
          <w:cs/>
          <w:lang w:val="ar_AE" w:bidi="ar_AE"/>
        </w:rPr>
        <w:t>وإيل بَريث هو اسم آخر لـ بعل بَريث أو بعل العهد. يشير هذا الاسم إلى أحد الآلهة الكنعانية. ومن المرجح أن بيت مِلو كان يقع على مسافة من الجزء الرئيسي من شكيم، وكان يشرف على المدينة. وهذا هو الهيكل نفسه الذي أكل فيه جَعَل وقادة شكيم وشربوا ولعنوا أبيمالك في وقت سابق.</w:t>
      </w:r>
    </w:p>
    <w:p>
      <w:pPr>
        <w:bidi/>
      </w:pPr>
      <w:r>
        <w:rPr>
          <w:rtl/>
          <w:cs/>
          <w:lang w:val="ar_AE" w:bidi="ar_AE"/>
        </w:rPr>
      </w:r>
      <w:r>
        <w:rPr>
          <w:rtl/>
          <w:cs/>
          <w:lang w:val="ar_AE" w:bidi="ar_AE"/>
        </w:rPr>
        <w:t>توقفوا هنا وناقشوا ما يلي كمجموعة: صِفوا مباني أو منشآت مهمة في ثقافتكم يتخذ فيها القادة قرارات سياسية أو دينية مهمة. كيف يبني الناس هذه المنشآت لتحافظ على سلامة الأشخاص الموجودين بداخلها؟ أوقفوا الملف الصوتي مؤقتًا هنا.</w:t>
      </w:r>
    </w:p>
    <w:p>
      <w:pPr>
        <w:bidi/>
      </w:pPr>
      <w:r>
        <w:rPr>
          <w:rtl/>
          <w:cs/>
          <w:lang w:val="ar_AE" w:bidi="ar_AE"/>
        </w:rPr>
      </w:r>
      <w:r>
        <w:rPr>
          <w:rtl/>
          <w:cs/>
          <w:lang w:val="ar_AE" w:bidi="ar_AE"/>
        </w:rPr>
        <w:t>وكما حدث من قبل، يخبر أحدهم أبيمالك بأن جميع قادة شكيم يختبئون في برج شكيم. ثم قاد أبيمالك رجاله صعودًا إلى جبل صلمون، أو "جبل الظِل". وليس من الواضح إلى أي جبل يشير هذا الاسم، مع أنه من المرجح أن يكون المقصود إما جبل جرزيم أو جبل عيبال. وكما تتذكرون، نادى يوثام بصوت عالٍ على أبيمالك وقادة شكيم من فوق تلك الجبال. وكانت رسالة يوثام قصة عن الأشجار التي جعلت شجيرة شوكية تملك عليها، وكيف أحرقت الشجيرة جميع الأشجار نتيجة لذلك. والآن، يأخذ أبيمالك فأسًا ويقطع بعض الأغصان من شجرة.</w:t>
      </w:r>
    </w:p>
    <w:p>
      <w:pPr>
        <w:bidi/>
      </w:pPr>
      <w:r>
        <w:rPr>
          <w:rtl/>
          <w:cs/>
          <w:lang w:val="ar_AE" w:bidi="ar_AE"/>
        </w:rPr>
      </w:r>
      <w:r>
        <w:rPr>
          <w:rtl/>
          <w:cs/>
          <w:lang w:val="ar_AE" w:bidi="ar_AE"/>
        </w:rPr>
        <w:t>توقفوا هنا وانظروا كمجموعة إلى صورة لفأس. أوقفوا الملف الصوتي مؤقتًا هنا.</w:t>
      </w:r>
    </w:p>
    <w:p>
      <w:pPr>
        <w:bidi/>
      </w:pPr>
      <w:r>
        <w:rPr>
          <w:rtl/>
          <w:cs/>
          <w:lang w:val="ar_AE" w:bidi="ar_AE"/>
        </w:rPr>
      </w:r>
      <w:r>
        <w:rPr>
          <w:rtl/>
          <w:cs/>
          <w:lang w:val="ar_AE" w:bidi="ar_AE"/>
        </w:rPr>
        <w:t>ثم يطلب أبيمالك من رجاله أن يسرعوا ويفعلوا الشيء نفسه. فيعود الرجال من الجبل ويحملون الأغصان إلى حصن برج شكيم. يضع أبيمالك ورجاله الأغصان بمحاذاة الحصن ويشعلون فيه النار. ومن الممكن أن يكون الرجال قد أشعلوا النار في سقف الحصن، لأن القصة تقول إن الرجال أشعلوا النار فوق قادة شكيم. ويحترق الحصن والبرج مع جميع الأشخاص الموجودين في داخله. ويموت نحو ألف شخص من الرجال والنساء بسبب الحريق.</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لسِفر القضاة 9: 42–49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يغادر بعض أهل شكيم المدينة ويخرجون إلى حقولهم. يرى أحدهم الناس يفعلون ذلك فيرسل فورًا رسالة إلى أبيمالك.</w:t>
      </w:r>
    </w:p>
    <w:p>
      <w:pPr>
        <w:bidi/>
      </w:pPr>
      <w:r>
        <w:rPr>
          <w:rtl/>
          <w:cs/>
          <w:lang w:val="ar_AE" w:bidi="ar_AE"/>
        </w:rPr>
      </w:r>
      <w:r>
        <w:rPr>
          <w:b/>
          <w:rtl/>
          <w:cs/>
          <w:lang w:val="ar_AE" w:bidi="ar_AE"/>
        </w:rPr>
        <w:t>في المشهد الثاني:</w:t>
      </w:r>
      <w:r>
        <w:rPr>
          <w:rtl/>
          <w:cs/>
          <w:lang w:val="ar_AE" w:bidi="ar_AE"/>
        </w:rPr>
        <w:t xml:space="preserve"> يسمع أبيمالك أن أهل شكيم يذهبون إلى حقولهم. فيقسِّم أبيمالك الرجال الذين يقاتلون إلى جانبه إلى ثلاث مجموعات، ويتوجَّه إلى شكيم، ويجعل الرجال يختبئون في الحقول. وعندما يخرج المزيد من الناس من بوابة شكيم، ينهض رجال أبيمالك من الأماكن التي اختبأوا فيها ويهاجمونهم.</w:t>
      </w:r>
    </w:p>
    <w:p>
      <w:pPr>
        <w:bidi/>
      </w:pPr>
      <w:r>
        <w:rPr>
          <w:rtl/>
          <w:cs/>
          <w:lang w:val="ar_AE" w:bidi="ar_AE"/>
        </w:rPr>
      </w:r>
      <w:r>
        <w:rPr>
          <w:b/>
          <w:rtl/>
          <w:cs/>
          <w:lang w:val="ar_AE" w:bidi="ar_AE"/>
        </w:rPr>
        <w:t>في المشهد الثالث:</w:t>
      </w:r>
      <w:r>
        <w:rPr>
          <w:rtl/>
          <w:cs/>
          <w:lang w:val="ar_AE" w:bidi="ar_AE"/>
        </w:rPr>
        <w:t xml:space="preserve"> يركض أبيمالك ومجموعته إلى بوابة شكيم. وتقتل المجموعتان الأخريان جميع الناس الموجودين في الحقول. ويقتل أبيمالك كل شخص يحاول الهرب والعودة إلى المدينة. ثم يدخل أبيمالك ورجاله إلى شكيم، ويستغرقون اليوم كله في قتل كل شخص وتدمير كل مبنى في المدينة. وأخيرًا ينثر أبيمالك الملح على المدينة.</w:t>
      </w:r>
    </w:p>
    <w:p>
      <w:pPr>
        <w:bidi/>
      </w:pPr>
      <w:r>
        <w:rPr>
          <w:rtl/>
          <w:cs/>
          <w:lang w:val="ar_AE" w:bidi="ar_AE"/>
        </w:rPr>
      </w:r>
      <w:r>
        <w:rPr>
          <w:b/>
          <w:rtl/>
          <w:cs/>
          <w:lang w:val="ar_AE" w:bidi="ar_AE"/>
        </w:rPr>
        <w:t>في المشهد الرابع:</w:t>
      </w:r>
      <w:r>
        <w:rPr>
          <w:rtl/>
          <w:cs/>
          <w:lang w:val="ar_AE" w:bidi="ar_AE"/>
        </w:rPr>
        <w:t xml:space="preserve"> بينما يهاجم أبيمالك المدينة، يختبئ قادة شكيم في برج شكيم. فيرى أحدهم القادة ويخبر أبيمالك بمكان اختبائهم.</w:t>
      </w:r>
    </w:p>
    <w:p>
      <w:pPr>
        <w:bidi/>
      </w:pPr>
      <w:r>
        <w:rPr>
          <w:rtl/>
          <w:cs/>
          <w:lang w:val="ar_AE" w:bidi="ar_AE"/>
        </w:rPr>
      </w:r>
      <w:r>
        <w:rPr>
          <w:b/>
          <w:rtl/>
          <w:cs/>
          <w:lang w:val="ar_AE" w:bidi="ar_AE"/>
        </w:rPr>
        <w:t>في المشهد الخامس:</w:t>
      </w:r>
      <w:r>
        <w:rPr>
          <w:rtl/>
          <w:cs/>
          <w:lang w:val="ar_AE" w:bidi="ar_AE"/>
        </w:rPr>
        <w:t xml:space="preserve"> يصعد أبيمالك برجاله إلى جبل صلمون. ويحمل أبيمالك فأسًا ويقطع بعض أغصان الأشجار. ثم يطلب أبيمالك من رجاله أن يسرعوا ويفعلوا الشيء نفسه. يُحضر جميعهم الأغصان إلى الحصن ويضعونها على السطح ويشعلون النار فيها. فيموت جميع الأشخاص الموجودين في البرج.</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سكان مدينة شكيم</w:t>
      </w:r>
    </w:p>
    <w:p>
      <w:pPr>
        <w:pStyle w:val="ListBullet"/>
        <w:bidi/>
        <w:spacing w:line="240" w:lineRule="auto"/>
        <w:ind w:left="720"/>
      </w:pPr>
      <w:r>
        <w:rPr>
          <w:rtl/>
          <w:cs/>
          <w:lang w:val="ar_AE" w:bidi="ar_AE"/>
        </w:rPr>
      </w:r>
      <w:r>
        <w:rPr>
          <w:rtl/>
          <w:cs/>
          <w:lang w:val="ar_AE" w:bidi="ar_AE"/>
        </w:rPr>
        <w:t>الرسل الذين يخبرون أبيمالك بما يحدث</w:t>
      </w:r>
    </w:p>
    <w:p>
      <w:pPr>
        <w:pStyle w:val="ListBullet"/>
        <w:bidi/>
        <w:spacing w:line="240" w:lineRule="auto"/>
        <w:ind w:left="720"/>
      </w:pPr>
      <w:r>
        <w:rPr>
          <w:rtl/>
          <w:cs/>
          <w:lang w:val="ar_AE" w:bidi="ar_AE"/>
        </w:rPr>
      </w:r>
      <w:r>
        <w:rPr>
          <w:rtl/>
          <w:cs/>
          <w:lang w:val="ar_AE" w:bidi="ar_AE"/>
        </w:rPr>
        <w:t>أبيمالك</w:t>
      </w:r>
    </w:p>
    <w:p>
      <w:pPr>
        <w:pStyle w:val="ListBullet"/>
        <w:bidi/>
        <w:spacing w:line="240" w:lineRule="auto"/>
        <w:ind w:left="720"/>
      </w:pPr>
      <w:r>
        <w:rPr>
          <w:rtl/>
          <w:cs/>
          <w:lang w:val="ar_AE" w:bidi="ar_AE"/>
        </w:rPr>
      </w:r>
      <w:r>
        <w:rPr>
          <w:rtl/>
          <w:cs/>
          <w:lang w:val="ar_AE" w:bidi="ar_AE"/>
        </w:rPr>
        <w:t>الرجال الذين يقاتلون لحساب أبيمالك</w:t>
      </w:r>
    </w:p>
    <w:p>
      <w:pPr>
        <w:pStyle w:val="ListBullet"/>
        <w:bidi/>
        <w:spacing w:line="240" w:lineRule="auto"/>
        <w:ind w:left="720"/>
      </w:pPr>
      <w:r>
        <w:rPr>
          <w:rtl/>
          <w:cs/>
          <w:lang w:val="ar_AE" w:bidi="ar_AE"/>
        </w:rPr>
      </w:r>
      <w:r>
        <w:rPr>
          <w:rtl/>
          <w:cs/>
          <w:lang w:val="ar_AE" w:bidi="ar_AE"/>
        </w:rPr>
        <w:t>وقادة شكيم.</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من المهم أن تتذكَّروا أنه في اليوم السابق، هزم أبيمالك وجنوده جَعَل وأهل شكيم الذين تبعوه في المعركة.</w:t>
      </w:r>
    </w:p>
    <w:p>
      <w:pPr>
        <w:bidi/>
      </w:pPr>
      <w:r>
        <w:rPr>
          <w:rtl/>
          <w:cs/>
          <w:lang w:val="ar_AE" w:bidi="ar_AE"/>
        </w:rPr>
      </w:r>
      <w:r>
        <w:rPr>
          <w:rtl/>
          <w:cs/>
          <w:lang w:val="ar_AE" w:bidi="ar_AE"/>
        </w:rPr>
        <w:t>وفي اليوم التالي يخرج أهل شكيم من المدينة ويتوجَّهون إلى حقولهم. يبلغ شخص ما أبيمالك بما يفعله الناس. أما أبيمالك فكان في مدينة أخرى غير بعيدة.</w:t>
      </w:r>
    </w:p>
    <w:p>
      <w:pPr>
        <w:bidi/>
      </w:pPr>
      <w:r>
        <w:rPr>
          <w:rtl/>
          <w:cs/>
          <w:lang w:val="ar_AE" w:bidi="ar_AE"/>
        </w:rPr>
      </w:r>
      <w:r>
        <w:rPr>
          <w:rtl/>
          <w:cs/>
          <w:lang w:val="ar_AE" w:bidi="ar_AE"/>
        </w:rPr>
        <w:t>وكما تتذكَّرون، أرسل يهوه روحًا رديئًا ليتسبب في عدم الثقة بين أبيمالك وقادة شكيم.</w:t>
      </w:r>
    </w:p>
    <w:p>
      <w:pPr>
        <w:bidi/>
      </w:pPr>
      <w:r>
        <w:rPr>
          <w:rtl/>
          <w:cs/>
          <w:lang w:val="ar_AE" w:bidi="ar_AE"/>
        </w:rPr>
      </w:r>
      <w:r>
        <w:rPr>
          <w:rtl/>
          <w:cs/>
          <w:lang w:val="ar_AE" w:bidi="ar_AE"/>
        </w:rPr>
        <w:t>يقسِّم أبيمالك الرجال الذين يقاتلون لحسابه إلى ثلاث مجموعات صغيرة، ويسافر الرجال إلى شكيم سرًا. ويختبئ الرجال في الحقول حتى يروا أهل شكيم يبدأون في الخروج من المدينة. فينهض أبيمالك ومجموعته ويهاجمون الناس الذين يخرجون من المدينة ويقتلونهم. ويأمر أبيمالك المجموعتين الأخريين من الرجال بالخروج من أماكن اختبائهم وقتل الناس الذين كانوا موجودين بالفعل في الحقول.</w:t>
      </w:r>
    </w:p>
    <w:p>
      <w:pPr>
        <w:bidi/>
      </w:pPr>
      <w:r>
        <w:rPr>
          <w:rtl/>
          <w:cs/>
          <w:lang w:val="ar_AE" w:bidi="ar_AE"/>
        </w:rPr>
      </w:r>
      <w:r>
        <w:rPr>
          <w:rtl/>
          <w:cs/>
          <w:lang w:val="ar_AE" w:bidi="ar_AE"/>
        </w:rPr>
        <w:t>ثم يركض أبيمالك ومجموعته ليسدُّوا بوابة المدينة. من المهم أن نتذكَّر أن هذه كانت الطريقة الوحيدة التي يمكن للناس من خلالها الدخول إلى المدينة أو الخروج منها. ويعني إغلاق أبيمالك للبوابة، أنه منع الناس الموجودين في الحقول من العودة إلى مكان آمن، كما منع الناس الموجودين داخل المدينة من الخروج لمساعدة الآخرين.</w:t>
      </w:r>
    </w:p>
    <w:p>
      <w:pPr>
        <w:bidi/>
      </w:pPr>
      <w:r>
        <w:rPr>
          <w:rtl/>
          <w:cs/>
          <w:lang w:val="ar_AE" w:bidi="ar_AE"/>
        </w:rPr>
      </w:r>
      <w:r>
        <w:rPr>
          <w:rtl/>
          <w:cs/>
          <w:lang w:val="ar_AE" w:bidi="ar_AE"/>
        </w:rPr>
        <w:t>توقفوا هنا وناقشوا هذا السؤال كمجموعة: ما هي استراتيجيات المعارك الشائعة في ثقافتكم؟ لماذا تعتقدون أن أبيمالك استخدم هذه الاستراتيجية في هذا الموقف؟ أوقفوا الملف الصوتي مؤقتًا هنا.</w:t>
      </w:r>
    </w:p>
    <w:p>
      <w:pPr>
        <w:bidi/>
      </w:pPr>
      <w:r>
        <w:rPr>
          <w:rtl/>
          <w:cs/>
          <w:lang w:val="ar_AE" w:bidi="ar_AE"/>
        </w:rPr>
      </w:r>
      <w:r>
        <w:rPr>
          <w:rtl/>
          <w:cs/>
          <w:lang w:val="ar_AE" w:bidi="ar_AE"/>
        </w:rPr>
        <w:t>بعد أن يقتل كل مَن هم خارج المدينة، يقتل أبيمالك وجنوده كل شخص داخل المدينة ويحرقون جميع المباني. يقضي أبيمالك اليوم بأكمله ليدمر المدينة أو يمحوها بالكامل.</w:t>
      </w:r>
    </w:p>
    <w:p>
      <w:pPr>
        <w:bidi/>
      </w:pPr>
      <w:r>
        <w:rPr>
          <w:rtl/>
          <w:cs/>
          <w:lang w:val="ar_AE" w:bidi="ar_AE"/>
        </w:rPr>
      </w:r>
      <w:r>
        <w:rPr>
          <w:rtl/>
          <w:cs/>
          <w:lang w:val="ar_AE" w:bidi="ar_AE"/>
        </w:rPr>
        <w:t>وينثر أبيمالك الملح في جميع أنحاء المدينة ليلعنها، أو ليجعلها مكانًا مقفرًا لا يمكن لأي شيء أو أي شخص أن يعيش فيه.</w:t>
      </w:r>
    </w:p>
    <w:p>
      <w:pPr>
        <w:bidi/>
      </w:pPr>
      <w:r>
        <w:rPr>
          <w:rtl/>
          <w:cs/>
          <w:lang w:val="ar_AE" w:bidi="ar_AE"/>
        </w:rPr>
      </w:r>
      <w:r>
        <w:rPr>
          <w:rtl/>
          <w:cs/>
          <w:lang w:val="ar_AE" w:bidi="ar_AE"/>
        </w:rPr>
        <w:t>في الوقت نفسه الذي يدمر فيه أبيمالك المدينة، يعلَم قادة شكيم بما يفعله أبيمالك ويركضون للاختباء في الحصن. ومن المهم أن نتذكَّر أن هذا البناء كان يقع على مسافة قصيرة من الجزء الرئيسي من شكيم، وكان على الأرجح يشرف على المدينة. وكان هذا البناء يضم برجًا وحصنًا ومعبد إيل بَريث أو بعل بَريث، أحد آلهة الكنعانيين.</w:t>
      </w:r>
    </w:p>
    <w:p>
      <w:pPr>
        <w:bidi/>
      </w:pPr>
      <w:r>
        <w:rPr>
          <w:rtl/>
          <w:cs/>
          <w:lang w:val="ar_AE" w:bidi="ar_AE"/>
        </w:rPr>
      </w:r>
      <w:r>
        <w:rPr>
          <w:rtl/>
          <w:cs/>
          <w:lang w:val="ar_AE" w:bidi="ar_AE"/>
        </w:rPr>
        <w:t>يخبر شخص ما أبيمالك بمكان اختباء القادة. فيصعد أبيمالك بجنوده إلى جبل صلمون. يستخدم أبيمالك فأسًا ليقطع أغصانًا من شجرة، ويطلب من جنوده أن يسرعوا ويفعلوا الشيء نفسه. يحمل أبيمالك والجنود الأغصان على أكتافهم وينقلونها إلى الحصن. ويكدِّس الرجال الأغصان بجانب سقف الحصن ويشعلون فيها النار.</w:t>
      </w:r>
    </w:p>
    <w:p>
      <w:pPr>
        <w:bidi/>
      </w:pPr>
      <w:r>
        <w:rPr>
          <w:rtl/>
          <w:cs/>
          <w:lang w:val="ar_AE" w:bidi="ar_AE"/>
        </w:rPr>
      </w:r>
      <w:r>
        <w:rPr>
          <w:rtl/>
          <w:cs/>
          <w:lang w:val="ar_AE" w:bidi="ar_AE"/>
        </w:rPr>
        <w:t>فيحترق البرج بأكمله، بما في ذلك جميع الأشخاص الموجودين داخله من الرجال والنساء. ويموت ألف شخص بسبب الحريق. وكان من بين هؤلاء الأشخاص قادة شكيم.</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لسِفر القضاة 9: 42–49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سكان مدينة شكيم</w:t>
      </w:r>
    </w:p>
    <w:p>
      <w:pPr>
        <w:pStyle w:val="ListBullet"/>
        <w:bidi/>
        <w:spacing w:line="240" w:lineRule="auto"/>
        <w:ind w:left="720"/>
      </w:pPr>
      <w:r>
        <w:rPr>
          <w:rtl/>
          <w:cs/>
          <w:lang w:val="ar_AE" w:bidi="ar_AE"/>
        </w:rPr>
      </w:r>
      <w:r>
        <w:rPr>
          <w:rtl/>
          <w:cs/>
          <w:lang w:val="ar_AE" w:bidi="ar_AE"/>
        </w:rPr>
        <w:t>الرسل الذين يخبرون أبيمالك بما يحدث</w:t>
      </w:r>
    </w:p>
    <w:p>
      <w:pPr>
        <w:pStyle w:val="ListBullet"/>
        <w:bidi/>
        <w:spacing w:line="240" w:lineRule="auto"/>
        <w:ind w:left="720"/>
      </w:pPr>
      <w:r>
        <w:rPr>
          <w:rtl/>
          <w:cs/>
          <w:lang w:val="ar_AE" w:bidi="ar_AE"/>
        </w:rPr>
      </w:r>
      <w:r>
        <w:rPr>
          <w:rtl/>
          <w:cs/>
          <w:lang w:val="ar_AE" w:bidi="ar_AE"/>
        </w:rPr>
        <w:t>أبيمالك</w:t>
      </w:r>
    </w:p>
    <w:p>
      <w:pPr>
        <w:pStyle w:val="ListBullet"/>
        <w:bidi/>
        <w:spacing w:line="240" w:lineRule="auto"/>
        <w:ind w:left="720"/>
      </w:pPr>
      <w:r>
        <w:rPr>
          <w:rtl/>
          <w:cs/>
          <w:lang w:val="ar_AE" w:bidi="ar_AE"/>
        </w:rPr>
      </w:r>
      <w:r>
        <w:rPr>
          <w:rtl/>
          <w:cs/>
          <w:lang w:val="ar_AE" w:bidi="ar_AE"/>
        </w:rPr>
        <w:t>الرجال الذين يقاتلون لحساب أبيمالك</w:t>
      </w:r>
    </w:p>
    <w:p>
      <w:pPr>
        <w:pStyle w:val="ListBullet"/>
        <w:bidi/>
        <w:spacing w:line="240" w:lineRule="auto"/>
        <w:ind w:left="720"/>
      </w:pPr>
      <w:r>
        <w:rPr>
          <w:rtl/>
          <w:cs/>
          <w:lang w:val="ar_AE" w:bidi="ar_AE"/>
        </w:rPr>
      </w:r>
      <w:r>
        <w:rPr>
          <w:rtl/>
          <w:cs/>
          <w:lang w:val="ar_AE" w:bidi="ar_AE"/>
        </w:rPr>
        <w:t>وقادة شكيم.</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خروج بعض أهالي شكيم من المدينة إلى حقولهم. فيرى أحدهم الناس وهم يفعلون ذلك ويخبر أبيمالك فورًا.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أبيمالك: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تقسيم أبيمالك للرجال الذين يقاتلون إلى جانبه إلى ثلاث مجموعات، وذهابه إلى شكيم، وإصداره أوامر للرجال بالإختباء في الحقول. وعند خروج الناس من بوابة شكيم، ينهض رجال أبيمالك من الأماكن التي اختبأوا فيها ويهاجمونهم.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شعب شكيم: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ركض أبيمالك ومجموعته إلى بوابة شكيم. تقتل المجموعتان الأخريان جميع الناس الموجودين في الحقول. ويقتل أبيمالك كل شخص يحاول الهرب والعودة إلى المدينة. ويدخل أبيمالك ورجاله إلى شكيم، ويقضون بقية اليوم في قتل كل شخص وتدمير كل مبنى. مثِّلوا نثر أبيمالك الملح على المدينة.</w:t>
      </w:r>
    </w:p>
    <w:p>
      <w:pPr>
        <w:bidi/>
      </w:pPr>
      <w:r>
        <w:rPr>
          <w:rtl/>
          <w:cs/>
          <w:lang w:val="ar_AE" w:bidi="ar_AE"/>
        </w:rPr>
      </w:r>
      <w:r>
        <w:rPr>
          <w:rtl/>
          <w:cs/>
          <w:lang w:val="ar_AE" w:bidi="ar_AE"/>
        </w:rPr>
        <w:t>وفي الوقت نفسه، مثِّلوا أن قادة شكيم يسمعون عن الهجوم ويختبئون في برج شكيم. يرى أحدهم القادة ويخبر أبيمالك بمكان اختبائهم.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قادة شكيم: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صعود أبيمالك مع رجاله إلى جبل صلمون. يحمل أبيمالك فأسًا ويقطع بعض أغصان الأشجار. ثم يطلب أبيمالك من رجاله أن يسرعوا ويفعلوا الشيء نفسه. يُحضر جميعهم الأغصان إلى الحصن ويضعونها على السطح ويشعلون النار فيها. فيموت جميع الأشخاص الموجودين في البرج.</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لسِفر القضاة 9: 42–49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يسمع أبيمالك أن أهل شكيم يخرجون إلى حقولهم. فيقوم أبيمالك على الفور بردَّة فِعل عندما يقسِّم الرجال الذين يقاتلون لحسابه إلى ثلاث </w:t>
      </w:r>
      <w:r>
        <w:rPr>
          <w:b/>
          <w:rtl/>
          <w:cs/>
          <w:lang w:val="ar_AE" w:bidi="ar_AE"/>
        </w:rPr>
        <w:t>فرق</w:t>
      </w:r>
      <w:r>
        <w:rPr>
          <w:rtl/>
          <w:cs/>
          <w:lang w:val="ar_AE" w:bidi="ar_AE"/>
        </w:rPr>
        <w:t>. الفرقة هي مجموعة صغيرة من الجنود. استخدموا نفس الكلمة أو العبارة لـ "فرقة" كما استخدمتموها في المقاطع السابقة.</w:t>
      </w:r>
    </w:p>
    <w:p>
      <w:pPr>
        <w:bidi/>
      </w:pPr>
      <w:r>
        <w:rPr>
          <w:rtl/>
          <w:cs/>
          <w:lang w:val="ar_AE" w:bidi="ar_AE"/>
        </w:rPr>
      </w:r>
      <w:r>
        <w:rPr>
          <w:rtl/>
          <w:cs/>
          <w:lang w:val="ar_AE" w:bidi="ar_AE"/>
        </w:rPr>
        <w:t xml:space="preserve">ينصب أبيمالك كمينًا، أي </w:t>
      </w:r>
      <w:r>
        <w:rPr>
          <w:b/>
          <w:rtl/>
          <w:cs/>
          <w:lang w:val="ar_AE" w:bidi="ar_AE"/>
        </w:rPr>
        <w:t>هجومًا</w:t>
      </w:r>
      <w:r>
        <w:rPr>
          <w:rtl/>
          <w:cs/>
          <w:lang w:val="ar_AE" w:bidi="ar_AE"/>
        </w:rPr>
        <w:t xml:space="preserve"> مباغتًا، لأهل شكيم الموجودين في حقولهم. استخدموا نفس الكلمة لـ "كمين" كما استخدمتموها في المقاطع السابقة.</w:t>
      </w:r>
    </w:p>
    <w:p>
      <w:pPr>
        <w:bidi/>
      </w:pPr>
      <w:r>
        <w:rPr>
          <w:rtl/>
          <w:cs/>
          <w:lang w:val="ar_AE" w:bidi="ar_AE"/>
        </w:rPr>
      </w:r>
      <w:r>
        <w:rPr>
          <w:rtl/>
          <w:cs/>
          <w:lang w:val="ar_AE" w:bidi="ar_AE"/>
        </w:rPr>
        <w:t xml:space="preserve">ويأخذ أبيمالك مجموعته ويسدُّ مدخل </w:t>
      </w:r>
      <w:r>
        <w:rPr>
          <w:b/>
          <w:rtl/>
          <w:cs/>
          <w:lang w:val="ar_AE" w:bidi="ar_AE"/>
        </w:rPr>
        <w:t>بوابة المدينة</w:t>
      </w:r>
      <w:r>
        <w:rPr>
          <w:rtl/>
          <w:cs/>
          <w:lang w:val="ar_AE" w:bidi="ar_AE"/>
        </w:rPr>
        <w:t>. وكما تتذكرون، فإن بوابة المدينة التي كانت تُفتح وتُغلق للسماح بالدخول والخروج، كانت تقع ضمن الأسوار المحيطة بالمدينة وكانت هي الطريقة الوحيدة للدخول أو الخروج. استخدموا نفس الكلمة أو العبارة لـ "باب المدينة" كما استخدمتموها في المقاطع السابقة.</w:t>
      </w:r>
    </w:p>
    <w:p>
      <w:pPr>
        <w:bidi/>
      </w:pPr>
      <w:r>
        <w:rPr>
          <w:rtl/>
          <w:cs/>
          <w:lang w:val="ar_AE" w:bidi="ar_AE"/>
        </w:rPr>
      </w:r>
      <w:r>
        <w:rPr>
          <w:rtl/>
          <w:cs/>
          <w:lang w:val="ar_AE" w:bidi="ar_AE"/>
        </w:rPr>
        <w:t xml:space="preserve">يجعل أبيمالك جنوده يأخذون </w:t>
      </w:r>
      <w:r>
        <w:rPr>
          <w:b/>
          <w:rtl/>
          <w:cs/>
          <w:lang w:val="ar_AE" w:bidi="ar_AE"/>
        </w:rPr>
        <w:t>فؤوسًا</w:t>
      </w:r>
      <w:r>
        <w:rPr>
          <w:rtl/>
          <w:cs/>
          <w:lang w:val="ar_AE" w:bidi="ar_AE"/>
        </w:rPr>
        <w:t xml:space="preserve"> لقطع أغصان الأشجار على الجبل. والفأس أداة لها مقبض خشبي ونصل حاد في طرفها، وكان الناس يستخدمونها لقطع الخشب.</w:t>
      </w:r>
    </w:p>
    <w:p>
      <w:pPr>
        <w:bidi/>
      </w:pPr>
      <w:r>
        <w:rPr>
          <w:rtl/>
          <w:cs/>
          <w:lang w:val="ar_AE" w:bidi="ar_AE"/>
        </w:rPr>
      </w:r>
      <w:r>
        <w:rPr>
          <w:rtl/>
          <w:cs/>
          <w:lang w:val="ar_AE" w:bidi="ar_AE"/>
        </w:rPr>
        <w:t>توقفوا هنا وانظروا كمجموعة إلى صورة لفأس. ما الكلمة التي ستستخدمونها للتعبير عن هذه الأداة في لغتكم؟ أوقفوا الملف الصوتي مؤقتًا هنا.</w:t>
      </w:r>
    </w:p>
    <w:p>
      <w:pPr>
        <w:bidi/>
      </w:pPr>
      <w:r>
        <w:rPr>
          <w:rtl/>
          <w:cs/>
          <w:lang w:val="ar_AE" w:bidi="ar_AE"/>
        </w:rPr>
      </w:r>
      <w:r>
        <w:rPr>
          <w:rtl/>
          <w:cs/>
          <w:lang w:val="ar_AE" w:bidi="ar_AE"/>
        </w:rPr>
        <w:t xml:space="preserve">ويحمل أبيمالك وجنوده الأغصان المقطوعة إلى صرح </w:t>
      </w:r>
      <w:r>
        <w:rPr>
          <w:b/>
          <w:rtl/>
          <w:cs/>
          <w:lang w:val="ar_AE" w:bidi="ar_AE"/>
        </w:rPr>
        <w:t>بيت إيل</w:t>
      </w:r>
      <w:r>
        <w:rPr>
          <w:rtl/>
          <w:cs/>
          <w:lang w:val="ar_AE" w:bidi="ar_AE"/>
        </w:rPr>
        <w:t xml:space="preserve"> بَريث، أي </w:t>
      </w:r>
      <w:r>
        <w:rPr>
          <w:b/>
          <w:rtl/>
          <w:cs/>
          <w:lang w:val="ar_AE" w:bidi="ar_AE"/>
        </w:rPr>
        <w:t>هيكل الإله</w:t>
      </w:r>
      <w:r>
        <w:rPr>
          <w:rtl/>
          <w:cs/>
          <w:lang w:val="ar_AE" w:bidi="ar_AE"/>
        </w:rPr>
        <w:t xml:space="preserve"> إيل بَريث. استخدموا نفس الكلمة أو العبارة لـ "بيت الإله" كما استخدمتموها في المقاطع السابقة. كلمة "هيكل" مُدرَجة في قاموس الكلمات الرئيسية.</w:t>
      </w:r>
    </w:p>
    <w:p>
      <w:pPr>
        <w:bidi/>
      </w:pPr>
      <w:r>
        <w:rPr>
          <w:rtl/>
          <w:cs/>
          <w:lang w:val="ar_AE" w:bidi="ar_AE"/>
        </w:rPr>
      </w:r>
      <w:r>
        <w:rPr>
          <w:rtl/>
          <w:cs/>
          <w:lang w:val="ar_AE" w:bidi="ar_AE"/>
        </w:rPr>
        <w:t xml:space="preserve">كان بيت مِلو هو الحصن الذي اختبأ فيه قادة شكيم. وكان هذا على الأرجح بناءً حجريًا كبيرًا يتكوَّن من ثلاثة أجزاء: البرج، والمعبد، </w:t>
      </w:r>
      <w:r>
        <w:rPr>
          <w:b/>
          <w:rtl/>
          <w:cs/>
          <w:lang w:val="ar_AE" w:bidi="ar_AE"/>
        </w:rPr>
        <w:t>والحصن</w:t>
      </w:r>
      <w:r>
        <w:rPr>
          <w:rtl/>
          <w:cs/>
          <w:lang w:val="ar_AE" w:bidi="ar_AE"/>
        </w:rPr>
        <w:t xml:space="preserve"> أو الحجرة الداخلية. وكان البرج أعلى جزء في البناء، وكان يسمح للأشخاص الموجودين في الداخل بالصعود والنظر لرؤية الأشياء التي تحدث على بُعد. أما الحصن، فكان الجزء الداخلي الأكثر عمقًا في البناء، حيث كان يستطيع الناس إغلاق الأبواب والاختباء في الداخل. وأخيرًا، كان الهيكل هو الجزء من البناء الذي كان الناس يعبدون فيه أحد الآلهة الكنعانية الزائفة، إيل بَريث.</w:t>
      </w:r>
    </w:p>
    <w:p>
      <w:pPr>
        <w:bidi/>
      </w:pPr>
      <w:r>
        <w:rPr>
          <w:rtl/>
          <w:cs/>
          <w:lang w:val="ar_AE" w:bidi="ar_AE"/>
        </w:rPr>
      </w:r>
      <w:r>
        <w:rPr>
          <w:rtl/>
          <w:cs/>
          <w:lang w:val="ar_AE" w:bidi="ar_AE"/>
        </w:rPr>
        <w:t>توقَّفوا هنا وانظروا كمجموعة إلى صورة للحصن. ناقشوا كيف ستصفون الأجزاء الثلاثة للحصن في لغتكم. كلمة "صرح" مُدرَجة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9:50–57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9: 50–57 واحفظوه في قلوبكم.</w:t>
      </w:r>
    </w:p>
    <w:p>
      <w:pPr>
        <w:bidi/>
      </w:pPr>
      <w:r>
        <w:rPr>
          <w:rtl/>
          <w:cs/>
          <w:lang w:val="ar_AE" w:bidi="ar_AE"/>
        </w:rPr>
      </w:r>
      <w:r>
        <w:rPr>
          <w:rtl/>
          <w:cs/>
          <w:lang w:val="ar_AE" w:bidi="ar_AE"/>
        </w:rPr>
        <w:t>استمعوا إلى نسخة صوتية من سِفر القضاة 9: 50–57 ثلاث مرات، بثلاث ترجمات مختلفة إن أمكن. أوقفوا الملف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لسِفر القضاة 9: 50–57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المقطع السابق، في اليوم التالي لهزيمة جَعَل، سمع أبيمالك أن أهل شكيم خرجوا إلى حقولهم. فهاجم أبيمالك مدينة شكيم ودمرها تدميرًا كاملًا. قتل أبيمالك جميع السكان، بمَن فيهم قادة شكيم الذين أحرقهم حتى الموت عندما أشعل النار في برج شكيم. والآن سيهاجم أبيمالك مدينة مجاورة.</w:t>
      </w:r>
    </w:p>
    <w:p>
      <w:pPr>
        <w:bidi/>
      </w:pPr>
      <w:r>
        <w:rPr>
          <w:rtl/>
          <w:cs/>
          <w:lang w:val="ar_AE" w:bidi="ar_AE"/>
        </w:rPr>
      </w:r>
      <w:r>
        <w:rPr>
          <w:rtl/>
          <w:cs/>
          <w:lang w:val="ar_AE" w:bidi="ar_AE"/>
        </w:rPr>
        <w:t>وكما تتذكرون، أرسل يهوه روحًا شريرًا ليتسبب في نزاع بين أبيمالك وقادة شكيم. فعل يهوه ذلك لأنهم تآمروا على قتل أبناء جدعون السبعين وقتلوهم. بعد أن أحرق أبيمالك برج شكيم، ذهب مع جنوده إلى مدينة قريبة تُدعى تاباص. وليس من الواضح أين تقع تاباص بالضبط، على الرغم من أن العديد من الدارسين يعتقدون أنها قد تكون بلدة طوباس الحالية، التي تقع على بعد نحو 21 كيلومترًا شمال شرق شكيم.</w:t>
      </w:r>
    </w:p>
    <w:p>
      <w:pPr>
        <w:bidi/>
      </w:pPr>
      <w:r>
        <w:rPr>
          <w:rtl/>
          <w:cs/>
          <w:lang w:val="ar_AE" w:bidi="ar_AE"/>
        </w:rPr>
      </w:r>
      <w:r>
        <w:rPr>
          <w:rtl/>
          <w:cs/>
          <w:lang w:val="ar_AE" w:bidi="ar_AE"/>
        </w:rPr>
        <w:t>توقفوا هنا وانظروا معًا كمجموعة إلى خريطة تُظهر شكيم وطوباس. أوقفوا الملف الصوتي مؤقتًا هنا.</w:t>
      </w:r>
    </w:p>
    <w:p>
      <w:pPr>
        <w:bidi/>
      </w:pPr>
      <w:r>
        <w:rPr>
          <w:rtl/>
          <w:cs/>
          <w:lang w:val="ar_AE" w:bidi="ar_AE"/>
        </w:rPr>
      </w:r>
      <w:r>
        <w:rPr>
          <w:rtl/>
          <w:cs/>
          <w:lang w:val="ar_AE" w:bidi="ar_AE"/>
        </w:rPr>
        <w:t>نحن لا نعرف سبب مهاجمة أبيمالك لمدينة تاباص، لكننا نعلَم أنه لم يعد يثق بأهل شكيم بعدما تمردوا عليه. وكان أبيمالك مصممًا على القضاء على أي تحدٍّ لسلطته بوصفه ملكًا. وكما فعل في شكيم، استولى أبيمالك على تاباص وهزمها بسهولة. ولا تذكر القصة أن أحدًا من الناس قاتَل أبيمالك. بل إن جميع الرجال والنساء وقادة المدينة الذين نجوا من هجومه الأول على المدينة احتموا ببرجٍ قوي. وأغلق الناس أبواب البرج على أنفسهم، أي أنهم حبسوا أنفسهم داخله. ولم يختبئ الناس في الحصن الداخلي للبرج كما فعل أهل شكيم. بل صعد أهل تاباص إلى سطح البرج ليراقبوا ما يحدث في الأسفل. وقد سمح لهم ذلك بمعرفة ما يفعله أعداؤهم، كما منحهم موقعًا أفضل لإلقاء الأشياء على أعدائهم أو إطلاق المقذوفات عليهم.</w:t>
      </w:r>
    </w:p>
    <w:p>
      <w:pPr>
        <w:bidi/>
      </w:pPr>
      <w:r>
        <w:rPr>
          <w:rtl/>
          <w:cs/>
          <w:lang w:val="ar_AE" w:bidi="ar_AE"/>
        </w:rPr>
      </w:r>
      <w:r>
        <w:rPr>
          <w:rtl/>
          <w:cs/>
          <w:lang w:val="ar_AE" w:bidi="ar_AE"/>
        </w:rPr>
        <w:t>توقفوا هنا وناقشوا هذا السؤال كمجموعة: ما هي الاستراتيجيات الشائعة في ثقافتكم والتي تستخدمها المدن أو البلدات للدفاع عن نفسها ضد الأعداء؟ أوقفوا الملف الصوتي مؤقتًا هنا.</w:t>
      </w:r>
    </w:p>
    <w:p>
      <w:pPr>
        <w:bidi/>
      </w:pPr>
      <w:r>
        <w:rPr>
          <w:rtl/>
          <w:cs/>
          <w:lang w:val="ar_AE" w:bidi="ar_AE"/>
        </w:rPr>
      </w:r>
      <w:r>
        <w:rPr>
          <w:rtl/>
          <w:cs/>
          <w:lang w:val="ar_AE" w:bidi="ar_AE"/>
        </w:rPr>
        <w:t>يقترب أبيمالك من باب البرج محاولًا إحراقه. ومن المرجح أن البرج كان به باب مصنوع من الخشب، ولذلك كان من السهل إشعال النار فيه. إلا أن الأشخاص الموجودين في أعلى البرج كانوا يرون ما يفعله أبيمالك في الأسفل. فقامت امرأة بطرح قطعة رحى من أعلى البرج، فسقطت على رأس أبيمالك وسحقت جمجمته. ومن المرجح أن المرأة ألقت الحجر العلوي للرحى. كان هذا هو الحجر الأصغر العلوي المتحرك ضمن زوجِ الحجارة اللذين يستخدمهما الناس لطحن الحبوب. وكان من الممكن أن يبلغ وزن الحجر العلوي نحو 2.5 كيلوجرام.</w:t>
      </w:r>
    </w:p>
    <w:p>
      <w:pPr>
        <w:bidi/>
      </w:pPr>
      <w:r>
        <w:rPr>
          <w:rtl/>
          <w:cs/>
          <w:lang w:val="ar_AE" w:bidi="ar_AE"/>
        </w:rPr>
      </w:r>
      <w:r>
        <w:rPr>
          <w:rtl/>
          <w:cs/>
          <w:lang w:val="ar_AE" w:bidi="ar_AE"/>
        </w:rPr>
        <w:t>توقفوا هنا وانظروا معًا كمجموعة إلى صورة لشخص يستخدم الرحى لطحن الحبوب. لاحظوا كيف تعمل الرحى، وأيُّ الحجرين هو الحجر العلوي الذي يدور. أوقفوا الملف الصوتي مؤقتًا هنا.</w:t>
      </w:r>
    </w:p>
    <w:p>
      <w:pPr>
        <w:bidi/>
      </w:pPr>
      <w:r>
        <w:rPr>
          <w:rtl/>
          <w:cs/>
          <w:lang w:val="ar_AE" w:bidi="ar_AE"/>
        </w:rPr>
      </w:r>
      <w:r>
        <w:rPr>
          <w:rtl/>
          <w:cs/>
          <w:lang w:val="ar_AE" w:bidi="ar_AE"/>
        </w:rPr>
        <w:t>ومع أن حجر الرحى كان صغيرًا، فمن المحتمل أنه كان أثقل من أن تتمكن امرأة واحدة من حمله وإلقائه بمفردها. من المحتمل أن شخصًا آخر ساعد المرأة، لكن الراوي يضفي مزيدًا من الخزي على أبيمالك عندما يؤكد أن امرأة هي التي قتلته. ففي ثقافة المحاربين في ذلك الزمان، كان يُعتبر من الشرف أن يقتل الجندي شخصًا يماثله في القوة أو يفوقه قوة. وكان أبيمالك بصفته ملكًا سيشعر بالخزي والعار لو شاع أن امرأة هي من قتلته.</w:t>
      </w:r>
    </w:p>
    <w:p>
      <w:pPr>
        <w:bidi/>
      </w:pPr>
      <w:r>
        <w:rPr>
          <w:rtl/>
          <w:cs/>
          <w:lang w:val="ar_AE" w:bidi="ar_AE"/>
        </w:rPr>
      </w:r>
      <w:r>
        <w:rPr>
          <w:rtl/>
          <w:cs/>
          <w:lang w:val="ar_AE" w:bidi="ar_AE"/>
        </w:rPr>
        <w:t>وعندما كان أبيمالك يحتضر دعا الغلام الحامل عدته، أي الشاب الذي كان يحمل سلاحه. وأمره أبيمالك أن يقتله بالسيف حتى لا يقول الناس إن امرأة هي التي قتلته. فقتل الشاب أبيمالك بسيفه.</w:t>
      </w:r>
    </w:p>
    <w:p>
      <w:pPr>
        <w:bidi/>
      </w:pPr>
      <w:r>
        <w:rPr>
          <w:rtl/>
          <w:cs/>
          <w:lang w:val="ar_AE" w:bidi="ar_AE"/>
        </w:rPr>
      </w:r>
      <w:r>
        <w:rPr>
          <w:rtl/>
          <w:cs/>
          <w:lang w:val="ar_AE" w:bidi="ar_AE"/>
        </w:rPr>
        <w:t>توقفوا هنا وناقشوا هذا السؤال كمجموعة: بحسب ثقافتكم ما هي القصص التي تتناول طرقًا مخزية لموت القادة أو الجنود في الحرب؟ وما هي القصص التي تتناول طرقًا مُشرِّفة لموت القادة أو الجنود، ولماذا؟ أوقفوا الملف الصوتي مؤقتًا هنا.</w:t>
      </w:r>
    </w:p>
    <w:p>
      <w:pPr>
        <w:bidi/>
      </w:pPr>
      <w:r>
        <w:rPr>
          <w:rtl/>
          <w:cs/>
          <w:lang w:val="ar_AE" w:bidi="ar_AE"/>
        </w:rPr>
      </w:r>
      <w:r>
        <w:rPr>
          <w:rtl/>
          <w:cs/>
          <w:lang w:val="ar_AE" w:bidi="ar_AE"/>
        </w:rPr>
        <w:t>عندما رأى الإسرائيليون الذين كانوا يتبعون أبيمالك أنه قد مات، توقفوا عن القتال وعاد كل واحد منهم إلى بيته. وبهذه الطريقة عاقب يهوه أبيمالك على الشر الذي ارتكبه عندما قتل إخوته السبعين غير الأشقاء ليصبح ملكًا. وكما تتذكرون، قتل أبيمالك جميع إخوته على حجر واحد. والآن يقتل حجر واحد أبيمالك. كما ردَّ الرب كل الشر على رؤوس قادة شكيم. وهذا يعني أن يهوه سمح لأبيمالك بقتل قادة شكيم لأن أولئك القادة دعموا أبيمالك في قتل إخوته حتى يتولى هو المُلك.</w:t>
      </w:r>
    </w:p>
    <w:p>
      <w:pPr>
        <w:bidi/>
      </w:pPr>
      <w:r>
        <w:rPr>
          <w:rtl/>
          <w:cs/>
          <w:lang w:val="ar_AE" w:bidi="ar_AE"/>
        </w:rPr>
      </w:r>
      <w:r>
        <w:rPr>
          <w:rtl/>
          <w:cs/>
          <w:lang w:val="ar_AE" w:bidi="ar_AE"/>
        </w:rPr>
        <w:t>وأخيرًا يذكِّرنا الراوي بأن لعنة يوثام قد تحققت على أبيمالك وعلى قادة شكيم. وكما تتذكرون، كان يوثام الابن الوحيد ليربعل، أي جدعون، الذي نجا من القتل على يد أبيمالك. لعن يوثام أبيمالك وقادة شكيم، أي أنه طلب من يهوه أن يُنزِل عليهم العقاب. واستخدم يوثام قصة ليخبرهم أن أبيمالك سيكون سببًا في هلاك نفسه وهلاك قادة شكيم أيضًا. لكن القادة رفضوا تحذير يوثام، مما أدَّى في النهاية إلى هلاكهم. والآن نرى أن يهوه قد جعل تلك اللعنة تتحقق.</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القضاة 9: 50–57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ثلاثة مشاهد.</w:t>
      </w:r>
    </w:p>
    <w:p>
      <w:pPr>
        <w:bidi/>
      </w:pPr>
      <w:r>
        <w:rPr>
          <w:rtl/>
          <w:cs/>
          <w:lang w:val="ar_AE" w:bidi="ar_AE"/>
        </w:rPr>
      </w:r>
      <w:r>
        <w:rPr>
          <w:b/>
          <w:rtl/>
          <w:cs/>
          <w:lang w:val="ar_AE" w:bidi="ar_AE"/>
        </w:rPr>
        <w:t>في المشهد الأول:</w:t>
      </w:r>
      <w:r>
        <w:rPr>
          <w:rtl/>
          <w:cs/>
          <w:lang w:val="ar_AE" w:bidi="ar_AE"/>
        </w:rPr>
        <w:t xml:space="preserve"> يهاجم أبيمالك تاباص ويستولي عليها. وأهل تاباص الذين هربوا يحبسون أنفسهم في برج قوي داخل المدينة. ويصعد الناس إلى سطح البرج. ويتبع أبيمالك أهل تاباص ويبدأ في مهاجمة البرج. ويقترب أبيمالك من الباب الأمامي ليضرم النار فيه. </w:t>
      </w:r>
    </w:p>
    <w:p>
      <w:pPr>
        <w:bidi/>
      </w:pPr>
      <w:r>
        <w:rPr>
          <w:rtl/>
          <w:cs/>
          <w:lang w:val="ar_AE" w:bidi="ar_AE"/>
        </w:rPr>
      </w:r>
      <w:r>
        <w:rPr>
          <w:b/>
          <w:rtl/>
          <w:cs/>
          <w:lang w:val="ar_AE" w:bidi="ar_AE"/>
        </w:rPr>
        <w:t>في المشهد الثاني:</w:t>
      </w:r>
      <w:r>
        <w:rPr>
          <w:rtl/>
          <w:cs/>
          <w:lang w:val="ar_AE" w:bidi="ar_AE"/>
        </w:rPr>
        <w:t xml:space="preserve"> تسقط امرأة حجرًا كبيرًا على رأس أبيمالك. ويسحق الحجر جمجمة أبيمالك. فيدعو أبيمالك حامل سلاحه، ويطلب منه أن يقتله حتى لا يتمكن أحد من القول إن امرأة قتلته. فيقتل الشاب أبيمالك بالسيف. </w:t>
      </w:r>
    </w:p>
    <w:p>
      <w:pPr>
        <w:bidi/>
      </w:pPr>
      <w:r>
        <w:rPr>
          <w:rtl/>
          <w:cs/>
          <w:lang w:val="ar_AE" w:bidi="ar_AE"/>
        </w:rPr>
      </w:r>
      <w:r>
        <w:rPr>
          <w:b/>
          <w:rtl/>
          <w:cs/>
          <w:lang w:val="ar_AE" w:bidi="ar_AE"/>
        </w:rPr>
        <w:t>في المشهد الثالث:</w:t>
      </w:r>
      <w:r>
        <w:rPr>
          <w:rtl/>
          <w:cs/>
          <w:lang w:val="ar_AE" w:bidi="ar_AE"/>
        </w:rPr>
        <w:t xml:space="preserve"> يعود رجال أبيمالك إلى بيوتهم. وقد تحققت لعنة يوثام، إذ هلك أبيمالك وقادة شكيم. لقد عاقب يهوه أبيمالك ورجال شكيم بسبب الشر الذي فعلوه.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أبيمالك</w:t>
      </w:r>
    </w:p>
    <w:p>
      <w:pPr>
        <w:pStyle w:val="ListBullet"/>
        <w:bidi/>
        <w:spacing w:line="240" w:lineRule="auto"/>
        <w:ind w:left="720"/>
      </w:pPr>
      <w:r>
        <w:rPr>
          <w:rtl/>
          <w:cs/>
          <w:lang w:val="ar_AE" w:bidi="ar_AE"/>
        </w:rPr>
      </w:r>
      <w:r>
        <w:rPr>
          <w:rtl/>
          <w:cs/>
          <w:lang w:val="ar_AE" w:bidi="ar_AE"/>
        </w:rPr>
        <w:t>الرجال الذين يتبعون أبيمالك</w:t>
      </w:r>
    </w:p>
    <w:p>
      <w:pPr>
        <w:pStyle w:val="ListBullet"/>
        <w:bidi/>
        <w:spacing w:line="240" w:lineRule="auto"/>
        <w:ind w:left="720"/>
      </w:pPr>
      <w:r>
        <w:rPr>
          <w:rtl/>
          <w:cs/>
          <w:lang w:val="ar_AE" w:bidi="ar_AE"/>
        </w:rPr>
      </w:r>
      <w:r>
        <w:rPr>
          <w:rtl/>
          <w:cs/>
          <w:lang w:val="ar_AE" w:bidi="ar_AE"/>
        </w:rPr>
        <w:t>أهل تاباص</w:t>
      </w:r>
    </w:p>
    <w:p>
      <w:pPr>
        <w:pStyle w:val="ListBullet"/>
        <w:bidi/>
        <w:spacing w:line="240" w:lineRule="auto"/>
        <w:ind w:left="720"/>
      </w:pPr>
      <w:r>
        <w:rPr>
          <w:rtl/>
          <w:cs/>
          <w:lang w:val="ar_AE" w:bidi="ar_AE"/>
        </w:rPr>
      </w:r>
      <w:r>
        <w:rPr>
          <w:rtl/>
          <w:cs/>
          <w:lang w:val="ar_AE" w:bidi="ar_AE"/>
        </w:rPr>
        <w:t>المرأة التي أسقطت الحجر</w:t>
      </w:r>
    </w:p>
    <w:p>
      <w:pPr>
        <w:pStyle w:val="ListBullet"/>
        <w:bidi/>
        <w:spacing w:line="240" w:lineRule="auto"/>
        <w:ind w:left="720"/>
      </w:pPr>
      <w:r>
        <w:rPr>
          <w:rtl/>
          <w:cs/>
          <w:lang w:val="ar_AE" w:bidi="ar_AE"/>
        </w:rPr>
      </w:r>
      <w:r>
        <w:rPr>
          <w:rtl/>
          <w:cs/>
          <w:lang w:val="ar_AE" w:bidi="ar_AE"/>
        </w:rPr>
        <w:t>حامل سلاح أبيمالك</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من المهم أن تتذكروا أن أبيمالك قد دمَّر للتو شكيم وجميع سكان تلك المدينة. </w:t>
      </w:r>
    </w:p>
    <w:p>
      <w:pPr>
        <w:bidi/>
      </w:pPr>
      <w:r>
        <w:rPr>
          <w:rtl/>
          <w:cs/>
          <w:lang w:val="ar_AE" w:bidi="ar_AE"/>
        </w:rPr>
      </w:r>
      <w:r>
        <w:rPr>
          <w:rtl/>
          <w:cs/>
          <w:lang w:val="ar_AE" w:bidi="ar_AE"/>
        </w:rPr>
        <w:t xml:space="preserve">ويعسكر أبيمالك مقابل مدينة تاباص. وهذا يعني أن أبيمالك وجيشه أقاموا خارج المدينة في خيام، ثم بدأوا في مهاجمة المدينة. وكما تذكرون، كانت المدن الصغيرة في ذلك الوقت محاطة بأسوار، وكانت لها بوابة هي المدخل الوحيد إلى المدينة. </w:t>
      </w:r>
    </w:p>
    <w:p>
      <w:pPr>
        <w:bidi/>
      </w:pPr>
      <w:r>
        <w:rPr>
          <w:rtl/>
          <w:cs/>
          <w:lang w:val="ar_AE" w:bidi="ar_AE"/>
        </w:rPr>
      </w:r>
      <w:r>
        <w:rPr>
          <w:rtl/>
          <w:cs/>
          <w:lang w:val="ar_AE" w:bidi="ar_AE"/>
        </w:rPr>
        <w:t>توقفوا هنا وناقشوا معًا: صفوا كيف تهاجم الجيوش المدن في ثقافتكم. كيف تصفون ما تفعله الجيوش للدخول إلى المدينة والاستيلاء عليها؟ أوقِفوا الاستماع إلى هذا التسجيل الصوتي هنا.</w:t>
      </w:r>
    </w:p>
    <w:p>
      <w:pPr>
        <w:bidi/>
      </w:pPr>
      <w:r>
        <w:rPr>
          <w:rtl/>
          <w:cs/>
          <w:lang w:val="ar_AE" w:bidi="ar_AE"/>
        </w:rPr>
      </w:r>
      <w:r>
        <w:rPr>
          <w:rtl/>
          <w:cs/>
          <w:lang w:val="ar_AE" w:bidi="ar_AE"/>
        </w:rPr>
        <w:t xml:space="preserve">عندما يهاجم أبيمالك المدينة، يركض قادة تاباص والرجال والنساء الآخرون إلى برج المدينة ويحبسون أنفسهم في داخله. ويصعد الناس إلى السطح للدفاع عن البرج. والبرج هو هيكل حجري عالٍ يسمح للناس برؤية أعدائهم عن بُعد. وهناك أيضًا غرفة داخلية، أو حصن، يمكن للناس أن يحبسوا أنفسهم فيها. ويختار أهل تاباص الصعود إلى قمة البرج حتى يتمكنوا من رؤية أعدائهم في الأسفل. يركض أبيمالك وراء الشعب ويبدأ في مهاجمة البرج. ويقترب من الباب الأمامي، الذي كان على الأرجح مصنوعًا من الخشب، وكان على وشك أن يُضرم النار فيه. </w:t>
      </w:r>
    </w:p>
    <w:p>
      <w:pPr>
        <w:bidi/>
      </w:pPr>
      <w:r>
        <w:rPr>
          <w:rtl/>
          <w:cs/>
          <w:lang w:val="ar_AE" w:bidi="ar_AE"/>
        </w:rPr>
      </w:r>
      <w:r>
        <w:rPr>
          <w:rtl/>
          <w:cs/>
          <w:lang w:val="ar_AE" w:bidi="ar_AE"/>
        </w:rPr>
        <w:t xml:space="preserve">من المهم أن نتذكر أن الناس الذين كانوا على سطح البرج كانوا يستطعون رؤية ما كان أبيمالك على وشك أن يفعله تحتهم. </w:t>
      </w:r>
    </w:p>
    <w:p>
      <w:pPr>
        <w:bidi/>
      </w:pPr>
      <w:r>
        <w:rPr>
          <w:rtl/>
          <w:cs/>
          <w:lang w:val="ar_AE" w:bidi="ar_AE"/>
        </w:rPr>
      </w:r>
      <w:r>
        <w:rPr>
          <w:rtl/>
          <w:cs/>
          <w:lang w:val="ar_AE" w:bidi="ar_AE"/>
        </w:rPr>
        <w:t xml:space="preserve">وتسقط امرأة حجرًا كبيرًا من البرج، كان الناس يستخدمونه لطحن الحبوب. فيسحق الحجر جمجمة أبيمالك. من المحتمل أن شخصًا آخر ساعد المرأة في حمل الحجر الثقيل وإسقاطه. </w:t>
      </w:r>
    </w:p>
    <w:p>
      <w:pPr>
        <w:bidi/>
      </w:pPr>
      <w:r>
        <w:rPr>
          <w:rtl/>
          <w:cs/>
          <w:lang w:val="ar_AE" w:bidi="ar_AE"/>
        </w:rPr>
      </w:r>
      <w:r>
        <w:rPr>
          <w:rtl/>
          <w:cs/>
          <w:lang w:val="ar_AE" w:bidi="ar_AE"/>
        </w:rPr>
        <w:t xml:space="preserve">وأثناء احتضاره، يستدعي أبيمالك حامل سلاحه سريعًا، ويأمره أن يقتله حتى لا يتمكن أحد من القول إن امرأة قتلته. من المهم أن نتذكر أن النساء في ذلك الوقت كن يُنظر إليهن على أن مكانتهن أقل قيمة. </w:t>
      </w:r>
    </w:p>
    <w:p>
      <w:pPr>
        <w:bidi/>
      </w:pPr>
      <w:r>
        <w:rPr>
          <w:rtl/>
          <w:cs/>
          <w:lang w:val="ar_AE" w:bidi="ar_AE"/>
        </w:rPr>
      </w:r>
      <w:r>
        <w:rPr>
          <w:rtl/>
          <w:cs/>
          <w:lang w:val="ar_AE" w:bidi="ar_AE"/>
        </w:rPr>
        <w:t xml:space="preserve">ويطعن الشاب أبيمالك بالسيف، فيموت. عندما يرى رجال أبيمالك أنه مات، يعودون جميعًا إلى بيوتهم. </w:t>
      </w:r>
    </w:p>
    <w:p>
      <w:pPr>
        <w:bidi/>
      </w:pPr>
      <w:r>
        <w:rPr>
          <w:rtl/>
          <w:cs/>
          <w:lang w:val="ar_AE" w:bidi="ar_AE"/>
        </w:rPr>
      </w:r>
      <w:r>
        <w:rPr>
          <w:rtl/>
          <w:cs/>
          <w:lang w:val="ar_AE" w:bidi="ar_AE"/>
        </w:rPr>
        <w:t xml:space="preserve">من المهم ملاحظة أن الراوي يغيِّر مجرى القصة؛ فعندما يتوقف عن الحديث عن المعركة، يبدأ في الحديث عن الله وكيف كان يعمل في أحداث القصة. ويذكر هذا الراوي أن الأحداث التي وقعت هي الطريقة التي تحققت بها اللعنة التي نطق بها يوثام على أبيمالك وقادة شكيم. </w:t>
      </w:r>
    </w:p>
    <w:p>
      <w:pPr>
        <w:bidi/>
      </w:pPr>
      <w:r>
        <w:rPr>
          <w:rtl/>
          <w:cs/>
          <w:lang w:val="ar_AE" w:bidi="ar_AE"/>
        </w:rPr>
      </w:r>
      <w:r>
        <w:rPr>
          <w:rtl/>
          <w:cs/>
          <w:lang w:val="ar_AE" w:bidi="ar_AE"/>
        </w:rPr>
        <w:t>توقفوا هنا وناقشوا معًا: كيف ستُبيّنون أن أحداث المعركة حققت لعنة يوثام؟ أوقِفوا الاستماع إلى هذا التسجيل الصوتي هنا.</w:t>
      </w:r>
    </w:p>
    <w:p>
      <w:pPr>
        <w:bidi/>
      </w:pPr>
      <w:r>
        <w:rPr>
          <w:rtl/>
          <w:cs/>
          <w:lang w:val="ar_AE" w:bidi="ar_AE"/>
        </w:rPr>
      </w:r>
      <w:r>
        <w:rPr>
          <w:rtl/>
          <w:cs/>
          <w:lang w:val="ar_AE" w:bidi="ar_AE"/>
        </w:rPr>
        <w:t xml:space="preserve">عندما يقول الراوي إن الله أعاد الشر على رؤوسهم، فإنه يستخدم صياغة أدبية تعني أن الله عاقَب قادة شكيم بسبب الطريقة التي دعموا بها أبيمالك وجعلوه ملكًا. </w:t>
      </w:r>
    </w:p>
    <w:p>
      <w:pPr>
        <w:bidi/>
      </w:pPr>
      <w:r>
        <w:rPr>
          <w:rtl/>
          <w:cs/>
          <w:lang w:val="ar_AE" w:bidi="ar_AE"/>
        </w:rPr>
      </w:r>
      <w:r>
        <w:rPr>
          <w:rtl/>
          <w:cs/>
          <w:lang w:val="ar_AE" w:bidi="ar_AE"/>
        </w:rPr>
        <w:t>توقفوا هنا وناقشوا معًا: كيف تتحدثون عن شخص يدفع ثمن الشر الذي ارتكبه؟ أوقِفوا الاستماع إلى هذا التسجيل الصوتي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القضاة 9: 50–57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أبيمالك</w:t>
      </w:r>
    </w:p>
    <w:p>
      <w:pPr>
        <w:pStyle w:val="ListBullet"/>
        <w:bidi/>
        <w:spacing w:line="240" w:lineRule="auto"/>
        <w:ind w:left="720"/>
      </w:pPr>
      <w:r>
        <w:rPr>
          <w:rtl/>
          <w:cs/>
          <w:lang w:val="ar_AE" w:bidi="ar_AE"/>
        </w:rPr>
      </w:r>
      <w:r>
        <w:rPr>
          <w:rtl/>
          <w:cs/>
          <w:lang w:val="ar_AE" w:bidi="ar_AE"/>
        </w:rPr>
        <w:t>الرجال الذين يتبعون أبيمالك</w:t>
      </w:r>
    </w:p>
    <w:p>
      <w:pPr>
        <w:pStyle w:val="ListBullet"/>
        <w:bidi/>
        <w:spacing w:line="240" w:lineRule="auto"/>
        <w:ind w:left="720"/>
      </w:pPr>
      <w:r>
        <w:rPr>
          <w:rtl/>
          <w:cs/>
          <w:lang w:val="ar_AE" w:bidi="ar_AE"/>
        </w:rPr>
      </w:r>
      <w:r>
        <w:rPr>
          <w:rtl/>
          <w:cs/>
          <w:lang w:val="ar_AE" w:bidi="ar_AE"/>
        </w:rPr>
        <w:t>أهل تاباص</w:t>
      </w:r>
    </w:p>
    <w:p>
      <w:pPr>
        <w:pStyle w:val="ListBullet"/>
        <w:bidi/>
        <w:spacing w:line="240" w:lineRule="auto"/>
        <w:ind w:left="720"/>
      </w:pPr>
      <w:r>
        <w:rPr>
          <w:rtl/>
          <w:cs/>
          <w:lang w:val="ar_AE" w:bidi="ar_AE"/>
        </w:rPr>
      </w:r>
      <w:r>
        <w:rPr>
          <w:rtl/>
          <w:cs/>
          <w:lang w:val="ar_AE" w:bidi="ar_AE"/>
        </w:rPr>
        <w:t>المرأة التي أسقطت الحجر</w:t>
      </w:r>
    </w:p>
    <w:p>
      <w:pPr>
        <w:pStyle w:val="ListBullet"/>
        <w:bidi/>
        <w:spacing w:line="240" w:lineRule="auto"/>
        <w:ind w:left="720"/>
      </w:pPr>
      <w:r>
        <w:rPr>
          <w:rtl/>
          <w:cs/>
          <w:lang w:val="ar_AE" w:bidi="ar_AE"/>
        </w:rPr>
      </w:r>
      <w:r>
        <w:rPr>
          <w:rtl/>
          <w:cs/>
          <w:lang w:val="ar_AE" w:bidi="ar_AE"/>
        </w:rPr>
        <w:t>حامل سلاح أبيمالك</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مثلوا أبيمالك وهو يهاجم تاباص ويغزوها مع جنوده. كان أهل تاباص الذين نجوا من هذا الهجوم الأول يتحصنون في برج منيع داخل المدينة. ويصعد الناس إلى سطح البرج. ويتبع أبيمالك أهل تاباص ويبدأ في مهاجمة البرج. كان الشعب يراقب أبيمالك من أعلى البرج. مثلوا أبيمالك وهو يقترب من الباب الأمامي ليضرم النار فيه.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أبيمالك: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مثِّلوا امرأة تنظر إلى أسفل إلى أبيمالك وهو يقترب من الباب. وبمساعدة آخرين، تُسقط المرأة حجرًا كبيرًا على رأس أبيمالك. فيحطم الحجر جمجمة أبيمالك. ومثِّلوا أن أبيمالك ينادي حامل سلاحه وهو يموت ببطء، ويطلب منه أن يقتله حتى لا يتمكن أحد من القول إن امرأة قتلته. فيقتل الشاب أبيمالك بالسيف.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المرأة: "بمَ تشعرين أو فيمَ تفكِّرين؟"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مثِّلوا أن رجال أبيمالك يعودون إلى بيوتهم. وقد حقق الله لعنة يوثام، وعاقب أبيمالك ورجال شكيم بسبب الشر الذي فعلوه.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فيمَ تفكر؟" قد يجيب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القضاة 9: 50–57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ويعسكر أبيمالك مقابل </w:t>
      </w:r>
      <w:r>
        <w:rPr>
          <w:b/>
          <w:rtl/>
          <w:cs/>
          <w:lang w:val="ar_AE" w:bidi="ar_AE"/>
        </w:rPr>
        <w:t>مدينة</w:t>
      </w:r>
      <w:r>
        <w:rPr>
          <w:rtl/>
          <w:cs/>
          <w:lang w:val="ar_AE" w:bidi="ar_AE"/>
        </w:rPr>
        <w:t xml:space="preserve"> تاباص ويهاجمها. من المهم أن تتذكّروا أن المدينة هي بلدة كبيرة يبني الناس حولها عادةً سورًا. استخدموا نفس الكلمة لترجمة كلمة "مدينة" كما استخدمتوها في المقاطع السابقة. </w:t>
      </w:r>
    </w:p>
    <w:p>
      <w:pPr>
        <w:bidi/>
      </w:pPr>
      <w:r>
        <w:rPr>
          <w:rtl/>
          <w:cs/>
          <w:lang w:val="ar_AE" w:bidi="ar_AE"/>
        </w:rPr>
      </w:r>
      <w:r>
        <w:rPr>
          <w:rtl/>
          <w:cs/>
          <w:lang w:val="ar_AE" w:bidi="ar_AE"/>
        </w:rPr>
        <w:t xml:space="preserve">وهرب أهل تاباص واختبئوا في </w:t>
      </w:r>
      <w:r>
        <w:rPr>
          <w:b/>
          <w:rtl/>
          <w:cs/>
          <w:lang w:val="ar_AE" w:bidi="ar_AE"/>
        </w:rPr>
        <w:t>برج</w:t>
      </w:r>
      <w:r>
        <w:rPr>
          <w:rtl/>
          <w:cs/>
          <w:lang w:val="ar_AE" w:bidi="ar_AE"/>
        </w:rPr>
        <w:t xml:space="preserve"> المدينة. وكان هذا بناء حجريًا مرتفعًا، ملحقًا بحصن أو بغرفة داخلية. استخدموا الكلمة ذاتها التي استخدمتموها في المقاطع السابقة للإشارة إلى كلمة برج. </w:t>
      </w:r>
    </w:p>
    <w:p>
      <w:pPr>
        <w:bidi/>
      </w:pPr>
      <w:r>
        <w:rPr>
          <w:rtl/>
          <w:cs/>
          <w:lang w:val="ar_AE" w:bidi="ar_AE"/>
        </w:rPr>
      </w:r>
      <w:r>
        <w:rPr>
          <w:rtl/>
          <w:cs/>
          <w:lang w:val="ar_AE" w:bidi="ar_AE"/>
        </w:rPr>
        <w:t xml:space="preserve">بعد أن مات أبيمالك، لم يعد رجال </w:t>
      </w:r>
      <w:r>
        <w:rPr>
          <w:b/>
          <w:rtl/>
          <w:cs/>
          <w:lang w:val="ar_AE" w:bidi="ar_AE"/>
        </w:rPr>
        <w:t>إسرائيل</w:t>
      </w:r>
      <w:r>
        <w:rPr>
          <w:rtl/>
          <w:cs/>
          <w:lang w:val="ar_AE" w:bidi="ar_AE"/>
        </w:rPr>
        <w:t xml:space="preserve"> يحاربون، بل رجعوا إلى بيوتهم. تشير كلمة إسرائيل في العادة إلى جميع نسل يعقوب. ويشير تعبير رجال إسرائيل هنا إلى الجنود </w:t>
      </w:r>
      <w:r>
        <w:rPr>
          <w:b/>
          <w:rtl/>
          <w:cs/>
          <w:lang w:val="ar_AE" w:bidi="ar_AE"/>
        </w:rPr>
        <w:t>الإسرائيليين</w:t>
      </w:r>
      <w:r>
        <w:rPr>
          <w:rtl/>
          <w:cs/>
          <w:lang w:val="ar_AE" w:bidi="ar_AE"/>
        </w:rPr>
        <w:t xml:space="preserve"> الذين تبعوا أبيمالك. استخدموا نفس الكلمة أو العبارة لـ "إسرائيل" كما استخدمتموها في المقاطع السابقة. للمزيد من المعلومات عن إسرائيل وبني إسرائيل، راجعوا قاموس الكلمات الرئيسية.</w:t>
      </w:r>
    </w:p>
    <w:p>
      <w:pPr>
        <w:bidi/>
      </w:pPr>
      <w:r>
        <w:rPr>
          <w:rtl/>
          <w:cs/>
          <w:lang w:val="ar_AE" w:bidi="ar_AE"/>
        </w:rPr>
      </w:r>
      <w:r>
        <w:rPr>
          <w:rtl/>
          <w:cs/>
          <w:lang w:val="ar_AE" w:bidi="ar_AE"/>
        </w:rPr>
        <w:t xml:space="preserve">ويردّ يهوه </w:t>
      </w:r>
      <w:r>
        <w:rPr>
          <w:b/>
          <w:rtl/>
          <w:cs/>
          <w:lang w:val="ar_AE" w:bidi="ar_AE"/>
        </w:rPr>
        <w:t>شرّ</w:t>
      </w:r>
      <w:r>
        <w:rPr>
          <w:rtl/>
          <w:cs/>
          <w:lang w:val="ar_AE" w:bidi="ar_AE"/>
        </w:rPr>
        <w:t xml:space="preserve"> أبيمالك وقادة شكيم على رؤوسهم. الشر هو نقيض الخير. والشخص الشرير لا يطيع يهوه، بل يفعل الشر عمدًا ليؤذي الآخرين. استخدموا الكلمة أو العبارة ذاتها التي استخدمتموها في المقاطع السابقة للإشارة إلى الشر. لمزيد من المعلومات حول كلمة "شر"، ارجعوا إلى قاموس الكلمات الرئيسية.</w:t>
      </w:r>
    </w:p>
    <w:p>
      <w:pPr>
        <w:bidi/>
      </w:pPr>
      <w:r>
        <w:rPr>
          <w:rtl/>
          <w:cs/>
          <w:lang w:val="ar_AE" w:bidi="ar_AE"/>
        </w:rPr>
      </w:r>
      <w:r>
        <w:rPr>
          <w:rtl/>
          <w:cs/>
          <w:lang w:val="ar_AE" w:bidi="ar_AE"/>
        </w:rPr>
        <w:t xml:space="preserve">ويجعل يهوه </w:t>
      </w:r>
      <w:r>
        <w:rPr>
          <w:b/>
          <w:rtl/>
          <w:cs/>
          <w:lang w:val="ar_AE" w:bidi="ar_AE"/>
        </w:rPr>
        <w:t>لعنة</w:t>
      </w:r>
      <w:r>
        <w:rPr>
          <w:rtl/>
          <w:cs/>
          <w:lang w:val="ar_AE" w:bidi="ar_AE"/>
        </w:rPr>
        <w:t xml:space="preserve"> يوثام تقع على أبيمالك وقادة شكيم. وعندما يلعن شخص شخصًا آخر، فإنه يتمنى أن يحدث له شيء سيء. استخدموا نفس الكلمة أو العبارة لـ "ملعون" كما استخدمتموها في المقاطع السابقة. لمزيد من المعلومات حول كلمة "لعنة"، ارجعوا إلى قاموس الكلمات الرئيسية.</w:t>
      </w:r>
    </w:p>
    <w:p>
      <w:pPr>
        <w:bidi/>
      </w:pPr>
      <w:r>
        <w:rPr>
          <w:rtl/>
          <w:cs/>
          <w:lang w:val="ar_AE" w:bidi="ar_AE"/>
        </w:rPr>
      </w:r>
      <w:r>
        <w:rPr>
          <w:rtl/>
          <w:cs/>
          <w:lang w:val="ar_AE" w:bidi="ar_AE"/>
        </w:rPr>
        <w:t xml:space="preserve">وقد حقق </w:t>
      </w:r>
      <w:r>
        <w:rPr>
          <w:b/>
          <w:rtl/>
          <w:cs/>
          <w:lang w:val="ar_AE" w:bidi="ar_AE"/>
        </w:rPr>
        <w:t>الله</w:t>
      </w:r>
      <w:r>
        <w:rPr>
          <w:rtl/>
          <w:cs/>
          <w:lang w:val="ar_AE" w:bidi="ar_AE"/>
        </w:rPr>
        <w:t xml:space="preserve"> لعنة يوثام من خلال أحداث المعركة. ويشير لقب الله هنا إلى يهوه، الإله الواحد الخالق الحقيقي. واستخدموا الكلمة نفسها التي استخدمتموها سابقًا لترجمة كلمة "الله". لمزيد من المعلومات حول كلمة "الرب"،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10: 1–5 واحفظوا هذا المقطع في قلوبكم. </w:t>
      </w:r>
    </w:p>
    <w:p>
      <w:pPr>
        <w:bidi/>
      </w:pPr>
      <w:r>
        <w:rPr>
          <w:rtl/>
          <w:cs/>
          <w:lang w:val="ar_AE" w:bidi="ar_AE"/>
        </w:rPr>
      </w:r>
      <w:r>
        <w:rPr>
          <w:rtl/>
          <w:cs/>
          <w:lang w:val="ar_AE" w:bidi="ar_AE"/>
        </w:rPr>
        <w:t xml:space="preserve">استمعوا إلى النسخة الصوتية من سفر القضاة 10: 1–5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القضاة 10: 1–5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قبل هذا المقطع، قتل أبيمالك، ابن القاضي جدعون، تسعة وستين من إخوته السبعين غير الأشقاء. وقد حكم أبيمالك إسرائيل ثلاث سنوات، وحارب وقتل العديد من الناس في شكيم. بينما كان أبيمالك يقاتل في المعركة، أسقطت امرأة حجر رحى على رأسه. وهكذا مات أبيمالك؛ لأن يهوه أراد أن يعاقبه بسبب الطريقة التي قتل بها إخوته غير الأشقاء. والآن يتعلق هذا المقطع بتولع ويائير، وهما القاضيان التاليان اللذان قادا إسرائيل بعد موت أبيمالك. </w:t>
      </w:r>
    </w:p>
    <w:p>
      <w:pPr>
        <w:bidi/>
      </w:pPr>
      <w:r>
        <w:rPr>
          <w:rtl/>
          <w:cs/>
          <w:lang w:val="ar_AE" w:bidi="ar_AE"/>
        </w:rPr>
      </w:r>
      <w:r>
        <w:rPr>
          <w:rtl/>
          <w:cs/>
          <w:lang w:val="ar_AE" w:bidi="ar_AE"/>
        </w:rPr>
        <w:t xml:space="preserve">في سفر القضاة، سمعنا بالفعل عن أربعة من كبار قضاة إسرائيل: إهود، وعثنيئيل، ودبورة، وجدعون. والقاضيان الرئيسيان التاليان هما يفتاح وشمشون. فنحن نعرف تفاصيل أكثر عن قيادة القضاة الرئيسيين مما نعرفه عن القضاة الثانويين. وكان هناك ستة قضاة ثانويين، وقد تعرفنا بالفعل على أحد هؤلاء القضاة، وهو شمجر. والآن نرى العهد الطويل والسلمي لكل من القاضيين تولع ويائير. ولا يتضمن سفر القضاة الكثير من التفاصيل عن تولع ويائير. يُظهر هذا المقطع تناقضًا مع القضاة العنيفين والمحاربين في بقية السفر. </w:t>
      </w:r>
    </w:p>
    <w:p>
      <w:pPr>
        <w:bidi/>
      </w:pPr>
      <w:r>
        <w:rPr>
          <w:rtl/>
          <w:cs/>
          <w:lang w:val="ar_AE" w:bidi="ar_AE"/>
        </w:rPr>
      </w:r>
      <w:r>
        <w:rPr>
          <w:rtl/>
          <w:cs/>
          <w:lang w:val="ar_AE" w:bidi="ar_AE"/>
        </w:rPr>
        <w:t xml:space="preserve">ومن المفاجئ أن بعض الأمور لم تُرد في هذا المقطع. أولًا، تبدأ مقاطع مشابهة عندما نقرأ أن إسرائيل فعلوا الشر في عيني يهوه، لكن هذا المقطع لا يستخدم تلك العبارة. كما أن هذا المقطع لا يذكر يهوه. </w:t>
      </w:r>
    </w:p>
    <w:p>
      <w:pPr>
        <w:bidi/>
      </w:pPr>
      <w:r>
        <w:rPr>
          <w:rtl/>
          <w:cs/>
          <w:lang w:val="ar_AE" w:bidi="ar_AE"/>
        </w:rPr>
      </w:r>
      <w:r>
        <w:rPr>
          <w:rtl/>
          <w:cs/>
          <w:lang w:val="ar_AE" w:bidi="ar_AE"/>
        </w:rPr>
        <w:t xml:space="preserve">والهدف العام من هذا المقطع هو إظهار التناقض بين فوضى أبيمالك وعنفه في المقطع السابق، والسلام والرخاء في عهدي تولع ويائير الطويلين. كما يُظهر هذا المقطع تناقضًا بين عائلة يائير الكبيرة والقاضي التالي، يفتاح، الذي لم يكن لديه إلا ابنة واحدة فقط. وبعد قصة يفتاح، نسمع عن ثلاثة قضاة ثانويين آخرين، وكان لاثنين من هؤلاء القضاة الثلاثة عائلات كبيرة جدًا أيضًا. وربما تُظهر العائلات الكبيرة أن قادة إسرائيل كانوا يظنون أنهم ليسوا بحاجة إلى اتباع شريعة يهوه، وأنهم قد يحكمون يومًا ما كعائلة مثل الملك وأبنائه. </w:t>
      </w:r>
    </w:p>
    <w:p>
      <w:pPr>
        <w:bidi/>
      </w:pPr>
      <w:r>
        <w:rPr>
          <w:rtl/>
          <w:cs/>
          <w:lang w:val="ar_AE" w:bidi="ar_AE"/>
        </w:rPr>
      </w:r>
      <w:r>
        <w:rPr>
          <w:rtl/>
          <w:cs/>
          <w:lang w:val="ar_AE" w:bidi="ar_AE"/>
        </w:rPr>
        <w:t>توقفوا هنا وناقشوا هذا السؤال معًا: تُظهر القصص في هذا المقطع تغيّر إسرائيل وقضاتها مع مرور الزمن. احكوا بعض القصص في ثقافتكم التي تُظهر تغيّر الأمور مع مرور الوقت. وانتبهوا إلى الطريقة التي يُشرح بها الناس تغيّر الأمور مع مرور الوقت. أوقِفوا الاستماع إلى هذا التسجيل الصوتي هنا.</w:t>
      </w:r>
    </w:p>
    <w:p>
      <w:pPr>
        <w:bidi/>
      </w:pPr>
      <w:r>
        <w:rPr>
          <w:rtl/>
          <w:cs/>
          <w:lang w:val="ar_AE" w:bidi="ar_AE"/>
        </w:rPr>
      </w:r>
      <w:r>
        <w:rPr>
          <w:rtl/>
          <w:cs/>
          <w:lang w:val="ar_AE" w:bidi="ar_AE"/>
        </w:rPr>
        <w:t xml:space="preserve">في بداية هذا المقطع، مات أبيمالك، ويوجد الآن قائد جديد لإسرائيل. وكان اسم القائد الجديد تولع. وكان تولع ابن فواة، الذي هو ابن دودو، أي إن تولع حفيد دودو. وهو من سبط يساكر، أحد أسباط إسرائيل الاثني عشر. ويساكر هو أحد أسباط إسرائيل الأصغر. </w:t>
      </w:r>
    </w:p>
    <w:p>
      <w:pPr>
        <w:bidi/>
      </w:pPr>
      <w:r>
        <w:rPr>
          <w:rtl/>
          <w:cs/>
          <w:lang w:val="ar_AE" w:bidi="ar_AE"/>
        </w:rPr>
      </w:r>
      <w:r>
        <w:rPr>
          <w:rtl/>
          <w:cs/>
          <w:lang w:val="ar_AE" w:bidi="ar_AE"/>
        </w:rPr>
        <w:t>توقفوا هنا وناقشوا هذا السؤال معًا: عندما تقدمون أنفسكم أو شخصًا آخر، ما المعلومات التي تضيفونها عن أبيكم، أو جدكم، أو أقاربكم الآخرين؟ أوقِفوا الاستماع إلى هذا التسجيل الصوتي هنا.</w:t>
      </w:r>
    </w:p>
    <w:p>
      <w:pPr>
        <w:bidi/>
      </w:pPr>
      <w:r>
        <w:rPr>
          <w:rtl/>
          <w:cs/>
          <w:lang w:val="ar_AE" w:bidi="ar_AE"/>
        </w:rPr>
      </w:r>
      <w:r>
        <w:rPr>
          <w:rtl/>
          <w:cs/>
          <w:lang w:val="ar_AE" w:bidi="ar_AE"/>
        </w:rPr>
        <w:t xml:space="preserve">وقد نهض تولع لإنقاذ إسرائيل، مما قد يعني أن إسرائيل كانت تواجه مشكلة جديدة أو عدوًا جديدًا. لكن من المرجح أكثر أن تولع أنقذ إسرائيل من جميع المشكلات التي تسبب بها أبيمالك في حياته. وحقق تولع الاستقرار، والسلام بدلًا من القتل والحرب اللذين جلبهما أبيمالك. فلا يوجد ذكر للحرب في زمن تولع. </w:t>
      </w:r>
    </w:p>
    <w:p>
      <w:pPr>
        <w:bidi/>
      </w:pPr>
      <w:r>
        <w:rPr>
          <w:rtl/>
          <w:cs/>
          <w:lang w:val="ar_AE" w:bidi="ar_AE"/>
        </w:rPr>
      </w:r>
      <w:r>
        <w:rPr>
          <w:rtl/>
          <w:cs/>
          <w:lang w:val="ar_AE" w:bidi="ar_AE"/>
        </w:rPr>
        <w:t>وكان تولع من أرض سبط يساكر الشمالي، لكنه كان يعيش ويحكم من مدينة تُدعى شامير في جبال أفرايم. ويعتقد بعض الناس أن شامير كانت في الموقع نفسه الذي قامت فيه السامرة، بسبب تشابه النطق بين الاسمين في اللغة الأصلية. ويظن آخرون أن شامير كانت في مكان مختلف عن السامرة. والتل هو منطقة مرتفعة من الأرض بصورة طبيعية. التل أصغر من الجبل. ومنطقة التلال منطقة تضم تلال كثيرة.</w:t>
      </w:r>
    </w:p>
    <w:p>
      <w:pPr>
        <w:bidi/>
      </w:pPr>
      <w:r>
        <w:rPr>
          <w:rtl/>
          <w:cs/>
          <w:lang w:val="ar_AE" w:bidi="ar_AE"/>
        </w:rPr>
      </w:r>
      <w:r>
        <w:rPr>
          <w:rtl/>
          <w:cs/>
          <w:lang w:val="ar_AE" w:bidi="ar_AE"/>
        </w:rPr>
        <w:t>توقفوا هنا وانظروا معًا إلى خريطة توضح الموقع المحتمل لشامير، وصورة للأراضي الجبلية، إذا احتجتم إلى ذلك. أوقِفوا الاستماع إلى هذا التسجيل الصوتي هنا.</w:t>
      </w:r>
    </w:p>
    <w:p>
      <w:pPr>
        <w:bidi/>
      </w:pPr>
      <w:r>
        <w:rPr>
          <w:rtl/>
          <w:cs/>
          <w:lang w:val="ar_AE" w:bidi="ar_AE"/>
        </w:rPr>
      </w:r>
      <w:r>
        <w:rPr>
          <w:rtl/>
          <w:cs/>
          <w:lang w:val="ar_AE" w:bidi="ar_AE"/>
        </w:rPr>
        <w:t xml:space="preserve">وقد حكم تولع إسرائيل مدة ثلاث وعشرين سنة، ثم مات. ودفن الشعب تولع في شامير، في منطقة الجبال في أرض سبط أفرايم. ولا تعطي القصة تفاصيل أخرى عن تولع. </w:t>
      </w:r>
    </w:p>
    <w:p>
      <w:pPr>
        <w:bidi/>
      </w:pPr>
      <w:r>
        <w:rPr>
          <w:rtl/>
          <w:cs/>
          <w:lang w:val="ar_AE" w:bidi="ar_AE"/>
        </w:rPr>
      </w:r>
      <w:r>
        <w:rPr>
          <w:rtl/>
          <w:cs/>
          <w:lang w:val="ar_AE" w:bidi="ar_AE"/>
        </w:rPr>
        <w:t xml:space="preserve">القاضي الثانوي الآخر في هذا المقطع هو يائير. وكان يائير من مكان يُدعى جلعاد، وهو يقع شرق نهر الأردن في أرض سبط منسّى. وكان رجال جلعاد يُدعون "الجلعاديين"، وهم شعب قوي. وكان الجلعاديون من نسل سبط منسّى. وقد قاد يائير إسرائيل قاضيًا لهم مدة اثنتين وعشرين سنة. وفي زمنه، لم يشارك الناس في أي حروب، وشهدت إسرائيل زمن السلام مرة أخرى. </w:t>
      </w:r>
    </w:p>
    <w:p>
      <w:pPr>
        <w:bidi/>
      </w:pPr>
      <w:r>
        <w:rPr>
          <w:rtl/>
          <w:cs/>
          <w:lang w:val="ar_AE" w:bidi="ar_AE"/>
        </w:rPr>
      </w:r>
      <w:r>
        <w:rPr>
          <w:rtl/>
          <w:cs/>
          <w:lang w:val="ar_AE" w:bidi="ar_AE"/>
        </w:rPr>
        <w:t>توقفوا هنا وانظروا معًا إلى خريطة موقع جلعاد. أوقِفوا الاستماع إلى هذا التسجيل الصوتي هنا.</w:t>
      </w:r>
    </w:p>
    <w:p>
      <w:pPr>
        <w:bidi/>
      </w:pPr>
      <w:r>
        <w:rPr>
          <w:rtl/>
          <w:cs/>
          <w:lang w:val="ar_AE" w:bidi="ar_AE"/>
        </w:rPr>
      </w:r>
      <w:r>
        <w:rPr>
          <w:rtl/>
          <w:cs/>
          <w:lang w:val="ar_AE" w:bidi="ar_AE"/>
        </w:rPr>
        <w:t xml:space="preserve">نسمع معلومات عن أبي تولع وجده، لكن المعلومات المتعلقة بيائير في هذا المقطع تتعلق بنسله، أي أبنائه. إذ كان ليائير ثلاثون ابنًا. ومن المحتمل أن يائير كان له عدة زوجات ليتمكن من إنجاب هذا العدد الكبير من الأطفال. ومن المرجح أيضًا أن يائير كان ثريًا جدًا إذ كان لديه هذا العدد من الزوجات. كان كل واحد من أبناء يائير الثلاثين يركب حمارًا، وهو حيوان أليف يشبه الحصان، لكنه أصغر حجمًا وله أذنان أطول. </w:t>
      </w:r>
    </w:p>
    <w:p>
      <w:pPr>
        <w:bidi/>
      </w:pPr>
      <w:r>
        <w:rPr>
          <w:rtl/>
          <w:cs/>
          <w:lang w:val="ar_AE" w:bidi="ar_AE"/>
        </w:rPr>
      </w:r>
      <w:r>
        <w:rPr>
          <w:rtl/>
          <w:cs/>
          <w:lang w:val="ar_AE" w:bidi="ar_AE"/>
        </w:rPr>
        <w:t>توقّفوا هنا وانظروا معًا إلى صورة حمار، إذا احتجتم إلى ذلك. أوقِفوا الاستماع إلى هذا التسجيل الصوتي هنا.</w:t>
      </w:r>
    </w:p>
    <w:p>
      <w:pPr>
        <w:bidi/>
      </w:pPr>
      <w:r>
        <w:rPr>
          <w:rtl/>
          <w:cs/>
          <w:lang w:val="ar_AE" w:bidi="ar_AE"/>
        </w:rPr>
      </w:r>
      <w:r>
        <w:rPr>
          <w:rtl/>
          <w:cs/>
          <w:lang w:val="ar_AE" w:bidi="ar_AE"/>
        </w:rPr>
        <w:t>كان يائير قاضيًا ثريًا. تشبه الطريقة التي كان أبناء يائير يركبون بها الحمير، الطريقة التي كان الملك يحكم بها أرضه مع أبنائه الذين يساعدونه في الحكم. في ذلك الوقت، كان ركوب الحمار يدل على أن الشخص جاء في سلام. أما المحارب فكان يركب حصان حربٍ ليذهب إلى المعركة.</w:t>
      </w:r>
    </w:p>
    <w:p>
      <w:pPr>
        <w:bidi/>
      </w:pPr>
      <w:r>
        <w:rPr>
          <w:rtl/>
          <w:cs/>
          <w:lang w:val="ar_AE" w:bidi="ar_AE"/>
        </w:rPr>
      </w:r>
      <w:r>
        <w:rPr>
          <w:rtl/>
          <w:cs/>
          <w:lang w:val="ar_AE" w:bidi="ar_AE"/>
        </w:rPr>
        <w:t>توقّفوا هنا وناقشوا هذا السؤال معًا: كيف يتنقل الحكام في مجتمعكم؟ أوقِفوا الاستماع إلى هذا التسجيل الصوتي هنا.</w:t>
      </w:r>
    </w:p>
    <w:p>
      <w:pPr>
        <w:bidi/>
      </w:pPr>
      <w:r>
        <w:rPr>
          <w:rtl/>
          <w:cs/>
          <w:lang w:val="ar_AE" w:bidi="ar_AE"/>
        </w:rPr>
      </w:r>
      <w:r>
        <w:rPr>
          <w:rtl/>
          <w:cs/>
          <w:lang w:val="ar_AE" w:bidi="ar_AE"/>
        </w:rPr>
        <w:t xml:space="preserve">كما كان لأبناء يائير الثلاثين ثلاثون مدينة في أرض جلعاد، مما يُظهر أيضًا أن يائير كان قويًا وغنيًا. عندما كتب الكاتب سفر القضاة، كان الناس لا يزالون يُطلقون على هذه المدن الثلاثين اسم حووث يائير، أي قرى خيام يائير. في الواقع، من المحتمل أن هذه كانت مجموعات من الخيام يعيش فيها الناس معًا. وفي اللغة الأصلية، تتشابه كلمات يائير، وحمار، ومدينة، وكان من المستساغ أن يسمع الجمهور الأصلي هذه الكلمات المتشابهة معًا في وصف يائير. </w:t>
      </w:r>
    </w:p>
    <w:p>
      <w:pPr>
        <w:bidi/>
      </w:pPr>
      <w:r>
        <w:rPr>
          <w:rtl/>
          <w:cs/>
          <w:lang w:val="ar_AE" w:bidi="ar_AE"/>
        </w:rPr>
      </w:r>
      <w:r>
        <w:rPr>
          <w:rtl/>
          <w:cs/>
          <w:lang w:val="ar_AE" w:bidi="ar_AE"/>
        </w:rPr>
        <w:t>توقّفوا هنا وناقشوا هذا السؤال معًا: احكوا قصة وأدرجوا فيها كلمات ذات سجع. كيف تجعل هذه الكلمات ذات السجع القصة أكثر استساغة أو تشويقًا؟ أوقِفوا الاستماع إلى هذا التسجيل الصوتي هنا.</w:t>
      </w:r>
    </w:p>
    <w:p>
      <w:pPr>
        <w:bidi/>
      </w:pPr>
      <w:r>
        <w:rPr>
          <w:rtl/>
          <w:cs/>
          <w:lang w:val="ar_AE" w:bidi="ar_AE"/>
        </w:rPr>
      </w:r>
      <w:r>
        <w:rPr>
          <w:rtl/>
          <w:cs/>
          <w:lang w:val="ar_AE" w:bidi="ar_AE"/>
        </w:rPr>
        <w:t xml:space="preserve">مات يائير، ودفنه الشعب في مدينة تُدعى قامون، التي كانت تقع، على الأرجح، في جلعاد أيضًا. ومن المحتمل أن قامون كانت مسقط رأس يائير أيضًا. </w:t>
      </w:r>
    </w:p>
    <w:p>
      <w:pPr>
        <w:bidi/>
      </w:pPr>
      <w:r>
        <w:rPr>
          <w:rtl/>
          <w:cs/>
          <w:lang w:val="ar_AE" w:bidi="ar_AE"/>
        </w:rPr>
      </w:r>
      <w:r>
        <w:rPr>
          <w:rtl/>
          <w:cs/>
          <w:lang w:val="ar_AE" w:bidi="ar_AE"/>
        </w:rPr>
        <w:t>توقّفوا هنا وانظروا إلى خريطة الموقع المحتمل لقامون.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القضاة 10: 1–5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تتخيَّل المجموعة أحداث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قضى تولع لإسرائيل مدة ثلاث وعشرين سنة. كان تولع من سبط يساكر، وكان يقيم في جبال أفرايم. </w:t>
      </w:r>
    </w:p>
    <w:p>
      <w:pPr>
        <w:bidi/>
      </w:pPr>
      <w:r>
        <w:rPr>
          <w:rtl/>
          <w:cs/>
          <w:lang w:val="ar_AE" w:bidi="ar_AE"/>
        </w:rPr>
      </w:r>
      <w:r>
        <w:rPr>
          <w:b/>
          <w:rtl/>
          <w:cs/>
          <w:lang w:val="ar_AE" w:bidi="ar_AE"/>
        </w:rPr>
        <w:t>في المشهد الثاني:</w:t>
      </w:r>
      <w:r>
        <w:rPr>
          <w:rtl/>
          <w:cs/>
          <w:lang w:val="ar_AE" w:bidi="ar_AE"/>
        </w:rPr>
        <w:t xml:space="preserve"> كان يائير قاضيًا لإسرائيل مدة اثنتين وعشرين سنة. كان يائير جلعاديًا، وكان له ثلاثون ابنًا يركبون ثلاثين حمارًا. كان أبناء يائير يمتلكون ثلاثين مدينة.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تولع</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يائير</w:t>
      </w:r>
    </w:p>
    <w:p>
      <w:pPr>
        <w:pStyle w:val="ListBullet"/>
        <w:bidi/>
        <w:spacing w:line="240" w:lineRule="auto"/>
        <w:ind w:left="720"/>
      </w:pPr>
      <w:r>
        <w:rPr>
          <w:rtl/>
          <w:cs/>
          <w:lang w:val="ar_AE" w:bidi="ar_AE"/>
        </w:rPr>
      </w:r>
      <w:r>
        <w:rPr>
          <w:rtl/>
          <w:cs/>
          <w:lang w:val="ar_AE" w:bidi="ar_AE"/>
        </w:rPr>
        <w:t>وأبناء يائير الثلاثون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من المهم أن تتذكروا أن هذا المقطع يأتي بعد عهد أبيمالك. تذكّروا أن أبيمالك قتل تسعة وستين من إخوته السبعين غير الأشقاء، وأن يهوه عاقبه لاحقًا على ذلك عندما مات. وقد حكم أبيمالك ثلاث سنوات فقط، لكن القاضيين الوارد اسماهما في هذا المقطع حكموا مدة ثلاث وعشرين واثنتين وعشرين سنة، أي مدة أطول بكثير. تذكّروا أيضًا أن إسرائيل عاشت في سلام أثناء حُكم تولع ويائير، وأن هذا المقطع يُظهر تناقضًا مع حُكم أبيمالك العنيف الذي سبقه، وحكم يفتاح وشمشون اللذين تلواه. </w:t>
      </w:r>
    </w:p>
    <w:p>
      <w:pPr>
        <w:bidi/>
      </w:pPr>
      <w:r>
        <w:rPr>
          <w:rtl/>
          <w:cs/>
          <w:lang w:val="ar_AE" w:bidi="ar_AE"/>
        </w:rPr>
      </w:r>
      <w:r>
        <w:rPr>
          <w:rtl/>
          <w:cs/>
          <w:lang w:val="ar_AE" w:bidi="ar_AE"/>
        </w:rPr>
        <w:t xml:space="preserve">في المشهد الأول، تذكّروا أن هذا المقطع يبدأ بعد زمن أبيمالك. في اللغة الأصلية، لا يقول المقطع "بعد موت أبيمالك". لكننا نعلم من المقطع السابق أن أبيمالك قد مات بالفعل، وتتضمن العديد من الترجمات معلومات تُفيد بأن هذا المقطع يحدث بعد موته. </w:t>
      </w:r>
    </w:p>
    <w:p>
      <w:pPr>
        <w:bidi/>
      </w:pPr>
      <w:r>
        <w:rPr>
          <w:rtl/>
          <w:cs/>
          <w:lang w:val="ar_AE" w:bidi="ar_AE"/>
        </w:rPr>
      </w:r>
      <w:r>
        <w:rPr>
          <w:rtl/>
          <w:cs/>
          <w:lang w:val="ar_AE" w:bidi="ar_AE"/>
        </w:rPr>
        <w:t>توقفوا هنا وناقشوا هذا السؤال معًا: هل من الأفضل بدء هذا المقطع بالكلمات "بعد عهد أبيمالك"، أو "بعد موت أبيمالك"، أو بأي تعبير آخر؟ أوقِفوا الاستماع إلى هذا التسجيل الصوتي هنا.</w:t>
      </w:r>
    </w:p>
    <w:p>
      <w:pPr>
        <w:bidi/>
      </w:pPr>
      <w:r>
        <w:rPr>
          <w:rtl/>
          <w:cs/>
          <w:lang w:val="ar_AE" w:bidi="ar_AE"/>
        </w:rPr>
      </w:r>
      <w:r>
        <w:rPr>
          <w:rtl/>
          <w:cs/>
          <w:lang w:val="ar_AE" w:bidi="ar_AE"/>
        </w:rPr>
        <w:t xml:space="preserve">وأصبح تولع ابن فواة ابن دودو، القاضي الجديد لإسرائيل. وتذكّروا أن تولع كان من سبط يساكر. </w:t>
      </w:r>
    </w:p>
    <w:p>
      <w:pPr>
        <w:bidi/>
      </w:pPr>
      <w:r>
        <w:rPr>
          <w:rtl/>
          <w:cs/>
          <w:lang w:val="ar_AE" w:bidi="ar_AE"/>
        </w:rPr>
      </w:r>
      <w:r>
        <w:rPr>
          <w:rtl/>
          <w:cs/>
          <w:lang w:val="ar_AE" w:bidi="ar_AE"/>
        </w:rPr>
        <w:t>توقفوا هنا وناقشوا هذا السؤال معًا: كيف ستترجمون تعبير ابن فواة، ابن دودو؟ هل سيكون من الأسهل أن نقول "حفيد دودو" بدلًا من ذلك؟ أوقِفوا الاستماع إلى هذا التسجيل الصوتي هنا.</w:t>
      </w:r>
    </w:p>
    <w:p>
      <w:pPr>
        <w:bidi/>
      </w:pPr>
      <w:r>
        <w:rPr>
          <w:rtl/>
          <w:cs/>
          <w:lang w:val="ar_AE" w:bidi="ar_AE"/>
        </w:rPr>
      </w:r>
      <w:r>
        <w:rPr>
          <w:rtl/>
          <w:cs/>
          <w:lang w:val="ar_AE" w:bidi="ar_AE"/>
        </w:rPr>
        <w:t xml:space="preserve">تذكّروا أن تولع قام، أو أصبح قائدًا مهمًا، ليخلّص إسرائيل. وتعبير "قام تولع ليخلِّص إسرائيل" هو صياغة أدبية قد تعني أن تولع خلِّص إسرائيل من شيء ما أو من شخص ما، أو أنه أنقذ إسرائيل من المشكلات التي تسبَّب بها أبيمالك. ويتضمن المقطع أيضًا معلومات أساسية عن أن تولع كان يعيش في شامير، في منطقة جبال أفرايم. ولا بد أن تولع انتقل من أرض سبط يساكر في شمال إسرائيل إلى أرض سبط أفرايم، الواقعة في وسط إسرائيل. </w:t>
      </w:r>
    </w:p>
    <w:p>
      <w:pPr>
        <w:bidi/>
      </w:pPr>
      <w:r>
        <w:rPr>
          <w:rtl/>
          <w:cs/>
          <w:lang w:val="ar_AE" w:bidi="ar_AE"/>
        </w:rPr>
      </w:r>
      <w:r>
        <w:rPr>
          <w:rtl/>
          <w:cs/>
          <w:lang w:val="ar_AE" w:bidi="ar_AE"/>
        </w:rPr>
        <w:t>توقفوا هنا وانظروا معًا إلى خريطة توضح الموقع المحتمل لشامير وصورة للأراضي الجبلية، إذا احتجتم إلى ذلك. أوقِفوا الاستماع إلى هذا التسجيل الصوتي هنا.</w:t>
      </w:r>
    </w:p>
    <w:p>
      <w:pPr>
        <w:bidi/>
      </w:pPr>
      <w:r>
        <w:rPr>
          <w:rtl/>
          <w:cs/>
          <w:lang w:val="ar_AE" w:bidi="ar_AE"/>
        </w:rPr>
      </w:r>
      <w:r>
        <w:rPr>
          <w:rtl/>
          <w:cs/>
          <w:lang w:val="ar_AE" w:bidi="ar_AE"/>
        </w:rPr>
        <w:t>توقفوا هنا أيضًا وناقشوا هذا السؤال معًا: كيف ستدرجون المعلومات الأساسية التي تفيد بأن تولع عاش في شامير، وليس في أرض سبط يساكر؟ أوقِفوا الاستماع إلى هذا التسجيل الصوتي هنا.</w:t>
      </w:r>
    </w:p>
    <w:p>
      <w:pPr>
        <w:bidi/>
      </w:pPr>
      <w:r>
        <w:rPr>
          <w:rtl/>
          <w:cs/>
          <w:lang w:val="ar_AE" w:bidi="ar_AE"/>
        </w:rPr>
      </w:r>
      <w:r>
        <w:rPr>
          <w:rtl/>
          <w:cs/>
          <w:lang w:val="ar_AE" w:bidi="ar_AE"/>
        </w:rPr>
        <w:t xml:space="preserve">يروي الجزء الأخير من المشهد الأول كيف حكم تولع قاضيًا لإسرائيل مدة ثلاث وعشرين سنة. ويذكر أيضًا أن تولع مات، وأن الناس دفنوه في شامير. </w:t>
      </w:r>
    </w:p>
    <w:p>
      <w:pPr>
        <w:bidi/>
      </w:pPr>
      <w:r>
        <w:rPr>
          <w:rtl/>
          <w:cs/>
          <w:lang w:val="ar_AE" w:bidi="ar_AE"/>
        </w:rPr>
      </w:r>
      <w:r>
        <w:rPr>
          <w:rtl/>
          <w:cs/>
          <w:lang w:val="ar_AE" w:bidi="ar_AE"/>
        </w:rPr>
        <w:t xml:space="preserve">في المشهد الثاني، يصبح يائير القاضي التالي لإسرائيل بعد موت تولع. وتذكّروا أن يائير كان من جلعاد، وهي منطقة تقع شرق نهر الأردن في أرض سبط منسى. وقد حكم يائير إسرائيل مدة اثنتين وعشرين سنة. </w:t>
      </w:r>
    </w:p>
    <w:p>
      <w:pPr>
        <w:bidi/>
      </w:pPr>
      <w:r>
        <w:rPr>
          <w:rtl/>
          <w:cs/>
          <w:lang w:val="ar_AE" w:bidi="ar_AE"/>
        </w:rPr>
      </w:r>
      <w:r>
        <w:rPr>
          <w:rtl/>
          <w:cs/>
          <w:lang w:val="ar_AE" w:bidi="ar_AE"/>
        </w:rPr>
        <w:t>توقفوا هنا وانظروا معًا إلى خريطة موقع جلعاد. أوقِفوا الاستماع إلى هذا التسجيل الصوتي هنا.</w:t>
      </w:r>
    </w:p>
    <w:p>
      <w:pPr>
        <w:bidi/>
      </w:pPr>
      <w:r>
        <w:rPr>
          <w:rtl/>
          <w:cs/>
          <w:lang w:val="ar_AE" w:bidi="ar_AE"/>
        </w:rPr>
      </w:r>
      <w:r>
        <w:rPr>
          <w:rtl/>
          <w:cs/>
          <w:lang w:val="ar_AE" w:bidi="ar_AE"/>
        </w:rPr>
        <w:t>يحتوي الجزء الأوسط من المشهد الثاني على جميع المعلومات الأساسية عن يائير. كان ليائير ثلاثون ابنًا، وكان كل ابن يركب حمارًا ويمتلك مدينة. وتذكّروا أن هذا الوصف يُظهر، على الأرجح، أن يائير كان له العديد من الزوجات، وأنه كان ثريًا، وقد حكم في أرض جلعاد بالطريقة نفسها التي يحكم بها الملك شعبه. وتذكّروا أن المقطع لا يقول إن أبناء يائير كانوا يستعدون للمعركة أو كانوا مستعدين للغزو. فالغزو سيحدث في القصة التالية، ولم يُعد يائير وأبناؤه إسرائيل لذلك.</w:t>
      </w:r>
    </w:p>
    <w:p>
      <w:pPr>
        <w:bidi/>
      </w:pPr>
      <w:r>
        <w:rPr>
          <w:rtl/>
          <w:cs/>
          <w:lang w:val="ar_AE" w:bidi="ar_AE"/>
        </w:rPr>
      </w:r>
      <w:r>
        <w:rPr>
          <w:rtl/>
          <w:cs/>
          <w:lang w:val="ar_AE" w:bidi="ar_AE"/>
        </w:rPr>
        <w:t>توقفوا هنا وانظروا معًا إلى صورة حمار مرة أخرى، إذا احتجتم إلى ذلك. أوقِفوا الاستماع إلى هذا التسجيل الصوتي هنا.</w:t>
      </w:r>
    </w:p>
    <w:p>
      <w:pPr>
        <w:bidi/>
      </w:pPr>
      <w:r>
        <w:rPr>
          <w:rtl/>
          <w:cs/>
          <w:lang w:val="ar_AE" w:bidi="ar_AE"/>
        </w:rPr>
      </w:r>
      <w:r>
        <w:rPr>
          <w:rtl/>
          <w:cs/>
          <w:lang w:val="ar_AE" w:bidi="ar_AE"/>
        </w:rPr>
        <w:t xml:space="preserve">وكانت مدن أبناء يائير الثلاثون تُسمى "حووث يائير"، أي قرى خيام يائير. وتذكّروا أن الناس كانوا يبنون عادةً أسوارًا حول المدينة لحمايتها من هجوم العدو، لكن مدن يائير هذه كانت، على الأرجح، مدن بلا أسوار. ومن المحتمل أنها كانت مجموعات أصغر من الخيام، حيث يعيش الناس معًا. ومن المحتمل أن الراوي أورد كلمة مدينة في هذا المقطع، لأنها تشبه كلمتَي يائير وحمار، مع أن مدن يائير كانت في الواقع قرى خيام لا تحيط بها أسوار. من المحتمل أن يائير وأبناءه لم يتوقعوا أن يهاجمهم عدو، ولهذا السبب لم يبنوا أسوارًا حول مدنهم. </w:t>
      </w:r>
    </w:p>
    <w:p>
      <w:pPr>
        <w:bidi/>
      </w:pPr>
      <w:r>
        <w:rPr>
          <w:rtl/>
          <w:cs/>
          <w:lang w:val="ar_AE" w:bidi="ar_AE"/>
        </w:rPr>
      </w:r>
      <w:r>
        <w:rPr>
          <w:rtl/>
          <w:cs/>
          <w:lang w:val="ar_AE" w:bidi="ar_AE"/>
        </w:rPr>
        <w:t>توقّفوا هنا وناقشوا هذا السؤال معًا: كيف ستترجمون اسم "حووث يائير"، مع أنكم تعرفون الآن أن هذه المستوطنات كانت، على الأرجح، أصغر حجمًا وتتألف من عدة خيام؟ إذا كان ذلك أوضح في لغتكم، فيمكنكم أن تُسمِّوا هذه المستوطنات قرى أو مستوطنات. أوقِفوا الاستماع إلى هذا التسجيل الصوتي هنا.</w:t>
      </w:r>
    </w:p>
    <w:p>
      <w:pPr>
        <w:bidi/>
      </w:pPr>
      <w:r>
        <w:rPr>
          <w:rtl/>
          <w:cs/>
          <w:lang w:val="ar_AE" w:bidi="ar_AE"/>
        </w:rPr>
      </w:r>
      <w:r>
        <w:rPr>
          <w:rtl/>
          <w:cs/>
          <w:lang w:val="ar_AE" w:bidi="ar_AE"/>
        </w:rPr>
        <w:t xml:space="preserve">في نهاية المشهد الثاني، يموت يائير، ويدفنه الناس في قرية تُدعى قامون. وتذكّروا أن قامون تقع على الأرجح في جلعاد، على بُعد نحو 24 كيلومترًا شرق نهر الأردن. </w:t>
      </w:r>
    </w:p>
    <w:p>
      <w:pPr>
        <w:bidi/>
      </w:pPr>
      <w:r>
        <w:rPr>
          <w:rtl/>
          <w:cs/>
          <w:lang w:val="ar_AE" w:bidi="ar_AE"/>
        </w:rPr>
      </w:r>
      <w:r>
        <w:rPr>
          <w:rtl/>
          <w:cs/>
          <w:lang w:val="ar_AE" w:bidi="ar_AE"/>
        </w:rPr>
        <w:t>توقفوا هنا وانظروا إلى خريطة الموقع المحتمل لقامون. أوقِفوا الاستماع إلى هذا التسجيل الصوتي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لسِفر القضاة 10: 1–5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تولع</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يائير</w:t>
      </w:r>
    </w:p>
    <w:p>
      <w:pPr>
        <w:pStyle w:val="ListBullet"/>
        <w:bidi/>
        <w:spacing w:line="240" w:lineRule="auto"/>
        <w:ind w:left="720"/>
      </w:pPr>
      <w:r>
        <w:rPr>
          <w:rtl/>
          <w:cs/>
          <w:lang w:val="ar_AE" w:bidi="ar_AE"/>
        </w:rPr>
      </w:r>
      <w:r>
        <w:rPr>
          <w:rtl/>
          <w:cs/>
          <w:lang w:val="ar_AE" w:bidi="ar_AE"/>
        </w:rPr>
        <w:t>وأبناء يائير الثلاثون</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بعد موت أبيمالك أصبح تولع قاضيًا على إسرائيل. وكان تولع ابن فُوَاة وحفيد دودو ومن سبط يساكر. ونهض تولع ليخلِّص إسرائيل. وكان تولع يقيم في شامير في جبال أفرايم. وكان تولع قاضيًا على إسرائيل لمدة ثلاث وعشرين سنة. وعندما مات تولع دفنه الشعب في شامير.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شعب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تولع: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موت تولع أصبح يائير قاضيًا على إسرائيل. كان يائير من جلعاد، وهي منطقة تقع في أرض سبط منسى شرقي نهر الأردن. وقاد يائير إسرائيل مدة اثنتين وعشرين سنة. كان ليائير ثلاثون ابنًا، وكان كل واحد منهم يركب على جحش، كما كان لكل واحد منهم مدينة في جلعاد. ولا تزال تلك المدن الثلاثون تُسمى حووث يائير، أي قرى يائير. ومات يائير ودفنه الشعب في قامون.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أبناء يائير الثلاثين: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يائير: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الأشخاص الذين يؤدون أدوار شعب إسرائيل: "بمَ تشعرون أو فيمَ تفكِّرون؟" قد يجيب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لسِفر القضاة 10: 1–5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بعد موت أبيمالك، أصبح تولع </w:t>
      </w:r>
      <w:r>
        <w:rPr>
          <w:b/>
          <w:rtl/>
          <w:cs/>
          <w:lang w:val="ar_AE" w:bidi="ar_AE"/>
        </w:rPr>
        <w:t>قاضيًا</w:t>
      </w:r>
      <w:r>
        <w:rPr>
          <w:rtl/>
          <w:cs/>
          <w:lang w:val="ar_AE" w:bidi="ar_AE"/>
        </w:rPr>
        <w:t xml:space="preserve"> وقائدًا في أرض إسرائيل. تذكَّروا أن الدور الرئيسي لهؤلاء القضاة لم يكن الفصل في القضايا أمام المحاكم، بل كان قيادة الشعب وإنقاذه من أعدائه. استخدموا ذات الكلمة أو العبارة لـ "قائد" أو "قاضي" كما استخدمتموها في المقاطع السابقة للتعبير عن قضاة إسرائيل. لمزيد من المعلومات حول كلمة "قاضي"، ارجعوا إلى قاموس الكلمات الرئيسية.</w:t>
      </w:r>
    </w:p>
    <w:p>
      <w:pPr>
        <w:bidi/>
      </w:pPr>
      <w:r>
        <w:rPr>
          <w:rtl/>
          <w:cs/>
          <w:lang w:val="ar_AE" w:bidi="ar_AE"/>
        </w:rPr>
      </w:r>
      <w:r>
        <w:rPr>
          <w:rtl/>
          <w:cs/>
          <w:lang w:val="ar_AE" w:bidi="ar_AE"/>
        </w:rPr>
        <w:t xml:space="preserve">كان تولع من سبط يساكر، وهو أحد أسباط إسرائيل </w:t>
      </w:r>
      <w:r>
        <w:rPr>
          <w:b/>
          <w:rtl/>
          <w:cs/>
          <w:lang w:val="ar_AE" w:bidi="ar_AE"/>
        </w:rPr>
        <w:t>الاثني</w:t>
      </w:r>
      <w:r>
        <w:rPr>
          <w:rtl/>
          <w:cs/>
          <w:lang w:val="ar_AE" w:bidi="ar_AE"/>
        </w:rPr>
        <w:t xml:space="preserve"> عشر. قام تولع ليخلّص إسرائيل، والمقصود هنا هو شعب إسرائيل. وكان تولع يقيم في شامير في جبال أفرايم. التل هو منطقة مرتفعة طبيعيًا عن سطح الأرض. التل أصغر من الجبل. وأرض التلال هي منطقة تكثر فيها التلال. ترجموا "أرض التلال" بالطريقة نفسها التي اتبعتموها في المقاطع السابقة. وأفرايم هو أيضًا أحد أسباط إسرائيل الاثني عشر. لمزيد من المعلومات حول كلمة "يساكر" و"أفرايم"، ارجعوا إلى قاموس الكلمات الرئيسية.</w:t>
      </w:r>
    </w:p>
    <w:p>
      <w:pPr>
        <w:bidi/>
      </w:pPr>
      <w:r>
        <w:rPr>
          <w:rtl/>
          <w:cs/>
          <w:lang w:val="ar_AE" w:bidi="ar_AE"/>
        </w:rPr>
      </w:r>
      <w:r>
        <w:rPr>
          <w:rtl/>
          <w:cs/>
          <w:lang w:val="ar_AE" w:bidi="ar_AE"/>
        </w:rPr>
        <w:t xml:space="preserve">كان يائير من جلعاد، التي كانت تقع في أرض سبط منسَّى على الجانب الشرقي من نهر الأردن. كان ليائير ثلاثون ابنًا، وكانوا يركبون ثلاثين </w:t>
      </w:r>
      <w:r>
        <w:rPr>
          <w:b/>
          <w:rtl/>
          <w:cs/>
          <w:lang w:val="ar_AE" w:bidi="ar_AE"/>
        </w:rPr>
        <w:t>جحشًا</w:t>
      </w:r>
      <w:r>
        <w:rPr>
          <w:rtl/>
          <w:cs/>
          <w:lang w:val="ar_AE" w:bidi="ar_AE"/>
        </w:rPr>
        <w:t>. تذكَّروا أن الحمار حيوان أليف يشبه الحصان، لكنه أصغر منه. وكان ركوب الحمير يدل على أن الشخص جاء في سلام، لا للحرب. استخدموا ذات الكلمة أو العبارة لـ "جحش" كما استخدمتموها في المقاطع السابقة. لمزيد من المعلومات حول كلمة "جحش" أو"حمار"، ارجعوا إلى قاموس الكلمات الرئيسية.</w:t>
      </w:r>
    </w:p>
    <w:p>
      <w:pPr>
        <w:bidi/>
      </w:pPr>
      <w:r>
        <w:rPr>
          <w:rtl/>
          <w:cs/>
          <w:lang w:val="ar_AE" w:bidi="ar_AE"/>
        </w:rPr>
      </w:r>
      <w:r>
        <w:rPr>
          <w:rtl/>
          <w:cs/>
          <w:lang w:val="ar_AE" w:bidi="ar_AE"/>
        </w:rPr>
        <w:t>توقفوا هنا كمجموعة، وانظروا مرة أخرى إلى صورة لحمار إذا لزم الأمر. أوقفوا الملف الصوتي مؤقتًا هنا.</w:t>
      </w:r>
    </w:p>
    <w:p>
      <w:pPr>
        <w:bidi/>
      </w:pPr>
      <w:r>
        <w:rPr>
          <w:rtl/>
          <w:cs/>
          <w:lang w:val="ar_AE" w:bidi="ar_AE"/>
        </w:rPr>
      </w:r>
      <w:r>
        <w:rPr>
          <w:rtl/>
          <w:cs/>
          <w:lang w:val="ar_AE" w:bidi="ar_AE"/>
        </w:rPr>
        <w:t>وكان أبناء يائير الثلاثون يمتلكون أيضًا ثلاثين مدينة في جلعاد. وكان اسم هذه المدن حوُّوث يائير. بمعنى: قرى الخيام التابعة ليائير. تذكَّروا أن المدينة عادةً أكبر من القرية، وغالبًا ما تكون محاطة بأسوار تحميها من هجمات الأعداء. لكن مدن يائير هذه كانت على الأرجح مدنًا بلا أسوار. ومع أنها تُسمَّى مدنًا في هذا المقطع، إلا أنها كانت من المرجح في الواقع تجمعات أصغر من الخيام، يعيش فيها الناس معًا.</w:t>
      </w:r>
    </w:p>
    <w:p>
      <w:pPr>
        <w:bidi/>
      </w:pPr>
      <w:r>
        <w:rPr>
          <w:rtl/>
          <w:cs/>
          <w:lang w:val="ar_AE" w:bidi="ar_AE"/>
        </w:rPr>
      </w:r>
      <w:r>
        <w:rPr>
          <w:rtl/>
          <w:cs/>
          <w:lang w:val="ar_AE" w:bidi="ar_AE"/>
        </w:rPr>
        <w:t>ودفن الناس كلًا من تولع ويائير. استخدموا نفس الكلمات لوصف كيفية دفن جثة الميت، والتي تكون غالبًا في كهف أو حفرة في منطقة صخرية، كما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10:6–16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10: 6–16 واحفظوه في قلوبكم.</w:t>
      </w:r>
    </w:p>
    <w:p>
      <w:pPr>
        <w:bidi/>
      </w:pPr>
      <w:r>
        <w:rPr>
          <w:rtl/>
          <w:cs/>
          <w:lang w:val="ar_AE" w:bidi="ar_AE"/>
        </w:rPr>
      </w:r>
      <w:r>
        <w:rPr>
          <w:rtl/>
          <w:cs/>
          <w:lang w:val="ar_AE" w:bidi="ar_AE"/>
        </w:rPr>
        <w:t>استمعوا إلى نسخة صوتية من سِفر القضاة 10: 6–16 ثلاث مرات، بثلاث ترجمات مختلفة إن أمكن.</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لسِفر القضاة 10: 6–16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المقطع السابق، تمتعت إسرائيل بفترة من السلام تحت قيادة القاضيين تولع ويائير. والآن نرى أن فترة السلام هذه قد انتهت. فقد عاد شعب إسرائيل مرة أخرى يعمل الشر في عيني يهوه. وبدلًا من أن يرسل يهوه مَن ينقذ إسرائيل أو يحرره من أعدائه، سمح للعمونيين أن يقهروا الإسرائيليين، أو أن يهزموهم هزيمة تامة لمدة ثماني عشرة سنة. فصرخ إسرائيل إلى يهوه طالبًا المعونة، ودار حديث بين إسرائيل ويهوه عن خطية إسرائيل، وعما إذا كان يهوه سينقذه هذه المرة أم لا.</w:t>
      </w:r>
    </w:p>
    <w:p>
      <w:pPr>
        <w:bidi/>
      </w:pPr>
      <w:r>
        <w:rPr>
          <w:rtl/>
          <w:cs/>
          <w:lang w:val="ar_AE" w:bidi="ar_AE"/>
        </w:rPr>
      </w:r>
      <w:r>
        <w:rPr>
          <w:rtl/>
          <w:cs/>
          <w:lang w:val="ar_AE" w:bidi="ar_AE"/>
        </w:rPr>
        <w:t>في بداية هذا المقطع، يعود الإسرائيليون مرة أخرى إلى فعل الشر في عيني يهوه. وقد ورد هذا الوصف نفسه في مواضع أخرى من سفر القضاة، مما يبين أن الإسرائيليين استمروا في فعل الشر كما فعلوا من قبل. في كل سفر القضاة، هذه هي أطول قصة تصف الشر الذي كان يفعله شعب إسرائيل.</w:t>
      </w:r>
    </w:p>
    <w:p>
      <w:pPr>
        <w:bidi/>
      </w:pPr>
      <w:r>
        <w:rPr>
          <w:rtl/>
          <w:cs/>
          <w:lang w:val="ar_AE" w:bidi="ar_AE"/>
        </w:rPr>
      </w:r>
      <w:r>
        <w:rPr>
          <w:rtl/>
          <w:cs/>
          <w:lang w:val="ar_AE" w:bidi="ar_AE"/>
        </w:rPr>
        <w:t>كان الإسرائيليون يخدمون ويعبدون آلهة الأمم الأخرى المحيطة بهم. فقد عبد إسرائيل البعليم والعشتاروث، وقد يعني ذلك أنهم عبدوا عدة آلهة تُسمى بعل وعدة آلهة تُسمى عشتاروت. وكان للعديد من المدن أو المناطق إلهها الخاص الذي يُسمى بعل أو عشتاروت ويحمل اسمًا خاصًا به. وكانت البعليم الآلهة الذكور في تلك المناطق، أما العشتاروث فكانت الآلهة الإناث فيها. كما عبد الإسرائيليون آلهة أرام وموآب، وهما أمتان كانتا قد فرضتا سلطتهما على إسرائيل في وقت سابق. وعبد الإسرائيليون أيضًا آلهة صيدون. وصيدون هي على الأرجح المنطقة التي أمر فيها يهوه سبط أشير بأن يطرد سكانها. وأخيرًا، عبد الإسرائيليون أيضًا آلهة العمونيين والفلسطيين. وكان العمونيون يسكنون إلى الشرق من نهر الأردن، بينما كان الفلسطيون يسكنون إلى الغرب من أرض إسرائيل على امتداد ساحل البحر الأبيض المتوسط.</w:t>
      </w:r>
    </w:p>
    <w:p>
      <w:pPr>
        <w:bidi/>
      </w:pPr>
      <w:r>
        <w:rPr>
          <w:rtl/>
          <w:cs/>
          <w:lang w:val="ar_AE" w:bidi="ar_AE"/>
        </w:rPr>
      </w:r>
      <w:r>
        <w:rPr>
          <w:rtl/>
          <w:cs/>
          <w:lang w:val="ar_AE" w:bidi="ar_AE"/>
        </w:rPr>
        <w:t>توقفوا هنا وناقشوا هذا السؤال كمجموعة: ما هم الآلهة التي يعبدها الناس في مجتمعكم أو في المجتمعات القريبة منكم؟ ماذا يفعل الناس ليُظهروا أنهم يعبدون هذه الآلهة أو يخدمونها؟ لماذا يعبد الناس هذه الآلهة؟ وماذا يرجون أن تفعل لهم هذه الآلهة؟ أوقفوا الملف الصوتي مؤقتًا هنا.</w:t>
      </w:r>
    </w:p>
    <w:p>
      <w:pPr>
        <w:bidi/>
      </w:pPr>
      <w:r>
        <w:rPr>
          <w:rtl/>
          <w:cs/>
          <w:lang w:val="ar_AE" w:bidi="ar_AE"/>
        </w:rPr>
      </w:r>
      <w:r>
        <w:rPr>
          <w:rtl/>
          <w:cs/>
          <w:lang w:val="ar_AE" w:bidi="ar_AE"/>
        </w:rPr>
        <w:t>كان يهوه قد أمر الإسرائيليين ألا يعيشوا مثل تلك الأمم الأخرى، وألا يتبعوا آلهتها، لكن الإسرائيليين لم يطيعوا يهوه. بل تركوا يهوه ولم يعودوا يعبدونه أو يخدمونه. فغضب يهوه على الإسرائيليين لأنهم بدأوا يعبدون آلهة أخرى، ولذلك عاقبهم بأن سمح للفلسطيين والعمونيين أن يهاجموا الإسرائيليين. هذه القصة هي مقدمة للقصص التي تروي كيف تسلط العمونيون والفلسطيون على الإسرائيليين. ففي هذه القصة وفي القصص التالية عن يفتاح، سنرى ما حدث عندما تسلط العمونيون على الإسرائيليين. وفيما بعد أثناء قصة شمشون، سنرى كيف تسلط الفلسطيون على الإسرائيليين.</w:t>
      </w:r>
    </w:p>
    <w:p>
      <w:pPr>
        <w:bidi/>
      </w:pPr>
      <w:r>
        <w:rPr>
          <w:rtl/>
          <w:cs/>
          <w:lang w:val="ar_AE" w:bidi="ar_AE"/>
        </w:rPr>
      </w:r>
      <w:r>
        <w:rPr>
          <w:rtl/>
          <w:cs/>
          <w:lang w:val="ar_AE" w:bidi="ar_AE"/>
        </w:rPr>
        <w:t>فرض العمونيون سيطرتهم الكاملة على الإسرائيليين، وعلى الأرجح بدأ ذلك في السنة نفسها التي باع فيها يهوه الإسرائيليين إلى العمونيين، أي سلَّمهم إلى يدهم. في البداية ضايق العمونيون الإسرائيليين مدة ثماني عشرة سنة في المنطقة الواقعة شرقي نهر الأردن، في أرض الأموريين، أي جلعاد. وكان الأموريون هم الشعب الذي سكن شرقي نهر الأردن قبل مجيء الإسرائيليين. وقد تشير جلعاد إلى جميع أراضي الإسرائيليين الواقعة شرقي نهر الأردن. وسنرى في المقطع التالي أن يفتاح، القاضي التالي لإسرائيل، كان من جلعاد.</w:t>
      </w:r>
    </w:p>
    <w:p>
      <w:pPr>
        <w:bidi/>
      </w:pPr>
      <w:r>
        <w:rPr>
          <w:rtl/>
          <w:cs/>
          <w:lang w:val="ar_AE" w:bidi="ar_AE"/>
        </w:rPr>
      </w:r>
      <w:r>
        <w:rPr>
          <w:rtl/>
          <w:cs/>
          <w:lang w:val="ar_AE" w:bidi="ar_AE"/>
        </w:rPr>
        <w:t>ثم عبر العمونيون نهر الأردن إلى الضفة الغربية ليحاربوا أسباط إسرائيل: يهوذا وبنيامين وبيت أفرايم، أي عشيرة سبط أفرايم. وفيما بعد سيخرج قادة إسرائيل المستقبليون من هذه الأسباط الثلاثة: يهوذا وبنيامين وأفرايم. عانى الإسرائيليون كثيرًا خلال سنوات الضيق الثماني عشرة هذه.</w:t>
      </w:r>
    </w:p>
    <w:p>
      <w:pPr>
        <w:bidi/>
      </w:pPr>
      <w:r>
        <w:rPr>
          <w:rtl/>
          <w:cs/>
          <w:lang w:val="ar_AE" w:bidi="ar_AE"/>
        </w:rPr>
      </w:r>
      <w:r>
        <w:rPr>
          <w:rtl/>
          <w:cs/>
          <w:lang w:val="ar_AE" w:bidi="ar_AE"/>
        </w:rPr>
        <w:t>توقفوا هنا كمجموعة، وانظروا إلى خريطة تُظهر نهر الأردن وجلعاد وأراضي أسباط يهوذا وبنيامين وأفرايم. أوقفوا الملف الصوتي مؤقتًا هنا.</w:t>
      </w:r>
    </w:p>
    <w:p>
      <w:pPr>
        <w:bidi/>
      </w:pPr>
      <w:r>
        <w:rPr>
          <w:rtl/>
          <w:cs/>
          <w:lang w:val="ar_AE" w:bidi="ar_AE"/>
        </w:rPr>
      </w:r>
      <w:r>
        <w:rPr>
          <w:rtl/>
          <w:cs/>
          <w:lang w:val="ar_AE" w:bidi="ar_AE"/>
        </w:rPr>
        <w:t>صرخ الإسرائيليون إلى يهوه طالبين العون بينما كانوا يعانون معاناة شديدة. وهذه هي المرة الوحيدة في سفر القضاة التي يعترف فيها شعب إسرائيل بأنهم أخطأوا أو ارتكبوا الشر ضد يهوه. كما يذكر الإسرائيليون بالتحديد الطرق التي أخطأوا بها. فيقولون إنهم أخطأوا عندما تركوا يهوه وعبدوا البعليم، أي الآلهة المزيفة. وقبل أن يطلب الإسرائيليون من يهوه المساعدة بصورة مباشرة، يجيب يهوه شعب إسرائيل عندما يخبرهم بأنهم على خطأ بأسلوب حاسم وقوي جدا. وفي مواضع أخرى من سفر القضاة، عندما كان شعب إسرائيل يصرخ طالبًا النجدة بعد أن يبتعد عن يهوه، كان يهوه يرسل من يخلِّص شعبه، أما هنا فلم يفعل ذلك.</w:t>
      </w:r>
    </w:p>
    <w:p>
      <w:pPr>
        <w:bidi/>
      </w:pPr>
      <w:r>
        <w:rPr>
          <w:rtl/>
          <w:cs/>
          <w:lang w:val="ar_AE" w:bidi="ar_AE"/>
        </w:rPr>
      </w:r>
      <w:r>
        <w:rPr>
          <w:rtl/>
          <w:cs/>
          <w:lang w:val="ar_AE" w:bidi="ar_AE"/>
        </w:rPr>
        <w:t>نحن لا نعرف على وجه اليقين كيف سمع الإسرائيليون جواب يهوه. فربما تكلم يهوه من خلال رئيس الكهنة، أو ربما تكلم في قلوب الناس حتى يفهموا رسالته. ومن الممكن أيضًا أن يكون يهوه قد خاطب شعب إسرائيل مباشرةً ليُظهر مدى غضبه منهم بسبب عودتهم إلى الخطية بعبادة آلهة أخرى.</w:t>
      </w:r>
    </w:p>
    <w:p>
      <w:pPr>
        <w:bidi/>
      </w:pPr>
      <w:r>
        <w:rPr>
          <w:rtl/>
          <w:cs/>
          <w:lang w:val="ar_AE" w:bidi="ar_AE"/>
        </w:rPr>
      </w:r>
      <w:r>
        <w:rPr>
          <w:rtl/>
          <w:cs/>
          <w:lang w:val="ar_AE" w:bidi="ar_AE"/>
        </w:rPr>
        <w:t>يُذكِّر يهوه شعب إسرائيل بأنه قد أنقذهم من أعدائهم بالفعل سبع مرات من قبل. فقد أنقذهم من المصريين ومن الأموريين عندما كانوا في طريقهم إلى أرض الموعد. كما أنقذهم من العمونيين عندما وصلوا إلى أرض الموعد، ومن الفلسطيين عندما خلَّص شمجر الإسرائيليين. وأخيرًا، أنقذهم يهوه من الصيدونيين الذين هزمهم باراق، ومن المعونيين، ومن العمالقة الذين هاجموا إسرائيل عند حوريب. ويرى بعض الناس أن المعونيين قد يكونون هم أنفسهم المديانيين الذين خلَّص جدعون الإسرائيليين منهم. يُذكِّر يهوه الإسرائيليين بأنه في كل مرة صرخوا إليه طالبين العون، كان ينقذهم ويحررهم. لكنهم في كل مرة، بدلًا من أن يشكروا يهوه ويعبدوه بأمانة، كانوا يعودون إلى عبادة آلهة أخرى.</w:t>
      </w:r>
    </w:p>
    <w:p>
      <w:pPr>
        <w:bidi/>
      </w:pPr>
      <w:r>
        <w:rPr>
          <w:rtl/>
          <w:cs/>
          <w:lang w:val="ar_AE" w:bidi="ar_AE"/>
        </w:rPr>
      </w:r>
      <w:r>
        <w:rPr>
          <w:rtl/>
          <w:cs/>
          <w:lang w:val="ar_AE" w:bidi="ar_AE"/>
        </w:rPr>
        <w:t>توقفوا هنا وناقشوا هذا السؤال كمجموعة: تحدَّثوا عن مرة صرختم فيها إلى يهوه أو إلى إله آخر طالبين المساعدة. ماذا حدث؟ أوقفوا الملف الصوتي مؤقتًا هنا.</w:t>
      </w:r>
    </w:p>
    <w:p>
      <w:pPr>
        <w:bidi/>
      </w:pPr>
      <w:r>
        <w:rPr>
          <w:rtl/>
          <w:cs/>
          <w:lang w:val="ar_AE" w:bidi="ar_AE"/>
        </w:rPr>
      </w:r>
      <w:r>
        <w:rPr>
          <w:rtl/>
          <w:cs/>
          <w:lang w:val="ar_AE" w:bidi="ar_AE"/>
        </w:rPr>
        <w:t>وكذلك توقفوا هنا كمجموعة، وانظروا إلى خريطة تُبيِّن المواقع المحتملة للمصريين، والأموريين، والفلسطيين، والصيدونيين، والمعونيين، والعمالقة. أوقفوا الملف الصوتي مؤقتًا هنا.</w:t>
      </w:r>
    </w:p>
    <w:p>
      <w:pPr>
        <w:bidi/>
      </w:pPr>
      <w:r>
        <w:rPr>
          <w:rtl/>
          <w:cs/>
          <w:lang w:val="ar_AE" w:bidi="ar_AE"/>
        </w:rPr>
      </w:r>
      <w:r>
        <w:rPr>
          <w:rtl/>
          <w:cs/>
          <w:lang w:val="ar_AE" w:bidi="ar_AE"/>
        </w:rPr>
        <w:t>يقول يهوه إنه لن ينقذ الإسرائيليين من أعدائهم هذه المرة. ويقول لشعب إسرائيل أن يذهبوا ويطلبوا النجدة من الآلهة الأخرى التي يعبدونها. ولم يكن يهوه يعتقد أن تلك الآلهة تستطيع بالفعل أن تخلِّص الإسرائيليين، لكنه قال ذلك ليُظهر أن شعب إسرائيل يبدو كأنه يثق بهذه الآلهة أكثر مما يثق بيهوه، ولذلك ينبغي لتلك الآلهة أن تكون هي المسؤولة الآن عن إنقاذهم.</w:t>
      </w:r>
    </w:p>
    <w:p>
      <w:pPr>
        <w:bidi/>
      </w:pPr>
      <w:r>
        <w:rPr>
          <w:rtl/>
          <w:cs/>
          <w:lang w:val="ar_AE" w:bidi="ar_AE"/>
        </w:rPr>
      </w:r>
      <w:r>
        <w:rPr>
          <w:rtl/>
          <w:cs/>
          <w:lang w:val="ar_AE" w:bidi="ar_AE"/>
        </w:rPr>
        <w:t>فاعترف شعب إسرائيل مرة أخرى بأنهم قد أخطأوا. وكان الشعب في غاية اليأس ويريد بشدة أن يخلِّصهم يهوه. فقالوا: "افعل بنا كل ما يحسن في عينيك. إنما أنقذنا هذا اليوم." وأزال شعب إسرائيل آلهتهم الأخرى، أي إنهم طرحوا الأصنام الخشبية أو المعدنية التي كانت تمثل تلك الآلهة، وبدأوا يعبدون يهوه بدلًا منها. ويرى بعض الناس أن شعب إسرائيل كان صادقًا هذه المرة، ومستعدًا لأن يعبد يهوه وحده. ويرى آخرون أن اعتراف إسرائيل بخطاياه لم يكن صادقًا، وأن الإسرائيليين كانوا يريدون فقط أن ينقذهم يهوه. وأنهم على الأرجح كانوا سيعودون مرة أخرى إلى عبادة الآلهة الأخرى، كما فعلوا في كل مرة سابقة بعدما أنقذهم يهوه.</w:t>
      </w:r>
    </w:p>
    <w:p>
      <w:pPr>
        <w:bidi/>
      </w:pPr>
      <w:r>
        <w:rPr>
          <w:rtl/>
          <w:cs/>
          <w:lang w:val="ar_AE" w:bidi="ar_AE"/>
        </w:rPr>
      </w:r>
      <w:r>
        <w:rPr>
          <w:rtl/>
          <w:cs/>
          <w:lang w:val="ar_AE" w:bidi="ar_AE"/>
        </w:rPr>
        <w:t>يتحدث الجزء الأخير من هذا المقطع مرة أخرى عن يهوه. ففي اللغة الأصلية ذكر النص ما يلي: "فضاقت نفس (يهوه) بسبب مشقة إسرائيل." والنفس هي الجزء الداخلي من الشخص. ويمكن أيضًا ترجمة هذه العبارة على النحو الآتي: "تعب يهوه من رؤية معاناة إسرائيل الشديدة." ، أو "لم يَعُد يهوه يحتمل بؤس الإسرائيليين." وقد يعني هذا أيضًا أن يهوه لم يعد يطيق رؤية معاناة الإسرائيليين، وفي الوقت نفسه كان منزعجًا أو مستاءً من استمرارهم في الرجوع إلى عبادة آلهة أخرى.</w:t>
      </w:r>
    </w:p>
    <w:p>
      <w:pPr>
        <w:bidi/>
      </w:pPr>
      <w:r>
        <w:rPr>
          <w:rtl/>
          <w:cs/>
          <w:lang w:val="ar_AE" w:bidi="ar_AE"/>
        </w:rPr>
      </w:r>
      <w:r>
        <w:rPr>
          <w:rtl/>
          <w:cs/>
          <w:lang w:val="ar_AE" w:bidi="ar_AE"/>
        </w:rPr>
        <w:t>توقفوا هنا وناقشوا هذا السؤال كمجموعة: تحدثوا عن موقف شعرتم فيه بالإحباط أو نفاد الصبر إلى درجة أنكم لم تعودوا قادرين على احتماله.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القضاة 10: 6–16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تقوم المجموعة بتصوير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يفعل بنو إسرائيل الشر في عيني الرب. فلم يعودوا يخدمون الرب، بل عبدوا آلهة أخرى من الأمم المحيطة بهم. </w:t>
      </w:r>
    </w:p>
    <w:p>
      <w:pPr>
        <w:bidi/>
      </w:pPr>
      <w:r>
        <w:rPr>
          <w:rtl/>
          <w:cs/>
          <w:lang w:val="ar_AE" w:bidi="ar_AE"/>
        </w:rPr>
      </w:r>
      <w:r>
        <w:rPr>
          <w:b/>
          <w:rtl/>
          <w:cs/>
          <w:lang w:val="ar_AE" w:bidi="ar_AE"/>
        </w:rPr>
        <w:t>في المشهد الثاني:</w:t>
      </w:r>
      <w:r>
        <w:rPr>
          <w:rtl/>
          <w:cs/>
          <w:lang w:val="ar_AE" w:bidi="ar_AE"/>
        </w:rPr>
        <w:t xml:space="preserve"> يغضب الرب على بني إسرائيل، ويسلمهم إلى الفلسطينيين والعمونيين. وقد اضطهد العمونيون بني إسرائيل مدة ثماني عشرة سنة على الجانب الشرقي من نهر الأردن. ثم عبروا إلى الجانب الغربي من النهر ليضطهدوا بني إسرائيل هناك أيضًا. </w:t>
      </w:r>
    </w:p>
    <w:p>
      <w:pPr>
        <w:bidi/>
      </w:pPr>
      <w:r>
        <w:rPr>
          <w:rtl/>
          <w:cs/>
          <w:lang w:val="ar_AE" w:bidi="ar_AE"/>
        </w:rPr>
      </w:r>
      <w:r>
        <w:rPr>
          <w:b/>
          <w:rtl/>
          <w:cs/>
          <w:lang w:val="ar_AE" w:bidi="ar_AE"/>
        </w:rPr>
        <w:t>في المشهد الثالث:</w:t>
      </w:r>
      <w:r>
        <w:rPr>
          <w:rtl/>
          <w:cs/>
          <w:lang w:val="ar_AE" w:bidi="ar_AE"/>
        </w:rPr>
        <w:t xml:space="preserve"> يصرخ بنو إسرائيل إلى الرب طلبًا للمساعدة، فيجيبهم الرب بأن يطلبوا المساعدة من الآلهة الأخرى التي يعبدونها. </w:t>
      </w:r>
    </w:p>
    <w:p>
      <w:pPr>
        <w:bidi/>
      </w:pPr>
      <w:r>
        <w:rPr>
          <w:rtl/>
          <w:cs/>
          <w:lang w:val="ar_AE" w:bidi="ar_AE"/>
        </w:rPr>
      </w:r>
      <w:r>
        <w:rPr>
          <w:b/>
          <w:rtl/>
          <w:cs/>
          <w:lang w:val="ar_AE" w:bidi="ar_AE"/>
        </w:rPr>
        <w:t>في المشهد الرابع:</w:t>
      </w:r>
      <w:r>
        <w:rPr>
          <w:rtl/>
          <w:cs/>
          <w:lang w:val="ar_AE" w:bidi="ar_AE"/>
        </w:rPr>
        <w:t xml:space="preserve"> يصرخ بنو إسرائيل إلى الرب طلبًا للمساعدة مرة ثانية، ويتوقفون عن عبادة الآلهة الأخرى التي تخص الأمم المحيطة بهم، فيضيق قلب الرب من رؤيته لمعاناة بني إسرائيل.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والعمونيون.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تذكّروا أنه قبل هذا المقطع، عاش شعب إسرائيل فترة سلام في عهد القاضيين تولع ويائير. وتذكّروا أيضًا أنه في هذا المقطع، كان بنو إسرائيل يعملون الشر، ولذلك سمح الرب للعمونيين بقهرهم. ويصرخ بنو إسرائيل إلى الرب طلبًا للمساعدة، لكنه يجيبهم بأن عليهم أن يطلبوا المساعدة من الآلهة الأخرى التي يعبدونها. يعاني بنو إسرائيل كثيرًا في هذا المقطع. </w:t>
      </w:r>
    </w:p>
    <w:p>
      <w:pPr>
        <w:bidi/>
      </w:pPr>
      <w:r>
        <w:rPr>
          <w:rtl/>
          <w:cs/>
          <w:lang w:val="ar_AE" w:bidi="ar_AE"/>
        </w:rPr>
      </w:r>
      <w:r>
        <w:rPr>
          <w:rtl/>
          <w:cs/>
          <w:lang w:val="ar_AE" w:bidi="ar_AE"/>
        </w:rPr>
        <w:t xml:space="preserve">يبدأ المشهد الأول بطريقة مشابهة للمقاطع الأخرى في سفر القضاة إذ يقول: "ثم عاد بنو إسرائيل يعملون الشر في عيني الرب". الشر هو نقيض الخير. فعندما يفعل شخصٌ ما الشر في عيني الرب، فإنه لا يتبع الرب ولا يطيع وصاياه. </w:t>
      </w:r>
    </w:p>
    <w:p>
      <w:pPr>
        <w:bidi/>
      </w:pPr>
      <w:r>
        <w:rPr>
          <w:rtl/>
          <w:cs/>
          <w:lang w:val="ar_AE" w:bidi="ar_AE"/>
        </w:rPr>
      </w:r>
      <w:r>
        <w:rPr>
          <w:rtl/>
          <w:cs/>
          <w:lang w:val="ar_AE" w:bidi="ar_AE"/>
        </w:rPr>
        <w:t>توقفوا هنا وناقشوا هذا السؤال معًا: تحدثوا عن وقت لم تتبع فيه مجموعة من الناس تعليمات إلهها أو آلهتها. وفي هذه الحالة، لم يطع بنو إسرائيل أوامر الرب، ولذلك عدّ الرب ما فعلوه شرًا. كيف ستترجمون فكرة أن بني إسرائيل عادوا فعملوا الشر في عيني الرب؟ أوقِفوا الاستماع إلى هذا التسجيل الصوتي هنا.</w:t>
      </w:r>
    </w:p>
    <w:p>
      <w:pPr>
        <w:bidi/>
      </w:pPr>
      <w:r>
        <w:rPr>
          <w:rtl/>
          <w:cs/>
          <w:lang w:val="ar_AE" w:bidi="ar_AE"/>
        </w:rPr>
      </w:r>
      <w:r>
        <w:rPr>
          <w:rtl/>
          <w:cs/>
          <w:lang w:val="ar_AE" w:bidi="ar_AE"/>
        </w:rPr>
        <w:t>يخدم بنو إسرائيل ويعبدون البعل، والعشتاروث، وآلهة أرام وموآب وصيدون والعمونيين والفلسطينيين. تذكّروا أن الرب كان قد أمر بني إسرائيل ألا يعبدوا آلهة تلك الأمم الأخرى، بل أن يعبدوه وحده. وتذكّروا أيضًا أن العديد من هذه الأمم كانت أعداء بني إسرائيل، وأن عددًا منها سبق أن أخضعهم، ولذلك ليس من المستغرب أن يبدأ الإسرائيليون بعبادة آلهة أعدائهم! في اللغة الأصلية تذكر القصة إن الإسرائيليين عبدوا آلهة أرام وموآب وصيدون، وآلهة العمونيين، والفلسطينيين. كان لكل واحدة من هذه الأمم آلهة مختلفة، وكان بنو إسرائيل يعبدون هذه الآلهة المختلفة.</w:t>
      </w:r>
    </w:p>
    <w:p>
      <w:pPr>
        <w:bidi/>
      </w:pPr>
      <w:r>
        <w:rPr>
          <w:rtl/>
          <w:cs/>
          <w:lang w:val="ar_AE" w:bidi="ar_AE"/>
        </w:rPr>
      </w:r>
      <w:r>
        <w:rPr>
          <w:rtl/>
          <w:cs/>
          <w:lang w:val="ar_AE" w:bidi="ar_AE"/>
        </w:rPr>
        <w:t>توقفوا هنا وناقشوا هذا السؤال معًا: بينما تفكرون في سرد هذه الآلهة المختلفة، ما هي الطريقة الأكثر سلاسة للقيام بذلك في لغتكم؟ أوقِفوا الاستماع إلى هذا التسجيل الصوتي هنا.</w:t>
      </w:r>
    </w:p>
    <w:p>
      <w:pPr>
        <w:bidi/>
      </w:pPr>
      <w:r>
        <w:rPr>
          <w:rtl/>
          <w:cs/>
          <w:lang w:val="ar_AE" w:bidi="ar_AE"/>
        </w:rPr>
      </w:r>
      <w:r>
        <w:rPr>
          <w:rtl/>
          <w:cs/>
          <w:lang w:val="ar_AE" w:bidi="ar_AE"/>
        </w:rPr>
        <w:t xml:space="preserve">في المشهد الثاني، يغضب الرب على بني إسرائيل لأنهم عبدوا هذه الآلهة الأخرى. وفي اللغة الأصلية، تذكر القصة أن غضب يهوه اشتعل على بني إسرائيل. هذه هي طريقة شائعة في السرد يتحدث بها الرواة عن غضب يهوه. فكثيرًا ما يغضب يهوه عندما يرى أن بني إسرائيل لا يطيعونه. </w:t>
      </w:r>
    </w:p>
    <w:p>
      <w:pPr>
        <w:bidi/>
      </w:pPr>
      <w:r>
        <w:rPr>
          <w:rtl/>
          <w:cs/>
          <w:lang w:val="ar_AE" w:bidi="ar_AE"/>
        </w:rPr>
      </w:r>
      <w:r>
        <w:rPr>
          <w:rtl/>
          <w:cs/>
          <w:lang w:val="ar_AE" w:bidi="ar_AE"/>
        </w:rPr>
        <w:t>توقفوا هنا وناقشوا هذا السؤال معًا: تحدثوا عن موقف غضب فيه قائد، أو إله، غضبًا شديدًا. كيف وصفتم غضب ذلك القائد أو الإله؟ كيف ستصفون أن غضب يهوه اشتعل؟ أوقِفوا الاستماع إلى هذا التسجيل الصوتي هنا.</w:t>
      </w:r>
    </w:p>
    <w:p>
      <w:pPr>
        <w:bidi/>
      </w:pPr>
      <w:r>
        <w:rPr>
          <w:rtl/>
          <w:cs/>
          <w:lang w:val="ar_AE" w:bidi="ar_AE"/>
        </w:rPr>
      </w:r>
      <w:r>
        <w:rPr>
          <w:rtl/>
          <w:cs/>
          <w:lang w:val="ar_AE" w:bidi="ar_AE"/>
        </w:rPr>
        <w:t xml:space="preserve">فباع الرب بني إسرائيل إلى يد الفلسطيين والعمونيين، أي لحكمهم. وهذا يعني أن يهوه سمح للفلسطيين والعمونيين بهزيمة بني إسرائيل، وكأنه باعهم لهم. لاحظوا أن المقطع هنا يذكر الفلسطيين أولًا ثم العمونيين، بينما رأينا في قائمة الآلهة التي عبدها بنو إسرائيل، أن العمونيين ذكروا أولًا ثم الفلسطيون. من المرجح أن العمونيين ذكروا في المرتبة الثانية هنا لأن قصة هزيمة العمونيين لإسرائيل تأتي مباشرة بعد هذه القصة، ثم تليها قصة الفلسطيين وشمشون. </w:t>
      </w:r>
    </w:p>
    <w:p>
      <w:pPr>
        <w:bidi/>
      </w:pPr>
      <w:r>
        <w:rPr>
          <w:rtl/>
          <w:cs/>
          <w:lang w:val="ar_AE" w:bidi="ar_AE"/>
        </w:rPr>
      </w:r>
      <w:r>
        <w:rPr>
          <w:rtl/>
          <w:cs/>
          <w:lang w:val="ar_AE" w:bidi="ar_AE"/>
        </w:rPr>
        <w:t>توقفوا هنا وناقشوا هذا السؤال معًا: في ثقافتكم، كيف تتحدثون عن شخص يخون شخصًا أو يسلم شخصًا لأعدائه ليغلب الأعداء؟ كيف ستترجمون فكرة أن يهوه باع بني إسرائيل إلى يد الفلسطيين والعمونيين؟ أوقِفوا الاستماع إلى هذا التسجيل الصوتي هنا.</w:t>
      </w:r>
    </w:p>
    <w:p>
      <w:pPr>
        <w:bidi/>
      </w:pPr>
      <w:r>
        <w:rPr>
          <w:rtl/>
          <w:cs/>
          <w:lang w:val="ar_AE" w:bidi="ar_AE"/>
        </w:rPr>
      </w:r>
      <w:r>
        <w:rPr>
          <w:rtl/>
          <w:cs/>
          <w:lang w:val="ar_AE" w:bidi="ar_AE"/>
        </w:rPr>
        <w:t xml:space="preserve">وتذكّروا أن العمونيين كانوا يمزقون بني إسرائيل ويسحقونهم، تمامًا كما يكسر الشخص قطعة فخار أو زجاج ثم يسحقها. ويُرجح أن ذلك يحدث بعد وقت قصير من تسليم يهوه بني إسرائيل إلى العمونيين. وهذا يعني أن العمونيين هاجموا بني إسرائيل وهزموهم بالكامل. وتبدو كلمتَي "حطموا" و"رضضوا" متشابهة مع بعضهما البعض في اللغة الأصلية، وتؤكد هاتان الكلمتان معًا شدة هزيمة العمونيين وقمعهم لبني إسرائيل. والطرق الأخرى لترجمة كلمة "حطموا ورضضوا" هي "قمعوا بلا رحمة" أو "هزموهم هزيمة كاملة واضطهدوهم". </w:t>
      </w:r>
    </w:p>
    <w:p>
      <w:pPr>
        <w:bidi/>
      </w:pPr>
      <w:r>
        <w:rPr>
          <w:rtl/>
          <w:cs/>
          <w:lang w:val="ar_AE" w:bidi="ar_AE"/>
        </w:rPr>
      </w:r>
      <w:r>
        <w:rPr>
          <w:rtl/>
          <w:cs/>
          <w:lang w:val="ar_AE" w:bidi="ar_AE"/>
        </w:rPr>
        <w:t>توقفوا هنا وناقشوا هذا السؤال معًا: كيف ستترجمون هذا الجزء من المقطع القائل إن العمونيين حطموا بني إسرائيل وسحقوهم؟ أوقِفوا الاستماع إلى هذا التسجيل الصوتي هنا.</w:t>
      </w:r>
    </w:p>
    <w:p>
      <w:pPr>
        <w:bidi/>
      </w:pPr>
      <w:r>
        <w:rPr>
          <w:rtl/>
          <w:cs/>
          <w:lang w:val="ar_AE" w:bidi="ar_AE"/>
        </w:rPr>
      </w:r>
      <w:r>
        <w:rPr>
          <w:rtl/>
          <w:cs/>
          <w:lang w:val="ar_AE" w:bidi="ar_AE"/>
        </w:rPr>
        <w:t xml:space="preserve">ثم يُقدم الراوي معلومات خلفية تفيد بأن العمونيين اضطهدوا بني إسرائيل ثماني عشرة سنة على الجانب الشرقي من نهر الأردن. تذكّروا أن هذا يشمل منطقة جلعاد في أرض الأموريين. </w:t>
      </w:r>
    </w:p>
    <w:p>
      <w:pPr>
        <w:bidi/>
      </w:pPr>
      <w:r>
        <w:rPr>
          <w:rtl/>
          <w:cs/>
          <w:lang w:val="ar_AE" w:bidi="ar_AE"/>
        </w:rPr>
      </w:r>
      <w:r>
        <w:rPr>
          <w:rtl/>
          <w:cs/>
          <w:lang w:val="ar_AE" w:bidi="ar_AE"/>
        </w:rPr>
        <w:t>توقَّفوا هنا وناقشوا هذا السؤال معًا: احكوا قصة تتضمن بعض التفاصيل عن خلفية بعض الأحداث وأماكن حدوثها. كيف تُضمِّنون هذه المعلومات في القصة؟ أوقِفوا الاستماع إلى هذا التسجيل الصوتي هنا.</w:t>
      </w:r>
    </w:p>
    <w:p>
      <w:pPr>
        <w:bidi/>
      </w:pPr>
      <w:r>
        <w:rPr>
          <w:rtl/>
          <w:cs/>
          <w:lang w:val="ar_AE" w:bidi="ar_AE"/>
        </w:rPr>
      </w:r>
      <w:r>
        <w:rPr>
          <w:rtl/>
          <w:cs/>
          <w:lang w:val="ar_AE" w:bidi="ar_AE"/>
        </w:rPr>
        <w:t xml:space="preserve">بعد ثماني عشرة سنة يعبر العمونيون نهر الأردن ويأتون أيضًا لمهاجمة أسباط إسرائيل الواقعة على الجانب الغربي من النهر، وهي أسباط يهوذا وبنيامين وأفرايم. ويُسمي الراوي سبط أفرايم هنا "بيت أفرايم"، وهو مجرد تعبير آخر يشير إلى السبط نفسه. تذكّروا أن هذه الهجمات على جانبي نهر الأردن جعلت حياة بني إسرائيل شديدة البؤس. </w:t>
      </w:r>
    </w:p>
    <w:p>
      <w:pPr>
        <w:bidi/>
      </w:pPr>
      <w:r>
        <w:rPr>
          <w:rtl/>
          <w:cs/>
          <w:lang w:val="ar_AE" w:bidi="ar_AE"/>
        </w:rPr>
      </w:r>
      <w:r>
        <w:rPr>
          <w:rtl/>
          <w:cs/>
          <w:lang w:val="ar_AE" w:bidi="ar_AE"/>
        </w:rPr>
        <w:t>توقفوا هنا معًا، وانظروا إلى خريطة توضح نهر الأردن، وجلعاد، وأراضي أسباط يهوذا وبنيامين وأفرايم، إذا لزم الأمر. أوقِفوا الاستماع إلى هذا التسجيل الصوتي هنا.</w:t>
      </w:r>
    </w:p>
    <w:p>
      <w:pPr>
        <w:bidi/>
      </w:pPr>
      <w:r>
        <w:rPr>
          <w:rtl/>
          <w:cs/>
          <w:lang w:val="ar_AE" w:bidi="ar_AE"/>
        </w:rPr>
      </w:r>
      <w:r>
        <w:rPr>
          <w:rtl/>
          <w:cs/>
          <w:lang w:val="ar_AE" w:bidi="ar_AE"/>
        </w:rPr>
        <w:t>توقفوا هنا أيضًا وناقشوا هذا السؤال معًا: كيف تروون قصة تمتد أحداثها عبر سنوات طويلة؟ احكوا قصة تتضمن أحداثًا يفصل بينها سنوات طويلة. أوقِفوا الاستماع إلى هذا التسجيل الصوتي هنا.</w:t>
      </w:r>
    </w:p>
    <w:p>
      <w:pPr>
        <w:bidi/>
      </w:pPr>
      <w:r>
        <w:rPr>
          <w:rtl/>
          <w:cs/>
          <w:lang w:val="ar_AE" w:bidi="ar_AE"/>
        </w:rPr>
      </w:r>
      <w:r>
        <w:rPr>
          <w:rtl/>
          <w:cs/>
          <w:lang w:val="ar_AE" w:bidi="ar_AE"/>
        </w:rPr>
        <w:t xml:space="preserve">المشهدان الثالث والرابع متشابهان؛ فكلاهما يبدأ عندما يصرخ بنو إسرائيل إلى يهوه طلبًا للمساعدة، وينتهي باستجابته. في بداية المشهد الثالث، يصلي بنو إسرائيل ويطلبون من يهوه أن يُخلصهم. ويخبرون يهوه أنهم أخطأوا أو فعلوا أشياء خاطئة في حقه، ثم يذكرون الطريقتين المحددين اللتين أخطأوا بهما: إذ تخلوا عن يهوه، وعبدوا البعل، أي آلهة الشعوب المحيطة بهم. تذكّروا أن هذه هي المرة الوحيدة في سفر القضاة التي يعترف فيها شعب إسرائيل إنهم أخطأوا، ثم يسردون طرقًا محددة أخطأوا بها ضد يهوه. </w:t>
      </w:r>
    </w:p>
    <w:p>
      <w:pPr>
        <w:bidi/>
      </w:pPr>
      <w:r>
        <w:rPr>
          <w:rtl/>
          <w:cs/>
          <w:lang w:val="ar_AE" w:bidi="ar_AE"/>
        </w:rPr>
      </w:r>
      <w:r>
        <w:rPr>
          <w:rtl/>
          <w:cs/>
          <w:lang w:val="ar_AE" w:bidi="ar_AE"/>
        </w:rPr>
        <w:t>توقفوا هنا وناقشوا هذا السؤال معًا: كيف ستظهرون في ترجمتكم أن الإسرائيليين اعترفوا أولًا بأنهم أخطأوا، ثم ذكروا الطريقتين اللتين أخطأوا بهما ضد يهوه؟ أوقِفوا الاستماع إلى هذا التسجيل الصوتي هنا.</w:t>
      </w:r>
    </w:p>
    <w:p>
      <w:pPr>
        <w:bidi/>
      </w:pPr>
      <w:r>
        <w:rPr>
          <w:rtl/>
          <w:cs/>
          <w:lang w:val="ar_AE" w:bidi="ar_AE"/>
        </w:rPr>
      </w:r>
      <w:r>
        <w:rPr>
          <w:rtl/>
          <w:cs/>
          <w:lang w:val="ar_AE" w:bidi="ar_AE"/>
        </w:rPr>
        <w:t xml:space="preserve">ويمثل بقية المشهد الثالث رد يهوه على بني إسرائيل. فهو غاضب منهم، ويخبرهم بشدة أن ما فعلوه خطأ. ولا يعدهم بأن يُخلِّصهم هذه المرة كما فعل في المرات السابقة عندما صرخ إليه الإسرائيليون طلبًا للمساعدة. </w:t>
      </w:r>
    </w:p>
    <w:p>
      <w:pPr>
        <w:bidi/>
      </w:pPr>
      <w:r>
        <w:rPr>
          <w:rtl/>
          <w:cs/>
          <w:lang w:val="ar_AE" w:bidi="ar_AE"/>
        </w:rPr>
      </w:r>
      <w:r>
        <w:rPr>
          <w:rtl/>
          <w:cs/>
          <w:lang w:val="ar_AE" w:bidi="ar_AE"/>
        </w:rPr>
        <w:t xml:space="preserve">أولًا، يسأل يهوه بني إسرائيل سؤالًا. وكان يعلم بالفعل أن الجواب على هذا السؤال هو "نعم"، لكنه طرح السؤال ليظهر لبني إسرائيل أنه خلَّصهم من أيدي أعدائهم، أو أنقذهم، في كل مرة صرخوا فيها إليه طلبًا للمساعدة. ويذكِّر يهوه بني إسرائيل كيف أنه أنقذهم من أعدائهم سبع مرات. إذ خلَّصهم من المصريين والأموريين والعمونيين والفلسطيين والصيدونيين والمعونيين وعماليق. </w:t>
      </w:r>
    </w:p>
    <w:p>
      <w:pPr>
        <w:bidi/>
      </w:pPr>
      <w:r>
        <w:rPr>
          <w:rtl/>
          <w:cs/>
          <w:lang w:val="ar_AE" w:bidi="ar_AE"/>
        </w:rPr>
      </w:r>
      <w:r>
        <w:rPr>
          <w:rtl/>
          <w:cs/>
          <w:lang w:val="ar_AE" w:bidi="ar_AE"/>
        </w:rPr>
        <w:t>توقفوا هنا وناقشوا هذا السؤال معًا: هل من الأفضل ترجمة الطرق التي خلَّص بها يهوه بني إسرائيل بصيغة السؤال أم البیان؟ على سبيل المثال:</w:t>
      </w:r>
    </w:p>
    <w:p>
      <w:pPr>
        <w:bidi/>
      </w:pPr>
      <w:r>
        <w:rPr>
          <w:rtl/>
          <w:cs/>
          <w:lang w:val="ar_AE" w:bidi="ar_AE"/>
        </w:rPr>
      </w:r>
      <w:r>
        <w:rPr>
          <w:rtl/>
          <w:cs/>
          <w:lang w:val="ar_AE" w:bidi="ar_AE"/>
        </w:rPr>
        <w:t>توقفوا هنا أيضًا وانظروا معًا مرة أخرى إلى خريطة توضح المواقع المحتملة للمصريين والأموريين والفلسطيين والصيدونيين والمعونيين وعماليق، إذا لزم الأمر. أوقِفوا الاستماع إلى هذا التسجيل الصوتي هنا.</w:t>
      </w:r>
    </w:p>
    <w:p>
      <w:pPr>
        <w:bidi/>
      </w:pPr>
      <w:r>
        <w:rPr>
          <w:rtl/>
          <w:cs/>
          <w:lang w:val="ar_AE" w:bidi="ar_AE"/>
        </w:rPr>
      </w:r>
      <w:r>
        <w:rPr>
          <w:rtl/>
          <w:cs/>
          <w:lang w:val="ar_AE" w:bidi="ar_AE"/>
        </w:rPr>
        <w:t xml:space="preserve">يقول يهوه إن سببين لعدم تخليصه لهم هذه المرة هما أن بني إسرائيل قد تركوه، وأنهم عبدوا آلهة أخرى. وهما الأمران نفسيهما اللذان اعترف بهما بنو إسرائيل. </w:t>
      </w:r>
    </w:p>
    <w:p>
      <w:pPr>
        <w:bidi/>
      </w:pPr>
      <w:r>
        <w:rPr>
          <w:rtl/>
          <w:cs/>
          <w:lang w:val="ar_AE" w:bidi="ar_AE"/>
        </w:rPr>
      </w:r>
      <w:r>
        <w:rPr>
          <w:rtl/>
          <w:cs/>
          <w:lang w:val="ar_AE" w:bidi="ar_AE"/>
        </w:rPr>
        <w:t xml:space="preserve">في الجزء الأخير من المشهد الثالث، يخبر الرب بني إسرائيل أن عليهم أن يذهبوا ويطلبوا النجدة من آلهتهم الأخرى التي يعبدنها. تذكّروا أن يهوه لم يكن يقصد أن تلك الآلهة الأخرى قادرة على مساعدة بني إسرائيل، لكنهم اختاروها الآن، ويجب أن تكون هي التي يطلبون منها المساعدة بدلًا من يهوه. لماذا يختار بنو إسرائيل عبادة آلهة لا يمكنها مساعدتهم؟ لقد غضب يهوه وخاب أمله لأن بني إسرائيل تركوه وعبدوا آلهة أخرى، وكان يهوه يريد أن يُظهر لهم كيف أن الآلهة التي يعبدونها الآن عاجزة عن خلاصهم. </w:t>
      </w:r>
    </w:p>
    <w:p>
      <w:pPr>
        <w:bidi/>
      </w:pPr>
      <w:r>
        <w:rPr>
          <w:rtl/>
          <w:cs/>
          <w:lang w:val="ar_AE" w:bidi="ar_AE"/>
        </w:rPr>
      </w:r>
      <w:r>
        <w:rPr>
          <w:rtl/>
          <w:cs/>
          <w:lang w:val="ar_AE" w:bidi="ar_AE"/>
        </w:rPr>
        <w:t>توقَّفوا هنا وناقشوا هذا السؤال معًا: كيف ستترجمون قول يهوه لبني إسرائيل أن يذهبوا لطلب مساعدة الآلهة الأخرى التي يعبدونها؟ أوقِفوا الاستماع إلى هذا التسجيل الصوتي هنا.</w:t>
      </w:r>
    </w:p>
    <w:p>
      <w:pPr>
        <w:bidi/>
      </w:pPr>
      <w:r>
        <w:rPr>
          <w:rtl/>
          <w:cs/>
          <w:lang w:val="ar_AE" w:bidi="ar_AE"/>
        </w:rPr>
      </w:r>
      <w:r>
        <w:rPr>
          <w:rtl/>
          <w:cs/>
          <w:lang w:val="ar_AE" w:bidi="ar_AE"/>
        </w:rPr>
        <w:t xml:space="preserve">في بداية المشهد الرابع، لا يذهب بنو إسرائيل لطلب المساعدة من آلهتهم الأخرى، بل يجددون اعترافهم أمام يهوه، وهذه المرة يدمِّرون أيضًا أوثانهم أو يتخلصون منها. هذه الأوثان هي الأشياء التي يستخدمها بنو إسرائيل لتمثيل الآلهة التي يعبدونها. </w:t>
      </w:r>
    </w:p>
    <w:p>
      <w:pPr>
        <w:bidi/>
      </w:pPr>
      <w:r>
        <w:rPr>
          <w:rtl/>
          <w:cs/>
          <w:lang w:val="ar_AE" w:bidi="ar_AE"/>
        </w:rPr>
      </w:r>
      <w:r>
        <w:rPr>
          <w:rtl/>
          <w:cs/>
          <w:lang w:val="ar_AE" w:bidi="ar_AE"/>
        </w:rPr>
        <w:t xml:space="preserve">في البداية يصرخ بنو إسرائيل إلى يهوه طلبًا للمساعدة. ومرة أخرى يقولون "أخطأنا!" ولا يكررون ذكر الطريقتين اللتين أخطأوا بها، بل يطلبون من يهوه أن يفعل ما يشاء ليعاقبهم، على أن يخلصهم في ذلك اليوم بعد إذنه! في اللغة الأصلية تقول القصة "افعل ما يحسن في عينيك". وهذا يعني أنهم أرادوا من يهوه أن يفعل ما يراه صوابًا لكي يعاقبهم، لأنهم عرفوا أنهم يستحقون عقابه بسبب تركهم له وعبادتهم آلهة أخرى. </w:t>
      </w:r>
    </w:p>
    <w:p>
      <w:pPr>
        <w:bidi/>
      </w:pPr>
      <w:r>
        <w:rPr>
          <w:rtl/>
          <w:cs/>
          <w:lang w:val="ar_AE" w:bidi="ar_AE"/>
        </w:rPr>
      </w:r>
      <w:r>
        <w:rPr>
          <w:rtl/>
          <w:cs/>
          <w:lang w:val="ar_AE" w:bidi="ar_AE"/>
        </w:rPr>
        <w:t xml:space="preserve">ثم يلقي بنو إسرائيل آلهتهم الأخرى عنهم ويعبدون يهوه. يعتقد بعض الناس أن هذا الفعل يدل على أن بني إسرائيل صادقون ويرغبون في عبادة الرب حقًا. تذكّروا أن الآخرين يعتقدون أنه من الممكن أن يعود بنو إسرائيل لعبادة آلهتهم الأخرى بمجرد أن ينقذهم يهوه، وأنهم لم يقصدوا التوبة حقًا. </w:t>
      </w:r>
    </w:p>
    <w:p>
      <w:pPr>
        <w:bidi/>
      </w:pPr>
      <w:r>
        <w:rPr>
          <w:rtl/>
          <w:cs/>
          <w:lang w:val="ar_AE" w:bidi="ar_AE"/>
        </w:rPr>
      </w:r>
      <w:r>
        <w:rPr>
          <w:rtl/>
          <w:cs/>
          <w:lang w:val="ar_AE" w:bidi="ar_AE"/>
        </w:rPr>
        <w:t xml:space="preserve">وأخيرًا يخبرنا الجزء الأخير من المشهد الرابع برد فعل يهوه تجاه كلماتهم وأفعالهم. تذكّروا أن هذا الجزء يصعب فهمه. فيعتقد بعض الناس أنه يدل على أن يهوه يرى صدق توبة بني إسرائيل، لكن آخرين يعتقدون أن هذا الجزء يدل على أن يهوه ضاق بهم أو نفذ صبره منهم. وعلى الرغم من أن بني إسرائيل تخلصوا من آلهتهم الأخرى بالفعل، فقد يعتقد يهوه أنهم سيعودون إلى آلهتهم الأخرى بمجرد أن يخلصهم من العمونيين. تذكّروا أن اللغة الأصلية تقول: "ضاقت نفسه بسبب مشقة إسرائيل." </w:t>
      </w:r>
    </w:p>
    <w:p>
      <w:pPr>
        <w:bidi/>
      </w:pPr>
      <w:r>
        <w:rPr>
          <w:rtl/>
          <w:cs/>
          <w:lang w:val="ar_AE" w:bidi="ar_AE"/>
        </w:rPr>
      </w:r>
      <w:r>
        <w:rPr>
          <w:rtl/>
          <w:cs/>
          <w:lang w:val="ar_AE" w:bidi="ar_AE"/>
        </w:rPr>
        <w:t>توقفوا هنا وناقشوا هذا السؤال معًا: كيف ستترجمون رد فعل يهوه على كلمات بني إسرائيل وأفعالهم؟ إن أمكن، حاولوا أن تكون ترجمتكم محتملة لمعنيين: أن يهوه شعر بالأسف حقًا على بني إسرائيل، أو أنه ضاق بهم ونفذ صبره منهم. أوقِفوا الاستماع إلى هذا التسجيل الصوتي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القضاة 10: 6–16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والعمونيون.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يفعل بنو إسرائيل الشر في عيني يهوه مرة أخرى، فيعبدون آلهة أخرى ويخدمونها. ويعبد بنو إسرائيل البعل، والعشتاروث، وآلهة سوريا، وصيدون، وموآب، والعمونيين، والفلسطينيين، ويتخلّون عن يهوه، ولا يعبدونه.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فغضب يهوه على بني إسرائيل لأنهم تركوه وعبدوا آلهة أخرى، وسمح الرب للفلسطينيين والعمونيين أن يهاجموا بني إسرائيل.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يدمِّر العمونيون جيوش إسرائيل في تلك السنة ويهزمون شعب إسرائيل هزيمة شاملة. لمدة ثماني عشرة سنة، يضطهد العمونيون بني إسرائيل على الجانب الشرقي من نهر الأردن في جلعاد، أي أرض الأموريين. ثم يعبر العمونيون نهر الأردن ويحاربون أسباط يهوذا وبنيامين وبيت أفرايم أو عائلته. وكان شعب إسرائيل يعانى كثيرًا.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العمونيين: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الرب: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يصرخ بنو إسرائيل إلى يهوه طلبًا للمساعدة، ويقولون: "لقد أخطأنا إليك، ولم نعد نتبعك يا إلهنا، وقد عبدنا البعل".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يهوه لبني إسرائيل: "لقد أنقذتكم من المصريين، والأموريين، والعمونيين، والفلسطينيين والصيدونيين والعماليق، والمعونيين. تذكّروا أنه في كل مرة كنتم تصرخون فيها طلبًا للمساعدة، أنقذتكم من جميع هذه الشعوب. لكنكم تخليتم عنَّي الآن، وعبدتم آلهة أخرى. لذلك، هذه المرة لن أنقذكم من أعدائكم. فاذهبوا واطلبوا النجدة من الآلهة التي اخترتموها، ولتنقذكم هي!"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الأشخاص الذين يؤدون دور بني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ويقول بنو إسرائيل ليهوه مرة أخرى: "لقد أخطأنا. أرجوك عاقبنا بالطريقة التي تشاء، لكن من فضلك خلصنا الآن!" يتخلص بنو إسرائيل من آلهتهم الأخرى، ويبدأون في اتباع يهوه مرة أخرى، فيضيق قلب الرب من رؤيته لمعاناة بني إسرائيل.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الرب: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لسِفر القضاة 10: 6–16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يعود </w:t>
      </w:r>
      <w:r>
        <w:rPr>
          <w:b/>
          <w:rtl/>
          <w:cs/>
          <w:lang w:val="ar_AE" w:bidi="ar_AE"/>
        </w:rPr>
        <w:t>بنو إسرائيل</w:t>
      </w:r>
      <w:r>
        <w:rPr>
          <w:rtl/>
          <w:cs/>
          <w:lang w:val="ar_AE" w:bidi="ar_AE"/>
        </w:rPr>
        <w:t xml:space="preserve"> إلى فعل </w:t>
      </w:r>
      <w:r>
        <w:rPr>
          <w:b/>
          <w:rtl/>
          <w:cs/>
          <w:lang w:val="ar_AE" w:bidi="ar_AE"/>
        </w:rPr>
        <w:t>الشر</w:t>
      </w:r>
      <w:r>
        <w:rPr>
          <w:rtl/>
          <w:cs/>
          <w:lang w:val="ar_AE" w:bidi="ar_AE"/>
        </w:rPr>
        <w:t xml:space="preserve"> في عيني </w:t>
      </w:r>
      <w:r>
        <w:rPr>
          <w:b/>
          <w:rtl/>
          <w:cs/>
          <w:lang w:val="ar_AE" w:bidi="ar_AE"/>
        </w:rPr>
        <w:t>يهوه</w:t>
      </w:r>
      <w:r>
        <w:rPr>
          <w:rtl/>
          <w:cs/>
          <w:lang w:val="ar_AE" w:bidi="ar_AE"/>
        </w:rPr>
        <w:t xml:space="preserve"> مرة أخرى. يهوه هو الاسم الشخصي للرب. وبنو إسرائيل هم الأسباط الاثنا عشر، نسل يعقوب، الذين اختارهم يهوه. يتضمن هذا المقطع كلمتَي بنو إسرائيل و</w:t>
      </w:r>
      <w:r>
        <w:rPr>
          <w:b/>
          <w:rtl/>
          <w:cs/>
          <w:lang w:val="ar_AE" w:bidi="ar_AE"/>
        </w:rPr>
        <w:t>إسرائيل</w:t>
      </w:r>
      <w:r>
        <w:rPr>
          <w:rtl/>
          <w:cs/>
          <w:lang w:val="ar_AE" w:bidi="ar_AE"/>
        </w:rPr>
        <w:t>. وهنا يشير كلاهما إلى شعب إسرائيل، أي بني إسرائيل. الموضع الوحيد الذي يستخدم فيه هذا المقطع مصطلح إسرائيل هو عندما يقول إن نفس يهوه ضاقت بسبب مشقَّة إسرائيل. الشخص الذي يفعل الشر هو مَن لا يطيع يهوه. تأكدوا من ترجمة هذا الوصف لعمل بني إسرائيل الشر في عيني يهوه بالطريقة نفسها التي اتبعتموها في المقاطع السابقة. لمزيد من المعلومات حول كلمة "إسرائيل" و"بنو إسرائيل" و"الشر" و"يهوه"، ارجعوا إلى قاموس الكلمات الرئيسية.</w:t>
      </w:r>
    </w:p>
    <w:p>
      <w:pPr>
        <w:bidi/>
      </w:pPr>
      <w:r>
        <w:rPr>
          <w:rtl/>
          <w:cs/>
          <w:lang w:val="ar_AE" w:bidi="ar_AE"/>
        </w:rPr>
      </w:r>
      <w:r>
        <w:rPr>
          <w:rtl/>
          <w:cs/>
          <w:lang w:val="ar_AE" w:bidi="ar_AE"/>
        </w:rPr>
        <w:t xml:space="preserve">لقد خدم بنو إسرائيل، أو </w:t>
      </w:r>
      <w:r>
        <w:rPr>
          <w:b/>
          <w:rtl/>
          <w:cs/>
          <w:lang w:val="ar_AE" w:bidi="ar_AE"/>
        </w:rPr>
        <w:t>عبدوا</w:t>
      </w:r>
      <w:r>
        <w:rPr>
          <w:rtl/>
          <w:cs/>
          <w:lang w:val="ar_AE" w:bidi="ar_AE"/>
        </w:rPr>
        <w:t xml:space="preserve"> البعليم والعشتاروث. وعندما يخدم الناس، فإنهم يمارسون أعمال عبادة. تأكدوا من ترجمة "خدم" أو "عَبَد" بالطريقة نفسها التي اتبعتموها في المقاطع السابقة. لمزيد من المعلومات حول العبادة الحقيقية، ارجعوا إلى كلمة "عبادة" بقاموس الكلمات الرئيسية.</w:t>
      </w:r>
    </w:p>
    <w:p>
      <w:pPr>
        <w:bidi/>
      </w:pPr>
      <w:r>
        <w:rPr>
          <w:rtl/>
          <w:cs/>
          <w:lang w:val="ar_AE" w:bidi="ar_AE"/>
        </w:rPr>
      </w:r>
      <w:r>
        <w:rPr>
          <w:b/>
          <w:rtl/>
          <w:cs/>
          <w:lang w:val="ar_AE" w:bidi="ar_AE"/>
        </w:rPr>
        <w:t>البعليم</w:t>
      </w:r>
      <w:r>
        <w:rPr>
          <w:rtl/>
          <w:cs/>
          <w:lang w:val="ar_AE" w:bidi="ar_AE"/>
        </w:rPr>
        <w:t xml:space="preserve"> </w:t>
      </w:r>
      <w:r>
        <w:rPr>
          <w:b/>
          <w:rtl/>
          <w:cs/>
          <w:lang w:val="ar_AE" w:bidi="ar_AE"/>
        </w:rPr>
        <w:t>والعشتاروث</w:t>
      </w:r>
      <w:r>
        <w:rPr>
          <w:rtl/>
          <w:cs/>
          <w:lang w:val="ar_AE" w:bidi="ar_AE"/>
        </w:rPr>
        <w:t xml:space="preserve"> هم </w:t>
      </w:r>
      <w:r>
        <w:rPr>
          <w:b/>
          <w:rtl/>
          <w:cs/>
          <w:lang w:val="ar_AE" w:bidi="ar_AE"/>
        </w:rPr>
        <w:t>آلهة</w:t>
      </w:r>
      <w:r>
        <w:rPr>
          <w:rtl/>
          <w:cs/>
          <w:lang w:val="ar_AE" w:bidi="ar_AE"/>
        </w:rPr>
        <w:t xml:space="preserve"> الأمم الأخرى المحيطة بإسرائيل. وعَبَد بنو إسرائيل أيضًا آلهة آرام وموآب وصيدون والعمونيين والفلسطيين. وهذه آلهة زائفة كانت تُعبَد في تلك المنطقة، وليست الإله الحق الوحيد. وكان الناس يستخدمون تماثيل مصنوعة من الخشب أو المعدن، تُسمى أصنامًا، لتمثيل هذه الآلهة. تأكدوا من ترجمة "البعليم" و"العشتاروث" و"الآلهة" بالطريقة نفسها التي اتبعتموها في المقاطع السابقة لمزيد من المعلومات حول "بعل" و"الآلهة"، ارجعوا إلى قاموس الكلمات الرئيسية.</w:t>
      </w:r>
    </w:p>
    <w:p>
      <w:pPr>
        <w:bidi/>
      </w:pPr>
      <w:r>
        <w:rPr>
          <w:rtl/>
          <w:cs/>
          <w:lang w:val="ar_AE" w:bidi="ar_AE"/>
        </w:rPr>
      </w:r>
      <w:r>
        <w:rPr>
          <w:rtl/>
          <w:cs/>
          <w:lang w:val="ar_AE" w:bidi="ar_AE"/>
        </w:rPr>
        <w:t xml:space="preserve">اضطهد العمونيون بني إسرائيل مدة ثماني عشرة سنة في المنطقة الواقعة شرقي </w:t>
      </w:r>
      <w:r>
        <w:rPr>
          <w:b/>
          <w:rtl/>
          <w:cs/>
          <w:lang w:val="ar_AE" w:bidi="ar_AE"/>
        </w:rPr>
        <w:t>نهر الأردن</w:t>
      </w:r>
      <w:r>
        <w:rPr>
          <w:rtl/>
          <w:cs/>
          <w:lang w:val="ar_AE" w:bidi="ar_AE"/>
        </w:rPr>
        <w:t>. نهر الأردن هو نهر يجري عبر أرض إسرائيل من الشمال إلى الجنوب. والمنطقة الواقعة شرقي نهر الأردن هي أرض الأموريين، التي كانوا يعيشون فيها قبل مجيء بني إسرائيل. وكان الناس يطلقون على هذه الأرض اسم جلعاد أيضًا. لمزيد من المعلومات حول نهر الأردن، ارجعوا إلى قاموس الكلمات الرئيسية.</w:t>
      </w:r>
    </w:p>
    <w:p>
      <w:pPr>
        <w:bidi/>
      </w:pPr>
      <w:r>
        <w:rPr>
          <w:rtl/>
          <w:cs/>
          <w:lang w:val="ar_AE" w:bidi="ar_AE"/>
        </w:rPr>
      </w:r>
      <w:r>
        <w:rPr>
          <w:rtl/>
          <w:cs/>
          <w:lang w:val="ar_AE" w:bidi="ar_AE"/>
        </w:rPr>
        <w:t xml:space="preserve">عبر العمونيون نهر الأردن ليحاربوا أسباط يهوذا وبنيامين وأفرايم. وتعبير </w:t>
      </w:r>
      <w:r>
        <w:rPr>
          <w:b/>
          <w:rtl/>
          <w:cs/>
          <w:lang w:val="ar_AE" w:bidi="ar_AE"/>
        </w:rPr>
        <w:t>بيت</w:t>
      </w:r>
      <w:r>
        <w:rPr>
          <w:rtl/>
          <w:cs/>
          <w:lang w:val="ar_AE" w:bidi="ar_AE"/>
        </w:rPr>
        <w:t xml:space="preserve"> أفرايم يعني جميع الناس المنتمين إلى سبط أفرايم. تأكدوا من ترجمة "بيت" بالطريقة نفسها التي اتبعتموها في المقاطع السابقة.</w:t>
      </w:r>
    </w:p>
    <w:p>
      <w:pPr>
        <w:bidi/>
      </w:pPr>
      <w:r>
        <w:rPr>
          <w:rtl/>
          <w:cs/>
          <w:lang w:val="ar_AE" w:bidi="ar_AE"/>
        </w:rPr>
      </w:r>
      <w:r>
        <w:rPr>
          <w:rtl/>
          <w:cs/>
          <w:lang w:val="ar_AE" w:bidi="ar_AE"/>
        </w:rPr>
        <w:t xml:space="preserve">صرخ بنو إسرائيل إلى يهوه. وقال بنو إسرائيل إنهم قد أخطأوا. </w:t>
      </w:r>
      <w:r>
        <w:rPr>
          <w:b/>
          <w:rtl/>
          <w:cs/>
          <w:lang w:val="ar_AE" w:bidi="ar_AE"/>
        </w:rPr>
        <w:t>والخطية</w:t>
      </w:r>
      <w:r>
        <w:rPr>
          <w:rtl/>
          <w:cs/>
          <w:lang w:val="ar_AE" w:bidi="ar_AE"/>
        </w:rPr>
        <w:t xml:space="preserve"> هي ارتكاب أعمال خاطئة ضد يهوه وعدم طاعة شرائعه. لمزيد من المعلومات حول كلمة "خطية"، ارجعوا إلى قاموس الكلمات الرئيسية.</w:t>
      </w:r>
    </w:p>
    <w:p>
      <w:pPr>
        <w:bidi/>
      </w:pPr>
      <w:r>
        <w:rPr>
          <w:rtl/>
          <w:cs/>
          <w:lang w:val="ar_AE" w:bidi="ar_AE"/>
        </w:rPr>
      </w:r>
      <w:r>
        <w:rPr>
          <w:rtl/>
          <w:cs/>
          <w:lang w:val="ar_AE" w:bidi="ar_AE"/>
        </w:rPr>
        <w:t>توقفوا هنا وناقشوا هذا السؤال كمجموعة: كيف ستترجمون كلمة خطية في هذا المقطع؟ تأكدوا من ترجمة "خطية" بالطريقة نفسها التي اتبعتموها في أجزاء أخرى من العهد القديم. أوقفوا الملف الصوتي مؤقتًا هنا.</w:t>
      </w:r>
    </w:p>
    <w:p>
      <w:pPr>
        <w:bidi/>
      </w:pPr>
      <w:r>
        <w:rPr>
          <w:rtl/>
          <w:cs/>
          <w:lang w:val="ar_AE" w:bidi="ar_AE"/>
        </w:rPr>
      </w:r>
      <w:r>
        <w:rPr>
          <w:rtl/>
          <w:cs/>
          <w:lang w:val="ar_AE" w:bidi="ar_AE"/>
        </w:rPr>
        <w:t xml:space="preserve">وقال بنو إسرائيل أيضًا إنهم تركوا </w:t>
      </w:r>
      <w:r>
        <w:rPr>
          <w:b/>
          <w:rtl/>
          <w:cs/>
          <w:lang w:val="ar_AE" w:bidi="ar_AE"/>
        </w:rPr>
        <w:t>إلههم</w:t>
      </w:r>
      <w:r>
        <w:rPr>
          <w:rtl/>
          <w:cs/>
          <w:lang w:val="ar_AE" w:bidi="ar_AE"/>
        </w:rPr>
        <w:t>. وهذا هو الاسم الأكثر عمومية للرب. تأكدوا من ترجمة "الرب" بالطريقة نفسها التي اتبعتموها في المقاطع السابقة. لمزيد من المعلومات حول كلمة "الرب"،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10:17–11:11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10: 17–11: 11 واحفظوا هذا المقطع في قلوبكم. </w:t>
      </w:r>
    </w:p>
    <w:p>
      <w:pPr>
        <w:bidi/>
      </w:pPr>
      <w:r>
        <w:rPr>
          <w:rtl/>
          <w:cs/>
          <w:lang w:val="ar_AE" w:bidi="ar_AE"/>
        </w:rPr>
      </w:r>
      <w:r>
        <w:rPr>
          <w:rtl/>
          <w:cs/>
          <w:lang w:val="ar_AE" w:bidi="ar_AE"/>
        </w:rPr>
        <w:t xml:space="preserve">استمعوا إلى النسخة الصوتية من سفر القضاة 10: 17- 11: 11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لسِفر القضاة 10: 17–11: 11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المقطع السابق، ترك بنو إسرائيل يهوه، فسمح يهوه للعمونيين بمهاجمتهم. صرخ بنو إسرائيل إلى يهوه ليساعدهم لكنه لم ينقذهم، على الأرجح بسبب معرفته بأن بني إسرائيل يعودون دائمًا لاتباع آلهة أخرى. والآن يستعد العمونيون للمعركة في جلعاد، ويبحث بنو إسرائيل عن شخص يقودهم في القتال ضد العمونيين. فيوافق يفتاح الجلعادي على قيادة بني إسرائيل في هذه المعركة.</w:t>
      </w:r>
    </w:p>
    <w:p>
      <w:pPr>
        <w:bidi/>
      </w:pPr>
      <w:r>
        <w:rPr>
          <w:rtl/>
          <w:cs/>
          <w:lang w:val="ar_AE" w:bidi="ar_AE"/>
        </w:rPr>
      </w:r>
      <w:r>
        <w:rPr>
          <w:rtl/>
          <w:cs/>
          <w:lang w:val="ar_AE" w:bidi="ar_AE"/>
        </w:rPr>
        <w:t>في بداية المقطع يجمع قادة العمونيين رجالهم للقتال. العمونيون هم الشعب الذي يسكن شرق نهر الأردن. وقد اضطهد العمونيون بني إسرائيل مدة ثماني عشرة سنة. يعسكر العمونيون في جلعاد، أي أنهم ينصبون خيامهم استعدادًا للمعركة ضد بني إسرائيل. وجلعاد هي الأرض الواقعة شرق نهر الأردن. يتجمع بنو إسرائيل أيضًا استعدادًا للمعركة، لكن ليس لديهم قائد. وكان من المهم أن يشارك جميع بني إسرائيل في القتال ضد العمونيين، لأن العمونيين إذا احتلّوا جلعاد، فسيتمكنون من احتلال بقية أرض إسرائيل أيضًا. يعسكر بنو إسرائيل في المصفاة، وهي مدينة في منطقة جلعاد. في اللغة الأصلية تعني كلمة المصفاة "برج المراقبة".</w:t>
      </w:r>
    </w:p>
    <w:p>
      <w:pPr>
        <w:bidi/>
      </w:pPr>
      <w:r>
        <w:rPr>
          <w:rtl/>
          <w:cs/>
          <w:lang w:val="ar_AE" w:bidi="ar_AE"/>
        </w:rPr>
      </w:r>
      <w:r>
        <w:rPr>
          <w:rtl/>
          <w:cs/>
          <w:lang w:val="ar_AE" w:bidi="ar_AE"/>
        </w:rPr>
        <w:t>توقفوا هنا كمجموعة وانظروا إلى خريطة توضح موقعي جلعاد والمصفاة. أوقفوا الملف الصوتي مؤقتًا هنا.</w:t>
      </w:r>
    </w:p>
    <w:p>
      <w:pPr>
        <w:bidi/>
      </w:pPr>
      <w:r>
        <w:rPr>
          <w:rtl/>
          <w:cs/>
          <w:lang w:val="ar_AE" w:bidi="ar_AE"/>
        </w:rPr>
      </w:r>
      <w:r>
        <w:rPr>
          <w:rtl/>
          <w:cs/>
          <w:lang w:val="ar_AE" w:bidi="ar_AE"/>
        </w:rPr>
        <w:t>ورغم تجمع كل بني إسرائيل، إلا أن قادة جلعاد تحديدًا هم الذين تساءلوا فيما بينهم عمَّن يمكنه قيادتهم ضد العمونيين. ويرجع هذا على الأرجح إلى أن قادة جلعاد هم إسرائيليون يعيشون في أرض جلعاد، والتي كانت تضم أراضي أسباط رأوبين وجاد ومنسَّى. يقول قادة جلعاد إن مَن يستطيع قيادتهم ضد العمونيين سيُنَصَّب حاكمًا على كل سكان جلعاد. في أجزاء أخرى من سِفر القضاة، يطلب بنو إسرائيل المعونة من يهوه، فيرسل لهم يهوه مَن يخلصهم من أعدائهم. أما هنا فلم يطلب بنو إسرائيل المساعدة من يهوه، بل حاولوا بأنفسهم البحث عن شخص ليخلِّصهم.</w:t>
      </w:r>
    </w:p>
    <w:p>
      <w:pPr>
        <w:bidi/>
      </w:pPr>
      <w:r>
        <w:rPr>
          <w:rtl/>
          <w:cs/>
          <w:lang w:val="ar_AE" w:bidi="ar_AE"/>
        </w:rPr>
      </w:r>
      <w:r>
        <w:rPr>
          <w:rtl/>
          <w:cs/>
          <w:lang w:val="ar_AE" w:bidi="ar_AE"/>
        </w:rPr>
        <w:t>وفي وقت لاحق من هذه القصة، سيطلب قادة جلعاد من رجل يُدعى يفتاح أن يقودهم في المعركة. في البداية سنتعرَّف على خلفية يفتاح. كان يفتاح ابن رجل يُدعى جلعاد، وكان محاربًا شجاعًا. وكانت أم يفتاح امرأة زانية. والزانية هي امرأة يدفع لها شخص ما المال مقابل ممارسة الجنس معه. كان لجلعاد والد يفتاح زوجة وأبناء. وعندما كبر يفتاح، أجبره هؤلاء الأبناء أي إخوته غير الأشقاء، على الرحيل بعيدًا عن بيت العائلة، لأنهم لم يرغبوا في أن يحصل يفتاح على نصيب من ميراث أبيهم. والميراث هو أموال الأب أو ممتلكاته التي تنتقل ملكيتها إلى أبنائه بعد موته.</w:t>
      </w:r>
    </w:p>
    <w:p>
      <w:pPr>
        <w:bidi/>
      </w:pPr>
      <w:r>
        <w:rPr>
          <w:rtl/>
          <w:cs/>
          <w:lang w:val="ar_AE" w:bidi="ar_AE"/>
        </w:rPr>
      </w:r>
      <w:r>
        <w:rPr>
          <w:rtl/>
          <w:cs/>
          <w:lang w:val="ar_AE" w:bidi="ar_AE"/>
        </w:rPr>
        <w:t>توقفوا هنا وناقشوا هذا السؤال كمجموعة: تحدثوا عن موقف قام فيه أحدهم بإجبار فرد آخر من عائلته على مغادرة منزل العائلة. لماذا أجبروه على المغادرة؟ وكيف كان شعور ذلك الشخص عندما اضطر للرحيل؟ أوقفوا الملف الصوتي مؤقتًا هنا.</w:t>
      </w:r>
    </w:p>
    <w:p>
      <w:pPr>
        <w:bidi/>
      </w:pPr>
      <w:r>
        <w:rPr>
          <w:rtl/>
          <w:cs/>
          <w:lang w:val="ar_AE" w:bidi="ar_AE"/>
        </w:rPr>
      </w:r>
      <w:r>
        <w:rPr>
          <w:rtl/>
          <w:cs/>
          <w:lang w:val="ar_AE" w:bidi="ar_AE"/>
        </w:rPr>
        <w:t>قال إخوة يفتاح غير الأشقاء إنه لا يستحق الميراث لأن أمه كانت زانية. وفقًا لشريعة إسرائيل، فإن أبناء الزوج والزوجة المرتبطين بعقد زواج شرعي هم فقط مَن يحق لهم الحصول على الميراث بعد وفاة والدهم. وبناءً على ذلك، لم يكن بإمكان يفتاح -كونه ابن زانية- أن يحصل على ميراث من أبيه جلعاد.</w:t>
      </w:r>
    </w:p>
    <w:p>
      <w:pPr>
        <w:bidi/>
      </w:pPr>
      <w:r>
        <w:rPr>
          <w:rtl/>
          <w:cs/>
          <w:lang w:val="ar_AE" w:bidi="ar_AE"/>
        </w:rPr>
      </w:r>
      <w:r>
        <w:rPr>
          <w:rtl/>
          <w:cs/>
          <w:lang w:val="ar_AE" w:bidi="ar_AE"/>
        </w:rPr>
        <w:t>توقفوا هنا وناقشوا هذا السؤال كمجموعة: مَن الذي يحصل على الميراث في ثقافتكم بعد وفاة الأب أو الأم؟ وما هي بعض الأمثلة على الحالات التي قد يُحرَم فيها شخص ما من الحصول على ميراثه بعد وفاة والده أو والدته؟ أوقفوا الملف الصوتي مؤقتًا هنا.</w:t>
      </w:r>
    </w:p>
    <w:p>
      <w:pPr>
        <w:bidi/>
      </w:pPr>
      <w:r>
        <w:rPr>
          <w:rtl/>
          <w:cs/>
          <w:lang w:val="ar_AE" w:bidi="ar_AE"/>
        </w:rPr>
      </w:r>
      <w:r>
        <w:rPr>
          <w:rtl/>
          <w:cs/>
          <w:lang w:val="ar_AE" w:bidi="ar_AE"/>
        </w:rPr>
        <w:t>ترك يفتاح بيت أبيه في جلعاد وذهب ليعيش في أرض طوب. تعني كلمة "طوب" في اللغة الأصلية "الأرض الطيبة". وأثناء وجود يفتاح في طوب، بدأ "رجال بطَّالون" يلتفون حوله ويتبعونه. وكان هؤلاء الرجال خارجين عن القانون أو أشرارًا، مما يعني على الأرجح أنهم لم يكونوا يلتزمون بالشريعة. وهم يشبهون الرجال الخارجين عن القانون الذين تبعوا أبيمالك في قصة سابقة.</w:t>
      </w:r>
    </w:p>
    <w:p>
      <w:pPr>
        <w:bidi/>
      </w:pPr>
      <w:r>
        <w:rPr>
          <w:rtl/>
          <w:cs/>
          <w:lang w:val="ar_AE" w:bidi="ar_AE"/>
        </w:rPr>
      </w:r>
      <w:r>
        <w:rPr>
          <w:rtl/>
          <w:cs/>
          <w:lang w:val="ar_AE" w:bidi="ar_AE"/>
        </w:rPr>
        <w:t>توقفوا هنا وانظروا كمجموعة إلى خريطة تضم جلعاد وطوب. أوقفوا الملف الصوتي مؤقتًا هنا.</w:t>
      </w:r>
    </w:p>
    <w:p>
      <w:pPr>
        <w:bidi/>
      </w:pPr>
      <w:r>
        <w:rPr>
          <w:rtl/>
          <w:cs/>
          <w:lang w:val="ar_AE" w:bidi="ar_AE"/>
        </w:rPr>
      </w:r>
      <w:r>
        <w:rPr>
          <w:rtl/>
          <w:cs/>
          <w:lang w:val="ar_AE" w:bidi="ar_AE"/>
        </w:rPr>
        <w:t>توقفوا هنا أيضًا وناقشوا هذا السؤال كمجموعة: صِفوا الأشخاص الذين تعتبرونهم "خارجين عن القانون". ما هي أنواع التصرفات التي يقوم بها الأشخاص الخارجون عن القانون؟ أوقفوا الملف الصوتي مؤقتًا هنا.</w:t>
      </w:r>
    </w:p>
    <w:p>
      <w:pPr>
        <w:bidi/>
      </w:pPr>
      <w:r>
        <w:rPr>
          <w:rtl/>
          <w:cs/>
          <w:lang w:val="ar_AE" w:bidi="ar_AE"/>
        </w:rPr>
      </w:r>
      <w:r>
        <w:rPr>
          <w:rtl/>
          <w:cs/>
          <w:lang w:val="ar_AE" w:bidi="ar_AE"/>
        </w:rPr>
        <w:t>والآن نعلَم أن قادة جلعاد يطلبون من يفتاح العودة من أرض طوب. كان العمونيون قد هاجموا بني إسرائيل، ورغب قادة جلعاد في أن يقودهم يفتاح في المعركة ضد العمونيين. وهذا يثير الدهشة، لأن إخوة يفتاح غير الأشقاء كانوا قد أجبروه على مغادرة بيت العائلة. فلم يكن يفتاح مُرحَبًا به في مجتمعه، لكنَّ قادة جلعاد أصبحوا الآن يريدون محاربًا شجاعًا مثله ليقودهم في المعركة.</w:t>
      </w:r>
    </w:p>
    <w:p>
      <w:pPr>
        <w:bidi/>
      </w:pPr>
      <w:r>
        <w:rPr>
          <w:rtl/>
          <w:cs/>
          <w:lang w:val="ar_AE" w:bidi="ar_AE"/>
        </w:rPr>
      </w:r>
      <w:r>
        <w:rPr>
          <w:rtl/>
          <w:cs/>
          <w:lang w:val="ar_AE" w:bidi="ar_AE"/>
        </w:rPr>
        <w:t>لم يوافق يفتاح فورًا على العودة مع قادة جلعاد لقيادتهم في المعركة. وقال يفتاح إن هؤلاء القادة أبغضوه وأجبروه على ترك بيت أبيه. ويبدو هذا مُستغربًا، لأننا علمنا في وقتٍ سابق من القصة أن إخوة يفتاح غير الأشقاء هم الذين أجبروه على مغادرة بيته. ومن المحتمل أن إخوته قد رفعوا قضية ضد يفتاح أمام القضاء بشأن الميراث، وحينها ربما حكَم قادة جلعاد بضرورة مغادرة يفتاح لبيت عائلته. لذا أراد يفتاح أن يعرف لماذا يأتيه القادة الآن، عندما وقعوا في ضائقة واحتاجوا إلى المساعدة. ويرى بعض المفسرين أن يفتاح لم يوافق على عرض القادة فورًا لأنه كان يحاول المساومة، أو عقد صفقة مع قادة جلعاد لمنحه سلطة وأهمية أكبر من مجرد تنصيبه قائدًا عسكريًا لهم.</w:t>
      </w:r>
    </w:p>
    <w:p>
      <w:pPr>
        <w:bidi/>
      </w:pPr>
      <w:r>
        <w:rPr>
          <w:rtl/>
          <w:cs/>
          <w:lang w:val="ar_AE" w:bidi="ar_AE"/>
        </w:rPr>
      </w:r>
      <w:r>
        <w:rPr>
          <w:rtl/>
          <w:cs/>
          <w:lang w:val="ar_AE" w:bidi="ar_AE"/>
        </w:rPr>
        <w:t>توقفوا هنا وناقشوا هذا السؤال كمجموعة: صفوا موقفًا قدمتم فيه عرضًا لشخص ما أو تلقيتم منه عرضًا، ثم حاولتم التوصل إلى اتفاق مع ذلك الشخص. على سبيل المثال، إذا أردتم أن تشتروا حيوانًا يملكه شخصٌ ما، فكيف كنتم تتفقون معًا على المبلغ الذي ينبغي أن تدفعونه مقابل ذلك الحيوان؟ أوقفوا الملف الصوتي مؤقتًا هنا.</w:t>
      </w:r>
    </w:p>
    <w:p>
      <w:pPr>
        <w:bidi/>
      </w:pPr>
      <w:r>
        <w:rPr>
          <w:rtl/>
          <w:cs/>
          <w:lang w:val="ar_AE" w:bidi="ar_AE"/>
        </w:rPr>
      </w:r>
      <w:r>
        <w:rPr>
          <w:rtl/>
          <w:cs/>
          <w:lang w:val="ar_AE" w:bidi="ar_AE"/>
        </w:rPr>
        <w:t>طلب قادة جلعاد من يفتاح مجددًا أن يأتي للقتال ضد العمونيين. وهذه المرة، وعد القادة بجعل يفتاح حاكمًا عليهم، وليس مجرد قائد عسكري في المعركة. وفي اللغة الأصلية، استخدم القادة كلمة "رأس" للدلالة على الحاكم أو الوالي على جميع سكان جلعاد. وهي الكلمة نفسها التي استخدمها قادة جلعاد في بداية هذه القصة عندما قالوا إن من يقودهم في المعركة سيصبح حاكمًا لكل سكان جلعاد. هذه المرة، وافق يفتاح على عرضهم. وقال يفتاح إنه إذا أعانه يهوه على الانتصار في المعركة ضد العمونيين، فسوف يصبح حاكمًا على شعب جلعاد.</w:t>
      </w:r>
    </w:p>
    <w:p>
      <w:pPr>
        <w:bidi/>
      </w:pPr>
      <w:r>
        <w:rPr>
          <w:rtl/>
          <w:cs/>
          <w:lang w:val="ar_AE" w:bidi="ar_AE"/>
        </w:rPr>
      </w:r>
      <w:r>
        <w:rPr>
          <w:rtl/>
          <w:cs/>
          <w:lang w:val="ar_AE" w:bidi="ar_AE"/>
        </w:rPr>
        <w:t>أقسم قادة جلعاد يمينًا، أو قدموا وعدًا، يدلُّ على موافقتهم على ما قاله يفتاح. وقال القادة إن يهوه هو الشاهد أو القاضي الذي يشهد على أنهم سينفذون ما وعدوا به. وفي اللغة الأصلية، قال القادة: "الرب يكون سامعًا بيننا إن كنا لا نفعل هكذا حسب كلامك".</w:t>
      </w:r>
    </w:p>
    <w:p>
      <w:pPr>
        <w:bidi/>
      </w:pPr>
      <w:r>
        <w:rPr>
          <w:rtl/>
          <w:cs/>
          <w:lang w:val="ar_AE" w:bidi="ar_AE"/>
        </w:rPr>
      </w:r>
      <w:r>
        <w:rPr>
          <w:rtl/>
          <w:cs/>
          <w:lang w:val="ar_AE" w:bidi="ar_AE"/>
        </w:rPr>
        <w:t>توقفوا هنا وناقشوا هذا السؤال كمجموعة: صِفوا موقفًا أديتم فيه قَسَمًا أو قدمتم فيه وعدًا. ماذا وعدتم أن تفعلوا، وماذا قلتم لكي تجعلوا الآخرين يصدقون أنكم ستوفون بالفعل بما وعدتم به؟ أوقفوا الملف الصوتي مؤقتًا هنا.</w:t>
      </w:r>
    </w:p>
    <w:p>
      <w:pPr>
        <w:bidi/>
      </w:pPr>
      <w:r>
        <w:rPr>
          <w:rtl/>
          <w:cs/>
          <w:lang w:val="ar_AE" w:bidi="ar_AE"/>
        </w:rPr>
      </w:r>
      <w:r>
        <w:rPr>
          <w:rtl/>
          <w:cs/>
          <w:lang w:val="ar_AE" w:bidi="ar_AE"/>
        </w:rPr>
        <w:t>يعود يفتاح وقادة جلعاد إلى جلعاد، ويجعل الشعب يفتاحَ قائدًا وحاكمًا عليهم، حتى قبل أن يخوض المعركة ضد العمونيين. وفي المصفاة، يكرر يفتاح الاتفاق الذي أبرمه مع قادة جلعاد لإضفاء الصفة الرسمية على تعيينه حاكمًا جديدًا. ومن المحتمل أن يفتاح تحدث أمام جميع أفراد شعب جلعاد. كما تحدث يفتاح أيضًا أمام يهوه، ولكن ليس في القصة ما يشير إلى أن يهوه هو مَن اختار يفتاح ليصنع منه قائدًا على بني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القضاة 10: 17–11: 11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يستعد العمونيون وبنو إسرائيل للحرب. ويبحث قادة جلعاد عن قائد يقودهم في حربهم ضد العمونيين. </w:t>
      </w:r>
    </w:p>
    <w:p>
      <w:pPr>
        <w:bidi/>
      </w:pPr>
      <w:r>
        <w:rPr>
          <w:rtl/>
          <w:cs/>
          <w:lang w:val="ar_AE" w:bidi="ar_AE"/>
        </w:rPr>
      </w:r>
      <w:r>
        <w:rPr>
          <w:b/>
          <w:rtl/>
          <w:cs/>
          <w:lang w:val="ar_AE" w:bidi="ar_AE"/>
        </w:rPr>
        <w:t>في المشهد الثاني:</w:t>
      </w:r>
      <w:r>
        <w:rPr>
          <w:rtl/>
          <w:cs/>
          <w:lang w:val="ar_AE" w:bidi="ar_AE"/>
        </w:rPr>
        <w:t xml:space="preserve"> نرى معلومات أساسية عن خلفية يفتاح. كانت أم يفتاح زانية. وأجبره إخوته غير الأشقاء على مغادرة بيته، فذهب ليقيم في طوب. </w:t>
      </w:r>
    </w:p>
    <w:p>
      <w:pPr>
        <w:bidi/>
      </w:pPr>
      <w:r>
        <w:rPr>
          <w:rtl/>
          <w:cs/>
          <w:lang w:val="ar_AE" w:bidi="ar_AE"/>
        </w:rPr>
      </w:r>
      <w:r>
        <w:rPr>
          <w:b/>
          <w:rtl/>
          <w:cs/>
          <w:lang w:val="ar_AE" w:bidi="ar_AE"/>
        </w:rPr>
        <w:t>في المشهد الثالث:</w:t>
      </w:r>
      <w:r>
        <w:rPr>
          <w:rtl/>
          <w:cs/>
          <w:lang w:val="ar_AE" w:bidi="ar_AE"/>
        </w:rPr>
        <w:t xml:space="preserve"> يهاجم العمونيون بني إسرائيل. ويطلب قادة جلعاد من يفتاح أن يكون قائدهم. ولم يوافق يفتاح على أن يصبح قائدهم. </w:t>
      </w:r>
    </w:p>
    <w:p>
      <w:pPr>
        <w:bidi/>
      </w:pPr>
      <w:r>
        <w:rPr>
          <w:rtl/>
          <w:cs/>
          <w:lang w:val="ar_AE" w:bidi="ar_AE"/>
        </w:rPr>
      </w:r>
      <w:r>
        <w:rPr>
          <w:b/>
          <w:rtl/>
          <w:cs/>
          <w:lang w:val="ar_AE" w:bidi="ar_AE"/>
        </w:rPr>
        <w:t>في المشهد الرابع:</w:t>
      </w:r>
      <w:r>
        <w:rPr>
          <w:rtl/>
          <w:cs/>
          <w:lang w:val="ar_AE" w:bidi="ar_AE"/>
        </w:rPr>
        <w:t xml:space="preserve"> يطلب قادة جلعاد المساعدة من يفتاح مرة أخرى، ويعدونه بأن يصبح حاكمًا على الناس في جلعاد إذا حارب العمونيين من أجلهم. وهذه المرة يوافق يفتاح. </w:t>
      </w:r>
    </w:p>
    <w:p>
      <w:pPr>
        <w:bidi/>
      </w:pPr>
      <w:r>
        <w:rPr>
          <w:rtl/>
          <w:cs/>
          <w:lang w:val="ar_AE" w:bidi="ar_AE"/>
        </w:rPr>
      </w:r>
      <w:r>
        <w:rPr>
          <w:b/>
          <w:rtl/>
          <w:cs/>
          <w:lang w:val="ar_AE" w:bidi="ar_AE"/>
        </w:rPr>
        <w:t>في المشهد الخامس:</w:t>
      </w:r>
      <w:r>
        <w:rPr>
          <w:rtl/>
          <w:cs/>
          <w:lang w:val="ar_AE" w:bidi="ar_AE"/>
        </w:rPr>
        <w:t xml:space="preserve"> يذهب يفتاح مع قادة جلعاد، ويجعله الشعب قائدًا وحاكمًا عليهم. يكرر يفتاح كلمات الاتفاق في المصفاة.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العمونيون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قادة جلعاد</w:t>
      </w:r>
    </w:p>
    <w:p>
      <w:pPr>
        <w:pStyle w:val="ListBullet"/>
        <w:bidi/>
        <w:spacing w:line="240" w:lineRule="auto"/>
        <w:ind w:left="720"/>
      </w:pPr>
      <w:r>
        <w:rPr>
          <w:rtl/>
          <w:cs/>
          <w:lang w:val="ar_AE" w:bidi="ar_AE"/>
        </w:rPr>
      </w:r>
      <w:r>
        <w:rPr>
          <w:rtl/>
          <w:cs/>
          <w:lang w:val="ar_AE" w:bidi="ar_AE"/>
        </w:rPr>
        <w:t>يفتاح</w:t>
      </w:r>
    </w:p>
    <w:p>
      <w:pPr>
        <w:pStyle w:val="ListBullet"/>
        <w:bidi/>
        <w:spacing w:line="240" w:lineRule="auto"/>
        <w:ind w:left="720"/>
      </w:pPr>
      <w:r>
        <w:rPr>
          <w:rtl/>
          <w:cs/>
          <w:lang w:val="ar_AE" w:bidi="ar_AE"/>
        </w:rPr>
      </w:r>
      <w:r>
        <w:rPr>
          <w:rtl/>
          <w:cs/>
          <w:lang w:val="ar_AE" w:bidi="ar_AE"/>
        </w:rPr>
        <w:t>أم يفتاح، الزانية</w:t>
      </w:r>
    </w:p>
    <w:p>
      <w:pPr>
        <w:pStyle w:val="ListBullet"/>
        <w:bidi/>
        <w:spacing w:line="240" w:lineRule="auto"/>
        <w:ind w:left="720"/>
      </w:pPr>
      <w:r>
        <w:rPr>
          <w:rtl/>
          <w:cs/>
          <w:lang w:val="ar_AE" w:bidi="ar_AE"/>
        </w:rPr>
      </w:r>
      <w:r>
        <w:rPr>
          <w:rtl/>
          <w:cs/>
          <w:lang w:val="ar_AE" w:bidi="ar_AE"/>
        </w:rPr>
        <w:t>جلعاد أبو يفتاح</w:t>
      </w:r>
    </w:p>
    <w:p>
      <w:pPr>
        <w:pStyle w:val="ListBullet"/>
        <w:bidi/>
        <w:spacing w:line="240" w:lineRule="auto"/>
        <w:ind w:left="720"/>
      </w:pPr>
      <w:r>
        <w:rPr>
          <w:rtl/>
          <w:cs/>
          <w:lang w:val="ar_AE" w:bidi="ar_AE"/>
        </w:rPr>
      </w:r>
      <w:r>
        <w:rPr>
          <w:rtl/>
          <w:cs/>
          <w:lang w:val="ar_AE" w:bidi="ar_AE"/>
        </w:rPr>
        <w:t>إخوة يفتاح غير الأشقاء، أبناء زوجة جلعاد</w:t>
      </w:r>
    </w:p>
    <w:p>
      <w:pPr>
        <w:pStyle w:val="ListBullet"/>
        <w:bidi/>
        <w:spacing w:line="240" w:lineRule="auto"/>
        <w:ind w:left="720"/>
      </w:pPr>
      <w:r>
        <w:rPr>
          <w:rtl/>
          <w:cs/>
          <w:lang w:val="ar_AE" w:bidi="ar_AE"/>
        </w:rPr>
      </w:r>
      <w:r>
        <w:rPr>
          <w:rtl/>
          <w:cs/>
          <w:lang w:val="ar_AE" w:bidi="ar_AE"/>
        </w:rPr>
        <w:t>المجرمون الذين يتبعون يفتاح</w:t>
      </w:r>
    </w:p>
    <w:p>
      <w:pPr>
        <w:pStyle w:val="ListBullet"/>
        <w:bidi/>
        <w:spacing w:line="240" w:lineRule="auto"/>
        <w:ind w:left="720"/>
      </w:pPr>
      <w:r>
        <w:rPr>
          <w:rtl/>
          <w:cs/>
          <w:lang w:val="ar_AE" w:bidi="ar_AE"/>
        </w:rPr>
      </w:r>
      <w:r>
        <w:rPr>
          <w:rtl/>
          <w:cs/>
          <w:lang w:val="ar_AE" w:bidi="ar_AE"/>
        </w:rPr>
        <w:t>أهل جلعاد</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يربط المشهد الأول القصة السابقة بهذه القصة. تذكّروا أن العمونيين كانوا يقاتلون بني إسرائيل. وقد سمح يهوه للعمونيين أن يهاجموا بني إسرائيل لأنهم بدأوا يتبعون آلهة أخرى. والآن يستعد العمونيون وبنو إسرائيل للمعركة. في اللغة الأصلية، نقرأ أن شخصًا ما جمع العمونيين، فخيموا في جلعاد، واجتمع بنو إسرائيل معًا وعسكروا في المصفاة. ولا يعرف الناس مكان المصفاة بالضبط، لكنها تقع في مكان ما في جلعاد، أي على الأرض الواقعة على الجانب الشرقي من نهر الأردن. ومن المرجح أن قادة العمونيين جمعوا رجالهم معًا للحرب، لكن بني إسرائيل لم يكن لهم قائد. </w:t>
      </w:r>
    </w:p>
    <w:p>
      <w:pPr>
        <w:bidi/>
      </w:pPr>
      <w:r>
        <w:rPr>
          <w:rtl/>
          <w:cs/>
          <w:lang w:val="ar_AE" w:bidi="ar_AE"/>
        </w:rPr>
      </w:r>
      <w:r>
        <w:rPr>
          <w:rtl/>
          <w:cs/>
          <w:lang w:val="ar_AE" w:bidi="ar_AE"/>
        </w:rPr>
        <w:t>توقفوا هنا وناقشوا هذا السؤال معًا: كيف ستظهرون في لغتكم الفرق بين قادة العمونيين وهم يجمعون رجالهم للحرب، وبين بني إسرائيل وهم يجتمعون من دون قائد؟ أوقِفوا الاستماع إلى هذا التسجيل الصوتي هنا.</w:t>
      </w:r>
    </w:p>
    <w:p>
      <w:pPr>
        <w:bidi/>
      </w:pPr>
      <w:r>
        <w:rPr>
          <w:rtl/>
          <w:cs/>
          <w:lang w:val="ar_AE" w:bidi="ar_AE"/>
        </w:rPr>
      </w:r>
      <w:r>
        <w:rPr>
          <w:rtl/>
          <w:cs/>
          <w:lang w:val="ar_AE" w:bidi="ar_AE"/>
        </w:rPr>
        <w:t>توقفوا هنا أيضًا، وانظروا معًا إلى خريطة تُظهر جلعاد والمصفاة مرة أخرى، إذا احتجتم إلى ذلك. أوقِفوا الاستماع إلى هذا التسجيل الصوتي هنا.</w:t>
      </w:r>
    </w:p>
    <w:p>
      <w:pPr>
        <w:bidi/>
      </w:pPr>
      <w:r>
        <w:rPr>
          <w:rtl/>
          <w:cs/>
          <w:lang w:val="ar_AE" w:bidi="ar_AE"/>
        </w:rPr>
      </w:r>
      <w:r>
        <w:rPr>
          <w:rtl/>
          <w:cs/>
          <w:lang w:val="ar_AE" w:bidi="ar_AE"/>
        </w:rPr>
        <w:t xml:space="preserve">وبعد ذلك، يسأل قادة جلعاد بعضهم بعضًا من الذي سيقودهم في حربهم ضد العمونيين. وقادة جلعاد هؤلاء ليسوا قادة بني إسرائيل بشكل عام، بل هم قادة المنطقة المحددة من إسرائيل التي يهاجمها العمونيون الآن. وكان قادة جلعاد يشبهون الشيوخ أو المسؤولين الذين يتخذون القرارات في المجتمع. وهم أيضًا رجال يقاتلون في المعركة، وقد يُدعون رؤساء. </w:t>
      </w:r>
    </w:p>
    <w:p>
      <w:pPr>
        <w:bidi/>
      </w:pPr>
      <w:r>
        <w:rPr>
          <w:rtl/>
          <w:cs/>
          <w:lang w:val="ar_AE" w:bidi="ar_AE"/>
        </w:rPr>
      </w:r>
      <w:r>
        <w:rPr>
          <w:rtl/>
          <w:cs/>
          <w:lang w:val="ar_AE" w:bidi="ar_AE"/>
        </w:rPr>
        <w:t>توقفوا هنا وناقشوا هذا السؤال معًا: ما أفضل طريقة لترجمة تعبير "قادة جلعاد"؟ كيف يمكنكم أن تُبينوا أن هؤلاء القادة يتخذون القرارات في المجتمع مثلما يفعل الشيوخ، وأنهم قادة في جيش إسرائيل في جلعاد؟ أوقِفوا الاستماع إلى هذا التسجيل الصوتي هنا.</w:t>
      </w:r>
    </w:p>
    <w:p>
      <w:pPr>
        <w:bidi/>
      </w:pPr>
      <w:r>
        <w:rPr>
          <w:rtl/>
          <w:cs/>
          <w:lang w:val="ar_AE" w:bidi="ar_AE"/>
        </w:rPr>
      </w:r>
      <w:r>
        <w:rPr>
          <w:rtl/>
          <w:cs/>
          <w:lang w:val="ar_AE" w:bidi="ar_AE"/>
        </w:rPr>
        <w:t xml:space="preserve">تذكّروا أن العمونيين حاربوا بني إسرائيل بالفعل في جلعاد والجانب الغربي من نهر الأردن في القصة السابقة، وقد عانى بنو إسرائيل كثيرًا. يقول قادة جلعاد إن من يوافق على أن يقود جيشهم في الحرب ضد العمونيين سيصبح قائدًا على جميع الناس الذين يعيشون في جلعاد. </w:t>
      </w:r>
    </w:p>
    <w:p>
      <w:pPr>
        <w:bidi/>
      </w:pPr>
      <w:r>
        <w:rPr>
          <w:rtl/>
          <w:cs/>
          <w:lang w:val="ar_AE" w:bidi="ar_AE"/>
        </w:rPr>
      </w:r>
      <w:r>
        <w:rPr>
          <w:rtl/>
          <w:cs/>
          <w:lang w:val="ar_AE" w:bidi="ar_AE"/>
        </w:rPr>
        <w:t>توقفوا هنا وناقشوا هذا السؤال معًا: هل من الأفضل أن تترجموا ما يقوله قادة جلعاد في صيغة سؤال أم في صيغة بيان؟ على سبيل المثال: "من يستطيع أن يقودنا في المعركة ضد العمونيين؟" أوقِفوا الاستماع إلى هذا التسجيل الصوتي هنا.</w:t>
      </w:r>
    </w:p>
    <w:p>
      <w:pPr>
        <w:bidi/>
      </w:pPr>
      <w:r>
        <w:rPr>
          <w:rtl/>
          <w:cs/>
          <w:lang w:val="ar_AE" w:bidi="ar_AE"/>
        </w:rPr>
      </w:r>
      <w:r>
        <w:rPr>
          <w:rtl/>
          <w:cs/>
          <w:lang w:val="ar_AE" w:bidi="ar_AE"/>
        </w:rPr>
        <w:t xml:space="preserve">ويقدم المشهد الثاني معلومات أساسية عن يفتاح، الذي أصبح لاحقًا قائد شعب جلعاد. وتحدث هذه المعلومات قبل الحدث الرئيسي في هذه القصة. </w:t>
      </w:r>
    </w:p>
    <w:p>
      <w:pPr>
        <w:bidi/>
      </w:pPr>
      <w:r>
        <w:rPr>
          <w:rtl/>
          <w:cs/>
          <w:lang w:val="ar_AE" w:bidi="ar_AE"/>
        </w:rPr>
      </w:r>
      <w:r>
        <w:rPr>
          <w:rtl/>
          <w:cs/>
          <w:lang w:val="ar_AE" w:bidi="ar_AE"/>
        </w:rPr>
        <w:t>توقفوا هنا وناقشوا هذا السؤال معًا: احكوا قصة، لكن أعطوا أيضًا بعض المعلومات الأساسية عن أحد الشخصيات الرئيسية فيها. كيف قدّمتم المعلومات الأساسية عن تلك الشخصية؟ أوقِفوا الاستماع إلى هذا التسجيل الصوتي هنا.</w:t>
      </w:r>
    </w:p>
    <w:p>
      <w:pPr>
        <w:bidi/>
      </w:pPr>
      <w:r>
        <w:rPr>
          <w:rtl/>
          <w:cs/>
          <w:lang w:val="ar_AE" w:bidi="ar_AE"/>
        </w:rPr>
      </w:r>
      <w:r>
        <w:rPr>
          <w:rtl/>
          <w:cs/>
          <w:lang w:val="ar_AE" w:bidi="ar_AE"/>
        </w:rPr>
        <w:t xml:space="preserve">وتذكّروا أن يفتاح كان محاربًا شجاعًا، وأنه كان من جلعاد. وكان اسم أبي يفتاح جلعاد، لكن أمه كانت زانية. في هذا المقطع، يمكن أن تعني كلمة زانية شخصًا يحصل على المال مقابل العلاقة الجنسية أو امرأة مارست الجنس خارج إطار الزواج. تذكّروا أن أبا يفتاح لم يكن متزوجًا من أمه، ولذلك لم يكن ليفتاح جميع الحقوق نفسها التي تمتع بها أبناء زوجة أبيه الشرعية. </w:t>
      </w:r>
    </w:p>
    <w:p>
      <w:pPr>
        <w:bidi/>
      </w:pPr>
      <w:r>
        <w:rPr>
          <w:rtl/>
          <w:cs/>
          <w:lang w:val="ar_AE" w:bidi="ar_AE"/>
        </w:rPr>
      </w:r>
      <w:r>
        <w:rPr>
          <w:rtl/>
          <w:cs/>
          <w:lang w:val="ar_AE" w:bidi="ar_AE"/>
        </w:rPr>
        <w:t>توقفوا هنا وناقشوا هذا السؤال كمجموعة. كيف تتحدثون عن شخص في مجتمعكم هو ابن زانية أو ابن امرأة تمارس الجنس خارج إطار الزواج؟ ما أفضل طريقة لترجمة تعبير "ابن زانية" هنا؟ أوقِفوا الاستماع إلى هذا التسجيل الصوتي هنا.</w:t>
      </w:r>
    </w:p>
    <w:p>
      <w:pPr>
        <w:bidi/>
      </w:pPr>
      <w:r>
        <w:rPr>
          <w:rtl/>
          <w:cs/>
          <w:lang w:val="ar_AE" w:bidi="ar_AE"/>
        </w:rPr>
      </w:r>
      <w:r>
        <w:rPr>
          <w:rtl/>
          <w:cs/>
          <w:lang w:val="ar_AE" w:bidi="ar_AE"/>
        </w:rPr>
        <w:t xml:space="preserve">تذكّروا أن أبا يفتاح كانت له زوجة، وكان له منها أبناء آخرون. وهؤلاء الأبناء هم إخوة يفتاح غير الأشقاء، ولم يريدوا أن يمنح أبوهم يفتاح ميراثًا مثلما يمنحهم. فأجبره إخوته غير الأشقاء على مغادرة بيتهم في جلعاد لأنه ابن زانية. </w:t>
      </w:r>
    </w:p>
    <w:p>
      <w:pPr>
        <w:bidi/>
      </w:pPr>
      <w:r>
        <w:rPr>
          <w:rtl/>
          <w:cs/>
          <w:lang w:val="ar_AE" w:bidi="ar_AE"/>
        </w:rPr>
      </w:r>
      <w:r>
        <w:rPr>
          <w:rtl/>
          <w:cs/>
          <w:lang w:val="ar_AE" w:bidi="ar_AE"/>
        </w:rPr>
        <w:t xml:space="preserve">وغادر يفتاح بيت عائلته وذهب ليعيش في أرض طوب. ومن المرجح أن طوب كانت تقع إلى الشمال الشرقي من أرض جلعاد. وتذكّروا أن الرجال البطالين بدأوا يتبعون يفتاح في طوب. وقد تكون طرق أخرى لترجمة تعبير "الرجال البطالون" هي: مغامرون، أو رجال عديمو القيمة، أو رجال خارجون عن القانون، أو أوغاد. قد يعني هذا أن هؤلاء الرجال سيفعلون أي شيء للحصول على المال، مثل السرقة أو خرق القوانين الأخرى. </w:t>
      </w:r>
    </w:p>
    <w:p>
      <w:pPr>
        <w:bidi/>
      </w:pPr>
      <w:r>
        <w:rPr>
          <w:rtl/>
          <w:cs/>
          <w:lang w:val="ar_AE" w:bidi="ar_AE"/>
        </w:rPr>
      </w:r>
      <w:r>
        <w:rPr>
          <w:rtl/>
          <w:cs/>
          <w:lang w:val="ar_AE" w:bidi="ar_AE"/>
        </w:rPr>
        <w:t>توقفوا هنا وناقشوا هذا السؤال معًا: فكروا في نقاشكم في الخطوة السابقة عن الخارجين عن القانون. ما أفضل طريقة لوصف الرجال البطالين هنا الذين يتبعون يفتاح في أرض طوب؟ أوقِفوا الاستماع إلى هذا التسجيل الصوتي هنا.</w:t>
      </w:r>
    </w:p>
    <w:p>
      <w:pPr>
        <w:bidi/>
      </w:pPr>
      <w:r>
        <w:rPr>
          <w:rtl/>
          <w:cs/>
          <w:lang w:val="ar_AE" w:bidi="ar_AE"/>
        </w:rPr>
      </w:r>
      <w:r>
        <w:rPr>
          <w:rtl/>
          <w:cs/>
          <w:lang w:val="ar_AE" w:bidi="ar_AE"/>
        </w:rPr>
        <w:t>توقفوا هنا وانظروا معًا إلى خريطة تتضمن جلعاد وطوب مرة أخرى، إذا احتجتم إلى ذلك. أوقِفوا الاستماع إلى هذا التسجيل الصوتي هنا.</w:t>
      </w:r>
    </w:p>
    <w:p>
      <w:pPr>
        <w:bidi/>
      </w:pPr>
      <w:r>
        <w:rPr>
          <w:rtl/>
          <w:cs/>
          <w:lang w:val="ar_AE" w:bidi="ar_AE"/>
        </w:rPr>
      </w:r>
      <w:r>
        <w:rPr>
          <w:rtl/>
          <w:cs/>
          <w:lang w:val="ar_AE" w:bidi="ar_AE"/>
        </w:rPr>
        <w:t xml:space="preserve">يعود المشهد الثالث إلى الحدث الرئيسي في المقطع. بعد ذلك بوقت ما، أي بعد أن غادر يفتاح جلعاد بالفعل وبدأ يعيش في أرض طوب، هاجم العمونيون بني إسرائيل في جلعاد. ويذهب قادة جلعاد إلى أرض طوب ليطلبوا من يفتاح أن يعود معهم إلى جلعاد. </w:t>
      </w:r>
    </w:p>
    <w:p>
      <w:pPr>
        <w:bidi/>
      </w:pPr>
      <w:r>
        <w:rPr>
          <w:rtl/>
          <w:cs/>
          <w:lang w:val="ar_AE" w:bidi="ar_AE"/>
        </w:rPr>
      </w:r>
      <w:r>
        <w:rPr>
          <w:rtl/>
          <w:cs/>
          <w:lang w:val="ar_AE" w:bidi="ar_AE"/>
        </w:rPr>
        <w:t>توقفوا هنا وناقشوا هذا السؤال معًا: فكروا في القصة التي رويتموها سابقًا والتي تضمنت معلومات أساسية عن شخصية ما. كيف عدتم إلى الحدث الرئيسي في القصة بعد أن انتهيتم من نقل تلك المعلومات الأساسية؟ كيف ستبينون الآن أن قصة هجوم العمونيين على بني إسرائيل مستمرة؟ أوقِفوا الاستماع إلى هذا التسجيل الصوتي هنا.</w:t>
      </w:r>
    </w:p>
    <w:p>
      <w:pPr>
        <w:bidi/>
      </w:pPr>
      <w:r>
        <w:rPr>
          <w:rtl/>
          <w:cs/>
          <w:lang w:val="ar_AE" w:bidi="ar_AE"/>
        </w:rPr>
      </w:r>
      <w:r>
        <w:rPr>
          <w:rtl/>
          <w:cs/>
          <w:lang w:val="ar_AE" w:bidi="ar_AE"/>
        </w:rPr>
        <w:t xml:space="preserve">في المشهد الثالث، يريد قادة جلعاد أن يأتي يفتاح ليكون قائدهم. تذكّروا أن القادة كانوا بحاجة إلى شخص يقودهم في المعركة. وفي اللغة الأصلية، يعني هذا شخصًا مسؤولًا عن الرجال الذين يحاربون في معركة أو حرب. ويمكنكم أن تُترجموا هذا التعبير إلى: قائد الجيش، أو جنرال، أو شخص يقود رجال جلعاد الذين يحاربون في المعركة. </w:t>
      </w:r>
    </w:p>
    <w:p>
      <w:pPr>
        <w:bidi/>
      </w:pPr>
      <w:r>
        <w:rPr>
          <w:rtl/>
          <w:cs/>
          <w:lang w:val="ar_AE" w:bidi="ar_AE"/>
        </w:rPr>
      </w:r>
      <w:r>
        <w:rPr>
          <w:rtl/>
          <w:cs/>
          <w:lang w:val="ar_AE" w:bidi="ar_AE"/>
        </w:rPr>
        <w:t>توقفوا هنا وناقشوا هذا السؤال معًا: تحدثوا عن الذين يقودون الناس في المعارك في مجتمعكم. ما الأنواع المختلفة من القادة، ومن هو القائد الأعلى لجميع الذين يذهبون إلى القتال؟ كيف ستترجمون كلمة "قائد جيش" أو "جنرال" هنا؟ أوقِفوا الاستماع إلى هذا التسجيل الصوتي هنا.</w:t>
      </w:r>
    </w:p>
    <w:p>
      <w:pPr>
        <w:bidi/>
      </w:pPr>
      <w:r>
        <w:rPr>
          <w:rtl/>
          <w:cs/>
          <w:lang w:val="ar_AE" w:bidi="ar_AE"/>
        </w:rPr>
      </w:r>
      <w:r>
        <w:rPr>
          <w:rtl/>
          <w:cs/>
          <w:lang w:val="ar_AE" w:bidi="ar_AE"/>
        </w:rPr>
        <w:t xml:space="preserve">ولم يوافق يفتاح على أن يأتي ليكون قائد جيش جلعاد في الحرب ضد العمونيين، بل طرح عليهم بعض الأسئلة. وتظهر هذه الأسئلة أن يفتاح يتذكر ما حدث عندما أجبره إخوته غير الأشقاء على مغادرة بيت عائلته في جلعاد، وأنه يلوم قادة جلعاد على ذلك أيضًا. ويؤكد يفتاح قائلاً: "أنتم"، أي قادة جلعاد، هم الذين جعلوه يخرج من بيت أبيه. </w:t>
      </w:r>
    </w:p>
    <w:p>
      <w:pPr>
        <w:bidi/>
      </w:pPr>
      <w:r>
        <w:rPr>
          <w:rtl/>
          <w:cs/>
          <w:lang w:val="ar_AE" w:bidi="ar_AE"/>
        </w:rPr>
      </w:r>
      <w:r>
        <w:rPr>
          <w:rtl/>
          <w:cs/>
          <w:lang w:val="ar_AE" w:bidi="ar_AE"/>
        </w:rPr>
        <w:t>توقفوا هنا وناقشوا هذا السؤال معًا: هل سيكون من الأقوى ترجمة ما يقوله يفتاح في صيغة سؤال أم في صيغة بيان؟ على سبيل المثال: "أعلم أنكم تكرهونني. فأنتم الذين أجبرتموني على مغادرة بيت أبي، ولكنكم تأتون إليّ الآن لأنكم في مشكلة." أوقِفوا الاستماع إلى هذا التسجيل الصوتي هنا.</w:t>
      </w:r>
    </w:p>
    <w:p>
      <w:pPr>
        <w:bidi/>
      </w:pPr>
      <w:r>
        <w:rPr>
          <w:rtl/>
          <w:cs/>
          <w:lang w:val="ar_AE" w:bidi="ar_AE"/>
        </w:rPr>
      </w:r>
      <w:r>
        <w:rPr>
          <w:rtl/>
          <w:cs/>
          <w:lang w:val="ar_AE" w:bidi="ar_AE"/>
        </w:rPr>
        <w:t xml:space="preserve">في المشهد الرابع، يطلب قادة جلعاد من يفتاح مرة أخرى أن يكون قائدهم. فهم يتحرقون للحصول على مساعدة يفتاح. وهذا يشبه اليأس الذي شعر به بنو إسرائيل في المقطع السابق عندما صرخوا إلى يهوه طلبًا للمساعدة. ومن المرجح أن قادة جلعاد لم يكونوا آسفين حقًا لأنهم أجبروا يفتاح على مغادرة بيت عائلته، كما أن بني إسرائيل في الغالب لم يشعروا بالندم حقًا لأنهم ابتعدوا عن يهوه. ويقدم قادة جلعاد ليفتاح عرضًا أكبر من ذي قبل، إذ يعرضون عليه أن يكون رئيسًا أو حاكمًا على جميع الناس الذين يعيشون في جلعاد إذا قادهم في الحرب. </w:t>
      </w:r>
    </w:p>
    <w:p>
      <w:pPr>
        <w:bidi/>
      </w:pPr>
      <w:r>
        <w:rPr>
          <w:rtl/>
          <w:cs/>
          <w:lang w:val="ar_AE" w:bidi="ar_AE"/>
        </w:rPr>
      </w:r>
      <w:r>
        <w:rPr>
          <w:rtl/>
          <w:cs/>
          <w:lang w:val="ar_AE" w:bidi="ar_AE"/>
        </w:rPr>
        <w:t>توقفوا هنا وناقشوا هذا السؤال معًا: تحدثوا عن كيف تصفون حاكمًا في مدينتكم أو منطقتكم. قرّروا كيف ستترجمون الفكرتين المختلفتين هنا: قائد الجيش لمجموعة من الرجال المحاربين، وحاكم الشعب. أوقِفوا الاستماع إلى هذا التسجيل الصوتي هنا.</w:t>
      </w:r>
    </w:p>
    <w:p>
      <w:pPr>
        <w:bidi/>
      </w:pPr>
      <w:r>
        <w:rPr>
          <w:rtl/>
          <w:cs/>
          <w:lang w:val="ar_AE" w:bidi="ar_AE"/>
        </w:rPr>
      </w:r>
      <w:r>
        <w:rPr>
          <w:rtl/>
          <w:cs/>
          <w:lang w:val="ar_AE" w:bidi="ar_AE"/>
        </w:rPr>
        <w:t xml:space="preserve">ويستجيب يفتاح لقادة جلعاد. يعتقد بعض الناس أن يفتاح يسألهم قائلًا: "إذا حاربت العمونيين وساعدني يهوه في هزيمتهم، فهل ستجعلون مني قائدًا لكم حقًا؟" وقد يُظهر هذا أن يفتاح لا يصدق القادة. ويظن آخرون أن من الأفضل ترجمة هذا في صيغة بيان يكرره يفتاح بطريقة رسمية ليُظهر كيف سيصبح قائدًا لشعب جلعاد. </w:t>
      </w:r>
    </w:p>
    <w:p>
      <w:pPr>
        <w:bidi/>
      </w:pPr>
      <w:r>
        <w:rPr>
          <w:rtl/>
          <w:cs/>
          <w:lang w:val="ar_AE" w:bidi="ar_AE"/>
        </w:rPr>
      </w:r>
      <w:r>
        <w:rPr>
          <w:rtl/>
          <w:cs/>
          <w:lang w:val="ar_AE" w:bidi="ar_AE"/>
        </w:rPr>
        <w:t>توقفوا هنا وناقشوا هذا السؤال معًا: هل من الأفضل أن تترجموا هذا في صيغة سؤال يطرحه يفتاح على قادة جلعاد، أم في صيغة بيان يقوله ليجعل عرضهم رسميًا؟ أوقِفوا الاستماع إلى هذا التسجيل الصوتي هنا.</w:t>
      </w:r>
    </w:p>
    <w:p>
      <w:pPr>
        <w:bidi/>
      </w:pPr>
      <w:r>
        <w:rPr>
          <w:rtl/>
          <w:cs/>
          <w:lang w:val="ar_AE" w:bidi="ar_AE"/>
        </w:rPr>
      </w:r>
      <w:r>
        <w:rPr>
          <w:rtl/>
          <w:cs/>
          <w:lang w:val="ar_AE" w:bidi="ar_AE"/>
        </w:rPr>
        <w:t xml:space="preserve">يقسم قادة جلعاد قسمًا أو يقولون وعدًا، في الجزء الأخير من المشهد الرابع. إذ يعدون بأن يجعلوا يفتاح حاكمًا لهم. ويقول القادة إن يهوه سيكون قاضيهم أو شاهدًا على وعدهم. </w:t>
      </w:r>
    </w:p>
    <w:p>
      <w:pPr>
        <w:bidi/>
      </w:pPr>
      <w:r>
        <w:rPr>
          <w:rtl/>
          <w:cs/>
          <w:lang w:val="ar_AE" w:bidi="ar_AE"/>
        </w:rPr>
      </w:r>
      <w:r>
        <w:rPr>
          <w:rtl/>
          <w:cs/>
          <w:lang w:val="ar_AE" w:bidi="ar_AE"/>
        </w:rPr>
        <w:t xml:space="preserve">في المشهد الخامس، يغادر يفتاح طوب، ويرجع إلى جلعاد مع القادة. ويجعل أهل جلعاد يفتاح قائدًا لجيشهم وحاكمًا عليهم. تذكّروا أن هذا كان قبل أن يحارب يفتاح العمونيين، وأن الشعب هو الذي يجعله قائد جيشهم وحاكمهم، وليس قادة جلعاد. في المصفاة، يُكرر يفتاح الاتفاق مرة أخرى أمام يهوه. وفي الغالب يُظهر هذا أن الاتفاق كان رسميًا. تذكّروا أن هذا المقطع بدأ في المصفاة في جلعاد، وينتهي الآن أيضًا في المصفاة في جلعاد. </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لسِفر القضاة 10: 17–11: 11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العمونيون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قادة جلعاد</w:t>
      </w:r>
    </w:p>
    <w:p>
      <w:pPr>
        <w:pStyle w:val="ListBullet"/>
        <w:bidi/>
        <w:spacing w:line="240" w:lineRule="auto"/>
        <w:ind w:left="720"/>
      </w:pPr>
      <w:r>
        <w:rPr>
          <w:rtl/>
          <w:cs/>
          <w:lang w:val="ar_AE" w:bidi="ar_AE"/>
        </w:rPr>
      </w:r>
      <w:r>
        <w:rPr>
          <w:rtl/>
          <w:cs/>
          <w:lang w:val="ar_AE" w:bidi="ar_AE"/>
        </w:rPr>
        <w:t>يفتاح</w:t>
      </w:r>
    </w:p>
    <w:p>
      <w:pPr>
        <w:pStyle w:val="ListBullet"/>
        <w:bidi/>
        <w:spacing w:line="240" w:lineRule="auto"/>
        <w:ind w:left="720"/>
      </w:pPr>
      <w:r>
        <w:rPr>
          <w:rtl/>
          <w:cs/>
          <w:lang w:val="ar_AE" w:bidi="ar_AE"/>
        </w:rPr>
      </w:r>
      <w:r>
        <w:rPr>
          <w:rtl/>
          <w:cs/>
          <w:lang w:val="ar_AE" w:bidi="ar_AE"/>
        </w:rPr>
        <w:t>أم يفتاح، الزانية</w:t>
      </w:r>
    </w:p>
    <w:p>
      <w:pPr>
        <w:pStyle w:val="ListBullet"/>
        <w:bidi/>
        <w:spacing w:line="240" w:lineRule="auto"/>
        <w:ind w:left="720"/>
      </w:pPr>
      <w:r>
        <w:rPr>
          <w:rtl/>
          <w:cs/>
          <w:lang w:val="ar_AE" w:bidi="ar_AE"/>
        </w:rPr>
      </w:r>
      <w:r>
        <w:rPr>
          <w:rtl/>
          <w:cs/>
          <w:lang w:val="ar_AE" w:bidi="ar_AE"/>
        </w:rPr>
        <w:t>جلعاد أبو يفتاح</w:t>
      </w:r>
    </w:p>
    <w:p>
      <w:pPr>
        <w:pStyle w:val="ListBullet"/>
        <w:bidi/>
        <w:spacing w:line="240" w:lineRule="auto"/>
        <w:ind w:left="720"/>
      </w:pPr>
      <w:r>
        <w:rPr>
          <w:rtl/>
          <w:cs/>
          <w:lang w:val="ar_AE" w:bidi="ar_AE"/>
        </w:rPr>
      </w:r>
      <w:r>
        <w:rPr>
          <w:rtl/>
          <w:cs/>
          <w:lang w:val="ar_AE" w:bidi="ar_AE"/>
        </w:rPr>
        <w:t>إخوة يفتاح غير الأشقاء، أبناء زوجة جلعاد</w:t>
      </w:r>
    </w:p>
    <w:p>
      <w:pPr>
        <w:pStyle w:val="ListBullet"/>
        <w:bidi/>
        <w:spacing w:line="240" w:lineRule="auto"/>
        <w:ind w:left="720"/>
      </w:pPr>
      <w:r>
        <w:rPr>
          <w:rtl/>
          <w:cs/>
          <w:lang w:val="ar_AE" w:bidi="ar_AE"/>
        </w:rPr>
      </w:r>
      <w:r>
        <w:rPr>
          <w:rtl/>
          <w:cs/>
          <w:lang w:val="ar_AE" w:bidi="ar_AE"/>
        </w:rPr>
        <w:t>الخارجون على القانون الذين يتبعون يفتاح</w:t>
      </w:r>
    </w:p>
    <w:p>
      <w:pPr>
        <w:pStyle w:val="ListBullet"/>
        <w:bidi/>
        <w:spacing w:line="240" w:lineRule="auto"/>
        <w:ind w:left="720"/>
      </w:pPr>
      <w:r>
        <w:rPr>
          <w:rtl/>
          <w:cs/>
          <w:lang w:val="ar_AE" w:bidi="ar_AE"/>
        </w:rPr>
      </w:r>
      <w:r>
        <w:rPr>
          <w:rtl/>
          <w:cs/>
          <w:lang w:val="ar_AE" w:bidi="ar_AE"/>
        </w:rPr>
        <w:t>أهل جلعاد</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دعا قادة العمونيين بني عمون إلى التجمع للحرب. فعسكر العمونيون في جلعاد. واجتمع بنو إسرائيل وعسكروا في مدينة المصفاة. وسأل قادة جلعاد بعضهم البعض: "أيُّ هو الرجل الذي يبتدئ بمحاربة بني عمون؟ فإنه يكون رأسًا لجميع سكان جلعاد".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بني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واسألوا أيضًا الأشخاص الذي يؤدون أدوار العمونيين: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يفتاح محاربًا شجاعًا. كان يفتاح من جلعاد، وكان اسم أبيه جلعاد. وكانت أم يفتاح امرأة زانية. وكان لأبيه زوجة، وكانت لهذه الزوجة أبناء وُلدوا لها من قبل. وكان هؤلاء الأبناء هم إخوة يفتاح غير الأشقاء. لما كبر هؤلاء الإخوة، أجبروا يفتاح على مغادرة بيته. وقال هؤلاء الإخوة ليفتاح: "لا ترث في بيت أبينا لأنك أنت ابن امرأة أخرى".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يفتاح: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واسألوا أيضًا الشخص الذي يؤدي دور جلعاد أبو يفتاح: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واسألوا أيضًا الأشخاص الذي يؤدون أدوار إخوة يفتاح غير الأشقاء: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غادر يفتاح بيت عائلته وذهب ليعيش في أرض طوب. وكان في طوب رجال خارجون على القانون، فبدؤوا يتبعون يفتاح واعتبروه قائدهم.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يفتاح: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واسألوا أيضًا الأشخاص الذي يؤدون أدوار الخارجون عن القانون الذين يتبعون يفتاح: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حارب العمونيون إسرائيل. فذهب قادة جلعاد من جلعاد إلى أرض طوب ليعيدوا يفتاح معهم. قال قادة جلعاد ليفتاح: "تعال وكن لنا قائدًا فنحارب بني عمون". فأجابهم يفتاح: "أما أبغضتموني أنتم، وطردتموني من بيت أبي؟ فلماذا أتيتم إليَّ الآن إذ تضايقتم؟"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 يؤدون أدوار قادة جلعاد: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واسألوا أيضًا الشخص الذي يؤدي دور يفتاح: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طلب قادة جلعاد من يفتاح مرة أخرى أن يعود معهم إلى جلعاد. قال القادة: "لذلك قد رجعنا الآن إليك، لتذهب معنا وتحارب بني عمون، وتكون لنا رأسًا لكل سكان جلعاد". سأل يفتاح قادة جلعاد: "إذا أرجعتموني لمحاربة بني عمون ودفعهم الرب أمامي فأنا أكون لكم رأسًا". فقال قادة جلعاد ليفتاح إن الرب شاهد على ما قالوه له. ووعدوا بأن يفعلوا كل ما تعهدوا 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يفتاح: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واسألوا أيضًا الأشخاص الذي يؤدون أدوار قادة جلعاد: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فيذهب يفتاح مع قادة جلعاد عائدًا إلى جلعاد. ويجعل أهل جلعاد يفتاح قائدًا لجيشهم وحاكمًا عليهم. ويكرر يفتاح جميع كلمات الاتفاق أمام يهوه وأمام الشعب في المصفاة.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أهل جلعاد: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اسألوا الأشخاص الذين يؤدون أدوار إخوة يفتاح غير الأشقاء: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واسألوا أيضًا الشخص الذي يؤدي دور يفتاح: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القضاة 10: 17–11: 11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يجتمع العمونيون استعدادًا للحرب، ويعسكرون في جلعاد. وجلعاد هي الأرض الواقعة إلى شرق نهر الأردن، حيث يعيش بعض أسباط بني إسرائيل. والعمونيون هم نسل لوط، ابن أخي إبراهيم. </w:t>
      </w:r>
    </w:p>
    <w:p>
      <w:pPr>
        <w:bidi/>
      </w:pPr>
      <w:r>
        <w:rPr>
          <w:rtl/>
          <w:cs/>
          <w:lang w:val="ar_AE" w:bidi="ar_AE"/>
        </w:rPr>
      </w:r>
      <w:r>
        <w:rPr>
          <w:rtl/>
          <w:cs/>
          <w:lang w:val="ar_AE" w:bidi="ar_AE"/>
        </w:rPr>
        <w:t xml:space="preserve">ويجتمع </w:t>
      </w:r>
      <w:r>
        <w:rPr>
          <w:b/>
          <w:rtl/>
          <w:cs/>
          <w:lang w:val="ar_AE" w:bidi="ar_AE"/>
        </w:rPr>
        <w:t>بنو إسرائيل</w:t>
      </w:r>
      <w:r>
        <w:rPr>
          <w:rtl/>
          <w:cs/>
          <w:lang w:val="ar_AE" w:bidi="ar_AE"/>
        </w:rPr>
        <w:t xml:space="preserve"> أيضًا معًا ويخيمون في المصفاة. في سفر القضاة، يشير تعبير بني إسرائيل عادةً إلى الأسباط الاثني عشر التي اختارها يهوه لتكون شعبه. في هذا المقطع، يشار ببني إسرائيل، على الأرجح، إلى الرجال الذين يحاربون من أجل إسرائيل. ربما كان هؤلاء في الغالب رجالًا من أسباط إسرائيل الذين يعيشون على الجانب الشرقي من نهر الأردن، وهم أسباط رأوبين وجاد ومنسى. والمصفاة هي بلدة تقع في مكان ما في أرض جلعاد. في قصة لاحقة، نعلم أن المصفاة هي مسقط رأس يفتاح. ترجموا تعبير بني إسرائيل كما ترجمتموه في المقاطع السابقة. للمزيد من المعلومات عن بني إسرائيل، راجعوا "قاموس الكلمات الرئيسية".</w:t>
      </w:r>
    </w:p>
    <w:p>
      <w:pPr>
        <w:bidi/>
      </w:pPr>
      <w:r>
        <w:rPr>
          <w:rtl/>
          <w:cs/>
          <w:lang w:val="ar_AE" w:bidi="ar_AE"/>
        </w:rPr>
      </w:r>
      <w:r>
        <w:rPr>
          <w:rtl/>
          <w:cs/>
          <w:lang w:val="ar_AE" w:bidi="ar_AE"/>
        </w:rPr>
        <w:t xml:space="preserve">ويفتاح هو ابن </w:t>
      </w:r>
      <w:r>
        <w:rPr>
          <w:b/>
          <w:rtl/>
          <w:cs/>
          <w:lang w:val="ar_AE" w:bidi="ar_AE"/>
        </w:rPr>
        <w:t>زانية</w:t>
      </w:r>
      <w:r>
        <w:rPr>
          <w:rtl/>
          <w:cs/>
          <w:lang w:val="ar_AE" w:bidi="ar_AE"/>
        </w:rPr>
        <w:t xml:space="preserve">. والزانية هي شخص يمارس الجنس مع شخص مقابل المال. ترجموا كلمة زانية بالطريقة نفسها التي استخدمتموها في المقاطع السابقة. </w:t>
      </w:r>
    </w:p>
    <w:p>
      <w:pPr>
        <w:bidi/>
      </w:pPr>
      <w:r>
        <w:rPr>
          <w:rtl/>
          <w:cs/>
          <w:lang w:val="ar_AE" w:bidi="ar_AE"/>
        </w:rPr>
      </w:r>
      <w:r>
        <w:rPr>
          <w:rtl/>
          <w:cs/>
          <w:lang w:val="ar_AE" w:bidi="ar_AE"/>
        </w:rPr>
        <w:t xml:space="preserve">وقد أجبره إخوته غير الأشقاء على مغادرة بيته في جلعاد. ويخبر إخوة يفتاح غير الأشقاء يفتاح بأنه لن يحصل على أي </w:t>
      </w:r>
      <w:r>
        <w:rPr>
          <w:b/>
          <w:rtl/>
          <w:cs/>
          <w:lang w:val="ar_AE" w:bidi="ar_AE"/>
        </w:rPr>
        <w:t>ميراث</w:t>
      </w:r>
      <w:r>
        <w:rPr>
          <w:rtl/>
          <w:cs/>
          <w:lang w:val="ar_AE" w:bidi="ar_AE"/>
        </w:rPr>
        <w:t xml:space="preserve"> من أبيهم؛ لأنه ابن زانية. والميراث هو المال والممتلكات التي تؤول إلى أبناء الأب بعد وفاته. ويحصل الابن الأكبر على ضعف نصيب إخوته من ميراث أبيه. </w:t>
      </w:r>
    </w:p>
    <w:p>
      <w:pPr>
        <w:bidi/>
      </w:pPr>
      <w:r>
        <w:rPr>
          <w:rtl/>
          <w:cs/>
          <w:lang w:val="ar_AE" w:bidi="ar_AE"/>
        </w:rPr>
      </w:r>
      <w:r>
        <w:rPr>
          <w:rtl/>
          <w:cs/>
          <w:lang w:val="ar_AE" w:bidi="ar_AE"/>
        </w:rPr>
        <w:t xml:space="preserve">توقّفوا هنا وناقشوا هذا السؤال معًا: كيف ستترجمون كلمة "الميراث" في هذا المقطع؟ ولمزيد من المعلومات عن الميراث، ارجعوا إلى "وريث" في "قاموس الكلمات الرئيسية". </w:t>
      </w:r>
    </w:p>
    <w:p>
      <w:pPr>
        <w:bidi/>
      </w:pPr>
      <w:r>
        <w:rPr>
          <w:rtl/>
          <w:cs/>
          <w:lang w:val="ar_AE" w:bidi="ar_AE"/>
        </w:rPr>
      </w:r>
      <w:r>
        <w:rPr>
          <w:rtl/>
          <w:cs/>
          <w:lang w:val="ar_AE" w:bidi="ar_AE"/>
        </w:rPr>
        <w:t xml:space="preserve">ويطلب قادة جلعاد أو </w:t>
      </w:r>
      <w:r>
        <w:rPr>
          <w:b/>
          <w:rtl/>
          <w:cs/>
          <w:lang w:val="ar_AE" w:bidi="ar_AE"/>
        </w:rPr>
        <w:t>شيوخ</w:t>
      </w:r>
      <w:r>
        <w:rPr>
          <w:rtl/>
          <w:cs/>
          <w:lang w:val="ar_AE" w:bidi="ar_AE"/>
        </w:rPr>
        <w:t xml:space="preserve"> جلعاد، من يفتاح أن يرجع ويكون قائد جيشهم. والشيوخ هم قادة المجتمع. ترجموا كلمة "شيوخ" بالطريقة نفسها التي استخدمتموها في المقاطع السابقة. ولمزيد من المعلومات عن الشيوخ، راجعوا قاموس الكلمات الرئيسية. </w:t>
      </w:r>
    </w:p>
    <w:p>
      <w:pPr>
        <w:bidi/>
      </w:pPr>
      <w:r>
        <w:rPr>
          <w:rtl/>
          <w:cs/>
          <w:lang w:val="ar_AE" w:bidi="ar_AE"/>
        </w:rPr>
      </w:r>
      <w:r>
        <w:rPr>
          <w:rtl/>
          <w:cs/>
          <w:lang w:val="ar_AE" w:bidi="ar_AE"/>
        </w:rPr>
        <w:t xml:space="preserve">يسأل يفتاح قادة جلعاد: "ألم تجعلوني أخرج من </w:t>
      </w:r>
      <w:r>
        <w:rPr>
          <w:b/>
          <w:rtl/>
          <w:cs/>
          <w:lang w:val="ar_AE" w:bidi="ar_AE"/>
        </w:rPr>
        <w:t>بيت</w:t>
      </w:r>
      <w:r>
        <w:rPr>
          <w:rtl/>
          <w:cs/>
          <w:lang w:val="ar_AE" w:bidi="ar_AE"/>
        </w:rPr>
        <w:t xml:space="preserve"> أبي؟" ويُقصد بتعبير "بيت أبي" جميع الأشخاص الذين يعيشون في بيت أبيه. وقد يشمل هذا زوجة الأب، وأطفاله غير المتزوجين، وأبنائه المتزوجين وزوجاتهم وأبناءهم، وأقارب آخرين أو عبيدًا. ترجموا كلمة "بيت" بالطريقة نفسها التي استخدمتموها في المقاطع السابقة. ولمزيد من المعلومات عن البيت، ارجعوا إلى "أسرة" في "قاموس الكلمات الرئيسية". </w:t>
      </w:r>
    </w:p>
    <w:p>
      <w:pPr>
        <w:bidi/>
      </w:pPr>
      <w:r>
        <w:rPr>
          <w:rtl/>
          <w:cs/>
          <w:lang w:val="ar_AE" w:bidi="ar_AE"/>
        </w:rPr>
      </w:r>
      <w:r>
        <w:rPr>
          <w:rtl/>
          <w:cs/>
          <w:lang w:val="ar_AE" w:bidi="ar_AE"/>
        </w:rPr>
        <w:t xml:space="preserve">يسأل يفتاح قادة جلعاد، قائلاً: إذا ذهب معهم وحارب العمونيين، وإذا ساعده </w:t>
      </w:r>
      <w:r>
        <w:rPr>
          <w:b/>
          <w:rtl/>
          <w:cs/>
          <w:lang w:val="ar_AE" w:bidi="ar_AE"/>
        </w:rPr>
        <w:t>الرب</w:t>
      </w:r>
      <w:r>
        <w:rPr>
          <w:rtl/>
          <w:cs/>
          <w:lang w:val="ar_AE" w:bidi="ar_AE"/>
        </w:rPr>
        <w:t xml:space="preserve"> في هزيمتهم، فهل سيجعلونه قائدًا لهم حقًا؟ الرب (يهوه) هو الاسم الشخصي للرب. ترجموا كلمة يهوه كما ترجمتموه في المقاطع السابقة. لمزيد من المعلومات حول كلمة "يهوه"،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11:12–28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11: 12–28 واحفظوه في قلوبكم.</w:t>
      </w:r>
    </w:p>
    <w:p>
      <w:pPr>
        <w:bidi/>
      </w:pPr>
      <w:r>
        <w:rPr>
          <w:rtl/>
          <w:cs/>
          <w:lang w:val="ar_AE" w:bidi="ar_AE"/>
        </w:rPr>
      </w:r>
      <w:r>
        <w:rPr>
          <w:rtl/>
          <w:cs/>
          <w:lang w:val="ar_AE" w:bidi="ar_AE"/>
        </w:rPr>
        <w:t>استمعوا إلى نسخة صوتية من سِفر القضاة 11: 12–28 ثلاث مرات، بثلاث ترجمات مختلفة إن أمكن.</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القضاة 11: 12–28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في المقطع السابق، كان قادة جلعاد يبحثون عن قائد لجيشهم يساعدهم في محاربة العمونيين. وأصبح يفتاح الجلعادي قائد جيشهم وحاكم شعبهم في جلعاد. والآن، يرسل يفتاح رسالة إلى ملك العمونيين ليعرف سبب هجومهم على جلعاد. يقول ملك العمونيين إنها أرضهم، وأن بني إسرائيل أخذوها منهم. يُرسل يفتاح رسالة إلى ملك العمونيين يروي فيها تاريخ شعب إسرائيل، ويظهر له بعناية أن بني إسرائيل لم يأخذوا أي أرض من العمونيين قط. يتجاهل ملك العمونيين رسائل يفتاح. </w:t>
      </w:r>
    </w:p>
    <w:p>
      <w:pPr>
        <w:bidi/>
      </w:pPr>
      <w:r>
        <w:rPr>
          <w:rtl/>
          <w:cs/>
          <w:lang w:val="ar_AE" w:bidi="ar_AE"/>
        </w:rPr>
      </w:r>
      <w:r>
        <w:rPr>
          <w:rtl/>
          <w:cs/>
          <w:lang w:val="ar_AE" w:bidi="ar_AE"/>
        </w:rPr>
        <w:t xml:space="preserve">وكانت أول خطوة يتخذها يفتاح بصفته حاكمًا على شعب جلعاد هي إرسال رُسل إلى ملك العمونيين. والعمونيون هم نسل لوط، ابن أخي إبراهيم، لذلك فهم أقارب بني إسرائيل. وقد أعطى الرب أرضًا للعمونيين شرق نهر الأردن. يسأل يفتاح عن سبب مهاجمة العمونيين أرضه الآن، أي موطنه في جلعاد. وهذا هو ما يفعله الملوك عادة عندما تحاول دولتان حل مشكلة بالكلام حتى لا تضطر الأمتان إلى خوض معركة. ومن المحتمل أن يفتاح لم يعتقد أن رسالته ستؤدي إلى سلام مع العمونيين. بل من المحتمل أنه أراد وقتًا إضافيًا ليجمع المزيد من الرجال ليحاربوا معه، وربما أراد أيضًا أن يُظهر أن إسرائيل تملك الأرض، وأن العمونيين لا ينبغي لهم أن يحاربوا بني إسرائيل. </w:t>
      </w:r>
    </w:p>
    <w:p>
      <w:pPr>
        <w:bidi/>
      </w:pPr>
      <w:r>
        <w:rPr>
          <w:rtl/>
          <w:cs/>
          <w:lang w:val="ar_AE" w:bidi="ar_AE"/>
        </w:rPr>
      </w:r>
      <w:r>
        <w:rPr>
          <w:rtl/>
          <w:cs/>
          <w:lang w:val="ar_AE" w:bidi="ar_AE"/>
        </w:rPr>
        <w:t>توقفوا هنا وناقشوا هذا السؤال معًا: إذا كان هناك صراع بين شعبين في مجتمعكم، فكيف يحاول الطرفان حل النزاع حتى لا تضطر المجموعتان إلى القتال معًا؟ أوقِفوا الاستماع إلى هذا التسجيل الصوتي هنا.</w:t>
      </w:r>
    </w:p>
    <w:p>
      <w:pPr>
        <w:bidi/>
      </w:pPr>
      <w:r>
        <w:rPr>
          <w:rtl/>
          <w:cs/>
          <w:lang w:val="ar_AE" w:bidi="ar_AE"/>
        </w:rPr>
      </w:r>
      <w:r>
        <w:rPr>
          <w:rtl/>
          <w:cs/>
          <w:lang w:val="ar_AE" w:bidi="ar_AE"/>
        </w:rPr>
        <w:t xml:space="preserve">يُظهر رد ملك العمونيين على رسل يفتاح أن العمونيين كانت لديهم رواية مختلفة عما حدث عندما جاء بنو إسرائيل لأول مرة إلى الأرض. إذ يقول العمونيون إن بني إسرائيل سرقوا أرضهم، أي أرض جلعاد. هذه هي الأرض الممتدة من نهر أرنون في الشمال إلى نهر يبوق في الجنوب، وإلى نهر الأردن في الغرب. ويريد العمونيون أن يسلم بنو إسرائيل هذه الأرض لهم مرة أخرى. </w:t>
      </w:r>
    </w:p>
    <w:p>
      <w:pPr>
        <w:bidi/>
      </w:pPr>
      <w:r>
        <w:rPr>
          <w:rtl/>
          <w:cs/>
          <w:lang w:val="ar_AE" w:bidi="ar_AE"/>
        </w:rPr>
      </w:r>
      <w:r>
        <w:rPr>
          <w:rtl/>
          <w:cs/>
          <w:lang w:val="ar_AE" w:bidi="ar_AE"/>
        </w:rPr>
        <w:t>توقّفوا هنا وانظروا معًا إلى خريطة جلعاد. أوقِفوا الاستماع إلى هذا التسجيل الصوتي هنا.</w:t>
      </w:r>
    </w:p>
    <w:p>
      <w:pPr>
        <w:bidi/>
      </w:pPr>
      <w:r>
        <w:rPr>
          <w:rtl/>
          <w:cs/>
          <w:lang w:val="ar_AE" w:bidi="ar_AE"/>
        </w:rPr>
      </w:r>
      <w:r>
        <w:rPr>
          <w:rtl/>
          <w:cs/>
          <w:lang w:val="ar_AE" w:bidi="ar_AE"/>
        </w:rPr>
        <w:t xml:space="preserve">ولا يريد يفتاح أن يعيد الأرض إلى العمونيين، فيرسل رسله إلى ملك العمونيين مرة أخرى برسالة طويلة. يتحدث يفتاح كملك في رسالته إلى ملك العمونيين، ويتحدث نيابة عن جميع بني إسرائيل، وليس عن شعب جلعاد فقط. يقول يفتاح إن بني إسرائيل لم يأخذوا أرض موآب ولا أرض بني عمون. بل إن الأموريين، الذين يطلق عليهم أحيانًا اسم الكنعانيين، كانوا يمتلكون هذه الأرض عينها أيضًا. يذكر يفتاح أرض موآب هنا؛ لأنه على وشك أن يروي تاريخ إسرائيل كله، ولأن الموآبيين كانوا يحكمون الأرض قبل أن يحكمها العمونيون بوقت طويل. ولإظهار أن بني إسرائيل لم يسرقوا الأرض، يذكر يفتاح تاريخ الأماكن التي ذهبوا إليها عندما خرجوا من مصر. ويتضمن سفر العدد القصة نفسها عن بني إسرائيل، وهذا يُظهر أن ما يقوله يفتاح صحيح. </w:t>
      </w:r>
    </w:p>
    <w:p>
      <w:pPr>
        <w:bidi/>
      </w:pPr>
      <w:r>
        <w:rPr>
          <w:rtl/>
          <w:cs/>
          <w:lang w:val="ar_AE" w:bidi="ar_AE"/>
        </w:rPr>
      </w:r>
      <w:r>
        <w:rPr>
          <w:rtl/>
          <w:cs/>
          <w:lang w:val="ar_AE" w:bidi="ar_AE"/>
        </w:rPr>
        <w:t>توقَّفوا هنا وناقشوا هذا السؤال معًا: احكوا تاريخ شعبكم. وما الأرض التي كانت لشعبكم على مدار تاريخه؟ تحدثوا عن الأرض في مجتمعكم التي امتلكها أشخاص مختلفون على مر التاريخ. أوقِفوا الاستماع إلى هذا التسجيل الصوتي هنا.</w:t>
      </w:r>
    </w:p>
    <w:p>
      <w:pPr>
        <w:bidi/>
      </w:pPr>
      <w:r>
        <w:rPr>
          <w:rtl/>
          <w:cs/>
          <w:lang w:val="ar_AE" w:bidi="ar_AE"/>
        </w:rPr>
      </w:r>
      <w:r>
        <w:rPr>
          <w:rtl/>
          <w:cs/>
          <w:lang w:val="ar_AE" w:bidi="ar_AE"/>
        </w:rPr>
        <w:t xml:space="preserve">يقول يفتاح إن بني إسرائيل سافروا من مصر عبر البرية إلى البحر الأحمر، ثم إلى قادش. أرسل بنو إسرائيل رسائل إلى ملكي أدوم وموآب ليطلبوا الإذن بالمرور عبر أرضيهما، لكن ملكي أدوم وموآب قالا إن بني إسرائيل لا يستطيعون المرور عبر أدوم أو موآب. والأدوميون والموآبيون أقارب بني إسرائيل. كما يقول يفتاح أيضًا إن بني إسرائيل لم يدخلوا أرض الموآبيين، بل عسكروا على الجانب الشمالي من نهر أرنون. ويُبيّن يفتاح أن ملك العمونيين في هذا المقطع يشبه ملكي أدوم وموآب في الماضي، الذين رفضوا الاستماع إلى بني إسرائيل عندما طلبوا السماح لهم بالمرور عبر أرض أدوم وموآب. </w:t>
      </w:r>
    </w:p>
    <w:p>
      <w:pPr>
        <w:bidi/>
      </w:pPr>
      <w:r>
        <w:rPr>
          <w:rtl/>
          <w:cs/>
          <w:lang w:val="ar_AE" w:bidi="ar_AE"/>
        </w:rPr>
      </w:r>
      <w:r>
        <w:rPr>
          <w:rtl/>
          <w:cs/>
          <w:lang w:val="ar_AE" w:bidi="ar_AE"/>
        </w:rPr>
        <w:t>توقّفوا هنا وانظروا إلى خريطة تُظهر خط سير بني إسرائيل بعد خروجهم من مصر. أوقِفوا الاستماع إلى هذا التسجيل الصوتي هنا.</w:t>
      </w:r>
    </w:p>
    <w:p>
      <w:pPr>
        <w:bidi/>
      </w:pPr>
      <w:r>
        <w:rPr>
          <w:rtl/>
          <w:cs/>
          <w:lang w:val="ar_AE" w:bidi="ar_AE"/>
        </w:rPr>
      </w:r>
      <w:r>
        <w:rPr>
          <w:rtl/>
          <w:cs/>
          <w:lang w:val="ar_AE" w:bidi="ar_AE"/>
        </w:rPr>
        <w:t xml:space="preserve">ويقول يفتاح أيضًا إن بني إسرائيل سألوا سيحون، ملك الأموريين، ما إذا كان بإمكانهم المرور بأمان عبر أرض الأموريين. والأموريون هم من أقارب بني إسرائيل أيضًا. كان سيحون، ملك الأموريين، يحكم من حشبون في أرض جلعاد خلال الوقت الذي كان فيه بنو إسرائيل يعسكرون عند نهر أرنون. وقبل أن يحكم الأموريون والملك سيحون أرض جلعاد، كان الموآبيون يحكمونها. </w:t>
      </w:r>
    </w:p>
    <w:p>
      <w:pPr>
        <w:bidi/>
      </w:pPr>
      <w:r>
        <w:rPr>
          <w:rtl/>
          <w:cs/>
          <w:lang w:val="ar_AE" w:bidi="ar_AE"/>
        </w:rPr>
      </w:r>
      <w:r>
        <w:rPr>
          <w:rtl/>
          <w:cs/>
          <w:lang w:val="ar_AE" w:bidi="ar_AE"/>
        </w:rPr>
        <w:t xml:space="preserve">ويقول يفتاح إن الملك سيحون رفض أن يسمح لبني إسرائيل بالسفر عبر أرضه، وجمع جيشًا من الأموريين في ياهص لمحاربة بني إسرائيل. وهزم بنو إسرائيل الأموريين؛ لأن يهوه، إله بني إسرائيل، أعطاهم النصرة على الملك سيحون وعلى الأموريين. واستولى بنو إسرائيل على كل أرض الأموريين، وهي الأرض الممتدة من نهر أرنون في الجنوب إلى نهر يبوق في الشمال، ومن البرية في الشرق إلى نهر الأردن في الغرب. تذكّروا أن هذه هي الأرض نفسها التي يريدها العمونيون الآن من بني إسرائيل. </w:t>
      </w:r>
    </w:p>
    <w:p>
      <w:pPr>
        <w:bidi/>
      </w:pPr>
      <w:r>
        <w:rPr>
          <w:rtl/>
          <w:cs/>
          <w:lang w:val="ar_AE" w:bidi="ar_AE"/>
        </w:rPr>
      </w:r>
      <w:r>
        <w:rPr>
          <w:rtl/>
          <w:cs/>
          <w:lang w:val="ar_AE" w:bidi="ar_AE"/>
        </w:rPr>
        <w:t>توقّفوا هنا وانظروا معًا إلى خريطة جلعاد. ابحثوا عن مدينتَي حشبون وياهص. أوقِفوا الاستماع إلى هذا التسجيل الصوتي هنا.</w:t>
      </w:r>
    </w:p>
    <w:p>
      <w:pPr>
        <w:bidi/>
      </w:pPr>
      <w:r>
        <w:rPr>
          <w:rtl/>
          <w:cs/>
          <w:lang w:val="ar_AE" w:bidi="ar_AE"/>
        </w:rPr>
      </w:r>
      <w:r>
        <w:rPr>
          <w:rtl/>
          <w:cs/>
          <w:lang w:val="ar_AE" w:bidi="ar_AE"/>
        </w:rPr>
        <w:t xml:space="preserve">يقول يفتاح إنه لأن يهوه أعطى بني إسرائيل أرض جلعاد هذه من يد الأموريين، فلا حق للعمونيين في الاستيلاء عليها. ويقول يفتاح إن العمونيين يستطيعون امتلاك الأرض التي أعطاها لهم كموش، إلههم. نعلم من أجزاء أخرى من العهد القديم أن يهوه هو الذي أعطى أرضًا معينة للأدوميين والموآبيين والعمونيين. ويعتقد بعض الناس أن يفتاح يؤمن بأكثر من إله؛ لأنه يقول إن الإله كموش أعطى الأرض للعمونيين. وربما لا يعتقد يفتاح أن كموش لديه السلطة، لكنه يقول فقط إن كموش أعطى الأرض للعمونيين لمساعدتهم على فهم أن يهوه أعطى الأرض لبني إسرائيل بالطريقة نفسها. </w:t>
      </w:r>
    </w:p>
    <w:p>
      <w:pPr>
        <w:bidi/>
      </w:pPr>
      <w:r>
        <w:rPr>
          <w:rtl/>
          <w:cs/>
          <w:lang w:val="ar_AE" w:bidi="ar_AE"/>
        </w:rPr>
      </w:r>
      <w:r>
        <w:rPr>
          <w:rtl/>
          <w:cs/>
          <w:lang w:val="ar_AE" w:bidi="ar_AE"/>
        </w:rPr>
        <w:t>توقفوا هنا وناقشوا هذا السؤال معًا: في مجتمعكم، كيف يتحدث الناس عن كيفية منح الآلهة الأرض للناس، خاصة عندما يكون هناك صراع حول مَن يمتلك الأرض؟ أوقِفوا الاستماع إلى هذا التسجيل الصوتي هنا.</w:t>
      </w:r>
    </w:p>
    <w:p>
      <w:pPr>
        <w:bidi/>
      </w:pPr>
      <w:r>
        <w:rPr>
          <w:rtl/>
          <w:cs/>
          <w:lang w:val="ar_AE" w:bidi="ar_AE"/>
        </w:rPr>
      </w:r>
      <w:r>
        <w:rPr>
          <w:rtl/>
          <w:cs/>
          <w:lang w:val="ar_AE" w:bidi="ar_AE"/>
        </w:rPr>
        <w:t xml:space="preserve">ويعتقد بعض الناس أن يفتاح ارتكب خطأً عندما قال إن كموش هو إله العمونيين؛ لأن كموش هو إله الموآبيين. لكن، كان من الشائع أن يتبنى الناس آلهة الأرض التي يستولون عليها، ولذلك ربما اعتمد العمونيون كموش إلهًا خاصًا بهم عندما استولوا على الأرض التي كان يملكها الموآبيون ثم الأموريون بعدهم. </w:t>
      </w:r>
    </w:p>
    <w:p>
      <w:pPr>
        <w:bidi/>
      </w:pPr>
      <w:r>
        <w:rPr>
          <w:rtl/>
          <w:cs/>
          <w:lang w:val="ar_AE" w:bidi="ar_AE"/>
        </w:rPr>
      </w:r>
      <w:r>
        <w:rPr>
          <w:rtl/>
          <w:cs/>
          <w:lang w:val="ar_AE" w:bidi="ar_AE"/>
        </w:rPr>
        <w:t xml:space="preserve">كما يقارن يفتاح أيضًا ملك العمونيين ببالاق، ملك الموآبيين. وستتذكرون من سفر العدد أن بالاق استأجر بلعام ليلعن بني إسرائيل ثلاث مرات، لكن بلعام بارك بني إسرائيل ثلاث مرات. يذكِّر يفتاح ملك العمونيين بأن بالاق ملك موآب لم يجرؤ على محاربة بني إسرائيل، لذلك لا ينبغي لملك العمونيين أن يحاربهم أيضًا. </w:t>
      </w:r>
    </w:p>
    <w:p>
      <w:pPr>
        <w:bidi/>
      </w:pPr>
      <w:r>
        <w:rPr>
          <w:rtl/>
          <w:cs/>
          <w:lang w:val="ar_AE" w:bidi="ar_AE"/>
        </w:rPr>
      </w:r>
      <w:r>
        <w:rPr>
          <w:rtl/>
          <w:cs/>
          <w:lang w:val="ar_AE" w:bidi="ar_AE"/>
        </w:rPr>
        <w:t xml:space="preserve">ويقول يفتاح إن بني إسرائيل عاشوا في أرض جلعاد مدة ثلاثمائة سنة. إذ كان بنو إسرائيل يعيشون في مدينة حشبون وقراها، وفي عروعير وقراها، وفي جميع المدن الواقعة على طول نهر أرنون. وخلال هذه السنوات الثلاثمائة، قبل جميع ملوك الموآبيين والعمونيين السابقين أن بني إسرائيل كانوا يعيشون في أرض جلعاد، ويجب على ملك العمونيين الحالي أن يقبل ذلك أيضًا وألا يحاربهم. </w:t>
      </w:r>
    </w:p>
    <w:p>
      <w:pPr>
        <w:bidi/>
      </w:pPr>
      <w:r>
        <w:rPr>
          <w:rtl/>
          <w:cs/>
          <w:lang w:val="ar_AE" w:bidi="ar_AE"/>
        </w:rPr>
      </w:r>
      <w:r>
        <w:rPr>
          <w:rtl/>
          <w:cs/>
          <w:lang w:val="ar_AE" w:bidi="ar_AE"/>
        </w:rPr>
        <w:t>توقفوا هنا وناقشوا هذا السؤال معًا: كم من الوقت تحتاج أمة إلى امتلاك إقليم ما قبل أن يصبح ملكًا لها، ولا يستطيع الآخرون المطالبة باسترداده منها؟ أوقِفوا الاستماع إلى هذا التسجيل الصوتي هنا.</w:t>
      </w:r>
    </w:p>
    <w:p>
      <w:pPr>
        <w:bidi/>
      </w:pPr>
      <w:r>
        <w:rPr>
          <w:rtl/>
          <w:cs/>
          <w:lang w:val="ar_AE" w:bidi="ar_AE"/>
        </w:rPr>
      </w:r>
      <w:r>
        <w:rPr>
          <w:rtl/>
          <w:cs/>
          <w:lang w:val="ar_AE" w:bidi="ar_AE"/>
        </w:rPr>
        <w:t xml:space="preserve">ويختتم يفتاح رسالته الطويلة إلى ملك العمونيين بقوله إنه لم يرتكب خطية ضد ملك العمونيين، لكنهم هم من أخطأوا إلى بني إسرائيل أو فعلوا الشر بهم عندما هاجموهم. ويقول يفتاح إن يهوه هو القاضي بين بني إسرائيل والعمونيين في شأن مَن ينبغي أن يمتلك أرض جلعاد. يعتقد بعض الناس أن كلمات يفتاح الأخيرة تُظهر أن يفتاح مستعد للحرب ضد العمونيين. </w:t>
      </w:r>
    </w:p>
    <w:p>
      <w:pPr>
        <w:bidi/>
      </w:pPr>
      <w:r>
        <w:rPr>
          <w:rtl/>
          <w:cs/>
          <w:lang w:val="ar_AE" w:bidi="ar_AE"/>
        </w:rPr>
      </w:r>
      <w:r>
        <w:rPr>
          <w:rtl/>
          <w:cs/>
          <w:lang w:val="ar_AE" w:bidi="ar_AE"/>
        </w:rPr>
        <w:t>ويتلقى ملك العمونيين رسالة يفتاح، لكنه لا يستمع إليها.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القضاة 11: 12–28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يُرسل يفتاح رسلاً إلى ملك العمونيين ليسأله عن سبب مهاجمتهم بني إسرائيل. ويقول ملك العمونيين إن بني إسرائيل استولوا على أرضهم، وإنهم يريدون استعادتها. </w:t>
      </w:r>
    </w:p>
    <w:p>
      <w:pPr>
        <w:bidi/>
      </w:pPr>
      <w:r>
        <w:rPr>
          <w:rtl/>
          <w:cs/>
          <w:lang w:val="ar_AE" w:bidi="ar_AE"/>
        </w:rPr>
      </w:r>
      <w:r>
        <w:rPr>
          <w:b/>
          <w:rtl/>
          <w:cs/>
          <w:lang w:val="ar_AE" w:bidi="ar_AE"/>
        </w:rPr>
        <w:t>في المشهد الثاني:</w:t>
      </w:r>
      <w:r>
        <w:rPr>
          <w:rtl/>
          <w:cs/>
          <w:lang w:val="ar_AE" w:bidi="ar_AE"/>
        </w:rPr>
        <w:t xml:space="preserve"> يقول يفتاح إن بني إسرائيل لم يأخذوا أرض العمونيين، ثم يروي تاريخ بني إسرائيل بعد خروجهم من مصر. ولم يعبر بنو إسرائيل في أرض أدوم أو موآب، بل عسكروا شمال نهر أرنون، خارج أرض موآب. </w:t>
      </w:r>
    </w:p>
    <w:p>
      <w:pPr>
        <w:bidi/>
      </w:pPr>
      <w:r>
        <w:rPr>
          <w:rtl/>
          <w:cs/>
          <w:lang w:val="ar_AE" w:bidi="ar_AE"/>
        </w:rPr>
      </w:r>
      <w:r>
        <w:rPr>
          <w:b/>
          <w:rtl/>
          <w:cs/>
          <w:lang w:val="ar_AE" w:bidi="ar_AE"/>
        </w:rPr>
        <w:t>في المشهد الثالث:</w:t>
      </w:r>
      <w:r>
        <w:rPr>
          <w:rtl/>
          <w:cs/>
          <w:lang w:val="ar_AE" w:bidi="ar_AE"/>
        </w:rPr>
        <w:t xml:space="preserve"> يقول يفتاح إن بني إسرائيل طلبوا الإذن من سيحون، ملك الأموريين، بالعبور في أرض الأموريين، لكنه رفض، وهاجمهم. فأسلم الرب الملك سيحون إلى يد بني إسرائيل، فاستولى على أرض الأموريين، التابعة له. </w:t>
      </w:r>
    </w:p>
    <w:p>
      <w:pPr>
        <w:bidi/>
      </w:pPr>
      <w:r>
        <w:rPr>
          <w:rtl/>
          <w:cs/>
          <w:lang w:val="ar_AE" w:bidi="ar_AE"/>
        </w:rPr>
      </w:r>
      <w:r>
        <w:rPr>
          <w:b/>
          <w:rtl/>
          <w:cs/>
          <w:lang w:val="ar_AE" w:bidi="ar_AE"/>
        </w:rPr>
        <w:t>في المشهد الرابع:</w:t>
      </w:r>
      <w:r>
        <w:rPr>
          <w:rtl/>
          <w:cs/>
          <w:lang w:val="ar_AE" w:bidi="ar_AE"/>
        </w:rPr>
        <w:t xml:space="preserve"> يقول يفتاح إن الرب هو الذي أعطى بني إسرائيل أرض الأموريين، وإنهم عاشوا فيها ثلاثمائة سنة، وإن الرب هو الذي سيقضي بينهم ويحدد من له الحق في امتلاك الأرض. </w:t>
      </w:r>
    </w:p>
    <w:p>
      <w:pPr>
        <w:bidi/>
      </w:pPr>
      <w:r>
        <w:rPr>
          <w:rtl/>
          <w:cs/>
          <w:lang w:val="ar_AE" w:bidi="ar_AE"/>
        </w:rPr>
      </w:r>
      <w:r>
        <w:rPr>
          <w:b/>
          <w:rtl/>
          <w:cs/>
          <w:lang w:val="ar_AE" w:bidi="ar_AE"/>
        </w:rPr>
        <w:t>في المشهد الخامس:</w:t>
      </w:r>
      <w:r>
        <w:rPr>
          <w:rtl/>
          <w:cs/>
          <w:lang w:val="ar_AE" w:bidi="ar_AE"/>
        </w:rPr>
        <w:t xml:space="preserve"> يتجاهل ملك العمونيين ما قاله يفتاح.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يفتاح</w:t>
      </w:r>
    </w:p>
    <w:p>
      <w:pPr>
        <w:pStyle w:val="ListBullet"/>
        <w:bidi/>
        <w:spacing w:line="240" w:lineRule="auto"/>
        <w:ind w:left="720"/>
      </w:pPr>
      <w:r>
        <w:rPr>
          <w:rtl/>
          <w:cs/>
          <w:lang w:val="ar_AE" w:bidi="ar_AE"/>
        </w:rPr>
      </w:r>
      <w:r>
        <w:rPr>
          <w:rtl/>
          <w:cs/>
          <w:lang w:val="ar_AE" w:bidi="ar_AE"/>
        </w:rPr>
        <w:t>المرسلون من إسرائيل</w:t>
      </w:r>
    </w:p>
    <w:p>
      <w:pPr>
        <w:pStyle w:val="ListBullet"/>
        <w:bidi/>
        <w:spacing w:line="240" w:lineRule="auto"/>
        <w:ind w:left="720"/>
      </w:pPr>
      <w:r>
        <w:rPr>
          <w:rtl/>
          <w:cs/>
          <w:lang w:val="ar_AE" w:bidi="ar_AE"/>
        </w:rPr>
      </w:r>
      <w:r>
        <w:rPr>
          <w:rtl/>
          <w:cs/>
          <w:lang w:val="ar_AE" w:bidi="ar_AE"/>
        </w:rPr>
        <w:t>ملك العمونيين</w:t>
      </w:r>
    </w:p>
    <w:p>
      <w:pPr>
        <w:pStyle w:val="ListBullet"/>
        <w:bidi/>
        <w:spacing w:line="240" w:lineRule="auto"/>
        <w:ind w:left="720"/>
      </w:pPr>
      <w:r>
        <w:rPr>
          <w:rtl/>
          <w:cs/>
          <w:lang w:val="ar_AE" w:bidi="ar_AE"/>
        </w:rPr>
      </w:r>
      <w:r>
        <w:rPr>
          <w:rtl/>
          <w:cs/>
          <w:lang w:val="ar_AE" w:bidi="ar_AE"/>
        </w:rPr>
        <w:t>ملك أدوم</w:t>
      </w:r>
    </w:p>
    <w:p>
      <w:pPr>
        <w:pStyle w:val="ListBullet"/>
        <w:bidi/>
        <w:spacing w:line="240" w:lineRule="auto"/>
        <w:ind w:left="720"/>
      </w:pPr>
      <w:r>
        <w:rPr>
          <w:rtl/>
          <w:cs/>
          <w:lang w:val="ar_AE" w:bidi="ar_AE"/>
        </w:rPr>
      </w:r>
      <w:r>
        <w:rPr>
          <w:rtl/>
          <w:cs/>
          <w:lang w:val="ar_AE" w:bidi="ar_AE"/>
        </w:rPr>
        <w:t>ملك موآب</w:t>
      </w:r>
    </w:p>
    <w:p>
      <w:pPr>
        <w:pStyle w:val="ListBullet"/>
        <w:bidi/>
        <w:spacing w:line="240" w:lineRule="auto"/>
        <w:ind w:left="720"/>
      </w:pPr>
      <w:r>
        <w:rPr>
          <w:rtl/>
          <w:cs/>
          <w:lang w:val="ar_AE" w:bidi="ar_AE"/>
        </w:rPr>
      </w:r>
      <w:r>
        <w:rPr>
          <w:rtl/>
          <w:cs/>
          <w:lang w:val="ar_AE" w:bidi="ar_AE"/>
        </w:rPr>
        <w:t>سيحون ملك الأموريين</w:t>
      </w:r>
    </w:p>
    <w:p>
      <w:pPr>
        <w:pStyle w:val="ListBullet"/>
        <w:bidi/>
        <w:spacing w:line="240" w:lineRule="auto"/>
        <w:ind w:left="720"/>
      </w:pPr>
      <w:r>
        <w:rPr>
          <w:rtl/>
          <w:cs/>
          <w:lang w:val="ar_AE" w:bidi="ar_AE"/>
        </w:rPr>
      </w:r>
      <w:r>
        <w:rPr>
          <w:rtl/>
          <w:cs/>
          <w:lang w:val="ar_AE" w:bidi="ar_AE"/>
        </w:rPr>
        <w:t>الأموريون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وبالاق، ملك موآب.</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تذكّروا أنه في المقطع السابق، أصبح يفتاح حاكمًا وقائدًا لشعب جلعاد. وكان أهل جلعاد يريدون منه أن يقودهم لمحاربة العمونيين. والآن، بدلًا من بدء المعركة، يرسل يفتاح رسائل إلى ملك العمونيين. هذه الرسائل بين يفتاح وملك العمونيين تُبطئ من وتيرة أحداث القصة، كما تروي الرسائل أيضًا تاريخ إسرائيل، وبحلول النهاية، ستُظهر الرسائل أن يفتاح والعمونيين لن يتمكنا من حل نزاعهما بالحوار. </w:t>
      </w:r>
    </w:p>
    <w:p>
      <w:pPr>
        <w:bidi/>
      </w:pPr>
      <w:r>
        <w:rPr>
          <w:rtl/>
          <w:cs/>
          <w:lang w:val="ar_AE" w:bidi="ar_AE"/>
        </w:rPr>
      </w:r>
      <w:r>
        <w:rPr>
          <w:rtl/>
          <w:cs/>
          <w:lang w:val="ar_AE" w:bidi="ar_AE"/>
        </w:rPr>
        <w:t>توقّفوا هنا وناقشوا هذا السؤال معًا: احكوا قصة تتضمن أجزاءً تتحرك فيها الشخصيات كثيرًا، وأجزاءً أخرىيقل فيها التحرك ويكثر الحوار. وانتبهوا إلى كيفية تباطؤ القصة في الأجزاء التي تقل فيها الحركة. أوقِفوا الاستماع إلى هذا التسجيل الصوتي هنا.</w:t>
      </w:r>
    </w:p>
    <w:p>
      <w:pPr>
        <w:bidi/>
      </w:pPr>
      <w:r>
        <w:rPr>
          <w:rtl/>
          <w:cs/>
          <w:lang w:val="ar_AE" w:bidi="ar_AE"/>
        </w:rPr>
      </w:r>
      <w:r>
        <w:rPr>
          <w:rtl/>
          <w:cs/>
          <w:lang w:val="ar_AE" w:bidi="ar_AE"/>
        </w:rPr>
        <w:t xml:space="preserve">في المشهد الأول، يتبادل يفتاح وملك العمونيين أولى رسائلهما. في البداية، يرسل يفتاح رسلاً إلى ملك العمونيين ليسأله عن سبب مهاجمة أرضه. تذكّروا أن يفتاح كان في جلعاد، وأن العمونيين كانوا يملكون أرضًا تقع إلى شرق جلعاد. وتذكّروا أيضًا أن يفتاح يتصرف هنا بصفته الملك، عندما يرسل رسالة إلى ملك العمونيين. ولا نعرف اسم ملك العمونيين، وربما تعمد يفتاح عدم ذكر اسمه لإهانته. </w:t>
      </w:r>
    </w:p>
    <w:p>
      <w:pPr>
        <w:bidi/>
      </w:pPr>
      <w:r>
        <w:rPr>
          <w:rtl/>
          <w:cs/>
          <w:lang w:val="ar_AE" w:bidi="ar_AE"/>
        </w:rPr>
      </w:r>
      <w:r>
        <w:rPr>
          <w:rtl/>
          <w:cs/>
          <w:lang w:val="ar_AE" w:bidi="ar_AE"/>
        </w:rPr>
        <w:t xml:space="preserve">وفي الجزء الثاني من المشهد الأول، يخبر ملك العمونيين رسل يفتاح أن أرض جلعاد تخصهم، ويقول إن بني إسرائيل استولوا عليها عندما خرجوا من مصر. تذكّروا أن الأرض التي يتحدث عنها يفتاح وملك العمونيين هنا تمتد من نهر أرنون في الجنوب إلى نهر يبوق في الشمال، وحتى نهر الأردن في الغرب. ويريد ملك العمونيين استعادة هذه الأرض. ثم يعود رسل يفتاح، ويخبرونه بما قاله لهم ملك العمونيين. </w:t>
      </w:r>
    </w:p>
    <w:p>
      <w:pPr>
        <w:bidi/>
      </w:pPr>
      <w:r>
        <w:rPr>
          <w:rtl/>
          <w:cs/>
          <w:lang w:val="ar_AE" w:bidi="ar_AE"/>
        </w:rPr>
      </w:r>
      <w:r>
        <w:rPr>
          <w:rtl/>
          <w:cs/>
          <w:lang w:val="ar_AE" w:bidi="ar_AE"/>
        </w:rPr>
        <w:t>توقفوا هنا وانظروا معًا إلى خريطة جلعاد مرة أخرى، إذا احتجتم إلى ذلك. أوقِفوا الاستماع إلى هذا التسجيل الصوتي هنا.</w:t>
      </w:r>
    </w:p>
    <w:p>
      <w:pPr>
        <w:bidi/>
      </w:pPr>
      <w:r>
        <w:rPr>
          <w:rtl/>
          <w:cs/>
          <w:lang w:val="ar_AE" w:bidi="ar_AE"/>
        </w:rPr>
      </w:r>
      <w:r>
        <w:rPr>
          <w:rtl/>
          <w:cs/>
          <w:lang w:val="ar_AE" w:bidi="ar_AE"/>
        </w:rPr>
        <w:t xml:space="preserve">في المشهد الثاني، يرسل يفتاح رسله إلى ملك العمونيين برسالة أخرى. وتتضمن المشاهد الثاني والثالث والرابع هذه الرسالة الطويلة التي يوجهها يفتاح إلى ملك العمونيين. تذكّروا أن يفتاح يبدأ رسالته بعبارة: "هذا ما يقوله يفتاح"، وهي صيغة تشبه أسلوب الملوك في مخاطبة من هم دونهم مكانة. </w:t>
      </w:r>
    </w:p>
    <w:p>
      <w:pPr>
        <w:bidi/>
      </w:pPr>
      <w:r>
        <w:rPr>
          <w:rtl/>
          <w:cs/>
          <w:lang w:val="ar_AE" w:bidi="ar_AE"/>
        </w:rPr>
      </w:r>
      <w:r>
        <w:rPr>
          <w:rtl/>
          <w:cs/>
          <w:lang w:val="ar_AE" w:bidi="ar_AE"/>
        </w:rPr>
        <w:t>توقفوا هنا وناقشوا هذا السؤال معًا: كيف يستهل حاكم أو ملكٌ قوي في مجتمعكم رسالته إلى أشخاص أقل منه سلطة؟ أوقِفوا الاستماع إلى هذا التسجيل الصوتي هنا.</w:t>
      </w:r>
    </w:p>
    <w:p>
      <w:pPr>
        <w:bidi/>
      </w:pPr>
      <w:r>
        <w:rPr>
          <w:rtl/>
          <w:cs/>
          <w:lang w:val="ar_AE" w:bidi="ar_AE"/>
        </w:rPr>
      </w:r>
      <w:r>
        <w:rPr>
          <w:rtl/>
          <w:cs/>
          <w:lang w:val="ar_AE" w:bidi="ar_AE"/>
        </w:rPr>
        <w:t xml:space="preserve">يبدأ يفتاح رسالته بالتأكيد أن بني إسرائيل لم يأخذوا أرض الموآبيين ولا أرض العمونيين. وفي وقت لاحق من الرسالة، نعلم أنه يذكر الموآبيين لأنهم كانوا يملكون أرض جلعاد قبل أن يستولي عليها الأموريون. ولإثبات أن بني إسرائيل لم يأخذوا أرض العمونيين، يروي يفتاح تاريخ بني إسرائيل. ولا يذكر يفتاح كل تفاصيل رحلتهم، بل يركز على التفاصيل المهمة التي يريد أن يعرفها ملك العمونيين. </w:t>
      </w:r>
    </w:p>
    <w:p>
      <w:pPr>
        <w:bidi/>
      </w:pPr>
      <w:r>
        <w:rPr>
          <w:rtl/>
          <w:cs/>
          <w:lang w:val="ar_AE" w:bidi="ar_AE"/>
        </w:rPr>
      </w:r>
      <w:r>
        <w:rPr>
          <w:rtl/>
          <w:cs/>
          <w:lang w:val="ar_AE" w:bidi="ar_AE"/>
        </w:rPr>
        <w:t xml:space="preserve">تذكّروا أنه في المشهد الثاني، يروي يفتاح الجزء الذي يبدأ بخروج بني إسرائيل من مصر. إذ سافروا من مصر عبر البرية إلى البحر الأحمر، ثم وصلوا إلى مدينة قادش، التي تُعرف أيضًا باسم قادش برنيع. وكانت قادش تقع إلى غرب أرض أدوم، بينما كانت أرض أدوم تقع إلى جنوب البحر الميت. وتذكّروا أن بني إسرائيل أرسلوا رسلًا إلى ملك أدوم يطلبون الإذن بالمرور غربًا عبر أرضه إلى الأرض الواقعة في الجانب الآخر، ولكن ملك أدوم "لم يستمع إلى بني إسرائيل"، مما يعني أنه رفض السماح لهم بالسفر عبر أرضه. </w:t>
      </w:r>
    </w:p>
    <w:p>
      <w:pPr>
        <w:bidi/>
      </w:pPr>
      <w:r>
        <w:rPr>
          <w:rtl/>
          <w:cs/>
          <w:lang w:val="ar_AE" w:bidi="ar_AE"/>
        </w:rPr>
      </w:r>
      <w:r>
        <w:rPr>
          <w:rtl/>
          <w:cs/>
          <w:lang w:val="ar_AE" w:bidi="ar_AE"/>
        </w:rPr>
        <w:t xml:space="preserve">ولذلك سافروا شرقًا حول أرض أدوم. وتذكّروا أن بني إسرائيل طلبوا الإذن من ملك موآب أيضًا لكي يذهبوا غربًا عبر أرضه إلى الأرض الواقعة في الجانب الآخر، لكنه رفض كذلك. وكانت أرض موآب تقع إلى شرق البحر الميت. ولذلك سافر بنو إسرائيل شرقًا، والتفوا حول أرض موآب. ثم عسكروا في خيامهم على الجانب الشمالي من نهر أرنون، والذي يُمثل حدود أرض الموآبيين. ولم يدخلوا أرض موآب. ويروي يفتاح هذا التاريخ لملك العمونيين ليُظهر أن بني إسرائيل لم يدخلوا أرض أدوم ولا أرض موآب. </w:t>
      </w:r>
    </w:p>
    <w:p>
      <w:pPr>
        <w:bidi/>
      </w:pPr>
      <w:r>
        <w:rPr>
          <w:rtl/>
          <w:cs/>
          <w:lang w:val="ar_AE" w:bidi="ar_AE"/>
        </w:rPr>
      </w:r>
      <w:r>
        <w:rPr>
          <w:rtl/>
          <w:cs/>
          <w:lang w:val="ar_AE" w:bidi="ar_AE"/>
        </w:rPr>
        <w:t>توقفوا هنا وانظروا مرة أخرى إلى خريطة تُوضح الطريق الذي سلكه بنو إسرائيل بعد خروجهم من مصر، إذا لزم الأمر. أوقِفوا الاستماع إلى هذا التسجيل الصوتي هنا.</w:t>
      </w:r>
    </w:p>
    <w:p>
      <w:pPr>
        <w:bidi/>
      </w:pPr>
      <w:r>
        <w:rPr>
          <w:rtl/>
          <w:cs/>
          <w:lang w:val="ar_AE" w:bidi="ar_AE"/>
        </w:rPr>
      </w:r>
      <w:r>
        <w:rPr>
          <w:rtl/>
          <w:cs/>
          <w:lang w:val="ar_AE" w:bidi="ar_AE"/>
        </w:rPr>
        <w:t xml:space="preserve">في المشهد الثالث، يواصل يفتاح سرد تاريخ بني إسرائيل. يحتوي هذا المشهد على تفاصيل أكثر من المشهد الثاني. وبينما خيّم بنو إسرائيل على الجانب الشمالي من نهر أرنون، أرسلوا رسلًا إلى سيحون، ملك الأموريين، يطلبون الإذن بالعبور في أرضه. وكانوا يريدون متابعة رحلتهم شمالًا حول البحر الميت، ثم غربًا إلى الأرض التي وعدهم الرب بها. </w:t>
      </w:r>
    </w:p>
    <w:p>
      <w:pPr>
        <w:bidi/>
      </w:pPr>
      <w:r>
        <w:rPr>
          <w:rtl/>
          <w:cs/>
          <w:lang w:val="ar_AE" w:bidi="ar_AE"/>
        </w:rPr>
      </w:r>
      <w:r>
        <w:rPr>
          <w:rtl/>
          <w:cs/>
          <w:lang w:val="ar_AE" w:bidi="ar_AE"/>
        </w:rPr>
        <w:t xml:space="preserve">وكان الملك سيحون يحكم الأموريين من مدينة حشبون، الواقعة شمال نهر أرنون. وكانت حشبون تقع في وسط أرض الأموريين، جلعاد، الممتدة من نهر أرنون جنوبًا إلى نهر يبوق شمالاً. وتذكّروا أن العمونيين لم يكونوا يحكمون أرض جلعاد في ذلك الوقت، بل كان الأموريون هم الذين يحكمونها. ورفض سيحون، ملك الأموريين، السماح لبني إسرائيل بالمرور عبر أرضه. تقول اللغة الأصلية إنه لم يثق في أنهم سيعبرون أرضه بسلام. </w:t>
      </w:r>
    </w:p>
    <w:p>
      <w:pPr>
        <w:bidi/>
      </w:pPr>
      <w:r>
        <w:rPr>
          <w:rtl/>
          <w:cs/>
          <w:lang w:val="ar_AE" w:bidi="ar_AE"/>
        </w:rPr>
      </w:r>
      <w:r>
        <w:rPr>
          <w:rtl/>
          <w:cs/>
          <w:lang w:val="ar_AE" w:bidi="ar_AE"/>
        </w:rPr>
        <w:t xml:space="preserve">بل جمع جيشه وعسكر في مدينة ياهص، التي تبعد نحو خمسة عشر كيلومترًا إلى الجنوب من حشبون، ثم هاجم سيحون ملك الأموريين بني إسرائيل. </w:t>
      </w:r>
    </w:p>
    <w:p>
      <w:pPr>
        <w:bidi/>
      </w:pPr>
      <w:r>
        <w:rPr>
          <w:rtl/>
          <w:cs/>
          <w:lang w:val="ar_AE" w:bidi="ar_AE"/>
        </w:rPr>
      </w:r>
      <w:r>
        <w:rPr>
          <w:rtl/>
          <w:cs/>
          <w:lang w:val="ar_AE" w:bidi="ar_AE"/>
        </w:rPr>
        <w:t>توقفوا هنا وانظروا معًا إلى خريطة جلعاد مرة أخرى، إذا احتجتم إلى ذلك، واحرصوا على تحديد موقع مدينتي حشبون وياهص. أوقِفوا الاستماع إلى هذا التسجيل الصوتي هنا.</w:t>
      </w:r>
    </w:p>
    <w:p>
      <w:pPr>
        <w:bidi/>
      </w:pPr>
      <w:r>
        <w:rPr>
          <w:rtl/>
          <w:cs/>
          <w:lang w:val="ar_AE" w:bidi="ar_AE"/>
        </w:rPr>
      </w:r>
      <w:r>
        <w:rPr>
          <w:rtl/>
          <w:cs/>
          <w:lang w:val="ar_AE" w:bidi="ar_AE"/>
        </w:rPr>
        <w:t xml:space="preserve">وانتصر بنو إسرائيل في المعركة مع الأموريين لأن يهوه، إلههم، أسلَّم الملك سيحون وجيشه بأكمله إلى أيديهم. ثم بعد هذا الانتصار، استولى بنو إسرائيل على جميع أرض الأموريين، أي أرض جلعاد. </w:t>
      </w:r>
    </w:p>
    <w:p>
      <w:pPr>
        <w:bidi/>
      </w:pPr>
      <w:r>
        <w:rPr>
          <w:rtl/>
          <w:cs/>
          <w:lang w:val="ar_AE" w:bidi="ar_AE"/>
        </w:rPr>
      </w:r>
      <w:r>
        <w:rPr>
          <w:rtl/>
          <w:cs/>
          <w:lang w:val="ar_AE" w:bidi="ar_AE"/>
        </w:rPr>
        <w:t>في المشهد الرابع، يريد يفتاح أن يعرف لماذا يعتقد العمونيون أنهم يستطيعون استعادة الأرض التي أعطاها يهوه، الإله الذي يعبده بنو إسرائيل، لهم. يعرف يفتاح إجابةَ هذه الأسئلة بالفعل، لأنه كان مقتنعًا أنه ليس لهم الحق في استعادة الأرض التي أخذها بنو إسرائيل من الأموريين، الذين ربما كانوا قد أخذوها من العمونيين في وقت سابق.</w:t>
      </w:r>
    </w:p>
    <w:p>
      <w:pPr>
        <w:bidi/>
      </w:pPr>
      <w:r>
        <w:rPr>
          <w:rtl/>
          <w:cs/>
          <w:lang w:val="ar_AE" w:bidi="ar_AE"/>
        </w:rPr>
      </w:r>
      <w:r>
        <w:rPr>
          <w:rtl/>
          <w:cs/>
          <w:lang w:val="ar_AE" w:bidi="ar_AE"/>
        </w:rPr>
        <w:t>توقفوا هنا وناقشوا هذا السؤال معًا: هل سيكون من الأقوى ترجمة كلام يفتاح في هذا المشهد بصيغة البيان أم السؤال؟ على سبيل المثال، عندما يقول يفتاح إنه لا ينبغي للعمونيين أن يجبروا بني إسرائيل على مغادرة الأرض، قد يقول يفتاح: "ليس لكم الحق في استعادتها"، أو "أفتظنون أن لكم الآن الحق في إجبارنا على الرحيل؟" قد يقول يفتاح أيضًا: "أنتم تملكون ما أعطاه لكم كموش، إلهكم، أليس كذلك؟" أو: "أنتم تعيشون في الأرض التي أعطاها لكم كموش إلهكم". أوقِفوا الاستماع إلى هذا التسجيل الصوتي هنا.</w:t>
      </w:r>
    </w:p>
    <w:p>
      <w:pPr>
        <w:bidi/>
      </w:pPr>
      <w:r>
        <w:rPr>
          <w:rtl/>
          <w:cs/>
          <w:lang w:val="ar_AE" w:bidi="ar_AE"/>
        </w:rPr>
      </w:r>
      <w:r>
        <w:rPr>
          <w:rtl/>
          <w:cs/>
          <w:lang w:val="ar_AE" w:bidi="ar_AE"/>
        </w:rPr>
        <w:t xml:space="preserve">كما يقارن يفتاح أيضًا ملك العمونيين ببالاق، ملك الموآبيين. ويطرح يفتاح أسئلة يعرف إجابتها بالفعل. وهو يفعل هذا ليُظهر أن ملك العمونيين يجب ألا يحارب بني إسرائيل، تمامًا كما أن بالاق ملك الموآبيين لم يحاربهم. </w:t>
      </w:r>
    </w:p>
    <w:p>
      <w:pPr>
        <w:bidi/>
      </w:pPr>
      <w:r>
        <w:rPr>
          <w:rtl/>
          <w:cs/>
          <w:lang w:val="ar_AE" w:bidi="ar_AE"/>
        </w:rPr>
      </w:r>
      <w:r>
        <w:rPr>
          <w:rtl/>
          <w:cs/>
          <w:lang w:val="ar_AE" w:bidi="ar_AE"/>
        </w:rPr>
        <w:t>توقفوا هنا وناقشوا هذا السؤال معًا: ما أفضل طريقة للمقارنة بين بالاق، ملك الموآبيين، وملك العمونيين؟ على سبيل المثال: "أنت لست أفضل من بالاق ملك الموآبيين. فهو لم يحارب إسرائيل قط"، أو "أأنت أفضل من بالاق ملك الموآبيين؟ وهل حارب إسرائيل يومًا؟" أوقِفوا الاستماع إلى هذا التسجيل الصوتي هنا.</w:t>
      </w:r>
    </w:p>
    <w:p>
      <w:pPr>
        <w:bidi/>
      </w:pPr>
      <w:r>
        <w:rPr>
          <w:rtl/>
          <w:cs/>
          <w:lang w:val="ar_AE" w:bidi="ar_AE"/>
        </w:rPr>
      </w:r>
      <w:r>
        <w:rPr>
          <w:rtl/>
          <w:cs/>
          <w:lang w:val="ar_AE" w:bidi="ar_AE"/>
        </w:rPr>
        <w:t xml:space="preserve">ويقول يفتاح إن بني إسرائيل عاشوا في أرض جلعاد ثلاثمائة سنة، بما في ذلك حشبون وقراها، وعروعير وقراها، وجميع المدن الواقعة على نهر أرنون. ومن المرجح أن العمونيين في زمن يفتاح كانوا يحكمون الأرض الواقعة إلى جنوب نهر أرنون، والتي كانت سابقًا أرضًا للموآبيين. ويريد يفتاح أن يبين أن العمونيين كانت لديهم ثلاثمائة سنة ليحاربوا بني إسرائيل في شمال نهر أرنون، لكنهم لم يفعلوا ذلك قط. </w:t>
      </w:r>
    </w:p>
    <w:p>
      <w:pPr>
        <w:bidi/>
      </w:pPr>
      <w:r>
        <w:rPr>
          <w:rtl/>
          <w:cs/>
          <w:lang w:val="ar_AE" w:bidi="ar_AE"/>
        </w:rPr>
      </w:r>
      <w:r>
        <w:rPr>
          <w:rtl/>
          <w:cs/>
          <w:lang w:val="ar_AE" w:bidi="ar_AE"/>
        </w:rPr>
        <w:t>توقفوا هنا وانظروا إلى خريطة لجلعاد تتضمن حشبون، وعروعير، ونهر أرنون. أوقِفوا الاستماع إلى هذا التسجيل الصوتي هنا.</w:t>
      </w:r>
    </w:p>
    <w:p>
      <w:pPr>
        <w:bidi/>
      </w:pPr>
      <w:r>
        <w:rPr>
          <w:rtl/>
          <w:cs/>
          <w:lang w:val="ar_AE" w:bidi="ar_AE"/>
        </w:rPr>
      </w:r>
      <w:r>
        <w:rPr>
          <w:rtl/>
          <w:cs/>
          <w:lang w:val="ar_AE" w:bidi="ar_AE"/>
        </w:rPr>
        <w:t xml:space="preserve">في الجزء الأخير من المشهد الرابع، يستخدم يفتاح لغة شديدة ليؤكد إنه لم يفعل خطية ولم يخطئ في حق العمونيين، بل إنهم هم الذين أخطأوا في حق بني إسرائيل عندما هاجموهم. كما يقول إن يهوه، القاضي، هو الذي سيحكم بين بني إسرائيل والعمونيين ويُقرر أَهُم على حق أم العمونيون على حق. </w:t>
      </w:r>
    </w:p>
    <w:p>
      <w:pPr>
        <w:bidi/>
      </w:pPr>
      <w:r>
        <w:rPr>
          <w:rtl/>
          <w:cs/>
          <w:lang w:val="ar_AE" w:bidi="ar_AE"/>
        </w:rPr>
      </w:r>
      <w:r>
        <w:rPr>
          <w:rtl/>
          <w:cs/>
          <w:lang w:val="ar_AE" w:bidi="ar_AE"/>
        </w:rPr>
        <w:t xml:space="preserve">وفي المشهد الخامس، لا يصغي ملك العمونيين إلى رسالة يفتاح ولا يقبل ما جاء فيها. ويختلف هذا عن حديث يفتاح مع قادة جلعاد في القصة السابقة، عندما تحدث يفتاح مع قادة جلعاد ووافق في النهاية على أن يصبح حاكمهم وقائد جيشهم. أما في هذه القصة، فلم تقنع حجج يفتاح وأفكاره ملك العمونيين بالاستماع إليه. وعندما تنتهي القصة، لا نعرف إذا كانت الحرب ستندلع بعد ذلك أم لا. </w:t>
      </w:r>
    </w:p>
    <w:p>
      <w:pPr>
        <w:bidi/>
      </w:pPr>
      <w:r>
        <w:rPr>
          <w:rtl/>
          <w:cs/>
          <w:lang w:val="ar_AE" w:bidi="ar_AE"/>
        </w:rPr>
      </w:r>
      <w:r>
        <w:rPr>
          <w:rtl/>
          <w:cs/>
          <w:lang w:val="ar_AE" w:bidi="ar_AE"/>
        </w:rPr>
        <w:t xml:space="preserve">الآن، على المجموعة أنْ تعرض أحداث القصة على لوحة القصص، أو ترسمها، أو تستخدم أجسامًا لتجسيد المقطع وأحداثه. واحرصوا على استخدام وسائل مناسبة لتصوير رحلة بني إسرائيل في المشاهد الثاني والثالث والرابع. وفكروا أيضًا في الطريقة التي ستوضحون بها انتقال ملكية أرض جلعاد في مراحل مختلفة من التاريخ، إذ كانت في البداية للموآبيين، ثم للعمونيين، ثم للأموريين، وأخيرًا لبني إسرائيل.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لسِفر القضاة 11: 12–28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يفتاح</w:t>
      </w:r>
    </w:p>
    <w:p>
      <w:pPr>
        <w:pStyle w:val="ListBullet"/>
        <w:bidi/>
        <w:spacing w:line="240" w:lineRule="auto"/>
        <w:ind w:left="720"/>
      </w:pPr>
      <w:r>
        <w:rPr>
          <w:rtl/>
          <w:cs/>
          <w:lang w:val="ar_AE" w:bidi="ar_AE"/>
        </w:rPr>
      </w:r>
      <w:r>
        <w:rPr>
          <w:rtl/>
          <w:cs/>
          <w:lang w:val="ar_AE" w:bidi="ar_AE"/>
        </w:rPr>
        <w:t>المُرسَلون من إسرائيل</w:t>
      </w:r>
    </w:p>
    <w:p>
      <w:pPr>
        <w:pStyle w:val="ListBullet"/>
        <w:bidi/>
        <w:spacing w:line="240" w:lineRule="auto"/>
        <w:ind w:left="720"/>
      </w:pPr>
      <w:r>
        <w:rPr>
          <w:rtl/>
          <w:cs/>
          <w:lang w:val="ar_AE" w:bidi="ar_AE"/>
        </w:rPr>
      </w:r>
      <w:r>
        <w:rPr>
          <w:rtl/>
          <w:cs/>
          <w:lang w:val="ar_AE" w:bidi="ar_AE"/>
        </w:rPr>
        <w:t>ملك بني عمون</w:t>
      </w:r>
    </w:p>
    <w:p>
      <w:pPr>
        <w:pStyle w:val="ListBullet"/>
        <w:bidi/>
        <w:spacing w:line="240" w:lineRule="auto"/>
        <w:ind w:left="720"/>
      </w:pPr>
      <w:r>
        <w:rPr>
          <w:rtl/>
          <w:cs/>
          <w:lang w:val="ar_AE" w:bidi="ar_AE"/>
        </w:rPr>
      </w:r>
      <w:r>
        <w:rPr>
          <w:rtl/>
          <w:cs/>
          <w:lang w:val="ar_AE" w:bidi="ar_AE"/>
        </w:rPr>
        <w:t>ملك أدوم</w:t>
      </w:r>
    </w:p>
    <w:p>
      <w:pPr>
        <w:pStyle w:val="ListBullet"/>
        <w:bidi/>
        <w:spacing w:line="240" w:lineRule="auto"/>
        <w:ind w:left="720"/>
      </w:pPr>
      <w:r>
        <w:rPr>
          <w:rtl/>
          <w:cs/>
          <w:lang w:val="ar_AE" w:bidi="ar_AE"/>
        </w:rPr>
      </w:r>
      <w:r>
        <w:rPr>
          <w:rtl/>
          <w:cs/>
          <w:lang w:val="ar_AE" w:bidi="ar_AE"/>
        </w:rPr>
        <w:t>ملك موآب</w:t>
      </w:r>
    </w:p>
    <w:p>
      <w:pPr>
        <w:pStyle w:val="ListBullet"/>
        <w:bidi/>
        <w:spacing w:line="240" w:lineRule="auto"/>
        <w:ind w:left="720"/>
      </w:pPr>
      <w:r>
        <w:rPr>
          <w:rtl/>
          <w:cs/>
          <w:lang w:val="ar_AE" w:bidi="ar_AE"/>
        </w:rPr>
      </w:r>
      <w:r>
        <w:rPr>
          <w:rtl/>
          <w:cs/>
          <w:lang w:val="ar_AE" w:bidi="ar_AE"/>
        </w:rPr>
        <w:t>سيحون ملك الأموريين</w:t>
      </w:r>
    </w:p>
    <w:p>
      <w:pPr>
        <w:pStyle w:val="ListBullet"/>
        <w:bidi/>
        <w:spacing w:line="240" w:lineRule="auto"/>
        <w:ind w:left="720"/>
      </w:pPr>
      <w:r>
        <w:rPr>
          <w:rtl/>
          <w:cs/>
          <w:lang w:val="ar_AE" w:bidi="ar_AE"/>
        </w:rPr>
      </w:r>
      <w:r>
        <w:rPr>
          <w:rtl/>
          <w:cs/>
          <w:lang w:val="ar_AE" w:bidi="ar_AE"/>
        </w:rPr>
        <w:t>الأموريون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وبالاق ملك موآب.</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يرسل يفتاح رُسُلًا إلى ملك بني عمون. يسأل الرسل ملك بني عمون لماذا هاجم الملك أرض يفتاح؟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يفتاح: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يخبر ملك بني عمون رسل يفتاح أن بني عمون يحاربون الإسرائيليين لأن الإسرائيليين استولوا على أرض بني عمون. يقول ملك بني عمون إن الإسرائيليين أخذوا الأرض عندما خرجوا من مصر. وتقع الأرض من نهر أرنون في الجنوب إلى نهر يبوق في الشمال ونهر الأردن في الغرب. يقول ملك بني عمون إن على يفتاح أن يعيد هذه الأرض إلى العمونيين.</w:t>
      </w:r>
    </w:p>
    <w:p>
      <w:pPr>
        <w:pStyle w:val="ListBullet"/>
        <w:bidi/>
        <w:spacing w:line="240" w:lineRule="auto"/>
        <w:ind w:left="720"/>
      </w:pPr>
      <w:r>
        <w:rPr>
          <w:rtl/>
          <w:cs/>
          <w:lang w:val="ar_AE" w:bidi="ar_AE"/>
        </w:rPr>
      </w:r>
      <w:r>
        <w:rPr>
          <w:rtl/>
          <w:cs/>
          <w:lang w:val="ar_AE" w:bidi="ar_AE"/>
        </w:rPr>
        <w:t xml:space="preserve">واصِلوا التمثيل.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ملك بني عمون: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الأشخاص الذي يؤدون أدوار الرسل الإسرائيليين: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يعود الرسل إلى يفتاح ويخبرونه بما قاله ملك بني عمون. فيرسل يفتاح رُسُله مرة أخرى إلى ملك بني عمون. يقول يفتاح: "هكذا يقول يفتاح. لم يأخذ إسرائيل أرض موآب ولا أرض بني عمون. لأنه عند صعود إسرائيل من مصر سار في القفر إلى بحر سوف وأتى إلى قادش. وأرسل إسرائيل رسلًا إلى ملك أدوم قائلًا: دعني أعبر في أرضك. فلم يسمع ملك أدوم. فأرسل أيضًا إلى ملك موآب فلم يَرضَ. فأقام إسرائيل في قادش. وسار في القفر ودار بأرض أدوم وأرض موآب. وأتى من مشرق الشمس إلى أرض موآب ونزل في عَبر أرنون. ولم يأتوا إلى تخم موآب لأن أرنون تخم موآب."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يفتاح: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الأشخاص الذي يؤدون أدوار الإسرائيليين في قصة يفتاح: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يفتاح إخبار ملك بني عمون بتاريخ إسرائيل. يقول يفتاح: "ثم أرسل إسرائيل رُسُلًا إلى سيحون ملك الأموريين، ملك حشبون، وقال له إسرائيل: دعني أعبر في أرضك إلى مكاني. ولم يأمن سيحون لإسرائيل أن يعبر في تخمه."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دور الملك سيحون ملك الأموريين في قصة يفتاح عمَّا حدث في الماضي: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يفتاح حديثه: "بل جمع سيحون كل شعبه ونزلوا في ياهص وحاربوا إسرائيل. فدفع الرب إله إسرائيل سيحون وكل شعبه ليد إسرائيل فضربوهم. وامتلك إسرائيل كل أرض الأموريين سكان تلك الأرض. فامتلكوا كل تخم الأموريين من أرنون إلى اليبوق ومن القفر إلى الأردن.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 يؤدون أدوار الأموريين في قصة يفتاح عمَّا حدث في الماضي: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يفتاح حديثه: "والآن الرب إله إسرائيل قد طرد الأموريين من أمام شعبه إسرائيل. ويقول يفتاح لملك بني عمون: "أفأنت تمتلكه؟ أليس ما يُملِّكك إياه كموش إلهك تمتلك؟ وجميع الذين طردهم الرب إلهنا من أمامنا فإياهم نمتلك."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ملك بني عمون: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يفتاح: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يسأل يفتاح أيضًا ملك بني عمون: "والآن فهل أنت خير من بالاق بن صفور ملك موآب؟ فهل خاصم إسرائيل أو حاربهم محاربة. حين أقام إسرائيل في حشبون وقراها، وعروعير وقراها وكل المدن التي على جانب أرنون ثلاث مئة سنة؟ فلماذا لم تستردها في تلك المدة؟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يفتاح: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يفتاح حديثه: "فأنا لم أخطئ إليك. وأما أنت فإنك تفعل بي شرًا بمحاربتي. ليَقضِ الرب القاضي اليوم بين بني إسرائيل وبني عمون." لكن ملك بني عمون لا يستمع إلى ما قاله يفتاح ولا يوافق عليه.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ملك بني عمون: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القضاة 11: 12–28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أرسل يفتاح </w:t>
      </w:r>
      <w:r>
        <w:rPr>
          <w:b/>
          <w:rtl/>
          <w:cs/>
          <w:lang w:val="ar_AE" w:bidi="ar_AE"/>
        </w:rPr>
        <w:t>رسلاً</w:t>
      </w:r>
      <w:r>
        <w:rPr>
          <w:rtl/>
          <w:cs/>
          <w:lang w:val="ar_AE" w:bidi="ar_AE"/>
        </w:rPr>
        <w:t xml:space="preserve"> إلى </w:t>
      </w:r>
      <w:r>
        <w:rPr>
          <w:b/>
          <w:rtl/>
          <w:cs/>
          <w:lang w:val="ar_AE" w:bidi="ar_AE"/>
        </w:rPr>
        <w:t>ملك</w:t>
      </w:r>
      <w:r>
        <w:rPr>
          <w:rtl/>
          <w:cs/>
          <w:lang w:val="ar_AE" w:bidi="ar_AE"/>
        </w:rPr>
        <w:t xml:space="preserve"> العمونيين. الرسل هم أشخاص يحملون الرسائل. ففي بعض الأحيان، يحملون رسائل مكتوبة، وأحيانًا ينقلون رسائل شفهية. وفي الكتاب المقدس، قد يحمل الرسول رسالة من الرب، أو من شخص إلى آخر. والملك هو الشخص الذي يحكم مدينة أو منطقة من الأرض. ترجموا كلمتّي الرسل والملك بالطريقة نفسها التي استخدمتموها في المقاطع السابقة. للمزيد من المعلومات عن كلمة مَلك، راجعوا قاموس الكلمات الرئيسية.</w:t>
      </w:r>
    </w:p>
    <w:p>
      <w:pPr>
        <w:bidi/>
      </w:pPr>
      <w:r>
        <w:rPr>
          <w:rtl/>
          <w:cs/>
          <w:lang w:val="ar_AE" w:bidi="ar_AE"/>
        </w:rPr>
      </w:r>
      <w:r>
        <w:rPr>
          <w:rtl/>
          <w:cs/>
          <w:lang w:val="ar_AE" w:bidi="ar_AE"/>
        </w:rPr>
        <w:t xml:space="preserve">ويقول ملك العمونيين إن </w:t>
      </w:r>
      <w:r>
        <w:rPr>
          <w:b/>
          <w:rtl/>
          <w:cs/>
          <w:lang w:val="ar_AE" w:bidi="ar_AE"/>
        </w:rPr>
        <w:t>بني إسرائيل</w:t>
      </w:r>
      <w:r>
        <w:rPr>
          <w:rtl/>
          <w:cs/>
          <w:lang w:val="ar_AE" w:bidi="ar_AE"/>
        </w:rPr>
        <w:t xml:space="preserve"> استولوا على أرضهم عندما خرجوا من مصر. تشير كلمة "إسرائيل" إلى بني إسرائيل، أي شعب إسرائيل. وكانت مصر هي المكان الذي استُعبد فيه بنو إسرائيل مدة أربعمائة سنة قبل أن يُخلصهم الرب. ترجموا تعبير بني إسرائيل كما ترجمتموه في المقاطع السابقة. لمزيد من المعلومات عن الإسرائيليين، راجعوا "قاموس الكلمات الرئيسية". </w:t>
      </w:r>
    </w:p>
    <w:p>
      <w:pPr>
        <w:bidi/>
      </w:pPr>
      <w:r>
        <w:rPr>
          <w:rtl/>
          <w:cs/>
          <w:lang w:val="ar_AE" w:bidi="ar_AE"/>
        </w:rPr>
      </w:r>
      <w:r>
        <w:rPr>
          <w:rtl/>
          <w:cs/>
          <w:lang w:val="ar_AE" w:bidi="ar_AE"/>
        </w:rPr>
        <w:t xml:space="preserve">ويقول ملك العمونيين إن بني إسرائيل استولوا على أرض جلعاد، والممتدة من نهر أرنون في الجنوب إلى نهر يبوق في الشمال، وحتى </w:t>
      </w:r>
      <w:r>
        <w:rPr>
          <w:b/>
          <w:rtl/>
          <w:cs/>
          <w:lang w:val="ar_AE" w:bidi="ar_AE"/>
        </w:rPr>
        <w:t>نهر الأردن</w:t>
      </w:r>
      <w:r>
        <w:rPr>
          <w:rtl/>
          <w:cs/>
          <w:lang w:val="ar_AE" w:bidi="ar_AE"/>
        </w:rPr>
        <w:t xml:space="preserve"> في الغرب. نهر الأردن هو النهر الذي يمتد من الشمال إلى الجنوب على الحدود الغربية لأرض جلعاد. ترجموا اسم نهر الأردن بالطريقة نفسها التي استخدمتموها في المقاطع السابقة. للمزيد من المعلومات عن نهر الأردن راجعوا قاموس الكلمات الرئيسية.</w:t>
      </w:r>
    </w:p>
    <w:p>
      <w:pPr>
        <w:bidi/>
      </w:pPr>
      <w:r>
        <w:rPr>
          <w:rtl/>
          <w:cs/>
          <w:lang w:val="ar_AE" w:bidi="ar_AE"/>
        </w:rPr>
      </w:r>
      <w:r>
        <w:rPr>
          <w:rtl/>
          <w:cs/>
          <w:lang w:val="ar_AE" w:bidi="ar_AE"/>
        </w:rPr>
        <w:t xml:space="preserve">يقول يفتاح إن بني إسرائيل سافروا في </w:t>
      </w:r>
      <w:r>
        <w:rPr>
          <w:b/>
          <w:rtl/>
          <w:cs/>
          <w:lang w:val="ar_AE" w:bidi="ar_AE"/>
        </w:rPr>
        <w:t>البرية</w:t>
      </w:r>
      <w:r>
        <w:rPr>
          <w:rtl/>
          <w:cs/>
          <w:lang w:val="ar_AE" w:bidi="ar_AE"/>
        </w:rPr>
        <w:t xml:space="preserve"> بعد خروجهم من مصر. والبرية أو الصحراء هي مكان لا يوجد فيه ماء أو نباتات، وعادة لا يسكنها البشر. ترجموا كلمة "البرية" كما ترجمتموها في المقاطع السابقة. للمزيد من المعلومات عن كلمة البرية راجعوا قاموس الكلمات الرئيسية.</w:t>
      </w:r>
    </w:p>
    <w:p>
      <w:pPr>
        <w:bidi/>
      </w:pPr>
      <w:r>
        <w:rPr>
          <w:rtl/>
          <w:cs/>
          <w:lang w:val="ar_AE" w:bidi="ar_AE"/>
        </w:rPr>
      </w:r>
      <w:r>
        <w:rPr>
          <w:rtl/>
          <w:cs/>
          <w:lang w:val="ar_AE" w:bidi="ar_AE"/>
        </w:rPr>
        <w:t>يظهر العمونيون والأدوميون والموآبيون والأموريون جميعًا في هذا المقطع، وكانت جميع هذه الشعوب تعيش في أرض</w:t>
      </w:r>
      <w:r>
        <w:rPr>
          <w:b/>
          <w:rtl/>
          <w:cs/>
          <w:lang w:val="ar_AE" w:bidi="ar_AE"/>
        </w:rPr>
        <w:t>كنعان</w:t>
      </w:r>
      <w:r>
        <w:rPr>
          <w:rtl/>
          <w:cs/>
          <w:lang w:val="ar_AE" w:bidi="ar_AE"/>
        </w:rPr>
        <w:t xml:space="preserve">. وفي بعض الأحيان يُطلق اسم الكنعانيين على جميع الأموريين أيضًا. ولمزيد من المعلومات عن الشعوب التي عاشت في كنعان، ارجعوا إلى كنعان في قاموس الكلمات الرئيسية. </w:t>
      </w:r>
    </w:p>
    <w:p>
      <w:pPr>
        <w:bidi/>
      </w:pPr>
      <w:r>
        <w:rPr>
          <w:rtl/>
          <w:cs/>
          <w:lang w:val="ar_AE" w:bidi="ar_AE"/>
        </w:rPr>
      </w:r>
      <w:r>
        <w:rPr>
          <w:rtl/>
          <w:cs/>
          <w:lang w:val="ar_AE" w:bidi="ar_AE"/>
        </w:rPr>
        <w:t xml:space="preserve">لقد أعطى </w:t>
      </w:r>
      <w:r>
        <w:rPr>
          <w:b/>
          <w:rtl/>
          <w:cs/>
          <w:lang w:val="ar_AE" w:bidi="ar_AE"/>
        </w:rPr>
        <w:t>يهوه</w:t>
      </w:r>
      <w:r>
        <w:rPr>
          <w:rtl/>
          <w:cs/>
          <w:lang w:val="ar_AE" w:bidi="ar_AE"/>
        </w:rPr>
        <w:t xml:space="preserve">، </w:t>
      </w:r>
      <w:r>
        <w:rPr>
          <w:b/>
          <w:rtl/>
          <w:cs/>
          <w:lang w:val="ar_AE" w:bidi="ar_AE"/>
        </w:rPr>
        <w:t>إله</w:t>
      </w:r>
      <w:r>
        <w:rPr>
          <w:rtl/>
          <w:cs/>
          <w:lang w:val="ar_AE" w:bidi="ar_AE"/>
        </w:rPr>
        <w:t xml:space="preserve"> شعب إسرائيل، النصرة لشعبه على سيحون ملك الأموريين، وعلى جيش الأموريين. ويهوه هو الاسم الشخصي لله، أما الله فهو الاسم العام للإله الذي يعبده بني إسرائيل. ترجموا كلمتي الرب (يهوه) والله بالطريقة نفسها التي ترجمتموهما بها في المقاطع السابقة. لمزيد من المعلومات حول كلمة "يهوه" و"الرب"، ارجعوا إلى قاموس الكلمات الرئيسية.</w:t>
      </w:r>
    </w:p>
    <w:p>
      <w:pPr>
        <w:bidi/>
      </w:pPr>
      <w:r>
        <w:rPr>
          <w:rtl/>
          <w:cs/>
          <w:lang w:val="ar_AE" w:bidi="ar_AE"/>
        </w:rPr>
      </w:r>
      <w:r>
        <w:rPr>
          <w:rtl/>
          <w:cs/>
          <w:lang w:val="ar_AE" w:bidi="ar_AE"/>
        </w:rPr>
        <w:t xml:space="preserve">ويقول يفتاح إن العمونيين يستطيعون امتلاك الأرض التي أعطاها لهم كموش، </w:t>
      </w:r>
      <w:r>
        <w:rPr>
          <w:b/>
          <w:rtl/>
          <w:cs/>
          <w:lang w:val="ar_AE" w:bidi="ar_AE"/>
        </w:rPr>
        <w:t>إلههم</w:t>
      </w:r>
      <w:r>
        <w:rPr>
          <w:rtl/>
          <w:cs/>
          <w:lang w:val="ar_AE" w:bidi="ar_AE"/>
        </w:rPr>
        <w:t xml:space="preserve">. كان كموش إله الموآبيين، وربما تبناه العمونيون لاحقًا إلهًا لهم عندما استولوا على أرض الموآبيين. ولمزيد من المعلومات عن كلمة كموش، ارجعوا إلى كلمة "آلهة" في قاموس الكلمات الرئيسية. </w:t>
      </w:r>
    </w:p>
    <w:p>
      <w:pPr>
        <w:bidi/>
      </w:pPr>
      <w:r>
        <w:rPr>
          <w:rtl/>
          <w:cs/>
          <w:lang w:val="ar_AE" w:bidi="ar_AE"/>
        </w:rPr>
      </w:r>
      <w:r>
        <w:rPr>
          <w:rtl/>
          <w:cs/>
          <w:lang w:val="ar_AE" w:bidi="ar_AE"/>
        </w:rPr>
        <w:t xml:space="preserve">يقول يفتاح إن بني إسرائيل سكنوا </w:t>
      </w:r>
      <w:r>
        <w:rPr>
          <w:b/>
          <w:rtl/>
          <w:cs/>
          <w:lang w:val="ar_AE" w:bidi="ar_AE"/>
        </w:rPr>
        <w:t>المدن</w:t>
      </w:r>
      <w:r>
        <w:rPr>
          <w:rtl/>
          <w:cs/>
          <w:lang w:val="ar_AE" w:bidi="ar_AE"/>
        </w:rPr>
        <w:t xml:space="preserve"> و</w:t>
      </w:r>
      <w:r>
        <w:rPr>
          <w:b/>
          <w:rtl/>
          <w:cs/>
          <w:lang w:val="ar_AE" w:bidi="ar_AE"/>
        </w:rPr>
        <w:t>القرى</w:t>
      </w:r>
      <w:r>
        <w:rPr>
          <w:rtl/>
          <w:cs/>
          <w:lang w:val="ar_AE" w:bidi="ar_AE"/>
        </w:rPr>
        <w:t xml:space="preserve"> التي أعطاها لهم يهوه. تذكَّروا أن المدن عادةً تكون محاطة بأسوار، بينما تكون القرى أصغر حجمًا، ولا تحيط بها أسوار. ترجموا كلمتي المُدن والقرى كما ترجمتموها في المقاطع السابقة. </w:t>
      </w:r>
    </w:p>
    <w:p>
      <w:pPr>
        <w:bidi/>
      </w:pPr>
      <w:r>
        <w:rPr>
          <w:rtl/>
          <w:cs/>
          <w:lang w:val="ar_AE" w:bidi="ar_AE"/>
        </w:rPr>
      </w:r>
      <w:r>
        <w:rPr>
          <w:rtl/>
          <w:cs/>
          <w:lang w:val="ar_AE" w:bidi="ar_AE"/>
        </w:rPr>
        <w:t xml:space="preserve">يقول يفتاح إنه لم </w:t>
      </w:r>
      <w:r>
        <w:rPr>
          <w:b/>
          <w:rtl/>
          <w:cs/>
          <w:lang w:val="ar_AE" w:bidi="ar_AE"/>
        </w:rPr>
        <w:t>يُخطئ</w:t>
      </w:r>
      <w:r>
        <w:rPr>
          <w:rtl/>
          <w:cs/>
          <w:lang w:val="ar_AE" w:bidi="ar_AE"/>
        </w:rPr>
        <w:t xml:space="preserve"> في حق ملك العمونيين، بل إن ملك العمونيين هو الذي أخطأ في حق يفتاح عندما هاجم العمونيون إسرائيل. والخطية تعني القيام بأفعال خاطئة في حق شخص آخر. وعندما يُخطئ الإنسان، فإنه يُخطئ أيضًا في حق يهوه، لأنه لا يطيع وصاياه. ترجموا كلمة الخطية بالطريقة نفسها التي ترجمتموها بها في المقاطع السابقة. ولمزيدٍ من المعلومات عن الخطية، انظروا قاموس الكلمات الرئيسية.</w:t>
      </w:r>
    </w:p>
    <w:p>
      <w:pPr>
        <w:bidi/>
      </w:pPr>
      <w:r>
        <w:rPr>
          <w:rtl/>
          <w:cs/>
          <w:lang w:val="ar_AE" w:bidi="ar_AE"/>
        </w:rPr>
      </w:r>
      <w:r>
        <w:rPr>
          <w:rtl/>
          <w:cs/>
          <w:lang w:val="ar_AE" w:bidi="ar_AE"/>
        </w:rPr>
        <w:t xml:space="preserve">ويقول يفتاح إن يهوه هو </w:t>
      </w:r>
      <w:r>
        <w:rPr>
          <w:b/>
          <w:rtl/>
          <w:cs/>
          <w:lang w:val="ar_AE" w:bidi="ar_AE"/>
        </w:rPr>
        <w:t>القاضي</w:t>
      </w:r>
      <w:r>
        <w:rPr>
          <w:rtl/>
          <w:cs/>
          <w:lang w:val="ar_AE" w:bidi="ar_AE"/>
        </w:rPr>
        <w:t xml:space="preserve"> بين الإسرائيليين والعمونيين. والقاضي هو الشخص الذي يقرر ما هو الصواب عندما يواجه شخصان، أو مجموعتان من الأشخاص، مشكلة أو نزاعًا. ويهوه هو القاضي المطلق لجميع الناس. ترجموا كلمة "القاضي" بالطريقة نفسها التي ترجمتموها بها في المقاطع السابقة. لمزيد من المعلومات عن القاضي، ارجعوا إلى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11:29–33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11: 29–33 واحفظوه في قلوبكم.</w:t>
      </w:r>
    </w:p>
    <w:p>
      <w:pPr>
        <w:bidi/>
      </w:pPr>
      <w:r>
        <w:rPr>
          <w:rtl/>
          <w:cs/>
          <w:lang w:val="ar_AE" w:bidi="ar_AE"/>
        </w:rPr>
      </w:r>
      <w:r>
        <w:rPr>
          <w:rtl/>
          <w:cs/>
          <w:lang w:val="ar_AE" w:bidi="ar_AE"/>
        </w:rPr>
        <w:t>استمعوا إلى نسخة صوتية من سِفر القضاة 11: 29–33 ثلاث مرات، بثلاث ترجمات مختلفة إن أمكن.</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قبل أن تخوضوا أي مناقشات لهذا المقطع كمجموعة، توقفوا وقرروا معًا كيف تريدون التحدُّث عنه. في هذا المقطع يجب أن تتحدثوا عن الأطفال التي تُقَدَّم كذبائح وهو موضوع قد يكون صعبًا على بعض الناس، ولا سيما أولئك الذين لديهم خبرات سابقة تتعلق بجرائم القتل دفاعًا عن الشرف أو بالعنف الأسري. هل تريدون العمل بطريقة مختلفة عن تلك التي تتبعونها في المقاطع الأخرى؟ أوقفوا الملف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القضاة 11: 29 - 33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أرسل يفتاح رسائل إلى ملك العمونيين في المقطع السابق. أثبت يفتاح أن بني إسرائيل لم يأخذوا الأرض من العمونيين قط، لكن ملك العمونيين لم يستمع إلى رسالته. والآن حل روح الرب على يفتاح. ويقطع يفتاح نذرًا غير حكيم ليهوه، قائلاً أنه سيقدِّم أول شيء يخرج للقائه إذا منحه يهوه النصرة على العمونيين. وانتصر يفتاح على العمونيين. وهذا هو الجزء الأول من مقطع مكون من جزأين. </w:t>
      </w:r>
    </w:p>
    <w:p>
      <w:pPr>
        <w:bidi/>
      </w:pPr>
      <w:r>
        <w:rPr>
          <w:rtl/>
          <w:cs/>
          <w:lang w:val="ar_AE" w:bidi="ar_AE"/>
        </w:rPr>
      </w:r>
      <w:r>
        <w:rPr>
          <w:rtl/>
          <w:cs/>
          <w:lang w:val="ar_AE" w:bidi="ar_AE"/>
        </w:rPr>
        <w:t xml:space="preserve">تذكّروا أن هذا المقطع يتحدث عن ذبيحة الأطفال، وهي أمر قد يكون صعبًا على بعض الناس، ولا سيما الذين لديهم خبرة في القتل دفاعًا عن الشرف أو العنف الأسري. </w:t>
      </w:r>
    </w:p>
    <w:p>
      <w:pPr>
        <w:bidi/>
      </w:pPr>
      <w:r>
        <w:rPr>
          <w:rtl/>
          <w:cs/>
          <w:lang w:val="ar_AE" w:bidi="ar_AE"/>
        </w:rPr>
      </w:r>
      <w:r>
        <w:rPr>
          <w:rtl/>
          <w:cs/>
          <w:lang w:val="ar_AE" w:bidi="ar_AE"/>
        </w:rPr>
        <w:t xml:space="preserve">مع بداية المقطع، حَل روح الرب على يفتاح. هذه هي المرة الأولى التي يكون ليهوه فيها دور في قصة يفتاح. فقد اختار رجال إسرائيل يفتاح قائدًا لهم، لكن يهوه لم يختره. لكننا نعلم الآن أن يهوه اختار أن يستخدم يفتاح لأن روحه حَلَّ عليه. وهذا يشبه الطريقة التي يحل بها روح الرب على القضاة الآخرين في إسرائيل، بما في ذلك عثنيئيل، وجدعون، ثم شمشون لاحقًا. لكن هذا لا يعني أن يهوه يوافق على النذر الذي قطعه يفتاح. فنذر يفتاح هو فكرته الخاصة. </w:t>
      </w:r>
    </w:p>
    <w:p>
      <w:pPr>
        <w:bidi/>
      </w:pPr>
      <w:r>
        <w:rPr>
          <w:rtl/>
          <w:cs/>
          <w:lang w:val="ar_AE" w:bidi="ar_AE"/>
        </w:rPr>
      </w:r>
      <w:r>
        <w:rPr>
          <w:rtl/>
          <w:cs/>
          <w:lang w:val="ar_AE" w:bidi="ar_AE"/>
        </w:rPr>
        <w:t xml:space="preserve">في القصة السابقة، تبادل يفتاح وملك العمونيين الرسائل، لكن الآن لم يعد يفتاح يتحدث، بل يبدأ في التحرك في أرض إسرائيل. ومن المرجح أن روح يهوه قاد يفتاح إلى الاستعداد للمعركة ضد العمونيين. يمر يفتاح عبر جلعاد، ومنسى، ومدينة مصفاة جلعاد. من المحتمل أن يفتاح كان يسافر في الأرض ليُظهر أنه قائد شعب إسرائيل. ربما كان يرغب أيضًا في إيجاد المزيد من الرجال ليحاربوا العمونيين معه. تذكّروا أن العمونيين اضطهدوا بني إسرائيل مدة ثماني عشرة سنة، وكانوا يعيشون بالقرب من أرض جلعاد. </w:t>
      </w:r>
    </w:p>
    <w:p>
      <w:pPr>
        <w:bidi/>
      </w:pPr>
      <w:r>
        <w:rPr>
          <w:rtl/>
          <w:cs/>
          <w:lang w:val="ar_AE" w:bidi="ar_AE"/>
        </w:rPr>
      </w:r>
      <w:r>
        <w:rPr>
          <w:rtl/>
          <w:cs/>
          <w:lang w:val="ar_AE" w:bidi="ar_AE"/>
        </w:rPr>
        <w:t>توقفوا هنا وانظروا معًا إلى خريطة لجلعاد ومنسَّى ومصفاة جلعاد. أوقِفوا الاستماع إلى هذا التسجيل الصوتي هنا.</w:t>
      </w:r>
    </w:p>
    <w:p>
      <w:pPr>
        <w:bidi/>
      </w:pPr>
      <w:r>
        <w:rPr>
          <w:rtl/>
          <w:cs/>
          <w:lang w:val="ar_AE" w:bidi="ar_AE"/>
        </w:rPr>
      </w:r>
      <w:r>
        <w:rPr>
          <w:rtl/>
          <w:cs/>
          <w:lang w:val="ar_AE" w:bidi="ar_AE"/>
        </w:rPr>
        <w:t xml:space="preserve">قبل أن تبدأ المعركة، يتحدث يفتاح إلى يهوه مباشرة للمرة الأولى في قصته. ويقطع يفتاح نذرًا ليهوه. والنذر هو وعد بفعل شيء معين إذا استجاب يهوه لطلبه. ولا يحتاج الناس إلى قطع النذور، لكن عليهم أن يفوا بالنذور التي يقطعونها. </w:t>
      </w:r>
    </w:p>
    <w:p>
      <w:pPr>
        <w:bidi/>
      </w:pPr>
      <w:r>
        <w:rPr>
          <w:rtl/>
          <w:cs/>
          <w:lang w:val="ar_AE" w:bidi="ar_AE"/>
        </w:rPr>
      </w:r>
      <w:r>
        <w:rPr>
          <w:rtl/>
          <w:cs/>
          <w:lang w:val="ar_AE" w:bidi="ar_AE"/>
        </w:rPr>
        <w:t>توقفوا هنا وناقشوا هذا السؤال معًا: تحدثوا عن وقت طلبتم فيه أنتم أو شخص تعرفونه شيئًا من إلهكم أو آلهتكم. ماذا نذرتم أو وعدتم أن تفعلوه في مقابل ذلك إذا فعل إلهكم أو آلهتكم شيئًا من أجلكم؟ أوقِفوا الاستماع إلى هذا التسجيل الصوتي هنا.</w:t>
      </w:r>
    </w:p>
    <w:p>
      <w:pPr>
        <w:bidi/>
      </w:pPr>
      <w:r>
        <w:rPr>
          <w:rtl/>
          <w:cs/>
          <w:lang w:val="ar_AE" w:bidi="ar_AE"/>
        </w:rPr>
      </w:r>
      <w:r>
        <w:rPr>
          <w:rtl/>
          <w:cs/>
          <w:lang w:val="ar_AE" w:bidi="ar_AE"/>
        </w:rPr>
        <w:t xml:space="preserve">وربما نذر يفتاح هذا النذر، لأنه لم يكن متأكدًا من أنه يستطيع الانتصار على العمونيين. وربما كان يخشى أن يفقد احترام الناس ودوره قائدًا لرجال جلعاد، لذلك أراد أن يتأكد من أن الرب سيساعده على الانتصار على العمونيين. فنذر يفتاح يشبه الرشوة، أي عندما يقدم شخص مالًا أو شيئًا آخر ليجعل شخصًا ما يفعل شيئًا معينًا له. لكننا نعلم أن روح الرب كان قد حل على يفتاح بالفعل، فقد خطط الرب لمساعدة يفتاح على الانتصار في الحرب، ولم تكن هناك حاجة إلى أن ينذر يفتاح بأي نذر. </w:t>
      </w:r>
    </w:p>
    <w:p>
      <w:pPr>
        <w:bidi/>
      </w:pPr>
      <w:r>
        <w:rPr>
          <w:rtl/>
          <w:cs/>
          <w:lang w:val="ar_AE" w:bidi="ar_AE"/>
        </w:rPr>
      </w:r>
      <w:r>
        <w:rPr>
          <w:rtl/>
          <w:cs/>
          <w:lang w:val="ar_AE" w:bidi="ar_AE"/>
        </w:rPr>
        <w:t xml:space="preserve">يريد يفتاح من الرب أن يمنحه النصرة على العمونيين، كما يريد أيضًا أن يعود إلى بيته سالمًا بعد المعركة. وفي المقابل، يعد يفتاح بأنه سيمنح الرب أول ما يخرج من بيته للقائه عند عودته، وأن يقدمه ذبيحة محرقة للرب. ولتقديم ذبيحة المحرقة، كان بنو إسرائيل يذبحون حيوانًا ويحرقونه على المذبح تقدمة ليهوه. ولم يطلب الرب من شعبه أبدًا أن يقدِّموا أبناءهم له ذبيحة. ويظن بعض الناس أن يفتاح ظن أن إنسانًا سيخرج من بيته أولًا، بينما يعتقد آخرون أن يفتاح كان يظن أن حيوانًا مثل الماعز أو الغنم هو أول ما سيخرج من البيت. </w:t>
      </w:r>
    </w:p>
    <w:p>
      <w:pPr>
        <w:bidi/>
      </w:pPr>
      <w:r>
        <w:rPr>
          <w:rtl/>
          <w:cs/>
          <w:lang w:val="ar_AE" w:bidi="ar_AE"/>
        </w:rPr>
      </w:r>
      <w:r>
        <w:rPr>
          <w:rtl/>
          <w:cs/>
          <w:lang w:val="ar_AE" w:bidi="ar_AE"/>
        </w:rPr>
        <w:t xml:space="preserve">ويظن بعض الناس أن يفتاح لم يذكر حيوانًا أو شخصًا معينًا في نذره لكي يخدع الرب. ربما كان يفتاح يرجو أن يظن الرب أنه قدَّم ابنته الوحيدة، مع أنه كان يرجو سرًا أن يأتي حيوان أو شخص آخر للقائه أولاً. ويرى آخرون أن يفتاح كان يعلم أن ابنته هي الشخص الأكثر احتمالًا أن تستقبله بعد الحرب مع العمونيين. ويظن هؤلاء الناس أن يفتاح كان مستعدًا لتحمل هذه المخاطرة التي تهدد ابنته، لأنه كان متحرقًا جدًا للانتصار على العمونيين والحفاظ على دوره قائدًا لرجال جلعاد. </w:t>
      </w:r>
    </w:p>
    <w:p>
      <w:pPr>
        <w:bidi/>
      </w:pPr>
      <w:r>
        <w:rPr>
          <w:rtl/>
          <w:cs/>
          <w:lang w:val="ar_AE" w:bidi="ar_AE"/>
        </w:rPr>
      </w:r>
      <w:r>
        <w:rPr>
          <w:rtl/>
          <w:cs/>
          <w:lang w:val="ar_AE" w:bidi="ar_AE"/>
        </w:rPr>
        <w:t xml:space="preserve">ويحارب يفتاح العمونيين، ويمنحه الرب النصرة عليهم. ويهزم يفتاح العمونيين في عشرين مدينة من مدنهم، من عروعير إلى منيت وآبل الكروم. ويذبح يفتاح العديد من العمونيين أو يقتلهم. فأخضع بنو إسرائيل العمونيين أو أذلوهم، مما يعني أنهم هزموهم هزيمةً تامة. ولا تذكر القصة أي تفاصيل أخرى عن المعركة ضد العمونيين. </w:t>
      </w:r>
    </w:p>
    <w:p>
      <w:pPr>
        <w:bidi/>
      </w:pPr>
      <w:r>
        <w:rPr>
          <w:rtl/>
          <w:cs/>
          <w:lang w:val="ar_AE" w:bidi="ar_AE"/>
        </w:rPr>
      </w:r>
      <w:r>
        <w:rPr>
          <w:rtl/>
          <w:cs/>
          <w:lang w:val="ar_AE" w:bidi="ar_AE"/>
        </w:rPr>
        <w:t>توقَّفوا هنا، وانظروا معًا إلى خريطة تُظهر المواقع المحتملة لعروعير ومنيت وآبل الكروم.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القضاة 11: 29 - 33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ثلاثة مشاهد.</w:t>
      </w:r>
    </w:p>
    <w:p>
      <w:pPr>
        <w:bidi/>
      </w:pPr>
      <w:r>
        <w:rPr>
          <w:rtl/>
          <w:cs/>
          <w:lang w:val="ar_AE" w:bidi="ar_AE"/>
        </w:rPr>
      </w:r>
      <w:r>
        <w:rPr>
          <w:b/>
          <w:rtl/>
          <w:cs/>
          <w:lang w:val="ar_AE" w:bidi="ar_AE"/>
        </w:rPr>
        <w:t>في المشهد الأول:</w:t>
      </w:r>
      <w:r>
        <w:rPr>
          <w:rtl/>
          <w:cs/>
          <w:lang w:val="ar_AE" w:bidi="ar_AE"/>
        </w:rPr>
        <w:t xml:space="preserve"> يحل روح الرب على يفتاح. ثم يسافر يفتاح عبر جلعاد استعدادًا لمحاربة العمونيين. </w:t>
      </w:r>
    </w:p>
    <w:p>
      <w:pPr>
        <w:bidi/>
      </w:pPr>
      <w:r>
        <w:rPr>
          <w:rtl/>
          <w:cs/>
          <w:lang w:val="ar_AE" w:bidi="ar_AE"/>
        </w:rPr>
      </w:r>
      <w:r>
        <w:rPr>
          <w:b/>
          <w:rtl/>
          <w:cs/>
          <w:lang w:val="ar_AE" w:bidi="ar_AE"/>
        </w:rPr>
        <w:t>في المشهد الثاني:</w:t>
      </w:r>
      <w:r>
        <w:rPr>
          <w:rtl/>
          <w:cs/>
          <w:lang w:val="ar_AE" w:bidi="ar_AE"/>
        </w:rPr>
        <w:t xml:space="preserve"> ينذر يفتاح نذرًا ليهوه، فيقول إنه إذا ساعده في هزيمة العمونيين، فسيقدِّم أي ما يخرج من باب بيته أولاً للقائه عندما يعود بعد المعركة. </w:t>
      </w:r>
    </w:p>
    <w:p>
      <w:pPr>
        <w:bidi/>
      </w:pPr>
      <w:r>
        <w:rPr>
          <w:rtl/>
          <w:cs/>
          <w:lang w:val="ar_AE" w:bidi="ar_AE"/>
        </w:rPr>
      </w:r>
      <w:r>
        <w:rPr>
          <w:b/>
          <w:rtl/>
          <w:cs/>
          <w:lang w:val="ar_AE" w:bidi="ar_AE"/>
        </w:rPr>
        <w:t>في المشهد الثالث:</w:t>
      </w:r>
      <w:r>
        <w:rPr>
          <w:rtl/>
          <w:cs/>
          <w:lang w:val="ar_AE" w:bidi="ar_AE"/>
        </w:rPr>
        <w:t xml:space="preserve"> يعطي يهوه يفتاح النصرة على العمونيين.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يفتاح</w:t>
      </w:r>
    </w:p>
    <w:p>
      <w:pPr>
        <w:pStyle w:val="ListBullet"/>
        <w:bidi/>
        <w:spacing w:line="240" w:lineRule="auto"/>
        <w:ind w:left="720"/>
      </w:pPr>
      <w:r>
        <w:rPr>
          <w:rtl/>
          <w:cs/>
          <w:lang w:val="ar_AE" w:bidi="ar_AE"/>
        </w:rPr>
      </w:r>
      <w:r>
        <w:rPr>
          <w:rtl/>
          <w:cs/>
          <w:lang w:val="ar_AE" w:bidi="ar_AE"/>
        </w:rPr>
        <w:t>جيش يفتاح</w:t>
      </w:r>
    </w:p>
    <w:p>
      <w:pPr>
        <w:pStyle w:val="ListBullet"/>
        <w:bidi/>
        <w:spacing w:line="240" w:lineRule="auto"/>
        <w:ind w:left="720"/>
      </w:pPr>
      <w:r>
        <w:rPr>
          <w:rtl/>
          <w:cs/>
          <w:lang w:val="ar_AE" w:bidi="ar_AE"/>
        </w:rPr>
      </w:r>
      <w:r>
        <w:rPr>
          <w:rtl/>
          <w:cs/>
          <w:lang w:val="ar_AE" w:bidi="ar_AE"/>
        </w:rPr>
        <w:t>روح الرب</w:t>
      </w:r>
    </w:p>
    <w:p>
      <w:pPr>
        <w:pStyle w:val="ListBullet"/>
        <w:bidi/>
        <w:spacing w:line="240" w:lineRule="auto"/>
        <w:ind w:left="720"/>
      </w:pPr>
      <w:r>
        <w:rPr>
          <w:rtl/>
          <w:cs/>
          <w:lang w:val="ar_AE" w:bidi="ar_AE"/>
        </w:rPr>
      </w:r>
      <w:r>
        <w:rPr>
          <w:rtl/>
          <w:cs/>
          <w:lang w:val="ar_AE" w:bidi="ar_AE"/>
        </w:rPr>
        <w:t>العمونيون</w:t>
      </w:r>
    </w:p>
    <w:p>
      <w:pPr>
        <w:pStyle w:val="ListBullet"/>
        <w:bidi/>
        <w:spacing w:line="240" w:lineRule="auto"/>
        <w:ind w:left="720"/>
      </w:pPr>
      <w:r>
        <w:rPr>
          <w:rtl/>
          <w:cs/>
          <w:lang w:val="ar_AE" w:bidi="ar_AE"/>
        </w:rPr>
      </w:r>
      <w:r>
        <w:rPr>
          <w:rtl/>
          <w:cs/>
          <w:lang w:val="ar_AE" w:bidi="ar_AE"/>
        </w:rPr>
        <w:t>وابنة يفتاح الوحيدة</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تذكّروا أنه في نهاية القصة السابقة، أرسل يفتاح رسالة إلى ملك العمونيين عن تاريخ بني إسرائيل في أرض جلعاد وفي المنطقة. وأثبت يفتاح لملك العمونيين أن بني إسرائيل لم يأخذوا أي أرض من العمونيين قط. وقد تجاهل ملك العمونيين رسالة يفتاح، والآن انتهى وقت الحديث. في هذا المقطع، يحارب يفتاح والعمونيون. </w:t>
      </w:r>
    </w:p>
    <w:p>
      <w:pPr>
        <w:bidi/>
      </w:pPr>
      <w:r>
        <w:rPr>
          <w:rtl/>
          <w:cs/>
          <w:lang w:val="ar_AE" w:bidi="ar_AE"/>
        </w:rPr>
      </w:r>
      <w:r>
        <w:rPr>
          <w:rtl/>
          <w:cs/>
          <w:lang w:val="ar_AE" w:bidi="ar_AE"/>
        </w:rPr>
        <w:t xml:space="preserve">تحدث قصتان رئيسيتان في هذا المقطع. أولاهما هي المعركة التي يحارب فيها يفتاح العمونيين وينتصر عليهم. وتتعلق القصة الأخرى بالنذر الذي نذره يفتاح ليهوه، ونتائج هذا النذر. وتمر أحداث المقطع ذهابًا وإيابًا بين هاتين القصتين. قد يتوقع الناس أن أهم جزء في المقطع هو انتصار يفتاح على العمونيين. لكننا نرى في هذا المقطع أن نذر يفتاح ونتائج نذره اللاحقة هما أهم جزء في قصته. </w:t>
      </w:r>
    </w:p>
    <w:p>
      <w:pPr>
        <w:bidi/>
      </w:pPr>
      <w:r>
        <w:rPr>
          <w:rtl/>
          <w:cs/>
          <w:lang w:val="ar_AE" w:bidi="ar_AE"/>
        </w:rPr>
      </w:r>
      <w:r>
        <w:rPr>
          <w:rtl/>
          <w:cs/>
          <w:lang w:val="ar_AE" w:bidi="ar_AE"/>
        </w:rPr>
        <w:t>توقفوا هنا وناقشوا هذا السؤال معًا: احكوا قصة تحتوي على قصتين رئيسيتين. كيف تقصون القصتين المختلفتين؟ كيف تُظهرون أي القصتين هي الأكثر أهمية بوجه عام؟ أوقِفوا الاستماع إلى هذا التسجيل الصوتي هنا.</w:t>
      </w:r>
    </w:p>
    <w:p>
      <w:pPr>
        <w:bidi/>
      </w:pPr>
      <w:r>
        <w:rPr>
          <w:rtl/>
          <w:cs/>
          <w:lang w:val="ar_AE" w:bidi="ar_AE"/>
        </w:rPr>
      </w:r>
      <w:r>
        <w:rPr>
          <w:rtl/>
          <w:cs/>
          <w:lang w:val="ar_AE" w:bidi="ar_AE"/>
        </w:rPr>
        <w:t xml:space="preserve">في المشهد الأول، تتحدث القصة عن محاربة يفتاح العمونيين. إذ يحلَّ روح الرب على يفتاح. تذكّروا أن هذه هي المرة الأولى التي يؤدي فيها يهوه دورًا في قصة يفتاح، وهذا يُظهر أن يهوه اختار أن يستخدم يفتاح قائدًا لإسرائيل. تذكّروا أيضًا أنه لا يوجد في القصة ما يوضح أن يفتاح نذر نذره نتيجة لحلول روح الرب عليه. فيفتاح ينذر النذر بنفسه. </w:t>
      </w:r>
    </w:p>
    <w:p>
      <w:pPr>
        <w:bidi/>
      </w:pPr>
      <w:r>
        <w:rPr>
          <w:rtl/>
          <w:cs/>
          <w:lang w:val="ar_AE" w:bidi="ar_AE"/>
        </w:rPr>
      </w:r>
      <w:r>
        <w:rPr>
          <w:rtl/>
          <w:cs/>
          <w:lang w:val="ar_AE" w:bidi="ar_AE"/>
        </w:rPr>
        <w:t xml:space="preserve">يمر يفتاح عبر جلعاد ومنسى، ثم إلى مصفاة جلعاد، في الغالب، لأن روح الرب يقوده إلى هذه الأماكن. وجلعاد هي الأرض الواقعة إلى شرق نهر الأردن. ومنسَّى هي أرض سبط منسى. وتشمل هذه الأرض نصيب سبط منسَّى الواقع شرق نهر الأردن، وقد تشمل أيضًا الجزء الغربي من سبط منسى الواقع على الجانب الغربي من نهر الأردن. تذكّروا أن مصفاة جلعاد هي المكان الذي اجتمع فيه رجال جلعاد معًا لمحاربة العمونيين في المقطع السابق. ويستعد يفتاح الآن لخوض معركة ضد العمونيين، وربما يجمع رجالًا ليحاربوا معه أيضًا. </w:t>
      </w:r>
    </w:p>
    <w:p>
      <w:pPr>
        <w:bidi/>
      </w:pPr>
      <w:r>
        <w:rPr>
          <w:rtl/>
          <w:cs/>
          <w:lang w:val="ar_AE" w:bidi="ar_AE"/>
        </w:rPr>
      </w:r>
      <w:r>
        <w:rPr>
          <w:rtl/>
          <w:cs/>
          <w:lang w:val="ar_AE" w:bidi="ar_AE"/>
        </w:rPr>
        <w:t>توقفوا هنا وانظروا معًا إلى خريطة جلعاد ومنسَّى ومصفاة جلعاد مرة أخرى، إذا احتجتم إلى ذلك. أوقِفوا الاستماع إلى هذا التسجيل الصوتي هنا.</w:t>
      </w:r>
    </w:p>
    <w:p>
      <w:pPr>
        <w:bidi/>
      </w:pPr>
      <w:r>
        <w:rPr>
          <w:rtl/>
          <w:cs/>
          <w:lang w:val="ar_AE" w:bidi="ar_AE"/>
        </w:rPr>
      </w:r>
      <w:r>
        <w:rPr>
          <w:rtl/>
          <w:cs/>
          <w:lang w:val="ar_AE" w:bidi="ar_AE"/>
        </w:rPr>
        <w:t>توقفوا هنا أيضًا وناقشوا هذا السؤال معًا: صفوا وقتًا سافرتم فيه، أو سافر فيه شخص تعرفونه، إلى عدة أماكن مختلفة في وقت قصير. كيف ستصفون سفر يفتاح عبر جلعاد ومنسَّى والمصفاة؟ أوقِفوا الاستماع إلى هذا التسجيل الصوتي هنا.</w:t>
      </w:r>
    </w:p>
    <w:p>
      <w:pPr>
        <w:bidi/>
      </w:pPr>
      <w:r>
        <w:rPr>
          <w:rtl/>
          <w:cs/>
          <w:lang w:val="ar_AE" w:bidi="ar_AE"/>
        </w:rPr>
      </w:r>
      <w:r>
        <w:rPr>
          <w:rtl/>
          <w:cs/>
          <w:lang w:val="ar_AE" w:bidi="ar_AE"/>
        </w:rPr>
        <w:t xml:space="preserve">في المشهد الثاني، ينذر يفتاح نذرًا ليهوه. تذكّروا أن النذر هو وعد يقطعه الشخص لإلهه بأن يفعل شيئًا معينًا إذا استجاب إلهه لصلاته أو لطلبه. كان لدى يفتاح أمران يريد من الرب أن يفعلهما له. أولًا، يريد يفتاح من الرب أن يسلِّم العمونيين إلى يده. وتعبير "إلى يديه" هو صياغة أدبية تعني أنه يريد من الرب أن يساعده على الانتصار في الحرب ضد العمونيين. لاحظوا أن يفتاح لا يقول إنه يريد من الرب أن يمنح النصر لبني إسرائيل، بل له هو. ثانيًا، يريد يفتاح من الرب أن يعيده إلى بيته في سلام. وهذا يعني أنه سينتصر في المعركة، ولن تكون هناك حاجة إلى مزيد من القتال. وتقول بعض الترجمات إن يفتاح يريد العودة إلى بيته منتصرًا. </w:t>
      </w:r>
    </w:p>
    <w:p>
      <w:pPr>
        <w:bidi/>
      </w:pPr>
      <w:r>
        <w:rPr>
          <w:rtl/>
          <w:cs/>
          <w:lang w:val="ar_AE" w:bidi="ar_AE"/>
        </w:rPr>
      </w:r>
      <w:r>
        <w:rPr>
          <w:rtl/>
          <w:cs/>
          <w:lang w:val="ar_AE" w:bidi="ar_AE"/>
        </w:rPr>
        <w:t xml:space="preserve">فإذا فعل الرب هذين الأمرين ليفتاح، فإنه يقول إنه سيعطي الرب ما يخرج من بيته أولًا للقائه عندما يعود من المعركة. كما يقول يفتاح أيضًا إنه سيقدِّم هذا الشيء ذبيحة محرقة للرب. تذكّروا أن الرب كان قد طلب من شعبه، أي بني إسرائيل، تقديم ذبائح المحرقة، لكنه لم يطلب منهم أبدًا أن يقدِّموا أطفالهم ذبيحة. بل إن الرب يكره ذبيحة الأطفال، وقد أمر بألا يُقدِّم هذا النوع من الذبائح. </w:t>
      </w:r>
    </w:p>
    <w:p>
      <w:pPr>
        <w:bidi/>
      </w:pPr>
      <w:r>
        <w:rPr>
          <w:rtl/>
          <w:cs/>
          <w:lang w:val="ar_AE" w:bidi="ar_AE"/>
        </w:rPr>
      </w:r>
      <w:r>
        <w:rPr>
          <w:rtl/>
          <w:cs/>
          <w:lang w:val="ar_AE" w:bidi="ar_AE"/>
        </w:rPr>
        <w:t xml:space="preserve">تذكّروا أن يفتاح لم يكن متأكدًا من قدرته على الانتصار على العمونيين، لذلك قطع هذا النذر للرب. من المحتمل أن يفتاح كان يفعل هذا لخداع الرب أو للحصول على أفضل صفقة ممكنة. وهذا يشبه الطريقة التي قدَّم بها يفتاح عرضًا لقادة جلعاد في مقطع سابق، ثم أصبح حاكمًا على جميع أهل جلعاد. وهذه المرة سنرى أن عرض يفتاح لا يمكن أن يخدع الرب. </w:t>
      </w:r>
    </w:p>
    <w:p>
      <w:pPr>
        <w:bidi/>
      </w:pPr>
      <w:r>
        <w:rPr>
          <w:rtl/>
          <w:cs/>
          <w:lang w:val="ar_AE" w:bidi="ar_AE"/>
        </w:rPr>
      </w:r>
      <w:r>
        <w:rPr>
          <w:rtl/>
          <w:cs/>
          <w:lang w:val="ar_AE" w:bidi="ar_AE"/>
        </w:rPr>
        <w:t xml:space="preserve">في اللغة الأصلية، ليس من الواضح ما إذا كان يفتاح يتوقع أن يخرج شخص أو حيوان للقائه بعد المعركة مع العمونيين. وتذكّروا أيضًا أنه من المحتمل أن يفتاح كان يتوقع أن تخرج ابنته للقائه بعد المعركة، وليس حيوانًا. </w:t>
      </w:r>
    </w:p>
    <w:p>
      <w:pPr>
        <w:bidi/>
      </w:pPr>
      <w:r>
        <w:rPr>
          <w:rtl/>
          <w:cs/>
          <w:lang w:val="ar_AE" w:bidi="ar_AE"/>
        </w:rPr>
      </w:r>
      <w:r>
        <w:rPr>
          <w:rtl/>
          <w:cs/>
          <w:lang w:val="ar_AE" w:bidi="ar_AE"/>
        </w:rPr>
        <w:t>توقّفوا هنا وناقشوا هذا السؤال معًا: كيف ستترجمون نذر يفتاح للرب؟ كيف ستظهرون أن يفتاح ربما كان يتوقع أن يلتقي إنسانًا أو حيوانًا بعد المعركة؟ أوقِفوا الاستماع إلى هذا التسجيل الصوتي هنا.</w:t>
      </w:r>
    </w:p>
    <w:p>
      <w:pPr>
        <w:bidi/>
      </w:pPr>
      <w:r>
        <w:rPr>
          <w:rtl/>
          <w:cs/>
          <w:lang w:val="ar_AE" w:bidi="ar_AE"/>
        </w:rPr>
      </w:r>
      <w:r>
        <w:rPr>
          <w:rtl/>
          <w:cs/>
          <w:lang w:val="ar_AE" w:bidi="ar_AE"/>
        </w:rPr>
        <w:t xml:space="preserve">في المشهد الثالث، يعود المقطع إلى قصة حرب يفتاح ضد العمونيين. يبدأ المشهد بعبارة: "عبر يفتاح إلى العمونيين"، وهو ما انتهى به المشهد الأول، عندما استعد لمحاربة العمونيين. ويُظهر هذا أن نذر يفتاح في المشهد الثاني منفصل عن قصة حربه مع العمونيين، وأنه لم يكن بحاجة إلى أن يقطع نذرًا للرب لكي ينتصر عليهم. فقد كان روح الرب معه بالفعل. </w:t>
      </w:r>
    </w:p>
    <w:p>
      <w:pPr>
        <w:bidi/>
      </w:pPr>
      <w:r>
        <w:rPr>
          <w:rtl/>
          <w:cs/>
          <w:lang w:val="ar_AE" w:bidi="ar_AE"/>
        </w:rPr>
      </w:r>
      <w:r>
        <w:rPr>
          <w:rtl/>
          <w:cs/>
          <w:lang w:val="ar_AE" w:bidi="ar_AE"/>
        </w:rPr>
        <w:t xml:space="preserve">ويهزم يفتاح العمونيين؛ لأن الرب قد سلَّمهم إلى يديه. تذكّروا أن الرب لم يمنح يفتاح النصرة بسبب نذره، بل لأن الرب اختار أن يخلّص شعبه، أي بني إسرائيل، من العمونيين. وتذكّروا أن الرب كان قد قال في قصة سابقة إنه لن يخلّص إسرائيل هذه المرة لأن بني إسرائيل كانوا يلجؤون دائمًا إلى آلهة أخرى. ومع ذلك، يمنح يهوه يفتاح نصرًا على العمونيين، </w:t>
      </w:r>
    </w:p>
    <w:p>
      <w:pPr>
        <w:bidi/>
      </w:pPr>
      <w:r>
        <w:rPr>
          <w:rtl/>
          <w:cs/>
          <w:lang w:val="ar_AE" w:bidi="ar_AE"/>
        </w:rPr>
      </w:r>
      <w:r>
        <w:rPr>
          <w:rtl/>
          <w:cs/>
          <w:lang w:val="ar_AE" w:bidi="ar_AE"/>
        </w:rPr>
        <w:t xml:space="preserve">فيهزمهم في عشرين مدينة من عروعير إلى منيت وآبل الكروم. من المحتمل أن هذه المدن العمونية العشرين كانت تقع على طول نهر أرنون، على حدود أرض العمونيين. ويعتقد آخرون أن هذه المدن العشرين كانت تقع في أرض سبط جاد، بالقرب من عمان الحديثة، في الأردن. ونحن لا نعرف الموقع الدقيق لمنيت وآبل الكروم، لكن من المحتمل أن منيت كانت تقع على بُعد سبعة كيلومترات شرق حشبون، وأن آبل الكروم كانت أبعد شمالاً في المنطقة. </w:t>
      </w:r>
    </w:p>
    <w:p>
      <w:pPr>
        <w:bidi/>
      </w:pPr>
      <w:r>
        <w:rPr>
          <w:rtl/>
          <w:cs/>
          <w:lang w:val="ar_AE" w:bidi="ar_AE"/>
        </w:rPr>
      </w:r>
      <w:r>
        <w:rPr>
          <w:rtl/>
          <w:cs/>
          <w:lang w:val="ar_AE" w:bidi="ar_AE"/>
        </w:rPr>
        <w:t>توقّفوا هنا، وانظروا معًا مرة أخرى إلى خريطة المواقع المحتملة لعروعير، ومنيت، وآبل الكروم، إذا احتجتم إلى ذلك. أوقِفوا الاستماع إلى هذا التسجيل الصوتي هنا.</w:t>
      </w:r>
    </w:p>
    <w:p>
      <w:pPr>
        <w:bidi/>
      </w:pPr>
      <w:r>
        <w:rPr>
          <w:rtl/>
          <w:cs/>
          <w:lang w:val="ar_AE" w:bidi="ar_AE"/>
        </w:rPr>
      </w:r>
      <w:r>
        <w:rPr>
          <w:rtl/>
          <w:cs/>
          <w:lang w:val="ar_AE" w:bidi="ar_AE"/>
        </w:rPr>
        <w:t xml:space="preserve">والجزء المهم من هذا المشهد هو أن يفتاح يهزم العمونيين بمذبحة عظيمة، ويُخضعهم لإسرائيل. وهذا يعني أن شعب إسرائيل قتل عددًا كبيرًا من العمونيين في انتصارهم عليهم. </w:t>
      </w:r>
    </w:p>
    <w:p>
      <w:pPr>
        <w:bidi/>
      </w:pPr>
      <w:r>
        <w:rPr>
          <w:rtl/>
          <w:cs/>
          <w:lang w:val="ar_AE" w:bidi="ar_AE"/>
        </w:rPr>
      </w:r>
      <w:r>
        <w:rPr>
          <w:rtl/>
          <w:cs/>
          <w:lang w:val="ar_AE" w:bidi="ar_AE"/>
        </w:rPr>
        <w:t>توقّفوا هنا وناقشوا هذا السؤال معًا: كيف ستترجمون انتصار بني إسرائيل على العمونيين؟ على سبيل المثال، يمكنكم القول إن بني إسرائيل هزموا أو دمروا المدن العشرين التابعة للعمونيين. أو: يمكنكم القول: "لقد هزمهم يفتاح في مذبحة عظيمة". أوقِفوا الاستماع إلى هذا التسجيل الصوتي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لسِفر القضاة 11: 29–33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يفتاح</w:t>
      </w:r>
    </w:p>
    <w:p>
      <w:pPr>
        <w:pStyle w:val="ListBullet"/>
        <w:bidi/>
        <w:spacing w:line="240" w:lineRule="auto"/>
        <w:ind w:left="720"/>
      </w:pPr>
      <w:r>
        <w:rPr>
          <w:rtl/>
          <w:cs/>
          <w:lang w:val="ar_AE" w:bidi="ar_AE"/>
        </w:rPr>
      </w:r>
      <w:r>
        <w:rPr>
          <w:rtl/>
          <w:cs/>
          <w:lang w:val="ar_AE" w:bidi="ar_AE"/>
        </w:rPr>
        <w:t>جيش يفتاح</w:t>
      </w:r>
    </w:p>
    <w:p>
      <w:pPr>
        <w:pStyle w:val="ListBullet"/>
        <w:bidi/>
        <w:spacing w:line="240" w:lineRule="auto"/>
        <w:ind w:left="720"/>
      </w:pPr>
      <w:r>
        <w:rPr>
          <w:rtl/>
          <w:cs/>
          <w:lang w:val="ar_AE" w:bidi="ar_AE"/>
        </w:rPr>
      </w:r>
      <w:r>
        <w:rPr>
          <w:rtl/>
          <w:cs/>
          <w:lang w:val="ar_AE" w:bidi="ar_AE"/>
        </w:rPr>
        <w:t>روح الرب</w:t>
      </w:r>
    </w:p>
    <w:p>
      <w:pPr>
        <w:pStyle w:val="ListBullet"/>
        <w:bidi/>
        <w:spacing w:line="240" w:lineRule="auto"/>
        <w:ind w:left="720"/>
      </w:pPr>
      <w:r>
        <w:rPr>
          <w:rtl/>
          <w:cs/>
          <w:lang w:val="ar_AE" w:bidi="ar_AE"/>
        </w:rPr>
      </w:r>
      <w:r>
        <w:rPr>
          <w:rtl/>
          <w:cs/>
          <w:lang w:val="ar_AE" w:bidi="ar_AE"/>
        </w:rPr>
        <w:t>العمونيون</w:t>
      </w:r>
    </w:p>
    <w:p>
      <w:pPr>
        <w:pStyle w:val="ListBullet"/>
        <w:bidi/>
        <w:spacing w:line="240" w:lineRule="auto"/>
        <w:ind w:left="720"/>
      </w:pPr>
      <w:r>
        <w:rPr>
          <w:rtl/>
          <w:cs/>
          <w:lang w:val="ar_AE" w:bidi="ar_AE"/>
        </w:rPr>
      </w:r>
      <w:r>
        <w:rPr>
          <w:rtl/>
          <w:cs/>
          <w:lang w:val="ar_AE" w:bidi="ar_AE"/>
        </w:rPr>
        <w:t>وابنة يفتاح الوحيدة</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يحلُّ روح الرب على يفتاح. يتنقَّل يفتاح عبر جلعاد ومنسى ومصفاة جلعاد. ويستعد يفتاح لمحاربة العمونيين.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يفتاح: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يقطع يفتاح نذرًا ليهوه. يقول يفتاح إنه إذا أعطاه يهوه النصر على العمونيين، فسوف يقدِّم ليهوه ذبيحة. عندما يعود يفتاح إلى بيته بعد المعركة، سيقدِّم ليهوه أول مَن أو ما يخرج من بيته للقائه. ويقول يفتاح إنه سيقدِّم هذا الخارج من البيت ليهوه مُحرَقة.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يفتاح: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يهوه: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يحارب يفتاح العمونيين. يساعد يهوه يفتاح على هزيمة العمونيين. فيضرب يفتاح عشرين مدينة، من عروعير إلى منيت وإلى آبل الكروم. وهكذا يهزم إسرائيل بني عمون.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يفتاح: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واسألوا أيضًا الأشخاص الذين يؤدون أدوار العمونيين: "بمَ تشعرون أو فيمَ تفكِّرون؟" قد يجيب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القضاة 11: 29 - 33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ويحلُّ </w:t>
      </w:r>
      <w:r>
        <w:rPr>
          <w:b/>
          <w:rtl/>
          <w:cs/>
          <w:lang w:val="ar_AE" w:bidi="ar_AE"/>
        </w:rPr>
        <w:t>روح الرب</w:t>
      </w:r>
      <w:r>
        <w:rPr>
          <w:rtl/>
          <w:cs/>
          <w:lang w:val="ar_AE" w:bidi="ar_AE"/>
        </w:rPr>
        <w:t xml:space="preserve"> على يفتاح. ويهوه هو الاسم الشخصي لله. ويسمى روح الرب أيضًا الروح القدس، أو روح الله، في أجزاء أخرى من الكتاب المقدس. وعندما يحل روح الرب على شخص ما، فإن هذا الشخص يحصل على قوة أو قدرة خاصة. ترجموا تعبير روح الرب (يهوه) بالطريقة نفسها التي استخدمتموها في المقاطع السابقة. ولمزيد من المعلومات عن يهوه، ارجعوا إلى "يهوه" في "قاموس الكلمات الرئيسية". ولمزيد من المعلومات عن روح الرب (يهوه)، راجعوا تعبير الروح القُدس في قاموس الكلمات الرئيسية. لكن تذكّروا أن تعبير "روح الرب" يجب أن يُترجم بصيغته التي يظهر بها في هذا المقطع. </w:t>
      </w:r>
    </w:p>
    <w:p>
      <w:pPr>
        <w:bidi/>
      </w:pPr>
      <w:r>
        <w:rPr>
          <w:rtl/>
          <w:cs/>
          <w:lang w:val="ar_AE" w:bidi="ar_AE"/>
        </w:rPr>
      </w:r>
      <w:r>
        <w:rPr>
          <w:rtl/>
          <w:cs/>
          <w:lang w:val="ar_AE" w:bidi="ar_AE"/>
        </w:rPr>
        <w:t xml:space="preserve">وينذر يفتاح </w:t>
      </w:r>
      <w:r>
        <w:rPr>
          <w:b/>
          <w:rtl/>
          <w:cs/>
          <w:lang w:val="ar_AE" w:bidi="ar_AE"/>
        </w:rPr>
        <w:t>نذرًا</w:t>
      </w:r>
      <w:r>
        <w:rPr>
          <w:rtl/>
          <w:cs/>
          <w:lang w:val="ar_AE" w:bidi="ar_AE"/>
        </w:rPr>
        <w:t xml:space="preserve"> ليهوه. والنذر هو وعد يقطعه شخص ليهوه. إذ يعد الشخص أن يفعل شيئًا ليهوه إذا فعل يهوه شيئًا يطلبه ذلك الشخص. ولا يتعين على الناس أن ينذروا نذورًا، لكن يجب على الشخص أن يفي بنذوره. ترجموا كلمة نذر بنفس الطريقة التي استخدمتموها في أجزاء أخرى من العهد القديم. على سبيل المثال، في سفر التكوين، ينذر يعقوب نذرًا ليهوه أنه سيعبده إذا أعاده إلى أرض أبيه. ولمزيد من المعلومات عن كلمة النذر، ارجعوا إلى قاموس الكلمات الرئيسية. </w:t>
      </w:r>
    </w:p>
    <w:p>
      <w:pPr>
        <w:bidi/>
      </w:pPr>
      <w:r>
        <w:rPr>
          <w:rtl/>
          <w:cs/>
          <w:lang w:val="ar_AE" w:bidi="ar_AE"/>
        </w:rPr>
      </w:r>
      <w:r>
        <w:rPr>
          <w:rtl/>
          <w:cs/>
          <w:lang w:val="ar_AE" w:bidi="ar_AE"/>
        </w:rPr>
        <w:t>توقفوا هنا وناقشوا هذا السؤال معًا: كيف ستترجمون كلمة النذر في هذا المقطع؟ أوقِفوا الاستماع إلى هذا التسجيل الصوتي هنا.</w:t>
      </w:r>
    </w:p>
    <w:p>
      <w:pPr>
        <w:bidi/>
      </w:pPr>
      <w:r>
        <w:rPr>
          <w:rtl/>
          <w:cs/>
          <w:lang w:val="ar_AE" w:bidi="ar_AE"/>
        </w:rPr>
      </w:r>
      <w:r>
        <w:rPr>
          <w:rtl/>
          <w:cs/>
          <w:lang w:val="ar_AE" w:bidi="ar_AE"/>
        </w:rPr>
        <w:t>يطلب يفتاح من يهوه أن يسلم العمونيين "</w:t>
      </w:r>
      <w:r>
        <w:rPr>
          <w:b/>
          <w:rtl/>
          <w:cs/>
          <w:lang w:val="ar_AE" w:bidi="ar_AE"/>
        </w:rPr>
        <w:t>ليده</w:t>
      </w:r>
      <w:r>
        <w:rPr>
          <w:rtl/>
          <w:cs/>
          <w:lang w:val="ar_AE" w:bidi="ar_AE"/>
        </w:rPr>
        <w:t xml:space="preserve">". وهذا يعني أن يفتاح يريد من يهوه أن يمنحه النصرة على العمونيين. ترجموا تعبير "ليده" بالطريقة ذاتها التي استخدمتموها في المقطع السابق من سفر القضاة. </w:t>
      </w:r>
    </w:p>
    <w:p>
      <w:pPr>
        <w:bidi/>
      </w:pPr>
      <w:r>
        <w:rPr>
          <w:rtl/>
          <w:cs/>
          <w:lang w:val="ar_AE" w:bidi="ar_AE"/>
        </w:rPr>
      </w:r>
      <w:r>
        <w:rPr>
          <w:rtl/>
          <w:cs/>
          <w:lang w:val="ar_AE" w:bidi="ar_AE"/>
        </w:rPr>
        <w:t xml:space="preserve">ويتحدث يفتاح عن العودة إلى بيته </w:t>
      </w:r>
      <w:r>
        <w:rPr>
          <w:b/>
          <w:rtl/>
          <w:cs/>
          <w:lang w:val="ar_AE" w:bidi="ar_AE"/>
        </w:rPr>
        <w:t>سالمًا</w:t>
      </w:r>
      <w:r>
        <w:rPr>
          <w:rtl/>
          <w:cs/>
          <w:lang w:val="ar_AE" w:bidi="ar_AE"/>
        </w:rPr>
        <w:t xml:space="preserve"> أو منتصرًا. في اللغة الأصلية، تذكر القصة أن يفتاح يتحدث عن أنه سيعود في سلام. وفي هذه الحالة، تعني عبارة "في سلام" أنه لم تعد هناك حاجة إلى القتال، لأن يفتاح قد انتصر في المعركة. يمكنكم إما أن تقولوا إن يفتاح سيعود سالمًا أو منتصرًا. إذا استخدمتم مصطلح "السلام"، فاستخدموا الكلمة ذاتها التي استخدمتموها في المقاطع السابقة للإشارة إلى السلام، وانظروا كلمة "السلام" في "قاموس الكلمات الرئيسية" لمزيد من المعلومات. </w:t>
      </w:r>
    </w:p>
    <w:p>
      <w:pPr>
        <w:bidi/>
      </w:pPr>
      <w:r>
        <w:rPr>
          <w:rtl/>
          <w:cs/>
          <w:lang w:val="ar_AE" w:bidi="ar_AE"/>
        </w:rPr>
      </w:r>
      <w:r>
        <w:rPr>
          <w:rtl/>
          <w:cs/>
          <w:lang w:val="ar_AE" w:bidi="ar_AE"/>
        </w:rPr>
        <w:t xml:space="preserve">في نذر يفتاح، يعد بأن يقدم </w:t>
      </w:r>
      <w:r>
        <w:rPr>
          <w:b/>
          <w:rtl/>
          <w:cs/>
          <w:lang w:val="ar_AE" w:bidi="ar_AE"/>
        </w:rPr>
        <w:t>ذبيحة محرقة</w:t>
      </w:r>
      <w:r>
        <w:rPr>
          <w:rtl/>
          <w:cs/>
          <w:lang w:val="ar_AE" w:bidi="ar_AE"/>
        </w:rPr>
        <w:t xml:space="preserve"> ليهوه. ولتقديم ذبيحة محرقة، يذبح شخص حيوانًا ثم يحرقه تمامًا على مذبح يهوه. ترجموا تعبير ذبيحة المحرقة بالطريقة نفسها التي استخدمتموها في المقاطع السابقة من سفر القضاة وفي أجزاء أخرى من العهد القديم. للمزيد من المعلومات عن تقدمة المحرقة، راجعوا قاموس الكلمات الرئيسية.</w:t>
      </w:r>
    </w:p>
    <w:p>
      <w:pPr>
        <w:bidi/>
      </w:pPr>
      <w:r>
        <w:rPr>
          <w:rtl/>
          <w:cs/>
          <w:lang w:val="ar_AE" w:bidi="ar_AE"/>
        </w:rPr>
      </w:r>
      <w:r>
        <w:rPr>
          <w:rtl/>
          <w:cs/>
          <w:lang w:val="ar_AE" w:bidi="ar_AE"/>
        </w:rPr>
        <w:t xml:space="preserve">ويمنح يهوه يفتاح النصرة على العمونيين. والعمونيون هم الأشخاص الذين كانوا يعيشون بالقرب من جلعاد، وقد اضطهدوا بني إسرائيل مدة ثماني عشرة سنة. ويهزم يفتاح العمونيين في عشرين مدينة من </w:t>
      </w:r>
      <w:r>
        <w:rPr>
          <w:b/>
          <w:rtl/>
          <w:cs/>
          <w:lang w:val="ar_AE" w:bidi="ar_AE"/>
        </w:rPr>
        <w:t>مدنهم</w:t>
      </w:r>
      <w:r>
        <w:rPr>
          <w:rtl/>
          <w:cs/>
          <w:lang w:val="ar_AE" w:bidi="ar_AE"/>
        </w:rPr>
        <w:t>، من عروعير إلى منيت، وحتى آبل الكروم. وكانت المدن أكبر من القرى، وعادةً ما تكون محاطة بسور. ترجموا كلمة مدن بالطريقة نفسها التي استخدمتموها في المقاطع السابقة.</w:t>
      </w:r>
    </w:p>
    <w:p>
      <w:pPr>
        <w:bidi/>
      </w:pPr>
      <w:r>
        <w:rPr>
          <w:rtl/>
          <w:cs/>
          <w:lang w:val="ar_AE" w:bidi="ar_AE"/>
        </w:rPr>
      </w:r>
      <w:r>
        <w:rPr>
          <w:rtl/>
          <w:cs/>
          <w:lang w:val="ar_AE" w:bidi="ar_AE"/>
        </w:rPr>
        <w:t xml:space="preserve">ويذل أبناء إسرائيل، أو </w:t>
      </w:r>
      <w:r>
        <w:rPr>
          <w:b/>
          <w:rtl/>
          <w:cs/>
          <w:lang w:val="ar_AE" w:bidi="ar_AE"/>
        </w:rPr>
        <w:t>بنو إسرائيل</w:t>
      </w:r>
      <w:r>
        <w:rPr>
          <w:rtl/>
          <w:cs/>
          <w:lang w:val="ar_AE" w:bidi="ar_AE"/>
        </w:rPr>
        <w:t xml:space="preserve">، العمونيين عندما يهزمونهم. ويشمل بنو إسرائيل أهل جلعاد، التي منها يفتاح، وربما يشمل أيضًا الرجال من أجزاء أخرى من إسرائيل الذين انضموا إلى يفتاح لمحاربة العمونيين. ترجموا تعبير بني إسرائيل كما ترجمتموه في المقاطع السابقة. لمزيد من المعلومات عن الإسرائيليين، راجعوا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11:34–40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11: 34–40 واحفظوا هذا المقطع في قلوبكم. </w:t>
      </w:r>
    </w:p>
    <w:p>
      <w:pPr>
        <w:bidi/>
      </w:pPr>
      <w:r>
        <w:rPr>
          <w:rtl/>
          <w:cs/>
          <w:lang w:val="ar_AE" w:bidi="ar_AE"/>
        </w:rPr>
      </w:r>
      <w:r>
        <w:rPr>
          <w:rtl/>
          <w:cs/>
          <w:lang w:val="ar_AE" w:bidi="ar_AE"/>
        </w:rPr>
        <w:t xml:space="preserve">استمعوا إلى النسخة الصوتية من سفر القضاة 11: 34–40 ثلاث مرات، من ثلاث ترجمات مختلفة، إن أمكن.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قبل أن تخوضوا أي مناقشات جماعية لهذا المقطع، توقفوا وقرروا معًا كيف تريدون التحدُّث عنه. في هذا المقطع، يجب أن تتحدثوا عن ذبائح الأطفال، وهو موضوع قد يكون صعبًا على بعض الناس، ولا سيما أولئك الذين لديهم خبرات سابقة تتعلق بجرائم القتل دفاعا عن الشرف أو بالعنف الأسري. هل تريدون العمل بطريقة مختلفة عن تلك التي تتبعونها في المقاطع الأخرى؟ 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القضاة 11: 34–40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تذكّروا أن هذا هو الجزء الثاني من قصة مكونة من جزأين. في الجزء الأول من هذه القصة المكوَّنة من جزأين، يقطع يفتاح نذرًا غير حكيم ليهوه. إذ ينذر بأن يقدَّم أول شيء يأتي للقائه إذا منحه يهوه النصرة على العمونيين. في نهاية الجزء الأول، ينتصر يفتاح على العمونيين. والآن نرى ما يحدث عندما يعود يفتاح إلى بيته. تأتي ابنة يفتاح الوحيدة للقائه، ويحفظ يفتاح نذره ليهوه. يُضحي يفتاح بابنته الوحيدة. </w:t>
      </w:r>
    </w:p>
    <w:p>
      <w:pPr>
        <w:bidi/>
      </w:pPr>
      <w:r>
        <w:rPr>
          <w:rtl/>
          <w:cs/>
          <w:lang w:val="ar_AE" w:bidi="ar_AE"/>
        </w:rPr>
      </w:r>
      <w:r>
        <w:rPr>
          <w:rtl/>
          <w:cs/>
          <w:lang w:val="ar_AE" w:bidi="ar_AE"/>
        </w:rPr>
        <w:t xml:space="preserve">تذكّروا أن هذا المقطع يتحدث عن ذبيحة الأطفال، وهي أمر قد يكون صعبًا على بعض الناس، ولا سيما الذين لديهم خبرة في القتل دفاعًا عن الشرف أو العنف الأسري. </w:t>
      </w:r>
    </w:p>
    <w:p>
      <w:pPr>
        <w:bidi/>
      </w:pPr>
      <w:r>
        <w:rPr>
          <w:rtl/>
          <w:cs/>
          <w:lang w:val="ar_AE" w:bidi="ar_AE"/>
        </w:rPr>
      </w:r>
      <w:r>
        <w:rPr>
          <w:rtl/>
          <w:cs/>
          <w:lang w:val="ar_AE" w:bidi="ar_AE"/>
        </w:rPr>
        <w:t xml:space="preserve">بعد المعركة، يعود يفتاح إلى بيته سالمًا في المصفاة الواقعة في جلعاد. لم يُجرح يفتاح ولم يُقتل في حربه مع العمونيين. تذكّروا أنه في نذره، طلب يفتاح من يهوه أن يُعيده إلى بيته سالمًا، والآن أعاده يهوه إلى بيته سالمًا. لكن تذكّروا أن يهوه اختار يفتاح ليخلَّص بني إسرائيل. فأعطاه النصرة، وحماه لأنه اختاره، وليس لأنه قطع نذرًا. </w:t>
      </w:r>
    </w:p>
    <w:p>
      <w:pPr>
        <w:bidi/>
      </w:pPr>
      <w:r>
        <w:rPr>
          <w:rtl/>
          <w:cs/>
          <w:lang w:val="ar_AE" w:bidi="ar_AE"/>
        </w:rPr>
      </w:r>
      <w:r>
        <w:rPr>
          <w:rtl/>
          <w:cs/>
          <w:lang w:val="ar_AE" w:bidi="ar_AE"/>
        </w:rPr>
        <w:t>توقفوا هنا وانظروا معًا إلى خريطة المصفاة في جلعاد. أوقِفوا الاستماع إلى هذا التسجيل الصوتي هنا.</w:t>
      </w:r>
    </w:p>
    <w:p>
      <w:pPr>
        <w:bidi/>
      </w:pPr>
      <w:r>
        <w:rPr>
          <w:rtl/>
          <w:cs/>
          <w:lang w:val="ar_AE" w:bidi="ar_AE"/>
        </w:rPr>
      </w:r>
      <w:r>
        <w:rPr>
          <w:rtl/>
          <w:cs/>
          <w:lang w:val="ar_AE" w:bidi="ar_AE"/>
        </w:rPr>
        <w:t xml:space="preserve">أول شخص يأتي للقاء يفتاح بعد عودته إلى بيته في المصفاة كانت ابنته الوحيدة. كانت ابنة يفتاح ترقص بالدف، وهو طبل يدوي صغير. وكان الرقص والعزف على الدف أسلوبًا شائعًا للاحتفال في زمن يفتاح. وهذا يشبه الطريقة التي احتفلت بها مريم بانتصار يهوه في سفر الخروج عندما خرج بنو إسرائيل من مصر. </w:t>
      </w:r>
    </w:p>
    <w:p>
      <w:pPr>
        <w:bidi/>
      </w:pPr>
      <w:r>
        <w:rPr>
          <w:rtl/>
          <w:cs/>
          <w:lang w:val="ar_AE" w:bidi="ar_AE"/>
        </w:rPr>
      </w:r>
      <w:r>
        <w:rPr>
          <w:rtl/>
          <w:cs/>
          <w:lang w:val="ar_AE" w:bidi="ar_AE"/>
        </w:rPr>
        <w:t>توقفوا هنا وانظروا إلى صورة الدف. أوقِفوا الاستماع إلى هذا التسجيل الصوتي هنا.</w:t>
      </w:r>
    </w:p>
    <w:p>
      <w:pPr>
        <w:bidi/>
      </w:pPr>
      <w:r>
        <w:rPr>
          <w:rtl/>
          <w:cs/>
          <w:lang w:val="ar_AE" w:bidi="ar_AE"/>
        </w:rPr>
      </w:r>
      <w:r>
        <w:rPr>
          <w:rtl/>
          <w:cs/>
          <w:lang w:val="ar_AE" w:bidi="ar_AE"/>
        </w:rPr>
        <w:t>وتوقفوا هنا أيضًا وناقشوا هذا السؤال معًا: تحدثوا عن احتفال في مجتمعكم. ما أنواع الرقص، أو الموسيقى، أو الاحتفالات الأخرى التي تمارسونها؟ أوقِفوا الاستماع إلى هذا التسجيل الصوتي هنا.</w:t>
      </w:r>
    </w:p>
    <w:p>
      <w:pPr>
        <w:bidi/>
      </w:pPr>
      <w:r>
        <w:rPr>
          <w:rtl/>
          <w:cs/>
          <w:lang w:val="ar_AE" w:bidi="ar_AE"/>
        </w:rPr>
      </w:r>
      <w:r>
        <w:rPr>
          <w:rtl/>
          <w:cs/>
          <w:lang w:val="ar_AE" w:bidi="ar_AE"/>
        </w:rPr>
        <w:t xml:space="preserve">ينزعج يفتاح جدًا عندما يرى ابنته. ويمزق ثيابه، وهو أمر كان الناس يفعلونه في زمن يفتاح للتعبير عن الحزن العميق والحداد على شخص ميت. ويصرخ يفتاح بأن ابنته قد أهلكته وتسببت في بؤسه؛ لأنها هي التي جاءت للقائه. ويلقي يفتاح اللوم على ابنته، ربما لأنه اعتقد أنها أفسدت خطته لخداع يهوه بنذره. وفي حزنه، يفكر يفتاح في نفسه فقط، وفي الكيفية التي سيؤذيه بها النذر الذي قطعه. ولم يفكر يفتاح في الكيفية التي سيؤذي بها هذا النذر ابنته الوحيدة. </w:t>
      </w:r>
    </w:p>
    <w:p>
      <w:pPr>
        <w:bidi/>
      </w:pPr>
      <w:r>
        <w:rPr>
          <w:rtl/>
          <w:cs/>
          <w:lang w:val="ar_AE" w:bidi="ar_AE"/>
        </w:rPr>
      </w:r>
      <w:r>
        <w:rPr>
          <w:rtl/>
          <w:cs/>
          <w:lang w:val="ar_AE" w:bidi="ar_AE"/>
        </w:rPr>
        <w:t>توقفوا هنا وناقشوا هذا السؤال معًا: تحدثوا عن وقت شعرتم فيه أنتم أو شخص تعرفونه بالغضب والحزن الشديد. كيف أظهرتم أنتم أو ذلك الشخص حزنه؟ أوقِفوا الاستماع إلى هذا التسجيل الصوتي هنا.</w:t>
      </w:r>
    </w:p>
    <w:p>
      <w:pPr>
        <w:bidi/>
      </w:pPr>
      <w:r>
        <w:rPr>
          <w:rtl/>
          <w:cs/>
          <w:lang w:val="ar_AE" w:bidi="ar_AE"/>
        </w:rPr>
      </w:r>
      <w:r>
        <w:rPr>
          <w:rtl/>
          <w:cs/>
          <w:lang w:val="ar_AE" w:bidi="ar_AE"/>
        </w:rPr>
        <w:t xml:space="preserve">يقول يفتاح إنه قد قطع نذرًا ليهوه بالفعل، وأنه يجب عليه أن يفي به. يعتقد بعض الناس أن هذا يُظهر أن يفتاح يتحمل مسؤولية النذر الذي قطعه. ويظن آخرون أن يفتاح لا يتحمل أي مسؤولية عن النذر الذي قطعه، وأنه يلوم ابنته لأنها جعلته يفي بنذره. تذكّروا أن إخوة يفتاح غير الأشقاء أجبروه على مغادرة بيته، وقد خسر ميراثه. والآن، لن يستطيع يفتاح أن ينقل أي ميراث إلى ابنته الوحيدة بسبب النذر الذي قطعه. وفي زمن يفتاح، كان إنجاب الأطفال أمرًا بالغ الأهمية، حتى يستمر أبناء الشخص في حمل اسم العائلة وتذكر أبيهم. والآن لن يكون ليفتاح أحد يعيش بعده. وكان عدم إنجاب الأطفال يعد أيضًا عارًا في ثقافة يفتاح. </w:t>
      </w:r>
    </w:p>
    <w:p>
      <w:pPr>
        <w:bidi/>
      </w:pPr>
      <w:r>
        <w:rPr>
          <w:rtl/>
          <w:cs/>
          <w:lang w:val="ar_AE" w:bidi="ar_AE"/>
        </w:rPr>
      </w:r>
      <w:r>
        <w:rPr>
          <w:rtl/>
          <w:cs/>
          <w:lang w:val="ar_AE" w:bidi="ar_AE"/>
        </w:rPr>
        <w:t xml:space="preserve">ووافقت ابنة يفتاح على أن يفي أبوها بالنذر الذي قطعه للرب. وتعرف ابنة يفتاح أن يهوه منحه النصرة على العمونيين. ثم تطلب من أبيها أن تذهب إلى التلال مع صديقاتها للحداد والبكاء. والتلال هي مساحات من الأراضي المرتفعة أصغر من الجبال. </w:t>
      </w:r>
    </w:p>
    <w:p>
      <w:pPr>
        <w:bidi/>
      </w:pPr>
      <w:r>
        <w:rPr>
          <w:rtl/>
          <w:cs/>
          <w:lang w:val="ar_AE" w:bidi="ar_AE"/>
        </w:rPr>
      </w:r>
      <w:r>
        <w:rPr>
          <w:rtl/>
          <w:cs/>
          <w:lang w:val="ar_AE" w:bidi="ar_AE"/>
        </w:rPr>
        <w:t>توقفوا هنا وانظروا معًا إلى صورة للتلال. أوقِفوا الاستماع إلى هذا التسجيل الصوتي هنا.</w:t>
      </w:r>
    </w:p>
    <w:p>
      <w:pPr>
        <w:bidi/>
      </w:pPr>
      <w:r>
        <w:rPr>
          <w:rtl/>
          <w:cs/>
          <w:lang w:val="ar_AE" w:bidi="ar_AE"/>
        </w:rPr>
      </w:r>
      <w:r>
        <w:rPr>
          <w:rtl/>
          <w:cs/>
          <w:lang w:val="ar_AE" w:bidi="ar_AE"/>
        </w:rPr>
        <w:t xml:space="preserve">تريد ابنة يفتاح أن تذهب إلى التلال للحداد مع صديقاتها، لأنها لن تتزوج أبدًا، وستبقى عذراء دائمًا. والعذراء هي امرأة لم تقم علاقة جنسية مع رجل من قبل، وليس لها أطفال. في إسرائيل كان من العار أن يموت الشخص دون أن يكون له أطفال، وعرفت ابنة يفتاح أنها لن تنجب أطفالاً. </w:t>
      </w:r>
    </w:p>
    <w:p>
      <w:pPr>
        <w:bidi/>
      </w:pPr>
      <w:r>
        <w:rPr>
          <w:rtl/>
          <w:cs/>
          <w:lang w:val="ar_AE" w:bidi="ar_AE"/>
        </w:rPr>
      </w:r>
      <w:r>
        <w:rPr>
          <w:rtl/>
          <w:cs/>
          <w:lang w:val="ar_AE" w:bidi="ar_AE"/>
        </w:rPr>
        <w:t>توقفوا هنا وناقشوا هذا السؤال معًا: ماذا يعني في ثقافتكم أن يموت شخص دون لأن يكون له أطفال؟ أوقِفوا الاستماع إلى هذا التسجيل الصوتي هنا.</w:t>
      </w:r>
    </w:p>
    <w:p>
      <w:pPr>
        <w:bidi/>
      </w:pPr>
      <w:r>
        <w:rPr>
          <w:rtl/>
          <w:cs/>
          <w:lang w:val="ar_AE" w:bidi="ar_AE"/>
        </w:rPr>
      </w:r>
      <w:r>
        <w:rPr>
          <w:rtl/>
          <w:cs/>
          <w:lang w:val="ar_AE" w:bidi="ar_AE"/>
        </w:rPr>
        <w:t xml:space="preserve">ويسمح يفتاح لابنته بالذهاب مدة شهرين بحسب طلبها. بعد شهرين، تعود ابنة يفتاح إلى أبيها. ثم يفعل يفتاح بها كما نذر ليهوه، فتموت دون أن تتزوج أبدًا. وهذا يعني أن يفتاح يقتل ابنته ويقدمها ذبيحة محرقة للرب. وهذا يشبه الوقت الذي كاد فيه إبراهيم أن يقدم ابنه إسحاق ذبيحة، لكن في تلك القصة، طلب يهوه من إبراهيم أن يقدم ابنه ذبيحة. أما هنا، فقد نذر يفتاح هذا النذر من تلقاء نفسه. كما قدَّم يهوه بديلًا لإبراهيم ليقدِّمه ذبيحة، أي حيوانًا بدلًا من ابنه، لكن في هذا المقطع لا يوجد بديل. </w:t>
      </w:r>
    </w:p>
    <w:p>
      <w:pPr>
        <w:bidi/>
      </w:pPr>
      <w:r>
        <w:rPr>
          <w:rtl/>
          <w:cs/>
          <w:lang w:val="ar_AE" w:bidi="ar_AE"/>
        </w:rPr>
      </w:r>
      <w:r>
        <w:rPr>
          <w:rtl/>
          <w:cs/>
          <w:lang w:val="ar_AE" w:bidi="ar_AE"/>
        </w:rPr>
        <w:t xml:space="preserve">يعتقد بعض الناس أن يفتاح كرس ابنته ليهوه عذراء بدلًا من تقديمها محرقة. ويظن هؤلاء أن ابنة يفتاح ناحت على التلال مدة شهرين لأنها علمت أنها ستبقى عذراء بقية حياتها. ويعتقد هؤلاء أيضًا أنه من المستحيل أن يقدِّم يفتاح ابنته ذبيحة من تلقاء نفسه دون كاهن أو خيمة الاجتماع. كما يعتقدون أنه إذا ذبح يفتاح ابنته بمفرده، فستكون الذبيحة مقدمة لإله آخر، وليس ليهوه. ويظن هؤلاء أيضًا أن يفتاح قدَّم ابنته ذبيحة روحية، لا ذبيحة جسدية. </w:t>
      </w:r>
    </w:p>
    <w:p>
      <w:pPr>
        <w:bidi/>
      </w:pPr>
      <w:r>
        <w:rPr>
          <w:rtl/>
          <w:cs/>
          <w:lang w:val="ar_AE" w:bidi="ar_AE"/>
        </w:rPr>
      </w:r>
      <w:r>
        <w:rPr>
          <w:rtl/>
          <w:cs/>
          <w:lang w:val="ar_AE" w:bidi="ar_AE"/>
        </w:rPr>
        <w:t xml:space="preserve">لكن معظم الناس لا يزالون يعتقدون أن يفتاح قدَّم ابنته الوحيدة محرقة، وأنه عندما قدَّمها ذبيحة، أنها ماتت عذراء. ولا تذكر القصة تفاصيل محددة عن كيفية ذبح يفتاح ابنته، وربما كان ذلك بسبب أن الموقف مأساوي. في أجزاء أخرى من العهد القديم، نعلم أن يهوه يكره الذبائح البشرية. كما تنص شريعة يهوه في سفر اللاويين على أنه إذا نذر شخص نذرًا، ثم أدرك أنه نذر شرير، فيجب عليه أن يقدم ذبيحة خطية. من المحتمل أن يفتاح لم يكن يعلم بهذا القانون أو أنه يتيح له سبيلاً لإنقاذ حياة ابنته. وعندما قدم يفتاح ابنته ذبيحة، تصرف مثل العمونيين الذين كانوا يقدّمون أطفالهم لإلههم مولك. </w:t>
      </w:r>
    </w:p>
    <w:p>
      <w:pPr>
        <w:bidi/>
      </w:pPr>
      <w:r>
        <w:rPr>
          <w:rtl/>
          <w:cs/>
          <w:lang w:val="ar_AE" w:bidi="ar_AE"/>
        </w:rPr>
      </w:r>
      <w:r>
        <w:rPr>
          <w:rtl/>
          <w:cs/>
          <w:lang w:val="ar_AE" w:bidi="ar_AE"/>
        </w:rPr>
        <w:t xml:space="preserve">بعد أن ماتت ابنة يفتاح، تبنى شعب إسرائيل عادة جديدة أو تقليدًا جديدًا لتذكرها. ففي كل عام، كانت فتيات إسرائيل يذهبن إلى التلال مدة أربعة أيام لتذكر ابنة يفتاح. وفي الغالب، كانت الشابات يبكين وينحن أثناء تذكر قصتها الحزينة. ولا يذكر اسم ابنة يفتاح في هذه القصة، لكن جميع نساء إسرائيل كن يتذكرنها كل عام. </w:t>
      </w:r>
    </w:p>
    <w:p>
      <w:pPr>
        <w:bidi/>
      </w:pPr>
      <w:r>
        <w:rPr>
          <w:rtl/>
          <w:cs/>
          <w:lang w:val="ar_AE" w:bidi="ar_AE"/>
        </w:rPr>
      </w:r>
      <w:r>
        <w:rPr>
          <w:rtl/>
          <w:cs/>
          <w:lang w:val="ar_AE" w:bidi="ar_AE"/>
        </w:rPr>
        <w:t>توقفوا هنا وناقشوا هذا السؤال معًا: صفوا عادة أو تقليدًا متبعًا في مجتمعكم يساعدكم على تذكر شخص مهم في ثقافتكم. أوقِفوا الاستماع إلى هذا التسجيل الصوتي هنا.</w:t>
      </w:r>
    </w:p>
    <w:p>
      <w:pPr>
        <w:bidi/>
      </w:pPr>
      <w:r>
        <w:rPr>
          <w:rtl/>
          <w:cs/>
          <w:lang w:val="ar_AE" w:bidi="ar_AE"/>
        </w:rPr>
      </w:r>
      <w:r>
        <w:rPr>
          <w:rtl/>
          <w:cs/>
          <w:lang w:val="ar_AE" w:bidi="ar_AE"/>
        </w:rPr>
        <w:t>ويدعو الراوي يفتاح بلقب "الجلعادي"، أي إنه كان من جلعاد. كان يفتاح ابن زانية، وأجبره إخوته غير الأشقاء على مغادرة بيته في جلعاد، لكنه يُدعى الآن "الجلعادي".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لسِفر القضاة 11: 34–40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ثلاثة مشاهد.</w:t>
      </w:r>
    </w:p>
    <w:p>
      <w:pPr>
        <w:bidi/>
      </w:pPr>
      <w:r>
        <w:rPr>
          <w:rtl/>
          <w:cs/>
          <w:lang w:val="ar_AE" w:bidi="ar_AE"/>
        </w:rPr>
      </w:r>
      <w:r>
        <w:rPr>
          <w:b/>
          <w:rtl/>
          <w:cs/>
          <w:lang w:val="ar_AE" w:bidi="ar_AE"/>
        </w:rPr>
        <w:t>في المشهد الأول:</w:t>
      </w:r>
      <w:r>
        <w:rPr>
          <w:rtl/>
          <w:cs/>
          <w:lang w:val="ar_AE" w:bidi="ar_AE"/>
        </w:rPr>
        <w:t xml:space="preserve"> يعود يفتاح إلى بيته. وإذا بابنة يفتاح الوحيدة تخرج للقائه. فيُحَمِّل يفتاح ابنته مسؤولية المأساة التي حلَّت به. تطلب ابنة يفتاح أن تقضي شهرين في الجبال مع صديقاتها لتنوح على أنها ستموت عذراء. يوافق يفتاح على طلبها.</w:t>
      </w:r>
    </w:p>
    <w:p>
      <w:pPr>
        <w:bidi/>
      </w:pPr>
      <w:r>
        <w:rPr>
          <w:rtl/>
          <w:cs/>
          <w:lang w:val="ar_AE" w:bidi="ar_AE"/>
        </w:rPr>
      </w:r>
      <w:r>
        <w:rPr>
          <w:b/>
          <w:rtl/>
          <w:cs/>
          <w:lang w:val="ar_AE" w:bidi="ar_AE"/>
        </w:rPr>
        <w:t>في المشهد الثاني:</w:t>
      </w:r>
      <w:r>
        <w:rPr>
          <w:rtl/>
          <w:cs/>
          <w:lang w:val="ar_AE" w:bidi="ar_AE"/>
        </w:rPr>
        <w:t xml:space="preserve"> تذهب ابنة يفتاح إلى الجبال لمدة شهرين. ثم تعود ابنة يفتاح إلى بيتها. يوفي يفتاح بنذره ويقدِّم ابنته ذبيحة.</w:t>
      </w:r>
    </w:p>
    <w:p>
      <w:pPr>
        <w:bidi/>
      </w:pPr>
      <w:r>
        <w:rPr>
          <w:rtl/>
          <w:cs/>
          <w:lang w:val="ar_AE" w:bidi="ar_AE"/>
        </w:rPr>
      </w:r>
      <w:r>
        <w:rPr>
          <w:b/>
          <w:rtl/>
          <w:cs/>
          <w:lang w:val="ar_AE" w:bidi="ar_AE"/>
        </w:rPr>
        <w:t>في المشهد الثالث:</w:t>
      </w:r>
      <w:r>
        <w:rPr>
          <w:rtl/>
          <w:cs/>
          <w:lang w:val="ar_AE" w:bidi="ar_AE"/>
        </w:rPr>
        <w:t xml:space="preserve"> صارت عادةً لدى نساء إسرائيل أن يتذكَّرن ابنة يفتاح أربعة أيام في كل سنة.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يفتاح</w:t>
      </w:r>
    </w:p>
    <w:p>
      <w:pPr>
        <w:pStyle w:val="ListBullet"/>
        <w:bidi/>
        <w:spacing w:line="240" w:lineRule="auto"/>
        <w:ind w:left="720"/>
      </w:pPr>
      <w:r>
        <w:rPr>
          <w:rtl/>
          <w:cs/>
          <w:lang w:val="ar_AE" w:bidi="ar_AE"/>
        </w:rPr>
      </w:r>
      <w:r>
        <w:rPr>
          <w:rtl/>
          <w:cs/>
          <w:lang w:val="ar_AE" w:bidi="ar_AE"/>
        </w:rPr>
        <w:t>ابنة يفتاح الوحيدة</w:t>
      </w:r>
    </w:p>
    <w:p>
      <w:pPr>
        <w:pStyle w:val="ListBullet"/>
        <w:bidi/>
        <w:spacing w:line="240" w:lineRule="auto"/>
        <w:ind w:left="720"/>
      </w:pPr>
      <w:r>
        <w:rPr>
          <w:rtl/>
          <w:cs/>
          <w:lang w:val="ar_AE" w:bidi="ar_AE"/>
        </w:rPr>
      </w:r>
      <w:r>
        <w:rPr>
          <w:rtl/>
          <w:cs/>
          <w:lang w:val="ar_AE" w:bidi="ar_AE"/>
        </w:rPr>
        <w:t>صديقات ابنة يفتاح</w:t>
      </w:r>
    </w:p>
    <w:p>
      <w:pPr>
        <w:pStyle w:val="ListBullet"/>
        <w:bidi/>
        <w:spacing w:line="240" w:lineRule="auto"/>
        <w:ind w:left="720"/>
      </w:pPr>
      <w:r>
        <w:rPr>
          <w:rtl/>
          <w:cs/>
          <w:lang w:val="ar_AE" w:bidi="ar_AE"/>
        </w:rPr>
      </w:r>
      <w:r>
        <w:rPr>
          <w:rtl/>
          <w:cs/>
          <w:lang w:val="ar_AE" w:bidi="ar_AE"/>
        </w:rPr>
        <w:t>ونساء إسرائيليات.</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تذكَّروا أن هذا هو الجزء الثاني من قصة مكوَّنة من جزأين. في الجزء الأول من القصة، يقطع يفتاح نذرًا ليهوه بأن يقدِّم له أول مَن أو ما يخرج للقائه كذبيحة. وينتصر يفتاح على العمونيين. تذكَّروا أنه في هذا الجزء الثاني من القصة، يعود يفتاح إلى بيته ونرى مَن الذي يخرج للقائه. كما نرى أيضًا ما إذا كان يفتاح سيوفي بنذره ليهوه.</w:t>
      </w:r>
    </w:p>
    <w:p>
      <w:pPr>
        <w:bidi/>
      </w:pPr>
      <w:r>
        <w:rPr>
          <w:rtl/>
          <w:cs/>
          <w:lang w:val="ar_AE" w:bidi="ar_AE"/>
        </w:rPr>
      </w:r>
      <w:r>
        <w:rPr>
          <w:rtl/>
          <w:cs/>
          <w:lang w:val="ar_AE" w:bidi="ar_AE"/>
        </w:rPr>
        <w:t>في المشهد الأول، يعود يفتاح سالمًا إلى بيته من معركته مع العمونيين، ويرى يفتاح ابنته الوحيدة تخرج للقائه. في اللغة الأصلية، تقول القصة: "والآن، انظر!" وذلك لإظهار الحدث من وجهة نظر يفتاح عند رؤيته لابنته. ترقص ابنة يفتاح على صوت الدفوف، وهي طبول صغيرة تُمسَك باليد. تذكَّروا أن هذه كانت طريقة شائعة للاحتفال عندما ينتصر قائد على أعدائه في زمن يفتاح.</w:t>
      </w:r>
    </w:p>
    <w:p>
      <w:pPr>
        <w:bidi/>
      </w:pPr>
      <w:r>
        <w:rPr>
          <w:rtl/>
          <w:cs/>
          <w:lang w:val="ar_AE" w:bidi="ar_AE"/>
        </w:rPr>
      </w:r>
      <w:r>
        <w:rPr>
          <w:rtl/>
          <w:cs/>
          <w:lang w:val="ar_AE" w:bidi="ar_AE"/>
        </w:rPr>
        <w:t>توقفوا هنا وانظروا مرة أخرى كمجموعة إلى صورة للدف، إذا لزم الأمر. أوقفوا الملف الصوتي مؤقتًا هنا.</w:t>
      </w:r>
    </w:p>
    <w:p>
      <w:pPr>
        <w:bidi/>
      </w:pPr>
      <w:r>
        <w:rPr>
          <w:rtl/>
          <w:cs/>
          <w:lang w:val="ar_AE" w:bidi="ar_AE"/>
        </w:rPr>
      </w:r>
      <w:r>
        <w:rPr>
          <w:rtl/>
          <w:cs/>
          <w:lang w:val="ar_AE" w:bidi="ar_AE"/>
        </w:rPr>
        <w:t>توقفوا هنا وناقشوا هذا السؤال أيضًا كمجموعة: احكوا قصة تحتوي على عدة شخصيات. أضيفوا جزءًا تدخل فيه شخصية جديدة إلى القصة، وتنزعج شخصية أخرى عند رؤية الشخصية الجديدة. انتبهوا إلى كيفية تقديم الشخصية الجديدة. كيف يمكنكم ترجمة الجزء من هذا المقطع الذي يرى فيه يفتاح ابنته لأول مرة وهي تخرج للقائه؟ أوقفوا الملف الصوتي مؤقتًا هنا.</w:t>
      </w:r>
    </w:p>
    <w:p>
      <w:pPr>
        <w:bidi/>
      </w:pPr>
      <w:r>
        <w:rPr>
          <w:rtl/>
          <w:cs/>
          <w:lang w:val="ar_AE" w:bidi="ar_AE"/>
        </w:rPr>
      </w:r>
      <w:r>
        <w:rPr>
          <w:rtl/>
          <w:cs/>
          <w:lang w:val="ar_AE" w:bidi="ar_AE"/>
        </w:rPr>
        <w:t>بعد ذلك، تعرض القصة خلفية عن حياة ابنة يفتاح. نكتشف أنها ابنة يفتاح الوحيدة، إذ لم يكن له غيرها ابن ولا ابنة. تُظهر هذه الخلفية عن ابنة يفتاح مدى فظاعة الأمر بالنسبة إلى يفتاح. لأن نذره يعني أنه يجب أن يقدِّم ابنته الوحيدة ذبيحة. كان من المخزي جدًا بالنسبة إلى يفتاح أنه لن يترك بعد موته أي أبناء أو بنات من نسله.</w:t>
      </w:r>
    </w:p>
    <w:p>
      <w:pPr>
        <w:bidi/>
      </w:pPr>
      <w:r>
        <w:rPr>
          <w:rtl/>
          <w:cs/>
          <w:lang w:val="ar_AE" w:bidi="ar_AE"/>
        </w:rPr>
      </w:r>
      <w:r>
        <w:rPr>
          <w:rtl/>
          <w:cs/>
          <w:lang w:val="ar_AE" w:bidi="ar_AE"/>
        </w:rPr>
        <w:t>توقفوا هنا وناقشوا هذا السؤال كمجموعة: احكوا قصةً وأضيفوا إليها بعض الخلفيات. وانتبهوا إلى كيفية إضافتكم الخلفيات إلى القصة. أوقفوا الملف الصوتي مؤقتًا هنا.</w:t>
      </w:r>
    </w:p>
    <w:p>
      <w:pPr>
        <w:bidi/>
      </w:pPr>
      <w:r>
        <w:rPr>
          <w:rtl/>
          <w:cs/>
          <w:lang w:val="ar_AE" w:bidi="ar_AE"/>
        </w:rPr>
      </w:r>
      <w:r>
        <w:rPr>
          <w:rtl/>
          <w:cs/>
          <w:lang w:val="ar_AE" w:bidi="ar_AE"/>
        </w:rPr>
        <w:t>في الجزء التالي من المشهد الأول، يبدو يفتاح منزعجًا جدًا. يمزِّق يفتاح ثيابه تعبيرًا عن الحزن. ويُحَمِّل يفتاح ابنته أيضًا مسؤولية هذه المشكلة والكارثة التي حلَّت به. في اللغة الأصلية، يقول يفتاح: "لقد أحزنتِني حزنًا شديدًا."</w:t>
      </w:r>
    </w:p>
    <w:p>
      <w:pPr>
        <w:bidi/>
      </w:pPr>
      <w:r>
        <w:rPr>
          <w:rtl/>
          <w:cs/>
          <w:lang w:val="ar_AE" w:bidi="ar_AE"/>
        </w:rPr>
      </w:r>
      <w:r>
        <w:rPr>
          <w:rtl/>
          <w:cs/>
          <w:lang w:val="ar_AE" w:bidi="ar_AE"/>
        </w:rPr>
        <w:t>توقفوا هنا وناقشوا هذا السؤال كمجموعة: تحدثوا عن مشكلة تسبَّب فيها شخص لكم أو لشخص آخر تعرفونه. كيف تُعبِّرون عن تحميلكم شخصًا ما مسؤولية وقوع مشكلة أو مأساة؟ أوقفوا الملف الصوتي مؤقتًا هنا.</w:t>
      </w:r>
    </w:p>
    <w:p>
      <w:pPr>
        <w:bidi/>
      </w:pPr>
      <w:r>
        <w:rPr>
          <w:rtl/>
          <w:cs/>
          <w:lang w:val="ar_AE" w:bidi="ar_AE"/>
        </w:rPr>
      </w:r>
      <w:r>
        <w:rPr>
          <w:rtl/>
          <w:cs/>
          <w:lang w:val="ar_AE" w:bidi="ar_AE"/>
        </w:rPr>
        <w:t>يخبر يفتاح ابنته بأنه فتح فمه إلى الرب. "فتح فمه" تعني أن يفتاح قطع نذرًا ليهوه. يقول يفتاح إنه لا يستطيع أن ينقض النذر الذي قطعه ليهوه. تذكَّروا أن هناك أجزاءً من العهد القديم مثل سفر اللاويين، توضِّح أن الشخص يمكنه أن ينقض نذره إذا اكتشف أنه نذر شيئًا شريرًا. كما يمكن للشخص أن ينذر شيئًا ليهوه، ثم يفتدي الشخص الذي نذر عنه إذا قدَّم ذبيحة أخرى ليهوه. تذكَّروا أنه ليس واضحًا ما إذا كان يفتاح يعرف هذه الأجزاء من شريعة يهوه.</w:t>
      </w:r>
    </w:p>
    <w:p>
      <w:pPr>
        <w:bidi/>
      </w:pPr>
      <w:r>
        <w:rPr>
          <w:rtl/>
          <w:cs/>
          <w:lang w:val="ar_AE" w:bidi="ar_AE"/>
        </w:rPr>
      </w:r>
      <w:r>
        <w:rPr>
          <w:rtl/>
          <w:cs/>
          <w:lang w:val="ar_AE" w:bidi="ar_AE"/>
        </w:rPr>
        <w:t>في المشهد الثاني، تقول ابنة يفتاح إنها تقبل كل ما نذر به أبوها ليهوه. تريد ابنة يفتاح من أبيها أن يفعل ما نذر به، لأن يهوه أعطى أباها النصر على العمونيين. ربما كانت ابنة يفتاح تظن أنه إذا لم يَفِ يفتاح بنذره، فسيتعرض إسرائيل للخطر مرة أخرى. تذكَّروا أن ابنة يفتاح طلبت فقط أن تذهب إلى الجبال لمدة شهرين مع صديقاتها. تذكَّروا أن الجبال هنا هي مناطق مرتفعة عن الأرض لكنها أصغر من الجبال العالية.</w:t>
      </w:r>
    </w:p>
    <w:p>
      <w:pPr>
        <w:bidi/>
      </w:pPr>
      <w:r>
        <w:rPr>
          <w:rtl/>
          <w:cs/>
          <w:lang w:val="ar_AE" w:bidi="ar_AE"/>
        </w:rPr>
      </w:r>
      <w:r>
        <w:rPr>
          <w:rtl/>
          <w:cs/>
          <w:lang w:val="ar_AE" w:bidi="ar_AE"/>
        </w:rPr>
        <w:t>توقفوا هنا وانظروا مرة أخرى كمجموعة إلى صورة لجبال منخفضة، إذا لزم الأمر. أوقفوا الملف الصوتي مؤقتًا هنا.</w:t>
      </w:r>
    </w:p>
    <w:p>
      <w:pPr>
        <w:bidi/>
      </w:pPr>
      <w:r>
        <w:rPr>
          <w:rtl/>
          <w:cs/>
          <w:lang w:val="ar_AE" w:bidi="ar_AE"/>
        </w:rPr>
      </w:r>
      <w:r>
        <w:rPr>
          <w:rtl/>
          <w:cs/>
          <w:lang w:val="ar_AE" w:bidi="ar_AE"/>
        </w:rPr>
        <w:t>والسبب الذي جعل ابنة يفتاح تريد أن تذهب وتتجوَّل في الجبال هو أن تنوح مع صديقاتها لأنها ستموت عذراء. تذكَّروا أن العذراء هي امرأة لم تكن لها علاقات جنسية مع رجل، وفي ثقافة يفتاح، كان من المخزي أن يموت الشخص من دون أن يكون له أبناء.</w:t>
      </w:r>
    </w:p>
    <w:p>
      <w:pPr>
        <w:bidi/>
      </w:pPr>
      <w:r>
        <w:rPr>
          <w:rtl/>
          <w:cs/>
          <w:lang w:val="ar_AE" w:bidi="ar_AE"/>
        </w:rPr>
      </w:r>
      <w:r>
        <w:rPr>
          <w:rtl/>
          <w:cs/>
          <w:lang w:val="ar_AE" w:bidi="ar_AE"/>
        </w:rPr>
        <w:t>توقفوا هنا وناقشوا هذا السؤال كمجموعة: كيف ستترجمون كلمة "عذراء"؟ تذكَّروا أنها تعني امرأة لم تكن لها علاقات جنسية مع رجل. أوقفوا الملف الصوتي مؤقتًا هنا.</w:t>
      </w:r>
    </w:p>
    <w:p>
      <w:pPr>
        <w:bidi/>
      </w:pPr>
      <w:r>
        <w:rPr>
          <w:rtl/>
          <w:cs/>
          <w:lang w:val="ar_AE" w:bidi="ar_AE"/>
        </w:rPr>
      </w:r>
      <w:r>
        <w:rPr>
          <w:rtl/>
          <w:cs/>
          <w:lang w:val="ar_AE" w:bidi="ar_AE"/>
        </w:rPr>
        <w:t>يقول يفتاح إن ابنته تستطيع أن تذهب إلى الجبال لمدة شهرين كما طلبت. وهكذا، تذهب ابنته إلى الجبال لمدة شهرين مع صديقاتها لينُحن ويبكين لأنها ستموت عذراء من دون أن يكون لها أبناء.</w:t>
      </w:r>
    </w:p>
    <w:p>
      <w:pPr>
        <w:bidi/>
      </w:pPr>
      <w:r>
        <w:rPr>
          <w:rtl/>
          <w:cs/>
          <w:lang w:val="ar_AE" w:bidi="ar_AE"/>
        </w:rPr>
      </w:r>
      <w:r>
        <w:rPr>
          <w:rtl/>
          <w:cs/>
          <w:lang w:val="ar_AE" w:bidi="ar_AE"/>
        </w:rPr>
        <w:t>يأتي أهم جزء من القصة في المشهد الثاني. تعود ابنة يفتاح إلى بيتها في نهاية الشهرين، ويفعل يفتاح بها "كما نذر." وهذا يعني أن يفتاح يوفي بنذره ليهوه، بأن يقدِّم كذبيحة كل مَن أو ما يخرج أولًا للقائه عند عودته إلى بيته من المعركة مع العمونيين. وردت الكلمات نفسها في هذه القصة التي ينذر فيها يفتاح أن يقدِّم محرقة ليهوه، كما في قصة سفر الملوك الثاني حيث يقدِّم ملك موآب ابنه ذبيحة. وهذا يشير إلى أن يفتاح قدَّم ابنته ذبيحة فعلية. وكان هذا أمرًا شائعًا بين العمونيين أعداء يفتاح، لكنه كان أمرًا يكرهه يهوه.</w:t>
      </w:r>
    </w:p>
    <w:p>
      <w:pPr>
        <w:bidi/>
      </w:pPr>
      <w:r>
        <w:rPr>
          <w:rtl/>
          <w:cs/>
          <w:lang w:val="ar_AE" w:bidi="ar_AE"/>
        </w:rPr>
      </w:r>
      <w:r>
        <w:rPr>
          <w:rtl/>
          <w:cs/>
          <w:lang w:val="ar_AE" w:bidi="ar_AE"/>
        </w:rPr>
        <w:t>تذكَّروا أن بعض الناس يعتقدون أن يفتاح لم يقتل ابنته ولم يقدِّمها محرقة ليهوه. ويعتقد هؤلاء أن يفتاح كرَّس ابنته ليهوه لكي تبقى عذراء طوال حياتها. لكن معظم الناس يعتقدون أن عبارة "تموت عذراء" لا تعني أنها عاشت بقية حياتها عذراء، بل تعني أن يفتاح قدَّمها ذبيحة ليهوه، وأنها ماتت في ذلك الوقت وهي عذراء.</w:t>
      </w:r>
    </w:p>
    <w:p>
      <w:pPr>
        <w:bidi/>
      </w:pPr>
      <w:r>
        <w:rPr>
          <w:rtl/>
          <w:cs/>
          <w:lang w:val="ar_AE" w:bidi="ar_AE"/>
        </w:rPr>
      </w:r>
      <w:r>
        <w:rPr>
          <w:rtl/>
          <w:cs/>
          <w:lang w:val="ar_AE" w:bidi="ar_AE"/>
        </w:rPr>
        <w:t>توقفوا هنا وناقشوا هذا السؤال كمجموعة: تحدثوا عن نذر يفتاح، وكيف أوفى يفتاح بنذره. ما أفضل طريقة لترجمة هذا الجزء من المشهد الذي يقول إن يفتاح "فعل بها نذره الذي نذر؟" أوقفوا الملف الصوتي مؤقتًا هنا.</w:t>
      </w:r>
    </w:p>
    <w:p>
      <w:pPr>
        <w:bidi/>
      </w:pPr>
      <w:r>
        <w:rPr>
          <w:rtl/>
          <w:cs/>
          <w:lang w:val="ar_AE" w:bidi="ar_AE"/>
        </w:rPr>
      </w:r>
      <w:r>
        <w:rPr>
          <w:rtl/>
          <w:cs/>
          <w:lang w:val="ar_AE" w:bidi="ar_AE"/>
        </w:rPr>
        <w:t>يحدث المشهد الأخير بعد أحداث هذا المقطع. في المشهد الأخير، يقول المقطع إن النساء الإسرائيليات كنَّ يتذكرن ابنة يفتاح كل عام لأنها ماتت وهي لا تزال عذراء. لم يكن لابنة يفتاح أبناء قط، وكان هذا أمرًا محزنًا ومخزيًا جدًا في الثقافة الإسرائيلية. تذكَّروا أن النساء الإسرائيليات كنَّ يتذكرن ابنة يفتاح لمدة أربعة أيام كل عام. ومن المحتمل أن الإسرائيليين كانوا ينوحون ويبكون وهم يتذكرون ابنة يفتاح.</w:t>
      </w:r>
    </w:p>
    <w:p>
      <w:pPr>
        <w:bidi/>
      </w:pPr>
      <w:r>
        <w:rPr>
          <w:rtl/>
          <w:cs/>
          <w:lang w:val="ar_AE" w:bidi="ar_AE"/>
        </w:rPr>
      </w:r>
      <w:r>
        <w:rPr>
          <w:rtl/>
          <w:cs/>
          <w:lang w:val="ar_AE" w:bidi="ar_AE"/>
        </w:rPr>
        <w:t>وأخيرًا، تذكَّروا أن نهاية هذا المقطع تطلق على يفتاح لقب "الجلعادي". وهذا مهم لأنه يذكِّرنا بأن يفتاح كان من جلعاد، رغم أن إخوته غير الأشقاء أجبروه على مغادرة بيته في وقت سابق من حياته.</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لسِفر القضاة 11: 34–40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يفتاح</w:t>
      </w:r>
    </w:p>
    <w:p>
      <w:pPr>
        <w:pStyle w:val="ListBullet"/>
        <w:bidi/>
        <w:spacing w:line="240" w:lineRule="auto"/>
        <w:ind w:left="720"/>
      </w:pPr>
      <w:r>
        <w:rPr>
          <w:rtl/>
          <w:cs/>
          <w:lang w:val="ar_AE" w:bidi="ar_AE"/>
        </w:rPr>
      </w:r>
      <w:r>
        <w:rPr>
          <w:rtl/>
          <w:cs/>
          <w:lang w:val="ar_AE" w:bidi="ar_AE"/>
        </w:rPr>
        <w:t>ابنة يفتاح الوحيدة</w:t>
      </w:r>
    </w:p>
    <w:p>
      <w:pPr>
        <w:pStyle w:val="ListBullet"/>
        <w:bidi/>
        <w:spacing w:line="240" w:lineRule="auto"/>
        <w:ind w:left="720"/>
      </w:pPr>
      <w:r>
        <w:rPr>
          <w:rtl/>
          <w:cs/>
          <w:lang w:val="ar_AE" w:bidi="ar_AE"/>
        </w:rPr>
      </w:r>
      <w:r>
        <w:rPr>
          <w:rtl/>
          <w:cs/>
          <w:lang w:val="ar_AE" w:bidi="ar_AE"/>
        </w:rPr>
        <w:t>صديقات ابنة يفتاح</w:t>
      </w:r>
    </w:p>
    <w:p>
      <w:pPr>
        <w:pStyle w:val="ListBullet"/>
        <w:bidi/>
        <w:spacing w:line="240" w:lineRule="auto"/>
        <w:ind w:left="720"/>
      </w:pPr>
      <w:r>
        <w:rPr>
          <w:rtl/>
          <w:cs/>
          <w:lang w:val="ar_AE" w:bidi="ar_AE"/>
        </w:rPr>
      </w:r>
      <w:r>
        <w:rPr>
          <w:rtl/>
          <w:cs/>
          <w:lang w:val="ar_AE" w:bidi="ar_AE"/>
        </w:rPr>
        <w:t>ونساء إسرائيليات.</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يعود يفتاح إلى بيته في مصفاة جلعاد. يرى يفتاح ابنته الوحيدة تخرج للقائه. ترقص ابنة يفتاح على صوت الدفوف. إنها ابنة يفتاح الوحيدة، وليس ليفتاح أبناء أو بنات آخرون سواها. يمزِّق يفتاح ثيابه ويقول: «آه يا بنتي! قد أحزنتِني حزنًا وصرتِ بين مُكدِّريَّ. لأني قد فتحت فمي إلى الرب ولا يمكنني الرجوع."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يفتاح: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الفتاة التي تؤدي دور ابنة يفتاح: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تقول ابنة يفتاح لأبيها: "يا أبي، هل فتحت فاك إلى الرب؟ فافعل بي كما خرج من فيك. بما أن الرب قد انتقم لك من أعدائك بني عمون. فليُفعَل لي هذا الأمر: اتركني شهرين فأذهب وأنزل على الجبال وأبكي عذراويتي أنا وصاحباتي."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الفتاة التي تؤدي دور ابنة يفتاح: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يفتاح ابنته أنه يمكنها أن تذهب وتتجوَّل في الجبال لمدة شهرين لتنوح لأنها لن تتزوج أبدًا. وهكذا تذهب ابنة يفتاح مع صديقاتها لمدة شهرين إلى الجبال لتنوح لأنها لن تتزوج أبدًا.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يفتاح: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الفتاة التي تؤدي دور ابنة يفتاح: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اسألوا أيضًا الفتيات التي تؤدي أدوار صديقات ابنة يفتاح: "بمَ تشعرن أو فيمَ تفكِّرن؟" قد تجيب الفتيات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عادت ابنة يفتاح إليه بعد شهرين. ففعل يفتاح بابنته ما وعد أن يفعله. لم تتزوج ابنة يفتاح قط.</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يفتاح: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يهوه: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كل عام، تمشي النساء الإسرائيليات في الجبال لمدة أربعة أيام لتتذكَّر ابنة يفتاح. تتذكر النساء ابنة يفتاح، الرجل الجلعادي.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السيدات التي تؤدي أدوار النساء الإسرائيليات: "بمَ تشعرن أو فيمَ تفكِّرن؟" قد تجيب الفتيات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لسِفر القضاة 11: 34–40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تخرج ابنة يفتاح للقائه. ترقص ابنة يفتاح على أنغام </w:t>
      </w:r>
      <w:r>
        <w:rPr>
          <w:b/>
          <w:rtl/>
          <w:cs/>
          <w:lang w:val="ar_AE" w:bidi="ar_AE"/>
        </w:rPr>
        <w:t>الدفوف</w:t>
      </w:r>
      <w:r>
        <w:rPr>
          <w:rtl/>
          <w:cs/>
          <w:lang w:val="ar_AE" w:bidi="ar_AE"/>
        </w:rPr>
        <w:t>. تذكَّروا أن الدُّف هو إطار إيقاعي صغير يُمسَك باليد. كان الرقص والعزف على الدُّف من الطرق الشائعة للاحتفال في زمن يفتاح.</w:t>
      </w:r>
    </w:p>
    <w:p>
      <w:pPr>
        <w:bidi/>
      </w:pPr>
      <w:r>
        <w:rPr>
          <w:rtl/>
          <w:cs/>
          <w:lang w:val="ar_AE" w:bidi="ar_AE"/>
        </w:rPr>
      </w:r>
      <w:r>
        <w:rPr>
          <w:rtl/>
          <w:cs/>
          <w:lang w:val="ar_AE" w:bidi="ar_AE"/>
        </w:rPr>
        <w:t>توقفوا هنا وانظروا إلى صورة الدُّف. أوقفوا الملف الصوتي مؤقتًا هنا.</w:t>
      </w:r>
    </w:p>
    <w:p>
      <w:pPr>
        <w:bidi/>
      </w:pPr>
      <w:r>
        <w:rPr>
          <w:rtl/>
          <w:cs/>
          <w:lang w:val="ar_AE" w:bidi="ar_AE"/>
        </w:rPr>
      </w:r>
      <w:r>
        <w:rPr>
          <w:rtl/>
          <w:cs/>
          <w:lang w:val="ar_AE" w:bidi="ar_AE"/>
        </w:rPr>
        <w:t>توقفوا هنا وناقشوا هذا السؤال كمجموعة: كيف ستترجمون كلمة دُف؟ أوقفوا الملف الصوتي مؤقتًا هنا.</w:t>
      </w:r>
    </w:p>
    <w:p>
      <w:pPr>
        <w:bidi/>
      </w:pPr>
      <w:r>
        <w:rPr>
          <w:rtl/>
          <w:cs/>
          <w:lang w:val="ar_AE" w:bidi="ar_AE"/>
        </w:rPr>
      </w:r>
      <w:r>
        <w:rPr>
          <w:rtl/>
          <w:cs/>
          <w:lang w:val="ar_AE" w:bidi="ar_AE"/>
        </w:rPr>
        <w:t xml:space="preserve">يخبر يفتاح ابنته بأنه قطع </w:t>
      </w:r>
      <w:r>
        <w:rPr>
          <w:b/>
          <w:rtl/>
          <w:cs/>
          <w:lang w:val="ar_AE" w:bidi="ar_AE"/>
        </w:rPr>
        <w:t>نذرًا</w:t>
      </w:r>
      <w:r>
        <w:rPr>
          <w:rtl/>
          <w:cs/>
          <w:lang w:val="ar_AE" w:bidi="ar_AE"/>
        </w:rPr>
        <w:t xml:space="preserve"> ليهوه لا يستطيع أن ينقضه. والنذر هو وعد يقطعه شخص ما ليهوه. ويهوه هو الاسم الشخصي لله. تأكدوا من ترجمة "يهوه" و"نذر" بالطريقة نفسها التي اتبعتموها في المقاطع السابقة. لمزيد من المعلومات حول كلمة "يهوه" و"نذر"، ارجعوا إلى قاموس الكلمات الرئيسية.</w:t>
      </w:r>
    </w:p>
    <w:p>
      <w:pPr>
        <w:bidi/>
      </w:pPr>
      <w:r>
        <w:rPr>
          <w:rtl/>
          <w:cs/>
          <w:lang w:val="ar_AE" w:bidi="ar_AE"/>
        </w:rPr>
      </w:r>
      <w:r>
        <w:rPr>
          <w:rtl/>
          <w:cs/>
          <w:lang w:val="ar_AE" w:bidi="ar_AE"/>
        </w:rPr>
        <w:t xml:space="preserve">تطلب ابنة يفتاح من أبيها أن يسمح لها بالذهاب والتجوُّل في </w:t>
      </w:r>
      <w:r>
        <w:rPr>
          <w:b/>
          <w:rtl/>
          <w:cs/>
          <w:lang w:val="ar_AE" w:bidi="ar_AE"/>
        </w:rPr>
        <w:t>الجبال</w:t>
      </w:r>
      <w:r>
        <w:rPr>
          <w:rtl/>
          <w:cs/>
          <w:lang w:val="ar_AE" w:bidi="ar_AE"/>
        </w:rPr>
        <w:t xml:space="preserve"> لمدة شهرين. الجبال المذكورة هنا هي مناطق مرتفعة عن الأرض وأصغر من الجبال العالية. تأكدوا من ترجمة "جبال" بالطريقة نفسها التي اتبعتموها في المقاطع السابقة.</w:t>
      </w:r>
    </w:p>
    <w:p>
      <w:pPr>
        <w:bidi/>
      </w:pPr>
      <w:r>
        <w:rPr>
          <w:rtl/>
          <w:cs/>
          <w:lang w:val="ar_AE" w:bidi="ar_AE"/>
        </w:rPr>
      </w:r>
      <w:r>
        <w:rPr>
          <w:rtl/>
          <w:cs/>
          <w:lang w:val="ar_AE" w:bidi="ar_AE"/>
        </w:rPr>
        <w:t xml:space="preserve">تريد ابنة يفتاح أن تبقى في الجبال لمدة شهرين مع صديقاتها لكي تنوح لأنها ستموت </w:t>
      </w:r>
      <w:r>
        <w:rPr>
          <w:b/>
          <w:rtl/>
          <w:cs/>
          <w:lang w:val="ar_AE" w:bidi="ar_AE"/>
        </w:rPr>
        <w:t>عذراء</w:t>
      </w:r>
      <w:r>
        <w:rPr>
          <w:rtl/>
          <w:cs/>
          <w:lang w:val="ar_AE" w:bidi="ar_AE"/>
        </w:rPr>
        <w:t>. العذراء هي امرأة لم تكن لها علاقات جنسية مع رجل قط. العذراء ليست متزوجة وليس لها أبناء. تأكدوا من ترجمة "عذراء" بالطريقة نفسها التي اتبعتموها في المقاطع السابقة وفي أماكن أخرى من العهد القديم.</w:t>
      </w:r>
    </w:p>
    <w:p>
      <w:pPr>
        <w:bidi/>
      </w:pPr>
      <w:r>
        <w:rPr>
          <w:rtl/>
          <w:cs/>
          <w:lang w:val="ar_AE" w:bidi="ar_AE"/>
        </w:rPr>
      </w:r>
      <w:r>
        <w:rPr>
          <w:rtl/>
          <w:cs/>
          <w:lang w:val="ar_AE" w:bidi="ar_AE"/>
        </w:rPr>
        <w:t>توقفوا هنا وناقشوا هذا السؤال كمجموعة: كيف ستترجمون كلمة "عذراء" في هذا المقطع؟ أوقفوا الملف الصوتي مؤقتًا هنا.</w:t>
      </w:r>
    </w:p>
    <w:p>
      <w:pPr>
        <w:bidi/>
      </w:pPr>
      <w:r>
        <w:rPr>
          <w:rtl/>
          <w:cs/>
          <w:lang w:val="ar_AE" w:bidi="ar_AE"/>
        </w:rPr>
      </w:r>
      <w:r>
        <w:rPr>
          <w:rtl/>
          <w:cs/>
          <w:lang w:val="ar_AE" w:bidi="ar_AE"/>
        </w:rPr>
        <w:t xml:space="preserve">كل عام، تتذكر النساء </w:t>
      </w:r>
      <w:r>
        <w:rPr>
          <w:b/>
          <w:rtl/>
          <w:cs/>
          <w:lang w:val="ar_AE" w:bidi="ar_AE"/>
        </w:rPr>
        <w:t>الإسرائيليات</w:t>
      </w:r>
      <w:r>
        <w:rPr>
          <w:rtl/>
          <w:cs/>
          <w:lang w:val="ar_AE" w:bidi="ar_AE"/>
        </w:rPr>
        <w:t xml:space="preserve"> ابنة يفتاح وهنَّ يمشين في الجبال لمدة أربعة أيام. هذه عادة في </w:t>
      </w:r>
      <w:r>
        <w:rPr>
          <w:b/>
          <w:rtl/>
          <w:cs/>
          <w:lang w:val="ar_AE" w:bidi="ar_AE"/>
        </w:rPr>
        <w:t>إسرائيل</w:t>
      </w:r>
      <w:r>
        <w:rPr>
          <w:rtl/>
          <w:cs/>
          <w:lang w:val="ar_AE" w:bidi="ar_AE"/>
        </w:rPr>
        <w:t>. تأكدوا من ترجمة "إسرائيل" و"إسرائيليات" بالطريقة نفسها التي اتبعتموها في المقاطع السابقة. لمزيد من المعلومات حول كلمة "إسرائيل" و"إسرائيليات"،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12: 1–7 واحفظوه في قلوبكم. </w:t>
      </w:r>
    </w:p>
    <w:p>
      <w:pPr>
        <w:bidi/>
      </w:pPr>
      <w:r>
        <w:rPr>
          <w:rtl/>
          <w:cs/>
          <w:lang w:val="ar_AE" w:bidi="ar_AE"/>
        </w:rPr>
      </w:r>
      <w:r>
        <w:rPr>
          <w:rtl/>
          <w:cs/>
          <w:lang w:val="ar_AE" w:bidi="ar_AE"/>
        </w:rPr>
        <w:t xml:space="preserve">استمعوا إلى نسخة صوتية من سِفر القضاة 12: 1–7 ثلاث مرات من ثلاث ترجمات مختلفة، إن أمكن. </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الاستماع إلى هذا التسجيل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12: 1–7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سفر القضاة، يحاول يفتاح إبرام صفقات مع أشخاص لديهم قوة أكبر من القوة التي كانت لديه. في المقطع السابق، يحاول يفتاح أن يصنع صفقة مع الرب، ويؤدي ذلك إلى موت ابنته الوحيدة. ينتمي يفتاح إلى سبط منسَّى، وتُعد جلعاد جزءًا من أراضي الجزء الشرقي من سبط منسى. وقد انتصر يفتاح والجلعاديون على العمونيين، لكننا الآن نرى نتائج انتصار يفتاح. لم يكن رجال أفرايم سعداء لأن يفتاح لم يطلب منهم المساعدة في قِتال العمونيين. فيحارب الجلعاديون ورجال أفرايم بعضهم بعضًا، ويقتل الجلعاديون 42,000 من الأفرايميين. وهذه هي القصة الأخيرة عن يفتاح في سفر القضاة.</w:t>
      </w:r>
    </w:p>
    <w:p>
      <w:pPr>
        <w:bidi/>
      </w:pPr>
      <w:r>
        <w:rPr>
          <w:rtl/>
          <w:cs/>
          <w:lang w:val="ar_AE" w:bidi="ar_AE"/>
        </w:rPr>
      </w:r>
      <w:r>
        <w:rPr>
          <w:rtl/>
          <w:cs/>
          <w:lang w:val="ar_AE" w:bidi="ar_AE"/>
        </w:rPr>
        <w:t xml:space="preserve">في بداية هذا المقطع، يجتمع رجال من سبط أفرايم ويعبروا نهر الأردن ليتحدثوا مع يفتاح في صافون (إلى جهة الشمال). وتقع أرض سبط أفرايم إلى الغرب من نهر الأردن، وصافون مدينة تقع على الجانب الشرقي من نهر الأردن في أرض جلعاد، وهي مدينة تنتمي إلى سبط منسَّى. تذكّروا أنَّ سبط أفرايم هو أحد السبطين المنحدرين من يوسف، ابن يعقوب. والسبط الآخر المنحدر من يوسف هو منسّى. وتذكّروا أيضًا أنه في أجزاء أخرى كثيرة من سفر القضاة، لم يكن لدى الإفرايميين شخصٌ يقودهم من بين رجال سبط إفرايم نفسه. </w:t>
      </w:r>
    </w:p>
    <w:p>
      <w:pPr>
        <w:bidi/>
      </w:pPr>
      <w:r>
        <w:rPr>
          <w:rtl/>
          <w:cs/>
          <w:lang w:val="ar_AE" w:bidi="ar_AE"/>
        </w:rPr>
      </w:r>
      <w:r>
        <w:rPr>
          <w:rtl/>
          <w:cs/>
          <w:lang w:val="ar_AE" w:bidi="ar_AE"/>
        </w:rPr>
        <w:t>توقّفوا هنا كمجموعة وانظروا إلى خريطة لنهر الأردن، وأرض سبط أفرايم، وأرض سبط منسَّى، والتي تشمل جلعاد وصافون. أوقِفوا الاستماع إلى هذا التسجيل الصوتي هنا.</w:t>
      </w:r>
    </w:p>
    <w:p>
      <w:pPr>
        <w:bidi/>
      </w:pPr>
      <w:r>
        <w:rPr>
          <w:rtl/>
          <w:cs/>
          <w:lang w:val="ar_AE" w:bidi="ar_AE"/>
        </w:rPr>
      </w:r>
      <w:r>
        <w:rPr>
          <w:rtl/>
          <w:cs/>
          <w:lang w:val="ar_AE" w:bidi="ar_AE"/>
        </w:rPr>
        <w:t>يسأل رجال أفرايم لماذا لم يطلب منهم يفتاح المساعدة في القتال ضد العمونيين. تذكّروا أنه قبل المعركة مع العمونيين، طاف يفتاح في أرض جلعاد وأرض منسى، ومن المرجح أنه ذهب أيضًا إلى غرب نهر الأردن. ومن المحتمل أن يفتاح كان قد طلب من رجال أفرايم أن يعبروا نهر الأردن لمساعدته في محاربة العمونيين، وأن رجال أفرايم قد رفضوا مساعدة يفتاح لأنهم لم يريدوا أن يكون يفتاح قائدهم.</w:t>
      </w:r>
    </w:p>
    <w:p>
      <w:pPr>
        <w:bidi/>
      </w:pPr>
      <w:r>
        <w:rPr>
          <w:rtl/>
          <w:cs/>
          <w:lang w:val="ar_AE" w:bidi="ar_AE"/>
        </w:rPr>
      </w:r>
      <w:r>
        <w:rPr>
          <w:rtl/>
          <w:cs/>
          <w:lang w:val="ar_AE" w:bidi="ar_AE"/>
        </w:rPr>
        <w:t>ويهدد رجال أفرايم بإحراق بيت يفتاح فوق رأس يفتاح. قد يعني هذا أنهم كانوا يريدون أن يُحرقوا بيت يفتاح عليه بينما يكون يفتاح داخله. أو ربما أراد رجال أفرايم إحراق أفراد عائلة يفتاح، مع أننا نعلم أن إخوة يفتاح كانوا قد أجبروه على مغادرة بيت العائلة، كما أن يفتاح ليس لديه أطفال من صلبه. ويريد الأفرايميون ترهيب يفتاح وتحديه بصفته قائدًا لإسرائيل.</w:t>
      </w:r>
    </w:p>
    <w:p>
      <w:pPr>
        <w:bidi/>
      </w:pPr>
      <w:r>
        <w:rPr>
          <w:rtl/>
          <w:cs/>
          <w:lang w:val="ar_AE" w:bidi="ar_AE"/>
        </w:rPr>
      </w:r>
      <w:r>
        <w:rPr>
          <w:rtl/>
          <w:cs/>
          <w:lang w:val="ar_AE" w:bidi="ar_AE"/>
        </w:rPr>
        <w:t>يشبه رد يفتاح على رجال أفرايم الطريقة التي حاول بها حل المشكلة مع العمونيين، الذين اضطهدوا الإسرائيليين لمدة 18 سنة. لم يكن يفتاح ناجحًا عندما تكلَّم مع ملك العمونيين، ولذلك قاد يفتاح الإسرائيليين إلى الحرب مع العمونيين. وبالمثل، لم يكن يفتاح قادرًا على حل المشكلة مع رجال أفرايم عندما تحدث إليهم، لذلك حارب يفتاح رجال أفرايم.</w:t>
      </w:r>
    </w:p>
    <w:p>
      <w:pPr>
        <w:bidi/>
      </w:pPr>
      <w:r>
        <w:rPr>
          <w:rtl/>
          <w:cs/>
          <w:lang w:val="ar_AE" w:bidi="ar_AE"/>
        </w:rPr>
      </w:r>
      <w:r>
        <w:rPr>
          <w:rtl/>
          <w:cs/>
          <w:lang w:val="ar_AE" w:bidi="ar_AE"/>
        </w:rPr>
        <w:t xml:space="preserve">يريد يفتاح أن يعرف لماذا لم يساعده رجال أفرايم، ويرى بعض الناس أن يفتاح كان محقًا في طرح هذا السؤال على أفرايم. لكن القصص السابقة لا تذكر ما إذا كان يفتاح قد طلب من رجال أفرايم مساعدته، لذلك لا يمكننا أن نعرف على وجه اليقين ما إذا كان ما يقوله يفتاح صحيحًا أم لا. في موضع آخر من سفر القضاة، غضب الأفرايميون من جدعون تمامًا كما هم غاضبون الآن من يفتاح. لكن جدعون كان قادرًا على تجنب الحرب مع أفرايم عندما تحدث معهم. يفتاح هنا لا يحل المشكلة بكلماته. يقول يفتاح إنه عندما لم يأتِ الأفرايميون لمساعدة يفتاح وشعبه من أهل جلعاد، حارب يفتاح العمونيين دون مشاركة الأفرايميين. وقد أعطى الرب يفتاح النصر على العمونيين. يريد يفتاح الآن أن يعرف سبب رغبة الأفرايميين في محاربته، وهم أنفسهم الذين لم يساعدوه في الماضي في قتال العمونيين. </w:t>
      </w:r>
    </w:p>
    <w:p>
      <w:pPr>
        <w:bidi/>
      </w:pPr>
      <w:r>
        <w:rPr>
          <w:rtl/>
          <w:cs/>
          <w:lang w:val="ar_AE" w:bidi="ar_AE"/>
        </w:rPr>
      </w:r>
      <w:r>
        <w:rPr>
          <w:rtl/>
          <w:cs/>
          <w:lang w:val="ar_AE" w:bidi="ar_AE"/>
        </w:rPr>
        <w:t>لم يعد يفتاح يتحدث بعد الآن، وهو حاليًا مستعد للقتال. ويقوم بجمع رجال جلعاد ويحاربون رجال أفرايم. يشعر رجال جلعاد أنه يجب عليهم مهاجمة رجال أفرايم، لأن رجال أفرايم أهانوا رجال جلعاد حين وصفوا الجلعاديين بأنهم هاربون (منفَلتون) في أراضي سبطي أفرايم ومنسّى. الهارب (المنفلت) أو اللاجئ هو شخص يضطر إلى مغادرة بيته والعيش في مكان آخر، عادة بسبب الحرب أو نوع من الكوارث. ويعتقد بعض الناس أن أفرايم لم يقبلوا رجال جلعاد كجزء من إسرائيل، مع أن رجال جلعاد كانوا من سبط منسّى.</w:t>
      </w:r>
    </w:p>
    <w:p>
      <w:pPr>
        <w:bidi/>
      </w:pPr>
      <w:r>
        <w:rPr>
          <w:rtl/>
          <w:cs/>
          <w:lang w:val="ar_AE" w:bidi="ar_AE"/>
        </w:rPr>
      </w:r>
      <w:r>
        <w:rPr>
          <w:rtl/>
          <w:cs/>
          <w:lang w:val="ar_AE" w:bidi="ar_AE"/>
        </w:rPr>
        <w:t>توقّفوا هنا وناقشوا هذا السؤال معًا: تحدّثوا عن مجموعتين مختلفتين من الناس لا يحبَّان بعضهما البعض في مجتمعكم أو في منطقتكم في بلدكم. ما نوع الأشياء التي تقولها المجموعتان عن بعضهما البعض؟ أوقِفوا الاستماع إلى هذا التسجيل الصوتي هنا.</w:t>
      </w:r>
    </w:p>
    <w:p>
      <w:pPr>
        <w:bidi/>
      </w:pPr>
      <w:r>
        <w:rPr>
          <w:rtl/>
          <w:cs/>
          <w:lang w:val="ar_AE" w:bidi="ar_AE"/>
        </w:rPr>
      </w:r>
      <w:r>
        <w:rPr>
          <w:rtl/>
          <w:cs/>
          <w:lang w:val="ar_AE" w:bidi="ar_AE"/>
        </w:rPr>
        <w:t>يسيطر يفتاح والجلعاديون على نهر الأردن بالقرب من المكان الذي يعبر فيه رجال أفرايم نهر الأردن عادةً (المخاوض). ويريد يفتاح أن يوقف رجال أفرايم حتى لا يتمكنوا من عبور النهر والعودة إلى الجانب الآخر. ومن المحتمل أن يكون هذا جزءًا من النهر حيث تكون المياه ضحلة، مما يتيح للناس المشي عبر النهر بسهولة أكبر. تذكَّروا أنه في مقطع سابق، طلب جدعون من الأفرايميين أن يساعدوا في السيطرة على مخاوض نهر الأردن لحمايته من العدو. والآن، يستخدم يفتاح مخاوض (معابر) نهر الأردن للإمساك برجال أفرايم! كان جدعون يريد السلام مع أفرايم، لكن يفتاح لا يريد السلام مع أفرايم.</w:t>
      </w:r>
    </w:p>
    <w:p>
      <w:pPr>
        <w:bidi/>
      </w:pPr>
      <w:r>
        <w:rPr>
          <w:rtl/>
          <w:cs/>
          <w:lang w:val="ar_AE" w:bidi="ar_AE"/>
        </w:rPr>
      </w:r>
      <w:r>
        <w:rPr>
          <w:rtl/>
          <w:cs/>
          <w:lang w:val="ar_AE" w:bidi="ar_AE"/>
        </w:rPr>
        <w:t>ربما كان من الصعب تمييز أي فرق بين رجال أفرايم ورجال جلعاد؛ فجميعهم من بني إسرائيل، ومن المرجح أنهم كانوا يرتدون ملابس متشابهة ويتحدثون اللغة نفسها. وقد حاول بعض الأفرايميين العودة عبر نهر الأردن إلى ديارهم، بعد أن رأوا أن الجلعاديين كانوا ينتصرون في المعركة. ونظرًا للتشابه بين الأفرايميين والجلعاديين، يضع الجلعاديون اختبارًا لمعرفة ما إذا كان رجل ما أفرايميًا أم جلعاديًا.</w:t>
      </w:r>
    </w:p>
    <w:p>
      <w:pPr>
        <w:bidi/>
      </w:pPr>
      <w:r>
        <w:rPr>
          <w:rtl/>
          <w:cs/>
          <w:lang w:val="ar_AE" w:bidi="ar_AE"/>
        </w:rPr>
      </w:r>
      <w:r>
        <w:rPr>
          <w:rtl/>
          <w:cs/>
          <w:lang w:val="ar_AE" w:bidi="ar_AE"/>
        </w:rPr>
        <w:t>ويتمثل الاختبار في سؤال الرجل الذي يريد العبور ما إذا كان من رجال أفرايم أم لا، ثم يطلب منه أيضًا أن ينطق بكلمة "شِبُّولَتْ". ربما تعني كلمة "شِبُّولَتْ" "فيضانًا" أو ربما "سنبلة ذرة" في لغة بني إسرائيل، ولكن معنى الكلمة هنا ليس مهمًا. أراد رجال جلعاد أن يروا كيف ينطق الرجل الكلمة؛ فإذا قال "سِبُّولَتْ" بدلًا من "شِبُّولَتْ"، كان ذلك دليلًا على أن طريقة نطقه كانت تختلف قليلًا عن طريقة نطق رجال جلعاد. كان الناس يعلمون أن الرجل الذي يقول "سِبُّولَتْ" يجب أن يكون من رجال أفرايم، لأن أفرايم لا يستطيعون عادةً أن ينطقوا بصوت "ش" في كلمة "شِبُّولَتْ".</w:t>
      </w:r>
    </w:p>
    <w:p>
      <w:pPr>
        <w:bidi/>
      </w:pPr>
      <w:r>
        <w:rPr>
          <w:rtl/>
          <w:cs/>
          <w:lang w:val="ar_AE" w:bidi="ar_AE"/>
        </w:rPr>
      </w:r>
      <w:r>
        <w:rPr>
          <w:rtl/>
          <w:cs/>
          <w:lang w:val="ar_AE" w:bidi="ar_AE"/>
        </w:rPr>
        <w:t>توقّفوا هنا وناقشوا هذا السؤال كمجموعة: كيف يمكنكم معرفة من أي جزء من البلاد ينحدر الناس؟ وما هي بعض الخصائص التي تُظهر أنهم ينحدرون من مناطق مختلفة في بلادهم؟ فكروا في مجموعة من الأشخاص الذين يتحدثون لغتكم نفسها، لكن لديهم بعض الاختلافات في كيفية قول بعض الكلمات. أعطوا بعض الأمثلة على كلمات ينطقها هؤلاء الأشخاص بطريقة تختلف عن طريقتكم وطريقة مجتمعكم في نطقها. أوقِفوا الاستماع إلى هذا التسجيل الصوتي هنا.</w:t>
      </w:r>
    </w:p>
    <w:p>
      <w:pPr>
        <w:bidi/>
      </w:pPr>
      <w:r>
        <w:rPr>
          <w:rtl/>
          <w:cs/>
          <w:lang w:val="ar_AE" w:bidi="ar_AE"/>
        </w:rPr>
      </w:r>
      <w:r>
        <w:rPr>
          <w:rtl/>
          <w:cs/>
          <w:lang w:val="ar_AE" w:bidi="ar_AE"/>
        </w:rPr>
        <w:t>يقتل رجال جلعاد جميع الرجال الذين لا يستطيعون نطق الكلمة بنفس الطريقة التي ينطقها بها رجال جلعاد. في ذلك اليوم، قتل رجال جلعاد 42 ألفًا من رجال أفرايم عند مخاوض نهر الأردن. وهذا عدد كبير جدًا من الناس. وتتضمن قصص أخرى في سفر القضاة معارك بين بني إسرائيل وشعوب أخرى مثل العمونيين أو الموآبيين أو الفلسطينيين، إلا أن هذه المعركة تدور بين مجموعتين من بني إسرائيل. وهذا يشبه معركة أخرى سيحارب فيها الإسرائيليون بعضهم بعضًا في نهاية سفر القضاة.</w:t>
      </w:r>
    </w:p>
    <w:p>
      <w:pPr>
        <w:bidi/>
      </w:pPr>
      <w:r>
        <w:rPr>
          <w:rtl/>
          <w:cs/>
          <w:lang w:val="ar_AE" w:bidi="ar_AE"/>
        </w:rPr>
      </w:r>
      <w:r>
        <w:rPr>
          <w:rtl/>
          <w:cs/>
          <w:lang w:val="ar_AE" w:bidi="ar_AE"/>
        </w:rPr>
        <w:t>يعتقد كثيرون أن يفتاح لا يبدو من نوع القادة الذين يريدهم الرب لشعبه. ولا يُوجد في هذا المقطع ما يُظهِر أن الرب كان راضيًا عن قتل يفتاح لرجال أفرايم. لكن سِفر العبرانيين في العهد الجديد يذكر يفتاح كرجل قهر ممالك بسبب إيمانه. لكن من المرجح أن اسم يفتاح قد أُدرج في رسالة العبرانيين في العهد الجديد بسبب إيمانه بالرب حين حارب بني عمون. وعندما يحارب يفتاح إخوته من بني إسرائيل ويقتلهم في هذا المقطع، فإن هذا هو اختياره الخاص وليس شيئاً أراد الرب منه أن يفعله.</w:t>
      </w:r>
    </w:p>
    <w:p>
      <w:pPr>
        <w:bidi/>
      </w:pPr>
      <w:r>
        <w:rPr>
          <w:rtl/>
          <w:cs/>
          <w:lang w:val="ar_AE" w:bidi="ar_AE"/>
        </w:rPr>
      </w:r>
      <w:r>
        <w:rPr>
          <w:rtl/>
          <w:cs/>
          <w:lang w:val="ar_AE" w:bidi="ar_AE"/>
        </w:rPr>
        <w:t>تُعد نهاية هذا المقطع أيضًا نهاية قصة يفتاح. وقد قاد (قضى) يفتاح إسرائيل لمدة ست سنوات، مما يعني على الأرجح أنه حكم إسرائيل بأسرها، بما في ذلك أرض إسرائيل الواقعة إلى الغرب من نهر الأردن. تشمل هذه الأرض الواقعة على الجانب الغربي من نهر الأردن أيضًا أرض أفرايم وأرض أسباط إسرائيل الأخرى. وبعد أن يموت يفتاح، يدفنونه في إحدى مدن جلعاد، مما قد يعني أن كاتب هذا النص لم يكن يعلم في أي مدينةٍ دَفَنَ الناسُ يفتاح. وعلى خلاف القصص التي تتناول القضاة الآخرين، لا تشير نهاية هذه القصة إلى فترة راحة أو سلام في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12: 1 - 7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يجتمع رجال أفرايم معًا ويعبرون نهر الأردن إلى صافون في جلعاد. ويسأل رجال أفرايم يفتاح لماذا لم يطلب منهم المساعدة في القتال ضد العمونيين.</w:t>
      </w:r>
    </w:p>
    <w:p>
      <w:pPr>
        <w:bidi/>
      </w:pPr>
      <w:r>
        <w:rPr>
          <w:rtl/>
          <w:cs/>
          <w:lang w:val="ar_AE" w:bidi="ar_AE"/>
        </w:rPr>
      </w:r>
      <w:r>
        <w:rPr>
          <w:b/>
          <w:rtl/>
          <w:cs/>
          <w:lang w:val="ar_AE" w:bidi="ar_AE"/>
        </w:rPr>
        <w:t>في المشهد الثاني:</w:t>
      </w:r>
      <w:r>
        <w:rPr>
          <w:rtl/>
          <w:cs/>
          <w:lang w:val="ar_AE" w:bidi="ar_AE"/>
        </w:rPr>
        <w:t xml:space="preserve"> في المقابل، يخبر يفتاح رجال أفرايم بأنه خاطر بحياته لمحاربة العمونيين. ويقول يفتاح إن رجال أفرايم كان يجب عليهم أن يساعدوا يفتاح.</w:t>
      </w:r>
    </w:p>
    <w:p>
      <w:pPr>
        <w:bidi/>
      </w:pPr>
      <w:r>
        <w:rPr>
          <w:rtl/>
          <w:cs/>
          <w:lang w:val="ar_AE" w:bidi="ar_AE"/>
        </w:rPr>
      </w:r>
      <w:r>
        <w:rPr>
          <w:b/>
          <w:rtl/>
          <w:cs/>
          <w:lang w:val="ar_AE" w:bidi="ar_AE"/>
        </w:rPr>
        <w:t>في المشهد الثالث:</w:t>
      </w:r>
      <w:r>
        <w:rPr>
          <w:rtl/>
          <w:cs/>
          <w:lang w:val="ar_AE" w:bidi="ar_AE"/>
        </w:rPr>
        <w:t xml:space="preserve"> يحارب يفتاح ورجال جلعاد رجال أفرايم. فأهل جلعاد لم يرِق لهم ما وجهه إليهم رجال أفرايم من إهانة حين دعوا الجلعاديين منفلتي أفرايم. </w:t>
      </w:r>
    </w:p>
    <w:p>
      <w:pPr>
        <w:bidi/>
      </w:pPr>
      <w:r>
        <w:rPr>
          <w:rtl/>
          <w:cs/>
          <w:lang w:val="ar_AE" w:bidi="ar_AE"/>
        </w:rPr>
      </w:r>
      <w:r>
        <w:rPr>
          <w:b/>
          <w:rtl/>
          <w:cs/>
          <w:lang w:val="ar_AE" w:bidi="ar_AE"/>
        </w:rPr>
        <w:t>في المشهد الرابع:</w:t>
      </w:r>
      <w:r>
        <w:rPr>
          <w:rtl/>
          <w:cs/>
          <w:lang w:val="ar_AE" w:bidi="ar_AE"/>
        </w:rPr>
        <w:t xml:space="preserve"> يقتل رجال جلعاد أيَّ أفرايميّ يحاول الهرب عبر نهر الأردن. وكان رجال جلعاد يتعرفون على رجال أفرايم إذ كانوا يُجبرونهم على نطق كلمة "شِبُّولَتْ"، وكانت طريقة نطق الأفرايميين للكلمة تختلف عن طريقة نطق الجلعاديين لها. وقد قتل رجال جلعاد 42 ألفًا من أفرايم.</w:t>
      </w:r>
    </w:p>
    <w:p>
      <w:pPr>
        <w:bidi/>
      </w:pPr>
      <w:r>
        <w:rPr>
          <w:rtl/>
          <w:cs/>
          <w:lang w:val="ar_AE" w:bidi="ar_AE"/>
        </w:rPr>
      </w:r>
      <w:r>
        <w:rPr>
          <w:b/>
          <w:rtl/>
          <w:cs/>
          <w:lang w:val="ar_AE" w:bidi="ar_AE"/>
        </w:rPr>
        <w:t>في المشهد الخامس:</w:t>
      </w:r>
      <w:r>
        <w:rPr>
          <w:rtl/>
          <w:cs/>
          <w:lang w:val="ar_AE" w:bidi="ar_AE"/>
        </w:rPr>
        <w:t xml:space="preserve"> يقود يفتاح إسرائيل لمدة ست سنوات. ثم يموت يفتاح ويدفنه الناس في إحدى مدن جلعاد.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رجال أفرايم</w:t>
      </w:r>
    </w:p>
    <w:p>
      <w:pPr>
        <w:pStyle w:val="ListBullet"/>
        <w:bidi/>
        <w:spacing w:line="240" w:lineRule="auto"/>
        <w:ind w:left="720"/>
      </w:pPr>
      <w:r>
        <w:rPr>
          <w:rtl/>
          <w:cs/>
          <w:lang w:val="ar_AE" w:bidi="ar_AE"/>
        </w:rPr>
      </w:r>
      <w:r>
        <w:rPr>
          <w:rtl/>
          <w:cs/>
          <w:lang w:val="ar_AE" w:bidi="ar_AE"/>
        </w:rPr>
        <w:t>يفتاح</w:t>
      </w:r>
    </w:p>
    <w:p>
      <w:pPr>
        <w:pStyle w:val="ListBullet"/>
        <w:bidi/>
        <w:spacing w:line="240" w:lineRule="auto"/>
        <w:ind w:left="720"/>
      </w:pPr>
      <w:r>
        <w:rPr>
          <w:rtl/>
          <w:cs/>
          <w:lang w:val="ar_AE" w:bidi="ar_AE"/>
        </w:rPr>
      </w:r>
      <w:r>
        <w:rPr>
          <w:rtl/>
          <w:cs/>
          <w:lang w:val="ar_AE" w:bidi="ar_AE"/>
        </w:rPr>
        <w:t>ورجال جلعاد.</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تذكَّروا أن يفتاح كان ناجحًا عندما أبرم صفقةً مع رجال جلعاد، لكنه لم ينجح عندما حاول التحدث مع ملك العمونيين. لذلك حارب بنو إسرائيل العمونيين وهزموهم. وأخيرًا، في القصة السابقة، لم ينجح يفتاح أيضًا عندما حاول أن يُبِرم صفقةً مع الرب. ويمنح الرب يفتاحَ النصرَ على العمونيين، لكن عندها يُقدِّم يفتاح ابنتَه الوحيدةَ ذبيحةً بسبب النذر الذي كان قد قطعه للرب. والآن، نرى ما يحدث بعد انتصار يفتاح على العمونيين.</w:t>
      </w:r>
    </w:p>
    <w:p>
      <w:pPr>
        <w:bidi/>
      </w:pPr>
      <w:r>
        <w:rPr>
          <w:rtl/>
          <w:cs/>
          <w:lang w:val="ar_AE" w:bidi="ar_AE"/>
        </w:rPr>
      </w:r>
      <w:r>
        <w:rPr>
          <w:rtl/>
          <w:cs/>
          <w:lang w:val="ar_AE" w:bidi="ar_AE"/>
        </w:rPr>
        <w:t>في المشهد الأول، يتحدث رجال أفرايم إلى يفتاح. ومن المحتمل أن قادة أفرايم هم الذين كانوا يتحدثون إلى يفتاح. في المشهد الثاني، يتحدث يفتاح إلى رجال أفرايم. ثم في المشهدين الثالث والرابع، يتوقف يفتاح عن الكلام ويبدأ في القتال بدلًا من ذلك. نحن نعلم أن كثيرين من أفرايم عبروا نهر الأردن لأننا نسمع لاحقًا عن عدد الذين ماتوا من أفرايم. في المشهد الثالث، يحارب رجال جلعاد رجال أفرايم، وفي المشهد الرابع، يقتل رجال جلعاد أي شخص من أفرايم كان يحاول الهرب عبر نهر الأردن والعودة إلى أرض أفرايم. يقدم المشهد الخامس ملخَّصًا لوقت يفتاح كقائد.</w:t>
      </w:r>
    </w:p>
    <w:p>
      <w:pPr>
        <w:bidi/>
      </w:pPr>
      <w:r>
        <w:rPr>
          <w:rtl/>
          <w:cs/>
          <w:lang w:val="ar_AE" w:bidi="ar_AE"/>
        </w:rPr>
      </w:r>
      <w:r>
        <w:rPr>
          <w:rtl/>
          <w:cs/>
          <w:lang w:val="ar_AE" w:bidi="ar_AE"/>
        </w:rPr>
        <w:t>في المشهد الأول، يجتمع رجال من سبط أفرايم معًا. ويذهب رجال أفرايم من الجانب الغربي من نهر الأردن عبر النهر ليقابلوا يفتاح على الجانب الشرقي في مكان يُدعى صافون في جلعاد. وكانت صافون بلدةً تقع على بعد حوالي سبعة كيلومترات شمال نهر يبوق، وأربعة كيلومترات شرق نهر الأردن. ولم تكن صافون موطن يفتاح. نحن لا نعرف بالضبط سبب وجود يفتاح في صافون، لكن ربما ذهب يفتاح من بيته في المصفاة إلى مدينة صافون كي يلتقي برجال أفرايم.</w:t>
      </w:r>
    </w:p>
    <w:p>
      <w:pPr>
        <w:bidi/>
      </w:pPr>
      <w:r>
        <w:rPr>
          <w:rtl/>
          <w:cs/>
          <w:lang w:val="ar_AE" w:bidi="ar_AE"/>
        </w:rPr>
      </w:r>
      <w:r>
        <w:rPr>
          <w:rtl/>
          <w:cs/>
          <w:lang w:val="ar_AE" w:bidi="ar_AE"/>
        </w:rPr>
        <w:t>توقّفوا هنا كمجموعة وانظروا إلى خريطة لنهر الأردن، وأرض سبط أفرايم، وأرض سبط منسَّى، وأرض جلعاد، وصافون، ونهر يبوق، إذا احتجتم لذلك. أوقِفوا الاستماع إلى هذا التسجيل الصوتي هنا.</w:t>
      </w:r>
    </w:p>
    <w:p>
      <w:pPr>
        <w:bidi/>
      </w:pPr>
      <w:r>
        <w:rPr>
          <w:rtl/>
          <w:cs/>
          <w:lang w:val="ar_AE" w:bidi="ar_AE"/>
        </w:rPr>
      </w:r>
      <w:r>
        <w:rPr>
          <w:rtl/>
          <w:cs/>
          <w:lang w:val="ar_AE" w:bidi="ar_AE"/>
        </w:rPr>
        <w:t xml:space="preserve">يسأل رجال أفرايم لماذا لم يطلب منهم يفتاح المساعدة في القتال ضد العمونيين. في اللغة الأصلية، يُظهر رجال أفرايم أنهم شعروا بالإهانة مما قاله يفتاح؛ إذ أن رجال أفرايم كانوا يركزون على أنفسهم عند حديثهم معه. ويقول رجال أفرايم بتأكيد: "أنت لم ترسل </w:t>
      </w:r>
      <w:r>
        <w:rPr>
          <w:b/>
          <w:rtl/>
          <w:cs/>
          <w:lang w:val="ar_AE" w:bidi="ar_AE"/>
        </w:rPr>
        <w:t>إلينا</w:t>
      </w:r>
      <w:r>
        <w:rPr>
          <w:rtl/>
          <w:cs/>
          <w:lang w:val="ar_AE" w:bidi="ar_AE"/>
        </w:rPr>
        <w:t xml:space="preserve"> لنذهب معكم". وقد وضع رجال أفرايم عبارة "إلينا" في بداية ما قالوه بحسب لغتهم، ليجعلوا منها الجزء الأهم في الجملة.</w:t>
      </w:r>
    </w:p>
    <w:p>
      <w:pPr>
        <w:bidi/>
      </w:pPr>
      <w:r>
        <w:rPr>
          <w:rtl/>
          <w:cs/>
          <w:lang w:val="ar_AE" w:bidi="ar_AE"/>
        </w:rPr>
      </w:r>
      <w:r>
        <w:rPr>
          <w:rtl/>
          <w:cs/>
          <w:lang w:val="ar_AE" w:bidi="ar_AE"/>
        </w:rPr>
        <w:t>توقّفوا هنا وناقشوا هذا السؤال معًا: كيف تخبرون أو تُظهرون لشخص ما أنكم تشعرون بالإهانة بسبب شيء فعله أو قاله؟ كيف ستترجمون ما قاله رجال أفرايم ليفتاح لإظهار أن رجال أفرايم كانوا قد شعروا بالإهانة؟ أوقِفوا الاستماع إلى هذا التسجيل الصوتي هنا.</w:t>
      </w:r>
    </w:p>
    <w:p>
      <w:pPr>
        <w:bidi/>
      </w:pPr>
      <w:r>
        <w:rPr>
          <w:rtl/>
          <w:cs/>
          <w:lang w:val="ar_AE" w:bidi="ar_AE"/>
        </w:rPr>
      </w:r>
      <w:r>
        <w:rPr>
          <w:rtl/>
          <w:cs/>
          <w:lang w:val="ar_AE" w:bidi="ar_AE"/>
        </w:rPr>
        <w:t>تذكّروا أنه من المحتمل أن يفتاح كان قد عبر إلى الجانب الغربي من نهر الأردن في قصة سابقة، عندما كان يجمع رجالًا للقتال ضد العمونيين. ويقول رجال أفرايم إن يفتاح لم يطلب منهم أن يعبروا إلى الجانب الشرقي من النهر لمحاربة العمونيين. تذكّروا أنه ليس من الواضح ما إذا كان يفتاح قد تكلّم مع رجال أفرايم أم لا، وما إذا كان رجال أفرايم قد رفضوا مساعدة يفتاح في ذلك الوقت أم لا.</w:t>
      </w:r>
    </w:p>
    <w:p>
      <w:pPr>
        <w:bidi/>
      </w:pPr>
      <w:r>
        <w:rPr>
          <w:rtl/>
          <w:cs/>
          <w:lang w:val="ar_AE" w:bidi="ar_AE"/>
        </w:rPr>
      </w:r>
      <w:r>
        <w:rPr>
          <w:rtl/>
          <w:cs/>
          <w:lang w:val="ar_AE" w:bidi="ar_AE"/>
        </w:rPr>
        <w:t>وقام رجال أفرايم بتهديد يفتاح أيضًا. تذكّروا أن التهديد كان أنهم سيحرقون بيت يفتاح فوق رأسه؛ وهو ما قد يعني إحراق البيت ويفتاح بداخله، أو إحراق الأشخاص الذين يعيشون معه. تذكّروا أن رجال أفرايم ربما قدّموا هذا التهديد لِيَتَحَدّوا يفتاح بصفته قائدهم.</w:t>
      </w:r>
    </w:p>
    <w:p>
      <w:pPr>
        <w:bidi/>
      </w:pPr>
      <w:r>
        <w:rPr>
          <w:rtl/>
          <w:cs/>
          <w:lang w:val="ar_AE" w:bidi="ar_AE"/>
        </w:rPr>
      </w:r>
      <w:r>
        <w:rPr>
          <w:rtl/>
          <w:cs/>
          <w:lang w:val="ar_AE" w:bidi="ar_AE"/>
        </w:rPr>
        <w:t>في المشهد الثاني، يرد يفتاح على رجال أفرايم. ويقول إنه وشعبه كانوا هم الذين حاولوا حل المشكلة مع العمونيين. في اللغة الأصلية، يذكر يفتاح عبارة "أنا وشعبي" في مستهل الجملة ليُظهر أنه يتحدث عن نفسه باعتباره منفصلًا عن رجال أفرايم. فيفتاح هو الذي حارب العمونيين، وأين كان رجال أفرايم؟ وهو يقول إنه طلب المساعدة من رجال أفرايم، لكن رجال أفرايم لم ينقذوه من يد العمونيين، أو من سلطتهم.</w:t>
      </w:r>
    </w:p>
    <w:p>
      <w:pPr>
        <w:bidi/>
      </w:pPr>
      <w:r>
        <w:rPr>
          <w:rtl/>
          <w:cs/>
          <w:lang w:val="ar_AE" w:bidi="ar_AE"/>
        </w:rPr>
      </w:r>
      <w:r>
        <w:rPr>
          <w:rtl/>
          <w:cs/>
          <w:lang w:val="ar_AE" w:bidi="ar_AE"/>
        </w:rPr>
        <w:t>ويقول يفتاح إنه وضع نفسه في يده، وهي لغة خاصة تعني أنه خاطر بحياته للقتال ضد العمونيين. وقد دفع الرب العمونيين إلى يد يفتاح، مما يعني أنه أعطى يفتاح نصرة على العمونيين.</w:t>
      </w:r>
    </w:p>
    <w:p>
      <w:pPr>
        <w:bidi/>
      </w:pPr>
      <w:r>
        <w:rPr>
          <w:rtl/>
          <w:cs/>
          <w:lang w:val="ar_AE" w:bidi="ar_AE"/>
        </w:rPr>
      </w:r>
      <w:r>
        <w:rPr>
          <w:rtl/>
          <w:cs/>
          <w:lang w:val="ar_AE" w:bidi="ar_AE"/>
        </w:rPr>
        <w:t>توقفوا هنا وناقشوا هذا السؤال كمجموعة: تحدثوا عن موقفٍ وضعتم فيه أنتم، أو شخص تعرفونه، أنفسكم في أيديكم أي خاطرتم بحياتكم من أجل شيء ما. ما هي أفضل طريقة لترجمة فكرة أن يفتاح خاطر بحياته؟ أيضًا، ما هي أفضل طريقة للقول إن الرب أعطى يفتاح نصرة على العمونيين؟ أوقِفوا الاستماع إلى هذا التسجيل الصوتي هنا.</w:t>
      </w:r>
    </w:p>
    <w:p>
      <w:pPr>
        <w:bidi/>
      </w:pPr>
      <w:r>
        <w:rPr>
          <w:rtl/>
          <w:cs/>
          <w:lang w:val="ar_AE" w:bidi="ar_AE"/>
        </w:rPr>
      </w:r>
      <w:r>
        <w:rPr>
          <w:rtl/>
          <w:cs/>
          <w:lang w:val="ar_AE" w:bidi="ar_AE"/>
        </w:rPr>
        <w:t>وآخر شيء قاله يفتاح لرجال أفرايم هو: "لماذا أنتم هنا اليوم لتحاربوني؟" يُظهر يفتاح أنه كان قد طلب المساعدة من أهل أفرايم في الماضي، والآن هو يسأل رجال أفرايم هذا السؤال ليُظهر أنه لا يوجد سبب لرجال أفرايم كي يحاربوه. تذكّروا أن رجال أفرايم لم يقولوا أي شيء ردًا على يفتاح في نهاية المشهد الثاني.</w:t>
      </w:r>
    </w:p>
    <w:p>
      <w:pPr>
        <w:bidi/>
      </w:pPr>
      <w:r>
        <w:rPr>
          <w:rtl/>
          <w:cs/>
          <w:lang w:val="ar_AE" w:bidi="ar_AE"/>
        </w:rPr>
      </w:r>
      <w:r>
        <w:rPr>
          <w:rtl/>
          <w:cs/>
          <w:lang w:val="ar_AE" w:bidi="ar_AE"/>
        </w:rPr>
        <w:t>توقّفوا هنا وناقشوا هذا السؤال كمجموعة: هل سيكون من الطبيعي في لغتكم أن يسأل يفتاح قائلًا: "فلماذا جئتم إلى هنا لمحاربتي اليوم؟" أو أن يقول يفتاح: "إذن، لا يوجد سبب كي تأتوا لمحاربتي اليوم؟" أوقِفوا الاستماع إلى هذا التسجيل الصوتي هنا.</w:t>
      </w:r>
    </w:p>
    <w:p>
      <w:pPr>
        <w:bidi/>
      </w:pPr>
      <w:r>
        <w:rPr>
          <w:rtl/>
          <w:cs/>
          <w:lang w:val="ar_AE" w:bidi="ar_AE"/>
        </w:rPr>
      </w:r>
      <w:r>
        <w:rPr>
          <w:rtl/>
          <w:cs/>
          <w:lang w:val="ar_AE" w:bidi="ar_AE"/>
        </w:rPr>
        <w:t>في المشهد الثالث، يكون يفتاح مستعدًا للقتال. ويجمع رجال جلعاد ويحاربون رجال أفرايم، ويهزمونهم. والسبب في قتال رجال جلعاد ضد رجال أفرايم هو أن رجال أفرايم أهانوا رجال جلعاد. فقد قال رجال أفرايم إن رجال جلعاد كانوا لاجئين، أو فارِّين (منفلتين)، في أرض سبطي أفرايم ومنسّى. تذكّروا أن اللاجئ هو شخص اضطر إلى مغادرة بيته، وهذا أهان أهل جلعاد لأنه يعني أن رجال جلعاد لم يكونوا ينتمون حقًا إلى أرض إسرائيل.</w:t>
      </w:r>
    </w:p>
    <w:p>
      <w:pPr>
        <w:bidi/>
      </w:pPr>
      <w:r>
        <w:rPr>
          <w:rtl/>
          <w:cs/>
          <w:lang w:val="ar_AE" w:bidi="ar_AE"/>
        </w:rPr>
      </w:r>
      <w:r>
        <w:rPr>
          <w:rtl/>
          <w:cs/>
          <w:lang w:val="ar_AE" w:bidi="ar_AE"/>
        </w:rPr>
        <w:t>توقفوا هنا وناقشوا هذا السؤال كمجموعة: فكّروا في النقاش الذي دار بينكم سابقًا حول ما تقوله مجموعتان من الناس لبعضهما البعض عندما لا تكنّان الودّ لبعضهما. إذا أهانت مجموعات من الناس بعضها بعضًا، ماذا قد يحدث في مجتمعكم؟ على سبيل المثال، هل يمكن أن يحدث عنف، أو حرب، أو أي شيء آخر بعد هذه الإهانات؟ ما هي أفضل طريقة لترجمة هذا الجزء من المقطع، عندما يقول رجال أفرايم إن رجال جلعاد كانوا يشبهون الهاربين أو اللاجئين في أرض أفرايم ومنسّى؟ أوقِفوا الاستماع إلى هذا التسجيل الصوتي هنا.</w:t>
      </w:r>
    </w:p>
    <w:p>
      <w:pPr>
        <w:bidi/>
      </w:pPr>
      <w:r>
        <w:rPr>
          <w:rtl/>
          <w:cs/>
          <w:lang w:val="ar_AE" w:bidi="ar_AE"/>
        </w:rPr>
      </w:r>
      <w:r>
        <w:rPr>
          <w:rtl/>
          <w:cs/>
          <w:lang w:val="ar_AE" w:bidi="ar_AE"/>
        </w:rPr>
        <w:t>في المشهد الرابع، يسيطر رجال جلعاد على معابر (مخاوض) نهر الأردن. ويريد رجال جلعاد أن يتأكدوا من ألا يحاول أي من رجال أفرايم الهرب والعبور إلى الجانب الغربي من نهر الأردن إلى أرض أفرايم.</w:t>
      </w:r>
    </w:p>
    <w:p>
      <w:pPr>
        <w:bidi/>
      </w:pPr>
      <w:r>
        <w:rPr>
          <w:rtl/>
          <w:cs/>
          <w:lang w:val="ar_AE" w:bidi="ar_AE"/>
        </w:rPr>
      </w:r>
      <w:r>
        <w:rPr>
          <w:rtl/>
          <w:cs/>
          <w:lang w:val="ar_AE" w:bidi="ar_AE"/>
        </w:rPr>
        <w:t>توقّفوا هنا كمجموعة وانظروا مرة أخرى إلى خريطة نهر الأردن، والموقع المحتمل لمعابر نهر الأردن، وأرض سبط أفرايم، وأرض سبط منسَّى، وأرض جلعاد، إذا احتجتم إلى ذلك. أوقِفوا الاستماع إلى هذا التسجيل الصوتي هنا.</w:t>
      </w:r>
    </w:p>
    <w:p>
      <w:pPr>
        <w:bidi/>
      </w:pPr>
      <w:r>
        <w:rPr>
          <w:rtl/>
          <w:cs/>
          <w:lang w:val="ar_AE" w:bidi="ar_AE"/>
        </w:rPr>
      </w:r>
      <w:r>
        <w:rPr>
          <w:rtl/>
          <w:cs/>
          <w:lang w:val="ar_AE" w:bidi="ar_AE"/>
        </w:rPr>
        <w:t>توقّفوا هنا وناقشوا هذا السؤال كمجموعة: كيف تتحدثون عن كيفية عبوركم لنهر أو مجرى مائي؟ وما هي أفضل طريقة للتعبير عن المعابر (المخاوض)، أو الأماكن التي يعبر فيها الناس نهر الأردن؟ أوقِفوا الاستماع إلى هذا التسجيل الصوتي هنا.</w:t>
      </w:r>
    </w:p>
    <w:p>
      <w:pPr>
        <w:bidi/>
      </w:pPr>
      <w:r>
        <w:rPr>
          <w:rtl/>
          <w:cs/>
          <w:lang w:val="ar_AE" w:bidi="ar_AE"/>
        </w:rPr>
      </w:r>
      <w:r>
        <w:rPr>
          <w:rtl/>
          <w:cs/>
          <w:lang w:val="ar_AE" w:bidi="ar_AE"/>
        </w:rPr>
        <w:t>ويقوم رجال جلعاد بإجراء اختبار ليعرفوا من هم رجال أفرايم الهاربين، أو اللاجئين، الذين يحاولون الهروب من المعركة عبر نهر الأردن. وهذه هي الكلمة نفسها في اللغة الأصلية لكلمة "هارب أو منفلت" التي كان رجال أفرايم يقولونها عن رجال جلعاد في وقت سابق، وقد أصبح رجال أفرايم الآن الهاربين أو المُنفلتين!</w:t>
      </w:r>
    </w:p>
    <w:p>
      <w:pPr>
        <w:bidi/>
      </w:pPr>
      <w:r>
        <w:rPr>
          <w:rtl/>
          <w:cs/>
          <w:lang w:val="ar_AE" w:bidi="ar_AE"/>
        </w:rPr>
      </w:r>
      <w:r>
        <w:rPr>
          <w:rtl/>
          <w:cs/>
          <w:lang w:val="ar_AE" w:bidi="ar_AE"/>
        </w:rPr>
        <w:t>توقّفوا هنا وناقشوا هذا السؤال كمجموعة: ما هي أفضل طريقة لوصف شخص هارب هنا وكذلك في الجزء السابق من المقطع حيث وصف رجال أفرايم رجال جلعاد بأنهم هاربون أو منفلتون؟ أوقِفوا الاستماع إلى هذا التسجيل الصوتي هنا.</w:t>
      </w:r>
    </w:p>
    <w:p>
      <w:pPr>
        <w:bidi/>
      </w:pPr>
      <w:r>
        <w:rPr>
          <w:rtl/>
          <w:cs/>
          <w:lang w:val="ar_AE" w:bidi="ar_AE"/>
        </w:rPr>
      </w:r>
      <w:r>
        <w:rPr>
          <w:rtl/>
          <w:cs/>
          <w:lang w:val="ar_AE" w:bidi="ar_AE"/>
        </w:rPr>
        <w:t xml:space="preserve">ولقد سأل رجال جلعاد كل رجل حاول عبور نهر الأردن سؤالين. الأول، "أَأَنْتَ أَفْرَايِمِيٌّ" وعندما يجيب الرجل "لا"، كان رجال جلعاد يطلبون من الرجل أن يقول كلمة "شِبُّولَتْ". فعل الجلعاديون ذلك لاختبار ما إذا كان الرجل يتحدث بلهجة أقرب إلى لهجة الجلعاديين أم إلى لهجة أقرب لرجال أفرايم. فكان الرجل الأفرايمي يقول "سِبْولِت"، لأن الطريقة التي كان يتحدث بها رجال أفرايم لم تكن تحتوي الصوت "ش". تذكّروا أن رجال جلعاد ورجال أفرايم كانوا يتحدثون بطريقة مختلفة قليلًا لأنهم كانوا يعيشون في أجزاء مختلفة من إسرائيل. فإذا قال الرجل "سِبُّولَتْ"، كان الجلعاديون يأخذونه ويقتلونه عند معبر نهر الأردن، لأنهم عَلِمُوا أنه كان رجلًا أفرايميًا. </w:t>
      </w:r>
    </w:p>
    <w:p>
      <w:pPr>
        <w:bidi/>
      </w:pPr>
      <w:r>
        <w:rPr>
          <w:rtl/>
          <w:cs/>
          <w:lang w:val="ar_AE" w:bidi="ar_AE"/>
        </w:rPr>
      </w:r>
      <w:r>
        <w:rPr>
          <w:rtl/>
          <w:cs/>
          <w:lang w:val="ar_AE" w:bidi="ar_AE"/>
        </w:rPr>
        <w:t>توقّفوا هنا وناقشوا هذا السؤال كمجموعة: ما هي أفضل طريقة لوصف الاختبار الذي أجراه رجال جلعاد على رجال أفرايم؟ أوقِفوا الاستماع إلى هذا التسجيل الصوتي هنا.</w:t>
      </w:r>
    </w:p>
    <w:p>
      <w:pPr>
        <w:bidi/>
      </w:pPr>
      <w:r>
        <w:rPr>
          <w:rtl/>
          <w:cs/>
          <w:lang w:val="ar_AE" w:bidi="ar_AE"/>
        </w:rPr>
      </w:r>
      <w:r>
        <w:rPr>
          <w:rtl/>
          <w:cs/>
          <w:lang w:val="ar_AE" w:bidi="ar_AE"/>
        </w:rPr>
        <w:t>يذكر الجزء الأخير من المشهد الرابع أن رجال جلعاد قتلوا 42 ألفًا من رجال أفرايم في ذلك اليوم. ويُعادل عددُ اثنين وأربعين ألفَ شخصٍ 42 وحدةً تضمُّ كلٌّ منها 1000 رجل، وهو عددٌ كبيرٌ جدًا من الرجال.</w:t>
      </w:r>
    </w:p>
    <w:p>
      <w:pPr>
        <w:bidi/>
      </w:pPr>
      <w:r>
        <w:rPr>
          <w:rtl/>
          <w:cs/>
          <w:lang w:val="ar_AE" w:bidi="ar_AE"/>
        </w:rPr>
      </w:r>
      <w:r>
        <w:rPr>
          <w:rtl/>
          <w:cs/>
          <w:lang w:val="ar_AE" w:bidi="ar_AE"/>
        </w:rPr>
        <w:t>ويلخص المشهد الخامس قصة يفتاح. فقد قاد يفتاح إسرائيل، أي قضى لها، لمدة ست سنوات. وهذا يُظهر أن يفتاح كان على الأرجح يحكم على كل إسرائيل، وليس جلعاد فقط. ويموت يفتاح ويدفنونه في مدن جلعاد. تذكّروا أن هذا يعني على الأرجح أنهم دفنوا يفتاح في إحدى مدن جلعاد، لكن الناس لم يعودوا يتذكرون أي مدينة كانت. من المحتمل أن أهل جلعاد قد تذكروا يفتاح في مدن مختلفة، ولكن ليس من الواضح لماذا يذكر النص "مدن جلعاد" بدلًا من "مدينة في جلعاد".</w:t>
      </w:r>
    </w:p>
    <w:p>
      <w:pPr>
        <w:bidi/>
      </w:pPr>
      <w:r>
        <w:rPr>
          <w:rtl/>
          <w:cs/>
          <w:lang w:val="ar_AE" w:bidi="ar_AE"/>
        </w:rPr>
      </w:r>
      <w:r>
        <w:rPr>
          <w:rtl/>
          <w:cs/>
          <w:lang w:val="ar_AE" w:bidi="ar_AE"/>
        </w:rPr>
        <w:t>توقّفوا هنا وناقشوا هذا السؤال كمجموعة: هل من الأفضل ترجمة هذا التعبير بكلمة "مدن جلعاد" أو "إحدى مدن جلعاد؟"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12: 1 - 7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رجال أفرايم</w:t>
      </w:r>
    </w:p>
    <w:p>
      <w:pPr>
        <w:pStyle w:val="ListBullet"/>
        <w:bidi/>
        <w:spacing w:line="240" w:lineRule="auto"/>
        <w:ind w:left="720"/>
      </w:pPr>
      <w:r>
        <w:rPr>
          <w:rtl/>
          <w:cs/>
          <w:lang w:val="ar_AE" w:bidi="ar_AE"/>
        </w:rPr>
      </w:r>
      <w:r>
        <w:rPr>
          <w:rtl/>
          <w:cs/>
          <w:lang w:val="ar_AE" w:bidi="ar_AE"/>
        </w:rPr>
        <w:t>يفتاح</w:t>
      </w:r>
    </w:p>
    <w:p>
      <w:pPr>
        <w:pStyle w:val="ListBullet"/>
        <w:bidi/>
        <w:spacing w:line="240" w:lineRule="auto"/>
        <w:ind w:left="720"/>
      </w:pPr>
      <w:r>
        <w:rPr>
          <w:rtl/>
          <w:cs/>
          <w:lang w:val="ar_AE" w:bidi="ar_AE"/>
        </w:rPr>
      </w:r>
      <w:r>
        <w:rPr>
          <w:rtl/>
          <w:cs/>
          <w:lang w:val="ar_AE" w:bidi="ar_AE"/>
        </w:rPr>
        <w:t>ورجال جلعاد.</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التمثيل،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يجتمع رجال أفرايم معًا. ويعبر رجال أفرايم نهر الأردن إلى مدينة صافون في جلعاد. ويقول رجال أفرايم ليفتاح: "لماذا لم تطلب منا أن نأتي معك عندما عبرتَ لمحاربة العمونيين؟ فالآن سنحرق بيتك بينما أنت فيه!"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رجال أفرايم: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الشخص الذي يؤدي دور يفتاح: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قال يفتاح لبني أفرايم: "أنا ورجال جلعاد كنا نواجه مشكلة صعبة مع العمونيين. ولقد طلبت منكم المساعدة، لكنكم لم تساعدوني. عندما رأيتُ أنكم لن تساعدوني، خاطرت بحياتي. لقد حاربت العمونيين، فمنحني الربُّ النصرة عليهم. لذلك لا يوجد سبب لكي تأتوا وتحاربوني اليوم.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يفتاح: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الأشخاص الذين يؤدون دور رجال أفرايم: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جمع يفتاح رجال جلعاد معًا. وحارب رجال جلعاد رجال أفرايم، وقد هزم رجال جلعاد رجال أفرايم. لقد قاتل رجال جلعاد رجال أفرايم لأنهم أهانوا رجال جلعاد. وكانت الإهانة التي وجهوها إليهم هي: "أنتم يا رجال جلعاد هاربون، أو منفلتون، من سبط أفرايم، وتعيشون في أرض سبطي أفرايم ومنسى"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رجال جلعاد: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يسيطر رجال جلعاد على معابر نهر الأردن بالقرب من أرض أفرايم. وعندما كان أحد الهاربين من سبط أفرايم يطلب العبور إلى الضفة الغربية لنهر الأردن، يسأله الجلعاديون: "أَأَنْتَ أَفْرَايِمِيٌّ؟" وإذا أجاب الرجل "لا"، كان رجال جلعاد يطلبون من الرجل أن يقول كلمة "شِبُّولَتْ". فإذا قال الرجل "سِبُّولَتْ" بدلًا من "شِبُّولَتْ"، كان رجال جلعاد يعلمون أن الرجل كان من أفرايم، فيقتل رجال جلعاد ذلك الرجل الأفرايمي عند معبر نهر الأردن. وقد قتل رجال جلعاد 42 ألفًا من رجال أفرايم في ذلك اليوم.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رجال جلعاد: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أيضًا الأشخاص الذين يؤدون دور رجال أفرايم: "بماذا تشعرون أو فيمَ تفكرون؟" قد يجيب الناس بعبارات مثل:</w:t>
      </w:r>
    </w:p>
    <w:p>
      <w:pPr>
        <w:bidi/>
      </w:pPr>
      <w:r>
        <w:rPr>
          <w:rtl/>
          <w:cs/>
          <w:lang w:val="ar_AE" w:bidi="ar_AE"/>
        </w:rPr>
      </w:r>
      <w:r>
        <w:rPr>
          <w:rtl/>
          <w:cs/>
          <w:lang w:val="ar_AE" w:bidi="ar_AE"/>
        </w:rPr>
        <w:t>كان يفتاح قائدًا لإسرائيل لمدة ست سنوات. ومات يفتاح ودفنوه في مدن جلعاد.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يفتاح: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رجال جلعاد: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أيضًا الأشخاص الذين يؤدون دور رجال أفرايم: "بماذا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12: 1 - 7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اجتمع جميع رجال أفرايم معًا. كان الأفرايميون واحدًا من نصفي سبط يوسف، ابن يعقوب.</w:t>
      </w:r>
    </w:p>
    <w:p>
      <w:pPr>
        <w:bidi/>
      </w:pPr>
      <w:r>
        <w:rPr>
          <w:rtl/>
          <w:cs/>
          <w:lang w:val="ar_AE" w:bidi="ar_AE"/>
        </w:rPr>
      </w:r>
      <w:r>
        <w:rPr>
          <w:rtl/>
          <w:cs/>
          <w:lang w:val="ar_AE" w:bidi="ar_AE"/>
        </w:rPr>
        <w:t xml:space="preserve">وقد عبر رجال أفرايم </w:t>
      </w:r>
      <w:r>
        <w:rPr>
          <w:b/>
          <w:rtl/>
          <w:cs/>
          <w:lang w:val="ar_AE" w:bidi="ar_AE"/>
        </w:rPr>
        <w:t>نهر الأردن</w:t>
      </w:r>
      <w:r>
        <w:rPr>
          <w:rtl/>
          <w:cs/>
          <w:lang w:val="ar_AE" w:bidi="ar_AE"/>
        </w:rPr>
        <w:t xml:space="preserve"> إلى صافون. نهر الأردن هو النهر الذي يمتد من الشمال إلى الجنوب على الحدود الغربية لأرض جلعاد. ترجموا نهر الأردن بالطريقة نفسها التي استخدمتموها في المقاطع السابقة. وللمزيد من المعلومات عن نهر الأردن راجعوا قاموس الكلمات الرئيسية.</w:t>
      </w:r>
    </w:p>
    <w:p>
      <w:pPr>
        <w:bidi/>
      </w:pPr>
      <w:r>
        <w:rPr>
          <w:rtl/>
          <w:cs/>
          <w:lang w:val="ar_AE" w:bidi="ar_AE"/>
        </w:rPr>
      </w:r>
      <w:r>
        <w:rPr>
          <w:rtl/>
          <w:cs/>
          <w:lang w:val="ar_AE" w:bidi="ar_AE"/>
        </w:rPr>
        <w:t xml:space="preserve">يخبر يفتاح رجال أفرايم أنه خاطر بحياته لمحاربة العمونيين. وقد أعطى </w:t>
      </w:r>
      <w:r>
        <w:rPr>
          <w:b/>
          <w:rtl/>
          <w:cs/>
          <w:lang w:val="ar_AE" w:bidi="ar_AE"/>
        </w:rPr>
        <w:t>الرب (يهوه)</w:t>
      </w:r>
      <w:r>
        <w:rPr>
          <w:rtl/>
          <w:cs/>
          <w:lang w:val="ar_AE" w:bidi="ar_AE"/>
        </w:rPr>
        <w:t xml:space="preserve"> يفتاح نصرة على العمونيين. والرب (يهوه) هو الاسم الشخصي لله. ترجموا كلمة الرب (يهوه) كما ترجمتموها في المقاطع السابقة. لمزيد من المعلومات حول كلمة الرب (يهوه)، ارجعوا إلى قاموس الكلمات الرئيسية.</w:t>
      </w:r>
    </w:p>
    <w:p>
      <w:pPr>
        <w:bidi/>
      </w:pPr>
      <w:r>
        <w:rPr>
          <w:rtl/>
          <w:cs/>
          <w:lang w:val="ar_AE" w:bidi="ar_AE"/>
        </w:rPr>
      </w:r>
      <w:r>
        <w:rPr>
          <w:rtl/>
          <w:cs/>
          <w:lang w:val="ar_AE" w:bidi="ar_AE"/>
        </w:rPr>
        <w:t xml:space="preserve">لقد قاتل رجال جلعاد رجال أفرايم لأنهم أهانوا رجال جلعاد. كان رجال أفرايم يهينون رجال جلعاد عندما يدعونهم بأنهم </w:t>
      </w:r>
      <w:r>
        <w:rPr>
          <w:b/>
          <w:rtl/>
          <w:cs/>
          <w:lang w:val="ar_AE" w:bidi="ar_AE"/>
        </w:rPr>
        <w:t>هاربين</w:t>
      </w:r>
      <w:r>
        <w:rPr>
          <w:rtl/>
          <w:cs/>
          <w:lang w:val="ar_AE" w:bidi="ar_AE"/>
        </w:rPr>
        <w:t xml:space="preserve"> أو منفلتين في أرض أفرايم ومنسّى. وكان منسّى هو النصف الآخر من سبط يوسف، وتقع أرضهم على كلًا من الجانب الشرقي والجانب الغربي من نهر الأردن. الهاربون (المنفلتون) هم أشخاص يهربون من أرض ويذهبون إلى مكان آخر كناجين أو لاجئين.</w:t>
      </w:r>
    </w:p>
    <w:p>
      <w:pPr>
        <w:bidi/>
      </w:pPr>
      <w:r>
        <w:rPr>
          <w:rtl/>
          <w:cs/>
          <w:lang w:val="ar_AE" w:bidi="ar_AE"/>
        </w:rPr>
      </w:r>
      <w:r>
        <w:rPr>
          <w:rtl/>
          <w:cs/>
          <w:lang w:val="ar_AE" w:bidi="ar_AE"/>
        </w:rPr>
        <w:t>توقّفوا هنا وناقشوا كمجموعة كيف ستتحدثون عن كون رجال جلعاد هاربين أو لاجئين في أرض أفرايم ومنسّى. أوقِفوا الاستماع إلى هذا التسجيل الصوتي هنا.</w:t>
      </w:r>
    </w:p>
    <w:p>
      <w:pPr>
        <w:bidi/>
      </w:pPr>
      <w:r>
        <w:rPr>
          <w:rtl/>
          <w:cs/>
          <w:lang w:val="ar_AE" w:bidi="ar_AE"/>
        </w:rPr>
      </w:r>
      <w:r>
        <w:rPr>
          <w:rtl/>
          <w:cs/>
          <w:lang w:val="ar_AE" w:bidi="ar_AE"/>
        </w:rPr>
        <w:t xml:space="preserve">قضى يفتاح لإسرائيل لمدة ست سنوات. </w:t>
      </w:r>
      <w:r>
        <w:rPr>
          <w:b/>
          <w:rtl/>
          <w:cs/>
          <w:lang w:val="ar_AE" w:bidi="ar_AE"/>
        </w:rPr>
        <w:t>القاضي</w:t>
      </w:r>
      <w:r>
        <w:rPr>
          <w:rtl/>
          <w:cs/>
          <w:lang w:val="ar_AE" w:bidi="ar_AE"/>
        </w:rPr>
        <w:t xml:space="preserve"> هو شخص يقود إسرائيل. وهنا، كلمة </w:t>
      </w:r>
      <w:r>
        <w:rPr>
          <w:b/>
          <w:rtl/>
          <w:cs/>
          <w:lang w:val="ar_AE" w:bidi="ar_AE"/>
        </w:rPr>
        <w:t>إسرائيل</w:t>
      </w:r>
      <w:r>
        <w:rPr>
          <w:rtl/>
          <w:cs/>
          <w:lang w:val="ar_AE" w:bidi="ar_AE"/>
        </w:rPr>
        <w:t xml:space="preserve"> تعني شعب إسرائيل. ترجموا كلمتَي "قاضي" و"إسرائيل" بالطريقة نفسها التي استخدمتموها في المقاطع السابقة. ولمزيد من المعلومات عن القاضي وإسرائيل، راجعوا قاموس الكلمات الرئيسية.</w:t>
      </w:r>
    </w:p>
    <w:p>
      <w:pPr>
        <w:bidi/>
      </w:pPr>
      <w:r>
        <w:rPr>
          <w:rtl/>
          <w:cs/>
          <w:lang w:val="ar_AE" w:bidi="ar_AE"/>
        </w:rPr>
      </w:r>
      <w:r>
        <w:rPr>
          <w:rtl/>
          <w:cs/>
          <w:lang w:val="ar_AE" w:bidi="ar_AE"/>
        </w:rPr>
        <w:t>مات يفتاح و</w:t>
      </w:r>
      <w:r>
        <w:rPr>
          <w:b/>
          <w:rtl/>
          <w:cs/>
          <w:lang w:val="ar_AE" w:bidi="ar_AE"/>
        </w:rPr>
        <w:t>دفنه</w:t>
      </w:r>
      <w:r>
        <w:rPr>
          <w:rtl/>
          <w:cs/>
          <w:lang w:val="ar_AE" w:bidi="ar_AE"/>
        </w:rPr>
        <w:t xml:space="preserve"> الناس في </w:t>
      </w:r>
      <w:r>
        <w:rPr>
          <w:b/>
          <w:rtl/>
          <w:cs/>
          <w:lang w:val="ar_AE" w:bidi="ar_AE"/>
        </w:rPr>
        <w:t>مدن</w:t>
      </w:r>
      <w:r>
        <w:rPr>
          <w:rtl/>
          <w:cs/>
          <w:lang w:val="ar_AE" w:bidi="ar_AE"/>
        </w:rPr>
        <w:t xml:space="preserve"> جلعاد. ترجموا تعبير يدفن شخص ما بالطريقة نفسها التي استخدمتموها في المقاطع السابقة. المدينة أكبر من البلدة، وعادةً ما تحيط بها أسوار. ترجموا كلمة مدن بالطريقة نفسها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12:8–15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12: 8–15 واحفظوه في قلوبكم.</w:t>
      </w:r>
    </w:p>
    <w:p>
      <w:pPr>
        <w:bidi/>
      </w:pPr>
      <w:r>
        <w:rPr>
          <w:rtl/>
          <w:cs/>
          <w:lang w:val="ar_AE" w:bidi="ar_AE"/>
        </w:rPr>
      </w:r>
      <w:r>
        <w:rPr>
          <w:rtl/>
          <w:cs/>
          <w:lang w:val="ar_AE" w:bidi="ar_AE"/>
        </w:rPr>
        <w:t>استمعوا إلى نسخة صوتية من سِفر القضاة 12: 8–15 ثلاث مرات من ثلاث ترجمات مختلفة، إن أمكن.</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الاستماع إلى هذا التسجيل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12: 8 - 15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يواصل الراوي الحديث عن قائمة القضاة، والآن يأتي القضاة من المنطقة الغربية من إسرائيل، غرب نهر الأردن. قبل هذه القصة مباشرة، كان يفتاح قد حكم كقاضٍ وحاربَ سبطًا آخر من أسباط إسرائيل. كما قدَّم يفتاح ابنته الوحيدة ذبيحةً وفاءً لنذرٍ كان قد قطعه للرب. والآن، في هذه القصة، تشهد أرض إسرائيل فترة قصيرة من السلام تحت قيادة القضاة إِبْصَان وإيلون وعبدون.</w:t>
      </w:r>
    </w:p>
    <w:p>
      <w:pPr>
        <w:bidi/>
      </w:pPr>
      <w:r>
        <w:rPr>
          <w:rtl/>
          <w:cs/>
          <w:lang w:val="ar_AE" w:bidi="ar_AE"/>
        </w:rPr>
      </w:r>
      <w:r>
        <w:rPr>
          <w:rtl/>
          <w:cs/>
          <w:lang w:val="ar_AE" w:bidi="ar_AE"/>
        </w:rPr>
        <w:t>قبل هذه القصة، كان قد ظهر بالفعل خمسة من القضاة العِظام (الرئيسيين) —عثنيئيل، وإهود، ودبورة، وجدعون، ويفتاح— ولم يتبقَّ سوى قصة شمشون بعد هذه القصة. ونحن نعرف أكثر عن كيفية قيادة القضاة الرئيسيين لإسرائيل. من بين القضاة الصغار الستة، ظهر ثلاثةٌ بالفعل — وهم شمجر وتولع ويائير — وتصف هذه القصة الآن فترة حكم إبصان وإيلون وعبدون. ويبدو هؤلاء القضاة الصغار (الثانويون) على النقيض من القضاة المحاربين الوارد ذِكْرهم في السفر. ولا يعطي الراوي تفاصيل كثيرة عن هؤلاء القضاة الصغار (الثانويين).</w:t>
      </w:r>
    </w:p>
    <w:p>
      <w:pPr>
        <w:bidi/>
      </w:pPr>
      <w:r>
        <w:rPr>
          <w:rtl/>
          <w:cs/>
          <w:lang w:val="ar_AE" w:bidi="ar_AE"/>
        </w:rPr>
      </w:r>
      <w:r>
        <w:rPr>
          <w:rtl/>
          <w:cs/>
          <w:lang w:val="ar_AE" w:bidi="ar_AE"/>
        </w:rPr>
        <w:t>تتحدث كل من قصة يفتاح التي تسبق هذه القصة وقصة شمشون التي تلي هذا النص، عن الكثير من الموت والدمار. في المقابل، لا تتحدث هذه القصة عن أي صراع أو خطية. اثنان من القضاة الثلاثة المذكورين في هذا النص كان لديهم أبناء وبنات وأحفاد وحمير وزيجات، مما يدل على أن تلك الحقبة كانت على الأرجح فترة يسودها السلام والثراء والازدهار. كان لإبصان وعبدون أبناء كثيرون، وهذا يتناقض مع يفتاح الذي لم يكن لديه سوى ابنة واحدة.</w:t>
      </w:r>
    </w:p>
    <w:p>
      <w:pPr>
        <w:bidi/>
      </w:pPr>
      <w:r>
        <w:rPr>
          <w:rtl/>
          <w:cs/>
          <w:lang w:val="ar_AE" w:bidi="ar_AE"/>
        </w:rPr>
      </w:r>
      <w:r>
        <w:rPr>
          <w:rtl/>
          <w:cs/>
          <w:lang w:val="ar_AE" w:bidi="ar_AE"/>
        </w:rPr>
        <w:t>توقّفوا هنا وناقشوا هذا السؤال في مجموعة: كيف تُظهرون التباين بين قصص الحرب وقصص السلام عندما تروون تاريخ شعبكم أو مجموعتكم البشرية؟ استمعوا إلى شخص ما وهو يروي قصصًا عن تاريخ شعبكم لتروا كيف يُظهر ذلك الشخص التناقض بين الأنواع المختلفة من القصص. أوقِفوا الاستماع إلى هذا التسجيل الصوتي هنا.</w:t>
      </w:r>
    </w:p>
    <w:p>
      <w:pPr>
        <w:bidi/>
      </w:pPr>
      <w:r>
        <w:rPr>
          <w:rtl/>
          <w:cs/>
          <w:lang w:val="ar_AE" w:bidi="ar_AE"/>
        </w:rPr>
      </w:r>
      <w:r>
        <w:rPr>
          <w:rtl/>
          <w:cs/>
          <w:lang w:val="ar_AE" w:bidi="ar_AE"/>
        </w:rPr>
        <w:t>كان جميع هؤلاء القضاة الثلاثة قضاةً لفترة قصيرة من الزمن. حكم إبصان سبع سنوات، وحكم إيلون عشر سنوات، وحكم عبدون ثماني سنوات. كانت أوقات السلام تزداد قِصَرًا مع اقتراب عصر القضاة من نهايته. ويتناقض هذا السلام مع الحرب الوشيكة بين بني إسرائيل، ومع سلوكهم القائم على فعل ما كانوا يظنون أنه صالح، أو صواب، في أعينهم في نهاية زمن القضاة.</w:t>
      </w:r>
    </w:p>
    <w:p>
      <w:pPr>
        <w:bidi/>
      </w:pPr>
      <w:r>
        <w:rPr>
          <w:rtl/>
          <w:cs/>
          <w:lang w:val="ar_AE" w:bidi="ar_AE"/>
        </w:rPr>
      </w:r>
      <w:r>
        <w:rPr>
          <w:rtl/>
          <w:cs/>
          <w:lang w:val="ar_AE" w:bidi="ar_AE"/>
        </w:rPr>
        <w:t>أول القضاة الثلاثة المذكورين في هذا النص هو إبصان. ينحدر إبصان من بيت لحم، ويعتقد معظم الناس أن المقصود هنا هي بلدة بيت لحم الواقعة في شمال البلاد في أرض زبولون وليس بيت لحم الواقعة في جنوب إسرائيل.</w:t>
      </w:r>
    </w:p>
    <w:p>
      <w:pPr>
        <w:bidi/>
      </w:pPr>
      <w:r>
        <w:rPr>
          <w:rtl/>
          <w:cs/>
          <w:lang w:val="ar_AE" w:bidi="ar_AE"/>
        </w:rPr>
      </w:r>
      <w:r>
        <w:rPr>
          <w:rtl/>
          <w:cs/>
          <w:lang w:val="ar_AE" w:bidi="ar_AE"/>
        </w:rPr>
        <w:t>توقّفوا هنا وانظروا كمجموعة إلى خريطة الموقع المحتمل لبيت لحم في زبولون. أوقِفوا الاستماع إلى هذا التسجيل الصوتي هنا.</w:t>
      </w:r>
    </w:p>
    <w:p>
      <w:pPr>
        <w:bidi/>
      </w:pPr>
      <w:r>
        <w:rPr>
          <w:rtl/>
          <w:cs/>
          <w:lang w:val="ar_AE" w:bidi="ar_AE"/>
        </w:rPr>
      </w:r>
      <w:r>
        <w:rPr>
          <w:rtl/>
          <w:cs/>
          <w:lang w:val="ar_AE" w:bidi="ar_AE"/>
        </w:rPr>
        <w:t xml:space="preserve">كان لإبصان ثلاثون ابنًا وثلاثون ابنة. من المرجح أن إبصان كان لديه العديد من الزوجات ليتمكن من تكوين مثل هذه الأسرة الكبيرة. وقد أرسل أبصان بناته الثلاثين لتتزوجن ثلاثين رجلًا من خارج سبطه، وهي طريقة شائعة لإقامة المزيد من الصلات مع الأسباط والقادة الآخرين في جميع أنحاء المنطقة. وربما ساعدت هذه العلاقات مع الأسباط الأخرى إبصان على اكتساب المزيد من النفوذ في المنطقة. وقد تركت بنات إبصان بيته ليذهبن للعيش في بيوت آباء أزواجهن الذين كانوا يعيشون خارج سبط إبصان. وقد أتى إبصان بثلاثين امرأة من خارج سبطه ليتزوجن أبناءه الثلاثين. عاشت هؤلاء الكنَّات (زوجات الأبناء) الثلاثون الجديدات في بيت لحم مع أزواجهن، الذين كانوا أبناء إبصان. </w:t>
      </w:r>
    </w:p>
    <w:p>
      <w:pPr>
        <w:bidi/>
      </w:pPr>
      <w:r>
        <w:rPr>
          <w:rtl/>
          <w:cs/>
          <w:lang w:val="ar_AE" w:bidi="ar_AE"/>
        </w:rPr>
      </w:r>
      <w:r>
        <w:rPr>
          <w:rtl/>
          <w:cs/>
          <w:lang w:val="ar_AE" w:bidi="ar_AE"/>
        </w:rPr>
        <w:t>توقفوا هنا وناقشوا هذا السؤال كمجموعة: أين يعيش الأزواج بعد الزواج في مجتمعكم؟ هل من الشائع أكثر أن يعيش الزوجان الجديدان بالقرب من عائلة الزوج، أم بالقرب من عائلة الزوجة، أم في مكان آخر؟ أوقِفوا الاستماع إلى هذا التسجيل الصوتي هنا.</w:t>
      </w:r>
    </w:p>
    <w:p>
      <w:pPr>
        <w:bidi/>
      </w:pPr>
      <w:r>
        <w:rPr>
          <w:rtl/>
          <w:cs/>
          <w:lang w:val="ar_AE" w:bidi="ar_AE"/>
        </w:rPr>
      </w:r>
      <w:r>
        <w:rPr>
          <w:rtl/>
          <w:cs/>
          <w:lang w:val="ar_AE" w:bidi="ar_AE"/>
        </w:rPr>
        <w:t>على الرغم من أن هذه القصة لا تذكر ذلك، فإن الناس في تلك الثقافة كانوا يعتقدون أنه إذا كان لشخص ما العديد من الأبناء، فإن هذا يعني أن الرب قد بارك ذلك الشخص. بشكل عام، ازدهرت إسرائيل في عهد إبصان، ولم يخض بنو إسرائيل أي حروب. وبعد حُكم إبصان الذي دام سبع سنوات، مات إبصان، ودفنه الشعب في بيت لحم.</w:t>
      </w:r>
    </w:p>
    <w:p>
      <w:pPr>
        <w:bidi/>
      </w:pPr>
      <w:r>
        <w:rPr>
          <w:rtl/>
          <w:cs/>
          <w:lang w:val="ar_AE" w:bidi="ar_AE"/>
        </w:rPr>
      </w:r>
      <w:r>
        <w:rPr>
          <w:rtl/>
          <w:cs/>
          <w:lang w:val="ar_AE" w:bidi="ar_AE"/>
        </w:rPr>
        <w:t>وثاني القضاة الثلاثة في هذا المقطع هو إيلون. كان إيلون من زبولون، وكان قاضيًا على إسرائيل لمدة عشر سنوات. لا يعطي الراوي تفاصيل عن إيلون، مما قد يُظهر أن حكمه كان زمنًا للسلام. ثم مات إِيلُون، ودفنه الشعب في أيَّلون في أرض زبولون. في اللغة الأصلية، يشبه اسم أيَّلون إلى حد كبير اسم إيلون؛ لذا فمن المحتمل أن الناس أطلقوا اسم أيَّلون على البلدة وذلك على اسم إيلون القاضي.</w:t>
      </w:r>
    </w:p>
    <w:p>
      <w:pPr>
        <w:bidi/>
      </w:pPr>
      <w:r>
        <w:rPr>
          <w:rtl/>
          <w:cs/>
          <w:lang w:val="ar_AE" w:bidi="ar_AE"/>
        </w:rPr>
      </w:r>
      <w:r>
        <w:rPr>
          <w:rtl/>
          <w:cs/>
          <w:lang w:val="ar_AE" w:bidi="ar_AE"/>
        </w:rPr>
        <w:t>توقّفوا هنا كمجموعة وانظروا إلى خريطة توضح الموقع المحتمل لأيَّلون في زبولون. أوقِفوا الاستماع إلى هذا التسجيل الصوتي هنا.</w:t>
      </w:r>
    </w:p>
    <w:p>
      <w:pPr>
        <w:bidi/>
      </w:pPr>
      <w:r>
        <w:rPr>
          <w:rtl/>
          <w:cs/>
          <w:lang w:val="ar_AE" w:bidi="ar_AE"/>
        </w:rPr>
      </w:r>
      <w:r>
        <w:rPr>
          <w:rtl/>
          <w:cs/>
          <w:lang w:val="ar_AE" w:bidi="ar_AE"/>
        </w:rPr>
        <w:t>عبدون هو آخر القضاة الثلاثة المذكورين في هذا المقطع. وعبدون هو ابن هليل، وكان من بلدة فرعتون الواقعة في أرض أفرايم.</w:t>
      </w:r>
    </w:p>
    <w:p>
      <w:pPr>
        <w:bidi/>
      </w:pPr>
      <w:r>
        <w:rPr>
          <w:rtl/>
          <w:cs/>
          <w:lang w:val="ar_AE" w:bidi="ar_AE"/>
        </w:rPr>
      </w:r>
      <w:r>
        <w:rPr>
          <w:rtl/>
          <w:cs/>
          <w:lang w:val="ar_AE" w:bidi="ar_AE"/>
        </w:rPr>
        <w:t>توقّفوا هنا كمجموعة وانظروا إلى خريطة توضح الموقع المحتمل لفرعتون في أفرايم. أوقِفوا الاستماع إلى هذا التسجيل الصوتي هنا.</w:t>
      </w:r>
    </w:p>
    <w:p>
      <w:pPr>
        <w:bidi/>
      </w:pPr>
      <w:r>
        <w:rPr>
          <w:rtl/>
          <w:cs/>
          <w:lang w:val="ar_AE" w:bidi="ar_AE"/>
        </w:rPr>
      </w:r>
      <w:r>
        <w:rPr>
          <w:rtl/>
          <w:cs/>
          <w:lang w:val="ar_AE" w:bidi="ar_AE"/>
        </w:rPr>
        <w:t>كان لعبدون أيضًا أبناءٌ كثيرون، وذلك مثل إبصان. امتطى أبناء عبدون الأربعون وأحفاده الثلاثون سبعين حمارًا (جحشًا). والحمار هو حيوان أليف يشبه الحصان، لكنه أصغر حجمًا وله آذان أطول.</w:t>
      </w:r>
    </w:p>
    <w:p>
      <w:pPr>
        <w:bidi/>
      </w:pPr>
      <w:r>
        <w:rPr>
          <w:rtl/>
          <w:cs/>
          <w:lang w:val="ar_AE" w:bidi="ar_AE"/>
        </w:rPr>
      </w:r>
      <w:r>
        <w:rPr>
          <w:rtl/>
          <w:cs/>
          <w:lang w:val="ar_AE" w:bidi="ar_AE"/>
        </w:rPr>
        <w:t>توقّفوا هنا وانظروا كمجموعة إلى صورة حمار، إذا احتجتم إلى ذلك. أوقِفوا الاستماع إلى هذا التسجيل الصوتي هنا.</w:t>
      </w:r>
    </w:p>
    <w:p>
      <w:pPr>
        <w:bidi/>
      </w:pPr>
      <w:r>
        <w:rPr>
          <w:rtl/>
          <w:cs/>
          <w:lang w:val="ar_AE" w:bidi="ar_AE"/>
        </w:rPr>
      </w:r>
      <w:r>
        <w:rPr>
          <w:rtl/>
          <w:cs/>
          <w:lang w:val="ar_AE" w:bidi="ar_AE"/>
        </w:rPr>
        <w:t>كان أبناء عبدون وأحفاده يركبون الحمير، مثل القاضي يائير في قصة سابقة، الذي كان لديه أيضًا ثلاثين ابنًا يركبون ثلاثين حمارًا (جحشًا). كان كل من عبدون ويائير قاضيين ثريين، وكان ركوبهما الحمير يماثل الطريقة التي كان يحكم بها ملك أرضه بمساعدة أبنائه في الحكم. فعندما كان يركب رجُل حمارًا في ذلك الوقت، كان هذا يدل على أنه جاء في سلام. أما المحارب فكان يركب حصان حربٍ ليذهب إلى المعركة.</w:t>
      </w:r>
    </w:p>
    <w:p>
      <w:pPr>
        <w:bidi/>
      </w:pPr>
      <w:r>
        <w:rPr>
          <w:rtl/>
          <w:cs/>
          <w:lang w:val="ar_AE" w:bidi="ar_AE"/>
        </w:rPr>
      </w:r>
      <w:r>
        <w:rPr>
          <w:rtl/>
          <w:cs/>
          <w:lang w:val="ar_AE" w:bidi="ar_AE"/>
        </w:rPr>
        <w:t>حكم عَبَدُّون إسرائيل لمدة ثماني سنوات، ثم مات. وقد دفن الناس عبدون في فرعتون في أفرايم في تل (جبل) العمالقة. التل منطقة أرض مرتفعة طبيعيًا، وهو أقَّل ارتفاعًا من الجَبَل. ومنطقة التلال منطقة تضم تلال كثيرة.</w:t>
      </w:r>
    </w:p>
    <w:p>
      <w:pPr>
        <w:bidi/>
      </w:pPr>
      <w:r>
        <w:rPr>
          <w:rtl/>
          <w:cs/>
          <w:lang w:val="ar_AE" w:bidi="ar_AE"/>
        </w:rPr>
      </w:r>
      <w:r>
        <w:rPr>
          <w:rtl/>
          <w:cs/>
          <w:lang w:val="ar_AE" w:bidi="ar_AE"/>
        </w:rPr>
        <w:t>توقّفوا هنا وانظروا معًا إلى صورة منطقة كثيرة التلال إذا لزم الأمر. أوقِفوا الاستماع إلى هذا التسجيل الصوتي هنا.</w:t>
      </w:r>
    </w:p>
    <w:p>
      <w:pPr>
        <w:bidi/>
      </w:pPr>
      <w:r>
        <w:rPr>
          <w:rtl/>
          <w:cs/>
          <w:lang w:val="ar_AE" w:bidi="ar_AE"/>
        </w:rPr>
      </w:r>
      <w:r>
        <w:rPr>
          <w:rtl/>
          <w:cs/>
          <w:lang w:val="ar_AE" w:bidi="ar_AE"/>
        </w:rPr>
        <w:t>قد تعني حقيقةُ ذِكرِ الراوي للعمالقة أنهم كانوا لا يزالون يحكمون هذا الجزء من إسرائيل. كان العمالقة أعداء لإسرائيل، وكان العمالقة من نسل عماليق. وقد كانوا يعيشون في أرض كنعان قبل خروج بني إسرائيل من مصر. وقد هزم بنو إسرائيل، بقيادة يشوع، العمالقة بنجاح عندما جاء عماليق لمحاربة بني إسرائيل بالقرب من سيناء.</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12: 8 - 15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w:t>
      </w:r>
    </w:p>
    <w:p>
      <w:pPr>
        <w:bidi/>
      </w:pPr>
      <w:r>
        <w:rPr>
          <w:rtl/>
          <w:cs/>
          <w:lang w:val="ar_AE" w:bidi="ar_AE"/>
        </w:rPr>
      </w:r>
      <w:r>
        <w:rPr>
          <w:rtl/>
          <w:cs/>
          <w:lang w:val="ar_AE" w:bidi="ar_AE"/>
        </w:rPr>
        <w:t>يحتوي هذا المقطع على ثلاثة مشاهد.</w:t>
      </w:r>
    </w:p>
    <w:p>
      <w:pPr>
        <w:bidi/>
      </w:pPr>
      <w:r>
        <w:rPr>
          <w:rtl/>
          <w:cs/>
          <w:lang w:val="ar_AE" w:bidi="ar_AE"/>
        </w:rPr>
      </w:r>
      <w:r>
        <w:rPr>
          <w:b/>
          <w:rtl/>
          <w:cs/>
          <w:lang w:val="ar_AE" w:bidi="ar_AE"/>
        </w:rPr>
        <w:t>في المشهد الأول:</w:t>
      </w:r>
      <w:r>
        <w:rPr>
          <w:rtl/>
          <w:cs/>
          <w:lang w:val="ar_AE" w:bidi="ar_AE"/>
        </w:rPr>
        <w:t xml:space="preserve"> كان إبصان قاضيًا على إسرائيل لمدة سبع سنوات. وكان لدى إبصان ثلاثون ابنًا، وثلاثون ابنة، وثلاثون كنَّة. </w:t>
      </w:r>
    </w:p>
    <w:p>
      <w:pPr>
        <w:bidi/>
      </w:pPr>
      <w:r>
        <w:rPr>
          <w:rtl/>
          <w:cs/>
          <w:lang w:val="ar_AE" w:bidi="ar_AE"/>
        </w:rPr>
      </w:r>
      <w:r>
        <w:rPr>
          <w:b/>
          <w:rtl/>
          <w:cs/>
          <w:lang w:val="ar_AE" w:bidi="ar_AE"/>
        </w:rPr>
        <w:t>في المشهد الثاني:</w:t>
      </w:r>
      <w:r>
        <w:rPr>
          <w:rtl/>
          <w:cs/>
          <w:lang w:val="ar_AE" w:bidi="ar_AE"/>
        </w:rPr>
        <w:t xml:space="preserve"> كان إيلون قاضيًا لإسرائيل لمدة عشر سنوات.</w:t>
      </w:r>
    </w:p>
    <w:p>
      <w:pPr>
        <w:bidi/>
      </w:pPr>
      <w:r>
        <w:rPr>
          <w:rtl/>
          <w:cs/>
          <w:lang w:val="ar_AE" w:bidi="ar_AE"/>
        </w:rPr>
      </w:r>
      <w:r>
        <w:rPr>
          <w:b/>
          <w:rtl/>
          <w:cs/>
          <w:lang w:val="ar_AE" w:bidi="ar_AE"/>
        </w:rPr>
        <w:t>في المشهد الثالث:</w:t>
      </w:r>
      <w:r>
        <w:rPr>
          <w:rtl/>
          <w:cs/>
          <w:lang w:val="ar_AE" w:bidi="ar_AE"/>
        </w:rPr>
        <w:t xml:space="preserve"> كان عبدون قاضيًا لإسرائيل لمدة ثماني سنوات. وكان لعبدون أربعون ابنًا وثلاثون حفيدًا يركبون سبعين حمارًا.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إبصان</w:t>
      </w:r>
    </w:p>
    <w:p>
      <w:pPr>
        <w:pStyle w:val="ListBullet"/>
        <w:bidi/>
        <w:spacing w:line="240" w:lineRule="auto"/>
        <w:ind w:left="720"/>
      </w:pPr>
      <w:r>
        <w:rPr>
          <w:rtl/>
          <w:cs/>
          <w:lang w:val="ar_AE" w:bidi="ar_AE"/>
        </w:rPr>
      </w:r>
      <w:r>
        <w:rPr>
          <w:rtl/>
          <w:cs/>
          <w:lang w:val="ar_AE" w:bidi="ar_AE"/>
        </w:rPr>
        <w:t>أبناء إبصان الثلاثون</w:t>
      </w:r>
    </w:p>
    <w:p>
      <w:pPr>
        <w:pStyle w:val="ListBullet"/>
        <w:bidi/>
        <w:spacing w:line="240" w:lineRule="auto"/>
        <w:ind w:left="720"/>
      </w:pPr>
      <w:r>
        <w:rPr>
          <w:rtl/>
          <w:cs/>
          <w:lang w:val="ar_AE" w:bidi="ar_AE"/>
        </w:rPr>
      </w:r>
      <w:r>
        <w:rPr>
          <w:rtl/>
          <w:cs/>
          <w:lang w:val="ar_AE" w:bidi="ar_AE"/>
        </w:rPr>
        <w:t>بنات إبصان الثلاثون</w:t>
      </w:r>
    </w:p>
    <w:p>
      <w:pPr>
        <w:pStyle w:val="ListBullet"/>
        <w:bidi/>
        <w:spacing w:line="240" w:lineRule="auto"/>
        <w:ind w:left="720"/>
      </w:pPr>
      <w:r>
        <w:rPr>
          <w:rtl/>
          <w:cs/>
          <w:lang w:val="ar_AE" w:bidi="ar_AE"/>
        </w:rPr>
      </w:r>
      <w:r>
        <w:rPr>
          <w:rtl/>
          <w:cs/>
          <w:lang w:val="ar_AE" w:bidi="ar_AE"/>
        </w:rPr>
        <w:t>كنَّات إبصان الثلاثون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إيلون</w:t>
      </w:r>
    </w:p>
    <w:p>
      <w:pPr>
        <w:pStyle w:val="ListBullet"/>
        <w:bidi/>
        <w:spacing w:line="240" w:lineRule="auto"/>
        <w:ind w:left="720"/>
      </w:pPr>
      <w:r>
        <w:rPr>
          <w:rtl/>
          <w:cs/>
          <w:lang w:val="ar_AE" w:bidi="ar_AE"/>
        </w:rPr>
      </w:r>
      <w:r>
        <w:rPr>
          <w:rtl/>
          <w:cs/>
          <w:lang w:val="ar_AE" w:bidi="ar_AE"/>
        </w:rPr>
        <w:t>عبدون</w:t>
      </w:r>
    </w:p>
    <w:p>
      <w:pPr>
        <w:pStyle w:val="ListBullet"/>
        <w:bidi/>
        <w:spacing w:line="240" w:lineRule="auto"/>
        <w:ind w:left="720"/>
      </w:pPr>
      <w:r>
        <w:rPr>
          <w:rtl/>
          <w:cs/>
          <w:lang w:val="ar_AE" w:bidi="ar_AE"/>
        </w:rPr>
      </w:r>
      <w:r>
        <w:rPr>
          <w:rtl/>
          <w:cs/>
          <w:lang w:val="ar_AE" w:bidi="ar_AE"/>
        </w:rPr>
        <w:t>أبناء عبدون الأربعون</w:t>
      </w:r>
    </w:p>
    <w:p>
      <w:pPr>
        <w:pStyle w:val="ListBullet"/>
        <w:bidi/>
        <w:spacing w:line="240" w:lineRule="auto"/>
        <w:ind w:left="720"/>
      </w:pPr>
      <w:r>
        <w:rPr>
          <w:rtl/>
          <w:cs/>
          <w:lang w:val="ar_AE" w:bidi="ar_AE"/>
        </w:rPr>
      </w:r>
      <w:r>
        <w:rPr>
          <w:rtl/>
          <w:cs/>
          <w:lang w:val="ar_AE" w:bidi="ar_AE"/>
        </w:rPr>
        <w:t>أحفاد عبدون الثلاثون</w:t>
      </w:r>
    </w:p>
    <w:p>
      <w:pPr>
        <w:pStyle w:val="ListBullet"/>
        <w:bidi/>
        <w:spacing w:line="240" w:lineRule="auto"/>
        <w:ind w:left="720"/>
      </w:pPr>
      <w:r>
        <w:rPr>
          <w:rtl/>
          <w:cs/>
          <w:lang w:val="ar_AE" w:bidi="ar_AE"/>
        </w:rPr>
      </w:r>
      <w:r>
        <w:rPr>
          <w:rtl/>
          <w:cs/>
          <w:lang w:val="ar_AE" w:bidi="ar_AE"/>
        </w:rPr>
        <w:t xml:space="preserve">والعمالقة. </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تذكّروا أنه قبل المقاطع المتعلقة بالقاضي يفتاح، نسمع عن قاضيين اثنين، هما تولع ويائير، ويبدو أنهما كانا يحكمان في أوقات سلام. وخلال حكم يفتاح، كانت هناك حروب كثيرة، بل إن يفتاح قتل ابنته أيضًا ليوفي بنذر للرب. تذكّروا أن هذه القصة تأتي بعد قصص يفتاح مباشرة. وتذكّروا أن القضاة الثلاثة في هذه القصة لم يخوضوا أي حروب بل كان هناك سلام في الأرض.</w:t>
      </w:r>
    </w:p>
    <w:p>
      <w:pPr>
        <w:bidi/>
      </w:pPr>
      <w:r>
        <w:rPr>
          <w:rtl/>
          <w:cs/>
          <w:lang w:val="ar_AE" w:bidi="ar_AE"/>
        </w:rPr>
      </w:r>
      <w:r>
        <w:rPr>
          <w:rtl/>
          <w:cs/>
          <w:lang w:val="ar_AE" w:bidi="ar_AE"/>
        </w:rPr>
        <w:t>حكم كلٌّ من القاضيين السابقين، يائير ويفتاح، إسرائيلَ من الجهة الشرقية لنهر الأردن. أما الآن، فإن هؤلاء القضاة الثلاثة الصغار (الثانويون) يحكمون جميعًا على الجانب الغربي من نهر الأردن. ومن المحتمل أن يكون إبصان وإيلون من سبط زبولون، بينما عبدون من سبط أفرايم. كان جميع قضاة إسرائيل الآخرين من الجانب الغربي من نهر الأردن أيضًا.</w:t>
      </w:r>
    </w:p>
    <w:p>
      <w:pPr>
        <w:bidi/>
      </w:pPr>
      <w:r>
        <w:rPr>
          <w:rtl/>
          <w:cs/>
          <w:lang w:val="ar_AE" w:bidi="ar_AE"/>
        </w:rPr>
      </w:r>
      <w:r>
        <w:rPr>
          <w:rtl/>
          <w:cs/>
          <w:lang w:val="ar_AE" w:bidi="ar_AE"/>
        </w:rPr>
        <w:t>توقّفوا هنا وانظروا إلى خريطة أسباط إسرائيل، التي توضّح مواقع القضاة الستة البارزين في إسرائيل والذين نقرأ عنهم تفاصيل أكثر، وهم: عثنيئيل، وإهود، ودبورة، وجدعون، ويفتاح، وشمشون. انظروا أيضًا إلى مواقع قضاة إسرائيل الستة الصغار (الثانويين) الذين نسمع عنهم معلومات أقل وهم: شَمْجَر، تولع، يائير، إبصان، إيلون، وعَبدون. أوقِفوا الاستماع إلى هذا التسجيل الصوتي هنا.</w:t>
      </w:r>
    </w:p>
    <w:p>
      <w:pPr>
        <w:bidi/>
      </w:pPr>
      <w:r>
        <w:rPr>
          <w:rtl/>
          <w:cs/>
          <w:lang w:val="ar_AE" w:bidi="ar_AE"/>
        </w:rPr>
      </w:r>
      <w:r>
        <w:rPr>
          <w:rtl/>
          <w:cs/>
          <w:lang w:val="ar_AE" w:bidi="ar_AE"/>
        </w:rPr>
        <w:t>تذكَّروا أننا نسمع تفاصيلَ متشابهةً عن كلٍّ من القضاة الثلاثة في كل مشهدٍ من مشاهد هذه القصة الثلاثة. يخبر المشهد من أين جاء القاضي، ومدةَ قضائه في إسرائيل، ومكانَ دفنه بعد موته. يُخبر الراوي أيضًا بعض المعلومات الإضافية عن عائلتي القاضي الأول، إبصان، والقاضي الأخير، عبدون.</w:t>
      </w:r>
    </w:p>
    <w:p>
      <w:pPr>
        <w:bidi/>
      </w:pPr>
      <w:r>
        <w:rPr>
          <w:rtl/>
          <w:cs/>
          <w:lang w:val="ar_AE" w:bidi="ar_AE"/>
        </w:rPr>
      </w:r>
      <w:r>
        <w:rPr>
          <w:rtl/>
          <w:cs/>
          <w:lang w:val="ar_AE" w:bidi="ar_AE"/>
        </w:rPr>
        <w:t>في المشهد الأول، يظهر إبصان كقاضٍ من بيت لحم، التي تقع على الأرجح في منطقة زبولون بشمال إسرائيل. ومن المرجح أن بيت لحم كانت تقع بالقرب من حدود أرض زبولون وأشير. وتذكّروا أن هذه على الأرجح ليست مدينة بيت لحم الواقعة في جنوب إسرائيل في أرض يهوذا.</w:t>
      </w:r>
    </w:p>
    <w:p>
      <w:pPr>
        <w:bidi/>
      </w:pPr>
      <w:r>
        <w:rPr>
          <w:rtl/>
          <w:cs/>
          <w:lang w:val="ar_AE" w:bidi="ar_AE"/>
        </w:rPr>
      </w:r>
      <w:r>
        <w:rPr>
          <w:rtl/>
          <w:cs/>
          <w:lang w:val="ar_AE" w:bidi="ar_AE"/>
        </w:rPr>
        <w:t>توقّفوا هنا وانظروا مرة أخرى كمجموعة إلى خريطة الموقع المحتمل لبيت لحم في زبولون، إذا احتجتم إلى ذلك. أوقِفوا الاستماع إلى هذا التسجيل الصوتي هنا.</w:t>
      </w:r>
    </w:p>
    <w:p>
      <w:pPr>
        <w:bidi/>
      </w:pPr>
      <w:r>
        <w:rPr>
          <w:rtl/>
          <w:cs/>
          <w:lang w:val="ar_AE" w:bidi="ar_AE"/>
        </w:rPr>
      </w:r>
      <w:r>
        <w:rPr>
          <w:rtl/>
          <w:cs/>
          <w:lang w:val="ar_AE" w:bidi="ar_AE"/>
        </w:rPr>
        <w:t xml:space="preserve">من المهم أن نتذكر أن إبصان كانت له عائلة كبيرة جدًا. وتذكّروا أن يفتاح لم يكن لديه سوى ابنة واحدة فقط، وأن يفتاح قتل ابنته الخاصة ليوفّي بنذره للرب. والآن، نجد أن لإبصان ثلاثين ابنًا وثلاثين ابنة، مما يُظهر تباينًا صارخًا بين قاضٍ لم يكن له نسل، وقاضٍ آخر الآن له نسلٌ كثير جدًا. </w:t>
      </w:r>
    </w:p>
    <w:p>
      <w:pPr>
        <w:bidi/>
      </w:pPr>
      <w:r>
        <w:rPr>
          <w:rtl/>
          <w:cs/>
          <w:lang w:val="ar_AE" w:bidi="ar_AE"/>
        </w:rPr>
      </w:r>
      <w:r>
        <w:rPr>
          <w:rtl/>
          <w:cs/>
          <w:lang w:val="ar_AE" w:bidi="ar_AE"/>
        </w:rPr>
        <w:t>يُورِدُ الراوي معلوماتٍ إضافيةً عن حجم عائلة إبصان في سياق الحديث عن موطنه، ومدة حُكمه لإسرائيل، والمكان الذي دفن فيه الناس جسد إبصان. في اللغة الأصلية، يستهل الراوي المعلومات المتعلقة بأبناء إبصان وبناته وزوجات أبنائه وزيجاتهم بأسلوب مختلف، وذلك للإشارة إلى أنها معلومات إضافية لا تتبع النمط المستخدم في عرض الحقائق الأخرى عن إبصان.</w:t>
      </w:r>
    </w:p>
    <w:p>
      <w:pPr>
        <w:bidi/>
      </w:pPr>
      <w:r>
        <w:rPr>
          <w:rtl/>
          <w:cs/>
          <w:lang w:val="ar_AE" w:bidi="ar_AE"/>
        </w:rPr>
      </w:r>
      <w:r>
        <w:rPr>
          <w:rtl/>
          <w:cs/>
          <w:lang w:val="ar_AE" w:bidi="ar_AE"/>
        </w:rPr>
        <w:t>توقّفوا هنا وناقشوا هذا السؤال كمجموعة: كيف ستقدّمون هذه المعلومات الإضافية في لغتكم لتُظهروا أنها تتباين مع المعلومات الأخرى عن إبصان؟ أوقِفوا الاستماع إلى هذا التسجيل الصوتي هنا.</w:t>
      </w:r>
    </w:p>
    <w:p>
      <w:pPr>
        <w:bidi/>
      </w:pPr>
      <w:r>
        <w:rPr>
          <w:rtl/>
          <w:cs/>
          <w:lang w:val="ar_AE" w:bidi="ar_AE"/>
        </w:rPr>
      </w:r>
      <w:r>
        <w:rPr>
          <w:rtl/>
          <w:cs/>
          <w:lang w:val="ar_AE" w:bidi="ar_AE"/>
        </w:rPr>
        <w:t>تذكّروا أن إبصان كان قد أرسل بناته الثلاثين ليتزوجن من ثلاثين رجلًا من خارج سبطه في زبولون. من المحتمل أن هذا يعني أن إبصان أرسل بناته الثلاثين ليتزوجن رجالًا من أحد أسباط إسرائيل الاثني عشر الأخرى، أو ربما أنه قد زوَّج بناته من رجال من زبولون لم يكونوا ضمن عائلة إبصان المباشرة. ومن المرجح أن إبصان فعل ذلك ليؤسس ويُرسخ سلطته وحكمه في المنطقة. تذكّروا أيضًا أن إبصان أحضر ثلاثين امرأة ليتزوجن من أبنائه الثلاثين، لأن هذه كانت العادة المتبعة في ذلك الوقت بالنسبة للنساء أن يذهبن للعيش في المكان الذي كان منه أزواجهن.</w:t>
      </w:r>
    </w:p>
    <w:p>
      <w:pPr>
        <w:bidi/>
      </w:pPr>
      <w:r>
        <w:rPr>
          <w:rtl/>
          <w:cs/>
          <w:lang w:val="ar_AE" w:bidi="ar_AE"/>
        </w:rPr>
      </w:r>
      <w:r>
        <w:rPr>
          <w:rtl/>
          <w:cs/>
          <w:lang w:val="ar_AE" w:bidi="ar_AE"/>
        </w:rPr>
        <w:t>تذكّروا أن أبصان حكم لمدة سبع سنوات، ثم مات. ودفن الناس إبصان في بيت لحم في أرض زبولون.</w:t>
      </w:r>
    </w:p>
    <w:p>
      <w:pPr>
        <w:bidi/>
      </w:pPr>
      <w:r>
        <w:rPr>
          <w:rtl/>
          <w:cs/>
          <w:lang w:val="ar_AE" w:bidi="ar_AE"/>
        </w:rPr>
      </w:r>
      <w:r>
        <w:rPr>
          <w:rtl/>
          <w:cs/>
          <w:lang w:val="ar_AE" w:bidi="ar_AE"/>
        </w:rPr>
        <w:t>في المشهد الثاني، تذكّروا أن إيلون كان القاضي التالي. وكان إيلون من زبولون أيضًا. وقد حكم إيلون عشر سنوات. تذكّروا أن الناس دفنوا إيلون في أيَّلون في زبولون. من المحتمل أن أيَّلون كانت على بُعد نحو ٢٢ كيلومترًا إلى الشمال الشرقي من بيت لحم في زبولون. ولا يعطي الراوي أي تفاصيل أخرى عن إيلون.</w:t>
      </w:r>
    </w:p>
    <w:p>
      <w:pPr>
        <w:bidi/>
      </w:pPr>
      <w:r>
        <w:rPr>
          <w:rtl/>
          <w:cs/>
          <w:lang w:val="ar_AE" w:bidi="ar_AE"/>
        </w:rPr>
      </w:r>
      <w:r>
        <w:rPr>
          <w:rtl/>
          <w:cs/>
          <w:lang w:val="ar_AE" w:bidi="ar_AE"/>
        </w:rPr>
        <w:t>توقّفوا هنا وانظروا مرة أخرى كمجموعة إلى خريطة الموقع المحتمل لأيَّلون في زبولون، إذا احتجتم إلى ذلك. أوقِفوا الاستماع إلى هذا التسجيل الصوتي هنا.</w:t>
      </w:r>
    </w:p>
    <w:p>
      <w:pPr>
        <w:bidi/>
      </w:pPr>
      <w:r>
        <w:rPr>
          <w:rtl/>
          <w:cs/>
          <w:lang w:val="ar_AE" w:bidi="ar_AE"/>
        </w:rPr>
      </w:r>
      <w:r>
        <w:rPr>
          <w:rtl/>
          <w:cs/>
          <w:lang w:val="ar_AE" w:bidi="ar_AE"/>
        </w:rPr>
        <w:t>في المشهد الثالث، تذكّروا أن عبدون كان القاضي الأخير في هذا المقطع. وعبدون هو ابن هليل، وكان من فرعتون في أرض أفرايم. من المحتمل أن فرعتون كانت تقع على بُعد نحو تسعة كيلومترات إلى الجنوب الغربي من نابلس الحديثة، بالقرب من حدود أفرايم ومنسّى.</w:t>
      </w:r>
    </w:p>
    <w:p>
      <w:pPr>
        <w:bidi/>
      </w:pPr>
      <w:r>
        <w:rPr>
          <w:rtl/>
          <w:cs/>
          <w:lang w:val="ar_AE" w:bidi="ar_AE"/>
        </w:rPr>
      </w:r>
      <w:r>
        <w:rPr>
          <w:rtl/>
          <w:cs/>
          <w:lang w:val="ar_AE" w:bidi="ar_AE"/>
        </w:rPr>
        <w:t>توقّفوا هنا كمجموعة وانظروا مرة أخرى إلى خريطة الموقع المحتمل لفرعتون في أفرايم، إذا احتجتم إلى ذلك. أوقِفوا الاستماع إلى هذا التسجيل الصوتي هنا.</w:t>
      </w:r>
    </w:p>
    <w:p>
      <w:pPr>
        <w:bidi/>
      </w:pPr>
      <w:r>
        <w:rPr>
          <w:rtl/>
          <w:cs/>
          <w:lang w:val="ar_AE" w:bidi="ar_AE"/>
        </w:rPr>
      </w:r>
      <w:r>
        <w:rPr>
          <w:rtl/>
          <w:cs/>
          <w:lang w:val="ar_AE" w:bidi="ar_AE"/>
        </w:rPr>
        <w:t>على غرار إبصان في المشهد الأول، كان عبدون أيضًا ثريًا ومزدهرًا. يأتي القاضي إيلون في الترتيب بين إبصان وعبدون، مما يُبرز ما كان يتمتع به كل من إبصان وعبدون من ثروة وكثرة في عدد الأبناء.</w:t>
      </w:r>
    </w:p>
    <w:p>
      <w:pPr>
        <w:bidi/>
      </w:pPr>
      <w:r>
        <w:rPr>
          <w:rtl/>
          <w:cs/>
          <w:lang w:val="ar_AE" w:bidi="ar_AE"/>
        </w:rPr>
      </w:r>
      <w:r>
        <w:rPr>
          <w:rtl/>
          <w:cs/>
          <w:lang w:val="ar_AE" w:bidi="ar_AE"/>
        </w:rPr>
        <w:t>توقّفوا هنا وناقشوا هذا السؤال في مجموعة: كيف ستظهرون أوجه التشابه بين إبصان وعبدون في لغتكم؟ أوقِفوا الاستماع إلى هذا التسجيل الصوتي هنا.</w:t>
      </w:r>
    </w:p>
    <w:p>
      <w:pPr>
        <w:bidi/>
      </w:pPr>
      <w:r>
        <w:rPr>
          <w:rtl/>
          <w:cs/>
          <w:lang w:val="ar_AE" w:bidi="ar_AE"/>
        </w:rPr>
      </w:r>
      <w:r>
        <w:rPr>
          <w:rtl/>
          <w:cs/>
          <w:lang w:val="ar_AE" w:bidi="ar_AE"/>
        </w:rPr>
        <w:t>كان لعبدون أربعون ابنًا وثلاثون حفيدًا، مما يُظهر أنه كانت لديه عائلة كبيرة أيضًا. وتذكّروا أن الأبناء والأحفاد كانوا يركبون سبعين حمارًا، وهو ما يُشبه الطريقة التي يُوصف بها الملك الذي يحكم في ظل السلام.</w:t>
      </w:r>
    </w:p>
    <w:p>
      <w:pPr>
        <w:bidi/>
      </w:pPr>
      <w:r>
        <w:rPr>
          <w:rtl/>
          <w:cs/>
          <w:lang w:val="ar_AE" w:bidi="ar_AE"/>
        </w:rPr>
      </w:r>
      <w:r>
        <w:rPr>
          <w:rtl/>
          <w:cs/>
          <w:lang w:val="ar_AE" w:bidi="ar_AE"/>
        </w:rPr>
        <w:t>توقّفوا هنا وانظروا مرة أخرى، عند الحاجة، إلى صورة حمار. أوقِفوا الاستماع إلى هذا التسجيل الصوتي هنا.</w:t>
      </w:r>
    </w:p>
    <w:p>
      <w:pPr>
        <w:bidi/>
      </w:pPr>
      <w:r>
        <w:rPr>
          <w:rtl/>
          <w:cs/>
          <w:lang w:val="ar_AE" w:bidi="ar_AE"/>
        </w:rPr>
      </w:r>
      <w:r>
        <w:rPr>
          <w:rtl/>
          <w:cs/>
          <w:lang w:val="ar_AE" w:bidi="ar_AE"/>
        </w:rPr>
        <w:t>حكم عَبدون لمدة ثماني سنوات، ثم مات. ودفن الشعب عَبدُون في فرعتون في أفرايم. تذكروا أن المقطع يذكر أيضًا أن هذه هي المنطقة الجبلية الخاصة بالعمالقة، مما يشير إلى أن هذا الجزء من أراضي أفرايم ربما كان لا يزال خاضعًا لسيطرة العمالقة، أعداء إسرائيل. وتذكّروا أن بني إسرائيل، بقيادة يشوع، كانوا قد هزموا عماليق بالقرب من سيناء.</w:t>
      </w:r>
    </w:p>
    <w:p>
      <w:pPr>
        <w:bidi/>
      </w:pPr>
      <w:r>
        <w:rPr>
          <w:rtl/>
          <w:cs/>
          <w:lang w:val="ar_AE" w:bidi="ar_AE"/>
        </w:rPr>
      </w:r>
      <w:r>
        <w:rPr>
          <w:rtl/>
          <w:cs/>
          <w:lang w:val="ar_AE" w:bidi="ar_AE"/>
        </w:rPr>
        <w:t>توقّفوا هنا وانظروا معًا إلى صورة منطقة كثيرة التلال إذا لزم الأمر.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12: 8–15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إبصان</w:t>
      </w:r>
    </w:p>
    <w:p>
      <w:pPr>
        <w:pStyle w:val="ListBullet"/>
        <w:bidi/>
        <w:spacing w:line="240" w:lineRule="auto"/>
        <w:ind w:left="720"/>
      </w:pPr>
      <w:r>
        <w:rPr>
          <w:rtl/>
          <w:cs/>
          <w:lang w:val="ar_AE" w:bidi="ar_AE"/>
        </w:rPr>
      </w:r>
      <w:r>
        <w:rPr>
          <w:rtl/>
          <w:cs/>
          <w:lang w:val="ar_AE" w:bidi="ar_AE"/>
        </w:rPr>
        <w:t>أبناء إبصان الثلاثون</w:t>
      </w:r>
    </w:p>
    <w:p>
      <w:pPr>
        <w:pStyle w:val="ListBullet"/>
        <w:bidi/>
        <w:spacing w:line="240" w:lineRule="auto"/>
        <w:ind w:left="720"/>
      </w:pPr>
      <w:r>
        <w:rPr>
          <w:rtl/>
          <w:cs/>
          <w:lang w:val="ar_AE" w:bidi="ar_AE"/>
        </w:rPr>
      </w:r>
      <w:r>
        <w:rPr>
          <w:rtl/>
          <w:cs/>
          <w:lang w:val="ar_AE" w:bidi="ar_AE"/>
        </w:rPr>
        <w:t>بنات إبصان الثلاثون</w:t>
      </w:r>
    </w:p>
    <w:p>
      <w:pPr>
        <w:pStyle w:val="ListBullet"/>
        <w:bidi/>
        <w:spacing w:line="240" w:lineRule="auto"/>
        <w:ind w:left="720"/>
      </w:pPr>
      <w:r>
        <w:rPr>
          <w:rtl/>
          <w:cs/>
          <w:lang w:val="ar_AE" w:bidi="ar_AE"/>
        </w:rPr>
      </w:r>
      <w:r>
        <w:rPr>
          <w:rtl/>
          <w:cs/>
          <w:lang w:val="ar_AE" w:bidi="ar_AE"/>
        </w:rPr>
        <w:t>كنَّات إبصان الثلاثون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إيلون</w:t>
      </w:r>
    </w:p>
    <w:p>
      <w:pPr>
        <w:pStyle w:val="ListBullet"/>
        <w:bidi/>
        <w:spacing w:line="240" w:lineRule="auto"/>
        <w:ind w:left="720"/>
      </w:pPr>
      <w:r>
        <w:rPr>
          <w:rtl/>
          <w:cs/>
          <w:lang w:val="ar_AE" w:bidi="ar_AE"/>
        </w:rPr>
      </w:r>
      <w:r>
        <w:rPr>
          <w:rtl/>
          <w:cs/>
          <w:lang w:val="ar_AE" w:bidi="ar_AE"/>
        </w:rPr>
        <w:t>عبدون</w:t>
      </w:r>
    </w:p>
    <w:p>
      <w:pPr>
        <w:pStyle w:val="ListBullet"/>
        <w:bidi/>
        <w:spacing w:line="240" w:lineRule="auto"/>
        <w:ind w:left="720"/>
      </w:pPr>
      <w:r>
        <w:rPr>
          <w:rtl/>
          <w:cs/>
          <w:lang w:val="ar_AE" w:bidi="ar_AE"/>
        </w:rPr>
      </w:r>
      <w:r>
        <w:rPr>
          <w:rtl/>
          <w:cs/>
          <w:lang w:val="ar_AE" w:bidi="ar_AE"/>
        </w:rPr>
        <w:t>أبناء عبدون الأربعون</w:t>
      </w:r>
    </w:p>
    <w:p>
      <w:pPr>
        <w:pStyle w:val="ListBullet"/>
        <w:bidi/>
        <w:spacing w:line="240" w:lineRule="auto"/>
        <w:ind w:left="720"/>
      </w:pPr>
      <w:r>
        <w:rPr>
          <w:rtl/>
          <w:cs/>
          <w:lang w:val="ar_AE" w:bidi="ar_AE"/>
        </w:rPr>
      </w:r>
      <w:r>
        <w:rPr>
          <w:rtl/>
          <w:cs/>
          <w:lang w:val="ar_AE" w:bidi="ar_AE"/>
        </w:rPr>
        <w:t>أحفاد عبدون الثلاثون</w:t>
      </w:r>
    </w:p>
    <w:p>
      <w:pPr>
        <w:pStyle w:val="ListBullet"/>
        <w:bidi/>
        <w:spacing w:line="240" w:lineRule="auto"/>
        <w:ind w:left="720"/>
      </w:pPr>
      <w:r>
        <w:rPr>
          <w:rtl/>
          <w:cs/>
          <w:lang w:val="ar_AE" w:bidi="ar_AE"/>
        </w:rPr>
      </w:r>
      <w:r>
        <w:rPr>
          <w:rtl/>
          <w:cs/>
          <w:lang w:val="ar_AE" w:bidi="ar_AE"/>
        </w:rPr>
        <w:t xml:space="preserve">والعمالقة. </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مواضع معينة من التمثيل،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بعد حكم يفتاح، كان إبصان قاضيًا لإسرائيل. وكان إبصان من بيت لحم. كان لإبصان ثلاثين ابنًا وثلاثين ابنة. وتزوجت بنات إبصان الثلاثون من ثلاثين رجلاً من خارج سبط إبصان. وقد أحضر إبصان ثلاثين امرأة إلى سبطه ليتزوجن من أبناء إبصان الثلاثين. وقد حكم إبصان لمدة سبع سنوات، ودفنه الشعب في بيت لحم.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شعب إسرائيل: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إبصان: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إيلون القاضي التالي في إسرائيل. وهو كان من زبولون، وقد حكم إسرائيل لمدة عشر سنوات. وقد دفن الشعب إيلون في مدينة أيَّلون في زبولون بعد أن مات إيلون.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إيلون: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عَبدون ابن هليل القاضي التالي لإسرائيل. وهو كان من فرعتون، وهي بلدة في أرض أفرايم. كان لعبدون أربعون ابنًا وثلاثون حفيدًا، وكان هؤلاء الأبناء والأحفاد يركبون سبعين حمارًا. وقد حكم عبدون إسرائيل لمدة ثماني سنوات. بعد موت عبدون، دفنه الناس في فرعتون في أفرايم، أي في منطقة تلال العمالقة (جبل العمالقة).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شعب إسرائيل: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أيضًا الأشخاص الذين يؤدون أدوار أبناء عبدون الأربعين وأحفاده الثلاثين: "بماذا تشعرون أو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12: 8 - 15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كان إبصان </w:t>
      </w:r>
      <w:r>
        <w:rPr>
          <w:b/>
          <w:rtl/>
          <w:cs/>
          <w:lang w:val="ar_AE" w:bidi="ar_AE"/>
        </w:rPr>
        <w:t>قاضيًا</w:t>
      </w:r>
      <w:r>
        <w:rPr>
          <w:rtl/>
          <w:cs/>
          <w:lang w:val="ar_AE" w:bidi="ar_AE"/>
        </w:rPr>
        <w:t xml:space="preserve"> وقائدًا في أرض </w:t>
      </w:r>
      <w:r>
        <w:rPr>
          <w:b/>
          <w:rtl/>
          <w:cs/>
          <w:lang w:val="ar_AE" w:bidi="ar_AE"/>
        </w:rPr>
        <w:t>إسرائيل</w:t>
      </w:r>
      <w:r>
        <w:rPr>
          <w:rtl/>
          <w:cs/>
          <w:lang w:val="ar_AE" w:bidi="ar_AE"/>
        </w:rPr>
        <w:t xml:space="preserve">، وقد قاد إبصان إسرائيل، أو </w:t>
      </w:r>
      <w:r>
        <w:rPr>
          <w:b/>
          <w:rtl/>
          <w:cs/>
          <w:lang w:val="ar_AE" w:bidi="ar_AE"/>
        </w:rPr>
        <w:t>بني إسرائيل</w:t>
      </w:r>
      <w:r>
        <w:rPr>
          <w:rtl/>
          <w:cs/>
          <w:lang w:val="ar_AE" w:bidi="ar_AE"/>
        </w:rPr>
        <w:t>. تذكّروا أن هذا لا يعني أن الدور الرئيسي للقاضي كان الفصل في القضايا القانونية، لكنه بدلًا من ذلك كان يقود الشعب ويُخَلِّصهم من أعدائهم. استخدموا الكلمة نفسها التي استخدمتموها في المقاطع السابقة التي تناولت قضاة إسرائيل وذلك للإشارة إلى يقود أو يقضي. ولمزيد من المعلومات عن كلمات القضاة وبني إسرائيل وإسرائيل، ارجعوا إلى قاموس الكلمات الرئيسية.</w:t>
      </w:r>
    </w:p>
    <w:p>
      <w:pPr>
        <w:bidi/>
      </w:pPr>
      <w:r>
        <w:rPr>
          <w:rtl/>
          <w:cs/>
          <w:lang w:val="ar_AE" w:bidi="ar_AE"/>
        </w:rPr>
      </w:r>
      <w:r>
        <w:rPr>
          <w:rtl/>
          <w:cs/>
          <w:lang w:val="ar_AE" w:bidi="ar_AE"/>
        </w:rPr>
        <w:t xml:space="preserve">كان لعبدون أربعون ابنًا وثلاثون حفيدًا، وكان هؤلاء الأبناء والأحفاد يركبون سبعين </w:t>
      </w:r>
      <w:r>
        <w:rPr>
          <w:b/>
          <w:rtl/>
          <w:cs/>
          <w:lang w:val="ar_AE" w:bidi="ar_AE"/>
        </w:rPr>
        <w:t>حمارًا</w:t>
      </w:r>
      <w:r>
        <w:rPr>
          <w:rtl/>
          <w:cs/>
          <w:lang w:val="ar_AE" w:bidi="ar_AE"/>
        </w:rPr>
        <w:t>. تذكّروا أن الحمار هو حيوان أليف يشبه الحصان لكنه أصغر حجمًا. يُظهر الحمار أيضًا أن شخصًا قد جاء ليصنع السلام بدلًا من شن الحرب. استخدموا الكلمة نفسها التي استخدمتموها في المقاطع السابقة لترجمة كلمة "حمار". ولمزيد من المعلومات عن كلمة حمار، ارجعوا إلى قاموس الكلمات الرئيسية.</w:t>
      </w:r>
    </w:p>
    <w:p>
      <w:pPr>
        <w:bidi/>
      </w:pPr>
      <w:r>
        <w:rPr>
          <w:rtl/>
          <w:cs/>
          <w:lang w:val="ar_AE" w:bidi="ar_AE"/>
        </w:rPr>
      </w:r>
      <w:r>
        <w:rPr>
          <w:rtl/>
          <w:cs/>
          <w:lang w:val="ar_AE" w:bidi="ar_AE"/>
        </w:rPr>
        <w:t>توقّفوا هنا وانظروا مرة أخرى إلى صورة حمار كمجموعة، إذا احتجتم إلى ذلك. أوقِفوا الاستماع إلى هذا التسجيل الصوتي هنا.</w:t>
      </w:r>
    </w:p>
    <w:p>
      <w:pPr>
        <w:bidi/>
      </w:pPr>
      <w:r>
        <w:rPr>
          <w:rtl/>
          <w:cs/>
          <w:lang w:val="ar_AE" w:bidi="ar_AE"/>
        </w:rPr>
      </w:r>
      <w:r>
        <w:rPr>
          <w:rtl/>
          <w:cs/>
          <w:lang w:val="ar_AE" w:bidi="ar_AE"/>
        </w:rPr>
        <w:t>وقد حكم عبدون إسرائيل لمدة ثماني سنوات. ثم مات عبدون ودفنه الناس في فرعتون، أي في منطقة تلال العمالقة (جبل العمالقة). والتل هو منطقة مرتفعة من الأرض بشكل طبيعي. التل أصغر من الجبل. ومنطقة التلال هي منطقة في أفرايم تكثر فيها التلال. ترجموا كلمة منطقة التلال (منطقة جبلية) بالطريقة نفسها التي استخدمتموها في المقاطع السابقة.</w:t>
      </w:r>
    </w:p>
    <w:p>
      <w:pPr>
        <w:bidi/>
      </w:pPr>
      <w:r>
        <w:rPr>
          <w:rtl/>
          <w:cs/>
          <w:lang w:val="ar_AE" w:bidi="ar_AE"/>
        </w:rPr>
      </w:r>
      <w:r>
        <w:rPr>
          <w:rtl/>
          <w:cs/>
          <w:lang w:val="ar_AE" w:bidi="ar_AE"/>
        </w:rPr>
        <w:t>توقّفوا هنا وانظروا معًا إلى صورة منطقة كثيرة التلال إذا لزم الأمر. أوقِفوا الاستماع إلى هذا التسجيل الصوتي هنا.</w:t>
      </w:r>
    </w:p>
    <w:p>
      <w:pPr>
        <w:bidi/>
      </w:pPr>
      <w:r>
        <w:rPr>
          <w:rtl/>
          <w:cs/>
          <w:lang w:val="ar_AE" w:bidi="ar_AE"/>
        </w:rPr>
      </w:r>
      <w:r>
        <w:rPr>
          <w:rtl/>
          <w:cs/>
          <w:lang w:val="ar_AE" w:bidi="ar_AE"/>
        </w:rPr>
        <w:t xml:space="preserve">كان </w:t>
      </w:r>
      <w:r>
        <w:rPr>
          <w:b/>
          <w:rtl/>
          <w:cs/>
          <w:lang w:val="ar_AE" w:bidi="ar_AE"/>
        </w:rPr>
        <w:t>العمالقة</w:t>
      </w:r>
      <w:r>
        <w:rPr>
          <w:rtl/>
          <w:cs/>
          <w:lang w:val="ar_AE" w:bidi="ar_AE"/>
        </w:rPr>
        <w:t xml:space="preserve"> أعداءً لإسرائيل. وكان الرب قد أمر إسرائيل أن يُهلكوا العمالقة إهلاكًا كاملًا. ومن المقاطع السابقة، نعلم أن إسرائيل لم يطيعوا الرب في القضاء على جميع العمالقة، ومن المحتمل أن العمالقة كانوا لا يزالون موجودين في منطقة جبال أفرايم. ترجموا كلمة العمالقة بالطريقة نفسها التي استخدمتموها في المقاطع السابقة.</w:t>
      </w:r>
    </w:p>
    <w:p>
      <w:pPr>
        <w:bidi/>
      </w:pPr>
      <w:r>
        <w:rPr>
          <w:rtl/>
          <w:cs/>
          <w:lang w:val="ar_AE" w:bidi="ar_AE"/>
        </w:rPr>
      </w:r>
      <w:r>
        <w:rPr>
          <w:rtl/>
          <w:cs/>
          <w:lang w:val="ar_AE" w:bidi="ar_AE"/>
        </w:rPr>
        <w:t xml:space="preserve">كان الناس </w:t>
      </w:r>
      <w:r>
        <w:rPr>
          <w:b/>
          <w:rtl/>
          <w:cs/>
          <w:lang w:val="ar_AE" w:bidi="ar_AE"/>
        </w:rPr>
        <w:t>يدفنون</w:t>
      </w:r>
      <w:r>
        <w:rPr>
          <w:rtl/>
          <w:cs/>
          <w:lang w:val="ar_AE" w:bidi="ar_AE"/>
        </w:rPr>
        <w:t xml:space="preserve"> هؤلاء القضاة بوضع أجسادهم في كهوف أو حُفَرٍ كانوا قد نحتوها في الصخر. استخدموا الكلمات نفسها التي استخدمتموها في المقاطع السابقة لكلمة دفنوا.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13: 1–7 واحفظوا هذا المقطع في قلوبكم.</w:t>
      </w:r>
    </w:p>
    <w:p>
      <w:pPr>
        <w:bidi/>
      </w:pPr>
      <w:r>
        <w:rPr>
          <w:rtl/>
          <w:cs/>
          <w:lang w:val="ar_AE" w:bidi="ar_AE"/>
        </w:rPr>
      </w:r>
      <w:r>
        <w:rPr>
          <w:rtl/>
          <w:cs/>
          <w:lang w:val="ar_AE" w:bidi="ar_AE"/>
        </w:rPr>
        <w:t xml:space="preserve">استمعوا إلى نسخة صوتية من سِفر القضاة 13: 1–7 ثلاث مرات من ثلاث ترجمات مختلفة، إن أمكن. </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هذا المقطع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هذا المقطع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13: 1 - 7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زمن القضاة، أخطأ بنو إسرائيل مرارًا وتكرارًا، ثم كانوا يتوبون، ثم كان الرب يُخلِّص بني إسرائيل. وقبل هذه القصة، عاشت إسرائيل فترة سلام في الأرض في عهد القضاة الثلاثة: إبصان وإيلون وعبدون. والآن، لأن بني إسرائيل أخطأوا مرة أخرى، يسمح الرب للفلسطينيين أن يحكموا بني إسرائيل لمدة أربعين سنة. في هذا المقطع، نبدأ في الاستماع إلى قصة شمشون، القاضي الأخير في إسرائيل. يظهر ملاك الرب (يهوه) لزوجة رجل يُدعى منوح. ويقول الملاك إن الزوجة ومنوح سيرزقان بابنٍ سيكون نذيرًا للرب منذ الولادة. وسيبدأ هذا الابن، شمشون، في إنقاذ إسرائيل من الفلسطينيين. هذا المقطع يُمثِّل الجزء الأول في قصة مكوَّنة من جزأين.</w:t>
      </w:r>
    </w:p>
    <w:p>
      <w:pPr>
        <w:bidi/>
      </w:pPr>
      <w:r>
        <w:rPr>
          <w:rtl/>
          <w:cs/>
          <w:lang w:val="ar_AE" w:bidi="ar_AE"/>
        </w:rPr>
      </w:r>
      <w:r>
        <w:rPr>
          <w:rtl/>
          <w:cs/>
          <w:lang w:val="ar_AE" w:bidi="ar_AE"/>
        </w:rPr>
        <w:t>وقد فعل بنو إسرائيل الشر مرة أخرى في عيني الرب، تمامًا كما فعل بنو إسرائيل في أجزاء أخرى من سفر القضاة. وعادةً ما يصرخ بنو إسرائيل طلبًا للمساعدة من الرب فيُخلِّصهم، ولكن في هذا النص، لا يصرخ بنو إسرائيل طلبًا للمساعدة. بل سمح الرب للفلسطينيين أن يحكموا بني إسرائيل لمدة أربعين سنة. والفلسطينيون هم نفس الأشخاص الذين حاربوا إسرائيل في قصص سابقة، والفلسطينيون هم أعداء لإسرائيل.</w:t>
      </w:r>
    </w:p>
    <w:p>
      <w:pPr>
        <w:bidi/>
      </w:pPr>
      <w:r>
        <w:rPr>
          <w:rtl/>
          <w:cs/>
          <w:lang w:val="ar_AE" w:bidi="ar_AE"/>
        </w:rPr>
      </w:r>
      <w:r>
        <w:rPr>
          <w:rtl/>
          <w:cs/>
          <w:lang w:val="ar_AE" w:bidi="ar_AE"/>
        </w:rPr>
        <w:t>كان منوح وزوجته من عائلة أو عشيرة دان، ويعيشان في مدينة تُدعى صرعة في أرض دان في جنوب إسرائيل. ودان هو أحد أسباط إسرائيل الاثني عشر. وتقول بعض الترجمات إن منوح كان من "عشيرة الدانيين"، وليس من "سبط دان"، مما قد يُظهر أن سبط دان كان ضعيفًا في ذلك الوقت. ويعني اسم "منوح" في اللغة الأصلية "راحة"، وهذا أمر ذو دلالة لأن إسرائيل لم تكن لهم راحة خلال ذلك الوقت.</w:t>
      </w:r>
    </w:p>
    <w:p>
      <w:pPr>
        <w:bidi/>
      </w:pPr>
      <w:r>
        <w:rPr>
          <w:rtl/>
          <w:cs/>
          <w:lang w:val="ar_AE" w:bidi="ar_AE"/>
        </w:rPr>
      </w:r>
      <w:r>
        <w:rPr>
          <w:rtl/>
          <w:cs/>
          <w:lang w:val="ar_AE" w:bidi="ar_AE"/>
        </w:rPr>
        <w:t>توقّفوا هنا وانظروا كمجموعة إلى خريطة مدينة صُرعة. أوقِفوا الاستماع إلى هذا التسجيل الصوتي هنا.</w:t>
      </w:r>
    </w:p>
    <w:p>
      <w:pPr>
        <w:bidi/>
      </w:pPr>
      <w:r>
        <w:rPr>
          <w:rtl/>
          <w:cs/>
          <w:lang w:val="ar_AE" w:bidi="ar_AE"/>
        </w:rPr>
      </w:r>
      <w:r>
        <w:rPr>
          <w:rtl/>
          <w:cs/>
          <w:lang w:val="ar_AE" w:bidi="ar_AE"/>
        </w:rPr>
        <w:t xml:space="preserve">نحن لا نعرف اسم زوجة منوح. كانت زوجة منوح عاقرًا ولا تستطيع الحمل. وقد كان من المهم للناس أن ينجبوا أطفالًا ليحافظوا على اسم العائلة وشرفها، وكانوا يعتقدون أحيانًا أن الرب (يهوه) قد لعن الشخص إذا لم يتمكن من إنجاب أطفال. في أجزاء أخرى من العهد القديم، نسمع قصصًا مماثلة عن نساءٍ عاقراتٍ يتضرّعن إلى الرب طلبًا لابن، فيستجيب لهنّ الرب ويمنحهن ابنًا. في هذا النص، لا تتوسل زوجة منوح من أجل الحصول على ابن، بل إن الرب يَعِدُها بابنٍ لغرضٍ معين. ولا يَعِد الرب أن يعطي زوجة منوح ابنًا لمجرد الحفاظ على اسم العائلة وشرفها. </w:t>
      </w:r>
    </w:p>
    <w:p>
      <w:pPr>
        <w:bidi/>
      </w:pPr>
      <w:r>
        <w:rPr>
          <w:rtl/>
          <w:cs/>
          <w:lang w:val="ar_AE" w:bidi="ar_AE"/>
        </w:rPr>
      </w:r>
      <w:r>
        <w:rPr>
          <w:rtl/>
          <w:cs/>
          <w:lang w:val="ar_AE" w:bidi="ar_AE"/>
        </w:rPr>
        <w:t>توقفوا هنا وناقشوا هذا السؤال كمجموعة: تحدثوا عن حال المرأة التي ليس لديها أطفال في ثقافتكم. وكيف يعامل الناس النساء أو الأزواج الذين لا يستطيعون إنجاب أطفال؟ بماذا تشعر النساء أو الأزواج ممن لا يستطيعون إنجاب الأطفال؟ أوقِفوا الاستماع إلى هذا التسجيل الصوتي هنا.</w:t>
      </w:r>
    </w:p>
    <w:p>
      <w:pPr>
        <w:bidi/>
      </w:pPr>
      <w:r>
        <w:rPr>
          <w:rtl/>
          <w:cs/>
          <w:lang w:val="ar_AE" w:bidi="ar_AE"/>
        </w:rPr>
      </w:r>
      <w:r>
        <w:rPr>
          <w:rtl/>
          <w:cs/>
          <w:lang w:val="ar_AE" w:bidi="ar_AE"/>
        </w:rPr>
        <w:t>يظهر رسول الرب، أو ملاك الرب، لزوجة منوح، ويسلمها رسالة مهمة، تمامًا كما في قصة سابقة عندما ظهر ملاك الرب لجدعون ليُعِد جدعون ليكون قاضيًا. يُحضر ملاك الرب رسائل من الرب إلى الناس. ويتحدث ملاك الرب بسلطان كبير كما لو أن الرب نفسه هو الذي يتكلَّم. يخبر الملاك زوجة منوح أنه على الرغم من أنه ليس لديها أطفال الآن، فإن زوجة منوح سوف تنجب ابنًا. ومن المحتمل أن زوجة منوح ستُنجب الطفل بطريقة طبيعية. لكن الطفل سيكون عطية خاصة من الرب.</w:t>
      </w:r>
    </w:p>
    <w:p>
      <w:pPr>
        <w:bidi/>
      </w:pPr>
      <w:r>
        <w:rPr>
          <w:rtl/>
          <w:cs/>
          <w:lang w:val="ar_AE" w:bidi="ar_AE"/>
        </w:rPr>
      </w:r>
      <w:r>
        <w:rPr>
          <w:rtl/>
          <w:cs/>
          <w:lang w:val="ar_AE" w:bidi="ar_AE"/>
        </w:rPr>
        <w:t>كما كان لدى الرسول تعليمات محددة من أجل زوجة منوح وابنها. فحينما تكون زوجة منوح حاملًا، يجب ألا تشرب الخمر أو المُسكِر، وألا تأكل أي طعام نجس. كان كلًا من الخمر والمسكِر من المشروبات الشائعة في ذلك الوقت. كان الخمر عبارة عن عصير عنب مُخمَّر، بينما كان المُسكِر يُصنع من الحبوب المُخمَّرة. الطعام النجس هو طعام قال الرب لشعبه إسرائيل ألا يأكلوه لكي يكونوا طاهرين أو أنقياء روحيًا أمامه.</w:t>
      </w:r>
    </w:p>
    <w:p>
      <w:pPr>
        <w:bidi/>
      </w:pPr>
      <w:r>
        <w:rPr>
          <w:rtl/>
          <w:cs/>
          <w:lang w:val="ar_AE" w:bidi="ar_AE"/>
        </w:rPr>
      </w:r>
      <w:r>
        <w:rPr>
          <w:rtl/>
          <w:cs/>
          <w:lang w:val="ar_AE" w:bidi="ar_AE"/>
        </w:rPr>
        <w:t>توقفوا هنا وناقشوا هذا السؤال كمجموعة: ما هي أنواع الأطعمة التي تجعل الشخص نجسًا (غير طاهر روحيًا) في ثقافتكم؟ وما أنواع الطعام التي لا تتناولها النساء الحوامل؟ أوقِفوا الاستماع إلى هذا التسجيل الصوتي هنا.</w:t>
      </w:r>
    </w:p>
    <w:p>
      <w:pPr>
        <w:bidi/>
      </w:pPr>
      <w:r>
        <w:rPr>
          <w:rtl/>
          <w:cs/>
          <w:lang w:val="ar_AE" w:bidi="ar_AE"/>
        </w:rPr>
      </w:r>
      <w:r>
        <w:rPr>
          <w:rtl/>
          <w:cs/>
          <w:lang w:val="ar_AE" w:bidi="ar_AE"/>
        </w:rPr>
        <w:t>كما يجب على زوجة منوح ألا تقص شعر ابنها أبدًا، فإن ابنها سيكون نذيرًا للرب من الولادة. ونحن نعلم من جزء آخر من العهد القديم أن الشخص الذي كان يقطع "عهد النذير" كان يُفرَز ويخصص للرب لأجل غرضٍ خاص. وفي العادة، كان عهد النذير مؤقتًا. أما بالنسبة لابن منوح الذي لم يكن قد وُلد بعد، فقد كان كونُه نذيرًا يعني أنه سيكون مكرَّسًا ومخصصًا للرب منذ ولادته وحتى موته. كانت هذه الشروط المتعلقة بكيفية أكل هذا الابن وشربه وقص شعره ستستمر طوال حياته.</w:t>
      </w:r>
    </w:p>
    <w:p>
      <w:pPr>
        <w:bidi/>
      </w:pPr>
      <w:r>
        <w:rPr>
          <w:rtl/>
          <w:cs/>
          <w:lang w:val="ar_AE" w:bidi="ar_AE"/>
        </w:rPr>
      </w:r>
      <w:r>
        <w:rPr>
          <w:rtl/>
          <w:cs/>
          <w:lang w:val="ar_AE" w:bidi="ar_AE"/>
        </w:rPr>
        <w:t>توقفوا هنا وناقشوا هذا السؤال كمجموعة: صِفوا ما يفعله الناس عندما يتم تخصيصهم أو تكريسهم للآلهة في ثقافتكم. هل يمتنع هؤلاء الأشخاص عن شرب الكحول (الخمر)، أو تناول أطعمة ومشروبات أخرى، أو حلاقة الشعر وقصه، أم يفعلون شيئًا آخر؟ أوقِفوا الاستماع إلى هذا التسجيل الصوتي هنا.</w:t>
      </w:r>
    </w:p>
    <w:p>
      <w:pPr>
        <w:bidi/>
      </w:pPr>
      <w:r>
        <w:rPr>
          <w:rtl/>
          <w:cs/>
          <w:lang w:val="ar_AE" w:bidi="ar_AE"/>
        </w:rPr>
      </w:r>
      <w:r>
        <w:rPr>
          <w:rtl/>
          <w:cs/>
          <w:lang w:val="ar_AE" w:bidi="ar_AE"/>
        </w:rPr>
        <w:t>والسبب في إعطاء الملاك هذه التعليمات المحددة هو أن الطفل ستكون لديه مهمة خاصة. فإن هذا الطفل سيبدأ في تخليص إسرائيل من يد الفلسطينيين أو حُكمهم. ومن اللافت أن ملاك الرب يقول إن الطفل "سيبدأ" في تخليص بني إسرائيل؛ لأننا نعلم أن شمشون لا يخلّص بني إسرائيل بشكل كامل خلال حياته.</w:t>
      </w:r>
    </w:p>
    <w:p>
      <w:pPr>
        <w:bidi/>
      </w:pPr>
      <w:r>
        <w:rPr>
          <w:rtl/>
          <w:cs/>
          <w:lang w:val="ar_AE" w:bidi="ar_AE"/>
        </w:rPr>
      </w:r>
      <w:r>
        <w:rPr>
          <w:rtl/>
          <w:cs/>
          <w:lang w:val="ar_AE" w:bidi="ar_AE"/>
        </w:rPr>
        <w:t>تخبر زوجة منوح زوجها بما قاله "رجل الله" عن كيف سيكون لها ابن. كان تعبير "رجل الله" طريقة شائعة للإشارة إلى نبي في العهد القديم. وقد سبق لزوجة منوح أن سمعت عن ملائكة من الرب، وهي تظن أن الرجل كان يبدو مثل ملاك. وتقول زوجة منوح إن الملاك مُرهب جدًا أي أنها ارتعبت لرؤيته. لم تسأل زوجة منوح الملاك عن اسمه، ربما لأنها كانت تخشى الملاك وتحترمه. وتُعيد زوجة منوح سرد رسالة الملاك، لكنها لا تذكر التفاصيل المتعلقة بوجوب عدم قص شعر ابنها، أو بأن ابنها سيبدأ في تخليص إسرائيل من سلطة الفلسطينيين. لكنها تقول إن الصبي سيكون مُفرزًا للرب منذ ولادته وحتى يوم موته.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13: 1 - 7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بتصوّر هذا المقطع.</w:t>
      </w:r>
    </w:p>
    <w:p>
      <w:pPr>
        <w:bidi/>
      </w:pPr>
      <w:r>
        <w:rPr>
          <w:rtl/>
          <w:cs/>
          <w:lang w:val="ar_AE" w:bidi="ar_AE"/>
        </w:rPr>
      </w:r>
      <w:r>
        <w:rPr>
          <w:rtl/>
          <w:cs/>
          <w:lang w:val="ar_AE" w:bidi="ar_AE"/>
        </w:rPr>
        <w:t>يحتوي هذا المقطع على ثلاثة مشاهد.</w:t>
      </w:r>
    </w:p>
    <w:p>
      <w:pPr>
        <w:bidi/>
      </w:pPr>
      <w:r>
        <w:rPr>
          <w:rtl/>
          <w:cs/>
          <w:lang w:val="ar_AE" w:bidi="ar_AE"/>
        </w:rPr>
      </w:r>
      <w:r>
        <w:rPr>
          <w:b/>
          <w:rtl/>
          <w:cs/>
          <w:lang w:val="ar_AE" w:bidi="ar_AE"/>
        </w:rPr>
        <w:t>في المشهد الأول:</w:t>
      </w:r>
      <w:r>
        <w:rPr>
          <w:rtl/>
          <w:cs/>
          <w:lang w:val="ar_AE" w:bidi="ar_AE"/>
        </w:rPr>
        <w:t xml:space="preserve"> يفعل بنو إسرائيل الشرَّ، فيدفع الرب إسرائيل ليد الفلسطينيين.</w:t>
      </w:r>
    </w:p>
    <w:p>
      <w:pPr>
        <w:bidi/>
      </w:pPr>
      <w:r>
        <w:rPr>
          <w:rtl/>
          <w:cs/>
          <w:lang w:val="ar_AE" w:bidi="ar_AE"/>
        </w:rPr>
      </w:r>
      <w:r>
        <w:rPr>
          <w:b/>
          <w:rtl/>
          <w:cs/>
          <w:lang w:val="ar_AE" w:bidi="ar_AE"/>
        </w:rPr>
        <w:t>في المشهد الثاني:</w:t>
      </w:r>
      <w:r>
        <w:rPr>
          <w:rtl/>
          <w:cs/>
          <w:lang w:val="ar_AE" w:bidi="ar_AE"/>
        </w:rPr>
        <w:t xml:space="preserve"> يخبر رسول الرب (ملاك الرب) زوجة منوح عن الابن الذي ستلده قريبًا.</w:t>
      </w:r>
    </w:p>
    <w:p>
      <w:pPr>
        <w:bidi/>
      </w:pPr>
      <w:r>
        <w:rPr>
          <w:rtl/>
          <w:cs/>
          <w:lang w:val="ar_AE" w:bidi="ar_AE"/>
        </w:rPr>
      </w:r>
      <w:r>
        <w:rPr>
          <w:b/>
          <w:rtl/>
          <w:cs/>
          <w:lang w:val="ar_AE" w:bidi="ar_AE"/>
        </w:rPr>
        <w:t>في المشهد الثالث:</w:t>
      </w:r>
      <w:r>
        <w:rPr>
          <w:rtl/>
          <w:cs/>
          <w:lang w:val="ar_AE" w:bidi="ar_AE"/>
        </w:rPr>
        <w:t xml:space="preserve"> تُخبر زوجة منوح زوجها بما قاله لها رسول الرب.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منوح</w:t>
      </w:r>
    </w:p>
    <w:p>
      <w:pPr>
        <w:pStyle w:val="ListBullet"/>
        <w:bidi/>
        <w:spacing w:line="240" w:lineRule="auto"/>
        <w:ind w:left="720"/>
      </w:pPr>
      <w:r>
        <w:rPr>
          <w:rtl/>
          <w:cs/>
          <w:lang w:val="ar_AE" w:bidi="ar_AE"/>
        </w:rPr>
      </w:r>
      <w:r>
        <w:rPr>
          <w:rtl/>
          <w:cs/>
          <w:lang w:val="ar_AE" w:bidi="ar_AE"/>
        </w:rPr>
        <w:t>زوجة منوح</w:t>
      </w:r>
    </w:p>
    <w:p>
      <w:pPr>
        <w:pStyle w:val="ListBullet"/>
        <w:bidi/>
        <w:spacing w:line="240" w:lineRule="auto"/>
        <w:ind w:left="720"/>
      </w:pPr>
      <w:r>
        <w:rPr>
          <w:rtl/>
          <w:cs/>
          <w:lang w:val="ar_AE" w:bidi="ar_AE"/>
        </w:rPr>
      </w:r>
      <w:r>
        <w:rPr>
          <w:rtl/>
          <w:cs/>
          <w:lang w:val="ar_AE" w:bidi="ar_AE"/>
        </w:rPr>
        <w:t>ملاك الرب</w:t>
      </w:r>
    </w:p>
    <w:p>
      <w:pPr>
        <w:pStyle w:val="ListBullet"/>
        <w:bidi/>
        <w:spacing w:line="240" w:lineRule="auto"/>
        <w:ind w:left="720"/>
      </w:pPr>
      <w:r>
        <w:rPr>
          <w:rtl/>
          <w:cs/>
          <w:lang w:val="ar_AE" w:bidi="ar_AE"/>
        </w:rPr>
      </w:r>
      <w:r>
        <w:rPr>
          <w:rtl/>
          <w:cs/>
          <w:lang w:val="ar_AE" w:bidi="ar_AE"/>
        </w:rPr>
        <w:t>وشمشون.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تذكَّروا أن هذا هو الجزء الأول في قصة مكوَّنة من جزأين. قبل هذا المقطع، كان القضاة إبصان وإيلون وعبدون يحكمون إسرائيل في سلام. يبدأ المشهد الأول بطريقة مشابهة للقصص الأخرى في سفر القضاة عندما يقول: "ثم عاد بنو إسرائيل يعملون الشر مرة أخرى في عيني الرب". عندما يفعل شخصٌ ما الشر في عيني الرب، فإن ذلك الشخص لا يتبع الرب ولا يتبع وصاياه. </w:t>
      </w:r>
    </w:p>
    <w:p>
      <w:pPr>
        <w:bidi/>
      </w:pPr>
      <w:r>
        <w:rPr>
          <w:rtl/>
          <w:cs/>
          <w:lang w:val="ar_AE" w:bidi="ar_AE"/>
        </w:rPr>
      </w:r>
      <w:r>
        <w:rPr>
          <w:rtl/>
          <w:cs/>
          <w:lang w:val="ar_AE" w:bidi="ar_AE"/>
        </w:rPr>
        <w:t>توقّفوا هنا وناقشوا هذا السؤال كمجموعة: كيف ستترجمون فكرة أن بني إسرائيل فعلوا الشر مرة أخرى في عيني الرب؟ أوقِفوا الاستماع إلى هذا التسجيل الصوتي هنا.</w:t>
      </w:r>
    </w:p>
    <w:p>
      <w:pPr>
        <w:bidi/>
      </w:pPr>
      <w:r>
        <w:rPr>
          <w:rtl/>
          <w:cs/>
          <w:lang w:val="ar_AE" w:bidi="ar_AE"/>
        </w:rPr>
      </w:r>
      <w:r>
        <w:rPr>
          <w:rtl/>
          <w:cs/>
          <w:lang w:val="ar_AE" w:bidi="ar_AE"/>
        </w:rPr>
        <w:t>تذكّروا أنه في أوقات أخرى عندما كان بنو إسرائيل يرتكبون الشر، كانوا يصرخون إلى الرب ليخلِّصهم، وكان الرب يُرسل قاضيًا ليساعد إسرائيل. لكن هنا، لا يصرخ بنو إسرائيل طلبًا للمساعدة. بل إن الرب يدفع بني إسرائيل إلى يد الفلسطينيين لمدة أربعين سنة. وتعبير "يد" الفلسطينيين يعني سُلطتهم أو حُكمهم. فلمدة أربعين سنة، كان الفلسطينيون يسيطرون على إسرائيل ويضطهدونها.</w:t>
      </w:r>
    </w:p>
    <w:p>
      <w:pPr>
        <w:bidi/>
      </w:pPr>
      <w:r>
        <w:rPr>
          <w:rtl/>
          <w:cs/>
          <w:lang w:val="ar_AE" w:bidi="ar_AE"/>
        </w:rPr>
      </w:r>
      <w:r>
        <w:rPr>
          <w:rtl/>
          <w:cs/>
          <w:lang w:val="ar_AE" w:bidi="ar_AE"/>
        </w:rPr>
        <w:t>توقّفوا هنا وناقشوا هذا السؤال كمجموعة: كيف ستترجمون فكرة أن الرب سمح للفلسطينيين بالسيطرة على بني إسرائيل واضطهادهم؟ أوقِفوا الاستماع إلى هذا التسجيل الصوتي هنا.</w:t>
      </w:r>
    </w:p>
    <w:p>
      <w:pPr>
        <w:bidi/>
      </w:pPr>
      <w:r>
        <w:rPr>
          <w:rtl/>
          <w:cs/>
          <w:lang w:val="ar_AE" w:bidi="ar_AE"/>
        </w:rPr>
      </w:r>
      <w:r>
        <w:rPr>
          <w:rtl/>
          <w:cs/>
          <w:lang w:val="ar_AE" w:bidi="ar_AE"/>
        </w:rPr>
        <w:t>في المشهد الثاني، تذكّروا أن الراوي يُقدِّم الشخصيات الرئيسية لهذه القصة، وهي منوح، وزوجة منوح، وملاك الرب. تذكّروا أن منوح كان من عائلة (عشيرة) دان من مدينة تُدعى صرعة. وصُرعة هي مدينة تقع على بُعد 24 كيلومترًا غرب أورشليم على الحدود بين أرض يهوذا وأرض دان.</w:t>
      </w:r>
    </w:p>
    <w:p>
      <w:pPr>
        <w:bidi/>
      </w:pPr>
      <w:r>
        <w:rPr>
          <w:rtl/>
          <w:cs/>
          <w:lang w:val="ar_AE" w:bidi="ar_AE"/>
        </w:rPr>
      </w:r>
      <w:r>
        <w:rPr>
          <w:rtl/>
          <w:cs/>
          <w:lang w:val="ar_AE" w:bidi="ar_AE"/>
        </w:rPr>
        <w:t>توقّفوا هنا وانظروا مرة أخرى كمجموعة إلى خريطة مدينة صرعة، إذا احتجتم إلى ذلك. أوقِفوا الاستماع إلى هذا التسجيل الصوتي هنا.</w:t>
      </w:r>
    </w:p>
    <w:p>
      <w:pPr>
        <w:bidi/>
      </w:pPr>
      <w:r>
        <w:rPr>
          <w:rtl/>
          <w:cs/>
          <w:lang w:val="ar_AE" w:bidi="ar_AE"/>
        </w:rPr>
      </w:r>
      <w:r>
        <w:rPr>
          <w:rtl/>
          <w:cs/>
          <w:lang w:val="ar_AE" w:bidi="ar_AE"/>
        </w:rPr>
        <w:t>نحن لا نعرف اسم زوجة منوح، لكننا نعلم أنها كانت عاقرًا ولا تستطيع أن تحمَل. وتذكّروا أن هذا كان مخزيًا في هذه الثقافة. كانت شريعة موسى قد وعدت بأنه إذا أطاع الشعب الرب، فلن تكون هناك أي امرأة عاقرًا لا تستطيع أن تنجب مولودًا حيًا؛ ولذلك ساد الاعتقاد بأن عجز المرأة عن الإنجاب كان دليلًا على أن الله قد لعنها. من المحتمل أن زوجة منوح كانت تُمثِّل أمَّة إسرائيل. فكما شعرت زوجة منوح على الأرجح بأنها بلا رجاء دون أطفال، كانت إسرائيل عاجزة وبلا رجاء بينما كان الفلسطينيون يحكمونهم لمدة أربعين سنة. تذكروا أن رسول الرب كان قد جاء إلى زوجة منوح وليس إلى منوح.</w:t>
      </w:r>
    </w:p>
    <w:p>
      <w:pPr>
        <w:bidi/>
      </w:pPr>
      <w:r>
        <w:rPr>
          <w:rtl/>
          <w:cs/>
          <w:lang w:val="ar_AE" w:bidi="ar_AE"/>
        </w:rPr>
      </w:r>
      <w:r>
        <w:rPr>
          <w:rtl/>
          <w:cs/>
          <w:lang w:val="ar_AE" w:bidi="ar_AE"/>
        </w:rPr>
        <w:t>ويحمل الملاك رسالةً مهمةً إلى زوجة منوح حين يقول: "سيكون لكِ ابنٌ!" كما يُخبر الملاك زوجة منوح بتعليمات مهمة عن كيفية التصرف أثناء الحمل، وكيف ينبغي أن يعيش ابنها عندما يُولد. وتذكّروا أن هذه التعليمات هي نفسها التعليمات التي تُعطى للشخص الذي يقطع عهد النذير. فيجب ألا يشرب ذلك الشخص خمرًا، وألا يقص شعره، ويجب أن يتجنب الأطعمة النجسة. كان عهد النذير مؤقتًا، أما ابن منوح فكان عليه الالتزام بهذه القواعد طوال حياته. تذكّروا أن ملاك الرب يكرر الرسالة مرتين، ربما ليُظهر مدى أهمية هذه الرسالة.</w:t>
      </w:r>
    </w:p>
    <w:p>
      <w:pPr>
        <w:bidi/>
      </w:pPr>
      <w:r>
        <w:rPr>
          <w:rtl/>
          <w:cs/>
          <w:lang w:val="ar_AE" w:bidi="ar_AE"/>
        </w:rPr>
      </w:r>
      <w:r>
        <w:rPr>
          <w:rtl/>
          <w:cs/>
          <w:lang w:val="ar_AE" w:bidi="ar_AE"/>
        </w:rPr>
        <w:t>توقّفوا هنا وناقشوا هذا السؤال كمجموعة: تحدثوا عن كيف تخبرون شخصًا ما بأخبار مهمة. هل تكرّرون المعلومات نفسها أكثر من مرة، أم ماذا تفعلون أيضًا لإظهار مدى أهمية هذه الأخبار؟ أوقِفوا الاستماع إلى هذا التسجيل الصوتي هنا.</w:t>
      </w:r>
    </w:p>
    <w:p>
      <w:pPr>
        <w:bidi/>
      </w:pPr>
      <w:r>
        <w:rPr>
          <w:rtl/>
          <w:cs/>
          <w:lang w:val="ar_AE" w:bidi="ar_AE"/>
        </w:rPr>
      </w:r>
      <w:r>
        <w:rPr>
          <w:rtl/>
          <w:cs/>
          <w:lang w:val="ar_AE" w:bidi="ar_AE"/>
        </w:rPr>
        <w:t xml:space="preserve">تذكّروا أيضًا أن سبب هذه التعليمات المحددة هو أن الطفل سيكون نذيرًا، مما يعني أنه سيكون مفرزًا أو مكرَّسًا للرب. وسيكون ذلك الطفل هو الشخص الذي يبدأ في إنقاذ إسرائيل من يد الفلسطينيين أو حكمهم. </w:t>
      </w:r>
    </w:p>
    <w:p>
      <w:pPr>
        <w:bidi/>
      </w:pPr>
      <w:r>
        <w:rPr>
          <w:rtl/>
          <w:cs/>
          <w:lang w:val="ar_AE" w:bidi="ar_AE"/>
        </w:rPr>
      </w:r>
      <w:r>
        <w:rPr>
          <w:rtl/>
          <w:cs/>
          <w:lang w:val="ar_AE" w:bidi="ar_AE"/>
        </w:rPr>
        <w:t>توقّفوا هنا وناقشوا هذا السؤال كمجموعة: كيف ستترجمون عبارة "مخصص (نذير) للرب" في لغتكم؟ أوقِفوا الاستماع إلى هذا التسجيل الصوتي هنا.</w:t>
      </w:r>
    </w:p>
    <w:p>
      <w:pPr>
        <w:bidi/>
      </w:pPr>
      <w:r>
        <w:rPr>
          <w:rtl/>
          <w:cs/>
          <w:lang w:val="ar_AE" w:bidi="ar_AE"/>
        </w:rPr>
      </w:r>
      <w:r>
        <w:rPr>
          <w:rtl/>
          <w:cs/>
          <w:lang w:val="ar_AE" w:bidi="ar_AE"/>
        </w:rPr>
        <w:t>في المشهد الثالث، تذهب زوجة منوح إلى زوجها لتخبر زوجها عن حديثها مع ملاك الرب. أولًا، تخبر زوجة منوح زوجها عن الملاك، ثم تخبره الرسالة التي أعطاها لها الملاك. لا تعرف زوجة منوح من كان الملاك، لكنها تسميه "رجل الله". كانت كلمة "رجُل الله" طريقة شائعة للحديث عن نبي، أي رجل ينقل رسائل من الرب. وتقول زوجة منوح أيضًا إنه كان يشبه ملاك الرب، وأنه كان مهيبًا جدًا. وهي لم تجرؤ على أن تسأل عن اسم الملاك، ربما لأن زوجة منوح كانت تخشى الملاك وتحترمه.</w:t>
      </w:r>
    </w:p>
    <w:p>
      <w:pPr>
        <w:bidi/>
      </w:pPr>
      <w:r>
        <w:rPr>
          <w:rtl/>
          <w:cs/>
          <w:lang w:val="ar_AE" w:bidi="ar_AE"/>
        </w:rPr>
      </w:r>
      <w:r>
        <w:rPr>
          <w:rtl/>
          <w:cs/>
          <w:lang w:val="ar_AE" w:bidi="ar_AE"/>
        </w:rPr>
        <w:t>توقّفوا هنا وناقشوا هذا السؤال في مجموعة: كيف ستترجمون كلمة "رجل الله" في لغتكم؟ أوقِفوا الاستماع إلى هذا التسجيل الصوتي هنا.</w:t>
      </w:r>
    </w:p>
    <w:p>
      <w:pPr>
        <w:bidi/>
      </w:pPr>
      <w:r>
        <w:rPr>
          <w:rtl/>
          <w:cs/>
          <w:lang w:val="ar_AE" w:bidi="ar_AE"/>
        </w:rPr>
      </w:r>
      <w:r>
        <w:rPr>
          <w:rtl/>
          <w:cs/>
          <w:lang w:val="ar_AE" w:bidi="ar_AE"/>
        </w:rPr>
        <w:t xml:space="preserve">تذكّروا أن الرسالة التي تكررها زوجة منوح إلى زوجها تشبه الرسالة التي أعطاها لها الملاك، لكنها ليست هي نفسها. تذكّروا أن زوجة منوح لا تذكر الجزء الأهم من الرسالة، وهو أن ابنهما سيبدأ في تخليص إسرائيل من يد الفلسطينيين. وتذكّروا أن زوجة منوح أيضًا لا تذكر شيئًا عن وجوب عدم قص شعر ابنهما. ونحن لا نعرف لماذا لم تُدرج هذه الأجزاء المهمة من رسالة الملاك. تقول زوجة منوح إن ابنها سيكون نذيرًا للرب من وقت مولده وحتى يوم موته. </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13: 1 - 7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منوح</w:t>
      </w:r>
    </w:p>
    <w:p>
      <w:pPr>
        <w:pStyle w:val="ListBullet"/>
        <w:bidi/>
        <w:spacing w:line="240" w:lineRule="auto"/>
        <w:ind w:left="720"/>
      </w:pPr>
      <w:r>
        <w:rPr>
          <w:rtl/>
          <w:cs/>
          <w:lang w:val="ar_AE" w:bidi="ar_AE"/>
        </w:rPr>
      </w:r>
      <w:r>
        <w:rPr>
          <w:rtl/>
          <w:cs/>
          <w:lang w:val="ar_AE" w:bidi="ar_AE"/>
        </w:rPr>
        <w:t>زوجة منوح</w:t>
      </w:r>
    </w:p>
    <w:p>
      <w:pPr>
        <w:pStyle w:val="ListBullet"/>
        <w:bidi/>
        <w:spacing w:line="240" w:lineRule="auto"/>
        <w:ind w:left="720"/>
      </w:pPr>
      <w:r>
        <w:rPr>
          <w:rtl/>
          <w:cs/>
          <w:lang w:val="ar_AE" w:bidi="ar_AE"/>
        </w:rPr>
      </w:r>
      <w:r>
        <w:rPr>
          <w:rtl/>
          <w:cs/>
          <w:lang w:val="ar_AE" w:bidi="ar_AE"/>
        </w:rPr>
        <w:t>ملاك الرب</w:t>
      </w:r>
    </w:p>
    <w:p>
      <w:pPr>
        <w:pStyle w:val="ListBullet"/>
        <w:bidi/>
        <w:spacing w:line="240" w:lineRule="auto"/>
        <w:ind w:left="720"/>
      </w:pPr>
      <w:r>
        <w:rPr>
          <w:rtl/>
          <w:cs/>
          <w:lang w:val="ar_AE" w:bidi="ar_AE"/>
        </w:rPr>
      </w:r>
      <w:r>
        <w:rPr>
          <w:rtl/>
          <w:cs/>
          <w:lang w:val="ar_AE" w:bidi="ar_AE"/>
        </w:rPr>
        <w:t>وشمشون.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مواضع معينة من التمثيل،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يفعل بنو إسرائيل الشر مرة أخرى في عيني الرب، فيسمح الرب للفلسطينيين أن يحكموا بني إسرائيل لمدة أربعين سنة.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الرب: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منوح من بلدة صرعة والتي تقع في سبط دان. وكانت زوجة منوح عاقرًا وليس لها أطفال.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الشخصين اللذين يؤدِّيان دور منوح وزوجته: "بماذا تشعران أو فيمَ تفكران؟"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يظهر ملاك الرب لزوجة منوح وينقل لها رسالة. يقول الملاك إنه على الرغم من أن زوجة منوح كانت عاقرًا وليس لديها أطفال، إلا أنها ستنجب ابنًا. فيجب على زوجة منوح اتِّبَاع التعليمات بعناية والتي تقضي بألا تشرب الخمر أو المُسكِر وألا تأكل أي طعامٍ نجسٍ أثناء حملها للطفل. كذلك يجب على زوجة منوح ألا تقص شعر ابنها أبدًا لأنه سيكون مكرّسًا ونذيرًا للرب منذ الولادة. وسيبدأ ابنها في إنقاذ إسرائيل من حكم الفلسطينيين.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زوجة منوح: "بماذا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تخبر زوجة منوح زوجها بما حدث. فتقول زوجة منوح إن شخصًا يشبه ملاك الرب قد جاء إليها، وكان مظهره مُرهبًا جدًا. لم يذكر الملاك اسمه، ولم تسأل زوجة منوح عن اسمه. وتُعيد زوجة منوح ذِكْر ما أخبرها به الملاك عن أنها ستُرزق بابن، وعن أنه لا يجوز لها شرب الخمر أو المُسكِر أو تناول طعامٍ نجس. تخبر زوجة منوح زوجها أيضًا أن الطفل سيكون مكرّسًا (نذيرًا) للرب منذ ولادته وحتى يوم موته.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منوح: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13: 1–7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لقد فعل </w:t>
      </w:r>
      <w:r>
        <w:rPr>
          <w:b/>
          <w:rtl/>
          <w:cs/>
          <w:lang w:val="ar_AE" w:bidi="ar_AE"/>
        </w:rPr>
        <w:t>بنو إسرائيل</w:t>
      </w:r>
      <w:r>
        <w:rPr>
          <w:rtl/>
          <w:cs/>
          <w:lang w:val="ar_AE" w:bidi="ar_AE"/>
        </w:rPr>
        <w:t xml:space="preserve"> </w:t>
      </w:r>
      <w:r>
        <w:rPr>
          <w:b/>
          <w:rtl/>
          <w:cs/>
          <w:lang w:val="ar_AE" w:bidi="ar_AE"/>
        </w:rPr>
        <w:t>الشر</w:t>
      </w:r>
      <w:r>
        <w:rPr>
          <w:rtl/>
          <w:cs/>
          <w:lang w:val="ar_AE" w:bidi="ar_AE"/>
        </w:rPr>
        <w:t xml:space="preserve"> في عيني </w:t>
      </w:r>
      <w:r>
        <w:rPr>
          <w:b/>
          <w:rtl/>
          <w:cs/>
          <w:lang w:val="ar_AE" w:bidi="ar_AE"/>
        </w:rPr>
        <w:t>الرب (يهوه)</w:t>
      </w:r>
      <w:r>
        <w:rPr>
          <w:rtl/>
          <w:cs/>
          <w:lang w:val="ar_AE" w:bidi="ar_AE"/>
        </w:rPr>
        <w:t xml:space="preserve"> مرة أخرى. بنو إسرائيل هم الأسباط الاثني عشر، أي نسل يعقوب، الذين اختارهم الرب. والشخص الذي يفعل الشر هو من لا يطيع الرب. ترجموا عبارة أن بني إسرائيل فعلوا الشر في عيني الرب بالطريقة نفسها التي ترجمتموها بها في المقاطع السابقة. ولمزيد من المعلومات عن كلمات بني إسرائيل، والشر، والرب (يهوه)، راجعوا قاموس الكلمات الرئيسية.</w:t>
      </w:r>
    </w:p>
    <w:p>
      <w:pPr>
        <w:bidi/>
      </w:pPr>
      <w:r>
        <w:rPr>
          <w:rtl/>
          <w:cs/>
          <w:lang w:val="ar_AE" w:bidi="ar_AE"/>
        </w:rPr>
      </w:r>
      <w:r>
        <w:rPr>
          <w:rtl/>
          <w:cs/>
          <w:lang w:val="ar_AE" w:bidi="ar_AE"/>
        </w:rPr>
        <w:t xml:space="preserve">فدفع الرب إسرائيل إلى يد </w:t>
      </w:r>
      <w:r>
        <w:rPr>
          <w:b/>
          <w:rtl/>
          <w:cs/>
          <w:lang w:val="ar_AE" w:bidi="ar_AE"/>
        </w:rPr>
        <w:t>الفلسطينيين</w:t>
      </w:r>
      <w:r>
        <w:rPr>
          <w:rtl/>
          <w:cs/>
          <w:lang w:val="ar_AE" w:bidi="ar_AE"/>
        </w:rPr>
        <w:t xml:space="preserve"> لمدة أربعين سنة بسبب الشر الذي فعلوه. الفلسطينيون هم أعداء إسرائيل الذين عاشوا في أرض إسرائيل قبل مجيء إسرائيل.</w:t>
      </w:r>
    </w:p>
    <w:p>
      <w:pPr>
        <w:bidi/>
      </w:pPr>
      <w:r>
        <w:rPr>
          <w:rtl/>
          <w:cs/>
          <w:lang w:val="ar_AE" w:bidi="ar_AE"/>
        </w:rPr>
      </w:r>
      <w:r>
        <w:rPr>
          <w:rtl/>
          <w:cs/>
          <w:lang w:val="ar_AE" w:bidi="ar_AE"/>
        </w:rPr>
        <w:t xml:space="preserve">يأتي </w:t>
      </w:r>
      <w:r>
        <w:rPr>
          <w:b/>
          <w:rtl/>
          <w:cs/>
          <w:lang w:val="ar_AE" w:bidi="ar_AE"/>
        </w:rPr>
        <w:t>ملاك الرب (يهوه)</w:t>
      </w:r>
      <w:r>
        <w:rPr>
          <w:rtl/>
          <w:cs/>
          <w:lang w:val="ar_AE" w:bidi="ar_AE"/>
        </w:rPr>
        <w:t xml:space="preserve"> إلى زوجة منوح ليبلغها رسالة مهمة. وهذا الرسول هو ملاك خاص يتكلّم بسلطان كبير كما لو أن الله نفسه هو الذي يتكلم. ترجموا تعبير "ملاك الرب" بالطريقة نفسها التي استخدمتموها في المقاطع السابقة. ولمزيد من المعلومات عن تعبير "ملاك الرب (يهوه)"، ارجعوا إلى "ملاك الرب" أو "ملاك يهوه" في قاموس الكلمات الرئيسية.</w:t>
      </w:r>
    </w:p>
    <w:p>
      <w:pPr>
        <w:bidi/>
      </w:pPr>
      <w:r>
        <w:rPr>
          <w:rtl/>
          <w:cs/>
          <w:lang w:val="ar_AE" w:bidi="ar_AE"/>
        </w:rPr>
      </w:r>
      <w:r>
        <w:rPr>
          <w:rtl/>
          <w:cs/>
          <w:lang w:val="ar_AE" w:bidi="ar_AE"/>
        </w:rPr>
        <w:t>توقّفوا هنا وناقشوا هذا السؤال كمجموعة: كيف ستترجمون تعبير "ملاك الرب (يهوه)"؟ وكيف ستُظهرون أن هذا الملاك يأتي من عند الرب، وهو مثل الملائكة الآخرين الذين ظهروا سابقًا للناس في سفر القضاة؟ أوقِفوا الاستماع إلى هذا التسجيل الصوتي هنا.</w:t>
      </w:r>
    </w:p>
    <w:p>
      <w:pPr>
        <w:bidi/>
      </w:pPr>
      <w:r>
        <w:rPr>
          <w:rtl/>
          <w:cs/>
          <w:lang w:val="ar_AE" w:bidi="ar_AE"/>
        </w:rPr>
      </w:r>
      <w:r>
        <w:rPr>
          <w:rtl/>
          <w:cs/>
          <w:lang w:val="ar_AE" w:bidi="ar_AE"/>
        </w:rPr>
        <w:t xml:space="preserve">يُخبر ملاكُ الرب زوجةَ منوح بأنها ستُنجب ابنًا. وأنه يجب على زوجة منوح أن تحرص على عدم شرب </w:t>
      </w:r>
      <w:r>
        <w:rPr>
          <w:b/>
          <w:rtl/>
          <w:cs/>
          <w:lang w:val="ar_AE" w:bidi="ar_AE"/>
        </w:rPr>
        <w:t>الخمر</w:t>
      </w:r>
      <w:r>
        <w:rPr>
          <w:rtl/>
          <w:cs/>
          <w:lang w:val="ar_AE" w:bidi="ar_AE"/>
        </w:rPr>
        <w:t xml:space="preserve"> أو المشروبات المُسكرة (القوية). الخمر هو عصير العنب المختمر. وينمو العنب على كرمة العنب. "المُسكِر" هو شيء يشبه الجعَّة. ترجموا كلمة خمر بالطريقة نفسها التي استخدمتموها في المقاطع السابقة. ولمزيد من المعلومات عن كلمة خمر، راجعوا "قاموس الكلمات الرئيسية".</w:t>
      </w:r>
    </w:p>
    <w:p>
      <w:pPr>
        <w:bidi/>
      </w:pPr>
      <w:r>
        <w:rPr>
          <w:rtl/>
          <w:cs/>
          <w:lang w:val="ar_AE" w:bidi="ar_AE"/>
        </w:rPr>
      </w:r>
      <w:r>
        <w:rPr>
          <w:rtl/>
          <w:cs/>
          <w:lang w:val="ar_AE" w:bidi="ar_AE"/>
        </w:rPr>
        <w:t xml:space="preserve">كما يجب ألا تأكل زوجة منوح أي طعام </w:t>
      </w:r>
      <w:r>
        <w:rPr>
          <w:b/>
          <w:rtl/>
          <w:cs/>
          <w:lang w:val="ar_AE" w:bidi="ar_AE"/>
        </w:rPr>
        <w:t>نجس</w:t>
      </w:r>
      <w:r>
        <w:rPr>
          <w:rtl/>
          <w:cs/>
          <w:lang w:val="ar_AE" w:bidi="ar_AE"/>
        </w:rPr>
        <w:t xml:space="preserve">. يمكن أن يكون الناس والطعام والحيوانات جميعًا </w:t>
      </w:r>
      <w:r>
        <w:rPr>
          <w:b/>
          <w:rtl/>
          <w:cs/>
          <w:lang w:val="ar_AE" w:bidi="ar_AE"/>
        </w:rPr>
        <w:t>طاهرين</w:t>
      </w:r>
      <w:r>
        <w:rPr>
          <w:rtl/>
          <w:cs/>
          <w:lang w:val="ar_AE" w:bidi="ar_AE"/>
        </w:rPr>
        <w:t xml:space="preserve"> أو نجسين. وهذا لا يعني أن الناس أو الطعام أو الحيوانات نظيفون أو متسخون من الخارج. لكن تعبير الطاهر أو النجس يشير إلى ما إذا كان الشخص لائقًا لعبادة الرب أم لا. فإذا أكل شخص طعامًا نجسًا، فإنه غير لائق لعبادة الرب أو خدمته. ومن الأمثلة على الطعام النجس الخنازير والحيوانات البرية والزواحف. ترجموا كلمة "نجس" بالطريقة نفسها التي استخدمتموها في أجزاء أخرى من العهد القديم. ولمزيد من المعلومات عن تعبيري طاهر ونجس، ارجعوا إلى قاموس الكلمات الرئيسية.</w:t>
      </w:r>
    </w:p>
    <w:p>
      <w:pPr>
        <w:bidi/>
      </w:pPr>
      <w:r>
        <w:rPr>
          <w:rtl/>
          <w:cs/>
          <w:lang w:val="ar_AE" w:bidi="ar_AE"/>
        </w:rPr>
      </w:r>
      <w:r>
        <w:rPr>
          <w:rtl/>
          <w:cs/>
          <w:lang w:val="ar_AE" w:bidi="ar_AE"/>
        </w:rPr>
        <w:t>توقّفوا هنا وناقشوا هذا السؤال كمجموعة: كيف ستترجمون فكرة أن طعام ما يكون نجسًا؟ أوقِفوا الاستماع إلى هذا التسجيل الصوتي هنا.</w:t>
      </w:r>
    </w:p>
    <w:p>
      <w:pPr>
        <w:bidi/>
      </w:pPr>
      <w:r>
        <w:rPr>
          <w:rtl/>
          <w:cs/>
          <w:lang w:val="ar_AE" w:bidi="ar_AE"/>
        </w:rPr>
      </w:r>
      <w:r>
        <w:rPr>
          <w:rtl/>
          <w:cs/>
          <w:lang w:val="ar_AE" w:bidi="ar_AE"/>
        </w:rPr>
        <w:t xml:space="preserve">كما يقول ملاك الرب لزوجة منوح إنه لا ينبغي لها أبدًا أن تقص شعر ابنها؛ لأن ابنها سيكون مكرسًا للرب منذ ولادته. وتعبير مُكرَّس للرب يعني أن الابن سيكون مُفرزًا أو مخصصًا للرب. وهذه التعليمات تشبه التعليمات التي تُعطى للشخص الذي يقطع عهد النذير. فإنه يجب على الشخص الذي يقطع عهد النذير ألا يشرب الخمر، وألا يقص شعره، وأن يتجنب تناول الأطعمة النجسة، وأن يتجنب جثث الموتى حتى الجثث التي تخص أفراد عائلته. وهذه القواعد تشبه الطريقة التي كان يُخصَص بها الكهنة للرب. وعادةً ما كانت عهود النذير مؤقتة، إلا أن ابن منوح كان سيكون نذيرًا مدى الحياة. لمزيد من المعلومات حول عهد النذير، ارجعوا إلى سفر العدد 6: 1–8، حيث يُخبر الرب موسى عن عهد النذير. </w:t>
      </w:r>
    </w:p>
    <w:p>
      <w:pPr>
        <w:bidi/>
      </w:pPr>
      <w:r>
        <w:rPr>
          <w:rtl/>
          <w:cs/>
          <w:lang w:val="ar_AE" w:bidi="ar_AE"/>
        </w:rPr>
      </w:r>
      <w:r>
        <w:rPr>
          <w:rtl/>
          <w:cs/>
          <w:lang w:val="ar_AE" w:bidi="ar_AE"/>
        </w:rPr>
        <w:t xml:space="preserve">تخبر زوجة منوح زوجها أن "رجل </w:t>
      </w:r>
      <w:r>
        <w:rPr>
          <w:b/>
          <w:rtl/>
          <w:cs/>
          <w:lang w:val="ar_AE" w:bidi="ar_AE"/>
        </w:rPr>
        <w:t>الله</w:t>
      </w:r>
      <w:r>
        <w:rPr>
          <w:rtl/>
          <w:cs/>
          <w:lang w:val="ar_AE" w:bidi="ar_AE"/>
        </w:rPr>
        <w:t>" قد جاء إليها. ترجموا كلمة "الله" بالطريقة نفسها التي استخدمتموها في المقاطع السابقة. ولمزيد من المعلومات حول كلمة الله،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13:8–25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13: 8–25 واحفظوا هذا المقطع في قلوبكم.</w:t>
      </w:r>
    </w:p>
    <w:p>
      <w:pPr>
        <w:bidi/>
      </w:pPr>
      <w:r>
        <w:rPr>
          <w:rtl/>
          <w:cs/>
          <w:lang w:val="ar_AE" w:bidi="ar_AE"/>
        </w:rPr>
      </w:r>
      <w:r>
        <w:rPr>
          <w:rtl/>
          <w:cs/>
          <w:lang w:val="ar_AE" w:bidi="ar_AE"/>
        </w:rPr>
        <w:t>استمعوا إلى نسخة صوتية من سِفر القضاة 13: 8–25 ثلاث مرات من ثلاث ترجمات مختلفة، إن أمكن.</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هذا المقطع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هذا المقطع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13: 8 - 25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هذا هو الجزء الثاني من قصة مكونة من جزأين عن ولادة شمشون، القاضي الأخير لإسرائيل. وينتهي المقطع السابق عندما تخبر زوجة منوح زوجها بما قاله لها ملاك الرب. والآن، يظهر ملاك الرب مرة أخرى لزوجة منوح، وأيضًا لمنوح. ويكرر الملاك رسالته عن ابنهما. ثم يقدّم منوح وزوجته ذبيحة محرقة للرب. وأخيرًا، يصعد ملاك الرب في لهيب المذبح إلى السماء. لاحقًا، يولد شمشون تمامًا كما قال الملاك، ويكبر شمشون، ويبدأ روح الرب في إرشاده.</w:t>
      </w:r>
    </w:p>
    <w:p>
      <w:pPr>
        <w:bidi/>
      </w:pPr>
      <w:r>
        <w:rPr>
          <w:rtl/>
          <w:cs/>
          <w:lang w:val="ar_AE" w:bidi="ar_AE"/>
        </w:rPr>
      </w:r>
      <w:r>
        <w:rPr>
          <w:rtl/>
          <w:cs/>
          <w:lang w:val="ar_AE" w:bidi="ar_AE"/>
        </w:rPr>
        <w:t xml:space="preserve">تبدأ القصة عندما يسمع منوح الرسالة من زوجته ثم يصلي إلى الرب لكي يعود رجل الله. فمنوح يريد أن يسمع بنفسه كيف ينبغي لهم تربية الطفل. من المحتمل أن منوح كان يشك في كلام زوجته، أو أنه كان يرغب في مزيد من التفاصيل حول كيفية تربية ابنهما. </w:t>
      </w:r>
    </w:p>
    <w:p>
      <w:pPr>
        <w:bidi/>
      </w:pPr>
      <w:r>
        <w:rPr>
          <w:rtl/>
          <w:cs/>
          <w:lang w:val="ar_AE" w:bidi="ar_AE"/>
        </w:rPr>
      </w:r>
      <w:r>
        <w:rPr>
          <w:rtl/>
          <w:cs/>
          <w:lang w:val="ar_AE" w:bidi="ar_AE"/>
        </w:rPr>
        <w:t>توقّفوا هنا وناقشوا هذا السؤال كمجموعة: صفوا وقتًا سمعتم فيه أخبارًا من شخص آخر عن صديق أو فرد من أفراد العائلة. كيف كان شعوركم عندما لم تسمعوا الأخبار مباشرة بأنفسكم؟ ربما شككتم في المعلومات، وأردتم المزيد من التوضيح أو التفاصيل، أو أردتم فقط أن تسمعوها بأنفسكم. أوقِفوا الاستماع إلى هذا التسجيل الصوتي هنا.</w:t>
      </w:r>
    </w:p>
    <w:p>
      <w:pPr>
        <w:bidi/>
      </w:pPr>
      <w:r>
        <w:rPr>
          <w:rtl/>
          <w:cs/>
          <w:lang w:val="ar_AE" w:bidi="ar_AE"/>
        </w:rPr>
      </w:r>
      <w:r>
        <w:rPr>
          <w:rtl/>
          <w:cs/>
          <w:lang w:val="ar_AE" w:bidi="ar_AE"/>
        </w:rPr>
        <w:t>يسمع الرب لصلاة منوح ويرسل الملاك مرة ثانية، ولكن مرة أخرى إلى زوجة منوح. في ذلك الوقت، كانت زوجة منوح جالسة في حقل، ومنوح لم يكن مع زوجته. والحقل هو مساحة مفتوحة من الأرض يزرع فيها الناس محاصيل للطعام.</w:t>
      </w:r>
    </w:p>
    <w:p>
      <w:pPr>
        <w:bidi/>
      </w:pPr>
      <w:r>
        <w:rPr>
          <w:rtl/>
          <w:cs/>
          <w:lang w:val="ar_AE" w:bidi="ar_AE"/>
        </w:rPr>
      </w:r>
      <w:r>
        <w:rPr>
          <w:rtl/>
          <w:cs/>
          <w:lang w:val="ar_AE" w:bidi="ar_AE"/>
        </w:rPr>
        <w:t>توقّفوا هنا وانظروا كمجموعة إلى صورة حقل. أوقِفوا الاستماع إلى هذا التسجيل الصوتي هنا.</w:t>
      </w:r>
    </w:p>
    <w:p>
      <w:pPr>
        <w:bidi/>
      </w:pPr>
      <w:r>
        <w:rPr>
          <w:rtl/>
          <w:cs/>
          <w:lang w:val="ar_AE" w:bidi="ar_AE"/>
        </w:rPr>
      </w:r>
      <w:r>
        <w:rPr>
          <w:rtl/>
          <w:cs/>
          <w:lang w:val="ar_AE" w:bidi="ar_AE"/>
        </w:rPr>
        <w:t>تركض زوجة منوح سريعًا لإحضار زوجها للقاء ملاك الرب. فيسأل منوح الملاك عما إذا كان هو نفس الشخص الذي تحدث إلى زوجته من قبل. وعندما ركضت زوجة منوح لتخبر منوح عن الملاك، قالت إن الملاك تراءى لها. سأل منوح فقط عما إذا كان هذا هو الرجل نفسه الذي "تكلم" مع زوجته، وليس ما إذا كان هو الرجل نفسه الذي ظهر من قبل. قد يُظهر هذا أن منوح لم يدرك بعد أن الرسول كان ملاك الرب. يريد منوح أيضًا أن يعرف كيف يُربِّي الطفل الذي سيولد، لكن الملاك لا يُعطي معلومات أكثر مما كان قد أعطاها بالفعل لزوجته في المرة الأولى التي زارها فيها الملاك.</w:t>
      </w:r>
    </w:p>
    <w:p>
      <w:pPr>
        <w:bidi/>
      </w:pPr>
      <w:r>
        <w:rPr>
          <w:rtl/>
          <w:cs/>
          <w:lang w:val="ar_AE" w:bidi="ar_AE"/>
        </w:rPr>
      </w:r>
      <w:r>
        <w:rPr>
          <w:rtl/>
          <w:cs/>
          <w:lang w:val="ar_AE" w:bidi="ar_AE"/>
        </w:rPr>
        <w:t>يقول الملاك إن زوجة منوح يجب أن تتبع جميع التعليمات المتعلقة بالأكل والشرب التي أعطاها بالفعل لزوجة منوح. ويقول الملاك أيضًا إن على زوجة منوح ألا تأكل أي شيء تنتجه كرمة العنب. وينمو العنب على كرمة العنب، ويستخدمه الناس لصنع الخمر.</w:t>
      </w:r>
    </w:p>
    <w:p>
      <w:pPr>
        <w:bidi/>
      </w:pPr>
      <w:r>
        <w:rPr>
          <w:rtl/>
          <w:cs/>
          <w:lang w:val="ar_AE" w:bidi="ar_AE"/>
        </w:rPr>
      </w:r>
      <w:r>
        <w:rPr>
          <w:rtl/>
          <w:cs/>
          <w:lang w:val="ar_AE" w:bidi="ar_AE"/>
        </w:rPr>
        <w:t>توقّفوا هنا وانظروا معًا إلى صورة كرمة عنب كمجموعة. أوقِفوا الاستماع إلى هذا التسجيل الصوتي هنا.</w:t>
      </w:r>
    </w:p>
    <w:p>
      <w:pPr>
        <w:bidi/>
      </w:pPr>
      <w:r>
        <w:rPr>
          <w:rtl/>
          <w:cs/>
          <w:lang w:val="ar_AE" w:bidi="ar_AE"/>
        </w:rPr>
      </w:r>
      <w:r>
        <w:rPr>
          <w:rtl/>
          <w:cs/>
          <w:lang w:val="ar_AE" w:bidi="ar_AE"/>
        </w:rPr>
        <w:t>يدعو منوح ملاك الرب ليبقى معه لتناول وجبة طعام. في هذه الثقافة، كان الناس يتوقعون الضيافة، ومن المرجح أن منوح لم يكن يرغب سوى في تقديم وجبة عادية لضيفه. فيخطط منوح لإعداد جدي معزى للطعام. والماعز هو حيوان شائع له قرون كان الناس يربونه خلال زمن منوح للحصول على الطعام واللبن.</w:t>
      </w:r>
    </w:p>
    <w:p>
      <w:pPr>
        <w:bidi/>
      </w:pPr>
      <w:r>
        <w:rPr>
          <w:rtl/>
          <w:cs/>
          <w:lang w:val="ar_AE" w:bidi="ar_AE"/>
        </w:rPr>
      </w:r>
      <w:r>
        <w:rPr>
          <w:rtl/>
          <w:cs/>
          <w:lang w:val="ar_AE" w:bidi="ar_AE"/>
        </w:rPr>
        <w:t>توقّفوا هنا وانظروا كمجموعة إلى صورة ماعز. أوقِفوا الاستماع إلى هذا التسجيل الصوتي هنا.</w:t>
      </w:r>
    </w:p>
    <w:p>
      <w:pPr>
        <w:bidi/>
      </w:pPr>
      <w:r>
        <w:rPr>
          <w:rtl/>
          <w:cs/>
          <w:lang w:val="ar_AE" w:bidi="ar_AE"/>
        </w:rPr>
      </w:r>
      <w:r>
        <w:rPr>
          <w:rtl/>
          <w:cs/>
          <w:lang w:val="ar_AE" w:bidi="ar_AE"/>
        </w:rPr>
        <w:t>توقّفوا هنا وناقشوا هذا السؤال كمجموعة: كيف تعتنون بضيف في ثقافتكم؟ وما هي أنواع الطعام أو المشروبات أو أشكال الضيافة الأخرى التي تقدمونها للضيوف؟ أوقِفوا الاستماع إلى هذا التسجيل الصوتي هنا.</w:t>
      </w:r>
    </w:p>
    <w:p>
      <w:pPr>
        <w:bidi/>
      </w:pPr>
      <w:r>
        <w:rPr>
          <w:rtl/>
          <w:cs/>
          <w:lang w:val="ar_AE" w:bidi="ar_AE"/>
        </w:rPr>
      </w:r>
      <w:r>
        <w:rPr>
          <w:rtl/>
          <w:cs/>
          <w:lang w:val="ar_AE" w:bidi="ar_AE"/>
        </w:rPr>
        <w:t>يخبر ملاك الرب منوح أنه لن يأكل الطعام، لكن يمكن لمنوح وزوجته أن يقدِّما ذبيحة محرقة للرب بدلًا من ذلك. الذبيحة أو التقدمة هي شيء أمر الرب شعبه أن يقدموه له، كجزء من عبادتهم. وفي ذبيحة المحرقة، يحرق الناس الحيوان بأكمله، وليس أجزاء منه فحسب. على الأرجح لم يدرك منوح أن الملاك كان من عند الرب. ربما كان منوح يعتقد أنه نبي، لكن ليس ملاكًا.</w:t>
      </w:r>
    </w:p>
    <w:p>
      <w:pPr>
        <w:bidi/>
      </w:pPr>
      <w:r>
        <w:rPr>
          <w:rtl/>
          <w:cs/>
          <w:lang w:val="ar_AE" w:bidi="ar_AE"/>
        </w:rPr>
      </w:r>
      <w:r>
        <w:rPr>
          <w:rtl/>
          <w:cs/>
          <w:lang w:val="ar_AE" w:bidi="ar_AE"/>
        </w:rPr>
        <w:t>ويسأل منوح الملاك عن اسمه، حتى يكرمه عندما يولد الطفل. لكن الملاك يوبخ منوح. ويقول إن البشر لا يستطيعون فهم اسمه، وأن اسمه عجيب. يرتبط الملاك ارتباطًا وثيقًا بالرب (يهوه)، وما كان ينبغي لمنوح أن يسأل عن اسم الملاك. ولا يزال منوح لا يفهم هوية الملاك.</w:t>
      </w:r>
    </w:p>
    <w:p>
      <w:pPr>
        <w:bidi/>
      </w:pPr>
      <w:r>
        <w:rPr>
          <w:rtl/>
          <w:cs/>
          <w:lang w:val="ar_AE" w:bidi="ar_AE"/>
        </w:rPr>
      </w:r>
      <w:r>
        <w:rPr>
          <w:rtl/>
          <w:cs/>
          <w:lang w:val="ar_AE" w:bidi="ar_AE"/>
        </w:rPr>
        <w:t>توقّفوا هنا وناقشوا هذا السؤال كمجموعة: أراد منوح أن يكرم ملاك الرب عندما يولد الطفل. كيف تكرمون شخصًا ما في ثقافتكم؟ وكيف يمكن لمعرفة اسم شخص ما أن تساعدكم على إكرامه على النحو الأمثل؟ أوقِفوا الاستماع إلى هذا التسجيل الصوتي هنا.</w:t>
      </w:r>
    </w:p>
    <w:p>
      <w:pPr>
        <w:bidi/>
      </w:pPr>
      <w:r>
        <w:rPr>
          <w:rtl/>
          <w:cs/>
          <w:lang w:val="ar_AE" w:bidi="ar_AE"/>
        </w:rPr>
      </w:r>
      <w:r>
        <w:rPr>
          <w:rtl/>
          <w:cs/>
          <w:lang w:val="ar_AE" w:bidi="ar_AE"/>
        </w:rPr>
        <w:t>يفعل منوح ما يقوله الملاك، ويأخذ جدي المعزى وتقدمة الحبوب ويصعدهما على صخرة كذبيحة للرب. تقدمة الحبوب هي حبوب يطهوها الناس على النار، وكان من الشائع تقديمها بعد تقديم ذبيحة المحرقة. كان بنو إسرائيل يقدِّمون ذبائحهم على مذبحٍ، لكن بالنسبة لمنوح كان مصنوعًا من صخرة.</w:t>
      </w:r>
    </w:p>
    <w:p>
      <w:pPr>
        <w:bidi/>
      </w:pPr>
      <w:r>
        <w:rPr>
          <w:rtl/>
          <w:cs/>
          <w:lang w:val="ar_AE" w:bidi="ar_AE"/>
        </w:rPr>
      </w:r>
      <w:r>
        <w:rPr>
          <w:rtl/>
          <w:cs/>
          <w:lang w:val="ar_AE" w:bidi="ar_AE"/>
        </w:rPr>
        <w:t>توقّفوا هنا وانظروا كمجموعة إلى صورة مذبح صخري. أوقِفوا الاستماع إلى هذا التسجيل الصوتي هنا.</w:t>
      </w:r>
    </w:p>
    <w:p>
      <w:pPr>
        <w:bidi/>
      </w:pPr>
      <w:r>
        <w:rPr>
          <w:rtl/>
          <w:cs/>
          <w:lang w:val="ar_AE" w:bidi="ar_AE"/>
        </w:rPr>
      </w:r>
      <w:r>
        <w:rPr>
          <w:rtl/>
          <w:cs/>
          <w:lang w:val="ar_AE" w:bidi="ar_AE"/>
        </w:rPr>
        <w:t>بينما يصعد اللهيب من جدي المعزى والحبوب التي تحترق على المذبح، يصعد الملاك إلى السماء في وسط اللهيب. ويرى منوح وزوجته كل هذا يحدث، فيسقطان على وجهيهما إلى الأرض عندما يريان هذه العلامة من الرب. كان الانبطاح والوجه نحو الأرض وسيلةً شائعةً لدى بني إسرائيل بها يعبدون الرب حينما كانوا يستشعرون حضوره القوي. يشبه هذا أيضًا اختفاء ملاك الرب وسط اللهيب بعد زيارته لجدعون في وقت سابق من سفر القضاة. وهذه هي المرة الأخيرة التي يظهر فيها ملاك الرب لمنوح ولزوجته.</w:t>
      </w:r>
    </w:p>
    <w:p>
      <w:pPr>
        <w:bidi/>
      </w:pPr>
      <w:r>
        <w:rPr>
          <w:rtl/>
          <w:cs/>
          <w:lang w:val="ar_AE" w:bidi="ar_AE"/>
        </w:rPr>
      </w:r>
      <w:r>
        <w:rPr>
          <w:rtl/>
          <w:cs/>
          <w:lang w:val="ar_AE" w:bidi="ar_AE"/>
        </w:rPr>
        <w:t>توقّفوا هنا وناقشوا هذا السؤال كمجموعة: احكوا قصة عن وقت رأيتم فيه دليلًا على حضور الله القوي. في حالتكم، ماذا حدث؟ وكرد فعل على ذلك، ما هي الطرق الشائعة التي يعبد بها الناس في ثقافتكم الله أو آلهة مجتمعكم؟ أوقِفوا الاستماع إلى هذا التسجيل الصوتي هنا.</w:t>
      </w:r>
    </w:p>
    <w:p>
      <w:pPr>
        <w:bidi/>
      </w:pPr>
      <w:r>
        <w:rPr>
          <w:rtl/>
          <w:cs/>
          <w:lang w:val="ar_AE" w:bidi="ar_AE"/>
        </w:rPr>
      </w:r>
      <w:r>
        <w:rPr>
          <w:rtl/>
          <w:cs/>
          <w:lang w:val="ar_AE" w:bidi="ar_AE"/>
        </w:rPr>
        <w:t>يستجيب منوح وزوجته بطرق مختلفة بعد أن رأيا هذا الأمر العظيم من الرب. وأخيرًا يدرك منوح أن هذا كان ملاكًا من عند الرب، ويخشى أن يموت بسبب ما رآه هو وزوجته. في اللغة الأصلية، يقول النص أن منوح يعتقد أنه رأى الرب، أو كائنًا فائقًا للطبيعة. كما كان أشخاص آخرون في العهد القديم، مثل موسى ويعقوب وجدعون وإشعياء، يخافون أيضًا عندما يرون الرب. في المقابل، تُطمئن زوجة منوح زوجها بأن الرب لن يقتلهما؛ لأن الرب قد قبِل تقدمتهما، وأراهما أمورًا عجيبة، وأخبرهما عن المستقبل.</w:t>
      </w:r>
    </w:p>
    <w:p>
      <w:pPr>
        <w:bidi/>
      </w:pPr>
      <w:r>
        <w:rPr>
          <w:rtl/>
          <w:cs/>
          <w:lang w:val="ar_AE" w:bidi="ar_AE"/>
        </w:rPr>
      </w:r>
      <w:r>
        <w:rPr>
          <w:rtl/>
          <w:cs/>
          <w:lang w:val="ar_AE" w:bidi="ar_AE"/>
        </w:rPr>
        <w:t>ويحدث شيء رائع آخر عندما تنجب زوجة منوح ابنًا تمامًا كما قال ملاك الرب، فهي لم تعد عاقرًا وبلا أبناء. وتسمي زوجة منوح ابنها شمشون، وهو اسم يعني "شبيه الشمس" أو "الشمس الصغيرة". ومن المحتمل أيضًا أن زوجة منوح كانت تأمل في أن يكون ابنها قويًا مثل الشمس ليهزم أعداء إسرائيل، وهو جزء من ترنيمة دبورة في وقت سابق من سفر القضاة.</w:t>
      </w:r>
    </w:p>
    <w:p>
      <w:pPr>
        <w:bidi/>
      </w:pPr>
      <w:r>
        <w:rPr>
          <w:rtl/>
          <w:cs/>
          <w:lang w:val="ar_AE" w:bidi="ar_AE"/>
        </w:rPr>
      </w:r>
      <w:r>
        <w:rPr>
          <w:rtl/>
          <w:cs/>
          <w:lang w:val="ar_AE" w:bidi="ar_AE"/>
        </w:rPr>
        <w:t>توقفوا هنا وناقشوا هذا السؤال كمجموعة: هل تقوم الأم أم الأب أم شخص آخر بتسمية المولود في ثقافتكم؟ ولماذا تعتقدون أن هذه هي الطريقة التي تُطلق بها ثقافتكم الأسماء على المواليد؟ أوقِفوا الاستماع إلى هذا التسجيل الصوتي هنا.</w:t>
      </w:r>
    </w:p>
    <w:p>
      <w:pPr>
        <w:bidi/>
      </w:pPr>
      <w:r>
        <w:rPr>
          <w:rtl/>
          <w:cs/>
          <w:lang w:val="ar_AE" w:bidi="ar_AE"/>
        </w:rPr>
      </w:r>
      <w:r>
        <w:rPr>
          <w:rtl/>
          <w:cs/>
          <w:lang w:val="ar_AE" w:bidi="ar_AE"/>
        </w:rPr>
        <w:t>كبر شمشون وباركه الرب. وبدأ روح الرب يحرك شمشون في محلة دان. وتعبير محلَّة دان يعني "معسكر دان". وكانت محلة دان تقع بين مدينتَي صُرْعَة وأَشْتَأُول، بالقرب من بيت أبي شمشون في صُرْعَة . تذكّروا أن هذا الموقع يقع على الحدود الفاصلة بين أراضي سبطي يهوذا ودان، وبالقرب من أراضي الفلسطينيين.</w:t>
      </w:r>
    </w:p>
    <w:p>
      <w:pPr>
        <w:bidi/>
      </w:pPr>
      <w:r>
        <w:rPr>
          <w:rtl/>
          <w:cs/>
          <w:lang w:val="ar_AE" w:bidi="ar_AE"/>
        </w:rPr>
      </w:r>
      <w:r>
        <w:rPr>
          <w:rtl/>
          <w:cs/>
          <w:lang w:val="ar_AE" w:bidi="ar_AE"/>
        </w:rPr>
        <w:t>توقّفوا هنا وانظروا كمجموعة إلى خريطة محلة دان ومدينتي صُرْعَة وأَشْتَأُول. أوقِفوا الاستماع إلى هذا التسجيل الصوتي هنا.</w:t>
      </w:r>
    </w:p>
    <w:p>
      <w:pPr>
        <w:bidi/>
      </w:pPr>
      <w:r>
        <w:rPr>
          <w:rtl/>
          <w:cs/>
          <w:lang w:val="ar_AE" w:bidi="ar_AE"/>
        </w:rPr>
      </w:r>
      <w:r>
        <w:rPr>
          <w:rtl/>
          <w:cs/>
          <w:lang w:val="ar_AE" w:bidi="ar_AE"/>
        </w:rPr>
        <w:t>في اللغة الأصلية، يمكن أن تعني الطريقة التي "يسيطر" بها روح الرب على شمشون أيضًا "يوجِّه" أو "يزعج" أو "يحرِّك". من المحتمل أن روح الرب جعل شمشون يشعر بالاضطراب وعدم الاستقرار، وذلك إذ كان روح الرب قد أعدَّ شمشون ليصبح القاضي التالي في إسرائيل.</w:t>
      </w:r>
    </w:p>
    <w:p>
      <w:pPr>
        <w:bidi/>
      </w:pPr>
      <w:r>
        <w:rPr>
          <w:rtl/>
          <w:cs/>
          <w:lang w:val="ar_AE" w:bidi="ar_AE"/>
        </w:rPr>
      </w:r>
      <w:r>
        <w:rPr>
          <w:rtl/>
          <w:cs/>
          <w:lang w:val="ar_AE" w:bidi="ar_AE"/>
        </w:rPr>
        <w:t>توقّفوا هنا وناقشوا هذا السؤال كمجموعة: عندما تستعدون لمهمة كبيرة، كيف تشعرون؟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13: 8 - 25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يصلي منوح إلى الرب لكي يعود ملاك الرب.</w:t>
      </w:r>
    </w:p>
    <w:p>
      <w:pPr>
        <w:bidi/>
      </w:pPr>
      <w:r>
        <w:rPr>
          <w:rtl/>
          <w:cs/>
          <w:lang w:val="ar_AE" w:bidi="ar_AE"/>
        </w:rPr>
      </w:r>
      <w:r>
        <w:rPr>
          <w:b/>
          <w:rtl/>
          <w:cs/>
          <w:lang w:val="ar_AE" w:bidi="ar_AE"/>
        </w:rPr>
        <w:t>في المشهد الثاني:</w:t>
      </w:r>
      <w:r>
        <w:rPr>
          <w:rtl/>
          <w:cs/>
          <w:lang w:val="ar_AE" w:bidi="ar_AE"/>
        </w:rPr>
        <w:t xml:space="preserve"> يعود ملاك الرب إلى زوجة منوح وهي في الحقل، فتحضر زوجة منوح زوجها ليتحدث مع ملاك الرب.</w:t>
      </w:r>
    </w:p>
    <w:p>
      <w:pPr>
        <w:bidi/>
      </w:pPr>
      <w:r>
        <w:rPr>
          <w:rtl/>
          <w:cs/>
          <w:lang w:val="ar_AE" w:bidi="ar_AE"/>
        </w:rPr>
      </w:r>
      <w:r>
        <w:rPr>
          <w:b/>
          <w:rtl/>
          <w:cs/>
          <w:lang w:val="ar_AE" w:bidi="ar_AE"/>
        </w:rPr>
        <w:t>في المشهد الثالث:</w:t>
      </w:r>
      <w:r>
        <w:rPr>
          <w:rtl/>
          <w:cs/>
          <w:lang w:val="ar_AE" w:bidi="ar_AE"/>
        </w:rPr>
        <w:t xml:space="preserve"> يدعو منوح ملاك الرب لتناول وجبة، ويسأل منوح عن اسم الملاك.</w:t>
      </w:r>
    </w:p>
    <w:p>
      <w:pPr>
        <w:bidi/>
      </w:pPr>
      <w:r>
        <w:rPr>
          <w:rtl/>
          <w:cs/>
          <w:lang w:val="ar_AE" w:bidi="ar_AE"/>
        </w:rPr>
      </w:r>
      <w:r>
        <w:rPr>
          <w:b/>
          <w:rtl/>
          <w:cs/>
          <w:lang w:val="ar_AE" w:bidi="ar_AE"/>
        </w:rPr>
        <w:t>في المشهد الرابع:</w:t>
      </w:r>
      <w:r>
        <w:rPr>
          <w:rtl/>
          <w:cs/>
          <w:lang w:val="ar_AE" w:bidi="ar_AE"/>
        </w:rPr>
        <w:t xml:space="preserve"> يقدِّم منوح محرقة للرب، ويصعد ملاك الرب في اللهيب إلى السماء. فيسقط منوح وزوجته على وجهيهما إلى الأرض.</w:t>
      </w:r>
    </w:p>
    <w:p>
      <w:pPr>
        <w:bidi/>
      </w:pPr>
      <w:r>
        <w:rPr>
          <w:rtl/>
          <w:cs/>
          <w:lang w:val="ar_AE" w:bidi="ar_AE"/>
        </w:rPr>
      </w:r>
      <w:r>
        <w:rPr>
          <w:b/>
          <w:rtl/>
          <w:cs/>
          <w:lang w:val="ar_AE" w:bidi="ar_AE"/>
        </w:rPr>
        <w:t>في المشهد الخامس:</w:t>
      </w:r>
      <w:r>
        <w:rPr>
          <w:rtl/>
          <w:cs/>
          <w:lang w:val="ar_AE" w:bidi="ar_AE"/>
        </w:rPr>
        <w:t xml:space="preserve"> يشعر منوح بالقلق من أنه وزوجته سيموتان لأنهما رأيا ملاك الرب. وتُطمئن زوجة منوح زوجها.</w:t>
      </w:r>
    </w:p>
    <w:p>
      <w:pPr>
        <w:bidi/>
      </w:pPr>
      <w:r>
        <w:rPr>
          <w:rtl/>
          <w:cs/>
          <w:lang w:val="ar_AE" w:bidi="ar_AE"/>
        </w:rPr>
      </w:r>
      <w:r>
        <w:rPr>
          <w:b/>
          <w:rtl/>
          <w:cs/>
          <w:lang w:val="ar_AE" w:bidi="ar_AE"/>
        </w:rPr>
        <w:t>في المشهد السادس:</w:t>
      </w:r>
      <w:r>
        <w:rPr>
          <w:rtl/>
          <w:cs/>
          <w:lang w:val="ar_AE" w:bidi="ar_AE"/>
        </w:rPr>
        <w:t xml:space="preserve"> يُولَد شمشون. وينمو شمشون ويباركه الرب. ويُحرِّك روح الرب شمشون.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منوح</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زوجة منوح</w:t>
      </w:r>
    </w:p>
    <w:p>
      <w:pPr>
        <w:pStyle w:val="ListBullet"/>
        <w:bidi/>
        <w:spacing w:line="240" w:lineRule="auto"/>
        <w:ind w:left="720"/>
      </w:pPr>
      <w:r>
        <w:rPr>
          <w:rtl/>
          <w:cs/>
          <w:lang w:val="ar_AE" w:bidi="ar_AE"/>
        </w:rPr>
      </w:r>
      <w:r>
        <w:rPr>
          <w:rtl/>
          <w:cs/>
          <w:lang w:val="ar_AE" w:bidi="ar_AE"/>
        </w:rPr>
        <w:t>ملاك الرب</w:t>
      </w:r>
    </w:p>
    <w:p>
      <w:pPr>
        <w:pStyle w:val="ListBullet"/>
        <w:bidi/>
        <w:spacing w:line="240" w:lineRule="auto"/>
        <w:ind w:left="720"/>
      </w:pPr>
      <w:r>
        <w:rPr>
          <w:rtl/>
          <w:cs/>
          <w:lang w:val="ar_AE" w:bidi="ar_AE"/>
        </w:rPr>
      </w:r>
      <w:r>
        <w:rPr>
          <w:rtl/>
          <w:cs/>
          <w:lang w:val="ar_AE" w:bidi="ar_AE"/>
        </w:rPr>
        <w:t>وشمشون.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تذكَّروا أن هذا هو الجزء الثاني في قصة مكوَّنة من جزأين. في الجزء الأول من القصة، يظهر ملاك الرب لزوجة منوح ويحمل لها رسالة مهمة عن ابن سيُولد لها هي ومنوح. فتخبر زوجة منوح زوجها بالرسالة.</w:t>
      </w:r>
    </w:p>
    <w:p>
      <w:pPr>
        <w:bidi/>
      </w:pPr>
      <w:r>
        <w:rPr>
          <w:rtl/>
          <w:cs/>
          <w:lang w:val="ar_AE" w:bidi="ar_AE"/>
        </w:rPr>
      </w:r>
      <w:r>
        <w:rPr>
          <w:rtl/>
          <w:cs/>
          <w:lang w:val="ar_AE" w:bidi="ar_AE"/>
        </w:rPr>
        <w:t>في المشهد الأول، يصلي منوح إلى الرب. ويتضرَّع منوح إلى الرب أن يُرسل "رجل الله" مرة ثانية. يقول منوح أيضًا "أرجوك" أو "اعذرني" في صلاته إلى الرب.</w:t>
      </w:r>
    </w:p>
    <w:p>
      <w:pPr>
        <w:bidi/>
      </w:pPr>
      <w:r>
        <w:rPr>
          <w:rtl/>
          <w:cs/>
          <w:lang w:val="ar_AE" w:bidi="ar_AE"/>
        </w:rPr>
      </w:r>
      <w:r>
        <w:rPr>
          <w:rtl/>
          <w:cs/>
          <w:lang w:val="ar_AE" w:bidi="ar_AE"/>
        </w:rPr>
        <w:t>توقّفوا هنا وناقشوا هذا السؤال كمجموعة: تحدّثوا عن كيفية التضرع بأدب من أجل شيء ما. أوقِفوا الاستماع إلى هذا التسجيل الصوتي هنا.</w:t>
      </w:r>
    </w:p>
    <w:p>
      <w:pPr>
        <w:bidi/>
      </w:pPr>
      <w:r>
        <w:rPr>
          <w:rtl/>
          <w:cs/>
          <w:lang w:val="ar_AE" w:bidi="ar_AE"/>
        </w:rPr>
      </w:r>
      <w:r>
        <w:rPr>
          <w:rtl/>
          <w:cs/>
          <w:lang w:val="ar_AE" w:bidi="ar_AE"/>
        </w:rPr>
        <w:t>من المحتمل أن منوح كان يشك في ما أخبرته به زوجته، أو أنه كان يريد المزيد من المعلومات عن كيفية تربية هذا الطفل المميز الذي سينجبانه. في صلاته، يقول منوح إنه يريد أن يعرف كيف يربّي الطفل وماذا يفعل من أجله.</w:t>
      </w:r>
    </w:p>
    <w:p>
      <w:pPr>
        <w:bidi/>
      </w:pPr>
      <w:r>
        <w:rPr>
          <w:rtl/>
          <w:cs/>
          <w:lang w:val="ar_AE" w:bidi="ar_AE"/>
        </w:rPr>
      </w:r>
      <w:r>
        <w:rPr>
          <w:rtl/>
          <w:cs/>
          <w:lang w:val="ar_AE" w:bidi="ar_AE"/>
        </w:rPr>
        <w:t>في المشهد الثاني، يسمع الرب صلاة منوح ويستجيب لها. لكن الرب لا يرسل الملاك إلى منوح. بل يذهب ملاك الله مرة أخرى إلى زوجة منوح. تذكّروا أن زوجة منوح كانت تجلس في الحقل عندما أتاها الملاك، وأن الحقل هو أرض يزرع فيها الناس المحاصيل للغذاء.</w:t>
      </w:r>
    </w:p>
    <w:p>
      <w:pPr>
        <w:bidi/>
      </w:pPr>
      <w:r>
        <w:rPr>
          <w:rtl/>
          <w:cs/>
          <w:lang w:val="ar_AE" w:bidi="ar_AE"/>
        </w:rPr>
      </w:r>
      <w:r>
        <w:rPr>
          <w:rtl/>
          <w:cs/>
          <w:lang w:val="ar_AE" w:bidi="ar_AE"/>
        </w:rPr>
        <w:t>توقّفوا هنا وانظروا ثانية، في مجموعة، إلى صورة حقل، إذا احتجتم إلى ذلك. أوقِفوا الاستماع إلى هذا التسجيل الصوتي هنا.</w:t>
      </w:r>
    </w:p>
    <w:p>
      <w:pPr>
        <w:bidi/>
      </w:pPr>
      <w:r>
        <w:rPr>
          <w:rtl/>
          <w:cs/>
          <w:lang w:val="ar_AE" w:bidi="ar_AE"/>
        </w:rPr>
      </w:r>
      <w:r>
        <w:rPr>
          <w:rtl/>
          <w:cs/>
          <w:lang w:val="ar_AE" w:bidi="ar_AE"/>
        </w:rPr>
        <w:t>تركض زوجة منوح فورًا وتعود لتُحضِر زوجها ليسمع الأخبار. تذكّروا أنه عندما يلتقي منوح بملاك الرب، يطرح منوح على الملاك سؤالين. أولًا، يسأل منوح: "هل أنت الرجل الذي تحدث إلى زوجتي؟" في اللغة الأصلية، تُذكر كلمة "هذه المرأة" بدلًا من "زوجتي". ومن المرجح جدًا ألا يكون منوح قد أساء إلى زوجته في هذا الموقف؛ إذ كانت كلمة "امرأة" تُستخدم آنذاك للإشارة إلى الزوجة بشكل شائع.</w:t>
      </w:r>
    </w:p>
    <w:p>
      <w:pPr>
        <w:bidi/>
      </w:pPr>
      <w:r>
        <w:rPr>
          <w:rtl/>
          <w:cs/>
          <w:lang w:val="ar_AE" w:bidi="ar_AE"/>
        </w:rPr>
      </w:r>
      <w:r>
        <w:rPr>
          <w:rtl/>
          <w:cs/>
          <w:lang w:val="ar_AE" w:bidi="ar_AE"/>
        </w:rPr>
        <w:t>توقّفوا هنا وناقشوا هذا السؤال كمجموعة: كيف ستترجمون السؤال الأول الذي طرحه منوح على ملاك الرب؟ أوقِفوا الاستماع إلى هذا التسجيل الصوتي هنا.</w:t>
      </w:r>
    </w:p>
    <w:p>
      <w:pPr>
        <w:bidi/>
      </w:pPr>
      <w:r>
        <w:rPr>
          <w:rtl/>
          <w:cs/>
          <w:lang w:val="ar_AE" w:bidi="ar_AE"/>
        </w:rPr>
      </w:r>
      <w:r>
        <w:rPr>
          <w:rtl/>
          <w:cs/>
          <w:lang w:val="ar_AE" w:bidi="ar_AE"/>
        </w:rPr>
        <w:t>يطرح منوح الآن سؤالًا ثانيًا عن كيف ينبغي له ولزوجته أن يربِّيا ابنهما. في اللغة الأصلية، يكون سؤال منوح في صيغة: "عند مجيء كلامك ..." أو "عندما يحدث ما قلته". وهذا يعني الكلمة أو الرسالة التي نطق بها ملاك الرب لزوجة منوح بشأن حملها وإنجابها لابن. ويُظهر منوح في هذا السؤال أنه يعتقد أن الملاك يقول الحق، وهو يريد المزيد من المعلومات عن كيفية العناية بابنهما المميز هذا.</w:t>
      </w:r>
    </w:p>
    <w:p>
      <w:pPr>
        <w:bidi/>
      </w:pPr>
      <w:r>
        <w:rPr>
          <w:rtl/>
          <w:cs/>
          <w:lang w:val="ar_AE" w:bidi="ar_AE"/>
        </w:rPr>
      </w:r>
      <w:r>
        <w:rPr>
          <w:rtl/>
          <w:cs/>
          <w:lang w:val="ar_AE" w:bidi="ar_AE"/>
        </w:rPr>
        <w:t>توقفوا هنا وناقشوا هذا السؤال كمجموعة: كيف ستترجمون سؤال منوح حول وقت تحقق (مجيء) كلام الملاك؟ أوقِفوا الاستماع إلى هذا التسجيل الصوتي هنا.</w:t>
      </w:r>
    </w:p>
    <w:p>
      <w:pPr>
        <w:bidi/>
      </w:pPr>
      <w:r>
        <w:rPr>
          <w:rtl/>
          <w:cs/>
          <w:lang w:val="ar_AE" w:bidi="ar_AE"/>
        </w:rPr>
      </w:r>
      <w:r>
        <w:rPr>
          <w:rtl/>
          <w:cs/>
          <w:lang w:val="ar_AE" w:bidi="ar_AE"/>
        </w:rPr>
        <w:t xml:space="preserve">تذكروا أن ملاك الرب يكرر المعلومات نفسها التي كان قد أخبر بها زوجة منوح بالفعل بألا تشرب الخمر أو تأكل أي شيء يجعلها نجسة. ويؤكد الملاك على ما ينبغي لزوجة منوح أن تفعله، وعلى ضرورة أن تلتفت باهتمام إلى كل ما قال لها الملاك أن تفعله. ويستخدم رجل الله لغةً خاصةً للتأكيد على ضرورة أن تحرص زوجة منوح على القيام بكل ما طلب منها الرجل فعله، لا ببعض الأمور فحسب. </w:t>
      </w:r>
    </w:p>
    <w:p>
      <w:pPr>
        <w:bidi/>
      </w:pPr>
      <w:r>
        <w:rPr>
          <w:rtl/>
          <w:cs/>
          <w:lang w:val="ar_AE" w:bidi="ar_AE"/>
        </w:rPr>
      </w:r>
      <w:r>
        <w:rPr>
          <w:rtl/>
          <w:cs/>
          <w:lang w:val="ar_AE" w:bidi="ar_AE"/>
        </w:rPr>
        <w:t>توقّفوا هنا وناقشوا هذا السؤال كمجموعة: في لغتكم، كيف تؤكدون جزءًا من فكرتكم؟ على سبيل المثال، قد تضعوا تلك الكلمة أو الفكرة أولًا في جملتكم. كيف ستشدّدون على هذه الفكرة القائلة بأن على زوجة منوح أن تفعل كل ما أخبرها ملاك الرب أن تفعله؟ أوقِفوا الاستماع إلى هذا التسجيل الصوتي هنا.</w:t>
      </w:r>
    </w:p>
    <w:p>
      <w:pPr>
        <w:bidi/>
      </w:pPr>
      <w:r>
        <w:rPr>
          <w:rtl/>
          <w:cs/>
          <w:lang w:val="ar_AE" w:bidi="ar_AE"/>
        </w:rPr>
      </w:r>
      <w:r>
        <w:rPr>
          <w:rtl/>
          <w:cs/>
          <w:lang w:val="ar_AE" w:bidi="ar_AE"/>
        </w:rPr>
        <w:t>في المشهد الثالث، يدعو منوح الملاك لتناول وجبة طعام. تذكّروا أن هذه كانت طريقة شائعة لإظهار كرم الضيافة خلال ذلك الوقت، كما تُظهر أن منوح اعتقد أن هذا كان رجُلًا عاديًا يتكلّم معهما. وتذكّروا أن منوح كان يعرض أن يعمل جدي معزى لوجبة الطعام.</w:t>
      </w:r>
    </w:p>
    <w:p>
      <w:pPr>
        <w:bidi/>
      </w:pPr>
      <w:r>
        <w:rPr>
          <w:rtl/>
          <w:cs/>
          <w:lang w:val="ar_AE" w:bidi="ar_AE"/>
        </w:rPr>
      </w:r>
      <w:r>
        <w:rPr>
          <w:rtl/>
          <w:cs/>
          <w:lang w:val="ar_AE" w:bidi="ar_AE"/>
        </w:rPr>
        <w:t>توقّفوا هنا وانظروا إلى صورة ماعز مرة أخرى كمجموعة، إن لزم الأمر. أوقِفوا الاستماع إلى هذا التسجيل الصوتي هنا.</w:t>
      </w:r>
    </w:p>
    <w:p>
      <w:pPr>
        <w:bidi/>
      </w:pPr>
      <w:r>
        <w:rPr>
          <w:rtl/>
          <w:cs/>
          <w:lang w:val="ar_AE" w:bidi="ar_AE"/>
        </w:rPr>
      </w:r>
      <w:r>
        <w:rPr>
          <w:rtl/>
          <w:cs/>
          <w:lang w:val="ar_AE" w:bidi="ar_AE"/>
        </w:rPr>
        <w:t>تذكّروا أن ملاك الرب قال إنه لن يأكل الطعام، لكن منوح يستطيع تقديم ذبيحة محرقة للرب بدلًا من ذلك. وتذكَّروا أن الناس كانوا يُقدِّمون حيوانًا أو تقدمة حبوب للرب كذبيحة للعبادة. في اللغة الأصلية، يزوّدنا الراوي بمعلوماتٍ توضِّح الخلفية—لم يكن منوح يعلم أن هذا كان ملاك الرب.</w:t>
      </w:r>
    </w:p>
    <w:p>
      <w:pPr>
        <w:bidi/>
      </w:pPr>
      <w:r>
        <w:rPr>
          <w:rtl/>
          <w:cs/>
          <w:lang w:val="ar_AE" w:bidi="ar_AE"/>
        </w:rPr>
      </w:r>
      <w:r>
        <w:rPr>
          <w:rtl/>
          <w:cs/>
          <w:lang w:val="ar_AE" w:bidi="ar_AE"/>
        </w:rPr>
        <w:t>توقّفوا هنا وناقشوا هذا السؤال كمجموعة: كيف ستنقلون هذه المعلومة الإضافية التي تفيد بأن منوح لم يكن يعلم أن هذا هو ملاك الرب؟ حاولوا أن ترووا قصة تُدرِجون فيها بعض معلومات الخلفية الإضافية في قصتكم لمساعدة الجمهور على فهم تصرفات شخصيات القصة. وانتبهوا إلى الطريقة التي تُقدِّمون بها معلومات الخلفية هذه. أوقِفوا الاستماع إلى هذا التسجيل الصوتي هنا.</w:t>
      </w:r>
    </w:p>
    <w:p>
      <w:pPr>
        <w:bidi/>
      </w:pPr>
      <w:r>
        <w:rPr>
          <w:rtl/>
          <w:cs/>
          <w:lang w:val="ar_AE" w:bidi="ar_AE"/>
        </w:rPr>
      </w:r>
      <w:r>
        <w:rPr>
          <w:rtl/>
          <w:cs/>
          <w:lang w:val="ar_AE" w:bidi="ar_AE"/>
        </w:rPr>
        <w:t>والآن، يسأل منوح الملاك عن اسمه، لكي يتمكن من إكرامه عندما يُرزق هو وزوجته بمولودهما في المستقبل. تذكّروا أن ملاك الرب لا يجيب منوح، بل يوبخ منوح، لأنه طرح هذا السؤال. فيقول الملاك إنه لا يمكن لأحد أن يفهم اسم الملاك، وما كان ينبغي لمنوح أن يسأل عن اسمه.</w:t>
      </w:r>
    </w:p>
    <w:p>
      <w:pPr>
        <w:bidi/>
      </w:pPr>
      <w:r>
        <w:rPr>
          <w:rtl/>
          <w:cs/>
          <w:lang w:val="ar_AE" w:bidi="ar_AE"/>
        </w:rPr>
      </w:r>
      <w:r>
        <w:rPr>
          <w:rtl/>
          <w:cs/>
          <w:lang w:val="ar_AE" w:bidi="ar_AE"/>
        </w:rPr>
        <w:t>توقّفوا هنا وناقشوا هذا السؤال كمجموعة: كيف ستترجمون فكرة أن اسم ملاك الرب عجيب ولا يستطيع أحد أن يفهم اسمه؟ أوقِفوا الاستماع إلى هذا التسجيل الصوتي هنا.</w:t>
      </w:r>
    </w:p>
    <w:p>
      <w:pPr>
        <w:bidi/>
      </w:pPr>
      <w:r>
        <w:rPr>
          <w:rtl/>
          <w:cs/>
          <w:lang w:val="ar_AE" w:bidi="ar_AE"/>
        </w:rPr>
      </w:r>
      <w:r>
        <w:rPr>
          <w:rtl/>
          <w:cs/>
          <w:lang w:val="ar_AE" w:bidi="ar_AE"/>
        </w:rPr>
        <w:t>في المشهد الرابع، تذكّروا أن منوح يفعل ما يقول له ملاك الرب أن يفعله. ويُقدِّم منوح جديَ المعزى الصغير محرقةً وتقدمة دقيقٍ على صخرةٍ للرب. تذكّروا أن لهيب النار قد صعد من المذبح إلى السماء، ثم صعد ملاك الرب إلى السماء في هذا اللهيب. ويرى منوح وزوجته هذا الأمر، فيسقطان على وجهيهما على الأرض في عبادة. لا يتعثر منوح وزوجته ويسقطان إلى الأرض حرفيًا. لكن تذكّروا أن هذا يُظهر أنهما علما أنهما في محضر الرب. ولم يظهر الملاك مرة أخرى لمنوح وزوجته بعد ذلك.</w:t>
      </w:r>
    </w:p>
    <w:p>
      <w:pPr>
        <w:bidi/>
      </w:pPr>
      <w:r>
        <w:rPr>
          <w:rtl/>
          <w:cs/>
          <w:lang w:val="ar_AE" w:bidi="ar_AE"/>
        </w:rPr>
      </w:r>
      <w:r>
        <w:rPr>
          <w:rtl/>
          <w:cs/>
          <w:lang w:val="ar_AE" w:bidi="ar_AE"/>
        </w:rPr>
        <w:t>توقّفوا هنا وناقشوا هذا السؤال كمجموعة: كيف ستصفون كيف سقط منوح وزوجته على وجهيهما في عبادة للرب؟ أوقِفوا الاستماع إلى هذا التسجيل الصوتي هنا.</w:t>
      </w:r>
    </w:p>
    <w:p>
      <w:pPr>
        <w:bidi/>
      </w:pPr>
      <w:r>
        <w:rPr>
          <w:rtl/>
          <w:cs/>
          <w:lang w:val="ar_AE" w:bidi="ar_AE"/>
        </w:rPr>
      </w:r>
      <w:r>
        <w:rPr>
          <w:rtl/>
          <w:cs/>
          <w:lang w:val="ar_AE" w:bidi="ar_AE"/>
        </w:rPr>
        <w:t>في المشهد الخامس، تذكّروا أن منوح أدرك أخيرًا أن الملاك كان من عند الرب، وأن الملاك لم يكن رجلًا عاديًا. فيشعر منوح بالخوف ويظن أنه وزوجته سيموتان لأنهما رأيا الرب، أو كائنًا فائقًا للطبيعة. في اللغة الأصلية، يقول منوح إنهما قد رأيا "الله"، مما قد يعني أنهما رأيا الرب نفسه.</w:t>
      </w:r>
    </w:p>
    <w:p>
      <w:pPr>
        <w:bidi/>
      </w:pPr>
      <w:r>
        <w:rPr>
          <w:rtl/>
          <w:cs/>
          <w:lang w:val="ar_AE" w:bidi="ar_AE"/>
        </w:rPr>
      </w:r>
      <w:r>
        <w:rPr>
          <w:rtl/>
          <w:cs/>
          <w:lang w:val="ar_AE" w:bidi="ar_AE"/>
        </w:rPr>
        <w:t>توقّفوا هنا وناقشوا هذا السؤال كمجموعة: كيف ستترجمون ما يقوله منوح؟ أوقِفوا الاستماع إلى هذا التسجيل الصوتي هنا.</w:t>
      </w:r>
    </w:p>
    <w:p>
      <w:pPr>
        <w:bidi/>
      </w:pPr>
      <w:r>
        <w:rPr>
          <w:rtl/>
          <w:cs/>
          <w:lang w:val="ar_AE" w:bidi="ar_AE"/>
        </w:rPr>
      </w:r>
      <w:r>
        <w:rPr>
          <w:rtl/>
          <w:cs/>
          <w:lang w:val="ar_AE" w:bidi="ar_AE"/>
        </w:rPr>
        <w:t>تذكّروا أن زوجة منوح تُطمئنه بأن الرب لا يريدهما أن يموتا. وتخبر زوجة منوح منوحًا أن الرب قد قَبِلَ محرقتهما وتقدمة الحبوب. كما أن الرب قد أظهر لهما "كل هذه الأمور"، أي كيف صعد الملاك في اللهيب كآية أو علامة، وكيف أخبر الملاك منوح وزوجته بالطفل الذي سوف ينجبانه في المستقبل. وبسبب أن الرب فعل كل هذا، فإن زوجة منوح تقول إن هذا يُظهر أن الرب لا يريد أن يقتل منوح وزوجته.</w:t>
      </w:r>
    </w:p>
    <w:p>
      <w:pPr>
        <w:bidi/>
      </w:pPr>
      <w:r>
        <w:rPr>
          <w:rtl/>
          <w:cs/>
          <w:lang w:val="ar_AE" w:bidi="ar_AE"/>
        </w:rPr>
      </w:r>
      <w:r>
        <w:rPr>
          <w:rtl/>
          <w:cs/>
          <w:lang w:val="ar_AE" w:bidi="ar_AE"/>
        </w:rPr>
        <w:t>توقّفوا هنا وناقشوا هذا السؤال كمجموعة: كيف ستترجمون جواب زوجة منوح إلى منوح؟ هل سيكون من الأنسب ترجمة العبارة بصيغة النفي، كأن نقول: "لو أراد الرب أن يقتلنا لما كان قد..."، أم بصيغة الإثبات، كأن نقول: "لقد قبل الرب ذبائحنا وأرانا هذه الأمور، مما يدل على أنه لا يريد قتلنا"؟ أوقِفوا الاستماع إلى هذا التسجيل الصوتي هنا.</w:t>
      </w:r>
    </w:p>
    <w:p>
      <w:pPr>
        <w:bidi/>
      </w:pPr>
      <w:r>
        <w:rPr>
          <w:rtl/>
          <w:cs/>
          <w:lang w:val="ar_AE" w:bidi="ar_AE"/>
        </w:rPr>
      </w:r>
      <w:r>
        <w:rPr>
          <w:rtl/>
          <w:cs/>
          <w:lang w:val="ar_AE" w:bidi="ar_AE"/>
        </w:rPr>
        <w:t>تذكّروا أنه في المشهد الأخير، يُولَد ابن منوح، مع أن زوجته كانت في السابق عاقرًا وليس لها أطفال. وتذكّروا أن هذا كان تمامًا كما قال ملاك الرب إن هذا سيحدث. وتسمي زوجة منوح ابنها شمشون. وينمو شمشون ويباركه الرب ويقويه. على الأرجح، تعني كلمة "يبارك" أن شمشون كان يمتلك كل ما يحتاجه ليتمتع بصحة بدنية جيدة وينمو نموًا طبيعيًا، سواء في مرحلة الطفولة أو في مرحلة الشباب.</w:t>
      </w:r>
    </w:p>
    <w:p>
      <w:pPr>
        <w:bidi/>
      </w:pPr>
      <w:r>
        <w:rPr>
          <w:rtl/>
          <w:cs/>
          <w:lang w:val="ar_AE" w:bidi="ar_AE"/>
        </w:rPr>
      </w:r>
      <w:r>
        <w:rPr>
          <w:rtl/>
          <w:cs/>
          <w:lang w:val="ar_AE" w:bidi="ar_AE"/>
        </w:rPr>
        <w:t>يقول الجزء الأخير من هذا المقطع إن روح الرب بدأ "يحرك" شمشون في محلَّة دان، أي "معسكر دان". تذكّروا أن محلة دان كانت تقع بين بلدتي صرعة وأشتأول؛ وهما بلدتان تقعان غربي أورشليم وتفصل بينهما مسافة تبلغ حوالي 12 كيلومترًا. وتذكّروا أن هذه المنطقة قريبة من أرض الفلسطينيين.</w:t>
      </w:r>
    </w:p>
    <w:p>
      <w:pPr>
        <w:bidi/>
      </w:pPr>
      <w:r>
        <w:rPr>
          <w:rtl/>
          <w:cs/>
          <w:lang w:val="ar_AE" w:bidi="ar_AE"/>
        </w:rPr>
      </w:r>
      <w:r>
        <w:rPr>
          <w:rtl/>
          <w:cs/>
          <w:lang w:val="ar_AE" w:bidi="ar_AE"/>
        </w:rPr>
        <w:t>توقّفوا هنا وانظروا كمجموعة إلى خريطة محلة دان ومدينتي صُرْعَة وأَشْتَأُول. أوقِفوا الاستماع إلى هذا التسجيل الصوتي هنا.</w:t>
      </w:r>
    </w:p>
    <w:p>
      <w:pPr>
        <w:bidi/>
      </w:pPr>
      <w:r>
        <w:rPr>
          <w:rtl/>
          <w:cs/>
          <w:lang w:val="ar_AE" w:bidi="ar_AE"/>
        </w:rPr>
      </w:r>
      <w:r>
        <w:rPr>
          <w:rtl/>
          <w:cs/>
          <w:lang w:val="ar_AE" w:bidi="ar_AE"/>
        </w:rPr>
        <w:t>تذكّروا أن كلمة "يُحرك" قد تعني أيضًا "يُزعج"، أو "يُقلِّب"، تمامًا كما يحرك شخص السائل في وعاء حتى يتحرك السائل في كل اتجاه. ربما يعني هذا أن روح الرب كان يُظهر لشمشون ما يجب أن يفعله بعد ذلك لإتمام الخطط التي كان الرب يعدها من أجله. كان شمشون مضطربًا ومنزعجًا. وكان الأشخاص الذين سمعوا قصة ولادة شمشون يتوقعون أن شمشون سيتمم نذوره بصفته نذيرًا، وأن شمشون سيكون البطل الذي كانوا يتمنونه كي ينقذهم من حكم الفلسطينيين.</w:t>
      </w:r>
    </w:p>
    <w:p>
      <w:pPr>
        <w:bidi/>
      </w:pPr>
      <w:r>
        <w:rPr>
          <w:rtl/>
          <w:cs/>
          <w:lang w:val="ar_AE" w:bidi="ar_AE"/>
        </w:rPr>
      </w:r>
      <w:r>
        <w:rPr>
          <w:rtl/>
          <w:cs/>
          <w:lang w:val="ar_AE" w:bidi="ar_AE"/>
        </w:rPr>
        <w:t>توقّفوا هنا وتذكّروا قصتكم في الخطوة السابقة عن كيفية استعدادكم لمهمة كبيرة. كيف تحدثتم عن شعوركم وكيف كان الحال عندما عرفتم أنكم ستقومون قريبًا بمهمة هامة وصعبة؟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13: 8–25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يصلي منوح إلى </w:t>
      </w:r>
      <w:r>
        <w:rPr>
          <w:b/>
          <w:rtl/>
          <w:cs/>
          <w:lang w:val="ar_AE" w:bidi="ar_AE"/>
        </w:rPr>
        <w:t>الرب (يهوه)</w:t>
      </w:r>
      <w:r>
        <w:rPr>
          <w:rtl/>
          <w:cs/>
          <w:lang w:val="ar_AE" w:bidi="ar_AE"/>
        </w:rPr>
        <w:t xml:space="preserve"> لكي يعود "</w:t>
      </w:r>
      <w:r>
        <w:rPr>
          <w:b/>
          <w:rtl/>
          <w:cs/>
          <w:lang w:val="ar_AE" w:bidi="ar_AE"/>
        </w:rPr>
        <w:t>رجل الله</w:t>
      </w:r>
      <w:r>
        <w:rPr>
          <w:rtl/>
          <w:cs/>
          <w:lang w:val="ar_AE" w:bidi="ar_AE"/>
        </w:rPr>
        <w:t xml:space="preserve">". ترجموا كلمتَي الرب (يهوه) ورجل الله بالطريقة نفسها التي استخدمتموها في المقاطع السابقة. ولمزيد من المعلومات حول كلمة </w:t>
      </w:r>
      <w:r>
        <w:rPr>
          <w:rtl/>
          <w:cs/>
          <w:lang w:val="ar_AE" w:bidi="ar_AE"/>
        </w:rPr>
        <w:t>الرب (يهوه)</w:t>
      </w:r>
      <w:r>
        <w:rPr>
          <w:rtl/>
          <w:cs/>
          <w:lang w:val="ar_AE" w:bidi="ar_AE"/>
        </w:rPr>
        <w:t xml:space="preserve"> وكلمة </w:t>
      </w:r>
      <w:r>
        <w:rPr>
          <w:rtl/>
          <w:cs/>
          <w:lang w:val="ar_AE" w:bidi="ar_AE"/>
        </w:rPr>
        <w:t>الله</w:t>
      </w:r>
      <w:r>
        <w:rPr>
          <w:rtl/>
          <w:cs/>
          <w:lang w:val="ar_AE" w:bidi="ar_AE"/>
        </w:rPr>
        <w:t>، راجعوا قاموس الكلمات الرئيسية.</w:t>
      </w:r>
    </w:p>
    <w:p>
      <w:pPr>
        <w:bidi/>
      </w:pPr>
      <w:r>
        <w:rPr>
          <w:rtl/>
          <w:cs/>
          <w:lang w:val="ar_AE" w:bidi="ar_AE"/>
        </w:rPr>
      </w:r>
      <w:r>
        <w:rPr>
          <w:rtl/>
          <w:cs/>
          <w:lang w:val="ar_AE" w:bidi="ar_AE"/>
        </w:rPr>
        <w:t xml:space="preserve">يتحدث </w:t>
      </w:r>
      <w:r>
        <w:rPr>
          <w:b/>
          <w:rtl/>
          <w:cs/>
          <w:lang w:val="ar_AE" w:bidi="ar_AE"/>
        </w:rPr>
        <w:t>ملاك الرب (يهوه)</w:t>
      </w:r>
      <w:r>
        <w:rPr>
          <w:rtl/>
          <w:cs/>
          <w:lang w:val="ar_AE" w:bidi="ar_AE"/>
        </w:rPr>
        <w:t xml:space="preserve"> إلى منوح وزوجته. ويُسمى الملاك أيضًا ملاك الله. ترجموا كلمة ملاك بالطريقة نفسها التي استخدمتموها في المقاطع السابقة. ولمزيد من المعلومات عن تعبير "ملاك الرب (يهوه)"، ارجعوا إلى </w:t>
      </w:r>
      <w:r>
        <w:rPr>
          <w:rtl/>
          <w:cs/>
          <w:lang w:val="ar_AE" w:bidi="ar_AE"/>
        </w:rPr>
        <w:t>"ملاك الرب"</w:t>
      </w:r>
      <w:r>
        <w:rPr>
          <w:rtl/>
          <w:cs/>
          <w:lang w:val="ar_AE" w:bidi="ar_AE"/>
        </w:rPr>
        <w:t xml:space="preserve"> أو "ملاك يهوه" في قاموس الكلمات الرئيسية.</w:t>
      </w:r>
    </w:p>
    <w:p>
      <w:pPr>
        <w:bidi/>
      </w:pPr>
      <w:r>
        <w:rPr>
          <w:rtl/>
          <w:cs/>
          <w:lang w:val="ar_AE" w:bidi="ar_AE"/>
        </w:rPr>
      </w:r>
      <w:r>
        <w:rPr>
          <w:rtl/>
          <w:cs/>
          <w:lang w:val="ar_AE" w:bidi="ar_AE"/>
        </w:rPr>
        <w:t>يأتي الملاك إلى زوجة منوح مرة أخرى بينما هي في الحقل، فتحضر زوجة منوح زوجها إلى الملاك. فيخبر الملاك منوح أن زوجته يجب أن تفعل كل ما أمرها الملاك أن تفعله. ويذكر الملاك معلومات مفادها أنه لا ينبغي لزوجة منوح أن تشرب أي شيء تنتجه كرمة العنب. ينمو العنب على كرمة العنب، ويستخدمه الناس لصنع الخمر.</w:t>
      </w:r>
    </w:p>
    <w:p>
      <w:pPr>
        <w:bidi/>
      </w:pPr>
      <w:r>
        <w:rPr>
          <w:rtl/>
          <w:cs/>
          <w:lang w:val="ar_AE" w:bidi="ar_AE"/>
        </w:rPr>
      </w:r>
      <w:r>
        <w:rPr>
          <w:rtl/>
          <w:cs/>
          <w:lang w:val="ar_AE" w:bidi="ar_AE"/>
        </w:rPr>
        <w:t>توقّفوا هنا وانظروا ثانية، عند الحاجة، إلى صور حقل وصورة كرم عنب. أوقِفوا الاستماع إلى هذا التسجيل الصوتي هنا.</w:t>
      </w:r>
    </w:p>
    <w:p>
      <w:pPr>
        <w:bidi/>
      </w:pPr>
      <w:r>
        <w:rPr>
          <w:rtl/>
          <w:cs/>
          <w:lang w:val="ar_AE" w:bidi="ar_AE"/>
        </w:rPr>
      </w:r>
      <w:r>
        <w:rPr>
          <w:rtl/>
          <w:cs/>
          <w:lang w:val="ar_AE" w:bidi="ar_AE"/>
        </w:rPr>
        <w:t xml:space="preserve">كما يجب ألا تشرب زوجة منوح </w:t>
      </w:r>
      <w:r>
        <w:rPr>
          <w:b/>
          <w:rtl/>
          <w:cs/>
          <w:lang w:val="ar_AE" w:bidi="ar_AE"/>
        </w:rPr>
        <w:t>خمرًا</w:t>
      </w:r>
      <w:r>
        <w:rPr>
          <w:rtl/>
          <w:cs/>
          <w:lang w:val="ar_AE" w:bidi="ar_AE"/>
        </w:rPr>
        <w:t xml:space="preserve"> أو تأكل أي طعام </w:t>
      </w:r>
      <w:r>
        <w:rPr>
          <w:b/>
          <w:rtl/>
          <w:cs/>
          <w:lang w:val="ar_AE" w:bidi="ar_AE"/>
        </w:rPr>
        <w:t>نجس</w:t>
      </w:r>
      <w:r>
        <w:rPr>
          <w:rtl/>
          <w:cs/>
          <w:lang w:val="ar_AE" w:bidi="ar_AE"/>
        </w:rPr>
        <w:t xml:space="preserve">. ترجموا كلمة خمر وكلمة نجس بالطريقة نفسها التي استخدمتموها في المقاطع السابقة. ولمزيد من المعلومات عن كلمة </w:t>
      </w:r>
      <w:r>
        <w:rPr>
          <w:rtl/>
          <w:cs/>
          <w:lang w:val="ar_AE" w:bidi="ar_AE"/>
        </w:rPr>
        <w:t>خمر</w:t>
      </w:r>
      <w:r>
        <w:rPr>
          <w:rtl/>
          <w:cs/>
          <w:lang w:val="ar_AE" w:bidi="ar_AE"/>
        </w:rPr>
        <w:t xml:space="preserve"> وكلمة </w:t>
      </w:r>
      <w:r>
        <w:rPr>
          <w:rtl/>
          <w:cs/>
          <w:lang w:val="ar_AE" w:bidi="ar_AE"/>
        </w:rPr>
        <w:t>نجس</w:t>
      </w:r>
      <w:r>
        <w:rPr>
          <w:rtl/>
          <w:cs/>
          <w:lang w:val="ar_AE" w:bidi="ar_AE"/>
        </w:rPr>
        <w:t>، راجعوا قاموس الكلمات الرئيسية.</w:t>
      </w:r>
    </w:p>
    <w:p>
      <w:pPr>
        <w:bidi/>
      </w:pPr>
      <w:r>
        <w:rPr>
          <w:rtl/>
          <w:cs/>
          <w:lang w:val="ar_AE" w:bidi="ar_AE"/>
        </w:rPr>
      </w:r>
      <w:r>
        <w:rPr>
          <w:rtl/>
          <w:cs/>
          <w:lang w:val="ar_AE" w:bidi="ar_AE"/>
        </w:rPr>
        <w:t xml:space="preserve">يطلب منوح من الملاك أن يبقى لتناول وجبة طعام، لكن الملاك يخبر منوح أن يقدِّم </w:t>
      </w:r>
      <w:r>
        <w:rPr>
          <w:b/>
          <w:rtl/>
          <w:cs/>
          <w:lang w:val="ar_AE" w:bidi="ar_AE"/>
        </w:rPr>
        <w:t>ذبيحة محرقة</w:t>
      </w:r>
      <w:r>
        <w:rPr>
          <w:rtl/>
          <w:cs/>
          <w:lang w:val="ar_AE" w:bidi="ar_AE"/>
        </w:rPr>
        <w:t xml:space="preserve"> للرب بدلًا من ذلك. وذبيحة المحرقة هي حيوان يذبحه الشخص ثم يحرقه بالكامل على مذبح للرب. ترجموا تعبير ذبيحة المحرقة بالطريقة نفسها التي استخدمتموها في المقاطع السابقة. ولمزيد من المعلومات عن ذبيحة المحرقة، ارجعوا إلى تعبير </w:t>
      </w:r>
      <w:r>
        <w:rPr>
          <w:rtl/>
          <w:cs/>
          <w:lang w:val="ar_AE" w:bidi="ar_AE"/>
        </w:rPr>
        <w:t>ذبيحة المحرقة</w:t>
      </w:r>
      <w:r>
        <w:rPr>
          <w:rtl/>
          <w:cs/>
          <w:lang w:val="ar_AE" w:bidi="ar_AE"/>
        </w:rPr>
        <w:t xml:space="preserve"> في قاموس الكلمات الرئيسية.</w:t>
      </w:r>
    </w:p>
    <w:p>
      <w:pPr>
        <w:bidi/>
      </w:pPr>
      <w:r>
        <w:rPr>
          <w:rtl/>
          <w:cs/>
          <w:lang w:val="ar_AE" w:bidi="ar_AE"/>
        </w:rPr>
      </w:r>
      <w:r>
        <w:rPr>
          <w:rtl/>
          <w:cs/>
          <w:lang w:val="ar_AE" w:bidi="ar_AE"/>
        </w:rPr>
        <w:t xml:space="preserve">يُصعِد منوح جدي معزى ذبيحة محرقة، كما يقدم </w:t>
      </w:r>
      <w:r>
        <w:rPr>
          <w:b/>
          <w:rtl/>
          <w:cs/>
          <w:lang w:val="ar_AE" w:bidi="ar_AE"/>
        </w:rPr>
        <w:t>تقدمة حبوب</w:t>
      </w:r>
      <w:r>
        <w:rPr>
          <w:rtl/>
          <w:cs/>
          <w:lang w:val="ar_AE" w:bidi="ar_AE"/>
        </w:rPr>
        <w:t xml:space="preserve">. تقدمة الحبوب هي حبوب مطبوخة أو نيئة يقدّمها الناس كتقدمة للرب. ترجموا تعبير تقدمة حبوب بالطريقة نفسها التي استخدمتموها في المقاطع السابقة. وللمزيد من المعلومات عن </w:t>
      </w:r>
      <w:r>
        <w:rPr>
          <w:b/>
          <w:rtl/>
          <w:cs/>
          <w:lang w:val="ar_AE" w:bidi="ar_AE"/>
        </w:rPr>
        <w:t>تقدمة الحبوب</w:t>
      </w:r>
      <w:r>
        <w:rPr>
          <w:rtl/>
          <w:cs/>
          <w:lang w:val="ar_AE" w:bidi="ar_AE"/>
        </w:rPr>
        <w:t>، راجعوا قاموس الكلمات الرئيسية.</w:t>
      </w:r>
    </w:p>
    <w:p>
      <w:pPr>
        <w:bidi/>
      </w:pPr>
      <w:r>
        <w:rPr>
          <w:rtl/>
          <w:cs/>
          <w:lang w:val="ar_AE" w:bidi="ar_AE"/>
        </w:rPr>
      </w:r>
      <w:r>
        <w:rPr>
          <w:rtl/>
          <w:cs/>
          <w:lang w:val="ar_AE" w:bidi="ar_AE"/>
        </w:rPr>
        <w:t>توقّفوا هنا وانظروا إلى صورة ماعز مرة أخرى كمجموعة إذا لزم الأمر. أوقِفوا الاستماع إلى هذا التسجيل الصوتي هنا.</w:t>
      </w:r>
    </w:p>
    <w:p>
      <w:pPr>
        <w:bidi/>
      </w:pPr>
      <w:r>
        <w:rPr>
          <w:rtl/>
          <w:cs/>
          <w:lang w:val="ar_AE" w:bidi="ar_AE"/>
        </w:rPr>
      </w:r>
      <w:r>
        <w:rPr>
          <w:rtl/>
          <w:cs/>
          <w:lang w:val="ar_AE" w:bidi="ar_AE"/>
        </w:rPr>
        <w:t xml:space="preserve">صعد ملاك الرب في اللهيب الصاعد من </w:t>
      </w:r>
      <w:r>
        <w:rPr>
          <w:b/>
          <w:rtl/>
          <w:cs/>
          <w:lang w:val="ar_AE" w:bidi="ar_AE"/>
        </w:rPr>
        <w:t>المذبح</w:t>
      </w:r>
      <w:r>
        <w:rPr>
          <w:rtl/>
          <w:cs/>
          <w:lang w:val="ar_AE" w:bidi="ar_AE"/>
        </w:rPr>
        <w:t xml:space="preserve"> إلى السماء. </w:t>
      </w:r>
      <w:r>
        <w:rPr>
          <w:rtl/>
          <w:cs/>
          <w:lang w:val="ar_AE" w:bidi="ar_AE"/>
        </w:rPr>
        <w:t>المذبح</w:t>
      </w:r>
      <w:r>
        <w:rPr>
          <w:rtl/>
          <w:cs/>
          <w:lang w:val="ar_AE" w:bidi="ar_AE"/>
        </w:rPr>
        <w:t xml:space="preserve"> هو مكان يذبح عنده بنو إسرائيل الحيوانات ويحرقونها تقدمة للرب. ويصنع الناس مذابح من حجارة أو صخور.</w:t>
      </w:r>
    </w:p>
    <w:p>
      <w:pPr>
        <w:bidi/>
      </w:pPr>
      <w:r>
        <w:rPr>
          <w:rtl/>
          <w:cs/>
          <w:lang w:val="ar_AE" w:bidi="ar_AE"/>
        </w:rPr>
      </w:r>
      <w:r>
        <w:rPr>
          <w:rtl/>
          <w:cs/>
          <w:lang w:val="ar_AE" w:bidi="ar_AE"/>
        </w:rPr>
        <w:t>توقَّفوا هنا وانظروا معًا كمجموعة إلى صورة مذبح، مصنوع من الحجارة، إذا احتجتم إلى ذلك. أوقِفوا الاستماع إلى هذا التسجيل الصوتي هنا.</w:t>
      </w:r>
    </w:p>
    <w:p>
      <w:pPr>
        <w:bidi/>
      </w:pPr>
      <w:r>
        <w:rPr>
          <w:rtl/>
          <w:cs/>
          <w:lang w:val="ar_AE" w:bidi="ar_AE"/>
        </w:rPr>
      </w:r>
      <w:r>
        <w:rPr>
          <w:rtl/>
          <w:cs/>
          <w:lang w:val="ar_AE" w:bidi="ar_AE"/>
        </w:rPr>
        <w:t>تُنجب زوجة منوح ابنًا وتُسمِّيه شمشون. ينمو شمشون و</w:t>
      </w:r>
      <w:r>
        <w:rPr>
          <w:b/>
          <w:rtl/>
          <w:cs/>
          <w:lang w:val="ar_AE" w:bidi="ar_AE"/>
        </w:rPr>
        <w:t>يبارك</w:t>
      </w:r>
      <w:r>
        <w:rPr>
          <w:rtl/>
          <w:cs/>
          <w:lang w:val="ar_AE" w:bidi="ar_AE"/>
        </w:rPr>
        <w:t xml:space="preserve"> الرب شمشون. وعندما يبارك الرب شخصًا، فإنه يفعل شيئًا صالحًا له. ترجموا كلمة يبارك بالطريقة نفسها التي استخدمتموها في المقاطع السابقة. ولمزيدٍ من المعلومات عن كلمة </w:t>
      </w:r>
      <w:r>
        <w:rPr>
          <w:rtl/>
          <w:cs/>
          <w:lang w:val="ar_AE" w:bidi="ar_AE"/>
        </w:rPr>
        <w:t>يبارك</w:t>
      </w:r>
      <w:r>
        <w:rPr>
          <w:rtl/>
          <w:cs/>
          <w:lang w:val="ar_AE" w:bidi="ar_AE"/>
        </w:rPr>
        <w:t>، راجعوا قاموس الكلمات الرئيسية.</w:t>
      </w:r>
    </w:p>
    <w:p>
      <w:pPr>
        <w:bidi/>
      </w:pPr>
      <w:r>
        <w:rPr>
          <w:rtl/>
          <w:cs/>
          <w:lang w:val="ar_AE" w:bidi="ar_AE"/>
        </w:rPr>
      </w:r>
      <w:r>
        <w:rPr>
          <w:rtl/>
          <w:cs/>
          <w:lang w:val="ar_AE" w:bidi="ar_AE"/>
        </w:rPr>
        <w:t>يبدأ روح الرب في تحريك شمشون أو توجيهه، بينما كان شمشون يعيش في محلة دان، بين مدينتي صُرْعَة وأشْتَأُول.</w:t>
      </w:r>
    </w:p>
    <w:p>
      <w:pPr>
        <w:bidi/>
      </w:pPr>
      <w:r>
        <w:rPr>
          <w:rtl/>
          <w:cs/>
          <w:lang w:val="ar_AE" w:bidi="ar_AE"/>
        </w:rPr>
      </w:r>
      <w:r>
        <w:rPr>
          <w:rtl/>
          <w:cs/>
          <w:lang w:val="ar_AE" w:bidi="ar_AE"/>
        </w:rPr>
        <w:t>توقّفوا هنا وانظروا كمجموعة إلى خريطة محلة دان ومدينتي صُرْعَة وأَشْتَأُول، إذا احتجتم لذلك. أوقِفوا الاستماع إلى هذا التسجيل الصوتي هنا.</w:t>
      </w:r>
    </w:p>
    <w:p>
      <w:pPr>
        <w:bidi/>
      </w:pPr>
      <w:r>
        <w:rPr>
          <w:rtl/>
          <w:cs/>
          <w:lang w:val="ar_AE" w:bidi="ar_AE"/>
        </w:rPr>
      </w:r>
      <w:r>
        <w:rPr>
          <w:rtl/>
          <w:cs/>
          <w:lang w:val="ar_AE" w:bidi="ar_AE"/>
        </w:rPr>
        <w:t xml:space="preserve">يُسمّى </w:t>
      </w:r>
      <w:r>
        <w:rPr>
          <w:b/>
          <w:rtl/>
          <w:cs/>
          <w:lang w:val="ar_AE" w:bidi="ar_AE"/>
        </w:rPr>
        <w:t>روح الرب (يهوه)</w:t>
      </w:r>
      <w:r>
        <w:rPr>
          <w:rtl/>
          <w:cs/>
          <w:lang w:val="ar_AE" w:bidi="ar_AE"/>
        </w:rPr>
        <w:t xml:space="preserve"> أيضًا الروح القدوس، روح الله، أو الروح. ترجموا تعبير روح الرب (يهوه) بالطريقة نفسها التي استخدمتموها في المقاطع السابقة. للمزيد من المعلومات عن روح الرب (يهوه)، راجعوا تعبير </w:t>
      </w:r>
      <w:r>
        <w:rPr>
          <w:rtl/>
          <w:cs/>
          <w:lang w:val="ar_AE" w:bidi="ar_AE"/>
        </w:rPr>
        <w:t>الروح القُدس</w:t>
      </w:r>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14: 1–9 واحفظوا هذا المقطع في قلوبكم.</w:t>
      </w:r>
    </w:p>
    <w:p>
      <w:pPr>
        <w:bidi/>
      </w:pPr>
      <w:r>
        <w:rPr>
          <w:rtl/>
          <w:cs/>
          <w:lang w:val="ar_AE" w:bidi="ar_AE"/>
        </w:rPr>
      </w:r>
      <w:r>
        <w:rPr>
          <w:rtl/>
          <w:cs/>
          <w:lang w:val="ar_AE" w:bidi="ar_AE"/>
        </w:rPr>
        <w:t xml:space="preserve">استمعوا إلى نسخة صوتية من سِفر القضاة 14: 1–9 ثلاث مرات من ثلاث ترجمات مختلفة، إن أمكن. </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هذا المقطع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هذا المقطع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14: 1 - 9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جاء ملاك الرب إلى منوح وزوجته برسالة مهمة مفادها أنه سيكون لهما ابن وسيكون مُخصَّصًا للرب من الولادة إلى الموت. وقد ولد ابنهما شمشون، وينتهي المقطع السابق عندما يبدأ روح الرب في تحريك شمشون. والآن، ومع استمرار قصة شمشون، قد يتوقع الجمهور أن يفي شمشون بنذره الذي قطعه على نفسه مدى الحياة بصفته "نذيرًا"، وأن يبدأ في تخليص إسرائيل من الفلسطينيين. ولكن بدلاً من ذلك، يتزوج شمشون فتاةً فلسطينيةً، وينقض نذره للرب. يُشكّل هذا النص القصة الرئيسية الأولى في حياة شمشون، حيث يبتعد تدريجيًا وبشكل متزايد عن تكريسه للرب (يهوه) الذي بدأ قبل ولادته. هذا المقطع يُمثِّل الجزء الأول في قصة مكوَّنة من جزأين.</w:t>
      </w:r>
    </w:p>
    <w:p>
      <w:pPr>
        <w:bidi/>
      </w:pPr>
      <w:r>
        <w:rPr>
          <w:rtl/>
          <w:cs/>
          <w:lang w:val="ar_AE" w:bidi="ar_AE"/>
        </w:rPr>
      </w:r>
      <w:r>
        <w:rPr>
          <w:rtl/>
          <w:cs/>
          <w:lang w:val="ar_AE" w:bidi="ar_AE"/>
        </w:rPr>
        <w:t>يبدأ المقطع بذهاب شمشون من صرعة وأشتأول، الواقعتين في التلال، نزولاً إلى مدينة تمنة. ويسيطر الفلسطينيون على مدينة تمنة، لأن شعب سبط دان من بني إسرائيل لم يحتلّوا أو يأخذوا تمنة قط. وكان الفلسطينيون أعداءً لبني إسرائيل، وكانوا يحكمون بني إسرائيل في هذا الوقت. وقد حكم الفلسطينيون بني إسرائيل لمدة أربعين سنة.</w:t>
      </w:r>
    </w:p>
    <w:p>
      <w:pPr>
        <w:bidi/>
      </w:pPr>
      <w:r>
        <w:rPr>
          <w:rtl/>
          <w:cs/>
          <w:lang w:val="ar_AE" w:bidi="ar_AE"/>
        </w:rPr>
      </w:r>
      <w:r>
        <w:rPr>
          <w:rtl/>
          <w:cs/>
          <w:lang w:val="ar_AE" w:bidi="ar_AE"/>
        </w:rPr>
        <w:t>توقفوا هنا كمجموعة وانظروا إلى خريطة الرحلة من صرعة وأشتأول إلى تمنة. أوقِفوا الاستماع إلى هذا التسجيل الصوتي هنا.</w:t>
      </w:r>
    </w:p>
    <w:p>
      <w:pPr>
        <w:bidi/>
      </w:pPr>
      <w:r>
        <w:rPr>
          <w:rtl/>
          <w:cs/>
          <w:lang w:val="ar_AE" w:bidi="ar_AE"/>
        </w:rPr>
      </w:r>
      <w:r>
        <w:rPr>
          <w:rtl/>
          <w:cs/>
          <w:lang w:val="ar_AE" w:bidi="ar_AE"/>
        </w:rPr>
        <w:t xml:space="preserve">وبينما كان شمشون في تمنة، رأى فتاةً فلسطينيةً وجدها جميلة. وعندما يعود شمشون إلى بيته، يخبر أبويه بأنه يريد أن يتزوج هذه الفتاة الفلسطينية. ويُعد اختيار شمشون لمن يريد الزواج منها بنفسه، بدلاً من ترك والديه يختاران له عروسه كما جرت العادة في ذلك الزمان، أمرًا مفاجئًا ومشينًا. </w:t>
      </w:r>
    </w:p>
    <w:p>
      <w:pPr>
        <w:bidi/>
      </w:pPr>
      <w:r>
        <w:rPr>
          <w:rtl/>
          <w:cs/>
          <w:lang w:val="ar_AE" w:bidi="ar_AE"/>
        </w:rPr>
      </w:r>
      <w:r>
        <w:rPr>
          <w:rtl/>
          <w:cs/>
          <w:lang w:val="ar_AE" w:bidi="ar_AE"/>
        </w:rPr>
        <w:t>توقفوا هنا وناقشوا هذا السؤال معًا: في مجتمعكم، من يقرر من ينبغي للشخص أن يتزوج؟ هل هي عائلة العروس، أم عائلة العريس، أم العروس والعريس أنفسهما، أم شخص آخر؟ وماذا سيحدث إذا أراد شخص في المجتمع الزواج بطريقة لا يوافق عليها المجتمع؟ أوقِفوا الاستماع إلى هذا التسجيل الصوتي هنا.</w:t>
      </w:r>
    </w:p>
    <w:p>
      <w:pPr>
        <w:bidi/>
      </w:pPr>
      <w:r>
        <w:rPr>
          <w:rtl/>
          <w:cs/>
          <w:lang w:val="ar_AE" w:bidi="ar_AE"/>
        </w:rPr>
      </w:r>
      <w:r>
        <w:rPr>
          <w:rtl/>
          <w:cs/>
          <w:lang w:val="ar_AE" w:bidi="ar_AE"/>
        </w:rPr>
        <w:t>كان الرب قد أمر إسرائيل بعدم الزواج من أجانب، أو من أشخاص ينتمون إلى أمم أخرى لم يكونوا من بني إسرائيل. ولذلك، يرغب أبوا شمشون في أن يتزوج شمشون من شخص ينتمي إلى سبطهما أو مجموعتهما. وهما لا يريدان أن يتزوج شمشون شخصًا من الفلسطينيين غير المختونين. كان الختان عادةً مخصصة للرجال، حيث يتم قطع الجلد الزائد في نهاية قضيب الصبي، وعادةً ما يتم ذلك عندما يكون عُمر الصبي أسبوعًا واحدًا. وكانت بعض الجماعات الأخرى بخلاف بني إسرائيل تمارس الختان أيضًا، لكن بالنسبة لشعب إسرائيل، أظهر الختان أن بني إسرائيل هم شعب الله المختار. والأشخاص الذين لم يكونوا من بني إسرائيل كانوا نجسين، ولا سيما الفلسطينيون، لأنهم لم يكونوا مختونين.</w:t>
      </w:r>
    </w:p>
    <w:p>
      <w:pPr>
        <w:bidi/>
      </w:pPr>
      <w:r>
        <w:rPr>
          <w:rtl/>
          <w:cs/>
          <w:lang w:val="ar_AE" w:bidi="ar_AE"/>
        </w:rPr>
      </w:r>
      <w:r>
        <w:rPr>
          <w:rtl/>
          <w:cs/>
          <w:lang w:val="ar_AE" w:bidi="ar_AE"/>
        </w:rPr>
        <w:t>توقفوا هنا وناقشوا هذا السؤال كمجموعة: من يتوقع الناس منكم أن تتزوجوه في مجتمعكم؟ هل هو شخص من عائلتكم، أم من قبيلتكم، أم من قبيلة أخرى، أم من خارج مجتمعكم؟ ومن هم الأشخاص الذين لا ينبغي لكم الزواج منهم، إن وُجدوا؟ إذا تزوج شخصٌ ما من غير الأشخاص الذين يُتوقع أو يُوافَق على الزواج منهم، فكيف تشعر عائلته؟ أوقِفوا الاستماع إلى هذا التسجيل الصوتي هنا.</w:t>
      </w:r>
    </w:p>
    <w:p>
      <w:pPr>
        <w:bidi/>
      </w:pPr>
      <w:r>
        <w:rPr>
          <w:rtl/>
          <w:cs/>
          <w:lang w:val="ar_AE" w:bidi="ar_AE"/>
        </w:rPr>
      </w:r>
      <w:r>
        <w:rPr>
          <w:rtl/>
          <w:cs/>
          <w:lang w:val="ar_AE" w:bidi="ar_AE"/>
        </w:rPr>
        <w:t>لا يرغب أبوا شمشون في أن يتزوج ابنهما من امرأة فلسطينية، لأنه سيبدو أمرًا سيئًا لابنهما أن يتزوج شخصًا من أعداء إسرائيل النجسين وغير المختونين. وقد يكون والدا شمشون قلقين أيضًا بشأن كيفية وفاء شمشون بنذره بأن يكون مفرزًا للرب إذا تزوج شخصًا من خارج إسرائيل. لكن شمشون كان متأكدًا من أن هذه المرأة هي الزوجة المناسبة له. وفي اللغة الأصلية يقول شمشون إنها كانت حسنة (صالحة) "في عينيه". هذه هي الطريقة ذاتها التي يصف بها الراوي في سفر القضاة تمرد الجميع على الرب، أو أن كل واحد كان يفعل "الصواب في عينيه".</w:t>
      </w:r>
    </w:p>
    <w:p>
      <w:pPr>
        <w:bidi/>
      </w:pPr>
      <w:r>
        <w:rPr>
          <w:rtl/>
          <w:cs/>
          <w:lang w:val="ar_AE" w:bidi="ar_AE"/>
        </w:rPr>
      </w:r>
      <w:r>
        <w:rPr>
          <w:rtl/>
          <w:cs/>
          <w:lang w:val="ar_AE" w:bidi="ar_AE"/>
        </w:rPr>
        <w:t>من المثير للدهشة أن النص يذكر أن اختيار شمشون الزواج من تلك المرأة الفلسطينية لم يكن فقط بسبب رغبته بها، بل كان في الواقع من الرب. وهذا أمر يصعب فهمه، لأن الرب أوصى شعب إسرائيل ألا يتزوجوا من الأمم الأخرى، والآن يُحرك الرب شمشون كي يتزوج من هذه المرأة الغريبة. فيختار الرب استخدام شمشون ورغبته الجنسية للبدء في تحقيق غاية شمشون المتمثلة في تخليص إسرائيل من حُكم الفلسطينيين. ولم تكن أم شمشون وأبوه على دراية بقصد الرب من هذا الزواج.</w:t>
      </w:r>
    </w:p>
    <w:p>
      <w:pPr>
        <w:bidi/>
      </w:pPr>
      <w:r>
        <w:rPr>
          <w:rtl/>
          <w:cs/>
          <w:lang w:val="ar_AE" w:bidi="ar_AE"/>
        </w:rPr>
      </w:r>
      <w:r>
        <w:rPr>
          <w:rtl/>
          <w:cs/>
          <w:lang w:val="ar_AE" w:bidi="ar_AE"/>
        </w:rPr>
        <w:t>ينزل شمشون وأبواه إلى تمنة مرة أخرى، ربما لتحضيرات الزواج. ثم يقتربون من كروم تمنة حيث يزرع الناس العنب على الكروم. ويستخدم الناس العنب لصنع الخمر للشرب. تذكّروا أنه لا ينبغي لشمشون أن يشرب الخمر أو يلمس أي شيء من الكرمة بسبب ما قاله رسول الرب لأمه في المقطع السابق.</w:t>
      </w:r>
    </w:p>
    <w:p>
      <w:pPr>
        <w:bidi/>
      </w:pPr>
      <w:r>
        <w:rPr>
          <w:rtl/>
          <w:cs/>
          <w:lang w:val="ar_AE" w:bidi="ar_AE"/>
        </w:rPr>
      </w:r>
      <w:r>
        <w:rPr>
          <w:rtl/>
          <w:cs/>
          <w:lang w:val="ar_AE" w:bidi="ar_AE"/>
        </w:rPr>
        <w:t>توقَّفوا هنا وانظروا كمجموعة إلى صورة كرم. أوقِفوا الاستماع إلى هذا التسجيل الصوتي هنا.</w:t>
      </w:r>
    </w:p>
    <w:p>
      <w:pPr>
        <w:bidi/>
      </w:pPr>
      <w:r>
        <w:rPr>
          <w:rtl/>
          <w:cs/>
          <w:lang w:val="ar_AE" w:bidi="ar_AE"/>
        </w:rPr>
      </w:r>
      <w:r>
        <w:rPr>
          <w:rtl/>
          <w:cs/>
          <w:lang w:val="ar_AE" w:bidi="ar_AE"/>
        </w:rPr>
        <w:t>يهاجم شبل أسد كان يزأر فجأة شمشون في الكرم. والأسد كان أقوى الحيوانات البرية في إسرائيل. وزئير الأسد يكون عاليًا ومهددًا.</w:t>
      </w:r>
    </w:p>
    <w:p>
      <w:pPr>
        <w:bidi/>
      </w:pPr>
      <w:r>
        <w:rPr>
          <w:rtl/>
          <w:cs/>
          <w:lang w:val="ar_AE" w:bidi="ar_AE"/>
        </w:rPr>
      </w:r>
      <w:r>
        <w:rPr>
          <w:rtl/>
          <w:cs/>
          <w:lang w:val="ar_AE" w:bidi="ar_AE"/>
        </w:rPr>
        <w:t>توقَّفوا هنا وانظروا كمجموعة إلى صورة شبل أسد. أوقِفوا الاستماع إلى هذا التسجيل الصوتي هنا.</w:t>
      </w:r>
    </w:p>
    <w:p>
      <w:pPr>
        <w:bidi/>
      </w:pPr>
      <w:r>
        <w:rPr>
          <w:rtl/>
          <w:cs/>
          <w:lang w:val="ar_AE" w:bidi="ar_AE"/>
        </w:rPr>
      </w:r>
      <w:r>
        <w:rPr>
          <w:rtl/>
          <w:cs/>
          <w:lang w:val="ar_AE" w:bidi="ar_AE"/>
        </w:rPr>
        <w:t>ويحل روح الرب على شمشون بقوة عظيمة، فيمزق شمشون شبل الأسد بيديه. على الأرجح، لم يكن شمشون ليتمكن من قتل الأسد لولا أن روح الرب قد منحه القوة لذلك. وتقول القصة أيضًا إن شمشون فعل ذلك "بسهولة مثلما يمزق شخص جدي الماعز". والماعز هو حيوان له قرون يربيه الناس من أجل الطعام واللبن. وقد قتل قضاة إسرائيل الآخرون أو قادة إسرائيل أشخاصًا أو حيوانات بالأسلحة، لكن شمشون يستخدم يديه العاريتين فقط.</w:t>
      </w:r>
    </w:p>
    <w:p>
      <w:pPr>
        <w:bidi/>
      </w:pPr>
      <w:r>
        <w:rPr>
          <w:rtl/>
          <w:cs/>
          <w:lang w:val="ar_AE" w:bidi="ar_AE"/>
        </w:rPr>
      </w:r>
      <w:r>
        <w:rPr>
          <w:rtl/>
          <w:cs/>
          <w:lang w:val="ar_AE" w:bidi="ar_AE"/>
        </w:rPr>
        <w:t>توقّفوا هنا وانظروا كمجموعة إلى صورة جدي ماعز، إذا احتجتم إلى ذلك. أوقِفوا الاستماع إلى هذا التسجيل الصوتي هنا.</w:t>
      </w:r>
    </w:p>
    <w:p>
      <w:pPr>
        <w:bidi/>
      </w:pPr>
      <w:r>
        <w:rPr>
          <w:rtl/>
          <w:cs/>
          <w:lang w:val="ar_AE" w:bidi="ar_AE"/>
        </w:rPr>
      </w:r>
      <w:r>
        <w:rPr>
          <w:rtl/>
          <w:cs/>
          <w:lang w:val="ar_AE" w:bidi="ar_AE"/>
        </w:rPr>
        <w:t>ولأن أبوي شمشون كانا يرافقانه في هذا المقطع، يشعر البعض بالارتباك؛ إذ يذكر المقطع أن شمشون لم يخبر أبويه عن هجوم الأسد. لكن على الأرجح، كان شمشون بمفرده في الكرم عندما ترك أبويه لفترة وجيزة وقتل الأسد. كما أن المقطع لا يتحدث عن الأبوين مرة أخرى عندما يذهب شمشون إلى تمنة ويتحدث مع الفتاة التي يريد شمشون أن يتزوجها. وبعد أن يتحدث شمشون مع الفتاة، كان لا يزال يرى أنها حسنة في عينيه.</w:t>
      </w:r>
    </w:p>
    <w:p>
      <w:pPr>
        <w:bidi/>
      </w:pPr>
      <w:r>
        <w:rPr>
          <w:rtl/>
          <w:cs/>
          <w:lang w:val="ar_AE" w:bidi="ar_AE"/>
        </w:rPr>
      </w:r>
      <w:r>
        <w:rPr>
          <w:rtl/>
          <w:cs/>
          <w:lang w:val="ar_AE" w:bidi="ar_AE"/>
        </w:rPr>
        <w:t>وفي وقت لاحق، يعود شمشون إلى تمنة ليتزوج الفتاة، ويحيد عن الطريق ليتوقف ويرى الأسد الذي كان قد قتله من قبل. وعلى نحوٍ مثير للدهشة، يوجد دبر من النحل في جوف الأسد الميت، إلى جانب بعض العسل الذي صنعه النحل. النحل حشرات تطير ويمكنها أن تلدغ وتهاجم، ويطلق الناس على مجموعة من النحل كلمة دبر أو سرب. ومن المرجح أن جسد الأسد كان قد جف، مما أتاح للنحل بناء مسكنٍ له في جسده. كما ينتج النحل سائلًا حلوًا لزجًا يُدعى العسل ويكون صالحًا للأكل. ولا يقيم النحل عادةً مسكنًا في الحيوانات الميتة.</w:t>
      </w:r>
    </w:p>
    <w:p>
      <w:pPr>
        <w:bidi/>
      </w:pPr>
      <w:r>
        <w:rPr>
          <w:rtl/>
          <w:cs/>
          <w:lang w:val="ar_AE" w:bidi="ar_AE"/>
        </w:rPr>
      </w:r>
      <w:r>
        <w:rPr>
          <w:rtl/>
          <w:cs/>
          <w:lang w:val="ar_AE" w:bidi="ar_AE"/>
        </w:rPr>
        <w:t>توقَّفوا هنا وانظروا كمجموعة إلى صورة نحل وعسل. أوقِفوا الاستماع إلى هذا التسجيل الصوتي هنا.</w:t>
      </w:r>
    </w:p>
    <w:p>
      <w:pPr>
        <w:bidi/>
      </w:pPr>
      <w:r>
        <w:rPr>
          <w:rtl/>
          <w:cs/>
          <w:lang w:val="ar_AE" w:bidi="ar_AE"/>
        </w:rPr>
      </w:r>
      <w:r>
        <w:rPr>
          <w:rtl/>
          <w:cs/>
          <w:lang w:val="ar_AE" w:bidi="ar_AE"/>
        </w:rPr>
        <w:t>يأخذ شمشون بعضًا من العسل ليأكله أثناء سيره. كذلك يعطي شمشون بعضًا من العسل لأبويه، لكنه لم يخبر أبويه بأنه وجد العسل في جسد أسد ميت. تذكّروا أن شمشون كان مفرزًا للرب. وهذا يعني أن شمشون لا ينبغي أن يلمس جثة ميتة أبدًا. ويعتقد معظم الناس أن شمشون قد نقض هذا النذر عندما لمس جثة الأسد. كما يُهين شمشون أبويه حين يجعلهما، دون علمهما، يخالفان شريعة إسرائيل؛ إذ يتناولان طعامًا من جسد ميت، وهو مكان نجس.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14: 1 - 9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يذهب شمشون إلى تمنة ويرى فتاة فلسطينية ويُعجب بها.</w:t>
      </w:r>
    </w:p>
    <w:p>
      <w:pPr>
        <w:bidi/>
      </w:pPr>
      <w:r>
        <w:rPr>
          <w:rtl/>
          <w:cs/>
          <w:lang w:val="ar_AE" w:bidi="ar_AE"/>
        </w:rPr>
      </w:r>
      <w:r>
        <w:rPr>
          <w:b/>
          <w:rtl/>
          <w:cs/>
          <w:lang w:val="ar_AE" w:bidi="ar_AE"/>
        </w:rPr>
        <w:t>في المشهد الثاني:</w:t>
      </w:r>
      <w:r>
        <w:rPr>
          <w:rtl/>
          <w:cs/>
          <w:lang w:val="ar_AE" w:bidi="ar_AE"/>
        </w:rPr>
        <w:t xml:space="preserve"> يتحدث شمشون إلى أبويه عن كيف أنه يريد أن يتزوج من الفتاة الفلسطينية. لا يوافق أبوا شمشون على اختياره، لكنه يصر على أنه يريد الزواج منها.</w:t>
      </w:r>
    </w:p>
    <w:p>
      <w:pPr>
        <w:bidi/>
      </w:pPr>
      <w:r>
        <w:rPr>
          <w:rtl/>
          <w:cs/>
          <w:lang w:val="ar_AE" w:bidi="ar_AE"/>
        </w:rPr>
      </w:r>
      <w:r>
        <w:rPr>
          <w:b/>
          <w:rtl/>
          <w:cs/>
          <w:lang w:val="ar_AE" w:bidi="ar_AE"/>
        </w:rPr>
        <w:t>في المشهد الثالث:</w:t>
      </w:r>
      <w:r>
        <w:rPr>
          <w:rtl/>
          <w:cs/>
          <w:lang w:val="ar_AE" w:bidi="ar_AE"/>
        </w:rPr>
        <w:t xml:space="preserve"> يذهب شمشون وأبواه إلى تمنة، ويمزق شمشون شبل أسد في كرم بالقرب من تمنة.</w:t>
      </w:r>
    </w:p>
    <w:p>
      <w:pPr>
        <w:bidi/>
      </w:pPr>
      <w:r>
        <w:rPr>
          <w:rtl/>
          <w:cs/>
          <w:lang w:val="ar_AE" w:bidi="ar_AE"/>
        </w:rPr>
      </w:r>
      <w:r>
        <w:rPr>
          <w:b/>
          <w:rtl/>
          <w:cs/>
          <w:lang w:val="ar_AE" w:bidi="ar_AE"/>
        </w:rPr>
        <w:t>في المشهد الرابع:</w:t>
      </w:r>
      <w:r>
        <w:rPr>
          <w:rtl/>
          <w:cs/>
          <w:lang w:val="ar_AE" w:bidi="ar_AE"/>
        </w:rPr>
        <w:t xml:space="preserve"> يتحدث شمشون مع الفتاة في تمنة، وتحسن في عينيه.</w:t>
      </w:r>
    </w:p>
    <w:p>
      <w:pPr>
        <w:bidi/>
      </w:pPr>
      <w:r>
        <w:rPr>
          <w:rtl/>
          <w:cs/>
          <w:lang w:val="ar_AE" w:bidi="ar_AE"/>
        </w:rPr>
      </w:r>
      <w:r>
        <w:rPr>
          <w:b/>
          <w:rtl/>
          <w:cs/>
          <w:lang w:val="ar_AE" w:bidi="ar_AE"/>
        </w:rPr>
        <w:t>في المشهد الخامس:</w:t>
      </w:r>
      <w:r>
        <w:rPr>
          <w:rtl/>
          <w:cs/>
          <w:lang w:val="ar_AE" w:bidi="ar_AE"/>
        </w:rPr>
        <w:t xml:space="preserve"> يعود شمشون إلى تمنة. ويرى شمشون دبر نحل وعسل في جوف الأسد، ويأكل العسل. كما يُعطي شمشون بعضًا من العسل لأبويه ليأكلاه.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أبو شمشون</w:t>
      </w:r>
    </w:p>
    <w:p>
      <w:pPr>
        <w:pStyle w:val="ListBullet"/>
        <w:bidi/>
        <w:spacing w:line="240" w:lineRule="auto"/>
        <w:ind w:left="720"/>
      </w:pPr>
      <w:r>
        <w:rPr>
          <w:rtl/>
          <w:cs/>
          <w:lang w:val="ar_AE" w:bidi="ar_AE"/>
        </w:rPr>
      </w:r>
      <w:r>
        <w:rPr>
          <w:rtl/>
          <w:cs/>
          <w:lang w:val="ar_AE" w:bidi="ar_AE"/>
        </w:rPr>
        <w:t>أم شمشون</w:t>
      </w:r>
    </w:p>
    <w:p>
      <w:pPr>
        <w:pStyle w:val="ListBullet"/>
        <w:bidi/>
        <w:spacing w:line="240" w:lineRule="auto"/>
        <w:ind w:left="720"/>
      </w:pPr>
      <w:r>
        <w:rPr>
          <w:rtl/>
          <w:cs/>
          <w:lang w:val="ar_AE" w:bidi="ar_AE"/>
        </w:rPr>
      </w:r>
      <w:r>
        <w:rPr>
          <w:rtl/>
          <w:cs/>
          <w:lang w:val="ar_AE" w:bidi="ar_AE"/>
        </w:rPr>
        <w:t>فتاة فلسطينية</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تذكّروا أن هذا المقطع يأتي بعد قصة ولادة شمشون. وتنتهي القصة السابقة عندما يبدأ روح الرب في تحريك شمشون. تذكّروا أيضًا أنه قبل ولادة شمشون، قال ملاك الرب لأمه إنه يجب ألا يشرب الخمر أبدًا وألا يقص شعره لأنه كان مكرّسًا للرب. تذكَّروا أن هذا هو الجزء الأول في قصة مكوَّنة من جزأين. </w:t>
      </w:r>
    </w:p>
    <w:p>
      <w:pPr>
        <w:bidi/>
      </w:pPr>
      <w:r>
        <w:rPr>
          <w:rtl/>
          <w:cs/>
          <w:lang w:val="ar_AE" w:bidi="ar_AE"/>
        </w:rPr>
      </w:r>
      <w:r>
        <w:rPr>
          <w:rtl/>
          <w:cs/>
          <w:lang w:val="ar_AE" w:bidi="ar_AE"/>
        </w:rPr>
        <w:t>في المشهد الأول، ينزل شمشون إلى مدينة تمنة الفلسطينية. تذكّروا أن شمشون كان يعيش في ذلك الوقت في محلة دان الواقعة بين مدينتي صرعة وأشتأول، وأن هاتين المدينتين تقعان في منطقة التلال. تقع تمنّة في أرض منخفضة، ولهذا يقال إن شمشون ينزل إليها. وتقع تمنة على بُعد نحو سبعة كيلومترات إلى الغرب من بيت شمشون. وتذكّروا أن شمشون يرى فتاة فلسطينية ويحبها في مدينة تمنة.</w:t>
      </w:r>
    </w:p>
    <w:p>
      <w:pPr>
        <w:bidi/>
      </w:pPr>
      <w:r>
        <w:rPr>
          <w:rtl/>
          <w:cs/>
          <w:lang w:val="ar_AE" w:bidi="ar_AE"/>
        </w:rPr>
      </w:r>
      <w:r>
        <w:rPr>
          <w:rtl/>
          <w:cs/>
          <w:lang w:val="ar_AE" w:bidi="ar_AE"/>
        </w:rPr>
        <w:t>توقّفوا هنا وانظروا مرة أخرى كمجموعة إلى خريطة الرحلة من صرعة وأشتأول إلى تمنة، إذا احتجتم إلى ذلك. أوقِفوا الاستماع إلى هذا التسجيل الصوتي هنا.</w:t>
      </w:r>
    </w:p>
    <w:p>
      <w:pPr>
        <w:bidi/>
      </w:pPr>
      <w:r>
        <w:rPr>
          <w:rtl/>
          <w:cs/>
          <w:lang w:val="ar_AE" w:bidi="ar_AE"/>
        </w:rPr>
      </w:r>
      <w:r>
        <w:rPr>
          <w:rtl/>
          <w:cs/>
          <w:lang w:val="ar_AE" w:bidi="ar_AE"/>
        </w:rPr>
        <w:t>توقفوا هنا أيضًا وناقشوا هذا السؤال معًا: كيف ستظهرون الرحلات الكثيرة بين بيت شمشون في معسكر (محلة) دان ومدينة الفلسطينيين، تمنة؟ أحيانًا يذهب شمشون بمفرده، وأحيانًا تذهب أمه وأبوه معه أيضًا. أحياناً لا يذكر النص صراحةً أنهم عادوا إلى ديارهم بين الرحلات، لكننا نعلم أنهم فعلوا ذلك نظرًا لوجود رحلات لاحقة إلى تمنة. أوقِفوا الاستماع إلى هذا التسجيل الصوتي هنا.</w:t>
      </w:r>
    </w:p>
    <w:p>
      <w:pPr>
        <w:bidi/>
      </w:pPr>
      <w:r>
        <w:rPr>
          <w:rtl/>
          <w:cs/>
          <w:lang w:val="ar_AE" w:bidi="ar_AE"/>
        </w:rPr>
      </w:r>
      <w:r>
        <w:rPr>
          <w:rtl/>
          <w:cs/>
          <w:lang w:val="ar_AE" w:bidi="ar_AE"/>
        </w:rPr>
        <w:t>في المشهد الثاني، يعود شمشون إلى بيته ويخبر أبويه بأنه يريد أن يتزوج هذه الفتاة الفلسطينية. تذكّروا أنه في ذلك الوقت، كان الفلسطينيون يحكمون بني إسرائيل، وأن الرب أمر شعب إسرائيل بعدم الزواج من أمم أخرى. وتذكّروا أيضًا أنه في المقطع السابق، كان ملاك الرب قد أخبر أم شمشون أن شمشون سيكون الشخص الذي يبدأ في إنقاذ إسرائيل من حُكم الفلسطينيين.</w:t>
      </w:r>
    </w:p>
    <w:p>
      <w:pPr>
        <w:bidi/>
      </w:pPr>
      <w:r>
        <w:rPr>
          <w:rtl/>
          <w:cs/>
          <w:lang w:val="ar_AE" w:bidi="ar_AE"/>
        </w:rPr>
      </w:r>
      <w:r>
        <w:rPr>
          <w:rtl/>
          <w:cs/>
          <w:lang w:val="ar_AE" w:bidi="ar_AE"/>
        </w:rPr>
        <w:t>يشعر أبوا شمشون بالارتباك بشأن اختيار شمشون لزوجته. ويطرح أبوا شمشون بعض الأسئلة التي تُظهر استنكارهما وقلقهما. فيسألان شمشون عما إذا لم تكن هناك زوجة يستطيع شمشون أن يختارها من بين بنات سبطه وشعبه. كما يسألاه أيضًا لماذا عليه أن يتزوج امرأة من الفلسطينيين غير المختونين. وتذكّروا أن الختان كان عادةً يهوديةً قد أمرَ الرب شعبَه بممارستها، وكان الختانُ يُظهِرُ تميُّزَ بني إسرائيل عن الشعوب الأخرى المحيطة بهم. في اللغة الأصلية، يطرح أبوا شمشون عليه أسئلةً تعبيرًا عن قلقهما، ولكن يمكن أيضًا ترجمة هذه الأسئلة في صيغة عبارات خبرية.</w:t>
      </w:r>
    </w:p>
    <w:p>
      <w:pPr>
        <w:bidi/>
      </w:pPr>
      <w:r>
        <w:rPr>
          <w:rtl/>
          <w:cs/>
          <w:lang w:val="ar_AE" w:bidi="ar_AE"/>
        </w:rPr>
      </w:r>
      <w:r>
        <w:rPr>
          <w:rtl/>
          <w:cs/>
          <w:lang w:val="ar_AE" w:bidi="ar_AE"/>
        </w:rPr>
        <w:t>توقّفوا هنا وناقشوا هذا السؤال معًا: ما هي الطريقة الأكثر طبيعية لترجمة ما تقوله أم شمشون وأبوه له؟ على سبيل المثال، قد يكون من الطبيعي أكثر قول شيء مثل: "ينبغي أن تكون قادرًا على العثور على زوجة من شعبك"، بدلاً من: "ألا توجد امرأة من شعبك يمكنك الزواج منها؟" أوقِفوا الاستماع إلى هذا التسجيل الصوتي هنا.</w:t>
      </w:r>
    </w:p>
    <w:p>
      <w:pPr>
        <w:bidi/>
      </w:pPr>
      <w:r>
        <w:rPr>
          <w:rtl/>
          <w:cs/>
          <w:lang w:val="ar_AE" w:bidi="ar_AE"/>
        </w:rPr>
      </w:r>
      <w:r>
        <w:rPr>
          <w:rtl/>
          <w:cs/>
          <w:lang w:val="ar_AE" w:bidi="ar_AE"/>
        </w:rPr>
        <w:t>تذكّروا أن جواب شمشون يُظهر أن شمشون قد قرر بالفعل ما يريد أن يفعله. ويطلب شمشون من والده أن يأخذها له. وفي اللغة الأصلية، يذكر شمشون كلمة "هي" أولًا ليؤكد أنه لا يريد سوى هذه الفتاة وليس أي شخص آخر. ويقول شمشون أيضًا إن هذه الفتاة قد "حسنت في عينيه". تذكّروا أن هذه هي الطريقة نفسها التي يصف بها سِفر القضاة كيف كان كل واحد من شعب إسرائيل يفعل "ما يحسن في عينيه".</w:t>
      </w:r>
    </w:p>
    <w:p>
      <w:pPr>
        <w:bidi/>
      </w:pPr>
      <w:r>
        <w:rPr>
          <w:rtl/>
          <w:cs/>
          <w:lang w:val="ar_AE" w:bidi="ar_AE"/>
        </w:rPr>
      </w:r>
      <w:r>
        <w:rPr>
          <w:rtl/>
          <w:cs/>
          <w:lang w:val="ar_AE" w:bidi="ar_AE"/>
        </w:rPr>
        <w:t>توقفوا هنا وناقشوا هذا السؤال كمجموعة: كيف ستُظهرون أن شمشون عازم على الزواج من هذه الفتاة، وأنها هي التي اختارها؟ أوقِفوا الاستماع إلى هذا التسجيل الصوتي هنا.</w:t>
      </w:r>
    </w:p>
    <w:p>
      <w:pPr>
        <w:bidi/>
      </w:pPr>
      <w:r>
        <w:rPr>
          <w:rtl/>
          <w:cs/>
          <w:lang w:val="ar_AE" w:bidi="ar_AE"/>
        </w:rPr>
      </w:r>
      <w:r>
        <w:rPr>
          <w:rtl/>
          <w:cs/>
          <w:lang w:val="ar_AE" w:bidi="ar_AE"/>
        </w:rPr>
        <w:t>ويعطي الراوي معلومات توضيحية في هذا المقطع بأن "هذا كان من قِبل الرب". ربما كان اختيار شمشون لزوجته من قِبَل الرب، أو ربما تضافرت الظروف معًا ليعمل الرب من خلال هذا الموقف. ولم تكن أم شمشون ولا أبوه يعرفان بتدخل الرب في تصرفات شمشون، ومن المرجح أن شمشون أيضًا لم يدرك ذلك.</w:t>
      </w:r>
    </w:p>
    <w:p>
      <w:pPr>
        <w:bidi/>
      </w:pPr>
      <w:r>
        <w:rPr>
          <w:rtl/>
          <w:cs/>
          <w:lang w:val="ar_AE" w:bidi="ar_AE"/>
        </w:rPr>
      </w:r>
      <w:r>
        <w:rPr>
          <w:rtl/>
          <w:cs/>
          <w:lang w:val="ar_AE" w:bidi="ar_AE"/>
        </w:rPr>
        <w:t>توقّفوا هنا وناقشوا هذا السؤال معًا: كيف ستترجمون كلمة "كان هذا من قِبل الرب؟" وكيف ستظهرون أيضًا أن أبوي شمشون، وربما شمشون أيضًا، لا يعرفان هذه المعلومات الإضافية؟ أوقِفوا الاستماع إلى هذا التسجيل الصوتي هنا.</w:t>
      </w:r>
    </w:p>
    <w:p>
      <w:pPr>
        <w:bidi/>
      </w:pPr>
      <w:r>
        <w:rPr>
          <w:rtl/>
          <w:cs/>
          <w:lang w:val="ar_AE" w:bidi="ar_AE"/>
        </w:rPr>
      </w:r>
      <w:r>
        <w:rPr>
          <w:rtl/>
          <w:cs/>
          <w:lang w:val="ar_AE" w:bidi="ar_AE"/>
        </w:rPr>
        <w:t>كان الرب يبحث عن فرصة ليثير المشاكل على الفلسطينيين. تذكّروا أن هذا قد يبدو صعب الفهم، لأن الرب أوصى إسرائيل بألا يتزوجوا من أجانب، لكن الرب يريد أن يستخدم رغبة شمشون في الزواج من هذه الفتاة الفلسطينية لأغراضه. كما أن الراوي يُقدم تذكيرًا بأن الفلسطينيين يحكمون إسرائيل حاليًا.</w:t>
      </w:r>
    </w:p>
    <w:p>
      <w:pPr>
        <w:bidi/>
      </w:pPr>
      <w:r>
        <w:rPr>
          <w:rtl/>
          <w:cs/>
          <w:lang w:val="ar_AE" w:bidi="ar_AE"/>
        </w:rPr>
      </w:r>
      <w:r>
        <w:rPr>
          <w:rtl/>
          <w:cs/>
          <w:lang w:val="ar_AE" w:bidi="ar_AE"/>
        </w:rPr>
        <w:t>توقّفوا هنا وناقشوا هذا السؤال معًا: كيف ستترجمون هذه المعلومات التي توضِّح الخلفية في لغتكم؟ احكوا قصةً وشاركوا معلومات إضافية لا تعرفها شخصيات القصة بأنفسها. انتبهوا إلى كيفية تضمين هذه المعلومات الإضافية. أوقِفوا الاستماع إلى هذا التسجيل الصوتي هنا.</w:t>
      </w:r>
    </w:p>
    <w:p>
      <w:pPr>
        <w:bidi/>
      </w:pPr>
      <w:r>
        <w:rPr>
          <w:rtl/>
          <w:cs/>
          <w:lang w:val="ar_AE" w:bidi="ar_AE"/>
        </w:rPr>
      </w:r>
      <w:r>
        <w:rPr>
          <w:rtl/>
          <w:cs/>
          <w:lang w:val="ar_AE" w:bidi="ar_AE"/>
        </w:rPr>
        <w:t>في المشهد الثالث، ينزل شمشون وأبويه إلى تمنة. تذكّروا أن شمشون وأبويه قد ذهبوا على الأرجح للتحضير للزواج. ويأتي شمشون وأبواه إلى كروم تمنة. والكرِم هو حقل حيث يُزرع العنب، ويستخدمه الناس فيه لصنع الخمر. لا يذكر المقطع أن شمشون يلمس العنب أو يشرب أي خمر، لكن تذكَّروا أن نذره كان يقول إنه يجب ألا يشرب الخمر.</w:t>
      </w:r>
    </w:p>
    <w:p>
      <w:pPr>
        <w:bidi/>
      </w:pPr>
      <w:r>
        <w:rPr>
          <w:rtl/>
          <w:cs/>
          <w:lang w:val="ar_AE" w:bidi="ar_AE"/>
        </w:rPr>
      </w:r>
      <w:r>
        <w:rPr>
          <w:rtl/>
          <w:cs/>
          <w:lang w:val="ar_AE" w:bidi="ar_AE"/>
        </w:rPr>
        <w:t>توقّفوا هنا وانظروا مرة أخرى كمجموعة إلى صورة كرم، إذا احتجتم إلى ذلك. أوقِفوا الاستماع إلى هذا التسجيل الصوتي هنا.</w:t>
      </w:r>
    </w:p>
    <w:p>
      <w:pPr>
        <w:bidi/>
      </w:pPr>
      <w:r>
        <w:rPr>
          <w:rtl/>
          <w:cs/>
          <w:lang w:val="ar_AE" w:bidi="ar_AE"/>
        </w:rPr>
      </w:r>
      <w:r>
        <w:rPr>
          <w:rtl/>
          <w:cs/>
          <w:lang w:val="ar_AE" w:bidi="ar_AE"/>
        </w:rPr>
        <w:t>وفجأة يظهر شبل أسد! ويزمجر الأسد ويهاجم شمشون. الأسود حيوانات برية خطيرة يمكنها أن تقتل الناس بسهولة. في اللغة الأصلية، يقول المقطع: "انظروا (وإذا)!" وذلك لإظهار حجم المفاجأة لرؤية أسد في الكرم.</w:t>
      </w:r>
    </w:p>
    <w:p>
      <w:pPr>
        <w:bidi/>
      </w:pPr>
      <w:r>
        <w:rPr>
          <w:rtl/>
          <w:cs/>
          <w:lang w:val="ar_AE" w:bidi="ar_AE"/>
        </w:rPr>
      </w:r>
      <w:r>
        <w:rPr>
          <w:rtl/>
          <w:cs/>
          <w:lang w:val="ar_AE" w:bidi="ar_AE"/>
        </w:rPr>
        <w:t>توقّفوا هنا وانظروا مرة أخرى كمجموعة إلى صورة شبل أسد، إذا لزم الأمر. أوقِفوا الاستماع إلى هذا التسجيل الصوتي هنا.</w:t>
      </w:r>
    </w:p>
    <w:p>
      <w:pPr>
        <w:bidi/>
      </w:pPr>
      <w:r>
        <w:rPr>
          <w:rtl/>
          <w:cs/>
          <w:lang w:val="ar_AE" w:bidi="ar_AE"/>
        </w:rPr>
      </w:r>
      <w:r>
        <w:rPr>
          <w:rtl/>
          <w:cs/>
          <w:lang w:val="ar_AE" w:bidi="ar_AE"/>
        </w:rPr>
        <w:t>توقَّفوا هنا أيضًا وناقشوا هذا السؤال معًا: كيف ستظهرون أن الأسد قد ظهر فجأة؟ وتذكّروا حجم المفاجأة لرؤية أسد في الكرم. أوقِفوا الاستماع إلى هذا التسجيل الصوتي هنا.</w:t>
      </w:r>
    </w:p>
    <w:p>
      <w:pPr>
        <w:bidi/>
      </w:pPr>
      <w:r>
        <w:rPr>
          <w:rtl/>
          <w:cs/>
          <w:lang w:val="ar_AE" w:bidi="ar_AE"/>
        </w:rPr>
      </w:r>
      <w:r>
        <w:rPr>
          <w:rtl/>
          <w:cs/>
          <w:lang w:val="ar_AE" w:bidi="ar_AE"/>
        </w:rPr>
        <w:t>وعندما يهاجم الأسد شمشون، "يحل" أو يأتي روح الرب عليه. يمكن أن تعني هذه العبارة أيضًا أن روح الرب "يُمكِّن" شمشون، ويجعله قويًا جسديًا. وفي موضعين لاحقين من سفر القضاة، يحلّ روح الرب على شمشون مجددًا، ويمنحه القدرة على القيام بأعمالٍ جسديةٍ قويةٍ أخرى.</w:t>
      </w:r>
    </w:p>
    <w:p>
      <w:pPr>
        <w:bidi/>
      </w:pPr>
      <w:r>
        <w:rPr>
          <w:rtl/>
          <w:cs/>
          <w:lang w:val="ar_AE" w:bidi="ar_AE"/>
        </w:rPr>
      </w:r>
      <w:r>
        <w:rPr>
          <w:rtl/>
          <w:cs/>
          <w:lang w:val="ar_AE" w:bidi="ar_AE"/>
        </w:rPr>
        <w:t>توقَّفوا هنا وناقشوا هذا السؤال معًا: كيف ستترجمون فكرة أن روح الرب يحل على شمشون؟ أوقِفوا الاستماع إلى هذا التسجيل الصوتي هنا.</w:t>
      </w:r>
    </w:p>
    <w:p>
      <w:pPr>
        <w:bidi/>
      </w:pPr>
      <w:r>
        <w:rPr>
          <w:rtl/>
          <w:cs/>
          <w:lang w:val="ar_AE" w:bidi="ar_AE"/>
        </w:rPr>
      </w:r>
      <w:r>
        <w:rPr>
          <w:rtl/>
          <w:cs/>
          <w:lang w:val="ar_AE" w:bidi="ar_AE"/>
        </w:rPr>
        <w:t>بسبب قوة روح الرب، يمزق شمشون الشبل بيديه. في اللغة الأصلية، تقول القصة: "وليس في يده شيء". عادة، كان الشخص يحتاج إلى سلاح ليكون قادرًا على قتل حيوان خطير مثل الأسد.</w:t>
      </w:r>
    </w:p>
    <w:p>
      <w:pPr>
        <w:bidi/>
      </w:pPr>
      <w:r>
        <w:rPr>
          <w:rtl/>
          <w:cs/>
          <w:lang w:val="ar_AE" w:bidi="ar_AE"/>
        </w:rPr>
      </w:r>
      <w:r>
        <w:rPr>
          <w:rtl/>
          <w:cs/>
          <w:lang w:val="ar_AE" w:bidi="ar_AE"/>
        </w:rPr>
        <w:t>توقّفوا هنا وناقشوا هذا السؤال كمجموعة: ما هي أفضل طريقة لترجمة فكرة أن شمشون كان مجرّد اليدين، أي لم يكن يحمل أي شيء في يديه، حين قتل الأسد؟ أوقِفوا الاستماع إلى هذا التسجيل الصوتي هنا.</w:t>
      </w:r>
    </w:p>
    <w:p>
      <w:pPr>
        <w:bidi/>
      </w:pPr>
      <w:r>
        <w:rPr>
          <w:rtl/>
          <w:cs/>
          <w:lang w:val="ar_AE" w:bidi="ar_AE"/>
        </w:rPr>
      </w:r>
      <w:r>
        <w:rPr>
          <w:rtl/>
          <w:cs/>
          <w:lang w:val="ar_AE" w:bidi="ar_AE"/>
        </w:rPr>
        <w:t>ويمزق شمشون الأسد بسهولة مثلما يمزق شخص ما جدي معزى. تعقد هذه العبارة مقارنة بين فكرتين متشابهتين لتُظهِر كيف كان شمشون قادرًا على قتل الأسد بسهولة. تذكّروا أن جدي الماعز هو حيوان له قرون، ويمكن لأسد أن يقتل جدي الماعز بسهولة عندما يمزقه بأسنانه.</w:t>
      </w:r>
    </w:p>
    <w:p>
      <w:pPr>
        <w:bidi/>
      </w:pPr>
      <w:r>
        <w:rPr>
          <w:rtl/>
          <w:cs/>
          <w:lang w:val="ar_AE" w:bidi="ar_AE"/>
        </w:rPr>
      </w:r>
      <w:r>
        <w:rPr>
          <w:rtl/>
          <w:cs/>
          <w:lang w:val="ar_AE" w:bidi="ar_AE"/>
        </w:rPr>
        <w:t>توقّفوا هنا وانظروا كمجموعة إلى صورة جدي ماعز مرة أخرى، إذا احتجتم إلى ذلك. أوقِفوا الاستماع إلى هذا التسجيل الصوتي هنا.</w:t>
      </w:r>
    </w:p>
    <w:p>
      <w:pPr>
        <w:bidi/>
      </w:pPr>
      <w:r>
        <w:rPr>
          <w:rtl/>
          <w:cs/>
          <w:lang w:val="ar_AE" w:bidi="ar_AE"/>
        </w:rPr>
      </w:r>
      <w:r>
        <w:rPr>
          <w:rtl/>
          <w:cs/>
          <w:lang w:val="ar_AE" w:bidi="ar_AE"/>
        </w:rPr>
        <w:t>توقفوا هنا وناقشوا هذا السؤال معًا: كيف تقارنون فكرتين متشابهتين في لغتكم؟ فكروا في الأقوال في لغتكم التي توضِّح مدى سهولة قيام شخص ما بأمرٍ ما. أوقِفوا الاستماع إلى هذا التسجيل الصوتي هنا.</w:t>
      </w:r>
    </w:p>
    <w:p>
      <w:pPr>
        <w:bidi/>
      </w:pPr>
      <w:r>
        <w:rPr>
          <w:rtl/>
          <w:cs/>
          <w:lang w:val="ar_AE" w:bidi="ar_AE"/>
        </w:rPr>
      </w:r>
      <w:r>
        <w:rPr>
          <w:rtl/>
          <w:cs/>
          <w:lang w:val="ar_AE" w:bidi="ar_AE"/>
        </w:rPr>
        <w:t xml:space="preserve">يُقدِّم الجزء الأخير من المشهد الثالث المزيد من المعلومات التي توضِّح الخلفية. لا يخبر شمشون أباه وأمه كيف قتل الأسد في الكرم. من المحتمل أن شمشون لم يرغب في أن يعلم أبواه بوجوده بالقرب من كرم أو جسد ميت، وكلا الأمرين يتعارض مع نذره كشخص مكرَّس للرب (يهوه). وعلى الرغم من أن شمشون كان يسافر مع أبويه، إلا أنه يبدو أن شمشون كان وحيدًا عندما هاجمه الأسد. وقد يُظهر هذا أن أبوي شمشون ليسا بتلك الأهمية في حياته. </w:t>
      </w:r>
    </w:p>
    <w:p>
      <w:pPr>
        <w:bidi/>
      </w:pPr>
      <w:r>
        <w:rPr>
          <w:rtl/>
          <w:cs/>
          <w:lang w:val="ar_AE" w:bidi="ar_AE"/>
        </w:rPr>
      </w:r>
      <w:r>
        <w:rPr>
          <w:rtl/>
          <w:cs/>
          <w:lang w:val="ar_AE" w:bidi="ar_AE"/>
        </w:rPr>
        <w:t>توقفوا هنا وناقشوا هذا السؤال كمجموعة: كيف ستترجمون هذه المعلومات التي توضح الخلفية المتعلقة بالأسد، والتي لا يخبر شمشون أبويه عنها؟ وتذكّروا أن هذا كان مثال آخر على شيء لا يعرفه أبواه. أوقِفوا الاستماع إلى هذا التسجيل الصوتي هنا.</w:t>
      </w:r>
    </w:p>
    <w:p>
      <w:pPr>
        <w:bidi/>
      </w:pPr>
      <w:r>
        <w:rPr>
          <w:rtl/>
          <w:cs/>
          <w:lang w:val="ar_AE" w:bidi="ar_AE"/>
        </w:rPr>
      </w:r>
      <w:r>
        <w:rPr>
          <w:rtl/>
          <w:cs/>
          <w:lang w:val="ar_AE" w:bidi="ar_AE"/>
        </w:rPr>
        <w:t>المشهد الرابع يشبه المشهد الأول. يواصل شمشون طريقه إلى تمنة، ويتحدث مع الفتاة الفلسطينية. ويرى شمشون مرة أخرى أن هذه الفتاة هي الفتاة المناسبة له، إذ أنها "حسنت في عينيه". من المحتمل في المشهد الأول أن شمشون لم يتحدث إلى الفتاة، لكنه الآن يتحدث معها بالفعل. ومرة أخرى، لا يوجد والدا شمشون في هذا المشهد، لأن التركيز كان على شمشون وعلى ما يريد أن يفعله. ونحن لا نعرف اسم الفتاة الفلسطينية.</w:t>
      </w:r>
    </w:p>
    <w:p>
      <w:pPr>
        <w:bidi/>
      </w:pPr>
      <w:r>
        <w:rPr>
          <w:rtl/>
          <w:cs/>
          <w:lang w:val="ar_AE" w:bidi="ar_AE"/>
        </w:rPr>
      </w:r>
      <w:r>
        <w:rPr>
          <w:rtl/>
          <w:cs/>
          <w:lang w:val="ar_AE" w:bidi="ar_AE"/>
        </w:rPr>
        <w:t>ويحدث المشهد الخامس "بعد فترة من الزمن"، عندما ينزل شمشون إلى تمنّة مرة أخرى. لا نعلم كم تبلغ مدة هذه الفترة، لكنها تمثل الوقت الفاصل بين خطوبة شمشون وعُرسه. ولا يذكر المقطع أن شمشون وأبويه قد عادا إلى بيتهما في المكان الذي كان يعيش فيه أفراد سبط دان بعد زيارة شمشون السابقة للتحدث مع الفتاة. ومع ذلك، نحن نعلم أن شمشون قد عاد إلى بيته، لأنه يعود الآن إلى تمنة في هذه الرحلة ليتزوج الفتاة.</w:t>
      </w:r>
    </w:p>
    <w:p>
      <w:pPr>
        <w:bidi/>
      </w:pPr>
      <w:r>
        <w:rPr>
          <w:rtl/>
          <w:cs/>
          <w:lang w:val="ar_AE" w:bidi="ar_AE"/>
        </w:rPr>
      </w:r>
      <w:r>
        <w:rPr>
          <w:rtl/>
          <w:cs/>
          <w:lang w:val="ar_AE" w:bidi="ar_AE"/>
        </w:rPr>
        <w:t>توقّفوا هنا وناقشوا هذا السؤال كمجموعة: كيف ستُظهِرون أنَّ بعض الوقت قد انقضى بين زيارة شمشون الأخيرة لتمنة وزيارته الحالية للزواج من الفتاة الفلسطينية؟ وتذكّروا أن المقطع لا يذكر ما إذا كان ذلك لفترة طويلة أم قصيرة. أوقِفوا الاستماع إلى هذا التسجيل الصوتي هنا.</w:t>
      </w:r>
    </w:p>
    <w:p>
      <w:pPr>
        <w:bidi/>
      </w:pPr>
      <w:r>
        <w:rPr>
          <w:rtl/>
          <w:cs/>
          <w:lang w:val="ar_AE" w:bidi="ar_AE"/>
        </w:rPr>
      </w:r>
      <w:r>
        <w:rPr>
          <w:rtl/>
          <w:cs/>
          <w:lang w:val="ar_AE" w:bidi="ar_AE"/>
        </w:rPr>
        <w:t>وبينما كان شمشون في طريقه إلى تمنة، توقف ليرى جثة الأسد الميت في الكرم. تذكروا أن رؤية شمشون لسرب من النحل وبعض العسل داخل جثة الأسد الميت هو مفاجأة له. وتذكّروا أن هذا يعني أن جسد الأسد كان قد جفَّ، لأن النحل اتخذ من جسد الأسد الميت مسكنًا له.</w:t>
      </w:r>
    </w:p>
    <w:p>
      <w:pPr>
        <w:bidi/>
      </w:pPr>
      <w:r>
        <w:rPr>
          <w:rtl/>
          <w:cs/>
          <w:lang w:val="ar_AE" w:bidi="ar_AE"/>
        </w:rPr>
      </w:r>
      <w:r>
        <w:rPr>
          <w:rtl/>
          <w:cs/>
          <w:lang w:val="ar_AE" w:bidi="ar_AE"/>
        </w:rPr>
        <w:t>توقَّفوا هنا وانظروا مرة أخرى كمجموعة إلى صورة نحل وعسل إذا لزم الأمر. أوقِفوا الاستماع إلى هذا التسجيل الصوتي هنا.</w:t>
      </w:r>
    </w:p>
    <w:p>
      <w:pPr>
        <w:bidi/>
      </w:pPr>
      <w:r>
        <w:rPr>
          <w:rtl/>
          <w:cs/>
          <w:lang w:val="ar_AE" w:bidi="ar_AE"/>
        </w:rPr>
      </w:r>
      <w:r>
        <w:rPr>
          <w:rtl/>
          <w:cs/>
          <w:lang w:val="ar_AE" w:bidi="ar_AE"/>
        </w:rPr>
        <w:t>توقَّفوا هنا وناقشوا هذا السؤال معًا: كيف ستُظهِرون مدى المفاجأة في رؤية سربٍ من النحل وعسلٍ داخل جوف الأسد الميت؟ وكيف ستترجمون كلمة "جسد الأسد الميت"؟ أوقِفوا الاستماع إلى هذا التسجيل الصوتي هنا.</w:t>
      </w:r>
    </w:p>
    <w:p>
      <w:pPr>
        <w:bidi/>
      </w:pPr>
      <w:r>
        <w:rPr>
          <w:rtl/>
          <w:cs/>
          <w:lang w:val="ar_AE" w:bidi="ar_AE"/>
        </w:rPr>
      </w:r>
      <w:r>
        <w:rPr>
          <w:rtl/>
          <w:cs/>
          <w:lang w:val="ar_AE" w:bidi="ar_AE"/>
        </w:rPr>
        <w:t>يأخذ شمشون العسل ويأكل بعضًا منه. ويعود شمشون إلى منزل أبويه ويُعطيهما بعضًا من العسل أيضًا، فيأكل أبواه العسل. يُقدِّم الراوي أيضًا معلومات أساسية توضيحية تفيد بأن شمشون لم يُخبر أبويه بالمكان الذي عثر فيه على العسل، وربما يعود ذلك إلى علمه بأنهما لن يوافقا على ذلك. تذكّروا أن الأكل من مكان نجس كان ضد شرائع إسرائيل، كما أن لمس جسد ميت كان يعني كسر نذر شمشون بصفته شخصًا مكرّسًا للرب.</w:t>
      </w:r>
    </w:p>
    <w:p>
      <w:pPr>
        <w:bidi/>
      </w:pPr>
      <w:r>
        <w:rPr>
          <w:rtl/>
          <w:cs/>
          <w:lang w:val="ar_AE" w:bidi="ar_AE"/>
        </w:rPr>
      </w:r>
      <w:r>
        <w:rPr>
          <w:rtl/>
          <w:cs/>
          <w:lang w:val="ar_AE" w:bidi="ar_AE"/>
        </w:rPr>
        <w:t>توقَّفوا هنا وناقشوا هذا السؤال معًا: كيف ستترجمون المعلومات الأساسية التوضيحية التي تفيد بأن شمشون لم يخبر والديه بالمكان الذي وجد فيه العسل؟ وتذكّروا أن هذا مثال آخر على شيء لم يعلمه أبوا شمشون.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14: 1 - 9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أبو شمشون</w:t>
      </w:r>
    </w:p>
    <w:p>
      <w:pPr>
        <w:pStyle w:val="ListBullet"/>
        <w:bidi/>
        <w:spacing w:line="240" w:lineRule="auto"/>
        <w:ind w:left="720"/>
      </w:pPr>
      <w:r>
        <w:rPr>
          <w:rtl/>
          <w:cs/>
          <w:lang w:val="ar_AE" w:bidi="ar_AE"/>
        </w:rPr>
      </w:r>
      <w:r>
        <w:rPr>
          <w:rtl/>
          <w:cs/>
          <w:lang w:val="ar_AE" w:bidi="ar_AE"/>
        </w:rPr>
        <w:t>أم شمشون</w:t>
      </w:r>
    </w:p>
    <w:p>
      <w:pPr>
        <w:pStyle w:val="ListBullet"/>
        <w:bidi/>
        <w:spacing w:line="240" w:lineRule="auto"/>
        <w:ind w:left="720"/>
      </w:pPr>
      <w:r>
        <w:rPr>
          <w:rtl/>
          <w:cs/>
          <w:lang w:val="ar_AE" w:bidi="ar_AE"/>
        </w:rPr>
      </w:r>
      <w:r>
        <w:rPr>
          <w:rtl/>
          <w:cs/>
          <w:lang w:val="ar_AE" w:bidi="ar_AE"/>
        </w:rPr>
        <w:t>فتاة فلسطينية</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مواضع معينة من التمثيل،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ينزل شمشون إلى مدينة تمنة. ويرى شمشون فتاة فلسطينية هناك ويُعجب بها. ويعود شمشون إلى بيته ويخبر أمه وأباه عن فتاة فلسطينية رآها في تمنة. ويطلب شمشون من أبويه أن يذهبا لإحضار الفتاة حتى يستطيع أن يتزوَّجها.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تسأله أمه وأبوه إن كان شمشون لا يستطيع أن يجد زوجة من بين بنات شعبه. كما يسألانه أيضًا لماذا عليه أن يتزوج زوجة من الفلسطينيين غير المختونين.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الشخصين اللذين يؤديان دور أم شمشون وأبيه: "بماذا تشعران أو فيمَ تفكّران؟" قد يجيب الشخصان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شمشون من أبيه أن يحضر هذه الفتاة له. وهو يظن أن هذه الفتاة هي الزوجة المناسبة له. ولم تكن أم شمشون أو أبوه يعرفان أن أفعاله كانت من قِبل الرب. فقد كان الرب يريد أن تُتاح له فرصة لإثارة المشاكل على الفلسطينيين، الذين كانوا يحكمون إسرائيل في ذلك الوقت.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الشخصين اللذين يؤديان دور أم شمشون وأبيه: "بماذا تشعران أو فيمَ تفكّران؟" قد يجيب الشخصان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الرب: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ينزل شمشون مع أمه وأبيه إلى تمنة. وفي كروم تمنة، يهاجم شبلُ أسدٍ شمشونَ فجأةً. فيحلُّ روحُ الرب على شمشون، فيمزِّقُ الأسدَ بيديه العاريتين، بالسهولةِ التي يمزِّقُ بها المرءُ جَدي معزى. لا يخبر شمشون أمه وأباه عن كيفية قتله الأسد.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يتحدث شمشون إلى الفتاة في تمنة، وتحسن في عينيه.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لاحقًا، يعود شمشون إلى تمنة مرة أخرى ليتزوَّج الفتاة الفلسطينية. ويتوقف لينظر إلى جسد الأسد الميت. ولدهشته، يرى شمشون سربًا من النحل داخل الجسد الميت، وبعض العسل الذي صنعه النحل. فيأخذ شمشون بعضًا من العسل ويأكله، ويعطي منه لأبويه أيضًا. ولا يخبر شمشون أمه وأباه أين وجد العسل.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14: 1 - 9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ينزل شمشون إلى تمنة، ويرى هناك فتاة فلسطينية يريد أن يتزوجها. تقع تِمْنَة على بُعد سبعة كيلومترات غرب بيت شمشون في محلة دان. والفلسطينيون يحكمون حاليًا بني إسرائيل.</w:t>
      </w:r>
    </w:p>
    <w:p>
      <w:pPr>
        <w:bidi/>
      </w:pPr>
      <w:r>
        <w:rPr>
          <w:rtl/>
          <w:cs/>
          <w:lang w:val="ar_AE" w:bidi="ar_AE"/>
        </w:rPr>
      </w:r>
      <w:r>
        <w:rPr>
          <w:rtl/>
          <w:cs/>
          <w:lang w:val="ar_AE" w:bidi="ar_AE"/>
        </w:rPr>
        <w:t>توقفوا هنا كمجموعة وانظروا إلى خريطة الرحلة من صرعة وأشتأول إلى تمنة، إذا احتجتم إلى ذلك. أوقِفوا الاستماع إلى هذا التسجيل الصوتي هنا.</w:t>
      </w:r>
    </w:p>
    <w:p>
      <w:pPr>
        <w:bidi/>
      </w:pPr>
      <w:r>
        <w:rPr>
          <w:rtl/>
          <w:cs/>
          <w:lang w:val="ar_AE" w:bidi="ar_AE"/>
        </w:rPr>
      </w:r>
      <w:r>
        <w:rPr>
          <w:rtl/>
          <w:cs/>
          <w:lang w:val="ar_AE" w:bidi="ar_AE"/>
        </w:rPr>
        <w:t xml:space="preserve">يسأل والدا شمشون شمشون لماذا يجب عليه أن يتزوج من الفلسطينيين غير المختونين. كان </w:t>
      </w:r>
      <w:r>
        <w:rPr>
          <w:b/>
          <w:rtl/>
          <w:cs/>
          <w:lang w:val="ar_AE" w:bidi="ar_AE"/>
        </w:rPr>
        <w:t>الختان</w:t>
      </w:r>
      <w:r>
        <w:rPr>
          <w:rtl/>
          <w:cs/>
          <w:lang w:val="ar_AE" w:bidi="ar_AE"/>
        </w:rPr>
        <w:t xml:space="preserve"> عادةً يهوديةً يتم فيها قطع الجلد الزائد عند طرف قضيب الصبي، وعادةً ما كان ذلك يتم عندما يبلغ الصبي أسبوعًا واحدًا من العمر. والشخص غير المختون لم يكن جزءًا من الشعب اليهودي.</w:t>
      </w:r>
    </w:p>
    <w:p>
      <w:pPr>
        <w:bidi/>
      </w:pPr>
      <w:r>
        <w:rPr>
          <w:rtl/>
          <w:cs/>
          <w:lang w:val="ar_AE" w:bidi="ar_AE"/>
        </w:rPr>
      </w:r>
      <w:r>
        <w:rPr>
          <w:rtl/>
          <w:cs/>
          <w:lang w:val="ar_AE" w:bidi="ar_AE"/>
        </w:rPr>
        <w:t>توقَّفوا هنا وناقشوا هذا السؤال معًا: كيف ستترجمون كلمة "غير مختون" في لغتكم؟ وترجموا كلمة "ختان" بالطريقة نفسها التي استخدمتموها في أجزاء أخرى من العهد القديم. ولمزيد من المعلومات عن الختان، راجعوا قاموس الكلمات الرئيسية. أوقِفوا الاستماع إلى هذا التسجيل الصوتي هنا.</w:t>
      </w:r>
    </w:p>
    <w:p>
      <w:pPr>
        <w:bidi/>
      </w:pPr>
      <w:r>
        <w:rPr>
          <w:rtl/>
          <w:cs/>
          <w:lang w:val="ar_AE" w:bidi="ar_AE"/>
        </w:rPr>
      </w:r>
      <w:r>
        <w:rPr>
          <w:rtl/>
          <w:cs/>
          <w:lang w:val="ar_AE" w:bidi="ar_AE"/>
        </w:rPr>
        <w:t xml:space="preserve">يصر شمشون على أن الفتاة الفلسطينية هي الفتاة الصحيحة في عينيه. لم تكن أم شمشون أو أبوه يعرفان أن زواجه من الفتاة الفلسطينية كان من قِبل </w:t>
      </w:r>
      <w:r>
        <w:rPr>
          <w:b/>
          <w:rtl/>
          <w:cs/>
          <w:lang w:val="ar_AE" w:bidi="ar_AE"/>
        </w:rPr>
        <w:t>الرب (يهوه)</w:t>
      </w:r>
      <w:r>
        <w:rPr>
          <w:rtl/>
          <w:cs/>
          <w:lang w:val="ar_AE" w:bidi="ar_AE"/>
        </w:rPr>
        <w:t xml:space="preserve">. فقد كان الرب ينتظر فرصة لإحداث مشاكل للفلسطينيين، الذين كانوا يحكمون على </w:t>
      </w:r>
      <w:r>
        <w:rPr>
          <w:b/>
          <w:rtl/>
          <w:cs/>
          <w:lang w:val="ar_AE" w:bidi="ar_AE"/>
        </w:rPr>
        <w:t>إسرائيل</w:t>
      </w:r>
      <w:r>
        <w:rPr>
          <w:rtl/>
          <w:cs/>
          <w:lang w:val="ar_AE" w:bidi="ar_AE"/>
        </w:rPr>
        <w:t xml:space="preserve"> في ذلك الوقت. ترجموا كلمتَي الرب (يهوه) وإسرائيل بالطريقة نفسها التي استخدمتموها في المقاطع السابقة. ولمزيد من المعلومات عن كلمتي الرب (يهوه) وإسرائيل، ارجعوا إلى قاموس الكلمات الرئيسية.</w:t>
      </w:r>
    </w:p>
    <w:p>
      <w:pPr>
        <w:bidi/>
      </w:pPr>
      <w:r>
        <w:rPr>
          <w:rtl/>
          <w:cs/>
          <w:lang w:val="ar_AE" w:bidi="ar_AE"/>
        </w:rPr>
      </w:r>
      <w:r>
        <w:rPr>
          <w:rtl/>
          <w:cs/>
          <w:lang w:val="ar_AE" w:bidi="ar_AE"/>
        </w:rPr>
        <w:t>ينزل شمشون مع أمه وأبيه إلى تمنة، ويهاجمه شبل أسد في الكروم بالقرب من تمنة. الأسد حيوان بري خطير، أما الكرمة فهي المكان الذي ينمو فيه العنب. ويستخدم الناس العنب لصنع الخمر.</w:t>
      </w:r>
    </w:p>
    <w:p>
      <w:pPr>
        <w:bidi/>
      </w:pPr>
      <w:r>
        <w:rPr>
          <w:rtl/>
          <w:cs/>
          <w:lang w:val="ar_AE" w:bidi="ar_AE"/>
        </w:rPr>
      </w:r>
      <w:r>
        <w:rPr>
          <w:rtl/>
          <w:cs/>
          <w:lang w:val="ar_AE" w:bidi="ar_AE"/>
        </w:rPr>
        <w:t>توقَّفوا هنا وانظروا كمجموعة إلى صور شبل أسد وكرم، إذا احتجتم إلى ذلك. أوقِفوا الاستماع إلى هذا التسجيل الصوتي هنا.</w:t>
      </w:r>
    </w:p>
    <w:p>
      <w:pPr>
        <w:bidi/>
      </w:pPr>
      <w:r>
        <w:rPr>
          <w:rtl/>
          <w:cs/>
          <w:lang w:val="ar_AE" w:bidi="ar_AE"/>
        </w:rPr>
      </w:r>
      <w:r>
        <w:rPr>
          <w:rtl/>
          <w:cs/>
          <w:lang w:val="ar_AE" w:bidi="ar_AE"/>
        </w:rPr>
        <w:t xml:space="preserve">يحل </w:t>
      </w:r>
      <w:r>
        <w:rPr>
          <w:b/>
          <w:rtl/>
          <w:cs/>
          <w:lang w:val="ar_AE" w:bidi="ar_AE"/>
        </w:rPr>
        <w:t>روح الرب (يهوه)</w:t>
      </w:r>
      <w:r>
        <w:rPr>
          <w:rtl/>
          <w:cs/>
          <w:lang w:val="ar_AE" w:bidi="ar_AE"/>
        </w:rPr>
        <w:t xml:space="preserve"> على شمشون، فيمزق شمشون الأسد بسهولة مثلما يمزِّق شخص جدي معزى. والماعز هو حيوان صغير يربِّيه الناس من أجل الطعام واللبن. ترجموا تعبير روح الرب (يهوه) بالطريقة نفسها التي استخدمتموها في المقاطع السابقة. ولمزيد من المعلومات عن روح الرب (يهوه)، راجعوا تعبير الروح القُدس في قاموس الكلمات الرئيسية. </w:t>
      </w:r>
    </w:p>
    <w:p>
      <w:pPr>
        <w:bidi/>
      </w:pPr>
      <w:r>
        <w:rPr>
          <w:rtl/>
          <w:cs/>
          <w:lang w:val="ar_AE" w:bidi="ar_AE"/>
        </w:rPr>
      </w:r>
      <w:r>
        <w:rPr>
          <w:rtl/>
          <w:cs/>
          <w:lang w:val="ar_AE" w:bidi="ar_AE"/>
        </w:rPr>
        <w:t>توقّفوا هنا وانظروا كمجموعة إلى صورة جدي ماعز مرة أخرى، إذا احتجتم إلى ذلك. أوقِفوا الاستماع إلى هذا التسجيل الصوتي هنا.</w:t>
      </w:r>
    </w:p>
    <w:p>
      <w:pPr>
        <w:bidi/>
      </w:pPr>
      <w:r>
        <w:rPr>
          <w:rtl/>
          <w:cs/>
          <w:lang w:val="ar_AE" w:bidi="ar_AE"/>
        </w:rPr>
      </w:r>
      <w:r>
        <w:rPr>
          <w:rtl/>
          <w:cs/>
          <w:lang w:val="ar_AE" w:bidi="ar_AE"/>
        </w:rPr>
        <w:t>وعندما يذهب شمشون إلى تمنة مرة أخرى، يتوقف ليرى جسد الأسد الميت. ويجد شمشون سربًا من النحل داخل الجسد الجاف، كما يجد بعض العسل الذي صنعه النحل. فيأكل شمشون بعضًا من العسل، ويعطي بعضًا منه لأبويه ليأكلاه أيضًا. لكن شمشون لا يخبر أبويه أين وجد العسل.</w:t>
      </w:r>
    </w:p>
    <w:p>
      <w:pPr>
        <w:bidi/>
      </w:pPr>
      <w:r>
        <w:rPr>
          <w:rtl/>
          <w:cs/>
          <w:lang w:val="ar_AE" w:bidi="ar_AE"/>
        </w:rPr>
      </w:r>
      <w:r>
        <w:rPr>
          <w:rtl/>
          <w:cs/>
          <w:lang w:val="ar_AE" w:bidi="ar_AE"/>
        </w:rPr>
        <w:t xml:space="preserve">توقَّفوا هنا وانظروا مرة أخرى كمجموعة إلى صورة نحل وعسل، إذا لزم الأمر.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14:10–20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14: 10–20 واحفظوا هذا المقطع في قلوبكم.</w:t>
      </w:r>
    </w:p>
    <w:p>
      <w:pPr>
        <w:bidi/>
      </w:pPr>
      <w:r>
        <w:rPr>
          <w:rtl/>
          <w:cs/>
          <w:lang w:val="ar_AE" w:bidi="ar_AE"/>
        </w:rPr>
      </w:r>
      <w:r>
        <w:rPr>
          <w:rtl/>
          <w:cs/>
          <w:lang w:val="ar_AE" w:bidi="ar_AE"/>
        </w:rPr>
        <w:t xml:space="preserve">استمعوا إلى نسخة صوتية من سِفر القضاة 14: 10–20 ثلاث مرات من ثلاث ترجمات مختلفة، إن أمكن. </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هذا المقطع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هذا المقطع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14 :10–20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هذا المقطع هو النصف الثاني من قصة مكونة من جزأين عن زواج شمشون من فتاة فلسطينية.</w:t>
      </w:r>
    </w:p>
    <w:p>
      <w:pPr>
        <w:bidi/>
      </w:pPr>
      <w:r>
        <w:rPr>
          <w:rtl/>
          <w:cs/>
          <w:lang w:val="ar_AE" w:bidi="ar_AE"/>
        </w:rPr>
      </w:r>
      <w:r>
        <w:rPr>
          <w:rtl/>
          <w:cs/>
          <w:lang w:val="ar_AE" w:bidi="ar_AE"/>
        </w:rPr>
        <w:t>في المقطع السابق، يقتل شمشون أسدًا بيديه العاريتين، ثم يأكل لاحقًا بعض العسل الذي وجده في جسد الأسد الميت. وتحكي هذه القصة ما حدث في عرس شمشون.</w:t>
      </w:r>
    </w:p>
    <w:p>
      <w:pPr>
        <w:bidi/>
      </w:pPr>
      <w:r>
        <w:rPr>
          <w:rtl/>
          <w:cs/>
          <w:lang w:val="ar_AE" w:bidi="ar_AE"/>
        </w:rPr>
      </w:r>
      <w:r>
        <w:rPr>
          <w:rtl/>
          <w:cs/>
          <w:lang w:val="ar_AE" w:bidi="ar_AE"/>
        </w:rPr>
        <w:t>يبدأ المقطع بنزول شمشون وأبوه إلى تمنة لحضور وليمة العُرس. في اللغة الأصلية، تذكر القصة أن أبا شمشون نزل إلى تمنة إلى المرأة، مما يُظهر أن أبا شمشون ربما كان يعتزم الإعداد للزواج بين شمشون والفتاة الفلسطينية. تذكّروا أن الفلسطينيين كانوا يسيطرون على مدينة تمنة.</w:t>
      </w:r>
    </w:p>
    <w:p>
      <w:pPr>
        <w:bidi/>
      </w:pPr>
      <w:r>
        <w:rPr>
          <w:rtl/>
          <w:cs/>
          <w:lang w:val="ar_AE" w:bidi="ar_AE"/>
        </w:rPr>
      </w:r>
      <w:r>
        <w:rPr>
          <w:rtl/>
          <w:cs/>
          <w:lang w:val="ar_AE" w:bidi="ar_AE"/>
        </w:rPr>
        <w:t>توقّفوا هنا وانظروا مرة أخرى كمجموعة إلى خريطة الرحلة من صرعة وأشتأول إلى تمنة، إذا احتجتم إلى ذلك. أوقِفوا الاستماع إلى هذا التسجيل الصوتي هنا.</w:t>
      </w:r>
    </w:p>
    <w:p>
      <w:pPr>
        <w:bidi/>
      </w:pPr>
      <w:r>
        <w:rPr>
          <w:rtl/>
          <w:cs/>
          <w:lang w:val="ar_AE" w:bidi="ar_AE"/>
        </w:rPr>
      </w:r>
      <w:r>
        <w:rPr>
          <w:rtl/>
          <w:cs/>
          <w:lang w:val="ar_AE" w:bidi="ar_AE"/>
        </w:rPr>
        <w:t>شمشون هو الشخص الذي يُعِدُّ وليمة العُرس، وهو أمرٌ كان مُعتادًا في الأغلب لرجال الفلسطينيين أن يعملوه عندما يتزوجون. في الثقافة الإسرائيلية، كان الناس يتوقعون من والد العريس أن يُعِد للزواج. وقد أعطى الفلسطينيون شمشون ثلاثين شابًا كمرافقين ليكونوا معه خلال وليمة العُرس. وربما يكون هؤلاء الرجال قد حموا شمشون من بقية الفلسطينيين، أو ربما يكونون قد حموا بقية الفلسطينيين من شمشون.</w:t>
      </w:r>
    </w:p>
    <w:p>
      <w:pPr>
        <w:bidi/>
      </w:pPr>
      <w:r>
        <w:rPr>
          <w:rtl/>
          <w:cs/>
          <w:lang w:val="ar_AE" w:bidi="ar_AE"/>
        </w:rPr>
      </w:r>
      <w:r>
        <w:rPr>
          <w:rtl/>
          <w:cs/>
          <w:lang w:val="ar_AE" w:bidi="ar_AE"/>
        </w:rPr>
        <w:t>توقَّفوا هنا وناقشوا هذا السؤال معًا: كيف تحتفلون بعرسٍ في ثقافتكم؟ وما نوع الحفلة أو الوليمة التي تقيمونها؟ ومن يساعد العريس في تحضيرات الزفاف؟ أوقِفوا الاستماع إلى هذا التسجيل الصوتي هنا.</w:t>
      </w:r>
    </w:p>
    <w:p>
      <w:pPr>
        <w:bidi/>
      </w:pPr>
      <w:r>
        <w:rPr>
          <w:rtl/>
          <w:cs/>
          <w:lang w:val="ar_AE" w:bidi="ar_AE"/>
        </w:rPr>
      </w:r>
      <w:r>
        <w:rPr>
          <w:rtl/>
          <w:cs/>
          <w:lang w:val="ar_AE" w:bidi="ar_AE"/>
        </w:rPr>
        <w:t>خلال أيام وليمة العُرس السبعة في الثقافة الفلسطينية، كان الناس يأكلون ويشربون، ويقيمون المسابقات ويطرحون الألغاز لتسلية ضيوفهم. واللغز هو أحجية لفظية. ويمكن أن يكون اللغز (الأحجية) سؤالًا أو عبارة يتعين على الشخص حلَّها. وتستخدم الأحجية كلمات لها أكثر من معنى.</w:t>
      </w:r>
    </w:p>
    <w:p>
      <w:pPr>
        <w:bidi/>
      </w:pPr>
      <w:r>
        <w:rPr>
          <w:rtl/>
          <w:cs/>
          <w:lang w:val="ar_AE" w:bidi="ar_AE"/>
        </w:rPr>
      </w:r>
      <w:r>
        <w:rPr>
          <w:rtl/>
          <w:cs/>
          <w:lang w:val="ar_AE" w:bidi="ar_AE"/>
        </w:rPr>
        <w:t>توقَّفوا هنا وناقشوا هذا السؤال معًا: تناوبوا على طرح الألغاز بلغتكم. متى يطرح الناس الألغاز بعضهم على بعض في مجتمعكم؟ أوقِفوا الاستماع إلى هذا التسجيل الصوتي هنا.</w:t>
      </w:r>
    </w:p>
    <w:p>
      <w:pPr>
        <w:bidi/>
      </w:pPr>
      <w:r>
        <w:rPr>
          <w:rtl/>
          <w:cs/>
          <w:lang w:val="ar_AE" w:bidi="ar_AE"/>
        </w:rPr>
      </w:r>
      <w:r>
        <w:rPr>
          <w:rtl/>
          <w:cs/>
          <w:lang w:val="ar_AE" w:bidi="ar_AE"/>
        </w:rPr>
        <w:t>يروي شمشون لرفاقه الثلاثين أحجية عن الأسد الذي هاجمه، وعن العسل الذي وجده لاحقًا في جوف ذلك الأسد الميت. كان شمشون يهدف إلى خداع هؤلاء الرفاق. فشمشون يعلم أنه لا أحد يستطيع معرفة الإجابة؛ إذ لم يرَ أحدٌ اللحظة التي قتل فيها الأسد، ولا اللحظة التي عثر فيها على النحل والعسل داخل جوف الأسد الميت. وتذكّروا أنه من غير الشائع أن يصنع النحل العسل داخل جسد حيوان ميت. ويعرض شمشون أن يعطيهم ثلاثين قميصًا (ثوبًا كتانيًا) وثلاثين حلة (طقمًا من الثياب) إذا استطاعوا أن يخبروه بالجواب خلال الأيام السبعة من الوليمة. والقميص (ثوب الكتان) هو قميص طويل أو رداء يرتديه الناس مباشرة على الجلد تحت ثيابهم الأخرى. والكتان هو نوع من القماش. وحلل الثياب هي مجموعات من الثياب الخارجية. سيكون الأمر مكلفًا للغاية بالنسبة لشمشون إذا اكتشف الرجال حل الأحجية؛ إذ إن ثلاثين قميصًا (ثوبًا من الكتان) وثلاثين حلة (طقمًا من الملابس) تُعد باهظة الثمن.</w:t>
      </w:r>
    </w:p>
    <w:p>
      <w:pPr>
        <w:bidi/>
      </w:pPr>
      <w:r>
        <w:rPr>
          <w:rtl/>
          <w:cs/>
          <w:lang w:val="ar_AE" w:bidi="ar_AE"/>
        </w:rPr>
      </w:r>
      <w:r>
        <w:rPr>
          <w:rtl/>
          <w:cs/>
          <w:lang w:val="ar_AE" w:bidi="ar_AE"/>
        </w:rPr>
        <w:t>توقَّفوا هنا وانظروا معًا إلى صورة قميص كتان، وصورة حلة من الثياب (مجموعة من الثياب). أوقِفوا الاستماع إلى هذا التسجيل الصوتي هنا.</w:t>
      </w:r>
    </w:p>
    <w:p>
      <w:pPr>
        <w:bidi/>
      </w:pPr>
      <w:r>
        <w:rPr>
          <w:rtl/>
          <w:cs/>
          <w:lang w:val="ar_AE" w:bidi="ar_AE"/>
        </w:rPr>
      </w:r>
      <w:r>
        <w:rPr>
          <w:rtl/>
          <w:cs/>
          <w:lang w:val="ar_AE" w:bidi="ar_AE"/>
        </w:rPr>
        <w:t>يدرك الرفاق (الأصحاب) الثلاثون أنهم سيفقدون شرفهم إذا عجزوا عن إخبار شمشون بحل الأحجية. كان شمشون إسرائيليًا، وربما شعر رفاقه بأنه سيكون أمرًا مخزيًا أن يخسروا رهانًا كبيرًا كهذا أمام شخص ينتمي إلى الشعب الذي كان الفلسطينيون يحكمونه. في ذلك الزمن، كان الشباب لا يزالون يُحسبون جزءًا من بيوت آبائهم، وكان شراء هذا العدد الكبير من الملابس لتقديمها لشمشون يتطلب مبلغًا كبيرًا من المال أيضًا.</w:t>
      </w:r>
    </w:p>
    <w:p>
      <w:pPr>
        <w:bidi/>
      </w:pPr>
      <w:r>
        <w:rPr>
          <w:rtl/>
          <w:cs/>
          <w:lang w:val="ar_AE" w:bidi="ar_AE"/>
        </w:rPr>
      </w:r>
      <w:r>
        <w:rPr>
          <w:rtl/>
          <w:cs/>
          <w:lang w:val="ar_AE" w:bidi="ar_AE"/>
        </w:rPr>
        <w:t>توقَّفوا هنا وناقشوا هذا السؤال معًا كمجموعة: تحدّثوا عن وقت صنعتم فيه أنتم أو شخص تعرفونه رهانًا. علامَ كان الرهان، وما الذي كنتم ستكسبونه لو فزتم به؟ وإذا خسرتم الرهان، فماذا كنتم ستخسرون؟ أوقِفوا الاستماع إلى هذا التسجيل الصوتي هنا.</w:t>
      </w:r>
    </w:p>
    <w:p>
      <w:pPr>
        <w:bidi/>
      </w:pPr>
      <w:r>
        <w:rPr>
          <w:rtl/>
          <w:cs/>
          <w:lang w:val="ar_AE" w:bidi="ar_AE"/>
        </w:rPr>
      </w:r>
      <w:r>
        <w:rPr>
          <w:rtl/>
          <w:cs/>
          <w:lang w:val="ar_AE" w:bidi="ar_AE"/>
        </w:rPr>
        <w:t>في اليوم الرابع من الوليمة، يتوسل الأصحاب إلى زوجة شمشون أن تقنعه بأن يُطلعها على حلّ الأحجية. ويقول الأصحاب إنه إذا لم تخبرهم زوجة شمشون، فسيقتلونها هي وبيت أبيها عندما يُضرمون النار في البيت ويحرقونه. "أهل البيت" هم كل من يعيش في البيت، بما في ذلك زوجة الرجل، وبناته غير المتزوجات، وأبنائه المتزوجين وعائلاتهم والعبيد. يشعر الرجال باليأس لأنهم يدركون أنه لا توجد طريقة أخرى لمعرفة حل تلك الأحجية العثرة.</w:t>
      </w:r>
    </w:p>
    <w:p>
      <w:pPr>
        <w:bidi/>
      </w:pPr>
      <w:r>
        <w:rPr>
          <w:rtl/>
          <w:cs/>
          <w:lang w:val="ar_AE" w:bidi="ar_AE"/>
        </w:rPr>
      </w:r>
      <w:r>
        <w:rPr>
          <w:rtl/>
          <w:cs/>
          <w:lang w:val="ar_AE" w:bidi="ar_AE"/>
        </w:rPr>
        <w:t>وردًا على ذلك، تتوسل زوجة شمشون إليه. وعلى الرغم من أن شمشون يشرح أنه لم يخبر أحدًا بالجواب، إلا أنها استمرت في التضرع إليه طوال الأيام السبعة من الوليمة. ويشعر بعض الناس بالارتباك بشأن كيف أمكن لزوجة شمشون أن تبكي لمدة سبعة أيام في حين أن الرفاق لم يهددوها إلا في اليوم الرابع من الوليمة. ومع ذلك، فمن المحتمل أن زوجة شمشون كانت تسأله عن الأحجية كل يوم، ثم ازداد إلحاحها بعد التهديد الذي صدر عن الرفاق (الأصحاب). ولا تخبر زوجة شمشون كيف كان الرفاق يهددون حياتها ويهددون بيت أبيها. وأخيرًا يخبر شمشون زوجته بحل الأحجية، وهي تخبر شعبها، أي الفلسطينيين.</w:t>
      </w:r>
    </w:p>
    <w:p>
      <w:pPr>
        <w:bidi/>
      </w:pPr>
      <w:r>
        <w:rPr>
          <w:rtl/>
          <w:cs/>
          <w:lang w:val="ar_AE" w:bidi="ar_AE"/>
        </w:rPr>
      </w:r>
      <w:r>
        <w:rPr>
          <w:rtl/>
          <w:cs/>
          <w:lang w:val="ar_AE" w:bidi="ar_AE"/>
        </w:rPr>
        <w:t>توقفوا هنا وناقشوا هذا السؤال كمجموعة: تحدثوا عن موقفٍ توسلتم فيه أنتم أو أحد أصدقائكم إلى شخصٍ ما ليخبركم بأمرٍ مهم. ما أنواع الأشياء التي قلتموها أنتم أو أصدقاؤكم لإقناع الشخص الآخر؟ أوقِفوا الاستماع إلى هذا التسجيل الصوتي هنا.</w:t>
      </w:r>
    </w:p>
    <w:p>
      <w:pPr>
        <w:bidi/>
      </w:pPr>
      <w:r>
        <w:rPr>
          <w:rtl/>
          <w:cs/>
          <w:lang w:val="ar_AE" w:bidi="ar_AE"/>
        </w:rPr>
      </w:r>
      <w:r>
        <w:rPr>
          <w:rtl/>
          <w:cs/>
          <w:lang w:val="ar_AE" w:bidi="ar_AE"/>
        </w:rPr>
        <w:t>في نهاية اليوم السابع، عند غروب الشمس، يخبر رجال المدينة شمشون بحل أحجية شمشون. وعلى الأرجح كان هؤلاء الرجال من الشيوخ وقادة المدينة. يقول الرجال الإجابة في صيغة أسئلة، ويرى البعض في ذلك دليلًا على أنهم يسخرون من شمشون قائلين بأن أي شخص كان بإمكانه الإجابة عن هذه الأحجية. يدرك الرجال أن الإجابة هي "العسل في جوف الأسد"، لكن تساؤلاتهم قد تحمل أيضًا دلالةً على أن الحب أحلى من العسل، وأن شمشون أقوى من الأسد. قد يعني ذلك أن شمشون يصبح عاجزًا ومسلوب القوة عندما يحب امرأة، حتى وإن كان قويًا جدًا بحسب الجسد.</w:t>
      </w:r>
    </w:p>
    <w:p>
      <w:pPr>
        <w:bidi/>
      </w:pPr>
      <w:r>
        <w:rPr>
          <w:rtl/>
          <w:cs/>
          <w:lang w:val="ar_AE" w:bidi="ar_AE"/>
        </w:rPr>
      </w:r>
      <w:r>
        <w:rPr>
          <w:rtl/>
          <w:cs/>
          <w:lang w:val="ar_AE" w:bidi="ar_AE"/>
        </w:rPr>
        <w:t>يسخر الأصحاب من شمشون، ويُظهِر رد شمشون غضبَه. ويدعو شمشون زوجته "بقرة" أو "عِجلة". يضع شخص محراثًا على ظهر بقرة أو اثنتين أو حيوانات أخرى لحراثة التربة أو تفتيتها في حقولهم لزراعة محاصيل للطعام. وكان الرجل يستخدم فقط عِجلته الخاصة للحرث، وليس عِجلة شخص آخر. يُلقي جواب شمشون اللوم على زوجته على الطريقة التي أخبرت بها الرجال بجواب الأحجية، ويظن بعض الناس أن كلمات شمشون تعني أيضًا أن الأصحاب قد مارسوا الجنس مع زوجته ليحصلوا على الإجابة منها.</w:t>
      </w:r>
    </w:p>
    <w:p>
      <w:pPr>
        <w:bidi/>
      </w:pPr>
      <w:r>
        <w:rPr>
          <w:rtl/>
          <w:cs/>
          <w:lang w:val="ar_AE" w:bidi="ar_AE"/>
        </w:rPr>
      </w:r>
      <w:r>
        <w:rPr>
          <w:rtl/>
          <w:cs/>
          <w:lang w:val="ar_AE" w:bidi="ar_AE"/>
        </w:rPr>
        <w:t>توقَّفوا هنا وانظروا إلى صور محراث وعِجلة البقرة. أوقِفوا الاستماع إلى هذا التسجيل الصوتي هنا.</w:t>
      </w:r>
    </w:p>
    <w:p>
      <w:pPr>
        <w:bidi/>
      </w:pPr>
      <w:r>
        <w:rPr>
          <w:rtl/>
          <w:cs/>
          <w:lang w:val="ar_AE" w:bidi="ar_AE"/>
        </w:rPr>
      </w:r>
      <w:r>
        <w:rPr>
          <w:rtl/>
          <w:cs/>
          <w:lang w:val="ar_AE" w:bidi="ar_AE"/>
        </w:rPr>
        <w:t>كان على شمشون أيضًا أن يدفع لأصحابه ثلاثين ثوبًا كتانيًا (قميصًا) وثلاثين مجموعة من الثياب (حُلَّة). ويحُل روح الرب على شمشون مرة أخرى، فيذهب شمشون إلى مدينة أشقلون الفلسطينية ليقتل ثلاثين من رجالهم. ويأخذ شمشون ثيابهم ليسدد دَينه إلى الأصحاب الثلاثين في تمنة. وكانت أشقلون تبعد نحو أربعين كيلومترًا إلى الجنوب الغربي من تمنة. من المثير للدهشة أن معركة شمشون الأولى ضد الفلسطينيين لم تكن لإنقاذ إسرائيل، بل لتسديد رهان. ويستخدم الرب شمشون ليحارب الفلسطينيين، على الرغم من أن شمشون كان يقتل ويسرق ليدفع رهان.</w:t>
      </w:r>
    </w:p>
    <w:p>
      <w:pPr>
        <w:bidi/>
      </w:pPr>
      <w:r>
        <w:rPr>
          <w:rtl/>
          <w:cs/>
          <w:lang w:val="ar_AE" w:bidi="ar_AE"/>
        </w:rPr>
      </w:r>
      <w:r>
        <w:rPr>
          <w:rtl/>
          <w:cs/>
          <w:lang w:val="ar_AE" w:bidi="ar_AE"/>
        </w:rPr>
        <w:t>توقَّفوا هنا وانظروا كمجموعة إلى خريطة مدينة أشقلون. أوقِفوا الاستماع إلى هذا التسجيل الصوتي هنا.</w:t>
      </w:r>
    </w:p>
    <w:p>
      <w:pPr>
        <w:bidi/>
      </w:pPr>
      <w:r>
        <w:rPr>
          <w:rtl/>
          <w:cs/>
          <w:lang w:val="ar_AE" w:bidi="ar_AE"/>
        </w:rPr>
      </w:r>
      <w:r>
        <w:rPr>
          <w:rtl/>
          <w:cs/>
          <w:lang w:val="ar_AE" w:bidi="ar_AE"/>
        </w:rPr>
        <w:t>ويعود شمشون غاضبًا إلى بيت أبيه في محلة دان دون زوجته. ويقوم الفلسطينيون في تمنة، وعلى الأرجح أبو الفتاة، بتزويج زوجة شمشون لأقرب رفاقه في وليمة العُرس، دون أن يعلم شمشون بذلك. وهذا يُكمل القصة الرئيسية الأولى عن شمشون.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14: 10 - 20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يذهب شمشون وأبوه إلى تمنةَ لحضور وليمة الزواج. ويقدَّم الفلسطينيون ثلاثين شابًا لشمشون كمرافقين أو أصحاب له.</w:t>
      </w:r>
    </w:p>
    <w:p>
      <w:pPr>
        <w:bidi/>
      </w:pPr>
      <w:r>
        <w:rPr>
          <w:rtl/>
          <w:cs/>
          <w:lang w:val="ar_AE" w:bidi="ar_AE"/>
        </w:rPr>
      </w:r>
      <w:r>
        <w:rPr>
          <w:b/>
          <w:rtl/>
          <w:cs/>
          <w:lang w:val="ar_AE" w:bidi="ar_AE"/>
        </w:rPr>
        <w:t>في المشهد الثاني:</w:t>
      </w:r>
      <w:r>
        <w:rPr>
          <w:rtl/>
          <w:cs/>
          <w:lang w:val="ar_AE" w:bidi="ar_AE"/>
        </w:rPr>
        <w:t xml:space="preserve"> يخبر شمشون رفاقه الثلاثين أحجية ويراهن على ثلاثين قميصًا (رداءً من الكتان) وثلاثين حلة (مجموعةً من الثياب).</w:t>
      </w:r>
    </w:p>
    <w:p>
      <w:pPr>
        <w:bidi/>
      </w:pPr>
      <w:r>
        <w:rPr>
          <w:rtl/>
          <w:cs/>
          <w:lang w:val="ar_AE" w:bidi="ar_AE"/>
        </w:rPr>
      </w:r>
      <w:r>
        <w:rPr>
          <w:b/>
          <w:rtl/>
          <w:cs/>
          <w:lang w:val="ar_AE" w:bidi="ar_AE"/>
        </w:rPr>
        <w:t>في المشهد الثالث:</w:t>
      </w:r>
      <w:r>
        <w:rPr>
          <w:rtl/>
          <w:cs/>
          <w:lang w:val="ar_AE" w:bidi="ar_AE"/>
        </w:rPr>
        <w:t xml:space="preserve"> في اليوم الرابع، يهدد الأصحاب زوجة شمشون إذا لم تكتشف حل الأحجية من أجلهم.</w:t>
      </w:r>
    </w:p>
    <w:p>
      <w:pPr>
        <w:bidi/>
      </w:pPr>
      <w:r>
        <w:rPr>
          <w:rtl/>
          <w:cs/>
          <w:lang w:val="ar_AE" w:bidi="ar_AE"/>
        </w:rPr>
      </w:r>
      <w:r>
        <w:rPr>
          <w:b/>
          <w:rtl/>
          <w:cs/>
          <w:lang w:val="ar_AE" w:bidi="ar_AE"/>
        </w:rPr>
        <w:t>في المشهد الرابع:</w:t>
      </w:r>
      <w:r>
        <w:rPr>
          <w:rtl/>
          <w:cs/>
          <w:lang w:val="ar_AE" w:bidi="ar_AE"/>
        </w:rPr>
        <w:t xml:space="preserve"> تقنع زوجة شمشون شمشون بأن يخبرها بالجواب. وتخبر زوجة شمشون شعبها بحل الأحجية. </w:t>
      </w:r>
    </w:p>
    <w:p>
      <w:pPr>
        <w:bidi/>
      </w:pPr>
      <w:r>
        <w:rPr>
          <w:rtl/>
          <w:cs/>
          <w:lang w:val="ar_AE" w:bidi="ar_AE"/>
        </w:rPr>
      </w:r>
      <w:r>
        <w:rPr>
          <w:b/>
          <w:rtl/>
          <w:cs/>
          <w:lang w:val="ar_AE" w:bidi="ar_AE"/>
        </w:rPr>
        <w:t>في المشهد الخامس:</w:t>
      </w:r>
      <w:r>
        <w:rPr>
          <w:rtl/>
          <w:cs/>
          <w:lang w:val="ar_AE" w:bidi="ar_AE"/>
        </w:rPr>
        <w:t xml:space="preserve"> يخبر رجال المدينة شمشون بإجابة الأحجية، فيردُّ عليهم بعبارةٍ تُظهِرُ أنه يدركُ كيف عرفوا ذلك الحلَّ.</w:t>
      </w:r>
    </w:p>
    <w:p>
      <w:pPr>
        <w:bidi/>
      </w:pPr>
      <w:r>
        <w:rPr>
          <w:rtl/>
          <w:cs/>
          <w:lang w:val="ar_AE" w:bidi="ar_AE"/>
        </w:rPr>
      </w:r>
      <w:r>
        <w:rPr>
          <w:b/>
          <w:rtl/>
          <w:cs/>
          <w:lang w:val="ar_AE" w:bidi="ar_AE"/>
        </w:rPr>
        <w:t>في المشهد السادس:</w:t>
      </w:r>
      <w:r>
        <w:rPr>
          <w:rtl/>
          <w:cs/>
          <w:lang w:val="ar_AE" w:bidi="ar_AE"/>
        </w:rPr>
        <w:t xml:space="preserve"> يحل روح الرب على شمشون، فيقتل شمشون ثلاثين رجلًا في أشقلون ويأخذ ثيابهم. ثم يُعطي شمشون ملابسهم لرجال تمنة وفاءً للرهان الذي كان قد صنعه، ثم يعود غاضبًا إلى بيت أبيه. ويُعطي الفلسطينيون زوجة شمشون لأقرب أصحابه الذي كان يصاحبه في وليمة العُرس.</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أبو شمشون</w:t>
      </w:r>
    </w:p>
    <w:p>
      <w:pPr>
        <w:pStyle w:val="ListBullet"/>
        <w:bidi/>
        <w:spacing w:line="240" w:lineRule="auto"/>
        <w:ind w:left="720"/>
      </w:pPr>
      <w:r>
        <w:rPr>
          <w:rtl/>
          <w:cs/>
          <w:lang w:val="ar_AE" w:bidi="ar_AE"/>
        </w:rPr>
      </w:r>
      <w:r>
        <w:rPr>
          <w:rtl/>
          <w:cs/>
          <w:lang w:val="ar_AE" w:bidi="ar_AE"/>
        </w:rPr>
        <w:t>ثلاثون صاحبًا من الفلسطينيين</w:t>
      </w:r>
    </w:p>
    <w:p>
      <w:pPr>
        <w:pStyle w:val="ListBullet"/>
        <w:bidi/>
        <w:spacing w:line="240" w:lineRule="auto"/>
        <w:ind w:left="720"/>
      </w:pPr>
      <w:r>
        <w:rPr>
          <w:rtl/>
          <w:cs/>
          <w:lang w:val="ar_AE" w:bidi="ar_AE"/>
        </w:rPr>
      </w:r>
      <w:r>
        <w:rPr>
          <w:rtl/>
          <w:cs/>
          <w:lang w:val="ar_AE" w:bidi="ar_AE"/>
        </w:rPr>
        <w:t>الفتاة الفلسطينية، التي صارت زوجة شمشون</w:t>
      </w:r>
    </w:p>
    <w:p>
      <w:pPr>
        <w:pStyle w:val="ListBullet"/>
        <w:bidi/>
        <w:spacing w:line="240" w:lineRule="auto"/>
        <w:ind w:left="720"/>
      </w:pPr>
      <w:r>
        <w:rPr>
          <w:rtl/>
          <w:cs/>
          <w:lang w:val="ar_AE" w:bidi="ar_AE"/>
        </w:rPr>
      </w:r>
      <w:r>
        <w:rPr>
          <w:rtl/>
          <w:cs/>
          <w:lang w:val="ar_AE" w:bidi="ar_AE"/>
        </w:rPr>
        <w:t>أبو زوجة شمشون</w:t>
      </w:r>
    </w:p>
    <w:p>
      <w:pPr>
        <w:pStyle w:val="ListBullet"/>
        <w:bidi/>
        <w:spacing w:line="240" w:lineRule="auto"/>
        <w:ind w:left="720"/>
      </w:pPr>
      <w:r>
        <w:rPr>
          <w:rtl/>
          <w:cs/>
          <w:lang w:val="ar_AE" w:bidi="ar_AE"/>
        </w:rPr>
      </w:r>
      <w:r>
        <w:rPr>
          <w:rtl/>
          <w:cs/>
          <w:lang w:val="ar_AE" w:bidi="ar_AE"/>
        </w:rPr>
        <w:t>رجال مدينة تمنة</w:t>
      </w:r>
    </w:p>
    <w:p>
      <w:pPr>
        <w:pStyle w:val="ListBullet"/>
        <w:bidi/>
        <w:spacing w:line="240" w:lineRule="auto"/>
        <w:ind w:left="720"/>
      </w:pPr>
      <w:r>
        <w:rPr>
          <w:rtl/>
          <w:cs/>
          <w:lang w:val="ar_AE" w:bidi="ar_AE"/>
        </w:rPr>
      </w:r>
      <w:r>
        <w:rPr>
          <w:rtl/>
          <w:cs/>
          <w:lang w:val="ar_AE" w:bidi="ar_AE"/>
        </w:rPr>
        <w:t>ثلاثون رجلًا من الفلسطينيين في أشقلون</w:t>
      </w:r>
    </w:p>
    <w:p>
      <w:pPr>
        <w:pStyle w:val="ListBullet"/>
        <w:bidi/>
        <w:spacing w:line="240" w:lineRule="auto"/>
        <w:ind w:left="720"/>
      </w:pPr>
      <w:r>
        <w:rPr>
          <w:rtl/>
          <w:cs/>
          <w:lang w:val="ar_AE" w:bidi="ar_AE"/>
        </w:rPr>
      </w:r>
      <w:r>
        <w:rPr>
          <w:rtl/>
          <w:cs/>
          <w:lang w:val="ar_AE" w:bidi="ar_AE"/>
        </w:rPr>
        <w:t>الفلسطينيون الآخرون في تمنة</w:t>
      </w:r>
    </w:p>
    <w:p>
      <w:pPr>
        <w:pStyle w:val="ListBullet"/>
        <w:bidi/>
        <w:spacing w:line="240" w:lineRule="auto"/>
        <w:ind w:left="720"/>
      </w:pPr>
      <w:r>
        <w:rPr>
          <w:rtl/>
          <w:cs/>
          <w:lang w:val="ar_AE" w:bidi="ar_AE"/>
        </w:rPr>
      </w:r>
      <w:r>
        <w:rPr>
          <w:rtl/>
          <w:cs/>
          <w:lang w:val="ar_AE" w:bidi="ar_AE"/>
        </w:rPr>
        <w:t>الصاحب الأقرب لشمشون في وليمة العُرس</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تذكَّروا أن هذا هو الجزء الثاني في قصة مكوَّنة من جزأين. تذكّروا أن الجزء الأول من القصة انتهى عندما أخذ شمشون بعض العسل من جسد الأسد الميت. أكل شمشون العسل، وأعطاه لأبويه ليأكلاه. لكن شمشون لم يخبر أبويه أين وجد العسل. والآن، انقضى الوقت، وحان وقت وليمة العُرس بين شمشون والفتاة الفلسطينية.</w:t>
      </w:r>
    </w:p>
    <w:p>
      <w:pPr>
        <w:bidi/>
      </w:pPr>
      <w:r>
        <w:rPr>
          <w:rtl/>
          <w:cs/>
          <w:lang w:val="ar_AE" w:bidi="ar_AE"/>
        </w:rPr>
      </w:r>
      <w:r>
        <w:rPr>
          <w:rtl/>
          <w:cs/>
          <w:lang w:val="ar_AE" w:bidi="ar_AE"/>
        </w:rPr>
        <w:t>في المشهد الأول، ينزل شمشون وأبوه مرة أخرى إلى مدينة تمنة.</w:t>
      </w:r>
    </w:p>
    <w:p>
      <w:pPr>
        <w:bidi/>
      </w:pPr>
      <w:r>
        <w:rPr>
          <w:rtl/>
          <w:cs/>
          <w:lang w:val="ar_AE" w:bidi="ar_AE"/>
        </w:rPr>
      </w:r>
      <w:r>
        <w:rPr>
          <w:rtl/>
          <w:cs/>
          <w:lang w:val="ar_AE" w:bidi="ar_AE"/>
        </w:rPr>
        <w:t>توقّفوا هنا وانظروا مرة أخرى كمجموعة إلى خريطة الرحلة من صرعة وأشتأول إلى تمنة، إذا احتجتم إلى ذلك. أوقِفوا الاستماع إلى هذا التسجيل الصوتي هنا.</w:t>
      </w:r>
    </w:p>
    <w:p>
      <w:pPr>
        <w:bidi/>
      </w:pPr>
      <w:r>
        <w:rPr>
          <w:rtl/>
          <w:cs/>
          <w:lang w:val="ar_AE" w:bidi="ar_AE"/>
        </w:rPr>
      </w:r>
      <w:r>
        <w:rPr>
          <w:rtl/>
          <w:cs/>
          <w:lang w:val="ar_AE" w:bidi="ar_AE"/>
        </w:rPr>
        <w:t>يُعِدُّ شمشون وليمة العُرس، فيُقدِّم له الفلسطينيون ثلاثين شابًا ليكونوا رفاقًا له، إذ رأوا أنه لا يرافقه أحدٌ من قومه. تذكّروا أنه ليس من الواضح ما إذا كان هؤلاء الرفاق الثلاثون موجودين أيضًا لحماية شمشون من الفلسطينيين، أم لحماية الفلسطينيين منه. تذكَّروا أيضًا أنه من المستغرب ألا يكون أبو شمشون هو من أعدَّ وليمة العرس. لم يعد أبو شمشون يظهر في القصة بعد هذا المشهد.</w:t>
      </w:r>
    </w:p>
    <w:p>
      <w:pPr>
        <w:bidi/>
      </w:pPr>
      <w:r>
        <w:rPr>
          <w:rtl/>
          <w:cs/>
          <w:lang w:val="ar_AE" w:bidi="ar_AE"/>
        </w:rPr>
      </w:r>
      <w:r>
        <w:rPr>
          <w:rtl/>
          <w:cs/>
          <w:lang w:val="ar_AE" w:bidi="ar_AE"/>
        </w:rPr>
        <w:t xml:space="preserve">في المشهد الثاني، يُخبر شمشون الأصحاب الثلاثين بأحجية. وتذكّروا أن الأحجية هي شيء يقوله الناس ويعني أكثر من معنى ولذلك يحاول الناس حله. كانت الأحجيات شائعة في تلك الفترة، إذ كان الناس يميلون إلى الترفيه عن أنفسهم خلال وليمة الزفاف التي كانت تستمر سبعة أيام. ويصنع شمشون رهانًا مع رفاقه. ويجب على الرفاق أن يقدموا لشمشون ثلاثين قميصًا (ثوبًا من الكتان) وثلاثين حلة (طقمًا من الثياب)، إذا عجزوا عن حل الأحجية خلال الأيام السبعة لوليمة العرس. </w:t>
      </w:r>
    </w:p>
    <w:p>
      <w:pPr>
        <w:bidi/>
      </w:pPr>
      <w:r>
        <w:rPr>
          <w:rtl/>
          <w:cs/>
          <w:lang w:val="ar_AE" w:bidi="ar_AE"/>
        </w:rPr>
      </w:r>
      <w:r>
        <w:rPr>
          <w:rtl/>
          <w:cs/>
          <w:lang w:val="ar_AE" w:bidi="ar_AE"/>
        </w:rPr>
        <w:t>توقّفوا هنا وانظروا مرة أخرى كمجموعة إلى صورة لقميص كتان، وصورة لحلة ثياب (مجموعة من الثياب)، إذا لزم الأمر. أوقِفوا الاستماع إلى هذا التسجيل الصوتي هنا.</w:t>
      </w:r>
    </w:p>
    <w:p>
      <w:pPr>
        <w:bidi/>
      </w:pPr>
      <w:r>
        <w:rPr>
          <w:rtl/>
          <w:cs/>
          <w:lang w:val="ar_AE" w:bidi="ar_AE"/>
        </w:rPr>
      </w:r>
      <w:r>
        <w:rPr>
          <w:rtl/>
          <w:cs/>
          <w:lang w:val="ar_AE" w:bidi="ar_AE"/>
        </w:rPr>
        <w:t>توقّفوا هنا أيضًا وناقشوا هذا السؤال معًا كمجموعة: كيف ستترجمون فكرة "الأحجية"؟ أوقِفوا الاستماع إلى هذا التسجيل الصوتي هنا.</w:t>
      </w:r>
    </w:p>
    <w:p>
      <w:pPr>
        <w:bidi/>
      </w:pPr>
      <w:r>
        <w:rPr>
          <w:rtl/>
          <w:cs/>
          <w:lang w:val="ar_AE" w:bidi="ar_AE"/>
        </w:rPr>
      </w:r>
      <w:r>
        <w:rPr>
          <w:rtl/>
          <w:cs/>
          <w:lang w:val="ar_AE" w:bidi="ar_AE"/>
        </w:rPr>
        <w:t>يوافق الرفاق على سماع الأحجية، وهو ما يعني أيضًا موافقتهم على الرهان مع شمشون. تدور الأحجية حول العسل الذي عثر عليه شمشون في جسد الأسد الميت. تصف الأحجية الأسد الميت والعسل بطريقتين مختلفتين، لكنها لا تذكر كلمتَي "أسد" و"عسل". يصف شمشون الأسد بأنه "آكل" و"قوي (جافي)". ويصف العسل بأنه "شيء يمكن أكله" وأنه "شيء حلو".</w:t>
      </w:r>
    </w:p>
    <w:p>
      <w:pPr>
        <w:bidi/>
      </w:pPr>
      <w:r>
        <w:rPr>
          <w:rtl/>
          <w:cs/>
          <w:lang w:val="ar_AE" w:bidi="ar_AE"/>
        </w:rPr>
      </w:r>
      <w:r>
        <w:rPr>
          <w:rtl/>
          <w:cs/>
          <w:lang w:val="ar_AE" w:bidi="ar_AE"/>
        </w:rPr>
        <w:t>توقّفوا هنا وناقشوا هذا السؤال معًا كمجموعة: كيف ستترجمون الأحجية المتعلقة بالأسد والعسل؟ أوقِفوا الاستماع إلى هذا التسجيل الصوتي هنا.</w:t>
      </w:r>
    </w:p>
    <w:p>
      <w:pPr>
        <w:bidi/>
      </w:pPr>
      <w:r>
        <w:rPr>
          <w:rtl/>
          <w:cs/>
          <w:lang w:val="ar_AE" w:bidi="ar_AE"/>
        </w:rPr>
      </w:r>
      <w:r>
        <w:rPr>
          <w:rtl/>
          <w:cs/>
          <w:lang w:val="ar_AE" w:bidi="ar_AE"/>
        </w:rPr>
        <w:t>لا يزال الرفاق عاجزين عن حل الأحجية بعد مرور ثلاثة أيام. تذكّروا أن هذا رهان كبير، وأن الرفاق كانوا سيخسرون الكثير من المال والشرف إذا لم يتمكنوا من معرفة الإجابة قبل أن تنتهي وليمة العُرس بعد الأيام السبعة.</w:t>
      </w:r>
    </w:p>
    <w:p>
      <w:pPr>
        <w:bidi/>
      </w:pPr>
      <w:r>
        <w:rPr>
          <w:rtl/>
          <w:cs/>
          <w:lang w:val="ar_AE" w:bidi="ar_AE"/>
        </w:rPr>
      </w:r>
      <w:r>
        <w:rPr>
          <w:rtl/>
          <w:cs/>
          <w:lang w:val="ar_AE" w:bidi="ar_AE"/>
        </w:rPr>
        <w:t>في المشهد الثالث، يهدد الأصحاب زوجة شمشون إذا لم تخبرهم بجواب الأحجية. ويحدث هذا في اليوم الرابع من وليمة العرس. ويقول الأصحاب إنهم سوف يحرقون زوجة شمشون وبيت أبيها بالنار، ويقتلونهم. كما يطرح الرفاق سؤالاً على زوجة شمشون حين يقولون: "أَلِتَسْلِبُونا دعوتُمُونا أمْ لا؟" في اللغة الأصلية، يضع الرفاق التركيز على كيفية أخذ زوجة شمشون ممتلكاتهم منهم عندما يقولون: "أَلِتَسْلِبُونا دعوتُمُونا أمْ لا؟" ربما يكون من الطبيعي أكثر أن تترجموا هذا الكلام في صيغة جملة خبرية عنه في صيغة سؤال.</w:t>
      </w:r>
    </w:p>
    <w:p>
      <w:pPr>
        <w:bidi/>
      </w:pPr>
      <w:r>
        <w:rPr>
          <w:rtl/>
          <w:cs/>
          <w:lang w:val="ar_AE" w:bidi="ar_AE"/>
        </w:rPr>
      </w:r>
      <w:r>
        <w:rPr>
          <w:rtl/>
          <w:cs/>
          <w:lang w:val="ar_AE" w:bidi="ar_AE"/>
        </w:rPr>
        <w:t>توقفوا هنا وناقشوا هذا السؤال كمجموعة: ما هي الطريقة الأكثر طبيعية لترجمة هذه العبارة في لغتكم؛ هل تكون بصيغة سؤال أم جملة خبرية؟ وكيف ستظهرون كيف يؤكِّد الرفاق أن زوجة شمشون تريد سرقتهم من خلال دعوتهم إلى وليمة العُرس؟ أوقِفوا الاستماع إلى هذا التسجيل الصوتي هنا.</w:t>
      </w:r>
    </w:p>
    <w:p>
      <w:pPr>
        <w:bidi/>
      </w:pPr>
      <w:r>
        <w:rPr>
          <w:rtl/>
          <w:cs/>
          <w:lang w:val="ar_AE" w:bidi="ar_AE"/>
        </w:rPr>
      </w:r>
      <w:r>
        <w:rPr>
          <w:rtl/>
          <w:cs/>
          <w:lang w:val="ar_AE" w:bidi="ar_AE"/>
        </w:rPr>
        <w:t>في المشهد الرابع، تستمع زوجة شمشون إلى الرفاق، ثم تتوسل إلى شمشون أن يُطلعها على حلّ الأحجية. في البداية، يرفض شمشون؛ لأنه يقول إنه لم يُخبر حتى أمه وأباه بالإجابة. لكن زوجة شمشون تتوسل وتبكي خلال الأيام السبعة من الوليمة، مما يعني على الأرجح أنها كانت قد بدأت بالفعل في محاولة جعل شمشون يُخبرها بالإجابة قبل أن يهددها الأصحاب في اليوم الرابع. وأخيرًا، في اليوم السابع والأخير من الوليمة، تقنع زوجة شمشون شمشون أن يُطلعها على الجواب. وتُخبر زوجة شمشون شعبها بالجواب. ربما تكون زوجة شمشون قد أخبرت الأصحاب بالجواب، أو جميع رجال المدينة. في كلتا الحالتين، يعرف جميع رجال المدينة ما حدث. وتذكّروا أن النص يقول إن زوجة شمشون تُخبر "شعبها"، مما يُظهر أنها لا تزال تشعر بارتباط وثيق بالفلسطينيين يفوق ارتباطها بزوجها الجديد شمشون.</w:t>
      </w:r>
    </w:p>
    <w:p>
      <w:pPr>
        <w:bidi/>
      </w:pPr>
      <w:r>
        <w:rPr>
          <w:rtl/>
          <w:cs/>
          <w:lang w:val="ar_AE" w:bidi="ar_AE"/>
        </w:rPr>
      </w:r>
      <w:r>
        <w:rPr>
          <w:rtl/>
          <w:cs/>
          <w:lang w:val="ar_AE" w:bidi="ar_AE"/>
        </w:rPr>
        <w:t>في المشهد الخامس، يخبر رجال مدينة تمنة شمشون بحل أحجية شمشون. ينتظر الرجال حتى غروب الشمس في اليوم السابع قبل نهاية الوليمة ليخبروا شمشون بالجواب. تذكّروا أن غروب الشمس هو نهاية اليوم. وينتظر الرجال حتى اللحظة الأخيرة من المهلة التي حددها شمشون قبل أن يحضروا الجواب عن الأحجية. ويخلق هذا توترًا في القصة، بحيث يترقب المستمعون ويتساءلون عما إذا كان الرجال سيأتون بالجواب أم لا.</w:t>
      </w:r>
    </w:p>
    <w:p>
      <w:pPr>
        <w:bidi/>
      </w:pPr>
      <w:r>
        <w:rPr>
          <w:rtl/>
          <w:cs/>
          <w:lang w:val="ar_AE" w:bidi="ar_AE"/>
        </w:rPr>
      </w:r>
      <w:r>
        <w:rPr>
          <w:rtl/>
          <w:cs/>
          <w:lang w:val="ar_AE" w:bidi="ar_AE"/>
        </w:rPr>
        <w:t>توقفوا هنا وناقشوا هذا السؤال كمجموعة: ارووا قصة تتضمن عنصري التشويق والمفاجأة. انتبهوا إلى الطريقة التي تخلقون بها التشويق، أو كيفية إظهار تساؤل الناس عما سيحدث بعد ذلك في جزء مهم من القصة. أوقِفوا الاستماع إلى هذا التسجيل الصوتي هنا.</w:t>
      </w:r>
    </w:p>
    <w:p>
      <w:pPr>
        <w:bidi/>
      </w:pPr>
      <w:r>
        <w:rPr>
          <w:rtl/>
          <w:cs/>
          <w:lang w:val="ar_AE" w:bidi="ar_AE"/>
        </w:rPr>
      </w:r>
      <w:r>
        <w:rPr>
          <w:rtl/>
          <w:cs/>
          <w:lang w:val="ar_AE" w:bidi="ar_AE"/>
        </w:rPr>
        <w:t xml:space="preserve">يخبر رجال المدينة شمشون بالإجابة في شكل أسئلة، وهو ما قد يُظهر أنهم يضحكون أو يسخرون من شمشون. تذكّروا أن السؤالين يُظهران أن الرجال يعرفون أن إجابة الأحجية هي "العسل في جوف الأسد"، لكن أسئلتهم قد تحمل أيضًا معنىً مفاده أن الحب أحلى من العسل، وأن شمشون أقوى من الأسد. </w:t>
      </w:r>
    </w:p>
    <w:p>
      <w:pPr>
        <w:bidi/>
      </w:pPr>
      <w:r>
        <w:rPr>
          <w:rtl/>
          <w:cs/>
          <w:lang w:val="ar_AE" w:bidi="ar_AE"/>
        </w:rPr>
      </w:r>
      <w:r>
        <w:rPr>
          <w:rtl/>
          <w:cs/>
          <w:lang w:val="ar_AE" w:bidi="ar_AE"/>
        </w:rPr>
        <w:t xml:space="preserve">يُظهر ردُّ شمشون أنه غاضبٌ من الرجال، وأنه يعلم كيف حلّوا الأحجية. ويُشبِّه شمشون زوجته الفلسطينية الجديدة بالعِجلة، وهي بقرة صغيرة، ويقول إن الرجال "حرثوا" عليها للحصول على الإجابة. تذكّروا أن هذا قد يعني أن الأصحاب قد مارسوا الجنس معها ليحصلوا على الإجابة عن الأحجية. تذكّروا أن وصف شمشون لزوجته بأنها "عِجلة" ليس أسلوبًا لطيفًا في الحديث عنها. </w:t>
      </w:r>
    </w:p>
    <w:p>
      <w:pPr>
        <w:bidi/>
      </w:pPr>
      <w:r>
        <w:rPr>
          <w:rtl/>
          <w:cs/>
          <w:lang w:val="ar_AE" w:bidi="ar_AE"/>
        </w:rPr>
      </w:r>
      <w:r>
        <w:rPr>
          <w:rtl/>
          <w:cs/>
          <w:lang w:val="ar_AE" w:bidi="ar_AE"/>
        </w:rPr>
        <w:t>توقّفوا هنا وانظروا معًا إلى صور محراث وعِجلة مرة أخرى كمجموعة، إذا احتجتم إلى ذلك. أوقِفوا الاستماع إلى هذا التسجيل الصوتي هنا.</w:t>
      </w:r>
    </w:p>
    <w:p>
      <w:pPr>
        <w:bidi/>
      </w:pPr>
      <w:r>
        <w:rPr>
          <w:rtl/>
          <w:cs/>
          <w:lang w:val="ar_AE" w:bidi="ar_AE"/>
        </w:rPr>
      </w:r>
      <w:r>
        <w:rPr>
          <w:rtl/>
          <w:cs/>
          <w:lang w:val="ar_AE" w:bidi="ar_AE"/>
        </w:rPr>
        <w:t>توقّفوا هنا أيضًا وناقشوا هذا السؤال كمجموعة: كيف ستطرحون هذا السؤال (اللغز) المتعلق بالعِجلة؟ أوقِفوا الاستماع إلى هذا التسجيل الصوتي هنا.</w:t>
      </w:r>
    </w:p>
    <w:p>
      <w:pPr>
        <w:bidi/>
      </w:pPr>
      <w:r>
        <w:rPr>
          <w:rtl/>
          <w:cs/>
          <w:lang w:val="ar_AE" w:bidi="ar_AE"/>
        </w:rPr>
      </w:r>
      <w:r>
        <w:rPr>
          <w:rtl/>
          <w:cs/>
          <w:lang w:val="ar_AE" w:bidi="ar_AE"/>
        </w:rPr>
        <w:t>في المشهد السادس، يحُل روح الرب، أي يأتي، على شمشون مرة أخرى. فينزل شمشون إلى مدينة أشقلون، وهي مدينة رئيسية تقع على بُعد نحو أربعين كيلومترًا إلى الجنوب الغربي من تمنة. وتقع أشقلون على ساحل البحر المتوسط.</w:t>
      </w:r>
    </w:p>
    <w:p>
      <w:pPr>
        <w:bidi/>
      </w:pPr>
      <w:r>
        <w:rPr>
          <w:rtl/>
          <w:cs/>
          <w:lang w:val="ar_AE" w:bidi="ar_AE"/>
        </w:rPr>
      </w:r>
      <w:r>
        <w:rPr>
          <w:rtl/>
          <w:cs/>
          <w:lang w:val="ar_AE" w:bidi="ar_AE"/>
        </w:rPr>
        <w:t>توقّفوا هنا وانظروا معًا كمجموعة إلى خريطة مدينة أشقلون مرة أخرى، إذا احتجتم إلى ذلك. أوقِفوا الاستماع إلى هذا التسجيل الصوتي هنا.</w:t>
      </w:r>
    </w:p>
    <w:p>
      <w:pPr>
        <w:bidi/>
      </w:pPr>
      <w:r>
        <w:rPr>
          <w:rtl/>
          <w:cs/>
          <w:lang w:val="ar_AE" w:bidi="ar_AE"/>
        </w:rPr>
      </w:r>
      <w:r>
        <w:rPr>
          <w:rtl/>
          <w:cs/>
          <w:lang w:val="ar_AE" w:bidi="ar_AE"/>
        </w:rPr>
        <w:t>وفي أشقلون، يقتل شمشون ثلاثين رجلًا فلسطينيًا ويخلع عنهم ثيابهم. ويأخذ شمشون ثيابهم إلى تمنّة ليدفع الرهان لأصحابه الثلاثين.</w:t>
      </w:r>
    </w:p>
    <w:p>
      <w:pPr>
        <w:bidi/>
      </w:pPr>
      <w:r>
        <w:rPr>
          <w:rtl/>
          <w:cs/>
          <w:lang w:val="ar_AE" w:bidi="ar_AE"/>
        </w:rPr>
      </w:r>
      <w:r>
        <w:rPr>
          <w:rtl/>
          <w:cs/>
          <w:lang w:val="ar_AE" w:bidi="ar_AE"/>
        </w:rPr>
        <w:t>وأخيرًا، يعود شمشون إلى بيت أبيه، وهو يحترق غضبًا. وهذه طريقة أخرى للتعبير عن أن شمشون غاضب جدًا.</w:t>
      </w:r>
    </w:p>
    <w:p>
      <w:pPr>
        <w:bidi/>
      </w:pPr>
      <w:r>
        <w:rPr>
          <w:rtl/>
          <w:cs/>
          <w:lang w:val="ar_AE" w:bidi="ar_AE"/>
        </w:rPr>
      </w:r>
      <w:r>
        <w:rPr>
          <w:rtl/>
          <w:cs/>
          <w:lang w:val="ar_AE" w:bidi="ar_AE"/>
        </w:rPr>
        <w:t>توقفوا هنا وناقشوا هذا السؤال كمجموعة: كيف تصفون شخصًا غاضبًا جدًا في لغتكم؟ قد تشمل الأمثلة عبارات مثل "يغلي من الغضب" أو "يحمرّ وجهه من الغضب" أو غير ذلك. أوقِفوا الاستماع إلى هذا التسجيل الصوتي هنا.</w:t>
      </w:r>
    </w:p>
    <w:p>
      <w:pPr>
        <w:bidi/>
      </w:pPr>
      <w:r>
        <w:rPr>
          <w:rtl/>
          <w:cs/>
          <w:lang w:val="ar_AE" w:bidi="ar_AE"/>
        </w:rPr>
      </w:r>
      <w:r>
        <w:rPr>
          <w:rtl/>
          <w:cs/>
          <w:lang w:val="ar_AE" w:bidi="ar_AE"/>
        </w:rPr>
        <w:t>تذكّروا أن زوجة شمشون الفلسطينية الجديدة ليست معه. فهي لا تزال في تمنة. وفي تمنة، يُعطي الناس زوجة شمشون لأقرب أصحابه في وليمة العُرس. ويمكن أن تكون هناك طريقة أخرى لترجمة عبارة "صاحبه الأقرب" وهي عبارة "إشبين العريس". ولا يعرف شمشون أن الفلسطينيين قد أعطوا زوجته لشخص آخر.</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14: 10 - 20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ستة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أبو شمشون</w:t>
      </w:r>
    </w:p>
    <w:p>
      <w:pPr>
        <w:pStyle w:val="ListBullet"/>
        <w:bidi/>
        <w:spacing w:line="240" w:lineRule="auto"/>
        <w:ind w:left="720"/>
      </w:pPr>
      <w:r>
        <w:rPr>
          <w:rtl/>
          <w:cs/>
          <w:lang w:val="ar_AE" w:bidi="ar_AE"/>
        </w:rPr>
      </w:r>
      <w:r>
        <w:rPr>
          <w:rtl/>
          <w:cs/>
          <w:lang w:val="ar_AE" w:bidi="ar_AE"/>
        </w:rPr>
        <w:t>ثلاثون صاحبًا من الفلسطينيين</w:t>
      </w:r>
    </w:p>
    <w:p>
      <w:pPr>
        <w:pStyle w:val="ListBullet"/>
        <w:bidi/>
        <w:spacing w:line="240" w:lineRule="auto"/>
        <w:ind w:left="720"/>
      </w:pPr>
      <w:r>
        <w:rPr>
          <w:rtl/>
          <w:cs/>
          <w:lang w:val="ar_AE" w:bidi="ar_AE"/>
        </w:rPr>
      </w:r>
      <w:r>
        <w:rPr>
          <w:rtl/>
          <w:cs/>
          <w:lang w:val="ar_AE" w:bidi="ar_AE"/>
        </w:rPr>
        <w:t>الفتاة الفلسطينية، التي صارت زوجة شمشون</w:t>
      </w:r>
    </w:p>
    <w:p>
      <w:pPr>
        <w:pStyle w:val="ListBullet"/>
        <w:bidi/>
        <w:spacing w:line="240" w:lineRule="auto"/>
        <w:ind w:left="720"/>
      </w:pPr>
      <w:r>
        <w:rPr>
          <w:rtl/>
          <w:cs/>
          <w:lang w:val="ar_AE" w:bidi="ar_AE"/>
        </w:rPr>
      </w:r>
      <w:r>
        <w:rPr>
          <w:rtl/>
          <w:cs/>
          <w:lang w:val="ar_AE" w:bidi="ar_AE"/>
        </w:rPr>
        <w:t>أبو زوجة شمشون</w:t>
      </w:r>
    </w:p>
    <w:p>
      <w:pPr>
        <w:pStyle w:val="ListBullet"/>
        <w:bidi/>
        <w:spacing w:line="240" w:lineRule="auto"/>
        <w:ind w:left="720"/>
      </w:pPr>
      <w:r>
        <w:rPr>
          <w:rtl/>
          <w:cs/>
          <w:lang w:val="ar_AE" w:bidi="ar_AE"/>
        </w:rPr>
      </w:r>
      <w:r>
        <w:rPr>
          <w:rtl/>
          <w:cs/>
          <w:lang w:val="ar_AE" w:bidi="ar_AE"/>
        </w:rPr>
        <w:t>رجال مدينة تمنة</w:t>
      </w:r>
    </w:p>
    <w:p>
      <w:pPr>
        <w:pStyle w:val="ListBullet"/>
        <w:bidi/>
        <w:spacing w:line="240" w:lineRule="auto"/>
        <w:ind w:left="720"/>
      </w:pPr>
      <w:r>
        <w:rPr>
          <w:rtl/>
          <w:cs/>
          <w:lang w:val="ar_AE" w:bidi="ar_AE"/>
        </w:rPr>
      </w:r>
      <w:r>
        <w:rPr>
          <w:rtl/>
          <w:cs/>
          <w:lang w:val="ar_AE" w:bidi="ar_AE"/>
        </w:rPr>
        <w:t>ثلاثون رجلًا من الفلسطينيين في أشقلون</w:t>
      </w:r>
    </w:p>
    <w:p>
      <w:pPr>
        <w:pStyle w:val="ListBullet"/>
        <w:bidi/>
        <w:spacing w:line="240" w:lineRule="auto"/>
        <w:ind w:left="720"/>
      </w:pPr>
      <w:r>
        <w:rPr>
          <w:rtl/>
          <w:cs/>
          <w:lang w:val="ar_AE" w:bidi="ar_AE"/>
        </w:rPr>
      </w:r>
      <w:r>
        <w:rPr>
          <w:rtl/>
          <w:cs/>
          <w:lang w:val="ar_AE" w:bidi="ar_AE"/>
        </w:rPr>
        <w:t>الفلسطينيون الآخرون في تمنة</w:t>
      </w:r>
    </w:p>
    <w:p>
      <w:pPr>
        <w:pStyle w:val="ListBullet"/>
        <w:bidi/>
        <w:spacing w:line="240" w:lineRule="auto"/>
        <w:ind w:left="720"/>
      </w:pPr>
      <w:r>
        <w:rPr>
          <w:rtl/>
          <w:cs/>
          <w:lang w:val="ar_AE" w:bidi="ar_AE"/>
        </w:rPr>
      </w:r>
      <w:r>
        <w:rPr>
          <w:rtl/>
          <w:cs/>
          <w:lang w:val="ar_AE" w:bidi="ar_AE"/>
        </w:rPr>
        <w:t>الصاحب الأقرب لشمشون في وليمة العُرس</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ينزل أبو شمشون إلى تمنة، ويُعِدُّ شمشون وليمة العرس هناك. ويتبع شمشون عادات الفلسطينيين في زفافه. ويقدَّم الفلسطينيون ثلاثين شابًا لشمشون كمرافقين أو أصحاب له في العُرس.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أبي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الأشخاص الذين يؤدون دور الأصحاب الثلاثين: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يخبر شمشون أصحابه الثلاثين أحجية. ويَعِد شمشون هؤلاء الرجال بأن يُعطيهم ثلاثين قميصًا (ثوبًا من الكتان) وثلاثين حلة (طقمًا من الثياب)، إذا استطاعوا أن يُخبروه بالجواب خلال الأيام السبعة لوليمة العُرس. وكان يجب على الرجال أن يعطوا شمشون ثلاثين قميصًا (ثوبًا من الكتان) وثلاثين حلة (طقمًا من الثياب) إذا لم يتمكنوا من إخباره بإجابة الأحجية قبل نهاية الوليمة. وقد وافق الرجال أن يسمعوا الأحجية.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الأشخاص الذين يؤدون دور الأصحاب الثلاثين: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يطرح شمشون على الرجال الأحجية: "مِن الآكِل خرج أُكْلٌ، ومن الجَافي خرجت حلاوة". يحاول الرجال حلَّ الأحجية طوال ثلاثة أيام من الوليمة، لكن لا أحد يعرف الإجابة. في اليوم الرابع، هدّد الرجال زوجة شمشون بأنهم سيقتلونها هي وبيت أبيها إن لم تكتشف الإجابة وتخبرهم بها. يسأل الرجالُ عمّا إذا كانت زوجة شمشون قد دعتهم إلى الحفلة بهدف سلبهم فقط.</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الأصحاب الثلاثين: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تبكي زوجة شمشون وتتوسل إليه أن يخبرها بحل الأحجية. وتقول زوجة شمشون إنه لا يحبها لأنه لم يخبرها بالجواب. ويقول شمشون إنه لم يُخبر حتى أبيه وأمه بالإجابة، فلماذا إذن عليه أن يُخبرها هي بها؟ تبكي زوجة شمشون طوال ما تبقى من وليمة العُرس، وتواصل التوسل إليه ليخبرها بالجواب.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زوجة شمشون: "بماذا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اليوم السابع، أخبر شمشون زوجته أخيرًا بالجواب عن الأحجية، وذلك بسبب الطريقة التي كانت تتوسل بها. فتخبر زوجة شمشون شعبها بحل الأحجية. وعند غروب شمس اليوم السابع، يُخبر رجال مدينة تمنة شمشون بالجواب قائلين: "أي شيء أحلى من العسل؟" وما أجفى من الأسد؟"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رجال المدينة: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شمشون لأصحابه الثلاثين: "لو لم تحرثوا على عِجلتي، لما وجدتم أحجيتي".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يحلُّ روحُ الرب على شمشون ثانيةً، فينزل شمشون إلى مدينة أشقلون. ويقتل شمشون ثلاثين رجلًا هناك ويأخذ ثيابهم. ويُحضر شمشون ثيابهم إلى تمنة إلى الأصحاب الثلاثين الذين حلوا اللغز.</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الأصحاب الثلاثين: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شعر شمشون بغضب شديد. وعاد شمشون إلى بيت أبيه. لكن زوجة شمشون بقيت في تمنة، فأعطى الفلسطينيون زوجته إلى أقرب أصحابه.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أقرب أصحاب شمشون في زفافه: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الأشخاص الذين يؤدون دور الفلسطينيين في تمنة: "بماذا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14: 10 - 20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يُعدّ شمشون للاحتفال، أو الوليمة، التي تستمر لمدة سبعة أيام، بحسب عادات الفلسطينيين. وقد أعطى الفلسطينيون شمشون ثلاثين شابًا كمرافقين ليكونوا معه خلال احتفال وليمة العُرس. يعرض شمشون على رفاقه ثلاثين </w:t>
      </w:r>
      <w:r>
        <w:rPr>
          <w:b/>
          <w:rtl/>
          <w:cs/>
          <w:lang w:val="ar_AE" w:bidi="ar_AE"/>
        </w:rPr>
        <w:t>رداءً من الكتان</w:t>
      </w:r>
      <w:r>
        <w:rPr>
          <w:rtl/>
          <w:cs/>
          <w:lang w:val="ar_AE" w:bidi="ar_AE"/>
        </w:rPr>
        <w:t xml:space="preserve"> أو </w:t>
      </w:r>
      <w:r>
        <w:rPr>
          <w:b/>
          <w:rtl/>
          <w:cs/>
          <w:lang w:val="ar_AE" w:bidi="ar_AE"/>
        </w:rPr>
        <w:t>قميصًا</w:t>
      </w:r>
      <w:r>
        <w:rPr>
          <w:rtl/>
          <w:cs/>
          <w:lang w:val="ar_AE" w:bidi="ar_AE"/>
        </w:rPr>
        <w:t xml:space="preserve"> وثلاثين حلة ثياب (طقمًا من الملابس) شريطة أن يتمكنوا من حل أحجيته قبل انقضاء أيام الاحتفال السبعة. وكان الناس يرتدون أردية من الكتان أو قمصانًا تحت الثياب الخارجية، وكانت حلل الثياب أغلى ثمنًا.</w:t>
      </w:r>
    </w:p>
    <w:p>
      <w:pPr>
        <w:bidi/>
      </w:pPr>
      <w:r>
        <w:rPr>
          <w:rtl/>
          <w:cs/>
          <w:lang w:val="ar_AE" w:bidi="ar_AE"/>
        </w:rPr>
      </w:r>
      <w:r>
        <w:rPr>
          <w:rtl/>
          <w:cs/>
          <w:lang w:val="ar_AE" w:bidi="ar_AE"/>
        </w:rPr>
        <w:t>توقّفوا هنا وانظروا مرة أخرى كمجموعة إلى صورة لقميص كتان، وصورة لحلة ثياب (مجموعة من الثياب)، إذا لزم الأمر. أوقِفوا الاستماع إلى هذا التسجيل الصوتي هنا.</w:t>
      </w:r>
    </w:p>
    <w:p>
      <w:pPr>
        <w:bidi/>
      </w:pPr>
      <w:r>
        <w:rPr>
          <w:rtl/>
          <w:cs/>
          <w:lang w:val="ar_AE" w:bidi="ar_AE"/>
        </w:rPr>
      </w:r>
      <w:r>
        <w:rPr>
          <w:rtl/>
          <w:cs/>
          <w:lang w:val="ar_AE" w:bidi="ar_AE"/>
        </w:rPr>
        <w:t>توقفوا هنا أيضًا وناقشوا هذا السؤال كمجموعة: كيف ستترجمون أردية من الكتان أو أقمصة؟ وهذا يشبه الكلمة ذاتها المستخدمة للإشارة إلى الثياب الكتانية في سفري الخروج واللاويين. ولمزيد من المعلومات عن الثياب الكتانية أو الأقمصة، ارجعوا إلى كلمة قميص في قاموس الكلمات الرئيسية. أوقِفوا الاستماع إلى هذا التسجيل الصوتي هنا.</w:t>
      </w:r>
    </w:p>
    <w:p>
      <w:pPr>
        <w:bidi/>
      </w:pPr>
      <w:r>
        <w:rPr>
          <w:rtl/>
          <w:cs/>
          <w:lang w:val="ar_AE" w:bidi="ar_AE"/>
        </w:rPr>
      </w:r>
      <w:r>
        <w:rPr>
          <w:rtl/>
          <w:cs/>
          <w:lang w:val="ar_AE" w:bidi="ar_AE"/>
        </w:rPr>
        <w:t>هدد الأصحاب بأنهم سيحرقون زوجة شمشون و</w:t>
      </w:r>
      <w:r>
        <w:rPr>
          <w:b/>
          <w:rtl/>
          <w:cs/>
          <w:lang w:val="ar_AE" w:bidi="ar_AE"/>
        </w:rPr>
        <w:t>بيت أبيها</w:t>
      </w:r>
      <w:r>
        <w:rPr>
          <w:rtl/>
          <w:cs/>
          <w:lang w:val="ar_AE" w:bidi="ar_AE"/>
        </w:rPr>
        <w:t xml:space="preserve"> بالنار، إذا لم تخبرهم بالجواب عن أحجية شمشون. ترجموا تعبير أهل البيت بالطريقة نفسها التي استخدمتموها في المقاطع السابقة. ولمزيد من المعلومات عن تعبير أهل البيت، انظروا قاموس الكلمات الرئيسية.</w:t>
      </w:r>
    </w:p>
    <w:p>
      <w:pPr>
        <w:bidi/>
      </w:pPr>
      <w:r>
        <w:rPr>
          <w:rtl/>
          <w:cs/>
          <w:lang w:val="ar_AE" w:bidi="ar_AE"/>
        </w:rPr>
      </w:r>
      <w:r>
        <w:rPr>
          <w:rtl/>
          <w:cs/>
          <w:lang w:val="ar_AE" w:bidi="ar_AE"/>
        </w:rPr>
        <w:t xml:space="preserve">قبل غروب شمس اليوم السابع، يخبر رجال المدينة شمشون بحل اللغز. فيغضب شمشون ويحل عليه </w:t>
      </w:r>
      <w:r>
        <w:rPr>
          <w:b/>
          <w:rtl/>
          <w:cs/>
          <w:lang w:val="ar_AE" w:bidi="ar_AE"/>
        </w:rPr>
        <w:t>روح الرب (يهوه)</w:t>
      </w:r>
      <w:r>
        <w:rPr>
          <w:rtl/>
          <w:cs/>
          <w:lang w:val="ar_AE" w:bidi="ar_AE"/>
        </w:rPr>
        <w:t xml:space="preserve"> مرة أخرى. ترجموا عبارة "حمي غضب شمشون" بالطريقة نفسها التي ترجمتم بها فكرة اشتعال المرء غضبًا في الفقرات السابقة. ترجموا "روح الرب (يهوه)" و"الرب (يهوه)" بنفس الطريقة التي استخدمتموها في المقاطع السابقة، وراجعوا كلمة "الرب (يهوه)" في قاموس الكلمات الرئيسية لمزيد من المعلومات. ولمزيد من المعلومات عن روح الرب (يهوه)، راجعوا تعبير الروح القُدس في قاموس الكلمات الرئيسية. </w:t>
      </w:r>
    </w:p>
    <w:p>
      <w:pPr>
        <w:bidi/>
      </w:pPr>
      <w:r>
        <w:rPr>
          <w:rtl/>
          <w:cs/>
          <w:lang w:val="ar_AE" w:bidi="ar_AE"/>
        </w:rPr>
      </w:r>
      <w:r>
        <w:rPr>
          <w:rtl/>
          <w:cs/>
          <w:lang w:val="ar_AE" w:bidi="ar_AE"/>
        </w:rPr>
        <w:t>يعود شمشون بحمى غضب إلى بيت أبيه. ويُعطي الفلسطينيون زوجة شمشون لأقرب أصحابه الذي كان يصاحبه في وليمة العُرس.</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15: 1–8 واحفظوا هذا المقطع في قلوبكم.</w:t>
      </w:r>
    </w:p>
    <w:p>
      <w:pPr>
        <w:bidi/>
      </w:pPr>
      <w:r>
        <w:rPr>
          <w:rtl/>
          <w:cs/>
          <w:lang w:val="ar_AE" w:bidi="ar_AE"/>
        </w:rPr>
      </w:r>
      <w:r>
        <w:rPr>
          <w:rtl/>
          <w:cs/>
          <w:lang w:val="ar_AE" w:bidi="ar_AE"/>
        </w:rPr>
        <w:t xml:space="preserve">استمعوا إلى نسخة صوتية من سِفر القضاة 15: 1–8 ثلاث مرات من ثلاث ترجمات مختلفة، إن أمكن. </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هذا المقطع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هذا المقطع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15: 1 - 8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القصة السابقة، يخسر شمشون رهانًا مع رفاق عُرسه بعد أن تخونه زوجته، فيقتل ثلاثين من الفلسطينيين ويستخدم ملابسهم لسداد قيمة الرهان. وتنتهي القصة عندما يعود شمشون بغضب إلى بيت أبيه دون زوجته، ويعطيها الفلسطينيون لشخص آخر. والآن، نعرف نهاية قصة زوجة شمشون. يعود شمشون إلى تمنة ليرى زوجته، لكن أبو زوجته يقول إنه أعطى زوجته لرجل آخر. فينتقم شمشون من الفلسطينيين مرتين في هذا المقطع. في البداية، يدمر شمشون ممتلكات الفلسطينيين، ثم يقتل العديد من الفلسطينيين بعد أن قتلوا زوجته وأبا زوجته.</w:t>
      </w:r>
    </w:p>
    <w:p>
      <w:pPr>
        <w:bidi/>
      </w:pPr>
      <w:r>
        <w:rPr>
          <w:rtl/>
          <w:cs/>
          <w:lang w:val="ar_AE" w:bidi="ar_AE"/>
        </w:rPr>
      </w:r>
      <w:r>
        <w:rPr>
          <w:rtl/>
          <w:cs/>
          <w:lang w:val="ar_AE" w:bidi="ar_AE"/>
        </w:rPr>
        <w:t xml:space="preserve">لقد انقضى بعض الوقت منذ الأحداث السابقة، وحان الآن وقت حصاد القمح. زرع الناس القمح كمحصول غذائي، وكان الحصاد يتمثل في قيامهم بجمع كل القمح معًا في أكوام أو حزم. </w:t>
      </w:r>
    </w:p>
    <w:p>
      <w:pPr>
        <w:bidi/>
      </w:pPr>
      <w:r>
        <w:rPr>
          <w:rtl/>
          <w:cs/>
          <w:lang w:val="ar_AE" w:bidi="ar_AE"/>
        </w:rPr>
      </w:r>
      <w:r>
        <w:rPr>
          <w:rtl/>
          <w:cs/>
          <w:lang w:val="ar_AE" w:bidi="ar_AE"/>
        </w:rPr>
        <w:t>توقّفوا هنا كمجموعة وانظروا إلى صورة أشخاص يحصدون القمح. أوقِفوا الاستماع إلى هذا التسجيل الصوتي هنا.</w:t>
      </w:r>
    </w:p>
    <w:p>
      <w:pPr>
        <w:bidi/>
      </w:pPr>
      <w:r>
        <w:rPr>
          <w:rtl/>
          <w:cs/>
          <w:lang w:val="ar_AE" w:bidi="ar_AE"/>
        </w:rPr>
      </w:r>
      <w:r>
        <w:rPr>
          <w:rtl/>
          <w:cs/>
          <w:lang w:val="ar_AE" w:bidi="ar_AE"/>
        </w:rPr>
        <w:t>يذهب شمشون من بيته حيث يعيش مع أبيه وأمه في محلة دان إلى مدينة تمنة الفلسطينية حيث تعيش زوجته الفلسطينية. ويأخذ شمشون جدي معزى معه هدية لزوجته وعائلتها. ومن المحتمل أن تكون الهدية دليلًا على ندم شمشون عما حدث خلال حفل زفافهما. والماعز حيوان شائع له قرون يربيه الناس للحصول على الطعام واللبن.</w:t>
      </w:r>
    </w:p>
    <w:p>
      <w:pPr>
        <w:bidi/>
      </w:pPr>
      <w:r>
        <w:rPr>
          <w:rtl/>
          <w:cs/>
          <w:lang w:val="ar_AE" w:bidi="ar_AE"/>
        </w:rPr>
      </w:r>
      <w:r>
        <w:rPr>
          <w:rtl/>
          <w:cs/>
          <w:lang w:val="ar_AE" w:bidi="ar_AE"/>
        </w:rPr>
        <w:t>توقّفوا هنا وانظروا كمجموعة إلى صورة جدي معزى. أوقِفوا الاستماع إلى هذا التسجيل الصوتي هنا.</w:t>
      </w:r>
    </w:p>
    <w:p>
      <w:pPr>
        <w:bidi/>
      </w:pPr>
      <w:r>
        <w:rPr>
          <w:rtl/>
          <w:cs/>
          <w:lang w:val="ar_AE" w:bidi="ar_AE"/>
        </w:rPr>
      </w:r>
      <w:r>
        <w:rPr>
          <w:rtl/>
          <w:cs/>
          <w:lang w:val="ar_AE" w:bidi="ar_AE"/>
        </w:rPr>
        <w:t>ظن شمشون أن المرأة لا تزال زوجته، ويريد الذهاب إليها، وعلى الأرجح لممارسة الجنس معها. لكن أبو زوجة شمشون يرفض أن يسمح له بالذهاب لرؤية ابنته. فبعد ما حدث بشأن الأحجية وتصرف شمشون الغاضب، ظنَّ أبو زوجةِ شمشون أنَّ شمشون يكره ابنتَه، أو يمقُتها بشدة، وأنه قد نبذها. وقد زوَّج أبو زوجة شمشون ابنتَه لصاحب شمشون، وهو الآن يعرض على شمشون ابنتَه الصغرى لتكون زوجةً له بدلاً منها. ويقول لشمشون إن ابنته الصغرى أجمل حتى من ابنته الكبرى.</w:t>
      </w:r>
    </w:p>
    <w:p>
      <w:pPr>
        <w:bidi/>
      </w:pPr>
      <w:r>
        <w:rPr>
          <w:rtl/>
          <w:cs/>
          <w:lang w:val="ar_AE" w:bidi="ar_AE"/>
        </w:rPr>
      </w:r>
      <w:r>
        <w:rPr>
          <w:rtl/>
          <w:cs/>
          <w:lang w:val="ar_AE" w:bidi="ar_AE"/>
        </w:rPr>
        <w:t>توقّفوا هنا وناقشوا هذا السؤال معًا كمجموعة: في ثقافتكم، إذا ترك الرجل زوجته، ماذا يحدث لها؟ هل يعتبر الزواج قد انتهى قانونيًا، وهل تستطيع أن تتزوج رجلاً آخر؟ أوقِفوا الاستماع إلى هذا التسجيل الصوتي هنا.</w:t>
      </w:r>
    </w:p>
    <w:p>
      <w:pPr>
        <w:bidi/>
      </w:pPr>
      <w:r>
        <w:rPr>
          <w:rtl/>
          <w:cs/>
          <w:lang w:val="ar_AE" w:bidi="ar_AE"/>
        </w:rPr>
      </w:r>
      <w:r>
        <w:rPr>
          <w:rtl/>
          <w:cs/>
          <w:lang w:val="ar_AE" w:bidi="ar_AE"/>
        </w:rPr>
        <w:t xml:space="preserve">لا يريد شمشون أن يتزوج أخت زوجته الصغرى. فقد أعطى أبو زوجة شمشون زوجته لتتزوج من رجل آخر. يشعر شمشون بأنه قد ظُلم أو تضرر جراء ذلك، ويرى الآن أن من حقه إلحاق الأذى بالفلسطينيين. تذكّروا أن الرب قد سلّم إسرائيل إلى الفلسطينيين لمدة أربعين سنة بسبب الشر الذي فعله بنو إسرائيل. والفلسطينيون هم أعداء إسرائيل. </w:t>
      </w:r>
    </w:p>
    <w:p>
      <w:pPr>
        <w:bidi/>
      </w:pPr>
      <w:r>
        <w:rPr>
          <w:rtl/>
          <w:cs/>
          <w:lang w:val="ar_AE" w:bidi="ar_AE"/>
        </w:rPr>
      </w:r>
      <w:r>
        <w:rPr>
          <w:rtl/>
          <w:cs/>
          <w:lang w:val="ar_AE" w:bidi="ar_AE"/>
        </w:rPr>
        <w:t>ليس من الواضح ما إذا كان شمشون يتحدث إلى نفسه أو إلى الفلسطينيين عندما يقول إنه سيؤذيهم، وأنه لن يكون مذنبًا هذه المرة فيما سيفعله بهم. في زمن شمشون، كان من الشائع أن تنتقم أو تؤذي شخصًا آخر عندما يؤذيك ذلك الشخص.</w:t>
      </w:r>
    </w:p>
    <w:p>
      <w:pPr>
        <w:bidi/>
      </w:pPr>
      <w:r>
        <w:rPr>
          <w:rtl/>
          <w:cs/>
          <w:lang w:val="ar_AE" w:bidi="ar_AE"/>
        </w:rPr>
      </w:r>
      <w:r>
        <w:rPr>
          <w:rtl/>
          <w:cs/>
          <w:lang w:val="ar_AE" w:bidi="ar_AE"/>
        </w:rPr>
        <w:t>توقفوا هنا وناقشوا هذا السؤال كمجموعة: تحدثوا عن موقفٍ قمتم فيه أنتم، أو شخص تعرفونه، بفعلٍ بدافع الانتقام أو للرد بالمثل على شخص آخر. أوقِفوا الاستماع إلى هذا التسجيل الصوتي هنا.</w:t>
      </w:r>
    </w:p>
    <w:p>
      <w:pPr>
        <w:bidi/>
      </w:pPr>
      <w:r>
        <w:rPr>
          <w:rtl/>
          <w:cs/>
          <w:lang w:val="ar_AE" w:bidi="ar_AE"/>
        </w:rPr>
      </w:r>
      <w:r>
        <w:rPr>
          <w:rtl/>
          <w:cs/>
          <w:lang w:val="ar_AE" w:bidi="ar_AE"/>
        </w:rPr>
        <w:t xml:space="preserve">إن أول عمل انتقام يفعله شمشون في هذا المقطع هو استخدام ثلاثمائة ثعلب (ابْنِ آوَى) لتدمير ممتلكات الفلسطينيين. الثعلب هو حيوان بري صغير يشبه الكلب يعيش في مجموعات في البرية. والثعالب لها ذيول طويلة وكثيفة. ويعتقد بعض الناس أن القصة تتحدث عن حيوان مشابه يُدعى ابْن آوَى. أبناء آوى أكبر بقليل من الثعالب وتعيش أيضًا في البرية، لكن الثعالب يمكن أن تعيش في أماكن أخرى أيضًا. </w:t>
      </w:r>
    </w:p>
    <w:p>
      <w:pPr>
        <w:bidi/>
      </w:pPr>
      <w:r>
        <w:rPr>
          <w:rtl/>
          <w:cs/>
          <w:lang w:val="ar_AE" w:bidi="ar_AE"/>
        </w:rPr>
      </w:r>
      <w:r>
        <w:rPr>
          <w:rtl/>
          <w:cs/>
          <w:lang w:val="ar_AE" w:bidi="ar_AE"/>
        </w:rPr>
        <w:t>توقّفوا هنا وانظروا كمجموعة إلى صور ثعلب وابن آوى. أوقِفوا الاستماع إلى هذا التسجيل الصوتي هنا.</w:t>
      </w:r>
    </w:p>
    <w:p>
      <w:pPr>
        <w:bidi/>
      </w:pPr>
      <w:r>
        <w:rPr>
          <w:rtl/>
          <w:cs/>
          <w:lang w:val="ar_AE" w:bidi="ar_AE"/>
        </w:rPr>
      </w:r>
      <w:r>
        <w:rPr>
          <w:rtl/>
          <w:cs/>
          <w:lang w:val="ar_AE" w:bidi="ar_AE"/>
        </w:rPr>
        <w:t>يتمكن شمشون بطريقة ما من الإمساك بثلاثمائة ثعلب. وربما ساعد الرب شمشون في ذلك، لأنه كان من الصعب اصطياد هذا العدد الكبير من الثعالب في وقت واحد. يربط شمشون ذيول الثعالب معًا في أزواج، ثم يضع شعلة مشتعلة في كل عقدة. كان الناس ينقعون الخِرَق في الزيت، ويلفون الخِرَق حول نهاية عصا ليصنعوا شعلة. ثم يشعل الناس النار في الخِرَق، ويحرقون الشعلة حتى يستطيعوا الرؤية في الظلام.</w:t>
      </w:r>
    </w:p>
    <w:p>
      <w:pPr>
        <w:bidi/>
      </w:pPr>
      <w:r>
        <w:rPr>
          <w:rtl/>
          <w:cs/>
          <w:lang w:val="ar_AE" w:bidi="ar_AE"/>
        </w:rPr>
      </w:r>
      <w:r>
        <w:rPr>
          <w:rtl/>
          <w:cs/>
          <w:lang w:val="ar_AE" w:bidi="ar_AE"/>
        </w:rPr>
        <w:t>توقَّفوا هنا وانظروا كمجموعة إلى صورة شعلة. أوقِفوا الاستماع إلى هذا التسجيل الصوتي هنا.</w:t>
      </w:r>
    </w:p>
    <w:p>
      <w:pPr>
        <w:bidi/>
      </w:pPr>
      <w:r>
        <w:rPr>
          <w:rtl/>
          <w:cs/>
          <w:lang w:val="ar_AE" w:bidi="ar_AE"/>
        </w:rPr>
      </w:r>
      <w:r>
        <w:rPr>
          <w:rtl/>
          <w:cs/>
          <w:lang w:val="ar_AE" w:bidi="ar_AE"/>
        </w:rPr>
        <w:t xml:space="preserve">ثم أرسل شمشون الثعالب الثلاثمائة إلى زراعات الحبوب القائمة لتدميرها. وزراعات الحبوب القائمة هي القمح أو الحبوب الأخرى التي لم يتم حصادها بعد. كما تدمر النيران التي تسببها الثعالب أكداس الحبوب، وكروم العنب، وبساتين الزيتون. يضع الناس حبوبهم المحصودة في أكداس أو حزم. وينمو العنب في الكروم، ويأكله الناس ويستخدمونه في صنع الخمر. وبساتين الزيتون هي حقول أشجار الزيتون. يأكل الناس الزيتون ويستخدمون زيته للطهي ولإشعال النار للإنارة. </w:t>
      </w:r>
    </w:p>
    <w:p>
      <w:pPr>
        <w:bidi/>
      </w:pPr>
      <w:r>
        <w:rPr>
          <w:rtl/>
          <w:cs/>
          <w:lang w:val="ar_AE" w:bidi="ar_AE"/>
        </w:rPr>
      </w:r>
      <w:r>
        <w:rPr>
          <w:rtl/>
          <w:cs/>
          <w:lang w:val="ar_AE" w:bidi="ar_AE"/>
        </w:rPr>
        <w:t>توقّفوا هنا وانظروا كمجموعة إلى صور زراعات الحبوب القائمة، وأكداس الحبوب، وكرم عنب وبستان زيتون. أوقِفوا الاستماع إلى هذا التسجيل الصوتي هنا.</w:t>
      </w:r>
    </w:p>
    <w:p>
      <w:pPr>
        <w:bidi/>
      </w:pPr>
      <w:r>
        <w:rPr>
          <w:rtl/>
          <w:cs/>
          <w:lang w:val="ar_AE" w:bidi="ar_AE"/>
        </w:rPr>
      </w:r>
      <w:r>
        <w:rPr>
          <w:rtl/>
          <w:cs/>
          <w:lang w:val="ar_AE" w:bidi="ar_AE"/>
        </w:rPr>
        <w:t>كانت تصرفات شمشون مخالفةً لشريعة شعب الرب؛ إذ يتحتم على كل من يحرق محصولًا، سواء كان قائمًا في الحقل أو مكدسًا، في حقل شخصٍ آخر أن يُعوِّض ذلك الشخص عن المحصول المفقود. ومن المرجح أن أفعال شمشون قد دمرت جميع المحاصيل المحيطة بتمنة، مما كلفهم الكثير من المال والطعام. وكانت أفعال شمشون كما لو أنه يعلن الحرب على الفلسطينيين. تذكّروا أنه في المقاطع السابقة قال الرب إنه بحث عن طريقة لإثارة المشاكل للفلسطينيين، الذين كانوا يحكمون على إسرائيل في ذلك الوقت. وبالفعل كانت أفعال شمشون تُثير المشاكل مع الفلسطينيين.</w:t>
      </w:r>
    </w:p>
    <w:p>
      <w:pPr>
        <w:bidi/>
      </w:pPr>
      <w:r>
        <w:rPr>
          <w:rtl/>
          <w:cs/>
          <w:lang w:val="ar_AE" w:bidi="ar_AE"/>
        </w:rPr>
      </w:r>
      <w:r>
        <w:rPr>
          <w:rtl/>
          <w:cs/>
          <w:lang w:val="ar_AE" w:bidi="ar_AE"/>
        </w:rPr>
        <w:t xml:space="preserve">يُخبَر أهل تمنة الفلسطينيين بأن شمشون قد دَمَّرَ كل ممتلكاتهم، لأن الرجل التمنِّي، أبا زوجة شمشون، كان قد زوَّج ابنتَه لرجلٍ آخر. فيصعد الفلسطينيون من المدن المجاورة إلى تمنة ويحرقون زوجة شمشون وأباها بالنار حتى الموت. تذكر بعض الترجمات أيضًا أن الفلسطينيين أحرقوا بيت أبيها، وهو ما يشمل جميع الأشخاص الذين يعيشون في بيت أبيها. وهذا هو التهديد نفسه الذي وجهه الفلسطينيون إلى زوجة شمشون عندما أرادوا منها أن تخبرهم بجواب الأحجية في احتفال الزواج. من المحتمل أن الفلسطينيين أحرقوا زوجة شمشون وأبا زوجته بالنار، لأنهم كانوا يظنون أن أبا زوجته هو المسؤول عن إحراق شمشون لمحاصيلهم والتسبب في خسارتهم الكثير من الطعام والمال. فلو أن أبا زوجة شمشون لم يُزوِّجها لرجل آخر، فمن المحتمل ألا يكون شمشون قد أحرق محاصيل الفلسطينيين وتسبَّب في هذه المشكلات للمجتمع. </w:t>
      </w:r>
    </w:p>
    <w:p>
      <w:pPr>
        <w:bidi/>
      </w:pPr>
      <w:r>
        <w:rPr>
          <w:rtl/>
          <w:cs/>
          <w:lang w:val="ar_AE" w:bidi="ar_AE"/>
        </w:rPr>
      </w:r>
      <w:r>
        <w:rPr>
          <w:rtl/>
          <w:cs/>
          <w:lang w:val="ar_AE" w:bidi="ar_AE"/>
        </w:rPr>
        <w:t>ويُخبر شمشونُ الفلسطينيين أنه بسبب أنهم قتلوا زوجته وأباها، فإنه لن يتوقف حتى يُكمل انتقامه منهم. ويحلف شمشون قسمًا ويقول: "لأنتقمنَّ منكم بالتأكيد". وتذكّروا أن هناك شرائع تنص على أن بإمكان شعب الرب الانتقام ممن يقتل أحد أفراد عائلاتهم، وذلك بقتلهم للقاتل. في عمل الانتقام الثاني في هذا المقطع، يهاجم شمشون الفلسطينيين ويذبحهم بعنف.</w:t>
      </w:r>
    </w:p>
    <w:p>
      <w:pPr>
        <w:bidi/>
      </w:pPr>
      <w:r>
        <w:rPr>
          <w:rtl/>
          <w:cs/>
          <w:lang w:val="ar_AE" w:bidi="ar_AE"/>
        </w:rPr>
      </w:r>
      <w:r>
        <w:rPr>
          <w:rtl/>
          <w:cs/>
          <w:lang w:val="ar_AE" w:bidi="ar_AE"/>
        </w:rPr>
        <w:t xml:space="preserve">وبعد أن قتل شمشونُ العديدَ من الفلسطينيين، نزل إلى كهفٍ في صخرة عيطم ليعيش فيه. والكهف (المغارة) هو مكان مجوف في الأرض حيث يستطيع الناس إخفاء الأشياء أو تخزينها، أو دفن الموتى. لا يعرف الناس الموقع الدقيق لعيطم، ولكنها كانت تقع على الأرجح في أرض سبط يهوذا. وقد ذهب شمشون إلى صخرة عيطم بدلًا من بيت أبيه ربما ليختبئ من الفلسطينيين، أو لأنه ظن أنهم سيتركونه وشأنه الآن. </w:t>
      </w:r>
    </w:p>
    <w:p>
      <w:pPr>
        <w:bidi/>
      </w:pPr>
      <w:r>
        <w:rPr>
          <w:rtl/>
          <w:cs/>
          <w:lang w:val="ar_AE" w:bidi="ar_AE"/>
        </w:rPr>
      </w:r>
      <w:r>
        <w:rPr>
          <w:rtl/>
          <w:cs/>
          <w:lang w:val="ar_AE" w:bidi="ar_AE"/>
        </w:rPr>
        <w:t>توقّفوا هنا وانظروا كمجموعة إلى صورة كهف وخريطة لصخرة عيطم.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15: 1 - 8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يذهب شمشون إلى تمنة ليرى زوجته. ويُحضر شمشون جدي معزى كهدية.</w:t>
      </w:r>
    </w:p>
    <w:p>
      <w:pPr>
        <w:bidi/>
      </w:pPr>
      <w:r>
        <w:rPr>
          <w:rtl/>
          <w:cs/>
          <w:lang w:val="ar_AE" w:bidi="ar_AE"/>
        </w:rPr>
      </w:r>
      <w:r>
        <w:rPr>
          <w:b/>
          <w:rtl/>
          <w:cs/>
          <w:lang w:val="ar_AE" w:bidi="ar_AE"/>
        </w:rPr>
        <w:t>في المشهد الثاني:</w:t>
      </w:r>
      <w:r>
        <w:rPr>
          <w:rtl/>
          <w:cs/>
          <w:lang w:val="ar_AE" w:bidi="ar_AE"/>
        </w:rPr>
        <w:t xml:space="preserve"> يرفض أبو زوجة شمشون السماح له بزيارة ابنته، لأنه أعطى ابنته لصاحب شمشون كزوجة. فيقول شمشون إنه سينتقم من الفلسطينيين لما ألحقوه به من أذى. </w:t>
      </w:r>
    </w:p>
    <w:p>
      <w:pPr>
        <w:bidi/>
      </w:pPr>
      <w:r>
        <w:rPr>
          <w:rtl/>
          <w:cs/>
          <w:lang w:val="ar_AE" w:bidi="ar_AE"/>
        </w:rPr>
      </w:r>
      <w:r>
        <w:rPr>
          <w:b/>
          <w:rtl/>
          <w:cs/>
          <w:lang w:val="ar_AE" w:bidi="ar_AE"/>
        </w:rPr>
        <w:t>في المشهد الثالث:</w:t>
      </w:r>
      <w:r>
        <w:rPr>
          <w:rtl/>
          <w:cs/>
          <w:lang w:val="ar_AE" w:bidi="ar_AE"/>
        </w:rPr>
        <w:t xml:space="preserve"> يستخدم شمشون الثعالب والنار ليدمِّر زراعات الحبوب القائمة، وأكداس الحبوب، وكروم العنب، وبساتين الزيتون التي كانت لدى الفلسطينيين.</w:t>
      </w:r>
    </w:p>
    <w:p>
      <w:pPr>
        <w:bidi/>
      </w:pPr>
      <w:r>
        <w:rPr>
          <w:rtl/>
          <w:cs/>
          <w:lang w:val="ar_AE" w:bidi="ar_AE"/>
        </w:rPr>
      </w:r>
      <w:r>
        <w:rPr>
          <w:b/>
          <w:rtl/>
          <w:cs/>
          <w:lang w:val="ar_AE" w:bidi="ar_AE"/>
        </w:rPr>
        <w:t>في المشهد الرابع:</w:t>
      </w:r>
      <w:r>
        <w:rPr>
          <w:rtl/>
          <w:cs/>
          <w:lang w:val="ar_AE" w:bidi="ar_AE"/>
        </w:rPr>
        <w:t xml:space="preserve"> يكتشف الفلسطينيون مَن الذي دمَّر محاصيلهم وكرومهم وبساتين الزيتون الخاصة بهم. فيقتل الفلسطينيون زوجة شمشون وأباها إذ أحرقوهم بالنار.</w:t>
      </w:r>
    </w:p>
    <w:p>
      <w:pPr>
        <w:bidi/>
      </w:pPr>
      <w:r>
        <w:rPr>
          <w:rtl/>
          <w:cs/>
          <w:lang w:val="ar_AE" w:bidi="ar_AE"/>
        </w:rPr>
      </w:r>
      <w:r>
        <w:rPr>
          <w:b/>
          <w:rtl/>
          <w:cs/>
          <w:lang w:val="ar_AE" w:bidi="ar_AE"/>
        </w:rPr>
        <w:t>في المشهد الخامس:</w:t>
      </w:r>
      <w:r>
        <w:rPr>
          <w:rtl/>
          <w:cs/>
          <w:lang w:val="ar_AE" w:bidi="ar_AE"/>
        </w:rPr>
        <w:t xml:space="preserve"> يعلن شمشون إنه سينتقم من الفلسطينيين، ثم يقتل العديد من الفلسطينيين. </w:t>
      </w:r>
    </w:p>
    <w:p>
      <w:pPr>
        <w:bidi/>
      </w:pPr>
      <w:r>
        <w:rPr>
          <w:rtl/>
          <w:cs/>
          <w:lang w:val="ar_AE" w:bidi="ar_AE"/>
        </w:rPr>
      </w:r>
      <w:r>
        <w:rPr>
          <w:b/>
          <w:rtl/>
          <w:cs/>
          <w:lang w:val="ar_AE" w:bidi="ar_AE"/>
        </w:rPr>
        <w:t>في المشهد السادس:</w:t>
      </w:r>
      <w:r>
        <w:rPr>
          <w:rtl/>
          <w:cs/>
          <w:lang w:val="ar_AE" w:bidi="ar_AE"/>
        </w:rPr>
        <w:t xml:space="preserve"> ينزل شمشون إلى صخرة عيطم ويمكث في مغارة هناك.</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زوجة شمشون</w:t>
      </w:r>
    </w:p>
    <w:p>
      <w:pPr>
        <w:pStyle w:val="ListBullet"/>
        <w:bidi/>
        <w:spacing w:line="240" w:lineRule="auto"/>
        <w:ind w:left="720"/>
      </w:pPr>
      <w:r>
        <w:rPr>
          <w:rtl/>
          <w:cs/>
          <w:lang w:val="ar_AE" w:bidi="ar_AE"/>
        </w:rPr>
      </w:r>
      <w:r>
        <w:rPr>
          <w:rtl/>
          <w:cs/>
          <w:lang w:val="ar_AE" w:bidi="ar_AE"/>
        </w:rPr>
        <w:t>أبو زوجة شمشون، التِمني</w:t>
      </w:r>
    </w:p>
    <w:p>
      <w:pPr>
        <w:pStyle w:val="ListBullet"/>
        <w:bidi/>
        <w:spacing w:line="240" w:lineRule="auto"/>
        <w:ind w:left="720"/>
      </w:pPr>
      <w:r>
        <w:rPr>
          <w:rtl/>
          <w:cs/>
          <w:lang w:val="ar_AE" w:bidi="ar_AE"/>
        </w:rPr>
      </w:r>
      <w:r>
        <w:rPr>
          <w:rtl/>
          <w:cs/>
          <w:lang w:val="ar_AE" w:bidi="ar_AE"/>
        </w:rPr>
        <w:t>ابنة التِمني الصغرى</w:t>
      </w:r>
    </w:p>
    <w:p>
      <w:pPr>
        <w:pStyle w:val="ListBullet"/>
        <w:bidi/>
        <w:spacing w:line="240" w:lineRule="auto"/>
        <w:ind w:left="720"/>
      </w:pPr>
      <w:r>
        <w:rPr>
          <w:rtl/>
          <w:cs/>
          <w:lang w:val="ar_AE" w:bidi="ar_AE"/>
        </w:rPr>
      </w:r>
      <w:r>
        <w:rPr>
          <w:rtl/>
          <w:cs/>
          <w:lang w:val="ar_AE" w:bidi="ar_AE"/>
        </w:rPr>
        <w:t>رفيق (صاحب) شمشون من وليمة العُرس</w:t>
      </w:r>
    </w:p>
    <w:p>
      <w:pPr>
        <w:pStyle w:val="ListBullet"/>
        <w:bidi/>
        <w:spacing w:line="240" w:lineRule="auto"/>
        <w:ind w:left="720"/>
      </w:pPr>
      <w:r>
        <w:rPr>
          <w:rtl/>
          <w:cs/>
          <w:lang w:val="ar_AE" w:bidi="ar_AE"/>
        </w:rPr>
      </w:r>
      <w:r>
        <w:rPr>
          <w:rtl/>
          <w:cs/>
          <w:lang w:val="ar_AE" w:bidi="ar_AE"/>
        </w:rPr>
        <w:t>والفلسطينيون.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تذكّروا أن هذا المقطع يحدث بعد أن قتل شمشون ثلاثين رجلًا فلسطينيًا في أشقلون ويأخذ ثيابهم ليدفع رهانًا لأصحابه في وليمة العُرس في تمنة. ويغضب شمشون، ويرجع إلى بيت أبيه في تمنة من دون زوجته. وتذكّروا أيضًا أن الفلسطينيين، وعلى الأرجح أبو زوجة شمشون، قد أعطوا زوجة شمشون لتكون زوجة لأحد أصحابه. ولا يعلم شمشون أن زوجته أصبحت الآن زوجةً لصاحبه. </w:t>
      </w:r>
    </w:p>
    <w:p>
      <w:pPr>
        <w:bidi/>
      </w:pPr>
      <w:r>
        <w:rPr>
          <w:rtl/>
          <w:cs/>
          <w:lang w:val="ar_AE" w:bidi="ar_AE"/>
        </w:rPr>
      </w:r>
      <w:r>
        <w:rPr>
          <w:rtl/>
          <w:cs/>
          <w:lang w:val="ar_AE" w:bidi="ar_AE"/>
        </w:rPr>
        <w:t>مع بداية المشهد الأول، تذكّروا أن بعض الوقت كان قد مضى منذ أن عاد شمشون غاضبًا إلى بيت أبيه في محلة دان. وقد انتهى حصاد القمح الآن، وهو الوقت الذي يحصد فيه الناس القمح في الحقول. وعادةً ما يكون حصاد القمح في شهري يونيه أو يوليو.</w:t>
      </w:r>
    </w:p>
    <w:p>
      <w:pPr>
        <w:bidi/>
      </w:pPr>
      <w:r>
        <w:rPr>
          <w:rtl/>
          <w:cs/>
          <w:lang w:val="ar_AE" w:bidi="ar_AE"/>
        </w:rPr>
      </w:r>
      <w:r>
        <w:rPr>
          <w:rtl/>
          <w:cs/>
          <w:lang w:val="ar_AE" w:bidi="ar_AE"/>
        </w:rPr>
        <w:t>توقَّفوا هنا وانظروا مرة أخرى كمجموعة إلى صورة لأشخاص وهم يحصدون القمح، إذا احتجتم إلى ذلك. أوقِفوا الاستماع إلى هذا التسجيل الصوتي هنا.</w:t>
      </w:r>
    </w:p>
    <w:p>
      <w:pPr>
        <w:bidi/>
      </w:pPr>
      <w:r>
        <w:rPr>
          <w:rtl/>
          <w:cs/>
          <w:lang w:val="ar_AE" w:bidi="ar_AE"/>
        </w:rPr>
      </w:r>
      <w:r>
        <w:rPr>
          <w:rtl/>
          <w:cs/>
          <w:lang w:val="ar_AE" w:bidi="ar_AE"/>
        </w:rPr>
        <w:t>يذهب شمشون إلى تمنة ليزور زوجته، ويحمل معه جدي معزى صغير كهدية لزوجته ولأسرتها. وتذكّروا أن الماعز حيوان شائع له قرون يربِّيه الناس للحصول على الطعام واللبن.</w:t>
      </w:r>
    </w:p>
    <w:p>
      <w:pPr>
        <w:bidi/>
      </w:pPr>
      <w:r>
        <w:rPr>
          <w:rtl/>
          <w:cs/>
          <w:lang w:val="ar_AE" w:bidi="ar_AE"/>
        </w:rPr>
      </w:r>
      <w:r>
        <w:rPr>
          <w:rtl/>
          <w:cs/>
          <w:lang w:val="ar_AE" w:bidi="ar_AE"/>
        </w:rPr>
        <w:t>توقّفوا هنا وانظروا كمجموعة إلى صورة جدي ماعز مرة أخرى، إذا احتجتم إلى ذلك. أوقِفوا الاستماع إلى هذا التسجيل الصوتي هنا.</w:t>
      </w:r>
    </w:p>
    <w:p>
      <w:pPr>
        <w:bidi/>
      </w:pPr>
      <w:r>
        <w:rPr>
          <w:rtl/>
          <w:cs/>
          <w:lang w:val="ar_AE" w:bidi="ar_AE"/>
        </w:rPr>
      </w:r>
      <w:r>
        <w:rPr>
          <w:rtl/>
          <w:cs/>
          <w:lang w:val="ar_AE" w:bidi="ar_AE"/>
        </w:rPr>
        <w:t>وقد يساعد ذلك على إعادة ترتيب الأفكار الواردة في المشهد الأول. يمكنكم القول إن شمشون ذهب ليزور زوجته، ثم ضمِّنوا معلومة أن ذلك كان خلال حصاد القمح. وأخيرًا، يمكنكم أن تدرجوا معلومة أن شمشون قد أحضر جدي معزى كهدية.</w:t>
      </w:r>
    </w:p>
    <w:p>
      <w:pPr>
        <w:bidi/>
      </w:pPr>
      <w:r>
        <w:rPr>
          <w:rtl/>
          <w:cs/>
          <w:lang w:val="ar_AE" w:bidi="ar_AE"/>
        </w:rPr>
      </w:r>
      <w:r>
        <w:rPr>
          <w:rtl/>
          <w:cs/>
          <w:lang w:val="ar_AE" w:bidi="ar_AE"/>
        </w:rPr>
        <w:t>توقفوا هنا وناقشوا هذا السؤال في مجموعات: ما هي أفضل طريقة لترتيب الأفكار في بداية المشهد الأول، حين يذهب شمشون إلى زوجته في موسم الحصاد ويأخذ معه جدي معزى كهدية؟ أوقِفوا الاستماع إلى هذا التسجيل الصوتي هنا.</w:t>
      </w:r>
    </w:p>
    <w:p>
      <w:pPr>
        <w:bidi/>
      </w:pPr>
      <w:r>
        <w:rPr>
          <w:rtl/>
          <w:cs/>
          <w:lang w:val="ar_AE" w:bidi="ar_AE"/>
        </w:rPr>
      </w:r>
      <w:r>
        <w:rPr>
          <w:rtl/>
          <w:cs/>
          <w:lang w:val="ar_AE" w:bidi="ar_AE"/>
        </w:rPr>
        <w:t>يتضمن المشهد الثاني عدة أجزاء. يتحدث شمشون مع أبي زوجته، وينتهي المشهد عندما يقول شمشون إنه سيعاقب الفلسطينيين على ما فعلوه به.</w:t>
      </w:r>
    </w:p>
    <w:p>
      <w:pPr>
        <w:bidi/>
      </w:pPr>
      <w:r>
        <w:rPr>
          <w:rtl/>
          <w:cs/>
          <w:lang w:val="ar_AE" w:bidi="ar_AE"/>
        </w:rPr>
      </w:r>
      <w:r>
        <w:rPr>
          <w:rtl/>
          <w:cs/>
          <w:lang w:val="ar_AE" w:bidi="ar_AE"/>
        </w:rPr>
        <w:t>في بداية المشهد الثاني، يريد شمشون أن يذهب إلى غرفة زوجته ليمارس الجنس معها. في اللغة الأصلية، يُعد تعبير "يدخل إليها" طريقة أخرى للتعبير عن أن شمشون يريد أن يمارس الجنس معها.</w:t>
      </w:r>
    </w:p>
    <w:p>
      <w:pPr>
        <w:bidi/>
      </w:pPr>
      <w:r>
        <w:rPr>
          <w:rtl/>
          <w:cs/>
          <w:lang w:val="ar_AE" w:bidi="ar_AE"/>
        </w:rPr>
      </w:r>
      <w:r>
        <w:rPr>
          <w:rtl/>
          <w:cs/>
          <w:lang w:val="ar_AE" w:bidi="ar_AE"/>
        </w:rPr>
        <w:t>توقفوا هنا وناقشوا هذا السؤال كمجموعة: كيف ستترجمون فكرة أن شمشون يريد الذهاب إلى غرفة نوم زوجته لممارسة الجنس معها؟ وما الطريقة المناسبة للتعبير عن هذا القول في لغتكم؟ أوقِفوا الاستماع إلى هذا التسجيل الصوتي هنا.</w:t>
      </w:r>
    </w:p>
    <w:p>
      <w:pPr>
        <w:bidi/>
      </w:pPr>
      <w:r>
        <w:rPr>
          <w:rtl/>
          <w:cs/>
          <w:lang w:val="ar_AE" w:bidi="ar_AE"/>
        </w:rPr>
      </w:r>
      <w:r>
        <w:rPr>
          <w:rtl/>
          <w:cs/>
          <w:lang w:val="ar_AE" w:bidi="ar_AE"/>
        </w:rPr>
        <w:t>يرفض أبو المرأة أن يسمح لشمشون بالدخول. وتذكّروا أنه أخبر شمشون بأنه ظنَّ أن شمشون يكرهها، ولذلك أعطاها لصاحب شمشون كزوجة له. ثم يسأل الأب شمشون: "أليست أختها الصغيرة أجمل منها؟" ويريد الأب أن يُزوِّج شمشون لابنته الصغرى بدلًا من زوجته السابقة.</w:t>
      </w:r>
    </w:p>
    <w:p>
      <w:pPr>
        <w:bidi/>
      </w:pPr>
      <w:r>
        <w:rPr>
          <w:rtl/>
          <w:cs/>
          <w:lang w:val="ar_AE" w:bidi="ar_AE"/>
        </w:rPr>
      </w:r>
      <w:r>
        <w:rPr>
          <w:rtl/>
          <w:cs/>
          <w:lang w:val="ar_AE" w:bidi="ar_AE"/>
        </w:rPr>
        <w:t>توقفوا هنا وناقشوا هذا السؤال كمجموعة: أيهما يبدو أكثر طبيعية في لغتكم، ترجمة فكرة أبي زوجته في صيغة سؤال أم في صيغة جملة خبرية؟ على سبيل المثال، يمكنكم القول: "إن أختها الصغرى أجمل منها". أوقِفوا الاستماع إلى هذا التسجيل الصوتي هنا.</w:t>
      </w:r>
    </w:p>
    <w:p>
      <w:pPr>
        <w:bidi/>
      </w:pPr>
      <w:r>
        <w:rPr>
          <w:rtl/>
          <w:cs/>
          <w:lang w:val="ar_AE" w:bidi="ar_AE"/>
        </w:rPr>
      </w:r>
      <w:r>
        <w:rPr>
          <w:rtl/>
          <w:cs/>
          <w:lang w:val="ar_AE" w:bidi="ar_AE"/>
        </w:rPr>
        <w:t xml:space="preserve">في نهاية المشهد الثاني، يقول شمشون إن له الحق في أن يعاقب الفلسطينيين هذه المرة لأن أبا زوجته أعطى زوجته لصاحبه كزوجة. وتذكّروا أن شمشون كان قد قتل بالفعل ثلاثين رجلًا من الفلسطينيين في مدينة أشقلون ليرد الرهان إلى أصحاب العرس، ومن المحتمل أن شمشون كان يظن أنه لم يكن على حق تمامًا في قتلهم جميعًا. لكن شمشون يشعر، هذه المرة، بأن لا أحد يستطيع لومه على ما هو مُقدِم على فعله بهم؛ لأن الفلسطينيين قد ألحقوا به أذى حقيقيًا وعاملوه بقلة احترام. </w:t>
      </w:r>
    </w:p>
    <w:p>
      <w:pPr>
        <w:bidi/>
      </w:pPr>
      <w:r>
        <w:rPr>
          <w:rtl/>
          <w:cs/>
          <w:lang w:val="ar_AE" w:bidi="ar_AE"/>
        </w:rPr>
      </w:r>
      <w:r>
        <w:rPr>
          <w:rtl/>
          <w:cs/>
          <w:lang w:val="ar_AE" w:bidi="ar_AE"/>
        </w:rPr>
        <w:t>توقفوا هنا وناقشوا هذا السؤال كمجموعة: كيف ستتناولون فكرة أن شمشون يعاقب الفلسطينيين انتقامًا للأذى الذي ألحقوه به؟ أوقِفوا الاستماع إلى هذا التسجيل الصوتي هنا.</w:t>
      </w:r>
    </w:p>
    <w:p>
      <w:pPr>
        <w:bidi/>
      </w:pPr>
      <w:r>
        <w:rPr>
          <w:rtl/>
          <w:cs/>
          <w:lang w:val="ar_AE" w:bidi="ar_AE"/>
        </w:rPr>
      </w:r>
      <w:r>
        <w:rPr>
          <w:rtl/>
          <w:cs/>
          <w:lang w:val="ar_AE" w:bidi="ar_AE"/>
        </w:rPr>
        <w:t>وتذكّروا أن شمشون ربما كان يتحدث إلى نفسه عما سيفعله بالفلسطينيين، أو إنه كان يتحدث إلى حميه والفلسطينيين الآخرين.</w:t>
      </w:r>
    </w:p>
    <w:p>
      <w:pPr>
        <w:bidi/>
      </w:pPr>
      <w:r>
        <w:rPr>
          <w:rtl/>
          <w:cs/>
          <w:lang w:val="ar_AE" w:bidi="ar_AE"/>
        </w:rPr>
      </w:r>
      <w:r>
        <w:rPr>
          <w:rtl/>
          <w:cs/>
          <w:lang w:val="ar_AE" w:bidi="ar_AE"/>
        </w:rPr>
        <w:t>توقفوا هنا وناقشوا هذا السؤال كمجموعة: فكّروا في كيفية ترجمة رد شمشون بحيث يحتمل أن يكون موجَّهًا إلى الفلسطينيين أو إلى نفسه. على سبيل المثال: "قال شمشون...." إذا احتجتم إلى ذِكْر الشخص الذي كان يتحدث إليه شمشون في لغتكم، فاختاروا العبارة بأن شمشون قال ذلك للفلسطينيين. أوقِفوا الاستماع إلى هذا التسجيل الصوتي هنا.</w:t>
      </w:r>
    </w:p>
    <w:p>
      <w:pPr>
        <w:bidi/>
      </w:pPr>
      <w:r>
        <w:rPr>
          <w:rtl/>
          <w:cs/>
          <w:lang w:val="ar_AE" w:bidi="ar_AE"/>
        </w:rPr>
      </w:r>
      <w:r>
        <w:rPr>
          <w:rtl/>
          <w:cs/>
          <w:lang w:val="ar_AE" w:bidi="ar_AE"/>
        </w:rPr>
        <w:t>في المشهد الثالث، يمسك شمشون ثلاثمائة ثعلب (ابْنِ آوَى) لمساعدته على معاقبة الفلسطينيين. والثعالب حيوانات برية صغيرة لها ذيول كثيفة. وتذكّروا أن الكلمة في اللغة الأصلية يمكن أن تعني أيضًا كلمة "ابْنِ آوَى" بدلًا من "ثعلب". وابْنُ آوَى أكبر قليلًا من الثعلب، لكن بخلاف ذلك فهو يشبهه جدًا.</w:t>
      </w:r>
    </w:p>
    <w:p>
      <w:pPr>
        <w:bidi/>
      </w:pPr>
      <w:r>
        <w:rPr>
          <w:rtl/>
          <w:cs/>
          <w:lang w:val="ar_AE" w:bidi="ar_AE"/>
        </w:rPr>
      </w:r>
      <w:r>
        <w:rPr>
          <w:rtl/>
          <w:cs/>
          <w:lang w:val="ar_AE" w:bidi="ar_AE"/>
        </w:rPr>
        <w:t>توقفوا هنا وانظروا معًا إلى صور ثعلب وابن آوى مرة أخرى كمجموعة، إذا لزم الأمر. أوقِفوا الاستماع إلى هذا التسجيل الصوتي هنا.</w:t>
      </w:r>
    </w:p>
    <w:p>
      <w:pPr>
        <w:bidi/>
      </w:pPr>
      <w:r>
        <w:rPr>
          <w:rtl/>
          <w:cs/>
          <w:lang w:val="ar_AE" w:bidi="ar_AE"/>
        </w:rPr>
      </w:r>
      <w:r>
        <w:rPr>
          <w:rtl/>
          <w:cs/>
          <w:lang w:val="ar_AE" w:bidi="ar_AE"/>
        </w:rPr>
        <w:t>يربط شمشون ذيول الثعالب الثلاثمائة معًا، مما يعني أن شمشون يأخذ الثعالب في أزواج ويربط ذيول كل زوج معًا. وطريقة أخرى للتعبير عن ذلك هي أن شمشون كان يربط ذيل كل ثعلب بثعلب آخر. ثم يضع شمشون مشاعل في ذيل كل زوج من الثعالب. ثم يشعل شمشون المشاعل ويرسل الثعالب الثلاثمائة -وذيل كل منها مشتعل- إلى حقول القمح الخاصة بالفلسطينيين. وتذكّروا أن الشعلة هي عصا عليها خِرَق قماش مغموسة بالزيت ملفوفة حول نهايتها.</w:t>
      </w:r>
    </w:p>
    <w:p>
      <w:pPr>
        <w:bidi/>
      </w:pPr>
      <w:r>
        <w:rPr>
          <w:rtl/>
          <w:cs/>
          <w:lang w:val="ar_AE" w:bidi="ar_AE"/>
        </w:rPr>
      </w:r>
      <w:r>
        <w:rPr>
          <w:rtl/>
          <w:cs/>
          <w:lang w:val="ar_AE" w:bidi="ar_AE"/>
        </w:rPr>
        <w:t>توقفوا هنا وانظروا معًا، كمجموعة، إلى صورة لشعلة مرة أخرى، إذا احتجتم إلى ذلك. أوقِفوا الاستماع إلى هذا التسجيل الصوتي هنا.</w:t>
      </w:r>
    </w:p>
    <w:p>
      <w:pPr>
        <w:bidi/>
      </w:pPr>
      <w:r>
        <w:rPr>
          <w:rtl/>
          <w:cs/>
          <w:lang w:val="ar_AE" w:bidi="ar_AE"/>
        </w:rPr>
      </w:r>
      <w:r>
        <w:rPr>
          <w:rtl/>
          <w:cs/>
          <w:lang w:val="ar_AE" w:bidi="ar_AE"/>
        </w:rPr>
        <w:t>تُحرق ذيول الثعالب المشتعلة كل زراعات الحبوب القائمة، أي المحاصيل التي لا تزال في حقول القمح. كما تدمِّر الثعالب أكداس الحبوب، وكروم العنب، وبساتين الزيتون. وتذكّروا أن أكداس الحبوب هي الحبوب التي كان الناس قد حصدوها بالفعل. والكروم هي بساتين يزرع فيها الناس العنب، بينما تضم ​​بساتين الزيتون أشجار الزيتون. وكان تدمير المحاصيل الرئيسية الثلاثة، وهي الحبوب، والعنب، والزيتون، مكلِّفًا جدًا للفلسطينيين. يتطلب الأمر سنوات لزراعة الكروم وبساتين الزيتون، وعامًا كاملًا لزراعة الحبوب. وكانت هذه خسارة كبيرة للفلسطينيين.</w:t>
      </w:r>
    </w:p>
    <w:p>
      <w:pPr>
        <w:bidi/>
      </w:pPr>
      <w:r>
        <w:rPr>
          <w:rtl/>
          <w:cs/>
          <w:lang w:val="ar_AE" w:bidi="ar_AE"/>
        </w:rPr>
      </w:r>
      <w:r>
        <w:rPr>
          <w:rtl/>
          <w:cs/>
          <w:lang w:val="ar_AE" w:bidi="ar_AE"/>
        </w:rPr>
        <w:t>توقفوا هنا وانظروا معًا مرة أخرى كمجموعة إلى صور زراعات الحبوب القائمة، وأكداس الحبوب، وكرم عنب وبستان زيتون، إذا احتجتم إلى ذلك. أوقِفوا الاستماع إلى هذا التسجيل الصوتي هنا.</w:t>
      </w:r>
    </w:p>
    <w:p>
      <w:pPr>
        <w:bidi/>
      </w:pPr>
      <w:r>
        <w:rPr>
          <w:rtl/>
          <w:cs/>
          <w:lang w:val="ar_AE" w:bidi="ar_AE"/>
        </w:rPr>
      </w:r>
      <w:r>
        <w:rPr>
          <w:rtl/>
          <w:cs/>
          <w:lang w:val="ar_AE" w:bidi="ar_AE"/>
        </w:rPr>
        <w:t>يتكون المشهد الرابع من جزأين. أولاً، يسأل الفلسطينيون عمن أتلف حبوبهم وكرومهم وبساتين الزيتون الخاصة بهم. ومن المحتمل أن هؤلاء كانوا فلسطينيين من خارج تمنة. ويجيب بعض الفلسطينيين الآخرين بأن شمشون هو من أتلف ممتلكاتهم. وربما كان هؤلاء الفلسطينيون الآخرون أقارب أو أصدقاء لأبي زوجة شمشون، ولذلك كانوا يعرفون بالفعل ما حدث. وتذكّروا أن الفلسطينيين الآخرين قالوا إن سبب تدمير شمشون الممتلكات هو أن أبا زوجة شمشون أعطى زوجته لرجل آخر.</w:t>
      </w:r>
    </w:p>
    <w:p>
      <w:pPr>
        <w:bidi/>
      </w:pPr>
      <w:r>
        <w:rPr>
          <w:rtl/>
          <w:cs/>
          <w:lang w:val="ar_AE" w:bidi="ar_AE"/>
        </w:rPr>
      </w:r>
      <w:r>
        <w:rPr>
          <w:rtl/>
          <w:cs/>
          <w:lang w:val="ar_AE" w:bidi="ar_AE"/>
        </w:rPr>
        <w:t>ثم بعد ذلك، يصعد الفلسطينيون إلى تمنة ويحرقون زوجة شمشون وأبا زوجته بالنار. من المرجح أن هؤلاء الفلسطينيين قد أتوا من أراضٍ ومدنٍ محيطة بتمنة، لا تقع في المناطق الجبلية، ولهذا السبب فهم يصعدون إلى المرتفعات حيث تقع تمنة. وتذكّروا أيضًا أن بعض الترجمات تقول إن هؤلاء الفلسطينيين أحرقوا "بيت أبيها"، وهو ما يشتمل على جميع الأشخاص الذين كانوا يعيشون في البيت، وليس أباها وحده.</w:t>
      </w:r>
    </w:p>
    <w:p>
      <w:pPr>
        <w:bidi/>
      </w:pPr>
      <w:r>
        <w:rPr>
          <w:rtl/>
          <w:cs/>
          <w:lang w:val="ar_AE" w:bidi="ar_AE"/>
        </w:rPr>
      </w:r>
      <w:r>
        <w:rPr>
          <w:rtl/>
          <w:cs/>
          <w:lang w:val="ar_AE" w:bidi="ar_AE"/>
        </w:rPr>
        <w:t xml:space="preserve">يتكون المشهد الخامس أيضًا من جزأين. أولاً، يذكر شمشون ما سيفعله للانتقام من الفلسطينيين. وتتكوَّن عبارة شمشون من ثلاثة أجزاء. يقول شمشون إن لديه سببًا للانتقام من الفلسطينيين بسبب ما فعلوه به؛ إذ أحرقوا زوجته وأبوها بالنار. بعد ذلك، يقطع شمشون وعدًا حين يقول: "سأنتقم منكم بالتأكيد". وهذا يعني أن شمشون يعد بأنه سيفعل ذلك. وأخيرًا، يقول شمشون إن هناك حدًا للضرر الذي سيسببه بالفلسطينيين. فإن شمشون سيتوقف عندما يكمل انتقامه الكامل. </w:t>
      </w:r>
    </w:p>
    <w:p>
      <w:pPr>
        <w:bidi/>
      </w:pPr>
      <w:r>
        <w:rPr>
          <w:rtl/>
          <w:cs/>
          <w:lang w:val="ar_AE" w:bidi="ar_AE"/>
        </w:rPr>
      </w:r>
      <w:r>
        <w:rPr>
          <w:rtl/>
          <w:cs/>
          <w:lang w:val="ar_AE" w:bidi="ar_AE"/>
        </w:rPr>
        <w:t>توقفوا هنا وناقشوا هذا السؤال كمجموعة: صِفوا طريقةً شائعةً يقطع بها الناسُ وعودًا أو يؤدّون قسمًا في لغتكم. فعلى سبيل المثال، يقول شمشون: "بالتأكيد سأفعل.... كيف ستترجمون وعد شمشون في هذا المقطع؟ أوقِفوا الاستماع إلى هذا التسجيل الصوتي هنا.</w:t>
      </w:r>
    </w:p>
    <w:p>
      <w:pPr>
        <w:bidi/>
      </w:pPr>
      <w:r>
        <w:rPr>
          <w:rtl/>
          <w:cs/>
          <w:lang w:val="ar_AE" w:bidi="ar_AE"/>
        </w:rPr>
      </w:r>
      <w:r>
        <w:rPr>
          <w:rtl/>
          <w:cs/>
          <w:lang w:val="ar_AE" w:bidi="ar_AE"/>
        </w:rPr>
        <w:t>في النصف الثاني من المشهد الخامس، يقتل شمشون العديد من الفلسطينيين. وهو يقتل هؤلاء الفلسطينيين بعنف. في اللغة الأصلية، يذكر الراوي أن شمشون ضربهم "سَاقًا عَلَى فَخِذٍ"، وهي عبارة ربما كانت تُستخدم للدلالة على أن شمشون قتل الفلسطينيين بعنف وقسوة. نحن لا نعرف عدد الفلسطينيين الذين قتلهم شمشون.</w:t>
      </w:r>
    </w:p>
    <w:p>
      <w:pPr>
        <w:bidi/>
      </w:pPr>
      <w:r>
        <w:rPr>
          <w:rtl/>
          <w:cs/>
          <w:lang w:val="ar_AE" w:bidi="ar_AE"/>
        </w:rPr>
      </w:r>
      <w:r>
        <w:rPr>
          <w:rtl/>
          <w:cs/>
          <w:lang w:val="ar_AE" w:bidi="ar_AE"/>
        </w:rPr>
        <w:t>توقفوا هنا وناقشوا هذا السؤال كمجموعة: كيف ستترجمون فكرة أن شمشون هاجم الفلسطينيين وقتلهم بعنف؟ أوقِفوا الاستماع إلى هذا التسجيل الصوتي هنا.</w:t>
      </w:r>
    </w:p>
    <w:p>
      <w:pPr>
        <w:bidi/>
      </w:pPr>
      <w:r>
        <w:rPr>
          <w:rtl/>
          <w:cs/>
          <w:lang w:val="ar_AE" w:bidi="ar_AE"/>
        </w:rPr>
      </w:r>
      <w:r>
        <w:rPr>
          <w:rtl/>
          <w:cs/>
          <w:lang w:val="ar_AE" w:bidi="ar_AE"/>
        </w:rPr>
        <w:t>في المشهد السادس، ينزل شمشون إلى صخرة عيطم ليبقى في مغارة. والمغارة هي مكان مجوف في الأرض حيث يمكن للناس أن يعيشوا. وتذكّروا أن هذا كان على الأرجح في أرض سبط يهوذا على المنحدر الشمالي لوادي سورق بالقرب من مدينة صرعة. وتذكّروا أن شمشون لا يرجع إلى بيت أبيه هذه المرة بعد أن قتل العديد من الفلسطينيين كما فعل بعد أن قتل الرجال الثلاثين في أشقلون.</w:t>
      </w:r>
    </w:p>
    <w:p>
      <w:pPr>
        <w:bidi/>
      </w:pPr>
      <w:r>
        <w:rPr>
          <w:rtl/>
          <w:cs/>
          <w:lang w:val="ar_AE" w:bidi="ar_AE"/>
        </w:rPr>
      </w:r>
      <w:r>
        <w:rPr>
          <w:rtl/>
          <w:cs/>
          <w:lang w:val="ar_AE" w:bidi="ar_AE"/>
        </w:rPr>
        <w:t>توقفوا هنا وانظروا معًا مرة أخرى إلى صورة كهف وخريطة لصخرة عيطم، إذا احتجتم إلى ذلك.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15: 1 - 8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ستة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زوجة شمشون</w:t>
      </w:r>
    </w:p>
    <w:p>
      <w:pPr>
        <w:pStyle w:val="ListBullet"/>
        <w:bidi/>
        <w:spacing w:line="240" w:lineRule="auto"/>
        <w:ind w:left="720"/>
      </w:pPr>
      <w:r>
        <w:rPr>
          <w:rtl/>
          <w:cs/>
          <w:lang w:val="ar_AE" w:bidi="ar_AE"/>
        </w:rPr>
      </w:r>
      <w:r>
        <w:rPr>
          <w:rtl/>
          <w:cs/>
          <w:lang w:val="ar_AE" w:bidi="ar_AE"/>
        </w:rPr>
        <w:t>أبو زوجة شمشون، التِمني</w:t>
      </w:r>
    </w:p>
    <w:p>
      <w:pPr>
        <w:pStyle w:val="ListBullet"/>
        <w:bidi/>
        <w:spacing w:line="240" w:lineRule="auto"/>
        <w:ind w:left="720"/>
      </w:pPr>
      <w:r>
        <w:rPr>
          <w:rtl/>
          <w:cs/>
          <w:lang w:val="ar_AE" w:bidi="ar_AE"/>
        </w:rPr>
      </w:r>
      <w:r>
        <w:rPr>
          <w:rtl/>
          <w:cs/>
          <w:lang w:val="ar_AE" w:bidi="ar_AE"/>
        </w:rPr>
        <w:t>ابنة التِمني الصغرى</w:t>
      </w:r>
    </w:p>
    <w:p>
      <w:pPr>
        <w:pStyle w:val="ListBullet"/>
        <w:bidi/>
        <w:spacing w:line="240" w:lineRule="auto"/>
        <w:ind w:left="720"/>
      </w:pPr>
      <w:r>
        <w:rPr>
          <w:rtl/>
          <w:cs/>
          <w:lang w:val="ar_AE" w:bidi="ar_AE"/>
        </w:rPr>
      </w:r>
      <w:r>
        <w:rPr>
          <w:rtl/>
          <w:cs/>
          <w:lang w:val="ar_AE" w:bidi="ar_AE"/>
        </w:rPr>
        <w:t>رفيق (صاحب) شمشون من وليمة العُرس</w:t>
      </w:r>
    </w:p>
    <w:p>
      <w:pPr>
        <w:pStyle w:val="ListBullet"/>
        <w:bidi/>
        <w:spacing w:line="240" w:lineRule="auto"/>
        <w:ind w:left="720"/>
      </w:pPr>
      <w:r>
        <w:rPr>
          <w:rtl/>
          <w:cs/>
          <w:lang w:val="ar_AE" w:bidi="ar_AE"/>
        </w:rPr>
      </w:r>
      <w:r>
        <w:rPr>
          <w:rtl/>
          <w:cs/>
          <w:lang w:val="ar_AE" w:bidi="ar_AE"/>
        </w:rPr>
        <w:t>والفلسطينيون.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مواضع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بعد فترة من عودة شمشون إلى بيت أبيه، يعود شمشون إلى تمنة مرة أخرى. ويفعل شمشون ذلك خلال حصاد القمح. ويُحضر شمشون جدي معزى معه كهدية لزوجته ولأسرتها.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شمشون أبا زوجته بأنه يريد أن يذهب ليرى زوجته في غرفتها. لكن أبو زوجته يرفض أن يسمح له بالدخول إلى الغرفة. ويقول أبوها له إنه اعتقد أن شمشون كرِه ابنته، لأن شمشون تركها في تمنة. فأعطى الأب ابنته لأقرب رفيق لشمشون في وليمة العُرس لتكون زوجة له. يعرض الأب أيضًا ابنته الصغرى لتكون زوجةً جديدةً لشمشون بدلاً منها، ويقول له إن هذه الابنة أجمل من ابنته الكبرى.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أبي زوجة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فيجيب شمشون: "أنا على حق في أن أؤذى الفلسطينيين هذه المرة بسبب ما فعله أبو زوجتي!" فيمسك شمشون ثلاثمائة ثعلب، ويربط أذيالها معًا في أزواج. ويضع شمشون مشاعل في أذيالها ويوقِد المشاعل. ويجعل شمشون الثعالب تركض في حقول الحبوب الخاصة بالفلسطينيين. فتدمر الثعالب زراعات الحبوب القائمة، وأكداس الحبوب، وكروم العنب، وبساتين الزيتون الخاصة بالفلسطينيين.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الذين يؤدون دور الفلسطينيين: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فسأل الفلسطينيون: "مَنْ فعل هذا؟" فيخبرهم فلسطينيون آخرون بأن شمشون، صِهر التمنّي، هو من فعل ذلك. وأن شمشون قد أحرق كل شيء لأن أبا زوجته أعطى زوجته لصديقه.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الفلسطينيين: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فصعد الفلسطينيون إلى تمنة وأحرقوا زوجة شمشون وأباها حتى الموت. فيُخبر شمشون الفلسطينيين بأنه بسبب أنهم قتلوا زوجته ووالدها، فإنه سيلحق بهم الآن الأذى حتى ينتقم منهم انتقامًا كاملًا.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الذين يؤدون دور الفلسطينيين: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يهاجم شمشون الفلسطينيين ويقتلهم بعنف. ثم يذهب شمشون ويقيم في مغارة في صخرة عيطم.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15: 1–8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يعود شمشون إلى تمنة ليرى زوجته خلال </w:t>
      </w:r>
      <w:r>
        <w:rPr>
          <w:b/>
          <w:rtl/>
          <w:cs/>
          <w:lang w:val="ar_AE" w:bidi="ar_AE"/>
        </w:rPr>
        <w:t>حصاد</w:t>
      </w:r>
      <w:r>
        <w:rPr>
          <w:rtl/>
          <w:cs/>
          <w:lang w:val="ar_AE" w:bidi="ar_AE"/>
        </w:rPr>
        <w:t xml:space="preserve"> القمح. تذكر أن ذلك كان على الأرجح خلال شهري يونيو أو يوليو، وهي الفترة التي كان الناس يجمعون فيها كل القمح الموجود في الحقول على شكل حزم أو أكوام. وكان القمح (الحنطة) أحد الحبوب الشائعة التي كان الناس يزرعونها للحصول على الطعام في زمن شمشون. ترجموا كلمة حصاد بالطريقة نفسها التي استخدمتموها في المقاطع السابقة.</w:t>
      </w:r>
    </w:p>
    <w:p>
      <w:pPr>
        <w:bidi/>
      </w:pPr>
      <w:r>
        <w:rPr>
          <w:rtl/>
          <w:cs/>
          <w:lang w:val="ar_AE" w:bidi="ar_AE"/>
        </w:rPr>
      </w:r>
      <w:r>
        <w:rPr>
          <w:rtl/>
          <w:cs/>
          <w:lang w:val="ar_AE" w:bidi="ar_AE"/>
        </w:rPr>
        <w:t xml:space="preserve">يحضر شمشون </w:t>
      </w:r>
      <w:r>
        <w:rPr>
          <w:b/>
          <w:rtl/>
          <w:cs/>
          <w:lang w:val="ar_AE" w:bidi="ar_AE"/>
        </w:rPr>
        <w:t>جدي معزى</w:t>
      </w:r>
      <w:r>
        <w:rPr>
          <w:rtl/>
          <w:cs/>
          <w:lang w:val="ar_AE" w:bidi="ar_AE"/>
        </w:rPr>
        <w:t xml:space="preserve"> كهدية لزوجته ولأسرتها. والماعز حيوان شائع له قرون يربيه الناس للحصول على الطعام واللبن. ترجموا كلمة معزى (ماعز) بالطريقة نفسها التي استخدمتموها في المقاطع السابقة.</w:t>
      </w:r>
    </w:p>
    <w:p>
      <w:pPr>
        <w:bidi/>
      </w:pPr>
      <w:r>
        <w:rPr>
          <w:rtl/>
          <w:cs/>
          <w:lang w:val="ar_AE" w:bidi="ar_AE"/>
        </w:rPr>
      </w:r>
      <w:r>
        <w:rPr>
          <w:rtl/>
          <w:cs/>
          <w:lang w:val="ar_AE" w:bidi="ar_AE"/>
        </w:rPr>
        <w:t>توقّفوا هنا وانظروا كمجموعة إلى صورة جدي ماعز مرة أخرى، إذا احتجتم إلى ذلك. أوقِفوا الاستماع إلى هذا التسجيل الصوتي هنا.</w:t>
      </w:r>
    </w:p>
    <w:p>
      <w:pPr>
        <w:bidi/>
      </w:pPr>
      <w:r>
        <w:rPr>
          <w:rtl/>
          <w:cs/>
          <w:lang w:val="ar_AE" w:bidi="ar_AE"/>
        </w:rPr>
      </w:r>
      <w:r>
        <w:rPr>
          <w:rtl/>
          <w:cs/>
          <w:lang w:val="ar_AE" w:bidi="ar_AE"/>
        </w:rPr>
        <w:t>يمسك شمشون ثلاثمائة ثعلب، ويربط أذيالها في أزواج، ويضع مشاعل في أذيالها. الثعلب هو حيوان بري صغير له ذيل طويل وكثيف. وتذكّروا أنه من المحتمل أيضًا أن يكون هذا حيوانًا مشابهًا يُدعى ابن آوى. ولصنع الشُعل، كان الناس ينقعون الخِرَق في الزيت، ثم يلفون الخِرَق حول نهاية العصا.</w:t>
      </w:r>
    </w:p>
    <w:p>
      <w:pPr>
        <w:bidi/>
      </w:pPr>
      <w:r>
        <w:rPr>
          <w:rtl/>
          <w:cs/>
          <w:lang w:val="ar_AE" w:bidi="ar_AE"/>
        </w:rPr>
      </w:r>
      <w:r>
        <w:rPr>
          <w:rtl/>
          <w:cs/>
          <w:lang w:val="ar_AE" w:bidi="ar_AE"/>
        </w:rPr>
        <w:t>توقَّفوا هنا وانظروا معًا كمجموعة مرة أخرى إلى صور ثعلب، و ابْنِ آوَى ومشعل، إن لزم الأمر. وقرِّروا كيف ستترجمون هذه الكلمات، أوقِفوا الاستماع إلى هذا التسجيل الصوتي هنا.</w:t>
      </w:r>
    </w:p>
    <w:p>
      <w:pPr>
        <w:bidi/>
      </w:pPr>
      <w:r>
        <w:rPr>
          <w:rtl/>
          <w:cs/>
          <w:lang w:val="ar_AE" w:bidi="ar_AE"/>
        </w:rPr>
      </w:r>
      <w:r>
        <w:rPr>
          <w:rtl/>
          <w:cs/>
          <w:lang w:val="ar_AE" w:bidi="ar_AE"/>
        </w:rPr>
        <w:t xml:space="preserve">يُرسل شمشون الثعالب ذات الذيول المشتعلة إلى </w:t>
      </w:r>
      <w:r>
        <w:rPr>
          <w:b/>
          <w:rtl/>
          <w:cs/>
          <w:lang w:val="ar_AE" w:bidi="ar_AE"/>
        </w:rPr>
        <w:t>زراعات الحبوب القائمة</w:t>
      </w:r>
      <w:r>
        <w:rPr>
          <w:rtl/>
          <w:cs/>
          <w:lang w:val="ar_AE" w:bidi="ar_AE"/>
        </w:rPr>
        <w:t>، أي القمح الذي لا يزال قائمًا في الحقول. فتدمِّر الثعالب زراعات الحبوب القائمة، و</w:t>
      </w:r>
      <w:r>
        <w:rPr>
          <w:b/>
          <w:rtl/>
          <w:cs/>
          <w:lang w:val="ar_AE" w:bidi="ar_AE"/>
        </w:rPr>
        <w:t>أكداس الحبوب</w:t>
      </w:r>
      <w:r>
        <w:rPr>
          <w:rtl/>
          <w:cs/>
          <w:lang w:val="ar_AE" w:bidi="ar_AE"/>
        </w:rPr>
        <w:t xml:space="preserve"> التي تم حصادها، و</w:t>
      </w:r>
      <w:r>
        <w:rPr>
          <w:b/>
          <w:rtl/>
          <w:cs/>
          <w:lang w:val="ar_AE" w:bidi="ar_AE"/>
        </w:rPr>
        <w:t>كروم العنب</w:t>
      </w:r>
      <w:r>
        <w:rPr>
          <w:rtl/>
          <w:cs/>
          <w:lang w:val="ar_AE" w:bidi="ar_AE"/>
        </w:rPr>
        <w:t xml:space="preserve"> و</w:t>
      </w:r>
      <w:r>
        <w:rPr>
          <w:b/>
          <w:rtl/>
          <w:cs/>
          <w:lang w:val="ar_AE" w:bidi="ar_AE"/>
        </w:rPr>
        <w:t>بساتين الزيتون</w:t>
      </w:r>
      <w:r>
        <w:rPr>
          <w:rtl/>
          <w:cs/>
          <w:lang w:val="ar_AE" w:bidi="ar_AE"/>
        </w:rPr>
        <w:t>. الكرم هو بستان يزرع فيه الناس العنب، أما بستان الزيتون فهو بستان يزرع فيه الناس أشجار الزيتون. ترجموا كلمة كرم عنب بالطريقة نفسها التي استخدمتموها في المقاطع السابقة. ولمزيد من المعلومات عن كلمة كرم العنب، راجعوا قاموس الكلمات الرئيسية.</w:t>
      </w:r>
    </w:p>
    <w:p>
      <w:pPr>
        <w:bidi/>
      </w:pPr>
      <w:r>
        <w:rPr>
          <w:rtl/>
          <w:cs/>
          <w:lang w:val="ar_AE" w:bidi="ar_AE"/>
        </w:rPr>
      </w:r>
      <w:r>
        <w:rPr>
          <w:rtl/>
          <w:cs/>
          <w:lang w:val="ar_AE" w:bidi="ar_AE"/>
        </w:rPr>
        <w:t>توقفوا هنا وانظروا معًا مرة أخرى كمجموعة إلى صور زراعات الحبوب القائمة، وأكداس الحبوب، وكرم عنب وبستان زيتون، إذا احتجتم إلى ذلك. وقرِّروا كيف ستترجمون كل واحد من هذه الأسماء. أوقِفوا الاستماع إلى هذا التسجيل الصوتي هنا.</w:t>
      </w:r>
    </w:p>
    <w:p>
      <w:pPr>
        <w:bidi/>
      </w:pPr>
      <w:r>
        <w:rPr>
          <w:rtl/>
          <w:cs/>
          <w:lang w:val="ar_AE" w:bidi="ar_AE"/>
        </w:rPr>
      </w:r>
      <w:r>
        <w:rPr>
          <w:rtl/>
          <w:cs/>
          <w:lang w:val="ar_AE" w:bidi="ar_AE"/>
        </w:rPr>
        <w:t xml:space="preserve">وعلم الفلسطينيون أن شمشون، </w:t>
      </w:r>
      <w:r>
        <w:rPr>
          <w:b/>
          <w:rtl/>
          <w:cs/>
          <w:lang w:val="ar_AE" w:bidi="ar_AE"/>
        </w:rPr>
        <w:t>صهر التِمني</w:t>
      </w:r>
      <w:r>
        <w:rPr>
          <w:rtl/>
          <w:cs/>
          <w:lang w:val="ar_AE" w:bidi="ar_AE"/>
        </w:rPr>
        <w:t>، قد أحرق ممتلكاتهم. والتمني هو شخص من مدينة تمنة. وصهر الرجل هو زوج ابنة الرجل.</w:t>
      </w:r>
    </w:p>
    <w:p>
      <w:pPr>
        <w:bidi/>
      </w:pPr>
      <w:r>
        <w:rPr>
          <w:rtl/>
          <w:cs/>
          <w:lang w:val="ar_AE" w:bidi="ar_AE"/>
        </w:rPr>
      </w:r>
      <w:r>
        <w:rPr>
          <w:rtl/>
          <w:cs/>
          <w:lang w:val="ar_AE" w:bidi="ar_AE"/>
        </w:rPr>
        <w:t>توقَّفوا هنا وناقشوا معًا كمجموعة كيف ستترجمون عبارة "صهر التمني". أوقِفوا الاستماع إلى هذا التسجيل الصوتي هنا.</w:t>
      </w:r>
    </w:p>
    <w:p>
      <w:pPr>
        <w:bidi/>
      </w:pPr>
      <w:r>
        <w:rPr>
          <w:rtl/>
          <w:cs/>
          <w:lang w:val="ar_AE" w:bidi="ar_AE"/>
        </w:rPr>
      </w:r>
      <w:r>
        <w:rPr>
          <w:rtl/>
          <w:cs/>
          <w:lang w:val="ar_AE" w:bidi="ar_AE"/>
        </w:rPr>
        <w:t>ويعد شمشون بالانتقام من الفلسطينيين بعد أن قتل الفلسطينيون زوجته وأبا زوجته.</w:t>
      </w:r>
    </w:p>
    <w:p>
      <w:pPr>
        <w:bidi/>
      </w:pPr>
      <w:r>
        <w:rPr>
          <w:rtl/>
          <w:cs/>
          <w:lang w:val="ar_AE" w:bidi="ar_AE"/>
        </w:rPr>
      </w:r>
      <w:r>
        <w:rPr>
          <w:rtl/>
          <w:cs/>
          <w:lang w:val="ar_AE" w:bidi="ar_AE"/>
        </w:rPr>
        <w:t>فيهاجم شمشون العديد من الفلسطينيين ويقتلهم. وهو يقتلهم بعنف. ثم ينزل شمشون ليقيم في مغارة في صخرة عيطم. والمغارة هي مكان مجوف في الأرض حيث يمكن للناس أن يعيشوا أو أن يختبأوا. من المرجح أن صخرة عيطم كانت مكانًا معروفًا في ذلك الوقت، وأنها كانت تقع، على الأرجح، على المنحدر الشمالي لوادي سورق بالقرب من بلدة صرعة.</w:t>
      </w:r>
    </w:p>
    <w:p>
      <w:pPr>
        <w:bidi/>
      </w:pPr>
      <w:r>
        <w:rPr>
          <w:rtl/>
          <w:cs/>
          <w:lang w:val="ar_AE" w:bidi="ar_AE"/>
        </w:rPr>
      </w:r>
      <w:r>
        <w:rPr>
          <w:rtl/>
          <w:cs/>
          <w:lang w:val="ar_AE" w:bidi="ar_AE"/>
        </w:rPr>
        <w:t xml:space="preserve">توقفوا هنا وانظروا معًا مرة أخرى إلى صورة كهف وخريطة لصخرة عيطم، إذا احتجتم إلى ذلك.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15:9–20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15: 9–20 واحفظوا هذا المقطع في قلوبكم.</w:t>
      </w:r>
    </w:p>
    <w:p>
      <w:pPr>
        <w:bidi/>
      </w:pPr>
      <w:r>
        <w:rPr>
          <w:rtl/>
          <w:cs/>
          <w:lang w:val="ar_AE" w:bidi="ar_AE"/>
        </w:rPr>
      </w:r>
      <w:r>
        <w:rPr>
          <w:rtl/>
          <w:cs/>
          <w:lang w:val="ar_AE" w:bidi="ar_AE"/>
        </w:rPr>
        <w:t xml:space="preserve">استمعوا إلى نسخة صوتية من سِفر القضاة 15: 9–20 ثلاث مرات من ثلاث ترجمات مختلفة، إن أمكن. </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هذا المقطع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هذا المقطع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15: 9–20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يواصل شمشون والفلسطينيون دوامة رد الإساءة بالإساءة. في القصة السابقة، استخدم شمشون ثلاثمائة ثعلب ليحرق ممتلكات الفلسطينيين، لأن الفلسطينيين أعطوا زوجته لرجل آخر. ثم انتقم شمشون من الفلسطينيين، لأنهم قتلوا زوجته وأبا زوجته. وقد انتهت القصة حيث ذكرت أن شمشون كان يقيم في صخرة عيطم. والآن، نرى كيف يستخدم الرب رغبة شمشون في الانتقام للبدء في إنقاذ إسرائيل من حُكم الفلسطينيين.</w:t>
      </w:r>
    </w:p>
    <w:p>
      <w:pPr>
        <w:bidi/>
      </w:pPr>
      <w:r>
        <w:rPr>
          <w:rtl/>
          <w:cs/>
          <w:lang w:val="ar_AE" w:bidi="ar_AE"/>
        </w:rPr>
      </w:r>
      <w:r>
        <w:rPr>
          <w:rtl/>
          <w:cs/>
          <w:lang w:val="ar_AE" w:bidi="ar_AE"/>
        </w:rPr>
        <w:t>لا يزال الفلسطينيون يرغبون في الانتقام من شمشون بسبب جميع شعبهم الذين قتلهم في القصة السابقة. فيصعد الفلسطينيون من بيوتهم إلى الأراضي المرتفعة في الشرق، حيث يسكن سبط يهوذا. ويستعد الفلسطينيون لمعركة في مكان يُدعى "لحي"، وهو على الأرجح قريب من الموقع الذي كان يتواجد فيه شمشون عند صخرة "عيطم" ولحي هو الصيغة المختصرة لقول رَمَتَ لَحْيٍ أو تل عظمة الفك. في وقت لاحق من هذا المقطع، سنكتشف سبب تسمية الناس لهذا المكان "تلة عظمة الفك".</w:t>
      </w:r>
    </w:p>
    <w:p>
      <w:pPr>
        <w:bidi/>
      </w:pPr>
      <w:r>
        <w:rPr>
          <w:rtl/>
          <w:cs/>
          <w:lang w:val="ar_AE" w:bidi="ar_AE"/>
        </w:rPr>
      </w:r>
      <w:r>
        <w:rPr>
          <w:rtl/>
          <w:cs/>
          <w:lang w:val="ar_AE" w:bidi="ar_AE"/>
        </w:rPr>
        <w:t>توقَّفوا هنا كمجموعة وانظروا كمجموعة إلى خريطة تُظهر رحلة الفلسطينيين من أرضهم إلى موقع لحي المحتمل. أوقِفوا الاستماع إلى هذا التسجيل الصوتي هنا.</w:t>
      </w:r>
    </w:p>
    <w:p>
      <w:pPr>
        <w:bidi/>
      </w:pPr>
      <w:r>
        <w:rPr>
          <w:rtl/>
          <w:cs/>
          <w:lang w:val="ar_AE" w:bidi="ar_AE"/>
        </w:rPr>
      </w:r>
      <w:r>
        <w:rPr>
          <w:rtl/>
          <w:cs/>
          <w:lang w:val="ar_AE" w:bidi="ar_AE"/>
        </w:rPr>
        <w:t xml:space="preserve">من المرجح أن الفلسطينيين قدموا إلى أرض سبط يهوذا؛ لأن يهوذا كان السبط الذي يتولى قيادة إسرائيل. ففي بداية سفر القضاة، قاد سبط يهوذا إسرائيل في معركة ضد الكنعانيين. وكان من الشائع في ذلك الوقت أن يتحدث الناس قبل أن تبدأ المعركة. فيسأل رجال يهوذا عن سبب مجيء الفلسطينيين لمهاجمتهم، لأن رجال يهوذا لا يعرفون ما فعله شمشون في تمنة. فيقول الفلسطينيون إنهم يريدون أن يربطوا شمشون ويأخذوه أسيرًا لهم. يريد الفلسطينيون أن ينتقموا أو يعاقبوا شمشون بسبب كل ما ألحقه بأرضهم من موت ودمار. </w:t>
      </w:r>
    </w:p>
    <w:p>
      <w:pPr>
        <w:bidi/>
      </w:pPr>
      <w:r>
        <w:rPr>
          <w:rtl/>
          <w:cs/>
          <w:lang w:val="ar_AE" w:bidi="ar_AE"/>
        </w:rPr>
      </w:r>
      <w:r>
        <w:rPr>
          <w:rtl/>
          <w:cs/>
          <w:lang w:val="ar_AE" w:bidi="ar_AE"/>
        </w:rPr>
        <w:t>توقفوا هنا وناقشوا هذا السؤال كمجموعة: احكوا قصة عن شخص ردّ الصاع، أو انتقم، من شخص آخر بسبب إساءة كان قد ارتكبها ذلك الشخص بحقه. أوقِفوا الاستماع إلى هذا التسجيل الصوتي هنا.</w:t>
      </w:r>
    </w:p>
    <w:p>
      <w:pPr>
        <w:bidi/>
      </w:pPr>
      <w:r>
        <w:rPr>
          <w:rtl/>
          <w:cs/>
          <w:lang w:val="ar_AE" w:bidi="ar_AE"/>
        </w:rPr>
      </w:r>
      <w:r>
        <w:rPr>
          <w:rtl/>
          <w:cs/>
          <w:lang w:val="ar_AE" w:bidi="ar_AE"/>
        </w:rPr>
        <w:t>وبدلًا من الذهاب مع شمشون للقتال ضد الفلسطينيين، قرر رجال يهوذا أن يسلموا شمشون إلى الفلسطينيين. وهذا أمر مفاجئ، لأن شمشون أيضًا من بني إسرائيل. كما أن رجال يهوذا لا يصرخون إلى الرب طلبًا للمساعدة. يذهب ثلاثة آلاف رجل من يهوذا للتحدث مع شمشون في مغارة صخرة عيطم، مما يُظهر أن هؤلاء الرجال يعرفون الآن مدى خطورة شمشون. وتذكّروا أن المغارة هي مكان مجوف في الأرض حيث يمكن للناس الاختباء فيه. ومن المرجح أن صخرة عيطم كانت تقع في أرض سبط يهوذا.</w:t>
      </w:r>
    </w:p>
    <w:p>
      <w:pPr>
        <w:bidi/>
      </w:pPr>
      <w:r>
        <w:rPr>
          <w:rtl/>
          <w:cs/>
          <w:lang w:val="ar_AE" w:bidi="ar_AE"/>
        </w:rPr>
      </w:r>
      <w:r>
        <w:rPr>
          <w:rtl/>
          <w:cs/>
          <w:lang w:val="ar_AE" w:bidi="ar_AE"/>
        </w:rPr>
        <w:t>توقَّفوا هنا كمجموعة وانظروا مرة أخرى إلى صورة لكهف وخريطة لصخرة عيطم، إذا احتجتم إلى ذلك. أوقِفوا الاستماع إلى هذا التسجيل الصوتي هنا.</w:t>
      </w:r>
    </w:p>
    <w:p>
      <w:pPr>
        <w:bidi/>
      </w:pPr>
      <w:r>
        <w:rPr>
          <w:rtl/>
          <w:cs/>
          <w:lang w:val="ar_AE" w:bidi="ar_AE"/>
        </w:rPr>
      </w:r>
      <w:r>
        <w:rPr>
          <w:rtl/>
          <w:cs/>
          <w:lang w:val="ar_AE" w:bidi="ar_AE"/>
        </w:rPr>
        <w:t>يخشى رجال يهوذا أن تؤذي أفعال شمشون جميع إسرائيل. فيقول شمشون إنه لم يفعل بالفلسطينيين إلا ما فعله الفلسطينيون به. لا يثق رجال يهوذا وشمشون ببعضهم البعض، فيُلزِم شمشون رجال يهوذا بقطع عهدٍ بعدم قتله، ويرجع ذلك، على الأرجح، إلى رغبته في حماية نفسه. يربط رجال يهوذا شمشون بحبلين جديدين، ربما حول ذراعي شمشون ويديه. غالباً ما كان الناس يصنعون الحبال أو الأربطة من الكتان، وكان الناس يلفون الكتان معًا لجعله قويًا. ومن المرجح أن الحبال الجديدة كانت أقوى من الحبال القديمة، وأصعب في القطع. يستخدم رجال يهوذا حبلين جديدين ليتأكدوا من أن شمشون لا يستطيع أن يهرب.</w:t>
      </w:r>
    </w:p>
    <w:p>
      <w:pPr>
        <w:bidi/>
      </w:pPr>
      <w:r>
        <w:rPr>
          <w:rtl/>
          <w:cs/>
          <w:lang w:val="ar_AE" w:bidi="ar_AE"/>
        </w:rPr>
      </w:r>
      <w:r>
        <w:rPr>
          <w:rtl/>
          <w:cs/>
          <w:lang w:val="ar_AE" w:bidi="ar_AE"/>
        </w:rPr>
        <w:t>توقَّفوا هنا وانظروا معًا كمجموعة إلى صورة حبل. أوقِفوا الاستماع إلى هذا التسجيل الصوتي هنا.</w:t>
      </w:r>
    </w:p>
    <w:p>
      <w:pPr>
        <w:bidi/>
      </w:pPr>
      <w:r>
        <w:rPr>
          <w:rtl/>
          <w:cs/>
          <w:lang w:val="ar_AE" w:bidi="ar_AE"/>
        </w:rPr>
      </w:r>
      <w:r>
        <w:rPr>
          <w:rtl/>
          <w:cs/>
          <w:lang w:val="ar_AE" w:bidi="ar_AE"/>
        </w:rPr>
        <w:t>توقفوا هنا أيضًا وناقشوا هذا السؤال كمجموعة: ما الذي تستخدمونه في مجتمعكم عندما تحتاجون إلى شيء قوي لتثبيت الأشياء أو ربطها ببعضها البعض؟ هل تستخدمون حبلًا أم شيئًا آخر؟ أوقِفوا الاستماع إلى هذا التسجيل الصوتي هنا.</w:t>
      </w:r>
    </w:p>
    <w:p>
      <w:pPr>
        <w:bidi/>
      </w:pPr>
      <w:r>
        <w:rPr>
          <w:rtl/>
          <w:cs/>
          <w:lang w:val="ar_AE" w:bidi="ar_AE"/>
        </w:rPr>
      </w:r>
      <w:r>
        <w:rPr>
          <w:rtl/>
          <w:cs/>
          <w:lang w:val="ar_AE" w:bidi="ar_AE"/>
        </w:rPr>
        <w:t xml:space="preserve">يأتي شمشون إلى الفلسطينيين في لحي، والحبلان الجديدان لا يزالان يحيطان بذراعيه ويديه. فيهتف الفلسطينيون أثناء قدومهم للقاء شمشون. ربما يهتف الفلسطينيون هتاف النصر عندما يرون شمشون مقيدًا، كما كانوا يريدون تمامًا. ويحل روح الرب على شمشون بقوة، فيحل شمشون الحبلين الجديدين ويهاجم الفلسطينيين. وتصير الحبال الملتفة حول ذراعي شمشون مثل كتان أُحرِق في النار، الذي ينقطع بسهولة. وتسقط الحبال من ذراعي شمشون. الكتان هو نبات يستخدمه الناس لصنع الحبال والملابس، ويحترق الكتان بسهولة. والرُبط على يدي شمشون، التي من المحتمل أنها كانت تربط يديه معًا خلف ظهره، سقطت أيضًا من يديه. </w:t>
      </w:r>
    </w:p>
    <w:p>
      <w:pPr>
        <w:bidi/>
      </w:pPr>
      <w:r>
        <w:rPr>
          <w:rtl/>
          <w:cs/>
          <w:lang w:val="ar_AE" w:bidi="ar_AE"/>
        </w:rPr>
      </w:r>
      <w:r>
        <w:rPr>
          <w:rtl/>
          <w:cs/>
          <w:lang w:val="ar_AE" w:bidi="ar_AE"/>
        </w:rPr>
        <w:t>توقَّفوا هنا وانظروا معًا كمجموعة إلى صورة نبات الكتان. أوقِفوا الاستماع إلى هذا التسجيل الصوتي هنا.</w:t>
      </w:r>
    </w:p>
    <w:p>
      <w:pPr>
        <w:bidi/>
      </w:pPr>
      <w:r>
        <w:rPr>
          <w:rtl/>
          <w:cs/>
          <w:lang w:val="ar_AE" w:bidi="ar_AE"/>
        </w:rPr>
      </w:r>
      <w:r>
        <w:rPr>
          <w:rtl/>
          <w:cs/>
          <w:lang w:val="ar_AE" w:bidi="ar_AE"/>
        </w:rPr>
        <w:t>والآن بعد أن تحررت يدي شمشون، يعثر شمشون بسرعة على شيء يستخدمه لمهاجمة الفلسطينيين. يجد شمشون عظمة فك حمار (لحي حمار). والحمار هو حيوان أليف يشبه الحصان، لكنه أصغر حجمًا وله آذان أطول. وعظم الفك هو العظم الموجود تحت فم الحمار.</w:t>
      </w:r>
    </w:p>
    <w:p>
      <w:pPr>
        <w:bidi/>
      </w:pPr>
      <w:r>
        <w:rPr>
          <w:rtl/>
          <w:cs/>
          <w:lang w:val="ar_AE" w:bidi="ar_AE"/>
        </w:rPr>
      </w:r>
      <w:r>
        <w:rPr>
          <w:rtl/>
          <w:cs/>
          <w:lang w:val="ar_AE" w:bidi="ar_AE"/>
        </w:rPr>
        <w:t>توقَّفوا هنا وانظروا معًا كمجموعة إلى صور حمار وصورة لعظم فك حمار جاف، إذا احتجتم إلى ذلك. أوقِفوا الاستماع إلى هذا التسجيل الصوتي هنا.</w:t>
      </w:r>
    </w:p>
    <w:p>
      <w:pPr>
        <w:bidi/>
      </w:pPr>
      <w:r>
        <w:rPr>
          <w:rtl/>
          <w:cs/>
          <w:lang w:val="ar_AE" w:bidi="ar_AE"/>
        </w:rPr>
      </w:r>
      <w:r>
        <w:rPr>
          <w:rtl/>
          <w:cs/>
          <w:lang w:val="ar_AE" w:bidi="ar_AE"/>
        </w:rPr>
        <w:t>وعظم الفك كان حديثًا (طريًا)، أي أن الحمار كان قد مات مؤخرًا، ولم يكن عظم الفك جافًا، لذلك لن ينكسر بسهولة. من المرجح أن عظم الفك كان ملطخًا بالدماء، وكان ذلك مثالاً آخر على كيفية كسر شمشون لعهود نذره. فلأن شمشون كان مُخصَّصًا للرب، لا ينبغي له أن يلمس الحيوانات الميتة. من المرجح أن الرب هو من وفَّر لشمشون عظمة الفك، وهو أمرٌ يبدو مربكًا؛ لأن الرب نفسه هو من أمر شمشون بألا يلمس أي شيء نجس، بما في ذلك جثث الحيوانات. لكن في هذا الوضع الخاص، كان لمس شمشون عظم الفك واستخدامه لقتل الفلسطينيين أكثر أهمية من الوفاء بنذره بعدم لمس الحيوانات الميتة.</w:t>
      </w:r>
    </w:p>
    <w:p>
      <w:pPr>
        <w:bidi/>
      </w:pPr>
      <w:r>
        <w:rPr>
          <w:rtl/>
          <w:cs/>
          <w:lang w:val="ar_AE" w:bidi="ar_AE"/>
        </w:rPr>
      </w:r>
      <w:r>
        <w:rPr>
          <w:rtl/>
          <w:cs/>
          <w:lang w:val="ar_AE" w:bidi="ar_AE"/>
        </w:rPr>
        <w:t>توقفوا هنا وناقشوا هذا السؤال كمجموعة: لماذا تعتقدون أن الرب وفّر لشمشون فك حمارٍ ليستخدمه، بينما كان هذا في العادة يتعارض مع نذره؟ تحدّثوا عن موقف صعب في حياتكم أو في حياة شخص آخر، فعلتم فيه شيئًا لا تفعلونه عادة. أوقِفوا الاستماع إلى هذا التسجيل الصوتي هنا.</w:t>
      </w:r>
    </w:p>
    <w:p>
      <w:pPr>
        <w:bidi/>
      </w:pPr>
      <w:r>
        <w:rPr>
          <w:rtl/>
          <w:cs/>
          <w:lang w:val="ar_AE" w:bidi="ar_AE"/>
        </w:rPr>
      </w:r>
      <w:r>
        <w:rPr>
          <w:rtl/>
          <w:cs/>
          <w:lang w:val="ar_AE" w:bidi="ar_AE"/>
        </w:rPr>
        <w:t>يستخدم شمشون عظم فك الحمار ليقتل ألف فلسطيني. من المحتمل أن شمشون لم يقتل ألف رجلٍ بالضبط، ولكن هذا هو العدد التقريبي للرجال الذين قتلهم. كان شمشون رجلاً واحدًا فقط مقابل ألف رجل. وبسبب قوة روح الرب، كان شمشون قادرًا على فعل شيء مستحيل.</w:t>
      </w:r>
    </w:p>
    <w:p>
      <w:pPr>
        <w:bidi/>
      </w:pPr>
      <w:r>
        <w:rPr>
          <w:rtl/>
          <w:cs/>
          <w:lang w:val="ar_AE" w:bidi="ar_AE"/>
        </w:rPr>
      </w:r>
      <w:r>
        <w:rPr>
          <w:rtl/>
          <w:cs/>
          <w:lang w:val="ar_AE" w:bidi="ar_AE"/>
        </w:rPr>
        <w:t>توقَّفوا هنا وناقشوا هذا السؤال كمجموعة: احكوا قصة من ثقافتكم عن شخص فعل شيئًا بدا مستحيلًا. أوقِفوا الاستماع إلى هذا التسجيل الصوتي هنا.</w:t>
      </w:r>
    </w:p>
    <w:p>
      <w:pPr>
        <w:bidi/>
      </w:pPr>
      <w:r>
        <w:rPr>
          <w:rtl/>
          <w:cs/>
          <w:lang w:val="ar_AE" w:bidi="ar_AE"/>
        </w:rPr>
      </w:r>
      <w:r>
        <w:rPr>
          <w:rtl/>
          <w:cs/>
          <w:lang w:val="ar_AE" w:bidi="ar_AE"/>
        </w:rPr>
        <w:t>بعد انتصاره، يرنّم شمشون ترنيمة عن كيف قتل ألف فلسطيني بعظم فك (لحي) حمار. هذه الأغنية شبيهة بأناشيد الانتصار التي رنمتها دبورة وباراق في سفر القضاة عقب انتصارهما في إحدى المعارك. لا يذكر شمشون أي شيء عن الرب في ترنيمة النصر الخاصة به، ويظن بعض الناس أن شمشون كان فخورًا بنفسه بسبب نصره. يلقي شمشون بفك الحمار، ويُطلق على المكان اسمًا على انتصاره الذي حققه باستخدام عظم فك الحمار. ويدعو شمشون المكان رَمَتَ لَحْيٍ، أي تلة عظمة الفك.</w:t>
      </w:r>
    </w:p>
    <w:p>
      <w:pPr>
        <w:bidi/>
      </w:pPr>
      <w:r>
        <w:rPr>
          <w:rtl/>
          <w:cs/>
          <w:lang w:val="ar_AE" w:bidi="ar_AE"/>
        </w:rPr>
      </w:r>
      <w:r>
        <w:rPr>
          <w:rtl/>
          <w:cs/>
          <w:lang w:val="ar_AE" w:bidi="ar_AE"/>
        </w:rPr>
        <w:t>توقفوا هنا وناقشوا هذا السؤال كمجموعة: غنّوا أغنية بلغتكم تتحدث عن فوز أو انتصار أو احتفال بإنجاز حققه شخص ما وأثار إعجاب الآخرين. أوقِفوا الاستماع إلى هذا التسجيل الصوتي هنا.</w:t>
      </w:r>
    </w:p>
    <w:p>
      <w:pPr>
        <w:bidi/>
      </w:pPr>
      <w:r>
        <w:rPr>
          <w:rtl/>
          <w:cs/>
          <w:lang w:val="ar_AE" w:bidi="ar_AE"/>
        </w:rPr>
      </w:r>
      <w:r>
        <w:rPr>
          <w:rtl/>
          <w:cs/>
          <w:lang w:val="ar_AE" w:bidi="ar_AE"/>
        </w:rPr>
        <w:t>يشعر شمشون بعطش شديد، فيصرخ شمشون إلى الرب للمرة الأولى في قصته، لأنه يظن أنه سيموت من العطش. من المرجح أن الطقس كان صيفيًا وشديد الحرارة، لأن هذه القصة وقعت في وقت حصاد القمح. ومن المحتمل أن شمشون لم يرد أن يطلب من رجال يهوذا ماءً ليشربه، لأن رجال يهوذا كانوا قد سلِّموه إلى الفلسطينيين. في صلاته إلى الرب، يدعو شمشون نفسه "عبد الرب" ويقول إن الرب هو الذي أعطاه النصر على الفلسطينيين. يتساءل شمشون أيضًا لماذا يتركه الرب ليموت عطشًا بعد هذا الانتصار، ويسمح للفلسطينيين غير المختونين بأخذه. تذكّروا أن الختان هو عادة يهودية يَقطع فيها الناس الجلد الزائد من نهاية قضيب الصبي، وهذا يُظهر أن بني إسرائيل هم شعب الرب. وكان الفلسطينيون غير مختونين، وأعداء لإسرائيل. وسيكون من المخزي لشمشون أن يموت لأن أعداء الرب غير المختونين قتلوه.</w:t>
      </w:r>
    </w:p>
    <w:p>
      <w:pPr>
        <w:bidi/>
      </w:pPr>
      <w:r>
        <w:rPr>
          <w:rtl/>
          <w:cs/>
          <w:lang w:val="ar_AE" w:bidi="ar_AE"/>
        </w:rPr>
      </w:r>
      <w:r>
        <w:rPr>
          <w:rtl/>
          <w:cs/>
          <w:lang w:val="ar_AE" w:bidi="ar_AE"/>
        </w:rPr>
        <w:t xml:space="preserve">ويسمع الرب إلى صلاة شمشون. فيشق الرب مكانًا مجوفًا في الأرض في لحي، ويخرج الماء من هذا المكان المجوَّف. فيشرب شمشون الماء، وتعود قوته، ويبقى على قيد الحياة. ويُطلق شمشون على النبع اسم "عين هقوري"، ومعناه "عين الداعي". ربما أطلق شمشون هذا الاسم على المكان لأنه دعا الرب طلبًا للماء عند هذا النبع. عندما روى كاتب سفر القضاة هذه القصة، كان هذا النبع في "لحي" لا يزال يحتوي على الماء. </w:t>
      </w:r>
    </w:p>
    <w:p>
      <w:pPr>
        <w:bidi/>
      </w:pPr>
      <w:r>
        <w:rPr>
          <w:rtl/>
          <w:cs/>
          <w:lang w:val="ar_AE" w:bidi="ar_AE"/>
        </w:rPr>
      </w:r>
      <w:r>
        <w:rPr>
          <w:rtl/>
          <w:cs/>
          <w:lang w:val="ar_AE" w:bidi="ar_AE"/>
        </w:rPr>
        <w:t>والجزء الأخير من هذه القصة يخبرنا أن شمشون كان قاضيًا لإسرائيل لمدة عشرين سنة. وهذا يُظهر أن انتصار شمشون الكبير على لحي جعل شمشون قائدًا لإسرائيل بدلًا من رجال يهوذا. وقد قضى شمشون فترة حكمه كقاضٍ لإسرائيل بأكملها في ظل سيطرة الفلسطينيين، مما يُذكِّرنا بأن شمشون كان قد بدأ فقط في إنقاذ إسرائيل من حُكم الفلسطينيين.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15: 9 - 20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يأتي الفلسطينيون إلى لحي في أرض سبط يهوذا. ويخبر الفلسطينيون رجال يهوذا أنهم جاؤوا ليأخذوا شمشون أسيرًا.</w:t>
      </w:r>
    </w:p>
    <w:p>
      <w:pPr>
        <w:bidi/>
      </w:pPr>
      <w:r>
        <w:rPr>
          <w:rtl/>
          <w:cs/>
          <w:lang w:val="ar_AE" w:bidi="ar_AE"/>
        </w:rPr>
      </w:r>
      <w:r>
        <w:rPr>
          <w:b/>
          <w:rtl/>
          <w:cs/>
          <w:lang w:val="ar_AE" w:bidi="ar_AE"/>
        </w:rPr>
        <w:t>في المشهد الثاني:</w:t>
      </w:r>
      <w:r>
        <w:rPr>
          <w:rtl/>
          <w:cs/>
          <w:lang w:val="ar_AE" w:bidi="ar_AE"/>
        </w:rPr>
        <w:t xml:space="preserve"> يذهب ثلاثة آلاف رجل من سبط يهوذا إلى شمشون في صخرة عيطم. ثم يربط الرجال شمشون بحبلين جديدين ليسلموه إلى الفلسطينيين. ويتعهد الرجال بأنهم لن يقتلوا شمشون بأنفسهم.</w:t>
      </w:r>
    </w:p>
    <w:p>
      <w:pPr>
        <w:bidi/>
      </w:pPr>
      <w:r>
        <w:rPr>
          <w:rtl/>
          <w:cs/>
          <w:lang w:val="ar_AE" w:bidi="ar_AE"/>
        </w:rPr>
      </w:r>
      <w:r>
        <w:rPr>
          <w:b/>
          <w:rtl/>
          <w:cs/>
          <w:lang w:val="ar_AE" w:bidi="ar_AE"/>
        </w:rPr>
        <w:t>في المشهد الثالث:</w:t>
      </w:r>
      <w:r>
        <w:rPr>
          <w:rtl/>
          <w:cs/>
          <w:lang w:val="ar_AE" w:bidi="ar_AE"/>
        </w:rPr>
        <w:t xml:space="preserve"> عندما يأتي شمشون إلى لحى، يحل عليه روح الرب. فيقطع شمشون حباله ويقتل ألف فلسطيني بعظم فك (لحي) حمار. ويُطلق شمشون على المكان اسم تل عظمة الفك.</w:t>
      </w:r>
    </w:p>
    <w:p>
      <w:pPr>
        <w:bidi/>
      </w:pPr>
      <w:r>
        <w:rPr>
          <w:rtl/>
          <w:cs/>
          <w:lang w:val="ar_AE" w:bidi="ar_AE"/>
        </w:rPr>
      </w:r>
      <w:r>
        <w:rPr>
          <w:b/>
          <w:rtl/>
          <w:cs/>
          <w:lang w:val="ar_AE" w:bidi="ar_AE"/>
        </w:rPr>
        <w:t>في المشهد الرابع:</w:t>
      </w:r>
      <w:r>
        <w:rPr>
          <w:rtl/>
          <w:cs/>
          <w:lang w:val="ar_AE" w:bidi="ar_AE"/>
        </w:rPr>
        <w:t xml:space="preserve"> يصرخ شمشون إلى الرب طلبًا للمساعدة عندما عطِش. فيُدبِّر الرب الماء لشمشون، فيستعيد قوته.</w:t>
      </w:r>
    </w:p>
    <w:p>
      <w:pPr>
        <w:bidi/>
      </w:pPr>
      <w:r>
        <w:rPr>
          <w:rtl/>
          <w:cs/>
          <w:lang w:val="ar_AE" w:bidi="ar_AE"/>
        </w:rPr>
      </w:r>
      <w:r>
        <w:rPr>
          <w:b/>
          <w:rtl/>
          <w:cs/>
          <w:lang w:val="ar_AE" w:bidi="ar_AE"/>
        </w:rPr>
        <w:t>في المشهد الخامس:</w:t>
      </w:r>
      <w:r>
        <w:rPr>
          <w:rtl/>
          <w:cs/>
          <w:lang w:val="ar_AE" w:bidi="ar_AE"/>
        </w:rPr>
        <w:t xml:space="preserve"> كان شمشون قاضيًا لإسرائيل لمدة عشرين سنة خلال حكم الفلسطينيين.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رجال يهوذا</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وشعب إسرائيل.</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تذكّروا أن هذه القصة تحدث بعد أن قتل شمشون العديد من الفلسطينيين بعنف، ثم ذهب ليمكث في صخرة عيطم. هذه القصة هي نهاية قصة رئيسية في حياة شمشون، وهي تحكي كيف استخدم الرب شمشون للبدء في إنقاذ إسرائيل من حكم الفلسطينيين.</w:t>
      </w:r>
    </w:p>
    <w:p>
      <w:pPr>
        <w:bidi/>
      </w:pPr>
      <w:r>
        <w:rPr>
          <w:rtl/>
          <w:cs/>
          <w:lang w:val="ar_AE" w:bidi="ar_AE"/>
        </w:rPr>
      </w:r>
      <w:r>
        <w:rPr>
          <w:rtl/>
          <w:cs/>
          <w:lang w:val="ar_AE" w:bidi="ar_AE"/>
        </w:rPr>
        <w:t>في المشهد الأول، يأتي الفلسطينيون إلى رجال يهوذا في "لحي" لأنهم لا يزالون يرغبون في الانتقام من شمشون. تذكَّروا أن رجال يهوذا هم قادة إسرائيل. لا أحد يعرف الموقع الدقيق لمكان "لحي"، ولكن من المرجح أنها تقع بالقرب من الحدود الفاصلة بين أرض الفلسطينيين وأرض سبط يهوذا، على بعد حوالي 13 كيلومترًا من صخرة عيطم حيث كان شمشون. يجب على الفلسطينيين أن يصعدوا إلى لحي لأنها تقع في أرض أعلى من موطنهم على ساحل البحر المتوسط. تذكّروا أيضًا أن شمشون يطلق على هذا المكان اسم رمت لحي، أي تلة عظم الفك، لاحقًا في هذه القصة.</w:t>
      </w:r>
    </w:p>
    <w:p>
      <w:pPr>
        <w:bidi/>
      </w:pPr>
      <w:r>
        <w:rPr>
          <w:rtl/>
          <w:cs/>
          <w:lang w:val="ar_AE" w:bidi="ar_AE"/>
        </w:rPr>
      </w:r>
      <w:r>
        <w:rPr>
          <w:rtl/>
          <w:cs/>
          <w:lang w:val="ar_AE" w:bidi="ar_AE"/>
        </w:rPr>
        <w:t>توقفوا هنا كمجموعة وانظروا مرة أخرى إلى خريطة تُظهر رحلة الفلسطينيين من أرضهم إلى موقع لحي المحتمل، إذا احتجتم إلى ذلك. أوقِفوا الاستماع إلى هذا التسجيل الصوتي هنا.</w:t>
      </w:r>
    </w:p>
    <w:p>
      <w:pPr>
        <w:bidi/>
      </w:pPr>
      <w:r>
        <w:rPr>
          <w:rtl/>
          <w:cs/>
          <w:lang w:val="ar_AE" w:bidi="ar_AE"/>
        </w:rPr>
      </w:r>
      <w:r>
        <w:rPr>
          <w:rtl/>
          <w:cs/>
          <w:lang w:val="ar_AE" w:bidi="ar_AE"/>
        </w:rPr>
        <w:t>يستعد الفلسطينيون لمعركة في لحي. في اللغة الأصلية، تذكر القصة أن الفلسطينيين انتشروا، مما يُظهر اتخاذهم وضعيةً للهجوم.</w:t>
      </w:r>
    </w:p>
    <w:p>
      <w:pPr>
        <w:bidi/>
      </w:pPr>
      <w:r>
        <w:rPr>
          <w:rtl/>
          <w:cs/>
          <w:lang w:val="ar_AE" w:bidi="ar_AE"/>
        </w:rPr>
      </w:r>
      <w:r>
        <w:rPr>
          <w:rtl/>
          <w:cs/>
          <w:lang w:val="ar_AE" w:bidi="ar_AE"/>
        </w:rPr>
        <w:t>توقفوا هنا وناقشوا هذا السؤال كمجموعة: كيف يمكنكم أنتم ومجتمعكم الوصول إلى وضع يتيح لكم مهاجمة الآخرين؟ أوقِفوا الاستماع إلى هذا التسجيل الصوتي هنا.</w:t>
      </w:r>
    </w:p>
    <w:p>
      <w:pPr>
        <w:bidi/>
      </w:pPr>
      <w:r>
        <w:rPr>
          <w:rtl/>
          <w:cs/>
          <w:lang w:val="ar_AE" w:bidi="ar_AE"/>
        </w:rPr>
      </w:r>
      <w:r>
        <w:rPr>
          <w:rtl/>
          <w:cs/>
          <w:lang w:val="ar_AE" w:bidi="ar_AE"/>
        </w:rPr>
        <w:t xml:space="preserve">جاء رجال يهوذا ليسألوا عن سبب مجيء الفلسطينيين لمهاجمتهم. فأجاب الفلسطينيون بأنهم جاءوا ليأسروا شمشون، ويُقيّدوه بالحبال، ويفعلوا به ما فعله هو بهم. </w:t>
      </w:r>
    </w:p>
    <w:p>
      <w:pPr>
        <w:bidi/>
      </w:pPr>
      <w:r>
        <w:rPr>
          <w:rtl/>
          <w:cs/>
          <w:lang w:val="ar_AE" w:bidi="ar_AE"/>
        </w:rPr>
      </w:r>
      <w:r>
        <w:rPr>
          <w:rtl/>
          <w:cs/>
          <w:lang w:val="ar_AE" w:bidi="ar_AE"/>
        </w:rPr>
        <w:t>توقفوا هنا وناقشوا هذا السؤال كمجموعة: كيف ستترجمون فكرة أن الفلسطينيين يفعلون بشمشون الشيء نفسه الذي فعله شمشون بالفلسطينيين؟ راجعوا القصة عن كيف ينتقم شخص من شخص آخر والتي ناقشتموها في الخطوة الثانية. انتبهوا إلى الكلمات التي تستخدمونها لتوضيح كيف يرد شخص ما ما فعله به شخص آخر، أو كيف ينتقم من شخص آخر. أوقِفوا الاستماع إلى هذا التسجيل الصوتي هنا.</w:t>
      </w:r>
    </w:p>
    <w:p>
      <w:pPr>
        <w:bidi/>
      </w:pPr>
      <w:r>
        <w:rPr>
          <w:rtl/>
          <w:cs/>
          <w:lang w:val="ar_AE" w:bidi="ar_AE"/>
        </w:rPr>
      </w:r>
      <w:r>
        <w:rPr>
          <w:rtl/>
          <w:cs/>
          <w:lang w:val="ar_AE" w:bidi="ar_AE"/>
        </w:rPr>
        <w:t>في المشهد الثاني، ينزل ثلاثة آلاف رجل من يهوذا إلى شمشون وهو في مغارة صخرة عيطم. وتذكّروا أن شمشون كان يقيم في هذه المغارة أي المكان المجوف في الصخرة. وقد جاء رجال يهوذا إلى هناك ليأخذوا شمشون أسيرًا ويسلموه إلى الفلسطينيين. تذكّروا أنه من المفاجئ أن رجال يهوذا لم يريدوا محاربة الفلسطينيين، لأن رجال يهوذا هم قادة إسرائيل.</w:t>
      </w:r>
    </w:p>
    <w:p>
      <w:pPr>
        <w:bidi/>
      </w:pPr>
      <w:r>
        <w:rPr>
          <w:rtl/>
          <w:cs/>
          <w:lang w:val="ar_AE" w:bidi="ar_AE"/>
        </w:rPr>
      </w:r>
      <w:r>
        <w:rPr>
          <w:rtl/>
          <w:cs/>
          <w:lang w:val="ar_AE" w:bidi="ar_AE"/>
        </w:rPr>
        <w:t>توقفوا هنا كمجموعة وانظروا معًا مرة أخرى إلى صورة مغارة وخريطة لصخرة عيطم، إذا احتجتم إلى ذلك. أوقِفوا الاستماع إلى هذا التسجيل الصوتي هنا.</w:t>
      </w:r>
    </w:p>
    <w:p>
      <w:pPr>
        <w:bidi/>
      </w:pPr>
      <w:r>
        <w:rPr>
          <w:rtl/>
          <w:cs/>
          <w:lang w:val="ar_AE" w:bidi="ar_AE"/>
        </w:rPr>
      </w:r>
      <w:r>
        <w:rPr>
          <w:rtl/>
          <w:cs/>
          <w:lang w:val="ar_AE" w:bidi="ar_AE"/>
        </w:rPr>
        <w:t>وسأل رجال يهوذا الثلاثة آلاف شمشون سؤالين. أولًا، سأل الرجال عما إذا كان شمشون يعلم أن الفلسطينيين كانوا يحكمونهم. كان الرجال يعلمون بالفعل أن شمشون يدرك أن الفلسطينيين كانوا يحكمونهم. ويطرح الرجال هذا السؤال ليوضحوا لشمشون مدى معارضتهم لتصرفاته، وكيف أن تلك التصرفات تستفز الفلسطينيين لقتال رجال يهوذا. السؤال الثاني الذي يسأله الرجال هو: "لماذا فعلت بنا هذا؟" ويُظهر هذا السؤال أن الرجال كانوا يريدون أن يعرف شمشون أن أفعاله قد وضعت رجال يهوذا في الكثير من المشاكل.</w:t>
      </w:r>
    </w:p>
    <w:p>
      <w:pPr>
        <w:bidi/>
      </w:pPr>
      <w:r>
        <w:rPr>
          <w:rtl/>
          <w:cs/>
          <w:lang w:val="ar_AE" w:bidi="ar_AE"/>
        </w:rPr>
      </w:r>
      <w:r>
        <w:rPr>
          <w:rtl/>
          <w:cs/>
          <w:lang w:val="ar_AE" w:bidi="ar_AE"/>
        </w:rPr>
        <w:t>توقفوا هنا وناقشوا هذا السؤال كمجموعة: هل سيكون من الطبيعي أكثر في لغتكم أن يطرح رجال يهوذا أسئلة على شمشون، أم أن يقولوا هذه الأمور في صيغة عبارات خبرية؟ على سبيل المثال، يمكنكم القول: "بالتأكيد أنت تعرف أننا تحت حكم الفلسطينيين. لقد تسببت لنا في الكثير من المشاكل". أوقِفوا الاستماع إلى هذا التسجيل الصوتي هنا.</w:t>
      </w:r>
    </w:p>
    <w:p>
      <w:pPr>
        <w:bidi/>
      </w:pPr>
      <w:r>
        <w:rPr>
          <w:rtl/>
          <w:cs/>
          <w:lang w:val="ar_AE" w:bidi="ar_AE"/>
        </w:rPr>
      </w:r>
      <w:r>
        <w:rPr>
          <w:rtl/>
          <w:cs/>
          <w:lang w:val="ar_AE" w:bidi="ar_AE"/>
        </w:rPr>
        <w:t>يجيب شمشون بأنه فعل بالفلسطينيين الشيء نفسه الذي فعلوه به. وهذا هو الأمر نفسه الذي ذكره الفلسطينيون لرجال يهوذا في المشهد الأول، موضحين سبب رغبتهم في أسر شمشون. لذلك استمر الرجال في دورة الانتقام. فقال رجال يهوذا لشمشون أنهم جاؤوا إلى صخرة عيطم ليربطوا شمشون ويسلموه إلى الفلسطينيين. يوافق شمشون على ذلك، لكنه يطلب من رجال يهوذا أن يُقسموا، أو يعدوا، بأنهم لن يقتلوه بأنفسهم. فيعد رجال يهوذا بألا يؤذوا شمشون، بل بأن يربطوه فقط ويسلموه إلى الفلسطينيين.</w:t>
      </w:r>
    </w:p>
    <w:p>
      <w:pPr>
        <w:bidi/>
      </w:pPr>
      <w:r>
        <w:rPr>
          <w:rtl/>
          <w:cs/>
          <w:lang w:val="ar_AE" w:bidi="ar_AE"/>
        </w:rPr>
      </w:r>
      <w:r>
        <w:rPr>
          <w:rtl/>
          <w:cs/>
          <w:lang w:val="ar_AE" w:bidi="ar_AE"/>
        </w:rPr>
        <w:t>توقفوا هنا وناقشوا هذا السؤال كمجموعة: كيف ستترجمون عبارة "احلفوا لي" أو "عِدوني"؟ أوقِفوا الاستماع إلى هذا التسجيل الصوتي هنا.</w:t>
      </w:r>
    </w:p>
    <w:p>
      <w:pPr>
        <w:bidi/>
      </w:pPr>
      <w:r>
        <w:rPr>
          <w:rtl/>
          <w:cs/>
          <w:lang w:val="ar_AE" w:bidi="ar_AE"/>
        </w:rPr>
      </w:r>
      <w:r>
        <w:rPr>
          <w:rtl/>
          <w:cs/>
          <w:lang w:val="ar_AE" w:bidi="ar_AE"/>
        </w:rPr>
        <w:t>يربط رجال يهوذا شمشون بحبلين جديدين ويصعدونه من صخرة عيطم. تذكّروا أن الناس يمكنهم صنع الحبال من الكتان، وأنهم يلفُّون ألياف الكتان معًا لجعلها قوية. ومن المرجح أن الحبال الجديدة كانت أقوى من الحبال القديمة.</w:t>
      </w:r>
    </w:p>
    <w:p>
      <w:pPr>
        <w:bidi/>
      </w:pPr>
      <w:r>
        <w:rPr>
          <w:rtl/>
          <w:cs/>
          <w:lang w:val="ar_AE" w:bidi="ar_AE"/>
        </w:rPr>
      </w:r>
      <w:r>
        <w:rPr>
          <w:rtl/>
          <w:cs/>
          <w:lang w:val="ar_AE" w:bidi="ar_AE"/>
        </w:rPr>
        <w:t>توقفوا هنا وانظروا معًا كمجموعة إلى صورة حبل مرة أخرى، إذا لزم الأمر. أوقِفوا الاستماع إلى هذا التسجيل الصوتي هنا.</w:t>
      </w:r>
    </w:p>
    <w:p>
      <w:pPr>
        <w:bidi/>
      </w:pPr>
      <w:r>
        <w:rPr>
          <w:rtl/>
          <w:cs/>
          <w:lang w:val="ar_AE" w:bidi="ar_AE"/>
        </w:rPr>
      </w:r>
      <w:r>
        <w:rPr>
          <w:rtl/>
          <w:cs/>
          <w:lang w:val="ar_AE" w:bidi="ar_AE"/>
        </w:rPr>
        <w:t xml:space="preserve">في المشهد الثالث، يصعد شمشون من صخرة عيطم إلى لحي، حيث يوجد الفلسطينيون. لم يعد رجال يهوذا محور القصة، ولذلك لم يعد الراوي يذكرهم. ولا يزال شمشون مقيدًا بالحبلين الجديدين. تذكروا أن الفلسطينيين هتفوا عند اقتراب شمشون منهم، وربما كان ذلك هتافَ انتصارٍ؛ لأنهم رأوه مُقيَّدًا، تمامًا كما أرادوا. </w:t>
      </w:r>
    </w:p>
    <w:p>
      <w:pPr>
        <w:bidi/>
      </w:pPr>
      <w:r>
        <w:rPr>
          <w:rtl/>
          <w:cs/>
          <w:lang w:val="ar_AE" w:bidi="ar_AE"/>
        </w:rPr>
      </w:r>
      <w:r>
        <w:rPr>
          <w:rtl/>
          <w:cs/>
          <w:lang w:val="ar_AE" w:bidi="ar_AE"/>
        </w:rPr>
        <w:t xml:space="preserve">ويحلُّ روح الرب على شمشون، أو يأتي عليه، بقوة، فيقطع شمشون رُبطه. تذكّروا أن هذا يشبه حلول روح الرب على شمشون قبل أن يُمزِّق الأسد الذي هاجمه في كروم تمنة. لم يكن في يدي شمشون ما يدافع به عن نفسه، ومع ذلك فقد قتل الأسد. وهنا كان شمشون مقيدًا لكن قوة روح الرب جعلته يتحرر. </w:t>
      </w:r>
    </w:p>
    <w:p>
      <w:pPr>
        <w:bidi/>
      </w:pPr>
      <w:r>
        <w:rPr>
          <w:rtl/>
          <w:cs/>
          <w:lang w:val="ar_AE" w:bidi="ar_AE"/>
        </w:rPr>
      </w:r>
      <w:r>
        <w:rPr>
          <w:rtl/>
          <w:cs/>
          <w:lang w:val="ar_AE" w:bidi="ar_AE"/>
        </w:rPr>
        <w:t>تصير الحبال الملتفة على ذراعي شمشون مثل الكتان في النار، وتسقط الرُبط من يديه. تذكّروا أن الكتان نبات يستخدمه الناس لصنع الحبال، وأن الكتان يحترق بسهولة.</w:t>
      </w:r>
    </w:p>
    <w:p>
      <w:pPr>
        <w:bidi/>
      </w:pPr>
      <w:r>
        <w:rPr>
          <w:rtl/>
          <w:cs/>
          <w:lang w:val="ar_AE" w:bidi="ar_AE"/>
        </w:rPr>
      </w:r>
      <w:r>
        <w:rPr>
          <w:rtl/>
          <w:cs/>
          <w:lang w:val="ar_AE" w:bidi="ar_AE"/>
        </w:rPr>
        <w:t>توقفوا هنا وانظروا معًا كمجموعة إلى صورة نبات الكتان مرة أخرى، إذا احتجتم إلى ذلك. أوقِفوا الاستماع إلى هذا التسجيل الصوتي هنا.</w:t>
      </w:r>
    </w:p>
    <w:p>
      <w:pPr>
        <w:bidi/>
      </w:pPr>
      <w:r>
        <w:rPr>
          <w:rtl/>
          <w:cs/>
          <w:lang w:val="ar_AE" w:bidi="ar_AE"/>
        </w:rPr>
      </w:r>
      <w:r>
        <w:rPr>
          <w:rtl/>
          <w:cs/>
          <w:lang w:val="ar_AE" w:bidi="ar_AE"/>
        </w:rPr>
        <w:t>كانت الحبال تُقيِّد ذراعي شمشون، كما كانت يداه مقيدتين أيضًا، ربما كانتا خلف ظهره. في اللغة الأصلية، يُعد هذا الوصف لكيفية تحرر شمشون من قيوده لغة خاصة تصف، بطريقتين مختلفتين، مرتين كيف انحلَّ الحبلان المختلفان.</w:t>
      </w:r>
    </w:p>
    <w:p>
      <w:pPr>
        <w:bidi/>
      </w:pPr>
      <w:r>
        <w:rPr>
          <w:rtl/>
          <w:cs/>
          <w:lang w:val="ar_AE" w:bidi="ar_AE"/>
        </w:rPr>
      </w:r>
      <w:r>
        <w:rPr>
          <w:rtl/>
          <w:cs/>
          <w:lang w:val="ar_AE" w:bidi="ar_AE"/>
        </w:rPr>
        <w:t>توقفوا هنا وناقشوا هذا السؤال معًا كمجموعة: كيف ستصفون كيف انحلت الرُبط عن ذراعي شمشون وعن يديه؟ أوقِفوا الاستماع إلى هذا التسجيل الصوتي هنا.</w:t>
      </w:r>
    </w:p>
    <w:p>
      <w:pPr>
        <w:bidi/>
      </w:pPr>
      <w:r>
        <w:rPr>
          <w:rtl/>
          <w:cs/>
          <w:lang w:val="ar_AE" w:bidi="ar_AE"/>
        </w:rPr>
      </w:r>
      <w:r>
        <w:rPr>
          <w:rtl/>
          <w:cs/>
          <w:lang w:val="ar_AE" w:bidi="ar_AE"/>
        </w:rPr>
        <w:t>يعثر شمشون على عظم فك (لحي) حمار، الذي قد يكون الرب رتبه لشمشون كي يعثر عليه. وعظم الفك كان حديثًا، مما يعني أنه لم يكن جافًا ولن يُكسر بسهولة. تذكّروا أن شمشون لم يكن يُفترض به أن يلمس أي حيوانات ميتة، وذلك بسبب عهد النذير الذي التزم به بوصفه شخصًا مكرَّسًا للرب (يهوه) مدى الحياة. وهنا كان الرب لا يزال هو من رتَّب لشمشون عظم الفك الطري لحمار ميت ليستخدمه، مع أن ذلك كان في العادة يتعارض مع نذره كشخص مكرَّس للرب مدى الحياة.</w:t>
      </w:r>
    </w:p>
    <w:p>
      <w:pPr>
        <w:bidi/>
      </w:pPr>
      <w:r>
        <w:rPr>
          <w:rtl/>
          <w:cs/>
          <w:lang w:val="ar_AE" w:bidi="ar_AE"/>
        </w:rPr>
      </w:r>
      <w:r>
        <w:rPr>
          <w:rtl/>
          <w:cs/>
          <w:lang w:val="ar_AE" w:bidi="ar_AE"/>
        </w:rPr>
        <w:t>يأخذ شمشون عظم فك الحمار ويستخدمه ليقتل ألف فلسطيني. هذا هو الجزء الأهم في هذا المقطع، وفي كل قصة صراع شمشون مع الفلسطينيين حتى الآن.</w:t>
      </w:r>
    </w:p>
    <w:p>
      <w:pPr>
        <w:bidi/>
      </w:pPr>
      <w:r>
        <w:rPr>
          <w:rtl/>
          <w:cs/>
          <w:lang w:val="ar_AE" w:bidi="ar_AE"/>
        </w:rPr>
      </w:r>
      <w:r>
        <w:rPr>
          <w:rtl/>
          <w:cs/>
          <w:lang w:val="ar_AE" w:bidi="ar_AE"/>
        </w:rPr>
        <w:t xml:space="preserve">تذكّروا أن شمشون، بعد أن قتل ألفًا من الفلسطينيين، يُنشد أغنيةً عن انتصاره. وفي كلٍّ من الشطر الأول والشطر الثاني من الأغنية، يصف شمشون كيف قتل الفلسطينيين بفك حمار، وهو أسلوب شائع في غناء الشعر أو إلقائه باللغة الأصلية. يبدأ شمشون كل شطر من الأغنية بالطريقة نفسها حين يقول: "بِفَك (بلحي) الحمار". لكن يختلف الجزء الثاني من كل شطر في أغنية شمشون. في النصف الأول من الأغنية، يقول شمشون إنه تركهم "أكوامًا"، وهو ما يعني على الأرجح أنه كوَّم أعدادًا كبيرة من الجثث فوق بعضها البعض في كومة واحدة. في اللغة الأصلية تبدو كلمتا "حمار" و"كومة" متشابهتين، وربما لهذا السبب يستخدم شمشون كلمة "كومة". كذلك، ولبيان أنه كوّمهم في أكوامٍ عدّة، يقول شمشون "كومةٌ، كومتين" باللغة الأصلية. في النصف الثاني من الأغنية، يقول شمشون إنه قتل ألف رجل. </w:t>
      </w:r>
    </w:p>
    <w:p>
      <w:pPr>
        <w:bidi/>
      </w:pPr>
      <w:r>
        <w:rPr>
          <w:rtl/>
          <w:cs/>
          <w:lang w:val="ar_AE" w:bidi="ar_AE"/>
        </w:rPr>
      </w:r>
      <w:r>
        <w:rPr>
          <w:rtl/>
          <w:cs/>
          <w:lang w:val="ar_AE" w:bidi="ar_AE"/>
        </w:rPr>
        <w:t>توقفوا هنا وناقشوا هذا السؤال كمجموعة: كيف ستترجمون أغنية انتصار شمشون؟ كيف يمكنكم إظهار النصفين المتشابهين من الأغنية، وكيف ستترجمون كلمة "كومة"؟ أوقِفوا الاستماع إلى هذا التسجيل الصوتي هنا.</w:t>
      </w:r>
    </w:p>
    <w:p>
      <w:pPr>
        <w:bidi/>
      </w:pPr>
      <w:r>
        <w:rPr>
          <w:rtl/>
          <w:cs/>
          <w:lang w:val="ar_AE" w:bidi="ar_AE"/>
        </w:rPr>
      </w:r>
      <w:r>
        <w:rPr>
          <w:rtl/>
          <w:cs/>
          <w:lang w:val="ar_AE" w:bidi="ar_AE"/>
        </w:rPr>
        <w:t>ينتهي المشهد الثالث عندما يلقي شمشون بعظم الفك لأنه انتهى من استخدامه. ويُطلق شمشون أيضًا على مكان انتصاره اسم "رمت لحي"، وهو ما يعني "تلة عظمة الفك" تذكّروا أن هذه هي الصيغة الأطول لاسم "لحي"، وهو المكان نفسه الذي جاء إليه الفلسطينيون لمواجهة رجال يهوذا وأسر شمشون في مستهل هذا المقطع.</w:t>
      </w:r>
    </w:p>
    <w:p>
      <w:pPr>
        <w:bidi/>
      </w:pPr>
      <w:r>
        <w:rPr>
          <w:rtl/>
          <w:cs/>
          <w:lang w:val="ar_AE" w:bidi="ar_AE"/>
        </w:rPr>
      </w:r>
      <w:r>
        <w:rPr>
          <w:rtl/>
          <w:cs/>
          <w:lang w:val="ar_AE" w:bidi="ar_AE"/>
        </w:rPr>
        <w:t xml:space="preserve">في المشهد الرابع، كان شمشون عطشًا جدًا. كان شمشون شديد العطش حتى أنه ظن أنه قد يموت، فصرخ إلى الرب طلبًا للمساعدة. تذكّروا أن هذه هي المرة الأولى في جميع قصص شمشون التي يصرخ فيها شمشون أو يصلي إلى الرب. ويدعو شمشون نفسه "عبد الرب" ويقول إن الرب قد أعطاه النصر على الفلسطينيين. ويسأل شمشون الرب إن كان يجب عليه الآن أن يموت من العطش ويسقط في أيدي الفلسطينيين غير المختونين. تذكّروا أن الختان هو عادة يهودية يقطع فيها الناس الجلد الزائد من نهاية قضيب الصبي، وهذا يُظهر أن بني إسرائيل هم شعب الرب. لم يكن شمشون يريد أن يأخذ الفلسطينيون جسده إذا مات. وربما ساور شمشون القلقُ من أن يغيّر الفلسطينيون وقائع القصة الحقيقية لما حدث في "لحي"، حين قتل شمشون ألفًا منهم بلحي حمار. </w:t>
      </w:r>
    </w:p>
    <w:p>
      <w:pPr>
        <w:bidi/>
      </w:pPr>
      <w:r>
        <w:rPr>
          <w:rtl/>
          <w:cs/>
          <w:lang w:val="ar_AE" w:bidi="ar_AE"/>
        </w:rPr>
      </w:r>
      <w:r>
        <w:rPr>
          <w:rtl/>
          <w:cs/>
          <w:lang w:val="ar_AE" w:bidi="ar_AE"/>
        </w:rPr>
        <w:t xml:space="preserve">فيجيب الرب صلاة شمشون، ويشق الرب مكانًا منخفضًا في الأرض في لحي فيخرج منه الماء. فيشرب شمشون الماء، ويصبح أقوى. لم يمت شمشون بل عاش! في اللغة الأصلية تقول القصة إن "روحه قد رجعت". وهنا، يعني هذا أن قوة شمشون البدنية عادت إلى جسده، وليس أن أي شيء روحي قد حدث له. فكلمة الروح هنا هي طريقة أخرى للتعبير عن القوة. يُطلق شمشون على النبع اسم "عين هقوري"، ومعناه "عين الداعي". </w:t>
      </w:r>
    </w:p>
    <w:p>
      <w:pPr>
        <w:bidi/>
      </w:pPr>
      <w:r>
        <w:rPr>
          <w:rtl/>
          <w:cs/>
          <w:lang w:val="ar_AE" w:bidi="ar_AE"/>
        </w:rPr>
      </w:r>
      <w:r>
        <w:rPr>
          <w:rtl/>
          <w:cs/>
          <w:lang w:val="ar_AE" w:bidi="ar_AE"/>
        </w:rPr>
        <w:t>توقفوا هنا وناقشوا هذا السؤال كمجموعة: كيف ستترجمون عبارة "روحه قد رجعت" في لغتكم؟ أوقِفوا الاستماع إلى هذا التسجيل الصوتي هنا.</w:t>
      </w:r>
    </w:p>
    <w:p>
      <w:pPr>
        <w:bidi/>
      </w:pPr>
      <w:r>
        <w:rPr>
          <w:rtl/>
          <w:cs/>
          <w:lang w:val="ar_AE" w:bidi="ar_AE"/>
        </w:rPr>
      </w:r>
      <w:r>
        <w:rPr>
          <w:rtl/>
          <w:cs/>
          <w:lang w:val="ar_AE" w:bidi="ar_AE"/>
        </w:rPr>
        <w:t xml:space="preserve">يحتوي المشهد الخامس على معلومات إضافية عن حُكم شمشون كقاضٍ لإسرائيل. ويدرج بعض الناس هذه المعلومات في بداية القصة التالية، ولكن من الأفضل إدراجها في نهاية هذه القصة؛ لأنها تلخّص فترة حكم شمشون كقاضٍ على إسرائيل. بعد أحداث هذه القصة، أصبح شمشون قائدًا لإسرائيل بسبب انتصاره على الفلسطينيين في لحي. وتذكّروا أنه من المهم أيضًا القول إن الفلسطينيين كانوا لا يزالون يحكمون إسرائيل طوال أيام شمشون كقاضٍ لإسرائيل. يُظهر هذا أن شمشون يبدأ فقط في تخليص إسرائيل من حُكم الفلسطينيين، لكنه لا يُتمّ عملية تخليص إسرائيل. </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15: 9 - 20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رجال يهوذا</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وشعب إسرائيل.</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يصعد الفلسطينيون إلى أرض سبط يهوذا. ويستعدون لمعركة في مكان يُدعى لحي.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الفلسطينيين: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يسأل رجال يهوذا الفلسطينيين: "لماذا جئتم هنا لتحاربونا؟" فيُخبر الفلسطينيون رجالَ يهوذا بأنهم جاؤوا ليأخذوا شمشون أسيرًا. وسيفعل الفلسطينيون بشمشون نفس الأشياء التي فعلها شمشون بالفلسطينيين.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رجال يهوذا: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ينزل ثلاثة آلاف رجل من يهوذا إلى شمشون في صخرة عيطم. ويسأل رجال يهوذا شمشون إن كان لا يعرف أن الفلسطينيين كانوا يحكمونهم. كما يتساءل رجال يهوذا لماذا تسبّب شمشون لهم بكل هذه المتاعب مع الفلسطينيين. فيقول شمشون إنه فعل بالفلسطينيين نفس الأشياء التي فعلها الفلسطينيون 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رجال يهوذا: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شمشون: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قال رجال يهوذا لشمشون أنهم جاؤوا ليربطوه ويسلموه إلى الفلسطينيين. فيطلب شمشون من رجال يهوذا أن يحلفوا أنهم لن يقتلونه بأنفسهم، فوافقوا على عدم قتله. ويقول الرجال إنهم سيكتفون فقط بتقييد شمشون وتسليمه إلى الفلسطينيين. ويربط رجال يهوذا شمشون بحبلين جديدين ويصعدونه من صخرة عيطم.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الأشخاص الذين يؤدون دور رجال يهوذا: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يأتي شمشون إلى لحي فيهتف الفلسطينيون عند مجيئهم للقائه. فيحلُّ روحُ الرب على شمشون بقوة، فتنحل الحبالُ عن ذراعيه كما يحترقُ الكتانُ في النار. وتسقط الرُبط أيضًا من يدي شمشون.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الفلسطينيين: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يعثر شمشون على عظم فك (لحي) حمار طريّ، ويستخدمه لقتل ألفٍ من الفلسطينيين. ويُغني شمشون أغنيةً. يغني شمشون: "بلحي (بعظام فك) حمار، أصنع منهم أكوامًا. بلحي (بعظام فك) حمار قتلت ألف رجل". ثم يلقي شمشون بلحي الحمار أرضًا ويُطلق على المكان اسم "رمت لحي"، أي "تل عظم الفك".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وكان شمشون شديد العطش، فصرخ إلى الرب. ويقول شمشون إنه عبد الرب، وأن الرب قد أعطاه النصرة على الفلسطينيين. يسأل شمشون الرب أيضًا لماذا يجب أن يموت من العطش ويقع في أيدي الفلسطينيين غير المختونين بعد هذا الانتصار عليهم.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فيشق الرب مكانًا منخفضًا (مجوفًا) في لحي، ويخرج الماء. ويشرب شمشون الماء، وتعود قوته إليه. ويُطلق شمشون على النبع اسم "عين هقوري"، أو "عين الداعي". ولا يزال هذا النبع في لحي حتى اليوم.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(يهوه):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قاد شمشون شعب إسرائيل لمدة عشرين سنة خلال فترة حُكم الفلسطينيين.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شعب إسرائيل: "بمَ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15: 9 - 20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يصعد الفلسطينيون إلى أرض سبط يهوذا إلى لحي كي يستعدوا للحرب. يهوذا هو أحد أسباط إسرائيل الاثني عشر، ورجاله هم قادة إسرائيل. والفلسطينيون هم أعداء إسرائيل. وكلمة لحي هي الصيغة المختصرة للاسم رمت لحي، والذي يعني تلة عظم الفك.</w:t>
      </w:r>
    </w:p>
    <w:p>
      <w:pPr>
        <w:bidi/>
      </w:pPr>
      <w:r>
        <w:rPr>
          <w:rtl/>
          <w:cs/>
          <w:lang w:val="ar_AE" w:bidi="ar_AE"/>
        </w:rPr>
      </w:r>
      <w:r>
        <w:rPr>
          <w:rtl/>
          <w:cs/>
          <w:lang w:val="ar_AE" w:bidi="ar_AE"/>
        </w:rPr>
        <w:t>توقفوا هنا كمجموعة وانظروا مرة أخرى إلى خريطة تُظهر رحلة الفلسطينيين من أرضهم إلى موقع لحي المحتمل، إذا احتجتم إلى ذلك. أوقِفوا الاستماع إلى هذا التسجيل الصوتي هنا.</w:t>
      </w:r>
    </w:p>
    <w:p>
      <w:pPr>
        <w:bidi/>
      </w:pPr>
      <w:r>
        <w:rPr>
          <w:rtl/>
          <w:cs/>
          <w:lang w:val="ar_AE" w:bidi="ar_AE"/>
        </w:rPr>
      </w:r>
      <w:r>
        <w:rPr>
          <w:rtl/>
          <w:cs/>
          <w:lang w:val="ar_AE" w:bidi="ar_AE"/>
        </w:rPr>
        <w:t>ينزل ثلاثة آلاف رجل من يهوذا إلى شمشون في مغارة في صخرة عيطم، ليأخذوه أسيرًا للفلسطينيين. والمغارة هي مكان مجوف في الأرض (الصخر) حيث يمكن للناس الاختباء فيه. ومن المرجح أن صخرة عيطم كانت تقع أيضًا في أرض سبط يهوذا.</w:t>
      </w:r>
    </w:p>
    <w:p>
      <w:pPr>
        <w:bidi/>
      </w:pPr>
      <w:r>
        <w:rPr>
          <w:rtl/>
          <w:cs/>
          <w:lang w:val="ar_AE" w:bidi="ar_AE"/>
        </w:rPr>
      </w:r>
      <w:r>
        <w:rPr>
          <w:rtl/>
          <w:cs/>
          <w:lang w:val="ar_AE" w:bidi="ar_AE"/>
        </w:rPr>
        <w:t>توقَّفوا هنا كمجموعة وانظروا مرة أخرى إلى صورة لكهف وخريطة لصخرة عيطم، إذا احتجتم إلى ذلك. أوقِفوا الاستماع إلى هذا التسجيل الصوتي هنا.</w:t>
      </w:r>
    </w:p>
    <w:p>
      <w:pPr>
        <w:bidi/>
      </w:pPr>
      <w:r>
        <w:rPr>
          <w:rtl/>
          <w:cs/>
          <w:lang w:val="ar_AE" w:bidi="ar_AE"/>
        </w:rPr>
      </w:r>
      <w:r>
        <w:rPr>
          <w:rtl/>
          <w:cs/>
          <w:lang w:val="ar_AE" w:bidi="ar_AE"/>
        </w:rPr>
        <w:t xml:space="preserve">يخبر شمشون رجال يهوذا أنه يجب عليهم أن يعدوه، أو أن </w:t>
      </w:r>
      <w:r>
        <w:rPr>
          <w:b/>
          <w:rtl/>
          <w:cs/>
          <w:lang w:val="ar_AE" w:bidi="ar_AE"/>
        </w:rPr>
        <w:t>يحلفوا</w:t>
      </w:r>
      <w:r>
        <w:rPr>
          <w:rtl/>
          <w:cs/>
          <w:lang w:val="ar_AE" w:bidi="ar_AE"/>
        </w:rPr>
        <w:t xml:space="preserve"> له، أنهم لن يقتلوه. يحلف (يقسم) الناس بشيء ليجعلوا الوعد أكثر جدية. ترجموا كلمة يحلف بالطريقة نفسها التي استخدمتموها في المقاطع السابقة. ولمزيد من المعلومات عن كيفية قطع الناس وعودًا قوية، ارجعوا إلى قاموس الكلمات الرئيسية في كلمة "نذر".</w:t>
      </w:r>
    </w:p>
    <w:p>
      <w:pPr>
        <w:bidi/>
      </w:pPr>
      <w:r>
        <w:rPr>
          <w:rtl/>
          <w:cs/>
          <w:lang w:val="ar_AE" w:bidi="ar_AE"/>
        </w:rPr>
      </w:r>
      <w:r>
        <w:rPr>
          <w:rtl/>
          <w:cs/>
          <w:lang w:val="ar_AE" w:bidi="ar_AE"/>
        </w:rPr>
        <w:t xml:space="preserve">يربط رجال يهوذا شمشون بحبلين جديدين تمامًا. وغالبًا ما يصنع الناس الحبال من الكتان، ويقومون بلفها معًا لجعلها أكثر متانة. </w:t>
      </w:r>
    </w:p>
    <w:p>
      <w:pPr>
        <w:bidi/>
      </w:pPr>
      <w:r>
        <w:rPr>
          <w:rtl/>
          <w:cs/>
          <w:lang w:val="ar_AE" w:bidi="ar_AE"/>
        </w:rPr>
      </w:r>
      <w:r>
        <w:rPr>
          <w:rtl/>
          <w:cs/>
          <w:lang w:val="ar_AE" w:bidi="ar_AE"/>
        </w:rPr>
        <w:t>توقفوا هنا وانظروا معًا كمجموعة إلى صورة حبل مرة أخرى، إذا لزم الأمر. أوقِفوا الاستماع إلى هذا التسجيل الصوتي هنا.</w:t>
      </w:r>
    </w:p>
    <w:p>
      <w:pPr>
        <w:bidi/>
      </w:pPr>
      <w:r>
        <w:rPr>
          <w:rtl/>
          <w:cs/>
          <w:lang w:val="ar_AE" w:bidi="ar_AE"/>
        </w:rPr>
      </w:r>
      <w:r>
        <w:rPr>
          <w:rtl/>
          <w:cs/>
          <w:lang w:val="ar_AE" w:bidi="ar_AE"/>
        </w:rPr>
        <w:t xml:space="preserve">يذهب شمشون إلى الفلسطينيين في لحى، ويحل </w:t>
      </w:r>
      <w:r>
        <w:rPr>
          <w:b/>
          <w:rtl/>
          <w:cs/>
          <w:lang w:val="ar_AE" w:bidi="ar_AE"/>
        </w:rPr>
        <w:t>روح الرب</w:t>
      </w:r>
      <w:r>
        <w:rPr>
          <w:rtl/>
          <w:cs/>
          <w:lang w:val="ar_AE" w:bidi="ar_AE"/>
        </w:rPr>
        <w:t xml:space="preserve"> عليه، مما يسمح له بحل الرُبط المحيطة بذراعيه ويديه. ترجموا تعبير روح الرب (يهوه) بالطريقة نفسها التي استخدمتموها في المقاطع السابقة. ولمزيد من المعلومات عن روح الرب (يهوه)، راجعوا تعبير الروح القُدس في قاموس الكلمات الرئيسية. </w:t>
      </w:r>
    </w:p>
    <w:p>
      <w:pPr>
        <w:bidi/>
      </w:pPr>
      <w:r>
        <w:rPr>
          <w:rtl/>
          <w:cs/>
          <w:lang w:val="ar_AE" w:bidi="ar_AE"/>
        </w:rPr>
      </w:r>
      <w:r>
        <w:rPr>
          <w:rtl/>
          <w:cs/>
          <w:lang w:val="ar_AE" w:bidi="ar_AE"/>
        </w:rPr>
        <w:t xml:space="preserve">يأخذ شمشون لحي (عظم فك) </w:t>
      </w:r>
      <w:r>
        <w:rPr>
          <w:b/>
          <w:rtl/>
          <w:cs/>
          <w:lang w:val="ar_AE" w:bidi="ar_AE"/>
        </w:rPr>
        <w:t>حمار</w:t>
      </w:r>
      <w:r>
        <w:rPr>
          <w:rtl/>
          <w:cs/>
          <w:lang w:val="ar_AE" w:bidi="ar_AE"/>
        </w:rPr>
        <w:t xml:space="preserve"> طري ويستخدمه ليقتل ألف شخص من الفلسطينيين. تذكّروا أن الحمار هو حيوان مستأنس يستخدمه الناس لحمل الأحمال الثقيلة أو الأشخاص. وعظم الفك كان حديثًا (طريًا)، لذلك لم يجف ولن يُكسر بسهولة. استخدموا الكلمة نفسها التي استخدمتموها في المقاطع السابقة لترجمة كلمة "حمار". ولمزيد من المعلومات عن الحمار، ارجعوا إلى قاموس الكلمات الرئيسية.</w:t>
      </w:r>
    </w:p>
    <w:p>
      <w:pPr>
        <w:bidi/>
      </w:pPr>
      <w:r>
        <w:rPr>
          <w:rtl/>
          <w:cs/>
          <w:lang w:val="ar_AE" w:bidi="ar_AE"/>
        </w:rPr>
      </w:r>
      <w:r>
        <w:rPr>
          <w:rtl/>
          <w:cs/>
          <w:lang w:val="ar_AE" w:bidi="ar_AE"/>
        </w:rPr>
        <w:t xml:space="preserve">يصرخ شمشون إلى </w:t>
      </w:r>
      <w:r>
        <w:rPr>
          <w:b/>
          <w:rtl/>
          <w:cs/>
          <w:lang w:val="ar_AE" w:bidi="ar_AE"/>
        </w:rPr>
        <w:t>الرب (يهوه)</w:t>
      </w:r>
      <w:r>
        <w:rPr>
          <w:rtl/>
          <w:cs/>
          <w:lang w:val="ar_AE" w:bidi="ar_AE"/>
        </w:rPr>
        <w:t xml:space="preserve"> لأنه كان شديد العطش. ويدعو شمشون نفسه "</w:t>
      </w:r>
      <w:r>
        <w:rPr>
          <w:b/>
          <w:rtl/>
          <w:cs/>
          <w:lang w:val="ar_AE" w:bidi="ar_AE"/>
        </w:rPr>
        <w:t>عبد</w:t>
      </w:r>
      <w:r>
        <w:rPr>
          <w:rtl/>
          <w:cs/>
          <w:lang w:val="ar_AE" w:bidi="ar_AE"/>
        </w:rPr>
        <w:t xml:space="preserve"> الرب". والعبد هو من يعمل لدى شخص آخر؛ لذا فإن وصف شمشون لنفسه بأنه عبد "الرب" يُظهر تواضعه أمام "الرب". ترجموا كلمتَي الرب (يهوه) وعبد بالطريقة نفسها التي استخدمتموها في المقاطع السابقة. للمزيد من المعلومات عن الرب (يهوه) وعن العبد، راجعوا قاموس الكلمات الرئيسية.</w:t>
      </w:r>
    </w:p>
    <w:p>
      <w:pPr>
        <w:bidi/>
      </w:pPr>
      <w:r>
        <w:rPr>
          <w:rtl/>
          <w:cs/>
          <w:lang w:val="ar_AE" w:bidi="ar_AE"/>
        </w:rPr>
      </w:r>
      <w:r>
        <w:rPr>
          <w:rtl/>
          <w:cs/>
          <w:lang w:val="ar_AE" w:bidi="ar_AE"/>
        </w:rPr>
        <w:t xml:space="preserve">لا يريد شمشون أن يموت ويسقط في أيدي الفلسطينيين </w:t>
      </w:r>
      <w:r>
        <w:rPr>
          <w:b/>
          <w:rtl/>
          <w:cs/>
          <w:lang w:val="ar_AE" w:bidi="ar_AE"/>
        </w:rPr>
        <w:t>غير المختونين</w:t>
      </w:r>
      <w:r>
        <w:rPr>
          <w:rtl/>
          <w:cs/>
          <w:lang w:val="ar_AE" w:bidi="ar_AE"/>
        </w:rPr>
        <w:t>. الختان هو عادةٌ يهوديةٌ يتم فيها قطع الجلد الزائد عند طرف قضيب الصبي، وعادةً ما يتم ذلك عندما يبلغ الصبي أسبوعًا واحدًا من العمر. كان الختان علامةً على أن الصبي صار جزءًا من الشعب اليهودي، وكان يُطلَب من غير اليهود أن يُختتنوا لكي يصيروا يهودًا. ترجموا كلمة "غير مختون/أغلف" بالطريقة نفسها التي استخدمتموها في المقاطع السابقة. ولمزيد من المعلومات عن كلمة "غير مختون"، ارجعوا إلى كلمة ختان في قاموس الكلمات الرئيسية.</w:t>
      </w:r>
    </w:p>
    <w:p>
      <w:pPr>
        <w:bidi/>
      </w:pPr>
      <w:r>
        <w:rPr>
          <w:rtl/>
          <w:cs/>
          <w:lang w:val="ar_AE" w:bidi="ar_AE"/>
        </w:rPr>
      </w:r>
      <w:r>
        <w:rPr>
          <w:rtl/>
          <w:cs/>
          <w:lang w:val="ar_AE" w:bidi="ar_AE"/>
        </w:rPr>
        <w:t xml:space="preserve">فيشق الرب </w:t>
      </w:r>
      <w:r>
        <w:rPr>
          <w:b/>
          <w:rtl/>
          <w:cs/>
          <w:lang w:val="ar_AE" w:bidi="ar_AE"/>
        </w:rPr>
        <w:t>مكانًا مجوفًا (منخفضًا)</w:t>
      </w:r>
      <w:r>
        <w:rPr>
          <w:rtl/>
          <w:cs/>
          <w:lang w:val="ar_AE" w:bidi="ar_AE"/>
        </w:rPr>
        <w:t xml:space="preserve"> في الأرض ويخرج الماء. الكلمة التي تعني "مكانًا مجوفًا (منخفضًا)" في اللغة الأصلية يصعُب فهمها. طرق أخرى لوصف المكان المجوف هي الحفرة المستديرة في الأرض، أو الحوض أو النبع. الشيء المهم الذي يجب معرفته هو أن الرب هو الذي تسبب في خروج المياه.</w:t>
      </w:r>
    </w:p>
    <w:p>
      <w:pPr>
        <w:bidi/>
      </w:pPr>
      <w:r>
        <w:rPr>
          <w:rtl/>
          <w:cs/>
          <w:lang w:val="ar_AE" w:bidi="ar_AE"/>
        </w:rPr>
      </w:r>
      <w:r>
        <w:rPr>
          <w:rtl/>
          <w:cs/>
          <w:lang w:val="ar_AE" w:bidi="ar_AE"/>
        </w:rPr>
        <w:t>توقفوا هنا وناقشوا هذا السؤال كمجموعة: كيف ستترجمون عبارة "مكان مجوَّف؟" وإذا وصفتم هذا بأنه نبع ماء ينبع من الأرض، استخدموا الكلمة نفسها التي استخدمتموها في المقاطع السابقة للإشارة إلى "نبع". أوقِفوا الاستماع إلى هذا التسجيل الصوتي هنا.</w:t>
      </w:r>
    </w:p>
    <w:p>
      <w:pPr>
        <w:bidi/>
      </w:pPr>
      <w:r>
        <w:rPr>
          <w:rtl/>
          <w:cs/>
          <w:lang w:val="ar_AE" w:bidi="ar_AE"/>
        </w:rPr>
      </w:r>
      <w:r>
        <w:rPr>
          <w:rtl/>
          <w:cs/>
          <w:lang w:val="ar_AE" w:bidi="ar_AE"/>
        </w:rPr>
        <w:t xml:space="preserve">بعد أن شرب شمشون الماء، تنتعش </w:t>
      </w:r>
      <w:r>
        <w:rPr>
          <w:b/>
          <w:rtl/>
          <w:cs/>
          <w:lang w:val="ar_AE" w:bidi="ar_AE"/>
        </w:rPr>
        <w:t>روحه</w:t>
      </w:r>
      <w:r>
        <w:rPr>
          <w:rtl/>
          <w:cs/>
          <w:lang w:val="ar_AE" w:bidi="ar_AE"/>
        </w:rPr>
        <w:t xml:space="preserve"> مما يعني أن قوته عادت. ترجموا كلمة "روح" بالطريقة نفسها التي استخدمتموها في المقاطع السابقة. لمزيد من المعلومات حول كلمة "روح"، ارجعوا إلى كلمة روح في قاموس الكلمات الرئيسية.</w:t>
      </w:r>
    </w:p>
    <w:p>
      <w:pPr>
        <w:bidi/>
      </w:pPr>
      <w:r>
        <w:rPr>
          <w:rtl/>
          <w:cs/>
          <w:lang w:val="ar_AE" w:bidi="ar_AE"/>
        </w:rPr>
      </w:r>
      <w:r>
        <w:rPr>
          <w:rtl/>
          <w:cs/>
          <w:lang w:val="ar_AE" w:bidi="ar_AE"/>
        </w:rPr>
        <w:t xml:space="preserve">وكان شمشون </w:t>
      </w:r>
      <w:r>
        <w:rPr>
          <w:b/>
          <w:rtl/>
          <w:cs/>
          <w:lang w:val="ar_AE" w:bidi="ar_AE"/>
        </w:rPr>
        <w:t>قاضيًا</w:t>
      </w:r>
      <w:r>
        <w:rPr>
          <w:rtl/>
          <w:cs/>
          <w:lang w:val="ar_AE" w:bidi="ar_AE"/>
        </w:rPr>
        <w:t xml:space="preserve"> ل</w:t>
      </w:r>
      <w:r>
        <w:rPr>
          <w:b/>
          <w:rtl/>
          <w:cs/>
          <w:lang w:val="ar_AE" w:bidi="ar_AE"/>
        </w:rPr>
        <w:t>إسرائيل</w:t>
      </w:r>
      <w:r>
        <w:rPr>
          <w:rtl/>
          <w:cs/>
          <w:lang w:val="ar_AE" w:bidi="ar_AE"/>
        </w:rPr>
        <w:t xml:space="preserve"> لمدة عشرين سنة. تذكروا أن دور شمشون الرئيسي بصفته قاضيًا لم يكن الفصل في القضايا الجنائية، بل قيادة الشعب وإنقاذهم من أعدائهم. استخدموا الكلمة نفسها للدلالة على "يقود" أو "يقضي" التي استخدمتموها في الفقرات السابقة المتعلقة بقضاة إسرائيل، وراجعوا قاموس الكلمات الرئيسية لمزيد من المعلومات عن القاضي. تشير كلمة "إسرائيل" إلى بني إسرائيل، أي شعب إسرائيل. ترجموا كلمة إسرائيل بالطريقة نفسها التي استخدمتموها في المقاطع السابقة. ولمزيد من المعلومات حول كلمة "إسرائيل"،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16: 1–3 واحفظوا هذا المقطع في قلوبكم.</w:t>
      </w:r>
    </w:p>
    <w:p>
      <w:pPr>
        <w:bidi/>
      </w:pPr>
      <w:r>
        <w:rPr>
          <w:rtl/>
          <w:cs/>
          <w:lang w:val="ar_AE" w:bidi="ar_AE"/>
        </w:rPr>
      </w:r>
      <w:r>
        <w:rPr>
          <w:rtl/>
          <w:cs/>
          <w:lang w:val="ar_AE" w:bidi="ar_AE"/>
        </w:rPr>
        <w:t xml:space="preserve">استمعوا إلى نسخة صوتية من سِفر القضاة 16: 1–3 ثلاث مرات من ثلاث ترجمات مختلفة، إن أمكن. </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هذا المقطع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هذا المقطع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16: 1 - 3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في النصف الأول من قصة شمشون، قاتل شمشون الفلسطينيين عدة مرات لينتقم منهم انتقامًا شخصيًا. وفي القصة السابقة، حلّ روح الرب على شمشون، فقطع شمشون الحبال التي كانت تربطه. ثم قتل شمشون ألف شخص من الفلسطينيين بلحي (عظم فك) حمار في مكان يُدعى لحي. وانتهت القصة بِذْكر أن شمشون كان قاضيًا لإسرائيل لمدة عشرين عامًا. خلال تلك الفترة، كان الفلسطينيون يسيطرون على المنطقة، وقد قاد شمشون بني إسرائيل. والآن يبدأ النصف الثاني من قصة شمشون. يذهب شمشون إلى غزة ويقضي الليل مع امرأة زانية. وقد خطط الفلسطينيون في غزّة لقتل شمشون في صباح اليوم التالي، لكن شمشون نهض في منتصف الليل، وهرب من غزة، وأخذَ مصراعي باب المدينة والقائمتين وقلعهما مع العارضة إلى مدينة حبرون. </w:t>
      </w:r>
    </w:p>
    <w:p>
      <w:pPr>
        <w:bidi/>
      </w:pPr>
      <w:r>
        <w:rPr>
          <w:rtl/>
          <w:cs/>
          <w:lang w:val="ar_AE" w:bidi="ar_AE"/>
        </w:rPr>
      </w:r>
      <w:r>
        <w:rPr>
          <w:rtl/>
          <w:cs/>
          <w:lang w:val="ar_AE" w:bidi="ar_AE"/>
        </w:rPr>
        <w:t xml:space="preserve">في مستهل هذا النص، ينزل شمشون إلى مدينة غزة قادمًا من بيته في محلة دان الواقعة في أراضي سبط دان. تُعد غزة المدينة الواقعة في أقصى الجنوب بين جميع المدن الفلسطينية الرئيسية، وهي تقع على ساحل البحر الأبيض المتوسط. وتأتي هذه الحادثة بعد فترة من انتصار شمشون في لحي المذكور في المقطع السابق، ومن المرجح أن شمشون قد ذهب إلى غزة قرب نهاية فترة خدمته التي امتدت عشرين عامًا بصفته قاضيًا لإسرائيل. </w:t>
      </w:r>
    </w:p>
    <w:p>
      <w:pPr>
        <w:bidi/>
      </w:pPr>
      <w:r>
        <w:rPr>
          <w:rtl/>
          <w:cs/>
          <w:lang w:val="ar_AE" w:bidi="ar_AE"/>
        </w:rPr>
      </w:r>
      <w:r>
        <w:rPr>
          <w:rtl/>
          <w:cs/>
          <w:lang w:val="ar_AE" w:bidi="ar_AE"/>
        </w:rPr>
        <w:t>توقفوا هنا وانظروا معًا كمجموعة إلى خريطة لغزة ومحلة دان وحبرون. أوقِفوا الاستماع إلى هذا التسجيل الصوتي هنا.</w:t>
      </w:r>
    </w:p>
    <w:p>
      <w:pPr>
        <w:bidi/>
      </w:pPr>
      <w:r>
        <w:rPr>
          <w:rtl/>
          <w:cs/>
          <w:lang w:val="ar_AE" w:bidi="ar_AE"/>
        </w:rPr>
      </w:r>
      <w:r>
        <w:rPr>
          <w:rtl/>
          <w:cs/>
          <w:lang w:val="ar_AE" w:bidi="ar_AE"/>
        </w:rPr>
        <w:t>لا نعرف سبب ذهاب شمشون إلى غزة، لكن أثناء وجوده في غزة، رأى شمشون امرأة عاهرة. من المحتمل أن شمشون ذهب إلى غزة لزيارة امرأة زانية، أو لسبب آخر. لم يكن الناس يتوقعون أن يذهب قاضي إسرائيل إلى امرأة زانية من الفلسطينيين، الذين هم أعداء إسرائيل. والزانية هي شخص يمارس الجنس مع شخص مقابل المال.</w:t>
      </w:r>
    </w:p>
    <w:p>
      <w:pPr>
        <w:bidi/>
      </w:pPr>
      <w:r>
        <w:rPr>
          <w:rtl/>
          <w:cs/>
          <w:lang w:val="ar_AE" w:bidi="ar_AE"/>
        </w:rPr>
      </w:r>
      <w:r>
        <w:rPr>
          <w:rtl/>
          <w:cs/>
          <w:lang w:val="ar_AE" w:bidi="ar_AE"/>
        </w:rPr>
        <w:t>توقفوا هنا وناقشوا هذا السؤال كمجموعة: ما رأي الناس في مجتمعكم بشأن العاهرات (الزواني)؟ وما رأي الناس في الأشخاص الذين يذهبون إلى العاهرات؟ أوقِفوا الاستماع إلى هذا التسجيل الصوتي هنا.</w:t>
      </w:r>
    </w:p>
    <w:p>
      <w:pPr>
        <w:bidi/>
      </w:pPr>
      <w:r>
        <w:rPr>
          <w:rtl/>
          <w:cs/>
          <w:lang w:val="ar_AE" w:bidi="ar_AE"/>
        </w:rPr>
      </w:r>
      <w:r>
        <w:rPr>
          <w:rtl/>
          <w:cs/>
          <w:lang w:val="ar_AE" w:bidi="ar_AE"/>
        </w:rPr>
        <w:t>يذهب شمشون لقضاء الليلة مع الزانية، وعلى الأرجح لممارسة الجنس معها. في اللغة الأصلية، يقول النص إن شمشون "دخل إليها"، وهي على الأرجح طريقة مهذبة للقول إنه ذهب ليمارس الجنس معها. كانت ممارسة الجنس مع شخص لست متزوجًا منه مخالفةً لشرائع الرب.</w:t>
      </w:r>
    </w:p>
    <w:p>
      <w:pPr>
        <w:bidi/>
      </w:pPr>
      <w:r>
        <w:rPr>
          <w:rtl/>
          <w:cs/>
          <w:lang w:val="ar_AE" w:bidi="ar_AE"/>
        </w:rPr>
      </w:r>
      <w:r>
        <w:rPr>
          <w:rtl/>
          <w:cs/>
          <w:lang w:val="ar_AE" w:bidi="ar_AE"/>
        </w:rPr>
        <w:t>يُخبِرُ شخصٌ ما —ربما يكونون أشخاصًا آخرين من غزة، أو مقيمين فيها من أماكن أخرى— الناس في غزة أو قادتها بأن شمشون موجودٌ في غزة. فيخطط أهل غزة لقتل شمشون. ويحيط الشعب بالمكان الذي يوجد فيه شمشون. ومن المحتمل أن يكون سكان غزة قد أحاطوا بمدينة غزة لأنهم لا يعرفون البيت الذي يقيم فيه شمشون مع الزانية على وجه التحديد. أحاط الشعب بشمشون بطريقة ما، واختبأوا طوال الليل عند باب المدينة. وعادةً ما يتكون باب المدينة من مصراعين خشبيين كبيرين، تُثبَّت عليهما عارضة معدنية لزيادة متانة الباب. وتساعد القائمتان الموجودتان على جانبي المصراعين في حركة فتح المصراعين وإغلاقهما. ويقع الباب عند مدخل المدينة، وكان أهل المدينة يفتحون الأبواب خلال النهار ويغلقون الأبواب في الليل لوقف هجمات الأعداء. وعادة ما يكون للباب أيضًا أشخاص يحرسونه، حيث تكون هناك ستة أعمدة حراسة، ثلاثة على كل جانب من الباب.</w:t>
      </w:r>
    </w:p>
    <w:p>
      <w:pPr>
        <w:bidi/>
      </w:pPr>
      <w:r>
        <w:rPr>
          <w:rtl/>
          <w:cs/>
          <w:lang w:val="ar_AE" w:bidi="ar_AE"/>
        </w:rPr>
      </w:r>
      <w:r>
        <w:rPr>
          <w:rtl/>
          <w:cs/>
          <w:lang w:val="ar_AE" w:bidi="ar_AE"/>
        </w:rPr>
        <w:t>توقّفوا هنا وانظروا معًا إلى صورة بوّابة مدينة. أوقِفوا الاستماع إلى هذا التسجيل الصوتي هنا.</w:t>
      </w:r>
    </w:p>
    <w:p>
      <w:pPr>
        <w:bidi/>
      </w:pPr>
      <w:r>
        <w:rPr>
          <w:rtl/>
          <w:cs/>
          <w:lang w:val="ar_AE" w:bidi="ar_AE"/>
        </w:rPr>
      </w:r>
      <w:r>
        <w:rPr>
          <w:rtl/>
          <w:cs/>
          <w:lang w:val="ar_AE" w:bidi="ar_AE"/>
        </w:rPr>
        <w:t>توقفوا هنا أيضًا وناقشوا هذا السؤال كمجموعة: ما نوع البوابات أو الأبواب أو التحصينات التي تمتلكها بلدتكم أو قريتكم أو مدينتكم؟ أوقِفوا الاستماع إلى هذا التسجيل الصوتي هنا.</w:t>
      </w:r>
    </w:p>
    <w:p>
      <w:pPr>
        <w:bidi/>
      </w:pPr>
      <w:r>
        <w:rPr>
          <w:rtl/>
          <w:cs/>
          <w:lang w:val="ar_AE" w:bidi="ar_AE"/>
        </w:rPr>
      </w:r>
      <w:r>
        <w:rPr>
          <w:rtl/>
          <w:cs/>
          <w:lang w:val="ar_AE" w:bidi="ar_AE"/>
        </w:rPr>
        <w:t xml:space="preserve">وكان أهل غزة يخططون لقتل شمشون عندما يحل الصباح. ربما كان الناس يظنون أن شمشون سيكون أكثر نَعاسًا وأسهل في الهجوم عليه في الصباح، وأنه لن يستطيع الاختباء في ضوء الصباح. بدلاً من ذلك، يترك شمشون الزانية في منتصف الليل. ربما سمع شمشون عن خطة قتله في الصباح، لكن المقطع لا يذكر سبب مغادرته في منتصف الليل. </w:t>
      </w:r>
    </w:p>
    <w:p>
      <w:pPr>
        <w:bidi/>
      </w:pPr>
      <w:r>
        <w:rPr>
          <w:rtl/>
          <w:cs/>
          <w:lang w:val="ar_AE" w:bidi="ar_AE"/>
        </w:rPr>
      </w:r>
      <w:r>
        <w:rPr>
          <w:rtl/>
          <w:cs/>
          <w:lang w:val="ar_AE" w:bidi="ar_AE"/>
        </w:rPr>
        <w:t>يذهب شمشون إلى باب المدينة، ولا نعرف كيف اجتاز الحراس على جانبي الباب. ولا يكتفي شمشون بالهروب من مدينة غزة، بل يقتلع بوابة المدينة ويحملها معه على كتفيه! ويأخذ شمشون أيضًا القائمتين على جانبي مصراعي الباب، وكذلك العارضة التي تغلق الباب. إن شمشون قوي جدًا إذ لا يمكن لأي إنسان عادي أن يقتلع البوابة وقوائمها وعارضتها من أماكنها ويحملها على كتفيه.</w:t>
      </w:r>
    </w:p>
    <w:p>
      <w:pPr>
        <w:bidi/>
      </w:pPr>
      <w:r>
        <w:rPr>
          <w:rtl/>
          <w:cs/>
          <w:lang w:val="ar_AE" w:bidi="ar_AE"/>
        </w:rPr>
      </w:r>
      <w:r>
        <w:rPr>
          <w:rtl/>
          <w:cs/>
          <w:lang w:val="ar_AE" w:bidi="ar_AE"/>
        </w:rPr>
        <w:t>توقفوا هنا وانظروا كمجموعة إلى صورة بوابة المدينة، ومعها القائمتان والعارضة مرةً أخرى. أوقِفوا الاستماع إلى هذا التسجيل الصوتي هنا.</w:t>
      </w:r>
    </w:p>
    <w:p>
      <w:pPr>
        <w:bidi/>
      </w:pPr>
      <w:r>
        <w:rPr>
          <w:rtl/>
          <w:cs/>
          <w:lang w:val="ar_AE" w:bidi="ar_AE"/>
        </w:rPr>
      </w:r>
      <w:r>
        <w:rPr>
          <w:rtl/>
          <w:cs/>
          <w:lang w:val="ar_AE" w:bidi="ar_AE"/>
        </w:rPr>
        <w:t>عندما ينتزع شمشون بوابة مدينة غزة، فإنه يُلحق العار بالفلسطينيين؛ لأن ذلك يترك مدينتهم مكشوفةً أمام أي هجومٍ من قِبَل الأعداء. ولا يحتاج شمشون إلى أخذ البوابة كي يهرب، غير أن أفعاله تُظهر قوته على الفلسطينيين. ونحن لا نعرف أين كان أهل غزة عندما هرب شمشون وأخذ البوابة معه.</w:t>
      </w:r>
    </w:p>
    <w:p>
      <w:pPr>
        <w:bidi/>
      </w:pPr>
      <w:r>
        <w:rPr>
          <w:rtl/>
          <w:cs/>
          <w:lang w:val="ar_AE" w:bidi="ar_AE"/>
        </w:rPr>
      </w:r>
      <w:r>
        <w:rPr>
          <w:rtl/>
          <w:cs/>
          <w:lang w:val="ar_AE" w:bidi="ar_AE"/>
        </w:rPr>
        <w:t xml:space="preserve">وكان شمشون يحمل الباب والقائمتين والعارضة على كتفيه كل الطريق من مدينة غزة إلى قمة تلة مقابل مدينة حبرون، على بُعد نحو ستين كيلومترًا. والتل هو منطقة أرض مرتفعة لكنه أصغر من الجَبَل. وكانت حبرون المدينة الرئيسية لسبط يهوذا في عهد شمشون. ويعتقد بعض الناس أن شمشون صعد إلى تلٍ أقرب إلى غزة، كان يقع فقط في الاتجاه العام نحو حبرون. على أية حال، فقد كانت مهمةً مستحيلةً على رجلٍ عاديٍ أن يحمل هذا العبء لمسافةٍ كهذه. </w:t>
      </w:r>
    </w:p>
    <w:p>
      <w:pPr>
        <w:bidi/>
      </w:pPr>
      <w:r>
        <w:rPr>
          <w:rtl/>
          <w:cs/>
          <w:lang w:val="ar_AE" w:bidi="ar_AE"/>
        </w:rPr>
      </w:r>
      <w:r>
        <w:rPr>
          <w:rtl/>
          <w:cs/>
          <w:lang w:val="ar_AE" w:bidi="ar_AE"/>
        </w:rPr>
        <w:t>توقفوا هنا وانظروا معًا كمجموعة إلى خريطة لغزة ومحلة دان وحبرون. أوقِفوا الاستماع إلى هذا التسجيل الصوتي هنا.</w:t>
      </w:r>
    </w:p>
    <w:p>
      <w:pPr>
        <w:bidi/>
      </w:pPr>
      <w:r>
        <w:rPr>
          <w:rtl/>
          <w:cs/>
          <w:lang w:val="ar_AE" w:bidi="ar_AE"/>
        </w:rPr>
      </w:r>
      <w:r>
        <w:rPr>
          <w:rtl/>
          <w:cs/>
          <w:lang w:val="ar_AE" w:bidi="ar_AE"/>
        </w:rPr>
        <w:t>يعتقد البعض أن شمشون كان يحاول تحريض رجال سبط يهوذا على مهاجمة الفلسطينيين، إذ يأتي إليهم ببوابة أعدائهم، غير أن رجال يهوذا لا يفعلون شيئًا. تُلحق أفعال شمشون العار بكلٍّ من الفلسطينيين ورجال سبط يهوذا. فعندما استولى شمشون على بوابة مدينة فلسطينية رئيسية، واصل مرة أخرى تنفيذ خطة "الرب" كي يدفع الفلسطينيين لمهاجمة بني إسرائيل. ربما كان شمشون يدرك أو لا يدرك أنه كان قد بدأ إنقاذ إسرائيل من حُكم الفلسطينيين.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16: 1 - 3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w:t>
      </w:r>
    </w:p>
    <w:p>
      <w:pPr>
        <w:bidi/>
      </w:pPr>
      <w:r>
        <w:rPr>
          <w:rtl/>
          <w:cs/>
          <w:lang w:val="ar_AE" w:bidi="ar_AE"/>
        </w:rPr>
      </w:r>
      <w:r>
        <w:rPr>
          <w:rtl/>
          <w:cs/>
          <w:lang w:val="ar_AE" w:bidi="ar_AE"/>
        </w:rPr>
        <w:t>يحتوي هذا المقطع على ثلاثة مشاهد.</w:t>
      </w:r>
    </w:p>
    <w:p>
      <w:pPr>
        <w:bidi/>
      </w:pPr>
      <w:r>
        <w:rPr>
          <w:rtl/>
          <w:cs/>
          <w:lang w:val="ar_AE" w:bidi="ar_AE"/>
        </w:rPr>
      </w:r>
      <w:r>
        <w:rPr>
          <w:b/>
          <w:rtl/>
          <w:cs/>
          <w:lang w:val="ar_AE" w:bidi="ar_AE"/>
        </w:rPr>
        <w:t>في المشهد الأول:</w:t>
      </w:r>
      <w:r>
        <w:rPr>
          <w:rtl/>
          <w:cs/>
          <w:lang w:val="ar_AE" w:bidi="ar_AE"/>
        </w:rPr>
        <w:t xml:space="preserve"> يذهب شمشون إلى غزة ويرى امرأة زانية. ويقضي شمشون الليلة مع الزانية.</w:t>
      </w:r>
    </w:p>
    <w:p>
      <w:pPr>
        <w:bidi/>
      </w:pPr>
      <w:r>
        <w:rPr>
          <w:rtl/>
          <w:cs/>
          <w:lang w:val="ar_AE" w:bidi="ar_AE"/>
        </w:rPr>
      </w:r>
      <w:r>
        <w:rPr>
          <w:b/>
          <w:rtl/>
          <w:cs/>
          <w:lang w:val="ar_AE" w:bidi="ar_AE"/>
        </w:rPr>
        <w:t>في المشهد الثاني:</w:t>
      </w:r>
      <w:r>
        <w:rPr>
          <w:rtl/>
          <w:cs/>
          <w:lang w:val="ar_AE" w:bidi="ar_AE"/>
        </w:rPr>
        <w:t xml:space="preserve"> يخبر أحدهم أهل غزة أن شمشون موجود في غزة. فيحيط الناس بالمكان وينتظرون طوال الليل عند باب المدينة. ويتجهَّز الشعب لقتل شمشون في الصباح.</w:t>
      </w:r>
    </w:p>
    <w:p>
      <w:pPr>
        <w:bidi/>
      </w:pPr>
      <w:r>
        <w:rPr>
          <w:rtl/>
          <w:cs/>
          <w:lang w:val="ar_AE" w:bidi="ar_AE"/>
        </w:rPr>
      </w:r>
      <w:r>
        <w:rPr>
          <w:b/>
          <w:rtl/>
          <w:cs/>
          <w:lang w:val="ar_AE" w:bidi="ar_AE"/>
        </w:rPr>
        <w:t>في المشهد الثالث:</w:t>
      </w:r>
      <w:r>
        <w:rPr>
          <w:rtl/>
          <w:cs/>
          <w:lang w:val="ar_AE" w:bidi="ar_AE"/>
        </w:rPr>
        <w:t xml:space="preserve"> يستيقظ شمشون في منتصف الليل. ويذهب شمشون إلى باب المدينة ويأخذ مصراعي الباب والقائمتين والعارضة. ويضع شمشون كل هذه على كتفيه ويحملها خارج المدينة على طول الطريق إلى تلة مقابل مدينة حبرون.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امرأة زانية</w:t>
      </w:r>
    </w:p>
    <w:p>
      <w:pPr>
        <w:pStyle w:val="ListBullet"/>
        <w:bidi/>
        <w:spacing w:line="240" w:lineRule="auto"/>
        <w:ind w:left="720"/>
      </w:pPr>
      <w:r>
        <w:rPr>
          <w:rtl/>
          <w:cs/>
          <w:lang w:val="ar_AE" w:bidi="ar_AE"/>
        </w:rPr>
      </w:r>
      <w:r>
        <w:rPr>
          <w:rtl/>
          <w:cs/>
          <w:lang w:val="ar_AE" w:bidi="ar_AE"/>
        </w:rPr>
        <w:t>شعب غزة</w:t>
      </w:r>
    </w:p>
    <w:p>
      <w:pPr>
        <w:pStyle w:val="ListBullet"/>
        <w:bidi/>
        <w:spacing w:line="240" w:lineRule="auto"/>
        <w:ind w:left="720"/>
      </w:pPr>
      <w:r>
        <w:rPr>
          <w:rtl/>
          <w:cs/>
          <w:lang w:val="ar_AE" w:bidi="ar_AE"/>
        </w:rPr>
      </w:r>
      <w:r>
        <w:rPr>
          <w:rtl/>
          <w:cs/>
          <w:lang w:val="ar_AE" w:bidi="ar_AE"/>
        </w:rPr>
        <w:t>وشخص ما يخبر أهل غزة أن شمشون موجود هناك.</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تذكّروا أن هذه القصة تحدث في وقتٍ ما بعد انتصار شمشون على الفلسطينيين في لحي. ومن المحتمل أن هذا حدث بالقرب من نهاية خدمة شمشون التي استمرت عشرين سنة كقاضٍ لإسرائيل.</w:t>
      </w:r>
    </w:p>
    <w:p>
      <w:pPr>
        <w:bidi/>
      </w:pPr>
      <w:r>
        <w:rPr>
          <w:rtl/>
          <w:cs/>
          <w:lang w:val="ar_AE" w:bidi="ar_AE"/>
        </w:rPr>
      </w:r>
      <w:r>
        <w:rPr>
          <w:rtl/>
          <w:cs/>
          <w:lang w:val="ar_AE" w:bidi="ar_AE"/>
        </w:rPr>
        <w:t>في المشهد الأول، يذهب شمشون إلى غزة، وهي إحدى المدن الفلسطينية الخمس الكبرى. وتُعد غزة المدينة الأقصى جنوبًا بين المدن الخمس، وتبعد مسافة 72 كيلومترًا عن بيت شمشون في محلة دان.</w:t>
      </w:r>
    </w:p>
    <w:p>
      <w:pPr>
        <w:bidi/>
      </w:pPr>
      <w:r>
        <w:rPr>
          <w:rtl/>
          <w:cs/>
          <w:lang w:val="ar_AE" w:bidi="ar_AE"/>
        </w:rPr>
      </w:r>
      <w:r>
        <w:rPr>
          <w:rtl/>
          <w:cs/>
          <w:lang w:val="ar_AE" w:bidi="ar_AE"/>
        </w:rPr>
        <w:t>توقفوا هنا وانظروا معًا كمجموعة إلى خريطة غزة ومحلة دان وحبرون مرة أخرى، إذا احتجتم إلى ذلك. أوقِفوا الاستماع إلى هذا التسجيل الصوتي هنا.</w:t>
      </w:r>
    </w:p>
    <w:p>
      <w:pPr>
        <w:bidi/>
      </w:pPr>
      <w:r>
        <w:rPr>
          <w:rtl/>
          <w:cs/>
          <w:lang w:val="ar_AE" w:bidi="ar_AE"/>
        </w:rPr>
      </w:r>
      <w:r>
        <w:rPr>
          <w:rtl/>
          <w:cs/>
          <w:lang w:val="ar_AE" w:bidi="ar_AE"/>
        </w:rPr>
        <w:t>تذكّروا أنه في بداية النصف الأول من قصته، ذهب شمشون إلى تمنة ورأى امرأةً فلسطينيةً أراد الزواج منها. والآن يرى شمشون امرأة زانية، في الأغلب كانت فلسطينية. تذكَّروا أنه ليس من الواضح ما إذا كان شمشون يذهب إلى غزة ليزور امرأة زانية، أم أن شمشون كان في غزة لسبب مختلف. في اللغة الأصلية، يُقال عن هذه المرأة إنها "امرأة، زانية". ويمكن وصفها أيضًا بأنها امرأة تتاجر بالجنس مقابل المال.</w:t>
      </w:r>
    </w:p>
    <w:p>
      <w:pPr>
        <w:bidi/>
      </w:pPr>
      <w:r>
        <w:rPr>
          <w:rtl/>
          <w:cs/>
          <w:lang w:val="ar_AE" w:bidi="ar_AE"/>
        </w:rPr>
      </w:r>
      <w:r>
        <w:rPr>
          <w:rtl/>
          <w:cs/>
          <w:lang w:val="ar_AE" w:bidi="ar_AE"/>
        </w:rPr>
        <w:t>توقفوا هنا وناقشوا هذا السؤال كمجموعة: كيف ستصفون هذه المرأة في لغتكم؟ أوقِفوا الاستماع إلى هذا التسجيل الصوتي هنا.</w:t>
      </w:r>
    </w:p>
    <w:p>
      <w:pPr>
        <w:bidi/>
      </w:pPr>
      <w:r>
        <w:rPr>
          <w:rtl/>
          <w:cs/>
          <w:lang w:val="ar_AE" w:bidi="ar_AE"/>
        </w:rPr>
      </w:r>
      <w:r>
        <w:rPr>
          <w:rtl/>
          <w:cs/>
          <w:lang w:val="ar_AE" w:bidi="ar_AE"/>
        </w:rPr>
        <w:t>يدخل شمشون لقضاء الليلة مع هذه المرأة، مما يعني على الأرجح أنه أقام علاقات جنسية أيضًا معها. تذكّروا أن النص الأصلي يذكر أن شمشون "دخل إليها"، وهي طريقة مهذبة للإشارة إلى ممارسته الجنس معها.</w:t>
      </w:r>
    </w:p>
    <w:p>
      <w:pPr>
        <w:bidi/>
      </w:pPr>
      <w:r>
        <w:rPr>
          <w:rtl/>
          <w:cs/>
          <w:lang w:val="ar_AE" w:bidi="ar_AE"/>
        </w:rPr>
      </w:r>
      <w:r>
        <w:rPr>
          <w:rtl/>
          <w:cs/>
          <w:lang w:val="ar_AE" w:bidi="ar_AE"/>
        </w:rPr>
        <w:t>توقفوا هنا وناقشوا هذا السؤال كمجموعة: كيف ستترجمون فكرة أن شمشون قضى الليلة مع الزانية؟ فكروا في الطريقة الأكثر قبولًا لقول ذلك في لغتكم، مثل النوم معها، أو البقاء ليلة معها، أو ممارسة الجنس معها. أوقِفوا الاستماع إلى هذا التسجيل الصوتي هنا.</w:t>
      </w:r>
    </w:p>
    <w:p>
      <w:pPr>
        <w:bidi/>
      </w:pPr>
      <w:r>
        <w:rPr>
          <w:rtl/>
          <w:cs/>
          <w:lang w:val="ar_AE" w:bidi="ar_AE"/>
        </w:rPr>
      </w:r>
      <w:r>
        <w:rPr>
          <w:rtl/>
          <w:cs/>
          <w:lang w:val="ar_AE" w:bidi="ar_AE"/>
        </w:rPr>
        <w:t>في المشهد الثاني، يخبر شخص ما أهل غزة أن شمشون موجود في غزة. تذكّروا أن أهل غزة في هذه القصة هم على الأرجح الرجال الذين كانوا يقودون المدينة. تذكّروا أيضًا أننا لا نعرف من الذي أخبر أهل غزة بأن شمشون موجود هناك، لكن ربما كانوا أشخاصًا آخرين من غزة أو أشخاص كانوا ماكثين فيها من مكان آخر. لا يوضح النص الأصلي كيف عرف الرجال الذين يقودون المدينة بوجود شمشون هناك.</w:t>
      </w:r>
    </w:p>
    <w:p>
      <w:pPr>
        <w:bidi/>
      </w:pPr>
      <w:r>
        <w:rPr>
          <w:rtl/>
          <w:cs/>
          <w:lang w:val="ar_AE" w:bidi="ar_AE"/>
        </w:rPr>
      </w:r>
      <w:r>
        <w:rPr>
          <w:rtl/>
          <w:cs/>
          <w:lang w:val="ar_AE" w:bidi="ar_AE"/>
        </w:rPr>
        <w:t>توقَّفوا هنا وناقشوا هذا السؤال كمجموعة: ما هي الطريقة الأكثر طبيعية لترجمة فكرة أن شخصًا ما أخبر أهل غزة بأن شمشون جاء إلى غزة؟ على سبيل المثال، يمكنكم القول إن الناس في غزة علموا أن شمشون كان هناك، أو أن أحدهم قال لأهل غزة "شمشون هنا". أوقِفوا الاستماع إلى هذا التسجيل الصوتي هنا.</w:t>
      </w:r>
    </w:p>
    <w:p>
      <w:pPr>
        <w:bidi/>
      </w:pPr>
      <w:r>
        <w:rPr>
          <w:rtl/>
          <w:cs/>
          <w:lang w:val="ar_AE" w:bidi="ar_AE"/>
        </w:rPr>
      </w:r>
      <w:r>
        <w:rPr>
          <w:rtl/>
          <w:cs/>
          <w:lang w:val="ar_AE" w:bidi="ar_AE"/>
        </w:rPr>
        <w:t>وتذكّروا أن أهل غزة فعلوا عدة أشياء عندما سمعوا أخبار وجود شمشون في غزة. أولاً، ليس من الواضح ما إذا كانوا يحيطون بالمكان الذي يتواجد فيه شمشون مع المرأة الزانية، أم أنهم كانوا يحيطون بمدينة غزة بأكملها. في اللغة الأصلية، تذكر القصة فقط "أنهم أحاطوا".</w:t>
      </w:r>
    </w:p>
    <w:p>
      <w:pPr>
        <w:bidi/>
      </w:pPr>
      <w:r>
        <w:rPr>
          <w:rtl/>
          <w:cs/>
          <w:lang w:val="ar_AE" w:bidi="ar_AE"/>
        </w:rPr>
      </w:r>
      <w:r>
        <w:rPr>
          <w:rtl/>
          <w:cs/>
          <w:lang w:val="ar_AE" w:bidi="ar_AE"/>
        </w:rPr>
        <w:t>توقفوا هنا وناقشوا هذا السؤال كمجموعة: ماذا ستقولون في ترجمتكم عما فعله شعب غزة؟ هل ستقولون إنهم "أحاطوا بالمكان" أو "أنهم اجتمعوا حول المدينة" أم أي شيء آخر؟ أوقِفوا الاستماع إلى هذا التسجيل الصوتي هنا.</w:t>
      </w:r>
    </w:p>
    <w:p>
      <w:pPr>
        <w:bidi/>
      </w:pPr>
      <w:r>
        <w:rPr>
          <w:rtl/>
          <w:cs/>
          <w:lang w:val="ar_AE" w:bidi="ar_AE"/>
        </w:rPr>
      </w:r>
      <w:r>
        <w:rPr>
          <w:rtl/>
          <w:cs/>
          <w:lang w:val="ar_AE" w:bidi="ar_AE"/>
        </w:rPr>
        <w:t>ينتظر بعضُ أهل غزة عند بوابة المدينة طوال الليل، لعل شمشون يحاول مغادرة غزة في صباح اليوم التالي. وكان الشعب مستعدًا لقتل شمشون. تذكّروا أن القوم ظلوا هادئون طوال الليل، وقال بعضهم لبعض إنهم سيقتلون شمشون عند الفجر عندما يحل ضوء النهار. تذكّروا أيضًا أن باب المدينة كان مُغلقًا لأن الوقت ليل، والمدينة لا تريد أن يهاجمها أيُّ أعداءٍ في الليل.</w:t>
      </w:r>
    </w:p>
    <w:p>
      <w:pPr>
        <w:bidi/>
      </w:pPr>
      <w:r>
        <w:rPr>
          <w:rtl/>
          <w:cs/>
          <w:lang w:val="ar_AE" w:bidi="ar_AE"/>
        </w:rPr>
      </w:r>
      <w:r>
        <w:rPr>
          <w:rtl/>
          <w:cs/>
          <w:lang w:val="ar_AE" w:bidi="ar_AE"/>
        </w:rPr>
        <w:t>في المشهد الثالث، تذكّروا أن شمشون لم يمكث مع الزانية طوال الليل. بل ينهض شمشون في منتصف الليل ويترك المكان الذي كان فيه مع الزانية. تذكّروا أن الراوي لم يذكر سبب نهوض شمشون في منتصف الليل. من الطرق الأخرى لوصف منتصف الليل هما مصطلحا "المنتصف من الليل" أو "نصف الليل".</w:t>
      </w:r>
    </w:p>
    <w:p>
      <w:pPr>
        <w:bidi/>
      </w:pPr>
      <w:r>
        <w:rPr>
          <w:rtl/>
          <w:cs/>
          <w:lang w:val="ar_AE" w:bidi="ar_AE"/>
        </w:rPr>
      </w:r>
      <w:r>
        <w:rPr>
          <w:rtl/>
          <w:cs/>
          <w:lang w:val="ar_AE" w:bidi="ar_AE"/>
        </w:rPr>
        <w:t>توقَّفوا هنا وناقشوا هذا السؤال كمجموعة: كيف ستترجمون كلمة "منتصف الليل؟" أوقِفوا الاستماع إلى هذا التسجيل الصوتي هنا.</w:t>
      </w:r>
    </w:p>
    <w:p>
      <w:pPr>
        <w:bidi/>
      </w:pPr>
      <w:r>
        <w:rPr>
          <w:rtl/>
          <w:cs/>
          <w:lang w:val="ar_AE" w:bidi="ar_AE"/>
        </w:rPr>
      </w:r>
      <w:r>
        <w:rPr>
          <w:rtl/>
          <w:cs/>
          <w:lang w:val="ar_AE" w:bidi="ar_AE"/>
        </w:rPr>
        <w:t xml:space="preserve">لا يأسر أهل غزة شمشون ولا يقتلونه. فشمشون يغادر مدينة غزة، بل ويأخذ بابها معه! تذكّروا أن بوابة المدينة ضخمة وثقيلة، وكان من المستحيل على رجل عادي أن يرفع تلك الأبواب الخشبية المكسوة بالمعدن، أو القائمين الكبيرين على جانبي مصراعي الباب، أو العارضة الموجودة أعلى الباب. تذكّروا أننا لا نعرف بالضبط كيف أفلت شمشون عبر بوابة المدينة، بحيث لم يره الحراس ولم يحاولوا إيقافه. </w:t>
      </w:r>
    </w:p>
    <w:p>
      <w:pPr>
        <w:bidi/>
      </w:pPr>
      <w:r>
        <w:rPr>
          <w:rtl/>
          <w:cs/>
          <w:lang w:val="ar_AE" w:bidi="ar_AE"/>
        </w:rPr>
      </w:r>
      <w:r>
        <w:rPr>
          <w:rtl/>
          <w:cs/>
          <w:lang w:val="ar_AE" w:bidi="ar_AE"/>
        </w:rPr>
        <w:t>توقفوا هنا كمجموعة، وانظروا مجددًا إلى صورة باب المدينة، ومعها القائمتان والعارضة. أوقِفوا الاستماع إلى هذا التسجيل الصوتي هنا.</w:t>
      </w:r>
    </w:p>
    <w:p>
      <w:pPr>
        <w:bidi/>
      </w:pPr>
      <w:r>
        <w:rPr>
          <w:rtl/>
          <w:cs/>
          <w:lang w:val="ar_AE" w:bidi="ar_AE"/>
        </w:rPr>
      </w:r>
      <w:r>
        <w:rPr>
          <w:rtl/>
          <w:cs/>
          <w:lang w:val="ar_AE" w:bidi="ar_AE"/>
        </w:rPr>
        <w:t xml:space="preserve">تذكّروا أن شمشون كان يحمل الباب والقوائم والعارضة على كتفيه. يمشي شمشون من مدينة غزة إلى قمة تلة مقابل مدينة حبرون. تذكّروا أن التل هو منطقة مرتفعة من الأرض أصغر من الجبل، وكانت حبرون المدينة الرئيسية لسبط يهوذا في زمن شمشون. تذكّروا أنه من المحتمل أن شمشون صعد تلة أقرب إلى مدينة غزة، لكن آخرين يعتقدون أن شمشون سار مسافة ستين كيلومترًا إلى مدينة حبرون. </w:t>
      </w:r>
    </w:p>
    <w:p>
      <w:pPr>
        <w:bidi/>
      </w:pPr>
      <w:r>
        <w:rPr>
          <w:rtl/>
          <w:cs/>
          <w:lang w:val="ar_AE" w:bidi="ar_AE"/>
        </w:rPr>
      </w:r>
      <w:r>
        <w:rPr>
          <w:rtl/>
          <w:cs/>
          <w:lang w:val="ar_AE" w:bidi="ar_AE"/>
        </w:rPr>
        <w:t>توقفوا هنا وانظروا معًا كمجموعة إلى خريطة غزة ومحلة دان وحبرون مرة أخرى، إذا احتجتم إلى ذلك. أوقِفوا الاستماع إلى هذا التسجيل الصوتي هنا.</w:t>
      </w:r>
    </w:p>
    <w:p>
      <w:pPr>
        <w:bidi/>
      </w:pPr>
      <w:r>
        <w:rPr>
          <w:rtl/>
          <w:cs/>
          <w:lang w:val="ar_AE" w:bidi="ar_AE"/>
        </w:rPr>
      </w:r>
      <w:r>
        <w:rPr>
          <w:rtl/>
          <w:cs/>
          <w:lang w:val="ar_AE" w:bidi="ar_AE"/>
        </w:rPr>
        <w:t>عندما يستولي شمشون على باب مدينة غزة، فإنه يُلحق العار بالفلسطينيين؛ إذ يغادر مدينتهم غزة تاركًا مكان الباب مفتوحًا. تذكروا أن شمشون ربما كان يتحدى رجال يهوذا لمهاجمة الفلسطينيين، إلا أن رجال يهوذا لم يفعلوا شيئًا. ولا يحاول شمشون بنفسه إنقاذ إسرائيل من حُكم الفلسطينيين. لكن الرب لا يزال يستخدم شمشون ليبدأ في إنقاذ إسرائيل من الفلسطينيين.</w:t>
      </w:r>
    </w:p>
    <w:p>
      <w:pPr>
        <w:bidi/>
      </w:pPr>
      <w:r>
        <w:rPr>
          <w:rtl/>
          <w:cs/>
          <w:lang w:val="ar_AE" w:bidi="ar_AE"/>
        </w:rPr>
      </w:r>
      <w:r>
        <w:rPr>
          <w:rtl/>
          <w:cs/>
          <w:lang w:val="ar_AE" w:bidi="ar_AE"/>
        </w:rPr>
        <w:t>تذكّروا أنه في المشهد الأول ذهب شمشون من بيته في محلة دان إلى مدينة غزة على ساحل البحر المتوسط. وهذه مسافة اثنين وسبعين كيلومترًا. فكّروا في كيفية استخدام أشياء لتوضيح كيف يذهب شمشون إلى غزة. ويقضي شمشون الليلة مع امرأة زانية في غزة.</w:t>
      </w:r>
    </w:p>
    <w:p>
      <w:pPr>
        <w:bidi/>
      </w:pPr>
      <w:r>
        <w:rPr>
          <w:rtl/>
          <w:cs/>
          <w:lang w:val="ar_AE" w:bidi="ar_AE"/>
        </w:rPr>
      </w:r>
      <w:r>
        <w:rPr>
          <w:rtl/>
          <w:cs/>
          <w:lang w:val="ar_AE" w:bidi="ar_AE"/>
        </w:rPr>
        <w:t>في المشهد الثاني، يكتشف أهل غزة أن شمشون كان موجودًا في غزة، ويستعدون لقتله في الصباح. فكّروا في الأشياء التي ستستخدمونها لتمثيل باب المدينة.</w:t>
      </w:r>
    </w:p>
    <w:p>
      <w:pPr>
        <w:bidi/>
      </w:pPr>
      <w:r>
        <w:rPr>
          <w:rtl/>
          <w:cs/>
          <w:lang w:val="ar_AE" w:bidi="ar_AE"/>
        </w:rPr>
      </w:r>
      <w:r>
        <w:rPr>
          <w:rtl/>
          <w:cs/>
          <w:lang w:val="ar_AE" w:bidi="ar_AE"/>
        </w:rPr>
        <w:t xml:space="preserve">في المشهد الثالث، ينهض شمشون في منتصف الليل ويغادر مدينة غزة. وتذكّروا أن شمشون يأخذ معه باب المدينة، والقائمتين، والعارضة. ويحمل شمشون الباب والقائمتين والعارضة إلى قمة تلٍ مقابل مدينة حبرون، التي تبعد 60 كيلومترًا عن مدينة غزة. فكّروا في كيفية استخدام بعض الأشياء لتمثيل الباب والقائمتين والعارضة التي حملها شمشون على كتفيه، وكيف يمكنكم توضيح المسافة الطويلة التي قطعها شمشون مشيًا إلى مدينة حبرون. </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16: 1 - 3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امرأة زانية</w:t>
      </w:r>
    </w:p>
    <w:p>
      <w:pPr>
        <w:pStyle w:val="ListBullet"/>
        <w:bidi/>
        <w:spacing w:line="240" w:lineRule="auto"/>
        <w:ind w:left="720"/>
      </w:pPr>
      <w:r>
        <w:rPr>
          <w:rtl/>
          <w:cs/>
          <w:lang w:val="ar_AE" w:bidi="ar_AE"/>
        </w:rPr>
      </w:r>
      <w:r>
        <w:rPr>
          <w:rtl/>
          <w:cs/>
          <w:lang w:val="ar_AE" w:bidi="ar_AE"/>
        </w:rPr>
        <w:t>شعب غزة</w:t>
      </w:r>
    </w:p>
    <w:p>
      <w:pPr>
        <w:pStyle w:val="ListBullet"/>
        <w:bidi/>
        <w:spacing w:line="240" w:lineRule="auto"/>
        <w:ind w:left="720"/>
      </w:pPr>
      <w:r>
        <w:rPr>
          <w:rtl/>
          <w:cs/>
          <w:lang w:val="ar_AE" w:bidi="ar_AE"/>
        </w:rPr>
      </w:r>
      <w:r>
        <w:rPr>
          <w:rtl/>
          <w:cs/>
          <w:lang w:val="ar_AE" w:bidi="ar_AE"/>
        </w:rPr>
        <w:t>وشخص ما يخبر أهل غزة أن شمشون موجود هناك.</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عن التمثيل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يذهب شمشون إلى مدينة غزة. يرى شمشون امرأة زانية في مدينة غزة، ويذهب لقضاء الليلة معها.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أحدهم أهل غزة أن شمشون في مدينة غزة. فيحيط أهل غزة بالمكان وينتظرون عند باب المدينة. ويخطط الناس لقتل شمشون في الصباح عندما يحاول مغادرة غزة عبر باب المدينة.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شعب غزة: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أيضًا الشخص الذي أخبر أهل غزة بأن شمشون موجود هناك: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يبقى شمشون مع الزانية حتى منتصف الليل. ثم ينهض شمشون ويذهب إلى بوابة مدينة غزة. ويغادر شمشون المدينة، ويأخذ معه أيضًا باب المدينة، والقائمتين على جانبيه، والعارضة التي تُغلق البوابة! ويحمل شمشون الباب والقائمتين والعارضة على كتفيه إلى قمة تلٍ مقابل مدينة حبرون.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شعب غزة: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شمشون: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16: 1 - 3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يذهب شمشون إلى مدينة غزة في أرض الفلسطينيين. وكانت غزة إحدى المدن الرئيسية للفلسطينيين. كانت غزة تبعد 72 كيلومترًا عن بيت شمشون في "محلة دان".</w:t>
      </w:r>
    </w:p>
    <w:p>
      <w:pPr>
        <w:bidi/>
      </w:pPr>
      <w:r>
        <w:rPr>
          <w:rtl/>
          <w:cs/>
          <w:lang w:val="ar_AE" w:bidi="ar_AE"/>
        </w:rPr>
      </w:r>
      <w:r>
        <w:rPr>
          <w:rtl/>
          <w:cs/>
          <w:lang w:val="ar_AE" w:bidi="ar_AE"/>
        </w:rPr>
        <w:t>توقفوا هنا وانظروا معًا كمجموعة إلى خريطة غزة ومحلة دان وحبرون مرة أخرى، إذا احتجتم إلى ذلك. أوقِفوا الاستماع إلى هذا التسجيل الصوتي هنا.</w:t>
      </w:r>
    </w:p>
    <w:p>
      <w:pPr>
        <w:bidi/>
      </w:pPr>
      <w:r>
        <w:rPr>
          <w:rtl/>
          <w:cs/>
          <w:lang w:val="ar_AE" w:bidi="ar_AE"/>
        </w:rPr>
      </w:r>
      <w:r>
        <w:rPr>
          <w:rtl/>
          <w:cs/>
          <w:lang w:val="ar_AE" w:bidi="ar_AE"/>
        </w:rPr>
        <w:t xml:space="preserve">يرى شمشون </w:t>
      </w:r>
      <w:r>
        <w:rPr>
          <w:b/>
          <w:rtl/>
          <w:cs/>
          <w:lang w:val="ar_AE" w:bidi="ar_AE"/>
        </w:rPr>
        <w:t>امرأة زانية</w:t>
      </w:r>
      <w:r>
        <w:rPr>
          <w:rtl/>
          <w:cs/>
          <w:lang w:val="ar_AE" w:bidi="ar_AE"/>
        </w:rPr>
        <w:t xml:space="preserve"> في غزة ويذهب لقضاء الليلة معها. والزانية هي شخص يمارس الجنس مع شخص مقابل المال. استخدموا هنا الكلمة نفسها التي استخدمتموها للإشارة إلى امرأة زانية في القصص السابقة في سفر القضاة.</w:t>
      </w:r>
    </w:p>
    <w:p>
      <w:pPr>
        <w:bidi/>
      </w:pPr>
      <w:r>
        <w:rPr>
          <w:rtl/>
          <w:cs/>
          <w:lang w:val="ar_AE" w:bidi="ar_AE"/>
        </w:rPr>
      </w:r>
      <w:r>
        <w:rPr>
          <w:rtl/>
          <w:cs/>
          <w:lang w:val="ar_AE" w:bidi="ar_AE"/>
        </w:rPr>
        <w:t xml:space="preserve">ينصب أهل غزة </w:t>
      </w:r>
      <w:r>
        <w:rPr>
          <w:b/>
          <w:rtl/>
          <w:cs/>
          <w:lang w:val="ar_AE" w:bidi="ar_AE"/>
        </w:rPr>
        <w:t>كمينًا</w:t>
      </w:r>
      <w:r>
        <w:rPr>
          <w:rtl/>
          <w:cs/>
          <w:lang w:val="ar_AE" w:bidi="ar_AE"/>
        </w:rPr>
        <w:t xml:space="preserve"> لشمشون عند بوابة المدينة، أي أنهم اختبأوا وانتظروا شمشون هناك. ترجموا كلمة كمين بالطريقة نفسها التي استخدمتموها في المقاطع السابقة.</w:t>
      </w:r>
    </w:p>
    <w:p>
      <w:pPr>
        <w:bidi/>
      </w:pPr>
      <w:r>
        <w:rPr>
          <w:rtl/>
          <w:cs/>
          <w:lang w:val="ar_AE" w:bidi="ar_AE"/>
        </w:rPr>
      </w:r>
      <w:r>
        <w:rPr>
          <w:rtl/>
          <w:cs/>
          <w:lang w:val="ar_AE" w:bidi="ar_AE"/>
        </w:rPr>
        <w:t>ينهض شمشون في منتصف الليل ويترك مدينة غزة. ويأخذ شمشون باب المدينة مع المصراعين والقائمتين والعارضة التي تُغلق الباب. وغالبًا ما كانت بوابات المدن مُغطاةً بالمعدن؛ لأن الأعداء كان بإمكانهم إحراق الأبواب الخشبية بسهولة أكبر إذا كانت الأبواب لا تحتوي أيضًا على المعدن. كانت البوابة أضعف نقطة في سور المدينة، لذا كانت المكان الذي يهاجم منه الأعداء المدينة. يضع شمشون الأبواب والقائمتين والعارضة على كتفيه، ويحملها مبتعدًا بها عن غزة.</w:t>
      </w:r>
    </w:p>
    <w:p>
      <w:pPr>
        <w:bidi/>
      </w:pPr>
      <w:r>
        <w:rPr>
          <w:rtl/>
          <w:cs/>
          <w:lang w:val="ar_AE" w:bidi="ar_AE"/>
        </w:rPr>
      </w:r>
      <w:r>
        <w:rPr>
          <w:rtl/>
          <w:cs/>
          <w:lang w:val="ar_AE" w:bidi="ar_AE"/>
        </w:rPr>
        <w:t>توقفوا هنا كمجموعة، وانظروا مجددًا إلى صورة باب المدينة، ومعها القائمتان والعارضة، إذا احتجتم إلى ذلك. أوقِفوا الاستماع إلى هذا التسجيل الصوتي هنا.</w:t>
      </w:r>
    </w:p>
    <w:p>
      <w:pPr>
        <w:bidi/>
      </w:pPr>
      <w:r>
        <w:rPr>
          <w:rtl/>
          <w:cs/>
          <w:lang w:val="ar_AE" w:bidi="ar_AE"/>
        </w:rPr>
      </w:r>
      <w:r>
        <w:rPr>
          <w:rtl/>
          <w:cs/>
          <w:lang w:val="ar_AE" w:bidi="ar_AE"/>
        </w:rPr>
        <w:t>يحمل شمشون الباب والقائمتين والعارضة إلى قمة تلٍ مقابل مدينة حبرون. وكانت حبرون إحدى المدن الرئيسية لسبط يهوذا، وتبلغ المسافة بين غزة وحبرون ستين كيلومترًا. وهي أيضًا مدينة مهمة لشعب إسرائيل، لأنها المكان الذي بنى فيه إبراهيم مذبحًا لله وأقام محلته.</w:t>
      </w:r>
    </w:p>
    <w:p>
      <w:pPr>
        <w:bidi/>
      </w:pPr>
      <w:r>
        <w:rPr>
          <w:rtl/>
          <w:cs/>
          <w:lang w:val="ar_AE" w:bidi="ar_AE"/>
        </w:rPr>
      </w:r>
      <w:r>
        <w:rPr>
          <w:rtl/>
          <w:cs/>
          <w:lang w:val="ar_AE" w:bidi="ar_AE"/>
        </w:rPr>
        <w:t>توقفوا هنا كمجموعة وانظروا مرة أخرى إلى خريطة غزة ومحلة دان وحبرون، وكذلك صورة لتلٍ، إذا احتجتم إلى ذلك.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16:4–14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16: 4–14 واحفظوا هذا المقطع في قلوبكم.</w:t>
      </w:r>
    </w:p>
    <w:p>
      <w:pPr>
        <w:bidi/>
      </w:pPr>
      <w:r>
        <w:rPr>
          <w:rtl/>
          <w:cs/>
          <w:lang w:val="ar_AE" w:bidi="ar_AE"/>
        </w:rPr>
      </w:r>
      <w:r>
        <w:rPr>
          <w:rtl/>
          <w:cs/>
          <w:lang w:val="ar_AE" w:bidi="ar_AE"/>
        </w:rPr>
        <w:t xml:space="preserve">استمعوا إلى نسخة صوتية من سِفر القضاة 16: 4–14 ثلاث مرات من ثلاث ترجمات مختلفة، إن أمكن. </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هذا المقطع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هذا المقطع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16: 4 - 14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حتى هذه المرحلة من قصة شمشون، كان شمشون قد تزوج امرأةً فلسطينيةً في تمنة، ثم زار لاحقًا امرأة زانية في غزة. انتهت القصة السابقة بسرد كيف هرب شمشون من مدينة غزة وأخذ معه أبواب المدينة. وأظهر شمشون أنه كان قويًا جدًا، والآن في هذا المقطع سوف نرى من أين تأتي قوته. يتناول هذا النص القصة الثالثة والأخيرة عن علاقة شمشون بامرأة، واسم تلك المرأة دليلة. توافق دليلة على خيانة شمشون مقابل المال، وتسأله ثلاث مرات عن سر قوته العظيمة. هذا هو الجزء الأول من قصة مكونة من جزأين عن شمشون ودليلة.</w:t>
      </w:r>
    </w:p>
    <w:p>
      <w:pPr>
        <w:bidi/>
      </w:pPr>
      <w:r>
        <w:rPr>
          <w:rtl/>
          <w:cs/>
          <w:lang w:val="ar_AE" w:bidi="ar_AE"/>
        </w:rPr>
      </w:r>
      <w:r>
        <w:rPr>
          <w:rtl/>
          <w:cs/>
          <w:lang w:val="ar_AE" w:bidi="ar_AE"/>
        </w:rPr>
        <w:t>في بداية هذه القصة، يقع شمشون في حب امرأة تُدعى دليلة. وتوجد بعض الاختلافات المهمة بين دليلة والنساء الأخريات في قصص شمشون. أولًا، نعلم اسم دليلة، مما قد يدل على أنها أكثر استقلالية من النساء الأخريات لأننا لا نسمع أي شيء عن أبيها أو عن عائلتها. من الكلمات التي يشبه وقعُ اسم دليلة وقعَها، كلمةٌ تعني "الليل" في اللغة الأصلية؛ وهو ما يشكّل تباينًا مع اسم شمشون الذي يعني "الشمس". وثمة فرق آخر هو أن القصة تقول إن شمشون أحب دليلة.</w:t>
      </w:r>
    </w:p>
    <w:p>
      <w:pPr>
        <w:bidi/>
      </w:pPr>
      <w:r>
        <w:rPr>
          <w:rtl/>
          <w:cs/>
          <w:lang w:val="ar_AE" w:bidi="ar_AE"/>
        </w:rPr>
      </w:r>
      <w:r>
        <w:rPr>
          <w:rtl/>
          <w:cs/>
          <w:lang w:val="ar_AE" w:bidi="ar_AE"/>
        </w:rPr>
        <w:t>وكانت دليلة تعيش في وادي سورق. وهي منطقة تقع بين أرض بني إسرائيل والفلسطينيين. ولا توضح القصة ما إذا كانت دليلة فلسطينية أم إسرائيلية، لكنها تتصرف كفلسطينية في هذا المقطع. ولا يذكر المقطع أيضًا شيئًا عما إذا كان شمشون متزوجًا من دليلة أم لا.</w:t>
      </w:r>
    </w:p>
    <w:p>
      <w:pPr>
        <w:bidi/>
      </w:pPr>
      <w:r>
        <w:rPr>
          <w:rtl/>
          <w:cs/>
          <w:lang w:val="ar_AE" w:bidi="ar_AE"/>
        </w:rPr>
      </w:r>
      <w:r>
        <w:rPr>
          <w:rtl/>
          <w:cs/>
          <w:lang w:val="ar_AE" w:bidi="ar_AE"/>
        </w:rPr>
        <w:t>توقفوا هنا وانظروا كمجموعة إلى خريطة وادي سورق. أوقِفوا الاستماع إلى هذا التسجيل الصوتي هنا.</w:t>
      </w:r>
    </w:p>
    <w:p>
      <w:pPr>
        <w:bidi/>
      </w:pPr>
      <w:r>
        <w:rPr>
          <w:rtl/>
          <w:cs/>
          <w:lang w:val="ar_AE" w:bidi="ar_AE"/>
        </w:rPr>
      </w:r>
      <w:r>
        <w:rPr>
          <w:rtl/>
          <w:cs/>
          <w:lang w:val="ar_AE" w:bidi="ar_AE"/>
        </w:rPr>
        <w:t>يعرض قادة (أقطاب) الفلسطينيين المال على دليلة إذا تمكنت من معرفة سر قوة شمشون العظيمة. وهذه تسمى أحيانًا رشوة. والرشوة تعني أن شخصًا ما يقدم مالًا لشخص آخر مقابل معلومات أو لأن هذا الشخص يوافق على فعل شيء للشخص الآخر. من غير المرجح أن يكون شمشون أضخم جسديًا أو أن عضلاته كانت أكبر من عضلات الرجال الآخرين؛ إذ لولا ذلك، لما احتاج الفلسطينيون إلى الاستفسار عن سر قوته. ولا يبدو أن دليلة تشعر بالسوء حيال خيانتها لشمشون.</w:t>
      </w:r>
    </w:p>
    <w:p>
      <w:pPr>
        <w:bidi/>
      </w:pPr>
      <w:r>
        <w:rPr>
          <w:rtl/>
          <w:cs/>
          <w:lang w:val="ar_AE" w:bidi="ar_AE"/>
        </w:rPr>
      </w:r>
      <w:r>
        <w:rPr>
          <w:rtl/>
          <w:cs/>
          <w:lang w:val="ar_AE" w:bidi="ar_AE"/>
        </w:rPr>
        <w:t>توقفوا هنا وناقشوا هذا السؤال كمجموعة: ارووا قصة عن موقف قام فيه شخص ما برشوة شخص آخر في مجتمعكم. ما هو السبب الشائع الذي يدفع شخصًا إلى رشوة شخص آخر في مجتمعكم؟ أوقِفوا الاستماع إلى هذا التسجيل الصوتي هنا.</w:t>
      </w:r>
    </w:p>
    <w:p>
      <w:pPr>
        <w:bidi/>
      </w:pPr>
      <w:r>
        <w:rPr>
          <w:rtl/>
          <w:cs/>
          <w:lang w:val="ar_AE" w:bidi="ar_AE"/>
        </w:rPr>
      </w:r>
      <w:r>
        <w:rPr>
          <w:rtl/>
          <w:cs/>
          <w:lang w:val="ar_AE" w:bidi="ar_AE"/>
        </w:rPr>
        <w:t>قد يكون قادة الفلسطينيين هؤلاء هم الحكام الخمسة لمدن الفلسطينيين الخمس الكبرى. يقول الحكام إن سبب رغبتهم في معرفة سر شمشون هو كي يتمكنوا من التغلب عليه وإذلاله. من المحتمل أن الحكام أرادوا أن يقيِّدوا شمشون. ويعرض الحكام على دليلة 1100 قطعة من الفضة من كل واحد منهم، وهو مبلغ كبير من المال. وهذا يُظهر مدى قيمة شمشون في نظر حكام الفلسطينيين. استخدم الناس قطع الفضة كعملة لشراء الأشياء وبيعها في زمن شمشون.</w:t>
      </w:r>
    </w:p>
    <w:p>
      <w:pPr>
        <w:bidi/>
      </w:pPr>
      <w:r>
        <w:rPr>
          <w:rtl/>
          <w:cs/>
          <w:lang w:val="ar_AE" w:bidi="ar_AE"/>
        </w:rPr>
      </w:r>
      <w:r>
        <w:rPr>
          <w:rtl/>
          <w:cs/>
          <w:lang w:val="ar_AE" w:bidi="ar_AE"/>
        </w:rPr>
        <w:t>توقفوا هنا وانظروا كمجموعة إلى صورة قطع فضية. أوقِفوا الاستماع إلى هذا التسجيل الصوتي هنا.</w:t>
      </w:r>
    </w:p>
    <w:p>
      <w:pPr>
        <w:bidi/>
      </w:pPr>
      <w:r>
        <w:rPr>
          <w:rtl/>
          <w:cs/>
          <w:lang w:val="ar_AE" w:bidi="ar_AE"/>
        </w:rPr>
      </w:r>
      <w:r>
        <w:rPr>
          <w:rtl/>
          <w:cs/>
          <w:lang w:val="ar_AE" w:bidi="ar_AE"/>
        </w:rPr>
        <w:t xml:space="preserve">توافق دليلة على الرشوة، وتسأل شمشون مباشرةً كيف يمكن لشخص أن يربطه بحيث لا يتمكن من الهروب. من المرجح أن دليلة تريد من شمشون أن يبرهن لها على مدى حبه لها، وذلك بأن يكشف لها السر الذي يتوق كل فلسطيني إلى معرفته. وإجابات شمشون الكاذبة على دليلة تشبه لعبة. فلا يريد شمشون أن يرفض إخبار دليلة بسِرّه، لكنه لم يرد أيضًا أن يعطيها الجواب. </w:t>
      </w:r>
    </w:p>
    <w:p>
      <w:pPr>
        <w:bidi/>
      </w:pPr>
      <w:r>
        <w:rPr>
          <w:rtl/>
          <w:cs/>
          <w:lang w:val="ar_AE" w:bidi="ar_AE"/>
        </w:rPr>
      </w:r>
      <w:r>
        <w:rPr>
          <w:rtl/>
          <w:cs/>
          <w:lang w:val="ar_AE" w:bidi="ar_AE"/>
        </w:rPr>
        <w:t>فيقول شمشون إنه سيصبح ضعيفًا مثل أي رجل آخر إذا ربطه أحد بسبعة أوتار طرية لم تجف بعد. والرقم سبعة هو رقم خاص بالنسبة لشعب إسرائيل لأنه يعني أن شيئًا ما كان مكتملًا أو كاملًا.</w:t>
      </w:r>
    </w:p>
    <w:p>
      <w:pPr>
        <w:bidi/>
      </w:pPr>
      <w:r>
        <w:rPr>
          <w:rtl/>
          <w:cs/>
          <w:lang w:val="ar_AE" w:bidi="ar_AE"/>
        </w:rPr>
      </w:r>
      <w:r>
        <w:rPr>
          <w:rtl/>
          <w:cs/>
          <w:lang w:val="ar_AE" w:bidi="ar_AE"/>
        </w:rPr>
        <w:t>توقفوا هنا وناقشوا هذا السؤال كمجموعة: تحدثوا عن الأرقام المهمة في ثقافتكم. هل توجد أي أرقام خاصة أو كاملة في ثقافتكم؟ أوقِفوا الاستماع إلى هذا التسجيل الصوتي هنا.</w:t>
      </w:r>
    </w:p>
    <w:p>
      <w:pPr>
        <w:bidi/>
      </w:pPr>
      <w:r>
        <w:rPr>
          <w:rtl/>
          <w:cs/>
          <w:lang w:val="ar_AE" w:bidi="ar_AE"/>
        </w:rPr>
      </w:r>
      <w:r>
        <w:rPr>
          <w:rtl/>
          <w:cs/>
          <w:lang w:val="ar_AE" w:bidi="ar_AE"/>
        </w:rPr>
        <w:t xml:space="preserve">ومن المحتمل أن الأوتار كانت عبارة عن قطع نيئة من أمعاء حيوان أو أوتار عضلية نيئة. كان الناس يستخدمون أوتار القوس عندما يصنعون قوس لإطلاق السهام. من المحتمل أن شمشون كان يسخر من الفلسطينيين حين يخبرهم بإمكانية تقييده بأداة طرية، تمامًا كما استخدم هو لحي حمارٍ طري ليقتل ألفٍ منهم في "لحي". تذكّروا أنه بسبب عهد النذير الذي قطعه شمشون، لم يكن ينبغي له أن يلمس أجزاءً من حيوان ميت. لكن لا يبدو أن شمشون يكترث بأنه سيلمس أحشاء حيوان نيئة، وهو أمرٌ يتعارض مع عهد النذير الذي قطعه. </w:t>
      </w:r>
    </w:p>
    <w:p>
      <w:pPr>
        <w:bidi/>
      </w:pPr>
      <w:r>
        <w:rPr>
          <w:rtl/>
          <w:cs/>
          <w:lang w:val="ar_AE" w:bidi="ar_AE"/>
        </w:rPr>
      </w:r>
      <w:r>
        <w:rPr>
          <w:rtl/>
          <w:cs/>
          <w:lang w:val="ar_AE" w:bidi="ar_AE"/>
        </w:rPr>
        <w:t>توقفوا هنا وانظروا كمجموعة إلى صورة وتر قوس وقوس. أوقِفوا الاستماع إلى هذا التسجيل الصوتي هنا.</w:t>
      </w:r>
    </w:p>
    <w:p>
      <w:pPr>
        <w:bidi/>
      </w:pPr>
      <w:r>
        <w:rPr>
          <w:rtl/>
          <w:cs/>
          <w:lang w:val="ar_AE" w:bidi="ar_AE"/>
        </w:rPr>
      </w:r>
      <w:r>
        <w:rPr>
          <w:rtl/>
          <w:cs/>
          <w:lang w:val="ar_AE" w:bidi="ar_AE"/>
        </w:rPr>
        <w:t>يُحضر الفلسطينيون إلى دليلة الأوتار السبع الطرية، فتربط دليلة شمشون بالأوتار. ومن المحتمل أن شمشون كان نائمًا بينما تربطه دليلة. ويختبئ الفلسطينيون في غرفة دليلة الداخلية وهم مستعدون للخروج ومهاجمة شمشون. وعندما تُخبر دليلةُ شمشونَ بأنَّ الفلسطينيين قادمون، يُمزِّق شمشونُ الأوتارَ بسهولةٍ تضاهي سهولةَ انقطاعِ الخيطِ حين يقتربُ من النار. ولا يعلم شمشون أن الفلسطينيين كانوا يتربصون به للقبض عليه إلا عندما يخرج الفلسطينيون من الغرفة الداخلية. لا تزال دليلة تريد معرفة سر قوة شمشون، ولكنها لا تزال لا تعرف ذلك.</w:t>
      </w:r>
    </w:p>
    <w:p>
      <w:pPr>
        <w:bidi/>
      </w:pPr>
      <w:r>
        <w:rPr>
          <w:rtl/>
          <w:cs/>
          <w:lang w:val="ar_AE" w:bidi="ar_AE"/>
        </w:rPr>
      </w:r>
      <w:r>
        <w:rPr>
          <w:rtl/>
          <w:cs/>
          <w:lang w:val="ar_AE" w:bidi="ar_AE"/>
        </w:rPr>
        <w:t>توقفوا هنا وناقشوا هذا السؤال كمجموعة: احكوا قصة عن شخصين لم يثقا في بعضهما البعض ولم يكونا متأكدين مما إذا كان ينبغي عليهما أن يكشفا الأسرار لبعضهما البعض. كيف تعرفون في ثقافتكم متى يكون من الآمن أن تخبروا شخصًا آخر بسر ما؟ أوقِفوا الاستماع إلى هذا التسجيل الصوتي هنا.</w:t>
      </w:r>
    </w:p>
    <w:p>
      <w:pPr>
        <w:bidi/>
      </w:pPr>
      <w:r>
        <w:rPr>
          <w:rtl/>
          <w:cs/>
          <w:lang w:val="ar_AE" w:bidi="ar_AE"/>
        </w:rPr>
      </w:r>
      <w:r>
        <w:rPr>
          <w:rtl/>
          <w:cs/>
          <w:lang w:val="ar_AE" w:bidi="ar_AE"/>
        </w:rPr>
        <w:t xml:space="preserve">تغضب دليلة لأن شمشون لم يخبرها بالحقيقة، ولذا تطالب مجددًا بمعرفة سرّه. ويُقدِّم شمشون إجابةً كاذبةً أخرى، زاعمًا أنه سيصبح ضعيفًا كأي رجلٍ آخر إذا ما قيّده أحدهم بحبالٍ جديدة لم تُستخدم في العمل من قبل. وغالبًا ما كان الناس يلفُّون سيقان النباتات القوية معًا لصنع الحبال. ومن المرجح أن الحبال الجديدة كانت أقوى من الحبال القديمة، وأكثر صعوبة في القطع. </w:t>
      </w:r>
    </w:p>
    <w:p>
      <w:pPr>
        <w:bidi/>
      </w:pPr>
      <w:r>
        <w:rPr>
          <w:rtl/>
          <w:cs/>
          <w:lang w:val="ar_AE" w:bidi="ar_AE"/>
        </w:rPr>
      </w:r>
      <w:r>
        <w:rPr>
          <w:rtl/>
          <w:cs/>
          <w:lang w:val="ar_AE" w:bidi="ar_AE"/>
        </w:rPr>
        <w:t>توقَّفوا هنا وانظروا معًا كمجموعة إلى صورة حبل. أوقِفوا الاستماع إلى هذا التسجيل الصوتي هنا.</w:t>
      </w:r>
    </w:p>
    <w:p>
      <w:pPr>
        <w:bidi/>
      </w:pPr>
      <w:r>
        <w:rPr>
          <w:rtl/>
          <w:cs/>
          <w:lang w:val="ar_AE" w:bidi="ar_AE"/>
        </w:rPr>
      </w:r>
      <w:r>
        <w:rPr>
          <w:rtl/>
          <w:cs/>
          <w:lang w:val="ar_AE" w:bidi="ar_AE"/>
        </w:rPr>
        <w:t>وتنتهي هذه المرة الثانية كما انتهت الأولى، إذ يمزق شمشون الحبال بسهولةٍ كما لو كانت خيوطًا. تذكّروا أن رجال يهوذا كانوا قد ربطوا شمشون بحبلين جديدين في لحي، وقطع شمشون تلك الحبال أيضًا بسهولة. ولا تزال دليلة لا تعرف سر شمشون.</w:t>
      </w:r>
    </w:p>
    <w:p>
      <w:pPr>
        <w:bidi/>
      </w:pPr>
      <w:r>
        <w:rPr>
          <w:rtl/>
          <w:cs/>
          <w:lang w:val="ar_AE" w:bidi="ar_AE"/>
        </w:rPr>
      </w:r>
      <w:r>
        <w:rPr>
          <w:rtl/>
          <w:cs/>
          <w:lang w:val="ar_AE" w:bidi="ar_AE"/>
        </w:rPr>
        <w:t>في المرة الثالثة التي سألته فيها دليلة عن سره، أعطى شمشون مجددًا إجابة كاذبة عندما قال إنه سيصبح ضعيفًا مثل أي رجل آخر إذا نسجت دليلة خصلات شعره السبع مع النسيج على النول، ثم ثبتتها بإحكام باستخدام الوتد. في عهد شمشون، كان من الشائع أن تضفر النساء شعرهن بأن تقمن بلفه معًا وتجميعه في عقدات.</w:t>
      </w:r>
    </w:p>
    <w:p>
      <w:pPr>
        <w:bidi/>
      </w:pPr>
      <w:r>
        <w:rPr>
          <w:rtl/>
          <w:cs/>
          <w:lang w:val="ar_AE" w:bidi="ar_AE"/>
        </w:rPr>
      </w:r>
      <w:r>
        <w:rPr>
          <w:rtl/>
          <w:cs/>
          <w:lang w:val="ar_AE" w:bidi="ar_AE"/>
        </w:rPr>
        <w:t>توقفوا هنا وناقشوا هذا السؤال كمجموعة: كيف يصفف الرجال والنساء شعرهم في مجتمعكم؟ ماذا يعني أن يكون لدى الرجل شعر طويل جدًا أو ضفائر في شعره؟ أوقِفوا الاستماع إلى هذا التسجيل الصوتي هنا.</w:t>
      </w:r>
    </w:p>
    <w:p>
      <w:pPr>
        <w:bidi/>
      </w:pPr>
      <w:r>
        <w:rPr>
          <w:rtl/>
          <w:cs/>
          <w:lang w:val="ar_AE" w:bidi="ar_AE"/>
        </w:rPr>
      </w:r>
      <w:r>
        <w:rPr>
          <w:rtl/>
          <w:cs/>
          <w:lang w:val="ar_AE" w:bidi="ar_AE"/>
        </w:rPr>
        <w:t>في زمن شمشون، كان الناس يستخدمون النول لنسج الخيوط وتحويلها إلى قماش. واستخدم الناس القماش لصنع الملابس أو أشياء أخرى. ومن المرجح أن ذلك الوتد كان عبارة عن قطعة خشبية رقيقة كان الناس يطرقون بها صفوف الخيوط لجعلها متراصة ومُحكمة.</w:t>
      </w:r>
    </w:p>
    <w:p>
      <w:pPr>
        <w:bidi/>
      </w:pPr>
      <w:r>
        <w:rPr>
          <w:rtl/>
          <w:cs/>
          <w:lang w:val="ar_AE" w:bidi="ar_AE"/>
        </w:rPr>
      </w:r>
      <w:r>
        <w:rPr>
          <w:rtl/>
          <w:cs/>
          <w:lang w:val="ar_AE" w:bidi="ar_AE"/>
        </w:rPr>
        <w:t>توقفوا هنا كمجموعة وانظروا إلى صورة لنولٍ مع وتد. أوقِفوا الاستماع إلى هذا التسجيل الصوتي هنا.</w:t>
      </w:r>
    </w:p>
    <w:p>
      <w:pPr>
        <w:bidi/>
      </w:pPr>
      <w:r>
        <w:rPr>
          <w:rtl/>
          <w:cs/>
          <w:lang w:val="ar_AE" w:bidi="ar_AE"/>
        </w:rPr>
      </w:r>
      <w:r>
        <w:rPr>
          <w:rtl/>
          <w:cs/>
          <w:lang w:val="ar_AE" w:bidi="ar_AE"/>
        </w:rPr>
        <w:t>توقفوا هنا أيضًا وناقشوا هذا السؤال كمجموعة: كيف يصنع الناس الثياب في مجتمعكم؟ وكيف ينسجون خيوط النسيج معًا؟ أوقِفوا الاستماع إلى هذا التسجيل الصوتي هنا.</w:t>
      </w:r>
    </w:p>
    <w:p>
      <w:pPr>
        <w:bidi/>
      </w:pPr>
      <w:r>
        <w:rPr>
          <w:rtl/>
          <w:cs/>
          <w:lang w:val="ar_AE" w:bidi="ar_AE"/>
        </w:rPr>
      </w:r>
      <w:r>
        <w:rPr>
          <w:rtl/>
          <w:cs/>
          <w:lang w:val="ar_AE" w:bidi="ar_AE"/>
        </w:rPr>
        <w:t>يذهب شمشون إلى النوم، ثم تنسج دليلة خصلات شعره في النسيج الموجود على النول، تمامًا كما أخبرها شمشون أن تفعل. وتنتهي المرة الثالثة على غرار المرة الأولى والثانية؛ إذ يتحرر شمشون من نول النسيج بعد أن يستيقظ. من المرجح أن شمشون كان لا يزال بإمكانه استخدام ذراعيه وساقيه للتحرر، حتى بينما كان شعر رأسه مربوطًا بنول النسيج.</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16: 4–14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يقع شمشون في حب دليلة في وادي سورق.</w:t>
      </w:r>
    </w:p>
    <w:p>
      <w:pPr>
        <w:bidi/>
      </w:pPr>
      <w:r>
        <w:rPr>
          <w:rtl/>
          <w:cs/>
          <w:lang w:val="ar_AE" w:bidi="ar_AE"/>
        </w:rPr>
      </w:r>
      <w:r>
        <w:rPr>
          <w:b/>
          <w:rtl/>
          <w:cs/>
          <w:lang w:val="ar_AE" w:bidi="ar_AE"/>
        </w:rPr>
        <w:t>في المشهد الثاني:</w:t>
      </w:r>
      <w:r>
        <w:rPr>
          <w:rtl/>
          <w:cs/>
          <w:lang w:val="ar_AE" w:bidi="ar_AE"/>
        </w:rPr>
        <w:t xml:space="preserve"> يُخبر حكّام الفلسطينيين دليلة بأن كلًا منهم سيدفع لها 1100 قطعة من الفضة إذا خانت شمشون وكشفت سرّ قوته العظيمة. </w:t>
      </w:r>
    </w:p>
    <w:p>
      <w:pPr>
        <w:bidi/>
      </w:pPr>
      <w:r>
        <w:rPr>
          <w:rtl/>
          <w:cs/>
          <w:lang w:val="ar_AE" w:bidi="ar_AE"/>
        </w:rPr>
      </w:r>
      <w:r>
        <w:rPr>
          <w:b/>
          <w:rtl/>
          <w:cs/>
          <w:lang w:val="ar_AE" w:bidi="ar_AE"/>
        </w:rPr>
        <w:t>في المشهد الثالث:</w:t>
      </w:r>
      <w:r>
        <w:rPr>
          <w:rtl/>
          <w:cs/>
          <w:lang w:val="ar_AE" w:bidi="ar_AE"/>
        </w:rPr>
        <w:t xml:space="preserve"> تطلب دليلة من شمشون أن يخبرها بسر قوته العظيمة. فيقول شمشون إنه سيصبح ضعيفًا إذا ربطه الناس بسبعة أوتار جديدة. فتربط دليلة شمشون، لكنه يُحرر نفسه. </w:t>
      </w:r>
    </w:p>
    <w:p>
      <w:pPr>
        <w:bidi/>
      </w:pPr>
      <w:r>
        <w:rPr>
          <w:rtl/>
          <w:cs/>
          <w:lang w:val="ar_AE" w:bidi="ar_AE"/>
        </w:rPr>
      </w:r>
      <w:r>
        <w:rPr>
          <w:b/>
          <w:rtl/>
          <w:cs/>
          <w:lang w:val="ar_AE" w:bidi="ar_AE"/>
        </w:rPr>
        <w:t>في المشهد الرابع:</w:t>
      </w:r>
      <w:r>
        <w:rPr>
          <w:rtl/>
          <w:cs/>
          <w:lang w:val="ar_AE" w:bidi="ar_AE"/>
        </w:rPr>
        <w:t xml:space="preserve"> تسأل دليلة شمشون مرة أخرى عن سر قوته. فيقول شمشون إنه سيصبح ضعيفًا إذا ربطه الناس بحبال جديدة. ومرة أخرى، تربطه دليلة، لكن شمشون يُحرر نفسه بسهولة مرة ثانية. </w:t>
      </w:r>
    </w:p>
    <w:p>
      <w:pPr>
        <w:bidi/>
      </w:pPr>
      <w:r>
        <w:rPr>
          <w:rtl/>
          <w:cs/>
          <w:lang w:val="ar_AE" w:bidi="ar_AE"/>
        </w:rPr>
      </w:r>
      <w:r>
        <w:rPr>
          <w:b/>
          <w:rtl/>
          <w:cs/>
          <w:lang w:val="ar_AE" w:bidi="ar_AE"/>
        </w:rPr>
        <w:t>في المشهد الخامس:</w:t>
      </w:r>
      <w:r>
        <w:rPr>
          <w:rtl/>
          <w:cs/>
          <w:lang w:val="ar_AE" w:bidi="ar_AE"/>
        </w:rPr>
        <w:t xml:space="preserve"> للمرة الثالثة، تطلب دليلة من شمشون أن يخبرها بسِرّه. فيقول شمشون إنه سيصبح ضعيفًا إذا ربط الناس شعره بنول. فتربط دليلة شعر شمشون إلى نول، لكنه يُحرر نفسه بسهولة مرة أخرى.</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دليلة</w:t>
      </w:r>
    </w:p>
    <w:p>
      <w:pPr>
        <w:pStyle w:val="ListBullet"/>
        <w:bidi/>
        <w:spacing w:line="240" w:lineRule="auto"/>
        <w:ind w:left="720"/>
      </w:pPr>
      <w:r>
        <w:rPr>
          <w:rtl/>
          <w:cs/>
          <w:lang w:val="ar_AE" w:bidi="ar_AE"/>
        </w:rPr>
      </w:r>
      <w:r>
        <w:rPr>
          <w:rtl/>
          <w:cs/>
          <w:lang w:val="ar_AE" w:bidi="ar_AE"/>
        </w:rPr>
        <w:t>حُكَّام (أقطاب) الفلسطينيين</w:t>
      </w:r>
    </w:p>
    <w:p>
      <w:pPr>
        <w:pStyle w:val="ListBullet"/>
        <w:bidi/>
        <w:spacing w:line="240" w:lineRule="auto"/>
        <w:ind w:left="720"/>
      </w:pPr>
      <w:r>
        <w:rPr>
          <w:rtl/>
          <w:cs/>
          <w:lang w:val="ar_AE" w:bidi="ar_AE"/>
        </w:rPr>
      </w:r>
      <w:r>
        <w:rPr>
          <w:rtl/>
          <w:cs/>
          <w:lang w:val="ar_AE" w:bidi="ar_AE"/>
        </w:rPr>
        <w:t>والرجال الذين اختبأوا في الغرفة.</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في القصة السابقة، هرب شمشون من مدينة غزة وأخذ أبواب المدينة معه. وتبدأ هذه القصة بعبارة تُظهر أن بعض الوقت قد مَرّ منذ حمل شمشون الأبواب من غزة إلى حبرون. ولا نعرف بالضبط كم من الوقت قد مَرّ منذ القصة السابقة، لكن بما أن شمشون قد خلع أبواب غزة وحملها بعيدًا عن المدينة، فمن المحتمل أنه يعتقد الآن أنه قوي جدًا بحيث لا يستطيع أحد إيقافه. تذكّروا أن هذا هو الجزء الأول من قصة مكونة من جزأين عن شمشون ودليلة.</w:t>
      </w:r>
    </w:p>
    <w:p>
      <w:pPr>
        <w:bidi/>
      </w:pPr>
      <w:r>
        <w:rPr>
          <w:rtl/>
          <w:cs/>
          <w:lang w:val="ar_AE" w:bidi="ar_AE"/>
        </w:rPr>
      </w:r>
      <w:r>
        <w:rPr>
          <w:rtl/>
          <w:cs/>
          <w:lang w:val="ar_AE" w:bidi="ar_AE"/>
        </w:rPr>
        <w:t>توقفوا هنا وناقشوا هذا السؤال كمجموعة: كيف ستُظهِرون أن بعض الوقت قد انقضى منذ القصة السابقة؟ على سبيل المثال، يمكنكم أن تقولوا شيئًا مثل: "بعد هذا"، أو "بعد مرور بعض الوقت"، أو أي شيء آخر. أوقِفوا الاستماع إلى هذا التسجيل الصوتي هنا.</w:t>
      </w:r>
    </w:p>
    <w:p>
      <w:pPr>
        <w:bidi/>
      </w:pPr>
      <w:r>
        <w:rPr>
          <w:rtl/>
          <w:cs/>
          <w:lang w:val="ar_AE" w:bidi="ar_AE"/>
        </w:rPr>
      </w:r>
      <w:r>
        <w:rPr>
          <w:rtl/>
          <w:cs/>
          <w:lang w:val="ar_AE" w:bidi="ar_AE"/>
        </w:rPr>
        <w:t xml:space="preserve">في المشهد الأول، تذكّروا أن شمشون وقع في حب امرأة اسمها دليلة. وتذكّروا أن إحدى الكلمات التي يشبه وَقْعها وقع اسم "دليلة" في اللغة الأصلية هي الكلمة التي تعني "الليل". كما أن اسمها قد يعني "المتوددة" أو "أن تمدح" أو "أن تكون صغيرة". وتذكّروا أيضًا أنها المرة الأولى في قصة شمشون التي يُذكر فيها أنه أحب، أو كانت لديه مشاعر رومانسية قوية تجاه امرأة، وهو أمر مهم لما يحدث لاحقًا في المقطع. </w:t>
      </w:r>
    </w:p>
    <w:p>
      <w:pPr>
        <w:bidi/>
      </w:pPr>
      <w:r>
        <w:rPr>
          <w:rtl/>
          <w:cs/>
          <w:lang w:val="ar_AE" w:bidi="ar_AE"/>
        </w:rPr>
      </w:r>
      <w:r>
        <w:rPr>
          <w:rtl/>
          <w:cs/>
          <w:lang w:val="ar_AE" w:bidi="ar_AE"/>
        </w:rPr>
        <w:t>توقَّفوا هنا وناقشوا هذا السؤال كمجموعة: كيف ستترجمون اسم دليلة؟ هل من الأفضل ترجمتها إلى الكلمة في لغتكم التي تعني "ليل" أم الاحتفاظ بها ككلمة تُنطَق مثل دليلة؟ أوقِفوا الاستماع إلى هذا التسجيل الصوتي هنا.</w:t>
      </w:r>
    </w:p>
    <w:p>
      <w:pPr>
        <w:bidi/>
      </w:pPr>
      <w:r>
        <w:rPr>
          <w:rtl/>
          <w:cs/>
          <w:lang w:val="ar_AE" w:bidi="ar_AE"/>
        </w:rPr>
      </w:r>
      <w:r>
        <w:rPr>
          <w:rtl/>
          <w:cs/>
          <w:lang w:val="ar_AE" w:bidi="ar_AE"/>
        </w:rPr>
        <w:t xml:space="preserve">تذكّروا أن المعلومة المهمة الأخرى في المشهد الأول هي أن دليلة تعيش في وادي سورق، الواقع بين أراضي بني إسرائيل وأراضي الفلسطينيين. يُظهر هذا أن شمشون يعود مرة أخرى إلى المنطقة الواقعة بالقرب من الفلسطينيين. ويقع بيت شمشون بين صُرعة وأشتأول، شمال وادي سورق، بينما تقع تمنة إلى الجنوب. </w:t>
      </w:r>
    </w:p>
    <w:p>
      <w:pPr>
        <w:bidi/>
      </w:pPr>
      <w:r>
        <w:rPr>
          <w:rtl/>
          <w:cs/>
          <w:lang w:val="ar_AE" w:bidi="ar_AE"/>
        </w:rPr>
      </w:r>
      <w:r>
        <w:rPr>
          <w:rtl/>
          <w:cs/>
          <w:lang w:val="ar_AE" w:bidi="ar_AE"/>
        </w:rPr>
        <w:t>توقفوا هنا وانظروا معًا كمجموعة إلى خريطة وادي سورق مرة أخرى، إذا لزم الأمر. أوقِفوا الاستماع إلى هذا التسجيل الصوتي هنا.</w:t>
      </w:r>
    </w:p>
    <w:p>
      <w:pPr>
        <w:bidi/>
      </w:pPr>
      <w:r>
        <w:rPr>
          <w:rtl/>
          <w:cs/>
          <w:lang w:val="ar_AE" w:bidi="ar_AE"/>
        </w:rPr>
      </w:r>
      <w:r>
        <w:rPr>
          <w:rtl/>
          <w:cs/>
          <w:lang w:val="ar_AE" w:bidi="ar_AE"/>
        </w:rPr>
        <w:t>في المشهد الثاني، يصعد حكّام الفلسطينيين إلى دليلة، وهو ما قد يعني أنهم سافروا شمالًا إلى حيث تقيم في وادي سورق. ومن المحتمل أن هؤلاء الحُكَّام هم حُكَّام المدن الفلسطينية الخمس الكبرى. في فقرة سابقة، يُهدِّد الفلسطينيون زوجة شمشون الفلسطينية في تمنة؛ كي تكتشف لهم حلَّ لغز شمشون. والآن، يعرض حكام الفلسطينيين رشوةً على دليلة مقابل خيانتها لشمشون. يعرض الحكام على دليلة 1100 قطعة من الفضة من كل واحد منهم، إن هي كشفت لهم سر قوة شمشون. تذكّروا أن هذا مبلغ كبير جدًا من المال.</w:t>
      </w:r>
    </w:p>
    <w:p>
      <w:pPr>
        <w:bidi/>
      </w:pPr>
      <w:r>
        <w:rPr>
          <w:rtl/>
          <w:cs/>
          <w:lang w:val="ar_AE" w:bidi="ar_AE"/>
        </w:rPr>
      </w:r>
      <w:r>
        <w:rPr>
          <w:rtl/>
          <w:cs/>
          <w:lang w:val="ar_AE" w:bidi="ar_AE"/>
        </w:rPr>
        <w:t>توقفوا هنا وانظروا معًا إلى صورة قطع فضية مرة أخرى، إذا احتجتم إلى ذلك. أوقِفوا الاستماع إلى هذا التسجيل الصوتي هنا.</w:t>
      </w:r>
    </w:p>
    <w:p>
      <w:pPr>
        <w:bidi/>
      </w:pPr>
      <w:r>
        <w:rPr>
          <w:rtl/>
          <w:cs/>
          <w:lang w:val="ar_AE" w:bidi="ar_AE"/>
        </w:rPr>
      </w:r>
      <w:r>
        <w:rPr>
          <w:rtl/>
          <w:cs/>
          <w:lang w:val="ar_AE" w:bidi="ar_AE"/>
        </w:rPr>
        <w:t xml:space="preserve">يريد حُكَّام الفلسطينيين معرفة سر قوة شمشون ليتغلبوا عليه، ومن ثم يتمكنوا من إذلاله أو تعذيبه. تذكّروا أن هذا يعني على الأرجح أن الحكام كانوا يريدون أن يربطوه حتى لا يتمكن شمشون من الهروب. لقد ألحق شمشون العار بالفلسطينيين في مناسبات عديدة؛ مثل تلك المرة حين قتل ثلاثين رجلًا في أشقلون ليفي برهانه في حفل عُرسه بتمنة، وحين قتل ألف رجل بلحي حمار في "لحي"، وحين انتزع بوابات مدينة غزة وحملها بعيدًا. والآن يريد الفلسطينيون إذلال شمشون، وربما يكون ذلك عن طريق تقييده. </w:t>
      </w:r>
    </w:p>
    <w:p>
      <w:pPr>
        <w:bidi/>
      </w:pPr>
      <w:r>
        <w:rPr>
          <w:rtl/>
          <w:cs/>
          <w:lang w:val="ar_AE" w:bidi="ar_AE"/>
        </w:rPr>
      </w:r>
      <w:r>
        <w:rPr>
          <w:rtl/>
          <w:cs/>
          <w:lang w:val="ar_AE" w:bidi="ar_AE"/>
        </w:rPr>
        <w:t>توقّفوا هنا وناقشوا هذا السؤال كمجموعة: كيف ستترجمون هذا الجزء من القصة الذي يذكر أن الفلسطينيين يريدون التغلب على شمشون ليتمكنوا من إذلاله؟ وهناك أفكار أخرى تشير إلى رغبتهم في القبض على شمشون وتقييده، أو معرفة سره ليتمكنوا من إخضاعه. أوقِفوا الاستماع إلى هذا التسجيل الصوتي هنا.</w:t>
      </w:r>
    </w:p>
    <w:p>
      <w:pPr>
        <w:bidi/>
      </w:pPr>
      <w:r>
        <w:rPr>
          <w:rtl/>
          <w:cs/>
          <w:lang w:val="ar_AE" w:bidi="ar_AE"/>
        </w:rPr>
      </w:r>
      <w:r>
        <w:rPr>
          <w:rtl/>
          <w:cs/>
          <w:lang w:val="ar_AE" w:bidi="ar_AE"/>
        </w:rPr>
        <w:t>توقفوا هنا أيضًا وناقشوا هذا السؤال كمجموعة: هل يكون من الطبيعي أكثر أن تدرجوا الجزء المتعلق بمبلغ المال الذي عرضه الحكام الفلسطينيون على دليلة في بداية هذا المشهد، أم بعد أن يشرحوا سبب رغبتهم في إعطائها المال؟ أوقِفوا الاستماع إلى هذا التسجيل الصوتي هنا.</w:t>
      </w:r>
    </w:p>
    <w:p>
      <w:pPr>
        <w:bidi/>
      </w:pPr>
      <w:r>
        <w:rPr>
          <w:rtl/>
          <w:cs/>
          <w:lang w:val="ar_AE" w:bidi="ar_AE"/>
        </w:rPr>
      </w:r>
      <w:r>
        <w:rPr>
          <w:rtl/>
          <w:cs/>
          <w:lang w:val="ar_AE" w:bidi="ar_AE"/>
        </w:rPr>
        <w:t>في المشاهد الثالث والرابع والخامس، تطلب دليلة من شمشون الكشف عن سرّه ثلاث مرات، وفي كل مرة يقدّم لها شمشون معلوماتٍ زائفةً حول مصدر قوته. وتتبع دليلة تعليمات شمشون، لكنه يتحرر في كل مرة من القيود التي تضعها عليه. وفي كل مرة، يزداد غضب دليلة؛ لأنها تشعر بأن شمشون يسخر منها حين يكذب عليها. تبني وتقود هذه المشاهد الثلاثة الترقُّب والتوتر بشأن ما سيحدث في نهاية القصة. وربما حدث كل واحد من هذه المشاهد الثلاثة في يوم مختلف.</w:t>
      </w:r>
    </w:p>
    <w:p>
      <w:pPr>
        <w:bidi/>
      </w:pPr>
      <w:r>
        <w:rPr>
          <w:rtl/>
          <w:cs/>
          <w:lang w:val="ar_AE" w:bidi="ar_AE"/>
        </w:rPr>
      </w:r>
      <w:r>
        <w:rPr>
          <w:rtl/>
          <w:cs/>
          <w:lang w:val="ar_AE" w:bidi="ar_AE"/>
        </w:rPr>
        <w:t xml:space="preserve">في المشهد الثالث، من المفاجئ أن تسأل دليلة شمشون مباشرة عن سره وكيف يمكن لشخص ما أن يربطه حتى لا يتمكن من الهروب. ثلاث مرات على التوالي، لا يخبر شمشون دليلة بالحقيقة، مما يُظهر أنه على الرغم من أنه قد لا يريد أن يخبرها بسِره، فإنه لا يريد أيضًا أن يرفض إخبارها. </w:t>
      </w:r>
    </w:p>
    <w:p>
      <w:pPr>
        <w:bidi/>
      </w:pPr>
      <w:r>
        <w:rPr>
          <w:rtl/>
          <w:cs/>
          <w:lang w:val="ar_AE" w:bidi="ar_AE"/>
        </w:rPr>
      </w:r>
      <w:r>
        <w:rPr>
          <w:rtl/>
          <w:cs/>
          <w:lang w:val="ar_AE" w:bidi="ar_AE"/>
        </w:rPr>
        <w:t xml:space="preserve">تذكّروا أن شمشون قال لدليلة إنه إذا ربط شخص شمشون بسبعة أوتار طرية، فسيصبح ضعيفًا مثل أي رجل آخر. وثمة طريقة أخرى للتعبير عن ذلك، وهي: "سيتعين على أحدهم أن يقيّدني بسبعة أوتار طرية. ويجب ألا تكون الأوتار جافة. عندها سأصبح ضعيفًا مثل أي رجل آخر". وتذكروا أن الأوتار هي على الأرجح أوتار عضلية أو أمعاء حيوانية نيئة، وأنها لم تجف بعد. وتذكّروا أيضًا أن شمشون ربما نقض عهده كنذيرٍ عندما لمس هذه الأجزاء من حيوانٍ ميت. </w:t>
      </w:r>
    </w:p>
    <w:p>
      <w:pPr>
        <w:bidi/>
      </w:pPr>
      <w:r>
        <w:rPr>
          <w:rtl/>
          <w:cs/>
          <w:lang w:val="ar_AE" w:bidi="ar_AE"/>
        </w:rPr>
      </w:r>
      <w:r>
        <w:rPr>
          <w:rtl/>
          <w:cs/>
          <w:lang w:val="ar_AE" w:bidi="ar_AE"/>
        </w:rPr>
        <w:t>توقفوا هنا وانظروا كمجموعة إلى صورة وتر قوس وقوس مرة أخرى، إذا احتجتم إلى ذلك. أوقِفوا الاستماع إلى هذا التسجيل الصوتي هنا.</w:t>
      </w:r>
    </w:p>
    <w:p>
      <w:pPr>
        <w:bidi/>
      </w:pPr>
      <w:r>
        <w:rPr>
          <w:rtl/>
          <w:cs/>
          <w:lang w:val="ar_AE" w:bidi="ar_AE"/>
        </w:rPr>
      </w:r>
      <w:r>
        <w:rPr>
          <w:rtl/>
          <w:cs/>
          <w:lang w:val="ar_AE" w:bidi="ar_AE"/>
        </w:rPr>
        <w:t>توقّفوا هنا أيضًا وناقشوا هذا السؤال كمجموعة: هل يبدو أكثر طبيعيةً في لغتكم أن تأتي العبارة التي تصف كيف يصبح شمشون ضعيفًا كأي رجلٍ آخر في بداية كلامه أم في نهايته؟ على سبيل المثال: "سأصبح ضعيفًا كأي رجل آخر إذا قيّدني أحدهم بسبعة أوتار طرية". أوقِفوا الاستماع إلى هذا التسجيل الصوتي هنا.</w:t>
      </w:r>
    </w:p>
    <w:p>
      <w:pPr>
        <w:bidi/>
      </w:pPr>
      <w:r>
        <w:rPr>
          <w:rtl/>
          <w:cs/>
          <w:lang w:val="ar_AE" w:bidi="ar_AE"/>
        </w:rPr>
      </w:r>
      <w:r>
        <w:rPr>
          <w:rtl/>
          <w:cs/>
          <w:lang w:val="ar_AE" w:bidi="ar_AE"/>
        </w:rPr>
        <w:t>تذكّروا أن دليلة تربط شمشون بالأوتار، وهناك أيضًا معلومات أساسية توضيحية عن أن الفلسطينيين يختبئون في غرفة دليلة الداخلية مستعدين لمهاجمة شمشون. وتقول دليلة لشمشون: "الفلسطينيون ههنا!" هناك طرق أخرى لترجمة هذه العبارة، مثل: "لقد جاء الفلسطينيون ليأسروك!" أو "لقد جاء الفلسطينيون ليأخذوك!"</w:t>
      </w:r>
    </w:p>
    <w:p>
      <w:pPr>
        <w:bidi/>
      </w:pPr>
      <w:r>
        <w:rPr>
          <w:rtl/>
          <w:cs/>
          <w:lang w:val="ar_AE" w:bidi="ar_AE"/>
        </w:rPr>
      </w:r>
      <w:r>
        <w:rPr>
          <w:rtl/>
          <w:cs/>
          <w:lang w:val="ar_AE" w:bidi="ar_AE"/>
        </w:rPr>
        <w:t xml:space="preserve">فينهض شمشون ويقطع الأوتار بسهولة كما ينقطع الخيط عندما يكون قريبًا من النار. ويُذكر في النص الأصلي أن شمشون مزّق الأوتار بسهولةٍ تضاهي سهولة انقطاع الخيط عندما يشُم النار. </w:t>
      </w:r>
    </w:p>
    <w:p>
      <w:pPr>
        <w:bidi/>
      </w:pPr>
      <w:r>
        <w:rPr>
          <w:rtl/>
          <w:cs/>
          <w:lang w:val="ar_AE" w:bidi="ar_AE"/>
        </w:rPr>
      </w:r>
      <w:r>
        <w:rPr>
          <w:rtl/>
          <w:cs/>
          <w:lang w:val="ar_AE" w:bidi="ar_AE"/>
        </w:rPr>
        <w:t>توقَّفوا هنا وناقشوا هذا السؤال كمجموعة: كيف ستترجمون فكرة أن شمشون قطع الأوتار بسهولة؟ أوقِفوا الاستماع إلى هذا التسجيل الصوتي هنا.</w:t>
      </w:r>
    </w:p>
    <w:p>
      <w:pPr>
        <w:bidi/>
      </w:pPr>
      <w:r>
        <w:rPr>
          <w:rtl/>
          <w:cs/>
          <w:lang w:val="ar_AE" w:bidi="ar_AE"/>
        </w:rPr>
      </w:r>
      <w:r>
        <w:rPr>
          <w:rtl/>
          <w:cs/>
          <w:lang w:val="ar_AE" w:bidi="ar_AE"/>
        </w:rPr>
        <w:t>تذكّروا أن المشهد الثالث ينتهي بتقديم المزيد من المعلومات الأساسية التي توضح أن دليلة لم تكتشف سر قوة شمشون.</w:t>
      </w:r>
    </w:p>
    <w:p>
      <w:pPr>
        <w:bidi/>
      </w:pPr>
      <w:r>
        <w:rPr>
          <w:rtl/>
          <w:cs/>
          <w:lang w:val="ar_AE" w:bidi="ar_AE"/>
        </w:rPr>
      </w:r>
      <w:r>
        <w:rPr>
          <w:rtl/>
          <w:cs/>
          <w:lang w:val="ar_AE" w:bidi="ar_AE"/>
        </w:rPr>
        <w:t>توقفوا هنا وناقشوا هذا السؤال كمجموعة: كيف ستترجمون المعلومات الأساسية التوضيحية التي تفيد بأن الفلسطينيين كانوا يختبئون في غرفة دليلة الداخلية، وأن دليلة لم تكتشف سر قوة شمشون؟ احكوا قصة وضمِّنوا بها بعض المعلومات الأساسية التوضيحية التي لا تعرفها شخصيات القصة. وانتبهوا إلى الطريقة التي تُقدِّمون بها معلومات الخلفية التوضيحية هذه. أوقِفوا الاستماع إلى هذا التسجيل الصوتي هنا.</w:t>
      </w:r>
    </w:p>
    <w:p>
      <w:pPr>
        <w:bidi/>
      </w:pPr>
      <w:r>
        <w:rPr>
          <w:rtl/>
          <w:cs/>
          <w:lang w:val="ar_AE" w:bidi="ar_AE"/>
        </w:rPr>
      </w:r>
      <w:r>
        <w:rPr>
          <w:rtl/>
          <w:cs/>
          <w:lang w:val="ar_AE" w:bidi="ar_AE"/>
        </w:rPr>
        <w:t xml:space="preserve">المشهد الرابع يشبه جدًا المشهد الثالث. هذه المرة، تقول دليلة إنها تريد أن تعرف كيف يمكن لأحدٍ ما أن يقيّد شمشون، لكنها لا تذكر كيف سيُذلُّونه أو يُخضعونه. تبدأ دليلة أيضًا حديثها إلى شمشون بكلمةٍ تُؤكِّد رغبتها في أن يُصغي شمشون باهتمامٍ لما ستُخبره به. </w:t>
      </w:r>
    </w:p>
    <w:p>
      <w:pPr>
        <w:bidi/>
      </w:pPr>
      <w:r>
        <w:rPr>
          <w:rtl/>
          <w:cs/>
          <w:lang w:val="ar_AE" w:bidi="ar_AE"/>
        </w:rPr>
      </w:r>
      <w:r>
        <w:rPr>
          <w:rtl/>
          <w:cs/>
          <w:lang w:val="ar_AE" w:bidi="ar_AE"/>
        </w:rPr>
        <w:t>توقفوا هنا وناقشوا هذا السؤال كمجموعة: كيف ستترجمون بداية كلمات دليلة في المشهد الرابع؟ أوقِفوا الاستماع إلى هذا التسجيل الصوتي هنا.</w:t>
      </w:r>
    </w:p>
    <w:p>
      <w:pPr>
        <w:bidi/>
      </w:pPr>
      <w:r>
        <w:rPr>
          <w:rtl/>
          <w:cs/>
          <w:lang w:val="ar_AE" w:bidi="ar_AE"/>
        </w:rPr>
      </w:r>
      <w:r>
        <w:rPr>
          <w:rtl/>
          <w:cs/>
          <w:lang w:val="ar_AE" w:bidi="ar_AE"/>
        </w:rPr>
        <w:t>ومرة أخرى تفعل دليلة ما يقوله شمشون وتربطه بحبال جديدة. مرة أخرى، يتضمن النص معلومات أساسية توضيحية تفيد بأن الفلسطينيين كانوا يختبئون في الغرفة الداخلية لدليلة. احرصوا على ترجمة معلومات الخلفية التوضيحية هذه بالطريقة نفسها التي فعلتم بها ذلك في المشهد الثالث. يقطع شمشون الحبال الجديدة بسهولة، كما لو كانت خيوطًا.</w:t>
      </w:r>
    </w:p>
    <w:p>
      <w:pPr>
        <w:bidi/>
      </w:pPr>
      <w:r>
        <w:rPr>
          <w:rtl/>
          <w:cs/>
          <w:lang w:val="ar_AE" w:bidi="ar_AE"/>
        </w:rPr>
      </w:r>
      <w:r>
        <w:rPr>
          <w:rtl/>
          <w:cs/>
          <w:lang w:val="ar_AE" w:bidi="ar_AE"/>
        </w:rPr>
        <w:t>في المشهد الخامس، يزداد شعور دليلة بالإحباط بسبب أن شمشون كان يسخر منها حين يكذب عليها بشأن سر قوته. وتقول دليلة إن شمشون قد كذب عليها حتى الآن. وتُظهِر دليلة لشمشون أنها تتوقع إجابةً مختلفةً هذه المرة. وتتوقع دليلة أن يكشف شمشون السر الحقيقي لقوته. لكن شمشون يعطيها معلومات كاذبة مرة أخرى. فيقول شمشون إنه سيصبح ضعيفًا كأي رجل آخر إذا ضفَّرت خُصل شعره السبع في نسيج النول، وأحكمت تثبيت الوتد الذي يُستخدم لشد القماش على النول.</w:t>
      </w:r>
    </w:p>
    <w:p>
      <w:pPr>
        <w:bidi/>
      </w:pPr>
      <w:r>
        <w:rPr>
          <w:rtl/>
          <w:cs/>
          <w:lang w:val="ar_AE" w:bidi="ar_AE"/>
        </w:rPr>
      </w:r>
      <w:r>
        <w:rPr>
          <w:rtl/>
          <w:cs/>
          <w:lang w:val="ar_AE" w:bidi="ar_AE"/>
        </w:rPr>
        <w:t>توقفوا هنا وانظروا معًا كمجموعة إلى صورة نول له وتد، إذا احتجتم إلى ذلك. أوقِفوا الاستماع إلى هذا التسجيل الصوتي هنا.</w:t>
      </w:r>
    </w:p>
    <w:p>
      <w:pPr>
        <w:bidi/>
      </w:pPr>
      <w:r>
        <w:rPr>
          <w:rtl/>
          <w:cs/>
          <w:lang w:val="ar_AE" w:bidi="ar_AE"/>
        </w:rPr>
      </w:r>
      <w:r>
        <w:rPr>
          <w:rtl/>
          <w:cs/>
          <w:lang w:val="ar_AE" w:bidi="ar_AE"/>
        </w:rPr>
        <w:t xml:space="preserve">في اللغة الأصلية، ثمة كلمات محذوفة فيما يخص ما طلب شمشون من دليلة فعله بشعره ونول النسيج، وكذلك فيما يخص ما يذكره النص عن كيفية تثبيت دليلة لشعر شمشون بالنول. قد يُظهر هذا كيف يتزايد شعور شمشون بالإحباط، لدرجة أنه لا يُكمل ما يقوله. وهذه هي المرة الأولى التي يتحدث فيها شمشون عن شعره، ولكنها أيضًا المرة الأولى التي يتحدث فيها مباشرةً إلى دليلة عن الكيفية التي ستُضعفه هي بها، بدلًا من الحديث عن كيفية قيام شخص آخر بإضعافه. تذكّروا أنه بينما كان شمشون نائمًا، قامت دليلة بنسج شعره في النول. </w:t>
      </w:r>
    </w:p>
    <w:p>
      <w:pPr>
        <w:bidi/>
      </w:pPr>
      <w:r>
        <w:rPr>
          <w:rtl/>
          <w:cs/>
          <w:lang w:val="ar_AE" w:bidi="ar_AE"/>
        </w:rPr>
      </w:r>
      <w:r>
        <w:rPr>
          <w:rtl/>
          <w:cs/>
          <w:lang w:val="ar_AE" w:bidi="ar_AE"/>
        </w:rPr>
        <w:t>توقفوا هنا وناقشوا هذا السؤال كمجموعة: كيف ستترجمون هذا الجزء من المقطع الذي يتحدث عن كيف ستضفِّر دليلة شعر شمشون في نسيج النول وتُثبّته بالوتد؟ أوقِفوا الاستماع إلى هذا التسجيل الصوتي هنا.</w:t>
      </w:r>
    </w:p>
    <w:p>
      <w:pPr>
        <w:bidi/>
      </w:pPr>
      <w:r>
        <w:rPr>
          <w:rtl/>
          <w:cs/>
          <w:lang w:val="ar_AE" w:bidi="ar_AE"/>
        </w:rPr>
      </w:r>
      <w:r>
        <w:rPr>
          <w:rtl/>
          <w:cs/>
          <w:lang w:val="ar_AE" w:bidi="ar_AE"/>
        </w:rPr>
        <w:t>على الرغم من أن النص لا يذكر أن الفلسطينيين كانوا مختبئين مجددًا في الغرف الداخلية، فمن المرجح أنهم كانوا هناك مرة أخرى بانتظار القبض على شمشون. ولكن بعد أن تنادي دليلة: "الفلسطينيون هنا!" يستيقظ شمشون ويحرر نفسه من النول.</w:t>
      </w:r>
    </w:p>
    <w:p>
      <w:pPr>
        <w:bidi/>
      </w:pPr>
      <w:r>
        <w:rPr>
          <w:rtl/>
          <w:cs/>
          <w:lang w:val="ar_AE" w:bidi="ar_AE"/>
        </w:rPr>
      </w:r>
      <w:r>
        <w:rPr>
          <w:rtl/>
          <w:cs/>
          <w:lang w:val="ar_AE" w:bidi="ar_AE"/>
        </w:rPr>
        <w:t>هذه القصص القصيرة الثلاث في المشاهد الثالث والرابع والخامس تبني التوقعات بينما ينتظر المستمع لمعرفة ما سيحدث لشمشون بعد ذلك.</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16: 4 - 14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دليلة</w:t>
      </w:r>
    </w:p>
    <w:p>
      <w:pPr>
        <w:pStyle w:val="ListBullet"/>
        <w:bidi/>
        <w:spacing w:line="240" w:lineRule="auto"/>
        <w:ind w:left="720"/>
      </w:pPr>
      <w:r>
        <w:rPr>
          <w:rtl/>
          <w:cs/>
          <w:lang w:val="ar_AE" w:bidi="ar_AE"/>
        </w:rPr>
      </w:r>
      <w:r>
        <w:rPr>
          <w:rtl/>
          <w:cs/>
          <w:lang w:val="ar_AE" w:bidi="ar_AE"/>
        </w:rPr>
        <w:t>حُكَّام (أقطاب) الفلسطينيين</w:t>
      </w:r>
    </w:p>
    <w:p>
      <w:pPr>
        <w:pStyle w:val="ListBullet"/>
        <w:bidi/>
        <w:spacing w:line="240" w:lineRule="auto"/>
        <w:ind w:left="720"/>
      </w:pPr>
      <w:r>
        <w:rPr>
          <w:rtl/>
          <w:cs/>
          <w:lang w:val="ar_AE" w:bidi="ar_AE"/>
        </w:rPr>
      </w:r>
      <w:r>
        <w:rPr>
          <w:rtl/>
          <w:cs/>
          <w:lang w:val="ar_AE" w:bidi="ar_AE"/>
        </w:rPr>
        <w:t>والرجال الذين اختبأوا في الغرفة.</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عن التمثيل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يقع شمشون في حب امرأة اسمها دليلة. وكانت دليلة تعيش في وادي سورق.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يصعد حكَّام الفلسطينيين لزيارة دليلة. ويعرض الحكّام على دليلة 1100 قطعة من الفضة من كل واحد منهم، إن خدعت شمشون ليفضي لها بسرّ قوته العظيمة. فحُكَّام الفلسطينيين يريدون تقييد شمشون وإذلاله.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حكَّام الفلسطينيين: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أيضًا الشخصية التي تؤدي دور دليلة: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تطلب دليلة من شمشون أن يكشف لها سر قوته، وكيف يمكن لأحدٍ ما أن يقيّده ويجعله ضعيفًا. فيُخبر شمشون دليلة بأنه إذا قيّده أحدٌ بسبعة أوتار طرية لم تجفّ بعد، فسيصبح ضعيفًا كأي رجلٍ آخر.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دليلة: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شمشون: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يُحضر حكام الفلسطينيين لدليلة الأوتار السبعة الطرية، فتقوم دليلة بربط شمشون بتلك الأوتار. ويختبئ الفلسطينيون في غرفة دليلة الداخلية. وتنادي دليلة: "يا شمشون، الفلسطينيون هنا!" فينهض شمشون ويقطع الأوتار السبعة بسهولة كما ينقطع الخيط عندما يكون قريبًا من النار. ولا أحد يكتشف سر قوة شمشون.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دليلة: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تخبر دليلة شمشون بأنه جعلها تبدو كحمقاء؛ لأن شمشون كذب عليها. وتطلب دليلة منه أن يخبرها كيف يمكن لشخص ما أن يربط شمشون. فيخبر شمشون دليلة بأنه إذا قام أحدٌ بتقييده بحبالٍ جديدة لم تُستعمل من قبل، فسيصبح ضعيفًا كأي رجلٍ آخر. فتربط دليلة شمشون بحبالٍ جديدة، ويختبئ الفلسطينيون مرة أخرى في غرفتها الداخلية. وتقول دليلة مرة أخرى: "يا شمشون، الفلسطينيون هنا!" فينهض شمشون ويقطع الحبال الجديدة عن ذراعه بسهولة كما لو كانت خيوطًا.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تقول دليلة إن شمشون جعلها تبدو كحمقاء مرة أخرى، وإنه كذب عليها مرة أخرى. وتُخبر دليلة شمشون بأنه يجب عليه الآن أن يخبرَها كيف يمكن لأحدٍ ما أن يقيِّدَه. فيقول شمشون لدليلة إن عليها أن تُضفِّر خُصل شعره السبع في نسيج النول وتُحكم تثبيتها بالوتد. حينها سيصبح شمشون ضعيفًا مثل أي رجل آخر. ثم يخلد شمشون إلى النوم، فتقوم دليلة بضفر خصلات شعره في نول النسيج وتثبتها بإحكام باستخدام الوتد. ومرة أخرى تنادي دليلة: "يا شمشون، الفلسطينيون هنا!" فيستيقظ شمشون ويقلع الوتد والنول مع النسيج.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حكَّام الفلسطينيين: "بمَ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16: 4 - 14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b/>
          <w:rtl/>
          <w:cs/>
          <w:lang w:val="ar_AE" w:bidi="ar_AE"/>
        </w:rPr>
        <w:t>يحب</w:t>
      </w:r>
      <w:r>
        <w:rPr>
          <w:rtl/>
          <w:cs/>
          <w:lang w:val="ar_AE" w:bidi="ar_AE"/>
        </w:rPr>
        <w:t xml:space="preserve"> شمشون امرأة اسمها دليلة. وهذه هي المرة الأولى التي نعرف فيها أن شمشون يحب امرأة أو لديه مشاعر رومانسية قوية تجاهها.</w:t>
      </w:r>
    </w:p>
    <w:p>
      <w:pPr>
        <w:bidi/>
      </w:pPr>
      <w:r>
        <w:rPr>
          <w:rtl/>
          <w:cs/>
          <w:lang w:val="ar_AE" w:bidi="ar_AE"/>
        </w:rPr>
      </w:r>
      <w:r>
        <w:rPr>
          <w:rtl/>
          <w:cs/>
          <w:lang w:val="ar_AE" w:bidi="ar_AE"/>
        </w:rPr>
        <w:t>توقفوا هنا وناقشوا هذا السؤال كمجموعة: ما أفضل طريقة لترجمة كلمة يُحب في هذا المقطع؟ كيف تتحدثون عن محبة شخص لشخص آخر بطريقة رومانسية؟ أوقِفوا الاستماع إلى هذا التسجيل الصوتي هنا.</w:t>
      </w:r>
    </w:p>
    <w:p>
      <w:pPr>
        <w:bidi/>
      </w:pPr>
      <w:r>
        <w:rPr>
          <w:rtl/>
          <w:cs/>
          <w:lang w:val="ar_AE" w:bidi="ar_AE"/>
        </w:rPr>
      </w:r>
      <w:r>
        <w:rPr>
          <w:rtl/>
          <w:cs/>
          <w:lang w:val="ar_AE" w:bidi="ar_AE"/>
        </w:rPr>
        <w:t xml:space="preserve">يأتي </w:t>
      </w:r>
      <w:r>
        <w:rPr>
          <w:b/>
          <w:rtl/>
          <w:cs/>
          <w:lang w:val="ar_AE" w:bidi="ar_AE"/>
        </w:rPr>
        <w:t>حكّام</w:t>
      </w:r>
      <w:r>
        <w:rPr>
          <w:rtl/>
          <w:cs/>
          <w:lang w:val="ar_AE" w:bidi="ar_AE"/>
        </w:rPr>
        <w:t xml:space="preserve"> الفلسطينيين أو </w:t>
      </w:r>
      <w:r>
        <w:rPr>
          <w:b/>
          <w:rtl/>
          <w:cs/>
          <w:lang w:val="ar_AE" w:bidi="ar_AE"/>
        </w:rPr>
        <w:t>قادتهم</w:t>
      </w:r>
      <w:r>
        <w:rPr>
          <w:rtl/>
          <w:cs/>
          <w:lang w:val="ar_AE" w:bidi="ar_AE"/>
        </w:rPr>
        <w:t xml:space="preserve"> إلى دليلة ليرشوها كي تساعدهم في معرفة سرّ قوّة شمشون. ومن المحتمل أن هؤلاء الرجال هم حُكَّام مدن الفلسطينيين الخمس الرئيسية. استخدموا الكلمة نفسها التي استخدمتموها في المقاطع السابقة للإشارة إلى الحكَّام أو القادة.</w:t>
      </w:r>
    </w:p>
    <w:p>
      <w:pPr>
        <w:bidi/>
      </w:pPr>
      <w:r>
        <w:rPr>
          <w:rtl/>
          <w:cs/>
          <w:lang w:val="ar_AE" w:bidi="ar_AE"/>
        </w:rPr>
      </w:r>
      <w:r>
        <w:rPr>
          <w:rtl/>
          <w:cs/>
          <w:lang w:val="ar_AE" w:bidi="ar_AE"/>
        </w:rPr>
        <w:t xml:space="preserve">يعرض الحكَّام لدليلة ألف ومئة </w:t>
      </w:r>
      <w:r>
        <w:rPr>
          <w:b/>
          <w:rtl/>
          <w:cs/>
          <w:lang w:val="ar_AE" w:bidi="ar_AE"/>
        </w:rPr>
        <w:t>شاقل</w:t>
      </w:r>
      <w:r>
        <w:rPr>
          <w:rtl/>
          <w:cs/>
          <w:lang w:val="ar_AE" w:bidi="ar_AE"/>
        </w:rPr>
        <w:t xml:space="preserve">، أو قطعة من الفضة. في المجموع، من المرجح أن وزن 1100 شاقل كان يبلغ نحو 12.5 كيلوجرامًا. استخدموا الكلمة نفسها التي استخدمتموها في المقاطع السابقة للإشارة إلى شاقل، وتذكّروا أن كلمة شاقل موجودة في قاموس الكلمات الرئيسية. </w:t>
      </w:r>
    </w:p>
    <w:p>
      <w:pPr>
        <w:bidi/>
      </w:pPr>
      <w:r>
        <w:rPr>
          <w:rtl/>
          <w:cs/>
          <w:lang w:val="ar_AE" w:bidi="ar_AE"/>
        </w:rPr>
      </w:r>
      <w:r>
        <w:rPr>
          <w:rtl/>
          <w:cs/>
          <w:lang w:val="ar_AE" w:bidi="ar_AE"/>
        </w:rPr>
        <w:t xml:space="preserve">تسأل دليلة شمشون عن سره، وكيف يمكن لشخص أن يربطه ويتغلَّب عليه. في المرة الأولى التي تسأله فيها دليلة، يخبرها شمشون بأنه سيصبح ضعيفًا كأي رجل آخر إذا ما قُيِّد بسبعة </w:t>
      </w:r>
      <w:r>
        <w:rPr>
          <w:b/>
          <w:rtl/>
          <w:cs/>
          <w:lang w:val="ar_AE" w:bidi="ar_AE"/>
        </w:rPr>
        <w:t>أوتار</w:t>
      </w:r>
      <w:r>
        <w:rPr>
          <w:rtl/>
          <w:cs/>
          <w:lang w:val="ar_AE" w:bidi="ar_AE"/>
        </w:rPr>
        <w:t xml:space="preserve"> طرية. من المرجح أن هذه الأوتار كانت مصنوعة من أوتار حيوانية نيئة أو من أمعاء حيوان. وكان الناس يستخدمون الأوتار هذه على القوس لإطلاق السهم. وعادةً ما كان يتم تجفيف وتر القوس قبل تثبيته بالقوس، إلا أن هذه الأوتار لم تكن قد جفَّت بعد.</w:t>
      </w:r>
    </w:p>
    <w:p>
      <w:pPr>
        <w:bidi/>
      </w:pPr>
      <w:r>
        <w:rPr>
          <w:rtl/>
          <w:cs/>
          <w:lang w:val="ar_AE" w:bidi="ar_AE"/>
        </w:rPr>
      </w:r>
      <w:r>
        <w:rPr>
          <w:rtl/>
          <w:cs/>
          <w:lang w:val="ar_AE" w:bidi="ar_AE"/>
        </w:rPr>
        <w:t>توقفوا هنا وانظروا كمجموعة إلى صورة وتر قوس وقوس مرة أخرى، إذا احتجتم إلى ذلك. أوقِفوا الاستماع إلى هذا التسجيل الصوتي هنا.</w:t>
      </w:r>
    </w:p>
    <w:p>
      <w:pPr>
        <w:bidi/>
      </w:pPr>
      <w:r>
        <w:rPr>
          <w:rtl/>
          <w:cs/>
          <w:lang w:val="ar_AE" w:bidi="ar_AE"/>
        </w:rPr>
      </w:r>
      <w:r>
        <w:rPr>
          <w:rtl/>
          <w:cs/>
          <w:lang w:val="ar_AE" w:bidi="ar_AE"/>
        </w:rPr>
        <w:t>توقفوا هنا أيضًا وناقشوا هذا السؤال كمجموعة: كيف ستترجمون مصطلح أوتار في لغتكم؟ أوقِفوا الاستماع إلى هذا التسجيل الصوتي هنا.</w:t>
      </w:r>
    </w:p>
    <w:p>
      <w:pPr>
        <w:bidi/>
      </w:pPr>
      <w:r>
        <w:rPr>
          <w:rtl/>
          <w:cs/>
          <w:lang w:val="ar_AE" w:bidi="ar_AE"/>
        </w:rPr>
      </w:r>
      <w:r>
        <w:rPr>
          <w:rtl/>
          <w:cs/>
          <w:lang w:val="ar_AE" w:bidi="ar_AE"/>
        </w:rPr>
        <w:t xml:space="preserve">تخبر دليلة شمشون بأنه قد </w:t>
      </w:r>
      <w:r>
        <w:rPr>
          <w:b/>
          <w:rtl/>
          <w:cs/>
          <w:lang w:val="ar_AE" w:bidi="ar_AE"/>
        </w:rPr>
        <w:t xml:space="preserve">خاتلها (سخر منها) </w:t>
      </w:r>
      <w:r>
        <w:rPr>
          <w:rtl/>
          <w:cs/>
          <w:lang w:val="ar_AE" w:bidi="ar_AE"/>
        </w:rPr>
        <w:t>عندما لم يخبرها بسر قوته. تشعر دليلة بأن شمشون جعلها تبدو حمقاء عندما كذب عليها.</w:t>
      </w:r>
    </w:p>
    <w:p>
      <w:pPr>
        <w:bidi/>
      </w:pPr>
      <w:r>
        <w:rPr>
          <w:rtl/>
          <w:cs/>
          <w:lang w:val="ar_AE" w:bidi="ar_AE"/>
        </w:rPr>
      </w:r>
      <w:r>
        <w:rPr>
          <w:rtl/>
          <w:cs/>
          <w:lang w:val="ar_AE" w:bidi="ar_AE"/>
        </w:rPr>
        <w:t>توقفوا هنا وناقشوا هذا السؤال كمجموعة: كيف ستترجمون كلمة خاتل (سخر من) في لغتكم؟ أوقِفوا الاستماع إلى هذا التسجيل الصوتي هنا.</w:t>
      </w:r>
    </w:p>
    <w:p>
      <w:pPr>
        <w:bidi/>
      </w:pPr>
      <w:r>
        <w:rPr>
          <w:rtl/>
          <w:cs/>
          <w:lang w:val="ar_AE" w:bidi="ar_AE"/>
        </w:rPr>
      </w:r>
      <w:r>
        <w:rPr>
          <w:rtl/>
          <w:cs/>
          <w:lang w:val="ar_AE" w:bidi="ar_AE"/>
        </w:rPr>
        <w:t xml:space="preserve">تسأل دليلة شمشون للمرة الثالثة عن سر قوته. فيخبر شمشون دليلة بأنه سيصبح ضعيفًا كأي رجل آخر إذا قامت بضفر خصلات شعره السبع في </w:t>
      </w:r>
      <w:r>
        <w:rPr>
          <w:b/>
          <w:rtl/>
          <w:cs/>
          <w:lang w:val="ar_AE" w:bidi="ar_AE"/>
        </w:rPr>
        <w:t>نسيج</w:t>
      </w:r>
      <w:r>
        <w:rPr>
          <w:rtl/>
          <w:cs/>
          <w:lang w:val="ar_AE" w:bidi="ar_AE"/>
        </w:rPr>
        <w:t xml:space="preserve"> النول ومكنتها ب</w:t>
      </w:r>
      <w:r>
        <w:rPr>
          <w:b/>
          <w:rtl/>
          <w:cs/>
          <w:lang w:val="ar_AE" w:bidi="ar_AE"/>
        </w:rPr>
        <w:t>الوتد</w:t>
      </w:r>
      <w:r>
        <w:rPr>
          <w:rtl/>
          <w:cs/>
          <w:lang w:val="ar_AE" w:bidi="ar_AE"/>
        </w:rPr>
        <w:t xml:space="preserve">. استخدم الناس النول لنسج الخيوط وتحويلها إلى نسيج. ومن المحتمل أن الوتد كان الأداة التي استخدمها الناس لجعل القماش مشدودًا على النول. وهناك أنواع عدة من الأنوال. </w:t>
      </w:r>
    </w:p>
    <w:p>
      <w:pPr>
        <w:bidi/>
      </w:pPr>
      <w:r>
        <w:rPr>
          <w:rtl/>
          <w:cs/>
          <w:lang w:val="ar_AE" w:bidi="ar_AE"/>
        </w:rPr>
      </w:r>
      <w:r>
        <w:rPr>
          <w:rtl/>
          <w:cs/>
          <w:lang w:val="ar_AE" w:bidi="ar_AE"/>
        </w:rPr>
        <w:t>توقفوا هنا وانظروا معًا كمجموعة إلى صورة نول له وتد، إذا احتجتم إلى ذلك. أوقِفوا الاستماع إلى هذا التسجيل الصوتي هنا.</w:t>
      </w:r>
    </w:p>
    <w:p>
      <w:pPr>
        <w:bidi/>
      </w:pPr>
      <w:r>
        <w:rPr>
          <w:rtl/>
          <w:cs/>
          <w:lang w:val="ar_AE" w:bidi="ar_AE"/>
        </w:rPr>
      </w:r>
      <w:r>
        <w:rPr>
          <w:rtl/>
          <w:cs/>
          <w:lang w:val="ar_AE" w:bidi="ar_AE"/>
        </w:rPr>
        <w:t>توقفوا أيضًا هنا وناقشوا هذا السؤال كمجموعة: كيف ستترجمون كلمة نول ووتد؟</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16:15–22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16: 15–22 واحفظوا هذا المقطع في قلوبكم.</w:t>
      </w:r>
    </w:p>
    <w:p>
      <w:pPr>
        <w:bidi/>
      </w:pPr>
      <w:r>
        <w:rPr>
          <w:rtl/>
          <w:cs/>
          <w:lang w:val="ar_AE" w:bidi="ar_AE"/>
        </w:rPr>
      </w:r>
      <w:r>
        <w:rPr>
          <w:rtl/>
          <w:cs/>
          <w:lang w:val="ar_AE" w:bidi="ar_AE"/>
        </w:rPr>
        <w:t xml:space="preserve">استمعوا إلى نسخة صوتية من سِفر القضاة 16: 15–22 ثلاث مرات من ثلاث ترجمات مختلفة، إن أمكن. </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هذا المقطع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هذا المقطع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16: 15 - 22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هذا هو الجزء الثاني من قصة مكونة من جزأين عن شمشون ودليلة. في الجزء الأول من القصة، تحاول دليلة ثلاث مرات معرفة سر قوة شمشون. ويُخبر شمشون دليلة ثلاث مرات بمعلومات خاطئة حول كيف يمكن لشخص ما أن يتغلَّب عليه. والآن تطلب دليلة من شمشون مرة أخرى أن يخبرها بسر قوته، وفي هذه المرة يُخبرُها شمشون بالحقيقة. فتَحلق دليلة شعر شمشون، ويقبض الفلسطينيون عليه.</w:t>
      </w:r>
    </w:p>
    <w:p>
      <w:pPr>
        <w:bidi/>
      </w:pPr>
      <w:r>
        <w:rPr>
          <w:rtl/>
          <w:cs/>
          <w:lang w:val="ar_AE" w:bidi="ar_AE"/>
        </w:rPr>
      </w:r>
      <w:r>
        <w:rPr>
          <w:rtl/>
          <w:cs/>
          <w:lang w:val="ar_AE" w:bidi="ar_AE"/>
        </w:rPr>
        <w:t xml:space="preserve">في بداية هذا المقطع، تستمر دليلة في سؤال شمشون يوميًا، وأخيرًا تُقنِع شمشون أن يخبرها بسِرَّه. تقول دليلة: "قلبك ليس معي"، وهذا يعني أن شمشون لم يُبح بأسراره لدليلة. من الواضح أن شمشون كان قد أخبر دليلة بالفعل بأنه يحبها، وهي تستغل ذلك الآن ضده؛ إذ تطلب منه إثبات حبه لها وإلا فهو يخاطر بفقدانها. تُزعج دليلة شمشون لدرجة تجعله يشعر أنه يرغب في الموت، وأخيرًا يُفضي إليها بأن أحدًا لم يحلق شعره قط؛ لأنه نذيرٌ مكرَّسٌ لله منذ قبل ولادته. </w:t>
      </w:r>
    </w:p>
    <w:p>
      <w:pPr>
        <w:bidi/>
      </w:pPr>
      <w:r>
        <w:rPr>
          <w:rtl/>
          <w:cs/>
          <w:lang w:val="ar_AE" w:bidi="ar_AE"/>
        </w:rPr>
      </w:r>
      <w:r>
        <w:rPr>
          <w:rtl/>
          <w:cs/>
          <w:lang w:val="ar_AE" w:bidi="ar_AE"/>
        </w:rPr>
        <w:t>توقفوا هنا وناقشوا هذا السؤال كمجموعة: تحدثوا عن موقف شعرتم فيه بالانزعاج أو الضيق الشديد لدرجة تمنيتم فيها الموت. تحدَّثوا أيضًا عن وقت استسلمتم فيه أخيرًا لطلب شخص ما لأنكم تعبتم جدًا من الطريقة التي كان يسألكم بها ذلك الشخص. طريقة أخرى لترجمة هذه الفكرة هي أن الشخص "سئم حتى الموت" من شيء ما. أوقِفوا الاستماع إلى هذا التسجيل الصوتي هنا.</w:t>
      </w:r>
    </w:p>
    <w:p>
      <w:pPr>
        <w:bidi/>
      </w:pPr>
      <w:r>
        <w:rPr>
          <w:rtl/>
          <w:cs/>
          <w:lang w:val="ar_AE" w:bidi="ar_AE"/>
        </w:rPr>
      </w:r>
      <w:r>
        <w:rPr>
          <w:rtl/>
          <w:cs/>
          <w:lang w:val="ar_AE" w:bidi="ar_AE"/>
        </w:rPr>
        <w:t xml:space="preserve">يقول شمشون إنه إذا حلق شخص ما شعره، فسيصبح ضعيفًا مثل جميع الرجال الآخرين. وهذه هي المرة الأولى التي نعلم فيها أن شمشون على دراية بالنذور التي قطعتها أمه قبل ولادته، والتي جعلته مخصصًا للرب. في هذه النذور، وعدت أم شمشون بأنه لن يحلق شعره أبدًا. نحن لا نعرف بالضبط ما الذي جعل شمشون يخبر دليلة بالحقيقة أخيرًا. ربما يكون ذلك بسبب أن شمشون تعب جدًا من محاولة دليلة لإقناعه بالإجابة، أو ربما يريد أن يكون أخيرًا مثل الرجال الآخرين ولا يضطر إلى العيش مع أعباء رجل مكرَّس للرب. </w:t>
      </w:r>
    </w:p>
    <w:p>
      <w:pPr>
        <w:bidi/>
      </w:pPr>
      <w:r>
        <w:rPr>
          <w:rtl/>
          <w:cs/>
          <w:lang w:val="ar_AE" w:bidi="ar_AE"/>
        </w:rPr>
      </w:r>
      <w:r>
        <w:rPr>
          <w:rtl/>
          <w:cs/>
          <w:lang w:val="ar_AE" w:bidi="ar_AE"/>
        </w:rPr>
        <w:t>تذكّروا أنه بدلًا من التصرف كرجل مكرَّس أو مفرز للرب، كان شمشون يتصرف كرجل عادي. على سبيل المثال، تزوج شمشون امرأةً من خارج أسباط بني إسرائيل، وزار امرأة زانية، واختبأ من الفلسطينيين. والآن، عندما يُفضي شمشون بسره إلى دليلة، قد يُشير ذلك إلى أنه يأمل في أن يتحرر أخيرًا من نذره. لكن هذا لا ينجح كما كان يرجو شمشون. وتُدرك دليلة أن شمشون هذه المرة أخبرها بالحقيقة. فتُرسل دليلة في طلب حكّام الفلسطينيين، فيأتي الحكَّام ومعهم الفضة التي وعدوا بمنحها إياها. وتُنوِّم دليلة شمشون على حِجرها، أو بين ركبتيها. من المرجح أن رأس شمشون كان على حِجر دليلة عندما نام.</w:t>
      </w:r>
    </w:p>
    <w:p>
      <w:pPr>
        <w:bidi/>
      </w:pPr>
      <w:r>
        <w:rPr>
          <w:rtl/>
          <w:cs/>
          <w:lang w:val="ar_AE" w:bidi="ar_AE"/>
        </w:rPr>
      </w:r>
      <w:r>
        <w:rPr>
          <w:rtl/>
          <w:cs/>
          <w:lang w:val="ar_AE" w:bidi="ar_AE"/>
        </w:rPr>
        <w:t>توقفوا هنا وناقشوا هذا السؤال كمجموعة: كيف تعرفون في ثقافتكم عندما يخبركم شخص ما بالحقيقة؟ أوقِفوا الاستماع إلى هذا التسجيل الصوتي هنا.</w:t>
      </w:r>
    </w:p>
    <w:p>
      <w:pPr>
        <w:bidi/>
      </w:pPr>
      <w:r>
        <w:rPr>
          <w:rtl/>
          <w:cs/>
          <w:lang w:val="ar_AE" w:bidi="ar_AE"/>
        </w:rPr>
      </w:r>
      <w:r>
        <w:rPr>
          <w:rtl/>
          <w:cs/>
          <w:lang w:val="ar_AE" w:bidi="ar_AE"/>
        </w:rPr>
        <w:t>تدعو دليلة شخصًا ما ليحلق رأس شمشون. وربما يساعد هذا الشخص دليلة في حلق شعر شمشون، أو ربما يحضر إليها موس الحلاقة فقط. وموس الحلاقة هو شيء حاد يستخدمه الرجال لحلق شعرهم أو لحاهم. تحلق دليلة خُصل شعر شمشون السبع. تذكّروا أنه كان من الشائع أن تضفر النساءُ شعرهن. وكانت المرأة تلف الشعر معًا وتجمعه في عُقَدٍ لضفره. كان لشمشون شعرٌ طويلٌ بسبب نذره الذي التزم به طوال حياته كشخصٍ مكرَّسٍ للرب، وليس لأنه كان يصفِّف شعره على هيئة النساء. تذكّروا أنه لم يقص أحد شعر شمشون من قبل، لذلك كان شعره طويلًا جدًا.</w:t>
      </w:r>
    </w:p>
    <w:p>
      <w:pPr>
        <w:bidi/>
      </w:pPr>
      <w:r>
        <w:rPr>
          <w:rtl/>
          <w:cs/>
          <w:lang w:val="ar_AE" w:bidi="ar_AE"/>
        </w:rPr>
      </w:r>
      <w:r>
        <w:rPr>
          <w:rtl/>
          <w:cs/>
          <w:lang w:val="ar_AE" w:bidi="ar_AE"/>
        </w:rPr>
        <w:t xml:space="preserve">الآن يُصبح شمشون ضعيفًا ويفقد قوته. وتبدأ دليلة في إذلال شمشون أو التغلب عليه. ربما يعني هذا أن دليلة تبدأ عملية إذلال شمشون وهزيمته. ولا يدرك شمشون أن قوة الرب قد فارقته بالفعل، فيقبض عليه الفلسطينيون. ويقلع الفلسطينيون عيني شمشون، أو يفقؤونهما. وهذا أمر مهم، لأن قصة شمشون بدأت عندما رأى امرأة وأراد الزواج بها ورأى أنها "حسنة في عينيه"، مما يعني أن شمشون كان متأكدًا من أنها الزوجة المناسبة له. كان شمشون يومًا ما قويًا وجبارًا، أما الآن فهو أعمى وعاجز عن الدفاع عن نفسه. يشعر المرء أيضًا بالخزي والإهانة عندما يفقد كلتا عينيه. </w:t>
      </w:r>
    </w:p>
    <w:p>
      <w:pPr>
        <w:bidi/>
      </w:pPr>
      <w:r>
        <w:rPr>
          <w:rtl/>
          <w:cs/>
          <w:lang w:val="ar_AE" w:bidi="ar_AE"/>
        </w:rPr>
      </w:r>
      <w:r>
        <w:rPr>
          <w:rtl/>
          <w:cs/>
          <w:lang w:val="ar_AE" w:bidi="ar_AE"/>
        </w:rPr>
        <w:t>توقفوا هنا وناقشوا هذا السؤال كمجموعة: تحدثوا عن وقت رأيتم فيه أنتم، أو شخص تعرفونه، شخصًا أعمى في كلتا عينيه. صفوا الشخص الأعمى وكيف عامله الآخرون في المجتمع. أوقِفوا الاستماع إلى هذا التسجيل الصوتي هنا.</w:t>
      </w:r>
    </w:p>
    <w:p>
      <w:pPr>
        <w:bidi/>
      </w:pPr>
      <w:r>
        <w:rPr>
          <w:rtl/>
          <w:cs/>
          <w:lang w:val="ar_AE" w:bidi="ar_AE"/>
        </w:rPr>
      </w:r>
      <w:r>
        <w:rPr>
          <w:rtl/>
          <w:cs/>
          <w:lang w:val="ar_AE" w:bidi="ar_AE"/>
        </w:rPr>
        <w:t>يحضر الفلسطينيون شمشون أيضًا إلى مدينة غزة. وغزة هي المدينة الواقعة في أقصى الجنوب من بين جميع المدن الفلسطينية الرئيسية. وتقع غزة على ساحل البحر المتوسط.</w:t>
      </w:r>
    </w:p>
    <w:p>
      <w:pPr>
        <w:bidi/>
      </w:pPr>
      <w:r>
        <w:rPr>
          <w:rtl/>
          <w:cs/>
          <w:lang w:val="ar_AE" w:bidi="ar_AE"/>
        </w:rPr>
      </w:r>
      <w:r>
        <w:rPr>
          <w:rtl/>
          <w:cs/>
          <w:lang w:val="ar_AE" w:bidi="ar_AE"/>
        </w:rPr>
        <w:t>توقفوا هنا وانظروا إلى خريطة تتضمن مدينة غزة. أوقِفوا الاستماع إلى هذا التسجيل الصوتي هنا.</w:t>
      </w:r>
    </w:p>
    <w:p>
      <w:pPr>
        <w:bidi/>
      </w:pPr>
      <w:r>
        <w:rPr>
          <w:rtl/>
          <w:cs/>
          <w:lang w:val="ar_AE" w:bidi="ar_AE"/>
        </w:rPr>
      </w:r>
      <w:r>
        <w:rPr>
          <w:rtl/>
          <w:cs/>
          <w:lang w:val="ar_AE" w:bidi="ar_AE"/>
        </w:rPr>
        <w:t xml:space="preserve">يُقيِّد الفلسطينيون أيضًا شمشون بسلاسل نحاس. استخدم الناس سلاسل النحاس لتقييد أيدي وأقدام الأسرى. </w:t>
      </w:r>
    </w:p>
    <w:p>
      <w:pPr>
        <w:bidi/>
      </w:pPr>
      <w:r>
        <w:rPr>
          <w:rtl/>
          <w:cs/>
          <w:lang w:val="ar_AE" w:bidi="ar_AE"/>
        </w:rPr>
      </w:r>
      <w:r>
        <w:rPr>
          <w:rtl/>
          <w:cs/>
          <w:lang w:val="ar_AE" w:bidi="ar_AE"/>
        </w:rPr>
        <w:t>توقفوا هنا وانظروا إلى صورة سلاسل نحاسية. أوقِفوا الاستماع إلى هذا التسجيل الصوتي هنا.</w:t>
      </w:r>
    </w:p>
    <w:p>
      <w:pPr>
        <w:bidi/>
      </w:pPr>
      <w:r>
        <w:rPr>
          <w:rtl/>
          <w:cs/>
          <w:lang w:val="ar_AE" w:bidi="ar_AE"/>
        </w:rPr>
      </w:r>
      <w:r>
        <w:rPr>
          <w:rtl/>
          <w:cs/>
          <w:lang w:val="ar_AE" w:bidi="ar_AE"/>
        </w:rPr>
        <w:t xml:space="preserve">يجعل الفلسطينيون شمشون يطحن في بيت السجن. وغالبًا ما كانت النساء أو العبيد أو الحيوانات تطحن الحبوب بين حجرين كبيرين لصنع الدقيق. وكان هذا عملًا صعبًا، ولعل شمشون كان سيشعر بالإهانة من القيام بهذا النوع من العمل. فقد سبق لشمشون أن قتل ألفًا من الفلسطينيين بلحي حمار، أما الآن فقد أصبح أعمى، ومحلوق الرأس، ومُقيَّدًا بالسلاسل، ومسجونًا، ومُجبرًا على القيام بأعمال العبيد المهينة لصالح أعدائه؛ الفلسطينيين. </w:t>
      </w:r>
    </w:p>
    <w:p>
      <w:pPr>
        <w:bidi/>
      </w:pPr>
      <w:r>
        <w:rPr>
          <w:rtl/>
          <w:cs/>
          <w:lang w:val="ar_AE" w:bidi="ar_AE"/>
        </w:rPr>
      </w:r>
      <w:r>
        <w:rPr>
          <w:rtl/>
          <w:cs/>
          <w:lang w:val="ar_AE" w:bidi="ar_AE"/>
        </w:rPr>
        <w:t>توقفوا هنا وانظروا إلى صورة لشخص يطحن القمح. أوقِفوا الاستماع إلى هذا التسجيل الصوتي هنا.</w:t>
      </w:r>
    </w:p>
    <w:p>
      <w:pPr>
        <w:bidi/>
      </w:pPr>
      <w:r>
        <w:rPr>
          <w:rtl/>
          <w:cs/>
          <w:lang w:val="ar_AE" w:bidi="ar_AE"/>
        </w:rPr>
      </w:r>
      <w:r>
        <w:rPr>
          <w:rtl/>
          <w:cs/>
          <w:lang w:val="ar_AE" w:bidi="ar_AE"/>
        </w:rPr>
        <w:t>توقفوا هنا أيضًا وناقشوا هذا السؤال كمجموعة: ما هي أنواع الوظائف التي يؤديها الرجال في مجتمعكم؟ ما هي أنواع الوظائف التي قد يشعر الرجل بالإهانة عند القيام بها؟ أوقِفوا الاستماع إلى هذا التسجيل الصوتي هنا.</w:t>
      </w:r>
    </w:p>
    <w:p>
      <w:pPr>
        <w:bidi/>
      </w:pPr>
      <w:r>
        <w:rPr>
          <w:rtl/>
          <w:cs/>
          <w:lang w:val="ar_AE" w:bidi="ar_AE"/>
        </w:rPr>
      </w:r>
      <w:r>
        <w:rPr>
          <w:rtl/>
          <w:cs/>
          <w:lang w:val="ar_AE" w:bidi="ar_AE"/>
        </w:rPr>
        <w:t xml:space="preserve">يُقدِّم الجزء الأخير من القصة بعض الرجاء، لأن شعر شمشون يبدأ في النمو مرة أخرى أثناء وجوده في السجن. وعلى الرغم من أن شمشون يمر بمرحلة بالغة التدني في حياته إذ بات سجينًا أعمى ومحلوق الشعر ومُكرهًا على العمل القسري، إلا أننا نشعر بالأمل في أن قصة شمشون لم تنتهِ بعد. فربما عندما ينمو شعر شمشون مرة أخرى، تعود قوته إليه أيضًا. </w:t>
      </w:r>
    </w:p>
    <w:p>
      <w:pPr>
        <w:bidi/>
      </w:pPr>
      <w:r>
        <w:rPr>
          <w:rtl/>
          <w:cs/>
          <w:lang w:val="ar_AE" w:bidi="ar_AE"/>
        </w:rPr>
      </w:r>
      <w:r>
        <w:rPr>
          <w:rtl/>
          <w:cs/>
          <w:lang w:val="ar_AE" w:bidi="ar_AE"/>
        </w:rPr>
        <w:t>وعلى الرغم من أن شمشون ربما كان يأمل في التحرر من نذره إذا أفشى سره لدليلة، إلا أننا نرى أن تصرفه هذا سيؤدي بدلًا من ذلك إلى استمرار الرب في استخدام شمشون لإثارة المتاعب مع الفلسطينيين مجددًا، تمامًا كما وعد الرب.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16: 15–22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تُزعج دليلة شمشون جدًا لدرجة أنه أخبرها أخيرًا بسر قوته.</w:t>
      </w:r>
    </w:p>
    <w:p>
      <w:pPr>
        <w:bidi/>
      </w:pPr>
      <w:r>
        <w:rPr>
          <w:rtl/>
          <w:cs/>
          <w:lang w:val="ar_AE" w:bidi="ar_AE"/>
        </w:rPr>
      </w:r>
      <w:r>
        <w:rPr>
          <w:b/>
          <w:rtl/>
          <w:cs/>
          <w:lang w:val="ar_AE" w:bidi="ar_AE"/>
        </w:rPr>
        <w:t>في المشهد الثاني:</w:t>
      </w:r>
      <w:r>
        <w:rPr>
          <w:rtl/>
          <w:cs/>
          <w:lang w:val="ar_AE" w:bidi="ar_AE"/>
        </w:rPr>
        <w:t xml:space="preserve"> ترسل دليلة إلى حُكَّام الفلسطينيين وتخبرهم بسر شمشون. فيُحضر الحكَّام الفضة إلى دليلة. </w:t>
      </w:r>
    </w:p>
    <w:p>
      <w:pPr>
        <w:bidi/>
      </w:pPr>
      <w:r>
        <w:rPr>
          <w:rtl/>
          <w:cs/>
          <w:lang w:val="ar_AE" w:bidi="ar_AE"/>
        </w:rPr>
      </w:r>
      <w:r>
        <w:rPr>
          <w:b/>
          <w:rtl/>
          <w:cs/>
          <w:lang w:val="ar_AE" w:bidi="ar_AE"/>
        </w:rPr>
        <w:t>في المشهد الثالث:</w:t>
      </w:r>
      <w:r>
        <w:rPr>
          <w:rtl/>
          <w:cs/>
          <w:lang w:val="ar_AE" w:bidi="ar_AE"/>
        </w:rPr>
        <w:t xml:space="preserve"> أنامت دليلة شمشون ثم حلقت شعره. فيفقد شمشون قوته.</w:t>
      </w:r>
    </w:p>
    <w:p>
      <w:pPr>
        <w:bidi/>
      </w:pPr>
      <w:r>
        <w:rPr>
          <w:rtl/>
          <w:cs/>
          <w:lang w:val="ar_AE" w:bidi="ar_AE"/>
        </w:rPr>
      </w:r>
      <w:r>
        <w:rPr>
          <w:b/>
          <w:rtl/>
          <w:cs/>
          <w:lang w:val="ar_AE" w:bidi="ar_AE"/>
        </w:rPr>
        <w:t>في المشهد الرابع:</w:t>
      </w:r>
      <w:r>
        <w:rPr>
          <w:rtl/>
          <w:cs/>
          <w:lang w:val="ar_AE" w:bidi="ar_AE"/>
        </w:rPr>
        <w:t xml:space="preserve"> يأسر الفلسطينيون شمشون، ويقتلعون عينيه، ويجعلونه سجينًا في غزة. </w:t>
      </w:r>
    </w:p>
    <w:p>
      <w:pPr>
        <w:bidi/>
      </w:pPr>
      <w:r>
        <w:rPr>
          <w:rtl/>
          <w:cs/>
          <w:lang w:val="ar_AE" w:bidi="ar_AE"/>
        </w:rPr>
      </w:r>
      <w:r>
        <w:rPr>
          <w:b/>
          <w:rtl/>
          <w:cs/>
          <w:lang w:val="ar_AE" w:bidi="ar_AE"/>
        </w:rPr>
        <w:t>في المشهد الخامس:</w:t>
      </w:r>
      <w:r>
        <w:rPr>
          <w:rtl/>
          <w:cs/>
          <w:lang w:val="ar_AE" w:bidi="ar_AE"/>
        </w:rPr>
        <w:t xml:space="preserve"> يبدأ شعر شمشون في النمو مرة أخرى.</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دليلة</w:t>
      </w:r>
    </w:p>
    <w:p>
      <w:pPr>
        <w:pStyle w:val="ListBullet"/>
        <w:bidi/>
        <w:spacing w:line="240" w:lineRule="auto"/>
        <w:ind w:left="720"/>
      </w:pPr>
      <w:r>
        <w:rPr>
          <w:rtl/>
          <w:cs/>
          <w:lang w:val="ar_AE" w:bidi="ar_AE"/>
        </w:rPr>
      </w:r>
      <w:r>
        <w:rPr>
          <w:rtl/>
          <w:cs/>
          <w:lang w:val="ar_AE" w:bidi="ar_AE"/>
        </w:rPr>
        <w:t>حُكَّام (أقطاب) الفلسطينيين</w:t>
      </w:r>
    </w:p>
    <w:p>
      <w:pPr>
        <w:pStyle w:val="ListBullet"/>
        <w:bidi/>
        <w:spacing w:line="240" w:lineRule="auto"/>
        <w:ind w:left="720"/>
      </w:pPr>
      <w:r>
        <w:rPr>
          <w:rtl/>
          <w:cs/>
          <w:lang w:val="ar_AE" w:bidi="ar_AE"/>
        </w:rPr>
      </w:r>
      <w:r>
        <w:rPr>
          <w:rtl/>
          <w:cs/>
          <w:lang w:val="ar_AE" w:bidi="ar_AE"/>
        </w:rPr>
        <w:t>رجل يساعد في حلق شعر شمشون</w:t>
      </w:r>
    </w:p>
    <w:p>
      <w:pPr>
        <w:pStyle w:val="ListBullet"/>
        <w:bidi/>
        <w:spacing w:line="240" w:lineRule="auto"/>
        <w:ind w:left="720"/>
      </w:pPr>
      <w:r>
        <w:rPr>
          <w:rtl/>
          <w:cs/>
          <w:lang w:val="ar_AE" w:bidi="ar_AE"/>
        </w:rPr>
      </w:r>
      <w:r>
        <w:rPr>
          <w:rtl/>
          <w:cs/>
          <w:lang w:val="ar_AE" w:bidi="ar_AE"/>
        </w:rPr>
        <w:t>والفلسطينيون.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 xml:space="preserve">تذكّروا أن هذا هو الجزء الثاني من قصة مكونة من جزأين عن شمشون ودليلة. في الجزء الأول من القصة، تسأل دليلة شمشون ثلاث مرات عن سر قوته العظيمة. تذكّروا أن شمشون كان يخبر دليلة في كل مرة كذبة عن كيف يمكن لشخص ما أن يربطه ويقوم بإذلاله. تذكّروا أن شمشون قال إن أحدهم يستطيع تقييده بسبعة أوتار طرية، أو بحبال جديدة، أو ربط شعره بنول النسيج. فعلت دليلة ما طلب منها شمشون في المرات الثلاث، وفي كل مرة، أفلت شمشون من قيوده. </w:t>
      </w:r>
    </w:p>
    <w:p>
      <w:pPr>
        <w:bidi/>
      </w:pPr>
      <w:r>
        <w:rPr>
          <w:rtl/>
          <w:cs/>
          <w:lang w:val="ar_AE" w:bidi="ar_AE"/>
        </w:rPr>
      </w:r>
      <w:r>
        <w:rPr>
          <w:rtl/>
          <w:cs/>
          <w:lang w:val="ar_AE" w:bidi="ar_AE"/>
        </w:rPr>
        <w:t>تذكّروا أن دليلة كانت تزداد إحباطًا وغضبًا في كل مرة كان يخبرُها فيها شمشون بمعلوماتٍ خاطئةٍ عن كيفية تقييده. تروي هذه القصة ما يحدث عندما تسأل دليلةُ شمشونَ للمرة الأخيرة عن سر قوته. كان هذا النمط المتمثل في سرد ثلاث قصص تليها قصة رابعة، أسلوبًا شائعًا لسرد القصص في زمن شمشون. وعادةً ما تجلب القصة الرابعة تغييرًا غير متوقع. وهذا يجعل الجمهور يتوقع أن شيئًا مهمًا على وشك الحدوث. في الواقع، شيء مهم كان على وشك الحدوث. سيكشف شمشون سره لدليلة، وسيقبض الفلسطينيون على شمشون.</w:t>
      </w:r>
    </w:p>
    <w:p>
      <w:pPr>
        <w:bidi/>
      </w:pPr>
      <w:r>
        <w:rPr>
          <w:rtl/>
          <w:cs/>
          <w:lang w:val="ar_AE" w:bidi="ar_AE"/>
        </w:rPr>
      </w:r>
      <w:r>
        <w:rPr>
          <w:rtl/>
          <w:cs/>
          <w:lang w:val="ar_AE" w:bidi="ar_AE"/>
        </w:rPr>
        <w:t>توقفوا هنا وناقشوا هذا السؤال كمجموعة: عندما تروون قصة، ما الطرق الشائعة التي تجعلون بها الناس يتوقعون أن شيئًا مهمًا على وشك الحدوث؟ على سبيل المثال، هل تكررون الأفكار عددًا معينًا من المرات قبل أن تصلوا إلى الجزء الأكثر أهمية في القصة؟ أوقِفوا الاستماع إلى هذا التسجيل الصوتي هنا.</w:t>
      </w:r>
    </w:p>
    <w:p>
      <w:pPr>
        <w:bidi/>
      </w:pPr>
      <w:r>
        <w:rPr>
          <w:rtl/>
          <w:cs/>
          <w:lang w:val="ar_AE" w:bidi="ar_AE"/>
        </w:rPr>
      </w:r>
      <w:r>
        <w:rPr>
          <w:rtl/>
          <w:cs/>
          <w:lang w:val="ar_AE" w:bidi="ar_AE"/>
        </w:rPr>
        <w:t>في المشهد الأول، تسأل دليلة شمشون كيف يستطيع أن يقول إنه يحبها بينما لا يشاركها سره. في اللغة الأصلية، تقول دليلة: "قلبك ليس معي"، مما يعني أن شمشون لا يخبر دليلة بسره. يحتوي هذا الجزء من القصة على تفاصيل أكثر بكثير من المرات الثلاث السابقة التي سألت فيها دليلة شمشون عن سره.</w:t>
      </w:r>
    </w:p>
    <w:p>
      <w:pPr>
        <w:bidi/>
      </w:pPr>
      <w:r>
        <w:rPr>
          <w:rtl/>
          <w:cs/>
          <w:lang w:val="ar_AE" w:bidi="ar_AE"/>
        </w:rPr>
      </w:r>
      <w:r>
        <w:rPr>
          <w:rtl/>
          <w:cs/>
          <w:lang w:val="ar_AE" w:bidi="ar_AE"/>
        </w:rPr>
        <w:t>توقفوا هنا وناقشوا هذا السؤال كمجموعة: ما أفضل طريقة لترجمة ما تقوله دليلة لشمشون هنا؟ على سبيل المثال: "أعلم أنك لا تحبني حقًا، لأنك لن تخبرني بسرّك". أوقِفوا الاستماع إلى هذا التسجيل الصوتي هنا.</w:t>
      </w:r>
    </w:p>
    <w:p>
      <w:pPr>
        <w:bidi/>
      </w:pPr>
      <w:r>
        <w:rPr>
          <w:rtl/>
          <w:cs/>
          <w:lang w:val="ar_AE" w:bidi="ar_AE"/>
        </w:rPr>
      </w:r>
      <w:r>
        <w:rPr>
          <w:rtl/>
          <w:cs/>
          <w:lang w:val="ar_AE" w:bidi="ar_AE"/>
        </w:rPr>
        <w:t>تذكّروا أن دليلة كانت تستمر في أن تطلب من شمشون كل يوم أن يخبرها بسر قوته، وأخيرًا تضغط دليلة على شمشون وتضايقه لدرجة أنه تمنّى أن يموت. وهذه طريقة أخرى للقول بأن شمشون يشعر بأن البقاء مع دليلة أسوأ من الموت؛ لأن الميت، على الأقل، لا يمكن لأحد أن يمارس عليه الضغوط أو أن يزعجه. في اللغة الأصلية، تذكر القصة أن نفس شمشون ضاقت إلى الموت.</w:t>
      </w:r>
    </w:p>
    <w:p>
      <w:pPr>
        <w:bidi/>
      </w:pPr>
      <w:r>
        <w:rPr>
          <w:rtl/>
          <w:cs/>
          <w:lang w:val="ar_AE" w:bidi="ar_AE"/>
        </w:rPr>
      </w:r>
      <w:r>
        <w:rPr>
          <w:rtl/>
          <w:cs/>
          <w:lang w:val="ar_AE" w:bidi="ar_AE"/>
        </w:rPr>
        <w:t>توقفوا هنا وناقشوا هذا السؤال كمجموعة: كيف ستُظهرون أن دليلة تُضايق شمشون جدًا بطلباتها المستمرة، لدرجة أن شمشون استسلم أخيرًا وأخبرها بما تريد معرفته؟ أوقِفوا الاستماع إلى هذا التسجيل الصوتي هنا.</w:t>
      </w:r>
    </w:p>
    <w:p>
      <w:pPr>
        <w:bidi/>
      </w:pPr>
      <w:r>
        <w:rPr>
          <w:rtl/>
          <w:cs/>
          <w:lang w:val="ar_AE" w:bidi="ar_AE"/>
        </w:rPr>
      </w:r>
      <w:r>
        <w:rPr>
          <w:rtl/>
          <w:cs/>
          <w:lang w:val="ar_AE" w:bidi="ar_AE"/>
        </w:rPr>
        <w:t>وأخيرًا يخبر شمشون دليلة بسره، أي "كل ما في قلبه". هذا يعني أن شمشون وثق بدليلة. تذكروا أن هذه هي المرة الأولى في قصة شمشون بأكملها التي يُدرك فيها الجمهور أن شمشون كان يعلم بعهد انتذاره كشخص مُكرَّس لأداء عمل الله منذ ما قبل ولادته. فيقول شمشون إنه إذا حلق أحدهم شعره، فإن قوته ستفارقه وسيصبح ضعيفًا كسائر الرجال. تذكّروا أن شمشون كان قد أخبر دليلة في المرات الثلاث السابقة بأنه سيصبح ضعيفًا مثل أي رجل آخر، لكن هنا يقول إنه سيصبح ضعيفًا مثل جميع الرجال الآخرين. قد يُظهر هذا أن شمشون كان يظن في السابق أنه لا يزال فردًا متميزًا ومختلفًا عن بقية الرجال، أما الآن فهو يعتقد أنه سيصبح مثلهم، ولن يختلف عنهم في النهاية.</w:t>
      </w:r>
    </w:p>
    <w:p>
      <w:pPr>
        <w:bidi/>
      </w:pPr>
      <w:r>
        <w:rPr>
          <w:rtl/>
          <w:cs/>
          <w:lang w:val="ar_AE" w:bidi="ar_AE"/>
        </w:rPr>
      </w:r>
      <w:r>
        <w:rPr>
          <w:rtl/>
          <w:cs/>
          <w:lang w:val="ar_AE" w:bidi="ar_AE"/>
        </w:rPr>
        <w:t>في المشهد الثاني، تصدق دليلة شمشون، وترسل حكَّام الفلسطينيين ليأتوا إليها مرة أخرى. وتُخبِر دليلة الحكَّام أنها الآن تعرف سر قوة شمشون. تذكّروا أن الحكّام يعودون، ويحملون معهم الفضة التي وعدوا بتقديمها لدليلة إذا أخبرتهم بسر شمشون. وتذكّروا أن كل حاكم يحضر لدليلة ألف ومئة قطعة من الفضة، ومن المرجح أن هناك خمسة حكَّام. تذكّروا أيضًا أن الفلسطينيين كانوا على الأرجح يختبئون في غرفة دليلة الداخلية مرة أخرى، مع أن المقطع لا يذكر ذلك مباشرة.</w:t>
      </w:r>
    </w:p>
    <w:p>
      <w:pPr>
        <w:bidi/>
      </w:pPr>
      <w:r>
        <w:rPr>
          <w:rtl/>
          <w:cs/>
          <w:lang w:val="ar_AE" w:bidi="ar_AE"/>
        </w:rPr>
      </w:r>
      <w:r>
        <w:rPr>
          <w:rtl/>
          <w:cs/>
          <w:lang w:val="ar_AE" w:bidi="ar_AE"/>
        </w:rPr>
        <w:t>في المشهد الثالث، تدعو دليلة رجلًا كي يحضر. في اللغة الأصلية، تذكر القصة أن دليلة هي التي حلقت بنفسها خُصل شعر شمشون السبع، غير أن العديد من الترجمات تشير إلى أن دليلة استدعت رجلاً ليحلق شعر شمشون. تذكّروا أنه في زمن شمشون، كان من الشائع أن تضفر النساء شعرهن. وكانت النساء يلففن الشعر معًا ويُكوّنّ عُقدًا لضفره. وتذكّروا أيضًا أن شمشون لم يُطِل شعره محاولةً منه ليبدو كامرأة. بل جعل شمشون شعره ينمو طويلًا بسبب تكريسه طوال حياته للرب.</w:t>
      </w:r>
    </w:p>
    <w:p>
      <w:pPr>
        <w:bidi/>
      </w:pPr>
      <w:r>
        <w:rPr>
          <w:rtl/>
          <w:cs/>
          <w:lang w:val="ar_AE" w:bidi="ar_AE"/>
        </w:rPr>
      </w:r>
      <w:r>
        <w:rPr>
          <w:rtl/>
          <w:cs/>
          <w:lang w:val="ar_AE" w:bidi="ar_AE"/>
        </w:rPr>
        <w:t>توقفوا هنا وناقشوا هذا السؤال كمجموعة: كيف ستترجمون فكرة أن شمشون كان يُضفر شعره، دون أن يبدو الأمر وكأن شمشون كان يصفف شعره على طريقة النساء؟ أوقِفوا الاستماع إلى هذا التسجيل الصوتي هنا.</w:t>
      </w:r>
    </w:p>
    <w:p>
      <w:pPr>
        <w:bidi/>
      </w:pPr>
      <w:r>
        <w:rPr>
          <w:rtl/>
          <w:cs/>
          <w:lang w:val="ar_AE" w:bidi="ar_AE"/>
        </w:rPr>
      </w:r>
      <w:r>
        <w:rPr>
          <w:rtl/>
          <w:cs/>
          <w:lang w:val="ar_AE" w:bidi="ar_AE"/>
        </w:rPr>
        <w:t xml:space="preserve">تتلاشى قوة شمشون، وتبدأ دليلة في تعذيبه وإذلاله. لقد أصبح شمشون ضعيفًا الآن بدون شعره، وكانت هذه بداية هزيمته. ثم تنادي دليلة للمرة الرابعة والأخيرة: "يا شمشون، الفلسطينيون هنا!" يستيقظ شمشون ويظن في نفسه أنه يستطيع أن يتحرر مثل المرات الثلاث الأخرى، لكنه لم يدرك أن الرب قد تركه. تذكّروا أن هذا يعني على الأرجح أن قوة الرب قد تركت شمشون. هذه معلومات أساسية توضيحية يُقَدِّمها الكاتب حول سبب عدم تمكّن شمشون من التحرر هذه المرة. </w:t>
      </w:r>
    </w:p>
    <w:p>
      <w:pPr>
        <w:bidi/>
      </w:pPr>
      <w:r>
        <w:rPr>
          <w:rtl/>
          <w:cs/>
          <w:lang w:val="ar_AE" w:bidi="ar_AE"/>
        </w:rPr>
      </w:r>
      <w:r>
        <w:rPr>
          <w:rtl/>
          <w:cs/>
          <w:lang w:val="ar_AE" w:bidi="ar_AE"/>
        </w:rPr>
        <w:t>توقفوا هنا وناقشوا هذا السؤال كمجموعة: كيف ستترجمون المعلومات الأساسية التوضيحية التي تفيد بأن شمشون لم يكن يعلم أن قوة الرب قد فارقته؟ أوقِفوا الاستماع إلى هذا التسجيل الصوتي هنا.</w:t>
      </w:r>
    </w:p>
    <w:p>
      <w:pPr>
        <w:bidi/>
      </w:pPr>
      <w:r>
        <w:rPr>
          <w:rtl/>
          <w:cs/>
          <w:lang w:val="ar_AE" w:bidi="ar_AE"/>
        </w:rPr>
      </w:r>
      <w:r>
        <w:rPr>
          <w:rtl/>
          <w:cs/>
          <w:lang w:val="ar_AE" w:bidi="ar_AE"/>
        </w:rPr>
        <w:t>في المشهد الرابع، تذكّروا أن الفلسطينيين خرجوا من مكان اختبائهم وأسروا شمشون. وتكتفي الرواية بِذِكر "الفلسطينيين"، لذا قد يكون المقصود حُكَّام الفلسطينيين، أو رجالاً آخرين من الفلسطينيين. ويقتلع الفلسطينيون عيني شمشون. وهذا يعني أن شمشون لم يعد قادرًا على الإبصار، وأصبح الآن عاجزًا. ولا نسمع شيئًا آخر عن دليلة، ولكن من المرجح أنها أخذت مالها وغادرت.</w:t>
      </w:r>
    </w:p>
    <w:p>
      <w:pPr>
        <w:bidi/>
      </w:pPr>
      <w:r>
        <w:rPr>
          <w:rtl/>
          <w:cs/>
          <w:lang w:val="ar_AE" w:bidi="ar_AE"/>
        </w:rPr>
      </w:r>
      <w:r>
        <w:rPr>
          <w:rtl/>
          <w:cs/>
          <w:lang w:val="ar_AE" w:bidi="ar_AE"/>
        </w:rPr>
        <w:t>ثم يُنزل الفلسطينيون شمشون إلى مدينة غزة. ومن المرجح أن القصة تشير إلى أن الفلسطينيين نزلوا بشمشون إلى غزة لأنهم كانوا بحاجة إلى السفر جنوبًا للوصول إلى غزة. تذكّروا أن غزة كانت مدينة في أقصى الجنوب في أرض الفلسطينيين، وهي تقع على ساحل البحر المتوسط. وهذه هي المدينة نفسها التي هرب منها شمشون وأخذ أبوابها في المقطع السابق. وكانت غزة تبعد 72 كيلومترًا عن بيت شمشون في "محلة دان".</w:t>
      </w:r>
    </w:p>
    <w:p>
      <w:pPr>
        <w:bidi/>
      </w:pPr>
      <w:r>
        <w:rPr>
          <w:rtl/>
          <w:cs/>
          <w:lang w:val="ar_AE" w:bidi="ar_AE"/>
        </w:rPr>
      </w:r>
      <w:r>
        <w:rPr>
          <w:rtl/>
          <w:cs/>
          <w:lang w:val="ar_AE" w:bidi="ar_AE"/>
        </w:rPr>
        <w:t>توقفوا هنا وانظروا مرة أخرى إلى خريطة تُظهر مدينة غزة، إذا احتجتم إلى ذلك. أوقِفوا الاستماع إلى هذا التسجيل الصوتي هنا.</w:t>
      </w:r>
    </w:p>
    <w:p>
      <w:pPr>
        <w:bidi/>
      </w:pPr>
      <w:r>
        <w:rPr>
          <w:rtl/>
          <w:cs/>
          <w:lang w:val="ar_AE" w:bidi="ar_AE"/>
        </w:rPr>
      </w:r>
      <w:r>
        <w:rPr>
          <w:rtl/>
          <w:cs/>
          <w:lang w:val="ar_AE" w:bidi="ar_AE"/>
        </w:rPr>
        <w:t>قيّد الفلسطينيون أيضًا شمشون بسلاسل من نحاس، رغم أنه لم يعد يتمتع بقوته السابقة، بل أصبح أعمى وعاجزًا. تذكّروا أن الناس كانوا يستخدمون سلاسل نحاسية لربط أرجل الأسرى.</w:t>
      </w:r>
    </w:p>
    <w:p>
      <w:pPr>
        <w:bidi/>
      </w:pPr>
      <w:r>
        <w:rPr>
          <w:rtl/>
          <w:cs/>
          <w:lang w:val="ar_AE" w:bidi="ar_AE"/>
        </w:rPr>
      </w:r>
      <w:r>
        <w:rPr>
          <w:rtl/>
          <w:cs/>
          <w:lang w:val="ar_AE" w:bidi="ar_AE"/>
        </w:rPr>
        <w:t>توقفوا هنا وانظروا معًا كمجموعة إلى صورة سلاسل نحاسية، إذا احتجتم إلى ذلك. أوقِفوا الاستماع إلى هذا التسجيل الصوتي هنا.</w:t>
      </w:r>
    </w:p>
    <w:p>
      <w:pPr>
        <w:bidi/>
      </w:pPr>
      <w:r>
        <w:rPr>
          <w:rtl/>
          <w:cs/>
          <w:lang w:val="ar_AE" w:bidi="ar_AE"/>
        </w:rPr>
      </w:r>
      <w:r>
        <w:rPr>
          <w:rtl/>
          <w:cs/>
          <w:lang w:val="ar_AE" w:bidi="ar_AE"/>
        </w:rPr>
        <w:t>في مدينة غزة، تذكّروا أن شمشون أصبح يطحن في السجن. تذكّروا أن النساء أو العبيد أو الحيوانات كانوا عادةً يطحنون الحبوب بين حجرين كبيرين يُعرفان بحجري الرحى لصنع الدقيق. وكان شخصٌ ما يستخدم يديه لتدوير أحد حجرَي الرحى الكبيرين فوق الآخر، ويطحن الحبوب بين الحجرين. تذكّروا أن القيام بهذا العمل يُشعر الرجل بالمهانة، ولا سيما رجلاً مثل شمشون كان يتمتع بقوة هائلة.</w:t>
      </w:r>
    </w:p>
    <w:p>
      <w:pPr>
        <w:bidi/>
      </w:pPr>
      <w:r>
        <w:rPr>
          <w:rtl/>
          <w:cs/>
          <w:lang w:val="ar_AE" w:bidi="ar_AE"/>
        </w:rPr>
      </w:r>
      <w:r>
        <w:rPr>
          <w:rtl/>
          <w:cs/>
          <w:lang w:val="ar_AE" w:bidi="ar_AE"/>
        </w:rPr>
        <w:t>توقفوا هنا وانظروا مرة أخرى إلى صورة لشخص يطحن القمح، إذا احتجتم إلى ذلك. أوقِفوا الاستماع إلى هذا التسجيل الصوتي هنا.</w:t>
      </w:r>
    </w:p>
    <w:p>
      <w:pPr>
        <w:bidi/>
      </w:pPr>
      <w:r>
        <w:rPr>
          <w:rtl/>
          <w:cs/>
          <w:lang w:val="ar_AE" w:bidi="ar_AE"/>
        </w:rPr>
      </w:r>
      <w:r>
        <w:rPr>
          <w:rtl/>
          <w:cs/>
          <w:lang w:val="ar_AE" w:bidi="ar_AE"/>
        </w:rPr>
        <w:t>في المشهد الخامس، يبدأ شعر شمشون الذي حلقته دليلة في النمو من جديد. تذكّروا أن هذا يبعث على الأمل؛ لأنه يُظهر أن قصة شمشون لم تنتهِ بعد. القصة التالية هي الجزء الأخير من قصة شمشون، وستُظهر ما يحدث بعد أن ينمو شعر شمشون مرة أخرى.</w:t>
      </w:r>
    </w:p>
    <w:p>
      <w:pPr>
        <w:bidi/>
      </w:pPr>
      <w:r>
        <w:rPr>
          <w:rtl/>
          <w:cs/>
          <w:lang w:val="ar_AE" w:bidi="ar_AE"/>
        </w:rPr>
      </w:r>
      <w:r>
        <w:rPr>
          <w:rtl/>
          <w:cs/>
          <w:lang w:val="ar_AE" w:bidi="ar_AE"/>
        </w:rPr>
        <w:t>توقفوا هنا وناقشوا هذا السؤال كمجموعة: احكوا قصة تنتهي بطريقة تترك الجمهور وهم يتوقعون أن شيئًا مهمًا سوف يحدث. وانتبهوا إلى كيفية إنهاء القصة، بحيث يتوقع الجمهور حدوث شيء مهم بعد ذلك.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16: 15- 22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دليلة</w:t>
      </w:r>
    </w:p>
    <w:p>
      <w:pPr>
        <w:pStyle w:val="ListBullet"/>
        <w:bidi/>
        <w:spacing w:line="240" w:lineRule="auto"/>
        <w:ind w:left="720"/>
      </w:pPr>
      <w:r>
        <w:rPr>
          <w:rtl/>
          <w:cs/>
          <w:lang w:val="ar_AE" w:bidi="ar_AE"/>
        </w:rPr>
      </w:r>
      <w:r>
        <w:rPr>
          <w:rtl/>
          <w:cs/>
          <w:lang w:val="ar_AE" w:bidi="ar_AE"/>
        </w:rPr>
        <w:t>حُكَّام (أقطاب) الفلسطينيين</w:t>
      </w:r>
    </w:p>
    <w:p>
      <w:pPr>
        <w:pStyle w:val="ListBullet"/>
        <w:bidi/>
        <w:spacing w:line="240" w:lineRule="auto"/>
        <w:ind w:left="720"/>
      </w:pPr>
      <w:r>
        <w:rPr>
          <w:rtl/>
          <w:cs/>
          <w:lang w:val="ar_AE" w:bidi="ar_AE"/>
        </w:rPr>
      </w:r>
      <w:r>
        <w:rPr>
          <w:rtl/>
          <w:cs/>
          <w:lang w:val="ar_AE" w:bidi="ar_AE"/>
        </w:rPr>
        <w:t>رجل يساعد في حلق شعر شمشون</w:t>
      </w:r>
    </w:p>
    <w:p>
      <w:pPr>
        <w:pStyle w:val="ListBullet"/>
        <w:bidi/>
        <w:spacing w:line="240" w:lineRule="auto"/>
        <w:ind w:left="720"/>
      </w:pPr>
      <w:r>
        <w:rPr>
          <w:rtl/>
          <w:cs/>
          <w:lang w:val="ar_AE" w:bidi="ar_AE"/>
        </w:rPr>
      </w:r>
      <w:r>
        <w:rPr>
          <w:rtl/>
          <w:cs/>
          <w:lang w:val="ar_AE" w:bidi="ar_AE"/>
        </w:rPr>
        <w:t>والفلسطينيون.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عن التمثيل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تسأل دليلة شمشون كيف يستطيع أن يقول إنه يحبها بينما هو لا يخبرها بسِره. وتقول دليلة إن شمشون خدعها (خاتلها) ثلاث مرات. واستمرت دليلة في قول هذا الكلام لشمشون يومًا بعد يوم حتى تضايق شمشون لدرجة أنه تمنى الموت.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الشخصية التي تؤدي دور دليلة: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شمشون دليلة بسِره. ويقول شمشون إنه لم يقص أحد شعره قط، لأنه كان نذيرًا مُخصَّصًا لله من قبل ولادته. ويقول شمشون إنه إذا حلق أحدهم شعره، فستفارقه قوته ويصبح ضعيفًا كبقية الرجال.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تدرك دليلة أن شمشون قد أخبرها هذه المرة بالحقيقة حول سر قوته. فتُرسل دليلة في طلب الحكَّام الفلسطينيين ليأتوا، لأنها عرفت الآن سبب قوة شمشون العظيمة. ويعود حُكَّام الفلسطينيين، ويحضرون الفضة معهم.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دليلة: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أنامت دليلة شمشون على ركبتيها. ثم تدعو دليلة رجلًا ليأتي ويحلق خُصل شعر شمشون السبع من رأسه. فيبدأ شمشون في الضعف، وتفارقه كل قوته. وتنادي دليلة مرة أخرى: "يا شمشون، الفلسطينيون هنا!"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دليلة: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يستيقظ شمشون ويظن أنه سيحرر نفسه كما فعل في المرات الأخرى. لكن شمشون لا يدرك أن الرب قد فارقه بالفعل، وأنه لم يعد قويًا كما كان.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يأسر الفلسطينيون شمشون ويقتلعون عينيه. ثم يُنزِل الفلسطينيون شمشون إلى مدينة غزة. ويربط الفلسطينيون شمشون بسلاسل نحاسية ويُجبرونه على طحن القمح في السجن. لكن شعر رأس شمشون الذي حلقته دليلة يبدأ في النمو مرة أخرى.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حكَّام الفلسطينيين والفلسطينيين: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الشخصية التي تؤدي دور دليلة: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شمشون: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16: 15 - 22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أخيرًا يُخبر شمشون دليلة بسِر قوته بعد أن استمرت دليلة في إزعاجه والطلب منه كل يوم لدرجة جعلته يتمنى الموت. يُخبر شمشون دليلة بأنه نذيرٌ </w:t>
      </w:r>
      <w:r>
        <w:rPr>
          <w:b/>
          <w:rtl/>
          <w:cs/>
          <w:lang w:val="ar_AE" w:bidi="ar_AE"/>
        </w:rPr>
        <w:t>الله</w:t>
      </w:r>
      <w:r>
        <w:rPr>
          <w:rtl/>
          <w:cs/>
          <w:lang w:val="ar_AE" w:bidi="ar_AE"/>
        </w:rPr>
        <w:t xml:space="preserve"> منذ ولادته، وأن قوته ستزول عنه إذا حلقت دليلة شعره. ترجموا المصطلح العام الذي يشير إلى كلمة الله بنفس الطريقة التي استخدمتموها في المقاطع السابقة. ولمزيد من المعلومات حول كلمة "الله"، ارجعوا إلى قاموس الكلمات الرئيسية.</w:t>
      </w:r>
    </w:p>
    <w:p>
      <w:pPr>
        <w:bidi/>
      </w:pPr>
      <w:r>
        <w:rPr>
          <w:rtl/>
          <w:cs/>
          <w:lang w:val="ar_AE" w:bidi="ar_AE"/>
        </w:rPr>
      </w:r>
      <w:r>
        <w:rPr>
          <w:rtl/>
          <w:cs/>
          <w:lang w:val="ar_AE" w:bidi="ar_AE"/>
        </w:rPr>
        <w:t xml:space="preserve">تسأل دليلة شمشون كيف يمكنه أن يقول: "أنا </w:t>
      </w:r>
      <w:r>
        <w:rPr>
          <w:b/>
          <w:rtl/>
          <w:cs/>
          <w:lang w:val="ar_AE" w:bidi="ar_AE"/>
        </w:rPr>
        <w:t>أحبك</w:t>
      </w:r>
      <w:r>
        <w:rPr>
          <w:rtl/>
          <w:cs/>
          <w:lang w:val="ar_AE" w:bidi="ar_AE"/>
        </w:rPr>
        <w:t>". هذا نوعٌ رومانسيٌّ من المحبة. ترجموا كلمة محبَّة كما ترجمتموها في المقاطع السابقة.</w:t>
      </w:r>
    </w:p>
    <w:p>
      <w:pPr>
        <w:bidi/>
      </w:pPr>
      <w:r>
        <w:rPr>
          <w:rtl/>
          <w:cs/>
          <w:lang w:val="ar_AE" w:bidi="ar_AE"/>
        </w:rPr>
      </w:r>
      <w:r>
        <w:rPr>
          <w:rtl/>
          <w:cs/>
          <w:lang w:val="ar_AE" w:bidi="ar_AE"/>
        </w:rPr>
        <w:t xml:space="preserve">وتقول دليلة أيضًا إن شمشون قد </w:t>
      </w:r>
      <w:r>
        <w:rPr>
          <w:b/>
          <w:rtl/>
          <w:cs/>
          <w:lang w:val="ar_AE" w:bidi="ar_AE"/>
        </w:rPr>
        <w:t>خاتلها</w:t>
      </w:r>
      <w:r>
        <w:rPr>
          <w:rtl/>
          <w:cs/>
          <w:lang w:val="ar_AE" w:bidi="ar_AE"/>
        </w:rPr>
        <w:t xml:space="preserve"> مرة أخرى، أي أنه </w:t>
      </w:r>
      <w:r>
        <w:rPr>
          <w:b/>
          <w:rtl/>
          <w:cs/>
          <w:lang w:val="ar_AE" w:bidi="ar_AE"/>
        </w:rPr>
        <w:t>خدعها</w:t>
      </w:r>
      <w:r>
        <w:rPr>
          <w:rtl/>
          <w:cs/>
          <w:lang w:val="ar_AE" w:bidi="ar_AE"/>
        </w:rPr>
        <w:t>. ترجموا كلمة "خاتل" أو "خدع" بالطريقة نفسها التي استخدمتموها في المقاطع السابقة.</w:t>
      </w:r>
    </w:p>
    <w:p>
      <w:pPr>
        <w:bidi/>
      </w:pPr>
      <w:r>
        <w:rPr>
          <w:rtl/>
          <w:cs/>
          <w:lang w:val="ar_AE" w:bidi="ar_AE"/>
        </w:rPr>
      </w:r>
      <w:r>
        <w:rPr>
          <w:rtl/>
          <w:cs/>
          <w:lang w:val="ar_AE" w:bidi="ar_AE"/>
        </w:rPr>
        <w:t xml:space="preserve">تذكّروا أن </w:t>
      </w:r>
      <w:r>
        <w:rPr>
          <w:b/>
          <w:rtl/>
          <w:cs/>
          <w:lang w:val="ar_AE" w:bidi="ar_AE"/>
        </w:rPr>
        <w:t>عهد النذير</w:t>
      </w:r>
      <w:r>
        <w:rPr>
          <w:rtl/>
          <w:cs/>
          <w:lang w:val="ar_AE" w:bidi="ar_AE"/>
        </w:rPr>
        <w:t xml:space="preserve"> كان يعني أن الشخص يجب أن يتجنب شرب الخمر، وألا يحلق شعره، ويتجنب الأطعمة النجسة، وأيضًا يتجنب لمس أجساد الموتى حتى أجساد الموتى من أفراد عائلته. وهذه القواعد تشبه الطريقة التي كان يُخصَص بها الكهنة للرب. وفي العادة، كانت عهود النذير مؤقتة، لكن شمشون كان نذيرًا مدى الحياة. تذكَّروا أن ملاك الرب جاء إلى أم شمشون، زوجة منوح، قبل ولادة شمشون ليخبرها بأن شمشون يجب أن يكون مُفرزًا للرب منذ ولادته. كان شمشون نذيرًا منذ وقت أن كان في رحم أمه، أي من قبل ولادته. لمزيد من المعلومات حول عهود النذير، ارجعوا إلى سفر العدد 6: 1–8، حيث يُخبر الرب موسى عن عهود النذير. ترجموا كلمة عهد النذير بالطريقة نفسها التي استخدمتموها في المقاطع السابقة.</w:t>
      </w:r>
    </w:p>
    <w:p>
      <w:pPr>
        <w:bidi/>
      </w:pPr>
      <w:r>
        <w:rPr>
          <w:rtl/>
          <w:cs/>
          <w:lang w:val="ar_AE" w:bidi="ar_AE"/>
        </w:rPr>
      </w:r>
      <w:r>
        <w:rPr>
          <w:rtl/>
          <w:cs/>
          <w:lang w:val="ar_AE" w:bidi="ar_AE"/>
        </w:rPr>
        <w:t xml:space="preserve">تستدعي دليلة </w:t>
      </w:r>
      <w:r>
        <w:rPr>
          <w:b/>
          <w:rtl/>
          <w:cs/>
          <w:lang w:val="ar_AE" w:bidi="ar_AE"/>
        </w:rPr>
        <w:t>حكَّام (أقطاب)</w:t>
      </w:r>
      <w:r>
        <w:rPr>
          <w:rtl/>
          <w:cs/>
          <w:lang w:val="ar_AE" w:bidi="ar_AE"/>
        </w:rPr>
        <w:t xml:space="preserve"> الفلسطينيين. استخدموا الكلمة نفسها التي استخدمتموها في المقاطع السابقة للإشارة إلى الحكَّام (الأقطاب) أو القادة.</w:t>
      </w:r>
    </w:p>
    <w:p>
      <w:pPr>
        <w:bidi/>
      </w:pPr>
      <w:r>
        <w:rPr>
          <w:rtl/>
          <w:cs/>
          <w:lang w:val="ar_AE" w:bidi="ar_AE"/>
        </w:rPr>
      </w:r>
      <w:r>
        <w:rPr>
          <w:rtl/>
          <w:cs/>
          <w:lang w:val="ar_AE" w:bidi="ar_AE"/>
        </w:rPr>
        <w:t xml:space="preserve">وبعد أن أخبر شمشون دليلة بسِره، فارق الرب (يهوه) شمشون. ترجموا كلمة </w:t>
      </w:r>
      <w:r>
        <w:rPr>
          <w:b/>
          <w:rtl/>
          <w:cs/>
          <w:lang w:val="ar_AE" w:bidi="ar_AE"/>
        </w:rPr>
        <w:t>الرب (يهوه)</w:t>
      </w:r>
      <w:r>
        <w:rPr>
          <w:rtl/>
          <w:cs/>
          <w:lang w:val="ar_AE" w:bidi="ar_AE"/>
        </w:rPr>
        <w:t xml:space="preserve"> كما ترجمتموها في المقاطع الأخرى. ولمزيد من المعلومات حول اسم </w:t>
      </w:r>
      <w:r>
        <w:rPr>
          <w:b/>
          <w:rtl/>
          <w:cs/>
          <w:lang w:val="ar_AE" w:bidi="ar_AE"/>
        </w:rPr>
        <w:t>الرب (يهوه)</w:t>
      </w:r>
      <w:r>
        <w:rPr>
          <w:rtl/>
          <w:cs/>
          <w:lang w:val="ar_AE" w:bidi="ar_AE"/>
        </w:rPr>
        <w:t xml:space="preserve"> راجعوا قاموس الكلمات الرئيسية.</w:t>
      </w:r>
    </w:p>
    <w:p>
      <w:pPr>
        <w:bidi/>
      </w:pPr>
      <w:r>
        <w:rPr>
          <w:rtl/>
          <w:cs/>
          <w:lang w:val="ar_AE" w:bidi="ar_AE"/>
        </w:rPr>
      </w:r>
      <w:r>
        <w:rPr>
          <w:rtl/>
          <w:cs/>
          <w:lang w:val="ar_AE" w:bidi="ar_AE"/>
        </w:rPr>
        <w:t xml:space="preserve">ويضع الفلسطينيون شمشون في قيود (أغلال) أو سلاسل من </w:t>
      </w:r>
      <w:r>
        <w:rPr>
          <w:b/>
          <w:rtl/>
          <w:cs/>
          <w:lang w:val="ar_AE" w:bidi="ar_AE"/>
        </w:rPr>
        <w:t>نحاس (برونز)</w:t>
      </w:r>
      <w:r>
        <w:rPr>
          <w:rtl/>
          <w:cs/>
          <w:lang w:val="ar_AE" w:bidi="ar_AE"/>
        </w:rPr>
        <w:t xml:space="preserve">. وهذه كانت طريقة شائعة لتقييد السجناء أو العبيد. والبرونز هو مزيج من النحاس والقصدير. ترجموا كلمة نحاس (برونز) بالطريقة نفسها التي استخدمتموها في أجزاء أخرى من العهد القديم. ولمزيد من المعلومات عن كلمة نحاس (برونز)، راجعوا قاموس الكلمات الرئيسية. </w:t>
      </w:r>
    </w:p>
    <w:p>
      <w:pPr>
        <w:bidi/>
      </w:pPr>
      <w:r>
        <w:rPr>
          <w:rtl/>
          <w:cs/>
          <w:lang w:val="ar_AE" w:bidi="ar_AE"/>
        </w:rPr>
      </w:r>
      <w:r>
        <w:rPr>
          <w:rtl/>
          <w:cs/>
          <w:lang w:val="ar_AE" w:bidi="ar_AE"/>
        </w:rPr>
        <w:t>توقفوا هنا وانظروا معًا كمجموعة إلى صورة سلاسل نحاسية، إذا احتجتم إلى ذلك. أوقِفوا الاستماع إلى هذا التسجيل الصوتي هنا.</w:t>
      </w:r>
    </w:p>
    <w:p>
      <w:pPr>
        <w:bidi/>
      </w:pPr>
      <w:r>
        <w:rPr>
          <w:rtl/>
          <w:cs/>
          <w:lang w:val="ar_AE" w:bidi="ar_AE"/>
        </w:rPr>
      </w:r>
      <w:r>
        <w:rPr>
          <w:rtl/>
          <w:cs/>
          <w:lang w:val="ar_AE" w:bidi="ar_AE"/>
        </w:rPr>
        <w:t xml:space="preserve">وجعل الفلسطينيون شمشون أيضًا يطحن الحبوب في السجن في غزة. وكان الشخص يستخدم يديه لتدوير أحد حجري الرحى الكبيرين فوق الحجر الآخر. وكانت الحجارة تطحن الحبوب وتحوّلها إلى دقيق يُمكن للناس استخدامه للطعام. </w:t>
      </w:r>
    </w:p>
    <w:p>
      <w:pPr>
        <w:bidi/>
      </w:pPr>
      <w:r>
        <w:rPr>
          <w:rtl/>
          <w:cs/>
          <w:lang w:val="ar_AE" w:bidi="ar_AE"/>
        </w:rPr>
      </w:r>
      <w:r>
        <w:rPr>
          <w:rtl/>
          <w:cs/>
          <w:lang w:val="ar_AE" w:bidi="ar_AE"/>
        </w:rPr>
        <w:t>توقفوا هنا وانظروا مرة أخرى في المجموعة إلى صورة شخص يطحن القمح، إذا احتجتم إلى ذلك.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16:23–31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16: 23–31 واحفظوا هذا المقطع في قلوبكم.</w:t>
      </w:r>
    </w:p>
    <w:p>
      <w:pPr>
        <w:bidi/>
      </w:pPr>
      <w:r>
        <w:rPr>
          <w:rtl/>
          <w:cs/>
          <w:lang w:val="ar_AE" w:bidi="ar_AE"/>
        </w:rPr>
      </w:r>
      <w:r>
        <w:rPr>
          <w:rtl/>
          <w:cs/>
          <w:lang w:val="ar_AE" w:bidi="ar_AE"/>
        </w:rPr>
        <w:t xml:space="preserve">استمعوا إلى نسخة صوتية من سِفر القضاة 16: 23–31 ثلاث مرات من ثلاث ترجمات مختلفة، إن أمكن. </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هذا المقطع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هذا المقطع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16: 23–31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هذا هو الجزء الأخير من قصة شمشون. في القصة السابقة، أخبر شمشون دليلة بسر قوته، فحلقت دليلة شعر شمشون، وفارق الربُّ شمشون. ثم أمسك الفلسطينيون بشمشون، واقتلعوا عينيه، ووضعوه في السجن في غزة. والآن يُحضر الفلسطينيون شمشون من السجن ليلعب أمامهم (لتسليتهم) في هيكل إلههم داجون. ويهدم شمشون الهيكل بأكمله، مما يؤدي إلى مقتله ومقتل جميع الفلسطينيين الموجودين داخل الهيكل وعلى سطحه. ويموت شمشون، لكن أفعاله تُلهم بني إسرائيل لإنقاذ إسرائيل من قوة الفلسطينيين، تمامًا كما قال الرب إنه سيفعل. </w:t>
      </w:r>
    </w:p>
    <w:p>
      <w:pPr>
        <w:bidi/>
      </w:pPr>
      <w:r>
        <w:rPr>
          <w:rtl/>
          <w:cs/>
          <w:lang w:val="ar_AE" w:bidi="ar_AE"/>
        </w:rPr>
      </w:r>
      <w:r>
        <w:rPr>
          <w:rtl/>
          <w:cs/>
          <w:lang w:val="ar_AE" w:bidi="ar_AE"/>
        </w:rPr>
        <w:t xml:space="preserve">مع بداية هذه القصة، يجتمع حُكاَّم الفلسطينيين لتقديم ذبيحة عظيمة لإلههم وللاحتفال. وقد حكم الفلسطينيون إسرائيل لمدة أربعين سنة. وقد تعني ذبيحة هنا أن الفلسطينيين ذبحوا حيوانًا أو قَدَّموا طعامًا أو بخورًا لإلههم ليُظهروا عبادتهم. ويُدعى الإله الرئيسي للفلسطينيين داجون، وكان داجون على الأرجح إله الحبوب، رغم أن البعض يعتقد أنه كان إله السمك بدلًا من ذلك. </w:t>
      </w:r>
    </w:p>
    <w:p>
      <w:pPr>
        <w:bidi/>
      </w:pPr>
      <w:r>
        <w:rPr>
          <w:rtl/>
          <w:cs/>
          <w:lang w:val="ar_AE" w:bidi="ar_AE"/>
        </w:rPr>
      </w:r>
      <w:r>
        <w:rPr>
          <w:rtl/>
          <w:cs/>
          <w:lang w:val="ar_AE" w:bidi="ar_AE"/>
        </w:rPr>
        <w:t>توقَّفوا هنا وناقشوا معًا هذا السؤال: ما نوع الذبائح التي تقدّمونها أنتم ومجتمعكم لأية آلهة في ثقافتكم؟ وكيف تحتفلون أو تعبدون آلهتكم؟ أوقِفوا الاستماع إلى هذا التسجيل الصوتي هنا.</w:t>
      </w:r>
    </w:p>
    <w:p>
      <w:pPr>
        <w:bidi/>
      </w:pPr>
      <w:r>
        <w:rPr>
          <w:rtl/>
          <w:cs/>
          <w:lang w:val="ar_AE" w:bidi="ar_AE"/>
        </w:rPr>
      </w:r>
      <w:r>
        <w:rPr>
          <w:rtl/>
          <w:cs/>
          <w:lang w:val="ar_AE" w:bidi="ar_AE"/>
        </w:rPr>
        <w:t xml:space="preserve">في الأجزاء السابقة من قصته، أفسد شمشون أرض الفلسطينيين عندما أهلك محاصيلهم بواسطة ثلاثمائة ثعلب، وقتل أيضًا العديد من الجنود الفلسطينيين بعظم فك حمار (لحي حمار) عند لحي. والآن يحتفل الفلسطينيون بانتصارهم على شمشون، لأنه أصبح أخيرًا أسيرًا للفلسطينيين. ويذكر الفلسطينيون مرات عديدة أن إلههم داجون قد أسلم عدوهم شمشون إليهم. لكن الحقيقة هي أن الرب هو الذي سمح للفلسطينيين بأن يقبضوا على شمشون، مع أنهم لا يعرفون ذلك. فقد فارق الرب شمشون في القصة السابقة عندما حلقت دليلة شعره، ويُظهر هذا المقطع الحالي سبب سماح الرب للفلسطينيين أن يمسكوا شمشون. </w:t>
      </w:r>
    </w:p>
    <w:p>
      <w:pPr>
        <w:bidi/>
      </w:pPr>
      <w:r>
        <w:rPr>
          <w:rtl/>
          <w:cs/>
          <w:lang w:val="ar_AE" w:bidi="ar_AE"/>
        </w:rPr>
      </w:r>
      <w:r>
        <w:rPr>
          <w:rtl/>
          <w:cs/>
          <w:lang w:val="ar_AE" w:bidi="ar_AE"/>
        </w:rPr>
        <w:t xml:space="preserve">وفي مرحلة ما أثناء احتفالهم، يطلب الفلسطينيون إحضار شمشون من سجنه إلى مكان الاحتفال. وكان ذلك حين طابت قلوب الفلسطينيين، مما يعني أنهم كانوا سكارى بالخمر ومستعدين للاحتفال أكثر من ذي قبل. </w:t>
      </w:r>
    </w:p>
    <w:p>
      <w:pPr>
        <w:bidi/>
      </w:pPr>
      <w:r>
        <w:rPr>
          <w:rtl/>
          <w:cs/>
          <w:lang w:val="ar_AE" w:bidi="ar_AE"/>
        </w:rPr>
      </w:r>
      <w:r>
        <w:rPr>
          <w:rtl/>
          <w:cs/>
          <w:lang w:val="ar_AE" w:bidi="ar_AE"/>
        </w:rPr>
        <w:t>توقفوا هنا وناقشوا هذا السؤال كمجموعة: صِفوا وقتًا رأيتم فيه أناسًا يحتفلون، ربما في احتفالات دينية أو في وقت آخر كان الناس يجتمعون فيه معًا. أوقِفوا الاستماع إلى هذا التسجيل الصوتي هنا.</w:t>
      </w:r>
    </w:p>
    <w:p>
      <w:pPr>
        <w:bidi/>
      </w:pPr>
      <w:r>
        <w:rPr>
          <w:rtl/>
          <w:cs/>
          <w:lang w:val="ar_AE" w:bidi="ar_AE"/>
        </w:rPr>
      </w:r>
      <w:r>
        <w:rPr>
          <w:rtl/>
          <w:cs/>
          <w:lang w:val="ar_AE" w:bidi="ar_AE"/>
        </w:rPr>
        <w:t>يريد الفلسطينيون من شمشون أن يسلّيهم (يلعب لهم)، وهو ما قد يعني أنهم سيجبرونه على إظهار مدى ضعفه الحالي مقارنةً بما كان عليه في السابق. تذكّروا أن شمشون كان قويًا جدًا وشديد البأس، أما الآن فقد أصبح أعمى وضعيفًا وبلا حماية، وهذا الأمر يُشعره بالمهانة والمذلَّة. تذكّروا أيضًا أننا نعلم أن شَعر شمشون أخذ ينمو من جديد أثناء وجوده في السجن.</w:t>
      </w:r>
    </w:p>
    <w:p>
      <w:pPr>
        <w:bidi/>
      </w:pPr>
      <w:r>
        <w:rPr>
          <w:rtl/>
          <w:cs/>
          <w:lang w:val="ar_AE" w:bidi="ar_AE"/>
        </w:rPr>
      </w:r>
      <w:r>
        <w:rPr>
          <w:rtl/>
          <w:cs/>
          <w:lang w:val="ar_AE" w:bidi="ar_AE"/>
        </w:rPr>
        <w:t>توقفوا هنا وناقشوا هذا السؤال كمجموعة: تحدثوا عن موقف رأيتم فيه أشخاصًا يُهينون شخصاً آخر، أو يسخرون منه، أو يضحكون عليه. أوقِفوا الاستماع إلى هذا التسجيل الصوتي هنا.</w:t>
      </w:r>
    </w:p>
    <w:p>
      <w:pPr>
        <w:bidi/>
      </w:pPr>
      <w:r>
        <w:rPr>
          <w:rtl/>
          <w:cs/>
          <w:lang w:val="ar_AE" w:bidi="ar_AE"/>
        </w:rPr>
      </w:r>
      <w:r>
        <w:rPr>
          <w:rtl/>
          <w:cs/>
          <w:lang w:val="ar_AE" w:bidi="ar_AE"/>
        </w:rPr>
        <w:t xml:space="preserve">يقف شمشون بين عمودي الهيكل. ومن المرجح أن العمودين كانا مصنوعين من الحجارة. وقد كان العمودان يدعمان الهيكل، أو يحملان السقف، وربما كانا عليهما أيضًا صور لآلهة الفلسطينيين. كان الهيكل عبارة عن مبنى ضخم يضم فناءً أوسط تحيط به شرفة، أو سقف مستو ومرتفع فوق الأرض، حيث كان يمكن للناس أن يقفوا ويشاهدوا ما يحدث بالأسفل. وكانت الهياكل عبارة عن أماكن لعبادة إله أو آلهة شعب ما، وأحيانًا لتحديد عقوبة الذين يرتكبون أفعالًا خاطئة. من المحتمل أن الفلسطينيين جعلوا شمشون يقف هناك لكي يسخروا منه أو يستهزئوا به بصفته قاضي إسرائيل. </w:t>
      </w:r>
    </w:p>
    <w:p>
      <w:pPr>
        <w:bidi/>
      </w:pPr>
      <w:r>
        <w:rPr>
          <w:rtl/>
          <w:cs/>
          <w:lang w:val="ar_AE" w:bidi="ar_AE"/>
        </w:rPr>
      </w:r>
      <w:r>
        <w:rPr>
          <w:rtl/>
          <w:cs/>
          <w:lang w:val="ar_AE" w:bidi="ar_AE"/>
        </w:rPr>
        <w:t>توقفوا هنا كمجموعة وانظروا إلى صورة لعمود ومبنى ذي شرفات تحيط بساحة مركزية، أو سقف مستو يمكن للناس الوقوف عليه ومشاهدة ما يجري في الأسفل. أوقِفوا الاستماع إلى هذا التسجيل الصوتي هنا.</w:t>
      </w:r>
    </w:p>
    <w:p>
      <w:pPr>
        <w:bidi/>
      </w:pPr>
      <w:r>
        <w:rPr>
          <w:rtl/>
          <w:cs/>
          <w:lang w:val="ar_AE" w:bidi="ar_AE"/>
        </w:rPr>
      </w:r>
      <w:r>
        <w:rPr>
          <w:rtl/>
          <w:cs/>
          <w:lang w:val="ar_AE" w:bidi="ar_AE"/>
        </w:rPr>
        <w:t>توقَّفوا هنا أيضًا وناقشوا كيف يحتفل الناس بالانتصار على شخص ما. أوقِفوا الاستماع إلى هذا التسجيل الصوتي هنا.</w:t>
      </w:r>
    </w:p>
    <w:p>
      <w:pPr>
        <w:bidi/>
      </w:pPr>
      <w:r>
        <w:rPr>
          <w:rtl/>
          <w:cs/>
          <w:lang w:val="ar_AE" w:bidi="ar_AE"/>
        </w:rPr>
      </w:r>
      <w:r>
        <w:rPr>
          <w:rtl/>
          <w:cs/>
          <w:lang w:val="ar_AE" w:bidi="ar_AE"/>
        </w:rPr>
        <w:t>ويساعد شمشون غلام، لأنه كان أعمى. ويطلب شمشون من الغلام مساعدته ليستند على العمودين اللذين يدعمان الهيكل. وكان الهيكل مزدحمًا بالرجال والنساء. وكان جميع الحكَّام الفلسطينيين موجودين هناك، كما كان هناك ثلاثة آلاف شخص على سطح البيت ينظرون إلى شمشون أثناء لعبه. من المحتمل ألا يكون عدد الأشخاص هناك قد بلغ 3000 شخص بالضبط، لكن كان هناك حشد كبير، وكان المكان مزدحمًا بشكل خطير.</w:t>
      </w:r>
    </w:p>
    <w:p>
      <w:pPr>
        <w:bidi/>
      </w:pPr>
      <w:r>
        <w:rPr>
          <w:rtl/>
          <w:cs/>
          <w:lang w:val="ar_AE" w:bidi="ar_AE"/>
        </w:rPr>
      </w:r>
      <w:r>
        <w:rPr>
          <w:rtl/>
          <w:cs/>
          <w:lang w:val="ar_AE" w:bidi="ar_AE"/>
        </w:rPr>
        <w:t xml:space="preserve">يضع شمشون يديه على العمودين، ويصلّي إلى الرب مرة واحدة أخيرة. في المرة الأولى التي صلّى فيها شمشون إلى الرب، طلب منه المساعدة بعد انتصار عظيم في لَحي. والآن يطلب شمشون المساعدة من الرب مرة أخرى. فشمشون يريد الانتقام شخصيًا من الفلسطينيين، لأن الفلسطينيين أخذوا عينيه منه (قلعوا عينيه). وليس من الواضح ما إذا كان شمشون يفكر في هذه الخطة قبل هذه اللحظة، أم أنها كانت فكرة لحظيَّة. ولم يكن بوسع شمشون رؤية جميع الناس، لكن لا بد أنه أدرك أن العمودين كانا مهمين لحمل الهيكل. </w:t>
      </w:r>
    </w:p>
    <w:p>
      <w:pPr>
        <w:bidi/>
      </w:pPr>
      <w:r>
        <w:rPr>
          <w:rtl/>
          <w:cs/>
          <w:lang w:val="ar_AE" w:bidi="ar_AE"/>
        </w:rPr>
      </w:r>
      <w:r>
        <w:rPr>
          <w:rtl/>
          <w:cs/>
          <w:lang w:val="ar_AE" w:bidi="ar_AE"/>
        </w:rPr>
        <w:t>وفي صلاته، يدعو شمشون الرب " السيد أو سيدي الرب"، وهو بمثابة تذكير بالعهد الذي قطعه الرب مع شعبه إسرائيل. فشمشون يريد من الرب (يهوه) أن يتذكر وعوده لإسرائيل، وأن يمنحه القوة مرةً أخرى. ويريد شمشون الانتقام بسبب الطريقة التي عامله بها الفلسطينيون، لكن الرب كانت لديه أسباب أخرى لإنقاذ إسرائيل من الفلسطينيين. وبسبب هذه الأسباب التي لدى الرب، يستجيب الرب صلاة شمشون ويمنحه القوة لمرة واحدة أخيرة.</w:t>
      </w:r>
    </w:p>
    <w:p>
      <w:pPr>
        <w:bidi/>
      </w:pPr>
      <w:r>
        <w:rPr>
          <w:rtl/>
          <w:cs/>
          <w:lang w:val="ar_AE" w:bidi="ar_AE"/>
        </w:rPr>
      </w:r>
      <w:r>
        <w:rPr>
          <w:rtl/>
          <w:cs/>
          <w:lang w:val="ar_AE" w:bidi="ar_AE"/>
        </w:rPr>
        <w:t>يمد شمشون يديه ويدفع عمودي الهيكل. فيسقط الهيكل، ويموت جميع الذين كانوا داخل الهيكل أو على سطحه، بما في ذلك شمشون. ويموت جميع حكَّام الفلسطينيين أيضًا، مما يُظهر أن داجون الإله الفلسطيني ليس أقوى من الرب. ويقتل شمشون في موته أكثر من الذين قتلهم في حياته، ويتمم مصيره لأنه بدأ بالفعل في إنقاذ إسرائيل من سلطة الفلسطينيين. يقتل شمشون العديد من الفلسطينيين الذين كانوا يحكمون إسرائيل في ذلك الوقت، لكنه لم يحرر إسرائيل بشكل كامل من الفلسطينيين. وفي وقت لاحق في العهد القديم، يتمم داود إنقاذ إسرائيل من الفلسطينيين.</w:t>
      </w:r>
    </w:p>
    <w:p>
      <w:pPr>
        <w:bidi/>
      </w:pPr>
      <w:r>
        <w:rPr>
          <w:rtl/>
          <w:cs/>
          <w:lang w:val="ar_AE" w:bidi="ar_AE"/>
        </w:rPr>
      </w:r>
      <w:r>
        <w:rPr>
          <w:rtl/>
          <w:cs/>
          <w:lang w:val="ar_AE" w:bidi="ar_AE"/>
        </w:rPr>
        <w:t xml:space="preserve">خلال معظم حياته، كان شمشون قويًا جدًا وكان يفعل العديد من الأعمال الجسدية المدهشة، لكنه كان في الواقع أحد أضعف القضاة روحيًا في إسرائيل بسبب رغبته في أن يكون مع النساء الفلسطينيات. لكن الرب استمر في استخدام شمشون ليُظهر أنه أقوى من داجون. ويفعل الرب هذا عندما يستجيب لصلاة شمشون، ويعيد له قوته، ويساعده على إهلاك العديد من الفلسطينيين، بما في ذلك حُكَّام الفلسطينيين. </w:t>
      </w:r>
    </w:p>
    <w:p>
      <w:pPr>
        <w:bidi/>
      </w:pPr>
      <w:r>
        <w:rPr>
          <w:rtl/>
          <w:cs/>
          <w:lang w:val="ar_AE" w:bidi="ar_AE"/>
        </w:rPr>
      </w:r>
      <w:r>
        <w:rPr>
          <w:rtl/>
          <w:cs/>
          <w:lang w:val="ar_AE" w:bidi="ar_AE"/>
        </w:rPr>
        <w:t xml:space="preserve">يرى البعض أن شخصية شمشون تشبه شعب إسرائيل؛ فكلاهما يرغب في أن يكون مثل الأمم الأخرى وأن يعبد آلهةً أخرى بجانب الرب. وفي النهاية، يصرخ شمشون طلبًا للمساعدة من الرب، كما يفعل بني إسرائيل. تحذّر قصة شمشون بني إسرائيلَ من اتِّباع آلهة أخرى، وتدعوهم إلى العودة للرب. </w:t>
      </w:r>
    </w:p>
    <w:p>
      <w:pPr>
        <w:bidi/>
      </w:pPr>
      <w:r>
        <w:rPr>
          <w:rtl/>
          <w:cs/>
          <w:lang w:val="ar_AE" w:bidi="ar_AE"/>
        </w:rPr>
      </w:r>
      <w:r>
        <w:rPr>
          <w:rtl/>
          <w:cs/>
          <w:lang w:val="ar_AE" w:bidi="ar_AE"/>
        </w:rPr>
        <w:t xml:space="preserve">ونعلم من سفر العبرانيين في العهد الجديد أن شمشون كان شخصًا يثق بالله. ومع أن شمشون ارتكب أشياء خاطئة كثيرة في حياته، فإنه بدأ بإنقاذ إسرائيل. فقد هزم شمشون الفلسطينيين عند لحي، وهو الآن يقتل أكثر من ثلاثة آلاف رجل من الفلسطينيين في غزة. كان ملاك الرب قد أعلن عن ولادة شمشون، وقد حلَّ روحُ الرب عليه، غير أنَّ قومَه رفضوه وسخروا منه، لكن الرب قد هزم الإلهَ داجون بواسطة شمشون عند موته. وقد فعل الرب كل هذا ليبدأ بإنقاذ إسرائيل من الفلسطينيين. ويُشبه كلُّ جزءٍ من هذه الأجزاء في قصة شمشون أجزاءً مماثلةً من قصة يسوع في العهد الجديد. </w:t>
      </w:r>
    </w:p>
    <w:p>
      <w:pPr>
        <w:bidi/>
      </w:pPr>
      <w:r>
        <w:rPr>
          <w:rtl/>
          <w:cs/>
          <w:lang w:val="ar_AE" w:bidi="ar_AE"/>
        </w:rPr>
      </w:r>
      <w:r>
        <w:rPr>
          <w:rtl/>
          <w:cs/>
          <w:lang w:val="ar_AE" w:bidi="ar_AE"/>
        </w:rPr>
        <w:t>بعد موت شمشون، يأتي إخوته وجميع أفراد بيت أبيه إلى غزة ليأخذوا جسده ويحضروه إلى بيتهم ليدفنوه. ويعني تعبير "بيت أبي شمشون" جميع الأشخاص الذين يعيشون في بيت أبي شمشون، وهو ما كان يشمل على الأرجح أعمامه. فمنوح، أبو شمشون، قد مات بالفعل في الماضي.</w:t>
      </w:r>
    </w:p>
    <w:p>
      <w:pPr>
        <w:bidi/>
      </w:pPr>
      <w:r>
        <w:rPr>
          <w:rtl/>
          <w:cs/>
          <w:lang w:val="ar_AE" w:bidi="ar_AE"/>
        </w:rPr>
      </w:r>
      <w:r>
        <w:rPr>
          <w:rtl/>
          <w:cs/>
          <w:lang w:val="ar_AE" w:bidi="ar_AE"/>
        </w:rPr>
        <w:t>توقفوا هنا وناقشوا هذا السؤال معًا كمجموعة: كيف تدفنون الموتى في ثقافتكم؟ ومَن المسؤول عن إعادة جسد الميت إلى بيته إذا مات شخص بعيدًا عن بيته؟ أوقِفوا الاستماع إلى هذا التسجيل الصوتي هنا.</w:t>
      </w:r>
    </w:p>
    <w:p>
      <w:pPr>
        <w:bidi/>
      </w:pPr>
      <w:r>
        <w:rPr>
          <w:rtl/>
          <w:cs/>
          <w:lang w:val="ar_AE" w:bidi="ar_AE"/>
        </w:rPr>
      </w:r>
      <w:r>
        <w:rPr>
          <w:rtl/>
          <w:cs/>
          <w:lang w:val="ar_AE" w:bidi="ar_AE"/>
        </w:rPr>
        <w:t>تأخذ عائلة شمشون جسد شمشون لدفنه في قبر منوح أبيه. وكان ذلك في موطنهم بين صُرْعَة وأشتأول. وتذكّروا أن هذا هو المكان الذي نشأ فيه شمشون، وهو المكان حيث بدأ روح الرب في تحريك شمشون لأول مرة في بداية قصته. القبر هو المكان الذي يدفن فيه الناس شخصًا ميتًا. وقد يكون القبر كهفًا طبيعيًا في صخرة، أو يمكن أن يكون تجويفًا نحته الناس في الصخرة.</w:t>
      </w:r>
    </w:p>
    <w:p>
      <w:pPr>
        <w:bidi/>
      </w:pPr>
      <w:r>
        <w:rPr>
          <w:rtl/>
          <w:cs/>
          <w:lang w:val="ar_AE" w:bidi="ar_AE"/>
        </w:rPr>
      </w:r>
      <w:r>
        <w:rPr>
          <w:rtl/>
          <w:cs/>
          <w:lang w:val="ar_AE" w:bidi="ar_AE"/>
        </w:rPr>
        <w:t>توقفوا هنا وانظروا معًا كمجموعة إلى خريطة لكل من "صُرعة" و"أشتاول" و"غزة"، وإلى صورة قبر. أوقِفوا الاستماع إلى هذا التسجيل الصوتي هنا.</w:t>
      </w:r>
    </w:p>
    <w:p>
      <w:pPr>
        <w:bidi/>
      </w:pPr>
      <w:r>
        <w:rPr>
          <w:rtl/>
          <w:cs/>
          <w:lang w:val="ar_AE" w:bidi="ar_AE"/>
        </w:rPr>
      </w:r>
      <w:r>
        <w:rPr>
          <w:rtl/>
          <w:cs/>
          <w:lang w:val="ar_AE" w:bidi="ar_AE"/>
        </w:rPr>
        <w:t xml:space="preserve">ويذكر الجزء الأخير من قصة شمشون إنه قضى لإسرائيل مدة عشرين سنة. فَقَدْ بدأ شمشون في حُكم إسرائيل في لحي عندما قتل ألف رجل فلسطيني بعظم فك حمار (لحي حمار)، وانتهى حُكم شمشون بانتصاره وموته في غزة. وكانت الفترة التي قضى فيها شمشون لإسرائيل فترة مختلفة عن فترات القضاة الآخرين المذكورين في "سفر القضاة"؛ إذ لم يقم شمشون بالفصل في النزاعات أو قيادة الجيوش ضد أعداء إسرائيل، ولكنه بدأ في تخليص إسرائيل من حُكم الفلسطينيين.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16: 23–31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يصنع حُكَّام الفلسطينيين ذبيحة عظيمة لإلههم داجون. ويُسَبِّح الحكَّام إلههم لأنه أسلم عدوهم، شمشون، إلى يدهم.</w:t>
      </w:r>
    </w:p>
    <w:p>
      <w:pPr>
        <w:bidi/>
      </w:pPr>
      <w:r>
        <w:rPr>
          <w:rtl/>
          <w:cs/>
          <w:lang w:val="ar_AE" w:bidi="ar_AE"/>
        </w:rPr>
      </w:r>
      <w:r>
        <w:rPr>
          <w:b/>
          <w:rtl/>
          <w:cs/>
          <w:lang w:val="ar_AE" w:bidi="ar_AE"/>
        </w:rPr>
        <w:t>في المشهد الثاني:</w:t>
      </w:r>
      <w:r>
        <w:rPr>
          <w:rtl/>
          <w:cs/>
          <w:lang w:val="ar_AE" w:bidi="ar_AE"/>
        </w:rPr>
        <w:t xml:space="preserve"> يُحضِر الفلسطينيون شمشون ليلعب أمامهم. فيقف شمشون بين عمودين، وينحني عليهما ليستند. وقد كان هناك أكثر من 3000 شخص على السطح، كما كان يوجد العديد من الحُكَّام والناس داخل الهيكل. </w:t>
      </w:r>
    </w:p>
    <w:p>
      <w:pPr>
        <w:bidi/>
      </w:pPr>
      <w:r>
        <w:rPr>
          <w:rtl/>
          <w:cs/>
          <w:lang w:val="ar_AE" w:bidi="ar_AE"/>
        </w:rPr>
      </w:r>
      <w:r>
        <w:rPr>
          <w:b/>
          <w:rtl/>
          <w:cs/>
          <w:lang w:val="ar_AE" w:bidi="ar_AE"/>
        </w:rPr>
        <w:t>في المشهد الثالث:</w:t>
      </w:r>
      <w:r>
        <w:rPr>
          <w:rtl/>
          <w:cs/>
          <w:lang w:val="ar_AE" w:bidi="ar_AE"/>
        </w:rPr>
        <w:t xml:space="preserve"> يصلي شمشون للرب ليقوِّيه لمرة واحدة أخيرة. ويدفع شمشون العمودين، فينهار الهيكل. ويموت شمشون وكذلك كل من كان في الهيكل أو على سطحه. </w:t>
      </w:r>
    </w:p>
    <w:p>
      <w:pPr>
        <w:bidi/>
      </w:pPr>
      <w:r>
        <w:rPr>
          <w:rtl/>
          <w:cs/>
          <w:lang w:val="ar_AE" w:bidi="ar_AE"/>
        </w:rPr>
      </w:r>
      <w:r>
        <w:rPr>
          <w:b/>
          <w:rtl/>
          <w:cs/>
          <w:lang w:val="ar_AE" w:bidi="ar_AE"/>
        </w:rPr>
        <w:t>في المشهد الرابع:</w:t>
      </w:r>
      <w:r>
        <w:rPr>
          <w:rtl/>
          <w:cs/>
          <w:lang w:val="ar_AE" w:bidi="ar_AE"/>
        </w:rPr>
        <w:t xml:space="preserve"> يُحضر إخوة شمشون وأهل بيت أبيه جسد شمشون إلى بيتهم بين صُرْعَة وأشتاول. ويدفنون شمشون في قبر أبيه.</w:t>
      </w:r>
    </w:p>
    <w:p>
      <w:pPr>
        <w:bidi/>
      </w:pPr>
      <w:r>
        <w:rPr>
          <w:rtl/>
          <w:cs/>
          <w:lang w:val="ar_AE" w:bidi="ar_AE"/>
        </w:rPr>
      </w:r>
      <w:r>
        <w:rPr>
          <w:b/>
          <w:rtl/>
          <w:cs/>
          <w:lang w:val="ar_AE" w:bidi="ar_AE"/>
        </w:rPr>
        <w:t>في المشهد الخامس:</w:t>
      </w:r>
      <w:r>
        <w:rPr>
          <w:rtl/>
          <w:cs/>
          <w:lang w:val="ar_AE" w:bidi="ar_AE"/>
        </w:rPr>
        <w:t xml:space="preserve"> نعلم أن شمشون قضى لإسرائيل مدة عشرين سنة.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حُكَّام (أقطاب) الفلسطينيين</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غلام يساعد شمشون</w:t>
      </w:r>
    </w:p>
    <w:p>
      <w:pPr>
        <w:pStyle w:val="ListBullet"/>
        <w:bidi/>
        <w:spacing w:line="240" w:lineRule="auto"/>
        <w:ind w:left="720"/>
      </w:pPr>
      <w:r>
        <w:rPr>
          <w:rtl/>
          <w:cs/>
          <w:lang w:val="ar_AE" w:bidi="ar_AE"/>
        </w:rPr>
      </w:r>
      <w:r>
        <w:rPr>
          <w:rtl/>
          <w:cs/>
          <w:lang w:val="ar_AE" w:bidi="ar_AE"/>
        </w:rPr>
        <w:t>ثلاثة آلاف فلسطيني على السطح ليشاهدوا شمشون يلعب (للترفيه عنهم).</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وإخوة شمشون وبيت أبيه.</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تذكّروا أن هذا هو الجزء الأخير من قصة شمشون. وتذكّروا أنه في نهاية القصة السابقة، كان شمشون في السجن في مدينة غزة. وقد حلقت دليلة شعر شمشون، وأصبح شمشون الآن ضعيفًا وبلا حماية. وقلع الفلسطينيون عيني شمشون أيضًا، فأصبح أعمى. وكان شمشون يطحن الحبوب في السجن. وتذكّروا أيضًا أن شعر شمشون يبدأ في النمو مرة أخرى بينما كان في السجن، مما يُظهر أنه ربما تعود قوته مرة أخرى من عند الرب.</w:t>
      </w:r>
    </w:p>
    <w:p>
      <w:pPr>
        <w:bidi/>
      </w:pPr>
      <w:r>
        <w:rPr>
          <w:rtl/>
          <w:cs/>
          <w:lang w:val="ar_AE" w:bidi="ar_AE"/>
        </w:rPr>
      </w:r>
      <w:r>
        <w:rPr>
          <w:rtl/>
          <w:cs/>
          <w:lang w:val="ar_AE" w:bidi="ar_AE"/>
        </w:rPr>
        <w:t xml:space="preserve">في المشهد الأول، يجتمع حكَّام الفلسطينيين معًا للاحتفال. ويتواجد الحكَّام في مدينة غزة أيضًا، التي نعلم أنها تقع إلى الجنوب أكثر من المدن الفلسطينية الرئيسية الأخرى. وتذكّروا أن هذه أيضًا هي المدينة نفسها التي أخذ منها شمشون الباب وحمله إلى حبرون. والآن يحتفل حكَّام الفلسطينيين لأنهم أسروا شمشون! ويُقدِّم الحكّام ذبيحة عظيمة لإلههم "داجون"، الذي يُرجَّح أن يكون إله المحصول. </w:t>
      </w:r>
    </w:p>
    <w:p>
      <w:pPr>
        <w:bidi/>
      </w:pPr>
      <w:r>
        <w:rPr>
          <w:rtl/>
          <w:cs/>
          <w:lang w:val="ar_AE" w:bidi="ar_AE"/>
        </w:rPr>
      </w:r>
      <w:r>
        <w:rPr>
          <w:rtl/>
          <w:cs/>
          <w:lang w:val="ar_AE" w:bidi="ar_AE"/>
        </w:rPr>
        <w:t xml:space="preserve">ويقول حُكَّام الفلسطينيين إن إلههم داجون أسلم عدوهم شمشون إلى أيديهم. وهم يقولون إن إلههم هو الذي أسلم شمشون إلى الفلسطينيين وهو من جعله أسيرًا لديهم. </w:t>
      </w:r>
    </w:p>
    <w:p>
      <w:pPr>
        <w:bidi/>
      </w:pPr>
      <w:r>
        <w:rPr>
          <w:rtl/>
          <w:cs/>
          <w:lang w:val="ar_AE" w:bidi="ar_AE"/>
        </w:rPr>
      </w:r>
      <w:r>
        <w:rPr>
          <w:rtl/>
          <w:cs/>
          <w:lang w:val="ar_AE" w:bidi="ar_AE"/>
        </w:rPr>
        <w:t>يقول النص إنه عندما رأى الفلسطينيون شمشون، مجدوا إلههم داجون. ومن المحتمل أن كلمة هو (أو الضمير المتصل الهاء) تعني أنهم رأوا شمشون، مع أن الفلسطينيين لم يستدعوا شمشون ليأتي إلى الهيكل حتى المشهد التالي. ربما يذكر المقطع هذه الأحداث بترتيب غير متسلسل. أو من المحتمل أن كلمة هو (أو الضمير المتصل الهاء) تعني أن الفلسطينيين رأوا تمثالاً لإلههم داجون. رأى الفلسطينيون داجون وبدأوا في تمجيده لأنهم ظنوا أنه هو الذي ساعد في القبض على عدوهم شمشون!</w:t>
      </w:r>
    </w:p>
    <w:p>
      <w:pPr>
        <w:bidi/>
      </w:pPr>
      <w:r>
        <w:rPr>
          <w:rtl/>
          <w:cs/>
          <w:lang w:val="ar_AE" w:bidi="ar_AE"/>
        </w:rPr>
      </w:r>
      <w:r>
        <w:rPr>
          <w:rtl/>
          <w:cs/>
          <w:lang w:val="ar_AE" w:bidi="ar_AE"/>
        </w:rPr>
        <w:t>توقَّفوا هنا وناقشوا هذا السؤال معًا في مجموعة: كيف ستترجمون مَن رآه الفلسطينيون في هذا الجزء من المقطع؟ إن أمكن، لا تحددوا مَن الذي رآه الفلسطينيون. أوقِفوا الاستماع إلى هذا التسجيل الصوتي هنا.</w:t>
      </w:r>
    </w:p>
    <w:p>
      <w:pPr>
        <w:bidi/>
      </w:pPr>
      <w:r>
        <w:rPr>
          <w:rtl/>
          <w:cs/>
          <w:lang w:val="ar_AE" w:bidi="ar_AE"/>
        </w:rPr>
      </w:r>
      <w:r>
        <w:rPr>
          <w:rtl/>
          <w:cs/>
          <w:lang w:val="ar_AE" w:bidi="ar_AE"/>
        </w:rPr>
        <w:t xml:space="preserve">يقول الفلسطينيون إن شمشون فعل أمرين ضد الفلسطينيين. أولًا، خرّب شمشون أرض الفلسطينيين عندما أتلف محاصيلهم من الحبوب باستخدام ثلاثمائة ثعلب أضرم فيها النار. وثانيًا، ضاعف شمشون عدد القتلى أو جعلهم كثيرين عندما قتل أكثر من 1000 رجل في لحي بفك حمار. يحتفل الفلسطينيون بأن لديهم الآن هذا الرجل نفسه، شمشون، وقد أصبح سجينًا أعمى لديهم. وربما غنّى الفلسطينيون هذين الأمرين في أغنية أو قالوهما في قصيدة. </w:t>
      </w:r>
    </w:p>
    <w:p>
      <w:pPr>
        <w:bidi/>
      </w:pPr>
      <w:r>
        <w:rPr>
          <w:rtl/>
          <w:cs/>
          <w:lang w:val="ar_AE" w:bidi="ar_AE"/>
        </w:rPr>
      </w:r>
      <w:r>
        <w:rPr>
          <w:rtl/>
          <w:cs/>
          <w:lang w:val="ar_AE" w:bidi="ar_AE"/>
        </w:rPr>
        <w:t>في المشهد الثاني، يدعو الفلسطينيون شمشون ليأتي ويلعب أمامهم. كان الفلسطينيون قد بدأوا بالفعل في الاحتفال، ومن المرجح أنهم شربوا الخمر وهم الآن سكارى. والآن تطيب قلوب الفلسطينيين، وارتفعت معنوياتهم، مما يعني أنهم كانوا يستمتعون ويقضون وقتًا طيبًا. قد يكون حُكَّام الفلسطينيين هم من دعوا شمشون للمجيء، أو قد تكون جموع الناس هي التي دعت شمشون للمجيء.</w:t>
      </w:r>
    </w:p>
    <w:p>
      <w:pPr>
        <w:bidi/>
      </w:pPr>
      <w:r>
        <w:rPr>
          <w:rtl/>
          <w:cs/>
          <w:lang w:val="ar_AE" w:bidi="ar_AE"/>
        </w:rPr>
      </w:r>
      <w:r>
        <w:rPr>
          <w:rtl/>
          <w:cs/>
          <w:lang w:val="ar_AE" w:bidi="ar_AE"/>
        </w:rPr>
        <w:t>توقفوا هنا وناقشوا هذا السؤال كمجموعة: استرجعوا القصة التي رويتموها في الخطوة السابقة حول أشخاص يحتفلون. كيف ستترجمون فكرة أن الفلسطينيين احتفلوا وطابت قلوبهم؟ أوقِفوا الاستماع إلى هذا التسجيل الصوتي هنا.</w:t>
      </w:r>
    </w:p>
    <w:p>
      <w:pPr>
        <w:bidi/>
      </w:pPr>
      <w:r>
        <w:rPr>
          <w:rtl/>
          <w:cs/>
          <w:lang w:val="ar_AE" w:bidi="ar_AE"/>
        </w:rPr>
      </w:r>
      <w:r>
        <w:rPr>
          <w:rtl/>
          <w:cs/>
          <w:lang w:val="ar_AE" w:bidi="ar_AE"/>
        </w:rPr>
        <w:t xml:space="preserve">يُخرج الفلسطينيون شمشون من السجن ويضعونه بين عمودين ليتمكّن من الترفيه عنهم (اللعب أمامهم). تذكّروا أننا لا نعرف بالضبط ما الذي فعله شمشون للترفيه عن الفلسطينيين، لكن من المرجح أن الفلسطينيين ضحكوا عليه بينما كان واقفًا أمامهم. تذكّروا أن الفلسطينيين أرادوا أن يُقيِّدوا شمشون لإذلاله، والآن حصلوا على ما يريدون. </w:t>
      </w:r>
    </w:p>
    <w:p>
      <w:pPr>
        <w:bidi/>
      </w:pPr>
      <w:r>
        <w:rPr>
          <w:rtl/>
          <w:cs/>
          <w:lang w:val="ar_AE" w:bidi="ar_AE"/>
        </w:rPr>
      </w:r>
      <w:r>
        <w:rPr>
          <w:rtl/>
          <w:cs/>
          <w:lang w:val="ar_AE" w:bidi="ar_AE"/>
        </w:rPr>
        <w:t>وتذكّروا أن غلامًا، ربما كان خادمًا (أو عبدًا)، يُمسك بيد شمشون، ربما ليساعده لأنه كان أعمى. يطلب شمشون من الغلام مساعدته ليستند على العمودين اللذين يدعمان الهيكل. ربما يرغب شمشون في الاستناد على الأعمدة. تذكّروا أن الهيكل هو المكان الذي يعبد فيه الفلسطينيون إلههم داجون، وكان له شرفة أو سقف كبير حوله ليتمكن الناس من النظر من الأعلى.</w:t>
      </w:r>
    </w:p>
    <w:p>
      <w:pPr>
        <w:bidi/>
      </w:pPr>
      <w:r>
        <w:rPr>
          <w:rtl/>
          <w:cs/>
          <w:lang w:val="ar_AE" w:bidi="ar_AE"/>
        </w:rPr>
      </w:r>
      <w:r>
        <w:rPr>
          <w:rtl/>
          <w:cs/>
          <w:lang w:val="ar_AE" w:bidi="ar_AE"/>
        </w:rPr>
        <w:t>توقّفوا هنا وانظروا مرة أخرى كمجموعة إلى صور عمود وشرفة أو سقف مستوٍ على مبنى كبير، إذا احتجتم إلى ذلك. أوقِفوا الاستماع إلى هذا التسجيل الصوتي هنا.</w:t>
      </w:r>
    </w:p>
    <w:p>
      <w:pPr>
        <w:bidi/>
      </w:pPr>
      <w:r>
        <w:rPr>
          <w:rtl/>
          <w:cs/>
          <w:lang w:val="ar_AE" w:bidi="ar_AE"/>
        </w:rPr>
      </w:r>
      <w:r>
        <w:rPr>
          <w:rtl/>
          <w:cs/>
          <w:lang w:val="ar_AE" w:bidi="ar_AE"/>
        </w:rPr>
        <w:t>يُعطي الجزء الأخير من المشهد الثاني معلومات توضِّح الخلفية عن الهيكل. يمتلئ الهيكل بالرجال والنساء، ويوجد أيضًا ثلاثة آلاف رجل وامرأة على سطح الهيكل. وتذكّروا أن جميع حكَّام الفلسطينيين كانوا هناك أيضًا. كان الهيكل وسقفه مزدحمين جدًا.</w:t>
      </w:r>
    </w:p>
    <w:p>
      <w:pPr>
        <w:bidi/>
      </w:pPr>
      <w:r>
        <w:rPr>
          <w:rtl/>
          <w:cs/>
          <w:lang w:val="ar_AE" w:bidi="ar_AE"/>
        </w:rPr>
      </w:r>
      <w:r>
        <w:rPr>
          <w:rtl/>
          <w:cs/>
          <w:lang w:val="ar_AE" w:bidi="ar_AE"/>
        </w:rPr>
        <w:t>توقّفوا هنا وناقشوا هذا السؤال معًا كمجموعة: احكوا قصة تتضمن بعض المعلومات التي توضح الخلفية عن المكان الذي تحدث فيه القصة. وانتبهوا إلى الطريقة التي تُقدِّمون بها هذه المعلومات الإضافية. كيف ستترجمون هذه المعلومات التي توضح الخلفية عن الهيكل إلى لغتك؟ أوقِفوا الاستماع إلى هذا التسجيل الصوتي هنا.</w:t>
      </w:r>
    </w:p>
    <w:p>
      <w:pPr>
        <w:bidi/>
      </w:pPr>
      <w:r>
        <w:rPr>
          <w:rtl/>
          <w:cs/>
          <w:lang w:val="ar_AE" w:bidi="ar_AE"/>
        </w:rPr>
      </w:r>
      <w:r>
        <w:rPr>
          <w:rtl/>
          <w:cs/>
          <w:lang w:val="ar_AE" w:bidi="ar_AE"/>
        </w:rPr>
        <w:t xml:space="preserve">في المشهد الثالث، يصلي شمشون للرب ليقوِّيه لمرة واحدة أخيرة. تذكّروا أنه دعا الرب "سيدي الرب"، مما يُظهر أنه يريد من الرب أن يتذكر وعوده لإسرائيل. وتدور كل صلاة شمشون حول شمشون نفسه وما يحتاج إليه. فهو يريد الانتقام من الفلسطينيين بسبب أنهم اقتلعوا عينيه. </w:t>
      </w:r>
    </w:p>
    <w:p>
      <w:pPr>
        <w:bidi/>
      </w:pPr>
      <w:r>
        <w:rPr>
          <w:rtl/>
          <w:cs/>
          <w:lang w:val="ar_AE" w:bidi="ar_AE"/>
        </w:rPr>
      </w:r>
      <w:r>
        <w:rPr>
          <w:rtl/>
          <w:cs/>
          <w:lang w:val="ar_AE" w:bidi="ar_AE"/>
        </w:rPr>
        <w:t>ويمد شمشون يديه واحدة على كل عمود من عمودي الهيكل. ويقول شمشون: "لِتَمت نفسي مع الفلسطينيين!" يمد شمشون يديه ويدفع بقوة. يدفع شمشون بقوة حتى يسقط الهيكل بأكمله! وتذكّروا أن الهيكل كان مزدحمًا جدًا مع ثلاثة آلاف شخص على السطح، مما يضع بالفعل ضغطًا إضافيًا على الأعمدة. وهذا الضغط الإضافي سيجعل سقوط الأعمدة أكثر صعوبة أيضًا. لكن الرب يستجيب صلاة شمشون ويمنحه القوة ليتمكن من دفع الأعمدة إلى الأسفل. ويموت جميع الذين في الهيكل، بما في ذلك شمشون وجميع الحكَّام الفلسطينيين. ويموت كل من كان على سطح الهيكل أيضًا.</w:t>
      </w:r>
    </w:p>
    <w:p>
      <w:pPr>
        <w:bidi/>
      </w:pPr>
      <w:r>
        <w:rPr>
          <w:rtl/>
          <w:cs/>
          <w:lang w:val="ar_AE" w:bidi="ar_AE"/>
        </w:rPr>
      </w:r>
      <w:r>
        <w:rPr>
          <w:rtl/>
          <w:cs/>
          <w:lang w:val="ar_AE" w:bidi="ar_AE"/>
        </w:rPr>
        <w:t>تذكّروا أن هذا الجزء الذي يُسقِط فيه شمشون الهيكل هو أهم جزء في هذا المقطع. إذ ينتصر الرب على داجون، وينتصر شمشون على الفلسطينيين، حتى في موته.</w:t>
      </w:r>
    </w:p>
    <w:p>
      <w:pPr>
        <w:bidi/>
      </w:pPr>
      <w:r>
        <w:rPr>
          <w:rtl/>
          <w:cs/>
          <w:lang w:val="ar_AE" w:bidi="ar_AE"/>
        </w:rPr>
      </w:r>
      <w:r>
        <w:rPr>
          <w:rtl/>
          <w:cs/>
          <w:lang w:val="ar_AE" w:bidi="ar_AE"/>
        </w:rPr>
        <w:t>يُشير الجزء الأخير من المشهد الثالث إلى أن شمشون قتل من الناس عند موته أكثر مما قتل طوال حياته. وهذه معلومات تُوضح الخلفية وتُظهر أن انتصار شمشون الأخير قد أضر الفلسطينيين كثيرًا. وتُظهر أيضًا أن شمشون لم يعش حياته ليتبع الرب، لكن في النهاية، فعل شمشون ما قصده الرب له، وبدأ في إنقاذ إسرائيل من حكم الفلسطينيين.</w:t>
      </w:r>
    </w:p>
    <w:p>
      <w:pPr>
        <w:bidi/>
      </w:pPr>
      <w:r>
        <w:rPr>
          <w:rtl/>
          <w:cs/>
          <w:lang w:val="ar_AE" w:bidi="ar_AE"/>
        </w:rPr>
      </w:r>
      <w:r>
        <w:rPr>
          <w:rtl/>
          <w:cs/>
          <w:lang w:val="ar_AE" w:bidi="ar_AE"/>
        </w:rPr>
        <w:t>توقّفوا هنا وناقشوا هذا السؤال معًا كمجموعة: كيف ستترجمون المعلومات التي توضِّح الخلفية والتي تفيد بأن شمشون قتل عددًا من الناس عند موته يفوق العدد الذي قتله أثناء حياته؟ أوقِفوا الاستماع إلى هذا التسجيل الصوتي هنا.</w:t>
      </w:r>
    </w:p>
    <w:p>
      <w:pPr>
        <w:bidi/>
      </w:pPr>
      <w:r>
        <w:rPr>
          <w:rtl/>
          <w:cs/>
          <w:lang w:val="ar_AE" w:bidi="ar_AE"/>
        </w:rPr>
      </w:r>
      <w:r>
        <w:rPr>
          <w:rtl/>
          <w:cs/>
          <w:lang w:val="ar_AE" w:bidi="ar_AE"/>
        </w:rPr>
        <w:t>في المشهد الرابع، يأتي إخوته وجميع أفراد بيت أبيه إلى غزة ليأخذوا جسده إلى بيته ليدفنوه. تذكّروا أن تعبير "بيت أبي شمشون" يعني جميع الأشخاص الذين يعيشون في بيت أبيه. وتذكّروا أيضًا أن غزة تبعد نحو سبعين كيلومترًا عن موطن شمشون بين صُرْعَة وأشتأول. تذكّروا أن منوح، أبو شمشون، كان قد مات بالفعل. ويدفن الشعب شمشون في قبر أبيه منوح.</w:t>
      </w:r>
    </w:p>
    <w:p>
      <w:pPr>
        <w:bidi/>
      </w:pPr>
      <w:r>
        <w:rPr>
          <w:rtl/>
          <w:cs/>
          <w:lang w:val="ar_AE" w:bidi="ar_AE"/>
        </w:rPr>
      </w:r>
      <w:r>
        <w:rPr>
          <w:rtl/>
          <w:cs/>
          <w:lang w:val="ar_AE" w:bidi="ar_AE"/>
        </w:rPr>
        <w:t>توقّفوا هنا وانظروا معًا كمجموعة إلى خريطة لصُرعة، وأشتأول، وغزة، وكذلك صورة لقبر، إذا لزم الأمر. أوقِفوا الاستماع إلى هذا التسجيل الصوتي هنا.</w:t>
      </w:r>
    </w:p>
    <w:p>
      <w:pPr>
        <w:bidi/>
      </w:pPr>
      <w:r>
        <w:rPr>
          <w:rtl/>
          <w:cs/>
          <w:lang w:val="ar_AE" w:bidi="ar_AE"/>
        </w:rPr>
      </w:r>
      <w:r>
        <w:rPr>
          <w:rtl/>
          <w:cs/>
          <w:lang w:val="ar_AE" w:bidi="ar_AE"/>
        </w:rPr>
        <w:t>المشهد الخامس يمثِّل المعلومات الختامية أو ملخصًا للفترة التي قضى فيها شمشون لإسرائيل. ويذكر المشهد أن شمشون قضى لإسرائيل لعشرين سنة. لقد رأينا معلوماتٍ مماثلةً حول بداية فترة حكم شمشون والتي استمرت عشرين عامًا كقاضٍ لإسرائيل، وذلك حين قتل شمشون الفلسطينيين في لحي. والآن تنتهي فترة شمشون كقاض لإسرائيل. وتنتهي فترة شمشون كقاض عندما يموت، لكنه يقتل أيضًا معه العديد من الفلسطينيين. تذكّروا أن هذه هي نهاية قصة شمشون، إلا أن شمشون بدأ فقط في إنقاذ إسرائيل من حكم الفلسطينيين. وسيقوم آخرون بإنهاء تلك القصة.</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16: 23–31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حُكَّام (أقطاب) الفلسطينيين</w:t>
      </w:r>
    </w:p>
    <w:p>
      <w:pPr>
        <w:pStyle w:val="ListBullet"/>
        <w:bidi/>
        <w:spacing w:line="240" w:lineRule="auto"/>
        <w:ind w:left="720"/>
      </w:pPr>
      <w:r>
        <w:rPr>
          <w:rtl/>
          <w:cs/>
          <w:lang w:val="ar_AE" w:bidi="ar_AE"/>
        </w:rPr>
      </w:r>
      <w:r>
        <w:rPr>
          <w:rtl/>
          <w:cs/>
          <w:lang w:val="ar_AE" w:bidi="ar_AE"/>
        </w:rPr>
        <w:t>شمشون</w:t>
      </w:r>
    </w:p>
    <w:p>
      <w:pPr>
        <w:pStyle w:val="ListBullet"/>
        <w:bidi/>
        <w:spacing w:line="240" w:lineRule="auto"/>
        <w:ind w:left="720"/>
      </w:pPr>
      <w:r>
        <w:rPr>
          <w:rtl/>
          <w:cs/>
          <w:lang w:val="ar_AE" w:bidi="ar_AE"/>
        </w:rPr>
      </w:r>
      <w:r>
        <w:rPr>
          <w:rtl/>
          <w:cs/>
          <w:lang w:val="ar_AE" w:bidi="ar_AE"/>
        </w:rPr>
        <w:t>غلام يساعد شمشون</w:t>
      </w:r>
    </w:p>
    <w:p>
      <w:pPr>
        <w:pStyle w:val="ListBullet"/>
        <w:bidi/>
        <w:spacing w:line="240" w:lineRule="auto"/>
        <w:ind w:left="720"/>
      </w:pPr>
      <w:r>
        <w:rPr>
          <w:rtl/>
          <w:cs/>
          <w:lang w:val="ar_AE" w:bidi="ar_AE"/>
        </w:rPr>
      </w:r>
      <w:r>
        <w:rPr>
          <w:rtl/>
          <w:cs/>
          <w:lang w:val="ar_AE" w:bidi="ar_AE"/>
        </w:rPr>
        <w:t>ثلاثة آلاف فلسطيني على سطح الهيكل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وإخوة شمشون وبيت أبيه.</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عن التمثيل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يجتمع حكَّام الفلسطينيين معًا. ويصنع الحُكَّام ذبيحة عظيمة لإلههم داجون، ويحتفل الحكَّام لأنهم يقولون إن إلههم قد أسلم إليهم، شمشون، عدوَّ الفلسطينيين. وهم يمجدون إلههم لأنهم يقولون إن داجون هو من أسلم عدوهم شمشون إليهم. فشمشون هو من خرَّب أرض الفلسطينيين وقتل الكثير من شعبهم.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حكَّام الفلسطينيين: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يبدأ الفلسطينيون يحتفلون احتفالًا كبيرًا، ثم يستدعون شمشون ليقوم بالترفيه عنهم (يلعب أمامهم). فيُحضر الفلسطينيون شمشون من السجن، ويقوم شمشون بالترفيه عنهم. ويجعل الفلسطينيون شمشون يقف بين عمودي الهيكل حيث يوجد الفلسطينيون.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حكَّام الفلسطينيين: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شمشون: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شمشون للغلام الذي يساعده: "أوقفني بجانب العمودين اللذين يحملان الهيكل. فأنا أريد أن أستند على الأعمدة". فيوقف الغلام شمشون بجوار بجانب العمودين. وكان الهيكل ممتلئًا بالناس، بما في ذلك حكَّام الفلسطينيين. ويتواجد أيضًا ثلاثة آلاف شخص على سطح الهيكل، وهم ينظرون إلى شمشون الموجود في الأسفل.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الفلسطينيين الثلاثة آلاف على سطح الهيكل: "بماذا تشعرون أو تفكرون؟" قد يجيب الناس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شمشون: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يصلي شمشون للرب ليطلب منه أن يقوِّيه لمرة واحدة أخيرة. فهو يريد الانتقام من الفلسطينيين بسبب أن الفلسطينيين اقتلعوا عينيه. ويمسك شمشون بالعمودين اللذين يحملان الهيكل، وينحني بقوة ليدفعهما. ويقول شمشون: "لِتَمُت نفسي مع الفلسطينيين!" ثم يدفع شمشون بقوة فينهار الهيكل عليه. فيموت شمشون وجميع الحُكَّام الفلسطينيين، والشعب الذي على سطح الهيكل، والأشخاص الذين في الهيكل أيضًا. ويقتل شمشون عند موته عددًا من الناس يفوق ما قتله خلال حياته.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شمشون: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الشخص الذي يؤدي دور الرب: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أيضًا الأشخاص الذين يؤدون دور حكَّام الفلسطينيين والفلسطينيين الثلاثة آلاف على سطح الهيكل: "بمَ تشعرون أو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يأتي إخوة شمشون وبيت أبيه إلى غزة ليأخذوا جسده. ويُحضر هؤلاء الناس جسد شمشون ليدفنوه بين صُرْعَة وأشتأول، في قبر أبيه منوح. وكان شمشون قاضيًا لإسرائيل لمدة عشرين سنة.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إخوة شمشون وأهل بيت أبيه: "بمَ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16: 23 - 31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من المرجح أن حكام الفلسطينيين هم جميع القادة من مختلف المدن الفلسطينية.</w:t>
      </w:r>
    </w:p>
    <w:p>
      <w:pPr>
        <w:bidi/>
      </w:pPr>
      <w:r>
        <w:rPr>
          <w:rtl/>
          <w:cs/>
          <w:lang w:val="ar_AE" w:bidi="ar_AE"/>
        </w:rPr>
      </w:r>
      <w:r>
        <w:rPr>
          <w:rtl/>
          <w:cs/>
          <w:lang w:val="ar_AE" w:bidi="ar_AE"/>
        </w:rPr>
        <w:t xml:space="preserve">يقدِّم حكَّام الفلسطينيين </w:t>
      </w:r>
      <w:r>
        <w:rPr>
          <w:b/>
          <w:rtl/>
          <w:cs/>
          <w:lang w:val="ar_AE" w:bidi="ar_AE"/>
        </w:rPr>
        <w:t>ذبيحة</w:t>
      </w:r>
      <w:r>
        <w:rPr>
          <w:rtl/>
          <w:cs/>
          <w:lang w:val="ar_AE" w:bidi="ar_AE"/>
        </w:rPr>
        <w:t xml:space="preserve"> عظيمة </w:t>
      </w:r>
      <w:r>
        <w:rPr>
          <w:b/>
          <w:rtl/>
          <w:cs/>
          <w:lang w:val="ar_AE" w:bidi="ar_AE"/>
        </w:rPr>
        <w:t>لإلههم</w:t>
      </w:r>
      <w:r>
        <w:rPr>
          <w:rtl/>
          <w:cs/>
          <w:lang w:val="ar_AE" w:bidi="ar_AE"/>
        </w:rPr>
        <w:t xml:space="preserve"> داجون، لأن الفلسطينيين يعتقدون أن داجون هو من ساعدهم ليمسكوا بشمشون. والذبيحة هي تقدمة يعطيها الناس لآلهتهم؛ وذلك إما لشكر تلك الآلهة أو لعبادتها. في بعض الأحيان، يذبح الناس حيوانًا، ثم يحرقون الحيوان على مذبح لآلهة هؤلاء الناس. وفي أوقات أخرى، يقدِّم الناس تقدمات من الطعام أو البخور أو الزيت إلى الإله. ترجموا كلمتي "ذبيحة" و"إله" بالطريقة نفسها التي استخدمتموها في المقاطع السابقة. ولمزيد من المعلومات عن كلمة ذبيحة وكلمة إله، ارجعوا إلى قاموس الكلمات الرئيسية.</w:t>
      </w:r>
    </w:p>
    <w:p>
      <w:pPr>
        <w:bidi/>
      </w:pPr>
      <w:r>
        <w:rPr>
          <w:rtl/>
          <w:cs/>
          <w:lang w:val="ar_AE" w:bidi="ar_AE"/>
        </w:rPr>
      </w:r>
      <w:r>
        <w:rPr>
          <w:rtl/>
          <w:cs/>
          <w:lang w:val="ar_AE" w:bidi="ar_AE"/>
        </w:rPr>
        <w:t xml:space="preserve">يطلب الفلسطينيون شمشون لكي يأتي ليلعب أمامهم. ويجعل الفلسطينيون شمشون يقف بين عمودين. وهما </w:t>
      </w:r>
      <w:r>
        <w:rPr>
          <w:b/>
          <w:rtl/>
          <w:cs/>
          <w:lang w:val="ar_AE" w:bidi="ar_AE"/>
        </w:rPr>
        <w:t>العمودان</w:t>
      </w:r>
      <w:r>
        <w:rPr>
          <w:rtl/>
          <w:cs/>
          <w:lang w:val="ar_AE" w:bidi="ar_AE"/>
        </w:rPr>
        <w:t xml:space="preserve"> المركزيان اللذان يحملان </w:t>
      </w:r>
      <w:r>
        <w:rPr>
          <w:b/>
          <w:rtl/>
          <w:cs/>
          <w:lang w:val="ar_AE" w:bidi="ar_AE"/>
        </w:rPr>
        <w:t>الهيكل</w:t>
      </w:r>
      <w:r>
        <w:rPr>
          <w:rtl/>
          <w:cs/>
          <w:lang w:val="ar_AE" w:bidi="ar_AE"/>
        </w:rPr>
        <w:t xml:space="preserve"> بأكمله. كان الناس يستخدمون الأعمدة لدعم مبنى أو هيكل. وكثيرًا ما أقام الناس أعمدةً (سواري) لعبادة آلهتهم، بل إن بني إسرائيل، في بعض المقاطع، أقاموا أعمدة أو أكوامًا من الحجارة لعبادة الرب. وقد يضع الناس أيضًا صورًا لآلهتهم على الأعمدة. الهيكل هو مكان يعبد فيه الناس آلهتهم. ترجموا كلمة هيكل بالطريقة نفسها التي استخدمتموها في المقاطع السابقة. ولمزيد من المعلومات حول كلمة هيكل، ارجعوا إلى قاموس الكلمات الرئيسية. والهيكل في هذا المقطع ليس هو هيكل الرب (يهوه).</w:t>
      </w:r>
    </w:p>
    <w:p>
      <w:pPr>
        <w:bidi/>
      </w:pPr>
      <w:r>
        <w:rPr>
          <w:rtl/>
          <w:cs/>
          <w:lang w:val="ar_AE" w:bidi="ar_AE"/>
        </w:rPr>
      </w:r>
      <w:r>
        <w:rPr>
          <w:rtl/>
          <w:cs/>
          <w:lang w:val="ar_AE" w:bidi="ar_AE"/>
        </w:rPr>
        <w:t>توقفوا هنا وانظروا معًا كمجموعة إلى صورة عمود مرة أخرى، إذا احتجتم إلى ذلك. أوقِفوا الاستماع إلى هذا التسجيل الصوتي هنا.</w:t>
      </w:r>
    </w:p>
    <w:p>
      <w:pPr>
        <w:bidi/>
      </w:pPr>
      <w:r>
        <w:rPr>
          <w:rtl/>
          <w:cs/>
          <w:lang w:val="ar_AE" w:bidi="ar_AE"/>
        </w:rPr>
      </w:r>
      <w:r>
        <w:rPr>
          <w:rtl/>
          <w:cs/>
          <w:lang w:val="ar_AE" w:bidi="ar_AE"/>
        </w:rPr>
        <w:t>توقفوا هنا أيضًا وناقشوا هذا السؤال معًا كمجموعة: كيف ستترجمون كلمة عمود؟ أوقِفوا الاستماع إلى هذا التسجيل الصوتي هنا.</w:t>
      </w:r>
    </w:p>
    <w:p>
      <w:pPr>
        <w:bidi/>
      </w:pPr>
      <w:r>
        <w:rPr>
          <w:rtl/>
          <w:cs/>
          <w:lang w:val="ar_AE" w:bidi="ar_AE"/>
        </w:rPr>
      </w:r>
      <w:r>
        <w:rPr>
          <w:rtl/>
          <w:cs/>
          <w:lang w:val="ar_AE" w:bidi="ar_AE"/>
        </w:rPr>
        <w:t>يصلي شمشون إلى الرب ليقوِّيه مرة واحدة أخرى. ويدعو شمشون الرب (يهوه) بكلمات، "</w:t>
      </w:r>
      <w:r>
        <w:rPr>
          <w:b/>
          <w:rtl/>
          <w:cs/>
          <w:lang w:val="ar_AE" w:bidi="ar_AE"/>
        </w:rPr>
        <w:t>السيد</w:t>
      </w:r>
      <w:r>
        <w:rPr>
          <w:rtl/>
          <w:cs/>
          <w:lang w:val="ar_AE" w:bidi="ar_AE"/>
        </w:rPr>
        <w:t xml:space="preserve"> أو </w:t>
      </w:r>
      <w:r>
        <w:rPr>
          <w:b/>
          <w:rtl/>
          <w:cs/>
          <w:lang w:val="ar_AE" w:bidi="ar_AE"/>
        </w:rPr>
        <w:t>السيد الرب</w:t>
      </w:r>
      <w:r>
        <w:rPr>
          <w:rtl/>
          <w:cs/>
          <w:lang w:val="ar_AE" w:bidi="ar_AE"/>
        </w:rPr>
        <w:t>". يمكن أن تعني كلمة الرب كلمات مثل القدير أو العزيز أو السيد. ترجموا الكلمات يهوه والرب أو السيد بالطريقة نفسها التي استخدمتموها في المقاطع السابقة. ولمزيد من المعلومات، ارجعوا إلى "الرب" (يهوه) و"السيد" في قاموس الكلمات الرئيسية.</w:t>
      </w:r>
    </w:p>
    <w:p>
      <w:pPr>
        <w:bidi/>
      </w:pPr>
      <w:r>
        <w:rPr>
          <w:rtl/>
          <w:cs/>
          <w:lang w:val="ar_AE" w:bidi="ar_AE"/>
        </w:rPr>
      </w:r>
      <w:r>
        <w:rPr>
          <w:rtl/>
          <w:cs/>
          <w:lang w:val="ar_AE" w:bidi="ar_AE"/>
        </w:rPr>
        <w:t xml:space="preserve">يُطلق شمشون أيضاً على الرب (يهوه) الاسمَ العامَّ </w:t>
      </w:r>
      <w:r>
        <w:rPr>
          <w:b/>
          <w:rtl/>
          <w:cs/>
          <w:lang w:val="ar_AE" w:bidi="ar_AE"/>
        </w:rPr>
        <w:t>الله</w:t>
      </w:r>
      <w:r>
        <w:rPr>
          <w:rtl/>
          <w:cs/>
          <w:lang w:val="ar_AE" w:bidi="ar_AE"/>
        </w:rPr>
        <w:t>. ترجموا كلمة "الله" بالطريقة نفسها التي استخدمتموها في المقاطع السابقة. ولمزيد من المعلومات حول كلمة الله، ارجعوا إلى قاموس الكلمات الرئيسية.</w:t>
      </w:r>
    </w:p>
    <w:p>
      <w:pPr>
        <w:bidi/>
      </w:pPr>
      <w:r>
        <w:rPr>
          <w:rtl/>
          <w:cs/>
          <w:lang w:val="ar_AE" w:bidi="ar_AE"/>
        </w:rPr>
      </w:r>
      <w:r>
        <w:rPr>
          <w:rtl/>
          <w:cs/>
          <w:lang w:val="ar_AE" w:bidi="ar_AE"/>
        </w:rPr>
        <w:t xml:space="preserve">يريد شمشون </w:t>
      </w:r>
      <w:r>
        <w:rPr>
          <w:b/>
          <w:rtl/>
          <w:cs/>
          <w:lang w:val="ar_AE" w:bidi="ar_AE"/>
        </w:rPr>
        <w:t>الانتقام</w:t>
      </w:r>
      <w:r>
        <w:rPr>
          <w:rtl/>
          <w:cs/>
          <w:lang w:val="ar_AE" w:bidi="ar_AE"/>
        </w:rPr>
        <w:t xml:space="preserve"> من الفلسطينيين بسبب عينيه اللتين اقتلعوهما منه. بعبارة أخرى، يريد شمشون أن يفعل وأن يرد للفلسطينيين ما فعلوه به في الماضي. ترجموا كلمة انتقام كما ترجمتموها في المقاطع السابقة.</w:t>
      </w:r>
    </w:p>
    <w:p>
      <w:pPr>
        <w:bidi/>
      </w:pPr>
      <w:r>
        <w:rPr>
          <w:rtl/>
          <w:cs/>
          <w:lang w:val="ar_AE" w:bidi="ar_AE"/>
        </w:rPr>
      </w:r>
      <w:r>
        <w:rPr>
          <w:rtl/>
          <w:cs/>
          <w:lang w:val="ar_AE" w:bidi="ar_AE"/>
        </w:rPr>
        <w:t xml:space="preserve">يأتي إخوة شمشون وجميع </w:t>
      </w:r>
      <w:r>
        <w:rPr>
          <w:b/>
          <w:rtl/>
          <w:cs/>
          <w:lang w:val="ar_AE" w:bidi="ar_AE"/>
        </w:rPr>
        <w:t>أهل بيت</w:t>
      </w:r>
      <w:r>
        <w:rPr>
          <w:rtl/>
          <w:cs/>
          <w:lang w:val="ar_AE" w:bidi="ar_AE"/>
        </w:rPr>
        <w:t xml:space="preserve"> أبيه إلى غزة ليأخذوا جسده. وأهل البيت هم جميع الأشخاص الذين يعيشون معًا في بيت واحد. ويمكن أن يشمل أهل البيت زوجة الرجل، وأبناءه غير المتزوجين، وأبناءه المتزوجين وعائلاتهم، وأقارب آخرين، وخدمًا. ترجموا تعبير أهل البيت بالطريقة نفسها التي استخدمتموها في المقاطع السابقة. لمزيد من المعلومات عن تعبير أهل البيت، ارجعوا إلى قاموس الكلمات الرئيسية.</w:t>
      </w:r>
    </w:p>
    <w:p>
      <w:pPr>
        <w:bidi/>
      </w:pPr>
      <w:r>
        <w:rPr>
          <w:rtl/>
          <w:cs/>
          <w:lang w:val="ar_AE" w:bidi="ar_AE"/>
        </w:rPr>
      </w:r>
      <w:r>
        <w:rPr>
          <w:rtl/>
          <w:cs/>
          <w:lang w:val="ar_AE" w:bidi="ar_AE"/>
        </w:rPr>
        <w:t xml:space="preserve">تأخذ عائلة شمشون جسد شمشون ليدفنوه بين صُرَعة وأشتأول، في </w:t>
      </w:r>
      <w:r>
        <w:rPr>
          <w:b/>
          <w:rtl/>
          <w:cs/>
          <w:lang w:val="ar_AE" w:bidi="ar_AE"/>
        </w:rPr>
        <w:t>قبر</w:t>
      </w:r>
      <w:r>
        <w:rPr>
          <w:rtl/>
          <w:cs/>
          <w:lang w:val="ar_AE" w:bidi="ar_AE"/>
        </w:rPr>
        <w:t xml:space="preserve"> أبيه، منوح. القبر هو المكان الذي يدفن فيه الناس شخصًا ميتًا. وقد يكون القبر مغارة في صخرة، أو حفرةً ينحتها الناس في صخرة. ترجموا كلمة قبر بالطريقة نفسها التي استخدمتموها في المقاطع السابقة. ولمزيدٍ من المعلومات عن كلمة قبر، ارجعوا إلى قاموس الكلمات الرئيسية.</w:t>
      </w:r>
    </w:p>
    <w:p>
      <w:pPr>
        <w:bidi/>
      </w:pPr>
      <w:r>
        <w:rPr>
          <w:rtl/>
          <w:cs/>
          <w:lang w:val="ar_AE" w:bidi="ar_AE"/>
        </w:rPr>
      </w:r>
      <w:r>
        <w:rPr>
          <w:rtl/>
          <w:cs/>
          <w:lang w:val="ar_AE" w:bidi="ar_AE"/>
        </w:rPr>
        <w:t xml:space="preserve">توقّفوا هنا وانظروا معًا كمجموعة إلى خريطة لصُرعة، وأشتأول، وغزة، وكذلك صورة لقبر، إذا لزم الأمر.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17:1–13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17: 1–13 واحفظوا هذا المقطع في قلوبكم.</w:t>
      </w:r>
    </w:p>
    <w:p>
      <w:pPr>
        <w:bidi/>
      </w:pPr>
      <w:r>
        <w:rPr>
          <w:rtl/>
          <w:cs/>
          <w:lang w:val="ar_AE" w:bidi="ar_AE"/>
        </w:rPr>
      </w:r>
      <w:r>
        <w:rPr>
          <w:rtl/>
          <w:cs/>
          <w:lang w:val="ar_AE" w:bidi="ar_AE"/>
        </w:rPr>
        <w:t xml:space="preserve">استمعوا إلى نسخة صوتية من سِفر القضاة 17: 1–13 ثلاث مرات من ثلاث ترجمات مختلفة، إن أمكن. </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هذا المقطع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هذا المقطع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هذا المقطع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17: 1–13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تحدث هذه القصة في زمن القضاة، عندما أهلك (أفسد) بنو إسرائيل أنفسهم بسبب عصيانهم للرب. يحاول رجل إسرائيلي اسمه ميخا أن يخدم الرب، ولكن ليس بالطريقة التي أمر بها الرب بني إسرائيل لخدمته (لعبادته). بل يتبع ميخا مثال الأمم الأخرى. فيصنع ميخا تمثالًا ويستأجر كاهنًا من أجل بيته الخاص. وعلى الرغم من أن ميخا يعصي الرب، إلا إنه كان يتوقع أن يباركه الرب. يفعل ميخا، مثل بقية بني إسرائيل، ما يعتقد هو أنه كان صوابًا، وليس ما أعلن الرب أنه صواب. </w:t>
      </w:r>
    </w:p>
    <w:p>
      <w:pPr>
        <w:bidi/>
      </w:pPr>
      <w:r>
        <w:rPr>
          <w:rtl/>
          <w:cs/>
          <w:lang w:val="ar_AE" w:bidi="ar_AE"/>
        </w:rPr>
      </w:r>
      <w:r>
        <w:rPr>
          <w:rtl/>
          <w:cs/>
          <w:lang w:val="ar_AE" w:bidi="ar_AE"/>
        </w:rPr>
        <w:t xml:space="preserve">ميخا هو إسرائيلي يعيش في منطقة جبال أفرايم. وبصفته رب الأسرة، كان على ميخا أن يتولى مسؤولية رعاية أمه وأطفاله وأي عبيد لديه. لقد سرق ميخا 1100 قطعة من الفضة من أمه. فتلعن أم ميخا اللص، أي أنها تتمنى أن يحدث له شيء سيء. ولا تعرف أم ميخا أن اللص كان ميخا. يخاف ميخا من اللعنة، ويعترف ميخا لأمه ويقول إنه سيعيد الفضة. وعندما تسمع أم ميخا هذا، تطلب من الرب أن يباركه وأن يرفع تأثيرات اللعنة. </w:t>
      </w:r>
    </w:p>
    <w:p>
      <w:pPr>
        <w:bidi/>
      </w:pPr>
      <w:r>
        <w:rPr>
          <w:rtl/>
          <w:cs/>
          <w:lang w:val="ar_AE" w:bidi="ar_AE"/>
        </w:rPr>
      </w:r>
      <w:r>
        <w:rPr>
          <w:rtl/>
          <w:cs/>
          <w:lang w:val="ar_AE" w:bidi="ar_AE"/>
        </w:rPr>
        <w:t xml:space="preserve">يعيد ميخا الفضة إلى أمه، فتكرِّس أم ميخا المال أو تقدِّسه للرب. وتريد أم ميخا من ابنها ميخا أن يدفع لشخص ما ليصنع له تمثالًا (وثنًا) منحوتًا وتمثالًا مسبوكًا. والأوثان هي أشياء يصنعها الناس لعبادة إله. وتظن أم ميخا أنها إذا فعلت ذلك، فإنها ستكرم الرب بالفضة. وعلى الرغم من أن الرب كان قد منع بني إسرائيل من صنع الأوثان، إلا أنهم كانوا في كثير من الأحيان يصنعون أوثانًا في هذا الوقت. </w:t>
      </w:r>
    </w:p>
    <w:p>
      <w:pPr>
        <w:bidi/>
      </w:pPr>
      <w:r>
        <w:rPr>
          <w:rtl/>
          <w:cs/>
          <w:lang w:val="ar_AE" w:bidi="ar_AE"/>
        </w:rPr>
      </w:r>
      <w:r>
        <w:rPr>
          <w:rtl/>
          <w:cs/>
          <w:lang w:val="ar_AE" w:bidi="ar_AE"/>
        </w:rPr>
        <w:t>توقفوا هنا وناقشوا هذا السؤال معًا كمجموعة: احكوا قصة عن وقت كرَّس فيه شخص ما مالًا أو وعد بمالٍ لإله أو لشخص. كيف أظهر ذلك الشخص أن المال كان لإله أو لشخص؟ وكيف اختار ذلك الشخص الغرض الذي سيستخدم المال فيه؟ أوقِفوا الاستماع إلى هذا التسجيل الصوتي هنا.</w:t>
      </w:r>
    </w:p>
    <w:p>
      <w:pPr>
        <w:bidi/>
      </w:pPr>
      <w:r>
        <w:rPr>
          <w:rtl/>
          <w:cs/>
          <w:lang w:val="ar_AE" w:bidi="ar_AE"/>
        </w:rPr>
      </w:r>
      <w:r>
        <w:rPr>
          <w:rtl/>
          <w:cs/>
          <w:lang w:val="ar_AE" w:bidi="ar_AE"/>
        </w:rPr>
        <w:t xml:space="preserve">لذلك بعد أن يعيد ميخا الفضة، تأخذ أمه مئتي قطعة من الفضة وتعطيها إلى صائغ الفضة، وهو رجل يُشكّل الفضة ويصنع منها أشياءً مثل الحُلي. تستأجر أم ميخا صائغ الفضة لصنع تمثال منحوت مكسوٍّ بالفضة، وتمثال آخر من المعدن المسبوك. لكنها لا تستخدم كل الفضة لصنع الأوثان. من المحتمل أن أم ميخا استخدمت بقية الفضة لمواصلة شراء الذبائح أو أنها استأجرت شخصًا ليعتني بالتمثال ولصيانته. ومن المحتمل أيضًا أن أم ميخا لم تف بوعدها بأن تكرَّس كل الفضة للرب. وعندما ينتهي الصائغ من عمله في صنع التماثيل (الأوثان)، تضعها أم ميخا في بيت ميخا. </w:t>
      </w:r>
    </w:p>
    <w:p>
      <w:pPr>
        <w:bidi/>
      </w:pPr>
      <w:r>
        <w:rPr>
          <w:rtl/>
          <w:cs/>
          <w:lang w:val="ar_AE" w:bidi="ar_AE"/>
        </w:rPr>
      </w:r>
      <w:r>
        <w:rPr>
          <w:rtl/>
          <w:cs/>
          <w:lang w:val="ar_AE" w:bidi="ar_AE"/>
        </w:rPr>
        <w:t xml:space="preserve">كان لميخا بالفعل بيت آلهة (مزارٌ)، وهو مكانٌ كان الناس يحتفظون فيه بالأوثان (التماثيل) ويعبدونها. وفي بيت الآلهة هذا، كان ميخا يمتلك أفودًا، وهو ثياب لكاهن. ربما كان شبيهًا بالأفود الذي ارتداه الكهنة في خيمة الاجتماع، والذي كان أشبه بمئزرٍ (رداء) مصنوعٍ من نسيجٍ معين وخيوطٍ ملونة. وكان الكهنة يرتدون الأفود عندما يطلبون من الله إرشادًا أو تأكيدًا بشأن المستقبل. وفي بعض الأحيان، كان الناس يربطون بين هذه الثياب والله بشكل وثيق لدرجة أنهم كانوا يعبدون الأفود أيضًا. </w:t>
      </w:r>
    </w:p>
    <w:p>
      <w:pPr>
        <w:bidi/>
      </w:pPr>
      <w:r>
        <w:rPr>
          <w:rtl/>
          <w:cs/>
          <w:lang w:val="ar_AE" w:bidi="ar_AE"/>
        </w:rPr>
      </w:r>
      <w:r>
        <w:rPr>
          <w:rtl/>
          <w:cs/>
          <w:lang w:val="ar_AE" w:bidi="ar_AE"/>
        </w:rPr>
        <w:t>كان لميخا أيضًا آلهة بيتية صغيرة، أو أوثان صغيرة للعائلة لتعبدها، وكان الناس يعتقدون أنها تجلب الحظ والازدهار للعائلة. ومن المرجح أن يكون التمثالان اللذان صنعتهما أم ميخا أكبر وأكثر فخامة من تلك التماثيل. يعيّن ميخا ابنه أي أنه يملأ يده ليكون كاهنًا، وذلك ليعتني بتلك التماثيل. كان ابن ميخا سيقود بقية أفراد الأسرة لعبادة الوثن. وكانت العائلة تقوم بالطقوس وتحرق التقدمات وتصلي للوثن (التمثال).</w:t>
      </w:r>
    </w:p>
    <w:p>
      <w:pPr>
        <w:bidi/>
      </w:pPr>
      <w:r>
        <w:rPr>
          <w:rtl/>
          <w:cs/>
          <w:lang w:val="ar_AE" w:bidi="ar_AE"/>
        </w:rPr>
      </w:r>
      <w:r>
        <w:rPr>
          <w:rtl/>
          <w:cs/>
          <w:lang w:val="ar_AE" w:bidi="ar_AE"/>
        </w:rPr>
        <w:t>توقفوا هنا وانظروا معًا كمجموعة إلى صورة للآلهة البيتية الصغيرة وكذلك التماثيل (الأوثان). صفوا الأوثان (التماثيل) أو الصور الدينية للديانات في منطقتكم. ما أوجه الشبه أو الاختلاف بينها وبين التماثيل في هذه الصورة؟ ناقشوا الكلمات التي ستستخدمونها لوصف التماثيل في الصورة. أوقِفوا الاستماع إلى هذا التسجيل الصوتي هنا.</w:t>
      </w:r>
    </w:p>
    <w:p>
      <w:pPr>
        <w:bidi/>
      </w:pPr>
      <w:r>
        <w:rPr>
          <w:rtl/>
          <w:cs/>
          <w:lang w:val="ar_AE" w:bidi="ar_AE"/>
        </w:rPr>
      </w:r>
      <w:r>
        <w:rPr>
          <w:rtl/>
          <w:cs/>
          <w:lang w:val="ar_AE" w:bidi="ar_AE"/>
        </w:rPr>
        <w:t xml:space="preserve">امتلاكُ بيت آلهة (مزارٍ) خاصٍ كهذا، يشير على الأرجح إلى أن ميخا كان رجلًا ثريًا. وكان بإمكان ميخا تحمل تكاليف السفر إلى خيمة الاجتماع، والتي لم تكن بعيدة عنه، ليتعلم كيفية عبادة الرب بشكل صحيح. لكن ميخا يتبع مثال الشعوب الكنعانية. ولا يعرف ميخا الفرق بين الرب والآلهة الأخرى. ومثل ميخا، فقد تجاهل بنو إسرائيل الآخرون الرب، حاكمهم. وحيث أن بني إسرائيل لم يكن لديهم ملك بشري يقودهم لعبادة الرب، فقد كان كل واحد يفعل ما يحلو له، تمامًا مثل الكنعانيين المحيطين بهم. </w:t>
      </w:r>
    </w:p>
    <w:p>
      <w:pPr>
        <w:bidi/>
      </w:pPr>
      <w:r>
        <w:rPr>
          <w:rtl/>
          <w:cs/>
          <w:lang w:val="ar_AE" w:bidi="ar_AE"/>
        </w:rPr>
      </w:r>
      <w:r>
        <w:rPr>
          <w:rtl/>
          <w:cs/>
          <w:lang w:val="ar_AE" w:bidi="ar_AE"/>
        </w:rPr>
        <w:t>توقفوا هنا وانظروا معًا كمجموعة إلى خريطة تُظهر منطقة جبال أفرايم. ابحثوا عن شيلوه، حيث توجد خيمة اجتماع الرب. أوقِفوا الاستماع إلى هذا التسجيل الصوتي هنا.</w:t>
      </w:r>
    </w:p>
    <w:p>
      <w:pPr>
        <w:bidi/>
      </w:pPr>
      <w:r>
        <w:rPr>
          <w:rtl/>
          <w:cs/>
          <w:lang w:val="ar_AE" w:bidi="ar_AE"/>
        </w:rPr>
      </w:r>
      <w:r>
        <w:rPr>
          <w:rtl/>
          <w:cs/>
          <w:lang w:val="ar_AE" w:bidi="ar_AE"/>
        </w:rPr>
        <w:t xml:space="preserve">والآن تدخل شخصية أخرى في القصة. هذه الشخصية هي شاب (غلام) عاش في بيت لحم، وهي بلدة تنتمي إلى شعب يهوذا. كان هذا الشاب لاويًّا وقد عاش مؤقتًا وسط شعب يهوذا. وكان اللاويّون أعضاء في سبط لاوي من بني إسرائيل، وكان من المفترض أن يخدموا الرب. واللاويّون الذين لم يكونوا من نسل هارون كانوا يساعدون الكهنة في واجباتهم في خيمة الاجتماع، ولاحقًا في الهيكل. كان بإمكان اللاويّين مغادرة مدنهم والذهاب للخدمة في خيمة الاجتماع، إلا أن هذا اللاويّ لم يفعل ذلك. يترك هذا اللاويّ بيت لحم ويذهب للبحث عن مكان جديد ليعيش فيه. وبينما كان اللاويّ مسافرًا، يأتي اللاويّ إلى بيت ميخا في منطقة جبال أفرايم. وعندما يسأل ميخا اللاويّ عن موطنه، يجيب اللاويّ بأنه لاويٌّ من بيت لحم وأنه يبحث عن مكان للإقامة. </w:t>
      </w:r>
    </w:p>
    <w:p>
      <w:pPr>
        <w:bidi/>
      </w:pPr>
      <w:r>
        <w:rPr>
          <w:rtl/>
          <w:cs/>
          <w:lang w:val="ar_AE" w:bidi="ar_AE"/>
        </w:rPr>
      </w:r>
      <w:r>
        <w:rPr>
          <w:rtl/>
          <w:cs/>
          <w:lang w:val="ar_AE" w:bidi="ar_AE"/>
        </w:rPr>
        <w:t xml:space="preserve">يرغب ميخا في إضفاء المزيد من الشرعية على بيت آلهته (مزاره) الخاص، لذا يدعو اللاويّ للعيش معه وليكون كاهنًا له. ويقول ميخا إن اللاويّ سيكون "أبًا" له، وهو لقبٌ مُشرِّفٌ كان الناس يطلقونه على الكاهن. ويعني ميخا أن هذا اللاويّ سيكون صديقًا في مكانة الأب ومرشدًا روحيًا له. ويعد ميخا بأن يدفع للاويّ العشر قطع الفضة كل سنة، وأن يوفر له الطعام والثياب. </w:t>
      </w:r>
    </w:p>
    <w:p>
      <w:pPr>
        <w:bidi/>
      </w:pPr>
      <w:r>
        <w:rPr>
          <w:rtl/>
          <w:cs/>
          <w:lang w:val="ar_AE" w:bidi="ar_AE"/>
        </w:rPr>
      </w:r>
      <w:r>
        <w:rPr>
          <w:rtl/>
          <w:cs/>
          <w:lang w:val="ar_AE" w:bidi="ar_AE"/>
        </w:rPr>
        <w:t>توقفوا هنا وناقشوا هذا السؤال معًا كمجموعة: في ثقافتكم، ماذا تدعون الأشخاص الحكماء أو الذين يُقدِّمون النصيحة الجيدة؟ وكيف تُظهرون أنكم تحترمون هؤلاء الناس وأنكم ستستمعون إليهم؟ أوقِفوا الاستماع إلى هذا التسجيل الصوتي هنا.</w:t>
      </w:r>
    </w:p>
    <w:p>
      <w:pPr>
        <w:bidi/>
      </w:pPr>
      <w:r>
        <w:rPr>
          <w:rtl/>
          <w:cs/>
          <w:lang w:val="ar_AE" w:bidi="ar_AE"/>
        </w:rPr>
      </w:r>
      <w:r>
        <w:rPr>
          <w:rtl/>
          <w:cs/>
          <w:lang w:val="ar_AE" w:bidi="ar_AE"/>
        </w:rPr>
        <w:t xml:space="preserve">يوافق اللاويّ ويمكث مع ميخا. ويعامل ميخا اللاويّ كما يعامل أبناءه. ثم يعيّن ميخا اللاويّ كاهنًا له. كان يُفترض أن يكون نسل هارون وحدهم هم الكهنة، بينما كان بقية اللاويّين مساعدين للكهنة. ومن المرجح أن هذا اللاويّ لم يكن من نسل هارون، ومن المؤكد أن ميخا لا يملك السلطة لتعيين هذا اللاويّ. </w:t>
      </w:r>
    </w:p>
    <w:p>
      <w:pPr>
        <w:bidi/>
      </w:pPr>
      <w:r>
        <w:rPr>
          <w:rtl/>
          <w:cs/>
          <w:lang w:val="ar_AE" w:bidi="ar_AE"/>
        </w:rPr>
      </w:r>
      <w:r>
        <w:rPr>
          <w:rtl/>
          <w:cs/>
          <w:lang w:val="ar_AE" w:bidi="ar_AE"/>
        </w:rPr>
        <w:t>توقفوا هنا وناقشوا هذا السؤال معًا كمجموعة: في الديانات المحيطة بكم، كيف تختارون الكهنة أو القادة؟ ومن الذي يقرر من الذي يمكنه أن يكون قائدًا دينيًا؟ ما أنواع الناس الذين لا يمكنهم أن يكونوا قادة؟ أوقِفوا الاستماع إلى هذا التسجيل الصوتي هنا.</w:t>
      </w:r>
    </w:p>
    <w:p>
      <w:pPr>
        <w:bidi/>
      </w:pPr>
      <w:r>
        <w:rPr>
          <w:rtl/>
          <w:cs/>
          <w:lang w:val="ar_AE" w:bidi="ar_AE"/>
        </w:rPr>
      </w:r>
      <w:r>
        <w:rPr>
          <w:rtl/>
          <w:cs/>
          <w:lang w:val="ar_AE" w:bidi="ar_AE"/>
        </w:rPr>
        <w:t>ومع ذلك، يشعر ميخا بالرضا والفرح لأن لديه الآن هذا اللاويّ ليكون كاهنًا له، ويقول إن الرب سيُحسن إليه بالتأكيد، ما دام لديه كاهنٌ لاويّ! وكما يفترض ميخا أن التمثال الذي يصنعه الشخص يمكن أن يمثِّل الرب، يعتقد ميخا أيضًا أنه يستطيع أن يضمن أن الرب سيكون صالحًا له لمجرد أنه استأجر الكاهن المناسب.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17: 1–13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يعترف ميخا بأنه سرق الفضة من أمه، فتباركه أمه لأنه اعترف بذلك.</w:t>
      </w:r>
    </w:p>
    <w:p>
      <w:pPr>
        <w:bidi/>
      </w:pPr>
      <w:r>
        <w:rPr>
          <w:rtl/>
          <w:cs/>
          <w:lang w:val="ar_AE" w:bidi="ar_AE"/>
        </w:rPr>
      </w:r>
      <w:r>
        <w:rPr>
          <w:b/>
          <w:rtl/>
          <w:cs/>
          <w:lang w:val="ar_AE" w:bidi="ar_AE"/>
        </w:rPr>
        <w:t>في المشهد الثاني:</w:t>
      </w:r>
      <w:r>
        <w:rPr>
          <w:rtl/>
          <w:cs/>
          <w:lang w:val="ar_AE" w:bidi="ar_AE"/>
        </w:rPr>
        <w:t xml:space="preserve"> عندما يعيد ميخا الفضة، تكرِّسها أمه للرب، وتدفع لصائغ الفضة ليصنع تمثالين. وتضع أم ميخا التماثيل في بيت الآلهة (المزار) الخاص بميخا. </w:t>
      </w:r>
    </w:p>
    <w:p>
      <w:pPr>
        <w:bidi/>
      </w:pPr>
      <w:r>
        <w:rPr>
          <w:rtl/>
          <w:cs/>
          <w:lang w:val="ar_AE" w:bidi="ar_AE"/>
        </w:rPr>
      </w:r>
      <w:r>
        <w:rPr>
          <w:b/>
          <w:rtl/>
          <w:cs/>
          <w:lang w:val="ar_AE" w:bidi="ar_AE"/>
        </w:rPr>
        <w:t>في المشهد الثالث:</w:t>
      </w:r>
      <w:r>
        <w:rPr>
          <w:rtl/>
          <w:cs/>
          <w:lang w:val="ar_AE" w:bidi="ar_AE"/>
        </w:rPr>
        <w:t xml:space="preserve"> يغادر لاويّ بيت لحم ليبحث عن مكان جديد ليمكث فيه. فيدعو ميخا اللاويّ ليعيش معه ويصبح كاهنًا له. ويوافق اللاويّ على ذلك.</w:t>
      </w:r>
    </w:p>
    <w:p>
      <w:pPr>
        <w:bidi/>
      </w:pPr>
      <w:r>
        <w:rPr>
          <w:rtl/>
          <w:cs/>
          <w:lang w:val="ar_AE" w:bidi="ar_AE"/>
        </w:rPr>
      </w:r>
      <w:r>
        <w:rPr>
          <w:b/>
          <w:rtl/>
          <w:cs/>
          <w:lang w:val="ar_AE" w:bidi="ar_AE"/>
        </w:rPr>
        <w:t>في المشهد الرابع:</w:t>
      </w:r>
      <w:r>
        <w:rPr>
          <w:rtl/>
          <w:cs/>
          <w:lang w:val="ar_AE" w:bidi="ar_AE"/>
        </w:rPr>
        <w:t xml:space="preserve"> يعيّن ميخا اللاويّ ليكون كاهنًا، ويعامله كابن له. ويُعلن ميخا أنه لأن له كاهنًا لاويًّا، فإن الرب سيباركه.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ميخا</w:t>
      </w:r>
    </w:p>
    <w:p>
      <w:pPr>
        <w:pStyle w:val="ListBullet"/>
        <w:bidi/>
        <w:spacing w:line="240" w:lineRule="auto"/>
        <w:ind w:left="720"/>
      </w:pPr>
      <w:r>
        <w:rPr>
          <w:rtl/>
          <w:cs/>
          <w:lang w:val="ar_AE" w:bidi="ar_AE"/>
        </w:rPr>
      </w:r>
      <w:r>
        <w:rPr>
          <w:rtl/>
          <w:cs/>
          <w:lang w:val="ar_AE" w:bidi="ar_AE"/>
        </w:rPr>
        <w:t>أم ميخا</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صائغ الفضة</w:t>
      </w:r>
    </w:p>
    <w:p>
      <w:pPr>
        <w:pStyle w:val="ListBullet"/>
        <w:bidi/>
        <w:spacing w:line="240" w:lineRule="auto"/>
        <w:ind w:left="720"/>
      </w:pPr>
      <w:r>
        <w:rPr>
          <w:rtl/>
          <w:cs/>
          <w:lang w:val="ar_AE" w:bidi="ar_AE"/>
        </w:rPr>
      </w:r>
      <w:r>
        <w:rPr>
          <w:rtl/>
          <w:cs/>
          <w:lang w:val="ar_AE" w:bidi="ar_AE"/>
        </w:rPr>
        <w:t>ابن ميخا</w:t>
      </w:r>
    </w:p>
    <w:p>
      <w:pPr>
        <w:pStyle w:val="ListBullet"/>
        <w:bidi/>
        <w:spacing w:line="240" w:lineRule="auto"/>
        <w:ind w:left="720"/>
      </w:pPr>
      <w:r>
        <w:rPr>
          <w:rtl/>
          <w:cs/>
          <w:lang w:val="ar_AE" w:bidi="ar_AE"/>
        </w:rPr>
      </w:r>
      <w:r>
        <w:rPr>
          <w:rtl/>
          <w:cs/>
          <w:lang w:val="ar_AE" w:bidi="ar_AE"/>
        </w:rPr>
        <w:t>واللاويّ.</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تحدث هذه القصة في الوقت الذي تمرد فيه بنو إسرائيل وأرسل فيه الرب القضاة، لكن هذه القصة لا تحدث بالضرورة بعد القصة السابقة مباشرة. وقصة ميخا هي مثال على كيف كان بنو إسرائيل يعبدون الأوثان باستمرار بدلًا من الرب. وتُسَبِّب أفعال بني إسرائيل هذه صراعًا مع بعضهم بعضًا وهجمات من أمم أخرى.</w:t>
      </w:r>
    </w:p>
    <w:p>
      <w:pPr>
        <w:bidi/>
      </w:pPr>
      <w:r>
        <w:rPr>
          <w:rtl/>
          <w:cs/>
          <w:lang w:val="ar_AE" w:bidi="ar_AE"/>
        </w:rPr>
      </w:r>
      <w:r>
        <w:rPr>
          <w:rtl/>
          <w:cs/>
          <w:lang w:val="ar_AE" w:bidi="ar_AE"/>
        </w:rPr>
        <w:t>ومن المرجح أن يكون ميخا رجلًا ثريًا. وميخا هو رأس بيت (عائلة) يعيش أفراده في منطقة جبال أفرايم. هذه المنطقة هي مكان مركزي، ومهم بالقرب من مكان خيمة الاجتماع. وميخا ليس بعيدًا عن الأشخاص الذين يمكنهم تعليم ميخا الطريقة الصحيحة لخدمة الرب. لكن ميخا لا يحاول أن يتعلَّم. بل يختار ميخا أن يتصرَّف بالطريقة التي يريدها هو، بدلًا من الطريقة التي يريدها الرب.</w:t>
      </w:r>
    </w:p>
    <w:p>
      <w:pPr>
        <w:bidi/>
      </w:pPr>
      <w:r>
        <w:rPr>
          <w:rtl/>
          <w:cs/>
          <w:lang w:val="ar_AE" w:bidi="ar_AE"/>
        </w:rPr>
      </w:r>
      <w:r>
        <w:rPr>
          <w:rtl/>
          <w:cs/>
          <w:lang w:val="ar_AE" w:bidi="ar_AE"/>
        </w:rPr>
        <w:t xml:space="preserve">قبل أن تبدأ القصة، يسرق ميخا 1100 قطعة من الفضة، أي ما يقارب 13 كيلوجرامًا من الفضة من أمه. وعندما تكتشف أم ميخا أن الفضة قد اختفت، تغضب أمه وتلعن اللص. يسمع ميخا هذا ويخاف، ولذلك يعترف في المشهد الأول بما فعله لأمه. ولإيقاف تأثيرات اللعنة، تطلب أم ميخا من الرب أن يبارك ابنها ميخا. </w:t>
      </w:r>
    </w:p>
    <w:p>
      <w:pPr>
        <w:bidi/>
      </w:pPr>
      <w:r>
        <w:rPr>
          <w:rtl/>
          <w:cs/>
          <w:lang w:val="ar_AE" w:bidi="ar_AE"/>
        </w:rPr>
      </w:r>
      <w:r>
        <w:rPr>
          <w:rtl/>
          <w:cs/>
          <w:lang w:val="ar_AE" w:bidi="ar_AE"/>
        </w:rPr>
        <w:t>توقفوا هنا وناقشوا هذا السؤال معًا كمجموعة: في ثقافتكم، ماذا يعتقد الناس عن البركات واللعنات؟ وكيف يبارك الناس أو يلعنون بعضهم بعضًا؟ وما تأثيرات هذه البركات أو اللعنات؟ أوقِفوا الاستماع إلى هذا التسجيل الصوتي هنا.</w:t>
      </w:r>
    </w:p>
    <w:p>
      <w:pPr>
        <w:bidi/>
      </w:pPr>
      <w:r>
        <w:rPr>
          <w:rtl/>
          <w:cs/>
          <w:lang w:val="ar_AE" w:bidi="ar_AE"/>
        </w:rPr>
      </w:r>
      <w:r>
        <w:rPr>
          <w:rtl/>
          <w:cs/>
          <w:lang w:val="ar_AE" w:bidi="ar_AE"/>
        </w:rPr>
        <w:t>في المشهد الثاني، يُعيد ميخا الفضة، وتقوم أمه بتكريسها أو تقديسها. وتعلن أم ميخا أنها تكرِّس الفضة رسميًا للرب. لكن أم ميخا لا تعطي الفضة للكهنة في خيمة الاجتماع. لكن بدلاً من ذلك، اختارت أم ميخا أن تدفع لصائغ الفضة ليصنع لها تمثالين. فتُعطي أم ميخا ابنَها مئتي قطعة من الفضة، وربما تستخدم بقية الفضة لتقديم الذبائح وللعناية بالتماثيل. وعندما ينتهي الصائغ من صنع التماثيل، يضعها ميخا وأمه على الأرجح في بيت ميخا، وتحديدًا في بيت الآلهة (المزار) الخاص به.</w:t>
      </w:r>
    </w:p>
    <w:p>
      <w:pPr>
        <w:bidi/>
      </w:pPr>
      <w:r>
        <w:rPr>
          <w:rtl/>
          <w:cs/>
          <w:lang w:val="ar_AE" w:bidi="ar_AE"/>
        </w:rPr>
      </w:r>
      <w:r>
        <w:rPr>
          <w:rtl/>
          <w:cs/>
          <w:lang w:val="ar_AE" w:bidi="ar_AE"/>
        </w:rPr>
        <w:t xml:space="preserve">وقد يكون بيت الآلهة هذا مكانًا منفصلًا أو جزءًا من بيت ميخا نفسه. وتوجد بعض الآلهة البيتية الصغيرة داخل بيت الآلهة هذا. ولكي يعتني ببيت آلهته، عيَّن ميخا ابنه كاهنًا (ملأ يده) وصنع له ثيابًا خاصة، تُدعى الأفود. من المرجح أن ابن ميخا كان يُحرِق البخور، ويُقدِّم الطلبات وذبائح الشكر، لكلٍّ من الرب وهذه الآلهة البيتية. </w:t>
      </w:r>
    </w:p>
    <w:p>
      <w:pPr>
        <w:bidi/>
      </w:pPr>
      <w:r>
        <w:rPr>
          <w:rtl/>
          <w:cs/>
          <w:lang w:val="ar_AE" w:bidi="ar_AE"/>
        </w:rPr>
      </w:r>
      <w:r>
        <w:rPr>
          <w:rtl/>
          <w:cs/>
          <w:lang w:val="ar_AE" w:bidi="ar_AE"/>
        </w:rPr>
        <w:t>توقفوا هنا وانظروا معًا كمجموعة إلى صورة لأفود. أوقِفوا الاستماع إلى هذا التسجيل الصوتي هنا.</w:t>
      </w:r>
    </w:p>
    <w:p>
      <w:pPr>
        <w:bidi/>
      </w:pPr>
      <w:r>
        <w:rPr>
          <w:rtl/>
          <w:cs/>
          <w:lang w:val="ar_AE" w:bidi="ar_AE"/>
        </w:rPr>
      </w:r>
      <w:r>
        <w:rPr>
          <w:rtl/>
          <w:cs/>
          <w:lang w:val="ar_AE" w:bidi="ar_AE"/>
        </w:rPr>
        <w:t xml:space="preserve">يختتم هذا القِسم بعبارة نسمعها عدة مرات في القصص القليلة الأخيرة من سفر القضاة. وفي تلك الأَيَّام، لم يكن ملك في إسرائيل، لذلك كان كل واحد يعمل ما يحسن في عينيه، أي ما يريده. وهذه طريقة يستخدمها الراوي ليذكر المشكلة الكبيرة في أمة إسرائيل. إن بني إسرائيل لا يقبلون الرب كملكهم. كان القضاة يحلُّون المنازعات ويقدِّمون التوجيه، لكنهم لا يحكمون الشعب. ولا يستطيع القضاة أن يقودوا جميع الشعب لخدمة الرب. وفي كل شيء، حتى في ممارساتهم الدينية، يتجاهل بنو إسرائيل تعاليم الرب ويتصرفون بأي طريقة تبدو صحيحة لهم. </w:t>
      </w:r>
    </w:p>
    <w:p>
      <w:pPr>
        <w:bidi/>
      </w:pPr>
      <w:r>
        <w:rPr>
          <w:rtl/>
          <w:cs/>
          <w:lang w:val="ar_AE" w:bidi="ar_AE"/>
        </w:rPr>
      </w:r>
      <w:r>
        <w:rPr>
          <w:rtl/>
          <w:cs/>
          <w:lang w:val="ar_AE" w:bidi="ar_AE"/>
        </w:rPr>
        <w:t>توقفوا هنا وناقشوا هذا السؤال معًا كمجموعة: فكروا في مشكلة أو صراع في مجتمعكم، ثم احكوا قصة تُظهر مثالًا على الأثر الذي تخلقه هذه المشكلة. وانتبهوا إلى كيف ومتى تذكرون المشكلة وكيف ترتبط هذه المشكلة بالقصة. أوقِفوا الاستماع إلى هذا التسجيل الصوتي هنا.</w:t>
      </w:r>
    </w:p>
    <w:p>
      <w:pPr>
        <w:bidi/>
      </w:pPr>
      <w:r>
        <w:rPr>
          <w:rtl/>
          <w:cs/>
          <w:lang w:val="ar_AE" w:bidi="ar_AE"/>
        </w:rPr>
      </w:r>
      <w:r>
        <w:rPr>
          <w:rtl/>
          <w:cs/>
          <w:lang w:val="ar_AE" w:bidi="ar_AE"/>
        </w:rPr>
        <w:t>في المشهد الثالث، يلتقي ميخا بـ لاويّ. وكان هذا اللاويّ يعيش في بيت لحم، وهي بلدة في يهوذا تقع إلى الجنوب من المكان الذي كان يسكنه ميخا. ويترك هذا اللاويّ بيته ويبحث عن مكان جديد ليعيش فيه. وبينما كان هذا اللاويّ يسير عبر منطقة جبال أفرايم، يمر ببيت ميخا. فيوقف ميخا اللاويّ ويسأله من أين كان آتيًا. يقدِّم اللاويّ نفسه ويخبر ميخا أنه يبحث عن مكان للإقامة.</w:t>
      </w:r>
    </w:p>
    <w:p>
      <w:pPr>
        <w:bidi/>
      </w:pPr>
      <w:r>
        <w:rPr>
          <w:rtl/>
          <w:cs/>
          <w:lang w:val="ar_AE" w:bidi="ar_AE"/>
        </w:rPr>
      </w:r>
      <w:r>
        <w:rPr>
          <w:rtl/>
          <w:cs/>
          <w:lang w:val="ar_AE" w:bidi="ar_AE"/>
        </w:rPr>
        <w:t xml:space="preserve">وعندما يسمع ميخا أن هذا الرجل لاويّ، يطلب منه أن يبقى ويعيش معه. ويعرض ميخا على اللاويّ وظيفة كاهن. ويطلب من اللاويّ أن يكون أبًا له أو مرشدًا روحيًا له. ويعد ميخا بأن يوفر له الأجرة والطعام والثياب. ويفترض ميخا أن هذا هو ما يُرضي الرب، لكنه في الواقع لا يسأل الرب. يوافق اللاويّ على الوظيفة التي عرضها عليه ميخا. </w:t>
      </w:r>
    </w:p>
    <w:p>
      <w:pPr>
        <w:bidi/>
      </w:pPr>
      <w:r>
        <w:rPr>
          <w:rtl/>
          <w:cs/>
          <w:lang w:val="ar_AE" w:bidi="ar_AE"/>
        </w:rPr>
      </w:r>
      <w:r>
        <w:rPr>
          <w:rtl/>
          <w:cs/>
          <w:lang w:val="ar_AE" w:bidi="ar_AE"/>
        </w:rPr>
        <w:t>في المشهد الرابع، ينتقل اللاويّ إلى بيت ميخا. ويعيِّن ميخا اللاويّ كاهنًا. ومن المرجح أن اللاويّ يحل محل ابن ميخا نفسه بصفته كاهنًا لميخا. في الأمور الدينية، يُقدِّم اللاويُّ التوجيه لميخا كأبٍ، بينما في أمور البيت، يتولّى ميخا إعالة اللاويِّ كأبٍ له. والآن يتوقع ميخا أن يباركه الرب، لأنه يعتقد أنه فعل شيئًا صحيحًا عندما عيَّن هذا اللاويّ كاهنًا له.</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17: 1–13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ميخا</w:t>
      </w:r>
    </w:p>
    <w:p>
      <w:pPr>
        <w:pStyle w:val="ListBullet"/>
        <w:bidi/>
        <w:spacing w:line="240" w:lineRule="auto"/>
        <w:ind w:left="720"/>
      </w:pPr>
      <w:r>
        <w:rPr>
          <w:rtl/>
          <w:cs/>
          <w:lang w:val="ar_AE" w:bidi="ar_AE"/>
        </w:rPr>
      </w:r>
      <w:r>
        <w:rPr>
          <w:rtl/>
          <w:cs/>
          <w:lang w:val="ar_AE" w:bidi="ar_AE"/>
        </w:rPr>
        <w:t>أم ميخا</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صائغ الفضة</w:t>
      </w:r>
    </w:p>
    <w:p>
      <w:pPr>
        <w:pStyle w:val="ListBullet"/>
        <w:bidi/>
        <w:spacing w:line="240" w:lineRule="auto"/>
        <w:ind w:left="720"/>
      </w:pPr>
      <w:r>
        <w:rPr>
          <w:rtl/>
          <w:cs/>
          <w:lang w:val="ar_AE" w:bidi="ar_AE"/>
        </w:rPr>
      </w:r>
      <w:r>
        <w:rPr>
          <w:rtl/>
          <w:cs/>
          <w:lang w:val="ar_AE" w:bidi="ar_AE"/>
        </w:rPr>
        <w:t>ابن ميخا</w:t>
      </w:r>
    </w:p>
    <w:p>
      <w:pPr>
        <w:pStyle w:val="ListBullet"/>
        <w:bidi/>
        <w:spacing w:line="240" w:lineRule="auto"/>
        <w:ind w:left="720"/>
      </w:pPr>
      <w:r>
        <w:rPr>
          <w:rtl/>
          <w:cs/>
          <w:lang w:val="ar_AE" w:bidi="ar_AE"/>
        </w:rPr>
      </w:r>
      <w:r>
        <w:rPr>
          <w:rtl/>
          <w:cs/>
          <w:lang w:val="ar_AE" w:bidi="ar_AE"/>
        </w:rPr>
        <w:t>واللاوي.</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عن التمثيل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كان هناك رجل اسمه ميخا. وكان ميخا من منطقة جبال أفرايم. قال ميخا لأمه: "لقد سرق أحدهم منكِ 1100 قطعة من الفضة. ولقد لعنتِ الشخص الذي فعل هذا، وأنا قد سمعتكِ. أنا هو هذا الشخص الذي سرق الفضة، وهي لا تزال معي".</w:t>
      </w:r>
    </w:p>
    <w:p>
      <w:pPr>
        <w:bidi/>
      </w:pPr>
      <w:r>
        <w:rPr>
          <w:rtl/>
          <w:cs/>
          <w:lang w:val="ar_AE" w:bidi="ar_AE"/>
        </w:rPr>
      </w:r>
      <w:r>
        <w:rPr>
          <w:rtl/>
          <w:cs/>
          <w:lang w:val="ar_AE" w:bidi="ar_AE"/>
        </w:rPr>
        <w:t>أوقفوا التمثيل. اسألوا الشخص الذي يؤدي دور ميخا: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أريد الفضة التي لدى أمي. فإنني أعول أمي بالفعل بصفتي رأس البيت. لماذا تحتاج أمي إلى كل هذه الفضة؟ بإمكاني استخدام الفضة بشكل أفضل مما تستطيع أمي! أو</w:t>
      </w:r>
    </w:p>
    <w:p>
      <w:pPr>
        <w:pStyle w:val="ListBullet"/>
        <w:bidi/>
        <w:spacing w:line="240" w:lineRule="auto"/>
        <w:ind w:left="720"/>
      </w:pPr>
      <w:r>
        <w:rPr>
          <w:rtl/>
          <w:cs/>
          <w:lang w:val="ar_AE" w:bidi="ar_AE"/>
        </w:rPr>
      </w:r>
      <w:r>
        <w:rPr>
          <w:rtl/>
          <w:cs/>
          <w:lang w:val="ar_AE" w:bidi="ar_AE"/>
        </w:rPr>
        <w:t>عندما سمعت أمي تلعن من سرق فضتها، شعرت بالخوف. وأنا لا أريد أن تحدث لي تلك اللعنة! أرجو أن أُعيد الفضة، وألا تؤثِّر اللعنة عليّ؛ أو</w:t>
      </w:r>
    </w:p>
    <w:p>
      <w:pPr>
        <w:pStyle w:val="ListBullet"/>
        <w:bidi/>
        <w:spacing w:line="240" w:lineRule="auto"/>
        <w:ind w:left="720"/>
      </w:pPr>
      <w:r>
        <w:rPr>
          <w:rtl/>
          <w:cs/>
          <w:lang w:val="ar_AE" w:bidi="ar_AE"/>
        </w:rPr>
      </w:r>
      <w:r>
        <w:rPr>
          <w:rtl/>
          <w:cs/>
          <w:lang w:val="ar_AE" w:bidi="ar_AE"/>
        </w:rPr>
        <w:t xml:space="preserve">أشعر بالحرج لأن اضطررت إلى الاعتراف بأنني سرقت الفضة، لكنني أخشى اللعنة أكثر من الخوف من الإحراج!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قالت أم ميخا: "يا ابني، ليباركك الرب لأنك أخبرتني بما فعلت". </w:t>
      </w:r>
    </w:p>
    <w:p>
      <w:pPr>
        <w:bidi/>
      </w:pPr>
      <w:r>
        <w:rPr>
          <w:rtl/>
          <w:cs/>
          <w:lang w:val="ar_AE" w:bidi="ar_AE"/>
        </w:rPr>
      </w:r>
      <w:r>
        <w:rPr>
          <w:rtl/>
          <w:cs/>
          <w:lang w:val="ar_AE" w:bidi="ar_AE"/>
        </w:rPr>
        <w:t xml:space="preserve">ثم أعاد ميخا الفضة إلى أمه. </w:t>
      </w:r>
    </w:p>
    <w:p>
      <w:pPr>
        <w:bidi/>
      </w:pPr>
      <w:r>
        <w:rPr>
          <w:rtl/>
          <w:cs/>
          <w:lang w:val="ar_AE" w:bidi="ar_AE"/>
        </w:rPr>
      </w:r>
      <w:r>
        <w:rPr>
          <w:rtl/>
          <w:cs/>
          <w:lang w:val="ar_AE" w:bidi="ar_AE"/>
        </w:rPr>
        <w:t>فقالت أم ميخا: "أقدِّم هذا المال للرب (يهوه) حتى يتمكن ابني من استخدامه لصنع تمثالٍ منحوتٍ وتمثالٍ مسبوكٍ. ولذلك سأعيد لك المال يا ابني".</w:t>
      </w:r>
    </w:p>
    <w:p>
      <w:pPr>
        <w:bidi/>
      </w:pPr>
      <w:r>
        <w:rPr>
          <w:rtl/>
          <w:cs/>
          <w:lang w:val="ar_AE" w:bidi="ar_AE"/>
        </w:rPr>
      </w:r>
      <w:r>
        <w:rPr>
          <w:rtl/>
          <w:cs/>
          <w:lang w:val="ar_AE" w:bidi="ar_AE"/>
        </w:rPr>
        <w:t>لذلك بعد أن أعاد ميخا الفضة إلى أمه، أخذت أمه مئتي قطعة من الفضة وأعطت تلك القطع لرجل يعمل في المعادن الثمينة. واستخدم هذا الرجل الفضة ليصنع تمثالًا مسبوكًا وليُغشِّي التمثال المنحوت. ثم وضع ميخا وأمه التماثيل في بيت ميخا.</w:t>
      </w:r>
    </w:p>
    <w:p>
      <w:pPr>
        <w:bidi/>
      </w:pPr>
      <w:r>
        <w:rPr>
          <w:rtl/>
          <w:cs/>
          <w:lang w:val="ar_AE" w:bidi="ar_AE"/>
        </w:rPr>
      </w:r>
      <w:r>
        <w:rPr>
          <w:rtl/>
          <w:cs/>
          <w:lang w:val="ar_AE" w:bidi="ar_AE"/>
        </w:rPr>
        <w:t>أوقفوا التمثيل. اسألوا الشخصية التي تؤدي دور الأم: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أشعر بالارتياح الشديد لأنني استرجعت فضتي لدرجة أنني سأقدِّمها للرب تقدمة شكر؛ أو</w:t>
      </w:r>
    </w:p>
    <w:p>
      <w:pPr>
        <w:pStyle w:val="ListBullet"/>
        <w:bidi/>
        <w:spacing w:line="240" w:lineRule="auto"/>
        <w:ind w:left="720"/>
      </w:pPr>
      <w:r>
        <w:rPr>
          <w:rtl/>
          <w:cs/>
          <w:lang w:val="ar_AE" w:bidi="ar_AE"/>
        </w:rPr>
      </w:r>
      <w:r>
        <w:rPr>
          <w:rtl/>
          <w:cs/>
          <w:lang w:val="ar_AE" w:bidi="ar_AE"/>
        </w:rPr>
        <w:t>أنا واثقة من أن الرب سيرضى إذا صنعت تمثالًا لأعبد الرب به. فهذا هو ما يفعله الآخرون عندما يريدون أن يكرموا آلهتهم! أو</w:t>
      </w:r>
    </w:p>
    <w:p>
      <w:pPr>
        <w:pStyle w:val="ListBullet"/>
        <w:bidi/>
        <w:spacing w:line="240" w:lineRule="auto"/>
        <w:ind w:left="720"/>
      </w:pPr>
      <w:r>
        <w:rPr>
          <w:rtl/>
          <w:cs/>
          <w:lang w:val="ar_AE" w:bidi="ar_AE"/>
        </w:rPr>
      </w:r>
      <w:r>
        <w:rPr>
          <w:rtl/>
          <w:cs/>
          <w:lang w:val="ar_AE" w:bidi="ar_AE"/>
        </w:rPr>
        <w:t>أنا لا أريد أن ألعن ابني! فأنا أهتم بابني، وهو يهتم بي! سأبارك ابني لأُبطِل اللعنة. وبهذه الطريقة ربما لن يحدث أي شيء سيء لابني.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لدى ميخا غرفة خاصة لعبادة الآلهة. فَقَدْ صنع ميخا تماثيل صغيرة للآلهة من أجل عائلته، كما صنع ثيابًا كهنوتية خاصةً. وعيّن ميخا واحدًا من أبنائه ليكون كاهنًا له.</w:t>
      </w:r>
    </w:p>
    <w:p>
      <w:pPr>
        <w:bidi/>
      </w:pPr>
      <w:r>
        <w:rPr>
          <w:rtl/>
          <w:cs/>
          <w:lang w:val="ar_AE" w:bidi="ar_AE"/>
        </w:rPr>
      </w:r>
      <w:r>
        <w:rPr>
          <w:rtl/>
          <w:cs/>
          <w:lang w:val="ar_AE" w:bidi="ar_AE"/>
        </w:rPr>
        <w:t>لم يكن هناك ملك في إسرائيل في ذلك الوقت، وكان كل شخص يفعل ما يريد أن يفعله.</w:t>
      </w:r>
    </w:p>
    <w:p>
      <w:pPr>
        <w:bidi/>
      </w:pPr>
      <w:r>
        <w:rPr>
          <w:rtl/>
          <w:cs/>
          <w:lang w:val="ar_AE" w:bidi="ar_AE"/>
        </w:rPr>
      </w:r>
      <w:r>
        <w:rPr>
          <w:rtl/>
          <w:cs/>
          <w:lang w:val="ar_AE" w:bidi="ar_AE"/>
        </w:rPr>
        <w:t>أوقفوا التمثيل. 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يحزنني كثيرًا أن أرى الناس ينفقون الوقت والمال لبناء بيوت الآلهة (المزارات) والأصنام، في حين أنني قد هيأت لهم بالفعل مكانًا صالحًا وطريقة صالحة ليعبدوني بها! أو</w:t>
      </w:r>
    </w:p>
    <w:p>
      <w:pPr>
        <w:pStyle w:val="ListBullet"/>
        <w:bidi/>
        <w:spacing w:line="240" w:lineRule="auto"/>
        <w:ind w:left="720"/>
      </w:pPr>
      <w:r>
        <w:rPr>
          <w:rtl/>
          <w:cs/>
          <w:lang w:val="ar_AE" w:bidi="ar_AE"/>
        </w:rPr>
      </w:r>
      <w:r>
        <w:rPr>
          <w:rtl/>
          <w:cs/>
          <w:lang w:val="ar_AE" w:bidi="ar_AE"/>
        </w:rPr>
        <w:t>أنا غاضب لأن الناس يفترضون أنهم يعرفون كيف يخدمونني بطريقة أفضل من الطريقة التي أعطيتها لهم؛ أو</w:t>
      </w:r>
    </w:p>
    <w:p>
      <w:pPr>
        <w:pStyle w:val="ListBullet"/>
        <w:bidi/>
        <w:spacing w:line="240" w:lineRule="auto"/>
        <w:ind w:left="720"/>
      </w:pPr>
      <w:r>
        <w:rPr>
          <w:rtl/>
          <w:cs/>
          <w:lang w:val="ar_AE" w:bidi="ar_AE"/>
        </w:rPr>
      </w:r>
      <w:r>
        <w:rPr>
          <w:rtl/>
          <w:cs/>
          <w:lang w:val="ar_AE" w:bidi="ar_AE"/>
        </w:rPr>
        <w:t xml:space="preserve">إن بني إسرائيل يعتقدون أن بإمكانهم صُنع أوثان وطقوس لتضمن لهم أن يحصلوا على حياة جيدة. وهم يعتقدون أن بإمكانهم التحكم بي مثل الآلهة الأخرى. وهذا أسلوب جاهل وخطير لبني إسرائيل كي يعيشوا بمقتضاه.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هناك شاب من سبط لاويّ. وكان هذا الشاب يعيش في مدينة بيت لحم في منطقة يهوذا. كان هذا الشاب يعيش بين شعب سبط يهوذا، مع أنه كان لاويًّا. وفي أحد الأيام، غادر هذا الشاب بيت لحم وذهب للبحث عن مكان جديد ليعيش فيه. وبينما كان هذا الشاب في سفره، جاء إلى بيت ميخا في منطقة جبال أفرايم.</w:t>
      </w:r>
    </w:p>
    <w:p>
      <w:pPr>
        <w:bidi/>
      </w:pPr>
      <w:r>
        <w:rPr>
          <w:rtl/>
          <w:cs/>
          <w:lang w:val="ar_AE" w:bidi="ar_AE"/>
        </w:rPr>
      </w:r>
      <w:r>
        <w:rPr>
          <w:rtl/>
          <w:cs/>
          <w:lang w:val="ar_AE" w:bidi="ar_AE"/>
        </w:rPr>
        <w:t>وسأل ميخا هذا الشاب اللاويّ: "من أين أتيت؟"</w:t>
      </w:r>
    </w:p>
    <w:p>
      <w:pPr>
        <w:bidi/>
      </w:pPr>
      <w:r>
        <w:rPr>
          <w:rtl/>
          <w:cs/>
          <w:lang w:val="ar_AE" w:bidi="ar_AE"/>
        </w:rPr>
      </w:r>
      <w:r>
        <w:rPr>
          <w:rtl/>
          <w:cs/>
          <w:lang w:val="ar_AE" w:bidi="ar_AE"/>
        </w:rPr>
        <w:t>فأجاب الرجل اللاويّ: "أنا لاويّ من بيت لحم في يهوذا. وأنا أبحث عن مكان أعيش فيه".</w:t>
      </w:r>
    </w:p>
    <w:p>
      <w:pPr>
        <w:bidi/>
      </w:pPr>
      <w:r>
        <w:rPr>
          <w:rtl/>
          <w:cs/>
          <w:lang w:val="ar_AE" w:bidi="ar_AE"/>
        </w:rPr>
      </w:r>
      <w:r>
        <w:rPr>
          <w:rtl/>
          <w:cs/>
          <w:lang w:val="ar_AE" w:bidi="ar_AE"/>
        </w:rPr>
        <w:t>فقال ميخا: "فلتمكث هنا معي. أعطني النصائح كأب، وكُن لي كاهنًا. وأنا سأدفع لك عشر قطع من الفضة كل سنة، وسأعطيك الثياب والطعام".</w:t>
      </w:r>
    </w:p>
    <w:p>
      <w:pPr>
        <w:bidi/>
      </w:pPr>
      <w:r>
        <w:rPr>
          <w:rtl/>
          <w:cs/>
          <w:lang w:val="ar_AE" w:bidi="ar_AE"/>
        </w:rPr>
      </w:r>
      <w:r>
        <w:rPr>
          <w:rtl/>
          <w:cs/>
          <w:lang w:val="ar_AE" w:bidi="ar_AE"/>
        </w:rPr>
        <w:t>فأجاب اللاويّ: "سأعيش معك".</w:t>
      </w:r>
    </w:p>
    <w:p>
      <w:pPr>
        <w:bidi/>
      </w:pPr>
      <w:r>
        <w:rPr>
          <w:rtl/>
          <w:cs/>
          <w:lang w:val="ar_AE" w:bidi="ar_AE"/>
        </w:rPr>
      </w:r>
      <w:r>
        <w:rPr>
          <w:rtl/>
          <w:cs/>
          <w:lang w:val="ar_AE" w:bidi="ar_AE"/>
        </w:rPr>
        <w:t>أوقفوا التمثيل. اسألوا الشخص الذي يؤدي دور اللاويّ: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لا أريد أن أذهب إلى خيمة الاجتماع لأجد عملًا أو مكانًا أعيش فيه. فأنا لن أتَّبع قواعد الكهنة واللاويّين الآخرين. بدلاً من ذلك، سأبحث عن شيء أريد أن أفعله؛ أو</w:t>
      </w:r>
    </w:p>
    <w:p>
      <w:pPr>
        <w:pStyle w:val="ListBullet"/>
        <w:bidi/>
        <w:spacing w:line="240" w:lineRule="auto"/>
        <w:ind w:left="720"/>
      </w:pPr>
      <w:r>
        <w:rPr>
          <w:rtl/>
          <w:cs/>
          <w:lang w:val="ar_AE" w:bidi="ar_AE"/>
        </w:rPr>
      </w:r>
      <w:r>
        <w:rPr>
          <w:rtl/>
          <w:cs/>
          <w:lang w:val="ar_AE" w:bidi="ar_AE"/>
        </w:rPr>
        <w:t>يبدو أن هذه وظيفة جيدة! سأتمكن من العيش في راحة وأكون مهمًا! وأنا متحمس لقبول عرض ميخا؛ أو</w:t>
      </w:r>
    </w:p>
    <w:p>
      <w:pPr>
        <w:pStyle w:val="ListBullet"/>
        <w:bidi/>
        <w:spacing w:line="240" w:lineRule="auto"/>
        <w:ind w:left="720"/>
      </w:pPr>
      <w:r>
        <w:rPr>
          <w:rtl/>
          <w:cs/>
          <w:lang w:val="ar_AE" w:bidi="ar_AE"/>
        </w:rPr>
      </w:r>
      <w:r>
        <w:rPr>
          <w:rtl/>
          <w:cs/>
          <w:lang w:val="ar_AE" w:bidi="ar_AE"/>
        </w:rPr>
        <w:t>أنا لا أهتم بطرق أو تقاليد جماعتي، أي اللاويّين. أنا متأكد تمامًا من أنني أعرف أفضل طريقة للعيش والتصرُّف.</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لذلك أصبح اللاويّ مثل أحد أبناء ميخا وعاش مع عائلته. وقد عيَّن ميخا اللاويّ ليكون كاهنًا له.</w:t>
      </w:r>
    </w:p>
    <w:p>
      <w:pPr>
        <w:bidi/>
      </w:pPr>
      <w:r>
        <w:rPr>
          <w:rtl/>
          <w:cs/>
          <w:lang w:val="ar_AE" w:bidi="ar_AE"/>
        </w:rPr>
      </w:r>
      <w:r>
        <w:rPr>
          <w:rtl/>
          <w:cs/>
          <w:lang w:val="ar_AE" w:bidi="ar_AE"/>
        </w:rPr>
        <w:t>ثم قال ميخا: "أنا متأكد من أن الرب سيباركني الآن لأن لدي لاويًّا ليكون كاهنًا لي".</w:t>
      </w:r>
    </w:p>
    <w:p>
      <w:pPr>
        <w:bidi/>
      </w:pPr>
      <w:r>
        <w:rPr>
          <w:rtl/>
          <w:cs/>
          <w:lang w:val="ar_AE" w:bidi="ar_AE"/>
        </w:rPr>
      </w:r>
      <w:r>
        <w:rPr>
          <w:rtl/>
          <w:cs/>
          <w:lang w:val="ar_AE" w:bidi="ar_AE"/>
        </w:rPr>
        <w:t>أوقفوا التمثيل. اسألوا الشخص الذي يؤدي دور ميخا: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يا للروعة! رغم أنني اضطررت للاعتراف بأنني سرقت الفضة، إلا أن الأمور سارت على خير ما يرام بالنسبة لي! لدي أوثان جديدة مميزة وكاهنٌ لاويٌّ ليُضفوا عليّ وعلى أهل بيتي أهميةً ومكانةً! أو</w:t>
      </w:r>
    </w:p>
    <w:p>
      <w:pPr>
        <w:pStyle w:val="ListBullet"/>
        <w:bidi/>
        <w:spacing w:line="240" w:lineRule="auto"/>
        <w:ind w:left="720"/>
      </w:pPr>
      <w:r>
        <w:rPr>
          <w:rtl/>
          <w:cs/>
          <w:lang w:val="ar_AE" w:bidi="ar_AE"/>
        </w:rPr>
      </w:r>
      <w:r>
        <w:rPr>
          <w:rtl/>
          <w:cs/>
          <w:lang w:val="ar_AE" w:bidi="ar_AE"/>
        </w:rPr>
        <w:t>أنا أتذكر شيئًا عن كيف كان الرب يحب الكهنة اللاويّين. لقد أرضيتُ الرب بلا شك حين استأجرت لاويًّا، ولذا لا بد أن يباركني الرب الآن! أو</w:t>
      </w:r>
    </w:p>
    <w:p>
      <w:pPr>
        <w:pStyle w:val="ListBullet"/>
        <w:bidi/>
        <w:spacing w:line="240" w:lineRule="auto"/>
        <w:ind w:left="720"/>
      </w:pPr>
      <w:r>
        <w:rPr>
          <w:rtl/>
          <w:cs/>
          <w:lang w:val="ar_AE" w:bidi="ar_AE"/>
        </w:rPr>
      </w:r>
      <w:r>
        <w:rPr>
          <w:rtl/>
          <w:cs/>
          <w:lang w:val="ar_AE" w:bidi="ar_AE"/>
        </w:rPr>
        <w:t>أشعر بسعادة ورضا كبيرين إزاء الطريقة التي رتّبتُ بها الأمور. فقد كنت حكيمًا جدًا عندما فكرت في استئجار هذا اللاويّ. والآن سيباركني الرب، وكل ذلك لأنني قمت بأمورٍ بارعةٍ كهذه!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17: 1 - 13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يسمع ميخا أمه </w:t>
      </w:r>
      <w:r>
        <w:rPr>
          <w:b/>
          <w:rtl/>
          <w:cs/>
          <w:lang w:val="ar_AE" w:bidi="ar_AE"/>
        </w:rPr>
        <w:t>تلعن</w:t>
      </w:r>
      <w:r>
        <w:rPr>
          <w:rtl/>
          <w:cs/>
          <w:lang w:val="ar_AE" w:bidi="ar_AE"/>
        </w:rPr>
        <w:t xml:space="preserve"> من سرق فضتها. وعندما تلعن شخصًا ما، فإنك تتمنى أن يحدث له أمر سيء. وكان الناس يعتقدون أن اللعنة ستتحقق. فإذا لعن شخص ما شخصًا آخر، فإن الشخص الآخر سيصبح خائفًا جدًا. للمزيد من المعلومات عن كلمة يلعن، راجعوا قاموس الكلمات الرئيسية. استخدموا الكلمة أو العبارة ذاتها التي استخدمتموها في المقاطع السابقة للإشارة إلى كلمة يلعن.</w:t>
      </w:r>
    </w:p>
    <w:p>
      <w:pPr>
        <w:bidi/>
      </w:pPr>
      <w:r>
        <w:rPr>
          <w:rtl/>
          <w:cs/>
          <w:lang w:val="ar_AE" w:bidi="ar_AE"/>
        </w:rPr>
      </w:r>
      <w:r>
        <w:rPr>
          <w:rtl/>
          <w:cs/>
          <w:lang w:val="ar_AE" w:bidi="ar_AE"/>
        </w:rPr>
        <w:t xml:space="preserve">يعترف ميخا بأنه سرق 1100 قطعة من الفضة من أمه. تذكر بعض الترجمات </w:t>
      </w:r>
      <w:r>
        <w:rPr>
          <w:b/>
          <w:rtl/>
          <w:cs/>
          <w:lang w:val="ar_AE" w:bidi="ar_AE"/>
        </w:rPr>
        <w:t>شواقل</w:t>
      </w:r>
      <w:r>
        <w:rPr>
          <w:rtl/>
          <w:cs/>
          <w:lang w:val="ar_AE" w:bidi="ar_AE"/>
        </w:rPr>
        <w:t xml:space="preserve"> من الفضة، وهو مقياس وزن يزن نحو 11 جرامًا. إذا استخدمتم كلمة شواقل، فاستخدموا الكلمة ذاتها التي استخدمتموها في المقاطع السابقة للإشارة إلى الشواقل، وتذكّروا أن كلمة شواقل موجودة في قاموس الكلمات الرئيسية.</w:t>
      </w:r>
    </w:p>
    <w:p>
      <w:pPr>
        <w:bidi/>
      </w:pPr>
      <w:r>
        <w:rPr>
          <w:rtl/>
          <w:cs/>
          <w:lang w:val="ar_AE" w:bidi="ar_AE"/>
        </w:rPr>
      </w:r>
      <w:r>
        <w:rPr>
          <w:rtl/>
          <w:cs/>
          <w:lang w:val="ar_AE" w:bidi="ar_AE"/>
        </w:rPr>
        <w:t xml:space="preserve">عندما يُعيد ميخا الفضة، تطلب أم ميخا من </w:t>
      </w:r>
      <w:r>
        <w:rPr>
          <w:b/>
          <w:rtl/>
          <w:cs/>
          <w:lang w:val="ar_AE" w:bidi="ar_AE"/>
        </w:rPr>
        <w:t>الرب (يهوه)</w:t>
      </w:r>
      <w:r>
        <w:rPr>
          <w:rtl/>
          <w:cs/>
          <w:lang w:val="ar_AE" w:bidi="ar_AE"/>
        </w:rPr>
        <w:t xml:space="preserve"> أن يبارك ميخا. الرب (يهوه) هو الاسم العَلَم لله. للمزيد من المعلومات عن الرب (يهوه)، راجعوا قاموس الكلمات الرئيسية. استخدموا نفس الكلمة أو العبارة التي استخدمتموها في المقاطع السابقة للإشارة إلى الرب (يهوه).</w:t>
      </w:r>
    </w:p>
    <w:p>
      <w:pPr>
        <w:bidi/>
      </w:pPr>
      <w:r>
        <w:rPr>
          <w:rtl/>
          <w:cs/>
          <w:lang w:val="ar_AE" w:bidi="ar_AE"/>
        </w:rPr>
      </w:r>
      <w:r>
        <w:rPr>
          <w:rtl/>
          <w:cs/>
          <w:lang w:val="ar_AE" w:bidi="ar_AE"/>
        </w:rPr>
        <w:t xml:space="preserve">أن </w:t>
      </w:r>
      <w:r>
        <w:rPr>
          <w:b/>
          <w:rtl/>
          <w:cs/>
          <w:lang w:val="ar_AE" w:bidi="ar_AE"/>
        </w:rPr>
        <w:t>تبارك</w:t>
      </w:r>
      <w:r>
        <w:rPr>
          <w:rtl/>
          <w:cs/>
          <w:lang w:val="ar_AE" w:bidi="ar_AE"/>
        </w:rPr>
        <w:t xml:space="preserve"> شخصًا ما يعني أن تصلي من أجل أن يفعل الله أمورًا صالحة لهذا الشخص الآخر. ولمزيد من المعلومات عن كلمة "يبارك"، ارجعوا إلى قاموس الكلمات الرئيسية. استخدموا الكلمة أو العبارة ذاتها التي استخدمتموها في المقاطع السابقة لكلمة يبارِك.</w:t>
      </w:r>
    </w:p>
    <w:p>
      <w:pPr>
        <w:bidi/>
      </w:pPr>
      <w:r>
        <w:rPr>
          <w:rtl/>
          <w:cs/>
          <w:lang w:val="ar_AE" w:bidi="ar_AE"/>
        </w:rPr>
      </w:r>
      <w:r>
        <w:rPr>
          <w:rtl/>
          <w:cs/>
          <w:lang w:val="ar_AE" w:bidi="ar_AE"/>
        </w:rPr>
        <w:t xml:space="preserve">وتعلن أم ميخا أنها </w:t>
      </w:r>
      <w:r>
        <w:rPr>
          <w:b/>
          <w:rtl/>
          <w:cs/>
          <w:lang w:val="ar_AE" w:bidi="ar_AE"/>
        </w:rPr>
        <w:t>تُقدِّس (تكرِّس)</w:t>
      </w:r>
      <w:r>
        <w:rPr>
          <w:rtl/>
          <w:cs/>
          <w:lang w:val="ar_AE" w:bidi="ar_AE"/>
        </w:rPr>
        <w:t xml:space="preserve"> الفضة للرب. أن تُكرِّس أو تقدِّس يعني أن تجعل شيئًا ما أو شخصًا ما مُقدَّسًا أو مُخصَّصًا لله. </w:t>
      </w:r>
    </w:p>
    <w:p>
      <w:pPr>
        <w:bidi/>
      </w:pPr>
      <w:r>
        <w:rPr>
          <w:rtl/>
          <w:cs/>
          <w:lang w:val="ar_AE" w:bidi="ar_AE"/>
        </w:rPr>
      </w:r>
      <w:r>
        <w:rPr>
          <w:rtl/>
          <w:cs/>
          <w:lang w:val="ar_AE" w:bidi="ar_AE"/>
        </w:rPr>
        <w:t>توقفوا هنا وناقشوا كمجموعة الكلمة أو العبارة التي ستستخدمونها للتعبير عن يُقَدِّس. انظروا مصطلح "يُقَدِّس"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تعطي أم ميخا جزءًا من الفضة إلى صائغ الفضة ليصنع </w:t>
      </w:r>
      <w:r>
        <w:rPr>
          <w:b/>
          <w:rtl/>
          <w:cs/>
          <w:lang w:val="ar_AE" w:bidi="ar_AE"/>
        </w:rPr>
        <w:t>صورتين</w:t>
      </w:r>
      <w:r>
        <w:rPr>
          <w:rtl/>
          <w:cs/>
          <w:lang w:val="ar_AE" w:bidi="ar_AE"/>
        </w:rPr>
        <w:t xml:space="preserve"> أو </w:t>
      </w:r>
      <w:r>
        <w:rPr>
          <w:b/>
          <w:rtl/>
          <w:cs/>
          <w:lang w:val="ar_AE" w:bidi="ar_AE"/>
        </w:rPr>
        <w:t>تمثالين (وثنين)</w:t>
      </w:r>
      <w:r>
        <w:rPr>
          <w:rtl/>
          <w:cs/>
          <w:lang w:val="ar_AE" w:bidi="ar_AE"/>
        </w:rPr>
        <w:t>. الوثن هو شيء يصنعه الناس من أجل عبادة أحد الآلهة. وهذا الشيء يُذكِّر الناس ببعض خصائص هذا الإله. يصنع الناسُ شيئًا ــ صورةً ــ لإلهٍ ما، ويعبدون ذلك الشيءَ وكأنه هو ذلك الإله. وقد يبدو هذا الشيء مثل شخص، أو مثل حيوان، أو قد يتخذ أي شكل كان. وقد طلب الله من بني إسرائيل في وصاياه ألا يصنعوا هذه الأنواع من الصور أبدًا، وألا يعبدوا هذه الأنواع من الصور أبدًا. كان لدى ميخا آلهة أو تماثيل (أوثان) بيتية صغيرة، وهي التي كان الناس يعتقدون أنها تجعل العائلة محظوظة ومزدهرة.</w:t>
      </w:r>
    </w:p>
    <w:p>
      <w:pPr>
        <w:bidi/>
      </w:pPr>
      <w:r>
        <w:rPr>
          <w:rtl/>
          <w:cs/>
          <w:lang w:val="ar_AE" w:bidi="ar_AE"/>
        </w:rPr>
      </w:r>
      <w:r>
        <w:rPr>
          <w:rtl/>
          <w:cs/>
          <w:lang w:val="ar_AE" w:bidi="ar_AE"/>
        </w:rPr>
        <w:t>توقفوا هنا وناقشوا معًا الكلمة أو العبارة التي ستستخدمونها للإشارة إلى تمثال أو صورة. ابحثوا عن كلمة وثن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w:t>
      </w:r>
      <w:r>
        <w:rPr>
          <w:b/>
          <w:rtl/>
          <w:cs/>
          <w:lang w:val="ar_AE" w:bidi="ar_AE"/>
        </w:rPr>
        <w:t>صائغ الفضة</w:t>
      </w:r>
      <w:r>
        <w:rPr>
          <w:rtl/>
          <w:cs/>
          <w:lang w:val="ar_AE" w:bidi="ar_AE"/>
        </w:rPr>
        <w:t xml:space="preserve"> هو رجل يُشكِّل الفضة إلى أشياء مثل المجوهرات (الحُلي).</w:t>
      </w:r>
    </w:p>
    <w:p>
      <w:pPr>
        <w:bidi/>
      </w:pPr>
      <w:r>
        <w:rPr>
          <w:rtl/>
          <w:cs/>
          <w:lang w:val="ar_AE" w:bidi="ar_AE"/>
        </w:rPr>
      </w:r>
      <w:r>
        <w:rPr>
          <w:rtl/>
          <w:cs/>
          <w:lang w:val="ar_AE" w:bidi="ar_AE"/>
        </w:rPr>
        <w:t xml:space="preserve">يضع ميخا التماثيل في بيته، في </w:t>
      </w:r>
      <w:r>
        <w:rPr>
          <w:b/>
          <w:rtl/>
          <w:cs/>
          <w:lang w:val="ar_AE" w:bidi="ar_AE"/>
        </w:rPr>
        <w:t>بيت الآلهة (المزار)</w:t>
      </w:r>
      <w:r>
        <w:rPr>
          <w:rtl/>
          <w:cs/>
          <w:lang w:val="ar_AE" w:bidi="ar_AE"/>
        </w:rPr>
        <w:t xml:space="preserve"> الخاص به. وبيت الآلهة (المزار) هو غرفة خاصة أو منطقة خاصة حيث يمكن للناس أن يعبدوا الآلهة. </w:t>
      </w:r>
    </w:p>
    <w:p>
      <w:pPr>
        <w:bidi/>
      </w:pPr>
      <w:r>
        <w:rPr>
          <w:rtl/>
          <w:cs/>
          <w:lang w:val="ar_AE" w:bidi="ar_AE"/>
        </w:rPr>
      </w:r>
      <w:r>
        <w:rPr>
          <w:rtl/>
          <w:cs/>
          <w:lang w:val="ar_AE" w:bidi="ar_AE"/>
        </w:rPr>
        <w:t>توقّفوا هنا وناقشوا معًا الكلمة أو العبارة التي ستستخدمونها للتعبير عن بيت الآلهة (المزار). وإذا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في بيت الآلهة هذا، كان لدى ميخا </w:t>
      </w:r>
      <w:r>
        <w:rPr>
          <w:b/>
          <w:rtl/>
          <w:cs/>
          <w:lang w:val="ar_AE" w:bidi="ar_AE"/>
        </w:rPr>
        <w:t>أفودًا</w:t>
      </w:r>
      <w:r>
        <w:rPr>
          <w:rtl/>
          <w:cs/>
          <w:lang w:val="ar_AE" w:bidi="ar_AE"/>
        </w:rPr>
        <w:t>. والأفود هو قطعة ثياب للكهنة. وكان الأفود غالبًا مزينًا (مزخرفًا) للغاية. وقد أعطى الرب تعليمات محددة عن كيفية صنع الأفود لكهنة الرب. كان رداء "الأفود" المخصص لكهنة الرب يغطي جسد الكاهن من الكتفين نزولاً إلى الفخذين، وكان مزودًا بقطعتين للكتفين أو حزامين. وربما نسخ ميخا أو قلَّد الأفود الذي كان يرتديه كهنة الرب، أو ربما صنع أفودًا بأسلوب مختلف. في بعض الأحيان، ونظرًا لأن الأفود كان قطعة ملابس مميزة للغاية، كان الناس يعبدونه وكأنه إله. ولمزيد من المعلومات عن الأفود، راجعوا قاموس الكلمات الرئيسية. استخدموا الكلمة أو العبارة نفسها التي استخدمتموها في المقاطع السابقة للإشارة إلى الأفود.</w:t>
      </w:r>
    </w:p>
    <w:p>
      <w:pPr>
        <w:bidi/>
      </w:pPr>
      <w:r>
        <w:rPr>
          <w:rtl/>
          <w:cs/>
          <w:lang w:val="ar_AE" w:bidi="ar_AE"/>
        </w:rPr>
      </w:r>
      <w:r>
        <w:rPr>
          <w:rtl/>
          <w:cs/>
          <w:lang w:val="ar_AE" w:bidi="ar_AE"/>
        </w:rPr>
        <w:t xml:space="preserve">في البداية، </w:t>
      </w:r>
      <w:r>
        <w:rPr>
          <w:b/>
          <w:rtl/>
          <w:cs/>
          <w:lang w:val="ar_AE" w:bidi="ar_AE"/>
        </w:rPr>
        <w:t>يُعَيِّن</w:t>
      </w:r>
      <w:r>
        <w:rPr>
          <w:rtl/>
          <w:cs/>
          <w:lang w:val="ar_AE" w:bidi="ar_AE"/>
        </w:rPr>
        <w:t xml:space="preserve"> ميخا ابنه كاهنًا له، ثم يُعَيِّن ميخا اللاوي كاهنًا له. كلمة يُعيِّن تعني أن تُخصص أو أن تجعل شخصًا ما كاهنًا بشكل رسمي. </w:t>
      </w:r>
    </w:p>
    <w:p>
      <w:pPr>
        <w:bidi/>
      </w:pPr>
      <w:r>
        <w:rPr>
          <w:rtl/>
          <w:cs/>
          <w:lang w:val="ar_AE" w:bidi="ar_AE"/>
        </w:rPr>
      </w:r>
      <w:r>
        <w:rPr>
          <w:rtl/>
          <w:cs/>
          <w:lang w:val="ar_AE" w:bidi="ar_AE"/>
        </w:rPr>
        <w:t>توقّفوا هنا وناقشوا معًا الكلمة أو العبارة التي ستستخدمونها للتعبير عن كلمة يُعيِّن. وإذا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w:t>
      </w:r>
      <w:r>
        <w:rPr>
          <w:b/>
          <w:rtl/>
          <w:cs/>
          <w:lang w:val="ar_AE" w:bidi="ar_AE"/>
        </w:rPr>
        <w:t>الكاهن</w:t>
      </w:r>
      <w:r>
        <w:rPr>
          <w:rtl/>
          <w:cs/>
          <w:lang w:val="ar_AE" w:bidi="ar_AE"/>
        </w:rPr>
        <w:t xml:space="preserve"> هو الشخص الذي يخدم إلهًا. وكان الكهنة يقدِّمون التقدمات والصلوات نيابة عن الناس الآخرين. وقد عيَّن الربّ كهنة للخدمة في خيمة الاجتماع وعبادته بالطريقة التي أمر بها. والشعوب التي كانت تعيش في البلدان المحيطة بإسرائيل كان لديهم أيضًا أشخاص كانوا يخدمون آلهتهم. وكان الناس يدعون هؤلاء الأشخاص كهنةً أيضًا. لم يخدم ابن ميخا أو اللاويُّ الرب بالطريقة التي أمر الرب أن يُخدَم بها، ولذلك لم يكن ابن ميخا أو هذا اللاوي كاهنين للرب.</w:t>
      </w:r>
    </w:p>
    <w:p>
      <w:pPr>
        <w:bidi/>
      </w:pPr>
      <w:r>
        <w:rPr>
          <w:rtl/>
          <w:cs/>
          <w:lang w:val="ar_AE" w:bidi="ar_AE"/>
        </w:rPr>
      </w:r>
      <w:r>
        <w:rPr>
          <w:rtl/>
          <w:cs/>
          <w:lang w:val="ar_AE" w:bidi="ar_AE"/>
        </w:rPr>
        <w:t>توقّفوا هنا وناقشوا معًا الكلمة أو العبارة التي ستستخدمونها للتعبير عن كلمة كاهن. ولمزيد من المعلومات حول كلمة كاهن، انظروا قاموس الكلمات الرئيسية. وإذا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يغادر </w:t>
      </w:r>
      <w:r>
        <w:rPr>
          <w:b/>
          <w:rtl/>
          <w:cs/>
          <w:lang w:val="ar_AE" w:bidi="ar_AE"/>
        </w:rPr>
        <w:t>لاوي</w:t>
      </w:r>
      <w:r>
        <w:rPr>
          <w:rtl/>
          <w:cs/>
          <w:lang w:val="ar_AE" w:bidi="ar_AE"/>
        </w:rPr>
        <w:t xml:space="preserve"> بيت لحم ويبحث عن مكان جديد ليعيش فيه. كان اللاويون من نسل لاوي ابن يعقوب، وكان من المفترض أن يخدموا الرب. كان كهنة الرب أيضًا من اللاويين من نسل هارون. واللاويون الذين لم يكونوا من نسل هارون كانوا يساعدون الكهنة في واجباتهم. </w:t>
      </w:r>
    </w:p>
    <w:p>
      <w:pPr>
        <w:bidi/>
      </w:pPr>
      <w:r>
        <w:rPr>
          <w:rtl/>
          <w:cs/>
          <w:lang w:val="ar_AE" w:bidi="ar_AE"/>
        </w:rPr>
      </w:r>
      <w:r>
        <w:rPr>
          <w:rtl/>
          <w:cs/>
          <w:lang w:val="ar_AE" w:bidi="ar_AE"/>
        </w:rPr>
        <w:t>توقّفوا هنا وناقشوا معًا الكلمة أو العبارة التي ستستخدمونها للإشارة إلى لاويّ. ولمزيد من المعلومات حول كلمة لاويّ، انظروا قاموس الكلمات الرئيسية. وإذا كنتم قد ترجمتم هذا التعبير بالفعل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١٨: ١–١٠ واحفظوه في قلوبكم.</w:t>
      </w:r>
    </w:p>
    <w:p>
      <w:pPr>
        <w:bidi/>
      </w:pPr>
      <w:r>
        <w:rPr>
          <w:rtl/>
          <w:cs/>
          <w:lang w:val="ar_AE" w:bidi="ar_AE"/>
        </w:rPr>
      </w:r>
      <w:r>
        <w:rPr>
          <w:rtl/>
          <w:cs/>
          <w:lang w:val="ar_AE" w:bidi="ar_AE"/>
        </w:rPr>
        <w:t>استمعوا إلى نسخة صوتية من سِفر القضاة ١٨: ١–١٠ ثلاث مرات، بثلاث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قضاة ١٨: ١–١٠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تستكمل هذه القصة أحداث المقطع السابق، وتُضيف مجموعة جديدة من الشخصيات، وهم أفراد سبط دان من بني إسرائيل. حيث يعجز سبط دان عن الاستيلاء على الأرض التي أعطاهم الربّ إياها، ولذلك يبدأون في البحث عن مكان جديد يقيمون فيه. وأثناء بحث مجموعة صغيرة من رجال سبط دان عن أرض جديدة، يمرّون ببيت ميخا ويلتقون باللاوي الذي يعمل كاهنًا لديه. وبعد أن يعثر رجال سبط دان على مدينة غنية في الشمال، يعودون إلى ديارهم ويحثّون شعبهم على مهاجمة تلك المدينة. وكما فعل ميخا، يطلب سبط دان مشورة الربّ بطريقة غير صحيحة. ويفترض سبط دان أن الربّ سيباركهم ويساعدهم على تنفيذ كل ما يريدون فعله.</w:t>
      </w:r>
    </w:p>
    <w:p>
      <w:pPr>
        <w:bidi/>
      </w:pPr>
      <w:r>
        <w:rPr>
          <w:rtl/>
          <w:cs/>
          <w:lang w:val="ar_AE" w:bidi="ar_AE"/>
        </w:rPr>
      </w:r>
      <w:r>
        <w:rPr>
          <w:rtl/>
          <w:cs/>
          <w:lang w:val="ar_AE" w:bidi="ar_AE"/>
        </w:rPr>
        <w:t>وكان لدى بني دان مشكلة تتعلق بالأرض التي خُصِّصت لهم. ففي وقت سابق، كان قادة بني إسرائيل قد قسموا الأرض بين الأسباط، وكانت تلك الأرض تمثل ميراثهم، أي الممتلكات التي منحها لهم الربّ. وقد خصص قادة بني إسرائيل أرضًا لسبط دان، لكن الدانيين لم يتمكنوا من هزيمة الكنعانيين الذين كانوا يقيمون فيها هزيمة كاملة. ولا يثق بنو دان بالربّ، ولا يطلبون منه المساعدة. كما أنهم لا يطلبون العون حتى من بقية بني إسرائيل. وبدلًا من ذلك، يقررون البحث عن أرض يسهل الاستيلاء عليها. وكما حدث مع ميخا في المقطع السابق، لا يطلب بنو دان إرشاد الربّ، ولا يوجد لهم أيضًا ملك بشري يساعدهم.</w:t>
      </w:r>
    </w:p>
    <w:p>
      <w:pPr>
        <w:bidi/>
      </w:pPr>
      <w:r>
        <w:rPr>
          <w:rtl/>
          <w:cs/>
          <w:lang w:val="ar_AE" w:bidi="ar_AE"/>
        </w:rPr>
      </w:r>
      <w:r>
        <w:rPr>
          <w:rtl/>
          <w:cs/>
          <w:lang w:val="ar_AE" w:bidi="ar_AE"/>
        </w:rPr>
        <w:t>يختار بنو دان خمسة رجال أقوياء وأكفاء من صرعة وأشتأول، وهما مدينتان يقيم فيهما بنو دان في ذلك الوقت. ولأن الأرض التي خُصِّصت لسبط دان تقع وسط أراضي أسباط إسرائيل الأخرى، يتجه هؤلاء الرجال شمالًا للبحث عن أرض تقع خارج حدود إسرائيل. وأثناء رحلتهم، يمرّون بمنطقة جبال سبط أفرايم حتى يصلوا إلى بيت ميخا. ولم يكن رجال بني دان يخططون خصيصًا للذهاب إلى بيت ميخا، لكن يبدو أن بيته كان يقع على الطريق الذي سلكوه. وعندما مرّوا ببيت ميخا، سمعوا طريقة كلام اللاوي وتعرّفوا إليها. وربما كان اللاوي يتحدث بلهجة تختلف عن لهجة سكان أفرايم. فقد تكون لهجته جنوبية أو يهودية، أو ربما كان هؤلاء الرجال قد التقوا بهذا اللاوي من قبل.</w:t>
      </w:r>
    </w:p>
    <w:p>
      <w:pPr>
        <w:bidi/>
      </w:pPr>
      <w:r>
        <w:rPr>
          <w:rtl/>
          <w:cs/>
          <w:lang w:val="ar_AE" w:bidi="ar_AE"/>
        </w:rPr>
      </w:r>
      <w:r>
        <w:rPr>
          <w:rtl/>
          <w:cs/>
          <w:lang w:val="ar_AE" w:bidi="ar_AE"/>
        </w:rPr>
        <w:t>توقفوا هنا وانظروا كمجموعة إلى خريطة إسرائيل. اعثروا على الأرض التي خُصِّصت لسبط دان، وعلى مدينتي صرعة وأشتأول. واعثروا على منطقة جبال أفرايم. أوقِفوا الاستماع إلى هذا التسجيل الصوتي هنا.</w:t>
      </w:r>
    </w:p>
    <w:p>
      <w:pPr>
        <w:bidi/>
      </w:pPr>
      <w:r>
        <w:rPr>
          <w:rtl/>
          <w:cs/>
          <w:lang w:val="ar_AE" w:bidi="ar_AE"/>
        </w:rPr>
      </w:r>
      <w:r>
        <w:rPr>
          <w:rtl/>
          <w:cs/>
          <w:lang w:val="ar_AE" w:bidi="ar_AE"/>
        </w:rPr>
        <w:t>يشعر رجال بني دان الخمسة بالفضول، فيسألون اللاوي عمّا يفعله هناك، ومن الذي جاء به إلى ذلك المكان. فيخبرهم اللاوي بقصته، ويشرح لهم أن ميخا استأجره ليكون كاهنه.</w:t>
      </w:r>
    </w:p>
    <w:p>
      <w:pPr>
        <w:bidi/>
      </w:pPr>
      <w:r>
        <w:rPr>
          <w:rtl/>
          <w:cs/>
          <w:lang w:val="ar_AE" w:bidi="ar_AE"/>
        </w:rPr>
      </w:r>
      <w:r>
        <w:rPr>
          <w:rtl/>
          <w:cs/>
          <w:lang w:val="ar_AE" w:bidi="ar_AE"/>
        </w:rPr>
        <w:t>ويرغب رجال بني دان الخمسة في الحصول على كل مساعدة ممكنة، لذلك يطلبون من اللاوي أن يسأل الله إن كانت مهمتهم في العثور على أرض جديدة ستنجح. لاحظوا أن الرجال لا يستخدمون اسم الله الشخصي، "الربّ". وربما كانوا يطلبون من اللاوي أيضًا أن يستشير آلهة البيت الموجودة في مزار ميخا.</w:t>
      </w:r>
    </w:p>
    <w:p>
      <w:pPr>
        <w:bidi/>
      </w:pPr>
      <w:r>
        <w:rPr>
          <w:rtl/>
          <w:cs/>
          <w:lang w:val="ar_AE" w:bidi="ar_AE"/>
        </w:rPr>
      </w:r>
      <w:r>
        <w:rPr>
          <w:rtl/>
          <w:cs/>
          <w:lang w:val="ar_AE" w:bidi="ar_AE"/>
        </w:rPr>
        <w:t>ولا يذكر الكاتب أن اللاوي تحدث مع الربّ. وقد يعني هذا أن اللاوي لم يسأل الربّ ولا أي إله آخر. وربما اكتفى بأن يقول لرجال بني دان أن يمضوا بسلام، ويواصلوا رحلتهم من دون خوف أو قلق. ويقول لهم اللاوي، بعبارة عامة، إن الربّ سيكون معهم في رحلتهم. وربما لم يُجب عن سؤالهم إجابة مباشرة.</w:t>
      </w:r>
    </w:p>
    <w:p>
      <w:pPr>
        <w:bidi/>
      </w:pPr>
      <w:r>
        <w:rPr>
          <w:rtl/>
          <w:cs/>
          <w:lang w:val="ar_AE" w:bidi="ar_AE"/>
        </w:rPr>
      </w:r>
      <w:r>
        <w:rPr>
          <w:rtl/>
          <w:cs/>
          <w:lang w:val="ar_AE" w:bidi="ar_AE"/>
        </w:rPr>
        <w:t>توقفوا هنا وناقشوا هذا السؤال معًا كمجموعة: استخدم الناس عبارة "اذهبوا بسلام" باعتبارها عبارة وداع، وكذلك وسيلة لطمأنة الآخرين حتى لا يخافوا أو يقلقوا. في ثقافتكم، ما العبارات التي تستخدمونها للطمأنة أو عند الوداع؟ أوقِفوا الاستماع إلى هذا التسجيل الصوتي هنا.</w:t>
      </w:r>
    </w:p>
    <w:p>
      <w:pPr>
        <w:bidi/>
      </w:pPr>
      <w:r>
        <w:rPr>
          <w:rtl/>
          <w:cs/>
          <w:lang w:val="ar_AE" w:bidi="ar_AE"/>
        </w:rPr>
      </w:r>
      <w:r>
        <w:rPr>
          <w:rtl/>
          <w:cs/>
          <w:lang w:val="ar_AE" w:bidi="ar_AE"/>
        </w:rPr>
        <w:t>يقضي رجال بني دان ليلتهم في بيت ميخا، ثم يواصلون رحلتهم. وفي النهاية، يصلون إلى أطراف أرض إسرائيل، إلى المدينة الكنعانية لايش. وكانت هذه المدينة تُسمى أيضًا "لشم"، وكانت مدينة غنية تقع عند منابع نهر الأردن. وكان سكانها يعيشون في سلام وأمان، مثل سكان مدينة صيدون الغنية. وربما كانت لسكان لايش علاقات مع صيدون، لكنهم كانوا يعيشون بعيدًا عنها، ولم يكن لديهم حلفاء آخرون يستطيعون مساعدتهم إذا تعرضت لايش لهجوم. ولم تكن أي جماعة تهاجم الصيدونيين أو تزعجهم، ولذلك لم يكن سكان لايش قلقين، ولم يكونوا يترقبون وجود أعداء. ويقرر رجال بني دان الخمسة أن هذا هو المكان المثالي لشعبهم.</w:t>
      </w:r>
    </w:p>
    <w:p>
      <w:pPr>
        <w:bidi/>
      </w:pPr>
      <w:r>
        <w:rPr>
          <w:rtl/>
          <w:cs/>
          <w:lang w:val="ar_AE" w:bidi="ar_AE"/>
        </w:rPr>
      </w:r>
      <w:r>
        <w:rPr>
          <w:rtl/>
          <w:cs/>
          <w:lang w:val="ar_AE" w:bidi="ar_AE"/>
        </w:rPr>
        <w:t>توقفوا هنا وانظروا إلى خريطة إسرائيل معًا كمجموعة. اعثروا على لايش وصيدون على الخريطة. أوقِفوا الاستماع إلى هذا التسجيل الصوتي هنا.</w:t>
      </w:r>
    </w:p>
    <w:p>
      <w:pPr>
        <w:bidi/>
      </w:pPr>
      <w:r>
        <w:rPr>
          <w:rtl/>
          <w:cs/>
          <w:lang w:val="ar_AE" w:bidi="ar_AE"/>
        </w:rPr>
      </w:r>
      <w:r>
        <w:rPr>
          <w:rtl/>
          <w:cs/>
          <w:lang w:val="ar_AE" w:bidi="ar_AE"/>
        </w:rPr>
        <w:t>عندما يعود الرجال إلى شعبهم في صرعة وأشتأول، يسألهم بقية بني دان عمّا اكتشفوه. فيبدأ الرجال الخمسة بوصف مدينة لايش. ويحثّون بني دان على ألا يترددوا، بل أن يهاجموا المدينة، لأن الأرض جيدة. فهذه الأرض توفر لهم كل ما يحتاجون إليه. ولأن سكان لايش لا يتوقعون أي هجوم، فسيكون من السهل هزيمتهم. ولأن المدينة تبدو هدفًا سهلًا، يفترض بنو دان أن الله قد منحهم هذه الأرض. ومرة أخرى، يستخدمون كلمة عامة تشير إلى الله بدلًا من استخدام اسم "الربّ". ومرة أخرى أيضًا، لا يسألون الربّ فعلًا إن كان هذا ما يريده منهم.</w:t>
      </w:r>
    </w:p>
    <w:p>
      <w:pPr>
        <w:bidi/>
      </w:pPr>
      <w:r>
        <w:rPr>
          <w:rtl/>
          <w:cs/>
          <w:lang w:val="ar_AE" w:bidi="ar_AE"/>
        </w:rPr>
      </w:r>
      <w:r>
        <w:rPr>
          <w:rtl/>
          <w:cs/>
          <w:lang w:val="ar_AE" w:bidi="ar_AE"/>
        </w:rPr>
        <w:t>وبدلًا من أن يطلبوا معونة الربّ أو يتبعوا إرشاده، يحاول بنو دان أن يتحكموا في مستقبلهم بأنفسهم. فيذهبون للبحث عن أرض أخرى يسهل الاستيلاء عليها، بدلًا من الميراث الذي أعطاه لهم الربّ. ويظن بنو دان أنهم يستطيعون تدبير حياتهم بصورة أفضل عندما يعصون الربّ، أكثر مما لو اتبعوه.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قضاة ١٨: ١–١٠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تقوم المجموعة بتصوير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عندما يتخلى بنو دان عن محاولة الاستيلاء على الأرض التي خُصِّصت لهم، يقررون البحث عن مكان آخر يقيمون فيه. ويختار بنو دان خمسة رجال أكفاء، ويرسلونهم لاستكشاف الأرض والعثور على مكان مناسب.</w:t>
      </w:r>
    </w:p>
    <w:p>
      <w:pPr>
        <w:bidi/>
      </w:pPr>
      <w:r>
        <w:rPr>
          <w:rtl/>
          <w:cs/>
          <w:lang w:val="ar_AE" w:bidi="ar_AE"/>
        </w:rPr>
      </w:r>
      <w:r>
        <w:rPr>
          <w:b/>
          <w:rtl/>
          <w:cs/>
          <w:lang w:val="ar_AE" w:bidi="ar_AE"/>
        </w:rPr>
        <w:t>في المشهد الثاني:</w:t>
      </w:r>
      <w:r>
        <w:rPr>
          <w:rtl/>
          <w:cs/>
          <w:lang w:val="ar_AE" w:bidi="ar_AE"/>
        </w:rPr>
        <w:t xml:space="preserve"> في الطريق، يلتقي رجال بني دان الخمسة باللاوي الكاهن في بيت ميخا. ويطلب الرجال من اللاوي أن يسأل الله إن كانت مهمتهم ستنجح. فيرد اللاوي سريعًا بأن الرجال لا داعي لأن يقلقوا، وأن الربّ سيكون معهم. ويقضي رجال بني دان ليلتهم في بيت ميخا.</w:t>
      </w:r>
    </w:p>
    <w:p>
      <w:pPr>
        <w:bidi/>
      </w:pPr>
      <w:r>
        <w:rPr>
          <w:rtl/>
          <w:cs/>
          <w:lang w:val="ar_AE" w:bidi="ar_AE"/>
        </w:rPr>
      </w:r>
      <w:r>
        <w:rPr>
          <w:b/>
          <w:rtl/>
          <w:cs/>
          <w:lang w:val="ar_AE" w:bidi="ar_AE"/>
        </w:rPr>
        <w:t>في المشهد الثالث:</w:t>
      </w:r>
      <w:r>
        <w:rPr>
          <w:rtl/>
          <w:cs/>
          <w:lang w:val="ar_AE" w:bidi="ar_AE"/>
        </w:rPr>
        <w:t xml:space="preserve"> يصل رجال بني دان إلى لايش، ويجدون أن المدينة تقع في منطقة جيدة، وأن سكانها الأغنياء غير مستعدين للدفاع عن أنفسهم.</w:t>
      </w:r>
    </w:p>
    <w:p>
      <w:pPr>
        <w:bidi/>
      </w:pPr>
      <w:r>
        <w:rPr>
          <w:rtl/>
          <w:cs/>
          <w:lang w:val="ar_AE" w:bidi="ar_AE"/>
        </w:rPr>
      </w:r>
      <w:r>
        <w:rPr>
          <w:b/>
          <w:rtl/>
          <w:cs/>
          <w:lang w:val="ar_AE" w:bidi="ar_AE"/>
        </w:rPr>
        <w:t>في المشهد الرابع:</w:t>
      </w:r>
      <w:r>
        <w:rPr>
          <w:rtl/>
          <w:cs/>
          <w:lang w:val="ar_AE" w:bidi="ar_AE"/>
        </w:rPr>
        <w:t xml:space="preserve"> يعود رجال بني دان الخمسة إلى ديارهم، فيسألهم شعبهم عمّا وجدوه. فيحث الرجال الخمسة سبطهم على الذهاب لمهاجمة لايش. ويخبرونهم أن الأرض جيدة، وبما أنها تبدو سهلة الاستيلاء عليها، فلا بد أن الله يريد أن يمنحها لبني دان.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سبط دان.</w:t>
      </w:r>
    </w:p>
    <w:p>
      <w:pPr>
        <w:pStyle w:val="ListBullet"/>
        <w:bidi/>
        <w:spacing w:line="240" w:lineRule="auto"/>
        <w:ind w:left="720"/>
      </w:pPr>
      <w:r>
        <w:rPr>
          <w:rtl/>
          <w:cs/>
          <w:lang w:val="ar_AE" w:bidi="ar_AE"/>
        </w:rPr>
      </w:r>
      <w:r>
        <w:rPr>
          <w:rtl/>
          <w:cs/>
          <w:lang w:val="ar_AE" w:bidi="ar_AE"/>
        </w:rPr>
        <w:t>رجال بني دان الخمسة، أو الجواسيس الخمسة.</w:t>
      </w:r>
    </w:p>
    <w:p>
      <w:pPr>
        <w:pStyle w:val="ListBullet"/>
        <w:bidi/>
        <w:spacing w:line="240" w:lineRule="auto"/>
        <w:ind w:left="720"/>
      </w:pPr>
      <w:r>
        <w:rPr>
          <w:rtl/>
          <w:cs/>
          <w:lang w:val="ar_AE" w:bidi="ar_AE"/>
        </w:rPr>
      </w:r>
      <w:r>
        <w:rPr>
          <w:rtl/>
          <w:cs/>
          <w:lang w:val="ar_AE" w:bidi="ar_AE"/>
        </w:rPr>
        <w:t>ميخا.</w:t>
      </w:r>
    </w:p>
    <w:p>
      <w:pPr>
        <w:pStyle w:val="ListBullet"/>
        <w:bidi/>
        <w:spacing w:line="240" w:lineRule="auto"/>
        <w:ind w:left="720"/>
      </w:pPr>
      <w:r>
        <w:rPr>
          <w:rtl/>
          <w:cs/>
          <w:lang w:val="ar_AE" w:bidi="ar_AE"/>
        </w:rPr>
      </w:r>
      <w:r>
        <w:rPr>
          <w:rtl/>
          <w:cs/>
          <w:lang w:val="ar_AE" w:bidi="ar_AE"/>
        </w:rPr>
        <w:t>اللاوي كاهن ميخا.</w:t>
      </w:r>
    </w:p>
    <w:p>
      <w:pPr>
        <w:pStyle w:val="ListBullet"/>
        <w:bidi/>
        <w:spacing w:line="240" w:lineRule="auto"/>
        <w:ind w:left="720"/>
      </w:pPr>
      <w:r>
        <w:rPr>
          <w:rtl/>
          <w:cs/>
          <w:lang w:val="ar_AE" w:bidi="ar_AE"/>
        </w:rPr>
      </w:r>
      <w:r>
        <w:rPr>
          <w:rtl/>
          <w:cs/>
          <w:lang w:val="ar_AE" w:bidi="ar_AE"/>
        </w:rPr>
        <w:t>سكان لايش.</w:t>
      </w:r>
    </w:p>
    <w:p>
      <w:pPr>
        <w:pStyle w:val="ListBullet"/>
        <w:bidi/>
        <w:spacing w:line="240" w:lineRule="auto"/>
        <w:ind w:left="720"/>
      </w:pPr>
      <w:r>
        <w:rPr>
          <w:rtl/>
          <w:cs/>
          <w:lang w:val="ar_AE" w:bidi="ar_AE"/>
        </w:rPr>
      </w:r>
      <w:r>
        <w:rPr>
          <w:rtl/>
          <w:cs/>
          <w:lang w:val="ar_AE" w:bidi="ar_AE"/>
        </w:rPr>
        <w:t>وسكان صيدون.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في المشهد الأول، يقرر بنو دان البحث عن أرض جديدة. ويبدأ هذا المقطع بصيغة مختصرة للفكرة الرئيسة التي وردت في المقطع السابق: "وفي تِلكَ الأيّامِ لم يَكُنْ مَلِكٌ في إسرائيلَ." ومع أن بني دان هم الشخصيات الرئيسة في هذا المقطع، فإن هذه العبارة تُظهر أن هذا المقطع ما زال جزءًا من القصة نفسها التي بدأت في المقطع السابق. كما تذكِّر هذه العبارة السامعين بأن هذه القصة تُظهر كيف كان بنو إسرائيل يفعلون كل ما يحلو لهم في غياب قائد قوي يوحدهم.</w:t>
      </w:r>
    </w:p>
    <w:p>
      <w:pPr>
        <w:bidi/>
      </w:pPr>
      <w:r>
        <w:rPr>
          <w:rtl/>
          <w:cs/>
          <w:lang w:val="ar_AE" w:bidi="ar_AE"/>
        </w:rPr>
      </w:r>
      <w:r>
        <w:rPr>
          <w:rtl/>
          <w:cs/>
          <w:lang w:val="ar_AE" w:bidi="ar_AE"/>
        </w:rPr>
        <w:t>توقفوا هنا وناقشوا هذا السؤال معًا كمجموعة: فكروا في القصص التي تتكون من عدة أجزاء، أو التي تضم عددًا كبيرًا من الشخصيات. إذا كنتم تروون قصة من هذا النوع، فكيف تُظهرون أن كل جزء منها ما يزال جزءًا من القصة الكبرى نفسها؟ وما العبارات أو الأساليب التي تستخدمونها لتذكير المستمع بأن هذه الشخصيات أو الأحداث مترابطة؟ أوقِفوا الاستماع إلى هذا التسجيل الصوتي هنا.</w:t>
      </w:r>
    </w:p>
    <w:p>
      <w:pPr>
        <w:bidi/>
      </w:pPr>
      <w:r>
        <w:rPr>
          <w:rtl/>
          <w:cs/>
          <w:lang w:val="ar_AE" w:bidi="ar_AE"/>
        </w:rPr>
      </w:r>
      <w:r>
        <w:rPr>
          <w:rtl/>
          <w:cs/>
          <w:lang w:val="ar_AE" w:bidi="ar_AE"/>
        </w:rPr>
        <w:t>لقد قرر بنو دان أن الأرض التي خُصِّصت لهم يصعب الاستيلاء عليها. وتذكر بعض الترجمات الإنجليزية أن "ميراثًا لم يقع لهم". وربما يقصد هذا أنهم لم يتمكنوا من الاستيلاء على ميراثهم، أي الأرض التي منحها الله لبني دان. وكانت أرض بني دان تقع في وسط أرض بني إسرائيل. وكانت الشعوب التي تقيم هناك تقاوم بني دان وتحاربهم. ولم يكن بنو دان يملكون سوى عدد قليل من المدن الجبلية، ولم تكن هذه المساحة كافية لهم. لذلك يفقد بنو دان الأمل في السيطرة على أرضهم، ويقررون البحث عن أرض جديدة في الشمال. ويختار بنو دان خمسة رجال أكفاء من صرعة وأشتأول، وهما المدينتان اللتان يملكونهما ويقيمون فيهما. ويأمرونهم بأن يذهبوا لاستطلاع الأرض واستكشافها، والعثور على مكان مناسب ليقيم فيه بنو دان. فينطلق الرجال الخمسة متجهين نحو الشمال.</w:t>
      </w:r>
    </w:p>
    <w:p>
      <w:pPr>
        <w:bidi/>
      </w:pPr>
      <w:r>
        <w:rPr>
          <w:rtl/>
          <w:cs/>
          <w:lang w:val="ar_AE" w:bidi="ar_AE"/>
        </w:rPr>
      </w:r>
      <w:r>
        <w:rPr>
          <w:rtl/>
          <w:cs/>
          <w:lang w:val="ar_AE" w:bidi="ar_AE"/>
        </w:rPr>
        <w:t>في المشهد الثاني، أثناء رحلتهم، يصل الرجال الخمسة إلى بيت ميخا. وربما كان بيت ميخا يقع على طريق رئيسي، لأن رجال بني دان الخمسة واللاوي وصلوا إليه أثناء سفرهم. وعندما يسمع الرجال اللاوي يتكلم، يتعرفون إلى صوته أو إلى لهجته. ويثير وجود اللاوي هناك فضولهم، فيسألونه عمّا يفعله، ولماذا هو هناك، وهل جاء به أحد إلى هذا المكان. ولا يعيد الكاتب هنا رواية قصة اللاوي مرة أخرى، بل يوجز ما قاله بعبارة تفيد أن اللاوي شرح لهم ظروفه.</w:t>
      </w:r>
    </w:p>
    <w:p>
      <w:pPr>
        <w:bidi/>
      </w:pPr>
      <w:r>
        <w:rPr>
          <w:rtl/>
          <w:cs/>
          <w:lang w:val="ar_AE" w:bidi="ar_AE"/>
        </w:rPr>
      </w:r>
      <w:r>
        <w:rPr>
          <w:rtl/>
          <w:cs/>
          <w:lang w:val="ar_AE" w:bidi="ar_AE"/>
        </w:rPr>
        <w:t>توقفوا هنا وناقشوا هذا السؤال معًا كمجموعة: عندما تروون قصة، ويذكر أحد الأشخاص فيها معلومات يعرفها المستمعون بالفعل، فكيف توضحون ذلك من دون أن تكرروا الكلام؟ وما العبارات التي تستخدمونها في مثل هذه الحالة؟ أوقِفوا الاستماع إلى هذا التسجيل الصوتي هنا.</w:t>
      </w:r>
    </w:p>
    <w:p>
      <w:pPr>
        <w:bidi/>
      </w:pPr>
      <w:r>
        <w:rPr>
          <w:rtl/>
          <w:cs/>
          <w:lang w:val="ar_AE" w:bidi="ar_AE"/>
        </w:rPr>
      </w:r>
      <w:r>
        <w:rPr>
          <w:rtl/>
          <w:cs/>
          <w:lang w:val="ar_AE" w:bidi="ar_AE"/>
        </w:rPr>
        <w:t>والآن، بعد أن بدأ بنو دان رحلتهم بالفعل، يتوقفون ليسألوا الله عن رحلتهم. ويطلب الرجال من اللاوي أن يتحدث إلى الله نيابة عنهم، لأنهم على الأرجح يعلمون أن اللاويين والكهنة ينبغي أن تكون لهم علاقة خاصة بالله. ولا يسأل الرجال إلا عمّا إذا كانت رحلتهم ستنجح. كما أنهم لا يحددون الإله الذي يريدون من اللاوي أن يسأله.</w:t>
      </w:r>
    </w:p>
    <w:p>
      <w:pPr>
        <w:bidi/>
      </w:pPr>
      <w:r>
        <w:rPr>
          <w:rtl/>
          <w:cs/>
          <w:lang w:val="ar_AE" w:bidi="ar_AE"/>
        </w:rPr>
      </w:r>
      <w:r>
        <w:rPr>
          <w:rtl/>
          <w:cs/>
          <w:lang w:val="ar_AE" w:bidi="ar_AE"/>
        </w:rPr>
        <w:t>ولا يبدو أن اللاوي صلى فعلًا أو مارس أي طقوس ليسأل الآلهة الأخرى. بل يكتفي بأن يقول لبني دان أن يواصلوا طريقهم دون قلق. ويخبرهم أن الربّ سيكون معهم في رحلتهم، وأن الربّ يوافق على ذلك. ثم يقضي الرجال الخمسة ليلتهم في بيت ميخا.</w:t>
      </w:r>
    </w:p>
    <w:p>
      <w:pPr>
        <w:bidi/>
      </w:pPr>
      <w:r>
        <w:rPr>
          <w:rtl/>
          <w:cs/>
          <w:lang w:val="ar_AE" w:bidi="ar_AE"/>
        </w:rPr>
      </w:r>
      <w:r>
        <w:rPr>
          <w:rtl/>
          <w:cs/>
          <w:lang w:val="ar_AE" w:bidi="ar_AE"/>
        </w:rPr>
        <w:t>توقفوا هنا وناقشوا هذا السؤال معًا كمجموعة: في اللغة الأصلية، يذكر الكاتب أولًا أن رجال بني دان قضوا ليلتهم في بيت ميخا، ثم يشرح بعد ذلك سبب توقفهم عند بيت ميخا. كأحد الأنشطة، أعلنوا أنكم على وشك أن ترووا قصة عن حدث معين، ثم اشرحوا بعد ذلك كيف وقع هذا الحدث ولماذا حدث. وناقشوا ما إذا كان هذا الأسلوب يُستخدم في ثقافتكم أثناء سرد القصص، وكيف تفضلون ترتيب هذا الجزء من القصة. أوقِفوا الاستماع إلى هذا التسجيل الصوتي هنا.</w:t>
      </w:r>
    </w:p>
    <w:p>
      <w:pPr>
        <w:bidi/>
      </w:pPr>
      <w:r>
        <w:rPr>
          <w:rtl/>
          <w:cs/>
          <w:lang w:val="ar_AE" w:bidi="ar_AE"/>
        </w:rPr>
      </w:r>
      <w:r>
        <w:rPr>
          <w:rtl/>
          <w:cs/>
          <w:lang w:val="ar_AE" w:bidi="ar_AE"/>
        </w:rPr>
        <w:t>في المشهد الثالث، يواصل الرجال الخمسة رحلتهم حتى يصلوا إلى لايش، ويجدون أنها مكان مناسب للسكن. وتقع المدينة خارج الطرف الشمالي لأرض بني إسرائيل. وكان سكانها أغنياء ويعيشون في أمان. ولأن سكان لايش لا يتوقعون التعرض لهجمات، فإنهم لم يعقدوا تحالفات أو اتفاقات مع شعوب أخرى تحسبًا لأي خطر. ومع أن لايش بعيدة عن مدينة صيدون، فإن الكاتب يشبّه جودة الحياة في لايش بالحياة التي كان يعيشها أهل صيدون في مدينتهم الغنية. وكان سكان لايش قادرين على الحصول على كل ما يحتاجون إليه من الأرض المحيطة بهم.</w:t>
      </w:r>
    </w:p>
    <w:p>
      <w:pPr>
        <w:bidi/>
      </w:pPr>
      <w:r>
        <w:rPr>
          <w:rtl/>
          <w:cs/>
          <w:lang w:val="ar_AE" w:bidi="ar_AE"/>
        </w:rPr>
      </w:r>
      <w:r>
        <w:rPr>
          <w:rtl/>
          <w:cs/>
          <w:lang w:val="ar_AE" w:bidi="ar_AE"/>
        </w:rPr>
        <w:t>في المشهد الرابع، يعود الرجال الخمسة إلى شعبهم بعدما وجدوا مكانًا جديدًا ليقيم فيه بنو دان. وعندما يصلون إلى صرعة وأشتأول، يسألهم الناس عمّا وجدوه. فيجيب الرجال الخمسة بأن على بني دان أن يذهبوا فورًا لمهاجمة لايش. ويحاول الرجال إثارة حماس الشعب. فيصفون لهم جودة الأرض، ويحثونهم على ألا يترددوا. ولأن سكان لايش لا يترقبون أي هجوم، فإن الانتصار عليهم سيكون سهلًا. وعلى خلاف الحال في صرعة وأشتأول، سيكون لدى بني دان في لايش متسع كبير من الأرض. ويقول الرجال: "إنَّ اللهَ قد دَفَعَها ليَدِكُمْ. مَكانٌ ليس فيهِ عَوَزٌ لشَيءٍ مِمّا في الأرضِ."</w:t>
      </w:r>
    </w:p>
    <w:p>
      <w:pPr>
        <w:bidi/>
      </w:pPr>
      <w:r>
        <w:rPr>
          <w:rtl/>
          <w:cs/>
          <w:lang w:val="ar_AE" w:bidi="ar_AE"/>
        </w:rPr>
      </w:r>
      <w:r>
        <w:rPr>
          <w:rtl/>
          <w:cs/>
          <w:lang w:val="ar_AE" w:bidi="ar_AE"/>
        </w:rPr>
        <w:t>توقفوا هنا وناقشوا هذا السؤال معًا كمجموعة: كأحد الأنشطة، صفوا للمجموعة مكانًا جميلًا أو ممتعًا للزيارة. وحاولوا إقناع المجموعة بأن يزوروا هذا المكان قريبًا. وانتبهوا إلى العبارات والأساليب التي يستخدمها المتحدث لإثارة حماس المجموعة تجاه هذا المكان. أوقِفوا الاستماع إلى هذا التسجيل الصوتي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قضاة ١٨: ١–١٠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سبط دان.</w:t>
      </w:r>
    </w:p>
    <w:p>
      <w:pPr>
        <w:pStyle w:val="ListBullet"/>
        <w:bidi/>
        <w:spacing w:line="240" w:lineRule="auto"/>
        <w:ind w:left="720"/>
      </w:pPr>
      <w:r>
        <w:rPr>
          <w:rtl/>
          <w:cs/>
          <w:lang w:val="ar_AE" w:bidi="ar_AE"/>
        </w:rPr>
      </w:r>
      <w:r>
        <w:rPr>
          <w:rtl/>
          <w:cs/>
          <w:lang w:val="ar_AE" w:bidi="ar_AE"/>
        </w:rPr>
        <w:t>رجال بني دان الخمسة، أو الجواسيس الخمسة.</w:t>
      </w:r>
    </w:p>
    <w:p>
      <w:pPr>
        <w:pStyle w:val="ListBullet"/>
        <w:bidi/>
        <w:spacing w:line="240" w:lineRule="auto"/>
        <w:ind w:left="720"/>
      </w:pPr>
      <w:r>
        <w:rPr>
          <w:rtl/>
          <w:cs/>
          <w:lang w:val="ar_AE" w:bidi="ar_AE"/>
        </w:rPr>
      </w:r>
      <w:r>
        <w:rPr>
          <w:rtl/>
          <w:cs/>
          <w:lang w:val="ar_AE" w:bidi="ar_AE"/>
        </w:rPr>
        <w:t>ميخا.</w:t>
      </w:r>
    </w:p>
    <w:p>
      <w:pPr>
        <w:pStyle w:val="ListBullet"/>
        <w:bidi/>
        <w:spacing w:line="240" w:lineRule="auto"/>
        <w:ind w:left="720"/>
      </w:pPr>
      <w:r>
        <w:rPr>
          <w:rtl/>
          <w:cs/>
          <w:lang w:val="ar_AE" w:bidi="ar_AE"/>
        </w:rPr>
      </w:r>
      <w:r>
        <w:rPr>
          <w:rtl/>
          <w:cs/>
          <w:lang w:val="ar_AE" w:bidi="ar_AE"/>
        </w:rPr>
        <w:t>اللاوي كاهن ميخا.</w:t>
      </w:r>
    </w:p>
    <w:p>
      <w:pPr>
        <w:pStyle w:val="ListBullet"/>
        <w:bidi/>
        <w:spacing w:line="240" w:lineRule="auto"/>
        <w:ind w:left="720"/>
      </w:pPr>
      <w:r>
        <w:rPr>
          <w:rtl/>
          <w:cs/>
          <w:lang w:val="ar_AE" w:bidi="ar_AE"/>
        </w:rPr>
      </w:r>
      <w:r>
        <w:rPr>
          <w:rtl/>
          <w:cs/>
          <w:lang w:val="ar_AE" w:bidi="ar_AE"/>
        </w:rPr>
        <w:t>سكان لايش.</w:t>
      </w:r>
    </w:p>
    <w:p>
      <w:pPr>
        <w:pStyle w:val="ListBullet"/>
        <w:bidi/>
        <w:spacing w:line="240" w:lineRule="auto"/>
        <w:ind w:left="720"/>
      </w:pPr>
      <w:r>
        <w:rPr>
          <w:rtl/>
          <w:cs/>
          <w:lang w:val="ar_AE" w:bidi="ar_AE"/>
        </w:rPr>
      </w:r>
      <w:r>
        <w:rPr>
          <w:rtl/>
          <w:cs/>
          <w:lang w:val="ar_AE" w:bidi="ar_AE"/>
        </w:rPr>
        <w:t>وسكان صيدون.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لم يكن في إسرائيل ملك في ذلك الوقت، وكان بنو دان ما يزالون يحاولون العثور على مكان يقيمون فيه. ولم يتمكن بنو دان من الاستيلاء على الأرض التي كانت ستكون ميراثهم بين أسباط بني إسرائيل الأخرى.</w:t>
      </w:r>
    </w:p>
    <w:p>
      <w:pPr>
        <w:bidi/>
      </w:pPr>
      <w:r>
        <w:rPr>
          <w:rtl/>
          <w:cs/>
          <w:lang w:val="ar_AE" w:bidi="ar_AE"/>
        </w:rPr>
      </w:r>
      <w:r>
        <w:rPr>
          <w:rtl/>
          <w:cs/>
          <w:lang w:val="ar_AE" w:bidi="ar_AE"/>
        </w:rPr>
        <w:t>لذلك اختار بنو دان خمسة رجال أكفاء ليبحثوا عن أرض جديدة. وكان هؤلاء الرجال من مدينتي صرعة وأشتأول، وكانوا يمثلون جميع بني دان. فانطلق هؤلاء الرجال جواسيس ليستكشفوا الأرض ويعثروا على مكان يقيم فيه بنو دان. وقال لهم الشعب: "اذهَبوا افحَصوا الأرضَ."</w:t>
      </w:r>
    </w:p>
    <w:p>
      <w:pPr>
        <w:bidi/>
      </w:pPr>
      <w:r>
        <w:rPr>
          <w:rtl/>
          <w:cs/>
          <w:lang w:val="ar_AE" w:bidi="ar_AE"/>
        </w:rPr>
      </w:r>
      <w:r>
        <w:rPr>
          <w:rtl/>
          <w:cs/>
          <w:lang w:val="ar_AE" w:bidi="ar_AE"/>
        </w:rPr>
        <w:t>أوقفوا التمثيل. اسألوا الشخص الذي يؤدي دور بني دان: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"إن سكان هذه الأرض أقوى منا بكثير! لا أظن أننا سنتمكن يومًا من هزيمتهم. لا أفهم لماذا يمنحنا الله أرضًا لن نستطيع الاستيلاء عليها أبدًا." أو </w:t>
      </w:r>
    </w:p>
    <w:p>
      <w:pPr>
        <w:pStyle w:val="ListBullet"/>
        <w:bidi/>
        <w:spacing w:line="240" w:lineRule="auto"/>
        <w:ind w:left="720"/>
      </w:pPr>
      <w:r>
        <w:rPr>
          <w:rtl/>
          <w:cs/>
          <w:lang w:val="ar_AE" w:bidi="ar_AE"/>
        </w:rPr>
      </w:r>
      <w:r>
        <w:rPr>
          <w:rtl/>
          <w:cs/>
          <w:lang w:val="ar_AE" w:bidi="ar_AE"/>
        </w:rPr>
        <w:t xml:space="preserve">"لقد تعبت من القتال للاستيلاء على هذه الأرض. أفضل أن أبحث عن مكان آخر، يكون سكانه أقل قوة، وتكون أرضه جيدة." أو </w:t>
      </w:r>
    </w:p>
    <w:p>
      <w:pPr>
        <w:pStyle w:val="ListBullet"/>
        <w:bidi/>
        <w:spacing w:line="240" w:lineRule="auto"/>
        <w:ind w:left="720"/>
      </w:pPr>
      <w:r>
        <w:rPr>
          <w:rtl/>
          <w:cs/>
          <w:lang w:val="ar_AE" w:bidi="ar_AE"/>
        </w:rPr>
      </w:r>
      <w:r>
        <w:rPr>
          <w:rtl/>
          <w:cs/>
          <w:lang w:val="ar_AE" w:bidi="ar_AE"/>
        </w:rPr>
        <w:t>"أشعر بالخجل لأننا لم نستطع الاستيلاء على الأرض التي خُصِّصت لنا. ومن المؤكد أن الأسباط الأخرى ستسخر منا إذا طلبنا مساعدتها، لذلك سنحاول حل هذه المشكلة بأنفسنا."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سافر رجال بني دان الخمسة إلى جبال سبط أفرايم. وعندما وصلوا إلى بيت ميخا، توقفوا هناك ليقضوا الليل. وقد توقفوا لأنهم، عندما اقتربوا من بيت ميخا، سمعوا لهجة اللاوي الشاب. فعرفوا أن اللاوي من الجنوب، كما أنهم أيضًا من الجنوب.</w:t>
      </w:r>
    </w:p>
    <w:p>
      <w:pPr>
        <w:bidi/>
      </w:pPr>
      <w:r>
        <w:rPr>
          <w:rtl/>
          <w:cs/>
          <w:lang w:val="ar_AE" w:bidi="ar_AE"/>
        </w:rPr>
      </w:r>
      <w:r>
        <w:rPr>
          <w:rtl/>
          <w:cs/>
          <w:lang w:val="ar_AE" w:bidi="ar_AE"/>
        </w:rPr>
        <w:t>فتوجهوا إليه وسألوه: "مَنْ جاءَ بكَ إلَى هنا؟ وماذا أنتَ عامِلٌ في هذا المَكانِ؟ وما لكَ هنا؟"</w:t>
      </w:r>
    </w:p>
    <w:p>
      <w:pPr>
        <w:bidi/>
      </w:pPr>
      <w:r>
        <w:rPr>
          <w:rtl/>
          <w:cs/>
          <w:lang w:val="ar_AE" w:bidi="ar_AE"/>
        </w:rPr>
      </w:r>
      <w:r>
        <w:rPr>
          <w:rtl/>
          <w:cs/>
          <w:lang w:val="ar_AE" w:bidi="ar_AE"/>
        </w:rPr>
        <w:t>فأخبرهم اللاوي باتفاقه مع ميخا، وقال: "وقَدِ استأجَرَني فصِرتُ لهُ كاهِنًا."</w:t>
      </w:r>
    </w:p>
    <w:p>
      <w:pPr>
        <w:bidi/>
      </w:pPr>
      <w:r>
        <w:rPr>
          <w:rtl/>
          <w:cs/>
          <w:lang w:val="ar_AE" w:bidi="ar_AE"/>
        </w:rPr>
      </w:r>
      <w:r>
        <w:rPr>
          <w:rtl/>
          <w:cs/>
          <w:lang w:val="ar_AE" w:bidi="ar_AE"/>
        </w:rPr>
        <w:t>ثم قال له الرجال: "اسألْ إذَنْ مِنَ اللهِ لنَعلَمَ: هل يَنجَحُ طَريقُنا الّذي نَحنُ سائرونَ فيهِ؟"</w:t>
      </w:r>
    </w:p>
    <w:p>
      <w:pPr>
        <w:bidi/>
      </w:pPr>
      <w:r>
        <w:rPr>
          <w:rtl/>
          <w:cs/>
          <w:lang w:val="ar_AE" w:bidi="ar_AE"/>
        </w:rPr>
      </w:r>
      <w:r>
        <w:rPr>
          <w:rtl/>
          <w:cs/>
          <w:lang w:val="ar_AE" w:bidi="ar_AE"/>
        </w:rPr>
        <w:t>فقال لهم الكاهن: "اذهَبوا بسَلامٍ. أمامَ الرَّبِّ طَريقُكُمُ الّذي تسيرونَ فيهِ."</w:t>
      </w:r>
    </w:p>
    <w:p>
      <w:pPr>
        <w:bidi/>
      </w:pPr>
      <w:r>
        <w:rPr>
          <w:rtl/>
          <w:cs/>
          <w:lang w:val="ar_AE" w:bidi="ar_AE"/>
        </w:rPr>
      </w:r>
      <w:r>
        <w:rPr>
          <w:rtl/>
          <w:cs/>
          <w:lang w:val="ar_AE" w:bidi="ar_AE"/>
        </w:rPr>
        <w:t>أوقفوا التمثيل. اسألوا الشخص الذي يؤدي دور أحد الرجال الخمسة: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"كنت قلقًا على شعبنا، لأننا لا نملك مساحة كافية لنعيش فيها. سأفعل كل ما أستطيع لأجد مكانًا آمنًا لشعبنا." أو </w:t>
      </w:r>
    </w:p>
    <w:p>
      <w:pPr>
        <w:pStyle w:val="ListBullet"/>
        <w:bidi/>
        <w:spacing w:line="240" w:lineRule="auto"/>
        <w:ind w:left="720"/>
      </w:pPr>
      <w:r>
        <w:rPr>
          <w:rtl/>
          <w:cs/>
          <w:lang w:val="ar_AE" w:bidi="ar_AE"/>
        </w:rPr>
      </w:r>
      <w:r>
        <w:rPr>
          <w:rtl/>
          <w:cs/>
          <w:lang w:val="ar_AE" w:bidi="ar_AE"/>
        </w:rPr>
        <w:t>"يا لها من فرصة مناسبة! لسنا مضطرين حتى إلى الذهاب إلى مكان خاص لنطلب معونة الله." أو</w:t>
      </w:r>
    </w:p>
    <w:p>
      <w:pPr>
        <w:pStyle w:val="ListBullet"/>
        <w:bidi/>
        <w:spacing w:line="240" w:lineRule="auto"/>
        <w:ind w:left="720"/>
      </w:pPr>
      <w:r>
        <w:rPr>
          <w:rtl/>
          <w:cs/>
          <w:lang w:val="ar_AE" w:bidi="ar_AE"/>
        </w:rPr>
      </w:r>
      <w:r>
        <w:rPr>
          <w:rtl/>
          <w:cs/>
          <w:lang w:val="ar_AE" w:bidi="ar_AE"/>
        </w:rPr>
        <w:t>"لقد اندهشت جدًا عندما سمعت لهجة اللاوي المألوفة هنا في أفرايم. يبدو أننا لسنا الوحيدين الذين يبحثون عن مكان جديد للعيش."</w:t>
      </w:r>
    </w:p>
    <w:p>
      <w:pPr>
        <w:bidi/>
      </w:pPr>
      <w:r>
        <w:rPr>
          <w:rtl/>
          <w:cs/>
          <w:lang w:val="ar_AE" w:bidi="ar_AE"/>
        </w:rPr>
      </w:r>
      <w:r>
        <w:rPr>
          <w:rtl/>
          <w:cs/>
          <w:lang w:val="ar_AE" w:bidi="ar_AE"/>
        </w:rPr>
        <w:t>اسألوا الشخص الذي يؤدي دور اللاوي: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"حتى أشخاص من أسباط أخرى يطلبون مني المشورة والإرشاد. هذا يجعلني أشعر بالأهمية والسعادة." أو </w:t>
      </w:r>
    </w:p>
    <w:p>
      <w:pPr>
        <w:pStyle w:val="ListBullet"/>
        <w:bidi/>
        <w:spacing w:line="240" w:lineRule="auto"/>
        <w:ind w:left="720"/>
      </w:pPr>
      <w:r>
        <w:rPr>
          <w:rtl/>
          <w:cs/>
          <w:lang w:val="ar_AE" w:bidi="ar_AE"/>
        </w:rPr>
      </w:r>
      <w:r>
        <w:rPr>
          <w:rtl/>
          <w:cs/>
          <w:lang w:val="ar_AE" w:bidi="ar_AE"/>
        </w:rPr>
        <w:t xml:space="preserve">"سأخبر هؤلاء الرجال بما يريدون سماعه. ففي النهاية، لا يجيب أيٌّ من هذه الأصنام عندما أصلي لها." أو </w:t>
      </w:r>
    </w:p>
    <w:p>
      <w:pPr>
        <w:pStyle w:val="ListBullet"/>
        <w:bidi/>
        <w:spacing w:line="240" w:lineRule="auto"/>
        <w:ind w:left="720"/>
      </w:pPr>
      <w:r>
        <w:rPr>
          <w:rtl/>
          <w:cs/>
          <w:lang w:val="ar_AE" w:bidi="ar_AE"/>
        </w:rPr>
      </w:r>
      <w:r>
        <w:rPr>
          <w:rtl/>
          <w:cs/>
          <w:lang w:val="ar_AE" w:bidi="ar_AE"/>
        </w:rPr>
        <w:t>"لقد استمتعت بالحديث مع هؤلاء الرجال. إنني أحبهم وأريد أن أشجعهم، لذلك سأتصرف كأنني كاهنهم، مع أنني في الحقيقة كاهن ميخا، لا كاهنهم."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غادر الرجال الخمسة بيت ميخا، وتوجهوا إلى مدينة لايش. ورأوا أن سكان لايش يعيشون آمنين من أي هجوم. وكما كان سكان صيدون يعيشون في سلام وأمان، كذلك كان سكان لايش. وكان سكان لايش يحصلون على كل ما يحتاجون إليه، لأن أرضهم كانت جيدة. كما أنهم كانوا يعيشون بعيدًا عن صيدون، ولم تكن لهم تحالفات مع أي مدينة أخرى.</w:t>
      </w:r>
    </w:p>
    <w:p>
      <w:pPr>
        <w:bidi/>
      </w:pPr>
      <w:r>
        <w:rPr>
          <w:rtl/>
          <w:cs/>
          <w:lang w:val="ar_AE" w:bidi="ar_AE"/>
        </w:rPr>
      </w:r>
      <w:r>
        <w:rPr>
          <w:rtl/>
          <w:cs/>
          <w:lang w:val="ar_AE" w:bidi="ar_AE"/>
        </w:rPr>
        <w:t>أوقفوا التمثيل. اسألوا الشخص الذي يؤدي دور أحد سكان لايش: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"لا يوجد أي سبب يجعلنا نقيم حراسًا أو مراقبين يترقبون الأخطار. لقد مر وقت طويل منذ أن أزعجنا أحد، حتى إننا لم نعد نقلق من الهجمات." أو</w:t>
      </w:r>
    </w:p>
    <w:p>
      <w:pPr>
        <w:pStyle w:val="ListBullet"/>
        <w:bidi/>
        <w:spacing w:line="240" w:lineRule="auto"/>
        <w:ind w:left="720"/>
      </w:pPr>
      <w:r>
        <w:rPr>
          <w:rtl/>
          <w:cs/>
          <w:lang w:val="ar_AE" w:bidi="ar_AE"/>
        </w:rPr>
      </w:r>
      <w:r>
        <w:rPr>
          <w:rtl/>
          <w:cs/>
          <w:lang w:val="ar_AE" w:bidi="ar_AE"/>
        </w:rPr>
        <w:t>"إن أرضنا الطيبة توفر لنا كل ما نحتاج إليه. ولسنا بحاجة إلى إقامة تحالفات مع مدن أخرى من أجل الحماية أو التجارة. نحن لا نحتاج إلى مساعدة أحد."</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وعندما عاد الرجال الخمسة إلى صرعة وأشتأول، سألهم بنو دان: "ما أنتُمْ؟"</w:t>
      </w:r>
    </w:p>
    <w:p>
      <w:pPr>
        <w:bidi/>
      </w:pPr>
      <w:r>
        <w:rPr>
          <w:rtl/>
          <w:cs/>
          <w:lang w:val="ar_AE" w:bidi="ar_AE"/>
        </w:rPr>
      </w:r>
      <w:r>
        <w:rPr>
          <w:rtl/>
          <w:cs/>
          <w:lang w:val="ar_AE" w:bidi="ar_AE"/>
        </w:rPr>
        <w:t>فأجاب الرجال: "قوموا نَصعَدْ إليهِمْ، لأنَّنا رأينا الأرضَ وهوذا هي جَيِّدَةٌ جِدًّا وأنتُمْ ساكِتونَ. لا تتَكاسَلوا عن الذَّهابِ لتَدخُلوا وتَملِكوا الأرضَ. عِندَ مَجيئكُمْ تأتونَ إلَى شَعبٍ مُطمَئنٍّ، والأرضُ واسِعَةُ الطَّرَفَينِ. إنَّ اللهَ قد دَفَعَها ليَدِكُمْ. مَكانٌ ليس فيهِ عَوَزٌ لشَيءٍ مِمّا في الأرضِ."</w:t>
      </w:r>
    </w:p>
    <w:p>
      <w:pPr>
        <w:bidi/>
      </w:pPr>
      <w:r>
        <w:rPr>
          <w:rtl/>
          <w:cs/>
          <w:lang w:val="ar_AE" w:bidi="ar_AE"/>
        </w:rPr>
      </w:r>
      <w:r>
        <w:rPr>
          <w:rtl/>
          <w:cs/>
          <w:lang w:val="ar_AE" w:bidi="ar_AE"/>
        </w:rPr>
        <w:t>أوقفوا التمثيل. اسألوا الشخص الذي يؤدي دور أحد الرجال الخمسة: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"عندما رأيت أرض لايش، شعرت بحماس شديد! أعلم أن هذا سيكون مكانًا رائعًا لشعبنا. بل إنني بدأت أتخيل أين سأبني بيتي الجديد." أو</w:t>
      </w:r>
    </w:p>
    <w:p>
      <w:pPr>
        <w:pStyle w:val="ListBullet"/>
        <w:bidi/>
        <w:spacing w:line="240" w:lineRule="auto"/>
        <w:ind w:left="720"/>
      </w:pPr>
      <w:r>
        <w:rPr>
          <w:rtl/>
          <w:cs/>
          <w:lang w:val="ar_AE" w:bidi="ar_AE"/>
        </w:rPr>
      </w:r>
      <w:r>
        <w:rPr>
          <w:rtl/>
          <w:cs/>
          <w:lang w:val="ar_AE" w:bidi="ar_AE"/>
        </w:rPr>
        <w:t xml:space="preserve">"علينا أن نثير حماس أقاربنا وإخوتنا من بني دان تجاه هذه الأرض الجديدة. فمن الصعب إقناع مجموعة كبيرة بالانتقال إذا لم تكن متحمسة. سأقول كل ما أستطيع لأشجعهم، لأنني أريد حقًا أن أعيش في هذه الأرض." أو </w:t>
      </w:r>
    </w:p>
    <w:p>
      <w:pPr>
        <w:pStyle w:val="ListBullet"/>
        <w:bidi/>
        <w:spacing w:line="240" w:lineRule="auto"/>
        <w:ind w:left="720"/>
      </w:pPr>
      <w:r>
        <w:rPr>
          <w:rtl/>
          <w:cs/>
          <w:lang w:val="ar_AE" w:bidi="ar_AE"/>
        </w:rPr>
      </w:r>
      <w:r>
        <w:rPr>
          <w:rtl/>
          <w:cs/>
          <w:lang w:val="ar_AE" w:bidi="ar_AE"/>
        </w:rPr>
        <w:t>"إن مدينة لايش مكان رائع، وقد يسبقنا إليها غيرنا ويستولي عليها قبلنا. علينا أن نتحرك بسرعة حتى لا تضيع منا هذه الفرصة."</w:t>
      </w:r>
    </w:p>
    <w:p>
      <w:pPr>
        <w:bidi/>
      </w:pPr>
      <w:r>
        <w:rPr>
          <w:rtl/>
          <w:cs/>
          <w:lang w:val="ar_AE" w:bidi="ar_AE"/>
        </w:rPr>
      </w:r>
      <w:r>
        <w:rPr>
          <w:rtl/>
          <w:cs/>
          <w:lang w:val="ar_AE" w:bidi="ar_AE"/>
        </w:rPr>
        <w:t>اسألوا الشخص الذي يؤدي دور أحد بني دان: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سعيد لأن المستكشفين عادوا سالمين، ولأنهم يحملون إلينا أخبارًا سارة." أو</w:t>
      </w:r>
    </w:p>
    <w:p>
      <w:pPr>
        <w:pStyle w:val="ListBullet"/>
        <w:bidi/>
        <w:spacing w:line="240" w:lineRule="auto"/>
        <w:ind w:left="720"/>
      </w:pPr>
      <w:r>
        <w:rPr>
          <w:rtl/>
          <w:cs/>
          <w:lang w:val="ar_AE" w:bidi="ar_AE"/>
        </w:rPr>
      </w:r>
      <w:r>
        <w:rPr>
          <w:rtl/>
          <w:cs/>
          <w:lang w:val="ar_AE" w:bidi="ar_AE"/>
        </w:rPr>
        <w:t xml:space="preserve">"أشعر بالقلق من هذا المكان الجديد. فقد يكون الاستيلاء عليه صعبًا مثل الأرض التي نحن فيها الآن. وسيكون أمرًا محزنًا جدًا إذا سافرنا كل هذه المسافة إلى الشمال ثم فشلنا مرة أخرى." أو </w:t>
      </w:r>
    </w:p>
    <w:p>
      <w:pPr>
        <w:pStyle w:val="ListBullet"/>
        <w:bidi/>
        <w:spacing w:line="240" w:lineRule="auto"/>
        <w:ind w:left="720"/>
      </w:pPr>
      <w:r>
        <w:rPr>
          <w:rtl/>
          <w:cs/>
          <w:lang w:val="ar_AE" w:bidi="ar_AE"/>
        </w:rPr>
      </w:r>
      <w:r>
        <w:rPr>
          <w:rtl/>
          <w:cs/>
          <w:lang w:val="ar_AE" w:bidi="ar_AE"/>
        </w:rPr>
        <w:t>"إن نقل شعبنا إلى الشمال قرار كبير. وأظن أننا ينبغي أن نأخذ وقتًا للتفكير فيه، لكن هؤلاء الرجال يقولون إن علينا أن نتحرك بسرعة. ومع ذلك، أشعر بشيء من الاطمئنان لأن لاويًا كاهنًا أخبرنا أن الله يعطينا هذه الأرض."</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قضاة ١٨: ١–١٠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تبدأ هذه القصة بالعبارة: "وفي تِلكَ الأيّامِ لم يَكُنْ </w:t>
      </w:r>
      <w:r>
        <w:rPr>
          <w:b/>
          <w:rtl/>
          <w:cs/>
          <w:lang w:val="ar_AE" w:bidi="ar_AE"/>
        </w:rPr>
        <w:t>مَلِكٌ</w:t>
      </w:r>
      <w:r>
        <w:rPr>
          <w:rtl/>
          <w:cs/>
          <w:lang w:val="ar_AE" w:bidi="ar_AE"/>
        </w:rPr>
        <w:t xml:space="preserve"> في </w:t>
      </w:r>
      <w:r>
        <w:rPr>
          <w:b/>
          <w:rtl/>
          <w:cs/>
          <w:lang w:val="ar_AE" w:bidi="ar_AE"/>
        </w:rPr>
        <w:t>إسرائيلَ</w:t>
      </w:r>
      <w:r>
        <w:rPr>
          <w:rtl/>
          <w:cs/>
          <w:lang w:val="ar_AE" w:bidi="ar_AE"/>
        </w:rPr>
        <w:t>." استخدموا الكلمة نفسها للإشارة إلى "إسرائيل" و"الملك" كما استخدمتموها في المقاطع السابقة، وارجعوا إلى قاموس الكلمات الرئيسية لمزيد من المعلومات عنهما.</w:t>
      </w:r>
    </w:p>
    <w:p>
      <w:pPr>
        <w:bidi/>
      </w:pPr>
      <w:r>
        <w:rPr>
          <w:rtl/>
          <w:cs/>
          <w:lang w:val="ar_AE" w:bidi="ar_AE"/>
        </w:rPr>
      </w:r>
      <w:r>
        <w:rPr>
          <w:rtl/>
          <w:cs/>
          <w:lang w:val="ar_AE" w:bidi="ar_AE"/>
        </w:rPr>
        <w:t xml:space="preserve">لم يتمكن بنو دان من الاستيلاء على </w:t>
      </w:r>
      <w:r>
        <w:rPr>
          <w:b/>
          <w:rtl/>
          <w:cs/>
          <w:lang w:val="ar_AE" w:bidi="ar_AE"/>
        </w:rPr>
        <w:t>ميراثهم</w:t>
      </w:r>
      <w:r>
        <w:rPr>
          <w:rtl/>
          <w:cs/>
          <w:lang w:val="ar_AE" w:bidi="ar_AE"/>
        </w:rPr>
        <w:t>. وعادةً، يشير "الميراث" إلى الممتلكات والأرض التي يتركها الشخص لأولاده بعد موته. أما أرض إسرائيل فهي ميراث بني إسرائيل من الله، مع أن الله ما يزال حيًّا ومالكًا لهذه الأرض. فقد سمح الله لبني إسرائيل، وهم أولاده، أن يعيشوا في هذه الأرض، واشترط عليهم أن يطيعوه ويعبدوه حتى يستمروا في امتلاكها. استخدموا الكلمة أو العبارة نفسها التي استخدمتموها في المقاطع السابقة للإشارة إلى "الميراث".</w:t>
      </w:r>
    </w:p>
    <w:p>
      <w:pPr>
        <w:bidi/>
      </w:pPr>
      <w:r>
        <w:rPr>
          <w:rtl/>
          <w:cs/>
          <w:lang w:val="ar_AE" w:bidi="ar_AE"/>
        </w:rPr>
      </w:r>
      <w:r>
        <w:rPr>
          <w:rtl/>
          <w:cs/>
          <w:lang w:val="ar_AE" w:bidi="ar_AE"/>
        </w:rPr>
        <w:t xml:space="preserve">يرسل بنو دان خمسة رجال </w:t>
      </w:r>
      <w:r>
        <w:rPr>
          <w:b/>
          <w:rtl/>
          <w:cs/>
          <w:lang w:val="ar_AE" w:bidi="ar_AE"/>
        </w:rPr>
        <w:t>ليتجسسوا</w:t>
      </w:r>
      <w:r>
        <w:rPr>
          <w:rtl/>
          <w:cs/>
          <w:lang w:val="ar_AE" w:bidi="ar_AE"/>
        </w:rPr>
        <w:t xml:space="preserve"> على الأرض، أي ليستكشفوها، ويجمعوا معلومات عنها، ويعثروا على أماكن يستطيعون الاستيلاء عليها بسهولة. استخدموا الكلمة أو العبارة نفسها التي استخدمتموها في المقاطع السابقة للإشارة إلى كلمة "جاسوس".</w:t>
      </w:r>
    </w:p>
    <w:p>
      <w:pPr>
        <w:bidi/>
      </w:pPr>
      <w:r>
        <w:rPr>
          <w:rtl/>
          <w:cs/>
          <w:lang w:val="ar_AE" w:bidi="ar_AE"/>
        </w:rPr>
      </w:r>
      <w:r>
        <w:rPr>
          <w:rtl/>
          <w:cs/>
          <w:lang w:val="ar_AE" w:bidi="ar_AE"/>
        </w:rPr>
        <w:t xml:space="preserve">يتوقف رجال بني دان الخمسة الذين يستكشفون الأرض عند بيت ميخا عندما يسمعون لهجة </w:t>
      </w:r>
      <w:r>
        <w:rPr>
          <w:b/>
          <w:rtl/>
          <w:cs/>
          <w:lang w:val="ar_AE" w:bidi="ar_AE"/>
        </w:rPr>
        <w:t>اللاوي</w:t>
      </w:r>
      <w:r>
        <w:rPr>
          <w:rtl/>
          <w:cs/>
          <w:lang w:val="ar_AE" w:bidi="ar_AE"/>
        </w:rPr>
        <w:t>. واللاويون هم نسل لاوي، وكان ينبغي لهم أن يخدموا الربّ. ولمزيد من المعلومات عن "اللاوي"، ارجعوا إلى قاموس الكلمات الرئيسية. واستخدموا الكلمة أو العبارة نفسها التي استخدمتموها في المقاطع السابقة للإشارة إلى "اللاوي".</w:t>
      </w:r>
    </w:p>
    <w:p>
      <w:pPr>
        <w:bidi/>
      </w:pPr>
      <w:r>
        <w:rPr>
          <w:rtl/>
          <w:cs/>
          <w:lang w:val="ar_AE" w:bidi="ar_AE"/>
        </w:rPr>
      </w:r>
      <w:r>
        <w:rPr>
          <w:rtl/>
          <w:cs/>
          <w:lang w:val="ar_AE" w:bidi="ar_AE"/>
        </w:rPr>
        <w:t xml:space="preserve">وعندما يسأل الرجال اللاوي عن سبب وجوده هناك، يخبرهم كيف استأجره ميخا ليكون </w:t>
      </w:r>
      <w:r>
        <w:rPr>
          <w:b/>
          <w:rtl/>
          <w:cs/>
          <w:lang w:val="ar_AE" w:bidi="ar_AE"/>
        </w:rPr>
        <w:t>كاهنه</w:t>
      </w:r>
      <w:r>
        <w:rPr>
          <w:rtl/>
          <w:cs/>
          <w:lang w:val="ar_AE" w:bidi="ar_AE"/>
        </w:rPr>
        <w:t>. والكاهن هو الشخص الذي يخدم إلهًا. فهو يقدم الذبائح والصلوات نيابة عن الآخرين. وقد عيَّن الربّ كهنة للخدمة في خيمة الاجتماع وعبادته بالطريقة التي أمر بها. لكن هذا اللاوي لم يخدم الربّ بالطريقة التي أمر بها، ولذلك لم يكن كاهنًا للربّ. لمزيد من المعلومات عن الكاهن، راجعوا قاموس الكلمات الرئيسية. استخدموا الكلمة أو العبارة نفسها التي استخدمتموها في المقاطع السابقة للإشارة إلى الكاهن.</w:t>
      </w:r>
    </w:p>
    <w:p>
      <w:pPr>
        <w:bidi/>
      </w:pPr>
      <w:r>
        <w:rPr>
          <w:rtl/>
          <w:cs/>
          <w:lang w:val="ar_AE" w:bidi="ar_AE"/>
        </w:rPr>
      </w:r>
      <w:r>
        <w:rPr>
          <w:rtl/>
          <w:cs/>
          <w:lang w:val="ar_AE" w:bidi="ar_AE"/>
        </w:rPr>
        <w:t xml:space="preserve">يطلب الرجال الخمسة من اللاوي أن يسأل </w:t>
      </w:r>
      <w:r>
        <w:rPr>
          <w:b/>
          <w:rtl/>
          <w:cs/>
          <w:lang w:val="ar_AE" w:bidi="ar_AE"/>
        </w:rPr>
        <w:t>الله</w:t>
      </w:r>
      <w:r>
        <w:rPr>
          <w:rtl/>
          <w:cs/>
          <w:lang w:val="ar_AE" w:bidi="ar_AE"/>
        </w:rPr>
        <w:t xml:space="preserve"> إن كانت رحلتهم ستنجح. وبدلًا من استخدام اسم الله الشخصي، "الربّ"، يستخدمون كلمة عامة تشير إلى "الله"، ويمكن أن تشير أيضًا إلى آلهة أخرى. ثم، في وقت لاحق، عندما يتحدث الرجال إلى قومهم، يقولون إن الله أعطاهم مدينة لايش. ولمزيد من المعلومات عن "الله" أو "الآلهة"، ارجعوا إلى قاموس الكلمات الرئيسية. استخدموا الكلمة أو العبارة نفسها التي استخدمتموها في المقاطع السابقة للإشارة إلى الله.</w:t>
      </w:r>
    </w:p>
    <w:p>
      <w:pPr>
        <w:bidi/>
      </w:pPr>
      <w:r>
        <w:rPr>
          <w:rtl/>
          <w:cs/>
          <w:lang w:val="ar_AE" w:bidi="ar_AE"/>
        </w:rPr>
      </w:r>
      <w:r>
        <w:rPr>
          <w:rtl/>
          <w:cs/>
          <w:lang w:val="ar_AE" w:bidi="ar_AE"/>
        </w:rPr>
        <w:t xml:space="preserve">ويقول اللاوي للرجال: </w:t>
      </w:r>
      <w:r>
        <w:rPr>
          <w:b/>
          <w:rtl/>
          <w:cs/>
          <w:lang w:val="ar_AE" w:bidi="ar_AE"/>
        </w:rPr>
        <w:t>"اذهَبوا بسَلامٍ</w:t>
      </w:r>
      <w:r>
        <w:rPr>
          <w:rtl/>
          <w:cs/>
          <w:lang w:val="ar_AE" w:bidi="ar_AE"/>
        </w:rPr>
        <w:t>." وكانت هذه العبارة تُستخدم كثيرًا بوصفها بركة، وعبارة وداع، ورسالة طمأنة. وهنا يستخدمها اللاوي ليشجع الرجال على مواصلة رحلتهم وألا يقلقوا.</w:t>
      </w:r>
    </w:p>
    <w:p>
      <w:pPr>
        <w:bidi/>
      </w:pPr>
      <w:r>
        <w:rPr>
          <w:rtl/>
          <w:cs/>
          <w:lang w:val="ar_AE" w:bidi="ar_AE"/>
        </w:rPr>
      </w:r>
      <w:r>
        <w:rPr>
          <w:rtl/>
          <w:cs/>
          <w:lang w:val="ar_AE" w:bidi="ar_AE"/>
        </w:rPr>
        <w:t>توقفوا هنا وناقشوا معًا كمجموعة العبارة التي ستستخدمونها لترجمة عبارة "اذهَبوا بسَلامٍ". وارجعوا إلى قاموس الكلمات الرئيسية لمزيد من المعلومات عن هذه العبارة. وإذا كنتم قد ترجمتم هذه العبارة بالفعل في سِفر آخر من الكتاب المُقَدَّس، استخدموا نفس العبارة التي استخدمتموها هناك. أوقِفوا الاستماع إلى هذا التسجيل الصوتي هنا.</w:t>
      </w:r>
    </w:p>
    <w:p>
      <w:pPr>
        <w:bidi/>
      </w:pPr>
      <w:r>
        <w:rPr>
          <w:rtl/>
          <w:cs/>
          <w:lang w:val="ar_AE" w:bidi="ar_AE"/>
        </w:rPr>
      </w:r>
      <w:r>
        <w:rPr>
          <w:rtl/>
          <w:cs/>
          <w:lang w:val="ar_AE" w:bidi="ar_AE"/>
        </w:rPr>
        <w:t xml:space="preserve">يخبر اللاوي الرجال الخمسة ألا يقلقوا، لأن </w:t>
      </w:r>
      <w:r>
        <w:rPr>
          <w:b/>
          <w:rtl/>
          <w:cs/>
          <w:lang w:val="ar_AE" w:bidi="ar_AE"/>
        </w:rPr>
        <w:t>الربّ</w:t>
      </w:r>
      <w:r>
        <w:rPr>
          <w:rtl/>
          <w:cs/>
          <w:lang w:val="ar_AE" w:bidi="ar_AE"/>
        </w:rPr>
        <w:t xml:space="preserve"> سيكون معهم في رحلتهم. الرب (يهوه) هو الاسم العَلَم لله. وهذه هي المرة الوحيدة التي يرد فيها اسم "يهوه" في هذا المقطع. لمزيد من المعلومات حول كلمة "يهوه"، ارجع إلى قاموس الكلمات الرئيسية. استخدم نفس الكلمة أو العبارة لـ "يهوه" كما استخدمتها في المقاطع السابقة.</w:t>
      </w:r>
    </w:p>
    <w:p>
      <w:pPr>
        <w:bidi/>
      </w:pPr>
      <w:r>
        <w:rPr>
          <w:rtl/>
          <w:cs/>
          <w:lang w:val="ar_AE" w:bidi="ar_AE"/>
        </w:rPr>
      </w:r>
      <w:r>
        <w:rPr>
          <w:rtl/>
          <w:cs/>
          <w:lang w:val="ar_AE" w:bidi="ar_AE"/>
        </w:rPr>
        <w:t xml:space="preserve">وعندما عاد الرجال الخمسة إلى صرعة وأشتأول، سألهم </w:t>
      </w:r>
      <w:r>
        <w:rPr>
          <w:b/>
          <w:rtl/>
          <w:cs/>
          <w:lang w:val="ar_AE" w:bidi="ar_AE"/>
        </w:rPr>
        <w:t>إخوتهم</w:t>
      </w:r>
      <w:r>
        <w:rPr>
          <w:rtl/>
          <w:cs/>
          <w:lang w:val="ar_AE" w:bidi="ar_AE"/>
        </w:rPr>
        <w:t>، أي بنو دان الآخرون، عمّا وجدوه. ويستخدم رواة القصص أحيانًا كلمة "الإخوة" للإشارة إلى بقية بني إسرائيل أو إلى الرجال المنتمين إلى السبط نفسه، حتى وإن لم يكونوا إخوة من نفس الأب والأم.</w:t>
      </w:r>
    </w:p>
    <w:p>
      <w:pPr>
        <w:bidi/>
      </w:pPr>
      <w:r>
        <w:rPr>
          <w:rtl/>
          <w:cs/>
          <w:lang w:val="ar_AE" w:bidi="ar_AE"/>
        </w:rPr>
      </w:r>
      <w:r>
        <w:rPr>
          <w:rtl/>
          <w:cs/>
          <w:lang w:val="ar_AE" w:bidi="ar_AE"/>
        </w:rPr>
        <w:t>توقفوا هنا وناقشوا معًا كمجموعة كيف ستترجمون عبارة "بنو دان الآخرون" أو "الإخوة".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18:11–21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١٨: ١١–٢١ واحفظوا هذا المقطع في قلوبكم.</w:t>
      </w:r>
    </w:p>
    <w:p>
      <w:pPr>
        <w:bidi/>
      </w:pPr>
      <w:r>
        <w:rPr>
          <w:rtl/>
          <w:cs/>
          <w:lang w:val="ar_AE" w:bidi="ar_AE"/>
        </w:rPr>
      </w:r>
      <w:r>
        <w:rPr>
          <w:rtl/>
          <w:cs/>
          <w:lang w:val="ar_AE" w:bidi="ar_AE"/>
        </w:rPr>
        <w:t>استمعوا إلى نسخة صوتية من سِفر القضاة ١٨: ١١–٢١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قضاة ١٨: ١١–٢١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تستعد مجموعة من بني دان، تضم ستمئة رجل مع عائلاتهم، للذهاب إلى الأرض التي اكتشفها الرجال الخمسة في المقطع السابق. وأثناء رحلتهم شمالًا، يمرون ببيت ميخا، ويسرقون أصنام ميخا، كما يقنعون اللاوي، كاهنه، بأن ينضم إليهم. وكما فعل ميخا وغيره من بني إسرائيل في ذلك الوقت، يظن بنو دان أنهم يستطيعون أن ينالوا بركة الله لمجرد امتلاكهم أدوات دينية أو ممارستهم بعض الطقوس.</w:t>
      </w:r>
    </w:p>
    <w:p>
      <w:pPr>
        <w:bidi/>
      </w:pPr>
      <w:r>
        <w:rPr>
          <w:rtl/>
          <w:cs/>
          <w:lang w:val="ar_AE" w:bidi="ar_AE"/>
        </w:rPr>
      </w:r>
      <w:r>
        <w:rPr>
          <w:rtl/>
          <w:cs/>
          <w:lang w:val="ar_AE" w:bidi="ar_AE"/>
        </w:rPr>
        <w:t>وبعدما يسمع بنو دان عن مدى جودة مدينة لايش، يقرر فريق منهم من صرعة وأشتأول الذهاب لمهاجمة المدينة. ويكون ستمئة رجل مسلحين ومستعدين للقتال، فيغادرون أرض سبط دان. ويصطحب هؤلاء الرجال أيضًا عائلاتهم وممتلكاتهم، كما سيذكر الراوي لاحقًا. وكان هذا انتقالًا دائمًا، ولم يكن الرجال ينوون العودة. وربما كان الذين رحلوا هم السبط كله، أو جزءًا منه فقط.</w:t>
      </w:r>
    </w:p>
    <w:p>
      <w:pPr>
        <w:bidi/>
      </w:pPr>
      <w:r>
        <w:rPr>
          <w:rtl/>
          <w:cs/>
          <w:lang w:val="ar_AE" w:bidi="ar_AE"/>
        </w:rPr>
      </w:r>
      <w:r>
        <w:rPr>
          <w:rtl/>
          <w:cs/>
          <w:lang w:val="ar_AE" w:bidi="ar_AE"/>
        </w:rPr>
        <w:t>وأثناء رحلتهم، يتوقف بنو دان ويقيمون معسكرهم غرب مدينة قرية يعاريم، في أرض يهوذا. وكانت تلك المنطقة واسعة ومشهورة إلى درجة أن الناس ظلوا، حتى في زمن الراوي، يسمونها "مَحَلَّة دان"، أي "معسكر دان".</w:t>
      </w:r>
    </w:p>
    <w:p>
      <w:pPr>
        <w:bidi/>
      </w:pPr>
      <w:r>
        <w:rPr>
          <w:rtl/>
          <w:cs/>
          <w:lang w:val="ar_AE" w:bidi="ar_AE"/>
        </w:rPr>
      </w:r>
      <w:r>
        <w:rPr>
          <w:rtl/>
          <w:cs/>
          <w:lang w:val="ar_AE" w:bidi="ar_AE"/>
        </w:rPr>
        <w:t>توقفوا هنا وانظروا كمجموعة إلى خريطة إسرائيل. اعثروا على قرية يعاريم، وعلى منطقتي دان ويهوذا في الخريطة. أوقِفوا الاستماع إلى هذا التسجيل الصوتي هنا.</w:t>
      </w:r>
    </w:p>
    <w:p>
      <w:pPr>
        <w:bidi/>
      </w:pPr>
      <w:r>
        <w:rPr>
          <w:rtl/>
          <w:cs/>
          <w:lang w:val="ar_AE" w:bidi="ar_AE"/>
        </w:rPr>
      </w:r>
      <w:r>
        <w:rPr>
          <w:rtl/>
          <w:cs/>
          <w:lang w:val="ar_AE" w:bidi="ar_AE"/>
        </w:rPr>
        <w:t>وأثناء مواصلة رحلتهم عبر منطقة جبال أفرايم، يمر بنو دان ببيت ميخا. وربما كان الرجال الخمسة الذين ذهبوا إلى لايش جواسيس في المقطع السابق يتقدمون المجموعة، ويسلكون الطريق نفسه نحو الشمال. ويشير الجواسيس إلى مزار ميخا بين البيوت. وربما كان لميخا عدة مبانٍ، أو ربما كان بيته يقع داخل بلدة. ومع أن الجواسيس يسألون الآخرين إن كانوا يعرفون هذا المزار، فإنهم في الحقيقة يقصدون أن يخبروهم بأن عند ميخا أفودًا، وآلهة بيت، وتماثيل.</w:t>
      </w:r>
    </w:p>
    <w:p>
      <w:pPr>
        <w:bidi/>
      </w:pPr>
      <w:r>
        <w:rPr>
          <w:rtl/>
          <w:cs/>
          <w:lang w:val="ar_AE" w:bidi="ar_AE"/>
        </w:rPr>
      </w:r>
      <w:r>
        <w:rPr>
          <w:rtl/>
          <w:cs/>
          <w:lang w:val="ar_AE" w:bidi="ar_AE"/>
        </w:rPr>
        <w:t>توقفوا هنا وانظروا إلى صورة للأصنام معًا كمجموعة، إذا لزم الأمر. أوقِفوا الاستماع إلى هذا التسجيل الصوتي هنا.</w:t>
      </w:r>
    </w:p>
    <w:p>
      <w:pPr>
        <w:bidi/>
      </w:pPr>
      <w:r>
        <w:rPr>
          <w:rtl/>
          <w:cs/>
          <w:lang w:val="ar_AE" w:bidi="ar_AE"/>
        </w:rPr>
      </w:r>
      <w:r>
        <w:rPr>
          <w:rtl/>
          <w:cs/>
          <w:lang w:val="ar_AE" w:bidi="ar_AE"/>
        </w:rPr>
        <w:t>وتذكر بعض الترجمات أن الجواسيس يسألون: "ماذا ينبغي أن نفعل؟" بينما تذكر ترجمات أخرى أنهم يقولون: "أنتم تعرفون ما ينبغي أن تفعلوه." وكانت شريعة الربّ تقضي بأن يدمر الشعب هذا المزار، لأنه لم يكن مخصصًا لعبادة الربّ. لكن هذا ليس ما كان الجواسيس يلمحون إليه. بل كانوا يشجعون بني دان الآخرين على أخذ هذه الأشياء، حتى يكون لهم مزار خاص بهم. وكان الجواسيس يظنون أن هذه الأصنام ستجلب لهم الحظ أو الرخاء.</w:t>
      </w:r>
    </w:p>
    <w:p>
      <w:pPr>
        <w:bidi/>
      </w:pPr>
      <w:r>
        <w:rPr>
          <w:rtl/>
          <w:cs/>
          <w:lang w:val="ar_AE" w:bidi="ar_AE"/>
        </w:rPr>
      </w:r>
      <w:r>
        <w:rPr>
          <w:rtl/>
          <w:cs/>
          <w:lang w:val="ar_AE" w:bidi="ar_AE"/>
        </w:rPr>
        <w:t>توقفوا هنا وناقشوا هذا السؤال معًا كمجموعة: في ثقافتكم، إذا لم ترغبوا في التصريح بفعل شيء، فكيف تلمحون إليه أو تشيرون إليه؟ وما الأسباب التي قد تدفع شخصًا إلى عدم التصريح باقتراحه؟ أوقِفوا الاستماع إلى هذا التسجيل الصوتي هنا.</w:t>
      </w:r>
    </w:p>
    <w:p>
      <w:pPr>
        <w:bidi/>
      </w:pPr>
      <w:r>
        <w:rPr>
          <w:rtl/>
          <w:cs/>
          <w:lang w:val="ar_AE" w:bidi="ar_AE"/>
        </w:rPr>
      </w:r>
      <w:r>
        <w:rPr>
          <w:rtl/>
          <w:cs/>
          <w:lang w:val="ar_AE" w:bidi="ar_AE"/>
        </w:rPr>
        <w:t>ويبدو أن بقية بني دان وافقوا على ذلك، لأنهم توقفوا عند بيت ميخا ووقفوا عند البوابة، بينما دخل الجواسيس الخمسة إلى الداخل. وربما كان حول مباني ميخا سور له بوابة عند المدخل. وكان الرجال الستمئة جميعًا يقفون هناك بأسلحتهم. وكانوا يحرسون المدخل، ولا بد أن منظرهم كان مخيفًا لكل من رآهم. ودخل الجواسيس الخمسة إلى البيت الواقع في أرض ميخا، حيث كان اللاوي يقيم. واكتفى الجواسيس بتحية اللاوي، مما يرجح أن ميخا لم يكن موجودًا في ذلك الوقت.</w:t>
      </w:r>
    </w:p>
    <w:p>
      <w:pPr>
        <w:bidi/>
      </w:pPr>
      <w:r>
        <w:rPr>
          <w:rtl/>
          <w:cs/>
          <w:lang w:val="ar_AE" w:bidi="ar_AE"/>
        </w:rPr>
      </w:r>
      <w:r>
        <w:rPr>
          <w:rtl/>
          <w:cs/>
          <w:lang w:val="ar_AE" w:bidi="ar_AE"/>
        </w:rPr>
        <w:t>ثم ذهب الرجال الخمسة إلى المزار، وأخذوا التمثال المنحوت، والأفود، وآلهة البيت، والتمثال المصنوع من المعدن. ويكرر الراوي مرة أخرى أن الرجال الستمئة المسلحين كانوا يقفون عند البوابة، فيرهبون كل من قد يفكر في إيقافهم. وكان اللاوي الكاهن يقف معهم.</w:t>
      </w:r>
    </w:p>
    <w:p>
      <w:pPr>
        <w:bidi/>
      </w:pPr>
      <w:r>
        <w:rPr>
          <w:rtl/>
          <w:cs/>
          <w:lang w:val="ar_AE" w:bidi="ar_AE"/>
        </w:rPr>
      </w:r>
      <w:r>
        <w:rPr>
          <w:rtl/>
          <w:cs/>
          <w:lang w:val="ar_AE" w:bidi="ar_AE"/>
        </w:rPr>
        <w:t>وعندما رأى الكاهن الجواسيس الخمسة يأخذون الأصنام والأفود، سألهم عما يفعلون. فقال له الجواسيس بأن يلتزم الصمت. وكانوا يريدون منه ألا يحذر سيده، ميخا. ثم قدم الجواسيس لللاوي عرضًا آخر. فطلبوا منه أن يرافقهم ليكون لهم أبًا، أي مرشدًا روحيًا، وكاهنًا لبني دان. وسأله الرجال الخمسة: "أهو خَيرٌ لكَ أنْ تكونَ كاهِنًا لبَيتِ رَجُلٍ واحِدٍ، أم أنْ تكونَ كاهِنًا لسِبطٍ ولِعَشيرَةٍ في إسرائيلَ؟" وربما استخدموا عبارة "سبط وعشيرة" لأن عددهم، بسبب ظروفهم، لم يعد بحجم سبط كامل، لكنهم كانوا يأملون أن يعودوا سبطًا كاملًا مرة أخرى.</w:t>
      </w:r>
    </w:p>
    <w:p>
      <w:pPr>
        <w:bidi/>
      </w:pPr>
      <w:r>
        <w:rPr>
          <w:rtl/>
          <w:cs/>
          <w:lang w:val="ar_AE" w:bidi="ar_AE"/>
        </w:rPr>
      </w:r>
      <w:r>
        <w:rPr>
          <w:rtl/>
          <w:cs/>
          <w:lang w:val="ar_AE" w:bidi="ar_AE"/>
        </w:rPr>
        <w:t>توقفوا هنا وناقشوا هذا السؤال معًا كمجموعة: في ثقافتكم، ما المصطلحات التي تستخدمونها للإشارة إلى جماعات الناس أو العائلات الكبيرة؟ وأي هذه المصطلحات تستخدمونها في أغلب الأحيان؟ أوقِفوا الاستماع إلى هذا التسجيل الصوتي هنا.</w:t>
      </w:r>
    </w:p>
    <w:p>
      <w:pPr>
        <w:bidi/>
      </w:pPr>
      <w:r>
        <w:rPr>
          <w:rtl/>
          <w:cs/>
          <w:lang w:val="ar_AE" w:bidi="ar_AE"/>
        </w:rPr>
      </w:r>
      <w:r>
        <w:rPr>
          <w:rtl/>
          <w:cs/>
          <w:lang w:val="ar_AE" w:bidi="ar_AE"/>
        </w:rPr>
        <w:t>يسر الكاهن جدًا بهذا العرض، فيوافق عليه. ويأخذ الأشياء المسروقة، فيصبح هو أيضًا سارقًا. ثم ينتقل إلى وسط جماعة بني دان، مما يدل على أنه أصبح واحدًا منهم.</w:t>
      </w:r>
    </w:p>
    <w:p>
      <w:pPr>
        <w:bidi/>
      </w:pPr>
      <w:r>
        <w:rPr>
          <w:rtl/>
          <w:cs/>
          <w:lang w:val="ar_AE" w:bidi="ar_AE"/>
        </w:rPr>
      </w:r>
      <w:r>
        <w:rPr>
          <w:rtl/>
          <w:cs/>
          <w:lang w:val="ar_AE" w:bidi="ar_AE"/>
        </w:rPr>
        <w:t>بعد ذلك، يغادر بنو دان بيت ميخا. وربما كانوا يتوقعون أن يطاردهم ميخا. فيجعل بنو دان أطفالهم الصغار، ويُقصد بذلك على الأرجح الأطفال والنساء والشيوخ، في مقدمة الجماعة. كما يضعون مواشيهم ومقتنياتهم الثمينة في المقدمة أيضًا، بينما يسير الرجال القادرون على القتال خلفهم. وبهذه الطريقة، إذا لحق بهم أحد وحاول مهاجمتهم بسبب ما فعلوه، يستطيع الرجال المقاتلون أن يحموا بقية أفراد الجماعة.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قضاة ١٨: ١١–٢١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ثلاثة مشاهد.</w:t>
      </w:r>
    </w:p>
    <w:p>
      <w:pPr>
        <w:bidi/>
      </w:pPr>
      <w:r>
        <w:rPr>
          <w:rtl/>
          <w:cs/>
          <w:lang w:val="ar_AE" w:bidi="ar_AE"/>
        </w:rPr>
      </w:r>
      <w:r>
        <w:rPr>
          <w:b/>
          <w:rtl/>
          <w:cs/>
          <w:lang w:val="ar_AE" w:bidi="ar_AE"/>
        </w:rPr>
        <w:t>في المشهد الأول:</w:t>
      </w:r>
      <w:r>
        <w:rPr>
          <w:rtl/>
          <w:cs/>
          <w:lang w:val="ar_AE" w:bidi="ar_AE"/>
        </w:rPr>
        <w:t xml:space="preserve"> يغادر ستمئة رجل من بني دان، ممن يستطيعون القتال، صرعة وأشتأول متجهين شمالًا مع عائلاتهم وجميع ممتلكاتهم. وأثناء رحلتهم، يقيمون معسكرًا خارج مدينة قرية يعاريم.</w:t>
      </w:r>
    </w:p>
    <w:p>
      <w:pPr>
        <w:bidi/>
      </w:pPr>
      <w:r>
        <w:rPr>
          <w:rtl/>
          <w:cs/>
          <w:lang w:val="ar_AE" w:bidi="ar_AE"/>
        </w:rPr>
      </w:r>
      <w:r>
        <w:rPr>
          <w:b/>
          <w:rtl/>
          <w:cs/>
          <w:lang w:val="ar_AE" w:bidi="ar_AE"/>
        </w:rPr>
        <w:t>في المشهد الثاني:</w:t>
      </w:r>
      <w:r>
        <w:rPr>
          <w:rtl/>
          <w:cs/>
          <w:lang w:val="ar_AE" w:bidi="ar_AE"/>
        </w:rPr>
        <w:t xml:space="preserve"> يواصل القوم رحلتهم عبر منطقة جبال أفرايم حتى يصلوا إلى بيت ميخا. وهناك يقترح الجواسيس الخمسة على القوم أن يسرقوا أصنام ميخا.</w:t>
      </w:r>
    </w:p>
    <w:p>
      <w:pPr>
        <w:bidi/>
      </w:pPr>
      <w:r>
        <w:rPr>
          <w:rtl/>
          <w:cs/>
          <w:lang w:val="ar_AE" w:bidi="ar_AE"/>
        </w:rPr>
      </w:r>
      <w:r>
        <w:rPr>
          <w:b/>
          <w:rtl/>
          <w:cs/>
          <w:lang w:val="ar_AE" w:bidi="ar_AE"/>
        </w:rPr>
        <w:t>في المشهد الثالث:</w:t>
      </w:r>
      <w:r>
        <w:rPr>
          <w:rtl/>
          <w:cs/>
          <w:lang w:val="ar_AE" w:bidi="ar_AE"/>
        </w:rPr>
        <w:t xml:space="preserve"> يدخل الجواسيس الخمسة بيت ميخا ويحيون اللاوي الكاهن. ثم يسرقون الأشياء الموجودة في بيت ميخا. وعندما يسألهم اللاوي الكاهن عما يفعلون، يطلبون منه أن يلتزم الصمت. ثم يعرض الرجال على اللاوي أن يكون كاهنًا لهم، فيوافق على ذلك وينضم إلى بني دان. وبعد أن يجعل بنو دان عائلاتهم وجميع ممتلكاتهم في مقدمة الجماعة، يغادرون بيت ميخا.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ستمئة رجل من بني دان قادرون على القتال.</w:t>
      </w:r>
    </w:p>
    <w:p>
      <w:pPr>
        <w:pStyle w:val="ListBullet"/>
        <w:bidi/>
        <w:spacing w:line="240" w:lineRule="auto"/>
        <w:ind w:left="720"/>
      </w:pPr>
      <w:r>
        <w:rPr>
          <w:rtl/>
          <w:cs/>
          <w:lang w:val="ar_AE" w:bidi="ar_AE"/>
        </w:rPr>
      </w:r>
      <w:r>
        <w:rPr>
          <w:rtl/>
          <w:cs/>
          <w:lang w:val="ar_AE" w:bidi="ar_AE"/>
        </w:rPr>
        <w:t>عائلات الرجال الستمئة.</w:t>
      </w:r>
    </w:p>
    <w:p>
      <w:pPr>
        <w:pStyle w:val="ListBullet"/>
        <w:bidi/>
        <w:spacing w:line="240" w:lineRule="auto"/>
        <w:ind w:left="720"/>
      </w:pPr>
      <w:r>
        <w:rPr>
          <w:rtl/>
          <w:cs/>
          <w:lang w:val="ar_AE" w:bidi="ar_AE"/>
        </w:rPr>
      </w:r>
      <w:r>
        <w:rPr>
          <w:rtl/>
          <w:cs/>
          <w:lang w:val="ar_AE" w:bidi="ar_AE"/>
        </w:rPr>
        <w:t>الرجال الخمسة، أو الجواسيس الخمسة، الذين سافروا إلى لايش.</w:t>
      </w:r>
    </w:p>
    <w:p>
      <w:pPr>
        <w:pStyle w:val="ListBullet"/>
        <w:bidi/>
        <w:spacing w:line="240" w:lineRule="auto"/>
        <w:ind w:left="720"/>
      </w:pPr>
      <w:r>
        <w:rPr>
          <w:rtl/>
          <w:cs/>
          <w:lang w:val="ar_AE" w:bidi="ar_AE"/>
        </w:rPr>
      </w:r>
      <w:r>
        <w:rPr>
          <w:rtl/>
          <w:cs/>
          <w:lang w:val="ar_AE" w:bidi="ar_AE"/>
        </w:rPr>
        <w:t>ميخا.</w:t>
      </w:r>
    </w:p>
    <w:p>
      <w:pPr>
        <w:pStyle w:val="ListBullet"/>
        <w:bidi/>
        <w:spacing w:line="240" w:lineRule="auto"/>
        <w:ind w:left="720"/>
      </w:pPr>
      <w:r>
        <w:rPr>
          <w:rtl/>
          <w:cs/>
          <w:lang w:val="ar_AE" w:bidi="ar_AE"/>
        </w:rPr>
      </w:r>
      <w:r>
        <w:rPr>
          <w:rtl/>
          <w:cs/>
          <w:lang w:val="ar_AE" w:bidi="ar_AE"/>
        </w:rPr>
        <w:t>واللاوي الكاهن.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في المشهد الأول، يغادر فريق من بني دان الأرض التي خُصِّصت لهم، ويتجه شمالًا. ويحمل ستمئة رجل أسلحتهم، وهم مستعدون للقتال والاستيلاء على مدينة لايش. ويصطحب هؤلاء الرجال معهم عائلاتهم وجميع ممتلكاتهم. ولأن هذه الجماعة الكبيرة تتحرك ببطء أكثر من الجواسيس الخمسة، فإنهم يقيمون أولًا معسكرًا خارج مدينة قرية يعاريم. وكانت هذه المدينة تقع ضمن أرض يهوذا، وقد أقام بنو دان معسكرهم إلى الغرب منها. ويشرح الراوي أن معسكرهم كان كبيرًا إلى درجة أن الناس ظلوا يتذكرونه مدة طويلة. حتى إنه، في زمن الراوي، كان الناس لا يزالون يسمون تلك المنطقة "مَحَلَّةَ دان"، أي "معسكر دان".</w:t>
      </w:r>
    </w:p>
    <w:p>
      <w:pPr>
        <w:bidi/>
      </w:pPr>
      <w:r>
        <w:rPr>
          <w:rtl/>
          <w:cs/>
          <w:lang w:val="ar_AE" w:bidi="ar_AE"/>
        </w:rPr>
      </w:r>
      <w:r>
        <w:rPr>
          <w:rtl/>
          <w:cs/>
          <w:lang w:val="ar_AE" w:bidi="ar_AE"/>
        </w:rPr>
        <w:t>توقفوا هنا وناقشوا هذا السؤال معًا كمجموعة: كأحد الأنشطة، احكوا قصة عن مكان قريب منكم. واشرحوا كيف حصل هذا المكان على اسمه، أو حدثًا مهمًا وقع فيه. وانتبهوا إلى الطريقة والوقت اللذين تختارون فيهما التوقف لتخبروا المستمعين بمعلومات تربط بين الماضي وما صار إليه هذا المكان في الوقت الحاضر. أوقِفوا الاستماع إلى هذا التسجيل الصوتي هنا.</w:t>
      </w:r>
    </w:p>
    <w:p>
      <w:pPr>
        <w:bidi/>
      </w:pPr>
      <w:r>
        <w:rPr>
          <w:rtl/>
          <w:cs/>
          <w:lang w:val="ar_AE" w:bidi="ar_AE"/>
        </w:rPr>
      </w:r>
      <w:r>
        <w:rPr>
          <w:rtl/>
          <w:cs/>
          <w:lang w:val="ar_AE" w:bidi="ar_AE"/>
        </w:rPr>
        <w:t>في المشهد الثاني، يواصل بنو دان رحلتهم إلى منطقة جبال أفرايم، حتى يصلوا إلى بيت ميخا. وربما كان بيت ميخا يقع بالقرب من طريق رئيسي، ولعل الجواسيس الخمسة قادوا الجماعة في الطريق نفسه الذي سلكوه من قبل. وكان في ذلك المكان مجموعة من البيوت. وربما كان لميخا عدة مبانٍ مخصصة لأفراد عائلته، وحيواناته، والمزار. ومن المحتمل أيضًا أن بيت ميخا كان قريبًا من قرية صغيرة.</w:t>
      </w:r>
    </w:p>
    <w:p>
      <w:pPr>
        <w:bidi/>
      </w:pPr>
      <w:r>
        <w:rPr>
          <w:rtl/>
          <w:cs/>
          <w:lang w:val="ar_AE" w:bidi="ar_AE"/>
        </w:rPr>
      </w:r>
      <w:r>
        <w:rPr>
          <w:rtl/>
          <w:cs/>
          <w:lang w:val="ar_AE" w:bidi="ar_AE"/>
        </w:rPr>
        <w:t>وعندما يقترب بنو دان من بيت ميخا، يخبر الجواسيس الآخرين أن لدى ميخا أفودًا، وآلهة بيت، وأصنامًا في بيته. ومع أن الجواسيس لا يقولون ذلك صراحة، فإنهم يلمحون إلى أنه ينبغي لبني دان أن يسرقوا هذه الأشياء.</w:t>
      </w:r>
    </w:p>
    <w:p>
      <w:pPr>
        <w:bidi/>
      </w:pPr>
      <w:r>
        <w:rPr>
          <w:rtl/>
          <w:cs/>
          <w:lang w:val="ar_AE" w:bidi="ar_AE"/>
        </w:rPr>
      </w:r>
      <w:r>
        <w:rPr>
          <w:rtl/>
          <w:cs/>
          <w:lang w:val="ar_AE" w:bidi="ar_AE"/>
        </w:rPr>
        <w:t>توقفوا هنا وناقشوا هذا السؤال معًا كمجموعة: كأحد الأنشطة، تجولوا معًا في الغرفة أو في المكان الذي أنتم فيه. وأشيروا إلى أشياء مختلفة، واذكروا عنها معلومات قد لا يعرفها الآخرون في المجموعة. ثم ناقشوا الطرق المختلفة التي تستخدمونها للإشارة إلى معلومات لا يعرفها الآخرون أو لمشاركتها معهم. أوقِفوا الاستماع إلى هذا التسجيل الصوتي هنا.</w:t>
      </w:r>
    </w:p>
    <w:p>
      <w:pPr>
        <w:bidi/>
      </w:pPr>
      <w:r>
        <w:rPr>
          <w:rtl/>
          <w:cs/>
          <w:lang w:val="ar_AE" w:bidi="ar_AE"/>
        </w:rPr>
      </w:r>
      <w:r>
        <w:rPr>
          <w:rtl/>
          <w:cs/>
          <w:lang w:val="ar_AE" w:bidi="ar_AE"/>
        </w:rPr>
        <w:t>في المشهد الثالث، يبدو أن بقية بني دان يوافقون الجواسيس. فيتركون الطريق ويتجهون إلى بوابة بيت ميخا. وبينما يقف الرجال الستمئة بأسلحتهم خارج البوابة، يدخل الجواسيس الخمسة إلى الداخل. ويتوجه الجواسيس إلى المكان الذي يقيم فيه اللاوي، ويحيونه. ثم يذهب الرجال الخمسة إلى مزار ميخا، ويأخذون التمثال المنحوت، والأفود، وآلهة البيت، والتمثال المعدني.</w:t>
      </w:r>
    </w:p>
    <w:p>
      <w:pPr>
        <w:bidi/>
      </w:pPr>
      <w:r>
        <w:rPr>
          <w:rtl/>
          <w:cs/>
          <w:lang w:val="ar_AE" w:bidi="ar_AE"/>
        </w:rPr>
      </w:r>
      <w:r>
        <w:rPr>
          <w:rtl/>
          <w:cs/>
          <w:lang w:val="ar_AE" w:bidi="ar_AE"/>
        </w:rPr>
        <w:t>ويكرر الراوي أن الرجال الستمئة ظلوا واقفين عند البوابة، بينما كان الرجال الخمسة يسرقون تلك الأشياء. وهذا يذكّر السامعين بأن الرجال الستمئة منعوا أي شخص في بيت ميخا من إيقاف الرجال الخمسة.</w:t>
      </w:r>
    </w:p>
    <w:p>
      <w:pPr>
        <w:bidi/>
      </w:pPr>
      <w:r>
        <w:rPr>
          <w:rtl/>
          <w:cs/>
          <w:lang w:val="ar_AE" w:bidi="ar_AE"/>
        </w:rPr>
      </w:r>
      <w:r>
        <w:rPr>
          <w:rtl/>
          <w:cs/>
          <w:lang w:val="ar_AE" w:bidi="ar_AE"/>
        </w:rPr>
        <w:t>توقفوا هنا وناقشوا هذا السؤال معًا كمجموعة: احكوا قصة عن موقف خطير، مثل عاصفة أو مواجهة مع حيوانات برية. وأثناء سرد القصة، انتبهوا إلى الطريقة التي تصفون بها الخطر. كيف تُظهرون أن ذلك الموقف كان خطيرًا؟ وما الأوصاف أو الأفعال التي تركزون عليها أو تكررونها؟ ولماذا تكررون هذه التفاصيل؟ أوقِفوا الاستماع إلى هذا التسجيل الصوتي هنا.</w:t>
      </w:r>
    </w:p>
    <w:p>
      <w:pPr>
        <w:bidi/>
      </w:pPr>
      <w:r>
        <w:rPr>
          <w:rtl/>
          <w:cs/>
          <w:lang w:val="ar_AE" w:bidi="ar_AE"/>
        </w:rPr>
      </w:r>
      <w:r>
        <w:rPr>
          <w:rtl/>
          <w:cs/>
          <w:lang w:val="ar_AE" w:bidi="ar_AE"/>
        </w:rPr>
        <w:t>ويقف اللاوي الكاهن أيضًا مع الرجال الستمئة. وربما كان يستطيع أن يرى الجواسيس الخمسة وهم يسرقون، لكنه مع ذلك يسألهم عما يفعلون. وربما خرج الرجال الخمسة نحوه وهم يحملون الأشياء المسروقة. فيطلب الرجال من اللاوي أن يلتزم الصمت. ثم يعرضون عليه أن يكون كاهنًا لهم. ويلمح الرجال الخمسة إلى أن اللاوي سيكون أكثر نفعًا وأعظم شأنًا إذا صار كاهنًا لسبط كامل، بدلًا من أن يكون كاهنًا لرجل واحد فقط.</w:t>
      </w:r>
    </w:p>
    <w:p>
      <w:pPr>
        <w:bidi/>
      </w:pPr>
      <w:r>
        <w:rPr>
          <w:rtl/>
          <w:cs/>
          <w:lang w:val="ar_AE" w:bidi="ar_AE"/>
        </w:rPr>
      </w:r>
      <w:r>
        <w:rPr>
          <w:rtl/>
          <w:cs/>
          <w:lang w:val="ar_AE" w:bidi="ar_AE"/>
        </w:rPr>
        <w:t>ولأن اللاوي سُرَّ بهذا العرض، فقد قبله. ثم يأخذ اللاوي الأشياء المسروقة من الرجال، وينتقل إلى وسط جماعة بني دان. وبعد ذلك، يرتب بنو دان جماعتهم استعدادًا لمواصلة الرحلة. فتسير عائلاتهم، التي تحمل جميع ممتلكاتهم، في مقدمة الجماعة، بينما يسير الرجال المقاتلون في المؤخرة. وبهذه الطريقة، إذا لحق بهم ميخا مع بعض رجاله ليهاجموا بني دان، استطاع الرجال المقاتلون أن يحموا عائلاتهم. ثم يغادر بنو دان بيت ميخا، ويواصلون رحلتهم شمالًا.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قضاة ١٨: ١١–٢١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ستمئة رجل من بني دان قادرون على القتال.</w:t>
      </w:r>
    </w:p>
    <w:p>
      <w:pPr>
        <w:pStyle w:val="ListBullet"/>
        <w:bidi/>
        <w:spacing w:line="240" w:lineRule="auto"/>
        <w:ind w:left="720"/>
      </w:pPr>
      <w:r>
        <w:rPr>
          <w:rtl/>
          <w:cs/>
          <w:lang w:val="ar_AE" w:bidi="ar_AE"/>
        </w:rPr>
      </w:r>
      <w:r>
        <w:rPr>
          <w:rtl/>
          <w:cs/>
          <w:lang w:val="ar_AE" w:bidi="ar_AE"/>
        </w:rPr>
        <w:t>عائلات الرجال الستمئة.</w:t>
      </w:r>
    </w:p>
    <w:p>
      <w:pPr>
        <w:pStyle w:val="ListBullet"/>
        <w:bidi/>
        <w:spacing w:line="240" w:lineRule="auto"/>
        <w:ind w:left="720"/>
      </w:pPr>
      <w:r>
        <w:rPr>
          <w:rtl/>
          <w:cs/>
          <w:lang w:val="ar_AE" w:bidi="ar_AE"/>
        </w:rPr>
      </w:r>
      <w:r>
        <w:rPr>
          <w:rtl/>
          <w:cs/>
          <w:lang w:val="ar_AE" w:bidi="ar_AE"/>
        </w:rPr>
        <w:t>الجواسيس الخمسة.</w:t>
      </w:r>
    </w:p>
    <w:p>
      <w:pPr>
        <w:pStyle w:val="ListBullet"/>
        <w:bidi/>
        <w:spacing w:line="240" w:lineRule="auto"/>
        <w:ind w:left="720"/>
      </w:pPr>
      <w:r>
        <w:rPr>
          <w:rtl/>
          <w:cs/>
          <w:lang w:val="ar_AE" w:bidi="ar_AE"/>
        </w:rPr>
      </w:r>
      <w:r>
        <w:rPr>
          <w:rtl/>
          <w:cs/>
          <w:lang w:val="ar_AE" w:bidi="ar_AE"/>
        </w:rPr>
        <w:t>ميخا.</w:t>
      </w:r>
    </w:p>
    <w:p>
      <w:pPr>
        <w:pStyle w:val="ListBullet"/>
        <w:bidi/>
        <w:spacing w:line="240" w:lineRule="auto"/>
        <w:ind w:left="720"/>
      </w:pPr>
      <w:r>
        <w:rPr>
          <w:rtl/>
          <w:cs/>
          <w:lang w:val="ar_AE" w:bidi="ar_AE"/>
        </w:rPr>
      </w:r>
      <w:r>
        <w:rPr>
          <w:rtl/>
          <w:cs/>
          <w:lang w:val="ar_AE" w:bidi="ar_AE"/>
        </w:rPr>
        <w:t>واللاوي الكاهن.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انطلق ستمئة رجل مقاتل من بني دان من مدينتي صرعة وأشتأول. وكان جميع هؤلاء الرجال يحملون أسلحتهم معهم. وفي أثناء رحلتهم، أقاموا معسكرًا بالقرب من قرية يعاريم في أرض يهوذا. وكان معسكرهم إلى الغرب من قرية يعاريم، ولا يزال الناس يسمون تلك المنطقة "مَحَلَّةَ دان"، أي "معسكر دان".</w:t>
      </w:r>
    </w:p>
    <w:p>
      <w:pPr>
        <w:bidi/>
      </w:pPr>
      <w:r>
        <w:rPr>
          <w:rtl/>
          <w:cs/>
          <w:lang w:val="ar_AE" w:bidi="ar_AE"/>
        </w:rPr>
      </w:r>
      <w:r>
        <w:rPr>
          <w:rtl/>
          <w:cs/>
          <w:lang w:val="ar_AE" w:bidi="ar_AE"/>
        </w:rPr>
        <w:t>ثم واصل بنو دان سيرهم إلى منطقة جبال أفرايم حتى وصلوا إلى بيت ميخا. فقال الرجال الخمسة الذين كانوا قد استكشفوا الأرض حول لايش لبني دان: "أتَعلَمونَ أنَّ في هذِهِ البُيوتِ أفودًا وتَرافيمَ وتِمثالًا مَنحوتًا وتِمثالًا مَسبوكًا. فالآنَ اعلَموا ما تفعَلونَ."</w:t>
      </w:r>
    </w:p>
    <w:p>
      <w:pPr>
        <w:bidi/>
      </w:pPr>
      <w:r>
        <w:rPr>
          <w:rtl/>
          <w:cs/>
          <w:lang w:val="ar_AE" w:bidi="ar_AE"/>
        </w:rPr>
      </w:r>
      <w:r>
        <w:rPr>
          <w:rtl/>
          <w:cs/>
          <w:lang w:val="ar_AE" w:bidi="ar_AE"/>
        </w:rPr>
        <w:t>أوقفوا التمثيل. اسألوا الشخص الذي يؤدي دور الجواسيس الخمسة: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في المرة السابقة التي جئنا فيها إلى هنا، أخبرنا الكاهن بأمور طيبة، وقد نجحت رحلتنا. وأنا أريد دائمًا أن تكون بركة الله معنا في كل ما نفعله؛ أو </w:t>
      </w:r>
    </w:p>
    <w:p>
      <w:pPr>
        <w:pStyle w:val="ListBullet"/>
        <w:bidi/>
        <w:spacing w:line="240" w:lineRule="auto"/>
        <w:ind w:left="720"/>
      </w:pPr>
      <w:r>
        <w:rPr>
          <w:rtl/>
          <w:cs/>
          <w:lang w:val="ar_AE" w:bidi="ar_AE"/>
        </w:rPr>
      </w:r>
      <w:r>
        <w:rPr>
          <w:rtl/>
          <w:cs/>
          <w:lang w:val="ar_AE" w:bidi="ar_AE"/>
        </w:rPr>
        <w:t xml:space="preserve">لا بد أن الله سيُسر إذا كان لنا مزار، وسيباركنا؛ أو </w:t>
      </w:r>
    </w:p>
    <w:p>
      <w:pPr>
        <w:pStyle w:val="ListBullet"/>
        <w:bidi/>
        <w:spacing w:line="240" w:lineRule="auto"/>
        <w:ind w:left="720"/>
      </w:pPr>
      <w:r>
        <w:rPr>
          <w:rtl/>
          <w:cs/>
          <w:lang w:val="ar_AE" w:bidi="ar_AE"/>
        </w:rPr>
      </w:r>
      <w:r>
        <w:rPr>
          <w:rtl/>
          <w:cs/>
          <w:lang w:val="ar_AE" w:bidi="ar_AE"/>
        </w:rPr>
        <w:t>لن أقول صراحة إنه ينبغي لنا أن نسرق ما في المزار، حتى لا يظن الآخرون أن السرقة أمر سيئ ويلوموني. لكنني سألمح إلى ذلك، لعلهم يرغبون في أخذه أيضًا!</w:t>
      </w:r>
    </w:p>
    <w:p>
      <w:pPr>
        <w:bidi/>
      </w:pPr>
      <w:r>
        <w:rPr>
          <w:rtl/>
          <w:cs/>
          <w:lang w:val="ar_AE" w:bidi="ar_AE"/>
        </w:rPr>
      </w:r>
      <w:r>
        <w:rPr>
          <w:rtl/>
          <w:cs/>
          <w:lang w:val="ar_AE" w:bidi="ar_AE"/>
        </w:rPr>
        <w:t>اسألوا الشخص الذي يؤدي دور أحد بني دان: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لم تسر معاركنا الأخيرة على ما يرام، ولم نستطع الاستيلاء على أرضنا. والآن تنتظرنا معركة أخرى، وسنحتاج إلى كل مساعدة ممكنة؛ أو </w:t>
      </w:r>
    </w:p>
    <w:p>
      <w:pPr>
        <w:pStyle w:val="ListBullet"/>
        <w:bidi/>
        <w:spacing w:line="240" w:lineRule="auto"/>
        <w:ind w:left="720"/>
      </w:pPr>
      <w:r>
        <w:rPr>
          <w:rtl/>
          <w:cs/>
          <w:lang w:val="ar_AE" w:bidi="ar_AE"/>
        </w:rPr>
      </w:r>
      <w:r>
        <w:rPr>
          <w:rtl/>
          <w:cs/>
          <w:lang w:val="ar_AE" w:bidi="ar_AE"/>
        </w:rPr>
        <w:t xml:space="preserve">أرى كم أن بيت هذا الرجل غني. فلا بد أن ذلك بسبب وجود مزار في بيته! ينبغي أن نأخذه حتى ننال البركة والحماية لشعبنا؛ أو </w:t>
      </w:r>
    </w:p>
    <w:p>
      <w:pPr>
        <w:pStyle w:val="ListBullet"/>
        <w:bidi/>
        <w:spacing w:line="240" w:lineRule="auto"/>
        <w:ind w:left="720"/>
      </w:pPr>
      <w:r>
        <w:rPr>
          <w:rtl/>
          <w:cs/>
          <w:lang w:val="ar_AE" w:bidi="ar_AE"/>
        </w:rPr>
      </w:r>
      <w:r>
        <w:rPr>
          <w:rtl/>
          <w:cs/>
          <w:lang w:val="ar_AE" w:bidi="ar_AE"/>
        </w:rPr>
        <w:t>نحن بحاجة إلى هذه الأصنام أكثر من ميخا. فنحن أكثر عددًا، ولدينا معركة ينبغي أن ننتصر فيها، بينما يعيش ميخا هنا في سلام وأمان.</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ترك القوم الطريق واتجهوا إلى البيت الذي كان اللاوي الشاب يقيم فيه في أرض ميخا، وألقوا التحية عليه. وكان الرجال الستمئة من بني دان، المسلحون والمستعدون للقتال، يقفون عند مدخل البوابة. ثم دخل الجواسيس الخمسة، وأخذوا التمثال المنحوت، والأفود، وآلهة البيت، والتمثال المعدني. وكان الكاهن يقف عند مدخل البوابة مع الرجال الستمئة المسلحين المستعدين للقتال.</w:t>
      </w:r>
    </w:p>
    <w:p>
      <w:pPr>
        <w:bidi/>
      </w:pPr>
      <w:r>
        <w:rPr>
          <w:rtl/>
          <w:cs/>
          <w:lang w:val="ar_AE" w:bidi="ar_AE"/>
        </w:rPr>
      </w:r>
      <w:r>
        <w:rPr>
          <w:rtl/>
          <w:cs/>
          <w:lang w:val="ar_AE" w:bidi="ar_AE"/>
        </w:rPr>
        <w:t>وعندما دخل الجواسيس الخمسة بيت ميخا وأخذوا التمثال المنحوت، وأفود الكاهن، وآلهة البيت، والتمثال المعدني، خاطبهم الكاهن قائلًا: "ماذا تفعَلونَ؟"</w:t>
      </w:r>
    </w:p>
    <w:p>
      <w:pPr>
        <w:bidi/>
      </w:pPr>
      <w:r>
        <w:rPr>
          <w:rtl/>
          <w:cs/>
          <w:lang w:val="ar_AE" w:bidi="ar_AE"/>
        </w:rPr>
      </w:r>
      <w:r>
        <w:rPr>
          <w:rtl/>
          <w:cs/>
          <w:lang w:val="ar_AE" w:bidi="ar_AE"/>
        </w:rPr>
        <w:t>أوقفوا التمثيل. اسألوا الشخص الذي يؤدي دور الكاهن: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أشعر ببعض الخوف من الاعتراض، لأن كل هؤلاء الرجال المسلحين قد يؤذونني إذا احتججت. لذلك لن أوبخهم، بل سأكتفي بسؤالهم عما يفعلون؛ أو </w:t>
      </w:r>
    </w:p>
    <w:p>
      <w:pPr>
        <w:pStyle w:val="ListBullet"/>
        <w:bidi/>
        <w:spacing w:line="240" w:lineRule="auto"/>
        <w:ind w:left="720"/>
      </w:pPr>
      <w:r>
        <w:rPr>
          <w:rtl/>
          <w:cs/>
          <w:lang w:val="ar_AE" w:bidi="ar_AE"/>
        </w:rPr>
      </w:r>
      <w:r>
        <w:rPr>
          <w:rtl/>
          <w:cs/>
          <w:lang w:val="ar_AE" w:bidi="ar_AE"/>
        </w:rPr>
        <w:t>إذا لم يعد لدى ميخا مزار، فلن يعود بحاجة إلى كاهن، ولن يدفع لي أجرًا بعد الآن. وربما يطردني من بيته! وهذا يقلقني؛ أو</w:t>
      </w:r>
    </w:p>
    <w:p>
      <w:pPr>
        <w:pStyle w:val="ListBullet"/>
        <w:bidi/>
        <w:spacing w:line="240" w:lineRule="auto"/>
        <w:ind w:left="720"/>
      </w:pPr>
      <w:r>
        <w:rPr>
          <w:rtl/>
          <w:cs/>
          <w:lang w:val="ar_AE" w:bidi="ar_AE"/>
        </w:rPr>
      </w:r>
      <w:r>
        <w:rPr>
          <w:rtl/>
          <w:cs/>
          <w:lang w:val="ar_AE" w:bidi="ar_AE"/>
        </w:rPr>
        <w:t>إذا أخذ بنو دان الأصنام، فسيحتاجون إلى كاهن. وربما يرغبون في أن يستأجروني كما استأجرني ميخا.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الجواسيس الخمسة أجابوه: "اخرَسْ! ضَعْ يَدَكَ علَى فمِكَ واذهَبْ معنا وكُنْ لنا أبًا وكاهِنًا. أهو خَيرٌ لكَ أنْ تكونَ كاهِنًا لبَيتِ رَجُلٍ واحِدٍ، أم أنْ تكونَ كاهِنًا لسِبطٍ ولِعَشيرَةٍ في إسرائيلَ؟"</w:t>
      </w:r>
    </w:p>
    <w:p>
      <w:pPr>
        <w:bidi/>
      </w:pPr>
      <w:r>
        <w:rPr>
          <w:rtl/>
          <w:cs/>
          <w:lang w:val="ar_AE" w:bidi="ar_AE"/>
        </w:rPr>
      </w:r>
      <w:r>
        <w:rPr>
          <w:rtl/>
          <w:cs/>
          <w:lang w:val="ar_AE" w:bidi="ar_AE"/>
        </w:rPr>
        <w:t>فأعجب الكاهن بهذا العرض جدًا، فأخذ الأفود، وآلهة البيت، والتمثال المنحوت، وذهب مع الرجال.</w:t>
      </w:r>
    </w:p>
    <w:p>
      <w:pPr>
        <w:bidi/>
      </w:pPr>
      <w:r>
        <w:rPr>
          <w:rtl/>
          <w:cs/>
          <w:lang w:val="ar_AE" w:bidi="ar_AE"/>
        </w:rPr>
      </w:r>
      <w:r>
        <w:rPr>
          <w:rtl/>
          <w:cs/>
          <w:lang w:val="ar_AE" w:bidi="ar_AE"/>
        </w:rPr>
        <w:t>ثم غادرت الجماعة كلها بيت ميخا، وسارت، وقد جعلت الأطفال الصغار، والمواشي، وجميع ممتلكاتها الثمينة في مقدمة المسيرة.</w:t>
      </w:r>
    </w:p>
    <w:p>
      <w:pPr>
        <w:bidi/>
      </w:pPr>
      <w:r>
        <w:rPr>
          <w:rtl/>
          <w:cs/>
          <w:lang w:val="ar_AE" w:bidi="ar_AE"/>
        </w:rPr>
      </w:r>
      <w:r>
        <w:rPr>
          <w:rtl/>
          <w:cs/>
          <w:lang w:val="ar_AE" w:bidi="ar_AE"/>
        </w:rPr>
        <w:t>أوقفوا التمثيل. اسألوا الشخص الذي يؤدي دور أحد بني دان: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يا للعجب! أصبح لدينا الآن أدوات دينية جديدة وكاهن أيضًا! لا بد أن هذه علامة على أن الله يباركنا. والآن لم أعد قلقًا من مهاجمة لايش كما كنت من قبل؛ أو </w:t>
      </w:r>
    </w:p>
    <w:p>
      <w:pPr>
        <w:pStyle w:val="ListBullet"/>
        <w:bidi/>
        <w:spacing w:line="240" w:lineRule="auto"/>
        <w:ind w:left="720"/>
      </w:pPr>
      <w:r>
        <w:rPr>
          <w:rtl/>
          <w:cs/>
          <w:lang w:val="ar_AE" w:bidi="ar_AE"/>
        </w:rPr>
      </w:r>
      <w:r>
        <w:rPr>
          <w:rtl/>
          <w:cs/>
          <w:lang w:val="ar_AE" w:bidi="ar_AE"/>
        </w:rPr>
        <w:t xml:space="preserve">أخشى أن يجمع ميخا أقاربه وجيرانه ويلاحقنا. لذلك سنسير بطريقة تمكننا من حماية عائلاتنا بسهولة؛ أو </w:t>
      </w:r>
    </w:p>
    <w:p>
      <w:pPr>
        <w:pStyle w:val="ListBullet"/>
        <w:bidi/>
        <w:spacing w:line="240" w:lineRule="auto"/>
        <w:ind w:left="720"/>
      </w:pPr>
      <w:r>
        <w:rPr>
          <w:rtl/>
          <w:cs/>
          <w:lang w:val="ar_AE" w:bidi="ar_AE"/>
        </w:rPr>
      </w:r>
      <w:r>
        <w:rPr>
          <w:rtl/>
          <w:cs/>
          <w:lang w:val="ar_AE" w:bidi="ar_AE"/>
        </w:rPr>
        <w:t>إذا صار لدينا كاهن وأصنام لمزارنا، فلن نحتاج بعد الآن إلى العودة جنوبًا لعبادة الله أو لطلب معونته. وأنا سعيد لأننا لن نضطر إلى السفر كثيرًا بعد ذلك. لقد أصبحت مستعدًا للاستقرار في أرضي الجديدة.</w:t>
      </w:r>
    </w:p>
    <w:p>
      <w:pPr>
        <w:bidi/>
      </w:pPr>
      <w:r>
        <w:rPr>
          <w:rtl/>
          <w:cs/>
          <w:lang w:val="ar_AE" w:bidi="ar_AE"/>
        </w:rPr>
      </w:r>
      <w:r>
        <w:rPr>
          <w:rtl/>
          <w:cs/>
          <w:lang w:val="ar_AE" w:bidi="ar_AE"/>
        </w:rPr>
        <w:t>اسألوا الشخص الذي يؤدي دور الكاهن: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مع أن العيش في بيت ميخا والعمل كاهنًا له كان أمرًا جيدًا، فإنني الآن سأصبح أهم بكثير، لأنني سأكون كاهنًا لسبط كامل! وأنا متحمس جدًا لهذه المهمة الجديدة؛ أو </w:t>
      </w:r>
    </w:p>
    <w:p>
      <w:pPr>
        <w:pStyle w:val="ListBullet"/>
        <w:bidi/>
        <w:spacing w:line="240" w:lineRule="auto"/>
        <w:ind w:left="720"/>
      </w:pPr>
      <w:r>
        <w:rPr>
          <w:rtl/>
          <w:cs/>
          <w:lang w:val="ar_AE" w:bidi="ar_AE"/>
        </w:rPr>
      </w:r>
      <w:r>
        <w:rPr>
          <w:rtl/>
          <w:cs/>
          <w:lang w:val="ar_AE" w:bidi="ar_AE"/>
        </w:rPr>
        <w:t xml:space="preserve">أشعر ببعض القلق من المعركة التي سيخوضها بنو دان، لكنني على الأقل أعلم أنهم لن يتوقعوا مني أن أقاتل؛ أو </w:t>
      </w:r>
    </w:p>
    <w:p>
      <w:pPr>
        <w:pStyle w:val="ListBullet"/>
        <w:bidi/>
        <w:spacing w:line="240" w:lineRule="auto"/>
        <w:ind w:left="720"/>
      </w:pPr>
      <w:r>
        <w:rPr>
          <w:rtl/>
          <w:cs/>
          <w:lang w:val="ar_AE" w:bidi="ar_AE"/>
        </w:rPr>
      </w:r>
      <w:r>
        <w:rPr>
          <w:rtl/>
          <w:cs/>
          <w:lang w:val="ar_AE" w:bidi="ar_AE"/>
        </w:rPr>
        <w:t>لا أشعر بتأنيب الضمير لأنني ذهبت مع بني دان. فقد كان عددهم كبيرًا جدًا، ولم يكن بوسعي أن أمنعهم. ثم إن عملي كاهنًا لميخا كان مجرد وظيفة، والآن أصبحت لدي وظيفة أخرى، ولن يستطيع ميخا أن يوقف بني دان، ولا أن يوقفني أنا أيضًا.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قضاة ١٨: ١١–٢١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أثناء مرور</w:t>
      </w:r>
      <w:r>
        <w:rPr>
          <w:b/>
          <w:rtl/>
          <w:cs/>
          <w:lang w:val="ar_AE" w:bidi="ar_AE"/>
        </w:rPr>
        <w:t xml:space="preserve"> الجواسيس</w:t>
      </w:r>
      <w:r>
        <w:rPr>
          <w:rtl/>
          <w:cs/>
          <w:lang w:val="ar_AE" w:bidi="ar_AE"/>
        </w:rPr>
        <w:t xml:space="preserve"> الخمسة ببيت ميخا، يتحدثون إلى بني دان الآخرين، أي إلى </w:t>
      </w:r>
      <w:r>
        <w:rPr>
          <w:b/>
          <w:rtl/>
          <w:cs/>
          <w:lang w:val="ar_AE" w:bidi="ar_AE"/>
        </w:rPr>
        <w:t>إخوتهم</w:t>
      </w:r>
      <w:r>
        <w:rPr>
          <w:rtl/>
          <w:cs/>
          <w:lang w:val="ar_AE" w:bidi="ar_AE"/>
        </w:rPr>
        <w:t>. استخدموا الكلمة أو العبارة نفسها التي استخدمتموها في المقاطع السابقة للإشارة إلى "الجواسيس" وإلى "الإخوة".</w:t>
      </w:r>
    </w:p>
    <w:p>
      <w:pPr>
        <w:bidi/>
      </w:pPr>
      <w:r>
        <w:rPr>
          <w:rtl/>
          <w:cs/>
          <w:lang w:val="ar_AE" w:bidi="ar_AE"/>
        </w:rPr>
      </w:r>
      <w:r>
        <w:rPr>
          <w:rtl/>
          <w:cs/>
          <w:lang w:val="ar_AE" w:bidi="ar_AE"/>
        </w:rPr>
        <w:t xml:space="preserve">ويشير الرجال الخمسة إلى أن لدى ميخا </w:t>
      </w:r>
      <w:r>
        <w:rPr>
          <w:b/>
          <w:rtl/>
          <w:cs/>
          <w:lang w:val="ar_AE" w:bidi="ar_AE"/>
        </w:rPr>
        <w:t>أفودًا</w:t>
      </w:r>
      <w:r>
        <w:rPr>
          <w:rtl/>
          <w:cs/>
          <w:lang w:val="ar_AE" w:bidi="ar_AE"/>
        </w:rPr>
        <w:t>. والأفود هو ثوب يلبسه الكهنة، ويتميز بزخارف وتصاميم جميلة. في بعض الأحيان، ونظرًا لأن الأفود كان قطعة ملابس مميزة للغاية، كان الناس يعبدونه وكأنه إله. ولمزيد من المعلومات عن الأفود، راجعوا قاموس الكلمات الرئيسية. استخدموا الكلمة أو العبارة نفسها التي استخدمتموها في المقاطع السابقة للإشارة إلى الأفود.</w:t>
      </w:r>
    </w:p>
    <w:p>
      <w:pPr>
        <w:bidi/>
      </w:pPr>
      <w:r>
        <w:rPr>
          <w:rtl/>
          <w:cs/>
          <w:lang w:val="ar_AE" w:bidi="ar_AE"/>
        </w:rPr>
      </w:r>
      <w:r>
        <w:rPr>
          <w:rtl/>
          <w:cs/>
          <w:lang w:val="ar_AE" w:bidi="ar_AE"/>
        </w:rPr>
        <w:t xml:space="preserve">ويذكر الجواسيس أيضًا أن لدى ميخا </w:t>
      </w:r>
      <w:r>
        <w:rPr>
          <w:b/>
          <w:rtl/>
          <w:cs/>
          <w:lang w:val="ar_AE" w:bidi="ar_AE"/>
        </w:rPr>
        <w:t>تماثيل</w:t>
      </w:r>
      <w:r>
        <w:rPr>
          <w:rtl/>
          <w:cs/>
          <w:lang w:val="ar_AE" w:bidi="ar_AE"/>
        </w:rPr>
        <w:t xml:space="preserve"> منحوتة وتماثيل معدنية، أي </w:t>
      </w:r>
      <w:r>
        <w:rPr>
          <w:b/>
          <w:rtl/>
          <w:cs/>
          <w:lang w:val="ar_AE" w:bidi="ar_AE"/>
        </w:rPr>
        <w:t>أوثانًا.</w:t>
      </w:r>
      <w:r>
        <w:rPr>
          <w:rtl/>
          <w:cs/>
          <w:lang w:val="ar_AE" w:bidi="ar_AE"/>
        </w:rPr>
        <w:t xml:space="preserve"> الوثن هو شيء يصنعه الناس من أجل عبادة أحد الآلهة. فيصنع الناس شيئًا أو صورة تمثل إلهًا، ثم يعبدون هذا الشيء كما لو كان هو الإله. لمزيد من المعلومات حول كلمة "وثن"، ارجع إلى قاموس الكلمات الرئيسية. واستخدموا الكلمة أو العبارة نفسها التي استخدمتموها في المقاطع السابقة للإشارة إلى "الوثن" أو "الصورة".</w:t>
      </w:r>
    </w:p>
    <w:p>
      <w:pPr>
        <w:bidi/>
      </w:pPr>
      <w:r>
        <w:rPr>
          <w:rtl/>
          <w:cs/>
          <w:lang w:val="ar_AE" w:bidi="ar_AE"/>
        </w:rPr>
      </w:r>
      <w:r>
        <w:rPr>
          <w:rtl/>
          <w:cs/>
          <w:lang w:val="ar_AE" w:bidi="ar_AE"/>
        </w:rPr>
        <w:t xml:space="preserve">ولدى ميخا أيضًا آلهة بيت، وكان يستخدمها لعبادة </w:t>
      </w:r>
      <w:r>
        <w:rPr>
          <w:b/>
          <w:rtl/>
          <w:cs/>
          <w:lang w:val="ar_AE" w:bidi="ar_AE"/>
        </w:rPr>
        <w:t>آلهة</w:t>
      </w:r>
      <w:r>
        <w:rPr>
          <w:rtl/>
          <w:cs/>
          <w:lang w:val="ar_AE" w:bidi="ar_AE"/>
        </w:rPr>
        <w:t xml:space="preserve"> البيت. وكانت هذه آلهة كاذبة، وكان الناس يظنون أنها تجلب الحظ والرخاء للعائلة. ومع أن هذه القصة لا تستخدم عبارة "آلهة كاذبة"، فيمكنكم أن تستخدموا الكلمة التي تشير إلى "الآلهة" لتوضحوا أن هذه الأصنام كانت تُستخدم لعبادة تلك الآلهة. لمزيد من المعلومات عن كلمة آلهة، راجعوا قاموس الكلمات الرئيسية. استخدموا الكلمة أو العبارة ذاتها التي استخدمتموها سابقًا لترجمة كلمة آلهة.</w:t>
      </w:r>
    </w:p>
    <w:p>
      <w:pPr>
        <w:bidi/>
      </w:pPr>
      <w:r>
        <w:rPr>
          <w:rtl/>
          <w:cs/>
          <w:lang w:val="ar_AE" w:bidi="ar_AE"/>
        </w:rPr>
      </w:r>
      <w:r>
        <w:rPr>
          <w:rtl/>
          <w:cs/>
          <w:lang w:val="ar_AE" w:bidi="ar_AE"/>
        </w:rPr>
        <w:t xml:space="preserve">وعندما يدخل الجواسيس الخمسة بيت ميخا، يحيون اللاوي </w:t>
      </w:r>
      <w:r>
        <w:rPr>
          <w:b/>
          <w:rtl/>
          <w:cs/>
          <w:lang w:val="ar_AE" w:bidi="ar_AE"/>
        </w:rPr>
        <w:t>الكاهن</w:t>
      </w:r>
      <w:r>
        <w:rPr>
          <w:rtl/>
          <w:cs/>
          <w:lang w:val="ar_AE" w:bidi="ar_AE"/>
        </w:rPr>
        <w:t>. واللاويون هم نسل لاوي، وكان ينبغي لهم أن يخدموا الربّ. ولمزيد من المعلومات عن "اللاوي"، ارجعوا إلى قاموس الكلمات الرئيسية. واستخدموا الكلمة أو العبارة نفسها التي استخدمتموها في المقاطع السابقة للإشارة إلى "اللاوي".</w:t>
      </w:r>
    </w:p>
    <w:p>
      <w:pPr>
        <w:bidi/>
      </w:pPr>
      <w:r>
        <w:rPr>
          <w:rtl/>
          <w:cs/>
          <w:lang w:val="ar_AE" w:bidi="ar_AE"/>
        </w:rPr>
      </w:r>
      <w:r>
        <w:rPr>
          <w:b/>
          <w:rtl/>
          <w:cs/>
          <w:lang w:val="ar_AE" w:bidi="ar_AE"/>
        </w:rPr>
        <w:t>والكاهن</w:t>
      </w:r>
      <w:r>
        <w:rPr>
          <w:rtl/>
          <w:cs/>
          <w:lang w:val="ar_AE" w:bidi="ar_AE"/>
        </w:rPr>
        <w:t xml:space="preserve"> هو الشخص الذي يخدم إلهًا. فهو يقدم الذبائح والصلوات نيابة عن الآخرين. لمزيد من المعلومات عن الكاهن، راجعوا قاموس الكلمات الرئيسية. استخدموا الكلمة أو العبارة نفسها التي استخدمتموها في المقاطع السابقة للإشارة إلى الكاهن.</w:t>
      </w:r>
    </w:p>
    <w:p>
      <w:pPr>
        <w:bidi/>
      </w:pPr>
      <w:r>
        <w:rPr>
          <w:rtl/>
          <w:cs/>
          <w:lang w:val="ar_AE" w:bidi="ar_AE"/>
        </w:rPr>
      </w:r>
      <w:r>
        <w:rPr>
          <w:rtl/>
          <w:cs/>
          <w:lang w:val="ar_AE" w:bidi="ar_AE"/>
        </w:rPr>
        <w:t xml:space="preserve">ويجعل بنو دان نساءهم وأطفالهم وشيوخهم في مقدمة المسيرة مع </w:t>
      </w:r>
      <w:r>
        <w:rPr>
          <w:b/>
          <w:rtl/>
          <w:cs/>
          <w:lang w:val="ar_AE" w:bidi="ar_AE"/>
        </w:rPr>
        <w:t>مواشيهم</w:t>
      </w:r>
      <w:r>
        <w:rPr>
          <w:rtl/>
          <w:cs/>
          <w:lang w:val="ar_AE" w:bidi="ar_AE"/>
        </w:rPr>
        <w:t xml:space="preserve">، أي </w:t>
      </w:r>
      <w:r>
        <w:rPr>
          <w:b/>
          <w:rtl/>
          <w:cs/>
          <w:lang w:val="ar_AE" w:bidi="ar_AE"/>
        </w:rPr>
        <w:t>الحيوانات</w:t>
      </w:r>
      <w:r>
        <w:rPr>
          <w:rtl/>
          <w:cs/>
          <w:lang w:val="ar_AE" w:bidi="ar_AE"/>
        </w:rPr>
        <w:t xml:space="preserve"> التي يربونها، مثل الغنم والماعز والبقر والحمير. استخدموا الكلمة أو العبارة نفسها التي استخدمتموها في المقاطع السابقة للإشارة إلى "المواشي" أو "الحيوانات".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18:22–31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١٨: ٢٢–٣١ واحفظوا هذا المقطع في قلوبكم.</w:t>
      </w:r>
    </w:p>
    <w:p>
      <w:pPr>
        <w:bidi/>
      </w:pPr>
      <w:r>
        <w:rPr>
          <w:rtl/>
          <w:cs/>
          <w:lang w:val="ar_AE" w:bidi="ar_AE"/>
        </w:rPr>
      </w:r>
      <w:r>
        <w:rPr>
          <w:rtl/>
          <w:cs/>
          <w:lang w:val="ar_AE" w:bidi="ar_AE"/>
        </w:rPr>
        <w:t>استمعوا إلى النسخة الصوتية من سفر القضاة ١٨: ٢٢–٣١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قضاة ١٨: ٢٢–٣١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هذا المقطع، يطارد ميخا بني دان ويواجههم لأنهم سرقوا أصنامه. ولكن عندما يهدده بنو دان، يضطر إلى العودة إلى بيته من دون ممتلكاته. وينجح بنو دان في الاستيلاء على لايش، ويستقرون فيها مع أصنامهم وكاهنهم. ويستمر الكاهن ونسله في قيادة بني دان لعبادة الأوثان إلى أن يهزمهم أعداؤهم ويجلوهم عن أرضهم. وقد تصرف بنو دان، مثل سائر بني إسرائيل، بحسب أهوائهم، وعبدوا بالطريقة التي أرادوها. وكانوا يتوقعون أن يباركهم الربّ، لكن عصيانهم أدى في النهاية إلى حلول عقابه عليهم.</w:t>
      </w:r>
    </w:p>
    <w:p>
      <w:pPr>
        <w:bidi/>
      </w:pPr>
      <w:r>
        <w:rPr>
          <w:rtl/>
          <w:cs/>
          <w:lang w:val="ar_AE" w:bidi="ar_AE"/>
        </w:rPr>
      </w:r>
      <w:r>
        <w:rPr>
          <w:rtl/>
          <w:cs/>
          <w:lang w:val="ar_AE" w:bidi="ar_AE"/>
        </w:rPr>
        <w:t>وعندما يكتشف ميخا أن بني دان قد سرقوا أصنامه، يجمع الرجال الذين يسكنون بالقرب منه. وربما كان ميخا رجلًا ذا مكانة بين أهل منطقته، لأن الرجال اجتمعوا معه واستطاعوا أن يلحقوا ببني دان سريعًا، رغم أنهم كانوا قد ابتعدوا مسافة لا بأس بها. وينادي ميخا وجيرانه على بني دان ليجعلونهم يتوقفون. وعندما يسمعهم بنو دان، يسخرون من ميخا بقولهم: "ما لكَ صَرَختَ؟" مع أنهم كانوا يتوقعون أن يلاحقهم.</w:t>
      </w:r>
    </w:p>
    <w:p>
      <w:pPr>
        <w:bidi/>
      </w:pPr>
      <w:r>
        <w:rPr>
          <w:rtl/>
          <w:cs/>
          <w:lang w:val="ar_AE" w:bidi="ar_AE"/>
        </w:rPr>
      </w:r>
      <w:r>
        <w:rPr>
          <w:rtl/>
          <w:cs/>
          <w:lang w:val="ar_AE" w:bidi="ar_AE"/>
        </w:rPr>
        <w:t>ويتهم ميخا بني دان قائلًا إنهم أخذوا الآلهة التي صنعها، وكذلك كاهنه. ثم يسألهم: "آلِهَتي الّتي عَمِلتُ قد أخَذتُموها مع الكاهِنِ وذَهَبتُمْ، فماذا لي بَعدُ؟" ويقصد بذلك أن هذين الأمرين كانا أعز ما يملك. فحين أخذ بنو دان هذه الأشياء، بدا الأمر وكأنهم سلبوه كل شيء. ثم يسألهم: "وما هذا تقولونَ لي: ما لكَ؟" مع أن بني دان يعرفون سبب مجيئه.</w:t>
      </w:r>
    </w:p>
    <w:p>
      <w:pPr>
        <w:bidi/>
      </w:pPr>
      <w:r>
        <w:rPr>
          <w:rtl/>
          <w:cs/>
          <w:lang w:val="ar_AE" w:bidi="ar_AE"/>
        </w:rPr>
      </w:r>
      <w:r>
        <w:rPr>
          <w:rtl/>
          <w:cs/>
          <w:lang w:val="ar_AE" w:bidi="ar_AE"/>
        </w:rPr>
        <w:t>توقفوا هنا وناقشوا هذا السؤال معًا كمجموعة: تحدثوا عن موقف عاملكم فيه أحد بظلم، أو سرق منكم أو من شخص تعرفونه شيئًا. ماذا كان رد فعلكم؟ وماذا قلتم عندما تحدثتم مع الأشخاص الذين أساؤوا إليكم؟ أوقِفوا الاستماع إلى هذا التسجيل الصوتي هنا.</w:t>
      </w:r>
    </w:p>
    <w:p>
      <w:pPr>
        <w:bidi/>
      </w:pPr>
      <w:r>
        <w:rPr>
          <w:rtl/>
          <w:cs/>
          <w:lang w:val="ar_AE" w:bidi="ar_AE"/>
        </w:rPr>
      </w:r>
      <w:r>
        <w:rPr>
          <w:rtl/>
          <w:cs/>
          <w:lang w:val="ar_AE" w:bidi="ar_AE"/>
        </w:rPr>
        <w:t>يرد بنو دان على ميخا بقسوة. ويطلبون منه ألا يخاصمهم، وإلا غضب بعض رجالهم المقاتلين. وكان هؤلاء الرجال سيهاجمون ميخا وأهل بيته ويقتلونهم. ثم يُظهر بنو دان احتقارهم لميخا، إذ يديرون ظهورهم له ويواصلون رحلتهم، وكأنه غير موجود. ويرى ميخا أن عدد بني دان أكبر من عدد رجاله. ويعلم أنهم سينتصرون عليه إن وقعت معركة، فيرجع إلى بيته من دون الأصنام التي خرج ليستردها.</w:t>
      </w:r>
    </w:p>
    <w:p>
      <w:pPr>
        <w:bidi/>
      </w:pPr>
      <w:r>
        <w:rPr>
          <w:rtl/>
          <w:cs/>
          <w:lang w:val="ar_AE" w:bidi="ar_AE"/>
        </w:rPr>
      </w:r>
      <w:r>
        <w:rPr>
          <w:rtl/>
          <w:cs/>
          <w:lang w:val="ar_AE" w:bidi="ar_AE"/>
        </w:rPr>
        <w:t>ويواصل بنو دان رحلتهم حتى يصلوا إلى لايش، فيهجمون عليها وينتصرون. ثم يحرقون المدينة. ولم يكن هذا انتصارًا عظيمًا، لأن سكان لايش كانوا يعيشون في سلام، ولم يتوقعوا أن يهاجمهم أحد. ولم يكن هناك من يساعدهم، إذ لم يكن لهم حلفاء قريبون. كما أن لايش كانت بعيدة عن المدن الأخرى، وكانت تقع في وادٍ بالقرب من بيت رحوب. وهكذا أصبح لبني دان أرض. لكنها لم تكن الأرض التي أعطاهم الربّ إياها، بل أرضًا استولوا عليها بعد أن دمروا شعبًا مسالمًا.</w:t>
      </w:r>
    </w:p>
    <w:p>
      <w:pPr>
        <w:bidi/>
      </w:pPr>
      <w:r>
        <w:rPr>
          <w:rtl/>
          <w:cs/>
          <w:lang w:val="ar_AE" w:bidi="ar_AE"/>
        </w:rPr>
      </w:r>
      <w:r>
        <w:rPr>
          <w:rtl/>
          <w:cs/>
          <w:lang w:val="ar_AE" w:bidi="ar_AE"/>
        </w:rPr>
        <w:t>توقفوا هنا وانظروا معًا إلى خريطة لايش، وصيدون، ووادي بيت رحوب. أوقِفوا الاستماع إلى هذا التسجيل الصوتي هنا.</w:t>
      </w:r>
    </w:p>
    <w:p>
      <w:pPr>
        <w:bidi/>
      </w:pPr>
      <w:r>
        <w:rPr>
          <w:rtl/>
          <w:cs/>
          <w:lang w:val="ar_AE" w:bidi="ar_AE"/>
        </w:rPr>
      </w:r>
      <w:r>
        <w:rPr>
          <w:rtl/>
          <w:cs/>
          <w:lang w:val="ar_AE" w:bidi="ar_AE"/>
        </w:rPr>
        <w:t>ثم أعاد بنو دان بناء المدينة، وسموها "دان" نسبة إلى جدهم دان، ابن إسرائيل. واستقروا فيها، وأقاموا أصنامهم المسروقة ليعبدوها.</w:t>
      </w:r>
    </w:p>
    <w:p>
      <w:pPr>
        <w:bidi/>
      </w:pPr>
      <w:r>
        <w:rPr>
          <w:rtl/>
          <w:cs/>
          <w:lang w:val="ar_AE" w:bidi="ar_AE"/>
        </w:rPr>
      </w:r>
      <w:r>
        <w:rPr>
          <w:rtl/>
          <w:cs/>
          <w:lang w:val="ar_AE" w:bidi="ar_AE"/>
        </w:rPr>
        <w:t>توقفوا هنا وناقشوا هذا السؤال معًا كمجموعة: فكروا في أسماء بعض المدن أو البلدات في منطقتكم. من الذي أطلق هذه الأسماء عليها؟ وماذا تعني هذه الأسماء؟ وهل تغيرت أسماء بعض المدن عبر السنين؟ وكيف ولماذا تغيرت هذه الأسماء؟ أوقِفوا الاستماع إلى هذا التسجيل الصوتي هنا.</w:t>
      </w:r>
    </w:p>
    <w:p>
      <w:pPr>
        <w:bidi/>
      </w:pPr>
      <w:r>
        <w:rPr>
          <w:rtl/>
          <w:cs/>
          <w:lang w:val="ar_AE" w:bidi="ar_AE"/>
        </w:rPr>
      </w:r>
      <w:r>
        <w:rPr>
          <w:rtl/>
          <w:cs/>
          <w:lang w:val="ar_AE" w:bidi="ar_AE"/>
        </w:rPr>
        <w:t>ثم يكشف الكاتب اسم اللاوي الكاهن وعائلته. فاسم الكاهن هو يوناثان، وهو من نسل موسى. وكان هذا الأمر سيصدم بني إسرائيل، إذ إن واحدًا من نسل رجل تقي مثل موسى يقود بني دان إلى عبادة الأوثان. وتذكر بعض الترجمات عبارة "بنِ مَنَسَّى" بدلًا من "ابن موسى". وربما لم يشأ بعض الناس أن يُلحقوا العار باسم موسى بسبب أفعال يوناثان، فغيّروا الاسم في بعض النسخ. ويذكر الكاتب أن يوناثان هو ابن جرشوم، ابن موسى. وأحيانًا كانت كلمة "ابن" تُستخدم بمعنى "حفيد" أو "من نسل". فقد كان جرشوم ابن موسى، أما يوناثان فكان على الأرجح من نسل جرشوم.</w:t>
      </w:r>
    </w:p>
    <w:p>
      <w:pPr>
        <w:bidi/>
      </w:pPr>
      <w:r>
        <w:rPr>
          <w:rtl/>
          <w:cs/>
          <w:lang w:val="ar_AE" w:bidi="ar_AE"/>
        </w:rPr>
      </w:r>
      <w:r>
        <w:rPr>
          <w:rtl/>
          <w:cs/>
          <w:lang w:val="ar_AE" w:bidi="ar_AE"/>
        </w:rPr>
        <w:t>توقفوا هنا وناقشوا هذا السؤال معًا كمجموعة: فكروا في شخصية معروفة كان أولادها أو أحفادها أو نسلها يسلكون سلوكًا شريرًا. وعندما يتحدث الناس عن تصرفات هؤلاء الأبناء أو الأحفاد، كيف يذكرون تلك الشخصية المشهورة؟ وكيف تؤثر تصرفات الأبناء أو الأحفاد في الطريقة التي يتحدث بها الناس عن ذلك الشخص المشهور؟ أوقِفوا الاستماع إلى هذا التسجيل الصوتي هنا.</w:t>
      </w:r>
    </w:p>
    <w:p>
      <w:pPr>
        <w:bidi/>
      </w:pPr>
      <w:r>
        <w:rPr>
          <w:rtl/>
          <w:cs/>
          <w:lang w:val="ar_AE" w:bidi="ar_AE"/>
        </w:rPr>
      </w:r>
      <w:r>
        <w:rPr>
          <w:rtl/>
          <w:cs/>
          <w:lang w:val="ar_AE" w:bidi="ar_AE"/>
        </w:rPr>
        <w:t>واستمر يوناثان وأبناؤه، أي نسله، كهنةً لسبط دان حتى هزمهم أعداؤهم، وأخذوهم إلى السبي بعد سنوات كثيرة. وكان بنو دان يظنون أن وجود هذا اللاوي ونسله كهنةً لهم سيرضي الربّ. لكن الربّ سيعاقبهم بسبب عصيانهم. وفي النهاية، وكما سرق بنو دان الأصنام من مزار ميخا، سيأتي آخرون ويغزون بني دان ويسلبونهم.</w:t>
      </w:r>
    </w:p>
    <w:p>
      <w:pPr>
        <w:bidi/>
      </w:pPr>
      <w:r>
        <w:rPr>
          <w:rtl/>
          <w:cs/>
          <w:lang w:val="ar_AE" w:bidi="ar_AE"/>
        </w:rPr>
      </w:r>
      <w:r>
        <w:rPr>
          <w:rtl/>
          <w:cs/>
          <w:lang w:val="ar_AE" w:bidi="ar_AE"/>
        </w:rPr>
        <w:t>واستخدم بنو دان أصنام ميخا مدةً قصيرة، أي طوال الفترة التي كان فيها بيت الله في شيلوه. فقد أقام بنو إسرائيل خيمة الاجتماع، أي بيت الله، في شيلوه بعد دخولهم أرض كنعان أول مرة، وبقيت هناك حتى ما بعد عصر القضاة. ثم، بعد سنوات كثيرة، عندما نُقلت خيمة الاجتماع إلى مكان آخر، أقام بنو دان صنمًا آخر، وقاد نسل يوناثان بني دان إلى عبادته.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قضاة ١٨: ٢٢–٣١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ثلاثة مشاهد.</w:t>
      </w:r>
    </w:p>
    <w:p>
      <w:pPr>
        <w:bidi/>
      </w:pPr>
      <w:r>
        <w:rPr>
          <w:rtl/>
          <w:cs/>
          <w:lang w:val="ar_AE" w:bidi="ar_AE"/>
        </w:rPr>
      </w:r>
      <w:r>
        <w:rPr>
          <w:b/>
          <w:rtl/>
          <w:cs/>
          <w:lang w:val="ar_AE" w:bidi="ar_AE"/>
        </w:rPr>
        <w:t>في المشهد الأول:</w:t>
      </w:r>
      <w:r>
        <w:rPr>
          <w:rtl/>
          <w:cs/>
          <w:lang w:val="ar_AE" w:bidi="ar_AE"/>
        </w:rPr>
        <w:t xml:space="preserve"> يطارد ميخا وجيرانه بني دان ويتهمونهم بالسرقة. ويهدد بنو دان ميخا. وعندما يرى ميخا أن عدد رجال بني دان يفوق عدد رجاله، يعود إلى بيته من دون أوثانه.</w:t>
      </w:r>
    </w:p>
    <w:p>
      <w:pPr>
        <w:bidi/>
      </w:pPr>
      <w:r>
        <w:rPr>
          <w:rtl/>
          <w:cs/>
          <w:lang w:val="ar_AE" w:bidi="ar_AE"/>
        </w:rPr>
      </w:r>
      <w:r>
        <w:rPr>
          <w:b/>
          <w:rtl/>
          <w:cs/>
          <w:lang w:val="ar_AE" w:bidi="ar_AE"/>
        </w:rPr>
        <w:t>في المشهد الثاني:</w:t>
      </w:r>
      <w:r>
        <w:rPr>
          <w:rtl/>
          <w:cs/>
          <w:lang w:val="ar_AE" w:bidi="ar_AE"/>
        </w:rPr>
        <w:t xml:space="preserve"> يواصل بنو دان رحلتهم إلى لايش ويهاجمون المدينة، ويقتلون سكانها ثم يحرقونها.</w:t>
      </w:r>
    </w:p>
    <w:p>
      <w:pPr>
        <w:bidi/>
      </w:pPr>
      <w:r>
        <w:rPr>
          <w:rtl/>
          <w:cs/>
          <w:lang w:val="ar_AE" w:bidi="ar_AE"/>
        </w:rPr>
      </w:r>
      <w:r>
        <w:rPr>
          <w:b/>
          <w:rtl/>
          <w:cs/>
          <w:lang w:val="ar_AE" w:bidi="ar_AE"/>
        </w:rPr>
        <w:t>في المشهد الثالث:</w:t>
      </w:r>
      <w:r>
        <w:rPr>
          <w:rtl/>
          <w:cs/>
          <w:lang w:val="ar_AE" w:bidi="ar_AE"/>
        </w:rPr>
        <w:t xml:space="preserve"> يعيد بنو دان بناء المدينة ويطلقون عليها اسم دان. ثم ينصبون الوثن ويعبدونه. ويعمل اللاوي الكاهن، الذي هو من نسل موسى، هو وأبناؤه، أي نسله، كهنةً لبني دان إلى أن ذهب بنو إسرائيل إلى السبي بعد سنوات كثيرة.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ميخا.</w:t>
      </w:r>
    </w:p>
    <w:p>
      <w:pPr>
        <w:pStyle w:val="ListBullet"/>
        <w:bidi/>
        <w:spacing w:line="240" w:lineRule="auto"/>
        <w:ind w:left="720"/>
      </w:pPr>
      <w:r>
        <w:rPr>
          <w:rtl/>
          <w:cs/>
          <w:lang w:val="ar_AE" w:bidi="ar_AE"/>
        </w:rPr>
      </w:r>
      <w:r>
        <w:rPr>
          <w:rtl/>
          <w:cs/>
          <w:lang w:val="ar_AE" w:bidi="ar_AE"/>
        </w:rPr>
        <w:t>جيران ميخا.</w:t>
      </w:r>
    </w:p>
    <w:p>
      <w:pPr>
        <w:pStyle w:val="ListBullet"/>
        <w:bidi/>
        <w:spacing w:line="240" w:lineRule="auto"/>
        <w:ind w:left="720"/>
      </w:pPr>
      <w:r>
        <w:rPr>
          <w:rtl/>
          <w:cs/>
          <w:lang w:val="ar_AE" w:bidi="ar_AE"/>
        </w:rPr>
      </w:r>
      <w:r>
        <w:rPr>
          <w:rtl/>
          <w:cs/>
          <w:lang w:val="ar_AE" w:bidi="ar_AE"/>
        </w:rPr>
        <w:t>بنو دان.</w:t>
      </w:r>
    </w:p>
    <w:p>
      <w:pPr>
        <w:pStyle w:val="ListBullet"/>
        <w:bidi/>
        <w:spacing w:line="240" w:lineRule="auto"/>
        <w:ind w:left="720"/>
      </w:pPr>
      <w:r>
        <w:rPr>
          <w:rtl/>
          <w:cs/>
          <w:lang w:val="ar_AE" w:bidi="ar_AE"/>
        </w:rPr>
      </w:r>
      <w:r>
        <w:rPr>
          <w:rtl/>
          <w:cs/>
          <w:lang w:val="ar_AE" w:bidi="ar_AE"/>
        </w:rPr>
        <w:t>سكان لايش.</w:t>
      </w:r>
    </w:p>
    <w:p>
      <w:pPr>
        <w:pStyle w:val="ListBullet"/>
        <w:bidi/>
        <w:spacing w:line="240" w:lineRule="auto"/>
        <w:ind w:left="720"/>
      </w:pPr>
      <w:r>
        <w:rPr>
          <w:rtl/>
          <w:cs/>
          <w:lang w:val="ar_AE" w:bidi="ar_AE"/>
        </w:rPr>
      </w:r>
      <w:r>
        <w:rPr>
          <w:rtl/>
          <w:cs/>
          <w:lang w:val="ar_AE" w:bidi="ar_AE"/>
        </w:rPr>
        <w:t>اللاوي الكاهن، واسمه يوناثان.</w:t>
      </w:r>
    </w:p>
    <w:p>
      <w:pPr>
        <w:pStyle w:val="ListBullet"/>
        <w:bidi/>
        <w:spacing w:line="240" w:lineRule="auto"/>
        <w:ind w:left="720"/>
      </w:pPr>
      <w:r>
        <w:rPr>
          <w:rtl/>
          <w:cs/>
          <w:lang w:val="ar_AE" w:bidi="ar_AE"/>
        </w:rPr>
      </w:r>
      <w:r>
        <w:rPr>
          <w:rtl/>
          <w:cs/>
          <w:lang w:val="ar_AE" w:bidi="ar_AE"/>
        </w:rPr>
        <w:t>نسل يوناثان.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في المشهد الأول، بعد وقت قصير من رحيل بني دان، يكتشف ميخا أنهم سرقوا أوثانه. فيجمع رجالًا آخرين من جيرانه وينطلقون لمطاردة بني دان. وربما حمل هؤلاء الرجال أيضًا أسلحة ليهاجموا بني دان أو يقاتلوهم. ويتمكن رجال ميخا من اللحاق ببني دان لأنهم لا يبطئهم وجود الأطفال أو الممتلكات.</w:t>
      </w:r>
    </w:p>
    <w:p>
      <w:pPr>
        <w:bidi/>
      </w:pPr>
      <w:r>
        <w:rPr>
          <w:rtl/>
          <w:cs/>
          <w:lang w:val="ar_AE" w:bidi="ar_AE"/>
        </w:rPr>
      </w:r>
      <w:r>
        <w:rPr>
          <w:rtl/>
          <w:cs/>
          <w:lang w:val="ar_AE" w:bidi="ar_AE"/>
        </w:rPr>
        <w:t>وعندما يقترب الفريقان بما يكفي ليسمع أحدهما الآخر، ينادي رجال ميخا على بني دان، وربما يطلبون منهم أن يتوقفوا. فيتوقف بنو دان ويلتفتون لمواجهة ميخا، ثم يسألونه عمّا به.</w:t>
      </w:r>
    </w:p>
    <w:p>
      <w:pPr>
        <w:bidi/>
      </w:pPr>
      <w:r>
        <w:rPr>
          <w:rtl/>
          <w:cs/>
          <w:lang w:val="ar_AE" w:bidi="ar_AE"/>
        </w:rPr>
      </w:r>
      <w:r>
        <w:rPr>
          <w:rtl/>
          <w:cs/>
          <w:lang w:val="ar_AE" w:bidi="ar_AE"/>
        </w:rPr>
        <w:t>توقَّفوا هنا وناقشوا هذا السؤال كمجموعة: عندما يأتي شخص ليتحدث معكم، ما العبارات التي تستخدمونها لتسألوه عمّا يريد التحدث بشأنه؟ ما العبارات التي تُعد محترمة؟ وما العبارات التي تُعد أكثر عفوية أو أقل احترامًا؟ أوقِفوا الاستماع إلى هذا التسجيل الصوتي هنا.</w:t>
      </w:r>
    </w:p>
    <w:p>
      <w:pPr>
        <w:bidi/>
      </w:pPr>
      <w:r>
        <w:rPr>
          <w:rtl/>
          <w:cs/>
          <w:lang w:val="ar_AE" w:bidi="ar_AE"/>
        </w:rPr>
      </w:r>
      <w:r>
        <w:rPr>
          <w:rtl/>
          <w:cs/>
          <w:lang w:val="ar_AE" w:bidi="ar_AE"/>
        </w:rPr>
        <w:t>يقترب ميخا الآن بما يكفي ليتحدث، فيقول إن بني دان أخذوا أوثانه وكاهنه. ويشتكي من أنه لم يبقَ له شيء ذو قيمة بعد أن فقد هذين الأمرين. ثم يتعجب من سبب تظاهر بني دان بأنهم لا يعرفون لماذا جاء إليهم، بينما هم يعلمون سبب مجيئه.</w:t>
      </w:r>
    </w:p>
    <w:p>
      <w:pPr>
        <w:bidi/>
      </w:pPr>
      <w:r>
        <w:rPr>
          <w:rtl/>
          <w:cs/>
          <w:lang w:val="ar_AE" w:bidi="ar_AE"/>
        </w:rPr>
      </w:r>
      <w:r>
        <w:rPr>
          <w:rtl/>
          <w:cs/>
          <w:lang w:val="ar_AE" w:bidi="ar_AE"/>
        </w:rPr>
        <w:t>توقَّفوا هنا وناقشوا هذا السؤال كمجموعة: عندما يتصرف شخص بطريقة تربككم أو تثير قلقكم، كيف تسألونه عن سبب تصرفه؟ وما العبارات التي تستخدمونها في مثل هذا الموقف؟ أوقِفوا الاستماع إلى هذا التسجيل الصوتي هنا.</w:t>
      </w:r>
    </w:p>
    <w:p>
      <w:pPr>
        <w:bidi/>
      </w:pPr>
      <w:r>
        <w:rPr>
          <w:rtl/>
          <w:cs/>
          <w:lang w:val="ar_AE" w:bidi="ar_AE"/>
        </w:rPr>
      </w:r>
      <w:r>
        <w:rPr>
          <w:rtl/>
          <w:cs/>
          <w:lang w:val="ar_AE" w:bidi="ar_AE"/>
        </w:rPr>
        <w:t>يرد بنو دان على ميخا بالتهديد، ويطلبون منه ألا يجادلهم أو يتحدث إليهم بحدّة، ويحذرونه من أن بعض رجالهم قد يغضبون ويقتلونه هو وأهل بيته. ورغم أنهم يصوغون كلامهم وكأنه تحذير، فإنهم يقصدون في الحقيقة أنهم سيؤذونه إذا واصل اتهامهم.</w:t>
      </w:r>
    </w:p>
    <w:p>
      <w:pPr>
        <w:bidi/>
      </w:pPr>
      <w:r>
        <w:rPr>
          <w:rtl/>
          <w:cs/>
          <w:lang w:val="ar_AE" w:bidi="ar_AE"/>
        </w:rPr>
      </w:r>
      <w:r>
        <w:rPr>
          <w:rtl/>
          <w:cs/>
          <w:lang w:val="ar_AE" w:bidi="ar_AE"/>
        </w:rPr>
        <w:t>توقَّفوا هنا وناقشوا هذا السؤال كمجموعة: تذكروا قصصًا سمعتم فيها شخصًا يهدد شخصًا آخر. ما أنواع التهديدات أو العبارات التي يستخدمها الناس في مثل هذه المواقف؟ ومتى تكون التهديدات صريحة، ومتى يلمحون إليها أو يخفون معناها الحقيقي؟ أوقِفوا الاستماع إلى هذا التسجيل الصوتي هنا.</w:t>
      </w:r>
    </w:p>
    <w:p>
      <w:pPr>
        <w:bidi/>
      </w:pPr>
      <w:r>
        <w:rPr>
          <w:rtl/>
          <w:cs/>
          <w:lang w:val="ar_AE" w:bidi="ar_AE"/>
        </w:rPr>
      </w:r>
      <w:r>
        <w:rPr>
          <w:rtl/>
          <w:cs/>
          <w:lang w:val="ar_AE" w:bidi="ar_AE"/>
        </w:rPr>
        <w:t>بعد ذلك، ومن دون أي حديث إضافي، يستدير بنو دان ويواصلون رحلتهم. ويرى ميخا أن جماعة بني دان، التي تضم ستمئة رجل مقاتل، أكبر بكثير من جماعته. ويدرك أنه لن يتمكن من استعادة الأوثان إذا قاتلهم، فيستدير ويعود إلى بيته.</w:t>
      </w:r>
    </w:p>
    <w:p>
      <w:pPr>
        <w:bidi/>
      </w:pPr>
      <w:r>
        <w:rPr>
          <w:rtl/>
          <w:cs/>
          <w:lang w:val="ar_AE" w:bidi="ar_AE"/>
        </w:rPr>
      </w:r>
      <w:r>
        <w:rPr>
          <w:rtl/>
          <w:cs/>
          <w:lang w:val="ar_AE" w:bidi="ar_AE"/>
        </w:rPr>
        <w:t>في المشهد الثاني، يواصل بنو دان رحلتهم، ومعهم الأوثان والكاهن، حتى يصلوا إلى لايش. وهناك يهاجمون سكان المدينة من دون أي إنذار. ويُظهر الراوي أن بني دان انتصروا، لكن انتصارهم لم يكن بسبب قوتهم أو حسن خطتهم، بل لأن سكان لايش كانوا مسالمين وغير مستعدين للقتال. فقد باغتهم بنو دان، إذ لم يكن السكان يتوقعون أي هجوم. ويهاجمهم بنو دان بالسيف، أي يقتلونهم بسيوفهم، ثم يحرقون المدينة.</w:t>
      </w:r>
    </w:p>
    <w:p>
      <w:pPr>
        <w:bidi/>
      </w:pPr>
      <w:r>
        <w:rPr>
          <w:rtl/>
          <w:cs/>
          <w:lang w:val="ar_AE" w:bidi="ar_AE"/>
        </w:rPr>
      </w:r>
      <w:r>
        <w:rPr>
          <w:rtl/>
          <w:cs/>
          <w:lang w:val="ar_AE" w:bidi="ar_AE"/>
        </w:rPr>
        <w:t>ويتوقف الراوي ليذكرنا بأن أحدًا لم يأتِ لمساعدة سكان لايش، لأنهم كانوا يعيشون بعيدًا عن صيدون، التي ربما كانت حليفتهم. وكانت بلدة بيت رحوب تقع في الوادي نفسه الذي تقع فيه لايش، لكن سكان لايش لم تكن لهم معاهدات أو اتفاقات مع أهلها ولا مع أي شعب آخر. ويبدو أن الراوي، طوال هذه القصة، يُظهر تعاطفًا مع سكان لايش.</w:t>
      </w:r>
    </w:p>
    <w:p>
      <w:pPr>
        <w:bidi/>
      </w:pPr>
      <w:r>
        <w:rPr>
          <w:rtl/>
          <w:cs/>
          <w:lang w:val="ar_AE" w:bidi="ar_AE"/>
        </w:rPr>
      </w:r>
      <w:r>
        <w:rPr>
          <w:rtl/>
          <w:cs/>
          <w:lang w:val="ar_AE" w:bidi="ar_AE"/>
        </w:rPr>
        <w:t>توقَّفوا هنا وناقشوا هذا السؤال كمجموعة: احكوا قصة عن مرة كنتم فيها في مكان بعيد عن المدن أو البلدات الكبيرة واحتجتم إلى شيء لم يكن متاحًا لكم. وانتبهوا إلى الطريقة والوقت اللذين تصفون فيهما بُعد ذلك المكان. أوقِفوا الاستماع إلى هذا التسجيل الصوتي هنا.</w:t>
      </w:r>
    </w:p>
    <w:p>
      <w:pPr>
        <w:bidi/>
      </w:pPr>
      <w:r>
        <w:rPr>
          <w:rtl/>
          <w:cs/>
          <w:lang w:val="ar_AE" w:bidi="ar_AE"/>
        </w:rPr>
      </w:r>
      <w:r>
        <w:rPr>
          <w:rtl/>
          <w:cs/>
          <w:lang w:val="ar_AE" w:bidi="ar_AE"/>
        </w:rPr>
        <w:t>في المشهد الثالث، يعيد بنو دان بناء المدينة ويستقرون فيها، وبذلك يفرضون سيطرتهم الكاملة على المدينة والأرض. ومع أن اسم المدينة كان لايش، فإنهم يغيّرونه إلى دان، نسبة إلى جدهم دان. كما ينصبون الأوثان التي سرقوها من ميخا، ويستخدمونها ما دام بيت الله، أي خيمة الاجتماع، قائمًا في شيلوه. وكانت شيلوه مدينة في جبل أفرايم أقام فيها بنو إسرائيل خيمة الاجتماع. ويبدو أن بني دان أقاموا أوثانًا جديدة تقريبًا في الوقت نفسه الذي نُقلت فيه خيمة الاجتماع إلى مكان آخر.</w:t>
      </w:r>
    </w:p>
    <w:p>
      <w:pPr>
        <w:bidi/>
      </w:pPr>
      <w:r>
        <w:rPr>
          <w:rtl/>
          <w:cs/>
          <w:lang w:val="ar_AE" w:bidi="ar_AE"/>
        </w:rPr>
      </w:r>
      <w:r>
        <w:rPr>
          <w:rtl/>
          <w:cs/>
          <w:lang w:val="ar_AE" w:bidi="ar_AE"/>
        </w:rPr>
        <w:t>ويتولى اللاوي الكاهن الذي جاء مع بني دان رعاية تلك الأوثان. وهنا يكشف الكاتب اسم هذا الكاهن ونسبه، فيقول إن اسمه يوناثان، وإنه ابن جرشوم ابن موسى. وكان بنو إسرائيل يستخدمون كلمة "ابن" للدلالة على الابن المباشر أو على أحد الأحفاد أو النسل. وكان جرشوم ابنًا لموسى، ولكن بما أن زمن وقوع هذه القصة غير محدد بدقة، فمن المحتمل أن يكون يوناثان حفيدًا لجرشوم أو أحد نسله.</w:t>
      </w:r>
    </w:p>
    <w:p>
      <w:pPr>
        <w:bidi/>
      </w:pPr>
      <w:r>
        <w:rPr>
          <w:rtl/>
          <w:cs/>
          <w:lang w:val="ar_AE" w:bidi="ar_AE"/>
        </w:rPr>
      </w:r>
      <w:r>
        <w:rPr>
          <w:rtl/>
          <w:cs/>
          <w:lang w:val="ar_AE" w:bidi="ar_AE"/>
        </w:rPr>
        <w:t>توقَّفوا هنا وناقشوا هذا السؤال كمجموعة: ناقشوا الكلمات التي تستخدمونها للإشارة إلى الأبناء، والأحفاد، والنسل. وفكروا في شخصيات مهمة أو مشهورة في عائلاتكم أو في عائلات أصدقائكم. كيف تعبّرون عن صلتكم أو صلة صديقكم بذلك الشخص المشهور؟ أوقِفوا الاستماع إلى هذا التسجيل الصوتي هنا.</w:t>
      </w:r>
    </w:p>
    <w:p>
      <w:pPr>
        <w:bidi/>
      </w:pPr>
      <w:r>
        <w:rPr>
          <w:rtl/>
          <w:cs/>
          <w:lang w:val="ar_AE" w:bidi="ar_AE"/>
        </w:rPr>
      </w:r>
      <w:r>
        <w:rPr>
          <w:rtl/>
          <w:cs/>
          <w:lang w:val="ar_AE" w:bidi="ar_AE"/>
        </w:rPr>
        <w:t>واستمر أبناء يوناثان، ثم نسله من بعده، يعملون كهنةً لبني دان، حتى بعد أن غيّر بنو دان الأوثان ونقلوا المزار. وظل هذا النسل يقوم بالكهنوت إلى أن هزمت أمم أخرى شعب إسرائيل وسبت الشعب بعد سنوات كثيرة.</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قضاة ١٨: ٢٢–٣١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ميخا.</w:t>
      </w:r>
    </w:p>
    <w:p>
      <w:pPr>
        <w:pStyle w:val="ListBullet"/>
        <w:bidi/>
        <w:spacing w:line="240" w:lineRule="auto"/>
        <w:ind w:left="720"/>
      </w:pPr>
      <w:r>
        <w:rPr>
          <w:rtl/>
          <w:cs/>
          <w:lang w:val="ar_AE" w:bidi="ar_AE"/>
        </w:rPr>
      </w:r>
      <w:r>
        <w:rPr>
          <w:rtl/>
          <w:cs/>
          <w:lang w:val="ar_AE" w:bidi="ar_AE"/>
        </w:rPr>
        <w:t>جيران ميخا.</w:t>
      </w:r>
    </w:p>
    <w:p>
      <w:pPr>
        <w:pStyle w:val="ListBullet"/>
        <w:bidi/>
        <w:spacing w:line="240" w:lineRule="auto"/>
        <w:ind w:left="720"/>
      </w:pPr>
      <w:r>
        <w:rPr>
          <w:rtl/>
          <w:cs/>
          <w:lang w:val="ar_AE" w:bidi="ar_AE"/>
        </w:rPr>
      </w:r>
      <w:r>
        <w:rPr>
          <w:rtl/>
          <w:cs/>
          <w:lang w:val="ar_AE" w:bidi="ar_AE"/>
        </w:rPr>
        <w:t>بنو دان.</w:t>
      </w:r>
    </w:p>
    <w:p>
      <w:pPr>
        <w:pStyle w:val="ListBullet"/>
        <w:bidi/>
        <w:spacing w:line="240" w:lineRule="auto"/>
        <w:ind w:left="720"/>
      </w:pPr>
      <w:r>
        <w:rPr>
          <w:rtl/>
          <w:cs/>
          <w:lang w:val="ar_AE" w:bidi="ar_AE"/>
        </w:rPr>
      </w:r>
      <w:r>
        <w:rPr>
          <w:rtl/>
          <w:cs/>
          <w:lang w:val="ar_AE" w:bidi="ar_AE"/>
        </w:rPr>
        <w:t>سكان لايش.</w:t>
      </w:r>
    </w:p>
    <w:p>
      <w:pPr>
        <w:pStyle w:val="ListBullet"/>
        <w:bidi/>
        <w:spacing w:line="240" w:lineRule="auto"/>
        <w:ind w:left="720"/>
      </w:pPr>
      <w:r>
        <w:rPr>
          <w:rtl/>
          <w:cs/>
          <w:lang w:val="ar_AE" w:bidi="ar_AE"/>
        </w:rPr>
      </w:r>
      <w:r>
        <w:rPr>
          <w:rtl/>
          <w:cs/>
          <w:lang w:val="ar_AE" w:bidi="ar_AE"/>
        </w:rPr>
        <w:t>اللاوي الكاهن، واسمه يوناثان.</w:t>
      </w:r>
    </w:p>
    <w:p>
      <w:pPr>
        <w:pStyle w:val="ListBullet"/>
        <w:bidi/>
        <w:spacing w:line="240" w:lineRule="auto"/>
        <w:ind w:left="720"/>
      </w:pPr>
      <w:r>
        <w:rPr>
          <w:rtl/>
          <w:cs/>
          <w:lang w:val="ar_AE" w:bidi="ar_AE"/>
        </w:rPr>
      </w:r>
      <w:r>
        <w:rPr>
          <w:rtl/>
          <w:cs/>
          <w:lang w:val="ar_AE" w:bidi="ar_AE"/>
        </w:rPr>
        <w:t>ونسل يوناثان.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عندما أصبح بنو دان على مسافة بعيدة، جمع ميخا الرجال الذين كانوا يعيشون بالقرب منه. ثم انطلق هؤلاء الرجال في مطاردة بني دان حتى لحقوا بهم. ونادى ميخا ورجاله على بني دان ليجعلوهم يتوقفون.</w:t>
      </w:r>
    </w:p>
    <w:p>
      <w:pPr>
        <w:bidi/>
      </w:pPr>
      <w:r>
        <w:rPr>
          <w:rtl/>
          <w:cs/>
          <w:lang w:val="ar_AE" w:bidi="ar_AE"/>
        </w:rPr>
      </w:r>
      <w:r>
        <w:rPr>
          <w:rtl/>
          <w:cs/>
          <w:lang w:val="ar_AE" w:bidi="ar_AE"/>
        </w:rPr>
        <w:t>أوقفوا التمثيل. اسألوا الشخص الذي يؤدي دور جيران ميخا: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أشعر بالغضب لأن هؤلاء الغرباء جاءوا وسرقوا من جارنا! فلم يكتفِ بنو دان بإهانة ميخا، بل أهانوا عشيرتنا أيضًا عندما سرقوا منه. أو</w:t>
      </w:r>
    </w:p>
    <w:p>
      <w:pPr>
        <w:pStyle w:val="ListBullet"/>
        <w:bidi/>
        <w:spacing w:line="240" w:lineRule="auto"/>
        <w:ind w:left="720"/>
      </w:pPr>
      <w:r>
        <w:rPr>
          <w:rtl/>
          <w:cs/>
          <w:lang w:val="ar_AE" w:bidi="ar_AE"/>
        </w:rPr>
      </w:r>
      <w:r>
        <w:rPr>
          <w:rtl/>
          <w:cs/>
          <w:lang w:val="ar_AE" w:bidi="ar_AE"/>
        </w:rPr>
        <w:t>رأيت بني دان وهم يعبرون منطقتنا، وكانوا عددًا كبيرًا جدًا! وآمل ألا نضطر فعلًا إلى القتال عندما نلحق بهم!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بني دان صاحوا في وجه ميخا قائلين: "لماذا جمعت رجالك لتقاتلنا؟"</w:t>
      </w:r>
    </w:p>
    <w:p>
      <w:pPr>
        <w:bidi/>
      </w:pPr>
      <w:r>
        <w:rPr>
          <w:rtl/>
          <w:cs/>
          <w:lang w:val="ar_AE" w:bidi="ar_AE"/>
        </w:rPr>
      </w:r>
      <w:r>
        <w:rPr>
          <w:rtl/>
          <w:cs/>
          <w:lang w:val="ar_AE" w:bidi="ar_AE"/>
        </w:rPr>
        <w:t>فأجاب ميخا: "آلِهَتي الّتي عَمِلتُ قد أخَذتُموها مع الكاهِنِ وذَهَبتُمْ، فماذا لي بَعدُ؟ وما هذا تقولونَ لي: ما لكَ؟"</w:t>
      </w:r>
    </w:p>
    <w:p>
      <w:pPr>
        <w:bidi/>
      </w:pPr>
      <w:r>
        <w:rPr>
          <w:rtl/>
          <w:cs/>
          <w:lang w:val="ar_AE" w:bidi="ar_AE"/>
        </w:rPr>
      </w:r>
      <w:r>
        <w:rPr>
          <w:rtl/>
          <w:cs/>
          <w:lang w:val="ar_AE" w:bidi="ar_AE"/>
        </w:rPr>
        <w:t>أوقفوا التمثيل. اسألوا الشخص الذي يؤدي دور ميخا: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أشعر بالغضب لأن بني دان سرقوني، ومع أنني أرى كثرة رجالهم، فسأواجههم بسبب ما فعلوه. أو </w:t>
      </w:r>
    </w:p>
    <w:p>
      <w:pPr>
        <w:pStyle w:val="ListBullet"/>
        <w:bidi/>
        <w:spacing w:line="240" w:lineRule="auto"/>
        <w:ind w:left="720"/>
      </w:pPr>
      <w:r>
        <w:rPr>
          <w:rtl/>
          <w:cs/>
          <w:lang w:val="ar_AE" w:bidi="ar_AE"/>
        </w:rPr>
      </w:r>
      <w:r>
        <w:rPr>
          <w:rtl/>
          <w:cs/>
          <w:lang w:val="ar_AE" w:bidi="ar_AE"/>
        </w:rPr>
        <w:t xml:space="preserve">أشعر بالإهانة من الطريقة التي رد بها بنو دان عليّ! إنهم يتصرفون وكأنهم لم يرتكبوا أي خطأ. أو </w:t>
      </w:r>
    </w:p>
    <w:p>
      <w:pPr>
        <w:pStyle w:val="ListBullet"/>
        <w:bidi/>
        <w:spacing w:line="240" w:lineRule="auto"/>
        <w:ind w:left="720"/>
      </w:pPr>
      <w:r>
        <w:rPr>
          <w:rtl/>
          <w:cs/>
          <w:lang w:val="ar_AE" w:bidi="ar_AE"/>
        </w:rPr>
      </w:r>
      <w:r>
        <w:rPr>
          <w:rtl/>
          <w:cs/>
          <w:lang w:val="ar_AE" w:bidi="ar_AE"/>
        </w:rPr>
        <w:t>آمل أن يعيد إليّ بنو دان أوثاني وكاهني، فبدونهما سأفقد مكانتي، ولن يباركني الله بعد الآن بسبب أعمالي الصالحة.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فأجاب بنو دان: "لا تُسَمِّعْ صوتَكَ بَينَنا لئَلّا يَقَعَ بكُمْ رِجالٌ أنفُسُهُمْ مُرَّةٌ، فتنزِعَ نَفسَكَ وأنفُسَ بَيتِكَ."</w:t>
      </w:r>
    </w:p>
    <w:p>
      <w:pPr>
        <w:bidi/>
      </w:pPr>
      <w:r>
        <w:rPr>
          <w:rtl/>
          <w:cs/>
          <w:lang w:val="ar_AE" w:bidi="ar_AE"/>
        </w:rPr>
      </w:r>
      <w:r>
        <w:rPr>
          <w:rtl/>
          <w:cs/>
          <w:lang w:val="ar_AE" w:bidi="ar_AE"/>
        </w:rPr>
        <w:t>ثم واصل بنو دان سيرهم. وأدرك ميخا أن بني دان أقوى منه ومن رجاله، فعاد إلى بيته.</w:t>
      </w:r>
    </w:p>
    <w:p>
      <w:pPr>
        <w:bidi/>
      </w:pPr>
      <w:r>
        <w:rPr>
          <w:rtl/>
          <w:cs/>
          <w:lang w:val="ar_AE" w:bidi="ar_AE"/>
        </w:rPr>
      </w:r>
      <w:r>
        <w:rPr>
          <w:rtl/>
          <w:cs/>
          <w:lang w:val="ar_AE" w:bidi="ar_AE"/>
        </w:rPr>
        <w:t>أوقفوا التمثيل. اسألوا الشخص الذي يؤدي دور أحد بني دان: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لا يقلقنا ميخا وجيرانه. فنحن جماعة كبيرة من المقاتلين المستعدين للحرب، ولا يمكن لميخا أن يهزمنا أو يستعيد أوثانه. أو </w:t>
      </w:r>
    </w:p>
    <w:p>
      <w:pPr>
        <w:pStyle w:val="ListBullet"/>
        <w:bidi/>
        <w:spacing w:line="240" w:lineRule="auto"/>
        <w:ind w:left="720"/>
      </w:pPr>
      <w:r>
        <w:rPr>
          <w:rtl/>
          <w:cs/>
          <w:lang w:val="ar_AE" w:bidi="ar_AE"/>
        </w:rPr>
      </w:r>
      <w:r>
        <w:rPr>
          <w:rtl/>
          <w:cs/>
          <w:lang w:val="ar_AE" w:bidi="ar_AE"/>
        </w:rPr>
        <w:t xml:space="preserve">لا أشعر بالخجل لأننا أخذنا الأوثان. فقد يكون ميخا إسرائيليًا، لكنه ليس من سبطي، ولذلك لا أشعر بأي مسؤولية أو اهتمام نحوه. أو </w:t>
      </w:r>
    </w:p>
    <w:p>
      <w:pPr>
        <w:pStyle w:val="ListBullet"/>
        <w:bidi/>
        <w:spacing w:line="240" w:lineRule="auto"/>
        <w:ind w:left="720"/>
      </w:pPr>
      <w:r>
        <w:rPr>
          <w:rtl/>
          <w:cs/>
          <w:lang w:val="ar_AE" w:bidi="ar_AE"/>
        </w:rPr>
      </w:r>
      <w:r>
        <w:rPr>
          <w:rtl/>
          <w:cs/>
          <w:lang w:val="ar_AE" w:bidi="ar_AE"/>
        </w:rPr>
        <w:t>هذا الحديث مع ميخا غير مهم، وهو يبطئنا. أريد أن نسرع للوصول إلى هذه الأرض الجديدة!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أخذ بنو دان أوثان ميخا وكاهنه، وانطلقوا ليهاجموا لايش. وكان سكان لايش يعيشون في سلام وأمان. فقتلهم بنو دان بالسيف وأحرقوا المدينة بالنار. ولم يأتِ أحد لإنقاذ سكان لايش، لأنهم كانوا يعيشون بعيدًا عن صيدون، ولم تكن لهم علاقات مع أي مدينة أخرى. وكانت لايش تقع في وادٍ بالقرب من بيت رحوب.</w:t>
      </w:r>
    </w:p>
    <w:p>
      <w:pPr>
        <w:bidi/>
      </w:pPr>
      <w:r>
        <w:rPr>
          <w:rtl/>
          <w:cs/>
          <w:lang w:val="ar_AE" w:bidi="ar_AE"/>
        </w:rPr>
      </w:r>
      <w:r>
        <w:rPr>
          <w:rtl/>
          <w:cs/>
          <w:lang w:val="ar_AE" w:bidi="ar_AE"/>
        </w:rPr>
        <w:t>ثم أعاد بنو دان بناء المدينة وسكنوا فيها، وأطلقوا عليها اسم دان نسبة إلى جدهم دان، ابن إسرائيل، مع أن اسم المدينة كان في السابق لايش.</w:t>
      </w:r>
    </w:p>
    <w:p>
      <w:pPr>
        <w:bidi/>
      </w:pPr>
      <w:r>
        <w:rPr>
          <w:rtl/>
          <w:cs/>
          <w:lang w:val="ar_AE" w:bidi="ar_AE"/>
        </w:rPr>
      </w:r>
      <w:r>
        <w:rPr>
          <w:rtl/>
          <w:cs/>
          <w:lang w:val="ar_AE" w:bidi="ar_AE"/>
        </w:rPr>
        <w:t>أوقفوا التمثيل. اسألوا الشخص الذي يؤدي دور أحد بني دان: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لا بد أن الله يباركنا، لأننا استولينا على هذه المدينة بسهولة، ولدينا أوثان جميلة نعبده بها. فلا بد أننا تصرفنا بالطريقة الصحيحة. أو </w:t>
      </w:r>
    </w:p>
    <w:p>
      <w:pPr>
        <w:pStyle w:val="ListBullet"/>
        <w:bidi/>
        <w:spacing w:line="240" w:lineRule="auto"/>
        <w:ind w:left="720"/>
      </w:pPr>
      <w:r>
        <w:rPr>
          <w:rtl/>
          <w:cs/>
          <w:lang w:val="ar_AE" w:bidi="ar_AE"/>
        </w:rPr>
      </w:r>
      <w:r>
        <w:rPr>
          <w:rtl/>
          <w:cs/>
          <w:lang w:val="ar_AE" w:bidi="ar_AE"/>
        </w:rPr>
        <w:t xml:space="preserve">سنسمي هذه المدينة دان، لنُظهر أن هذه الأرض أصبحت لنا، وأننا ننتمي إليها حقًا، مع أنها ليست الأرض التي أمرنا الله أن نستولي عليها. أو </w:t>
      </w:r>
    </w:p>
    <w:p>
      <w:pPr>
        <w:pStyle w:val="ListBullet"/>
        <w:bidi/>
        <w:spacing w:line="240" w:lineRule="auto"/>
        <w:ind w:left="720"/>
      </w:pPr>
      <w:r>
        <w:rPr>
          <w:rtl/>
          <w:cs/>
          <w:lang w:val="ar_AE" w:bidi="ar_AE"/>
        </w:rPr>
      </w:r>
      <w:r>
        <w:rPr>
          <w:rtl/>
          <w:cs/>
          <w:lang w:val="ar_AE" w:bidi="ar_AE"/>
        </w:rPr>
        <w:t>إذا قتلنا جميع سكان لايش، فلن يتمكنوا من مقاومتنا أو طلب المساعدة من المدن الأخرى. وأظن أن هذا هو التصرف الصحيح.</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نصب بنو دان الوثن المنحوت والوثن المصبوب ليعبدوهما. وكان يوناثان، الذي كان من نسل جرشوم ابن موسى، كاهنًا لهم. واستمر يوناثان ونسله كهنةً لبني دان إلى أن سبى أعداؤهم الشعب. وظل بنو دان يعبدون الوثن الذي صنعه ميخا، مع أن بيت الله كان في شيلوه.</w:t>
      </w:r>
    </w:p>
    <w:p>
      <w:pPr>
        <w:bidi/>
      </w:pPr>
      <w:r>
        <w:rPr>
          <w:rtl/>
          <w:cs/>
          <w:lang w:val="ar_AE" w:bidi="ar_AE"/>
        </w:rPr>
      </w:r>
      <w:r>
        <w:rPr>
          <w:rtl/>
          <w:cs/>
          <w:lang w:val="ar_AE" w:bidi="ar_AE"/>
        </w:rPr>
        <w:t>أوقفوا التمثيل. اسألوا الشخص الذي يؤدي دور يوناثان: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أشعر بأن لي مكانة كبيرة، لأنني أصبحت كاهنًا لسبط كامل! وأنا سعيد لأنني تركت بيت ميخا. أو</w:t>
      </w:r>
    </w:p>
    <w:p>
      <w:pPr>
        <w:pStyle w:val="ListBullet"/>
        <w:bidi/>
        <w:spacing w:line="240" w:lineRule="auto"/>
        <w:ind w:left="720"/>
      </w:pPr>
      <w:r>
        <w:rPr>
          <w:rtl/>
          <w:cs/>
          <w:lang w:val="ar_AE" w:bidi="ar_AE"/>
        </w:rPr>
      </w:r>
      <w:r>
        <w:rPr>
          <w:rtl/>
          <w:cs/>
          <w:lang w:val="ar_AE" w:bidi="ar_AE"/>
        </w:rPr>
        <w:t xml:space="preserve">لا أقلق بشأن أن أعبد بالطريقة نفسها التي يعبد بها سائر بني إسرائيل، لذلك لن أذهب إلى شيلوه لأتعلم من الكهنة هناك، بل سأقرر بنفسي كيف أقود العبادة هنا. أو </w:t>
      </w:r>
    </w:p>
    <w:p>
      <w:pPr>
        <w:pStyle w:val="ListBullet"/>
        <w:bidi/>
        <w:spacing w:line="240" w:lineRule="auto"/>
        <w:ind w:left="720"/>
      </w:pPr>
      <w:r>
        <w:rPr>
          <w:rtl/>
          <w:cs/>
          <w:lang w:val="ar_AE" w:bidi="ar_AE"/>
        </w:rPr>
      </w:r>
      <w:r>
        <w:rPr>
          <w:rtl/>
          <w:cs/>
          <w:lang w:val="ar_AE" w:bidi="ar_AE"/>
        </w:rPr>
        <w:t>عندما كنت أصغر سنًا، أتذكر أنني سمعت شيئًا عن الطريقة التي ينبغي أن يتصرف بها الكهنة، لكنني تصرفت كما أردت، وسارت الأمور على ما يرام. فلا بد أن الربّ راضٍ عني، ولذلك سأستمر في فعل ما أراه مناسبًا.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قضاة ١٨: ٢٢–٣١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يتهم ميخا بني دان بأنهم أخذوا </w:t>
      </w:r>
      <w:r>
        <w:rPr>
          <w:b/>
          <w:rtl/>
          <w:cs/>
          <w:lang w:val="ar_AE" w:bidi="ar_AE"/>
        </w:rPr>
        <w:t>آلهته</w:t>
      </w:r>
      <w:r>
        <w:rPr>
          <w:rtl/>
          <w:cs/>
          <w:lang w:val="ar_AE" w:bidi="ar_AE"/>
        </w:rPr>
        <w:t xml:space="preserve">، أي </w:t>
      </w:r>
      <w:r>
        <w:rPr>
          <w:b/>
          <w:rtl/>
          <w:cs/>
          <w:lang w:val="ar_AE" w:bidi="ar_AE"/>
        </w:rPr>
        <w:t>الأوثان</w:t>
      </w:r>
      <w:r>
        <w:rPr>
          <w:rtl/>
          <w:cs/>
          <w:lang w:val="ar_AE" w:bidi="ar_AE"/>
        </w:rPr>
        <w:t xml:space="preserve"> التي سرقها بنو دان. الوثن هو شيء يصنعه الناس من أجل عبادة أحد الآلهة. وكان ميخا يستخدم الأوثان لعبادة الربّ وآلهة أخرى كاذبة. لمزيد من المعلومات عن "الإله"، و"الوثن"، راجعوا قاموس الكلمات الرئيسية. استخدموا الكلمات أو العبارات نفسها التي استخدمتموها في المقاطع السابقة للإشارة إلى "الإله"، و"الوثن"، و"الصورة".</w:t>
      </w:r>
    </w:p>
    <w:p>
      <w:pPr>
        <w:bidi/>
      </w:pPr>
      <w:r>
        <w:rPr>
          <w:rtl/>
          <w:cs/>
          <w:lang w:val="ar_AE" w:bidi="ar_AE"/>
        </w:rPr>
      </w:r>
      <w:r>
        <w:rPr>
          <w:rtl/>
          <w:cs/>
          <w:lang w:val="ar_AE" w:bidi="ar_AE"/>
        </w:rPr>
        <w:t xml:space="preserve">ويقول ميخا أيضًا إن بني دان أخذوا </w:t>
      </w:r>
      <w:r>
        <w:rPr>
          <w:b/>
          <w:rtl/>
          <w:cs/>
          <w:lang w:val="ar_AE" w:bidi="ar_AE"/>
        </w:rPr>
        <w:t>كاهنه</w:t>
      </w:r>
      <w:r>
        <w:rPr>
          <w:rtl/>
          <w:cs/>
          <w:lang w:val="ar_AE" w:bidi="ar_AE"/>
        </w:rPr>
        <w:t>. والكاهن هو الشخص الذي يخدم إلهًا. فهو يقدم الذبائح والصلوات نيابة عن الآخرين. لمزيد من المعلومات عن الكاهن، راجعوا قاموس الكلمات الرئيسية. استخدموا الكلمة أو العبارة نفسها التي استخدمتموها في المقاطع السابقة للإشارة إلى الكاهن.</w:t>
      </w:r>
    </w:p>
    <w:p>
      <w:pPr>
        <w:bidi/>
      </w:pPr>
      <w:r>
        <w:rPr>
          <w:rtl/>
          <w:cs/>
          <w:lang w:val="ar_AE" w:bidi="ar_AE"/>
        </w:rPr>
      </w:r>
      <w:r>
        <w:rPr>
          <w:rtl/>
          <w:cs/>
          <w:lang w:val="ar_AE" w:bidi="ar_AE"/>
        </w:rPr>
        <w:t xml:space="preserve">ويهاجم بنو دان لايش، ويقتلون أهل المدينة بالسيف. استخدموا الكلمة أو العبارة نفسها التي استخدمتموها في المقاطع السابقة للتعبير عن عبارة </w:t>
      </w:r>
      <w:r>
        <w:rPr>
          <w:b/>
          <w:rtl/>
          <w:cs/>
          <w:lang w:val="ar_AE" w:bidi="ar_AE"/>
        </w:rPr>
        <w:t>"ضَرَبوهُم بحَدِّ السَّيفِ".</w:t>
      </w:r>
    </w:p>
    <w:p>
      <w:pPr>
        <w:bidi/>
      </w:pPr>
      <w:r>
        <w:rPr>
          <w:rtl/>
          <w:cs/>
          <w:lang w:val="ar_AE" w:bidi="ar_AE"/>
        </w:rPr>
      </w:r>
      <w:r>
        <w:rPr>
          <w:rtl/>
          <w:cs/>
          <w:lang w:val="ar_AE" w:bidi="ar_AE"/>
        </w:rPr>
        <w:t xml:space="preserve">ثم يغيّر بنو دان اسم مدينتهم إلى دان، نسبةً إلى دان ابن </w:t>
      </w:r>
      <w:r>
        <w:rPr>
          <w:b/>
          <w:rtl/>
          <w:cs/>
          <w:lang w:val="ar_AE" w:bidi="ar_AE"/>
        </w:rPr>
        <w:t>إسرائيل</w:t>
      </w:r>
      <w:r>
        <w:rPr>
          <w:rtl/>
          <w:cs/>
          <w:lang w:val="ar_AE" w:bidi="ar_AE"/>
        </w:rPr>
        <w:t>. وإسرائيل هو الاسم الذي أعطاه الله ليعقوب، ويُعرف نسل يعقوب باسم بني إسرائيل. للمزيد من المعلومات عن إسرائيل، راجعوا قاموس الكلمات الرئيسية. استخدموا الكلمة أو العبارة نفسها التي استخدمتموها في المقاطع السابقة للإشارة إلى إسرائيل.</w:t>
      </w:r>
    </w:p>
    <w:p>
      <w:pPr>
        <w:bidi/>
      </w:pPr>
      <w:r>
        <w:rPr>
          <w:rtl/>
          <w:cs/>
          <w:lang w:val="ar_AE" w:bidi="ar_AE"/>
        </w:rPr>
      </w:r>
      <w:r>
        <w:rPr>
          <w:rtl/>
          <w:cs/>
          <w:lang w:val="ar_AE" w:bidi="ar_AE"/>
        </w:rPr>
        <w:t xml:space="preserve">ويستمر يوناثان ونسله في الخدمة كهنةً لبني دان إلى زمن </w:t>
      </w:r>
      <w:r>
        <w:rPr>
          <w:b/>
          <w:rtl/>
          <w:cs/>
          <w:lang w:val="ar_AE" w:bidi="ar_AE"/>
        </w:rPr>
        <w:t>السبي</w:t>
      </w:r>
      <w:r>
        <w:rPr>
          <w:rtl/>
          <w:cs/>
          <w:lang w:val="ar_AE" w:bidi="ar_AE"/>
        </w:rPr>
        <w:t xml:space="preserve">، أو </w:t>
      </w:r>
      <w:r>
        <w:rPr>
          <w:b/>
          <w:rtl/>
          <w:cs/>
          <w:lang w:val="ar_AE" w:bidi="ar_AE"/>
        </w:rPr>
        <w:t>سبي الأرض</w:t>
      </w:r>
      <w:r>
        <w:rPr>
          <w:rtl/>
          <w:cs/>
          <w:lang w:val="ar_AE" w:bidi="ar_AE"/>
        </w:rPr>
        <w:t>. والسبي هو الوقت الذي يُطرَد فيه الناس من أرضهم أو يُمنَعون من العيش فيها. وقد حدث ذلك عندما أسر أعداء إسرائيل بني إسرائيل وأخذوهم بعيدًا عن أرضهم. وكان هذا عقابًا من الله لأن بني إسرائيل لم يطيعوه.</w:t>
      </w:r>
    </w:p>
    <w:p>
      <w:pPr>
        <w:bidi/>
      </w:pPr>
      <w:r>
        <w:rPr>
          <w:rtl/>
          <w:cs/>
          <w:lang w:val="ar_AE" w:bidi="ar_AE"/>
        </w:rPr>
      </w:r>
      <w:r>
        <w:rPr>
          <w:rtl/>
          <w:cs/>
          <w:lang w:val="ar_AE" w:bidi="ar_AE"/>
        </w:rPr>
        <w:t>توقَّفوا هنا وناقشوا كمجموعة الكلمة أو العبارة التي ستستخدمونها للتعبير عن "السبي" أو "سبي الأرض".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واستخدم بنو دان الوثن الذي كان لميخا طوال المدة التي كانت فيها </w:t>
      </w:r>
      <w:r>
        <w:rPr>
          <w:b/>
          <w:rtl/>
          <w:cs/>
          <w:lang w:val="ar_AE" w:bidi="ar_AE"/>
        </w:rPr>
        <w:t>خيمة الاجتماع</w:t>
      </w:r>
      <w:r>
        <w:rPr>
          <w:rtl/>
          <w:cs/>
          <w:lang w:val="ar_AE" w:bidi="ar_AE"/>
        </w:rPr>
        <w:t xml:space="preserve">، أو </w:t>
      </w:r>
      <w:r>
        <w:rPr>
          <w:b/>
          <w:rtl/>
          <w:cs/>
          <w:lang w:val="ar_AE" w:bidi="ar_AE"/>
        </w:rPr>
        <w:t>بيت الله</w:t>
      </w:r>
      <w:r>
        <w:rPr>
          <w:rtl/>
          <w:cs/>
          <w:lang w:val="ar_AE" w:bidi="ar_AE"/>
        </w:rPr>
        <w:t>، في شيلوه. وخيمة الاجتماع، التي كان الناس كثيرًا ما يطلقون عليها "بيت الله"، هي خيمة كبيرة كان الشعب ينقلها من مكان إلى آخر، وكان أسلاف اليهود يعبدون الله فيها. وهي أيضًا الموضع الذي كان الكهنة يقدّمون فيه الذبائح نيابةً عن الشعب.</w:t>
      </w:r>
    </w:p>
    <w:p>
      <w:pPr>
        <w:bidi/>
      </w:pPr>
      <w:r>
        <w:rPr>
          <w:rtl/>
          <w:cs/>
          <w:lang w:val="ar_AE" w:bidi="ar_AE"/>
        </w:rPr>
      </w:r>
      <w:r>
        <w:rPr>
          <w:rtl/>
          <w:cs/>
          <w:lang w:val="ar_AE" w:bidi="ar_AE"/>
        </w:rPr>
        <w:t>توقَّفوا هنا وناقشوا كمجموعة الكلمة أو العبارة التي ستستخدمونها للتعبير عن "بيت الله" أو "خيمة الاجتماع". ابحثوا عن «خيمة الاجتماع» في «قاموس الكلمات الرئيسية» للمزيد من المعلومات. وإذا كنتم قد ترجمتم هذه الكلمة من قبل في سِفرٍ آخر من الكتاب المقدَّس، فاستخدموا الكلمة ذاتها.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١٩: ١–١٠ واحفظوا هذا المقطع في قلوبكم.</w:t>
      </w:r>
    </w:p>
    <w:p>
      <w:pPr>
        <w:bidi/>
      </w:pPr>
      <w:r>
        <w:rPr>
          <w:rtl/>
          <w:cs/>
          <w:lang w:val="ar_AE" w:bidi="ar_AE"/>
        </w:rPr>
      </w:r>
      <w:r>
        <w:rPr>
          <w:rtl/>
          <w:cs/>
          <w:lang w:val="ar_AE" w:bidi="ar_AE"/>
        </w:rPr>
        <w:t>استمعوا إلى النسخة الصوتية من سفر القضاة ١٩: ١–١٠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قضاة ١٩: ١–١٠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تبدأ هذه القصة الثانية في ختام سفر القضاة. وهي تأتي بعد القصة الأولى عن ميخا، واللاوي، وبني دان. ويستخدم الكاتب هذه القصة الثانية ليُظهر لنا طبيعة شعب إسرائيل. فقد أعطى الربّ بني إسرائيل تعليمات كثيرة عن كيفية العيش وتكوين مجتمع صالح بعد خروجهم من مصر. لكن بعد موت يشوع، لم يعُد شعب إسرائيل يعيش بالطريقة التي أرادها الربّ، فصاروا بذلك يعرّضون أنفسهم للخطر. ونعرف من الأجزاء اللاحقة من سفر القضاة أن أحداث هذه القصة وقعت بعد موت يشوع، وفي الوقت الذي كان فيه فينحاس رئيسًا للكهنة.</w:t>
      </w:r>
    </w:p>
    <w:p>
      <w:pPr>
        <w:bidi/>
      </w:pPr>
      <w:r>
        <w:rPr>
          <w:rtl/>
          <w:cs/>
          <w:lang w:val="ar_AE" w:bidi="ar_AE"/>
        </w:rPr>
      </w:r>
      <w:r>
        <w:rPr>
          <w:rtl/>
          <w:cs/>
          <w:lang w:val="ar_AE" w:bidi="ar_AE"/>
        </w:rPr>
        <w:t>يتحدث كاتب هذا المقطع عن زمن القضاة حين يقول إن هذه القصة حدثت قبل أن يكون لإسرائيل ملك. ففي ذلك الوقت، لم يكن لشعب إسرائيل قائد واحد أو سلطة مركزية فعّالة تقودهم. ومع أن الكاتب دوّن هذه القصة بعد أن صار لإسرائيل ملوك، فإنه يريد أن يذكّر قرّاءه بأن الفترة التي سبقت وجود الملوك كانت زمنًا صعبًا في تاريخ إسرائيل. وعندما بدأ الملوك يحكمون، تحسنت أحوال بني إسرائيل في البداية.</w:t>
      </w:r>
    </w:p>
    <w:p>
      <w:pPr>
        <w:bidi/>
      </w:pPr>
      <w:r>
        <w:rPr>
          <w:rtl/>
          <w:cs/>
          <w:lang w:val="ar_AE" w:bidi="ar_AE"/>
        </w:rPr>
      </w:r>
      <w:r>
        <w:rPr>
          <w:rtl/>
          <w:cs/>
          <w:lang w:val="ar_AE" w:bidi="ar_AE"/>
        </w:rPr>
        <w:t>توقّفوا هنا وناقشوا هذا السؤال معًا كمجموعة: احكوا قصة من ثقافتكم تتحدث عن فترة صعبة في تاريخكم. أوقِفوا الاستماع إلى هذا التسجيل الصوتي هنا.</w:t>
      </w:r>
    </w:p>
    <w:p>
      <w:pPr>
        <w:bidi/>
      </w:pPr>
      <w:r>
        <w:rPr>
          <w:rtl/>
          <w:cs/>
          <w:lang w:val="ar_AE" w:bidi="ar_AE"/>
        </w:rPr>
      </w:r>
      <w:r>
        <w:rPr>
          <w:rtl/>
          <w:cs/>
          <w:lang w:val="ar_AE" w:bidi="ar_AE"/>
        </w:rPr>
        <w:t>في تلك الأيام الصعبة التي لم يكن فيها لإسرائيل ملك، كان رجل لاوي، أي رجل من سبط لاوي، يعيش في منطقة أفرايم. ولم يكن يقيم في مدينة من المدن التي خصّصها الربّ للاويين، بل يُرجَّح أنه كان يعيش مع أسرة من سبط أفرايم في منطقة جبلية بعيدة عن المدن، ويعتمد عليها في معيشته. وتذكّروا أن هذا ليس المكان الذي أمر الربّ اللاويين أن يعيشوا فيه. وقد اتخذ هذا الرجل امرأة لتعيش معه. ولا نعرف إن كانت قد اختارت الذهاب للعيش معه بإرادتها. وكانت هذه المرأة من بيت لحم في أرض سبط يهوذا، وليست من سبط لاوي، ويُرجَّح أنها كانت من سبط يهوذا. وقد اتخذها الرجل سرية. والسرية هي امرأة تعيش مع رجل في علاقة زوجية كاملة، لكنها لا تتمتع بالمكانة والحقوق والمسؤوليات الكاملة التي تتمتع بها الزوجة. وتشير الكلمة المستخدمة في اللغة الأصلية إلى أنها كانت زوجة أقل مكانة داخل الأسرة. وكان من المعتاد في ذلك الوقت أن يكون للرجل الإسرائيلي زوجة أولى، ثم زوجة أو زوجات أخريات أقل منزلة. ومع أنه يبدو أن هذا اللاوي لم تكن له زوجة أولى، فإنه لم يمنح المرأة القادمة من بيت لحم مكانة الزوجة الرئيسية أو الأولى.</w:t>
      </w:r>
    </w:p>
    <w:p>
      <w:pPr>
        <w:bidi/>
      </w:pPr>
      <w:r>
        <w:rPr>
          <w:rtl/>
          <w:cs/>
          <w:lang w:val="ar_AE" w:bidi="ar_AE"/>
        </w:rPr>
      </w:r>
      <w:r>
        <w:rPr>
          <w:rtl/>
          <w:cs/>
          <w:lang w:val="ar_AE" w:bidi="ar_AE"/>
        </w:rPr>
        <w:t>توقّفوا هنا وناقشوا هذا السؤال معًا كمجموعة: هل توجد في مجتمعكم امرأة تعيش في بيت رجل دون أن تكون زوجته؟ وإذا حدث ذلك، فما مكانتها داخل الأسرة؟ احكوا قصة عن امرأة في ثقافتكم عاشت في بيت رجل دون أن تتمتع بالمكانة الكاملة للزوجة. أوقِفوا الاستماع إلى هذا التسجيل الصوتي هنا.</w:t>
      </w:r>
    </w:p>
    <w:p>
      <w:pPr>
        <w:bidi/>
      </w:pPr>
      <w:r>
        <w:rPr>
          <w:rtl/>
          <w:cs/>
          <w:lang w:val="ar_AE" w:bidi="ar_AE"/>
        </w:rPr>
      </w:r>
      <w:r>
        <w:rPr>
          <w:rtl/>
          <w:cs/>
          <w:lang w:val="ar_AE" w:bidi="ar_AE"/>
        </w:rPr>
        <w:t>كانت المرأة غاضبة وغير سعيدة في هذه العلاقة. وتقول القصة إنها نقضت الاتفاق الذي كان بينها وبين الرجل اللاوي. فتركت الرجل اللاوي في أفرايم، وعادت إلى بيت أبيها في بيت لحم التابعة ليهوذا. وقد يرى بعض الناس أن هذه المرأة لم تكن أمينة للرجل اللاوي. لكن من غير المرجح أنها ارتكبت زنا أو أقامت علاقة جنسية مع رجل آخر. فلو كانت قد زنت، لكانت شريعة إسرائيل تسمح للرجل اللاوي بقتلها. لكن القصة تذكر أن الرجل اللاوي أراد أن يعيدها إلى بيته.</w:t>
      </w:r>
    </w:p>
    <w:p>
      <w:pPr>
        <w:bidi/>
      </w:pPr>
      <w:r>
        <w:rPr>
          <w:rtl/>
          <w:cs/>
          <w:lang w:val="ar_AE" w:bidi="ar_AE"/>
        </w:rPr>
      </w:r>
      <w:r>
        <w:rPr>
          <w:rtl/>
          <w:cs/>
          <w:lang w:val="ar_AE" w:bidi="ar_AE"/>
        </w:rPr>
        <w:t>توقّفوا هنا وانظروا معًا إلى خريطة الأراضي الواردة في هذه القصة. ولاحظوا أن منطقة جبال أفرايم تقع شمال بيت لحم في يهوذا، وأن أرض سبط بنيامين تفصل بين أفرايم ويهوذا. أوقِفوا الاستماع إلى هذا التسجيل الصوتي هنا.</w:t>
      </w:r>
    </w:p>
    <w:p>
      <w:pPr>
        <w:bidi/>
      </w:pPr>
      <w:r>
        <w:rPr>
          <w:rtl/>
          <w:cs/>
          <w:lang w:val="ar_AE" w:bidi="ar_AE"/>
        </w:rPr>
      </w:r>
      <w:r>
        <w:rPr>
          <w:rtl/>
          <w:cs/>
          <w:lang w:val="ar_AE" w:bidi="ar_AE"/>
        </w:rPr>
        <w:t>انتظر الرجل اللاوي أربعة أشهر قبل أن يذهب وراء المرأة. الشهر هو الفترة الزمنية التي تفصل بين هلال القمر الأول وهلال القمر التالي. ولا نعرف لماذا انتظر كل هذه المدة قبل أن يحاول إرجاعها. وقد ذهب ليقنعها بالعودة، أي ليستخدم كلامًا أو أفعالًا تساعدها على تغيير مشاعرها والرجوع معه إلى البيت. وكان يريد أن يغيّر ما في قلبها نحوه. وكان الإسرائيليون يعتقدون أن القلب هو موضع المشاعر والمحبة. لذلك أراد الرجل اللاوي أن يخاطب قلب المرأة ليغيّر ما تشعر به تجاهه.</w:t>
      </w:r>
    </w:p>
    <w:p>
      <w:pPr>
        <w:bidi/>
      </w:pPr>
      <w:r>
        <w:rPr>
          <w:rtl/>
          <w:cs/>
          <w:lang w:val="ar_AE" w:bidi="ar_AE"/>
        </w:rPr>
      </w:r>
      <w:r>
        <w:rPr>
          <w:rtl/>
          <w:cs/>
          <w:lang w:val="ar_AE" w:bidi="ar_AE"/>
        </w:rPr>
        <w:t>توقّفوا هنا وناقشوا هذا السؤال معًا كمجموعة: هل سبق أن أقنعكم شخص بتغيير رأيكم أو مشاعركم تجاه أمرٍ ما أو تجاه شخصٍ ما؟ ماذا قال أو فعل حتى يساعدكم على تغيير ما كنتم تفكرون أو تشعرون به؟ أوقِفوا الاستماع إلى هذا التسجيل الصوتي هنا.</w:t>
      </w:r>
    </w:p>
    <w:p>
      <w:pPr>
        <w:bidi/>
      </w:pPr>
      <w:r>
        <w:rPr>
          <w:rtl/>
          <w:cs/>
          <w:lang w:val="ar_AE" w:bidi="ar_AE"/>
        </w:rPr>
      </w:r>
      <w:r>
        <w:rPr>
          <w:rtl/>
          <w:cs/>
          <w:lang w:val="ar_AE" w:bidi="ar_AE"/>
        </w:rPr>
        <w:t>عندما غادر الرجل اللاوي أفرايم، اصطحب معه خادمه، وهو شاب يعمل لديه، وحمارين. وكان الناس يستخدمون الحمير لحمل الأمتعة وللركوب عليها.</w:t>
      </w:r>
    </w:p>
    <w:p>
      <w:pPr>
        <w:bidi/>
      </w:pPr>
      <w:r>
        <w:rPr>
          <w:rtl/>
          <w:cs/>
          <w:lang w:val="ar_AE" w:bidi="ar_AE"/>
        </w:rPr>
      </w:r>
      <w:r>
        <w:rPr>
          <w:rtl/>
          <w:cs/>
          <w:lang w:val="ar_AE" w:bidi="ar_AE"/>
        </w:rPr>
        <w:t>توقّفوا هنا وانظروا إلى صورة لحمار عليه سرج. أوقِفوا الاستماع إلى هذا التسجيل الصوتي هنا.</w:t>
      </w:r>
    </w:p>
    <w:p>
      <w:pPr>
        <w:bidi/>
      </w:pPr>
      <w:r>
        <w:rPr>
          <w:rtl/>
          <w:cs/>
          <w:lang w:val="ar_AE" w:bidi="ar_AE"/>
        </w:rPr>
      </w:r>
      <w:r>
        <w:rPr>
          <w:rtl/>
          <w:cs/>
          <w:lang w:val="ar_AE" w:bidi="ar_AE"/>
        </w:rPr>
        <w:t>سافر الرجل اللاوي إلى بيت لحم في يهوذا. واستقبلته المرأة في بيت أبيها، ورحّب به أبوها في منزله في بيت لحم. وكان أبو المرأة هو حمو الرجل اللاوي، أي والد زوجته. ولأن القصة تصفه بأنه حمو الرجل اللاوي، نعلم أن الأب والرجل اللاوي كانا يعتبران المرأة زوجة للرجل اللاوي، وأنها كانت في علاقة زوجية رسمية معه. وقد قدّم الأب للرجل اللاوي الطعام والشراب والمأوى مدة ثلاثة أيام، وتصرف معه كما ينبغي أن يُعامل الضيف في بيته. ويُظهر الترحيب الحسن من المرأة وأبيها أنهما كانا يرغبان في إصلاح العلاقة بين المرأة والرجل اللاوي. فأقام الرجل اللاوي في بيت أبي المرأة ثلاثة أيام.</w:t>
      </w:r>
    </w:p>
    <w:p>
      <w:pPr>
        <w:bidi/>
      </w:pPr>
      <w:r>
        <w:rPr>
          <w:rtl/>
          <w:cs/>
          <w:lang w:val="ar_AE" w:bidi="ar_AE"/>
        </w:rPr>
      </w:r>
      <w:r>
        <w:rPr>
          <w:rtl/>
          <w:cs/>
          <w:lang w:val="ar_AE" w:bidi="ar_AE"/>
        </w:rPr>
        <w:t>توقّفوا هنا وناقشوا هذا السؤال معًا كمجموعة: كيف تستقبلون أصهاركم عندما يأتون للإقامة في بيوتكم؟ وكيف يمكن للأسرة أن تُظهر سرورها أو عدم سرورها بهذه الزيارة؟ أوقِفوا الاستماع إلى هذا التسجيل الصوتي هنا.</w:t>
      </w:r>
    </w:p>
    <w:p>
      <w:pPr>
        <w:bidi/>
      </w:pPr>
      <w:r>
        <w:rPr>
          <w:rtl/>
          <w:cs/>
          <w:lang w:val="ar_AE" w:bidi="ar_AE"/>
        </w:rPr>
      </w:r>
      <w:r>
        <w:rPr>
          <w:rtl/>
          <w:cs/>
          <w:lang w:val="ar_AE" w:bidi="ar_AE"/>
        </w:rPr>
        <w:t>بعد أربعة أيام، وافقت المرأة على العودة مع الرجل اللاوي إلى بيته. واستعد الاثنان لمغادرة بيت لحم في الصباح الباكر. لكن أبا المرأة طلب من الرجل اللاوي أن يبقى قليلًا ويتناول بعض الطعام قبل الرحيل. وقال له إن الطعام يقوّي قلبه، أي يمنحه القوة ويُدخل السرور إلى نفسه. وكان الأب يريد أن يغادر الرجل اللاوي وهو يحمل مشاعر طيبة نحو أسرة المرأة. فلم يغادر الرجل اللاوي، بل جلس ليتناول الطعام مع الأب. ثم دعاه الأب إلى أن يقضي ليلة أخرى في بيته ويقضي وقتًا سعيدًا معه. ومرة أخرى قال إنه يريد أن يفرح قلبه، أي أن يشعر بالسرور. ونهض الرجل اللاوي ليغادر، لكن أبا المرأة شجعه على البقاء ليلة إضافية. فبقيت المرأة أيضًا تلك الليلة. ولا نعرف سبب رغبة الأب في أن يطيل إقامة الرجل اللاوي.</w:t>
      </w:r>
    </w:p>
    <w:p>
      <w:pPr>
        <w:bidi/>
      </w:pPr>
      <w:r>
        <w:rPr>
          <w:rtl/>
          <w:cs/>
          <w:lang w:val="ar_AE" w:bidi="ar_AE"/>
        </w:rPr>
      </w:r>
      <w:r>
        <w:rPr>
          <w:rtl/>
          <w:cs/>
          <w:lang w:val="ar_AE" w:bidi="ar_AE"/>
        </w:rPr>
        <w:t>وفي صباح اليوم التالي، استعد الرجل اللاوي للعودة إلى بيته، لكن حموه دعاه مرة أخرى إلى البقاء. وطلب منه أن يتناول الطعام أولًا ليقوى جسده، وأن ينتظر حتى وقت العصر قبل أن يغادر. فتناولا الطعام معًا مرة أخرى. وبعد الوجبة، في وقت العصر، استعد الرجل اللاوي للرحيل مع سريته وخادمه. لكن أبا السرية حاول إقناعه بالبقاء، لأن النهار كان قد أوشك على الانتهاء. ولم يكن الرجل اللاوي وسريته وخادمه يستطيعون أن يقطعوا مسافة طويلة قبل أن يضطروا إلى التوقف للمبيت. لذلك أراد أبو السرية أن يقضي الرجل اللاوي ليلة أخرى في بيته، ويستمتع بوقته، ثم يبدأ رحلته في صباح اليوم التالي.</w:t>
      </w:r>
    </w:p>
    <w:p>
      <w:pPr>
        <w:bidi/>
      </w:pPr>
      <w:r>
        <w:rPr>
          <w:rtl/>
          <w:cs/>
          <w:lang w:val="ar_AE" w:bidi="ar_AE"/>
        </w:rPr>
      </w:r>
      <w:r>
        <w:rPr>
          <w:rtl/>
          <w:cs/>
          <w:lang w:val="ar_AE" w:bidi="ar_AE"/>
        </w:rPr>
        <w:t>توقّفوا هنا وناقشوا هذا السؤال معًا كمجموعة: عندما تستعدون للسفر في رحلة طويلة تستغرق أكثر من يوم، في أي وقت تستيقظون وتغادرون؟ وهل سبق أن تأخرتم في بدء رحلة، فتسبب ذلك في مشكلة؟ بمَ شعرتم وقتها؟ أوقِفوا الاستماع إلى هذا التسجيل الصوتي هنا.</w:t>
      </w:r>
    </w:p>
    <w:p>
      <w:pPr>
        <w:bidi/>
      </w:pPr>
      <w:r>
        <w:rPr>
          <w:rtl/>
          <w:cs/>
          <w:lang w:val="ar_AE" w:bidi="ar_AE"/>
        </w:rPr>
      </w:r>
      <w:r>
        <w:rPr>
          <w:rtl/>
          <w:cs/>
          <w:lang w:val="ar_AE" w:bidi="ar_AE"/>
        </w:rPr>
        <w:t>لكن الرجل اللاوي لم يرد أن يبقى مدة أطول. فغادر بيت حماه في عصر اليوم الخامس، واتجه نحو مدينة يبوس، التي تُسمّى أيضًا أورشليم، ومعه حماراه وسريته. وكان الخادم قد وضع السروج على الحمير لكي يركبوا عليها.</w:t>
      </w:r>
    </w:p>
    <w:p>
      <w:pPr>
        <w:bidi/>
      </w:pPr>
      <w:r>
        <w:rPr>
          <w:rtl/>
          <w:cs/>
          <w:lang w:val="ar_AE" w:bidi="ar_AE"/>
        </w:rPr>
      </w:r>
      <w:r>
        <w:rPr>
          <w:rtl/>
          <w:cs/>
          <w:lang w:val="ar_AE" w:bidi="ar_AE"/>
        </w:rPr>
        <w:t>توقّفوا هنا وانظروا مرة أخرى إلى خريطة الأراضي الواردة في هذه القصة إذا احتجتم إلى ذلك. ولاحظوا أن بيت لحم ويبوس، أي أورشليم، تقعان قريبًا إحداهما من الأخرى.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قضاة ١٩: ١–١٠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عندما لم يكن لإسرائيل ملك، كان رجل لاوي يعيش في منطقة جبال أفرايم مع امرأة من بيت لحم. وحدثت مشكلة في العلاقة بين المرأة والرجل اللاوي، فتركتْه وعادت إلى بيت أسرتها في بيت لحم التابعة ليهوذا.</w:t>
      </w:r>
    </w:p>
    <w:p>
      <w:pPr>
        <w:bidi/>
      </w:pPr>
      <w:r>
        <w:rPr>
          <w:rtl/>
          <w:cs/>
          <w:lang w:val="ar_AE" w:bidi="ar_AE"/>
        </w:rPr>
      </w:r>
      <w:r>
        <w:rPr>
          <w:b/>
          <w:rtl/>
          <w:cs/>
          <w:lang w:val="ar_AE" w:bidi="ar_AE"/>
        </w:rPr>
        <w:t>في المشهد الثاني:</w:t>
      </w:r>
      <w:r>
        <w:rPr>
          <w:rtl/>
          <w:cs/>
          <w:lang w:val="ar_AE" w:bidi="ar_AE"/>
        </w:rPr>
        <w:t xml:space="preserve"> بعد أربعة أشهر، ذهب الرجل اللاوي إلى بيت لحم ليحاول إعادة المرأة إلى بيته. فرحبت المرأة وأبوها بالرجل اللاوي في بيتهما، وأقام هناك ثلاثة أيام.</w:t>
      </w:r>
    </w:p>
    <w:p>
      <w:pPr>
        <w:bidi/>
      </w:pPr>
      <w:r>
        <w:rPr>
          <w:rtl/>
          <w:cs/>
          <w:lang w:val="ar_AE" w:bidi="ar_AE"/>
        </w:rPr>
      </w:r>
      <w:r>
        <w:rPr>
          <w:b/>
          <w:rtl/>
          <w:cs/>
          <w:lang w:val="ar_AE" w:bidi="ar_AE"/>
        </w:rPr>
        <w:t>في المشهد الثالث</w:t>
      </w:r>
      <w:r>
        <w:rPr>
          <w:rtl/>
          <w:cs/>
          <w:lang w:val="ar_AE" w:bidi="ar_AE"/>
        </w:rPr>
        <w:t>: في اليوم الرابع، حاول الرجل اللاوي والمرأة المغادرة، لكن أباها أقنع الرجل اللاوي بأن يبقى يومًا آخر.</w:t>
      </w:r>
    </w:p>
    <w:p>
      <w:pPr>
        <w:bidi/>
      </w:pPr>
      <w:r>
        <w:rPr>
          <w:rtl/>
          <w:cs/>
          <w:lang w:val="ar_AE" w:bidi="ar_AE"/>
        </w:rPr>
      </w:r>
      <w:r>
        <w:rPr>
          <w:b/>
          <w:rtl/>
          <w:cs/>
          <w:lang w:val="ar_AE" w:bidi="ar_AE"/>
        </w:rPr>
        <w:t>في المشهد الرابع</w:t>
      </w:r>
      <w:r>
        <w:rPr>
          <w:rtl/>
          <w:cs/>
          <w:lang w:val="ar_AE" w:bidi="ar_AE"/>
        </w:rPr>
        <w:t>: في اليوم الخامس، حاول الرجل اللاوي المغادرة مرة أخرى، لكن أبا المرأة أقنعه بالبقاء لتناول وجبة أخرى.</w:t>
      </w:r>
    </w:p>
    <w:p>
      <w:pPr>
        <w:bidi/>
      </w:pPr>
      <w:r>
        <w:rPr>
          <w:rtl/>
          <w:cs/>
          <w:lang w:val="ar_AE" w:bidi="ar_AE"/>
        </w:rPr>
      </w:r>
      <w:r>
        <w:rPr>
          <w:b/>
          <w:rtl/>
          <w:cs/>
          <w:lang w:val="ar_AE" w:bidi="ar_AE"/>
        </w:rPr>
        <w:t>في المشهد الخامس</w:t>
      </w:r>
      <w:r>
        <w:rPr>
          <w:rtl/>
          <w:cs/>
          <w:lang w:val="ar_AE" w:bidi="ar_AE"/>
        </w:rPr>
        <w:t>: في عصر اليوم الخامس، قرر الرجل اللاوي أن يغادر مع سريته وخادمه. وأراد أبو المرأة أن يبقى، لكن الرجل اللاوي وسريته غادرا واتجها نحو يبوس، أي أورشليم.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الرجل اللاوي.</w:t>
      </w:r>
    </w:p>
    <w:p>
      <w:pPr>
        <w:pStyle w:val="ListBullet"/>
        <w:bidi/>
        <w:spacing w:line="240" w:lineRule="auto"/>
        <w:ind w:left="720"/>
      </w:pPr>
      <w:r>
        <w:rPr>
          <w:rtl/>
          <w:cs/>
          <w:lang w:val="ar_AE" w:bidi="ar_AE"/>
        </w:rPr>
      </w:r>
      <w:r>
        <w:rPr>
          <w:rtl/>
          <w:cs/>
          <w:lang w:val="ar_AE" w:bidi="ar_AE"/>
        </w:rPr>
        <w:t>المرأة، وهي سرية الرجل اللاوي.</w:t>
      </w:r>
    </w:p>
    <w:p>
      <w:pPr>
        <w:pStyle w:val="ListBullet"/>
        <w:bidi/>
        <w:spacing w:line="240" w:lineRule="auto"/>
        <w:ind w:left="720"/>
      </w:pPr>
      <w:r>
        <w:rPr>
          <w:rtl/>
          <w:cs/>
          <w:lang w:val="ar_AE" w:bidi="ar_AE"/>
        </w:rPr>
      </w:r>
      <w:r>
        <w:rPr>
          <w:rtl/>
          <w:cs/>
          <w:lang w:val="ar_AE" w:bidi="ar_AE"/>
        </w:rPr>
        <w:t>الغلام (الخادم)</w:t>
      </w:r>
    </w:p>
    <w:p>
      <w:pPr>
        <w:pStyle w:val="ListBullet"/>
        <w:bidi/>
        <w:spacing w:line="240" w:lineRule="auto"/>
        <w:ind w:left="720"/>
      </w:pPr>
      <w:r>
        <w:rPr>
          <w:rtl/>
          <w:cs/>
          <w:lang w:val="ar_AE" w:bidi="ar_AE"/>
        </w:rPr>
      </w:r>
      <w:r>
        <w:rPr>
          <w:rtl/>
          <w:cs/>
          <w:lang w:val="ar_AE" w:bidi="ar_AE"/>
        </w:rPr>
        <w:t>وأبو المرأة.</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مع أن هذه القصة كُتبت بعد زمن القضاة في إسرائيل، فإن راوي القصة يخبرنا أن أحداثها وقعت في الماضي، قبل أن يكون لإسرائيل ملك. وتذكروا أن القصة السابقة بدأت بالطريقة نفسها.</w:t>
      </w:r>
    </w:p>
    <w:p>
      <w:pPr>
        <w:bidi/>
      </w:pPr>
      <w:r>
        <w:rPr>
          <w:rtl/>
          <w:cs/>
          <w:lang w:val="ar_AE" w:bidi="ar_AE"/>
        </w:rPr>
      </w:r>
      <w:r>
        <w:rPr>
          <w:rtl/>
          <w:cs/>
          <w:lang w:val="ar_AE" w:bidi="ar_AE"/>
        </w:rPr>
        <w:t>توقّفوا هنا وناقشوا هذا السؤال معًا كمجموعة: تذكّروا القصة التي رويتموها في الخطوة الثانية عن فترة سيئة في تاريخكم. كيف بدأتم القصة؟ وهل أوضحت بدايتها بوضوح زمن وقوع أحداثها؟ وما بعض العبارات الافتتاحية التي تعرفونها في قصص أخرى لتوضيح زمن وقوعها؟ أوقِفوا الاستماع إلى هذا التسجيل الصوتي هنا.</w:t>
      </w:r>
    </w:p>
    <w:p>
      <w:pPr>
        <w:bidi/>
      </w:pPr>
      <w:r>
        <w:rPr>
          <w:rtl/>
          <w:cs/>
          <w:lang w:val="ar_AE" w:bidi="ar_AE"/>
        </w:rPr>
      </w:r>
      <w:r>
        <w:rPr>
          <w:rtl/>
          <w:cs/>
          <w:lang w:val="ar_AE" w:bidi="ar_AE"/>
        </w:rPr>
        <w:t>تبدأ القصة بالحديث عن رجل لاوي يعيش في منطقة أفرايم. وكان قد اتخذ امرأة من بيت لحم في يهوذا لتعيش معه زوجة، لكنه لم يمنحها المكانة والتكريم اللذين كان الرجل يمنحهما عادةً للزوجة الأولى في تلك الثقافة.</w:t>
      </w:r>
    </w:p>
    <w:p>
      <w:pPr>
        <w:bidi/>
      </w:pPr>
      <w:r>
        <w:rPr>
          <w:rtl/>
          <w:cs/>
          <w:lang w:val="ar_AE" w:bidi="ar_AE"/>
        </w:rPr>
      </w:r>
      <w:r>
        <w:rPr>
          <w:rtl/>
          <w:cs/>
          <w:lang w:val="ar_AE" w:bidi="ar_AE"/>
        </w:rPr>
        <w:t>توقّفوا هنا وانظروا إلى خريطة الأراضي الواردة في هذه القصة إذا احتجتم إلى ذلك. أوقِفوا الاستماع إلى هذا التسجيل الصوتي هنا.</w:t>
      </w:r>
    </w:p>
    <w:p>
      <w:pPr>
        <w:bidi/>
      </w:pPr>
      <w:r>
        <w:rPr>
          <w:rtl/>
          <w:cs/>
          <w:lang w:val="ar_AE" w:bidi="ar_AE"/>
        </w:rPr>
      </w:r>
      <w:r>
        <w:rPr>
          <w:rtl/>
          <w:cs/>
          <w:lang w:val="ar_AE" w:bidi="ar_AE"/>
        </w:rPr>
        <w:t>حدثت مشكلة في العلاقة بين المرأة والرجل اللاوي. وتصف القصة المرأة بأنها لم تكن أمينة للرجل اللاوي. وبعبارة أخرى، تركت الرجل اللاوي وعادت إلى بيت أسرتها، أي بيت أبيها، في بيت لحم التابعة ليهوذا.</w:t>
      </w:r>
    </w:p>
    <w:p>
      <w:pPr>
        <w:bidi/>
      </w:pPr>
      <w:r>
        <w:rPr>
          <w:rtl/>
          <w:cs/>
          <w:lang w:val="ar_AE" w:bidi="ar_AE"/>
        </w:rPr>
      </w:r>
      <w:r>
        <w:rPr>
          <w:rtl/>
          <w:cs/>
          <w:lang w:val="ar_AE" w:bidi="ar_AE"/>
        </w:rPr>
        <w:t>توقّفوا هنا وناقشوا هذا السؤال معًا كمجموعة: كيف تصفون امرأة تركت زوجها؟ وفي هذه الحالة، لم يكن من الضروري أن تكون المرأة قد أقامت علاقة جنسية مع رجل آخر، بل تركت زوجها لأسباب أخرى. أوقِفوا الاستماع إلى هذا التسجيل الصوتي هنا.</w:t>
      </w:r>
    </w:p>
    <w:p>
      <w:pPr>
        <w:bidi/>
      </w:pPr>
      <w:r>
        <w:rPr>
          <w:rtl/>
          <w:cs/>
          <w:lang w:val="ar_AE" w:bidi="ar_AE"/>
        </w:rPr>
      </w:r>
      <w:r>
        <w:rPr>
          <w:rtl/>
          <w:cs/>
          <w:lang w:val="ar_AE" w:bidi="ar_AE"/>
        </w:rPr>
        <w:t>أقامت المرأة في بيت أبيها في بيت لحم أربعة أشهر قبل أن يقرر الرجل اللاوي الذهاب إليها. وتعني الأشهر الأربعة أن أربعة أهلة جديدة قد مرت منذ أن تركت المرأة الرجل اللاوي حتى ذهب إليها في بيت لحم. وأراد الرجل اللاوي أن يقنعها بالعودة، وأن يغيّر ما تشعر به في قلبها نحوه. وهذه هي المرة الأولى في القصة التي يُذكر فيها شخص يحاول أن يغيّر قلب شخص آخر، أي مشاعره. واستغرقت رحلة الرجل اللاوي من أفرايم إلى بيت لحم عدة أيام. وكان الخادم يرافقه، كما أخذ معه حمارين. وذهب إلى بيت لحم ليتحدث إلى المرأة بلطف حتى يقنعها بالعودة معه إلى بيتهما في أفرايم.</w:t>
      </w:r>
    </w:p>
    <w:p>
      <w:pPr>
        <w:bidi/>
      </w:pPr>
      <w:r>
        <w:rPr>
          <w:rtl/>
          <w:cs/>
          <w:lang w:val="ar_AE" w:bidi="ar_AE"/>
        </w:rPr>
      </w:r>
      <w:r>
        <w:rPr>
          <w:rtl/>
          <w:cs/>
          <w:lang w:val="ar_AE" w:bidi="ar_AE"/>
        </w:rPr>
        <w:t>وعندما وصل الرجل اللاوي إلى بيت لحم، استقبلته المرأة، وهي سريته، وأدخلته إلى بيت أسرتها، حيث كان أبوها يقيم. وفرح أبو المرأة باستقبال الرجل اللاوي في بيته، وأراد أن يبقى عنده في بيت لحم. وكان يتحدث إليه ليقنعه بالبقاء، وهيأ له الراحة، وقدم له الطعام والشراب ومكانًا يبيت فيه. فأقام الرجل اللاوي عند أبي المرأة في بيت لحم ثلاثة أيام.</w:t>
      </w:r>
    </w:p>
    <w:p>
      <w:pPr>
        <w:bidi/>
      </w:pPr>
      <w:r>
        <w:rPr>
          <w:rtl/>
          <w:cs/>
          <w:lang w:val="ar_AE" w:bidi="ar_AE"/>
        </w:rPr>
      </w:r>
      <w:r>
        <w:rPr>
          <w:rtl/>
          <w:cs/>
          <w:lang w:val="ar_AE" w:bidi="ar_AE"/>
        </w:rPr>
        <w:t>توقّفوا هنا وناقشوا هذا السؤال معًا كمجموعة: احكوا عن موقف قدّم لكم فيه أحدهم طعامًا أو مكانًا للمبيت، لكنكم لم تكونوا ترغبون في البقاء. ماذا قال أو فعل ذلك الشخص ليقنعكم بالبقاء وقبول الطعام أو مكان المبيت؟ أوقِفوا الاستماع إلى هذا التسجيل الصوتي هنا.</w:t>
      </w:r>
    </w:p>
    <w:p>
      <w:pPr>
        <w:bidi/>
      </w:pPr>
      <w:r>
        <w:rPr>
          <w:rtl/>
          <w:cs/>
          <w:lang w:val="ar_AE" w:bidi="ar_AE"/>
        </w:rPr>
      </w:r>
      <w:r>
        <w:rPr>
          <w:rtl/>
          <w:cs/>
          <w:lang w:val="ar_AE" w:bidi="ar_AE"/>
        </w:rPr>
        <w:t>بعد ثلاثة أيام، وفي صباح اليوم الرابع، استعد الرجل اللاوي والمرأة وخادم الرجل اللاوي للمغادرة من بيت الأب. ونهض الرجل اللاوي والمرأة مبكرًا حتى يكون لديهما وقت كافٍ للسفر والعودة نحو أفرايم.</w:t>
      </w:r>
    </w:p>
    <w:p>
      <w:pPr>
        <w:bidi/>
      </w:pPr>
      <w:r>
        <w:rPr>
          <w:rtl/>
          <w:cs/>
          <w:lang w:val="ar_AE" w:bidi="ar_AE"/>
        </w:rPr>
      </w:r>
      <w:r>
        <w:rPr>
          <w:rtl/>
          <w:cs/>
          <w:lang w:val="ar_AE" w:bidi="ar_AE"/>
        </w:rPr>
        <w:t>وتحدث أبو المرأة إلى صهره، أي الرجل اللاوي، لأنه أراد أن يمنعه من المغادرة. فعرض عليه أن يتناول شيئًا من الطعام قبل أن يبدأ رحلته. وكان يريد أن يشعر الرجل اللاوي بمودة في قلبه نحو أسرة المرأة. فتناول الأب والرجل اللاوي الطعام معًا. وبعد أن أكل الرجل اللاوي، تحدث إليه أبو المرأة ليشجعه على البقاء ليلة أخرى. وعندما حاول الرجل اللاوي المغادرة مرة أخرى في وقت لاحق من ذلك اليوم، أراد أبو المرأة أن يبقى مدة أطول، فأقنعه بالبقاء ليلة إضافية. ومرة أخرى، كان يريد أن يشعر الرجل اللاوي بمودة في قلبه. وهنا تكرر القصة فكرة محاولة شخص أن يغيّر ما يشعر به شخص آخر في قلبه تجاه غيره.</w:t>
      </w:r>
    </w:p>
    <w:p>
      <w:pPr>
        <w:bidi/>
      </w:pPr>
      <w:r>
        <w:rPr>
          <w:rtl/>
          <w:cs/>
          <w:lang w:val="ar_AE" w:bidi="ar_AE"/>
        </w:rPr>
      </w:r>
      <w:r>
        <w:rPr>
          <w:rtl/>
          <w:cs/>
          <w:lang w:val="ar_AE" w:bidi="ar_AE"/>
        </w:rPr>
        <w:t>توقّفوا هنا ونفّذوا هذا النشاط معًا كمجموعة: اختاروا شخصًا ليمثل دور الرجل اللاوي، وآخر ليمثل دور أبي المرأة. ثم مثّلوا كيف حاول الرجل اللاوي المغادرة ثلاث مرات في اليوم الرابع، بينما كان أبو المرأة يقنعه في كل مرة بأن يبقى، أولًا لتناول الطعام، ثم ليقضي ليلة أخرى. أوقِفوا الاستماع إلى هذا التسجيل الصوتي هنا.</w:t>
      </w:r>
    </w:p>
    <w:p>
      <w:pPr>
        <w:bidi/>
      </w:pPr>
      <w:r>
        <w:rPr>
          <w:rtl/>
          <w:cs/>
          <w:lang w:val="ar_AE" w:bidi="ar_AE"/>
        </w:rPr>
      </w:r>
      <w:r>
        <w:rPr>
          <w:rtl/>
          <w:cs/>
          <w:lang w:val="ar_AE" w:bidi="ar_AE"/>
        </w:rPr>
        <w:t>وفي صباح اليوم الخامس، حاول الرجل اللاوي المغادرة مرة أخرى. لكن أبا المرأة حاول مرة أخرى أن يمنعه من الرحيل، وأراد منه أن ينتظر حتى وقت العصر قبل أن يغادر. فبقي الرجل اللاوي وتناول الطعام مع أبي المرأة. وفي وقت العصر، استعد الرجل اللاوي والمرأة وخادم الرجل اللاوي للمغادرة. ومرة أخرى، حاول أبو المرأة أن يمنعه من الرحيل، وقال إن الوقت قد تأخر لبدء السفر. لكن هذه المرة لم ينجح في إقناعه بالبقاء، فقرر الرجل اللاوي أن يغادر. فاتجه الرجل اللاوي، وخادمه، والحماران، والمرأة نحو يبوس، التي تُعرف أيضًا باسم أورشليم. ويذكر راوي القصة الحمارين قبل السرية، ليُظهر أن المرأة كانت تُعامل على أنها أقل أهمية حتى من الحمارين. وكانت مدينة يبوس تقع في أرض بنيامين، بالقرب من الحدود بين أرض يهوذا وأرض بنيامين، وتقع إلى الشمال من بيت لحم.</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قضاة ١٩: ١–١٠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الرجل اللاوي.</w:t>
      </w:r>
    </w:p>
    <w:p>
      <w:pPr>
        <w:pStyle w:val="ListBullet"/>
        <w:bidi/>
        <w:spacing w:line="240" w:lineRule="auto"/>
        <w:ind w:left="720"/>
      </w:pPr>
      <w:r>
        <w:rPr>
          <w:rtl/>
          <w:cs/>
          <w:lang w:val="ar_AE" w:bidi="ar_AE"/>
        </w:rPr>
      </w:r>
      <w:r>
        <w:rPr>
          <w:rtl/>
          <w:cs/>
          <w:lang w:val="ar_AE" w:bidi="ar_AE"/>
        </w:rPr>
        <w:t>المرأة، وهي سرية الرجل اللاوي.</w:t>
      </w:r>
    </w:p>
    <w:p>
      <w:pPr>
        <w:pStyle w:val="ListBullet"/>
        <w:bidi/>
        <w:spacing w:line="240" w:lineRule="auto"/>
        <w:ind w:left="720"/>
      </w:pPr>
      <w:r>
        <w:rPr>
          <w:rtl/>
          <w:cs/>
          <w:lang w:val="ar_AE" w:bidi="ar_AE"/>
        </w:rPr>
      </w:r>
      <w:r>
        <w:rPr>
          <w:rtl/>
          <w:cs/>
          <w:lang w:val="ar_AE" w:bidi="ar_AE"/>
        </w:rPr>
        <w:t>الغلام (الخادم)</w:t>
      </w:r>
    </w:p>
    <w:p>
      <w:pPr>
        <w:pStyle w:val="ListBullet"/>
        <w:bidi/>
        <w:spacing w:line="240" w:lineRule="auto"/>
        <w:ind w:left="720"/>
      </w:pPr>
      <w:r>
        <w:rPr>
          <w:rtl/>
          <w:cs/>
          <w:lang w:val="ar_AE" w:bidi="ar_AE"/>
        </w:rPr>
      </w:r>
      <w:r>
        <w:rPr>
          <w:rtl/>
          <w:cs/>
          <w:lang w:val="ar_AE" w:bidi="ar_AE"/>
        </w:rPr>
        <w:t>وأبو المرأة.</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عندما لم يكن لإسرائيل ملك، كان رجل لاوي يعيش في جبال أفرايم مع امرأة من بيت لحم.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اللاوي: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وحدثت مشكلة في العلاقة بين المرأة والرجل اللاوي، فتركتْه وعادت إلى بيت أسرتها في بيت لحم التابعة ليهوذا.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اللاوي: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الشخصية التي تؤدي دور السرية: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أربعة أشهر، ذهب الرجل اللاوي مع خادمه ليحاول أن يُعيد المرأة من بيت لحم.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اللاوي: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الخادم: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بيت لحم، استقبلت المرأة الرجل اللاوي وأدخلته إلى بيت أسرتها. ورحَّب به أبوها وألحَّ عليه أن يبقى في البيت.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اللاوي: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الشخصة التي تؤدي دور السرية: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أبي المرأة: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أن مكث ثلاثة أيام، حاول الرجل اللاوي والمرأة والخادم أن يغادروا في اليوم الرابع. لكن أبا المرأة شجَّع الرجل اللاوي على أن يبقى مدة أطول، وأن يتناول طعامًا، ثم يقضي ليلة أخرى.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اللاوي: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الخادم: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اليوم الخامس، حاول الرجل اللاوي أن يغادر مرة أخرى. لكن أبا المرأة أقنعه أن يبقى ليتناول وجبة أخرى، وأن يؤخر رحيله إلى فترة بعد الظهر. وكان يريد أن يبقى مدة أطول، لكن الرجل اللاوي والمرأة والخادم غادروا وساروا نحو يبوس.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اللاوي: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أبي المرأة: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الشخصية التي تؤدي دور المرأة: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قضاة ١٩: ١–١٠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في زمن أحداث هذه القصة، لم يكن </w:t>
      </w:r>
      <w:r>
        <w:rPr>
          <w:b/>
          <w:rtl/>
          <w:cs/>
          <w:lang w:val="ar_AE" w:bidi="ar_AE"/>
        </w:rPr>
        <w:t>لإسرائيل</w:t>
      </w:r>
      <w:r>
        <w:rPr>
          <w:rtl/>
          <w:cs/>
          <w:lang w:val="ar_AE" w:bidi="ar_AE"/>
        </w:rPr>
        <w:t xml:space="preserve"> </w:t>
      </w:r>
      <w:r>
        <w:rPr>
          <w:b/>
          <w:rtl/>
          <w:cs/>
          <w:lang w:val="ar_AE" w:bidi="ar_AE"/>
        </w:rPr>
        <w:t>ملك</w:t>
      </w:r>
      <w:r>
        <w:rPr>
          <w:rtl/>
          <w:cs/>
          <w:lang w:val="ar_AE" w:bidi="ar_AE"/>
        </w:rPr>
        <w:t>. استخدموا الكلمة أو العبارة نفسها التي استخدمتموها سابقًا للإشارة إلى "إسرائيل" و"الملك". ولمزيد من المعلومات عن إسرائيل والملك، ارجعوا إلى «قاموس الكلمات الرئيسية».</w:t>
      </w:r>
    </w:p>
    <w:p>
      <w:pPr>
        <w:bidi/>
      </w:pPr>
      <w:r>
        <w:rPr>
          <w:rtl/>
          <w:cs/>
          <w:lang w:val="ar_AE" w:bidi="ar_AE"/>
        </w:rPr>
      </w:r>
      <w:r>
        <w:rPr>
          <w:rtl/>
          <w:cs/>
          <w:lang w:val="ar_AE" w:bidi="ar_AE"/>
        </w:rPr>
        <w:t xml:space="preserve">كان الرجل </w:t>
      </w:r>
      <w:r>
        <w:rPr>
          <w:b/>
          <w:rtl/>
          <w:cs/>
          <w:lang w:val="ar_AE" w:bidi="ar_AE"/>
        </w:rPr>
        <w:t>اللاوي</w:t>
      </w:r>
      <w:r>
        <w:rPr>
          <w:rtl/>
          <w:cs/>
          <w:lang w:val="ar_AE" w:bidi="ar_AE"/>
        </w:rPr>
        <w:t xml:space="preserve"> يقيم في منطقة </w:t>
      </w:r>
      <w:r>
        <w:rPr>
          <w:b/>
          <w:rtl/>
          <w:cs/>
          <w:lang w:val="ar_AE" w:bidi="ar_AE"/>
        </w:rPr>
        <w:t>نائية</w:t>
      </w:r>
      <w:r>
        <w:rPr>
          <w:rtl/>
          <w:cs/>
          <w:lang w:val="ar_AE" w:bidi="ar_AE"/>
        </w:rPr>
        <w:t xml:space="preserve"> من جبال أفرايم. والمنطقة النائية هي مكان بعيد عن الأماكن التي يسكنها كثير من الناس. استخدموا الكلمة نفسها التي استخدمتموها سابقًا للإشارة إلى "اللاوي"، وارجعوا إلى «قاموس الكلمات الرئيسية» للمزيد من المعلومات.</w:t>
      </w:r>
    </w:p>
    <w:p>
      <w:pPr>
        <w:bidi/>
      </w:pPr>
      <w:r>
        <w:rPr>
          <w:rtl/>
          <w:cs/>
          <w:lang w:val="ar_AE" w:bidi="ar_AE"/>
        </w:rPr>
      </w:r>
      <w:r>
        <w:rPr>
          <w:rtl/>
          <w:cs/>
          <w:lang w:val="ar_AE" w:bidi="ar_AE"/>
        </w:rPr>
        <w:t>توقفوا هنا وناقشوا كمجموعة الكلمة أو العبارة التي ستستخدمونها للتعبير عن كلمة "نائية".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اتخذ الرجل اللاوي </w:t>
      </w:r>
      <w:r>
        <w:rPr>
          <w:b/>
          <w:rtl/>
          <w:cs/>
          <w:lang w:val="ar_AE" w:bidi="ar_AE"/>
        </w:rPr>
        <w:t>سريةً</w:t>
      </w:r>
      <w:r>
        <w:rPr>
          <w:rtl/>
          <w:cs/>
          <w:lang w:val="ar_AE" w:bidi="ar_AE"/>
        </w:rPr>
        <w:t xml:space="preserve"> من </w:t>
      </w:r>
      <w:r>
        <w:rPr>
          <w:b/>
          <w:rtl/>
          <w:cs/>
          <w:lang w:val="ar_AE" w:bidi="ar_AE"/>
        </w:rPr>
        <w:t>بيت لحم</w:t>
      </w:r>
      <w:r>
        <w:rPr>
          <w:rtl/>
          <w:cs/>
          <w:lang w:val="ar_AE" w:bidi="ar_AE"/>
        </w:rPr>
        <w:t xml:space="preserve"> التي في يهوذا. والسرية هي امرأة تعيش مع رجل في علاقة زوجية كاملة، لكنها لا تتمتع بالمكانة والحقوق والمسؤوليات الكاملة التي تتمتع بها الزوجة. استخدموا الكلمة أو العبارة نفسها التي استخدمتموها سابقًا للإشارة إلى "السرية". للمزيد من المعلومات عن بيت لحم، انظروا قاموس الكلمات الرئيسية. </w:t>
      </w:r>
    </w:p>
    <w:p>
      <w:pPr>
        <w:bidi/>
      </w:pPr>
      <w:r>
        <w:rPr>
          <w:rtl/>
          <w:cs/>
          <w:lang w:val="ar_AE" w:bidi="ar_AE"/>
        </w:rPr>
      </w:r>
      <w:r>
        <w:rPr>
          <w:rtl/>
          <w:cs/>
          <w:lang w:val="ar_AE" w:bidi="ar_AE"/>
        </w:rPr>
        <w:t xml:space="preserve">كانت السرية </w:t>
      </w:r>
      <w:r>
        <w:rPr>
          <w:b/>
          <w:rtl/>
          <w:cs/>
          <w:lang w:val="ar_AE" w:bidi="ar_AE"/>
        </w:rPr>
        <w:t>غير أمينة</w:t>
      </w:r>
      <w:r>
        <w:rPr>
          <w:rtl/>
          <w:cs/>
          <w:lang w:val="ar_AE" w:bidi="ar_AE"/>
        </w:rPr>
        <w:t xml:space="preserve"> للرجل اللاوي. وكانت مستاءة جدًا من الرجل اللاوي. ولم تُحسن معاملة الرجل اللاوي، ونقضت الاتفاق الذي كان بينها وبينه.</w:t>
      </w:r>
    </w:p>
    <w:p>
      <w:pPr>
        <w:bidi/>
      </w:pPr>
      <w:r>
        <w:rPr>
          <w:rtl/>
          <w:cs/>
          <w:lang w:val="ar_AE" w:bidi="ar_AE"/>
        </w:rPr>
      </w:r>
      <w:r>
        <w:rPr>
          <w:rtl/>
          <w:cs/>
          <w:lang w:val="ar_AE" w:bidi="ar_AE"/>
        </w:rPr>
        <w:t>توقفوا هنا وناقشوا كمجموعة الكلمة أو العبارة التي ستستخدمونها للتعبير عن عبارة "غير أمينة".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في هذه القصة، يُدعى الرجل </w:t>
      </w:r>
      <w:r>
        <w:rPr>
          <w:b/>
          <w:rtl/>
          <w:cs/>
          <w:lang w:val="ar_AE" w:bidi="ar_AE"/>
        </w:rPr>
        <w:t>اللاوي "صهر"</w:t>
      </w:r>
      <w:r>
        <w:rPr>
          <w:rtl/>
          <w:cs/>
          <w:lang w:val="ar_AE" w:bidi="ar_AE"/>
        </w:rPr>
        <w:t>، لأنه متزوج من ابنة ذلك الأب. ويُدعى الأب "</w:t>
      </w:r>
      <w:r>
        <w:rPr>
          <w:b/>
          <w:rtl/>
          <w:cs/>
          <w:lang w:val="ar_AE" w:bidi="ar_AE"/>
        </w:rPr>
        <w:t>حما</w:t>
      </w:r>
      <w:r>
        <w:rPr>
          <w:rtl/>
          <w:cs/>
          <w:lang w:val="ar_AE" w:bidi="ar_AE"/>
        </w:rPr>
        <w:t>" الرجل اللاوي، لأن ابنته متزوجة من الرجل اللاوي.</w:t>
      </w:r>
    </w:p>
    <w:p>
      <w:pPr>
        <w:bidi/>
      </w:pPr>
      <w:r>
        <w:rPr>
          <w:rtl/>
          <w:cs/>
          <w:lang w:val="ar_AE" w:bidi="ar_AE"/>
        </w:rPr>
      </w:r>
      <w:r>
        <w:rPr>
          <w:rtl/>
          <w:cs/>
          <w:lang w:val="ar_AE" w:bidi="ar_AE"/>
        </w:rPr>
        <w:t>توقفوا هنا وناقشوا كمجموعة الكلمتين أو العبارتين اللتين ستستخدمونهما للإشارة إلى "زوج الابنة" و"الحما". أوقِفوا الاستماع إلى هذا التسجيل الصوتي هنا.</w:t>
      </w:r>
    </w:p>
    <w:p>
      <w:pPr>
        <w:bidi/>
      </w:pPr>
      <w:r>
        <w:rPr>
          <w:rtl/>
          <w:cs/>
          <w:lang w:val="ar_AE" w:bidi="ar_AE"/>
        </w:rPr>
      </w:r>
      <w:r>
        <w:rPr>
          <w:rtl/>
          <w:cs/>
          <w:lang w:val="ar_AE" w:bidi="ar_AE"/>
        </w:rPr>
        <w:t xml:space="preserve">انتظر الرجل اللاوي أربعة </w:t>
      </w:r>
      <w:r>
        <w:rPr>
          <w:b/>
          <w:rtl/>
          <w:cs/>
          <w:lang w:val="ar_AE" w:bidi="ar_AE"/>
        </w:rPr>
        <w:t>أشهر</w:t>
      </w:r>
      <w:r>
        <w:rPr>
          <w:rtl/>
          <w:cs/>
          <w:lang w:val="ar_AE" w:bidi="ar_AE"/>
        </w:rPr>
        <w:t xml:space="preserve"> قبل أن يسافر إلى سريته في بيت لحم. والشهر هو الفترة الزمنية التي تفصل بين هلال القمر الأول وهلال القمر التالي.</w:t>
      </w:r>
    </w:p>
    <w:p>
      <w:pPr>
        <w:bidi/>
      </w:pPr>
      <w:r>
        <w:rPr>
          <w:rtl/>
          <w:cs/>
          <w:lang w:val="ar_AE" w:bidi="ar_AE"/>
        </w:rPr>
      </w:r>
      <w:r>
        <w:rPr>
          <w:rtl/>
          <w:cs/>
          <w:lang w:val="ar_AE" w:bidi="ar_AE"/>
        </w:rPr>
        <w:t>توقفوا هنا وناقشوا كمجموعة الكلمة أو العبارة التي ستستخدمونها للإشارة إلى "الأشهر".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سافر الرجل اللاوي إلى بيت لحم مع </w:t>
      </w:r>
      <w:r>
        <w:rPr>
          <w:b/>
          <w:rtl/>
          <w:cs/>
          <w:lang w:val="ar_AE" w:bidi="ar_AE"/>
        </w:rPr>
        <w:t>خادمه</w:t>
      </w:r>
      <w:r>
        <w:rPr>
          <w:rtl/>
          <w:cs/>
          <w:lang w:val="ar_AE" w:bidi="ar_AE"/>
        </w:rPr>
        <w:t>. استخدِموا الكلمة أو العبارة ذاتها التي استخدمتموها في المقاطع السابقة للإشارة إلى "الخادم". لمزيد من المعلومات حول كلمة "الخادم"، ارجعوا إلى قاموس الكلمات الرئيسية.</w:t>
      </w:r>
    </w:p>
    <w:p>
      <w:pPr>
        <w:bidi/>
      </w:pPr>
      <w:r>
        <w:rPr>
          <w:rtl/>
          <w:cs/>
          <w:lang w:val="ar_AE" w:bidi="ar_AE"/>
        </w:rPr>
      </w:r>
      <w:r>
        <w:rPr>
          <w:rtl/>
          <w:cs/>
          <w:lang w:val="ar_AE" w:bidi="ar_AE"/>
        </w:rPr>
        <w:t xml:space="preserve">وسافر الرجل اللاوي ومعه </w:t>
      </w:r>
      <w:r>
        <w:rPr>
          <w:b/>
          <w:rtl/>
          <w:cs/>
          <w:lang w:val="ar_AE" w:bidi="ar_AE"/>
        </w:rPr>
        <w:t>حماران</w:t>
      </w:r>
      <w:r>
        <w:rPr>
          <w:rtl/>
          <w:cs/>
          <w:lang w:val="ar_AE" w:bidi="ar_AE"/>
        </w:rPr>
        <w:t>. استخدموا الكلمة أو العبارة نفسها التي استخدمتموها سابقًا للإشارة إلى "الحمير". ولمزيد من المعلومات عن الحمير،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19:11–21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١٩: ١١–٢١ واحفظوا هذا المقطع في قلوبكم.</w:t>
      </w:r>
    </w:p>
    <w:p>
      <w:pPr>
        <w:bidi/>
      </w:pPr>
      <w:r>
        <w:rPr>
          <w:rtl/>
          <w:cs/>
          <w:lang w:val="ar_AE" w:bidi="ar_AE"/>
        </w:rPr>
      </w:r>
      <w:r>
        <w:rPr>
          <w:rtl/>
          <w:cs/>
          <w:lang w:val="ar_AE" w:bidi="ar_AE"/>
        </w:rPr>
        <w:t>استمعوا إلى النسخة الصوتية من سفر القضاة ١٩: ١١–٢١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قضاة ١٩: ١١–٢١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تُكمِل هذه الفقرة قصة الرجل اللاوي الذي كان يسافر مع سريته، وهي امرأة تعيش معه في علاقة زوجية. تتذكرون أن الرجل اللاوي ذهب إلى بيت لحم التي في يهوذا ليتحدث مع سريته بعد أن تركته في بيتهما في جبال أفرايم. وفي بيت لحم، رحَّب أبو السرية بالرجل اللاوي، وكان يرغب في أن يعود الرجل اللاوي وسريته ليعيشا معًا من جديد. وكان أبو السرية يريد أن يمكث الرجل اللاوي مدة أطول في بيت لحم، لكن الرجل اللاوي كان يريد العودة إلى بيته. فغادر الرجل اللاوي بيت لحم بعد الظهر، ومعه خادمه وحماراه وسريته. وساروا نحو مدينة يبوس، التي عُرفت فيما بعد باسم أورشليم.</w:t>
      </w:r>
    </w:p>
    <w:p>
      <w:pPr>
        <w:bidi/>
      </w:pPr>
      <w:r>
        <w:rPr>
          <w:rtl/>
          <w:cs/>
          <w:lang w:val="ar_AE" w:bidi="ar_AE"/>
        </w:rPr>
      </w:r>
      <w:r>
        <w:rPr>
          <w:rtl/>
          <w:cs/>
          <w:lang w:val="ar_AE" w:bidi="ar_AE"/>
        </w:rPr>
        <w:t>توقفوا هنا وانظروا إلى خريطة تُظهر بيت لحم، ويبوس، والرامة، وجبعة، وأفرايم. أوقِفوا الاستماع إلى هذا التسجيل الصوتي هنا.</w:t>
      </w:r>
    </w:p>
    <w:p>
      <w:pPr>
        <w:bidi/>
      </w:pPr>
      <w:r>
        <w:rPr>
          <w:rtl/>
          <w:cs/>
          <w:lang w:val="ar_AE" w:bidi="ar_AE"/>
        </w:rPr>
      </w:r>
      <w:r>
        <w:rPr>
          <w:rtl/>
          <w:cs/>
          <w:lang w:val="ar_AE" w:bidi="ar_AE"/>
        </w:rPr>
        <w:t>سافر الرجل اللاوي مع خادمه وسريته نحو ساعتين من بيت لحم حتى اقتربوا من يبوس في أواخر فترة بعد الظهر. ولم تُرِد المجموعة أن تواصل السفر بعد غروب الشمس، لأن الظلام كان سيجعل الطريق خطرًا. واقترح خادم الرجل اللاوي أن يتوقفوا ويبيتوا في يبوس. ولعلكم تتذكرون من مقاطع سابقة أن اليبوسيين كانوا يسكنون مدينة يبوس. وفي زمن هذه القصة، كان بنو بنيامين يعيشون في الأرض المحيطة بيبوس. وقد هزم يشوع ملك يبوس، كما هاجم رجال يهوذا المدينة، لكن بني بنيامين لم يطردوا جميع اليبوسيين منها. وبعد سنوات كثيرة، تغيَّر اسم المدينة من يبوس إلى أورشليم. لكن الرجل اللاوي لم يُرِد أن يبيت في مدينة يسكنها أناس ليسوا من بني إسرائيل. فلم تكن العلاقة بين اليبوسيين وبني إسرائيل علاقة طيبة.</w:t>
      </w:r>
    </w:p>
    <w:p>
      <w:pPr>
        <w:bidi/>
      </w:pPr>
      <w:r>
        <w:rPr>
          <w:rtl/>
          <w:cs/>
          <w:lang w:val="ar_AE" w:bidi="ar_AE"/>
        </w:rPr>
      </w:r>
      <w:r>
        <w:rPr>
          <w:rtl/>
          <w:cs/>
          <w:lang w:val="ar_AE" w:bidi="ar_AE"/>
        </w:rPr>
        <w:t>ولذلك قرر الرجل اللاوي أن يواصل السير إلى جبعة أو الرامة. وتقع جبعة والرامة على مسافة نحو ساعتين ونصف سيرًا على الأقدام من يبوس. كما تفصل بين المدينتين مسيرة نحو ساعة، وتقع جبعة على أحد جانبي الوادي، والرامة على الجانب الآخر. وكان بنو بنيامين يسكنون جبعة والرامة. ووصلت المجموعة إلى جبعة بينما كانت الشمس على وشك الغروب.</w:t>
      </w:r>
    </w:p>
    <w:p>
      <w:pPr>
        <w:bidi/>
      </w:pPr>
      <w:r>
        <w:rPr>
          <w:rtl/>
          <w:cs/>
          <w:lang w:val="ar_AE" w:bidi="ar_AE"/>
        </w:rPr>
      </w:r>
      <w:r>
        <w:rPr>
          <w:rtl/>
          <w:cs/>
          <w:lang w:val="ar_AE" w:bidi="ar_AE"/>
        </w:rPr>
        <w:t>توقفوا هنا وناقشوا هذا السؤال معًا: احكوا عن مرة احتجتم فيها إلى الراحة أثناء السفر، وكان أحد الأماكن أفضل أو أكثر أمانًا للمبيت من مكان آخر. أوقِفوا الاستماع إلى هذا التسجيل الصوتي هنا.</w:t>
      </w:r>
    </w:p>
    <w:p>
      <w:pPr>
        <w:bidi/>
      </w:pPr>
      <w:r>
        <w:rPr>
          <w:rtl/>
          <w:cs/>
          <w:lang w:val="ar_AE" w:bidi="ar_AE"/>
        </w:rPr>
      </w:r>
      <w:r>
        <w:rPr>
          <w:rtl/>
          <w:cs/>
          <w:lang w:val="ar_AE" w:bidi="ar_AE"/>
        </w:rPr>
        <w:t>توقفت المجموعة في جبعة لتقضي الليل. وعندما وصل المسافرون، لم يرحب بهم أهل المدينة. فجلسوا في الساحة العامة للمدينة، في مكان يستطيع أهل جبعة أن يروهم فيه. وكان الرجل اللاوي يتوقع أن يدعوه أهل جبعة إلى الطعام، وأن يوفروا له مكانًا يبيت فيه. فقد كان من واجب أسباط إسرائيل أن يعتنوا بسبط لاوي، وأن يُكرموا المسافرين من بني إسرائيل بحسن الضيافة.</w:t>
      </w:r>
    </w:p>
    <w:p>
      <w:pPr>
        <w:bidi/>
      </w:pPr>
      <w:r>
        <w:rPr>
          <w:rtl/>
          <w:cs/>
          <w:lang w:val="ar_AE" w:bidi="ar_AE"/>
        </w:rPr>
      </w:r>
      <w:r>
        <w:rPr>
          <w:rtl/>
          <w:cs/>
          <w:lang w:val="ar_AE" w:bidi="ar_AE"/>
        </w:rPr>
        <w:t>توقفوا هنا وناقشوا هذا السؤال معًا: صفوا لبعضكم شكل قريتكم أو مدينتكم. أين يجتمع الناس عادة؟ وما اسم ذلك المكان؟ وهل هو داخل مبنى أم في مكان مفتوح؟ أوقِفوا الاستماع إلى هذا التسجيل الصوتي هنا.</w:t>
      </w:r>
    </w:p>
    <w:p>
      <w:pPr>
        <w:bidi/>
      </w:pPr>
      <w:r>
        <w:rPr>
          <w:rtl/>
          <w:cs/>
          <w:lang w:val="ar_AE" w:bidi="ar_AE"/>
        </w:rPr>
      </w:r>
      <w:r>
        <w:rPr>
          <w:rtl/>
          <w:cs/>
          <w:lang w:val="ar_AE" w:bidi="ar_AE"/>
        </w:rPr>
        <w:t>لكن لم يعرض أحد على المسافرين مكانًا يبيتون فيه. ولم يكن هذا هو السلوك المعتاد بين بني إسرائيل تجاه المسافرين من شعبهم. فعادةً كان أهل المدينة يقدمون للمسافرين مكانًا للمبيت، وطعامًا، وشرابًا.</w:t>
      </w:r>
    </w:p>
    <w:p>
      <w:pPr>
        <w:bidi/>
      </w:pPr>
      <w:r>
        <w:rPr>
          <w:rtl/>
          <w:cs/>
          <w:lang w:val="ar_AE" w:bidi="ar_AE"/>
        </w:rPr>
      </w:r>
      <w:r>
        <w:rPr>
          <w:rtl/>
          <w:cs/>
          <w:lang w:val="ar_AE" w:bidi="ar_AE"/>
        </w:rPr>
        <w:t>توقفوا هنا وناقشوا هذا السؤال معًا: كيف يعامل الناس في مجتمعكم المسافرين الذين يصلون إلى منطقتكم؟ وهل توجد أماكن مخصصة لإقامتهم؟ وهل يأكل المسافرون من طعامهم، أم يقدم لهم أهل المجتمع الطعام؟ أوقِفوا الاستماع إلى هذا التسجيل الصوتي هنا.</w:t>
      </w:r>
    </w:p>
    <w:p>
      <w:pPr>
        <w:bidi/>
      </w:pPr>
      <w:r>
        <w:rPr>
          <w:rtl/>
          <w:cs/>
          <w:lang w:val="ar_AE" w:bidi="ar_AE"/>
        </w:rPr>
      </w:r>
      <w:r>
        <w:rPr>
          <w:rtl/>
          <w:cs/>
          <w:lang w:val="ar_AE" w:bidi="ar_AE"/>
        </w:rPr>
        <w:t>ثم تخبرنا القصة عن شيخ كان يعيش في جبعة، لكنه لم يكن من بني بنيامين. بل كان من أفرايم، وُلد في جبال أفرايم. وكان الرجل اللاوي في طريق العودة إلى جبال أفرايم. ورغم أن الشيخ كان يقيم في جبعة، فإنه لم يكن يُعد جزءًا كاملًا من مجتمعها. وكان أهل جبعة يعاملونه كغريب في المدينة. وكان يعمل في الحقول خارج جبعة، لكنه على الأرجح لم يكن يملك تلك الأرض.</w:t>
      </w:r>
    </w:p>
    <w:p>
      <w:pPr>
        <w:bidi/>
      </w:pPr>
      <w:r>
        <w:rPr>
          <w:rtl/>
          <w:cs/>
          <w:lang w:val="ar_AE" w:bidi="ar_AE"/>
        </w:rPr>
      </w:r>
      <w:r>
        <w:rPr>
          <w:rtl/>
          <w:cs/>
          <w:lang w:val="ar_AE" w:bidi="ar_AE"/>
        </w:rPr>
        <w:t>توقفوا هنا وناقشوا هذا السؤال معًا: مَن الذين يعملون في زراعة الأرض المحيطة ببيوتكم؟ وهل يملكون الأرض، أم يعملون فيها لحساب آخرين؟ أوقِفوا الاستماع إلى هذا التسجيل الصوتي هنا.</w:t>
      </w:r>
    </w:p>
    <w:p>
      <w:pPr>
        <w:bidi/>
      </w:pPr>
      <w:r>
        <w:rPr>
          <w:rtl/>
          <w:cs/>
          <w:lang w:val="ar_AE" w:bidi="ar_AE"/>
        </w:rPr>
      </w:r>
      <w:r>
        <w:rPr>
          <w:rtl/>
          <w:cs/>
          <w:lang w:val="ar_AE" w:bidi="ar_AE"/>
        </w:rPr>
        <w:t>رأى الشيخ الرجل اللاوي، فسأله إلى أين هو ذاهب، ومن أين جاء. ولم يوجِّه كلامه إلا إلى الرجل اللاوي. أما الخادم والمرأة، فلم يعتبرهما ذوي أهمية.</w:t>
      </w:r>
    </w:p>
    <w:p>
      <w:pPr>
        <w:bidi/>
      </w:pPr>
      <w:r>
        <w:rPr>
          <w:rtl/>
          <w:cs/>
          <w:lang w:val="ar_AE" w:bidi="ar_AE"/>
        </w:rPr>
      </w:r>
      <w:r>
        <w:rPr>
          <w:rtl/>
          <w:cs/>
          <w:lang w:val="ar_AE" w:bidi="ar_AE"/>
        </w:rPr>
        <w:t>فأخبره الرجل اللاوي أن مجموعتهم كانت في طريق العودة من بيت لحم إلى بيته في منطقة نائية من جبال أفرايم. وقال أيضًا إنه جاء من بيت لحم التي في يهوذا. ثم تحدث عن ذهابه إلى بيت الرب، وهو اسم آخر لخيمة الاجتماع، أي المكان الذي كان بنو إسرائيل يعبدون فيه الرب ويقدمون له الذبائح. وربما لم يكن الرجل اللاوي يقصد أنه ذاهب فعلًا إلى خيمة الاجتماع. بل ربما كان يقصد أنه يخدم الرب بصفته لاويًا، وأراد أن يعرف الشيخ مدى ارتباطه بخدمة الرب. وأشار أيضًا إلى أنه يختلف عن أهل جبعة. فهو لاوي وليس من بني بنيامين، وربما لهذا السبب لم يقدِّم له أهل جبعة مأوى أو طعامًا. وكان الرجل اللاوي وخادمه وسريته غرباء عن أهل جبعة، ولم يكن أهل المدينة يرحبون بالغرباء.</w:t>
      </w:r>
    </w:p>
    <w:p>
      <w:pPr>
        <w:bidi/>
      </w:pPr>
      <w:r>
        <w:rPr>
          <w:rtl/>
          <w:cs/>
          <w:lang w:val="ar_AE" w:bidi="ar_AE"/>
        </w:rPr>
      </w:r>
      <w:r>
        <w:rPr>
          <w:rtl/>
          <w:cs/>
          <w:lang w:val="ar_AE" w:bidi="ar_AE"/>
        </w:rPr>
        <w:t>وأشار الرجل اللاوي إلى مجموعته كلها بوصفهم خدامًا للشيخ. فكان الشيخ هو صاحب القرار فيما سيحدث لهم، كما يقرر السيد ما يحدث لعبده. وكان مصيرهم يعتمد على قرار الشيخ، سواء سمح لهم بالمبيت في بيته أو تركهم يبيتون في العراء. ثم أخبره أن معهم تبنًا وعلفًا يكفيان حميرهم. والتبن هو سيقان القمح أو الشعير بعد حصادها، ويُستعمل فراشًا للحيوانات. أما العلف فهو الطعام الذي تأكله الحيوانات. وقد يكون علف الحمير عشبًا مجففًا، أو نباتات أخرى، أو حبوبًا.</w:t>
      </w:r>
    </w:p>
    <w:p>
      <w:pPr>
        <w:bidi/>
      </w:pPr>
      <w:r>
        <w:rPr>
          <w:rtl/>
          <w:cs/>
          <w:lang w:val="ar_AE" w:bidi="ar_AE"/>
        </w:rPr>
      </w:r>
      <w:r>
        <w:rPr>
          <w:rtl/>
          <w:cs/>
          <w:lang w:val="ar_AE" w:bidi="ar_AE"/>
        </w:rPr>
        <w:t>توقفوا هنا وانظروا معًا إلى صورة للتبن الذي تنام عليه الحيوانات. أوقِفوا الاستماع إلى هذا التسجيل الصوتي هنا.</w:t>
      </w:r>
    </w:p>
    <w:p>
      <w:pPr>
        <w:bidi/>
      </w:pPr>
      <w:r>
        <w:rPr>
          <w:rtl/>
          <w:cs/>
          <w:lang w:val="ar_AE" w:bidi="ar_AE"/>
        </w:rPr>
      </w:r>
      <w:r>
        <w:rPr>
          <w:rtl/>
          <w:cs/>
          <w:lang w:val="ar_AE" w:bidi="ar_AE"/>
        </w:rPr>
        <w:t>توقفوا هنا وانظروا معًا إلى صورة للعشب المجفف والحبوب التي تأكلها الحيوانات. أوقِفوا الاستماع إلى هذا التسجيل الصوتي هنا.</w:t>
      </w:r>
    </w:p>
    <w:p>
      <w:pPr>
        <w:bidi/>
      </w:pPr>
      <w:r>
        <w:rPr>
          <w:rtl/>
          <w:cs/>
          <w:lang w:val="ar_AE" w:bidi="ar_AE"/>
        </w:rPr>
      </w:r>
      <w:r>
        <w:rPr>
          <w:rtl/>
          <w:cs/>
          <w:lang w:val="ar_AE" w:bidi="ar_AE"/>
        </w:rPr>
        <w:t>توقفوا هنا وانظروا في المجموعة إلى صورة حمير. أوقِفوا الاستماع إلى هذا التسجيل الصوتي هنا.</w:t>
      </w:r>
    </w:p>
    <w:p>
      <w:pPr>
        <w:bidi/>
      </w:pPr>
      <w:r>
        <w:rPr>
          <w:rtl/>
          <w:cs/>
          <w:lang w:val="ar_AE" w:bidi="ar_AE"/>
        </w:rPr>
      </w:r>
      <w:r>
        <w:rPr>
          <w:rtl/>
          <w:cs/>
          <w:lang w:val="ar_AE" w:bidi="ar_AE"/>
        </w:rPr>
        <w:t>وأضاف الرجل اللاوي أن معهم أيضًا ما يكفيهم من الطعام والخبز والخمر. والخبز هو طعام يُصنع عادة من دقيق القمح، وقد يكون مسطحًا أو مختمرًا. أما الخمر فهو شراب يُصنع عادة من عصير العنب بعد تخميره، ويحتوي على الكحول. ولذلك لن يضطر الشيخ إلى استخدام طعامه لإعالة المسافرين إذا سمح لهم بالمبيت في بيته.</w:t>
      </w:r>
    </w:p>
    <w:p>
      <w:pPr>
        <w:bidi/>
      </w:pPr>
      <w:r>
        <w:rPr>
          <w:rtl/>
          <w:cs/>
          <w:lang w:val="ar_AE" w:bidi="ar_AE"/>
        </w:rPr>
      </w:r>
      <w:r>
        <w:rPr>
          <w:rtl/>
          <w:cs/>
          <w:lang w:val="ar_AE" w:bidi="ar_AE"/>
        </w:rPr>
        <w:t>توقَّفوا هنا وانظروا كمجموعة معًا إلى صورة للخبز. أوقِفوا الاستماع إلى هذا التسجيل الصوتي هنا.</w:t>
      </w:r>
    </w:p>
    <w:p>
      <w:pPr>
        <w:bidi/>
      </w:pPr>
      <w:r>
        <w:rPr>
          <w:rtl/>
          <w:cs/>
          <w:lang w:val="ar_AE" w:bidi="ar_AE"/>
        </w:rPr>
      </w:r>
      <w:r>
        <w:rPr>
          <w:rtl/>
          <w:cs/>
          <w:lang w:val="ar_AE" w:bidi="ar_AE"/>
        </w:rPr>
        <w:t>توقَّفوا هنا وانظروا كمجموعة معًا إلى صورة للخمر. أوقِفوا الاستماع إلى هذا التسجيل الصوتي هنا.</w:t>
      </w:r>
    </w:p>
    <w:p>
      <w:pPr>
        <w:bidi/>
      </w:pPr>
      <w:r>
        <w:rPr>
          <w:rtl/>
          <w:cs/>
          <w:lang w:val="ar_AE" w:bidi="ar_AE"/>
        </w:rPr>
      </w:r>
      <w:r>
        <w:rPr>
          <w:rtl/>
          <w:cs/>
          <w:lang w:val="ar_AE" w:bidi="ar_AE"/>
        </w:rPr>
        <w:t>رحب الشيخ بالرجل اللاوي، وتمنى له السلام. وكانت هذه طريقة تقليدية يتبادل بها بنو إسرائيل التحية. وبهذا أظهر الشيخ أنه يرحب بالمسافرين في بيته. وأكرمهم بحسن الضيافة، ووفَّر لهم كل ما يحتاجون إليه. ولم يُرِد أن يقضوا الليل في الساحة المفتوحة. ولا نعرف هل كان الشيخ يخشى أهل جبعة، أم أنه ببساطة لم يُرِد للمسافرين أن يبيتوا في العراء.</w:t>
      </w:r>
    </w:p>
    <w:p>
      <w:pPr>
        <w:bidi/>
      </w:pPr>
      <w:r>
        <w:rPr>
          <w:rtl/>
          <w:cs/>
          <w:lang w:val="ar_AE" w:bidi="ar_AE"/>
        </w:rPr>
      </w:r>
      <w:r>
        <w:rPr>
          <w:rtl/>
          <w:cs/>
          <w:lang w:val="ar_AE" w:bidi="ar_AE"/>
        </w:rPr>
        <w:t>توقفوا هنا وناقشوا هذا السؤال معًا: ما الطرق التقليدية التي يستخدمها الناس في مجتمعكم لتحية الآخرين؟ وهل تختلف التحية بين أفراد العائلة والأشخاص الذين تقابلونهم لأول مرة؟ أوقِفوا الاستماع إلى هذا التسجيل الصوتي هنا.</w:t>
      </w:r>
    </w:p>
    <w:p>
      <w:pPr>
        <w:bidi/>
      </w:pPr>
      <w:r>
        <w:rPr>
          <w:rtl/>
          <w:cs/>
          <w:lang w:val="ar_AE" w:bidi="ar_AE"/>
        </w:rPr>
      </w:r>
      <w:r>
        <w:rPr>
          <w:rtl/>
          <w:cs/>
          <w:lang w:val="ar_AE" w:bidi="ar_AE"/>
        </w:rPr>
        <w:t>ثم أخذ الشيخ الرجل اللاوي إلى بيته في جبعة. وقدَّم للحمير ما تأكله. ودخل الخادم والسرية أيضًا إلى بيت الشيخ. وغسل جميع المسافرين أقدامهم، ثم أكلوا وشربوا. وكان من المعتاد أن يغسل الناس أقدامهم عند دخولهم البيت. فقد كانت الأرض مليئة بالغبار، وكانت الأقدام تتسخ أثناء السير. ولهذا كان أصحاب البيوت يوفرون الماء لغسل الأقدام ترحيبًا بالضيوف. وكان عدم غسل القدمين يُعد تصرفًا غير لائق وقليل الاحترام.</w:t>
      </w:r>
    </w:p>
    <w:p>
      <w:pPr>
        <w:bidi/>
      </w:pPr>
      <w:r>
        <w:rPr>
          <w:rtl/>
          <w:cs/>
          <w:lang w:val="ar_AE" w:bidi="ar_AE"/>
        </w:rPr>
      </w:r>
      <w:r>
        <w:rPr>
          <w:rtl/>
          <w:cs/>
          <w:lang w:val="ar_AE" w:bidi="ar_AE"/>
        </w:rPr>
        <w:t>توقفوا هنا وناقشوا هذا السؤال معًا: عندما تدخلون بيتًا، ما الملابس التي تخلعونها، أو أي جزء من أجسامكم تغسلونه للمحافظة على نظافة البيت؟ وهل هذه عادة خاصة بعائلتكم، أم يمارسها جميع الناس في مجتمعكم؟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قضاة ١٩: ١١–٢١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تقوم المجموعة بتصوير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يقترب الرجل اللاوي وخادمه وسريتُه وحماريه من يبوس. ويرغب الخادم في التوقف والمبيت في يبوس، لكن الرجل اللاوي يريد أن يبيت في مدينة جبعة الإسرائيلية.</w:t>
      </w:r>
    </w:p>
    <w:p>
      <w:pPr>
        <w:bidi/>
      </w:pPr>
      <w:r>
        <w:rPr>
          <w:rtl/>
          <w:cs/>
          <w:lang w:val="ar_AE" w:bidi="ar_AE"/>
        </w:rPr>
      </w:r>
      <w:r>
        <w:rPr>
          <w:b/>
          <w:rtl/>
          <w:cs/>
          <w:lang w:val="ar_AE" w:bidi="ar_AE"/>
        </w:rPr>
        <w:t>في المشهد الثاني:</w:t>
      </w:r>
      <w:r>
        <w:rPr>
          <w:rtl/>
          <w:cs/>
          <w:lang w:val="ar_AE" w:bidi="ar_AE"/>
        </w:rPr>
        <w:t xml:space="preserve"> عند غروب الشمس، يصل المسافرون إلى جبعة. ويتجهون إلى الساحة العامة في المدينة ويجلسون هناك، لكنهم لا يجدون مأوى. </w:t>
      </w:r>
    </w:p>
    <w:p>
      <w:pPr>
        <w:bidi/>
      </w:pPr>
      <w:r>
        <w:rPr>
          <w:rtl/>
          <w:cs/>
          <w:lang w:val="ar_AE" w:bidi="ar_AE"/>
        </w:rPr>
      </w:r>
      <w:r>
        <w:rPr>
          <w:b/>
          <w:rtl/>
          <w:cs/>
          <w:lang w:val="ar_AE" w:bidi="ar_AE"/>
        </w:rPr>
        <w:t>في المشهد الثالث</w:t>
      </w:r>
      <w:r>
        <w:rPr>
          <w:rtl/>
          <w:cs/>
          <w:lang w:val="ar_AE" w:bidi="ar_AE"/>
        </w:rPr>
        <w:t>: يلتقي بهم شيخ من أفرايم يقيم في جبعة، ويسأل الرجل اللاوي إلى أين هو ذاهب ومن أين جاء. فيخبره الرجل اللاوي عن رحلته من أفرايم إلى بيت لحم ثم عودته نحو أفرايم. ويخبره أيضًا أنهم يحتاجون إلى مكان يبيتون فيه تلك الليلة، وأن لديهم ما يكفيهم من الطعام. فيرحب الشيخ بالمسافرين، ولا يريد لهم أن يبيتوا في الساحة العامة.</w:t>
      </w:r>
    </w:p>
    <w:p>
      <w:pPr>
        <w:bidi/>
      </w:pPr>
      <w:r>
        <w:rPr>
          <w:rtl/>
          <w:cs/>
          <w:lang w:val="ar_AE" w:bidi="ar_AE"/>
        </w:rPr>
      </w:r>
      <w:r>
        <w:rPr>
          <w:b/>
          <w:rtl/>
          <w:cs/>
          <w:lang w:val="ar_AE" w:bidi="ar_AE"/>
        </w:rPr>
        <w:t>في المشهد الرابع</w:t>
      </w:r>
      <w:r>
        <w:rPr>
          <w:rtl/>
          <w:cs/>
          <w:lang w:val="ar_AE" w:bidi="ar_AE"/>
        </w:rPr>
        <w:t>: يأخذ الشيخ المسافرين إلى بيته، ويطعم الحمير، ويهيئ للجميع مكانًا مريحًا.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الرجل اللاوي.</w:t>
      </w:r>
    </w:p>
    <w:p>
      <w:pPr>
        <w:pStyle w:val="ListBullet"/>
        <w:bidi/>
        <w:spacing w:line="240" w:lineRule="auto"/>
        <w:ind w:left="720"/>
      </w:pPr>
      <w:r>
        <w:rPr>
          <w:rtl/>
          <w:cs/>
          <w:lang w:val="ar_AE" w:bidi="ar_AE"/>
        </w:rPr>
      </w:r>
      <w:r>
        <w:rPr>
          <w:rtl/>
          <w:cs/>
          <w:lang w:val="ar_AE" w:bidi="ar_AE"/>
        </w:rPr>
        <w:t>خادم الرجل اللاوي.</w:t>
      </w:r>
    </w:p>
    <w:p>
      <w:pPr>
        <w:pStyle w:val="ListBullet"/>
        <w:bidi/>
        <w:spacing w:line="240" w:lineRule="auto"/>
        <w:ind w:left="720"/>
      </w:pPr>
      <w:r>
        <w:rPr>
          <w:rtl/>
          <w:cs/>
          <w:lang w:val="ar_AE" w:bidi="ar_AE"/>
        </w:rPr>
      </w:r>
      <w:r>
        <w:rPr>
          <w:rtl/>
          <w:cs/>
          <w:lang w:val="ar_AE" w:bidi="ar_AE"/>
        </w:rPr>
        <w:t>المرأة، وهي سرية الرجل اللاوي.</w:t>
      </w:r>
    </w:p>
    <w:p>
      <w:pPr>
        <w:pStyle w:val="ListBullet"/>
        <w:bidi/>
        <w:spacing w:line="240" w:lineRule="auto"/>
        <w:ind w:left="720"/>
      </w:pPr>
      <w:r>
        <w:rPr>
          <w:rtl/>
          <w:cs/>
          <w:lang w:val="ar_AE" w:bidi="ar_AE"/>
        </w:rPr>
      </w:r>
      <w:r>
        <w:rPr>
          <w:rtl/>
          <w:cs/>
          <w:lang w:val="ar_AE" w:bidi="ar_AE"/>
        </w:rPr>
        <w:t>أهل جبعة.</w:t>
      </w:r>
    </w:p>
    <w:p>
      <w:pPr>
        <w:pStyle w:val="ListBullet"/>
        <w:bidi/>
        <w:spacing w:line="240" w:lineRule="auto"/>
        <w:ind w:left="720"/>
      </w:pPr>
      <w:r>
        <w:rPr>
          <w:rtl/>
          <w:cs/>
          <w:lang w:val="ar_AE" w:bidi="ar_AE"/>
        </w:rPr>
      </w:r>
      <w:r>
        <w:rPr>
          <w:rtl/>
          <w:cs/>
          <w:lang w:val="ar_AE" w:bidi="ar_AE"/>
        </w:rPr>
        <w:t>الشيخ.</w:t>
      </w:r>
    </w:p>
    <w:p>
      <w:pPr>
        <w:pStyle w:val="ListBullet"/>
        <w:bidi/>
        <w:spacing w:line="240" w:lineRule="auto"/>
        <w:ind w:left="720"/>
      </w:pPr>
      <w:r>
        <w:rPr>
          <w:rtl/>
          <w:cs/>
          <w:lang w:val="ar_AE" w:bidi="ar_AE"/>
        </w:rPr>
      </w:r>
      <w:r>
        <w:rPr>
          <w:rtl/>
          <w:cs/>
          <w:lang w:val="ar_AE" w:bidi="ar_AE"/>
        </w:rPr>
        <w:t>والحمير.</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يسافر الرجل اللاوي وخادمه وسريتُه وحماريه في فترة بعد الظهر. ونعلم من المقطع السابق أن المسافرين لم يبدأوا رحلتهم إلا بعد الظهر. وعندما يقتربون من يبوس يكون الوقت قد تأخر من النهار. ولا يدخل المسافرون مدينة يبوس، بل يتجاوزونها ويتجهون شمالًا إلى جبعة. ويصلون إلى جبعة عند غروب الشمس. ثم يسيرون داخل المدينة حتى يصلوا إلى ساحة عامة، وهي مكان مفتوح يجتمع فيه الناس، ويُسمى أحيانًا ساحة المدينة أو ساحة البلدة. والساحة العامة هي مساحة واسعة مفتوحة داخل المدينة أو البلدة يجتمع فيها الناس أو تُقام فيها الأسواق، ولا يلزم أن تكون مربعة الشكل. وبينما يجلس المسافرون في الساحة، يحل الليل ويبدأ الظلام.</w:t>
      </w:r>
    </w:p>
    <w:p>
      <w:pPr>
        <w:bidi/>
      </w:pPr>
      <w:r>
        <w:rPr>
          <w:rtl/>
          <w:cs/>
          <w:lang w:val="ar_AE" w:bidi="ar_AE"/>
        </w:rPr>
      </w:r>
      <w:r>
        <w:rPr>
          <w:rtl/>
          <w:cs/>
          <w:lang w:val="ar_AE" w:bidi="ar_AE"/>
        </w:rPr>
        <w:t>توقَّفوا هنا وناقشوا هذا السؤال كمجموعة: كيف يمكن أن تشعروا إذا وصلتم إلى مدينة غريبة عند غروب الشمس ولم تجدوا مكانًا تبيتون فيه؟ إلى أين ستذهبون بحثًا عن مكان للمبيت؟ أوقِفوا الاستماع إلى هذا التسجيل الصوتي هنا.</w:t>
      </w:r>
    </w:p>
    <w:p>
      <w:pPr>
        <w:bidi/>
      </w:pPr>
      <w:r>
        <w:rPr>
          <w:rtl/>
          <w:cs/>
          <w:lang w:val="ar_AE" w:bidi="ar_AE"/>
        </w:rPr>
      </w:r>
      <w:r>
        <w:rPr>
          <w:rtl/>
          <w:cs/>
          <w:lang w:val="ar_AE" w:bidi="ar_AE"/>
        </w:rPr>
        <w:t>وبينما يجلس المسافرون في الساحة العامة، يعود شيخ من الحقول الواقعة خارج جبعة، ويسير عبر المدينة إلى بيته. وأثناء مروره بالساحة يرى المسافرين.</w:t>
      </w:r>
    </w:p>
    <w:p>
      <w:pPr>
        <w:bidi/>
      </w:pPr>
      <w:r>
        <w:rPr>
          <w:rtl/>
          <w:cs/>
          <w:lang w:val="ar_AE" w:bidi="ar_AE"/>
        </w:rPr>
      </w:r>
      <w:r>
        <w:rPr>
          <w:rtl/>
          <w:cs/>
          <w:lang w:val="ar_AE" w:bidi="ar_AE"/>
        </w:rPr>
        <w:t>توقَّفوا هنا وناقشوا هذا السؤال كمجموعة: إذا كان أهل منطقتكم يزرعون الطعام حول مدينتكم أو بلدتكم أو قريتكم، فأين تقع الحقول؟ وكم تبعد عن مكان السكن؟ أوقِفوا الاستماع إلى هذا التسجيل الصوتي هنا.</w:t>
      </w:r>
    </w:p>
    <w:p>
      <w:pPr>
        <w:bidi/>
      </w:pPr>
      <w:r>
        <w:rPr>
          <w:rtl/>
          <w:cs/>
          <w:lang w:val="ar_AE" w:bidi="ar_AE"/>
        </w:rPr>
      </w:r>
      <w:r>
        <w:rPr>
          <w:rtl/>
          <w:cs/>
          <w:lang w:val="ar_AE" w:bidi="ar_AE"/>
        </w:rPr>
        <w:t>ثم يقدّم لنا راوي القصة معلومات إضافية عن الشيخ. فالشيخ من أفرايم وينتمي إلى سبط أفرايم، بينما أهل جبعة من سبط بنيامين. ويريد الراوي أن يبيّن أن هذا الشيخ يختلف عن أهل جبعة، ولذلك يتصرف بطريقة مختلفة عنهم.</w:t>
      </w:r>
    </w:p>
    <w:p>
      <w:pPr>
        <w:bidi/>
      </w:pPr>
      <w:r>
        <w:rPr>
          <w:rtl/>
          <w:cs/>
          <w:lang w:val="ar_AE" w:bidi="ar_AE"/>
        </w:rPr>
      </w:r>
      <w:r>
        <w:rPr>
          <w:rtl/>
          <w:cs/>
          <w:lang w:val="ar_AE" w:bidi="ar_AE"/>
        </w:rPr>
        <w:t>توقَّفوا هنا وناقشوا هذا السؤال كمجموعة: كيف تضيفون معلومات عن خلفية إحدى الشخصيات في أثناء سرد القصة؟ أوقِفوا الاستماع إلى هذا التسجيل الصوتي هنا.</w:t>
      </w:r>
    </w:p>
    <w:p>
      <w:pPr>
        <w:bidi/>
      </w:pPr>
      <w:r>
        <w:rPr>
          <w:rtl/>
          <w:cs/>
          <w:lang w:val="ar_AE" w:bidi="ar_AE"/>
        </w:rPr>
      </w:r>
      <w:r>
        <w:rPr>
          <w:rtl/>
          <w:cs/>
          <w:lang w:val="ar_AE" w:bidi="ar_AE"/>
        </w:rPr>
        <w:t>يتوقف الشيخ ويتحدث مع الرجل اللاوي، ولا يوجه حديثه إلى المجموعة كلها. ثم يخبره الرجل اللاوي بتفاصيل رحلتهم.</w:t>
      </w:r>
    </w:p>
    <w:p>
      <w:pPr>
        <w:bidi/>
      </w:pPr>
      <w:r>
        <w:rPr>
          <w:rtl/>
          <w:cs/>
          <w:lang w:val="ar_AE" w:bidi="ar_AE"/>
        </w:rPr>
      </w:r>
      <w:r>
        <w:rPr>
          <w:rtl/>
          <w:cs/>
          <w:lang w:val="ar_AE" w:bidi="ar_AE"/>
        </w:rPr>
        <w:t>توقَّفوا هنا ونفذوا هذا النشاط كمجموعة: ارسموا على ورقة أو على الأرض الأماكن الواردة في القصة. واستخدموا دوائر أو حجارة لتمثيل المدن، ثم ارسموا خطوطًا تُظهر مسار الرحلة من جبال أفرايم إلى بيت لحم، ثم من بيت لحم مرورًا بيبوس إلى جبعة في طريق العودة إلى جبال أفرايم. أوقِفوا الاستماع إلى هذا التسجيل الصوتي هنا.</w:t>
      </w:r>
    </w:p>
    <w:p>
      <w:pPr>
        <w:bidi/>
      </w:pPr>
      <w:r>
        <w:rPr>
          <w:rtl/>
          <w:cs/>
          <w:lang w:val="ar_AE" w:bidi="ar_AE"/>
        </w:rPr>
      </w:r>
      <w:r>
        <w:rPr>
          <w:rtl/>
          <w:cs/>
          <w:lang w:val="ar_AE" w:bidi="ar_AE"/>
        </w:rPr>
        <w:t>ويخبر الرجل اللاوي الشيخ أنهم لا يملكون مكانًا يبيتون فيه تلك الليلة. والمقصود هو الليلة التي دخلوا فيها إلى جبعة. ويخبره أيضًا أن لديهم كل ما يحتاجونه من الطعام والشراب، لكنهم لا يملكون مأوى، لأن أحدًا من أهل جبعة لا يعرض عليهم مكانًا للمبيت.</w:t>
      </w:r>
    </w:p>
    <w:p>
      <w:pPr>
        <w:bidi/>
      </w:pPr>
      <w:r>
        <w:rPr>
          <w:rtl/>
          <w:cs/>
          <w:lang w:val="ar_AE" w:bidi="ar_AE"/>
        </w:rPr>
      </w:r>
      <w:r>
        <w:rPr>
          <w:rtl/>
          <w:cs/>
          <w:lang w:val="ar_AE" w:bidi="ar_AE"/>
        </w:rPr>
        <w:t>فيرحب الشيخ بالرجل اللاوي بالطريقة اللائقة، ويعرض على المسافرين مكانًا للإقامة. فهو لا يريد لهم أن يبيتوا في الساحة العامة. فيذهب المسافرون معه إلى بيته، ويقدم لهم كل ما يحتاجون إليه، بما في ذلك الطعام للحمير. ثم يغسل المسافرون الغبار عن أقدامهم، وبعد أن ينتهوا من ذلك يأكلون ويشربون.</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قضاة ١٩: ١١–٢١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الرجل اللاوي.</w:t>
      </w:r>
    </w:p>
    <w:p>
      <w:pPr>
        <w:pStyle w:val="ListBullet"/>
        <w:bidi/>
        <w:spacing w:line="240" w:lineRule="auto"/>
        <w:ind w:left="720"/>
      </w:pPr>
      <w:r>
        <w:rPr>
          <w:rtl/>
          <w:cs/>
          <w:lang w:val="ar_AE" w:bidi="ar_AE"/>
        </w:rPr>
      </w:r>
      <w:r>
        <w:rPr>
          <w:rtl/>
          <w:cs/>
          <w:lang w:val="ar_AE" w:bidi="ar_AE"/>
        </w:rPr>
        <w:t>خادم الرجل اللاوي.</w:t>
      </w:r>
    </w:p>
    <w:p>
      <w:pPr>
        <w:pStyle w:val="ListBullet"/>
        <w:bidi/>
        <w:spacing w:line="240" w:lineRule="auto"/>
        <w:ind w:left="720"/>
      </w:pPr>
      <w:r>
        <w:rPr>
          <w:rtl/>
          <w:cs/>
          <w:lang w:val="ar_AE" w:bidi="ar_AE"/>
        </w:rPr>
      </w:r>
      <w:r>
        <w:rPr>
          <w:rtl/>
          <w:cs/>
          <w:lang w:val="ar_AE" w:bidi="ar_AE"/>
        </w:rPr>
        <w:t>المرأة، وهي سرية الرجل اللاوي.</w:t>
      </w:r>
    </w:p>
    <w:p>
      <w:pPr>
        <w:pStyle w:val="ListBullet"/>
        <w:bidi/>
        <w:spacing w:line="240" w:lineRule="auto"/>
        <w:ind w:left="720"/>
      </w:pPr>
      <w:r>
        <w:rPr>
          <w:rtl/>
          <w:cs/>
          <w:lang w:val="ar_AE" w:bidi="ar_AE"/>
        </w:rPr>
      </w:r>
      <w:r>
        <w:rPr>
          <w:rtl/>
          <w:cs/>
          <w:lang w:val="ar_AE" w:bidi="ar_AE"/>
        </w:rPr>
        <w:t>أهل جبعة.</w:t>
      </w:r>
    </w:p>
    <w:p>
      <w:pPr>
        <w:pStyle w:val="ListBullet"/>
        <w:bidi/>
        <w:spacing w:line="240" w:lineRule="auto"/>
        <w:ind w:left="720"/>
      </w:pPr>
      <w:r>
        <w:rPr>
          <w:rtl/>
          <w:cs/>
          <w:lang w:val="ar_AE" w:bidi="ar_AE"/>
        </w:rPr>
      </w:r>
      <w:r>
        <w:rPr>
          <w:rtl/>
          <w:cs/>
          <w:lang w:val="ar_AE" w:bidi="ar_AE"/>
        </w:rPr>
        <w:t>الشيخ.</w:t>
      </w:r>
    </w:p>
    <w:p>
      <w:pPr>
        <w:pStyle w:val="ListBullet"/>
        <w:bidi/>
        <w:spacing w:line="240" w:lineRule="auto"/>
        <w:ind w:left="720"/>
      </w:pPr>
      <w:r>
        <w:rPr>
          <w:rtl/>
          <w:cs/>
          <w:lang w:val="ar_AE" w:bidi="ar_AE"/>
        </w:rPr>
      </w:r>
      <w:r>
        <w:rPr>
          <w:rtl/>
          <w:cs/>
          <w:lang w:val="ar_AE" w:bidi="ar_AE"/>
        </w:rPr>
        <w:t>والحمير.</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سافر الرجل اللاوي مع خادمه وسريته وحماريه حتى اقتربوا من يبوس. وطلب الخادم من الرجل اللاوي أن يتوقفوا في يبوس ليقضوا الليل هناك. لكن الرجل اللاوي لم يُرِد أن يبيت في يبوس. بل أراد أن يبيت في مدينة إسرائيلية.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الخادم: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الرجل اللاوي: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وصل المسافرون إلى جبعة عند غروب الشمس، وذهبوا إلى الساحة العامة.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اللاوي: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الشخصية التي تؤدي دور المرأة: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عاد الشيخ إلى بيته من الحقول خارج جبعة، ورأى المسافرين. فسألهم إلى أين يذهبون، ومن أين جاءوا. فأخبره الرجل اللاوي عن رحلته.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الشيخ: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الرجل اللاوي: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قال الشيخ للرجل اللاوي إن بإمكانه هو وبقية المسافرين أن يبيتوا في بيته. ووعد بأن يوفِّر لهم كل ما يحتاجون إليه. ولم يُرِد لهم أن يبيتوا في العراء.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الشيخ: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الرجل اللاوي: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أخذ الرجل الشيخ المسافرين إلى بيته. وأطعم الحمير. وغسل المسافرون أقدامهم، ثم أكلوا وشربوا.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الشيخ: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الرجل اللاوي: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قضاة ١٩: ١١–٢١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سافر الرجل اللاوي و</w:t>
      </w:r>
      <w:r>
        <w:rPr>
          <w:b/>
          <w:rtl/>
          <w:cs/>
          <w:lang w:val="ar_AE" w:bidi="ar_AE"/>
        </w:rPr>
        <w:t>خادمه</w:t>
      </w:r>
      <w:r>
        <w:rPr>
          <w:rtl/>
          <w:cs/>
          <w:lang w:val="ar_AE" w:bidi="ar_AE"/>
        </w:rPr>
        <w:t xml:space="preserve"> و</w:t>
      </w:r>
      <w:r>
        <w:rPr>
          <w:b/>
          <w:rtl/>
          <w:cs/>
          <w:lang w:val="ar_AE" w:bidi="ar_AE"/>
        </w:rPr>
        <w:t>سريته</w:t>
      </w:r>
      <w:r>
        <w:rPr>
          <w:rtl/>
          <w:cs/>
          <w:lang w:val="ar_AE" w:bidi="ar_AE"/>
        </w:rPr>
        <w:t xml:space="preserve"> وحماراه شمالًا من بيت لحم حتى اقتربوا من مدينة يبوس. استخدموا الكلمة أو العبارة نفسها التي استخدمتموها سابقًا للإشارة إلى "سرية" و"خادم". ولمزيد من المعلومات عن كلمة "خادم"، راجعوا «قاموس الكلمات الرئيسية».</w:t>
      </w:r>
    </w:p>
    <w:p>
      <w:pPr>
        <w:bidi/>
      </w:pPr>
      <w:r>
        <w:rPr>
          <w:rtl/>
          <w:cs/>
          <w:lang w:val="ar_AE" w:bidi="ar_AE"/>
        </w:rPr>
      </w:r>
      <w:r>
        <w:rPr>
          <w:rtl/>
          <w:cs/>
          <w:lang w:val="ar_AE" w:bidi="ar_AE"/>
        </w:rPr>
        <w:t>أراد الخادم أن يتوقفوا، لكن الرجل اللاوي،</w:t>
      </w:r>
      <w:r>
        <w:rPr>
          <w:b/>
          <w:rtl/>
          <w:cs/>
          <w:lang w:val="ar_AE" w:bidi="ar_AE"/>
        </w:rPr>
        <w:t xml:space="preserve"> سيّده،</w:t>
      </w:r>
      <w:r>
        <w:rPr>
          <w:rtl/>
          <w:cs/>
          <w:lang w:val="ar_AE" w:bidi="ar_AE"/>
        </w:rPr>
        <w:t xml:space="preserve"> لم يُرِدْ أن يتوقفوا. السيّد هو لقب مُحترم عام يُعطى لشخص يشتغل منصبًا أو مكانة عالية. ومن اللافت أن راوي القصة يصف الرجل اللاوي في هذا المقطع تارةً بأنه "السيّد"، وتارةً بأنه "المسافر".</w:t>
      </w:r>
    </w:p>
    <w:p>
      <w:pPr>
        <w:bidi/>
      </w:pPr>
      <w:r>
        <w:rPr>
          <w:rtl/>
          <w:cs/>
          <w:lang w:val="ar_AE" w:bidi="ar_AE"/>
        </w:rPr>
      </w:r>
      <w:r>
        <w:rPr>
          <w:rtl/>
          <w:cs/>
          <w:lang w:val="ar_AE" w:bidi="ar_AE"/>
        </w:rPr>
        <w:t>توقفوا هنا وناقشوا معًا كمجموعة الكلمة أو العبارة التي ستستخدمونها لكلمة سيد. ابحثوا عن كلمة سيد في "قاموس الكلمات الرئيسية" وذلك لمزيد من المعلومات. 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لم يُرِدِ الرجل اللاوي أن يتوقف في مدينة يسكنها </w:t>
      </w:r>
      <w:r>
        <w:rPr>
          <w:b/>
          <w:rtl/>
          <w:cs/>
          <w:lang w:val="ar_AE" w:bidi="ar_AE"/>
        </w:rPr>
        <w:t>أجانب</w:t>
      </w:r>
      <w:r>
        <w:rPr>
          <w:rtl/>
          <w:cs/>
          <w:lang w:val="ar_AE" w:bidi="ar_AE"/>
        </w:rPr>
        <w:t xml:space="preserve">، أي أناس من ثقافة ومجتمع مختلفين. بل أراد أن يذهب إلى مدينة يسكنها </w:t>
      </w:r>
      <w:r>
        <w:rPr>
          <w:b/>
          <w:rtl/>
          <w:cs/>
          <w:lang w:val="ar_AE" w:bidi="ar_AE"/>
        </w:rPr>
        <w:t>بنو إسرائيل</w:t>
      </w:r>
      <w:r>
        <w:rPr>
          <w:rtl/>
          <w:cs/>
          <w:lang w:val="ar_AE" w:bidi="ar_AE"/>
        </w:rPr>
        <w:t>. للمزيد من المعلومات عن بني إسرائيل، راجعوا "قاموس الكلمات الرئيسية".</w:t>
      </w:r>
    </w:p>
    <w:p>
      <w:pPr>
        <w:bidi/>
      </w:pPr>
      <w:r>
        <w:rPr>
          <w:rtl/>
          <w:cs/>
          <w:lang w:val="ar_AE" w:bidi="ar_AE"/>
        </w:rPr>
      </w:r>
      <w:r>
        <w:rPr>
          <w:rtl/>
          <w:cs/>
          <w:lang w:val="ar_AE" w:bidi="ar_AE"/>
        </w:rPr>
        <w:t>توقّفوا هنا وناقشوا معًا كمجموعة الكلمة أو العبارة التي ستستخدمونها لكلمة "أجانب". ابحثوا عن كلمة "أجنبي" في «قاموس الكلمات الرئيسية» للمزيد من المعلومات. 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واصل المسافرون طريقهم إلى مدينة جبعة التابعة لسبط بنيامين، ودخلوها عند غروب الشمس. ثم ذهبوا إلى </w:t>
      </w:r>
      <w:r>
        <w:rPr>
          <w:b/>
          <w:rtl/>
          <w:cs/>
          <w:lang w:val="ar_AE" w:bidi="ar_AE"/>
        </w:rPr>
        <w:t>الساحة العامة</w:t>
      </w:r>
      <w:r>
        <w:rPr>
          <w:rtl/>
          <w:cs/>
          <w:lang w:val="ar_AE" w:bidi="ar_AE"/>
        </w:rPr>
        <w:t xml:space="preserve"> في جبعة، وهي </w:t>
      </w:r>
      <w:r>
        <w:rPr>
          <w:b/>
          <w:rtl/>
          <w:cs/>
          <w:lang w:val="ar_AE" w:bidi="ar_AE"/>
        </w:rPr>
        <w:t>المكان الذي يجتمع فيه الناس.</w:t>
      </w:r>
    </w:p>
    <w:p>
      <w:pPr>
        <w:bidi/>
      </w:pPr>
      <w:r>
        <w:rPr>
          <w:rtl/>
          <w:cs/>
          <w:lang w:val="ar_AE" w:bidi="ar_AE"/>
        </w:rPr>
      </w:r>
      <w:r>
        <w:rPr>
          <w:rtl/>
          <w:cs/>
          <w:lang w:val="ar_AE" w:bidi="ar_AE"/>
        </w:rPr>
        <w:t>توقّفوا هنا وناقشوا معًا كمجموعة الكلمة أو العبارة التي ستستخدمونها للتعبير عن "الساحة العامة" أو "مكان اجتماع الناس". 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جاء شيخٌ من الحقول إلى الساحة في المدينة. وكان هذا الشيخ يقيم في جبعة. فسأل الرجلَ اللاوي إلى أين هو ذاهب، ومن أين جاء. فأخبره الرجل اللاوي أن المسافرين قادمون من</w:t>
      </w:r>
      <w:r>
        <w:rPr>
          <w:b/>
          <w:rtl/>
          <w:cs/>
          <w:lang w:val="ar_AE" w:bidi="ar_AE"/>
        </w:rPr>
        <w:t xml:space="preserve"> بيت لحم</w:t>
      </w:r>
      <w:r>
        <w:rPr>
          <w:rtl/>
          <w:cs/>
          <w:lang w:val="ar_AE" w:bidi="ar_AE"/>
        </w:rPr>
        <w:t xml:space="preserve">. للمزيد من المعلومات عن بيت لحم، انظروا قاموس الكلمات الرئيسية. </w:t>
      </w:r>
    </w:p>
    <w:p>
      <w:pPr>
        <w:bidi/>
      </w:pPr>
      <w:r>
        <w:rPr>
          <w:rtl/>
          <w:cs/>
          <w:lang w:val="ar_AE" w:bidi="ar_AE"/>
        </w:rPr>
      </w:r>
      <w:r>
        <w:rPr>
          <w:rtl/>
          <w:cs/>
          <w:lang w:val="ar_AE" w:bidi="ar_AE"/>
        </w:rPr>
        <w:t xml:space="preserve">ويقول الرجل اللاوي إنه ذاهب إلى بيت </w:t>
      </w:r>
      <w:r>
        <w:rPr>
          <w:b/>
          <w:rtl/>
          <w:cs/>
          <w:lang w:val="ar_AE" w:bidi="ar_AE"/>
        </w:rPr>
        <w:t>الربّ (يهوه)</w:t>
      </w:r>
      <w:r>
        <w:rPr>
          <w:rtl/>
          <w:cs/>
          <w:lang w:val="ar_AE" w:bidi="ar_AE"/>
        </w:rPr>
        <w:t>. ويهوه هو الاسم الشخصي لله. وفي هذا المقطع يُدعى الله باسم يهوه. احرصوا على ترجمة اسم يهوه بالطريقة نفسها التي استخدمتموها في المقاطع السابقة، وتذكّروا أن اسم يهوه مُدرَج في قاموس الكلمات الرئيسية.</w:t>
      </w:r>
    </w:p>
    <w:p>
      <w:pPr>
        <w:bidi/>
      </w:pPr>
      <w:r>
        <w:rPr>
          <w:rtl/>
          <w:cs/>
          <w:lang w:val="ar_AE" w:bidi="ar_AE"/>
        </w:rPr>
      </w:r>
      <w:r>
        <w:rPr>
          <w:rtl/>
          <w:cs/>
          <w:lang w:val="ar_AE" w:bidi="ar_AE"/>
        </w:rPr>
        <w:t>ثم أخبره أن معهم</w:t>
      </w:r>
      <w:r>
        <w:rPr>
          <w:b/>
          <w:rtl/>
          <w:cs/>
          <w:lang w:val="ar_AE" w:bidi="ar_AE"/>
        </w:rPr>
        <w:t xml:space="preserve"> تبنًا</w:t>
      </w:r>
      <w:r>
        <w:rPr>
          <w:rtl/>
          <w:cs/>
          <w:lang w:val="ar_AE" w:bidi="ar_AE"/>
        </w:rPr>
        <w:t xml:space="preserve"> و</w:t>
      </w:r>
      <w:r>
        <w:rPr>
          <w:b/>
          <w:rtl/>
          <w:cs/>
          <w:lang w:val="ar_AE" w:bidi="ar_AE"/>
        </w:rPr>
        <w:t>علفًا</w:t>
      </w:r>
      <w:r>
        <w:rPr>
          <w:rtl/>
          <w:cs/>
          <w:lang w:val="ar_AE" w:bidi="ar_AE"/>
        </w:rPr>
        <w:t xml:space="preserve"> يكفيان حميرهم.</w:t>
      </w:r>
    </w:p>
    <w:p>
      <w:pPr>
        <w:bidi/>
      </w:pPr>
      <w:r>
        <w:rPr>
          <w:rtl/>
          <w:cs/>
          <w:lang w:val="ar_AE" w:bidi="ar_AE"/>
        </w:rPr>
      </w:r>
      <w:r>
        <w:rPr>
          <w:rtl/>
          <w:cs/>
          <w:lang w:val="ar_AE" w:bidi="ar_AE"/>
        </w:rPr>
        <w:t>توقّفوا هنا وانظروا معًا إلى صورة للتبن الذي تنام عليه الحيوانات، إذا لزم الأمر. أوقِفوا الاستماع إلى هذا التسجيل الصوتي هنا.</w:t>
      </w:r>
    </w:p>
    <w:p>
      <w:pPr>
        <w:bidi/>
      </w:pPr>
      <w:r>
        <w:rPr>
          <w:rtl/>
          <w:cs/>
          <w:lang w:val="ar_AE" w:bidi="ar_AE"/>
        </w:rPr>
      </w:r>
      <w:r>
        <w:rPr>
          <w:rtl/>
          <w:cs/>
          <w:lang w:val="ar_AE" w:bidi="ar_AE"/>
        </w:rPr>
        <w:t>توقّفوا هنا وناقشوا معًا كمجموعة الكلمة أو العبارة التي ستستخدمونها لكلمة "تبن". 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توقّفوا هنا وانظروا معًا إلى صورة للعشب المجفف والحبوب التي تأكلها الحيوانات، إذا لزم الأمر. أوقِفوا الاستماع إلى هذا التسجيل الصوتي هنا.</w:t>
      </w:r>
    </w:p>
    <w:p>
      <w:pPr>
        <w:bidi/>
      </w:pPr>
      <w:r>
        <w:rPr>
          <w:rtl/>
          <w:cs/>
          <w:lang w:val="ar_AE" w:bidi="ar_AE"/>
        </w:rPr>
      </w:r>
      <w:r>
        <w:rPr>
          <w:rtl/>
          <w:cs/>
          <w:lang w:val="ar_AE" w:bidi="ar_AE"/>
        </w:rPr>
        <w:t>توقّفوا هنا وناقشوا معًا كمجموعة الكلمة أو العبارة التي ستستخدمونها لكلمة "علف"، أي طعام الحيوانات. 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استخدموا الكلمة أو العبارة نفسها التي استخدمتموها في المقاطع السابقة للإشارة إلى كلمة </w:t>
      </w:r>
      <w:r>
        <w:rPr>
          <w:b/>
          <w:rtl/>
          <w:cs/>
          <w:lang w:val="ar_AE" w:bidi="ar_AE"/>
        </w:rPr>
        <w:t>حمار.</w:t>
      </w:r>
    </w:p>
    <w:p>
      <w:pPr>
        <w:bidi/>
      </w:pPr>
      <w:r>
        <w:rPr>
          <w:rtl/>
          <w:cs/>
          <w:lang w:val="ar_AE" w:bidi="ar_AE"/>
        </w:rPr>
      </w:r>
      <w:r>
        <w:rPr>
          <w:rtl/>
          <w:cs/>
          <w:lang w:val="ar_AE" w:bidi="ar_AE"/>
        </w:rPr>
        <w:t>وكان لدى الرجل اللاوي ما يكفي من الخبز و</w:t>
      </w:r>
      <w:r>
        <w:rPr>
          <w:b/>
          <w:rtl/>
          <w:cs/>
          <w:lang w:val="ar_AE" w:bidi="ar_AE"/>
        </w:rPr>
        <w:t>الخمر</w:t>
      </w:r>
      <w:r>
        <w:rPr>
          <w:rtl/>
          <w:cs/>
          <w:lang w:val="ar_AE" w:bidi="ar_AE"/>
        </w:rPr>
        <w:t xml:space="preserve"> له ولخادمه ولسريته. ولمزيد من المعلومات عن كلمة خمر، راجعوا "قاموس الكلمات الرئيسية".</w:t>
      </w:r>
    </w:p>
    <w:p>
      <w:pPr>
        <w:bidi/>
      </w:pPr>
      <w:r>
        <w:rPr>
          <w:rtl/>
          <w:cs/>
          <w:lang w:val="ar_AE" w:bidi="ar_AE"/>
        </w:rPr>
      </w:r>
      <w:r>
        <w:rPr>
          <w:rtl/>
          <w:cs/>
          <w:lang w:val="ar_AE" w:bidi="ar_AE"/>
        </w:rPr>
        <w:t>توقّفوا هنا وانظروا معًا إلى صورة للخبز، إذا لزم الأمر. أوقِفوا الاستماع إلى هذا التسجيل الصوتي هنا.</w:t>
      </w:r>
    </w:p>
    <w:p>
      <w:pPr>
        <w:bidi/>
      </w:pPr>
      <w:r>
        <w:rPr>
          <w:rtl/>
          <w:cs/>
          <w:lang w:val="ar_AE" w:bidi="ar_AE"/>
        </w:rPr>
      </w:r>
      <w:r>
        <w:rPr>
          <w:rtl/>
          <w:cs/>
          <w:lang w:val="ar_AE" w:bidi="ar_AE"/>
        </w:rPr>
        <w:t>توقّفوا هنا وانظروا معًا إلى صورة للخمر، إذا لزم الأمر. أوقِفوا الاستماع إلى هذا التسجيل الصوتي هنا.</w:t>
      </w:r>
    </w:p>
    <w:p>
      <w:pPr>
        <w:bidi/>
      </w:pPr>
      <w:r>
        <w:rPr>
          <w:rtl/>
          <w:cs/>
          <w:lang w:val="ar_AE" w:bidi="ar_AE"/>
        </w:rPr>
      </w:r>
      <w:r>
        <w:rPr>
          <w:rtl/>
          <w:cs/>
          <w:lang w:val="ar_AE" w:bidi="ar_AE"/>
        </w:rPr>
        <w:t>ثم رحب الشيخ بالمسافرين في بيته، وقدّم الطعام لحماريه. وفي بيت الشيخ، غسل المسافرون أقدامهم، ثم أكلوا وشربوا.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19:22–30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١٩: ٢٢–٣٠ واحفظوا هذا المقطع في قلوبكم. </w:t>
      </w:r>
    </w:p>
    <w:p>
      <w:pPr>
        <w:bidi/>
      </w:pPr>
      <w:r>
        <w:rPr>
          <w:rtl/>
          <w:cs/>
          <w:lang w:val="ar_AE" w:bidi="ar_AE"/>
        </w:rPr>
      </w:r>
      <w:r>
        <w:rPr>
          <w:rtl/>
          <w:cs/>
          <w:lang w:val="ar_AE" w:bidi="ar_AE"/>
        </w:rPr>
        <w:t>يروي هذا المقطع حادثة عنيفة. وربما يسبب لكم هذا المقطع ضيقًا أو يذكّركم بأحداث مررتم بها أنتم أو أشخاص تعرفونهم. فإذا وجدتم أن قراءة هذا المقطع صعبة، فيمكنكم أن تختاروا عدم العمل على ترجمته. وإذا قررتم العمل على ترجمته وشعرتم بالضيق بسبب محتواه، فتحدّثوا مع شخصٍ ما عمّا تشعرون به.</w:t>
      </w:r>
    </w:p>
    <w:p>
      <w:pPr>
        <w:bidi/>
      </w:pPr>
      <w:r>
        <w:rPr>
          <w:rtl/>
          <w:cs/>
          <w:lang w:val="ar_AE" w:bidi="ar_AE"/>
        </w:rPr>
      </w:r>
      <w:r>
        <w:rPr>
          <w:rtl/>
          <w:cs/>
          <w:lang w:val="ar_AE" w:bidi="ar_AE"/>
        </w:rPr>
        <w:t>استمعوا إلى النسخة الصوتية من سفر القضاة ١٩: ٢٢–٣٠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قضاة ١٩: ٢٢–٣٠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تتواصل في هذا المقطع قصة الرجل اللاوي وسريته. كان الرجل اللاوي وسريته وخادمه في مدينة جبعة، في بيت رجل شيخ. وكان هذا الشيخ يقيم في جبعة، لكنه من منطقة أفرايم. وكانت جبعة تابعة لسبط بنيامين. وقد دعا الشيخ المسافرين إلى المبيت في بيته، لأنه لم يُرِدْ لهم أن يبيتوا في الساحة العامة.</w:t>
      </w:r>
    </w:p>
    <w:p>
      <w:pPr>
        <w:bidi/>
      </w:pPr>
      <w:r>
        <w:rPr>
          <w:rtl/>
          <w:cs/>
          <w:lang w:val="ar_AE" w:bidi="ar_AE"/>
        </w:rPr>
      </w:r>
      <w:r>
        <w:rPr>
          <w:rtl/>
          <w:cs/>
          <w:lang w:val="ar_AE" w:bidi="ar_AE"/>
        </w:rPr>
        <w:t>يروي هذا المقطع حادثة عنيفة. وربما يسبب لكم هذا المقطع ضيقًا أو يذكّركم بأحداث مررتم بها أنتم أو أشخاص تعرفونهم. فإذا وجدتم أن قراءة هذا المقطع صعبة، فيمكنكم أن تختاروا عدم العمل على ترجمته. وإذا قررتم العمل على ترجمته وشعرتم بالضيق بسبب محتواه، فتحدّثوا مع شخصٍ ما عمّا تشعرون به.</w:t>
      </w:r>
    </w:p>
    <w:p>
      <w:pPr>
        <w:bidi/>
      </w:pPr>
      <w:r>
        <w:rPr>
          <w:rtl/>
          <w:cs/>
          <w:lang w:val="ar_AE" w:bidi="ar_AE"/>
        </w:rPr>
      </w:r>
      <w:r>
        <w:rPr>
          <w:rtl/>
          <w:cs/>
          <w:lang w:val="ar_AE" w:bidi="ar_AE"/>
        </w:rPr>
        <w:t>في بيت الشيخ، كان المسافرون والشيخ يقضون وقتًا طيبًا معًا. وكان الشيخ والرجل اللاوي يستمتعان بوقتهما معًا. وتتذكرون أن راوي القصة يتحدث في هذا السِّفر مرارًا عن تغيير قلب الإنسان أو مشاعره. كما تتذكرون أن القلب يُشير إلى مشاعر الإنسان. فإذا امتلأ قلب الإنسان بالسرور، شعر بالفرح. وقد جعل الشيخ المسافرين يشعرون بالترحيب وقضوا وقتًا طيبًا في بيته. وفي الوقت نفسه، جاء بعض رجال جبعة وأحاطوا بالبيت من الخارج. وكان هؤلاء الرجال من بني إسرائيل، من سبط بنيامين. ويصفهم الكاتب بأنهم "بنو بليعال". وهذا يعني أنهم أشرار، وعديمو القيمة، وسيئو الأخلاق. وكانوا ينتمون إلى جماعة في جبعة لا تتبع وصايا الربّ لبني إسرائيل. ثم أخذوا يقرعون الباب. وكانوا يضربون الباب بمفاصل أصابعهم ليُحدثوا صوتًا عاليًا ويجذبوا انتباه مَن في الداخل. ثم أخذوا يقرعون الباب بعنف وبصوت أعلى، ولم يتوقفوا.</w:t>
      </w:r>
    </w:p>
    <w:p>
      <w:pPr>
        <w:bidi/>
      </w:pPr>
      <w:r>
        <w:rPr>
          <w:rtl/>
          <w:cs/>
          <w:lang w:val="ar_AE" w:bidi="ar_AE"/>
        </w:rPr>
      </w:r>
      <w:r>
        <w:rPr>
          <w:rtl/>
          <w:cs/>
          <w:lang w:val="ar_AE" w:bidi="ar_AE"/>
        </w:rPr>
        <w:t>توقّفوا هنا وناقشوا هذا السؤال معًا كمجموعة: كيف تجذبون انتباه شخص داخل البيت لكي يخرج؟ ليطرق أحدكم سطحًا صلبًا ثلاث طرقات سريعة. فهذه قد تكون طريقة مهذبة لجذب انتباه شخص. ثم ليطرق عدة أشخاص بقوة ولمدة أطول. كيف يجعلكم سماع هذا الصوت تشعرون؟ أوقِفوا الاستماع إلى هذا التسجيل الصوتي هنا.</w:t>
      </w:r>
    </w:p>
    <w:p>
      <w:pPr>
        <w:bidi/>
      </w:pPr>
      <w:r>
        <w:rPr>
          <w:rtl/>
          <w:cs/>
          <w:lang w:val="ar_AE" w:bidi="ar_AE"/>
        </w:rPr>
      </w:r>
      <w:r>
        <w:rPr>
          <w:rtl/>
          <w:cs/>
          <w:lang w:val="ar_AE" w:bidi="ar_AE"/>
        </w:rPr>
        <w:t>ثم صرخ رجال جبعة في وجه الشيخ. وقالوا إنهم يريدون الرجل اللاوي الموجود في بيته. وقالوا إنهم يريدون أن "يعرفوا" الرجل اللاوي معرفةً كاملة. وفي هذا الموضع من القصة، تعني كلمة "يعرفوا" أنهم يريدون أن يعتدوا عليه جنسيًا. ولم يكن رجال جبعة مهتمين بالرجل اللاوي أو منجذبين إليه كشخص. بل كانوا يريدون إذلاله بالاعتداء الجنسي عليه.</w:t>
      </w:r>
    </w:p>
    <w:p>
      <w:pPr>
        <w:bidi/>
      </w:pPr>
      <w:r>
        <w:rPr>
          <w:rtl/>
          <w:cs/>
          <w:lang w:val="ar_AE" w:bidi="ar_AE"/>
        </w:rPr>
      </w:r>
      <w:r>
        <w:rPr>
          <w:rtl/>
          <w:cs/>
          <w:lang w:val="ar_AE" w:bidi="ar_AE"/>
        </w:rPr>
        <w:t>ولم يكن أهل جبعة من سبط بنيامين يطيعون وصايا الربّ لبني إسرائيل. فهم لم يقدّموا للمسافرين مكانًا للمبيت، ثم أرادوا أن يؤذوا رجلًا إسرائيليًا ويعتدوا عليه. وقد أوصى الربّ بني إسرائيل أن يكرموا الضيوف من بني إسرائيل ويحموهم. كما نهى بني إسرائيل عن العلاقات الجنسية بين رجلين.</w:t>
      </w:r>
    </w:p>
    <w:p>
      <w:pPr>
        <w:bidi/>
      </w:pPr>
      <w:r>
        <w:rPr>
          <w:rtl/>
          <w:cs/>
          <w:lang w:val="ar_AE" w:bidi="ar_AE"/>
        </w:rPr>
      </w:r>
      <w:r>
        <w:rPr>
          <w:rtl/>
          <w:cs/>
          <w:lang w:val="ar_AE" w:bidi="ar_AE"/>
        </w:rPr>
        <w:t>وكان الشيخ هو صاحب البيت والمسؤول عن كل من فيه. لذلك كان مسؤولًا عن حماية مَن في بيته. وكان الشيخ آمنًا داخل بيته، لكنه خرج ليتحدث مع رجال جبعة. ولم يسمح لهم بأن يأخذوا الرجل اللاوي. وقال لهم إن ما يريدون فعله شر، وليس من سلوك مجتمع بني إسرائيل. ودعاهم "إخوتي" محاولًا أن يقنعهم بألّا يؤذوا الرجل اللاوي. ولم يكونوا إخوته من نفس الأب والأم. بل استخدم هذه الكلمة ليذكّرهم بأنهم جميعًا من بني إسرائيل، شعب الربّ الخاص. وطلب منهم ألّا يفعلوا ما يخالف الطريقة التي يريد الربّ أن يعيش بها بنو إسرائيل. ولم يُرِدْ أن يرتكبوا هذا العمل الأحمق الذي يعرّض مجتمع بني إسرائيل للخطر.</w:t>
      </w:r>
    </w:p>
    <w:p>
      <w:pPr>
        <w:bidi/>
      </w:pPr>
      <w:r>
        <w:rPr>
          <w:rtl/>
          <w:cs/>
          <w:lang w:val="ar_AE" w:bidi="ar_AE"/>
        </w:rPr>
      </w:r>
      <w:r>
        <w:rPr>
          <w:rtl/>
          <w:cs/>
          <w:lang w:val="ar_AE" w:bidi="ar_AE"/>
        </w:rPr>
        <w:t>توقّفوا هنا وناقشوا هذا السؤال معًا كمجموعة: كيف يعامل المضيف الضيوف في مجتمعكم؟ وما العادات أو القواعد التي يتبعها المضيفون لحماية ضيوفهم؟ أوقِفوا الاستماع إلى هذا التسجيل الصوتي هنا.</w:t>
      </w:r>
    </w:p>
    <w:p>
      <w:pPr>
        <w:bidi/>
      </w:pPr>
      <w:r>
        <w:rPr>
          <w:rtl/>
          <w:cs/>
          <w:lang w:val="ar_AE" w:bidi="ar_AE"/>
        </w:rPr>
      </w:r>
      <w:r>
        <w:rPr>
          <w:rtl/>
          <w:cs/>
          <w:lang w:val="ar_AE" w:bidi="ar_AE"/>
        </w:rPr>
        <w:t>بعد ذلك عرض الشيخ على رجال جبعة ابنته العذراء، وهي امرأة غير متزوجة ولم يسبق لها أن أقامت علاقة جنسية. وكان الربّ قد أوصى رجال بني إسرائيل أن يحموا النساء في عائلاتهم. كما أوصى بأن تكون العلاقة الجنسية بين رجل وامرأة متزوجين من بعضهما. وعرض الشيخ أيضًا سرية الرجل اللاوي على رجال جبعة. مع أن السرية كانت تخص الرجل اللاوي، لا الشيخ. كما أنها كانت ضيفة في بيت الشيخ، وكان ينبغي عليه أن يحميها. وقال الشيخ للرجال إن بإمكانهم أن يفعلوا بالمرأتين ما يحسن في أعينهم. أي أن يفعلوا ما يرونه هم صوابًا، لا ما أوصى به الربّ. وقد فعل الشيخ ذلك ليُساوم رجال جبعة. فقد عرض عليهم المرأتين بدلًا من الرجل اللاوي. وكان ما فعله أمرًا فظيعًا، لكنه فعل ما ظن أنه الصواب. وربما ظن أن اغتصاب المرأتين أهون من اغتصاب رجل. ومع ذلك، لم يطع وصايا الربّ لبني إسرائيل.</w:t>
      </w:r>
    </w:p>
    <w:p>
      <w:pPr>
        <w:bidi/>
      </w:pPr>
      <w:r>
        <w:rPr>
          <w:rtl/>
          <w:cs/>
          <w:lang w:val="ar_AE" w:bidi="ar_AE"/>
        </w:rPr>
      </w:r>
      <w:r>
        <w:rPr>
          <w:rtl/>
          <w:cs/>
          <w:lang w:val="ar_AE" w:bidi="ar_AE"/>
        </w:rPr>
        <w:t>توقّفوا هنا وناقشوا هذا السؤال معًا كمجموعة: احكوا عن موقف كسر فيه شخص أو مجموعة من الأشخاص قواعد مجتمعكم وألحقوا الأذى بشخص أو بمجموعة من الناس. وهل حاول أحد أن يمنع ما حدث؟ أوقِفوا الاستماع إلى هذا التسجيل الصوتي هنا.</w:t>
      </w:r>
    </w:p>
    <w:p>
      <w:pPr>
        <w:bidi/>
      </w:pPr>
      <w:r>
        <w:rPr>
          <w:rtl/>
          <w:cs/>
          <w:lang w:val="ar_AE" w:bidi="ar_AE"/>
        </w:rPr>
      </w:r>
      <w:r>
        <w:rPr>
          <w:rtl/>
          <w:cs/>
          <w:lang w:val="ar_AE" w:bidi="ar_AE"/>
        </w:rPr>
        <w:t>لكن رجال جبعة لم يستمعوا إلى الشيخ، ولم يقبلوا عرضه. وعلى الأرجح، أخرج الرجل اللاوي سريته من البيت وسلّمها إليهم. وقد سلّم المرأة إليهم ليحمي نفسه وسمعته.</w:t>
      </w:r>
    </w:p>
    <w:p>
      <w:pPr>
        <w:bidi/>
      </w:pPr>
      <w:r>
        <w:rPr>
          <w:rtl/>
          <w:cs/>
          <w:lang w:val="ar_AE" w:bidi="ar_AE"/>
        </w:rPr>
      </w:r>
      <w:r>
        <w:rPr>
          <w:rtl/>
          <w:cs/>
          <w:lang w:val="ar_AE" w:bidi="ar_AE"/>
        </w:rPr>
        <w:t>توقّفوا هنا وناقشوا هذا السؤال معًا كمجموعة: إن أمكن، احكوا عن موقف فعل فيه شخص أمرًا سيئًا بإنسان آخر لكي يمنع وقوع الأذى على نفسه. أوقِفوا الاستماع إلى هذا التسجيل الصوتي هنا.</w:t>
      </w:r>
    </w:p>
    <w:p>
      <w:pPr>
        <w:bidi/>
      </w:pPr>
      <w:r>
        <w:rPr>
          <w:rtl/>
          <w:cs/>
          <w:lang w:val="ar_AE" w:bidi="ar_AE"/>
        </w:rPr>
      </w:r>
      <w:r>
        <w:rPr>
          <w:rtl/>
          <w:cs/>
          <w:lang w:val="ar_AE" w:bidi="ar_AE"/>
        </w:rPr>
        <w:t>وعرف رجال جبعة السرية. ومرة أخرى، لا تعني كلمة "عرفوا" أنهم تعرّفوا إليها أو فهموها. بل تستخدم القصة هذه الكلمة بأسلوب مهذب لتشير إلى أنهم اعتدوا عليها جنسيًا طوال الليل. ولا نعرف هل أخذوها بعيدًا عن البيت أم بقوا قريبين منه. وقد أساؤوا معاملتها طوال الليل. وعند بزوغ الفجر تركوها. فعادت المرأة إلى بيت الشيخ، حيث كان سيّدها الرجل اللاوي، عند بداية طلوع النهار. وسقطت عند باب البيت، وبقيت هناك حتى أضاء النهار.</w:t>
      </w:r>
    </w:p>
    <w:p>
      <w:pPr>
        <w:bidi/>
      </w:pPr>
      <w:r>
        <w:rPr>
          <w:rtl/>
          <w:cs/>
          <w:lang w:val="ar_AE" w:bidi="ar_AE"/>
        </w:rPr>
      </w:r>
      <w:r>
        <w:rPr>
          <w:rtl/>
          <w:cs/>
          <w:lang w:val="ar_AE" w:bidi="ar_AE"/>
        </w:rPr>
        <w:t>واستيقظ الرجل اللاوي، سيّد المرأة، بعد أن قضى الليل في بيت الشيخ. ولم يخرج ليبحث عن سريته، ولا تذكر القصة أنه كان قلقًا عليها. بل نهض ليستأنف رحلته إلى بيته. ثم وجد المرأة ملقاة عند باب بيت الشيخ. وكانت ممددة عند المدخل ويداها على العتبة. والعتبة هي الجزء السفلي من المدخل الذي يُعبر منه إلى داخل البيت. فقال لها الرجل اللاوي: "قومي نَذهَبْ." لكنها لم تجبه. ولا نعرف هل كانت قد ماتت أم كانت لا تزال حية، لكنها لم تستطع أن تتكلم. فوضعها الرجل اللاوي على أحد حماريه، وغادر بيت الشيخ عائدًا إلى أفرايم. ولا نعرف ماذا حدث لخادم الرجل اللاوي.</w:t>
      </w:r>
    </w:p>
    <w:p>
      <w:pPr>
        <w:bidi/>
      </w:pPr>
      <w:r>
        <w:rPr>
          <w:rtl/>
          <w:cs/>
          <w:lang w:val="ar_AE" w:bidi="ar_AE"/>
        </w:rPr>
      </w:r>
      <w:r>
        <w:rPr>
          <w:rtl/>
          <w:cs/>
          <w:lang w:val="ar_AE" w:bidi="ar_AE"/>
        </w:rPr>
        <w:t>ثم عاد الرجل اللاوي إلى بيته في أفرايم. ولا نعرف كم استغرقت رحلة العودة، لكن من المحتمل أنها استغرقت نحو يومين.</w:t>
      </w:r>
    </w:p>
    <w:p>
      <w:pPr>
        <w:bidi/>
      </w:pPr>
      <w:r>
        <w:rPr>
          <w:rtl/>
          <w:cs/>
          <w:lang w:val="ar_AE" w:bidi="ar_AE"/>
        </w:rPr>
      </w:r>
      <w:r>
        <w:rPr>
          <w:rtl/>
          <w:cs/>
          <w:lang w:val="ar_AE" w:bidi="ar_AE"/>
        </w:rPr>
        <w:t>توقّفوا هنا وانظروا إلى خريطة المدن الواردة في هذه القصة. لاحظوا المسافة بين يبوس وجبعة، وكذلك المسافة بين جبعة وجبال أفرايم. أوقِفوا الاستماع إلى هذا التسجيل الصوتي هنا.</w:t>
      </w:r>
    </w:p>
    <w:p>
      <w:pPr>
        <w:bidi/>
      </w:pPr>
      <w:r>
        <w:rPr>
          <w:rtl/>
          <w:cs/>
          <w:lang w:val="ar_AE" w:bidi="ar_AE"/>
        </w:rPr>
      </w:r>
      <w:r>
        <w:rPr>
          <w:rtl/>
          <w:cs/>
          <w:lang w:val="ar_AE" w:bidi="ar_AE"/>
        </w:rPr>
        <w:t>ولا نعرف هل كانت سرية الرجل اللاوي قد ماتت أم كانت لا تزال حية عندما وصلت إلى بيته في أفرايم. ثم أخذ الرجل اللاوي سكينًا وقطّع جسد سريته إلى اثنتي عشرة قطعة. ولا نعرف هل كانت المرأة حية أم ميتة عندما قطّعها. وقد قطّعها بالطريقة نفسها التي كان يُقطَّع بها الحيوان الذي يُقدَّم ذبيحة للربّ. وكان الربّ قد أوصى بني إسرائيل أن يفصلوا الذبيحة إلى أجزائها، مثل الرأس والجلد والدم والشحم والأحشاء والأرجل. ولا نعرف على وجه التحديد كيف قسّم الرجل اللاوي جسد المرأة إلى اثنتي عشرة قطعة. ولم يتبع الطريقة المعتادة في التعامل مع جسد الميت. ولم يُظهر أي احترام لجسد المرأة.</w:t>
      </w:r>
    </w:p>
    <w:p>
      <w:pPr>
        <w:bidi/>
      </w:pPr>
      <w:r>
        <w:rPr>
          <w:rtl/>
          <w:cs/>
          <w:lang w:val="ar_AE" w:bidi="ar_AE"/>
        </w:rPr>
      </w:r>
      <w:r>
        <w:rPr>
          <w:rtl/>
          <w:cs/>
          <w:lang w:val="ar_AE" w:bidi="ar_AE"/>
        </w:rPr>
        <w:t>توقّفوا هنا وناقشوا هذا السؤال معًا كمجموعة: تحدثوا عمّا يفعله مجتمعكم بجسد الإنسان بعد موته. وكيف سيكون شعوركم إذا لم يلتزم الناس بالطريقة المعتادة للتعامل مع جسد الميت في مجتمعكم؟ أوقِفوا الاستماع إلى هذا التسجيل الصوتي هنا.</w:t>
      </w:r>
    </w:p>
    <w:p>
      <w:pPr>
        <w:bidi/>
      </w:pPr>
      <w:r>
        <w:rPr>
          <w:rtl/>
          <w:cs/>
          <w:lang w:val="ar_AE" w:bidi="ar_AE"/>
        </w:rPr>
      </w:r>
      <w:r>
        <w:rPr>
          <w:rtl/>
          <w:cs/>
          <w:lang w:val="ar_AE" w:bidi="ar_AE"/>
        </w:rPr>
        <w:t>ثم أرسل الرجل اللاوي قطعةً من جسد المرأة إلى كل سبط من أسباط بني إسرائيل. وربما حمل الرسل تلك القطع إلى مختلف أنحاء إسرائيل. وربما أخبروا بني إسرائيل بما حدث للرجل اللاوي ولسريته في جبعة.</w:t>
      </w:r>
    </w:p>
    <w:p>
      <w:pPr>
        <w:bidi/>
      </w:pPr>
      <w:r>
        <w:rPr>
          <w:rtl/>
          <w:cs/>
          <w:lang w:val="ar_AE" w:bidi="ar_AE"/>
        </w:rPr>
      </w:r>
      <w:r>
        <w:rPr>
          <w:rtl/>
          <w:cs/>
          <w:lang w:val="ar_AE" w:bidi="ar_AE"/>
        </w:rPr>
        <w:t>توقّفوا هنا وناقشوا هذا السؤال معًا كمجموعة: تحدثوا عن وقت احتاج فيه مجتمعكم إلى مساعدة أشخاص من مجتمعات أخرى أو إلى أن يأتوا ليقاتلوا معكم. كيف أخبرتم الآخرين بالمشكلة؟ وكيف كانت استجابتهم؟ أوقِفوا الاستماع إلى هذا التسجيل الصوتي هنا.</w:t>
      </w:r>
    </w:p>
    <w:p>
      <w:pPr>
        <w:bidi/>
      </w:pPr>
      <w:r>
        <w:rPr>
          <w:rtl/>
          <w:cs/>
          <w:lang w:val="ar_AE" w:bidi="ar_AE"/>
        </w:rPr>
      </w:r>
      <w:r>
        <w:rPr>
          <w:rtl/>
          <w:cs/>
          <w:lang w:val="ar_AE" w:bidi="ar_AE"/>
        </w:rPr>
        <w:t>وتحدث بنو إسرائيل الذين رأوا جزءًا من جسد المرأة بعضهم مع بعض. وقالوا إن مثل هذا الشر لم يحدث منذ اليوم الذي خرج فيه بنو إسرائيل من مصر. ورأوا أن ما حدث في جبعة كان أفظع من أي أمر حدث منذ خروجهم من مصر. ولم يذكروا أن الربّ هو الذي أخرج بني إسرائيل من مصر. ثم قال بعضهم لبعض إن عليهم أن يفكروا فيما فعله رجال جبعة، وأن يتشاوروا معًا، ويقرروا كيف ينبغي أن يعاقبوا هؤلاء الرجال. وكانوا يريدون من قادتهم أن يستجيبوا للرسالة التي أرسلها الرجل اللاوي.</w:t>
      </w:r>
    </w:p>
    <w:p>
      <w:pPr>
        <w:bidi/>
      </w:pPr>
      <w:r>
        <w:rPr>
          <w:rtl/>
          <w:cs/>
          <w:lang w:val="ar_AE" w:bidi="ar_AE"/>
        </w:rPr>
      </w:r>
      <w:r>
        <w:rPr>
          <w:rtl/>
          <w:cs/>
          <w:lang w:val="ar_AE" w:bidi="ar_AE"/>
        </w:rPr>
        <w:t>توقّفوا هنا وناقشوا هذا السؤال معًا كمجموعة: تحدثوا عن وقت ارتكب فيه شخص جريمةً مروعة في مجتمعكم. كيف تحدث الناس عن الأمر؟ وكيف أرادوا معاقبة مرتكب الجريمة؟ أوقِفوا الاستماع إلى هذا التسجيل الصوتي هنا.</w:t>
      </w:r>
    </w:p>
    <w:p>
      <w:pPr>
        <w:bidi/>
      </w:pPr>
      <w:r>
        <w:rPr>
          <w:rtl/>
          <w:cs/>
          <w:lang w:val="ar_AE" w:bidi="ar_AE"/>
        </w:rPr>
      </w:r>
      <w:r>
        <w:rPr>
          <w:rtl/>
          <w:cs/>
          <w:lang w:val="ar_AE" w:bidi="ar_AE"/>
        </w:rPr>
        <w:t>لم يتصرف الرجل اللاوي كزوج، ولم يعامل المرأة كزوجة. بل عاملها كشيءٍ يملكه. وفعل بها ما أراده هو.</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قضاة ١٩: ٢٢–٣٠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سبعة مشاهد.</w:t>
      </w:r>
    </w:p>
    <w:p>
      <w:pPr>
        <w:bidi/>
      </w:pPr>
      <w:r>
        <w:rPr>
          <w:rtl/>
          <w:cs/>
          <w:lang w:val="ar_AE" w:bidi="ar_AE"/>
        </w:rPr>
      </w:r>
      <w:r>
        <w:rPr>
          <w:b/>
          <w:rtl/>
          <w:cs/>
          <w:lang w:val="ar_AE" w:bidi="ar_AE"/>
        </w:rPr>
        <w:t>في المشهد الأول:</w:t>
      </w:r>
      <w:r>
        <w:rPr>
          <w:rtl/>
          <w:cs/>
          <w:lang w:val="ar_AE" w:bidi="ar_AE"/>
        </w:rPr>
        <w:t xml:space="preserve"> يكون الرجل اللاوي والشيخ والسرية داخل البيت معًا. ويكون بعض رجال جبعة خارج البيت. يقرع هؤلاء الرجال الباب وينادون الرجل اللاوي.</w:t>
      </w:r>
    </w:p>
    <w:p>
      <w:pPr>
        <w:bidi/>
      </w:pPr>
      <w:r>
        <w:rPr>
          <w:rtl/>
          <w:cs/>
          <w:lang w:val="ar_AE" w:bidi="ar_AE"/>
        </w:rPr>
      </w:r>
      <w:r>
        <w:rPr>
          <w:b/>
          <w:rtl/>
          <w:cs/>
          <w:lang w:val="ar_AE" w:bidi="ar_AE"/>
        </w:rPr>
        <w:t>في المشهد الثاني:</w:t>
      </w:r>
      <w:r>
        <w:rPr>
          <w:rtl/>
          <w:cs/>
          <w:lang w:val="ar_AE" w:bidi="ar_AE"/>
        </w:rPr>
        <w:t xml:space="preserve"> يخرج الشيخ ليتحدث إلى الرجال ويمنعهم. ويعرض عليهم امرأتين بدلًا من الرجل اللاوي. لكن رجال جبعة يرفضون عرضه. فيُخرج الرجل اللاوي سريته إلى الخارج، فيأخذها رجال جبعة.</w:t>
      </w:r>
    </w:p>
    <w:p>
      <w:pPr>
        <w:bidi/>
      </w:pPr>
      <w:r>
        <w:rPr>
          <w:rtl/>
          <w:cs/>
          <w:lang w:val="ar_AE" w:bidi="ar_AE"/>
        </w:rPr>
      </w:r>
      <w:r>
        <w:rPr>
          <w:b/>
          <w:rtl/>
          <w:cs/>
          <w:lang w:val="ar_AE" w:bidi="ar_AE"/>
        </w:rPr>
        <w:t>في المشهد الثالث:</w:t>
      </w:r>
      <w:r>
        <w:rPr>
          <w:rtl/>
          <w:cs/>
          <w:lang w:val="ar_AE" w:bidi="ar_AE"/>
        </w:rPr>
        <w:t xml:space="preserve"> يغتصب رجال جبعة السرية ويعتدون عليها طوال الليل.</w:t>
      </w:r>
    </w:p>
    <w:p>
      <w:pPr>
        <w:bidi/>
      </w:pPr>
      <w:r>
        <w:rPr>
          <w:rtl/>
          <w:cs/>
          <w:lang w:val="ar_AE" w:bidi="ar_AE"/>
        </w:rPr>
      </w:r>
      <w:r>
        <w:rPr>
          <w:b/>
          <w:rtl/>
          <w:cs/>
          <w:lang w:val="ar_AE" w:bidi="ar_AE"/>
        </w:rPr>
        <w:t>في المشهد الرابع:</w:t>
      </w:r>
      <w:r>
        <w:rPr>
          <w:rtl/>
          <w:cs/>
          <w:lang w:val="ar_AE" w:bidi="ar_AE"/>
        </w:rPr>
        <w:t xml:space="preserve"> عند نهاية الليل، يطلق رجال جبعة المرأة. فتعود إلى بيت الشيخ حيث ينام الرجل اللاوي، ثم تسقط عند الباب.</w:t>
      </w:r>
    </w:p>
    <w:p>
      <w:pPr>
        <w:bidi/>
      </w:pPr>
      <w:r>
        <w:rPr>
          <w:rtl/>
          <w:cs/>
          <w:lang w:val="ar_AE" w:bidi="ar_AE"/>
        </w:rPr>
      </w:r>
      <w:r>
        <w:rPr>
          <w:b/>
          <w:rtl/>
          <w:cs/>
          <w:lang w:val="ar_AE" w:bidi="ar_AE"/>
        </w:rPr>
        <w:t>في المشهد الخامس:</w:t>
      </w:r>
      <w:r>
        <w:rPr>
          <w:rtl/>
          <w:cs/>
          <w:lang w:val="ar_AE" w:bidi="ar_AE"/>
        </w:rPr>
        <w:t xml:space="preserve"> في الصباح، يستيقظ الرجل اللاوي ويفتح باب بيت الشيخ. فيجد سريته، ويطلب منها أن تقوم وترافقه في العودة إلى أفرايم. لكنها لا تتكلم، فيضعها على حماره ويعود بها إلى أفرايم.</w:t>
      </w:r>
    </w:p>
    <w:p>
      <w:pPr>
        <w:bidi/>
      </w:pPr>
      <w:r>
        <w:rPr>
          <w:rtl/>
          <w:cs/>
          <w:lang w:val="ar_AE" w:bidi="ar_AE"/>
        </w:rPr>
      </w:r>
      <w:r>
        <w:rPr>
          <w:b/>
          <w:rtl/>
          <w:cs/>
          <w:lang w:val="ar_AE" w:bidi="ar_AE"/>
        </w:rPr>
        <w:t>في المشهد السادس:</w:t>
      </w:r>
      <w:r>
        <w:rPr>
          <w:rtl/>
          <w:cs/>
          <w:lang w:val="ar_AE" w:bidi="ar_AE"/>
        </w:rPr>
        <w:t xml:space="preserve"> عندما يصل الرجل اللاوي إلى بيته في أفرايم، يقطع جسد سريته إلى اثنتي عشرة قطعة، ثم يرسل قطع جسدها إلى أسباط إسرائيل.</w:t>
      </w:r>
    </w:p>
    <w:p>
      <w:pPr>
        <w:bidi/>
      </w:pPr>
      <w:r>
        <w:rPr>
          <w:rtl/>
          <w:cs/>
          <w:lang w:val="ar_AE" w:bidi="ar_AE"/>
        </w:rPr>
      </w:r>
      <w:r>
        <w:rPr>
          <w:b/>
          <w:rtl/>
          <w:cs/>
          <w:lang w:val="ar_AE" w:bidi="ar_AE"/>
        </w:rPr>
        <w:t>في المشهد السابع:</w:t>
      </w:r>
      <w:r>
        <w:rPr>
          <w:rtl/>
          <w:cs/>
          <w:lang w:val="ar_AE" w:bidi="ar_AE"/>
        </w:rPr>
        <w:t xml:space="preserve"> يرى بنو إسرائيل قطع جسد المرأة ويتحدثون فيما بينهم. ويقولون إن إسرائيل لا بد أن تستجيب لما حدث في جبعة.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الشيخ</w:t>
      </w:r>
    </w:p>
    <w:p>
      <w:pPr>
        <w:pStyle w:val="ListBullet"/>
        <w:bidi/>
        <w:spacing w:line="240" w:lineRule="auto"/>
        <w:ind w:left="720"/>
      </w:pPr>
      <w:r>
        <w:rPr>
          <w:rtl/>
          <w:cs/>
          <w:lang w:val="ar_AE" w:bidi="ar_AE"/>
        </w:rPr>
      </w:r>
      <w:r>
        <w:rPr>
          <w:rtl/>
          <w:cs/>
          <w:lang w:val="ar_AE" w:bidi="ar_AE"/>
        </w:rPr>
        <w:t>الرجل اللاوي</w:t>
      </w:r>
    </w:p>
    <w:p>
      <w:pPr>
        <w:pStyle w:val="ListBullet"/>
        <w:bidi/>
        <w:spacing w:line="240" w:lineRule="auto"/>
        <w:ind w:left="720"/>
      </w:pPr>
      <w:r>
        <w:rPr>
          <w:rtl/>
          <w:cs/>
          <w:lang w:val="ar_AE" w:bidi="ar_AE"/>
        </w:rPr>
      </w:r>
      <w:r>
        <w:rPr>
          <w:rtl/>
          <w:cs/>
          <w:lang w:val="ar_AE" w:bidi="ar_AE"/>
        </w:rPr>
        <w:t>بعض رجال بنيامين من جبعة</w:t>
      </w:r>
    </w:p>
    <w:p>
      <w:pPr>
        <w:pStyle w:val="ListBullet"/>
        <w:bidi/>
        <w:spacing w:line="240" w:lineRule="auto"/>
        <w:ind w:left="720"/>
      </w:pPr>
      <w:r>
        <w:rPr>
          <w:rtl/>
          <w:cs/>
          <w:lang w:val="ar_AE" w:bidi="ar_AE"/>
        </w:rPr>
      </w:r>
      <w:r>
        <w:rPr>
          <w:rtl/>
          <w:cs/>
          <w:lang w:val="ar_AE" w:bidi="ar_AE"/>
        </w:rPr>
        <w:t>ابنة الشيخ</w:t>
      </w:r>
    </w:p>
    <w:p>
      <w:pPr>
        <w:pStyle w:val="ListBullet"/>
        <w:bidi/>
        <w:spacing w:line="240" w:lineRule="auto"/>
        <w:ind w:left="720"/>
      </w:pPr>
      <w:r>
        <w:rPr>
          <w:rtl/>
          <w:cs/>
          <w:lang w:val="ar_AE" w:bidi="ar_AE"/>
        </w:rPr>
      </w:r>
      <w:r>
        <w:rPr>
          <w:rtl/>
          <w:cs/>
          <w:lang w:val="ar_AE" w:bidi="ar_AE"/>
        </w:rPr>
        <w:t>سرية الرجل اللاوي</w:t>
      </w:r>
    </w:p>
    <w:p>
      <w:pPr>
        <w:pStyle w:val="ListBullet"/>
        <w:bidi/>
        <w:spacing w:line="240" w:lineRule="auto"/>
        <w:ind w:left="720"/>
      </w:pPr>
      <w:r>
        <w:rPr>
          <w:rtl/>
          <w:cs/>
          <w:lang w:val="ar_AE" w:bidi="ar_AE"/>
        </w:rPr>
      </w:r>
      <w:r>
        <w:rPr>
          <w:rtl/>
          <w:cs/>
          <w:lang w:val="ar_AE" w:bidi="ar_AE"/>
        </w:rPr>
        <w:t>وشعب إسرائيل.</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تبدأ القصة بينما يكون المسافرون داخل بيت الشيخ يشعرون بالراحة والسرور. وفي الوقت نفسه، يأتي بعض رجال بنيامين من مدينة جبعة إلى بيت الشيخ. وكان رجال جبعة الذين جاءوا إلى البيت أشرارًا، ويُعرفون ببني بليعال. كانوا من بني إسرائيل، ومن سبط بنيامين، لكنهم لم يتبعوا الربّ. وبدأ رجال جبعة يقرعون باب بيت الشيخ بعنف، ثم ازداد قرعهم قوة وارتفاعًا. كما أخذوا يصرخون على الشيخ الذي في داخل البيت. وكانوا يريدون من الشيخ أن يُخرج إليهم الرجل اللاوي لكي يجامعوه.</w:t>
      </w:r>
    </w:p>
    <w:p>
      <w:pPr>
        <w:bidi/>
      </w:pPr>
      <w:r>
        <w:rPr>
          <w:rtl/>
          <w:cs/>
          <w:lang w:val="ar_AE" w:bidi="ar_AE"/>
        </w:rPr>
      </w:r>
      <w:r>
        <w:rPr>
          <w:rtl/>
          <w:cs/>
          <w:lang w:val="ar_AE" w:bidi="ar_AE"/>
        </w:rPr>
        <w:t>توقَّفوا هنا وناقشوا هذا السؤال معًا كمجموعة: يستخدم الناس أحيانًا كلمات أو عبارات مهذبة للإشارة إلى أمور قد يشعرون بالحرج أو الانزعاج من الحديث عنها. فما الكلمات أو العبارات التي يمكنكم استخدامها للإشارة إلى الجماع؟ أوقِفوا الاستماع إلى هذا التسجيل الصوتي هنا.</w:t>
      </w:r>
    </w:p>
    <w:p>
      <w:pPr>
        <w:bidi/>
      </w:pPr>
      <w:r>
        <w:rPr>
          <w:rtl/>
          <w:cs/>
          <w:lang w:val="ar_AE" w:bidi="ar_AE"/>
        </w:rPr>
      </w:r>
      <w:r>
        <w:rPr>
          <w:rtl/>
          <w:cs/>
          <w:lang w:val="ar_AE" w:bidi="ar_AE"/>
        </w:rPr>
        <w:t>يخرج الشيخ من بيته ليتحدث إلى رجال جبعة. ويناديهم "إخوتي" ليُظهر لهم أنه إسرائيلي مثلهم. ويحاول أن يقنعهم بألا يؤذوا الرجل اللاوي. ويذكّرهم بأن على بني إسرائيل أن يحموا ضيوفهم، وأن الجماع بين رجلين أمر لا يسمح به الربّ. وكان رجال جبعة بذلك يعرّضون مجتمعهم للخطر.</w:t>
      </w:r>
    </w:p>
    <w:p>
      <w:pPr>
        <w:bidi/>
      </w:pPr>
      <w:r>
        <w:rPr>
          <w:rtl/>
          <w:cs/>
          <w:lang w:val="ar_AE" w:bidi="ar_AE"/>
        </w:rPr>
      </w:r>
      <w:r>
        <w:rPr>
          <w:rtl/>
          <w:cs/>
          <w:lang w:val="ar_AE" w:bidi="ar_AE"/>
        </w:rPr>
        <w:t>توقَّفوا هنا وناقشوا هذا السؤال معًا كمجموعة: ما الكلمات أو العبارات التي تستخدمونها عند محاولة إقناع أشخاص من مجتمعكم بأمرٍ ما، وإظهار أنكم تنتمون إلى المجتمع نفسه؟ أوقِفوا الاستماع إلى هذا التسجيل الصوتي هنا.</w:t>
      </w:r>
    </w:p>
    <w:p>
      <w:pPr>
        <w:bidi/>
      </w:pPr>
      <w:r>
        <w:rPr>
          <w:rtl/>
          <w:cs/>
          <w:lang w:val="ar_AE" w:bidi="ar_AE"/>
        </w:rPr>
      </w:r>
      <w:r>
        <w:rPr>
          <w:rtl/>
          <w:cs/>
          <w:lang w:val="ar_AE" w:bidi="ar_AE"/>
        </w:rPr>
        <w:t>ثم يغيّر الشيخ طريقة حديثه مع الرجال فجأة. ويحاول أن يعرض عليهم المرأتين الموجودتين في البيت بدلًا من الرجل اللاوي. ويطلب منهم أن ينتبهوا إلى هذا الحل البديل ويفكروا فيه. ولا نعرف هل خطرت له هذه الفكرة في تلك اللحظة، أم كان قد فكّر فيها من قبل، لكنه انتظر حتى رفض الرجال التوقف عن مطالبتهم بالرجل اللاوي.</w:t>
      </w:r>
    </w:p>
    <w:p>
      <w:pPr>
        <w:bidi/>
      </w:pPr>
      <w:r>
        <w:rPr>
          <w:rtl/>
          <w:cs/>
          <w:lang w:val="ar_AE" w:bidi="ar_AE"/>
        </w:rPr>
      </w:r>
      <w:r>
        <w:rPr>
          <w:rtl/>
          <w:cs/>
          <w:lang w:val="ar_AE" w:bidi="ar_AE"/>
        </w:rPr>
        <w:t>توقَّفوا هنا وناقشوا هذا السؤال معًا كمجموعة: كيف تجذبون انتباه شخص إلى أمر تريدون منه أن يراه أو يلاحظه؟ وماذا تفعلون لتهدئة الناس الغاضبين؟ وهل تستخدمون كلمات معينة عند مخاطبة جمعٍ من الناس؟ أوقِفوا الاستماع إلى هذا التسجيل الصوتي هنا.</w:t>
      </w:r>
    </w:p>
    <w:p>
      <w:pPr>
        <w:bidi/>
      </w:pPr>
      <w:r>
        <w:rPr>
          <w:rtl/>
          <w:cs/>
          <w:lang w:val="ar_AE" w:bidi="ar_AE"/>
        </w:rPr>
      </w:r>
      <w:r>
        <w:rPr>
          <w:rtl/>
          <w:cs/>
          <w:lang w:val="ar_AE" w:bidi="ar_AE"/>
        </w:rPr>
        <w:t>يخبر الشيخ الرجال الواقفين خارج البيت أنه سيُخرج إليهم السرية وابنته. ويقول لهم إن بإمكانهم أن يفعلوا بهما ما يشاؤون. ويعرض المرأتين مقابل المحافظة على سلامة الرجل اللاوي. لكن رجال جبعة لا يستجيبون لكلامه. عندئذٍ يتصرف الرجل اللاوي، لأن رجال جبعة ما زالوا يطالبون به. فيأخذ سريته ويُخرجها إليهم، فيكفون عن طلب الرجل اللاوي ويأخذون المرأة.</w:t>
      </w:r>
    </w:p>
    <w:p>
      <w:pPr>
        <w:bidi/>
      </w:pPr>
      <w:r>
        <w:rPr>
          <w:rtl/>
          <w:cs/>
          <w:lang w:val="ar_AE" w:bidi="ar_AE"/>
        </w:rPr>
      </w:r>
      <w:r>
        <w:rPr>
          <w:rtl/>
          <w:cs/>
          <w:lang w:val="ar_AE" w:bidi="ar_AE"/>
        </w:rPr>
        <w:t>توقَّفوا هنا وناقشوا هذا السؤال معًا كمجموعة: عندما تروون قصة، كيف تُظهرون أن حدثًا وقع نتيجةً لحدثٍ سبقه؟ أوقِفوا الاستماع إلى هذا التسجيل الصوتي هنا.</w:t>
      </w:r>
    </w:p>
    <w:p>
      <w:pPr>
        <w:bidi/>
      </w:pPr>
      <w:r>
        <w:rPr>
          <w:rtl/>
          <w:cs/>
          <w:lang w:val="ar_AE" w:bidi="ar_AE"/>
        </w:rPr>
      </w:r>
      <w:r>
        <w:rPr>
          <w:rtl/>
          <w:cs/>
          <w:lang w:val="ar_AE" w:bidi="ar_AE"/>
        </w:rPr>
        <w:t>ثم يغتصب رجال جبعة المرأة ويعتدون عليها طوال الليل. وعند نهاية الليل، حين يبدأ نور الفجر بالظهور، يطلقون سراحها. فتعود إلى بيت الشيخ. ولم يعد الراوي يصف الرجل اللاوي بأنه زوج المرأة، بل صار يدعوه سيدها. وتسقط المرأة عند باب بيت الشيخ، وتبقى هناك حتى يطلع النهار تمامًا.</w:t>
      </w:r>
    </w:p>
    <w:p>
      <w:pPr>
        <w:bidi/>
      </w:pPr>
      <w:r>
        <w:rPr>
          <w:rtl/>
          <w:cs/>
          <w:lang w:val="ar_AE" w:bidi="ar_AE"/>
        </w:rPr>
      </w:r>
      <w:r>
        <w:rPr>
          <w:rtl/>
          <w:cs/>
          <w:lang w:val="ar_AE" w:bidi="ar_AE"/>
        </w:rPr>
        <w:t>توقَّفوا هنا وناقشوا هذا السؤال معًا كمجموعة: كيف يتغير منظر السماء مع انتهاء الليل وبداية الصباح؟ وما الكلمات التي تستخدمونها لوصف المراحل المختلفة لانتقال الليل إلى النهار؟ أوقِفوا الاستماع إلى هذا التسجيل الصوتي هنا.</w:t>
      </w:r>
    </w:p>
    <w:p>
      <w:pPr>
        <w:bidi/>
      </w:pPr>
      <w:r>
        <w:rPr>
          <w:rtl/>
          <w:cs/>
          <w:lang w:val="ar_AE" w:bidi="ar_AE"/>
        </w:rPr>
      </w:r>
      <w:r>
        <w:rPr>
          <w:rtl/>
          <w:cs/>
          <w:lang w:val="ar_AE" w:bidi="ar_AE"/>
        </w:rPr>
        <w:t>في صباح اليوم التالي، يستيقظ الرجل اللاوي ويتهيأ للعودة إلى بيته في أفرايم. ويفتح باب بيت الشيخ ويخرج ليبدأ رحلته، فيرى السرية ملقاة على الأرض، ويداها على عتبة الباب. فيطلب منها أن تقوم وترافقه، لكنها لا تجيب. فيضعها على حماره ويبدأ رحلته إلى أفرايم.</w:t>
      </w:r>
    </w:p>
    <w:p>
      <w:pPr>
        <w:bidi/>
      </w:pPr>
      <w:r>
        <w:rPr>
          <w:rtl/>
          <w:cs/>
          <w:lang w:val="ar_AE" w:bidi="ar_AE"/>
        </w:rPr>
      </w:r>
      <w:r>
        <w:rPr>
          <w:rtl/>
          <w:cs/>
          <w:lang w:val="ar_AE" w:bidi="ar_AE"/>
        </w:rPr>
        <w:t>وعندما يصل إلى بيته في أفرايم، يأخذ سكينًا خاصًا ويقطع جسد سريته. ويقطعها بالطريقة نفسها التي كان يُقطَّع بها الحيوان الذي يُقدَّم ذبيحةً للربّ. ثم يقسم جسدها إلى اثنتي عشرة قطعة.</w:t>
      </w:r>
    </w:p>
    <w:p>
      <w:pPr>
        <w:bidi/>
      </w:pPr>
      <w:r>
        <w:rPr>
          <w:rtl/>
          <w:cs/>
          <w:lang w:val="ar_AE" w:bidi="ar_AE"/>
        </w:rPr>
      </w:r>
      <w:r>
        <w:rPr>
          <w:rtl/>
          <w:cs/>
          <w:lang w:val="ar_AE" w:bidi="ar_AE"/>
        </w:rPr>
        <w:t>توقَّفوا هنا ونفذوا هذا النشاط معًا كمجموعة: إن أمكن، تحدّثوا عن مرة رأيتم فيها إنسانًا أو حيوانًا ولم تعرفوا هل كان حيًا أم ميتًا. وانتبهوا إلى الكلمات التي تستخدمونها لوصف الإنسان أو الحيوان الحي، مقارنةً بالكلمات التي تستخدمونها لوصف الميت. أوقِفوا الاستماع إلى هذا التسجيل الصوتي هنا.</w:t>
      </w:r>
    </w:p>
    <w:p>
      <w:pPr>
        <w:bidi/>
      </w:pPr>
      <w:r>
        <w:rPr>
          <w:rtl/>
          <w:cs/>
          <w:lang w:val="ar_AE" w:bidi="ar_AE"/>
        </w:rPr>
      </w:r>
      <w:r>
        <w:rPr>
          <w:rtl/>
          <w:cs/>
          <w:lang w:val="ar_AE" w:bidi="ar_AE"/>
        </w:rPr>
        <w:t>يرسل الرجل اللاوي القطع الاثنتي عشرة من جسد المرأة إلى جميع أنحاء إسرائيل. ويبدو أنه يرسل رسالة إلى أسباط إسرائيل الاثني عشر. وكان الرسل الذين يروون قصة الرجل اللاوي وسريته يحملون معهم أجزاء الجسد.</w:t>
      </w:r>
    </w:p>
    <w:p>
      <w:pPr>
        <w:bidi/>
      </w:pPr>
      <w:r>
        <w:rPr>
          <w:rtl/>
          <w:cs/>
          <w:lang w:val="ar_AE" w:bidi="ar_AE"/>
        </w:rPr>
      </w:r>
      <w:r>
        <w:rPr>
          <w:rtl/>
          <w:cs/>
          <w:lang w:val="ar_AE" w:bidi="ar_AE"/>
        </w:rPr>
        <w:t>ويرى بنو إسرائيل في مختلف أنحاء البلاد أجزاء الجسد، ويسمعون قصة الرجل اللاوي وسريته. فيُصدمون ويقولون إن شيئًا كهذا لم يحدث منذ خروج بني إسرائيل من مصر. ثم يتحدثون معًا ويقولون إنه يجب على الناس أن يتكلموا وأن يتخذوا موقفًا. فلا بد لإسرائيل أن تستجيب للرسالة التي أرسلها الرجل اللاوي.</w:t>
      </w:r>
    </w:p>
    <w:p>
      <w:pPr>
        <w:bidi/>
      </w:pPr>
      <w:r>
        <w:rPr>
          <w:rtl/>
          <w:cs/>
          <w:lang w:val="ar_AE" w:bidi="ar_AE"/>
        </w:rPr>
      </w:r>
      <w:r>
        <w:rPr>
          <w:rtl/>
          <w:cs/>
          <w:lang w:val="ar_AE" w:bidi="ar_AE"/>
        </w:rPr>
        <w:t>توقَّفوا هنا وناقشوا هذا السؤال معًا كمجموعة: ليحكِ أحدكم قصة عن موقف ارتكب فيه شخص فعلًا مروّعًا بحق شخص آخر. ماذا قال الناس عندما سمعوا بما حدث؟ وكيف طالب المجتمع قادته بالاستجابة أو بمعاقبة مرتكب ذلك الفعل؟ أوقِفوا الاستماع إلى هذا التسجيل الصوتي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قضاة ١٩: ٢٢–٣٠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القصة الواردة في هذا المقطع عنيفة جدًا، لذلك لن تمثِّلها المجموعة تمثيلًا دراميًا في هذه الخطوة.</w:t>
      </w:r>
    </w:p>
    <w:p>
      <w:pPr>
        <w:bidi/>
      </w:pPr>
      <w:r>
        <w:rPr>
          <w:rtl/>
          <w:cs/>
          <w:lang w:val="ar_AE" w:bidi="ar_AE"/>
        </w:rPr>
      </w:r>
      <w:r>
        <w:rPr>
          <w:rtl/>
          <w:cs/>
          <w:lang w:val="ar_AE" w:bidi="ar_AE"/>
        </w:rPr>
        <w:t>يحتوي هذا المقطع على سبعة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الشيخ.</w:t>
      </w:r>
    </w:p>
    <w:p>
      <w:pPr>
        <w:pStyle w:val="ListBullet"/>
        <w:bidi/>
        <w:spacing w:line="240" w:lineRule="auto"/>
        <w:ind w:left="720"/>
      </w:pPr>
      <w:r>
        <w:rPr>
          <w:rtl/>
          <w:cs/>
          <w:lang w:val="ar_AE" w:bidi="ar_AE"/>
        </w:rPr>
      </w:r>
      <w:r>
        <w:rPr>
          <w:rtl/>
          <w:cs/>
          <w:lang w:val="ar_AE" w:bidi="ar_AE"/>
        </w:rPr>
        <w:t>الرجل اللاوي.</w:t>
      </w:r>
    </w:p>
    <w:p>
      <w:pPr>
        <w:pStyle w:val="ListBullet"/>
        <w:bidi/>
        <w:spacing w:line="240" w:lineRule="auto"/>
        <w:ind w:left="720"/>
      </w:pPr>
      <w:r>
        <w:rPr>
          <w:rtl/>
          <w:cs/>
          <w:lang w:val="ar_AE" w:bidi="ar_AE"/>
        </w:rPr>
      </w:r>
      <w:r>
        <w:rPr>
          <w:rtl/>
          <w:cs/>
          <w:lang w:val="ar_AE" w:bidi="ar_AE"/>
        </w:rPr>
        <w:t>بعض رجال بنيامين من جبعة.</w:t>
      </w:r>
    </w:p>
    <w:p>
      <w:pPr>
        <w:pStyle w:val="ListBullet"/>
        <w:bidi/>
        <w:spacing w:line="240" w:lineRule="auto"/>
        <w:ind w:left="720"/>
      </w:pPr>
      <w:r>
        <w:rPr>
          <w:rtl/>
          <w:cs/>
          <w:lang w:val="ar_AE" w:bidi="ar_AE"/>
        </w:rPr>
      </w:r>
      <w:r>
        <w:rPr>
          <w:rtl/>
          <w:cs/>
          <w:lang w:val="ar_AE" w:bidi="ar_AE"/>
        </w:rPr>
        <w:t>ابنة الشيخ.</w:t>
      </w:r>
    </w:p>
    <w:p>
      <w:pPr>
        <w:pStyle w:val="ListBullet"/>
        <w:bidi/>
        <w:spacing w:line="240" w:lineRule="auto"/>
        <w:ind w:left="720"/>
      </w:pPr>
      <w:r>
        <w:rPr>
          <w:rtl/>
          <w:cs/>
          <w:lang w:val="ar_AE" w:bidi="ar_AE"/>
        </w:rPr>
      </w:r>
      <w:r>
        <w:rPr>
          <w:rtl/>
          <w:cs/>
          <w:lang w:val="ar_AE" w:bidi="ar_AE"/>
        </w:rPr>
        <w:t>سرية الرجل اللاوي.</w:t>
      </w:r>
    </w:p>
    <w:p>
      <w:pPr>
        <w:pStyle w:val="ListBullet"/>
        <w:bidi/>
        <w:spacing w:line="240" w:lineRule="auto"/>
        <w:ind w:left="720"/>
      </w:pPr>
      <w:r>
        <w:rPr>
          <w:rtl/>
          <w:cs/>
          <w:lang w:val="ar_AE" w:bidi="ar_AE"/>
        </w:rPr>
      </w:r>
      <w:r>
        <w:rPr>
          <w:rtl/>
          <w:cs/>
          <w:lang w:val="ar_AE" w:bidi="ar_AE"/>
        </w:rPr>
        <w:t>وشعب إسرائيل.</w:t>
      </w:r>
    </w:p>
    <w:p>
      <w:pPr>
        <w:bidi/>
      </w:pPr>
      <w:r>
        <w:rPr>
          <w:rtl/>
          <w:cs/>
          <w:lang w:val="ar_AE" w:bidi="ar_AE"/>
        </w:rPr>
      </w:r>
      <w:r>
        <w:rPr>
          <w:rtl/>
          <w:cs/>
          <w:lang w:val="ar_AE" w:bidi="ar_AE"/>
        </w:rPr>
        <w:t>في المشاهد الأول والثاني والثالث، يكون الرجل اللاوي، والشيخ، وسرية الرجل اللاوي داخل البيت. ويقف بعض رجال جبعة خارج البيت، ويقرعون الباب وينادون على الرجل اللاوي. ويخرج الشيخ ليمنع الرجال. ويعرض عليهم امرأتين بدلًا من الرجل اللاوي. لكن رجال جبعة يرفضون عرضه. فيُخرج الرجل اللاوي سريته إليهم، فيأخذها رجال جبعة. ويغتصب رجال جبعة المرأة ويعتدون عليها طوال الليل.</w:t>
      </w:r>
    </w:p>
    <w:p>
      <w:pPr>
        <w:bidi/>
      </w:pPr>
      <w:r>
        <w:rPr>
          <w:rtl/>
          <w:cs/>
          <w:lang w:val="ar_AE" w:bidi="ar_AE"/>
        </w:rPr>
      </w:r>
      <w:r>
        <w:rPr>
          <w:rtl/>
          <w:cs/>
          <w:lang w:val="ar_AE" w:bidi="ar_AE"/>
        </w:rPr>
        <w:t>توقفوا هنا، وناقشوا كمجموعة: بمَ كان الشيخ يشعر أو فيمَ كان يفكر؟ أوقِفوا الاستماع إلى هذا التسجيل الصوتي هنا.</w:t>
      </w:r>
    </w:p>
    <w:p>
      <w:pPr>
        <w:bidi/>
      </w:pPr>
      <w:r>
        <w:rPr>
          <w:rtl/>
          <w:cs/>
          <w:lang w:val="ar_AE" w:bidi="ar_AE"/>
        </w:rPr>
      </w:r>
      <w:r>
        <w:rPr>
          <w:rtl/>
          <w:cs/>
          <w:lang w:val="ar_AE" w:bidi="ar_AE"/>
        </w:rPr>
        <w:t>توقفوا هنا، وناقشوا كمجموعة: بمَ كان الرجل اللاوي يشعر أو فيمَ كان يفكر؟ أوقِفوا الاستماع إلى هذا التسجيل الصوتي هنا.</w:t>
      </w:r>
    </w:p>
    <w:p>
      <w:pPr>
        <w:bidi/>
      </w:pPr>
      <w:r>
        <w:rPr>
          <w:rtl/>
          <w:cs/>
          <w:lang w:val="ar_AE" w:bidi="ar_AE"/>
        </w:rPr>
      </w:r>
      <w:r>
        <w:rPr>
          <w:rtl/>
          <w:cs/>
          <w:lang w:val="ar_AE" w:bidi="ar_AE"/>
        </w:rPr>
        <w:t>توقفوا هنا، وناقشوا كمجموعة: بمَ كان رجال جبعة يشعرون أو فيمَ كانوا يفكرون؟ أوقِفوا الاستماع إلى هذا التسجيل الصوتي هنا.</w:t>
      </w:r>
    </w:p>
    <w:p>
      <w:pPr>
        <w:bidi/>
      </w:pPr>
      <w:r>
        <w:rPr>
          <w:rtl/>
          <w:cs/>
          <w:lang w:val="ar_AE" w:bidi="ar_AE"/>
        </w:rPr>
      </w:r>
      <w:r>
        <w:rPr>
          <w:rtl/>
          <w:cs/>
          <w:lang w:val="ar_AE" w:bidi="ar_AE"/>
        </w:rPr>
        <w:t>توقفوا هنا، وناقشوا كمجموعة: بمَ كانت سرية الرجل اللاوي تشعر أو فيمَ كانت تفكر؟ أوقِفوا الاستماع إلى هذا التسجيل الصوتي هنا.</w:t>
      </w:r>
    </w:p>
    <w:p>
      <w:pPr>
        <w:bidi/>
      </w:pPr>
      <w:r>
        <w:rPr>
          <w:rtl/>
          <w:cs/>
          <w:lang w:val="ar_AE" w:bidi="ar_AE"/>
        </w:rPr>
      </w:r>
      <w:r>
        <w:rPr>
          <w:rtl/>
          <w:cs/>
          <w:lang w:val="ar_AE" w:bidi="ar_AE"/>
        </w:rPr>
        <w:t>في المشهدين الرابع والخامس، وعند نهاية الليل، يطلق رجال جبعة المرأة. فتعود إلى بيت الشيخ حيث كان الرجل اللاوي نائمًا. ثم تسقط عند الباب. وفي الصباح، يستيقظ الرجل اللاوي ويفتح باب بيت الشيخ. فيجد سريته، ويطلب منها أن تقوم وترافقه في العودة إلى أفرايم. لكنها لا تتكلم، فيضعها على حماره ويعود بها إلى أفرايم.</w:t>
      </w:r>
    </w:p>
    <w:p>
      <w:pPr>
        <w:bidi/>
      </w:pPr>
      <w:r>
        <w:rPr>
          <w:rtl/>
          <w:cs/>
          <w:lang w:val="ar_AE" w:bidi="ar_AE"/>
        </w:rPr>
      </w:r>
      <w:r>
        <w:rPr>
          <w:rtl/>
          <w:cs/>
          <w:lang w:val="ar_AE" w:bidi="ar_AE"/>
        </w:rPr>
        <w:t>توقفوا هنا، وناقشوا كمجموعة: بمَ كان الرجل اللاوي يشعر أو فيمَ كان يفكر؟ أوقِفوا الاستماع إلى هذا التسجيل الصوتي هنا.</w:t>
      </w:r>
    </w:p>
    <w:p>
      <w:pPr>
        <w:bidi/>
      </w:pPr>
      <w:r>
        <w:rPr>
          <w:rtl/>
          <w:cs/>
          <w:lang w:val="ar_AE" w:bidi="ar_AE"/>
        </w:rPr>
      </w:r>
      <w:r>
        <w:rPr>
          <w:rtl/>
          <w:cs/>
          <w:lang w:val="ar_AE" w:bidi="ar_AE"/>
        </w:rPr>
        <w:t>توقفوا هنا، وناقشوا كمجموعة: بمَ كانت سرية الرجل اللاوي تشعر أو فيمَ كانت تفكر؟ أوقِفوا الاستماع إلى هذا التسجيل الصوتي هنا.</w:t>
      </w:r>
    </w:p>
    <w:p>
      <w:pPr>
        <w:bidi/>
      </w:pPr>
      <w:r>
        <w:rPr>
          <w:rtl/>
          <w:cs/>
          <w:lang w:val="ar_AE" w:bidi="ar_AE"/>
        </w:rPr>
      </w:r>
      <w:r>
        <w:rPr>
          <w:rtl/>
          <w:cs/>
          <w:lang w:val="ar_AE" w:bidi="ar_AE"/>
        </w:rPr>
        <w:t>في المشهدين السادس والسابع، وعند بيت الرجل اللاوي في أفرايم، يقطع الرجل اللاوي جسد سريته إلى اثنتي عشرة قطعة. ثم يرسل قطع جسدها إلى أسباط إسرائيل. ويرى الإسرائيليون قطع الجسد، ويتحدثون معًا. ويقولون إن بني إسرائيل لا بد أن يستجيبوا لما حدث في جبعة.</w:t>
      </w:r>
    </w:p>
    <w:p>
      <w:pPr>
        <w:bidi/>
      </w:pPr>
      <w:r>
        <w:rPr>
          <w:rtl/>
          <w:cs/>
          <w:lang w:val="ar_AE" w:bidi="ar_AE"/>
        </w:rPr>
      </w:r>
      <w:r>
        <w:rPr>
          <w:rtl/>
          <w:cs/>
          <w:lang w:val="ar_AE" w:bidi="ar_AE"/>
        </w:rPr>
        <w:t>توقفوا هنا، وناقشوا كمجموعة: بمَ كان الرجل اللاوي يشعر أو فيمَ كان يفكر؟ أوقِفوا الاستماع إلى هذا التسجيل الصوتي هنا.</w:t>
      </w:r>
    </w:p>
    <w:p>
      <w:pPr>
        <w:bidi/>
      </w:pPr>
      <w:r>
        <w:rPr>
          <w:rtl/>
          <w:cs/>
          <w:lang w:val="ar_AE" w:bidi="ar_AE"/>
        </w:rPr>
      </w:r>
      <w:r>
        <w:rPr>
          <w:rtl/>
          <w:cs/>
          <w:lang w:val="ar_AE" w:bidi="ar_AE"/>
        </w:rPr>
        <w:t>توقفوا هنا، وناقشوا كمجموعة: بمَ كان بنو إسرائيل يشعرون أو فيمَ كانوا يفكرون؟ أوقِفوا الاستماع إلى هذا التسجيل الصوتي هنا.</w:t>
      </w:r>
    </w:p>
    <w:p>
      <w:pPr>
        <w:bidi/>
      </w:pPr>
      <w:r>
        <w:rPr>
          <w:rtl/>
          <w:cs/>
          <w:lang w:val="ar_AE" w:bidi="ar_AE"/>
        </w:rPr>
      </w:r>
      <w:r>
        <w:rPr>
          <w:rtl/>
          <w:cs/>
          <w:lang w:val="ar_AE" w:bidi="ar_AE"/>
        </w:rPr>
        <w:t>توقفوا هنا، وناقشوا كمجموعة كيف تجعلكم هذه القصة تشعرون وتفكرون. هل تحتاجون إلى بعض الوقت للتفكير، أو للحديث عن هذه القصة مع أحد في فريقكم أو مع شخص آخر؟ ما الذي يمكنكم فعله للاعتناء بأنفسكم وأنتم تتأملون في قصة مثل هذه؟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قضاة ١٩: ٢٢–٣٠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كان الشيخ والرجل اللاوي يقضيان وقتًا طيبًا معًا. وفي الوقت نفسه، أحاط بعض </w:t>
      </w:r>
      <w:r>
        <w:rPr>
          <w:b/>
          <w:rtl/>
          <w:cs/>
          <w:lang w:val="ar_AE" w:bidi="ar_AE"/>
        </w:rPr>
        <w:t>الرجال الأشرار أو عديمي القيمة</w:t>
      </w:r>
      <w:r>
        <w:rPr>
          <w:rtl/>
          <w:cs/>
          <w:lang w:val="ar_AE" w:bidi="ar_AE"/>
        </w:rPr>
        <w:t xml:space="preserve"> ببيت الشيخ. وكان بنو إسرائيل يرون أن هؤلاء الرجال، الذين كانوا يُدعون "بني بليعال"، لا قيمة لهم في المجتمع. وكانوا رجالًا ذوي أخلاق فاسدة. وكانوا ينتمون إلى مجتمع فاسد أو خرجوا منه.</w:t>
      </w:r>
    </w:p>
    <w:p>
      <w:pPr>
        <w:bidi/>
      </w:pPr>
      <w:r>
        <w:rPr>
          <w:rtl/>
          <w:cs/>
          <w:lang w:val="ar_AE" w:bidi="ar_AE"/>
        </w:rPr>
      </w:r>
      <w:r>
        <w:rPr>
          <w:rtl/>
          <w:cs/>
          <w:lang w:val="ar_AE" w:bidi="ar_AE"/>
        </w:rPr>
        <w:t>توقفوا هنا وناقشوا معًا كمجموعة الكلمة أو العبارة التي ستستخدمونها للإشارة إلى "الرجال الأشرار أو عديمي القيمة". إذا كنتم قد ترجمتم هاتين الكلمتين بالفعل في سفر آخر من الكتاب المقدس، فاستخدموا الكلمتين نفسيهما اللتين استخدمتموهما هناك. أوقِفوا الاستماع إلى هذا التسجيل الصوتي هنا.</w:t>
      </w:r>
    </w:p>
    <w:p>
      <w:pPr>
        <w:bidi/>
      </w:pPr>
      <w:r>
        <w:rPr>
          <w:rtl/>
          <w:cs/>
          <w:lang w:val="ar_AE" w:bidi="ar_AE"/>
        </w:rPr>
      </w:r>
      <w:r>
        <w:rPr>
          <w:rtl/>
          <w:cs/>
          <w:lang w:val="ar_AE" w:bidi="ar_AE"/>
        </w:rPr>
        <w:t xml:space="preserve">كان رجال جبعة </w:t>
      </w:r>
      <w:r>
        <w:rPr>
          <w:b/>
          <w:rtl/>
          <w:cs/>
          <w:lang w:val="ar_AE" w:bidi="ar_AE"/>
        </w:rPr>
        <w:t>يقرعون</w:t>
      </w:r>
      <w:r>
        <w:rPr>
          <w:rtl/>
          <w:cs/>
          <w:lang w:val="ar_AE" w:bidi="ar_AE"/>
        </w:rPr>
        <w:t xml:space="preserve"> أو </w:t>
      </w:r>
      <w:r>
        <w:rPr>
          <w:b/>
          <w:rtl/>
          <w:cs/>
          <w:lang w:val="ar_AE" w:bidi="ar_AE"/>
        </w:rPr>
        <w:t>يدقون الباب بعنف.</w:t>
      </w:r>
      <w:r>
        <w:rPr>
          <w:rtl/>
          <w:cs/>
          <w:lang w:val="ar_AE" w:bidi="ar_AE"/>
        </w:rPr>
        <w:t xml:space="preserve"> وكانوا يضربون الباب بقوة بأيديهم أو بأشياء صلبة. وكانوا يواصلون ضرب الباب مرة بعد مرة، فيُحدثون ضجيجًا أشد.</w:t>
      </w:r>
    </w:p>
    <w:p>
      <w:pPr>
        <w:bidi/>
      </w:pPr>
      <w:r>
        <w:rPr>
          <w:rtl/>
          <w:cs/>
          <w:lang w:val="ar_AE" w:bidi="ar_AE"/>
        </w:rPr>
      </w:r>
      <w:r>
        <w:rPr>
          <w:rtl/>
          <w:cs/>
          <w:lang w:val="ar_AE" w:bidi="ar_AE"/>
        </w:rPr>
        <w:t>توقفوا هنا وناقشوا معًا كمجموعة الكلمة أو العبارة التي ستستخدمونها للإشارة إلى "قرع الباب بعنف" أو "الطرق الشديد على الباب". أوقِفوا الاستماع إلى هذا التسجيل الصوتي هنا.</w:t>
      </w:r>
    </w:p>
    <w:p>
      <w:pPr>
        <w:bidi/>
      </w:pPr>
      <w:r>
        <w:rPr>
          <w:rtl/>
          <w:cs/>
          <w:lang w:val="ar_AE" w:bidi="ar_AE"/>
        </w:rPr>
      </w:r>
      <w:r>
        <w:rPr>
          <w:rtl/>
          <w:cs/>
          <w:lang w:val="ar_AE" w:bidi="ar_AE"/>
        </w:rPr>
        <w:t xml:space="preserve">خرج الشيخ، </w:t>
      </w:r>
      <w:r>
        <w:rPr>
          <w:b/>
          <w:rtl/>
          <w:cs/>
          <w:lang w:val="ar_AE" w:bidi="ar_AE"/>
        </w:rPr>
        <w:t>صاحب</w:t>
      </w:r>
      <w:r>
        <w:rPr>
          <w:rtl/>
          <w:cs/>
          <w:lang w:val="ar_AE" w:bidi="ar_AE"/>
        </w:rPr>
        <w:t xml:space="preserve"> البيت، ليتحدث إلى رجال جبعة. استخدموا الكلمة أو العبارة نفسها التي استخدمتموها سابقًا للإشارة إلى كلمة "صاحب/سيد". ولمزيد من المعلومات عن كلمة "السيد"، ارجعوا إلى قاموس الكلمات الرئيسية.</w:t>
      </w:r>
    </w:p>
    <w:p>
      <w:pPr>
        <w:bidi/>
      </w:pPr>
      <w:r>
        <w:rPr>
          <w:rtl/>
          <w:cs/>
          <w:lang w:val="ar_AE" w:bidi="ar_AE"/>
        </w:rPr>
      </w:r>
      <w:r>
        <w:rPr>
          <w:rtl/>
          <w:cs/>
          <w:lang w:val="ar_AE" w:bidi="ar_AE"/>
        </w:rPr>
        <w:t xml:space="preserve">وكان رجال جبعة يريدون أن </w:t>
      </w:r>
      <w:r>
        <w:rPr>
          <w:b/>
          <w:rtl/>
          <w:cs/>
          <w:lang w:val="ar_AE" w:bidi="ar_AE"/>
        </w:rPr>
        <w:t>"يعرفوا"</w:t>
      </w:r>
      <w:r>
        <w:rPr>
          <w:rtl/>
          <w:cs/>
          <w:lang w:val="ar_AE" w:bidi="ar_AE"/>
        </w:rPr>
        <w:t xml:space="preserve"> الرجل اللاوي، أي أن يقيموا معه علاقة جنسية.</w:t>
      </w:r>
    </w:p>
    <w:p>
      <w:pPr>
        <w:bidi/>
      </w:pPr>
      <w:r>
        <w:rPr>
          <w:rtl/>
          <w:cs/>
          <w:lang w:val="ar_AE" w:bidi="ar_AE"/>
        </w:rPr>
      </w:r>
      <w:r>
        <w:rPr>
          <w:rtl/>
          <w:cs/>
          <w:lang w:val="ar_AE" w:bidi="ar_AE"/>
        </w:rPr>
        <w:t>توقفوا هنا وناقشوا الكلمة أو العبارة التي ستستخدمونها لترجمة كلمة "يعرف"، وهي تعبير مهذب يُستخدم للإشارة إلى العلاقة الجنسية. تذكَّروا المناقشة التي أجريتموها حول هذا التعبير عندما حددتم مشاهد القصة في الخطوة الثالثة. وإذا كنتم قد ترجمتم هذه الفكرة من قبل في سفرٍ آخر من الكتاب المقدس، فاستخدموا الكلمة أو العبارة نفسها التي استخدمتموها هناك. أوقِفوا الاستماع إلى هذا التسجيل الصوتي هنا.</w:t>
      </w:r>
    </w:p>
    <w:p>
      <w:pPr>
        <w:bidi/>
      </w:pPr>
      <w:r>
        <w:rPr>
          <w:rtl/>
          <w:cs/>
          <w:lang w:val="ar_AE" w:bidi="ar_AE"/>
        </w:rPr>
      </w:r>
      <w:r>
        <w:rPr>
          <w:rtl/>
          <w:cs/>
          <w:lang w:val="ar_AE" w:bidi="ar_AE"/>
        </w:rPr>
        <w:t>دعا الشيخ رجال جبعة "</w:t>
      </w:r>
      <w:r>
        <w:rPr>
          <w:b/>
          <w:rtl/>
          <w:cs/>
          <w:lang w:val="ar_AE" w:bidi="ar_AE"/>
        </w:rPr>
        <w:t>إخوة</w:t>
      </w:r>
      <w:r>
        <w:rPr>
          <w:rtl/>
          <w:cs/>
          <w:lang w:val="ar_AE" w:bidi="ar_AE"/>
        </w:rPr>
        <w:t>". استخدموا الكلمة أو العبارة نفسها التي استخدمتموها سابقًا للإشارة إلى "الإخوة" أو "بني إسرائيل الآخرين".</w:t>
      </w:r>
    </w:p>
    <w:p>
      <w:pPr>
        <w:bidi/>
      </w:pPr>
      <w:r>
        <w:rPr>
          <w:rtl/>
          <w:cs/>
          <w:lang w:val="ar_AE" w:bidi="ar_AE"/>
        </w:rPr>
      </w:r>
      <w:r>
        <w:rPr>
          <w:rtl/>
          <w:cs/>
          <w:lang w:val="ar_AE" w:bidi="ar_AE"/>
        </w:rPr>
        <w:t xml:space="preserve">وطلب الشيخ من رجال جبعة ألا يرتكبوا أمرًا </w:t>
      </w:r>
      <w:r>
        <w:rPr>
          <w:b/>
          <w:rtl/>
          <w:cs/>
          <w:lang w:val="ar_AE" w:bidi="ar_AE"/>
        </w:rPr>
        <w:t>شريرًا</w:t>
      </w:r>
      <w:r>
        <w:rPr>
          <w:rtl/>
          <w:cs/>
          <w:lang w:val="ar_AE" w:bidi="ar_AE"/>
        </w:rPr>
        <w:t xml:space="preserve"> أو شنيعًا أو مُخزيًا. فلم يكن يريدهم أن يفعلوا شيئًا يخالف قوانين مجتمع بني إسرائيل أو يجلب العار عليه.</w:t>
      </w:r>
    </w:p>
    <w:p>
      <w:pPr>
        <w:bidi/>
      </w:pPr>
      <w:r>
        <w:rPr>
          <w:rtl/>
          <w:cs/>
          <w:lang w:val="ar_AE" w:bidi="ar_AE"/>
        </w:rPr>
      </w:r>
      <w:r>
        <w:rPr>
          <w:rtl/>
          <w:cs/>
          <w:lang w:val="ar_AE" w:bidi="ar_AE"/>
        </w:rPr>
        <w:t>توقّفوا هنا وناقشوا معًا الكلمة أو العبارة التي ستستخدمونها للتعبير عن "أمر شرير" أو "أمر شنيع" أو "أمر مُخزٍ". وارجعوا إلى كلمة "الشر" في "قاموس الكلمات الرئيسية" لمزيد من المعلومات. إذا كنتم قد ترجمتم هاتين الكلمتين بالفعل في سِفر آخر من الكتاب المُقدَّس، استخدموا الكلمتين نفسيهما اللتين استخدمتموهما هناك. أوقِفوا الاستماع إلى هذا التسجيل الصوتي هنا.</w:t>
      </w:r>
    </w:p>
    <w:p>
      <w:pPr>
        <w:bidi/>
      </w:pPr>
      <w:r>
        <w:rPr>
          <w:rtl/>
          <w:cs/>
          <w:lang w:val="ar_AE" w:bidi="ar_AE"/>
        </w:rPr>
      </w:r>
      <w:r>
        <w:rPr>
          <w:rtl/>
          <w:cs/>
          <w:lang w:val="ar_AE" w:bidi="ar_AE"/>
        </w:rPr>
        <w:t xml:space="preserve">وقد عرض الشيخ ابنته </w:t>
      </w:r>
      <w:r>
        <w:rPr>
          <w:b/>
          <w:rtl/>
          <w:cs/>
          <w:lang w:val="ar_AE" w:bidi="ar_AE"/>
        </w:rPr>
        <w:t>العذراء</w:t>
      </w:r>
      <w:r>
        <w:rPr>
          <w:rtl/>
          <w:cs/>
          <w:lang w:val="ar_AE" w:bidi="ar_AE"/>
        </w:rPr>
        <w:t xml:space="preserve"> على رجال جبعة. والعذراء هي امرأة غير متزوجة ولم تُقِم علاقة جنسية من قبل.</w:t>
      </w:r>
    </w:p>
    <w:p>
      <w:pPr>
        <w:bidi/>
      </w:pPr>
      <w:r>
        <w:rPr>
          <w:rtl/>
          <w:cs/>
          <w:lang w:val="ar_AE" w:bidi="ar_AE"/>
        </w:rPr>
      </w:r>
      <w:r>
        <w:rPr>
          <w:rtl/>
          <w:cs/>
          <w:lang w:val="ar_AE" w:bidi="ar_AE"/>
        </w:rPr>
        <w:t>توقّفوا هنا وناقشوا معًا الكلمة أو العبارة التي ستستخدمونها للتعبير عن "عذراء".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وعرض الشيخ أيضًا</w:t>
      </w:r>
      <w:r>
        <w:rPr>
          <w:b/>
          <w:rtl/>
          <w:cs/>
          <w:lang w:val="ar_AE" w:bidi="ar_AE"/>
        </w:rPr>
        <w:t xml:space="preserve"> سرية</w:t>
      </w:r>
      <w:r>
        <w:rPr>
          <w:rtl/>
          <w:cs/>
          <w:lang w:val="ar_AE" w:bidi="ar_AE"/>
        </w:rPr>
        <w:t xml:space="preserve"> الرجل اللاوي على رجال جبعة. استخدموا الكلمة أو العبارة نفسها التي استخدمتموها سابقًا للإشارة إلى "السرية".</w:t>
      </w:r>
    </w:p>
    <w:p>
      <w:pPr>
        <w:bidi/>
      </w:pPr>
      <w:r>
        <w:rPr>
          <w:rtl/>
          <w:cs/>
          <w:lang w:val="ar_AE" w:bidi="ar_AE"/>
        </w:rPr>
      </w:r>
      <w:r>
        <w:rPr>
          <w:rtl/>
          <w:cs/>
          <w:lang w:val="ar_AE" w:bidi="ar_AE"/>
        </w:rPr>
        <w:t xml:space="preserve">وقد </w:t>
      </w:r>
      <w:r>
        <w:rPr>
          <w:b/>
          <w:rtl/>
          <w:cs/>
          <w:lang w:val="ar_AE" w:bidi="ar_AE"/>
        </w:rPr>
        <w:t>"عرف"</w:t>
      </w:r>
      <w:r>
        <w:rPr>
          <w:rtl/>
          <w:cs/>
          <w:lang w:val="ar_AE" w:bidi="ar_AE"/>
        </w:rPr>
        <w:t xml:space="preserve"> رجال جبعة سرية الرجل اللاوي، أي أقاموا معها علاقة جنسية. والكلمة المستخدمة في هذا المقطع للعلاقة الجنسية تُستعمل سواء كانت العلاقة برضا الطرفين أو كانت مفروضة بالقوة. لكن العلاقة الجنسية بين رجال جبعة والمرأة كانت بالقوة، إذ لم تكن المرأة ترغب في ذلك. لقد اغتصب رجال جبعة المرأة.</w:t>
      </w:r>
    </w:p>
    <w:p>
      <w:pPr>
        <w:bidi/>
      </w:pPr>
      <w:r>
        <w:rPr>
          <w:rtl/>
          <w:cs/>
          <w:lang w:val="ar_AE" w:bidi="ar_AE"/>
        </w:rPr>
      </w:r>
      <w:r>
        <w:rPr>
          <w:rtl/>
          <w:cs/>
          <w:lang w:val="ar_AE" w:bidi="ar_AE"/>
        </w:rPr>
        <w:t>توقّفوا هنا وناقشوا معًا الكلمة أو العبارة التي ستستخدمونها للتعبير عن "عرفوا" أو "اغتصبوا"، عندما يُجبر شخصٌ شخصًا آخر على إقامة علاقة جنسية. أوقِفوا الاستماع إلى هذا التسجيل الصوتي هنا.</w:t>
      </w:r>
    </w:p>
    <w:p>
      <w:pPr>
        <w:bidi/>
      </w:pPr>
      <w:r>
        <w:rPr>
          <w:rtl/>
          <w:cs/>
          <w:lang w:val="ar_AE" w:bidi="ar_AE"/>
        </w:rPr>
      </w:r>
      <w:r>
        <w:rPr>
          <w:rtl/>
          <w:cs/>
          <w:lang w:val="ar_AE" w:bidi="ar_AE"/>
        </w:rPr>
        <w:t xml:space="preserve">أطلق رجال جبعة المرأة عند </w:t>
      </w:r>
      <w:r>
        <w:rPr>
          <w:b/>
          <w:rtl/>
          <w:cs/>
          <w:lang w:val="ar_AE" w:bidi="ar_AE"/>
        </w:rPr>
        <w:t>طُلوعِ الفجر</w:t>
      </w:r>
      <w:r>
        <w:rPr>
          <w:rtl/>
          <w:cs/>
          <w:lang w:val="ar_AE" w:bidi="ar_AE"/>
        </w:rPr>
        <w:t>، أي في نهاية الليل عندما يبدأ ضوء النهار في الظهور.</w:t>
      </w:r>
    </w:p>
    <w:p>
      <w:pPr>
        <w:bidi/>
      </w:pPr>
      <w:r>
        <w:rPr>
          <w:rtl/>
          <w:cs/>
          <w:lang w:val="ar_AE" w:bidi="ar_AE"/>
        </w:rPr>
      </w:r>
      <w:r>
        <w:rPr>
          <w:rtl/>
          <w:cs/>
          <w:lang w:val="ar_AE" w:bidi="ar_AE"/>
        </w:rPr>
        <w:t>توقّفوا هنا وناقشوا معًا الكلمة أو العبارة التي ستستخدمونها للتعبير عن "طُلوعِ الفجر".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سقطت المرأة عند باب بيت الشيخ، حيث كان سيّدها، الرجل اللاوي، نائمًا. وفي الصباح، نهض الرجل اللاوي وفتح باب البيت، فوجد سريته ملقاة عند المدخل، ويداها على </w:t>
      </w:r>
      <w:r>
        <w:rPr>
          <w:b/>
          <w:rtl/>
          <w:cs/>
          <w:lang w:val="ar_AE" w:bidi="ar_AE"/>
        </w:rPr>
        <w:t>عتبة</w:t>
      </w:r>
      <w:r>
        <w:rPr>
          <w:rtl/>
          <w:cs/>
          <w:lang w:val="ar_AE" w:bidi="ar_AE"/>
        </w:rPr>
        <w:t xml:space="preserve"> الباب.</w:t>
      </w:r>
    </w:p>
    <w:p>
      <w:pPr>
        <w:bidi/>
      </w:pPr>
      <w:r>
        <w:rPr>
          <w:rtl/>
          <w:cs/>
          <w:lang w:val="ar_AE" w:bidi="ar_AE"/>
        </w:rPr>
      </w:r>
      <w:r>
        <w:rPr>
          <w:rtl/>
          <w:cs/>
          <w:lang w:val="ar_AE" w:bidi="ar_AE"/>
        </w:rPr>
        <w:t>توقّفوا هنا وناقشوا معًا الكلمة أو العبارة التي ستستخدمونها لترجمة كلمة عتبة.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فطلب الرجل اللاوي من المرأة أن تنهض لتعود معه إلى البيت. لكنها لم تجبه. فوضع الرجل اللاوي سريته على حماره وعاد إلى أفرايم. وعندما وصل إلى بيته، أخذ سكينًا وقطّع جسد المرأة </w:t>
      </w:r>
      <w:r>
        <w:rPr>
          <w:b/>
          <w:rtl/>
          <w:cs/>
          <w:lang w:val="ar_AE" w:bidi="ar_AE"/>
        </w:rPr>
        <w:t>عضوًا عضوًا</w:t>
      </w:r>
      <w:r>
        <w:rPr>
          <w:rtl/>
          <w:cs/>
          <w:lang w:val="ar_AE" w:bidi="ar_AE"/>
        </w:rPr>
        <w:t>. أي إنه فصل أعضاء جسدها بعضها عن بعض.</w:t>
      </w:r>
    </w:p>
    <w:p>
      <w:pPr>
        <w:bidi/>
      </w:pPr>
      <w:r>
        <w:rPr>
          <w:rtl/>
          <w:cs/>
          <w:lang w:val="ar_AE" w:bidi="ar_AE"/>
        </w:rPr>
      </w:r>
      <w:r>
        <w:rPr>
          <w:rtl/>
          <w:cs/>
          <w:lang w:val="ar_AE" w:bidi="ar_AE"/>
        </w:rPr>
        <w:t>توقّفوا هنا وناقشوا معًا الكلمة أو العبارة التي ستستخدمونها للتعبير عن "عضوًا عضوًا". أوقِفوا الاستماع إلى هذا التسجيل الصوتي هنا.</w:t>
      </w:r>
    </w:p>
    <w:p>
      <w:pPr>
        <w:bidi/>
      </w:pPr>
      <w:r>
        <w:rPr>
          <w:rtl/>
          <w:cs/>
          <w:lang w:val="ar_AE" w:bidi="ar_AE"/>
        </w:rPr>
      </w:r>
      <w:r>
        <w:rPr>
          <w:rtl/>
          <w:cs/>
          <w:lang w:val="ar_AE" w:bidi="ar_AE"/>
        </w:rPr>
        <w:t xml:space="preserve">ثم أرسل الرجل اللاوي أجزاء جسد المرأة إلى المناطق التي كانت تقيم فيها أسباط بني إسرائيل. ورأى </w:t>
      </w:r>
      <w:r>
        <w:rPr>
          <w:b/>
          <w:rtl/>
          <w:cs/>
          <w:lang w:val="ar_AE" w:bidi="ar_AE"/>
        </w:rPr>
        <w:t>بنو إسرائيل</w:t>
      </w:r>
      <w:r>
        <w:rPr>
          <w:rtl/>
          <w:cs/>
          <w:lang w:val="ar_AE" w:bidi="ar_AE"/>
        </w:rPr>
        <w:t xml:space="preserve"> أجزاء جسد المرأة، فصُدموا مما حدث للرجل اللاوي ولسريته. وتحدث بنو إسرائيل عن هذه القصة، وأرادوا أن يتكلم قادة أسباطهم ويتخذوا موقفًا. استخدموا الكلمة نفسها التي استخدمتموها سابقًا للإشارة إلى "بني إسرائيل"، وارجعوا إلى "قاموس الكلمات الرئيسية" لمزيد من المعلومات.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٢٠: ١–١١ واحفظوا هذا المقطع في قلوبكم. </w:t>
      </w:r>
    </w:p>
    <w:p>
      <w:pPr>
        <w:bidi/>
      </w:pPr>
      <w:r>
        <w:rPr>
          <w:rtl/>
          <w:cs/>
          <w:lang w:val="ar_AE" w:bidi="ar_AE"/>
        </w:rPr>
      </w:r>
      <w:r>
        <w:rPr>
          <w:rtl/>
          <w:cs/>
          <w:lang w:val="ar_AE" w:bidi="ar_AE"/>
        </w:rPr>
        <w:t>استمعوا إلى النسخة الصوتية من سفر القضاة ٢٠: ١–١١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٢٠: ١–١١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تُكمل هذه الفقرة قصة الرجل اللاوي بعد أن عاد إلى أفرايم وأرسل أجزاء جسد سريته إلى جميع أسباط بني إسرائيل. وقد أرسل الرجل اللاوي أجزاء جسد المرأة بوصفها رسالة تدعو بني إسرائيل إلى الاجتماع.</w:t>
      </w:r>
    </w:p>
    <w:p>
      <w:pPr>
        <w:bidi/>
      </w:pPr>
      <w:r>
        <w:rPr>
          <w:rtl/>
          <w:cs/>
          <w:lang w:val="ar_AE" w:bidi="ar_AE"/>
        </w:rPr>
      </w:r>
      <w:r>
        <w:rPr>
          <w:rtl/>
          <w:cs/>
          <w:lang w:val="ar_AE" w:bidi="ar_AE"/>
        </w:rPr>
        <w:t>وبعد أن تلقى بنو إسرائيل رسالة الرجل اللاوي، سافر الناس من مختلف الأسباط واجتمعوا في المصفاة. وكانت المصفاة قرية تقع في أرض سبط بنيامين. وجاء بنو إسرائيل إلى المصفاة من جميع الأراضي التي أعطاها الربّ لأسباط بني إسرائيل. وكان سبط دان يسكن عند الحدود الشمالية لأرض بني إسرائيل. أما بئر سبع، فكانت أقصى مدينة في جنوب الأرض التي أعطاها الربّ لبني إسرائيل. وكانت جلعاد موطنًا لبني إسرائيل الذين كانوا يعيشون شرق نهر الأردن. لكن سبط بنيامين لم يحضر إلى المصفاة. فقد اجتمع جميع قادة إسرائيل، إلا أن بني بنيامين لم يكونوا مع سائر بني إسرائيل. وكان رد سبط بنيامين على الرسالة مختلفًا عن رد بقية الأسباط. وتُظهر القصة أن انفصالًا قد حدث بين سبط بنيامين وبقية أسباط إسرائيل.</w:t>
      </w:r>
    </w:p>
    <w:p>
      <w:pPr>
        <w:bidi/>
      </w:pPr>
      <w:r>
        <w:rPr>
          <w:rtl/>
          <w:cs/>
          <w:lang w:val="ar_AE" w:bidi="ar_AE"/>
        </w:rPr>
      </w:r>
      <w:r>
        <w:rPr>
          <w:rtl/>
          <w:cs/>
          <w:lang w:val="ar_AE" w:bidi="ar_AE"/>
        </w:rPr>
        <w:t>توقَّفوا هنا وانظروا إلى خريطة لأراضي بني إسرائيل تُظهر أماكن سكن كل سبط، بما في ذلك مدينة بئر سبع، وأرض جلعاد، ومدينة شيلوه، ومدينة جبعة، وقرية المصفاة. أوقِفوا الاستماع إلى هذا التسجيل الصوتي هنا.</w:t>
      </w:r>
    </w:p>
    <w:p>
      <w:pPr>
        <w:bidi/>
      </w:pPr>
      <w:r>
        <w:rPr>
          <w:rtl/>
          <w:cs/>
          <w:lang w:val="ar_AE" w:bidi="ar_AE"/>
        </w:rPr>
      </w:r>
      <w:r>
        <w:rPr>
          <w:rtl/>
          <w:cs/>
          <w:lang w:val="ar_AE" w:bidi="ar_AE"/>
        </w:rPr>
        <w:t>ولا نعرف سبب اجتماع بني إسرائيل في المصفاة. فقد كانت خيمة الاجتماع ورئيس الكهنة فينحاس في شيلوه، في جبال أفرايم. وربما اجتمع بنو إسرائيل في المصفاة لأنها كانت أقرب إلى جبعة من شيلوه، وكانت تقع في وسط أراضي بني إسرائيل. وقد اجتمع بنو إسرائيل بوصفهم الشعب الذي يقوده الربّ. فبنو إسرائيل هم شعب الربّ.</w:t>
      </w:r>
    </w:p>
    <w:p>
      <w:pPr>
        <w:bidi/>
      </w:pPr>
      <w:r>
        <w:rPr>
          <w:rtl/>
          <w:cs/>
          <w:lang w:val="ar_AE" w:bidi="ar_AE"/>
        </w:rPr>
      </w:r>
      <w:r>
        <w:rPr>
          <w:rtl/>
          <w:cs/>
          <w:lang w:val="ar_AE" w:bidi="ar_AE"/>
        </w:rPr>
        <w:t>وكانت الجماعات تحترم قادة أسباط بني إسرائيل المختلفة. وكان قادة الأسباط يساندون جماعاتهم ويساعدونها على طاعة وصايا الربّ. وكان بنو إسرائيل يتبعون الربّ بوصفه قائدهم. وتوضح القصة أن بني إسرائيل كانوا متحدين بصفتهم شعبًا ينتمي إلى إلهه. لكن الراوي لا يذكر اسم الربّ عندما يقول إن الشعب ينتمي إلى الله. وربما فعل ذلك لأن سبطًا من أسباط إسرائيل، وهو سبط بنيامين، لم يحضر، ولذلك لم يكن الشعب متحدًا اتحادًا كاملًا.</w:t>
      </w:r>
    </w:p>
    <w:p>
      <w:pPr>
        <w:bidi/>
      </w:pPr>
      <w:r>
        <w:rPr>
          <w:rtl/>
          <w:cs/>
          <w:lang w:val="ar_AE" w:bidi="ar_AE"/>
        </w:rPr>
      </w:r>
      <w:r>
        <w:rPr>
          <w:rtl/>
          <w:cs/>
          <w:lang w:val="ar_AE" w:bidi="ar_AE"/>
        </w:rPr>
        <w:t>واجتمع في المصفاة عدد كبير من بني إسرائيل. ويذكر الراوي أن عددهم كان أربعمئة ألف رجل. وربما كان هذا العدد تقديرًا تقريبيًا. ويريد الراوي أن يبين مدى غضب بني إسرائيل مما حدث. وكان رجال بني إسرائيل مستعدين للقتال سيرًا على الأقدام وهم يحملون السيوف، وهي الطريقة المعتادة التي كانوا يقاتلون بها.</w:t>
      </w:r>
    </w:p>
    <w:p>
      <w:pPr>
        <w:bidi/>
      </w:pPr>
      <w:r>
        <w:rPr>
          <w:rtl/>
          <w:cs/>
          <w:lang w:val="ar_AE" w:bidi="ar_AE"/>
        </w:rPr>
      </w:r>
      <w:r>
        <w:rPr>
          <w:rtl/>
          <w:cs/>
          <w:lang w:val="ar_AE" w:bidi="ar_AE"/>
        </w:rPr>
        <w:t>توقَّفوا هنا وانظروا إلى صورة لجندي من مشاة بني إسرائيل يحمل سيفًا من زمن القضاة. أوقِفوا الاستماع إلى هذا التسجيل الصوتي هنا.</w:t>
      </w:r>
    </w:p>
    <w:p>
      <w:pPr>
        <w:bidi/>
      </w:pPr>
      <w:r>
        <w:rPr>
          <w:rtl/>
          <w:cs/>
          <w:lang w:val="ar_AE" w:bidi="ar_AE"/>
        </w:rPr>
      </w:r>
      <w:r>
        <w:rPr>
          <w:rtl/>
          <w:cs/>
          <w:lang w:val="ar_AE" w:bidi="ar_AE"/>
        </w:rPr>
        <w:t>ويضيف الراوي معلومة أخرى، وهي أن بني بنيامين كانوا يعلمون أن بقية أسباط إسرائيل قد اجتمعت في المصفاة. فقد وصلت الرسالة إلى بني بنيامين، لكنهم لم ينضموا إلى بقية بني إسرائيل في المصفاة. ولا نعرف لماذا اختار بنو بنيامين ألا يذهبوا إلى المصفاة.</w:t>
      </w:r>
    </w:p>
    <w:p>
      <w:pPr>
        <w:bidi/>
      </w:pPr>
      <w:r>
        <w:rPr>
          <w:rtl/>
          <w:cs/>
          <w:lang w:val="ar_AE" w:bidi="ar_AE"/>
        </w:rPr>
      </w:r>
      <w:r>
        <w:rPr>
          <w:rtl/>
          <w:cs/>
          <w:lang w:val="ar_AE" w:bidi="ar_AE"/>
        </w:rPr>
        <w:t>وكان الرسل قد أخبروا بني إسرائيل بجزء من قصة الرجل اللاوي وسريته عندما سلّموهم جزءًا من الجسد ودعوهم إلى الاجتماع. أما الآن، فقد طلب بنو إسرائيل المجتمعون في المصفاة من الرجل اللاوي أن يروي لهم القصة كاملة.</w:t>
      </w:r>
    </w:p>
    <w:p>
      <w:pPr>
        <w:bidi/>
      </w:pPr>
      <w:r>
        <w:rPr>
          <w:rtl/>
          <w:cs/>
          <w:lang w:val="ar_AE" w:bidi="ar_AE"/>
        </w:rPr>
      </w:r>
      <w:r>
        <w:rPr>
          <w:rtl/>
          <w:cs/>
          <w:lang w:val="ar_AE" w:bidi="ar_AE"/>
        </w:rPr>
        <w:t>ويذكّرنا الراوي هنا بأن الرجل كان لاويًا، وكان أيضًا زوج المرأة التي ماتت. ومع ذلك، فإنه لم يتصرف كما ينبغي للاوي، ولا كما ينبغي لزوج صالح. وكان بنو إسرائيل يتوقعون من اللاويين أن يكونوا قادة في المجتمع، وأن يكونوا قدوة في حسن السلوك. كما كانوا يتوقعون من الزوج أن يحمي سريته. ويذكّرنا الراوي أيضًا بأن أحدًا قتل المرأة عمدًا، مخالفًا لشريعة إسرائيل. ويروي الرجل اللاوي القصة، لكنه يغيّر بعض تفاصيلها. فهو يُحمّل جميع قادة جبعة ورجالها مسؤولية ما حدث. كما يبدو في هذه الرواية أكثر اهتمامًا بسريته مما بدا عليه في القصة السابقة. وهو يتجنب ذكر الأجزاء التي تُظهره بمظهر سيئ، سواء بصفته لاويًا أو زوجًا.</w:t>
      </w:r>
    </w:p>
    <w:p>
      <w:pPr>
        <w:bidi/>
      </w:pPr>
      <w:r>
        <w:rPr>
          <w:rtl/>
          <w:cs/>
          <w:lang w:val="ar_AE" w:bidi="ar_AE"/>
        </w:rPr>
      </w:r>
      <w:r>
        <w:rPr>
          <w:rtl/>
          <w:cs/>
          <w:lang w:val="ar_AE" w:bidi="ar_AE"/>
        </w:rPr>
        <w:t>توقَّفوا هنا وناقشوا هذا السؤال معًا كمجموعة: هل تتذكرون موقفًا روى فيه شخص تعرفونه قصةً لم يذكر فيها الحقيقة كاملة؟ كيف ولماذا غيّر هذا الشخص بعض الحقائق؟ وهل صدّقه الجميع؟ أوقِفوا الاستماع إلى هذا التسجيل الصوتي هنا.</w:t>
      </w:r>
    </w:p>
    <w:p>
      <w:pPr>
        <w:bidi/>
      </w:pPr>
      <w:r>
        <w:rPr>
          <w:rtl/>
          <w:cs/>
          <w:lang w:val="ar_AE" w:bidi="ar_AE"/>
        </w:rPr>
      </w:r>
      <w:r>
        <w:rPr>
          <w:rtl/>
          <w:cs/>
          <w:lang w:val="ar_AE" w:bidi="ar_AE"/>
        </w:rPr>
        <w:t>ويخبر الرجل اللاوي بني إسرائيل أنه قطّع جسد سريته وأرسل جزءًا منه إلى كل منطقة من مناطق أسباط إسرائيل. ولعلكم تتذكرون من سفر العدد أن الربّ أعطى بني إسرائيل مناطق مختلفة من أرض الموعد ميراثًا ينتقل من جيل إلى جيل. ويشير الرجل اللاوي إلى الأرض بوصفها ميراث إسرائيل ليجعل بني إسرائيل يشعرون بأن ما حدث في جبعة يهدد عطية الربّ لشعبه. ويدعو الرجل اللاوي أسباط إسرائيل إلى أن تستجيب لما حدث لسريته. كما يدعو بني إسرائيل إلى إصدار حكم على أهل جبعة. ويستخدم كلماته لإثارة غضب بني إسرائيل حتى يرغبوا في تدمير جبعة. ويوحي أيضًا بأن على بني إسرائيل أن يعاقبوا أهل جبعة بالطريقة نفسها التي يعاقب بها الربّ سكان المدينة الذين لا يطيعونه.</w:t>
      </w:r>
    </w:p>
    <w:p>
      <w:pPr>
        <w:bidi/>
      </w:pPr>
      <w:r>
        <w:rPr>
          <w:rtl/>
          <w:cs/>
          <w:lang w:val="ar_AE" w:bidi="ar_AE"/>
        </w:rPr>
      </w:r>
      <w:r>
        <w:rPr>
          <w:rtl/>
          <w:cs/>
          <w:lang w:val="ar_AE" w:bidi="ar_AE"/>
        </w:rPr>
        <w:t>توقَّفوا هنا وناقشوا هذا السؤال معًا كمجموعة: تحدثوا عن موقف سمعتم فيه شخصًا يحرّض مجموعة من الناس بكلامه حتى غضبت وأرادت الانتقام من شخص أو من جماعة أخرى أو معاقبتهم. أوقِفوا الاستماع إلى هذا التسجيل الصوتي هنا.</w:t>
      </w:r>
    </w:p>
    <w:p>
      <w:pPr>
        <w:bidi/>
      </w:pPr>
      <w:r>
        <w:rPr>
          <w:rtl/>
          <w:cs/>
          <w:lang w:val="ar_AE" w:bidi="ar_AE"/>
        </w:rPr>
      </w:r>
      <w:r>
        <w:rPr>
          <w:rtl/>
          <w:cs/>
          <w:lang w:val="ar_AE" w:bidi="ar_AE"/>
        </w:rPr>
        <w:t>ثم استمع بنو إسرائيل إلى الرجل اللاوي وصدقوا كلامه. ولم يحاولوا أن يسألوا أي شخص آخر كان يعلم بما حدث في جبعة. ولم يتحققوا من الحقيقة بعناية قبل أن يصدروا حكمهم. كما أنهم لم يستشيروا الربّ، ولم يطلبوا إرشاده، ولم يعملوا بحسب وصاياه. بل فعلوا ما رأوه صوابًا في نظرهم. وكان بنو إسرائيل متحدين في استجابتهم لكلام الرجل اللاوي. وقالوا إن أحدًا من المجتمعين في المصفاة لن يرجع إلى بيته الذي يقيم فيه عادة. وقرروا أن ينفذوا حكمهم على جبعة بعد أن يلقوا القرعة. ولا نعرف على وجه اليقين ما المقصود بذلك، لكن ربما ألقوا القرعة ليحددوا أي الرجال يذهبون إلى جبعة وبأي ترتيب. وربما ألقوا القرعة أيضًا ليقرروا كيف يوزعون أرض جبعة بعد تدمير المدينة وسكانها. وهنا يستخدم بنو إسرائيل أحد تقاليدهم، لكنهم لا يطلبون معونة الربّ ولا إرشاده. إذ كان رئيس كهنة الربّ، ومعه الأوريم والتميم اللذان كان يستخدمهما لإلقاء القرعة، موجودان في شيلوه لا في المصفاة.</w:t>
      </w:r>
    </w:p>
    <w:p>
      <w:pPr>
        <w:bidi/>
      </w:pPr>
      <w:r>
        <w:rPr>
          <w:rtl/>
          <w:cs/>
          <w:lang w:val="ar_AE" w:bidi="ar_AE"/>
        </w:rPr>
      </w:r>
      <w:r>
        <w:rPr>
          <w:rtl/>
          <w:cs/>
          <w:lang w:val="ar_AE" w:bidi="ar_AE"/>
        </w:rPr>
        <w:t>توقَّفوا هنا وناقشوا هذا السؤال معًا كمجموعة: تحدثوا عن موقف استخدم فيه شخص تقاليد مجتمعكم أو طقوسه بطريقة خاطئة أو ناقصة. لماذا فعل ذلك؟ أوقِفوا الاستماع إلى هذا التسجيل الصوتي هنا.</w:t>
      </w:r>
    </w:p>
    <w:p>
      <w:pPr>
        <w:bidi/>
      </w:pPr>
      <w:r>
        <w:rPr>
          <w:rtl/>
          <w:cs/>
          <w:lang w:val="ar_AE" w:bidi="ar_AE"/>
        </w:rPr>
      </w:r>
      <w:r>
        <w:rPr>
          <w:rtl/>
          <w:cs/>
          <w:lang w:val="ar_AE" w:bidi="ar_AE"/>
        </w:rPr>
        <w:t>واستعد بنو إسرائيل لتوفير احتياجات الجيش الذي سيحارب جبعة. فخصصوا جزءًا من الرجال من كل جماعة ليتولوا توفير الطعام وسائر احتياجات الجيش. وهذا ما أتاح للجيش أن يستعد لقتال أهل جبعة.</w:t>
      </w:r>
    </w:p>
    <w:p>
      <w:pPr>
        <w:bidi/>
      </w:pPr>
      <w:r>
        <w:rPr>
          <w:rtl/>
          <w:cs/>
          <w:lang w:val="ar_AE" w:bidi="ar_AE"/>
        </w:rPr>
      </w:r>
      <w:r>
        <w:rPr>
          <w:rtl/>
          <w:cs/>
          <w:lang w:val="ar_AE" w:bidi="ar_AE"/>
        </w:rPr>
        <w:t>توقَّفوا هنا وناقشوا هذا السؤال معًا كمجموعة: في مجتمعكم أو بلدكم، من المسؤول عن توفير الطعام والسلاح للمقاتلين؟ وهل هؤلاء الأشخاص جزء من الجيش المقاتل، أم أنهم يقومون بهذه المهمة دون أن يشاركوا في القتال؟ أوقِفوا الاستماع إلى هذا التسجيل الصوتي هنا.</w:t>
      </w:r>
    </w:p>
    <w:p>
      <w:pPr>
        <w:bidi/>
      </w:pPr>
      <w:r>
        <w:rPr>
          <w:rtl/>
          <w:cs/>
          <w:lang w:val="ar_AE" w:bidi="ar_AE"/>
        </w:rPr>
      </w:r>
      <w:r>
        <w:rPr>
          <w:rtl/>
          <w:cs/>
          <w:lang w:val="ar_AE" w:bidi="ar_AE"/>
        </w:rPr>
        <w:t>وكان عدد الرجال الذين اختيروا من كل جماعة يساوي عُشر عدد رجالها.</w:t>
      </w:r>
    </w:p>
    <w:p>
      <w:pPr>
        <w:bidi/>
      </w:pPr>
      <w:r>
        <w:rPr>
          <w:rtl/>
          <w:cs/>
          <w:lang w:val="ar_AE" w:bidi="ar_AE"/>
        </w:rPr>
      </w:r>
      <w:r>
        <w:rPr>
          <w:rtl/>
          <w:cs/>
          <w:lang w:val="ar_AE" w:bidi="ar_AE"/>
        </w:rPr>
        <w:t>توقَّفوا هنا ونفذوا هذا النشاط معًا كمجموعة: ارسموا عشر علامات على ورقة أو على الأرض، ثم ضعوا دائرة حول علامة واحدة منها. وبعد ذلك ارسموا مئة علامة في مجموعة جديدة، ثم ضعوا دائرة حول عشر علامات منها. والعلامات التي وضعتم حولها دائرة تمثل عُشر كل مجموعة. أوقِفوا الاستماع إلى هذا التسجيل الصوتي هنا.</w:t>
      </w:r>
    </w:p>
    <w:p>
      <w:pPr>
        <w:bidi/>
      </w:pPr>
      <w:r>
        <w:rPr>
          <w:rtl/>
          <w:cs/>
          <w:lang w:val="ar_AE" w:bidi="ar_AE"/>
        </w:rPr>
      </w:r>
      <w:r>
        <w:rPr>
          <w:rtl/>
          <w:cs/>
          <w:lang w:val="ar_AE" w:bidi="ar_AE"/>
        </w:rPr>
        <w:t>وعمل جميع بني إسرائيل معًا لمحاربة مدينة جبعة. أما سبط بنيامين فلم ينضم إليهم.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٢٠: ١–١١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ثلاثة مشاهد.</w:t>
      </w:r>
    </w:p>
    <w:p>
      <w:pPr>
        <w:bidi/>
      </w:pPr>
      <w:r>
        <w:rPr>
          <w:rtl/>
          <w:cs/>
          <w:lang w:val="ar_AE" w:bidi="ar_AE"/>
        </w:rPr>
      </w:r>
      <w:r>
        <w:rPr>
          <w:b/>
          <w:rtl/>
          <w:cs/>
          <w:lang w:val="ar_AE" w:bidi="ar_AE"/>
        </w:rPr>
        <w:t>في المشهد الأول:</w:t>
      </w:r>
      <w:r>
        <w:rPr>
          <w:rtl/>
          <w:cs/>
          <w:lang w:val="ar_AE" w:bidi="ar_AE"/>
        </w:rPr>
        <w:t xml:space="preserve"> تجتمع أسباط إسرائيل ورؤساء الأسباط في المصفاة استعدادًا للقتال. ولا يحضر سبط بنيامين إلى المصفاة. ويطلب الشعب من الرجل اللاوي أن يروي لهم ما حدث في جبعة.</w:t>
      </w:r>
    </w:p>
    <w:p>
      <w:pPr>
        <w:bidi/>
      </w:pPr>
      <w:r>
        <w:rPr>
          <w:rtl/>
          <w:cs/>
          <w:lang w:val="ar_AE" w:bidi="ar_AE"/>
        </w:rPr>
      </w:r>
      <w:r>
        <w:rPr>
          <w:b/>
          <w:rtl/>
          <w:cs/>
          <w:lang w:val="ar_AE" w:bidi="ar_AE"/>
        </w:rPr>
        <w:t>في المشهد الثاني:</w:t>
      </w:r>
      <w:r>
        <w:rPr>
          <w:rtl/>
          <w:cs/>
          <w:lang w:val="ar_AE" w:bidi="ar_AE"/>
        </w:rPr>
        <w:t xml:space="preserve"> يروي الرجل اللاوي قصته عما حدث في جبعة. ويدعو الرجل اللاوي شعب إسرائيل إلى إصدار حكمهم على مدينة جبعة.</w:t>
      </w:r>
    </w:p>
    <w:p>
      <w:pPr>
        <w:bidi/>
      </w:pPr>
      <w:r>
        <w:rPr>
          <w:rtl/>
          <w:cs/>
          <w:lang w:val="ar_AE" w:bidi="ar_AE"/>
        </w:rPr>
      </w:r>
      <w:r>
        <w:rPr>
          <w:b/>
          <w:rtl/>
          <w:cs/>
          <w:lang w:val="ar_AE" w:bidi="ar_AE"/>
        </w:rPr>
        <w:t>في المشهد الثالث:</w:t>
      </w:r>
      <w:r>
        <w:rPr>
          <w:rtl/>
          <w:cs/>
          <w:lang w:val="ar_AE" w:bidi="ar_AE"/>
        </w:rPr>
        <w:t xml:space="preserve"> يقرر رجال إسرائيل تدمير مدينة جبعة. ويُكلَّف جزء من الرجال المقاتلين بتوفير احتياجات الجيش.</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رجال أسباط إسرائيل المقاتلون.</w:t>
      </w:r>
    </w:p>
    <w:p>
      <w:pPr>
        <w:pStyle w:val="ListBullet"/>
        <w:bidi/>
        <w:spacing w:line="240" w:lineRule="auto"/>
        <w:ind w:left="720"/>
      </w:pPr>
      <w:r>
        <w:rPr>
          <w:rtl/>
          <w:cs/>
          <w:lang w:val="ar_AE" w:bidi="ar_AE"/>
        </w:rPr>
      </w:r>
      <w:r>
        <w:rPr>
          <w:rtl/>
          <w:cs/>
          <w:lang w:val="ar_AE" w:bidi="ar_AE"/>
        </w:rPr>
        <w:t>رؤساء أسباط إسرائيل.</w:t>
      </w:r>
    </w:p>
    <w:p>
      <w:pPr>
        <w:pStyle w:val="ListBullet"/>
        <w:bidi/>
        <w:spacing w:line="240" w:lineRule="auto"/>
        <w:ind w:left="720"/>
      </w:pPr>
      <w:r>
        <w:rPr>
          <w:rtl/>
          <w:cs/>
          <w:lang w:val="ar_AE" w:bidi="ar_AE"/>
        </w:rPr>
      </w:r>
      <w:r>
        <w:rPr>
          <w:rtl/>
          <w:cs/>
          <w:lang w:val="ar_AE" w:bidi="ar_AE"/>
        </w:rPr>
        <w:t>الرجل اللاوي.</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لقد مضى بعض الوقت منذ أن أرسل الرجل اللاوي أجزاء جسد سريته. ولا نعرف مقدار الوقت الذي مضى، لكنه كان كافيًا ليتمكن الناس من السفر من جميع أنحاء أرض إسرائيل إلى قرية المصفاة. وقد اجتمع رؤساء أسباط رأوبين، وشمعون، ولاوي، ويهوذا، ويساكر، وزبولون، ومنسى، وأفرايم، ودان، ونفتالي، وجاد، وأشير، ومعهم عدد كبير من الرجال المقاتلين.</w:t>
      </w:r>
    </w:p>
    <w:p>
      <w:pPr>
        <w:bidi/>
      </w:pPr>
      <w:r>
        <w:rPr>
          <w:rtl/>
          <w:cs/>
          <w:lang w:val="ar_AE" w:bidi="ar_AE"/>
        </w:rPr>
      </w:r>
      <w:r>
        <w:rPr>
          <w:rtl/>
          <w:cs/>
          <w:lang w:val="ar_AE" w:bidi="ar_AE"/>
        </w:rPr>
        <w:t>توقَّفوا هنا، وإذا لزم الأمر، فانظروا إلى خريطة لأراضي بني إسرائيل تُظهر أماكن سكن كل سبط، ومدينة بئر سبع، وأرض جلعاد، وقرية المصفاة. أوقِفوا الاستماع إلى هذا التسجيل الصوتي هنا.</w:t>
      </w:r>
    </w:p>
    <w:p>
      <w:pPr>
        <w:bidi/>
      </w:pPr>
      <w:r>
        <w:rPr>
          <w:rtl/>
          <w:cs/>
          <w:lang w:val="ar_AE" w:bidi="ar_AE"/>
        </w:rPr>
      </w:r>
      <w:r>
        <w:rPr>
          <w:rtl/>
          <w:cs/>
          <w:lang w:val="ar_AE" w:bidi="ar_AE"/>
        </w:rPr>
        <w:t>اجتمع في المصفاة رجال مقاتلون من جميع أسباط إسرائيل، ما عدا سبط بنيامين. وقد جاء هؤلاء الرجال من أقصى الشمال، من دان، ومن أقصى الجنوب، من مدينة بئر سبع، وحتى من شرقي نهر الأردن، من جلعاد. واجتمع جميع هؤلاء من بني إسرائيل أمام الربّ كرجل واحد. وهذا يعني أن الأسباط كانوا متحدين في الهدف والفكر، بصفتهم شعب إسرائيل، شعب الربّ. وقد اجتمعت جماعة بني إسرائيل كلها في مَجمَعِ. والمَجمَع هو اجتماع رسمي للناس. واجتمع فيه أيضًا رؤساء كل سبط.</w:t>
      </w:r>
    </w:p>
    <w:p>
      <w:pPr>
        <w:bidi/>
      </w:pPr>
      <w:r>
        <w:rPr>
          <w:rtl/>
          <w:cs/>
          <w:lang w:val="ar_AE" w:bidi="ar_AE"/>
        </w:rPr>
      </w:r>
      <w:r>
        <w:rPr>
          <w:rtl/>
          <w:cs/>
          <w:lang w:val="ar_AE" w:bidi="ar_AE"/>
        </w:rPr>
        <w:t>توقَّفوا هنا وناقشوا هذا السؤال معًا كمجموعة: كيف يجتمع الناس في مجتمعكم اجتماعًا رسميًا لاتخاذ القرارات؟ وما الاسم الذي تطلقونه على هذه الاجتماعات؟ وكيف تعبّرون عن اتحاد جميع هؤلاء الناس وعملهم معًا كأنهم شخص واحد؟ أوقِفوا الاستماع إلى هذا التسجيل الصوتي هنا.</w:t>
      </w:r>
    </w:p>
    <w:p>
      <w:pPr>
        <w:bidi/>
      </w:pPr>
      <w:r>
        <w:rPr>
          <w:rtl/>
          <w:cs/>
          <w:lang w:val="ar_AE" w:bidi="ar_AE"/>
        </w:rPr>
      </w:r>
      <w:r>
        <w:rPr>
          <w:rtl/>
          <w:cs/>
          <w:lang w:val="ar_AE" w:bidi="ar_AE"/>
        </w:rPr>
        <w:t>لم يكن هناك أحد من سبط بنيامين في المصفاة، مع أن المصفاة تقع في أرض سبط بنيامين. ويتوقف الراوي هنا قليلًا ليخبرنا أن بني بنيامين سمعوا باجتماع الشعب، لكنهم لم يحضروا.</w:t>
      </w:r>
    </w:p>
    <w:p>
      <w:pPr>
        <w:bidi/>
      </w:pPr>
      <w:r>
        <w:rPr>
          <w:rtl/>
          <w:cs/>
          <w:lang w:val="ar_AE" w:bidi="ar_AE"/>
        </w:rPr>
      </w:r>
      <w:r>
        <w:rPr>
          <w:rtl/>
          <w:cs/>
          <w:lang w:val="ar_AE" w:bidi="ar_AE"/>
        </w:rPr>
        <w:t>توقَّفوا هنا وناقشوا هذا السؤال معًا كمجموعة: عندما تروون قصة، كيف تضيفون معلومات توضيحية ليست جزءًا من تسلسل أحداث القصة؟ أوقِفوا الاستماع إلى هذا التسجيل الصوتي هنا.</w:t>
      </w:r>
    </w:p>
    <w:p>
      <w:pPr>
        <w:bidi/>
      </w:pPr>
      <w:r>
        <w:rPr>
          <w:rtl/>
          <w:cs/>
          <w:lang w:val="ar_AE" w:bidi="ar_AE"/>
        </w:rPr>
      </w:r>
      <w:r>
        <w:rPr>
          <w:rtl/>
          <w:cs/>
          <w:lang w:val="ar_AE" w:bidi="ar_AE"/>
        </w:rPr>
        <w:t>بعد أن اجتمع الشعب في المصفاة، طلب بنو إسرائيل من الرجل اللاوي أن يروي قصته للحاضرين. فأخبرهم الرجل اللاوي بما حدث له ولسريته عندما سافرا من بيت لحم إلى جبعة. لكنه غيّر بعض تفاصيل القصة ليُظهر نفسه بمظهر أفضل، وليحمّل قادة جبعة مسؤولية ما حدث لسريته. فقد ألقى اللوم على جميع رجال جبعة وقادتها، ولم يقتصر على الرجال الأشرار القلائل الذين جاءوا إلى باب بيت الشيخ. بل قال إن جميع رجال جبعة جاءوا إليه. وأرادوا الاعتداء عليه. واتهم قادة جبعة ورجالها جميعًا بما حدث. بل قال إنهم أرادوا قتله، مع أنهم لم يذكروا أنهم يريدون قتله. كما قال إن قادة جبعة ورجالها أساؤوا إلى سريته واعتدوا عليها جنسيًا. وأضاف أنهم تسببوا في موتها. وهكذا حمّل رجال جبعة مسؤولية موتها، مع أنها ماتت بعد ذلك بوقت. ولعلكم تتذكرون من المقطع السابق أن الرجل اللاوي ربما كان هو الذي تسبب في موت سريته عندما قطّع جسدها. ثم دعا الرجل اللاوي بني إسرائيل إلى إصدار حكمهم على مدينة جبعة، وتقرير ما ينبغي أن يحدث لها.</w:t>
      </w:r>
    </w:p>
    <w:p>
      <w:pPr>
        <w:bidi/>
      </w:pPr>
      <w:r>
        <w:rPr>
          <w:rtl/>
          <w:cs/>
          <w:lang w:val="ar_AE" w:bidi="ar_AE"/>
        </w:rPr>
      </w:r>
      <w:r>
        <w:rPr>
          <w:rtl/>
          <w:cs/>
          <w:lang w:val="ar_AE" w:bidi="ar_AE"/>
        </w:rPr>
        <w:t>وبعد أن أنهى الرجل اللاوي رواية قصته، نهض جميع بني إسرائيل المجتمعين في المصفاة معًا كرجل واحد. وهذه عبارة تعني أن جميع قادة إسرائيل كانوا متحدين في الهدف، وأنهم اتخذوا هذا القرار معًا. وقرروا ألا يعودوا إلى بيوتهم، بل أن يحاربوا مدينة جبعة ويدمروها. ولا نعرف هل اتخذوا هذا القرار فور انتهاء الرجل اللاوي من كلامه، أم أنهم استغرقوا بعض الوقت قبل أن يقرروا ما سيفعلونه.</w:t>
      </w:r>
    </w:p>
    <w:p>
      <w:pPr>
        <w:bidi/>
      </w:pPr>
      <w:r>
        <w:rPr>
          <w:rtl/>
          <w:cs/>
          <w:lang w:val="ar_AE" w:bidi="ar_AE"/>
        </w:rPr>
      </w:r>
      <w:r>
        <w:rPr>
          <w:rtl/>
          <w:cs/>
          <w:lang w:val="ar_AE" w:bidi="ar_AE"/>
        </w:rPr>
        <w:t>ثم وضع بنو إسرائيل خطة لمحاربة مدينة جبعة وتدميرها. وقالوا إنهم سيوفرون احتياجات الجيش المقاتل. ولهذا سيأخذون عُشر الرجال من كل مجموعة. وفيما بعد، سيتولى هؤلاء توفير المؤن، مثل الطعام والماء والسلاح، لبقية الجيش. وهذه الخطة ستمكّن بني إسرائيل من محاربة أهل مدينة جبعة وتنفيذ الحكم الذي قرروه عليها. وهكذا عمل بنو إسرائيل المجتمعون في المصفاة معًا، واتفقوا جميعًا على الحكم الذي سيوقعونه على مدينة جبعة.</w:t>
      </w:r>
    </w:p>
    <w:p>
      <w:pPr>
        <w:bidi/>
      </w:pPr>
      <w:r>
        <w:rPr>
          <w:rtl/>
          <w:cs/>
          <w:lang w:val="ar_AE" w:bidi="ar_AE"/>
        </w:rPr>
      </w:r>
      <w:r>
        <w:rPr>
          <w:rtl/>
          <w:cs/>
          <w:lang w:val="ar_AE" w:bidi="ar_AE"/>
        </w:rPr>
        <w:t>توقَّفوا هنا ونفذوا هذا النشاط معًا كمجموعة: تحدثوا أولًا عما تفعلونه الآن، ثم تحدثوا عما ستفعلونه لاحقًا، ثم عودوا مرة أخرى للحديث عما تفعلونه الآن. أوقِفوا الاستماع إلى هذا التسجيل الصوتي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٢٠: ١–١١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رجال أسباط إسرائيل المقاتلون.</w:t>
      </w:r>
    </w:p>
    <w:p>
      <w:pPr>
        <w:pStyle w:val="ListBullet"/>
        <w:bidi/>
        <w:spacing w:line="240" w:lineRule="auto"/>
        <w:ind w:left="720"/>
      </w:pPr>
      <w:r>
        <w:rPr>
          <w:rtl/>
          <w:cs/>
          <w:lang w:val="ar_AE" w:bidi="ar_AE"/>
        </w:rPr>
      </w:r>
      <w:r>
        <w:rPr>
          <w:rtl/>
          <w:cs/>
          <w:lang w:val="ar_AE" w:bidi="ar_AE"/>
        </w:rPr>
        <w:t>رؤساء أسباط إسرائيل.</w:t>
      </w:r>
    </w:p>
    <w:p>
      <w:pPr>
        <w:pStyle w:val="ListBullet"/>
        <w:bidi/>
        <w:spacing w:line="240" w:lineRule="auto"/>
        <w:ind w:left="720"/>
      </w:pPr>
      <w:r>
        <w:rPr>
          <w:rtl/>
          <w:cs/>
          <w:lang w:val="ar_AE" w:bidi="ar_AE"/>
        </w:rPr>
      </w:r>
      <w:r>
        <w:rPr>
          <w:rtl/>
          <w:cs/>
          <w:lang w:val="ar_AE" w:bidi="ar_AE"/>
        </w:rPr>
        <w:t>الرجل اللاوي.</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تجتمع أسباط إسرائيل ورؤساء الأسباط في المصفاة، وهم مستعدون للقتال. ويطلب الإسرائيليون المجتمعون في المصفاة من الرجل اللاوي أن يروي لهم ما حدث في جبعة.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رجال أسباط إسرائيل المقاتلين: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رؤساء أسباط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الرجل اللاوي: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يروي الرجل اللاوي قصته عما حدث في جبعة، ويدعو الرجل اللاوي شعب إسرائيل إلى إصدار حكمهم على مدينة جبعة.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اللاوي: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يقرر رجال إسرائيل أن يدمِّروا مدينة جبعة. ويُكلَّف جزء من الرجال المقاتلين بتوفير احتياجات الجيش.</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رجال أسباط إسرائيل المقاتلين: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٢٠: ١–١١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اجتمع في المصفاة رجال مقاتلون من جميع أسباط إسرائيل، ما عدا سبط بنيامين. استخدموا نفس الكلمة أو العبارة </w:t>
      </w:r>
      <w:r>
        <w:rPr>
          <w:b/>
          <w:rtl/>
          <w:cs/>
          <w:lang w:val="ar_AE" w:bidi="ar_AE"/>
        </w:rPr>
        <w:t>لـ "إسرائيل"</w:t>
      </w:r>
      <w:r>
        <w:rPr>
          <w:rtl/>
          <w:cs/>
          <w:lang w:val="ar_AE" w:bidi="ar_AE"/>
        </w:rPr>
        <w:t xml:space="preserve"> كما استخدمتموها في المقاطع السابقة. لمزيد من المعلومات حول كلمة "إسرائيل"، راجعوا قاموس الكلمات الرئيسية.</w:t>
      </w:r>
    </w:p>
    <w:p>
      <w:pPr>
        <w:bidi/>
      </w:pPr>
      <w:r>
        <w:rPr>
          <w:rtl/>
          <w:cs/>
          <w:lang w:val="ar_AE" w:bidi="ar_AE"/>
        </w:rPr>
      </w:r>
      <w:r>
        <w:rPr>
          <w:rtl/>
          <w:cs/>
          <w:lang w:val="ar_AE" w:bidi="ar_AE"/>
        </w:rPr>
        <w:t xml:space="preserve">فاجتمع </w:t>
      </w:r>
      <w:r>
        <w:rPr>
          <w:b/>
          <w:rtl/>
          <w:cs/>
          <w:lang w:val="ar_AE" w:bidi="ar_AE"/>
        </w:rPr>
        <w:t>بنو إسرائيل</w:t>
      </w:r>
      <w:r>
        <w:rPr>
          <w:rtl/>
          <w:cs/>
          <w:lang w:val="ar_AE" w:bidi="ar_AE"/>
        </w:rPr>
        <w:t xml:space="preserve"> أمام الربّ </w:t>
      </w:r>
      <w:r>
        <w:rPr>
          <w:b/>
          <w:rtl/>
          <w:cs/>
          <w:lang w:val="ar_AE" w:bidi="ar_AE"/>
        </w:rPr>
        <w:t>كرجل واحد</w:t>
      </w:r>
      <w:r>
        <w:rPr>
          <w:rtl/>
          <w:cs/>
          <w:lang w:val="ar_AE" w:bidi="ar_AE"/>
        </w:rPr>
        <w:t>. استخدموا الكلمة أو العبارة نفسها التي استخدمتموها في المقاطع السابقة للإشارة إلى بني إسرائيل. للمزيد من المعلومات عن بني إسرائيل، راجعوا "قاموس الكلمات الرئيسية".</w:t>
      </w:r>
    </w:p>
    <w:p>
      <w:pPr>
        <w:bidi/>
      </w:pPr>
      <w:r>
        <w:rPr>
          <w:rtl/>
          <w:cs/>
          <w:lang w:val="ar_AE" w:bidi="ar_AE"/>
        </w:rPr>
      </w:r>
      <w:r>
        <w:rPr>
          <w:rtl/>
          <w:cs/>
          <w:lang w:val="ar_AE" w:bidi="ar_AE"/>
        </w:rPr>
        <w:t>توقَّفوا هنا وناقشوا معًا الكلمة أو العبارة التي ستستخدمونها للتعبير عن عبارة "كرجل واحد". إذا كنتم قد ترجمتم هذه العبارة بالفعل في سِفر آخر من الكتاب المُقدَّس، استخدموا نفس الكلمة أو العبارة التي استخدمتموها هناك. أوقِفوا الاستماع إلى هذا التسجيل الصوتي هنا.</w:t>
      </w:r>
    </w:p>
    <w:p>
      <w:pPr>
        <w:bidi/>
      </w:pPr>
      <w:r>
        <w:rPr>
          <w:rtl/>
          <w:cs/>
          <w:lang w:val="ar_AE" w:bidi="ar_AE"/>
        </w:rPr>
      </w:r>
      <w:r>
        <w:rPr>
          <w:b/>
          <w:rtl/>
          <w:cs/>
          <w:lang w:val="ar_AE" w:bidi="ar_AE"/>
        </w:rPr>
        <w:t>الرب (يهوه)</w:t>
      </w:r>
      <w:r>
        <w:rPr>
          <w:rtl/>
          <w:cs/>
          <w:lang w:val="ar_AE" w:bidi="ar_AE"/>
        </w:rPr>
        <w:t xml:space="preserve"> هو الاسم الشخصي لله. وفي هذا المقطع يُدعى الله باسم يهوه. احرصوا على ترجمة اسم يهوه بالطريقة نفسها التي استخدمتموها في المقاطع السابقة، وتذكّروا أن اسم يهوه مُدرَج في قاموس الكلمات الرئيسية.</w:t>
      </w:r>
    </w:p>
    <w:p>
      <w:pPr>
        <w:bidi/>
      </w:pPr>
      <w:r>
        <w:rPr>
          <w:rtl/>
          <w:cs/>
          <w:lang w:val="ar_AE" w:bidi="ar_AE"/>
        </w:rPr>
      </w:r>
      <w:r>
        <w:rPr>
          <w:rtl/>
          <w:cs/>
          <w:lang w:val="ar_AE" w:bidi="ar_AE"/>
        </w:rPr>
        <w:t xml:space="preserve">ثم جاء أربعمئة ألف </w:t>
      </w:r>
      <w:r>
        <w:rPr>
          <w:b/>
          <w:rtl/>
          <w:cs/>
          <w:lang w:val="ar_AE" w:bidi="ar_AE"/>
        </w:rPr>
        <w:t>راجِل</w:t>
      </w:r>
      <w:r>
        <w:rPr>
          <w:rtl/>
          <w:cs/>
          <w:lang w:val="ar_AE" w:bidi="ar_AE"/>
        </w:rPr>
        <w:t xml:space="preserve"> يحملون </w:t>
      </w:r>
      <w:r>
        <w:rPr>
          <w:b/>
          <w:rtl/>
          <w:cs/>
          <w:lang w:val="ar_AE" w:bidi="ar_AE"/>
        </w:rPr>
        <w:t>السيوف.</w:t>
      </w:r>
      <w:r>
        <w:rPr>
          <w:rtl/>
          <w:cs/>
          <w:lang w:val="ar_AE" w:bidi="ar_AE"/>
        </w:rPr>
        <w:t xml:space="preserve"> وهذا يعني أن هؤلاء الرجال لم يركبوا خيلًا ولا مركبات حربية للقتال. استخدموا الكلمة أو العبارة نفسها التي استخدمتموها سابقًا للإشارة إلى الرجال المقاتلين والسيوف.</w:t>
      </w:r>
    </w:p>
    <w:p>
      <w:pPr>
        <w:bidi/>
      </w:pPr>
      <w:r>
        <w:rPr>
          <w:rtl/>
          <w:cs/>
          <w:lang w:val="ar_AE" w:bidi="ar_AE"/>
        </w:rPr>
      </w:r>
      <w:r>
        <w:rPr>
          <w:rtl/>
          <w:cs/>
          <w:lang w:val="ar_AE" w:bidi="ar_AE"/>
        </w:rPr>
        <w:t>كان الرجل</w:t>
      </w:r>
      <w:r>
        <w:rPr>
          <w:b/>
          <w:rtl/>
          <w:cs/>
          <w:lang w:val="ar_AE" w:bidi="ar_AE"/>
        </w:rPr>
        <w:t xml:space="preserve"> اللاوي</w:t>
      </w:r>
      <w:r>
        <w:rPr>
          <w:rtl/>
          <w:cs/>
          <w:lang w:val="ar_AE" w:bidi="ar_AE"/>
        </w:rPr>
        <w:t xml:space="preserve"> زوج المرأة التي </w:t>
      </w:r>
      <w:r>
        <w:rPr>
          <w:b/>
          <w:rtl/>
          <w:cs/>
          <w:lang w:val="ar_AE" w:bidi="ar_AE"/>
        </w:rPr>
        <w:t>قتلها</w:t>
      </w:r>
      <w:r>
        <w:rPr>
          <w:rtl/>
          <w:cs/>
          <w:lang w:val="ar_AE" w:bidi="ar_AE"/>
        </w:rPr>
        <w:t xml:space="preserve"> الناس عمدًا. والقتل العمد هو أن يقتل شخصٌ إنسانًا آخر عن قصد وبصورة غير مشروعة. استخدموا الكلمة أو العبارة نفسها التي استخدمتموها سابقًا للإشارة إلى اللاوي والقتل عمدًا. ولمزيد من المعلومات عن اللاوي، راجعوا قاموس الكلمات الرئيسية.</w:t>
      </w:r>
    </w:p>
    <w:p>
      <w:pPr>
        <w:bidi/>
      </w:pPr>
      <w:r>
        <w:rPr>
          <w:rtl/>
          <w:cs/>
          <w:lang w:val="ar_AE" w:bidi="ar_AE"/>
        </w:rPr>
      </w:r>
      <w:r>
        <w:rPr>
          <w:rtl/>
          <w:cs/>
          <w:lang w:val="ar_AE" w:bidi="ar_AE"/>
        </w:rPr>
        <w:t xml:space="preserve">كانت المرأة </w:t>
      </w:r>
      <w:r>
        <w:rPr>
          <w:b/>
          <w:rtl/>
          <w:cs/>
          <w:lang w:val="ar_AE" w:bidi="ar_AE"/>
        </w:rPr>
        <w:t>سُرِّيَّة</w:t>
      </w:r>
      <w:r>
        <w:rPr>
          <w:rtl/>
          <w:cs/>
          <w:lang w:val="ar_AE" w:bidi="ar_AE"/>
        </w:rPr>
        <w:t xml:space="preserve"> الرجل اللاوي. استخدموا الكلمة أو العبارة نفسها التي استخدمتموها سابقًا للإشارة إلى "السرية".</w:t>
      </w:r>
    </w:p>
    <w:p>
      <w:pPr>
        <w:bidi/>
      </w:pPr>
      <w:r>
        <w:rPr>
          <w:rtl/>
          <w:cs/>
          <w:lang w:val="ar_AE" w:bidi="ar_AE"/>
        </w:rPr>
      </w:r>
      <w:r>
        <w:rPr>
          <w:rtl/>
          <w:cs/>
          <w:lang w:val="ar_AE" w:bidi="ar_AE"/>
        </w:rPr>
        <w:t>جاء رجال جبعة لمهاجمة الرجل اللاوي. وكان هؤلاء هم أصحاب السلطة ووجهاء مدينة جبعة. استخدموا الكلمة أو العبارة نفسها التي استخدمتموها سابقًا للإشارة إلى</w:t>
      </w:r>
      <w:r>
        <w:rPr>
          <w:b/>
          <w:rtl/>
          <w:cs/>
          <w:lang w:val="ar_AE" w:bidi="ar_AE"/>
        </w:rPr>
        <w:t xml:space="preserve"> أصحاب السلطة</w:t>
      </w:r>
      <w:r>
        <w:rPr>
          <w:rtl/>
          <w:cs/>
          <w:lang w:val="ar_AE" w:bidi="ar_AE"/>
        </w:rPr>
        <w:t xml:space="preserve"> أو </w:t>
      </w:r>
      <w:r>
        <w:rPr>
          <w:b/>
          <w:rtl/>
          <w:cs/>
          <w:lang w:val="ar_AE" w:bidi="ar_AE"/>
        </w:rPr>
        <w:t>وجهاء المدينة</w:t>
      </w:r>
      <w:r>
        <w:rPr>
          <w:rtl/>
          <w:cs/>
          <w:lang w:val="ar_AE" w:bidi="ar_AE"/>
        </w:rPr>
        <w:t>.</w:t>
      </w:r>
    </w:p>
    <w:p>
      <w:pPr>
        <w:bidi/>
      </w:pPr>
      <w:r>
        <w:rPr>
          <w:rtl/>
          <w:cs/>
          <w:lang w:val="ar_AE" w:bidi="ar_AE"/>
        </w:rPr>
      </w:r>
      <w:r>
        <w:rPr>
          <w:rtl/>
          <w:cs/>
          <w:lang w:val="ar_AE" w:bidi="ar_AE"/>
        </w:rPr>
        <w:t xml:space="preserve">ثم </w:t>
      </w:r>
      <w:r>
        <w:rPr>
          <w:b/>
          <w:rtl/>
          <w:cs/>
          <w:lang w:val="ar_AE" w:bidi="ar_AE"/>
        </w:rPr>
        <w:t>اغتصب</w:t>
      </w:r>
      <w:r>
        <w:rPr>
          <w:rtl/>
          <w:cs/>
          <w:lang w:val="ar_AE" w:bidi="ar_AE"/>
        </w:rPr>
        <w:t xml:space="preserve"> الرجال سُرِّيَّة الرجل اللاوي. استخدموا الكلمة أو العبارة نفسها التي استخدمتموها سابقًا للإشارة إلى الاغتصاب.</w:t>
      </w:r>
    </w:p>
    <w:p>
      <w:pPr>
        <w:bidi/>
      </w:pPr>
      <w:r>
        <w:rPr>
          <w:rtl/>
          <w:cs/>
          <w:lang w:val="ar_AE" w:bidi="ar_AE"/>
        </w:rPr>
      </w:r>
      <w:r>
        <w:rPr>
          <w:rtl/>
          <w:cs/>
          <w:lang w:val="ar_AE" w:bidi="ar_AE"/>
        </w:rPr>
        <w:t xml:space="preserve">وأرسل الرجل اللاوي أجزاء من جسد سُرِّيَّته الميتة إلى كل منطقة من مناطق </w:t>
      </w:r>
      <w:r>
        <w:rPr>
          <w:b/>
          <w:rtl/>
          <w:cs/>
          <w:lang w:val="ar_AE" w:bidi="ar_AE"/>
        </w:rPr>
        <w:t>ميراث</w:t>
      </w:r>
      <w:r>
        <w:rPr>
          <w:rtl/>
          <w:cs/>
          <w:lang w:val="ar_AE" w:bidi="ar_AE"/>
        </w:rPr>
        <w:t xml:space="preserve"> إسرائيل. استخدموا نفس الكلمة أو العبارة لـ "مُلك" كما استخدمتموها في المقاطع السابقة.</w:t>
      </w:r>
    </w:p>
    <w:p>
      <w:pPr>
        <w:bidi/>
      </w:pPr>
      <w:r>
        <w:rPr>
          <w:rtl/>
          <w:cs/>
          <w:lang w:val="ar_AE" w:bidi="ar_AE"/>
        </w:rPr>
      </w:r>
      <w:r>
        <w:rPr>
          <w:rtl/>
          <w:cs/>
          <w:lang w:val="ar_AE" w:bidi="ar_AE"/>
        </w:rPr>
        <w:t xml:space="preserve">وكنتيجة لما قاله الرجل اللاوي، سيهاجم بنو إسرائيل جبعة </w:t>
      </w:r>
      <w:r>
        <w:rPr>
          <w:b/>
          <w:rtl/>
          <w:cs/>
          <w:lang w:val="ar_AE" w:bidi="ar_AE"/>
        </w:rPr>
        <w:t>بإلقاء القرعة.</w:t>
      </w:r>
      <w:r>
        <w:rPr>
          <w:rtl/>
          <w:cs/>
          <w:lang w:val="ar_AE" w:bidi="ar_AE"/>
        </w:rPr>
        <w:t xml:space="preserve"> وربما كان إلقاء القرعة يشير إلى وضع أشياء عليها علامات، في كيس أو وعاء. وكانت هذه الأشياء عادة حصى. وكان الناس يُميزون هذه الأشياء إما بألوان، أو رموز، أو أسماء مختلفة. ثم كان أحدهم يهزّ الكيس حتى تسقط إحدى الحصى. وكان رئيس كهنة بني إسرائيل يُلقي القرعة للمساعدة في اتخاذ القرارات المهمة.</w:t>
      </w:r>
    </w:p>
    <w:p>
      <w:pPr>
        <w:bidi/>
      </w:pPr>
      <w:r>
        <w:rPr>
          <w:rtl/>
          <w:cs/>
          <w:lang w:val="ar_AE" w:bidi="ar_AE"/>
        </w:rPr>
      </w:r>
      <w:r>
        <w:rPr>
          <w:rtl/>
          <w:cs/>
          <w:lang w:val="ar_AE" w:bidi="ar_AE"/>
        </w:rPr>
        <w:t>توقَّفوا هنا وناقشوا معًا الكلمة أو العبارة التي ستستخدمونها للتعبير عن إلقاء القرعة.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ويخطط بنو إسرائيل الآن لاختيار بعض الرجال من كل مجموعة ليوفروا</w:t>
      </w:r>
      <w:r>
        <w:rPr>
          <w:b/>
          <w:rtl/>
          <w:cs/>
          <w:lang w:val="ar_AE" w:bidi="ar_AE"/>
        </w:rPr>
        <w:t xml:space="preserve"> المؤن</w:t>
      </w:r>
      <w:r>
        <w:rPr>
          <w:rtl/>
          <w:cs/>
          <w:lang w:val="ar_AE" w:bidi="ar_AE"/>
        </w:rPr>
        <w:t xml:space="preserve"> </w:t>
      </w:r>
      <w:r>
        <w:rPr>
          <w:b/>
          <w:rtl/>
          <w:cs/>
          <w:lang w:val="ar_AE" w:bidi="ar_AE"/>
        </w:rPr>
        <w:t>للجيش</w:t>
      </w:r>
      <w:r>
        <w:rPr>
          <w:rtl/>
          <w:cs/>
          <w:lang w:val="ar_AE" w:bidi="ar_AE"/>
        </w:rPr>
        <w:t>، أي للرجال المجتمعين للقتال. استخدموا الكلمة أو العبارة نفسها التي استخدمتموها سابقًا للإشارة إلى المؤن والجيش.</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20:12–25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٢٠: ١٢–٢٥ واحفظوا هذا المقطع في قلوبكم.</w:t>
      </w:r>
    </w:p>
    <w:p>
      <w:pPr>
        <w:bidi/>
      </w:pPr>
      <w:r>
        <w:rPr>
          <w:rtl/>
          <w:cs/>
          <w:lang w:val="ar_AE" w:bidi="ar_AE"/>
        </w:rPr>
      </w:r>
      <w:r>
        <w:rPr>
          <w:rtl/>
          <w:cs/>
          <w:lang w:val="ar_AE" w:bidi="ar_AE"/>
        </w:rPr>
        <w:t>استمعوا إلى النسخة الصوتية من سفر القضاة ٢٠: ١٢–٢٥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٢٠: ١٢–٢٥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تذكّروا من المقطع السابق أن الرجال المقاتلين ورؤساء أسباط إسرائيل اجتمعوا في المصفاة. وفي المصفاة اجتمع الشعب ليستمع إلى الرجل اللاوي وهو يروي قصته عن كيفية موت سريته. ولم يحضر رجال سبط بنيامين إلى المصفاة. وكان بنو إسرائيل المجتمعون في المصفاة غاضبين. وأراد جميع بني إسرائيل الذين كانوا في المصفاة أن يعاقبوا أهل جبعة من سبط بنيامين. ولذلك استعد بنو إسرائيل المجتمعون في المصفاة لمحاربة أهل جبعة. وفي هذا المقطع، تشير عبارة "إسرائيل" أو "بنو إسرائيل" إلى جميع أسباط إسرائيل ما عدا سبط بنيامين.</w:t>
      </w:r>
    </w:p>
    <w:p>
      <w:pPr>
        <w:bidi/>
      </w:pPr>
      <w:r>
        <w:rPr>
          <w:rtl/>
          <w:cs/>
          <w:lang w:val="ar_AE" w:bidi="ar_AE"/>
        </w:rPr>
      </w:r>
      <w:r>
        <w:rPr>
          <w:rtl/>
          <w:cs/>
          <w:lang w:val="ar_AE" w:bidi="ar_AE"/>
        </w:rPr>
        <w:t>أرسل بنو إسرائيل المجتمعون في المصفاة رجالًا يحملون رسالة إلى سبط بنيامين. وأرادوا أن يتخذ سبط بنيامين موقفًا من الشر الذي ارتكبه رجال جبعة. ولا نعرف هل كان بنو إسرائيل يتوقعون أن يستجيب سبط بنيامين استجابة حسنة لرسالتهم، أم أنهم كانوا يريدون فقط كسب بعض الوقت لتنظيم الجيش. وطلب الرسل من سبط بنيامين أن يسلّم رجال جبعة إلى بقية بني إسرائيل. وكان بنو إسرائيل المجتمعون في المصفاة يريدون قتل رجال جبعة عقابًا لهم على ما فعلوه بسرية الرجل اللاوي. وبحسب الشريعة التي أعطاها الرب لبني إسرائيل، إذا أقام رجل علاقة جنسية مع زوجة رجل آخر، كان يجب أن يُقتل الرجل والمرأة لإزالة الشر من وسط بني إسرائيل. لكن بني إسرائيل أرادوا أن يعاقبوا أهل جبعة بعقوبة أشد مما أوصى به الرب.</w:t>
      </w:r>
    </w:p>
    <w:p>
      <w:pPr>
        <w:bidi/>
      </w:pPr>
      <w:r>
        <w:rPr>
          <w:rtl/>
          <w:cs/>
          <w:lang w:val="ar_AE" w:bidi="ar_AE"/>
        </w:rPr>
      </w:r>
      <w:r>
        <w:rPr>
          <w:rtl/>
          <w:cs/>
          <w:lang w:val="ar_AE" w:bidi="ar_AE"/>
        </w:rPr>
        <w:t>توقفوا هنا وناقشوا معًا هذا السؤال: ما الأفعال التي يعدّها الناس في مجتمعكم شريرة أو مخالفة لقوانين مجتمعكم؟ وما العقوبة التي تُفرض على الأفعال الشريرة جدًا؟ وإن وُجدت أمثلة، فتحدثوا عن وقت في تاريخ مجتمعكم أُعدم فيه شخص بسبب شر ارتكبه. أوقِفوا الاستماع إلى هذا التسجيل الصوتي هنا.</w:t>
      </w:r>
    </w:p>
    <w:p>
      <w:pPr>
        <w:bidi/>
      </w:pPr>
      <w:r>
        <w:rPr>
          <w:rtl/>
          <w:cs/>
          <w:lang w:val="ar_AE" w:bidi="ar_AE"/>
        </w:rPr>
      </w:r>
      <w:r>
        <w:rPr>
          <w:rtl/>
          <w:cs/>
          <w:lang w:val="ar_AE" w:bidi="ar_AE"/>
        </w:rPr>
        <w:t>يطلق بنو إسرائيل المجتمعون في المصفاة على رجال جبعة الاسم نفسه الذي استخدمه راوي القصة من قبل عندما وصف ما حدث في جبعة. وهذا الاسم يعني أن هؤلاء الرجال لا قيمة لهم وأنهم أصحاب أخلاق فاسدة. ولم يكن هذا هو الاسم الذي استخدمه الرجل اللاوي عندما روى قصته لبني إسرائيل في المصفاة. ولم يعد الرجل اللاوي محور الاهتمام، ولم يعد بنو إسرائيل يتبعون طريقته في وصف هؤلاء الرجال.</w:t>
      </w:r>
    </w:p>
    <w:p>
      <w:pPr>
        <w:bidi/>
      </w:pPr>
      <w:r>
        <w:rPr>
          <w:rtl/>
          <w:cs/>
          <w:lang w:val="ar_AE" w:bidi="ar_AE"/>
        </w:rPr>
      </w:r>
      <w:r>
        <w:rPr>
          <w:rtl/>
          <w:cs/>
          <w:lang w:val="ar_AE" w:bidi="ar_AE"/>
        </w:rPr>
        <w:t>توقفوا هنا، وقوموا بهذا النشاط معًا: احكوا قصة عن أشخاص يتصرفون بطريقة تدل على فساد أخلاقهم وأنهم لا ينفعون مجتمعهم. أوقِفوا الاستماع إلى هذا التسجيل الصوتي هنا.</w:t>
      </w:r>
    </w:p>
    <w:p>
      <w:pPr>
        <w:bidi/>
      </w:pPr>
      <w:r>
        <w:rPr>
          <w:rtl/>
          <w:cs/>
          <w:lang w:val="ar_AE" w:bidi="ar_AE"/>
        </w:rPr>
      </w:r>
      <w:r>
        <w:rPr>
          <w:rtl/>
          <w:cs/>
          <w:lang w:val="ar_AE" w:bidi="ar_AE"/>
        </w:rPr>
        <w:t>لم يستمع سبط بنيامين إلى "إخوته"، أي إلى أبناء أسباط إسرائيل الآخرين الذين تجمعهم بهم رابطة الشعب الواحد. ولم يسلّم سبط بنيامين رجال جبعة إلى بني إسرائيل المجتمعين في المصفاة. ولا نعرف لماذا اختار سبط بنيامين أن يقف إلى جانب رجال جبعة. وبذلك قطع سبط بنيامين روابط الأخوة بين أسباط إسرائيل، وقرر أن يحارب بقية أسباط إسرائيل.</w:t>
      </w:r>
    </w:p>
    <w:p>
      <w:pPr>
        <w:bidi/>
      </w:pPr>
      <w:r>
        <w:rPr>
          <w:rtl/>
          <w:cs/>
          <w:lang w:val="ar_AE" w:bidi="ar_AE"/>
        </w:rPr>
      </w:r>
      <w:r>
        <w:rPr>
          <w:rtl/>
          <w:cs/>
          <w:lang w:val="ar_AE" w:bidi="ar_AE"/>
        </w:rPr>
        <w:t>توقفوا هنا وناقشوا معًا هذا السؤال: صفوا موقفًا من تاريخ عائلتكم أو مجتمعكم انفصلت فيه مجموعة عن بقية العائلة أو المجتمع بسبب نزاع أو أمر مشابه. كيف تنازعت أو تقاتلت المجموعتان؟ أوقِفوا الاستماع إلى هذا التسجيل الصوتي هنا.</w:t>
      </w:r>
    </w:p>
    <w:p>
      <w:pPr>
        <w:bidi/>
      </w:pPr>
      <w:r>
        <w:rPr>
          <w:rtl/>
          <w:cs/>
          <w:lang w:val="ar_AE" w:bidi="ar_AE"/>
        </w:rPr>
      </w:r>
      <w:r>
        <w:rPr>
          <w:rtl/>
          <w:cs/>
          <w:lang w:val="ar_AE" w:bidi="ar_AE"/>
        </w:rPr>
        <w:t>جمع سبط بنيامين الرجال المقاتلين من جميع مدنه، ومن كل الأماكن التي كان يعيش فيها بنو بنيامين. فاجتمع ستة وعشرون ألف رجل يقاتلون بالسيف. كما أرسل أهل مدينة جبعة سبعمئة رجل مقاتل لينضموا إلى جيش سبط بنيامين. وكان في جيش سبط بنيامين أيضًا سبعمئة رجل من المقاتلين المهرة. ويصفهم راوي القصة بأنهم عُسر، أي يعتمدون على اليد اليسرى أكثر من اليمنى. وربما تتذكرون أن القاضي أهود، الذي كان من سبط بنيامين، وُصف هو أيضًا بأنه أعسر. وربما كان هؤلاء المقاتلون يستخدمون أيديهم اليسرى في حمل السيف بدلًا من اليمنى. ومن المحتمل أن هذا النوع من المقاتلين كان يختص به سبط بنيامين. وكان المقاتلون الذين يستخدمون اليد اليمنى يجدون صعوبة أكبر في قتالهم، لأن طريقة قتالهم كانت مختلفة.</w:t>
      </w:r>
    </w:p>
    <w:p>
      <w:pPr>
        <w:bidi/>
      </w:pPr>
      <w:r>
        <w:rPr>
          <w:rtl/>
          <w:cs/>
          <w:lang w:val="ar_AE" w:bidi="ar_AE"/>
        </w:rPr>
      </w:r>
      <w:r>
        <w:rPr>
          <w:rtl/>
          <w:cs/>
          <w:lang w:val="ar_AE" w:bidi="ar_AE"/>
        </w:rPr>
        <w:t>توقفوا هنا، وقوموا بهذا النشاط معًا: ليحمل شخصان في المجموعة قلمًا أو عصًا في أيديهما اليمنى، ثم يتباريان بحذر. وبعد ذلك، ليحمل شخص ثالث قلمًا أو عصًا بيده اليسرى وينضم إليهما. كيف يختلف الأمر عند محاولة القتال مع شخص يستخدم يده اليسرى؟ أوقِفوا الاستماع إلى هذا التسجيل الصوتي هنا.</w:t>
      </w:r>
    </w:p>
    <w:p>
      <w:pPr>
        <w:bidi/>
      </w:pPr>
      <w:r>
        <w:rPr>
          <w:rtl/>
          <w:cs/>
          <w:lang w:val="ar_AE" w:bidi="ar_AE"/>
        </w:rPr>
      </w:r>
      <w:r>
        <w:rPr>
          <w:rtl/>
          <w:cs/>
          <w:lang w:val="ar_AE" w:bidi="ar_AE"/>
        </w:rPr>
        <w:t>ويخبرنا المقطع أيضًا أن هؤلاء المقاتلين المهرة كانوا بارعين في استخدام المقلاع لرمي الحجارة. والمقلاع سلاح بسيط يتكون من شريط أو حلقة من الجلد أو القماش، يمسكه الشخص بيده ويستخدمه لقذف الحجارة أو غيرها من الأجسام الصلبة. وكان بنو إسرائيل يستخدمون المقاليع والحجارة لإبعاد الحيوانات والطيور عن أغنامهم وماعزهم، وكذلك عن محاصيلهم الزراعية. كما كان المقاتلون يستخدمون المقاليع والحجارة لإصابة أعدائهم من مسافة بعيدة. وكان هؤلاء المقاتلون بارعين جدًا في استخدام المقلاع حتى إنهم كانوا يستطيعون إصابة شعرة، أي هدف بالغ الصغر. وكان حامل المقلاع يستطيع إصابة خصمه قبل أن يقترب منه الخصم بما يكفي ليهاجمه.</w:t>
      </w:r>
    </w:p>
    <w:p>
      <w:pPr>
        <w:bidi/>
      </w:pPr>
      <w:r>
        <w:rPr>
          <w:rtl/>
          <w:cs/>
          <w:lang w:val="ar_AE" w:bidi="ar_AE"/>
        </w:rPr>
      </w:r>
      <w:r>
        <w:rPr>
          <w:rtl/>
          <w:cs/>
          <w:lang w:val="ar_AE" w:bidi="ar_AE"/>
        </w:rPr>
        <w:t>توقفوا هنا وانظروا إلى صورة لشخص يحمل مقلاعًا وبعض الحجارة. أوقِفوا الاستماع إلى هذا التسجيل الصوتي هنا.</w:t>
      </w:r>
    </w:p>
    <w:p>
      <w:pPr>
        <w:bidi/>
      </w:pPr>
      <w:r>
        <w:rPr>
          <w:rtl/>
          <w:cs/>
          <w:lang w:val="ar_AE" w:bidi="ar_AE"/>
        </w:rPr>
      </w:r>
      <w:r>
        <w:rPr>
          <w:rtl/>
          <w:cs/>
          <w:lang w:val="ar_AE" w:bidi="ar_AE"/>
        </w:rPr>
        <w:t>توقفوا هنا وناقشوا معًا هذا السؤال: ما أنواع المقاتلين المتخصصين الموجودة في جيشكم النظامي؟ وما التدريب أو الأسلحة الخاصة التي يمتلكونها وتختلف عن بقية الجنود؟ أوقِفوا الاستماع إلى هذا التسجيل الصوتي هنا.</w:t>
      </w:r>
    </w:p>
    <w:p>
      <w:pPr>
        <w:bidi/>
      </w:pPr>
      <w:r>
        <w:rPr>
          <w:rtl/>
          <w:cs/>
          <w:lang w:val="ar_AE" w:bidi="ar_AE"/>
        </w:rPr>
      </w:r>
      <w:r>
        <w:rPr>
          <w:rtl/>
          <w:cs/>
          <w:lang w:val="ar_AE" w:bidi="ar_AE"/>
        </w:rPr>
        <w:t>اجتمع في المصفاة أربعمئة ألف رجل من بني إسرائيل يقاتلون بالسيوف. وكان جميع رجال سبط بنيامين، وكذلك الرجال الذين اجتمعوا من بقية أسباط إسرائيل، مستعدين للحرب. وكما في مواضع أخرى من الكتاب المقدس، لا نعرف هل كان هذا العدد دقيقًا، أم أنه يشير إلى وحدات من المقاتلين. لكننا نعلم أن عدد رجال بقية أسباط إسرائيل كان أكبر بكثير من عدد رجال سبط بنيامين وحده.</w:t>
      </w:r>
    </w:p>
    <w:p>
      <w:pPr>
        <w:bidi/>
      </w:pPr>
      <w:r>
        <w:rPr>
          <w:rtl/>
          <w:cs/>
          <w:lang w:val="ar_AE" w:bidi="ar_AE"/>
        </w:rPr>
      </w:r>
      <w:r>
        <w:rPr>
          <w:rtl/>
          <w:cs/>
          <w:lang w:val="ar_AE" w:bidi="ar_AE"/>
        </w:rPr>
        <w:t>وبعد أن أظهر سبط بنيامين لبني إسرائيل المجتمعين في المصفاة أنه يؤيد أهل جبعة وسيقاتل معهم، أراد بنو إسرائيل أن يستشيروا إلههم. وربما سافروا إلى مدينة بيت إيل، التي تبعد عن المصفاة نحو ساعتين سيرًا على الأقدام. وقد تتذكرون أن يعقوب أقام مذبحًا للرب في بيت إيل، ولذلك كانت هذه المدينة ذات أهمية كبيرة لبني إسرائيل.</w:t>
      </w:r>
    </w:p>
    <w:p>
      <w:pPr>
        <w:bidi/>
      </w:pPr>
      <w:r>
        <w:rPr>
          <w:rtl/>
          <w:cs/>
          <w:lang w:val="ar_AE" w:bidi="ar_AE"/>
        </w:rPr>
      </w:r>
      <w:r>
        <w:rPr>
          <w:rtl/>
          <w:cs/>
          <w:lang w:val="ar_AE" w:bidi="ar_AE"/>
        </w:rPr>
        <w:t>توقفوا هنا وانظروا إلى خريطة تُظهر مواقع جبعة والمصفاة وبيت إيل وشيلوه. أوقِفوا الاستماع إلى هذا التسجيل الصوتي هنا.</w:t>
      </w:r>
    </w:p>
    <w:p>
      <w:pPr>
        <w:bidi/>
      </w:pPr>
      <w:r>
        <w:rPr>
          <w:rtl/>
          <w:cs/>
          <w:lang w:val="ar_AE" w:bidi="ar_AE"/>
        </w:rPr>
      </w:r>
      <w:r>
        <w:rPr>
          <w:rtl/>
          <w:cs/>
          <w:lang w:val="ar_AE" w:bidi="ar_AE"/>
        </w:rPr>
        <w:t>ونتعلم لاحقًا في سِفر القضاة أن الكهنة اللاويين وخدامهم نقلوا تابوت العهد إلى بيت إيل. ولا نعرف متى نقلوا التابوت. ولا نعرف أيضًا هل كان تابوت العهد ورئيس الكهنة فينحاس موجودين في بيت إيل عندما جاء بنو إسرائيل ليسألوا إلههم. وفي هذه القصة يستخدم الراوي اسم "الله" بدلًا من الاسم الشخصي لله، وهو الرب. ولم يسأل بنو إسرائيل الرب عما ينبغي أن يفعلوه، بل سألوه فقط كيف يبدأون القتال. ولم يُظهروا الاحترام اللائق بالرب، بل فعلوا ما ظنوه صوابًا. فأجابهم الرب بأن يكون سبط يهوذا أول من يبدأ القتال. وربما اختار الرب سبط يهوذا لأن سرية الرجل اللاوي كانت من سبط يهوذا. وتنص شريعة الرب على أن قريب المقتول يحق له أن يطالب بالعدل لمن قُتل.</w:t>
      </w:r>
    </w:p>
    <w:p>
      <w:pPr>
        <w:bidi/>
      </w:pPr>
      <w:r>
        <w:rPr>
          <w:rtl/>
          <w:cs/>
          <w:lang w:val="ar_AE" w:bidi="ar_AE"/>
        </w:rPr>
      </w:r>
      <w:r>
        <w:rPr>
          <w:rtl/>
          <w:cs/>
          <w:lang w:val="ar_AE" w:bidi="ar_AE"/>
        </w:rPr>
        <w:t>وبعد أن تلقى بنو إسرائيل توجيهات الرب، غادروا في صباح اليوم التالي وأقاموا معسكرًا جديدًا بالقرب من جبعة. واصطف الرجال المقاتلون استعدادًا للحرب ضد سبط بنيامين. فخرج رجال سبط بنيامين من جبعة وقتلوا اثنين وعشرين ألفًا من رجال بني إسرائيل.</w:t>
      </w:r>
    </w:p>
    <w:p>
      <w:pPr>
        <w:bidi/>
      </w:pPr>
      <w:r>
        <w:rPr>
          <w:rtl/>
          <w:cs/>
          <w:lang w:val="ar_AE" w:bidi="ar_AE"/>
        </w:rPr>
      </w:r>
      <w:r>
        <w:rPr>
          <w:rtl/>
          <w:cs/>
          <w:lang w:val="ar_AE" w:bidi="ar_AE"/>
        </w:rPr>
        <w:t>توقفوا هنا، وقوموا بهذا النشاط معًا: ارسموا دائرة على الأرض أو على ورقة لتمثل مدينة جبعة. وضعوا خارج الدائرة، من أحد الجانبين، أربعين حصاة صغيرة لتمثل بني إسرائيل. وضعوا داخل الدائرة ثلاث حصيات لتمثل سبط بنيامين. ثم حرّكوا الحصيات الثلاث إلى خارج الدائرة باتجاه حصيات بني إسرائيل. وبعد ذلك غطوا حصاتين من حصيات بني إسرائيل بأوراق صغيرة أو بأوراق شجر، لتمثل عدد الرجال الذين سقطوا قتلى. أوقِفوا الاستماع إلى هذا التسجيل الصوتي هنا.</w:t>
      </w:r>
    </w:p>
    <w:p>
      <w:pPr>
        <w:bidi/>
      </w:pPr>
      <w:r>
        <w:rPr>
          <w:rtl/>
          <w:cs/>
          <w:lang w:val="ar_AE" w:bidi="ar_AE"/>
        </w:rPr>
      </w:r>
      <w:r>
        <w:rPr>
          <w:rtl/>
          <w:cs/>
          <w:lang w:val="ar_AE" w:bidi="ar_AE"/>
        </w:rPr>
        <w:t>وربما شعر بنو إسرائيل بالصدمة لأن عددًا كبيرًا من رجالهم قُتل في اليوم الأول من القتال. وربما كانوا يتوقعون أن يقضوا على جميع رجال سبط بنيامين، لأن عددهم كان أكبر بكثير. ولا نعرف هل قُتل أي رجل من سبط بنيامين في ذلك اليوم الأول. وشجع بنو إسرائيل بعضهم بعضًا، واستعدوا للقتال مرة أخرى في المكان نفسه.</w:t>
      </w:r>
    </w:p>
    <w:p>
      <w:pPr>
        <w:bidi/>
      </w:pPr>
      <w:r>
        <w:rPr>
          <w:rtl/>
          <w:cs/>
          <w:lang w:val="ar_AE" w:bidi="ar_AE"/>
        </w:rPr>
      </w:r>
      <w:r>
        <w:rPr>
          <w:rtl/>
          <w:cs/>
          <w:lang w:val="ar_AE" w:bidi="ar_AE"/>
        </w:rPr>
        <w:t>ثم يضيف راوي القصة بعض التفاصيل عما حدث بعد اليوم الأول، وقبل أن يستعد بنو إسرائيل للقتال من جديد. وبعد اليوم الأول من القتال، وبعد أن شعروا بالصدمة والحزن، ذهبوا من قرب جبعة ليسألوا الرب. وكان الذين ذهبوا إلى بيت إيل حزانى جدًا، وبكوا أمام الرب. وربما بكوا عند المذبح في بيت إيل، أو أمام تابوت العهد إذا كان قد نُقل إلى هناك في ذلك الوقت. وهذه المرة طلبوا إرشاد الرب. وسألوه عما إذا كان ينبغي عليهم أن يقاتلوا أقاربهم، أي سبط بنيامين. فقال لهم أن يصعدوا، لكنه لم يعطهم تعليمات أخرى، ولم يعدهم بالنصر. ولم يأمرهم الرب صراحةً بمحاربة سبط بنيامين. وهذا يختلف كثيرًا عن إجاباته في بداية سِفر القضاة، حين كان يعد بني إسرائيل بالنصر عندما يطلبون إرشاده.</w:t>
      </w:r>
    </w:p>
    <w:p>
      <w:pPr>
        <w:bidi/>
      </w:pPr>
      <w:r>
        <w:rPr>
          <w:rtl/>
          <w:cs/>
          <w:lang w:val="ar_AE" w:bidi="ar_AE"/>
        </w:rPr>
      </w:r>
      <w:r>
        <w:rPr>
          <w:rtl/>
          <w:cs/>
          <w:lang w:val="ar_AE" w:bidi="ar_AE"/>
        </w:rPr>
        <w:t>ثم عاد بنو إسرائيل إلى جبعة، واستعدوا للقتال في اليوم الثاني. ولا نعرف كم مضى من الوقت بين اليوم الأول واليوم الثاني. فخرج رجال سبط بنيامين من جبعة مرة أخرى، وقتلوا ثمانية عشر ألف رجل آخر من بني إسرائيل. وكان جميع هؤلاء من الرجال الذين يقاتلون بالسيوف، ولم يكونوا من المقاتلين المتخصصين.</w:t>
      </w:r>
    </w:p>
    <w:p>
      <w:pPr>
        <w:bidi/>
      </w:pPr>
      <w:r>
        <w:rPr>
          <w:rtl/>
          <w:cs/>
          <w:lang w:val="ar_AE" w:bidi="ar_AE"/>
        </w:rPr>
      </w:r>
      <w:r>
        <w:rPr>
          <w:rtl/>
          <w:cs/>
          <w:lang w:val="ar_AE" w:bidi="ar_AE"/>
        </w:rPr>
        <w:t>توقفوا هنا، وقوموا بهذا النشاط معًا: غطوا حصاتين أخريين من حصيات بني إسرائيل الموجودة خارج الدائرة، لتمثل عدد الرجال الذين سقطوا قتلى في اليوم الثاني من القتال.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٢٠: ١٢–٢٥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يرسل بنو إسرائيل المجتمعون في المصفاة رسلًا إلى سبط بنيامين. ولا يستمع سبط بنيامين إلى بقية أسباط إسرائيل. بل يختار أن يقف إلى جانب أهل جبعة. ويجمع سبط بنيامين جيشًا من المقاتلين العاديين والمقاتلين المهرة من جميع مدنه. وكان جيش بني إسرائيل يفوق جيش سبط بنيامين عددًا بكثير.</w:t>
      </w:r>
    </w:p>
    <w:p>
      <w:pPr>
        <w:bidi/>
      </w:pPr>
      <w:r>
        <w:rPr>
          <w:rtl/>
          <w:cs/>
          <w:lang w:val="ar_AE" w:bidi="ar_AE"/>
        </w:rPr>
      </w:r>
      <w:r>
        <w:rPr>
          <w:b/>
          <w:rtl/>
          <w:cs/>
          <w:lang w:val="ar_AE" w:bidi="ar_AE"/>
        </w:rPr>
        <w:t>في المشهد الثاني:</w:t>
      </w:r>
      <w:r>
        <w:rPr>
          <w:rtl/>
          <w:cs/>
          <w:lang w:val="ar_AE" w:bidi="ar_AE"/>
        </w:rPr>
        <w:t xml:space="preserve"> يغادر بعض بني إسرائيل المصفاة ويذهبون إلى بيت إيل ليسألوا الله أيّ سبط ينبغي أن يبدأ بقتال سبط بنيامين. فيخبرهم الرب أن يبدأ سبط يهوذا أولًا.</w:t>
      </w:r>
    </w:p>
    <w:p>
      <w:pPr>
        <w:bidi/>
      </w:pPr>
      <w:r>
        <w:rPr>
          <w:rtl/>
          <w:cs/>
          <w:lang w:val="ar_AE" w:bidi="ar_AE"/>
        </w:rPr>
      </w:r>
      <w:r>
        <w:rPr>
          <w:b/>
          <w:rtl/>
          <w:cs/>
          <w:lang w:val="ar_AE" w:bidi="ar_AE"/>
        </w:rPr>
        <w:t>في المشهد الثالث:</w:t>
      </w:r>
      <w:r>
        <w:rPr>
          <w:rtl/>
          <w:cs/>
          <w:lang w:val="ar_AE" w:bidi="ar_AE"/>
        </w:rPr>
        <w:t xml:space="preserve"> يغادر بنو إسرائيل المصفاة ويعسكرون بالقرب من جبعة. ويستعد الرجال المقاتلون للقتال، ثم يخرج رجال سبط بنيامين من جبعة ويقتلون اثنين وعشرين ألفًا من رجال بني إسرائيل.</w:t>
      </w:r>
    </w:p>
    <w:p>
      <w:pPr>
        <w:bidi/>
      </w:pPr>
      <w:r>
        <w:rPr>
          <w:rtl/>
          <w:cs/>
          <w:lang w:val="ar_AE" w:bidi="ar_AE"/>
        </w:rPr>
      </w:r>
      <w:r>
        <w:rPr>
          <w:b/>
          <w:rtl/>
          <w:cs/>
          <w:lang w:val="ar_AE" w:bidi="ar_AE"/>
        </w:rPr>
        <w:t>في المشهد الرابع:</w:t>
      </w:r>
      <w:r>
        <w:rPr>
          <w:rtl/>
          <w:cs/>
          <w:lang w:val="ar_AE" w:bidi="ar_AE"/>
        </w:rPr>
        <w:t xml:space="preserve"> يستعد بنو إسرائيل للقتال مرة أخرى. وفي ذلك الوقت يذهب بعضهم إلى بيت إيل ليسألوا الله هل ينبغي لهم أن يحاربوا سبط بنيامين مرة أخرى. فيجيبهم الرب، فيعودون إلى جبعة.</w:t>
      </w:r>
    </w:p>
    <w:p>
      <w:pPr>
        <w:bidi/>
      </w:pPr>
      <w:r>
        <w:rPr>
          <w:rtl/>
          <w:cs/>
          <w:lang w:val="ar_AE" w:bidi="ar_AE"/>
        </w:rPr>
      </w:r>
      <w:r>
        <w:rPr>
          <w:b/>
          <w:rtl/>
          <w:cs/>
          <w:lang w:val="ar_AE" w:bidi="ar_AE"/>
        </w:rPr>
        <w:t>في المشهد الخامس:</w:t>
      </w:r>
      <w:r>
        <w:rPr>
          <w:rtl/>
          <w:cs/>
          <w:lang w:val="ar_AE" w:bidi="ar_AE"/>
        </w:rPr>
        <w:t xml:space="preserve"> يبدأ اليوم الثاني من القتال، فيخرج رجال سبط بنيامين من جبعة ويقتلون ثمانية عشر ألفًا آخرين من الرجال المقاتلين من بني إسرائيل.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رسل بني إسرائيل.</w:t>
      </w:r>
    </w:p>
    <w:p>
      <w:pPr>
        <w:pStyle w:val="ListBullet"/>
        <w:bidi/>
        <w:spacing w:line="240" w:lineRule="auto"/>
        <w:ind w:left="720"/>
      </w:pPr>
      <w:r>
        <w:rPr>
          <w:rtl/>
          <w:cs/>
          <w:lang w:val="ar_AE" w:bidi="ar_AE"/>
        </w:rPr>
      </w:r>
      <w:r>
        <w:rPr>
          <w:rtl/>
          <w:cs/>
          <w:lang w:val="ar_AE" w:bidi="ar_AE"/>
        </w:rPr>
        <w:t>سبط بنيامين.</w:t>
      </w:r>
    </w:p>
    <w:p>
      <w:pPr>
        <w:pStyle w:val="ListBullet"/>
        <w:bidi/>
        <w:spacing w:line="240" w:lineRule="auto"/>
        <w:ind w:left="720"/>
      </w:pPr>
      <w:r>
        <w:rPr>
          <w:rtl/>
          <w:cs/>
          <w:lang w:val="ar_AE" w:bidi="ar_AE"/>
        </w:rPr>
      </w:r>
      <w:r>
        <w:rPr>
          <w:rtl/>
          <w:cs/>
          <w:lang w:val="ar_AE" w:bidi="ar_AE"/>
        </w:rPr>
        <w:t>الرجال المقاتلون من سبط بنيامين.</w:t>
      </w:r>
    </w:p>
    <w:p>
      <w:pPr>
        <w:pStyle w:val="ListBullet"/>
        <w:bidi/>
        <w:spacing w:line="240" w:lineRule="auto"/>
        <w:ind w:left="720"/>
      </w:pPr>
      <w:r>
        <w:rPr>
          <w:rtl/>
          <w:cs/>
          <w:lang w:val="ar_AE" w:bidi="ar_AE"/>
        </w:rPr>
      </w:r>
      <w:r>
        <w:rPr>
          <w:rtl/>
          <w:cs/>
          <w:lang w:val="ar_AE" w:bidi="ar_AE"/>
        </w:rPr>
        <w:t>المقاتلون المهرة الذين يستخدمون اليد اليسرى.</w:t>
      </w:r>
    </w:p>
    <w:p>
      <w:pPr>
        <w:pStyle w:val="ListBullet"/>
        <w:bidi/>
        <w:spacing w:line="240" w:lineRule="auto"/>
        <w:ind w:left="720"/>
      </w:pPr>
      <w:r>
        <w:rPr>
          <w:rtl/>
          <w:cs/>
          <w:lang w:val="ar_AE" w:bidi="ar_AE"/>
        </w:rPr>
      </w:r>
      <w:r>
        <w:rPr>
          <w:rtl/>
          <w:cs/>
          <w:lang w:val="ar_AE" w:bidi="ar_AE"/>
        </w:rPr>
        <w:t>الرجال المقاتلون من أسباط إسرائيل.</w:t>
      </w:r>
    </w:p>
    <w:p>
      <w:pPr>
        <w:pStyle w:val="ListBullet"/>
        <w:bidi/>
        <w:spacing w:line="240" w:lineRule="auto"/>
        <w:ind w:left="720"/>
      </w:pPr>
      <w:r>
        <w:rPr>
          <w:rtl/>
          <w:cs/>
          <w:lang w:val="ar_AE" w:bidi="ar_AE"/>
        </w:rPr>
      </w:r>
      <w:r>
        <w:rPr>
          <w:rtl/>
          <w:cs/>
          <w:lang w:val="ar_AE" w:bidi="ar_AE"/>
        </w:rPr>
        <w:t>جماعة رؤساء أسباط إسرائيل.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اجتمعت أسباط إسرائيل في المصفاة، لكن سبط بنيامين لم يحضر. وبعد أن سمع المجتمعون في المصفاة قصة الرجل اللاوي، أرسلت أسباط إسرائيل رسلًا إلى أنحاء الأرض التي كانت تخص سبط بنيامين. ولا نعرف كم من الوقت مضى بين رواية الرجل اللاوي لقصته وبين إرسال هؤلاء الرسل. وكان الرسل يريدون من سبط بنيامين أن يقر بأن رجال جبعة ارتكبوا شرًا عظيمًا. ووصف الرسل رجال جبعة بأنهم أشرار وعديمو القيمة وفاسدو الأخلاق.</w:t>
      </w:r>
    </w:p>
    <w:p>
      <w:pPr>
        <w:bidi/>
      </w:pPr>
      <w:r>
        <w:rPr>
          <w:rtl/>
          <w:cs/>
          <w:lang w:val="ar_AE" w:bidi="ar_AE"/>
        </w:rPr>
      </w:r>
      <w:r>
        <w:rPr>
          <w:rtl/>
          <w:cs/>
          <w:lang w:val="ar_AE" w:bidi="ar_AE"/>
        </w:rPr>
        <w:t>توقفوا هنا وناقشوا معًا هذا السؤال: ما الكلمة أو العبارة التي ستستخدمونها في ترجمتكم لوصف رجال جبعة؟ تذكروا أنهم أصحاب أخلاق فاسدة، وعديمو القيمة، وأشرار. أوقِفوا الاستماع إلى هذا التسجيل الصوتي هنا.</w:t>
      </w:r>
    </w:p>
    <w:p>
      <w:pPr>
        <w:bidi/>
      </w:pPr>
      <w:r>
        <w:rPr>
          <w:rtl/>
          <w:cs/>
          <w:lang w:val="ar_AE" w:bidi="ar_AE"/>
        </w:rPr>
      </w:r>
      <w:r>
        <w:rPr>
          <w:rtl/>
          <w:cs/>
          <w:lang w:val="ar_AE" w:bidi="ar_AE"/>
        </w:rPr>
        <w:t>أراد الرسل أن يسلّم سبط بنيامين رجال جبعة إلى بني إسرائيل المجتمعين في المصفاة. وكان بنو إسرائيل يريدون قتل رجال جبعة الذين اعتدوا على المرأة. وكانوا يظنون أنهم بذلك يطبقون الشريعة التي أعطاها الرب لبني إسرائيل.</w:t>
      </w:r>
    </w:p>
    <w:p>
      <w:pPr>
        <w:bidi/>
      </w:pPr>
      <w:r>
        <w:rPr>
          <w:rtl/>
          <w:cs/>
          <w:lang w:val="ar_AE" w:bidi="ar_AE"/>
        </w:rPr>
      </w:r>
      <w:r>
        <w:rPr>
          <w:rtl/>
          <w:cs/>
          <w:lang w:val="ar_AE" w:bidi="ar_AE"/>
        </w:rPr>
        <w:t>ولكن عندما سمع سبط بنيامين رسالة الرسل، لم يوافق على ما طلبته بقية أسباط إسرائيل. فاجتمع بنو بنيامين من المدن التابعة لسبط بنيامين في جبعة. وكان الذين اجتمعوا رجالًا مقاتلين يحملون السيوف. وعندما أحصى سبط بنيامين رجاله المقاتلين، وجد أن عددهم ستة وعشرون ألف رجل. وكان هناك أيضًا سبعمئة رجل مقاتل من مدينة جبعة. وكان بعض هؤلاء الستة والعشرين ألفًا من المقاتلين المهرة. وكان هؤلاء المقاتلون يستخدمون اليد اليسرى، أي إنهم تدربوا على القتال بها. وكانوا أيضًا بارعين في استخدام المقلاع لإصابة أعدائهم بالحجارة.</w:t>
      </w:r>
    </w:p>
    <w:p>
      <w:pPr>
        <w:bidi/>
      </w:pPr>
      <w:r>
        <w:rPr>
          <w:rtl/>
          <w:cs/>
          <w:lang w:val="ar_AE" w:bidi="ar_AE"/>
        </w:rPr>
      </w:r>
      <w:r>
        <w:rPr>
          <w:rtl/>
          <w:cs/>
          <w:lang w:val="ar_AE" w:bidi="ar_AE"/>
        </w:rPr>
        <w:t>توقفوا هنا وانظروا، إذا لزم الأمر، إلى صورة لشخص يحمل مقلاعًا وبعض الحجارة. أوقِفوا الاستماع إلى هذا التسجيل الصوتي هنا.</w:t>
      </w:r>
    </w:p>
    <w:p>
      <w:pPr>
        <w:bidi/>
      </w:pPr>
      <w:r>
        <w:rPr>
          <w:rtl/>
          <w:cs/>
          <w:lang w:val="ar_AE" w:bidi="ar_AE"/>
        </w:rPr>
      </w:r>
      <w:r>
        <w:rPr>
          <w:rtl/>
          <w:cs/>
          <w:lang w:val="ar_AE" w:bidi="ar_AE"/>
        </w:rPr>
        <w:t>وفي الوقت نفسه، كان في المصفاة أربعمئة ألف رجل من بني إسرائيل يقاتلون بالسيوف.</w:t>
      </w:r>
    </w:p>
    <w:p>
      <w:pPr>
        <w:bidi/>
      </w:pPr>
      <w:r>
        <w:rPr>
          <w:rtl/>
          <w:cs/>
          <w:lang w:val="ar_AE" w:bidi="ar_AE"/>
        </w:rPr>
      </w:r>
      <w:r>
        <w:rPr>
          <w:rtl/>
          <w:cs/>
          <w:lang w:val="ar_AE" w:bidi="ar_AE"/>
        </w:rPr>
        <w:t>وبعد أن اجتمع رجال سبط بنيامين في جبعة، استعد بنو إسرائيل للقتال. وأرادوا أن يعرفوا ماذا ينبغي أن يفعلوا في الحرب. فغادر بعضهم المصفاة وذهبوا إلى بيت إيل ليطلبوا إرشاد الله. ومن غير المرجح أن يكون جميع الذين كانوا في المصفاة قد ذهبوا إلى بيت إيل. وربما كان الذين ذهبوا هم رؤساء الشعب، إذ سافروا إلى المكان الذي يوجد فيه المذبح. وكانت الرحلة من المصفاة إلى بيت إيل تستغرق نحو ساعتين سيرًا على الأقدام. ولا نعرف كم من الوقت بقوا في بيت إيل. ويخبرنا راوي القصة أن بني إسرائيل طلبوا الإرشاد من الله، وأن الرب أجابهم وأمرهم أن يبدأ سبط يهوذا بالقتال.</w:t>
      </w:r>
    </w:p>
    <w:p>
      <w:pPr>
        <w:bidi/>
      </w:pPr>
      <w:r>
        <w:rPr>
          <w:rtl/>
          <w:cs/>
          <w:lang w:val="ar_AE" w:bidi="ar_AE"/>
        </w:rPr>
      </w:r>
      <w:r>
        <w:rPr>
          <w:rtl/>
          <w:cs/>
          <w:lang w:val="ar_AE" w:bidi="ar_AE"/>
        </w:rPr>
        <w:t>ثم عادوا إلى المصفاة وانضموا إلى بقية بني إسرائيل. وفي صباح اليوم التالي غادر بنو إسرائيل المصفاة، وأقاموا معسكرًا مؤقتًا بالقرب من جبعة.</w:t>
      </w:r>
    </w:p>
    <w:p>
      <w:pPr>
        <w:bidi/>
      </w:pPr>
      <w:r>
        <w:rPr>
          <w:rtl/>
          <w:cs/>
          <w:lang w:val="ar_AE" w:bidi="ar_AE"/>
        </w:rPr>
      </w:r>
      <w:r>
        <w:rPr>
          <w:rtl/>
          <w:cs/>
          <w:lang w:val="ar_AE" w:bidi="ar_AE"/>
        </w:rPr>
        <w:t>توقفوا هنا وانظروا، إذا لزم الأمر، إلى خريطة تُظهر مواقع جبعة والمصفاة وبيت إيل وشيلوه. أوقِفوا الاستماع إلى هذا التسجيل الصوتي هنا.</w:t>
      </w:r>
    </w:p>
    <w:p>
      <w:pPr>
        <w:bidi/>
      </w:pPr>
      <w:r>
        <w:rPr>
          <w:rtl/>
          <w:cs/>
          <w:lang w:val="ar_AE" w:bidi="ar_AE"/>
        </w:rPr>
      </w:r>
      <w:r>
        <w:rPr>
          <w:rtl/>
          <w:cs/>
          <w:lang w:val="ar_AE" w:bidi="ar_AE"/>
        </w:rPr>
        <w:t>وبعد أن وصل بنو إسرائيل إلى جوار جبعة، استعدوا لقتال رجال سبط بنيامين. وفي اليوم الأول من القتال، اصطف الرجال المقاتلون استعدادًا لمواجهة رجال سبط بنيامين. وربما وقفوا في صفوف، أو اتخذوا ترتيبًا آخر استعدادًا للمعركة.</w:t>
      </w:r>
    </w:p>
    <w:p>
      <w:pPr>
        <w:bidi/>
      </w:pPr>
      <w:r>
        <w:rPr>
          <w:rtl/>
          <w:cs/>
          <w:lang w:val="ar_AE" w:bidi="ar_AE"/>
        </w:rPr>
      </w:r>
      <w:r>
        <w:rPr>
          <w:rtl/>
          <w:cs/>
          <w:lang w:val="ar_AE" w:bidi="ar_AE"/>
        </w:rPr>
        <w:t>توقفوا هنا وناقشوا معًا هذا السؤال: كيف يصطف المقاتلون في مجتمعكم استعدادًا لمواجهة العدو؟ وكيف يمكنكم أن تصفوا الطريقة التي اصطف بها رجال بني إسرائيل استعدادًا للقتال؟ أوقِفوا الاستماع إلى هذا التسجيل الصوتي هنا.</w:t>
      </w:r>
    </w:p>
    <w:p>
      <w:pPr>
        <w:bidi/>
      </w:pPr>
      <w:r>
        <w:rPr>
          <w:rtl/>
          <w:cs/>
          <w:lang w:val="ar_AE" w:bidi="ar_AE"/>
        </w:rPr>
      </w:r>
      <w:r>
        <w:rPr>
          <w:rtl/>
          <w:cs/>
          <w:lang w:val="ar_AE" w:bidi="ar_AE"/>
        </w:rPr>
        <w:t>خرج رجال سبط بنيامين من مدينة جبعة وقتلوا اثنين وعشرين ألفًا من رجال بني إسرائيل. وعندما قُتل رجال بني إسرائيل، يقول راوي القصة إنهم سقطوا صرعى على الأرض. وبعد انتهاء القتال في اليوم الأول، شجع بنو إسرائيل بعضهم بعضًا، ثم اصطف الرجال المقاتلون مرة أخرى بالطريقة نفسها استعدادًا للقتال.</w:t>
      </w:r>
    </w:p>
    <w:p>
      <w:pPr>
        <w:bidi/>
      </w:pPr>
      <w:r>
        <w:rPr>
          <w:rtl/>
          <w:cs/>
          <w:lang w:val="ar_AE" w:bidi="ar_AE"/>
        </w:rPr>
      </w:r>
      <w:r>
        <w:rPr>
          <w:rtl/>
          <w:cs/>
          <w:lang w:val="ar_AE" w:bidi="ar_AE"/>
        </w:rPr>
        <w:t xml:space="preserve">ثم يضيف راوي القصة مزيدًا من التفاصيل عما فعله بنو إسرائيل بعد انتهاء اليوم الأول من القتال. ومن غير المرجح أن يكون جميع بني إسرائيل قد غادروا منطقة جبعة. وربما ترك رؤساء الشعب الرجال المقاتلين هناك، ثم عادوا إلى بيت إيل مرة أخرى. ولا يذكر المقطع المكان الذي ذهبوا إليه ليسمعوا من الرب، لكن من المرجح أنهم عادوا إلى بيت إيل. وعندما وصلوا إلى المكان الذي كانوا يطلبون فيه إرشاد الرب، بكوا أمامه. واستمروا في البكاء حتى نهاية ذلك اليوم. وربما كان ذلك في يوم مختلف عن يوم المعركة الأولى. ثم سألوا الرب هل ينبغي لهم أن يحاربوا سبط بنيامين. فأجابهم الرب أن يصعدوا لمحاربته، لكن معنى هذه الإجابة ليس واضحًا تمامًا. </w:t>
      </w:r>
    </w:p>
    <w:p>
      <w:pPr>
        <w:bidi/>
      </w:pPr>
      <w:r>
        <w:rPr>
          <w:rtl/>
          <w:cs/>
          <w:lang w:val="ar_AE" w:bidi="ar_AE"/>
        </w:rPr>
      </w:r>
      <w:r>
        <w:rPr>
          <w:rtl/>
          <w:cs/>
          <w:lang w:val="ar_AE" w:bidi="ar_AE"/>
        </w:rPr>
        <w:t>ولا يذكر المقطع صراحة أن بني إسرائيل عادوا من بيت إيل إلى جبعة، لكن من المرجح جدًا أنهم عادوا إليها. ثم استعدوا للقتال مرة أخرى. ولا نعرف كم يومًا مضى بين اليوم الأول واليوم الثاني من القتال. وفي اليوم الثاني خرج رجال سبط بنيامين من جبعة وقتلوا ثمانية عشر ألفًا آخرين من الرجال المقاتلين من أسباط إسرائيل.</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٢٠: ١٢–٢٥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المرسلون من إسرائيل</w:t>
      </w:r>
    </w:p>
    <w:p>
      <w:pPr>
        <w:pStyle w:val="ListBullet"/>
        <w:bidi/>
        <w:spacing w:line="240" w:lineRule="auto"/>
        <w:ind w:left="720"/>
      </w:pPr>
      <w:r>
        <w:rPr>
          <w:rtl/>
          <w:cs/>
          <w:lang w:val="ar_AE" w:bidi="ar_AE"/>
        </w:rPr>
      </w:r>
      <w:r>
        <w:rPr>
          <w:rtl/>
          <w:cs/>
          <w:lang w:val="ar_AE" w:bidi="ar_AE"/>
        </w:rPr>
        <w:t>سبط بنيامين.</w:t>
      </w:r>
    </w:p>
    <w:p>
      <w:pPr>
        <w:pStyle w:val="ListBullet"/>
        <w:bidi/>
        <w:spacing w:line="240" w:lineRule="auto"/>
        <w:ind w:left="720"/>
      </w:pPr>
      <w:r>
        <w:rPr>
          <w:rtl/>
          <w:cs/>
          <w:lang w:val="ar_AE" w:bidi="ar_AE"/>
        </w:rPr>
      </w:r>
      <w:r>
        <w:rPr>
          <w:rtl/>
          <w:cs/>
          <w:lang w:val="ar_AE" w:bidi="ar_AE"/>
        </w:rPr>
        <w:t>الرجال المقاتلون من سبط بنيامين.</w:t>
      </w:r>
    </w:p>
    <w:p>
      <w:pPr>
        <w:pStyle w:val="ListBullet"/>
        <w:bidi/>
        <w:spacing w:line="240" w:lineRule="auto"/>
        <w:ind w:left="720"/>
      </w:pPr>
      <w:r>
        <w:rPr>
          <w:rtl/>
          <w:cs/>
          <w:lang w:val="ar_AE" w:bidi="ar_AE"/>
        </w:rPr>
      </w:r>
      <w:r>
        <w:rPr>
          <w:rtl/>
          <w:cs/>
          <w:lang w:val="ar_AE" w:bidi="ar_AE"/>
        </w:rPr>
        <w:t>المقاتلون المهرة الذين يستخدمون اليد اليسرى.</w:t>
      </w:r>
    </w:p>
    <w:p>
      <w:pPr>
        <w:pStyle w:val="ListBullet"/>
        <w:bidi/>
        <w:spacing w:line="240" w:lineRule="auto"/>
        <w:ind w:left="720"/>
      </w:pPr>
      <w:r>
        <w:rPr>
          <w:rtl/>
          <w:cs/>
          <w:lang w:val="ar_AE" w:bidi="ar_AE"/>
        </w:rPr>
      </w:r>
      <w:r>
        <w:rPr>
          <w:rtl/>
          <w:cs/>
          <w:lang w:val="ar_AE" w:bidi="ar_AE"/>
        </w:rPr>
        <w:t>الرجال المقاتلون من أسباط إسرائيل.</w:t>
      </w:r>
    </w:p>
    <w:p>
      <w:pPr>
        <w:pStyle w:val="ListBullet"/>
        <w:bidi/>
        <w:spacing w:line="240" w:lineRule="auto"/>
        <w:ind w:left="720"/>
      </w:pPr>
      <w:r>
        <w:rPr>
          <w:rtl/>
          <w:cs/>
          <w:lang w:val="ar_AE" w:bidi="ar_AE"/>
        </w:rPr>
      </w:r>
      <w:r>
        <w:rPr>
          <w:rtl/>
          <w:cs/>
          <w:lang w:val="ar_AE" w:bidi="ar_AE"/>
        </w:rPr>
        <w:t>جماعة رؤساء أسباط إسرائيل.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يرسل بنو إسرائيل المجتمعون في المصفاة رسلًا إلى سبط بنيامين. ولا يستمع سبط بنيامين إلى بقية أسباط إسرائيل. بل يختار أن يقف إلى جانب أهل جبعة. ويجمع سبط بنيامين جيشًا من المقاتلين العاديين والمقاتلين المهرة من جميع مدنه. وكان جيش بني إسرائيل أكبر بكثير من جيش سبط بنيامين.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المرسلين من بني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سبط بنيامين: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سبط بنيامين: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المقاتلين المهرة الذين يستخدمون اليد اليسرى: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يذهب بعض بني إسرائيل من المصفاة إلى بيت إيل ليسألوا الله: من يبدأ بقتال بنيامين؟ فيخبرهم الرب أن يبدأ سبط يهوذا أولًا.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جماعة بني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يغادر بنو إسرائيل المصفاة ويعسكرون بالقرب من جبعة. ويستعد الرجال المقاتلون للقتال، ثم يخرج رجال سبط بنيامين من جبعة ويقتلون اثنين وعشرين ألفًا من رجال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أسباط بني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سبط بنيامين: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استعدوا للقتال مرة أخرى. وفي ذلك الوقت يذهب بعضهم إلى بيت إيل ليسألوا الله هل ينبغي لهم أن يحاربوا سبط بنيامين مرة أخرى. فيجيبهم الرب، فيعودون إلى جبعة.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أسباط بني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جماعة بني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يبدأ اليوم الثاني من القتال، ويخرج الرجال المقاتلون من سبط بنيامين من جبعة، ويقتلون ثمانية عشر ألفًا من الرجال المقاتلين من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سبط بنيامين: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٢٠: ١٢–٢٥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كانت أسباط بني </w:t>
      </w:r>
      <w:r>
        <w:rPr>
          <w:b/>
          <w:rtl/>
          <w:cs/>
          <w:lang w:val="ar_AE" w:bidi="ar_AE"/>
        </w:rPr>
        <w:t>إسرائيل</w:t>
      </w:r>
      <w:r>
        <w:rPr>
          <w:rtl/>
          <w:cs/>
          <w:lang w:val="ar_AE" w:bidi="ar_AE"/>
        </w:rPr>
        <w:t xml:space="preserve"> مجتمعة في المصفاة. وفي هذا المقطع، تشير عبارة "بنو إسرائيل" أو "إسرائيل" إلى جميع أسباط بني إسرائيل ما عدا سبط بنيامين. ولمزيد من المعلومات عن كلمة "إسرائيل"، ارجعوا إلى قاموس الكلمات الرئيسية.</w:t>
      </w:r>
    </w:p>
    <w:p>
      <w:pPr>
        <w:bidi/>
      </w:pPr>
      <w:r>
        <w:rPr>
          <w:rtl/>
          <w:cs/>
          <w:lang w:val="ar_AE" w:bidi="ar_AE"/>
        </w:rPr>
      </w:r>
      <w:r>
        <w:rPr>
          <w:rtl/>
          <w:cs/>
          <w:lang w:val="ar_AE" w:bidi="ar_AE"/>
        </w:rPr>
        <w:t>أرسل أسباط بني إسرائيل رجالًا يحملون رسالة إلى جميع أفراد سبط بنيامين.</w:t>
      </w:r>
    </w:p>
    <w:p>
      <w:pPr>
        <w:bidi/>
      </w:pPr>
      <w:r>
        <w:rPr>
          <w:rtl/>
          <w:cs/>
          <w:lang w:val="ar_AE" w:bidi="ar_AE"/>
        </w:rPr>
      </w:r>
      <w:r>
        <w:rPr>
          <w:rtl/>
          <w:cs/>
          <w:lang w:val="ar_AE" w:bidi="ar_AE"/>
        </w:rPr>
        <w:t xml:space="preserve">توقَّفوا هنا وناقشوا معًا الكلمة أو العبارة التي ستستخدمونها للدلالة على </w:t>
      </w:r>
      <w:r>
        <w:rPr>
          <w:b/>
          <w:rtl/>
          <w:cs/>
          <w:lang w:val="ar_AE" w:bidi="ar_AE"/>
        </w:rPr>
        <w:t>الرجال الذين يحملون الرسائل</w:t>
      </w:r>
      <w:r>
        <w:rPr>
          <w:rtl/>
          <w:cs/>
          <w:lang w:val="ar_AE" w:bidi="ar_AE"/>
        </w:rPr>
        <w:t>.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يسأل الرسل سبط بنيامين عن </w:t>
      </w:r>
      <w:r>
        <w:rPr>
          <w:b/>
          <w:rtl/>
          <w:cs/>
          <w:lang w:val="ar_AE" w:bidi="ar_AE"/>
        </w:rPr>
        <w:t xml:space="preserve"> الشر</w:t>
      </w:r>
      <w:r>
        <w:rPr>
          <w:rtl/>
          <w:cs/>
          <w:lang w:val="ar_AE" w:bidi="ar_AE"/>
        </w:rPr>
        <w:t xml:space="preserve"> أو</w:t>
      </w:r>
      <w:r>
        <w:rPr>
          <w:b/>
          <w:rtl/>
          <w:cs/>
          <w:lang w:val="ar_AE" w:bidi="ar_AE"/>
        </w:rPr>
        <w:t xml:space="preserve"> الفساد</w:t>
      </w:r>
      <w:r>
        <w:rPr>
          <w:rtl/>
          <w:cs/>
          <w:lang w:val="ar_AE" w:bidi="ar_AE"/>
        </w:rPr>
        <w:t xml:space="preserve"> الذي ارتكبه بعض الناس؟ استخدموا الكلمة نفسها التي استخدمتموها في المقاطع السابقة لترجمة كلمة "الشر". ولمزيد من المعلومات عن كلمة "الشر"، ارجعوا إلى قاموس الكلمات الرئيسية.</w:t>
      </w:r>
    </w:p>
    <w:p>
      <w:pPr>
        <w:bidi/>
      </w:pPr>
      <w:r>
        <w:rPr>
          <w:rtl/>
          <w:cs/>
          <w:lang w:val="ar_AE" w:bidi="ar_AE"/>
        </w:rPr>
      </w:r>
      <w:r>
        <w:rPr>
          <w:rtl/>
          <w:cs/>
          <w:lang w:val="ar_AE" w:bidi="ar_AE"/>
        </w:rPr>
        <w:t>ويطلب الرسل من سبط بنيامين أن يسلِّم رجال جبعة</w:t>
      </w:r>
      <w:r>
        <w:rPr>
          <w:b/>
          <w:rtl/>
          <w:cs/>
          <w:lang w:val="ar_AE" w:bidi="ar_AE"/>
        </w:rPr>
        <w:t xml:space="preserve"> الأشرار</w:t>
      </w:r>
      <w:r>
        <w:rPr>
          <w:rtl/>
          <w:cs/>
          <w:lang w:val="ar_AE" w:bidi="ar_AE"/>
        </w:rPr>
        <w:t xml:space="preserve"> أو</w:t>
      </w:r>
      <w:r>
        <w:rPr>
          <w:b/>
          <w:rtl/>
          <w:cs/>
          <w:lang w:val="ar_AE" w:bidi="ar_AE"/>
        </w:rPr>
        <w:t xml:space="preserve"> عديمي القيمة </w:t>
      </w:r>
      <w:r>
        <w:rPr>
          <w:rtl/>
          <w:cs/>
          <w:lang w:val="ar_AE" w:bidi="ar_AE"/>
        </w:rPr>
        <w:t>إلى بني إسرائيل المجتمعين في المصفاة. استخدموا الكلمة أو العبارة نفسها التي استخدمتموها في المقاطع السابقة لترجمة "الرجال الأشرار" أو "الرجال عديمي القيمة".</w:t>
      </w:r>
    </w:p>
    <w:p>
      <w:pPr>
        <w:bidi/>
      </w:pPr>
      <w:r>
        <w:rPr>
          <w:rtl/>
          <w:cs/>
          <w:lang w:val="ar_AE" w:bidi="ar_AE"/>
        </w:rPr>
      </w:r>
      <w:r>
        <w:rPr>
          <w:rtl/>
          <w:cs/>
          <w:lang w:val="ar_AE" w:bidi="ar_AE"/>
        </w:rPr>
        <w:t xml:space="preserve">ويريد بنو إسرائيل في المصفاة أن يقتلوا رجال جبعة لكي </w:t>
      </w:r>
      <w:r>
        <w:rPr>
          <w:b/>
          <w:rtl/>
          <w:cs/>
          <w:lang w:val="ar_AE" w:bidi="ar_AE"/>
        </w:rPr>
        <w:t>ينزعوا</w:t>
      </w:r>
      <w:r>
        <w:rPr>
          <w:rtl/>
          <w:cs/>
          <w:lang w:val="ar_AE" w:bidi="ar_AE"/>
        </w:rPr>
        <w:t xml:space="preserve"> الشر من إسرائيل. والمقصود بنزع الشر هو التخلُّص منه تمامًا.</w:t>
      </w:r>
    </w:p>
    <w:p>
      <w:pPr>
        <w:bidi/>
      </w:pPr>
      <w:r>
        <w:rPr>
          <w:rtl/>
          <w:cs/>
          <w:lang w:val="ar_AE" w:bidi="ar_AE"/>
        </w:rPr>
      </w:r>
      <w:r>
        <w:rPr>
          <w:rtl/>
          <w:cs/>
          <w:lang w:val="ar_AE" w:bidi="ar_AE"/>
        </w:rPr>
        <w:t>توقَّفوا هنا وناقشوا معًا الكلمة أو العبارة التي ستستخدمونها للتعبير عن "نزع الشر".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لكن بني بنيامين لا يستمعون إلى </w:t>
      </w:r>
      <w:r>
        <w:rPr>
          <w:b/>
          <w:rtl/>
          <w:cs/>
          <w:lang w:val="ar_AE" w:bidi="ar_AE"/>
        </w:rPr>
        <w:t>إخوتهم</w:t>
      </w:r>
      <w:r>
        <w:rPr>
          <w:rtl/>
          <w:cs/>
          <w:lang w:val="ar_AE" w:bidi="ar_AE"/>
        </w:rPr>
        <w:t xml:space="preserve">. والمقصود بالإخوة هنا بقية أسباط بني إسرائيل. استخدموا الكلمة أو العبارة نفسها التي استخدمتموها في المقاطع السابقة للإشارة إلى كلمة "الإخوة". </w:t>
      </w:r>
    </w:p>
    <w:p>
      <w:pPr>
        <w:bidi/>
      </w:pPr>
      <w:r>
        <w:rPr>
          <w:rtl/>
          <w:cs/>
          <w:lang w:val="ar_AE" w:bidi="ar_AE"/>
        </w:rPr>
      </w:r>
      <w:r>
        <w:rPr>
          <w:rtl/>
          <w:cs/>
          <w:lang w:val="ar_AE" w:bidi="ar_AE"/>
        </w:rPr>
        <w:t>ثم</w:t>
      </w:r>
      <w:r>
        <w:rPr>
          <w:b/>
          <w:rtl/>
          <w:cs/>
          <w:lang w:val="ar_AE" w:bidi="ar_AE"/>
        </w:rPr>
        <w:t xml:space="preserve"> يعد</w:t>
      </w:r>
      <w:r>
        <w:rPr>
          <w:rtl/>
          <w:cs/>
          <w:lang w:val="ar_AE" w:bidi="ar_AE"/>
        </w:rPr>
        <w:t xml:space="preserve"> سبط بنيامين ستةً وعشرين ألف رجل مقاتل يحملون السيوف من جميع مدنه. والمقصود بالعد أنه استدعاهم وحشدهم معًا للقتال.</w:t>
      </w:r>
    </w:p>
    <w:p>
      <w:pPr>
        <w:bidi/>
      </w:pPr>
      <w:r>
        <w:rPr>
          <w:rtl/>
          <w:cs/>
          <w:lang w:val="ar_AE" w:bidi="ar_AE"/>
        </w:rPr>
      </w:r>
      <w:r>
        <w:rPr>
          <w:rtl/>
          <w:cs/>
          <w:lang w:val="ar_AE" w:bidi="ar_AE"/>
        </w:rPr>
        <w:t>توقَّفوا هنا وناقشوا معًا الكلمة أو العبارة التي ستستخدمونها للتعبير عن "عد" الرجال المقاتلين.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وكانت </w:t>
      </w:r>
      <w:r>
        <w:rPr>
          <w:b/>
          <w:rtl/>
          <w:cs/>
          <w:lang w:val="ar_AE" w:bidi="ar_AE"/>
        </w:rPr>
        <w:t>المدينة</w:t>
      </w:r>
      <w:r>
        <w:rPr>
          <w:rtl/>
          <w:cs/>
          <w:lang w:val="ar_AE" w:bidi="ar_AE"/>
        </w:rPr>
        <w:t xml:space="preserve"> أكبر من البلدة، وعادةً ما تكون محاطة بسور. استخدموا الكلمة نفسها التي استخدمتموها في المقاطع السابقة لكلمة "مدينة".</w:t>
      </w:r>
    </w:p>
    <w:p>
      <w:pPr>
        <w:bidi/>
      </w:pPr>
      <w:r>
        <w:rPr>
          <w:rtl/>
          <w:cs/>
          <w:lang w:val="ar_AE" w:bidi="ar_AE"/>
        </w:rPr>
      </w:r>
      <w:r>
        <w:rPr>
          <w:rtl/>
          <w:cs/>
          <w:lang w:val="ar_AE" w:bidi="ar_AE"/>
        </w:rPr>
        <w:t xml:space="preserve">واستخدموا أيضًا الكلمة أو العبارة نفسها التي استخدمتموها في المقاطع السابقة للإشارة إلى عبارة </w:t>
      </w:r>
      <w:r>
        <w:rPr>
          <w:b/>
          <w:rtl/>
          <w:cs/>
          <w:lang w:val="ar_AE" w:bidi="ar_AE"/>
        </w:rPr>
        <w:t>"مُختَرِطي السَّيفِ".</w:t>
      </w:r>
    </w:p>
    <w:p>
      <w:pPr>
        <w:bidi/>
      </w:pPr>
      <w:r>
        <w:rPr>
          <w:rtl/>
          <w:cs/>
          <w:lang w:val="ar_AE" w:bidi="ar_AE"/>
        </w:rPr>
      </w:r>
      <w:r>
        <w:rPr>
          <w:rtl/>
          <w:cs/>
          <w:lang w:val="ar_AE" w:bidi="ar_AE"/>
        </w:rPr>
        <w:t>توقَّفوا هنا وانظروا إلى صورة لجندي من مشاة بني إسرائيل يحمل سيفًا من زمن القضاة. أوقِفوا الاستماع إلى هذا التسجيل الصوتي هنا.</w:t>
      </w:r>
    </w:p>
    <w:p>
      <w:pPr>
        <w:bidi/>
      </w:pPr>
      <w:r>
        <w:rPr>
          <w:rtl/>
          <w:cs/>
          <w:lang w:val="ar_AE" w:bidi="ar_AE"/>
        </w:rPr>
      </w:r>
      <w:r>
        <w:rPr>
          <w:rtl/>
          <w:cs/>
          <w:lang w:val="ar_AE" w:bidi="ar_AE"/>
        </w:rPr>
        <w:t xml:space="preserve">كان في سبط بنيامين سبعمئة </w:t>
      </w:r>
      <w:r>
        <w:rPr>
          <w:b/>
          <w:rtl/>
          <w:cs/>
          <w:lang w:val="ar_AE" w:bidi="ar_AE"/>
        </w:rPr>
        <w:t>مقاتل ماهر يستخدمون اليد اليسرى</w:t>
      </w:r>
      <w:r>
        <w:rPr>
          <w:rtl/>
          <w:cs/>
          <w:lang w:val="ar_AE" w:bidi="ar_AE"/>
        </w:rPr>
        <w:t>. استخدموا الكلمة أو العبارة نفسها التي استخدمتموها في المقاطع السابقة للإشارة إلى هؤلاء المقاتلين.</w:t>
      </w:r>
    </w:p>
    <w:p>
      <w:pPr>
        <w:bidi/>
      </w:pPr>
      <w:r>
        <w:rPr>
          <w:rtl/>
          <w:cs/>
          <w:lang w:val="ar_AE" w:bidi="ar_AE"/>
        </w:rPr>
      </w:r>
      <w:r>
        <w:rPr>
          <w:rtl/>
          <w:cs/>
          <w:lang w:val="ar_AE" w:bidi="ar_AE"/>
        </w:rPr>
        <w:t xml:space="preserve">وكان هؤلاء المقاتلون المهرة يجيدون </w:t>
      </w:r>
      <w:r>
        <w:rPr>
          <w:b/>
          <w:rtl/>
          <w:cs/>
          <w:lang w:val="ar_AE" w:bidi="ar_AE"/>
        </w:rPr>
        <w:t>رمي الحجارة</w:t>
      </w:r>
      <w:r>
        <w:rPr>
          <w:rtl/>
          <w:cs/>
          <w:lang w:val="ar_AE" w:bidi="ar_AE"/>
        </w:rPr>
        <w:t xml:space="preserve"> بالمقلاع. أي إنهم كانوا يستخدمون المقلاع لقذف الحجارة.</w:t>
      </w:r>
    </w:p>
    <w:p>
      <w:pPr>
        <w:bidi/>
      </w:pPr>
      <w:r>
        <w:rPr>
          <w:rtl/>
          <w:cs/>
          <w:lang w:val="ar_AE" w:bidi="ar_AE"/>
        </w:rPr>
      </w:r>
      <w:r>
        <w:rPr>
          <w:rtl/>
          <w:cs/>
          <w:lang w:val="ar_AE" w:bidi="ar_AE"/>
        </w:rPr>
        <w:t>توقفوا هنا وانظروا، إذا لزم الأمر، إلى صورة لشخص يحمل مقلاعًا وبعض الحجارة. أوقِفوا الاستماع إلى هذا التسجيل الصوتي هنا.</w:t>
      </w:r>
    </w:p>
    <w:p>
      <w:pPr>
        <w:bidi/>
      </w:pPr>
      <w:r>
        <w:rPr>
          <w:rtl/>
          <w:cs/>
          <w:lang w:val="ar_AE" w:bidi="ar_AE"/>
        </w:rPr>
      </w:r>
      <w:r>
        <w:rPr>
          <w:rtl/>
          <w:cs/>
          <w:lang w:val="ar_AE" w:bidi="ar_AE"/>
        </w:rPr>
        <w:t>توقَّفوا هنا وناقشوا معًا الكلمة أو العبارة التي ستستخدمونها للتعبير عن "رمي الحجارة بالمقلاع".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ثم يذهب بنو إسرائيل إلى بيت إيل ليسألوا </w:t>
      </w:r>
      <w:r>
        <w:rPr>
          <w:b/>
          <w:rtl/>
          <w:cs/>
          <w:lang w:val="ar_AE" w:bidi="ar_AE"/>
        </w:rPr>
        <w:t>الله</w:t>
      </w:r>
      <w:r>
        <w:rPr>
          <w:rtl/>
          <w:cs/>
          <w:lang w:val="ar_AE" w:bidi="ar_AE"/>
        </w:rPr>
        <w:t xml:space="preserve">. وقد استخدموا اللقب العام "الله" عندما سألوه. ثم يستخدم راوي القصة اسم </w:t>
      </w:r>
      <w:r>
        <w:rPr>
          <w:b/>
          <w:rtl/>
          <w:cs/>
          <w:lang w:val="ar_AE" w:bidi="ar_AE"/>
        </w:rPr>
        <w:t>"الربّ (يهوه)"</w:t>
      </w:r>
      <w:r>
        <w:rPr>
          <w:rtl/>
          <w:cs/>
          <w:lang w:val="ar_AE" w:bidi="ar_AE"/>
        </w:rPr>
        <w:t xml:space="preserve"> عندما يذكر جواب الربّ لهم. احرصوا على ترجمة كلمتَي "الله" و"الربّ (يهوه)" بالطريقة نفسها التي استخدمتموها في المقاطع السابقة. ولمزيد من المعلومات عن مصطلح الله ومصطلح الرب (يهوه)، ارجعوا إلى قاموس الكلمات الرئيسية.</w:t>
      </w:r>
    </w:p>
    <w:p>
      <w:pPr>
        <w:bidi/>
      </w:pPr>
      <w:r>
        <w:rPr>
          <w:rtl/>
          <w:cs/>
          <w:lang w:val="ar_AE" w:bidi="ar_AE"/>
        </w:rPr>
      </w:r>
      <w:r>
        <w:rPr>
          <w:rtl/>
          <w:cs/>
          <w:lang w:val="ar_AE" w:bidi="ar_AE"/>
        </w:rPr>
        <w:t xml:space="preserve">ويعسكر بنو إسرائيل بالقرب من جبعة استعدادًا للقتال. ثم يذهب بنو إسرائيل لمحاربة بني بنيامين </w:t>
      </w:r>
      <w:r>
        <w:rPr>
          <w:b/>
          <w:rtl/>
          <w:cs/>
          <w:lang w:val="ar_AE" w:bidi="ar_AE"/>
        </w:rPr>
        <w:t>ويتخذون</w:t>
      </w:r>
      <w:r>
        <w:rPr>
          <w:rtl/>
          <w:cs/>
          <w:lang w:val="ar_AE" w:bidi="ar_AE"/>
        </w:rPr>
        <w:t xml:space="preserve"> </w:t>
      </w:r>
      <w:r>
        <w:rPr>
          <w:b/>
          <w:rtl/>
          <w:cs/>
          <w:lang w:val="ar_AE" w:bidi="ar_AE"/>
        </w:rPr>
        <w:t>مواقع قتالية</w:t>
      </w:r>
      <w:r>
        <w:rPr>
          <w:rtl/>
          <w:cs/>
          <w:lang w:val="ar_AE" w:bidi="ar_AE"/>
        </w:rPr>
        <w:t xml:space="preserve"> أو </w:t>
      </w:r>
      <w:r>
        <w:rPr>
          <w:b/>
          <w:rtl/>
          <w:cs/>
          <w:lang w:val="ar_AE" w:bidi="ar_AE"/>
        </w:rPr>
        <w:t>شكلوا خطًا قتاليًا</w:t>
      </w:r>
      <w:r>
        <w:rPr>
          <w:rtl/>
          <w:cs/>
          <w:lang w:val="ar_AE" w:bidi="ar_AE"/>
        </w:rPr>
        <w:t xml:space="preserve"> في مواجهة سبط بنيامين. أي إنهم رتَّبوا رجالهم المقاتلين في صفوف أو في تشكيلات قتالية استعدادًا للقتال.</w:t>
      </w:r>
    </w:p>
    <w:p>
      <w:pPr>
        <w:bidi/>
      </w:pPr>
      <w:r>
        <w:rPr>
          <w:rtl/>
          <w:cs/>
          <w:lang w:val="ar_AE" w:bidi="ar_AE"/>
        </w:rPr>
      </w:r>
      <w:r>
        <w:rPr>
          <w:rtl/>
          <w:cs/>
          <w:lang w:val="ar_AE" w:bidi="ar_AE"/>
        </w:rPr>
        <w:t>توقَّفوا هنا وناقشوا معًا الكلمة أو العبارة التي ستستخدمونها للتعبير عن تعبير "اصطفوا للحرب" أو "اتخذوا مواقع القتال". وإذا كنتم قد ترجمتم هذه الفكرة من قبل في سفرٍ آخر من الكتاب المقدس، فاستخدموا الكلمة أو العبارة نفسها التي استخدمتموها هناك. أوقِفوا الاستماع إلى هذا التسجيل الصوتي هنا.</w:t>
      </w:r>
    </w:p>
    <w:p>
      <w:pPr>
        <w:bidi/>
      </w:pPr>
      <w:r>
        <w:rPr>
          <w:rtl/>
          <w:cs/>
          <w:lang w:val="ar_AE" w:bidi="ar_AE"/>
        </w:rPr>
      </w:r>
      <w:r>
        <w:rPr>
          <w:b/>
          <w:rtl/>
          <w:cs/>
          <w:lang w:val="ar_AE" w:bidi="ar_AE"/>
        </w:rPr>
        <w:t>ويُهلك</w:t>
      </w:r>
      <w:r>
        <w:rPr>
          <w:rtl/>
          <w:cs/>
          <w:lang w:val="ar_AE" w:bidi="ar_AE"/>
        </w:rPr>
        <w:t xml:space="preserve"> سبط بنيامين أو </w:t>
      </w:r>
      <w:r>
        <w:rPr>
          <w:b/>
          <w:rtl/>
          <w:cs/>
          <w:lang w:val="ar_AE" w:bidi="ar_AE"/>
        </w:rPr>
        <w:t xml:space="preserve">يدمر </w:t>
      </w:r>
      <w:r>
        <w:rPr>
          <w:rtl/>
          <w:cs/>
          <w:lang w:val="ar_AE" w:bidi="ar_AE"/>
        </w:rPr>
        <w:t>عددًا كبيرًا من رجال بني إسرائيل، حتى يسقطوا على الأرض.</w:t>
      </w:r>
    </w:p>
    <w:p>
      <w:pPr>
        <w:bidi/>
      </w:pPr>
      <w:r>
        <w:rPr>
          <w:rtl/>
          <w:cs/>
          <w:lang w:val="ar_AE" w:bidi="ar_AE"/>
        </w:rPr>
      </w:r>
      <w:r>
        <w:rPr>
          <w:rtl/>
          <w:cs/>
          <w:lang w:val="ar_AE" w:bidi="ar_AE"/>
        </w:rPr>
        <w:t>توقَّفوا هنا وناقشوا معًا الكلمة أو العبارة التي ستستخدمونها للتعبير عن "قضوا عليهم" أو "صرعوهم".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ثم يذهب بنو إسرائيل ويبكون أمام الربّ. ويطلبون من الربّ أن يرشدهم. فيخبرهم الربّ أن يصعدوا لمحاربة بني بنيامين. وفي اليوم الثاني من القتال، يقترب بنو إسرائيل من بني بنيامين، فيقتل بنو بنيامين ثمانية عشر ألفًا آخرين من الرجال المقاتلين من بني إسرائيل الذين كانوا يحملون السيوف.</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20:26–35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٢٠: ٢٦–٣٥ واحفظوا هذا المقطع في قلوبكم.</w:t>
      </w:r>
    </w:p>
    <w:p>
      <w:pPr>
        <w:bidi/>
      </w:pPr>
      <w:r>
        <w:rPr>
          <w:rtl/>
          <w:cs/>
          <w:lang w:val="ar_AE" w:bidi="ar_AE"/>
        </w:rPr>
      </w:r>
      <w:r>
        <w:rPr>
          <w:rtl/>
          <w:cs/>
          <w:lang w:val="ar_AE" w:bidi="ar_AE"/>
        </w:rPr>
        <w:t>استمعوا إلى نسخة صوتية من سِفر القضاة ٢٠: ٢٦–٣٥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٢٠: ٢٦–٣٥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هذا المقطع، تشير عبارة "بنو إسرائيل" أو "إسرائيل" إلى جميع أسباط بني إسرائيل ما عدا سبط بنيامين. اجتمعت أسباط إسرائيل عند جبعة لمعاقبة أهل جبعة وسبط بنيامين. وقاتل رجال بني إسرائيل رجال سبط بنيامين في يومين منفصلين. وقتل رجال سبط بنيامين عددًا كبيرًا من رجال بني إسرائيل، وانتصروا في كلتا المعركتين.</w:t>
      </w:r>
    </w:p>
    <w:p>
      <w:pPr>
        <w:bidi/>
      </w:pPr>
      <w:r>
        <w:rPr>
          <w:rtl/>
          <w:cs/>
          <w:lang w:val="ar_AE" w:bidi="ar_AE"/>
        </w:rPr>
      </w:r>
      <w:r>
        <w:rPr>
          <w:rtl/>
          <w:cs/>
          <w:lang w:val="ar_AE" w:bidi="ar_AE"/>
        </w:rPr>
        <w:t>وبعد اليوم الثاني من القتال، غادر جميع الذين اجتمعوا في المصفاة من أسباط إسرائيل، والذين قاتلوا بالقرب من جبعة، معسكراتهم. وذهب الجميع إلى بيت إيل. ولعلكم تتذكرون أن يعقوب بنى مذبحًا للرب في بيت إيل، وأن بيت إيل كانت مكانًا مهمًا لدى بني إسرائيل. وكان الوصول سيرًا على الأقدام من جبعة إلى بيت إيل يستغرق نحو نصف يوم.</w:t>
      </w:r>
    </w:p>
    <w:p>
      <w:pPr>
        <w:bidi/>
      </w:pPr>
      <w:r>
        <w:rPr>
          <w:rtl/>
          <w:cs/>
          <w:lang w:val="ar_AE" w:bidi="ar_AE"/>
        </w:rPr>
      </w:r>
      <w:r>
        <w:rPr>
          <w:rtl/>
          <w:cs/>
          <w:lang w:val="ar_AE" w:bidi="ar_AE"/>
        </w:rPr>
        <w:t>توقّفوا هنا وانظروا إلى خريطة تُظهر مواقع مدن جبعة، والمصفاة، وبيت إيل، وشيلوه، وموقع بعل تامار. أوقِفوا الاستماع إلى هذا التسجيل الصوتي هنا.</w:t>
      </w:r>
    </w:p>
    <w:p>
      <w:pPr>
        <w:bidi/>
      </w:pPr>
      <w:r>
        <w:rPr>
          <w:rtl/>
          <w:cs/>
          <w:lang w:val="ar_AE" w:bidi="ar_AE"/>
        </w:rPr>
      </w:r>
      <w:r>
        <w:rPr>
          <w:rtl/>
          <w:cs/>
          <w:lang w:val="ar_AE" w:bidi="ar_AE"/>
        </w:rPr>
        <w:t>بكى جميع الذين كانوا في بيت إيل. وشعر بنو إسرائيل بحزن شديد. وجلسوا أمام الرب. أي جلسوا على الأرض في محضر الرب. وكان حضور الرب مرتبطًا بتابوت العهد. ولعلكم تتذكرون أن تابوت العهد كان صندوقًا مقدسًا يحتوي على شرائع الرب. ولا نعرف إن كان تابوت العهد موجودًا داخل خيمة الاجتماع، أم كان مكشوفًا خارجها. وحزن بنو إسرائيل على موت رجالهم المقاتلين، وعلى هزيمتهم في المعركة. وصاموا حتى المساء. أي إنهم امتنعوا عن تناول بعض الأطعمة، أو ربما عن الطعام والشراب كله، حتى المساء. وكان الصوم جزءًا من طريقة بني إسرائيل في الحداد على الموتى. كما كان الصوم علامة على خضوعهم للرب.</w:t>
      </w:r>
    </w:p>
    <w:p>
      <w:pPr>
        <w:bidi/>
      </w:pPr>
      <w:r>
        <w:rPr>
          <w:rtl/>
          <w:cs/>
          <w:lang w:val="ar_AE" w:bidi="ar_AE"/>
        </w:rPr>
      </w:r>
      <w:r>
        <w:rPr>
          <w:rtl/>
          <w:cs/>
          <w:lang w:val="ar_AE" w:bidi="ar_AE"/>
        </w:rPr>
        <w:t>توقّفوا هنا وناقشوا معًا هذا السؤال: كيف يُظهر الناس في مجتمعكم حزنهم وحدادهم على الموتى؟ أوقِفوا الاستماع إلى هذا التسجيل الصوتي هنا.</w:t>
      </w:r>
    </w:p>
    <w:p>
      <w:pPr>
        <w:bidi/>
      </w:pPr>
      <w:r>
        <w:rPr>
          <w:rtl/>
          <w:cs/>
          <w:lang w:val="ar_AE" w:bidi="ar_AE"/>
        </w:rPr>
      </w:r>
      <w:r>
        <w:rPr>
          <w:rtl/>
          <w:cs/>
          <w:lang w:val="ar_AE" w:bidi="ar_AE"/>
        </w:rPr>
        <w:t>في هذه المرة، أظهر بنو إسرائيل في بيت إيل احترامهم للرب. فعبدوا الرب عندما قدّموا له الذبائح. وكانت المحرقة هي الذبيحة التي يقدّم فيها الشعب حيوانًا للكاهن من أجل الرب. وكان الكاهن يذبح الحيوان ثم يحرقه كله على المذبح تقدمةً للرب. وكان بنو إسرائيل يقدّمون المحرقات لينالوا رضا الرب. أما ذبائح السلامة أو ذبائح الشركة، فهي الذبائح التي يقدّم فيها الشعب حيوانًا للكاهن ليكون نصيبًا مشتركًا بين الرب والكاهن والشعب. وكان الكاهن يذبح الحيوان ويحرق جزءًا منه على المذبح. ثم يقتسم الكاهن ما تبقّى من الذبيحة مع الشعب. وكان بنو إسرائيل يقدّمون ذبائح الشركة لتذكير أنفسهم بعلاقتهم مع الرب.</w:t>
      </w:r>
    </w:p>
    <w:p>
      <w:pPr>
        <w:bidi/>
      </w:pPr>
      <w:r>
        <w:rPr>
          <w:rtl/>
          <w:cs/>
          <w:lang w:val="ar_AE" w:bidi="ar_AE"/>
        </w:rPr>
      </w:r>
      <w:r>
        <w:rPr>
          <w:rtl/>
          <w:cs/>
          <w:lang w:val="ar_AE" w:bidi="ar_AE"/>
        </w:rPr>
        <w:t>توقّفوا هنا وناقشوا معًا هذا السؤال: ما الذي تفعلونه لتتذكروا علاقتكم بالله وتساعدوا أنفسكم على الاقتراب منه؟ أوقِفوا الاستماع إلى هذا التسجيل الصوتي هنا.</w:t>
      </w:r>
    </w:p>
    <w:p>
      <w:pPr>
        <w:bidi/>
      </w:pPr>
      <w:r>
        <w:rPr>
          <w:rtl/>
          <w:cs/>
          <w:lang w:val="ar_AE" w:bidi="ar_AE"/>
        </w:rPr>
      </w:r>
      <w:r>
        <w:rPr>
          <w:rtl/>
          <w:cs/>
          <w:lang w:val="ar_AE" w:bidi="ar_AE"/>
        </w:rPr>
        <w:t>وفي هذه المرة، طلب بنو إسرائيل إرشاد الرب بالطريقة الصحيحة. ولا نعرف إن كانت هذه أول مرة يطلب فيها بنو إسرائيل معونة الرب عن طريق رئيس الكهنة عند تابوت العهد. ولا نعرف أيضًا متى نقل اللاويون والكهنة تابوت العهد من شيلوه إلى بيت إيل. وكان تابوت العهد رمزًا لحضور الرب مع بني إسرائيل. وقد كان حضور الرب عند تابوت العهد يرشد بني إسرائيل في الحروب في زمن يشوع. ولا نعرف إن كان اللاويون قد نقلوا جميع أجزاء خيمة الاجتماع إلى بيت إيل، أم نقلوا تابوت العهد وحده. والآن كانت الحرب قد اندلعت مرة أخرى، وكان بنو إسرائيل بحاجة إلى أن يكون تابوت العهد قريبًا منهم.</w:t>
      </w:r>
    </w:p>
    <w:p>
      <w:pPr>
        <w:bidi/>
      </w:pPr>
      <w:r>
        <w:rPr>
          <w:rtl/>
          <w:cs/>
          <w:lang w:val="ar_AE" w:bidi="ar_AE"/>
        </w:rPr>
      </w:r>
      <w:r>
        <w:rPr>
          <w:rtl/>
          <w:cs/>
          <w:lang w:val="ar_AE" w:bidi="ar_AE"/>
        </w:rPr>
        <w:t>ولأول مرة يذكر هذا المقطع أن رئيس الكهنة فينحاس، وهو أحد نسل هارون، كان مع تابوت العهد في بيت إيل. وهذا يدل على أن أحداث هذه القصة وقعت في بدايات عصر القضاة في إسرائيل. وقد وضع كاتب سفر القضاة هذه القصة في نهاية السفر، رغم أن أحداثها وقعت في وقت مبكر، لأنها تحمل تحذيرًا مهمًا جدًا لبني إسرائيل.</w:t>
      </w:r>
    </w:p>
    <w:p>
      <w:pPr>
        <w:bidi/>
      </w:pPr>
      <w:r>
        <w:rPr>
          <w:rtl/>
          <w:cs/>
          <w:lang w:val="ar_AE" w:bidi="ar_AE"/>
        </w:rPr>
      </w:r>
      <w:r>
        <w:rPr>
          <w:rtl/>
          <w:cs/>
          <w:lang w:val="ar_AE" w:bidi="ar_AE"/>
        </w:rPr>
        <w:t>وسأل بنو إسرائيل الرب: هل يعودون إلى قتال إخوتهم من سبط بنيامين، أم يتوقفون عن القتال؟ وهذه هي المرة الأولى التي يطرح فيها بنو إسرائيل احتمالًا آخر غير الاستمرار في القتال. كما أقرّوا بأن بينهم وبين سبط بنيامين رابطة قرابة وثيقة. فأجابهم الرب أن يصعدوا إلى القتال مرة أخرى. ووعدهم الرب بأنه سيمنح بني إسرائيل النصر. وقال إنه سيدفع سبط بنيامين إلى سلطان بني إسرائيل.</w:t>
      </w:r>
    </w:p>
    <w:p>
      <w:pPr>
        <w:bidi/>
      </w:pPr>
      <w:r>
        <w:rPr>
          <w:rtl/>
          <w:cs/>
          <w:lang w:val="ar_AE" w:bidi="ar_AE"/>
        </w:rPr>
      </w:r>
      <w:r>
        <w:rPr>
          <w:rtl/>
          <w:cs/>
          <w:lang w:val="ar_AE" w:bidi="ar_AE"/>
        </w:rPr>
        <w:t>فعرف بنو إسرائيل أنهم ينبغي أن يقاتلوا رجال سبط بنيامين مرة أخرى، وأن بني إسرائيل سينتصرون في المعركة. ثم غادر بنو إسرائيل بيت إيل وعادوا باتجاه جبعة. وفي هذه المرة استخدم بنو إسرائيل خطة جديدة في القتال. فنصبوا كمينًا. والكمين هو أن يختبئ المهاجمون ثم يشنّوا هجومًا مفاجئًا على عدوهم. ولعلكم تتذكرون أن الرب أمر بني إسرائيل باستخدام كمين عندما هاجموا مدينة عاي في سفر يشوع. أما هنا، فلم يأمرهم الرب باستخدام الكمين، لكن بني إسرائيل كانوا يعلمون أنه وسيلة فعالة لتحقيق النصر. فقسّم بنو إسرائيل رجالهم المقاتلين إلى مجموعات، ووضعوا كل مجموعة في موقع مختلف.</w:t>
      </w:r>
    </w:p>
    <w:p>
      <w:pPr>
        <w:bidi/>
      </w:pPr>
      <w:r>
        <w:rPr>
          <w:rtl/>
          <w:cs/>
          <w:lang w:val="ar_AE" w:bidi="ar_AE"/>
        </w:rPr>
      </w:r>
      <w:r>
        <w:rPr>
          <w:rtl/>
          <w:cs/>
          <w:lang w:val="ar_AE" w:bidi="ar_AE"/>
        </w:rPr>
        <w:t>توقّفوا هنا، وإذا أمكن، احكوا قصة عن مرة استخدم فيها بعض الناس كمينًا لقتال أعدائهم أو للصيد. أوقِفوا الاستماع إلى هذا التسجيل الصوتي هنا.</w:t>
      </w:r>
    </w:p>
    <w:p>
      <w:pPr>
        <w:bidi/>
      </w:pPr>
      <w:r>
        <w:rPr>
          <w:rtl/>
          <w:cs/>
          <w:lang w:val="ar_AE" w:bidi="ar_AE"/>
        </w:rPr>
      </w:r>
      <w:r>
        <w:rPr>
          <w:rtl/>
          <w:cs/>
          <w:lang w:val="ar_AE" w:bidi="ar_AE"/>
        </w:rPr>
        <w:t>وعادت إحدى مجموعات رجال بني إسرائيل المقاتلين إلى موضع القتال نفسه بالقرب من جبعة. واصطف رجال بني إسرائيل بالقرب من جبعة بالطريقة نفسها التي اصطفوا بها في اليومين الأول والثاني من القتال. فخرج رجال سبط بنيامين من مدينة جبعة لمهاجمة بني إسرائيل. لكن رجال بني إسرائيل لم يثبتوا في أماكنهم، بل بدأوا يتراجعون. فاتجه بعضهم في الطريق المؤدي إلى بيت إيل، واتجه آخرون في الطريق المؤدي إلى جبعة. وقتل رجال سبط بنيامين نحو ثلاثين رجلًا من بني إسرائيل، سواء في ساحة القتال أو أثناء تراجعهم على الطرق. ثم يبيّن لنا الراوي أن كل فريق كان يفهم ما يحدث بطريقة مختلفة. فظن رجال سبط بنيامين أنهم يحققون نصرًا جديدًا كما حدث في اليومين السابقين. أما بنو إسرائيل، فكانوا ينفذون خطة الكمين التي أعدّوها. وجعلوا مقاتلي بنيامين يسيرون في أعقابهم. وكانوا يقصدون استدراج رجال سبط بنيامين بعيدًا عن جبعة، وعلى امتداد الطرق القريبة من المدينة.</w:t>
      </w:r>
    </w:p>
    <w:p>
      <w:pPr>
        <w:bidi/>
      </w:pPr>
      <w:r>
        <w:rPr>
          <w:rtl/>
          <w:cs/>
          <w:lang w:val="ar_AE" w:bidi="ar_AE"/>
        </w:rPr>
      </w:r>
      <w:r>
        <w:rPr>
          <w:rtl/>
          <w:cs/>
          <w:lang w:val="ar_AE" w:bidi="ar_AE"/>
        </w:rPr>
        <w:t>توقّفوا هنا وقوموا بهذا النشاط معًا: ارسموا دائرة تمثل مدينة جبعة، وارسموا خطوطًا تمثل الطرق المؤدية منها إلى بيت إيل. ثم استخدموا بعض الحصى لتمثيل رجال بني إسرائيل بالقرب من المدينة من جهة الشمال. واستخدموا أوراقًا أو أي أشياء أخرى لتمثيل رجال سبط بنيامين بجوارهم. وبعد ذلك، حرّكوا العلامات لتوضيح كيف تحرك المقاتلون مبتعدين عن المدينة. أوقِفوا الاستماع إلى هذا التسجيل الصوتي هنا.</w:t>
      </w:r>
    </w:p>
    <w:p>
      <w:pPr>
        <w:bidi/>
      </w:pPr>
      <w:r>
        <w:rPr>
          <w:rtl/>
          <w:cs/>
          <w:lang w:val="ar_AE" w:bidi="ar_AE"/>
        </w:rPr>
      </w:r>
      <w:r>
        <w:rPr>
          <w:rtl/>
          <w:cs/>
          <w:lang w:val="ar_AE" w:bidi="ar_AE"/>
        </w:rPr>
        <w:t>ثم أصبحت المعركة أكثر تعقيدًا. وكان معظم رجال بني إسرائيل المقاتلين يتمركزون شمال جبعة وشمالها الشرقي. أما المجموعة التي بدأت القتال عند جبعة، فتراجعت إلى مكان يُدعى بعل تامار. وربما كانت بعل تامار تقع على مسافة قصيرة إلى الشمال الشرقي من جبعة. ثم انضمت إليها مجموعات أخرى من رجال بني إسرائيل. ولا نعرف هل كانوا ينتظرون في بعل تامار، أم كانوا مختبئين بالقرب منه. لكنهم اصطفوا هناك استعدادًا للقتال.</w:t>
      </w:r>
    </w:p>
    <w:p>
      <w:pPr>
        <w:bidi/>
      </w:pPr>
      <w:r>
        <w:rPr>
          <w:rtl/>
          <w:cs/>
          <w:lang w:val="ar_AE" w:bidi="ar_AE"/>
        </w:rPr>
      </w:r>
      <w:r>
        <w:rPr>
          <w:rtl/>
          <w:cs/>
          <w:lang w:val="ar_AE" w:bidi="ar_AE"/>
        </w:rPr>
        <w:t>توقّفوا هنا وقوموا بهذا النشاط معًا: استخدموا الرسم الذي أعددتموه سابقًا لتوضيح تحركات المقاتلين أثناء المعركة. ثم أضيفوا دائرة تمثل بعل تامار إلى الشمال الشرقي من جبعة، وحرّكوا علامات بني إسرائيل إليها. ثم أضيفوا مزيدًا من الحصى لتمثيل المقاتلين الآخرين من بني إسرائيل، وحرّكوا علامات سبط بنيامين باتجاه بعل تامار. أوقِفوا الاستماع إلى هذا التسجيل الصوتي هنا.</w:t>
      </w:r>
    </w:p>
    <w:p>
      <w:pPr>
        <w:bidi/>
      </w:pPr>
      <w:r>
        <w:rPr>
          <w:rtl/>
          <w:cs/>
          <w:lang w:val="ar_AE" w:bidi="ar_AE"/>
        </w:rPr>
      </w:r>
      <w:r>
        <w:rPr>
          <w:rtl/>
          <w:cs/>
          <w:lang w:val="ar_AE" w:bidi="ar_AE"/>
        </w:rPr>
        <w:t>وفي أثناء القتال خارج جبعة، بقيت مجموعة صغيرة من رجال بني إسرائيل المقاتلين مختبئة في الكمين، وربما كانت إلى الغرب من جبعة. وكانت هذه المجموعة منفصلة عن القوة الرئيسية لرجال بني إسرائيل المقاتلين. ولم يكن رجال سبط بنيامين يرون هذه المجموعة. وبعد أن استدرج بنو إسرائيل رجال سبط بنيامين نحو بعل ثامار، خرجت المجموعة المختبئة من مكان اختبائها، الذي كان يُسمّى أحيانًا عَراء جِبعَةَ. ثم اندفعت بسرعة عبر الأرض المكشوفة نحو مدينة جبعة. وكان عدد رجال هذه المجموعة عشرة آلاف رجل مقاتل هاجموا جبعة.</w:t>
      </w:r>
    </w:p>
    <w:p>
      <w:pPr>
        <w:bidi/>
      </w:pPr>
      <w:r>
        <w:rPr>
          <w:rtl/>
          <w:cs/>
          <w:lang w:val="ar_AE" w:bidi="ar_AE"/>
        </w:rPr>
      </w:r>
      <w:r>
        <w:rPr>
          <w:rtl/>
          <w:cs/>
          <w:lang w:val="ar_AE" w:bidi="ar_AE"/>
        </w:rPr>
        <w:t>توقّفوا هنا وقوموا بهذا النشاط معًا: ضعوا مجموعة جديدة من الحصى إلى الغرب من جبعة لتمثل رجال بني إسرائيل المختبئين، ثم حرّكوها إلى داخل مدينة جبعة. أوقِفوا الاستماع إلى هذا التسجيل الصوتي هنا.</w:t>
      </w:r>
    </w:p>
    <w:p>
      <w:pPr>
        <w:bidi/>
      </w:pPr>
      <w:r>
        <w:rPr>
          <w:rtl/>
          <w:cs/>
          <w:lang w:val="ar_AE" w:bidi="ar_AE"/>
        </w:rPr>
      </w:r>
      <w:r>
        <w:rPr>
          <w:rtl/>
          <w:cs/>
          <w:lang w:val="ar_AE" w:bidi="ar_AE"/>
        </w:rPr>
        <w:t>واشتد القتال. فقاتل رجال سبط بنيامين بكل قوة عند بعل تامار. وقاتل رجال بني إسرائيل بكل قوة عند بعل تامار وعند مدينة جبعة. ولم يكن رجال سبط بنيامين يعلمون أن بني إسرائيل أوشكوا على هزيمتهم. فهزم الرب سبط بنيامين، ومنح بني إسرائيل النصر. وقتل رجال بني إسرائيل خمسةً وعشرين ألفًا ومئة رجل من سبط بنيامين. وكان جميعهم رجالًا مقاتلين يحملون السيوف. ولا نعرف ماذا حدث للمقاتلين السبعمئة المهرة الذين يستخدمون اليد اليسرى. ولعلكم تتذكرون أن رجال سبط بنيامين وأهل مدينة جبعة كانوا قد جمعوا ستةً وعشرين ألفًا وسبعمئة مقاتل. وهكذا قُتل معظم رجال سبط بنيامين المقاتلين في اليوم الثالث من القتال.</w:t>
      </w:r>
    </w:p>
    <w:p>
      <w:pPr>
        <w:bidi/>
      </w:pPr>
      <w:r>
        <w:rPr>
          <w:rtl/>
          <w:cs/>
          <w:lang w:val="ar_AE" w:bidi="ar_AE"/>
        </w:rPr>
      </w:r>
      <w:r>
        <w:rPr>
          <w:rtl/>
          <w:cs/>
          <w:lang w:val="ar_AE" w:bidi="ar_AE"/>
        </w:rPr>
        <w:t>توقّفوا هنا وناقشوا معًا هذا السؤال: إذا أمكن، تحدّثوا عن وقتٍ في تاريخ شعبكم دارت فيه معركة قُتل فيها معظم أفراد إحدى الجماعات. لماذا قُتل هذا العدد الكبير من الناس؟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٢٠: ٢٦–٣٥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يذهب بنو إسرائيل إلى بيت إيل ويبكون أمام الربّ عند تابوت العهد. ويعبد بنو إسرائيل الربّ ويطلبون منه الإرشاد. ويخبر الربّ بني إسرائيل أنه سيمنحهم الانتصار على بنيامين. وفينحاس هو رئيس الكهنة.</w:t>
      </w:r>
    </w:p>
    <w:p>
      <w:pPr>
        <w:bidi/>
      </w:pPr>
      <w:r>
        <w:rPr>
          <w:rtl/>
          <w:cs/>
          <w:lang w:val="ar_AE" w:bidi="ar_AE"/>
        </w:rPr>
      </w:r>
      <w:r>
        <w:rPr>
          <w:b/>
          <w:rtl/>
          <w:cs/>
          <w:lang w:val="ar_AE" w:bidi="ar_AE"/>
        </w:rPr>
        <w:t>في المشهد الثاني:</w:t>
      </w:r>
      <w:r>
        <w:rPr>
          <w:rtl/>
          <w:cs/>
          <w:lang w:val="ar_AE" w:bidi="ar_AE"/>
        </w:rPr>
        <w:t xml:space="preserve"> يُعِدّ بنو إسرائيل كمينًا لبنيامين.</w:t>
      </w:r>
    </w:p>
    <w:p>
      <w:pPr>
        <w:bidi/>
      </w:pPr>
      <w:r>
        <w:rPr>
          <w:rtl/>
          <w:cs/>
          <w:lang w:val="ar_AE" w:bidi="ar_AE"/>
        </w:rPr>
      </w:r>
      <w:r>
        <w:rPr>
          <w:b/>
          <w:rtl/>
          <w:cs/>
          <w:lang w:val="ar_AE" w:bidi="ar_AE"/>
        </w:rPr>
        <w:t>في المشهد الثالث:</w:t>
      </w:r>
      <w:r>
        <w:rPr>
          <w:rtl/>
          <w:cs/>
          <w:lang w:val="ar_AE" w:bidi="ar_AE"/>
        </w:rPr>
        <w:t xml:space="preserve"> يستعد بعض الرجال المقاتلين من أسباط إسرائيل للقتال عند جبعة. ويخرج رجال بنيامين للقتال ضد بني إسرائيل. ويقتل رجال بنيامين بعض رجال بني إسرائيل، لكن بقية رجال بني إسرائيل يهربون لكي يجعلوا رجال بنيامين يتبعونهم ويبتعدون عن جبعة.</w:t>
      </w:r>
    </w:p>
    <w:p>
      <w:pPr>
        <w:bidi/>
      </w:pPr>
      <w:r>
        <w:rPr>
          <w:rtl/>
          <w:cs/>
          <w:lang w:val="ar_AE" w:bidi="ar_AE"/>
        </w:rPr>
      </w:r>
      <w:r>
        <w:rPr>
          <w:b/>
          <w:rtl/>
          <w:cs/>
          <w:lang w:val="ar_AE" w:bidi="ar_AE"/>
        </w:rPr>
        <w:t>في المشهد الرابع:</w:t>
      </w:r>
      <w:r>
        <w:rPr>
          <w:rtl/>
          <w:cs/>
          <w:lang w:val="ar_AE" w:bidi="ar_AE"/>
        </w:rPr>
        <w:t xml:space="preserve"> يجتمع الرجال المقاتلون من أسباط إسرائيل عند بعل تامار ويقاتلون رجال بنيامين.</w:t>
      </w:r>
    </w:p>
    <w:p>
      <w:pPr>
        <w:bidi/>
      </w:pPr>
      <w:r>
        <w:rPr>
          <w:rtl/>
          <w:cs/>
          <w:lang w:val="ar_AE" w:bidi="ar_AE"/>
        </w:rPr>
      </w:r>
      <w:r>
        <w:rPr>
          <w:b/>
          <w:rtl/>
          <w:cs/>
          <w:lang w:val="ar_AE" w:bidi="ar_AE"/>
        </w:rPr>
        <w:t>في المشهد الخامس:</w:t>
      </w:r>
      <w:r>
        <w:rPr>
          <w:rtl/>
          <w:cs/>
          <w:lang w:val="ar_AE" w:bidi="ar_AE"/>
        </w:rPr>
        <w:t xml:space="preserve"> يخرج عشرة آلاف رجل مقاتل مختار من بني إسرائيل من المكان الذي اختبأوا فيه ويهاجمون جبعة.</w:t>
      </w:r>
    </w:p>
    <w:p>
      <w:pPr>
        <w:bidi/>
      </w:pPr>
      <w:r>
        <w:rPr>
          <w:rtl/>
          <w:cs/>
          <w:lang w:val="ar_AE" w:bidi="ar_AE"/>
        </w:rPr>
      </w:r>
      <w:r>
        <w:rPr>
          <w:b/>
          <w:rtl/>
          <w:cs/>
          <w:lang w:val="ar_AE" w:bidi="ar_AE"/>
        </w:rPr>
        <w:t>في المشهد السادس:</w:t>
      </w:r>
      <w:r>
        <w:rPr>
          <w:rtl/>
          <w:cs/>
          <w:lang w:val="ar_AE" w:bidi="ar_AE"/>
        </w:rPr>
        <w:t xml:space="preserve"> يهزم الربّ بنيامين، ويقتل بنو إسرائيل معظم رجال بنيامين.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فينحاس، رئيس الكهنة</w:t>
      </w:r>
    </w:p>
    <w:p>
      <w:pPr>
        <w:pStyle w:val="ListBullet"/>
        <w:bidi/>
        <w:spacing w:line="240" w:lineRule="auto"/>
        <w:ind w:left="720"/>
      </w:pPr>
      <w:r>
        <w:rPr>
          <w:rtl/>
          <w:cs/>
          <w:lang w:val="ar_AE" w:bidi="ar_AE"/>
        </w:rPr>
      </w:r>
      <w:r>
        <w:rPr>
          <w:rtl/>
          <w:cs/>
          <w:lang w:val="ar_AE" w:bidi="ar_AE"/>
        </w:rPr>
        <w:t>الرجال المقاتلون من أسباط إسرائيل</w:t>
      </w:r>
    </w:p>
    <w:p>
      <w:pPr>
        <w:pStyle w:val="ListBullet"/>
        <w:bidi/>
        <w:spacing w:line="240" w:lineRule="auto"/>
        <w:ind w:left="720"/>
      </w:pPr>
      <w:r>
        <w:rPr>
          <w:rtl/>
          <w:cs/>
          <w:lang w:val="ar_AE" w:bidi="ar_AE"/>
        </w:rPr>
      </w:r>
      <w:r>
        <w:rPr>
          <w:rtl/>
          <w:cs/>
          <w:lang w:val="ar_AE" w:bidi="ar_AE"/>
        </w:rPr>
        <w:t>الرجال المقاتلون من سبط بنيامين</w:t>
      </w:r>
    </w:p>
    <w:p>
      <w:pPr>
        <w:pStyle w:val="ListBullet"/>
        <w:bidi/>
        <w:spacing w:line="240" w:lineRule="auto"/>
        <w:ind w:left="720"/>
      </w:pPr>
      <w:r>
        <w:rPr>
          <w:rtl/>
          <w:cs/>
          <w:lang w:val="ar_AE" w:bidi="ar_AE"/>
        </w:rPr>
      </w:r>
      <w:r>
        <w:rPr>
          <w:rtl/>
          <w:cs/>
          <w:lang w:val="ar_AE" w:bidi="ar_AE"/>
        </w:rPr>
        <w:t>عشرة آلاف رجل مقاتل مختار من بني إسرائيل</w:t>
      </w:r>
    </w:p>
    <w:p>
      <w:pPr>
        <w:pStyle w:val="ListBullet"/>
        <w:bidi/>
        <w:spacing w:line="240" w:lineRule="auto"/>
        <w:ind w:left="720"/>
      </w:pPr>
      <w:r>
        <w:rPr>
          <w:rtl/>
          <w:cs/>
          <w:lang w:val="ar_AE" w:bidi="ar_AE"/>
        </w:rPr>
      </w:r>
      <w:r>
        <w:rPr>
          <w:rtl/>
          <w:cs/>
          <w:lang w:val="ar_AE" w:bidi="ar_AE"/>
        </w:rPr>
        <w:t>والناس في مدينة جبعة.</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تحدث أحداث هذا المقطع مباشرة بعد أحداث المقطع السابق. فبعد أن هزم بنو بنيامين بني إسرائيل للمرة الثانية في اليوم الثاني من القتال، غادر بنو إسرائيل معسكرهم بالقرب من جبعة وذهبوا إلى بيت إيل.</w:t>
      </w:r>
    </w:p>
    <w:p>
      <w:pPr>
        <w:bidi/>
      </w:pPr>
      <w:r>
        <w:rPr>
          <w:rtl/>
          <w:cs/>
          <w:lang w:val="ar_AE" w:bidi="ar_AE"/>
        </w:rPr>
      </w:r>
      <w:r>
        <w:rPr>
          <w:rtl/>
          <w:cs/>
          <w:lang w:val="ar_AE" w:bidi="ar_AE"/>
        </w:rPr>
        <w:t>توقفوا هنا، وانظروا إلى خريطة للمدن: جبعة، والمصفاة، وبيت إيل، وشيلوه، وموقع بعل تامار، إذا لزم الأمر. أوقِفوا الاستماع إلى هذا التسجيل الصوتي هنا.</w:t>
      </w:r>
    </w:p>
    <w:p>
      <w:pPr>
        <w:bidi/>
      </w:pPr>
      <w:r>
        <w:rPr>
          <w:rtl/>
          <w:cs/>
          <w:lang w:val="ar_AE" w:bidi="ar_AE"/>
        </w:rPr>
      </w:r>
      <w:r>
        <w:rPr>
          <w:rtl/>
          <w:cs/>
          <w:lang w:val="ar_AE" w:bidi="ar_AE"/>
        </w:rPr>
        <w:t>عندما وصل بنو إسرائيل إلى بيت إيل، جلسوا أمام الربّ. وهذا يعني أن بني إسرائيل كانوا أمام تابوت العهد. ولا نعرف إن كان خيمة الاجتماع كلها موجودة هناك أم لا. وبقي بنو إسرائيل في بيت إيل يومًا واحدًا على الأقل. وخلال النهار، بكى بنو إسرائيل وصاموا وقدموا قرابين للربّ. وفي ذلك اليوم، أو في يوم قريب منه، طلب بنو إسرائيل إرشاد الربّ. ولا نعرف كم من الوقت استغرق الربّ في الإجابة عنهم. وأخبر الربّ بني إسرائيل أن يعودوا للقتال، لأنه عندئذٍ سيسلّم بنيامين إلى أيديهم. أي إن بني إسرائيل ستكون لهم السلطة على سبط بنيامين. واستخدم الربّ كلمات مشابهة في بداية سفر القضاة عندما سلّم الأرض إلى يد يهوذا. وأخبر الربّ بني إسرائيل أن الانتصار سيحدث غدًا أو في المستقبل. ولم يمنح الربّ بني إسرائيل الانتصار قبل القتال.</w:t>
      </w:r>
    </w:p>
    <w:p>
      <w:pPr>
        <w:bidi/>
      </w:pPr>
      <w:r>
        <w:rPr>
          <w:rtl/>
          <w:cs/>
          <w:lang w:val="ar_AE" w:bidi="ar_AE"/>
        </w:rPr>
      </w:r>
      <w:r>
        <w:rPr>
          <w:rtl/>
          <w:cs/>
          <w:lang w:val="ar_AE" w:bidi="ar_AE"/>
        </w:rPr>
        <w:t>بعد أن أخبر الربّ بني إسرائيل أنه سيسلّم بنيامين إلى سلطتهم، غادر بنو إسرائيل بيت إيل. واستعد بنو إسرائيل للقتال ضد بنيامين مرة أخرى، لكنهم رتّبوا رجالهم المقاتلين بطريقة مختلفة. واختبأ عشرة آلاف رجل مقاتل من بني إسرائيل حول مدينة جبعة ليعدّوا كمينًا. وعاد بعض الرجال المقاتلين إلى المنطقة القريبة من جبعة واستعدوا للقتال مع الرجال في المكان نفسه وبالترتيب نفسه كما حدث من قبل. وربما كان بعض الرجال المقاتلين من بني إسرائيل بين جبعة وبعل تامار، أو في بعل تامار.</w:t>
      </w:r>
    </w:p>
    <w:p>
      <w:pPr>
        <w:bidi/>
      </w:pPr>
      <w:r>
        <w:rPr>
          <w:rtl/>
          <w:cs/>
          <w:lang w:val="ar_AE" w:bidi="ar_AE"/>
        </w:rPr>
      </w:r>
      <w:r>
        <w:rPr>
          <w:rtl/>
          <w:cs/>
          <w:lang w:val="ar_AE" w:bidi="ar_AE"/>
        </w:rPr>
        <w:t>في اليوم الثالث من القتال بين بني إسرائيل وسبط بنيامين، استعد الرجال المقاتلون من بني إسرائيل للقتال بالقرب من جبعة. وخرج الرجال المقاتلون من بنيامين من مدينة جبعة وذهبوا للقتال ضد بني إسرائيل. ولم يبقَ الرجال المقاتلون من بني إسرائيل في المكان نفسه، بل تحركوا في الطرق القريبة. وجذب الرجال المقاتلون من بني إسرائيل رجال بنيامين بعيدًا عن جبعة. وخدع رجال بني إسرائيل رجال بنيامين حتى جعلوهم يتبعونهم.</w:t>
      </w:r>
    </w:p>
    <w:p>
      <w:pPr>
        <w:bidi/>
      </w:pPr>
      <w:r>
        <w:rPr>
          <w:rtl/>
          <w:cs/>
          <w:lang w:val="ar_AE" w:bidi="ar_AE"/>
        </w:rPr>
      </w:r>
      <w:r>
        <w:rPr>
          <w:rtl/>
          <w:cs/>
          <w:lang w:val="ar_AE" w:bidi="ar_AE"/>
        </w:rPr>
        <w:t>توقَّفوا هنا وناقشوا هذا السؤال كمجموعة: متى استخدمتم طُعمًا لجعل شخص أو حيوان يفعل شيئًا لا ينبغي له أن يفعله أو يذهب في اتجاه معين؟ ماذا فعلتم لخداع الشخص أو الحيوان؟ أوقِفوا الاستماع إلى هذا التسجيل الصوتي هنا.</w:t>
      </w:r>
    </w:p>
    <w:p>
      <w:pPr>
        <w:bidi/>
      </w:pPr>
      <w:r>
        <w:rPr>
          <w:rtl/>
          <w:cs/>
          <w:lang w:val="ar_AE" w:bidi="ar_AE"/>
        </w:rPr>
      </w:r>
      <w:r>
        <w:rPr>
          <w:rtl/>
          <w:cs/>
          <w:lang w:val="ar_AE" w:bidi="ar_AE"/>
        </w:rPr>
        <w:t>توقَّفوا هنا وناقشوا هذا السؤال كمجموعة: كيف ستعبّرون في ترجمتكم عن أن بني إسرائيل أبعدوا الرجال المقاتلين من بنيامين عن جبعة؟ أوقِفوا الاستماع إلى هذا التسجيل الصوتي هنا.</w:t>
      </w:r>
    </w:p>
    <w:p>
      <w:pPr>
        <w:bidi/>
      </w:pPr>
      <w:r>
        <w:rPr>
          <w:rtl/>
          <w:cs/>
          <w:lang w:val="ar_AE" w:bidi="ar_AE"/>
        </w:rPr>
      </w:r>
      <w:r>
        <w:rPr>
          <w:rtl/>
          <w:cs/>
          <w:lang w:val="ar_AE" w:bidi="ar_AE"/>
        </w:rPr>
        <w:t>تتفرع الطرق في اتجاهات مختلفة. فيتجه أحد الطرق نحو بيت إيل، بينما يتجه طريق آخر نحو جبعة. ويعرض الراوي وجهتي نظر مختلفتين للمعركة. فقد ظن الرجال المقاتلون من بنيامين أن الرجال المقاتلين من بني إسرائيل بدأوا يهربون، ولذلك تبعوهم. أما بنو إسرائيل فأبعدوا رجال بنيامين عن جبعة.</w:t>
      </w:r>
    </w:p>
    <w:p>
      <w:pPr>
        <w:bidi/>
      </w:pPr>
      <w:r>
        <w:rPr>
          <w:rtl/>
          <w:cs/>
          <w:lang w:val="ar_AE" w:bidi="ar_AE"/>
        </w:rPr>
      </w:r>
      <w:r>
        <w:rPr>
          <w:rtl/>
          <w:cs/>
          <w:lang w:val="ar_AE" w:bidi="ar_AE"/>
        </w:rPr>
        <w:t>توقَّفوا هنا ونفِّذوا هذا النشاط كمجموعة: تحدثوا عن موقف ظن فيه شخص أن شيئًا ما حدث بطريقة معينة، بينما رأى شخص آخر الشيء نفسه وظن أنه حدث بطريقة مختلفة. أوقِفوا الاستماع إلى هذا التسجيل الصوتي هنا.</w:t>
      </w:r>
    </w:p>
    <w:p>
      <w:pPr>
        <w:bidi/>
      </w:pPr>
      <w:r>
        <w:rPr>
          <w:rtl/>
          <w:cs/>
          <w:lang w:val="ar_AE" w:bidi="ar_AE"/>
        </w:rPr>
      </w:r>
      <w:r>
        <w:rPr>
          <w:rtl/>
          <w:cs/>
          <w:lang w:val="ar_AE" w:bidi="ar_AE"/>
        </w:rPr>
        <w:t>بدأ بنو إسرائيل الجزء التالي من خطة المعركة. واجتمعت المجموعة الرئيسية من الرجال المقاتلين من بني إسرائيل عند بعل تامار واستعدت للقتال ضد الرجال المقاتلين من بنيامين. وكان الرجال المقاتلون من بنيامين بعيدين عن جبعة. وفي الوقت نفسه، ركض عشرة آلاف رجل مقاتل من بني إسرائيل، كانوا قد اختبأوا خارج جبعة، نحو جبعة وهاجموا المدينة. ودار قتال شديد في كل مكان. وكان القتال عنيفًا وصعبًا ومكثفًا، ووجد المقاتلون أن شدة القتال كانت صعبة الاحتمال.</w:t>
      </w:r>
    </w:p>
    <w:p>
      <w:pPr>
        <w:bidi/>
      </w:pPr>
      <w:r>
        <w:rPr>
          <w:rtl/>
          <w:cs/>
          <w:lang w:val="ar_AE" w:bidi="ar_AE"/>
        </w:rPr>
      </w:r>
      <w:r>
        <w:rPr>
          <w:rtl/>
          <w:cs/>
          <w:lang w:val="ar_AE" w:bidi="ar_AE"/>
        </w:rPr>
        <w:t>توقَّفوا هنا وناقشوا هذا السؤال كمجموعة: كيف ستعبّرون في ترجمتكم عن القتال الشديد؟ أوقِفوا الاستماع إلى هذا التسجيل الصوتي هنا.</w:t>
      </w:r>
    </w:p>
    <w:p>
      <w:pPr>
        <w:bidi/>
      </w:pPr>
      <w:r>
        <w:rPr>
          <w:rtl/>
          <w:cs/>
          <w:lang w:val="ar_AE" w:bidi="ar_AE"/>
        </w:rPr>
      </w:r>
      <w:r>
        <w:rPr>
          <w:rtl/>
          <w:cs/>
          <w:lang w:val="ar_AE" w:bidi="ar_AE"/>
        </w:rPr>
        <w:t>ولم يدرك بنو بنيامين أن رجال سبط بنيامين كانوا على وشك أن يخسروا المعركة.</w:t>
      </w:r>
    </w:p>
    <w:p>
      <w:pPr>
        <w:bidi/>
      </w:pPr>
      <w:r>
        <w:rPr>
          <w:rtl/>
          <w:cs/>
          <w:lang w:val="ar_AE" w:bidi="ar_AE"/>
        </w:rPr>
      </w:r>
      <w:r>
        <w:rPr>
          <w:rtl/>
          <w:cs/>
          <w:lang w:val="ar_AE" w:bidi="ar_AE"/>
        </w:rPr>
        <w:t>توقَّفوا هنا ونفِّذوا هذا النشاط كمجموعة: استخدموا الرسم الذي أعددتموه لحركات المعركة في الخطوة الثانية، وتحدثوا عن تحركات بني إسرائيل وبني بنيامين في المعركة. وانتبهوا إلى الأوقات التي يتحرك فيها الأشخاص في الوقت نفسه، أو في أوقات مختلفة عن بعضهم البعض. أوقِفوا الاستماع إلى هذا التسجيل الصوتي هنا.</w:t>
      </w:r>
    </w:p>
    <w:p>
      <w:pPr>
        <w:bidi/>
      </w:pPr>
      <w:r>
        <w:rPr>
          <w:rtl/>
          <w:cs/>
          <w:lang w:val="ar_AE" w:bidi="ar_AE"/>
        </w:rPr>
      </w:r>
      <w:r>
        <w:rPr>
          <w:rtl/>
          <w:cs/>
          <w:lang w:val="ar_AE" w:bidi="ar_AE"/>
        </w:rPr>
        <w:t>ثم يغيّر الراوي مشهد المعركة. فنرى الآن دور الربّ في المعركة. فقد تسبب الربّ في هزيمة سبط بنيامين. ويقدم الراوي ملخصًا لعدد الأشخاص الذين ماتوا من سبط بنيامين، ويخبرنا أن جميع هؤلاء الرجال كانوا رجالًا مقاتلين.</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٢٠: ٢٦–٣٥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ستة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فينحاس، رئيس الكهنة.</w:t>
      </w:r>
    </w:p>
    <w:p>
      <w:pPr>
        <w:pStyle w:val="ListBullet"/>
        <w:bidi/>
        <w:spacing w:line="240" w:lineRule="auto"/>
        <w:ind w:left="720"/>
      </w:pPr>
      <w:r>
        <w:rPr>
          <w:rtl/>
          <w:cs/>
          <w:lang w:val="ar_AE" w:bidi="ar_AE"/>
        </w:rPr>
      </w:r>
      <w:r>
        <w:rPr>
          <w:rtl/>
          <w:cs/>
          <w:lang w:val="ar_AE" w:bidi="ar_AE"/>
        </w:rPr>
        <w:t>الرجال المقاتلون من أسباط إسرائيل.</w:t>
      </w:r>
    </w:p>
    <w:p>
      <w:pPr>
        <w:pStyle w:val="ListBullet"/>
        <w:bidi/>
        <w:spacing w:line="240" w:lineRule="auto"/>
        <w:ind w:left="720"/>
      </w:pPr>
      <w:r>
        <w:rPr>
          <w:rtl/>
          <w:cs/>
          <w:lang w:val="ar_AE" w:bidi="ar_AE"/>
        </w:rPr>
      </w:r>
      <w:r>
        <w:rPr>
          <w:rtl/>
          <w:cs/>
          <w:lang w:val="ar_AE" w:bidi="ar_AE"/>
        </w:rPr>
        <w:t>الرجال المقاتلون من سبط بنيامين.</w:t>
      </w:r>
    </w:p>
    <w:p>
      <w:pPr>
        <w:pStyle w:val="ListBullet"/>
        <w:bidi/>
        <w:spacing w:line="240" w:lineRule="auto"/>
        <w:ind w:left="720"/>
      </w:pPr>
      <w:r>
        <w:rPr>
          <w:rtl/>
          <w:cs/>
          <w:lang w:val="ar_AE" w:bidi="ar_AE"/>
        </w:rPr>
      </w:r>
      <w:r>
        <w:rPr>
          <w:rtl/>
          <w:cs/>
          <w:lang w:val="ar_AE" w:bidi="ar_AE"/>
        </w:rPr>
        <w:t>عشرة آلاف رجل مقاتل مختار من بني إسرائيل.</w:t>
      </w:r>
    </w:p>
    <w:p>
      <w:pPr>
        <w:pStyle w:val="ListBullet"/>
        <w:bidi/>
        <w:spacing w:line="240" w:lineRule="auto"/>
        <w:ind w:left="720"/>
      </w:pPr>
      <w:r>
        <w:rPr>
          <w:rtl/>
          <w:cs/>
          <w:lang w:val="ar_AE" w:bidi="ar_AE"/>
        </w:rPr>
      </w:r>
      <w:r>
        <w:rPr>
          <w:rtl/>
          <w:cs/>
          <w:lang w:val="ar_AE" w:bidi="ar_AE"/>
        </w:rPr>
        <w:t>والناس في مدينة جبعة.</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يذهب بنو إسرائيل إلى بيت إيل ويبكون أمام الربّ عند تابوت العهد. ويعبد بنو إسرائيل الربّ ويطلبون منه الإرشاد. ويخبر الربّ بني إسرائيل أنه سيمنحهم الانتصار على بنيامين. وفينحاس هو رئيس الكهنة.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فينحاس، رئيس الكهنة: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يُعِدّ بنو إسرائيل كمينًا لبنيامين.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المقاتلين من أسباط إسرائيل: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يستعد بعض الرجال المقاتلين من بني إسرائيل للقتال عند جبعة. ويخرج رجال بنيامين للقتال ضد بني إسرائيل. ويقتل رجال بني بنيامين بعض رجال بني إسرائيل، لكن بقية رجال بني إسرائيل يهربون لكي يجعلوا رجال بني بنيامين يتبعونهم ويبتعدون عن جبعة.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المقاتلين من أسباط إسرائيل: "بمَ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المقاتلين من سبط بنيامين: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يجتمع الرجال المقاتلون من بني إسرائيل عند بعل تامار ويقاتلون رجال بني بنيامين.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المقاتلين من أسباط إسرائيل: "بمَ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سبط بنيامين: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يخرج عشرة آلاف رجل مقاتل مختار من بني إسرائيل من المكان الذي اختبأوا فيه ويهاجمون جبعة.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العشرة آلاف المقاتلين المختارين من بني إسرائيل: "بمَ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الناس في مدينة جبعة: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يهزم الربّ بني بنيامين، ويقتل بنو إسرائيل معظم رجال بني بنيامين.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سبط بنيامين: "بمَ تشعر أو فيمَ تفكِّر؟" قد يجيب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٢٠: ٢٦–٣٥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ذهب شعب إسرائيل إلى بيت إيل. في هذا المقطع، تشير كلمة </w:t>
      </w:r>
      <w:r>
        <w:rPr>
          <w:b/>
          <w:rtl/>
          <w:cs/>
          <w:lang w:val="ar_AE" w:bidi="ar_AE"/>
        </w:rPr>
        <w:t>"إسرائيل"</w:t>
      </w:r>
      <w:r>
        <w:rPr>
          <w:rtl/>
          <w:cs/>
          <w:lang w:val="ar_AE" w:bidi="ar_AE"/>
        </w:rPr>
        <w:t xml:space="preserve"> أو </w:t>
      </w:r>
      <w:r>
        <w:rPr>
          <w:b/>
          <w:rtl/>
          <w:cs/>
          <w:lang w:val="ar_AE" w:bidi="ar_AE"/>
        </w:rPr>
        <w:t>"بنو إسرائيل"</w:t>
      </w:r>
      <w:r>
        <w:rPr>
          <w:rtl/>
          <w:cs/>
          <w:lang w:val="ar_AE" w:bidi="ar_AE"/>
        </w:rPr>
        <w:t xml:space="preserve"> إلى الرجال من جميع أسباط إسرائيل باستثناء سبط بنيامين. للمزيد من المعلومات عن إسرائيل وبني إسرائيل، راجعوا قاموس الكلمات الرئيسية.</w:t>
      </w:r>
    </w:p>
    <w:p>
      <w:pPr>
        <w:bidi/>
      </w:pPr>
      <w:r>
        <w:rPr>
          <w:rtl/>
          <w:cs/>
          <w:lang w:val="ar_AE" w:bidi="ar_AE"/>
        </w:rPr>
      </w:r>
      <w:r>
        <w:rPr>
          <w:b/>
          <w:rtl/>
          <w:cs/>
          <w:lang w:val="ar_AE" w:bidi="ar_AE"/>
        </w:rPr>
        <w:t>جلس</w:t>
      </w:r>
      <w:r>
        <w:rPr>
          <w:rtl/>
          <w:cs/>
          <w:lang w:val="ar_AE" w:bidi="ar_AE"/>
        </w:rPr>
        <w:t xml:space="preserve"> بنو إسرائيل أمام الربّ. أي أن الشعب جلس أمام محضر الربّ. استخدموا الكلمة أو العبارة نفسها التي استخدمتموها في المقاطع السابقة لترجمة عبارة "أمام الربّ".</w:t>
      </w:r>
    </w:p>
    <w:p>
      <w:pPr>
        <w:bidi/>
      </w:pPr>
      <w:r>
        <w:rPr>
          <w:rtl/>
          <w:cs/>
          <w:lang w:val="ar_AE" w:bidi="ar_AE"/>
        </w:rPr>
      </w:r>
      <w:r>
        <w:rPr>
          <w:b/>
          <w:rtl/>
          <w:cs/>
          <w:lang w:val="ar_AE" w:bidi="ar_AE"/>
        </w:rPr>
        <w:t>الرب (يهوه)</w:t>
      </w:r>
      <w:r>
        <w:rPr>
          <w:rtl/>
          <w:cs/>
          <w:lang w:val="ar_AE" w:bidi="ar_AE"/>
        </w:rPr>
        <w:t xml:space="preserve"> هو الاسم الشخصي لله. وفي هذا المقطع يُدعى الله باسم يهوه. احرصوا على ترجمة اسم يهوه بالطريقة نفسها التي استخدمتموها في المقاطع السابقة، وتذكّروا أن اسم يهوه مُدرَج في قاموس الكلمات الرئيسية.</w:t>
      </w:r>
    </w:p>
    <w:p>
      <w:pPr>
        <w:bidi/>
      </w:pPr>
      <w:r>
        <w:rPr>
          <w:rtl/>
          <w:cs/>
          <w:lang w:val="ar_AE" w:bidi="ar_AE"/>
        </w:rPr>
      </w:r>
      <w:r>
        <w:rPr>
          <w:rtl/>
          <w:cs/>
          <w:lang w:val="ar_AE" w:bidi="ar_AE"/>
        </w:rPr>
        <w:t xml:space="preserve">ثم </w:t>
      </w:r>
      <w:r>
        <w:rPr>
          <w:b/>
          <w:rtl/>
          <w:cs/>
          <w:lang w:val="ar_AE" w:bidi="ar_AE"/>
        </w:rPr>
        <w:t>صام</w:t>
      </w:r>
      <w:r>
        <w:rPr>
          <w:rtl/>
          <w:cs/>
          <w:lang w:val="ar_AE" w:bidi="ar_AE"/>
        </w:rPr>
        <w:t xml:space="preserve"> بنو إسرائيل. عندما يصوم الشخص، فإنه لا يأكل أو يشرب شيئًا لمدة معينة.</w:t>
      </w:r>
    </w:p>
    <w:p>
      <w:pPr>
        <w:bidi/>
      </w:pPr>
      <w:r>
        <w:rPr>
          <w:rtl/>
          <w:cs/>
          <w:lang w:val="ar_AE" w:bidi="ar_AE"/>
        </w:rPr>
      </w:r>
      <w:r>
        <w:rPr>
          <w:rtl/>
          <w:cs/>
          <w:lang w:val="ar_AE" w:bidi="ar_AE"/>
        </w:rPr>
        <w:t>توقَّفوا هنا وناقشوا كمجموعة الكلمة أو العبارة التي ستستخدمونها لترجمة كلمة "صام". انظروا كلمة صوم في قاموس الكلمات الرئيسية لمزيد من المعلومات. 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قدّم الشعب </w:t>
      </w:r>
      <w:r>
        <w:rPr>
          <w:b/>
          <w:rtl/>
          <w:cs/>
          <w:lang w:val="ar_AE" w:bidi="ar_AE"/>
        </w:rPr>
        <w:t>محرقات</w:t>
      </w:r>
      <w:r>
        <w:rPr>
          <w:rtl/>
          <w:cs/>
          <w:lang w:val="ar_AE" w:bidi="ar_AE"/>
        </w:rPr>
        <w:t xml:space="preserve"> للربّ. استخدموا الكلمة أو العبارة نفسها التي استخدمتموها في المقاطع السابقة لترجمة كلمة "محرقات". للمزيد من المعلومات عن تقدمة المحرقة، راجعوا قاموس الكلمات الرئيسية.</w:t>
      </w:r>
    </w:p>
    <w:p>
      <w:pPr>
        <w:bidi/>
      </w:pPr>
      <w:r>
        <w:rPr>
          <w:rtl/>
          <w:cs/>
          <w:lang w:val="ar_AE" w:bidi="ar_AE"/>
        </w:rPr>
      </w:r>
      <w:r>
        <w:rPr>
          <w:rtl/>
          <w:cs/>
          <w:lang w:val="ar_AE" w:bidi="ar_AE"/>
        </w:rPr>
        <w:t xml:space="preserve">وقدّم الشعب </w:t>
      </w:r>
      <w:r>
        <w:rPr>
          <w:b/>
          <w:rtl/>
          <w:cs/>
          <w:lang w:val="ar_AE" w:bidi="ar_AE"/>
        </w:rPr>
        <w:t>ذبائح شركة أو ذبائح سلام</w:t>
      </w:r>
      <w:r>
        <w:rPr>
          <w:rtl/>
          <w:cs/>
          <w:lang w:val="ar_AE" w:bidi="ar_AE"/>
        </w:rPr>
        <w:t xml:space="preserve"> للربّ. والتقدمة هي هدية أو ذبيحة يقدّمها الناس في طقوس لله، عادةً في الهيكل أو على مذبح خاص.</w:t>
      </w:r>
    </w:p>
    <w:p>
      <w:pPr>
        <w:bidi/>
      </w:pPr>
      <w:r>
        <w:rPr>
          <w:rtl/>
          <w:cs/>
          <w:lang w:val="ar_AE" w:bidi="ar_AE"/>
        </w:rPr>
      </w:r>
      <w:r>
        <w:rPr>
          <w:rtl/>
          <w:cs/>
          <w:lang w:val="ar_AE" w:bidi="ar_AE"/>
        </w:rPr>
        <w:t>توقَّفوا هنا وناقشوا كمجموعة الكلمة أو العبارة التي ستستخدمونها لترجمة "ذَبائحَ سلامَةٍ". انظروا إلى عبارة "ذَبائحَ سلامَةٍ" في قاموس الكلمات الرئيسية لمزيد من المعلومات. إذا كنتم قد ترجمتم هذه الكلمة بالفعل في سِفر آخر من الكتاب المُقدَّس، فاستخدموا الكلمة أو العبارة ذاتها التي استخدمتموها هناك. أوقِفوا الاستماع إلى هذا التسجيل الصوتي هنا.</w:t>
      </w:r>
    </w:p>
    <w:p>
      <w:pPr>
        <w:bidi/>
      </w:pPr>
      <w:r>
        <w:rPr>
          <w:rtl/>
          <w:cs/>
          <w:lang w:val="ar_AE" w:bidi="ar_AE"/>
        </w:rPr>
      </w:r>
      <w:r>
        <w:rPr>
          <w:rtl/>
          <w:cs/>
          <w:lang w:val="ar_AE" w:bidi="ar_AE"/>
        </w:rPr>
        <w:t>سأل بنو إسرائيل الربّ. وطلبوا إرشاده عند</w:t>
      </w:r>
      <w:r>
        <w:rPr>
          <w:b/>
          <w:rtl/>
          <w:cs/>
          <w:lang w:val="ar_AE" w:bidi="ar_AE"/>
        </w:rPr>
        <w:t xml:space="preserve"> تابوت عهد الله</w:t>
      </w:r>
      <w:r>
        <w:rPr>
          <w:rtl/>
          <w:cs/>
          <w:lang w:val="ar_AE" w:bidi="ar_AE"/>
        </w:rPr>
        <w:t>. كان تابوت العهد صندوقًا خشبيًا طلب الربّ من موسى أن يصنعه. وكان بنو إسرائيل يعتقدون أن الربّ موجود حرفيًا في المكان الموجود مباشرة فوق التابوت.</w:t>
      </w:r>
    </w:p>
    <w:p>
      <w:pPr>
        <w:bidi/>
      </w:pPr>
      <w:r>
        <w:rPr>
          <w:rtl/>
          <w:cs/>
          <w:lang w:val="ar_AE" w:bidi="ar_AE"/>
        </w:rPr>
      </w:r>
      <w:r>
        <w:rPr>
          <w:rtl/>
          <w:cs/>
          <w:lang w:val="ar_AE" w:bidi="ar_AE"/>
        </w:rPr>
        <w:t>توقَّفوا هنا وناقشوا كمجموعة الكلمة أو العبارة التي ستستخدمونها لترجمة "تابوت عهد الله". انظروا إلى كلمات "تابوت العهد" و"الله" في قاموس الكلمات الرئيسية لمزيد من المعلومات. إذا كنتم قد ترجمتم هذه الكلمات بالفعل في سِفر آخر من الكتاب المُقدَّس، فاستخدموا الكلمة أو العبارة ذاتها التي استخدمتموها هناك. أوقِفوا الاستماع إلى هذا التسجيل الصوتي هنا.</w:t>
      </w:r>
    </w:p>
    <w:p>
      <w:pPr>
        <w:bidi/>
      </w:pPr>
      <w:r>
        <w:rPr>
          <w:rtl/>
          <w:cs/>
          <w:lang w:val="ar_AE" w:bidi="ar_AE"/>
        </w:rPr>
      </w:r>
      <w:r>
        <w:rPr>
          <w:rtl/>
          <w:cs/>
          <w:lang w:val="ar_AE" w:bidi="ar_AE"/>
        </w:rPr>
        <w:t>طلب بنو إسرائيل إرشاد الربّ من خلال فينحاس، رئيس الكهنة. كان فينحاس</w:t>
      </w:r>
      <w:r>
        <w:rPr>
          <w:b/>
          <w:rtl/>
          <w:cs/>
          <w:lang w:val="ar_AE" w:bidi="ar_AE"/>
        </w:rPr>
        <w:t xml:space="preserve"> ابن</w:t>
      </w:r>
      <w:r>
        <w:rPr>
          <w:rtl/>
          <w:cs/>
          <w:lang w:val="ar_AE" w:bidi="ar_AE"/>
        </w:rPr>
        <w:t xml:space="preserve"> هارون، أي من</w:t>
      </w:r>
      <w:r>
        <w:rPr>
          <w:b/>
          <w:rtl/>
          <w:cs/>
          <w:lang w:val="ar_AE" w:bidi="ar_AE"/>
        </w:rPr>
        <w:t xml:space="preserve"> نسل</w:t>
      </w:r>
      <w:r>
        <w:rPr>
          <w:rtl/>
          <w:cs/>
          <w:lang w:val="ar_AE" w:bidi="ar_AE"/>
        </w:rPr>
        <w:t xml:space="preserve"> هارون من الذكور. استخدموا الكلمة أو العبارة نفسها التي استخدمتموها في المقاطع السابقة لترجمة "ابن" أو "نسل".</w:t>
      </w:r>
    </w:p>
    <w:p>
      <w:pPr>
        <w:bidi/>
      </w:pPr>
      <w:r>
        <w:rPr>
          <w:rtl/>
          <w:cs/>
          <w:lang w:val="ar_AE" w:bidi="ar_AE"/>
        </w:rPr>
      </w:r>
      <w:r>
        <w:rPr>
          <w:rtl/>
          <w:cs/>
          <w:lang w:val="ar_AE" w:bidi="ar_AE"/>
        </w:rPr>
        <w:t xml:space="preserve">سأل بنو إسرائيل الربّ إن كان ينبغي لهم أن يحاربوا </w:t>
      </w:r>
      <w:r>
        <w:rPr>
          <w:b/>
          <w:rtl/>
          <w:cs/>
          <w:lang w:val="ar_AE" w:bidi="ar_AE"/>
        </w:rPr>
        <w:t>إخوتهم</w:t>
      </w:r>
      <w:r>
        <w:rPr>
          <w:rtl/>
          <w:cs/>
          <w:lang w:val="ar_AE" w:bidi="ar_AE"/>
        </w:rPr>
        <w:t xml:space="preserve"> </w:t>
      </w:r>
      <w:r>
        <w:rPr>
          <w:b/>
          <w:rtl/>
          <w:cs/>
          <w:lang w:val="ar_AE" w:bidi="ar_AE"/>
        </w:rPr>
        <w:t>من سبط بنيامين</w:t>
      </w:r>
      <w:r>
        <w:rPr>
          <w:rtl/>
          <w:cs/>
          <w:lang w:val="ar_AE" w:bidi="ar_AE"/>
        </w:rPr>
        <w:t>. استخدموا الكلمة أو العبارة نفسها التي استخدمتموها في المقاطع السابقة لترجمة عبارة "إخوتهم من سبط بنيامين".</w:t>
      </w:r>
    </w:p>
    <w:p>
      <w:pPr>
        <w:bidi/>
      </w:pPr>
      <w:r>
        <w:rPr>
          <w:rtl/>
          <w:cs/>
          <w:lang w:val="ar_AE" w:bidi="ar_AE"/>
        </w:rPr>
      </w:r>
      <w:r>
        <w:rPr>
          <w:rtl/>
          <w:cs/>
          <w:lang w:val="ar_AE" w:bidi="ar_AE"/>
        </w:rPr>
        <w:t xml:space="preserve">وقال الربّ لبني إسرائيل إنه سيسلّم بنيامين </w:t>
      </w:r>
      <w:r>
        <w:rPr>
          <w:b/>
          <w:rtl/>
          <w:cs/>
          <w:lang w:val="ar_AE" w:bidi="ar_AE"/>
        </w:rPr>
        <w:t>إلى أيدي</w:t>
      </w:r>
      <w:r>
        <w:rPr>
          <w:rtl/>
          <w:cs/>
          <w:lang w:val="ar_AE" w:bidi="ar_AE"/>
        </w:rPr>
        <w:t xml:space="preserve"> بني إسرائيل. استخدموا الكلمة أو العبارة نفسها التي استخدمتموها في المقاطع السابقة لترجمة عبارة "يسلّم إلى أيدي".</w:t>
      </w:r>
    </w:p>
    <w:p>
      <w:pPr>
        <w:bidi/>
      </w:pPr>
      <w:r>
        <w:rPr>
          <w:rtl/>
          <w:cs/>
          <w:lang w:val="ar_AE" w:bidi="ar_AE"/>
        </w:rPr>
      </w:r>
      <w:r>
        <w:rPr>
          <w:rtl/>
          <w:cs/>
          <w:lang w:val="ar_AE" w:bidi="ar_AE"/>
        </w:rPr>
        <w:t>ثم نصب بنو إسرائيل</w:t>
      </w:r>
      <w:r>
        <w:rPr>
          <w:b/>
          <w:rtl/>
          <w:cs/>
          <w:lang w:val="ar_AE" w:bidi="ar_AE"/>
        </w:rPr>
        <w:t xml:space="preserve"> كمينًا</w:t>
      </w:r>
      <w:r>
        <w:rPr>
          <w:rtl/>
          <w:cs/>
          <w:lang w:val="ar_AE" w:bidi="ar_AE"/>
        </w:rPr>
        <w:t xml:space="preserve"> حول جبعة. استخدموا الكلمة أو العبارة نفسها التي استخدمتموها في المقاطع السابقة لترجمة كلمة "كمين".</w:t>
      </w:r>
    </w:p>
    <w:p>
      <w:pPr>
        <w:bidi/>
      </w:pPr>
      <w:r>
        <w:rPr>
          <w:rtl/>
          <w:cs/>
          <w:lang w:val="ar_AE" w:bidi="ar_AE"/>
        </w:rPr>
      </w:r>
      <w:r>
        <w:rPr>
          <w:rtl/>
          <w:cs/>
          <w:lang w:val="ar_AE" w:bidi="ar_AE"/>
        </w:rPr>
        <w:t>وأبعد الرجال المقاتلون من بني إسرائيل الرجال المقاتلين من بنيامين عن جبعة. ابتعد الرجال المقاتلون من بنيامين عن مدينة جبعة لأنهم تبعوا الرجال المقاتلين من بني إسرائيل. واجتمع الرجال المقاتلون من بني إسرائيل في بعل تامار. واندفع عشرة آلاف رجل مقاتل من بني إسرائيل من المكان الذي اختبأوا فيه، وهاجموا جبعة. وكان القتال شديدًا وصعبًا.</w:t>
      </w:r>
    </w:p>
    <w:p>
      <w:pPr>
        <w:bidi/>
      </w:pPr>
      <w:r>
        <w:rPr>
          <w:rtl/>
          <w:cs/>
          <w:lang w:val="ar_AE" w:bidi="ar_AE"/>
        </w:rPr>
      </w:r>
      <w:r>
        <w:rPr>
          <w:rtl/>
          <w:cs/>
          <w:lang w:val="ar_AE" w:bidi="ar_AE"/>
        </w:rPr>
        <w:t xml:space="preserve">وهزم الربّ سبط بنيامين أمام أسباط إسرائيل. وقتل بنو إسرائيل خمسةً وعشرين ألفًا ومئة </w:t>
      </w:r>
      <w:r>
        <w:rPr>
          <w:b/>
          <w:rtl/>
          <w:cs/>
          <w:lang w:val="ar_AE" w:bidi="ar_AE"/>
        </w:rPr>
        <w:t>رجل مقاتل</w:t>
      </w:r>
      <w:r>
        <w:rPr>
          <w:rtl/>
          <w:cs/>
          <w:lang w:val="ar_AE" w:bidi="ar_AE"/>
        </w:rPr>
        <w:t xml:space="preserve"> من سبط بنيامين كانوا يستخدمون </w:t>
      </w:r>
      <w:r>
        <w:rPr>
          <w:b/>
          <w:rtl/>
          <w:cs/>
          <w:lang w:val="ar_AE" w:bidi="ar_AE"/>
        </w:rPr>
        <w:t>السيوف</w:t>
      </w:r>
      <w:r>
        <w:rPr>
          <w:rtl/>
          <w:cs/>
          <w:lang w:val="ar_AE" w:bidi="ar_AE"/>
        </w:rPr>
        <w:t>. استخدموا الكلمات والعبارات نفسها التي استخدمتموها في المقاطع السابقة لترجمة "الرجال المقاتلون" و"السيوف".</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20:36–48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٢٠: ٣٦–٤٨ واحفظوا هذا المقطع في قلوبكم. </w:t>
      </w:r>
    </w:p>
    <w:p>
      <w:pPr>
        <w:bidi/>
      </w:pPr>
      <w:r>
        <w:rPr>
          <w:rtl/>
          <w:cs/>
          <w:lang w:val="ar_AE" w:bidi="ar_AE"/>
        </w:rPr>
      </w:r>
      <w:r>
        <w:rPr>
          <w:rtl/>
          <w:cs/>
          <w:lang w:val="ar_AE" w:bidi="ar_AE"/>
        </w:rPr>
        <w:t>استمعوا إلى نسخة صوتية من سِفر القضاة ٢٠: ٣٦–٤٨ ثلاث مرات، بثلاث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٢٠: ٣٦–٤٨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هذا المقطع، تشير عبارة "بنو إسرائيل" أو "إسرائيل" إلى جميع أسباط بني إسرائيل ما عدا سبط بنيامين. في المقطع السابق، طلب بنو إسرائيل من الربّ أن يرشدهم ويساعدهم في معاقبة بنيامين بسبب الجرائم التي ارتُكبت في جبعة. وقال الربّ لبني إسرائيل إنه سيسلّم سبط بنيامين إليهم. استعد بنو إسرائيل للقتال مرة أخرى عند جبعة ونصبوا كمينًا. وحارب بنو إسرائيل سبط بنيامين وانتصروا في اليوم الثالث من القتال. ومات معظم الرجال المقاتلين من سبط بنيامين.</w:t>
      </w:r>
    </w:p>
    <w:p>
      <w:pPr>
        <w:bidi/>
      </w:pPr>
      <w:r>
        <w:rPr>
          <w:rtl/>
          <w:cs/>
          <w:lang w:val="ar_AE" w:bidi="ar_AE"/>
        </w:rPr>
      </w:r>
      <w:r>
        <w:rPr>
          <w:rtl/>
          <w:cs/>
          <w:lang w:val="ar_AE" w:bidi="ar_AE"/>
        </w:rPr>
        <w:t>في هذا المقطع، نتعلم المزيد عن اليوم الثالث من القتال بين بني إسرائيل وسبط بنيامين. ويرتبط الجزء الأول من هذا المقطع على الأرجح بنهاية المقطع السابق. وربما يخبرنا الراوي أن بني بنيامين رأوا عدد رجال بنيامين الذين قتلهم بنو إسرائيل حتى ذلك الوقت في المعركة، وعرفوا أن بني إسرائيل قد هزموا سبط بنيامين. ويرى بعض الناس أن الراوي يخبرنا أن بنيامين ظنوا أنهم هزموا بني إسرائيل. ويرون ذلك لأن الجزء التالي من القصة يذكّرنا بأن بني إسرائيل هربوا من بنيامين في بداية المعركة. ولكن من المرجح أن القصة تخبرنا أن بني بنيامين عرفوا أن بني إسرائيل قد هزموا بنيامين.</w:t>
      </w:r>
    </w:p>
    <w:p>
      <w:pPr>
        <w:bidi/>
      </w:pPr>
      <w:r>
        <w:rPr>
          <w:rtl/>
          <w:cs/>
          <w:lang w:val="ar_AE" w:bidi="ar_AE"/>
        </w:rPr>
      </w:r>
      <w:r>
        <w:rPr>
          <w:rtl/>
          <w:cs/>
          <w:lang w:val="ar_AE" w:bidi="ar_AE"/>
        </w:rPr>
        <w:t>توقَّفوا هنا وناقشوا هذا السؤال كمجموعة: ما الذي ساعدكم على معرفة أنكم انتصرتم أو خسرتم في جدال أو قتال خطير؟ ما الحدث أو الفعل أو تبادل الكلمات المحدد الذي حدث؟ أوقِفوا الاستماع إلى هذا التسجيل الصوتي هنا.</w:t>
      </w:r>
    </w:p>
    <w:p>
      <w:pPr>
        <w:bidi/>
      </w:pPr>
      <w:r>
        <w:rPr>
          <w:rtl/>
          <w:cs/>
          <w:lang w:val="ar_AE" w:bidi="ar_AE"/>
        </w:rPr>
      </w:r>
      <w:r>
        <w:rPr>
          <w:rtl/>
          <w:cs/>
          <w:lang w:val="ar_AE" w:bidi="ar_AE"/>
        </w:rPr>
        <w:t>تتذكرون من القصة السابقة أنه في بداية المعركة كانت مجموعة من الرجال المقاتلين من بني إسرائيل خارج جبعة، وكانت مجموعة أخرى من الرجال المقاتلين من بني إسرائيل تنتظر عند بعل تامار، وكانت مجموعة ثالثة من الرجال المقاتلين من بني إسرائيل مختبئة في كمين غرب جبعة. وتراجع الرجال الموجودون خارج جبعة وابتعدوا عندما خرج الرجال المقاتلون من بنيامين من جبعة. وتراجع بنو إسرائيل لأن لديهم خطة لاستخدام الكمين للانتصار في المعركة. وركض الرجال المقاتلون من بني إسرائيل المختبئون في الكمين إلى جبعة ودخلوا المدينة. واستخدم الرجال المقاتلون من بني إسرائيل الذين كانوا في الكمين السيوف لقتل الناس في المدينة. ومن المرجح أن الرجال المقاتلين من بني إسرائيل قتلوا جميع الناس في المدينة. وكانوا يشملون الرجال غير المقاتلين والنساء والأطفال. وعاقب الرجال المقاتلون من بني إسرائيل المدينة كما لو كانت مدينة كنعانية، مع أنها كانت تابعة لسبط بنيامين، الذي كان جزءًا من شعب الربّ المختار.</w:t>
      </w:r>
    </w:p>
    <w:p>
      <w:pPr>
        <w:bidi/>
      </w:pPr>
      <w:r>
        <w:rPr>
          <w:rtl/>
          <w:cs/>
          <w:lang w:val="ar_AE" w:bidi="ar_AE"/>
        </w:rPr>
      </w:r>
      <w:r>
        <w:rPr>
          <w:rtl/>
          <w:cs/>
          <w:lang w:val="ar_AE" w:bidi="ar_AE"/>
        </w:rPr>
        <w:t>وخطط بنو إسرائيل لاستخدام الدخان الناتج عن حرق جبعة كإشارة للتواصل بين مجموعات المقاتلين. وكان الرجال المقاتلون من بني إسرائيل الموجودون خارج جبعة، والرجال المقاتلون الموجودون عند بعل تامار، يخططون للتوقف عن الهرب، والالتفاف، والبدء في محاربة الرجال المقاتلين من بنيامين عندما يرون الدخان. وقد تتذكرون أن بني إسرائيل استخدموا هذه الخطة لمحاربة أهل مدينة عاي في سفر يشوع. وكان الرجال المقاتلون من بني إسرائيل الموجودون في الكمين يخططون لإشعال النار في جبعة أو إشعال نيران لإرسال إشارات حول جبعة، حتى يتصاعد مقدار كبير من الدخان. وكان الدخان سيصبح كثيفًا جدًا حتى يبدو كسحابة تصعد من المدينة.</w:t>
      </w:r>
    </w:p>
    <w:p>
      <w:pPr>
        <w:bidi/>
      </w:pPr>
      <w:r>
        <w:rPr>
          <w:rtl/>
          <w:cs/>
          <w:lang w:val="ar_AE" w:bidi="ar_AE"/>
        </w:rPr>
      </w:r>
      <w:r>
        <w:rPr>
          <w:rtl/>
          <w:cs/>
          <w:lang w:val="ar_AE" w:bidi="ar_AE"/>
        </w:rPr>
        <w:t>توقَّفوا هنا وناقشوا هذا السؤال كمجموعة: تحدثوا عن وقت رأيتم فيه دخانًا يتصاعد من حريق كبير من مسافة بعيدة. كم كانت المسافة بينكم وبين الحريق؟ ولماذا اشتعل الحريق؟ أوقِفوا الاستماع إلى هذا التسجيل الصوتي هنا.</w:t>
      </w:r>
    </w:p>
    <w:p>
      <w:pPr>
        <w:bidi/>
      </w:pPr>
      <w:r>
        <w:rPr>
          <w:rtl/>
          <w:cs/>
          <w:lang w:val="ar_AE" w:bidi="ar_AE"/>
        </w:rPr>
      </w:r>
      <w:r>
        <w:rPr>
          <w:rtl/>
          <w:cs/>
          <w:lang w:val="ar_AE" w:bidi="ar_AE"/>
        </w:rPr>
        <w:t>في بداية المعركة، بدأ الرجال المقاتلون من سبط بنيامين في محاربة الرجال المقاتلين من بني إسرائيل الموجودين خارج جبعة وقتلهم. وتتذكرون من المقطع السابق أن الرجال المقاتلين من بنيامين تبعوا مجموعة من الرجال المقاتلين من بني إسرائيل بعيدًا عن جبعة. وقتل الرجال المقاتلون من بنيامين نحو ثلاثين رجلًا مقاتلًا من بني إسرائيل. وتشجّع الرجال المقاتلون من بنيامين وظنوا أن سبط بنيامين سينتصر في القتال مرة أخرى، كما حدث في المعركة الأولى خارج جبعة. لكن بنو بنيامين رأوا الدخان يتصاعد من مدينة جبعة. وكان بإمكان بني بنيامين أن يروا أن المدينة تحترق. واحترقت المدينة وتصاعد الدخان عاليًا في السماء. ورأى الرجال المقاتلون من بني إسرائيل إشارة الدخان أيضًا. واستخدم الرجال المقاتلون من بني إسرائيل القريبون من بعل تامار الإشارة ليعرفوا متى يجتمعون ومتى يلتفون لمحاربة الرجال المقاتلين من بني بنيامين. والتف بنو إسرائيل ليحاربوا وشنّوا هجومًا مضادًا. وقاوم بنو إسرائيل بنيامين.</w:t>
      </w:r>
    </w:p>
    <w:p>
      <w:pPr>
        <w:bidi/>
      </w:pPr>
      <w:r>
        <w:rPr>
          <w:rtl/>
          <w:cs/>
          <w:lang w:val="ar_AE" w:bidi="ar_AE"/>
        </w:rPr>
      </w:r>
      <w:r>
        <w:rPr>
          <w:rtl/>
          <w:cs/>
          <w:lang w:val="ar_AE" w:bidi="ar_AE"/>
        </w:rPr>
        <w:t>توقَّفوا هنا وانظروا إلى خريطة لجبعة وبعل تامار والمواقع المحتملة لصخرة رمون وجدوم، حيث هرب الرجال المقاتلون من بنيامين. أوقِفوا الاستماع إلى هذا التسجيل الصوتي هنا.</w:t>
      </w:r>
    </w:p>
    <w:p>
      <w:pPr>
        <w:bidi/>
      </w:pPr>
      <w:r>
        <w:rPr>
          <w:rtl/>
          <w:cs/>
          <w:lang w:val="ar_AE" w:bidi="ar_AE"/>
        </w:rPr>
      </w:r>
      <w:r>
        <w:rPr>
          <w:rtl/>
          <w:cs/>
          <w:lang w:val="ar_AE" w:bidi="ar_AE"/>
        </w:rPr>
        <w:t>توقَّفوا هنا ونفّذوا هذا النشاط كمجموعة: ارسموا على ورقة أو على الأرض دائرة تمثل مدينة جبعة. ثم استخدموا بعض الحجارة لوضع مجموعات الرجال المقاتلين من بني إسرائيل بالقرب من المدينة من الجهة الشمالية، وخارج المدينة من الجهة الغربية، وفي الشمال عند بعل تامار. واستخدموا بعض الأوراق أو شيئًا آخر لوضع الرجال المقاتلين من بنيامين بجوار الرجال المقاتلين من بني إسرائيل بالقرب من المدينة. حرّكوا الحجارة والأوراق لتمثيل حركة الرجال المقاتلين من بني إسرائيل وبنيامين بعيدًا عن جبعة وإليها. واستخدموا شيئًا لتمثيل الدخان المتصاعد من المدينة. واجمعوا الحجارة والأوراق معًا لتمثيل القتال بالقرب من بعل تامار. أوقِفوا الاستماع إلى هذا التسجيل الصوتي هنا.</w:t>
      </w:r>
    </w:p>
    <w:p>
      <w:pPr>
        <w:bidi/>
      </w:pPr>
      <w:r>
        <w:rPr>
          <w:rtl/>
          <w:cs/>
          <w:lang w:val="ar_AE" w:bidi="ar_AE"/>
        </w:rPr>
      </w:r>
      <w:r>
        <w:rPr>
          <w:rtl/>
          <w:cs/>
          <w:lang w:val="ar_AE" w:bidi="ar_AE"/>
        </w:rPr>
        <w:t>شعر الرجال المقاتلون من سبط بنيامين بالحزن والقلق والخوف. وعرف الرجال المقاتلون من بنيامين أن عدد الرجال المقاتلين من بني إسرائيل أكبر من عدد الرجال المقاتلين من بنيامين، وأن بنيامين كانوا على وشك خسارة المعركة. وهرب الرجال المقاتلون من بنيامين من مكان القتال بالقرب من بعل تامار باتجاه البرية شرق جبعة. لكن الرجال المقاتلين من بنيامين لم يصلوا إلى البرية، لأن الرجال المقاتلين من بني إسرائيل تبعوهم ولحقوا بهم. ولم يتمكن الرجال المقاتلون من بنيامين من الهرب من الرجال المقاتلين من بني إسرائيل.</w:t>
      </w:r>
    </w:p>
    <w:p>
      <w:pPr>
        <w:bidi/>
      </w:pPr>
      <w:r>
        <w:rPr>
          <w:rtl/>
          <w:cs/>
          <w:lang w:val="ar_AE" w:bidi="ar_AE"/>
        </w:rPr>
      </w:r>
      <w:r>
        <w:rPr>
          <w:rtl/>
          <w:cs/>
          <w:lang w:val="ar_AE" w:bidi="ar_AE"/>
        </w:rPr>
        <w:t>ويتحدث الراوي عن مجيء رجال من المدن للمساعدة في القتال. ولا نعرف ما إذا كان هؤلاء الرجال من المدن هم رجال مقاتلون من بنيامين من مدن أخرى، أم رجال مقاتلون من بني إسرائيل انضموا إلى القتال من مدن مختلفة. ويرى بعض الناس أن الراوي يقصد أن الرجال المقاتلين من سبط بنيامين القادمين من المدن القريبة قُتلوا. ويرى آخرون أن الراوي يقصد أن الرجال المقاتلين من بني إسرائيل القادمين من المدن المحيطة قتلوا الرجال المقاتلين من بني بنيامين. وكانت المعركة مربكة. واجتمع المقاتلون من اتجاهات مختلفة، وقتل بنو إسرائيل رجالًا مقاتلين من بنيامين. ومن المرجح أن الرجال المقاتلين من بني إسرائيل الذين كانوا في الكمين خرجوا من جبعة وانضموا إلى المعركة. ويُسمّى المكان الذي لحق فيه الرجال المقاتلون من بني إسرائيل بالرجال المقاتلين من بنيامين وقتلوا كثيرين منهم أحيانًا منوحة. ولم تكن منوحة مدينة، بل كانت منطقة من الأرض في مكان ما بالقرب من جبعة.</w:t>
      </w:r>
    </w:p>
    <w:p>
      <w:pPr>
        <w:bidi/>
      </w:pPr>
      <w:r>
        <w:rPr>
          <w:rtl/>
          <w:cs/>
          <w:lang w:val="ar_AE" w:bidi="ar_AE"/>
        </w:rPr>
      </w:r>
      <w:r>
        <w:rPr>
          <w:rtl/>
          <w:cs/>
          <w:lang w:val="ar_AE" w:bidi="ar_AE"/>
        </w:rPr>
        <w:t>توقَّفوا هنا ونفّذوا هذا النشاط كمجموعة: استخدموا الرسم الذي أعددتموه في النشاط السابق. حرّكوا الحجارة والأوراق لتمثيل حركة الرجال المقاتلين من بني إسرائيل وبنيامين باتجاه الجنوب الشرقي بعيدًا عن بعل تامار. وحرّكوا الرجال المقاتلين من بني إسرائيل الذين كانوا في الكمين إلى خارج جبعة وإلى داخل المعركة مع الرجال المقاتلين من بني بنيامين. أوقِفوا الاستماع إلى هذا التسجيل الصوتي هنا.</w:t>
      </w:r>
    </w:p>
    <w:p>
      <w:pPr>
        <w:bidi/>
      </w:pPr>
      <w:r>
        <w:rPr>
          <w:rtl/>
          <w:cs/>
          <w:lang w:val="ar_AE" w:bidi="ar_AE"/>
        </w:rPr>
      </w:r>
      <w:r>
        <w:rPr>
          <w:rtl/>
          <w:cs/>
          <w:lang w:val="ar_AE" w:bidi="ar_AE"/>
        </w:rPr>
        <w:t>حارب الرجال المقاتلون من بني إسرائيل الرجال المقاتلين من بنيامين حتى وصلوا إلى مكان شرق جبعة. وقتل الرجال المقاتلون من بني إسرائيل ١٨٠٠٠ رجل مقاتل من بنيامين أثناء القتال في نوحاه وفي الاتجاه نحو المكان الواقع شرق جبعة. ثم التف الرجال المقاتلون من بنيامين من المكان الواقع شرق جبعة وساروا في الطرق. وحاول الرجال المقاتلون من بنيامين الهرب من بني إسرائيل إلى مكان آمن. واتجه الرجال المقاتلون من بنيامين نحو البرية إلى مكان يُسمّى صخرة رمون. ولا نعرف أين تقع صخرة رمون. وكلمة "رمون" تعني "رُمّان" في اللغة الأصلية، والرمان فاكهة تحتوي على أقسام مختلفة من الداخل. وربما كانت صخرة رمون تلًا يقع على بعد نحو ستة أميال، أي مسافة تستغرق نحو ثلاث ساعات سيرًا على الأقدام، إلى الشمال الشمالي الشرقي من جبعة، وعلى بعد ثلاثة أميال شرق بيت إيل. وربما كانت صخرة رمون، بدلًا من ذلك، مجموعة من الكهوف تقع على مسافة تزيد قليلًا على كيلومتر واحد، أي نحو ثلاثين دقيقة سيرًا على الأقدام، شرق جبعة. وذهب بنو بنيامين إلى مكان يمكنهم فيه الدفاع عن أنفسهم والبقاء آمنين.</w:t>
      </w:r>
    </w:p>
    <w:p>
      <w:pPr>
        <w:bidi/>
      </w:pPr>
      <w:r>
        <w:rPr>
          <w:rtl/>
          <w:cs/>
          <w:lang w:val="ar_AE" w:bidi="ar_AE"/>
        </w:rPr>
      </w:r>
      <w:r>
        <w:rPr>
          <w:rtl/>
          <w:cs/>
          <w:lang w:val="ar_AE" w:bidi="ar_AE"/>
        </w:rPr>
        <w:t>توقَّفوا هنا وانظروا إلى صورة للتل الذي قد يكون صخرة رمون. أوقِفوا الاستماع إلى هذا التسجيل الصوتي هنا.</w:t>
      </w:r>
    </w:p>
    <w:p>
      <w:pPr>
        <w:bidi/>
      </w:pPr>
      <w:r>
        <w:rPr>
          <w:rtl/>
          <w:cs/>
          <w:lang w:val="ar_AE" w:bidi="ar_AE"/>
        </w:rPr>
      </w:r>
      <w:r>
        <w:rPr>
          <w:rtl/>
          <w:cs/>
          <w:lang w:val="ar_AE" w:bidi="ar_AE"/>
        </w:rPr>
        <w:t>وفي الطريق إلى صخرة رمون، قتل بنو إسرائيل ٥٠٠٠ رجل مقاتل من بني بنيامين. واستمر بنو إسرائيل في ملاحقة بني بنيامين حتى وصلوا إلى مكان يُسمّى جِدعوم. وتعني كلمة جِدعوم "يقطع" أو "يقطّع إلى قطع" في اللغة الأصلية. ومن الممكن أن يكون المكان قد سُمّي جِدعوم لأنه كان المكان الذي قطع فيه بنو إسرائيل وقتلوا ٢٠٠٠ رجل مقاتل من بني بنيامين. وكان هؤلاء المقاتلون آخر المقاتلين الذين قتلهم بنو إسرائيل في المعركة.</w:t>
      </w:r>
    </w:p>
    <w:p>
      <w:pPr>
        <w:bidi/>
      </w:pPr>
      <w:r>
        <w:rPr>
          <w:rtl/>
          <w:cs/>
          <w:lang w:val="ar_AE" w:bidi="ar_AE"/>
        </w:rPr>
      </w:r>
      <w:r>
        <w:rPr>
          <w:rtl/>
          <w:cs/>
          <w:lang w:val="ar_AE" w:bidi="ar_AE"/>
        </w:rPr>
        <w:t>توقَّفوا هنا ونفّذوا هذا النشاط كمجموعة: استخدموا الرسم الذي أعددتموه في النشاط السابق. حرّكوا الحجارة والأوراق لتمثيل حركة الرجال المقاتلين من بني إسرائيل وبنيامين من منوحة، عبر الطرق، باتجاه صخرة رمون. واتركوا بعض الأوراق في كل مكان لتمثيل الرجال المقاتلين من بنيامين الذين ماتوا. أوقِفوا الاستماع إلى هذا التسجيل الصوتي هنا.</w:t>
      </w:r>
    </w:p>
    <w:p>
      <w:pPr>
        <w:bidi/>
      </w:pPr>
      <w:r>
        <w:rPr>
          <w:rtl/>
          <w:cs/>
          <w:lang w:val="ar_AE" w:bidi="ar_AE"/>
        </w:rPr>
      </w:r>
      <w:r>
        <w:rPr>
          <w:rtl/>
          <w:cs/>
          <w:lang w:val="ar_AE" w:bidi="ar_AE"/>
        </w:rPr>
        <w:t>مات ٢٥٠٠٠ رجل مقاتل من بنيامين في اليوم الثالث من القتال عند جبعة. وكان جميع الرجال المقاتلين من بنيامين الذين ماتوا شجعانًا وقاتلوا جيدًا. ونجا ٦٠٠ رجل مقاتل من بنيامين من المعركة وهربوا نحو البرية. وذهب الرجال المقاتلون من بنيامين إلى صخرة رمون وبقوا هناك أربعة أشهر. ولم يتبع الرجال المقاتلون من بني إسرائيل بقية رجال بنيامين إلى صخرة رمون.</w:t>
      </w:r>
    </w:p>
    <w:p>
      <w:pPr>
        <w:bidi/>
      </w:pPr>
      <w:r>
        <w:rPr>
          <w:rtl/>
          <w:cs/>
          <w:lang w:val="ar_AE" w:bidi="ar_AE"/>
        </w:rPr>
      </w:r>
      <w:r>
        <w:rPr>
          <w:rtl/>
          <w:cs/>
          <w:lang w:val="ar_AE" w:bidi="ar_AE"/>
        </w:rPr>
        <w:t>ثم عاد رجال إسرائيل، أي الرجال المقاتلون من بني إسرائيل، وحوّلوا انتباههم إلى أهل سبط بنيامين. وإذا كانت صخرة رمون تقع إلى الشمال الشمالي الشرقي من جبعة، فمن المحتمل أنها كانت على أطراف الأراضي التابعة لسبط بنيامين أو في أرض سبط أفرايم. وقتل الرجال المقاتلون من بني إسرائيل كل ما كان حيًا في المدن الواقعة في أرض سبط بنيامين. وقتل بنو إسرائيل الرجال غير المقاتلين والنساء والأطفال وحيوانات الناس. وأحرقوا جميع المدن. وعامل بنو إسرائيل مدن سبط بنيامين وأهلها كما لو كانوا مدنًا وأناسًا أجانب أو كنعانيين. ولم يتبع بنو إسرائيل تعليمات الربّ لشعبه.</w:t>
      </w:r>
    </w:p>
    <w:p>
      <w:pPr>
        <w:bidi/>
      </w:pPr>
      <w:r>
        <w:rPr>
          <w:rtl/>
          <w:cs/>
          <w:lang w:val="ar_AE" w:bidi="ar_AE"/>
        </w:rPr>
      </w:r>
      <w:r>
        <w:rPr>
          <w:rtl/>
          <w:cs/>
          <w:lang w:val="ar_AE" w:bidi="ar_AE"/>
        </w:rPr>
        <w:t>توقَّفوا هنا وناقشوا هذا السؤال كمجموعة: متى عاقب شخص في مجتمعكم أو عائلتكم شخصًا آخر أو مجموعة من الناس بصورة مبالغ فيها أو بقسوة شديدة؟ ولماذا تعتقدون أن ذلك الشخص فعل أكثر مما كان ينبغي له أن يفعل؟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٢٠: ٣٦–٤٨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تقوم المجموعة بتصوّر هذا المقطع.</w:t>
      </w:r>
    </w:p>
    <w:p>
      <w:pPr>
        <w:bidi/>
      </w:pPr>
      <w:r>
        <w:rPr>
          <w:rtl/>
          <w:cs/>
          <w:lang w:val="ar_AE" w:bidi="ar_AE"/>
        </w:rPr>
      </w:r>
      <w:r>
        <w:rPr>
          <w:rtl/>
          <w:cs/>
          <w:lang w:val="ar_AE" w:bidi="ar_AE"/>
        </w:rPr>
        <w:t>يحتوي هذا المقطع على تسعة مشاهد.</w:t>
      </w:r>
    </w:p>
    <w:p>
      <w:pPr>
        <w:bidi/>
      </w:pPr>
      <w:r>
        <w:rPr>
          <w:rtl/>
          <w:cs/>
          <w:lang w:val="ar_AE" w:bidi="ar_AE"/>
        </w:rPr>
      </w:r>
      <w:r>
        <w:rPr>
          <w:b/>
          <w:rtl/>
          <w:cs/>
          <w:lang w:val="ar_AE" w:bidi="ar_AE"/>
        </w:rPr>
        <w:t>في المشهد الأول:</w:t>
      </w:r>
      <w:r>
        <w:rPr>
          <w:rtl/>
          <w:cs/>
          <w:lang w:val="ar_AE" w:bidi="ar_AE"/>
        </w:rPr>
        <w:t xml:space="preserve"> يعرف الرجال المقاتلون من سبط بنيامين أنهم خسروا المعركة أمام الرجال المقاتلين من بني إسرائيل.</w:t>
      </w:r>
    </w:p>
    <w:p>
      <w:pPr>
        <w:bidi/>
      </w:pPr>
      <w:r>
        <w:rPr>
          <w:rtl/>
          <w:cs/>
          <w:lang w:val="ar_AE" w:bidi="ar_AE"/>
        </w:rPr>
      </w:r>
      <w:r>
        <w:rPr>
          <w:b/>
          <w:rtl/>
          <w:cs/>
          <w:lang w:val="ar_AE" w:bidi="ar_AE"/>
        </w:rPr>
        <w:t>في المشهد الثاني:</w:t>
      </w:r>
      <w:r>
        <w:rPr>
          <w:rtl/>
          <w:cs/>
          <w:lang w:val="ar_AE" w:bidi="ar_AE"/>
        </w:rPr>
        <w:t xml:space="preserve"> يهرب الرجال المقاتلون من بني إسرائيل بالقرب من جبعة من أمام الرجال المقاتلين من بنيامين.</w:t>
      </w:r>
    </w:p>
    <w:p>
      <w:pPr>
        <w:bidi/>
      </w:pPr>
      <w:r>
        <w:rPr>
          <w:rtl/>
          <w:cs/>
          <w:lang w:val="ar_AE" w:bidi="ar_AE"/>
        </w:rPr>
      </w:r>
      <w:r>
        <w:rPr>
          <w:b/>
          <w:rtl/>
          <w:cs/>
          <w:lang w:val="ar_AE" w:bidi="ar_AE"/>
        </w:rPr>
        <w:t>في المشهد الثالث:</w:t>
      </w:r>
      <w:r>
        <w:rPr>
          <w:rtl/>
          <w:cs/>
          <w:lang w:val="ar_AE" w:bidi="ar_AE"/>
        </w:rPr>
        <w:t xml:space="preserve"> يتحرك الرجال المقاتلون من بني إسرائيل الذين اختبأوا في الكمين نحو جبعة، ويهاجمون جبعة بسيوف بني إسرائيل.</w:t>
      </w:r>
    </w:p>
    <w:p>
      <w:pPr>
        <w:bidi/>
      </w:pPr>
      <w:r>
        <w:rPr>
          <w:rtl/>
          <w:cs/>
          <w:lang w:val="ar_AE" w:bidi="ar_AE"/>
        </w:rPr>
      </w:r>
      <w:r>
        <w:rPr>
          <w:b/>
          <w:rtl/>
          <w:cs/>
          <w:lang w:val="ar_AE" w:bidi="ar_AE"/>
        </w:rPr>
        <w:t>في المشهد الرابع:</w:t>
      </w:r>
      <w:r>
        <w:rPr>
          <w:rtl/>
          <w:cs/>
          <w:lang w:val="ar_AE" w:bidi="ar_AE"/>
        </w:rPr>
        <w:t xml:space="preserve"> يخطط بنو إسرائيل لإرسال إشارة بين الرجال المقاتلين المختبئين في الكمين حول جبعة وبني إسرائيل الموجودين خارج المدينة. وتخبر إشارة الدخان الصاعد من النار التي أشعلها الرجال المقاتلون من بني إسرائيل في جبعة الرجال المقاتلين من بني إسرائيل الموجودين بعيدًا عن جبعة أن يتوقفوا عن الهرب ويلتفوا ليقاتلوا.</w:t>
      </w:r>
    </w:p>
    <w:p>
      <w:pPr>
        <w:bidi/>
      </w:pPr>
      <w:r>
        <w:rPr>
          <w:rtl/>
          <w:cs/>
          <w:lang w:val="ar_AE" w:bidi="ar_AE"/>
        </w:rPr>
      </w:r>
      <w:r>
        <w:rPr>
          <w:b/>
          <w:rtl/>
          <w:cs/>
          <w:lang w:val="ar_AE" w:bidi="ar_AE"/>
        </w:rPr>
        <w:t>في المشهد الخامس:</w:t>
      </w:r>
      <w:r>
        <w:rPr>
          <w:rtl/>
          <w:cs/>
          <w:lang w:val="ar_AE" w:bidi="ar_AE"/>
        </w:rPr>
        <w:t xml:space="preserve"> يقاتل الرجال المقاتلون من سبط بنيامين الرجال المقاتلين من بني إسرائيل بالقرب من جبعة، ويقتلون نحو ثلاثين رجلًا من بني إسرائيل بينما تبتعد مجموعتا المقاتلين عن جبعة. ويظن بنو بنيامين أنهم سينتصرون.</w:t>
      </w:r>
    </w:p>
    <w:p>
      <w:pPr>
        <w:bidi/>
      </w:pPr>
      <w:r>
        <w:rPr>
          <w:rtl/>
          <w:cs/>
          <w:lang w:val="ar_AE" w:bidi="ar_AE"/>
        </w:rPr>
      </w:r>
      <w:r>
        <w:rPr>
          <w:b/>
          <w:rtl/>
          <w:cs/>
          <w:lang w:val="ar_AE" w:bidi="ar_AE"/>
        </w:rPr>
        <w:t>في المشهد السادس:</w:t>
      </w:r>
      <w:r>
        <w:rPr>
          <w:rtl/>
          <w:cs/>
          <w:lang w:val="ar_AE" w:bidi="ar_AE"/>
        </w:rPr>
        <w:t xml:space="preserve"> تصعد إشارة الدخان من جبعة إلى السماء. ويرى جميع المقاتلين الدخان. ويبدأ الرجال المقاتلون من بني إسرائيل في قتال الرجال المقاتلين من بنيامين، ويشعر بنو بنيامين بالقلق والخوف.</w:t>
      </w:r>
    </w:p>
    <w:p>
      <w:pPr>
        <w:bidi/>
      </w:pPr>
      <w:r>
        <w:rPr>
          <w:rtl/>
          <w:cs/>
          <w:lang w:val="ar_AE" w:bidi="ar_AE"/>
        </w:rPr>
      </w:r>
      <w:r>
        <w:rPr>
          <w:b/>
          <w:rtl/>
          <w:cs/>
          <w:lang w:val="ar_AE" w:bidi="ar_AE"/>
        </w:rPr>
        <w:t>في المشهد السابع:</w:t>
      </w:r>
      <w:r>
        <w:rPr>
          <w:rtl/>
          <w:cs/>
          <w:lang w:val="ar_AE" w:bidi="ar_AE"/>
        </w:rPr>
        <w:t xml:space="preserve"> يحاول الرجال المقاتلون من سبط بنيامين الهرب من أمام الرجال المقاتلين من بني إسرائيل. ويحيط الرجال المقاتلون من بني إسرائيل ببني بنيامين ويقتلونهم. ويقتل بنو إسرائيل ثمانية عشر ألف رجل مقاتل من بني بنيامين.</w:t>
      </w:r>
    </w:p>
    <w:p>
      <w:pPr>
        <w:bidi/>
      </w:pPr>
      <w:r>
        <w:rPr>
          <w:rtl/>
          <w:cs/>
          <w:lang w:val="ar_AE" w:bidi="ar_AE"/>
        </w:rPr>
      </w:r>
      <w:r>
        <w:rPr>
          <w:b/>
          <w:rtl/>
          <w:cs/>
          <w:lang w:val="ar_AE" w:bidi="ar_AE"/>
        </w:rPr>
        <w:t>في المشهد الثامن:</w:t>
      </w:r>
      <w:r>
        <w:rPr>
          <w:rtl/>
          <w:cs/>
          <w:lang w:val="ar_AE" w:bidi="ar_AE"/>
        </w:rPr>
        <w:t xml:space="preserve"> يهرب الرجال المقاتلون من سبط بنيامين من أمام الرجال المقاتلين من بني إسرائيل عبر الطرق نحو البرية وصخرة رمون. ويقتل الرجال المقاتلون من بني إسرائيل خمسة آلاف رجل من بني بنيامين بينما يهرب بنو بنيامين عبر الطرق. ويتبع الرجال المقاتلون من بني إسرائيل رجال بني بنيامين إلى مكان يُسمّى جِدعوم، ويقتلون ألفي رجل آخرين من بني بنيامين. ويقتل بنو إسرائيل خمسة وعشرين ألف رجل من بني بنيامين في يوم القتال. ويهـرب ستمائة رجل مقاتل من بني بنيامين نحو البرية، ويبقون عند صخرة رمون أربعة أشهر بعد المعركة.</w:t>
      </w:r>
    </w:p>
    <w:p>
      <w:pPr>
        <w:bidi/>
      </w:pPr>
      <w:r>
        <w:rPr>
          <w:rtl/>
          <w:cs/>
          <w:lang w:val="ar_AE" w:bidi="ar_AE"/>
        </w:rPr>
      </w:r>
      <w:r>
        <w:rPr>
          <w:b/>
          <w:rtl/>
          <w:cs/>
          <w:lang w:val="ar_AE" w:bidi="ar_AE"/>
        </w:rPr>
        <w:t>في المشهد التاسع:</w:t>
      </w:r>
      <w:r>
        <w:rPr>
          <w:rtl/>
          <w:cs/>
          <w:lang w:val="ar_AE" w:bidi="ar_AE"/>
        </w:rPr>
        <w:t xml:space="preserve"> يعبر الرجال المقاتلون من بني إسرائيل أرض سبط بنيامين، ويقتلون جميع بني بنيامين وحيواناتهم في المدن. ويحرق بنو إسرائيل المدن.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الرجال المقاتلون من سبط بنيامين.</w:t>
      </w:r>
    </w:p>
    <w:p>
      <w:pPr>
        <w:pStyle w:val="ListBullet"/>
        <w:bidi/>
        <w:spacing w:line="240" w:lineRule="auto"/>
        <w:ind w:left="720"/>
      </w:pPr>
      <w:r>
        <w:rPr>
          <w:rtl/>
          <w:cs/>
          <w:lang w:val="ar_AE" w:bidi="ar_AE"/>
        </w:rPr>
      </w:r>
      <w:r>
        <w:rPr>
          <w:rtl/>
          <w:cs/>
          <w:lang w:val="ar_AE" w:bidi="ar_AE"/>
        </w:rPr>
        <w:t>الرجال المقاتلون من بني إسرائيل.</w:t>
      </w:r>
    </w:p>
    <w:p>
      <w:pPr>
        <w:pStyle w:val="ListBullet"/>
        <w:bidi/>
        <w:spacing w:line="240" w:lineRule="auto"/>
        <w:ind w:left="720"/>
      </w:pPr>
      <w:r>
        <w:rPr>
          <w:rtl/>
          <w:cs/>
          <w:lang w:val="ar_AE" w:bidi="ar_AE"/>
        </w:rPr>
      </w:r>
      <w:r>
        <w:rPr>
          <w:rtl/>
          <w:cs/>
          <w:lang w:val="ar_AE" w:bidi="ar_AE"/>
        </w:rPr>
        <w:t>الرجال المقاتلون من بني إسرائيل المختبئون في الكمين.</w:t>
      </w:r>
    </w:p>
    <w:p>
      <w:pPr>
        <w:pStyle w:val="ListBullet"/>
        <w:bidi/>
        <w:spacing w:line="240" w:lineRule="auto"/>
        <w:ind w:left="720"/>
      </w:pPr>
      <w:r>
        <w:rPr>
          <w:rtl/>
          <w:cs/>
          <w:lang w:val="ar_AE" w:bidi="ar_AE"/>
        </w:rPr>
      </w:r>
      <w:r>
        <w:rPr>
          <w:rtl/>
          <w:cs/>
          <w:lang w:val="ar_AE" w:bidi="ar_AE"/>
        </w:rPr>
        <w:t>الناس في مدينة جبعة.</w:t>
      </w:r>
    </w:p>
    <w:p>
      <w:pPr>
        <w:pStyle w:val="ListBullet"/>
        <w:bidi/>
        <w:spacing w:line="240" w:lineRule="auto"/>
        <w:ind w:left="720"/>
      </w:pPr>
      <w:r>
        <w:rPr>
          <w:rtl/>
          <w:cs/>
          <w:lang w:val="ar_AE" w:bidi="ar_AE"/>
        </w:rPr>
      </w:r>
      <w:r>
        <w:rPr>
          <w:rtl/>
          <w:cs/>
          <w:lang w:val="ar_AE" w:bidi="ar_AE"/>
        </w:rPr>
        <w:t>وشعب سبط بنيامين.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يتابع هذا المقطع أحداث المقطع السابق ويرتبط بها. كان بنو بنيامين يعرفون أن بني إسرائيل قد هزموا الرجال المقاتلين من بني بنيامين، لأن معظم الرجال المقاتلين من بني بنيامين قد ماتوا في القتال.</w:t>
      </w:r>
    </w:p>
    <w:p>
      <w:pPr>
        <w:bidi/>
      </w:pPr>
      <w:r>
        <w:rPr>
          <w:rtl/>
          <w:cs/>
          <w:lang w:val="ar_AE" w:bidi="ar_AE"/>
        </w:rPr>
      </w:r>
      <w:r>
        <w:rPr>
          <w:rtl/>
          <w:cs/>
          <w:lang w:val="ar_AE" w:bidi="ar_AE"/>
        </w:rPr>
        <w:t>ثم يخبرنا الراوي عن المعركة بطريقة مختلفة. فيعود الراوي إلى بداية القتال في يوم المعركة. ويخبرنا أن الرجال المقاتلين من بني إسرائيل تخلوا عن الأرض التي كانوا يقفون عليها وهربوا من أمام بني بنيامين. وكان بنو إسرائيل واثقين من خطتهم ويثقون بالرجال المقاتلين المختبئين في الكمين.</w:t>
      </w:r>
    </w:p>
    <w:p>
      <w:pPr>
        <w:bidi/>
      </w:pPr>
      <w:r>
        <w:rPr>
          <w:rtl/>
          <w:cs/>
          <w:lang w:val="ar_AE" w:bidi="ar_AE"/>
        </w:rPr>
      </w:r>
      <w:r>
        <w:rPr>
          <w:rtl/>
          <w:cs/>
          <w:lang w:val="ar_AE" w:bidi="ar_AE"/>
        </w:rPr>
        <w:t>بعد أن تراجع الرجال المقاتلون من بني إسرائيل وابتعدوا عن جبعة، تحرك الرجال المقاتلون من بني إسرائيل المختبئون في الكمين وهاجموا مدينة جبعة. وقتل الرجال المقاتلون من بني إسرائيل المختبئون في الكمين أهل جبعة.</w:t>
      </w:r>
    </w:p>
    <w:p>
      <w:pPr>
        <w:bidi/>
      </w:pPr>
      <w:r>
        <w:rPr>
          <w:rtl/>
          <w:cs/>
          <w:lang w:val="ar_AE" w:bidi="ar_AE"/>
        </w:rPr>
      </w:r>
      <w:r>
        <w:rPr>
          <w:rtl/>
          <w:cs/>
          <w:lang w:val="ar_AE" w:bidi="ar_AE"/>
        </w:rPr>
        <w:t>ويتوقف الراوي الآن أثناء إعادة رواية أحداث المعركة. فيخبرنا أن بني إسرائيل كانت لديهم خطة. وكانت مجموعات الرجال المقاتلين من بني إسرائيل بحاجة إلى التواصل مع بعضها بعضًا من مسافة بعيدة. وقبل أن تبدأ المعركة، اتفق بنو إسرائيل على أن يستخدم الرجال المقاتلون من بني إسرائيل المختبئون في الكمين الدخان الناتج عن النيران في جبعة لإخبار بني إسرائيل الموجودين بعيدًا عن جبعة بأن رجال الكمين قد نجحوا في مهاجمة المدينة. وكانت هذه الإشارة هي العلامة التي تخبر الرجال المقاتلين من بني إسرائيل أن يتوقفوا عن الهرب ويلتفوا ليقاتلوا.</w:t>
      </w:r>
    </w:p>
    <w:p>
      <w:pPr>
        <w:bidi/>
      </w:pPr>
      <w:r>
        <w:rPr>
          <w:rtl/>
          <w:cs/>
          <w:lang w:val="ar_AE" w:bidi="ar_AE"/>
        </w:rPr>
      </w:r>
      <w:r>
        <w:rPr>
          <w:rtl/>
          <w:cs/>
          <w:lang w:val="ar_AE" w:bidi="ar_AE"/>
        </w:rPr>
        <w:t>ثم يعود الراوي إلى طريقة روايته للقتال. قتل الرجال المقاتلون من سبط بنيامين بعض الرجال المقاتلين من بني إسرائيل بينما كان رجال بني إسرائيل يتراجعون أمام رجال بني بنيامين. وظن رجال بني بنيامين أنهم كانوا ينتصرون، كما حدث في الأيام الأخرى التي قاتلوا فيها بالقرب من جبعة. لكن بعد ذلك رأى رجال بني بنيامين إشارة الدخان ورأوا مدينة جبعة تحترق. واحترقت المدينة وتصاعد الدخان عاليًا في السماء. وتقول بعض الترجمات إن الدخان صعد إلى السماء. وفي هذه الحالة، تعني كلمة "السماء" مكانًا عاليًا في السماء.</w:t>
      </w:r>
    </w:p>
    <w:p>
      <w:pPr>
        <w:bidi/>
      </w:pPr>
      <w:r>
        <w:rPr>
          <w:rtl/>
          <w:cs/>
          <w:lang w:val="ar_AE" w:bidi="ar_AE"/>
        </w:rPr>
      </w:r>
      <w:r>
        <w:rPr>
          <w:rtl/>
          <w:cs/>
          <w:lang w:val="ar_AE" w:bidi="ar_AE"/>
        </w:rPr>
        <w:t>ورأى الرجال المقاتلون من بني إسرائيل إشارة الدخان أيضًا. فتوقف الرجال المقاتلون من بني إسرائيل عن الهرب والتفوا ليقاتلوا رجال بني بنيامين. وشعر بنو بنيامين بالقلق والخوف، وأدركوا أن بني بنيامين على الأرجح قد هُزموا.</w:t>
      </w:r>
    </w:p>
    <w:p>
      <w:pPr>
        <w:bidi/>
      </w:pPr>
      <w:r>
        <w:rPr>
          <w:rtl/>
          <w:cs/>
          <w:lang w:val="ar_AE" w:bidi="ar_AE"/>
        </w:rPr>
      </w:r>
      <w:r>
        <w:rPr>
          <w:rtl/>
          <w:cs/>
          <w:lang w:val="ar_AE" w:bidi="ar_AE"/>
        </w:rPr>
        <w:t>وهرب بنو بنيامين من أمام الرجال المقاتلين من بني إسرائيل، لأنهم عرفوا أنهم على الأرجح قد هُزموا. وتبع الرجال المقاتلون من بني إسرائيل رجال بني بنيامين وأدركوهم. وأحاط العدد الكبير من الرجال المقاتلين من بني إسرائيل برجال بني بنيامين وقتلوا كثيرًا منهم. وقاتل بنو بنيامين وبنو إسرائيل من مكان يُسمّى نوحَة إلى الأرض الواقعة شرق جبعة. وخلال هذا القتال، قتل بنو إسرائيل ثمانية عشر ألف رجل مقاتل من بني بنيامين.</w:t>
      </w:r>
    </w:p>
    <w:p>
      <w:pPr>
        <w:bidi/>
      </w:pPr>
      <w:r>
        <w:rPr>
          <w:rtl/>
          <w:cs/>
          <w:lang w:val="ar_AE" w:bidi="ar_AE"/>
        </w:rPr>
      </w:r>
      <w:r>
        <w:rPr>
          <w:rtl/>
          <w:cs/>
          <w:lang w:val="ar_AE" w:bidi="ar_AE"/>
        </w:rPr>
        <w:t>وحاول الرجال المقاتلون من بني بنيامين الهرب مرة أخرى. فهربوا نحو البرية وصخرة رمون. وقتل الرجال المقاتلون من بني إسرائيل خمسة آلاف رجل مقاتل من بني بنيامين على الطرق المؤدية إلى صخرة رمون. وقاتل الرجال المقاتلون من بني بنيامين الرجال المقاتلين من بني إسرائيل عند جدوم، وقتل رجال بني إسرائيل ألفي رجل مقاتل آخرين من بني بنيامين. ويخبرنا الراوي أن بني إسرائيل قتلوا خمسة وعشرين ألف رجل مقاتل من بني بنيامين في يوم القتال. ولا نعرف لماذا كان عدد رجال بني بنيامين الذين ماتوا في هذه القصة أقل من عدد الرجال الذين ماتوا في القصة السابقة. كانت المعركة فوضوية، والراوي يروي أحداثها بطريقة فوضوية. وتخبرنا القصة أيضًا أن ستمائة رجل مقاتل من بني بنيامين هربوا من أمام الرجال المقاتلين من بني إسرائيل نحو البرية. ووصل ستمائة رجل مقاتل من بني بنيامين إلى صخرة رمون، ثم بقوا هناك أربعة أشهر بعد القتال عند جبعة.</w:t>
      </w:r>
    </w:p>
    <w:p>
      <w:pPr>
        <w:bidi/>
      </w:pPr>
      <w:r>
        <w:rPr>
          <w:rtl/>
          <w:cs/>
          <w:lang w:val="ar_AE" w:bidi="ar_AE"/>
        </w:rPr>
      </w:r>
      <w:r>
        <w:rPr>
          <w:rtl/>
          <w:cs/>
          <w:lang w:val="ar_AE" w:bidi="ar_AE"/>
        </w:rPr>
        <w:t>توقَّفوا هنا ونفذوا هذا النشاط كمجموعة: استخدموا الرسم الذي أعددتموه لحركات المقاتلين في المعركة في الخطوة الثانية، وتحدثوا بالتفصيل عن تحركات بني إسرائيل وبني بنيامين في المعركة وإشارة الدخان. وانتبهوا إلى الأوقات التي يتحرك فيها الأشخاص في الوقت نفسه، أو في أوقات مختلفة عن بعضهم البعض. أوقِفوا الاستماع إلى هذا التسجيل الصوتي هنا.</w:t>
      </w:r>
    </w:p>
    <w:p>
      <w:pPr>
        <w:bidi/>
      </w:pPr>
      <w:r>
        <w:rPr>
          <w:rtl/>
          <w:cs/>
          <w:lang w:val="ar_AE" w:bidi="ar_AE"/>
        </w:rPr>
      </w:r>
      <w:r>
        <w:rPr>
          <w:rtl/>
          <w:cs/>
          <w:lang w:val="ar_AE" w:bidi="ar_AE"/>
        </w:rPr>
        <w:t>ولم يتبع الرجال المقاتلون من بني إسرائيل رجال بني بنيامين إلى صخرة رمون. وبعد يوم القتال، عبر الرجال المقاتلون من بني إسرائيل أراضي سبط بنيامين. وقتل الرجال المقاتلون أهل بنيامين في جميع المدن. ولا نعرف كم من الوقت استغرق بنو إسرائيل في قتل أهل بنيامين وتدمير مدن بنيامين.</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٢٠: ٣٦–٤٨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تسعة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الرجال المقاتلون من سبط بنيامين.</w:t>
      </w:r>
    </w:p>
    <w:p>
      <w:pPr>
        <w:pStyle w:val="ListBullet"/>
        <w:bidi/>
        <w:spacing w:line="240" w:lineRule="auto"/>
        <w:ind w:left="720"/>
      </w:pPr>
      <w:r>
        <w:rPr>
          <w:rtl/>
          <w:cs/>
          <w:lang w:val="ar_AE" w:bidi="ar_AE"/>
        </w:rPr>
      </w:r>
      <w:r>
        <w:rPr>
          <w:rtl/>
          <w:cs/>
          <w:lang w:val="ar_AE" w:bidi="ar_AE"/>
        </w:rPr>
        <w:t>الرجال المقاتلون من بني إسرائيل.</w:t>
      </w:r>
    </w:p>
    <w:p>
      <w:pPr>
        <w:pStyle w:val="ListBullet"/>
        <w:bidi/>
        <w:spacing w:line="240" w:lineRule="auto"/>
        <w:ind w:left="720"/>
      </w:pPr>
      <w:r>
        <w:rPr>
          <w:rtl/>
          <w:cs/>
          <w:lang w:val="ar_AE" w:bidi="ar_AE"/>
        </w:rPr>
      </w:r>
      <w:r>
        <w:rPr>
          <w:rtl/>
          <w:cs/>
          <w:lang w:val="ar_AE" w:bidi="ar_AE"/>
        </w:rPr>
        <w:t>الرجال المقاتلون من بني إسرائيل المختبئون في الكمين.</w:t>
      </w:r>
    </w:p>
    <w:p>
      <w:pPr>
        <w:pStyle w:val="ListBullet"/>
        <w:bidi/>
        <w:spacing w:line="240" w:lineRule="auto"/>
        <w:ind w:left="720"/>
      </w:pPr>
      <w:r>
        <w:rPr>
          <w:rtl/>
          <w:cs/>
          <w:lang w:val="ar_AE" w:bidi="ar_AE"/>
        </w:rPr>
      </w:r>
      <w:r>
        <w:rPr>
          <w:rtl/>
          <w:cs/>
          <w:lang w:val="ar_AE" w:bidi="ar_AE"/>
        </w:rPr>
        <w:t>شعب مدينة جبعة.</w:t>
      </w:r>
    </w:p>
    <w:p>
      <w:pPr>
        <w:pStyle w:val="ListBullet"/>
        <w:bidi/>
        <w:spacing w:line="240" w:lineRule="auto"/>
        <w:ind w:left="720"/>
      </w:pPr>
      <w:r>
        <w:rPr>
          <w:rtl/>
          <w:cs/>
          <w:lang w:val="ar_AE" w:bidi="ar_AE"/>
        </w:rPr>
      </w:r>
      <w:r>
        <w:rPr>
          <w:rtl/>
          <w:cs/>
          <w:lang w:val="ar_AE" w:bidi="ar_AE"/>
        </w:rPr>
        <w:t>وشعب سبط بنيامين.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يعرف الرجال المقاتلون من سبط بنيامين أنهم خسروا المعركة أمام الرجال المقاتلين من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سبط بنيامين: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تبدأ قصة المعركة من جديد. ويهرب الرجال المقاتلون من بني إسرائيل بالقرب من جبعة من الرجال المقاتلين من سبط بنيامين.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بني إسرائيل: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يتحرك الرجال المقاتلون من بني إسرائيل الذين اختبأوا في الكمين نحو جبعة ويهاجمون جبعة بسيوفهم.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بني إسرائيل المختبئين في الكمين: "بمَ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شعب مدينة جبعة: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يضع بنو إسرائيل خطة لإرسال إشارة بين الرجال المقاتلين المختبئين في الكمين حول جبعة وبني إسرائيل خارج المدينة. وتخبر إشارة الدخان الصاعد من النار التي أشعلها الرجال المقاتلون من بني إسرائيل في جبعة الرجال المقاتلين من بني إسرائيل الموجودين بعيدًا عن جبعة أن يتوقفوا عن الهرب ويلتفوا ليقاتلوا.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بني إسرائيل: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يقاتل الرجال المقاتلون من سبط بنيامين الرجال المقاتلين من بني إسرائيل بالقرب من جبعة، ويقتلون نحو ثلاثين رجلًا من بني إسرائيل بينما تتحرك مجموعتا المقاتلين بعيدًا عن جبعة. ويظن بنو بنيامين أنهم سينتصرون.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سبط بنيامين: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يرتفع دخان الإشارة من جبعة إلى السماء. ويرى جميع المقاتلين الدخان. ويبدأ الرجال المقاتلون من بني إسرائيل في قتال الرجال المقاتلين من سبط بنيامين، فيشعر رجال بنيامين بالقلق والخوف.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بني إسرائيل: "بمَ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سبط بنيامين: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يحاول الرجال المقاتلون من سبط بنيامين الهرب من الرجال المقاتلين من بني إسرائيل. ويحيط الرجال المقاتلون من بني إسرائيل ببني بنيامين ويقتلونهم. ويقتل بنو إسرائيل ثمانية عشر ألف رجل مقاتل من بني بنيامين.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سبط بنيامين: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يهرب الرجال المقاتلون من سبط بنيامين من الرجال المقاتلين من بني إسرائيل عبر الطرق باتجاه البرية وصخرة رمون. ويقتل الرجال المقاتلون من بني إسرائيل خمسة آلاف آخرين من بني بنيامين بينما يهرب بنو بنيامين عبر الطرق. ويتبع الرجال المقاتلون من بني إسرائيل الرجال المقاتلين من بني بنيامين ويقتلون ألفين آخرين منهم. ويقتل بنو إسرائيل خمسة وعشرين ألف رجل من بني بنيامين في يوم القتال. ويهـرب ستمائة رجل مقاتل من بني بنيامين نحو البرية، ويبقون عند صخرة رمون أربعة أشهر بعد المعركة.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سبط بنيامين: "بمَ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بني إسرائيل: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يسافر الرجال المقاتلون من بني إسرائيل عبر أرض سبط بنيامين، ويقتلون جميع بني بنيامين وحيواناتهم في المدن. ويحرق بنو إسرائيل المدن.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المقاتلين من بني إسرائيل: "بمَ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شعب سبط بنيامين: "بمَ تشعر أو فيمَ تفكِّر؟" قد يجيب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٢٠: ٣٦–٤٨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رأى بنو بنيامين أنهم قد </w:t>
      </w:r>
      <w:r>
        <w:rPr>
          <w:b/>
          <w:rtl/>
          <w:cs/>
          <w:lang w:val="ar_AE" w:bidi="ar_AE"/>
        </w:rPr>
        <w:t>انكسروا</w:t>
      </w:r>
      <w:r>
        <w:rPr>
          <w:rtl/>
          <w:cs/>
          <w:lang w:val="ar_AE" w:bidi="ar_AE"/>
        </w:rPr>
        <w:t xml:space="preserve"> أمام بني إسرائيل استخدموا الكلمة أو العبارة نفسها التي استخدمتموها في المقاطع السابقة لترجمة كلمة "انكسروا".</w:t>
      </w:r>
    </w:p>
    <w:p>
      <w:pPr>
        <w:bidi/>
      </w:pPr>
      <w:r>
        <w:rPr>
          <w:rtl/>
          <w:cs/>
          <w:lang w:val="ar_AE" w:bidi="ar_AE"/>
        </w:rPr>
      </w:r>
      <w:r>
        <w:rPr>
          <w:b/>
          <w:rtl/>
          <w:cs/>
          <w:lang w:val="ar_AE" w:bidi="ar_AE"/>
        </w:rPr>
        <w:t>وأعطَى رِجالُ إسرائيلَ مَكانًا لبَنيامينَ.</w:t>
      </w:r>
      <w:r>
        <w:rPr>
          <w:rtl/>
          <w:cs/>
          <w:lang w:val="ar_AE" w:bidi="ar_AE"/>
        </w:rPr>
        <w:t xml:space="preserve"> وتعني عبارة "أعطَى رِجالُ إسرائيلَ مَكانًا لبَنيامينَ" أن بني إسرائيل تخلّوا عن المكان الذي كانوا يقفون فيه وهربوا من بني بنيامين.</w:t>
      </w:r>
    </w:p>
    <w:p>
      <w:pPr>
        <w:bidi/>
      </w:pPr>
      <w:r>
        <w:rPr>
          <w:rtl/>
          <w:cs/>
          <w:lang w:val="ar_AE" w:bidi="ar_AE"/>
        </w:rPr>
      </w:r>
      <w:r>
        <w:rPr>
          <w:rtl/>
          <w:cs/>
          <w:lang w:val="ar_AE" w:bidi="ar_AE"/>
        </w:rPr>
        <w:t>توقَّفوا هنا وناقشوا كمجموعة الكلمة أو العبارة التي ستستخدمونها لترجمة عبارة "وأعطَى رِجالُ إسرائيلَ مَكانًا لبَنيامينَ." أوقِفوا الاستماع إلى هذا التسجيل الصوتي هنا.</w:t>
      </w:r>
    </w:p>
    <w:p>
      <w:pPr>
        <w:bidi/>
      </w:pPr>
      <w:r>
        <w:rPr>
          <w:rtl/>
          <w:cs/>
          <w:lang w:val="ar_AE" w:bidi="ar_AE"/>
        </w:rPr>
      </w:r>
      <w:r>
        <w:rPr>
          <w:rtl/>
          <w:cs/>
          <w:lang w:val="ar_AE" w:bidi="ar_AE"/>
        </w:rPr>
        <w:t xml:space="preserve">واعتمد بنو إسرائيل على </w:t>
      </w:r>
      <w:r>
        <w:rPr>
          <w:b/>
          <w:rtl/>
          <w:cs/>
          <w:lang w:val="ar_AE" w:bidi="ar_AE"/>
        </w:rPr>
        <w:t>الكمين</w:t>
      </w:r>
      <w:r>
        <w:rPr>
          <w:rtl/>
          <w:cs/>
          <w:lang w:val="ar_AE" w:bidi="ar_AE"/>
        </w:rPr>
        <w:t>. استخدموا الكلمة أو العبارة نفسها التي استخدمتموها في المقاطع السابقة لترجمة كلمة "كمين".</w:t>
      </w:r>
    </w:p>
    <w:p>
      <w:pPr>
        <w:bidi/>
      </w:pPr>
      <w:r>
        <w:rPr>
          <w:rtl/>
          <w:cs/>
          <w:lang w:val="ar_AE" w:bidi="ar_AE"/>
        </w:rPr>
      </w:r>
      <w:r>
        <w:rPr>
          <w:rtl/>
          <w:cs/>
          <w:lang w:val="ar_AE" w:bidi="ar_AE"/>
        </w:rPr>
        <w:t xml:space="preserve">كان الرجال المقاتلون من بني إسرائيل سيُصعِدون </w:t>
      </w:r>
      <w:r>
        <w:rPr>
          <w:b/>
          <w:rtl/>
          <w:cs/>
          <w:lang w:val="ar_AE" w:bidi="ar_AE"/>
        </w:rPr>
        <w:t>سحابة دخان عظيمة</w:t>
      </w:r>
      <w:r>
        <w:rPr>
          <w:rtl/>
          <w:cs/>
          <w:lang w:val="ar_AE" w:bidi="ar_AE"/>
        </w:rPr>
        <w:t>. وهذا يعني أن النار كانت تُنتج دخانًا كثيرًا حتى يبدو الدخان كسحابة تصعد من المدينة.</w:t>
      </w:r>
    </w:p>
    <w:p>
      <w:pPr>
        <w:bidi/>
      </w:pPr>
      <w:r>
        <w:rPr>
          <w:rtl/>
          <w:cs/>
          <w:lang w:val="ar_AE" w:bidi="ar_AE"/>
        </w:rPr>
      </w:r>
      <w:r>
        <w:rPr>
          <w:rtl/>
          <w:cs/>
          <w:lang w:val="ar_AE" w:bidi="ar_AE"/>
        </w:rPr>
        <w:t>توقَّفوا هنا وناقشوا كمجموعة الكلمة أو العبارة التي ستستخدمونها لترجمة "سحابة دخان عظيمة".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ثم بدأ</w:t>
      </w:r>
      <w:r>
        <w:rPr>
          <w:b/>
          <w:rtl/>
          <w:cs/>
          <w:lang w:val="ar_AE" w:bidi="ar_AE"/>
        </w:rPr>
        <w:t xml:space="preserve"> عمود</w:t>
      </w:r>
      <w:r>
        <w:rPr>
          <w:rtl/>
          <w:cs/>
          <w:lang w:val="ar_AE" w:bidi="ar_AE"/>
        </w:rPr>
        <w:t xml:space="preserve"> من الدخان يرتفع من المدينة. والعمود هو شيء له شكل طويل وضيق.</w:t>
      </w:r>
    </w:p>
    <w:p>
      <w:pPr>
        <w:bidi/>
      </w:pPr>
      <w:r>
        <w:rPr>
          <w:rtl/>
          <w:cs/>
          <w:lang w:val="ar_AE" w:bidi="ar_AE"/>
        </w:rPr>
      </w:r>
      <w:r>
        <w:rPr>
          <w:rtl/>
          <w:cs/>
          <w:lang w:val="ar_AE" w:bidi="ar_AE"/>
        </w:rPr>
        <w:t>توقَّفوا هنا وناقشوا كمجموعة الكلمة أو العبارة التي ستستخدمونها لترجمة "عمود".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ثم رجع بنو إسرائيل </w:t>
      </w:r>
      <w:r>
        <w:rPr>
          <w:b/>
          <w:rtl/>
          <w:cs/>
          <w:lang w:val="ar_AE" w:bidi="ar_AE"/>
        </w:rPr>
        <w:t>للقتال</w:t>
      </w:r>
      <w:r>
        <w:rPr>
          <w:rtl/>
          <w:cs/>
          <w:lang w:val="ar_AE" w:bidi="ar_AE"/>
        </w:rPr>
        <w:t xml:space="preserve"> أو شنّوا هجومًا مضادًا على بني بنيامين. وعندما تشن مجموعة من الناس هجومًا مضادًا، فهذا يعني أنهم يردّون بالقتال على الأشخاص الذين هاجموهم أولًا.</w:t>
      </w:r>
    </w:p>
    <w:p>
      <w:pPr>
        <w:bidi/>
      </w:pPr>
      <w:r>
        <w:rPr>
          <w:rtl/>
          <w:cs/>
          <w:lang w:val="ar_AE" w:bidi="ar_AE"/>
        </w:rPr>
      </w:r>
      <w:r>
        <w:rPr>
          <w:rtl/>
          <w:cs/>
          <w:lang w:val="ar_AE" w:bidi="ar_AE"/>
        </w:rPr>
        <w:t>توقَّفوا هنا وناقشوا كمجموعة الكلمة أو العبارة التي ستستخدمونها لترجمة "رجع".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ثم هرب بنو بنيامين </w:t>
      </w:r>
      <w:r>
        <w:rPr>
          <w:b/>
          <w:rtl/>
          <w:cs/>
          <w:lang w:val="ar_AE" w:bidi="ar_AE"/>
        </w:rPr>
        <w:t>نحو البرية</w:t>
      </w:r>
      <w:r>
        <w:rPr>
          <w:rtl/>
          <w:cs/>
          <w:lang w:val="ar_AE" w:bidi="ar_AE"/>
        </w:rPr>
        <w:t>. استخدموا نفس الكلمة أو العبارة التي استعملتموها سابقًا لترجمة كلمة البرّيّة، للمزيد من المعلومات عن كلمة البرية راجعوا قاموس الكلمات الرئيسية.</w:t>
      </w:r>
    </w:p>
    <w:p>
      <w:pPr>
        <w:bidi/>
      </w:pPr>
      <w:r>
        <w:rPr>
          <w:rtl/>
          <w:cs/>
          <w:lang w:val="ar_AE" w:bidi="ar_AE"/>
        </w:rPr>
      </w:r>
      <w:r>
        <w:rPr>
          <w:rtl/>
          <w:cs/>
          <w:lang w:val="ar_AE" w:bidi="ar_AE"/>
        </w:rPr>
        <w:t xml:space="preserve">ثم أدرك </w:t>
      </w:r>
      <w:r>
        <w:rPr>
          <w:b/>
          <w:rtl/>
          <w:cs/>
          <w:lang w:val="ar_AE" w:bidi="ar_AE"/>
        </w:rPr>
        <w:t>بنو إسرائيل</w:t>
      </w:r>
      <w:r>
        <w:rPr>
          <w:rtl/>
          <w:cs/>
          <w:lang w:val="ar_AE" w:bidi="ar_AE"/>
        </w:rPr>
        <w:t xml:space="preserve"> بني بنيامين في الطرق، أو على امتداد الطرق، حتى وصلوا إلى جدعوم. ومات خمسة وعشرون ألفًا من بني بنيامين في يوم المعركة، لكن </w:t>
      </w:r>
      <w:r>
        <w:rPr>
          <w:b/>
          <w:rtl/>
          <w:cs/>
          <w:lang w:val="ar_AE" w:bidi="ar_AE"/>
        </w:rPr>
        <w:t>هرب</w:t>
      </w:r>
      <w:r>
        <w:rPr>
          <w:rtl/>
          <w:cs/>
          <w:lang w:val="ar_AE" w:bidi="ar_AE"/>
        </w:rPr>
        <w:t xml:space="preserve"> ستمائة من بني بنيامين إلى صخرة رمون. استخدموا الكلمتين أو العبارتين نفسيهما اللتين استخدمتموهما في المقاطع السابقة لترجمة "هربوا" و"أدركوا".</w:t>
      </w:r>
    </w:p>
    <w:p>
      <w:pPr>
        <w:bidi/>
      </w:pPr>
      <w:r>
        <w:rPr>
          <w:rtl/>
          <w:cs/>
          <w:lang w:val="ar_AE" w:bidi="ar_AE"/>
        </w:rPr>
      </w:r>
      <w:r>
        <w:rPr>
          <w:rtl/>
          <w:cs/>
          <w:lang w:val="ar_AE" w:bidi="ar_AE"/>
        </w:rPr>
        <w:t xml:space="preserve">ثم </w:t>
      </w:r>
      <w:r>
        <w:rPr>
          <w:b/>
          <w:rtl/>
          <w:cs/>
          <w:lang w:val="ar_AE" w:bidi="ar_AE"/>
        </w:rPr>
        <w:t>ضرب بنو إسرائيل جميع المدن بحد السيف</w:t>
      </w:r>
      <w:r>
        <w:rPr>
          <w:rtl/>
          <w:cs/>
          <w:lang w:val="ar_AE" w:bidi="ar_AE"/>
        </w:rPr>
        <w:t>. أي أنهم استخدموا السيوف لقتل جميع الناس. استخدموا الكلمة أو العبارة نفسها التي استخدمتموها في المقاطع السابقة لترجمة عبارة "ضَرَبوهُم بحَدِّ السَّيفِ".</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القضاة ٢١: ١–١٢ واحفظوا هذا المقطع في قلوبكم.</w:t>
      </w:r>
    </w:p>
    <w:p>
      <w:pPr>
        <w:bidi/>
      </w:pPr>
      <w:r>
        <w:rPr>
          <w:rtl/>
          <w:cs/>
          <w:lang w:val="ar_AE" w:bidi="ar_AE"/>
        </w:rPr>
      </w:r>
      <w:r>
        <w:rPr>
          <w:rtl/>
          <w:cs/>
          <w:lang w:val="ar_AE" w:bidi="ar_AE"/>
        </w:rPr>
        <w:t>استمعوا إلى نسخة صوتية من سِفر القضاة ٢١: ١–١٢ ثلاث مرات، بثلاث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٢١: ١–١٢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القصص السابقة، سمعنا عن رجال ارتكبوا أفعالًا شريرة في مدينة جبعة، في أرض بنيامين. وتعلّمنا كيف اجتمع رجال إسرائيل في المصفاة، وكيف حارب الرجال سبط بنيامين لمعاقبته على الأفعال الشريرة التي سمح بحدوثها في أرضه. وتعلّمنا أيضًا كيف قتل بنو إسرائيل جميع بني بنيامين في المعركة، باستثناء ستمائة رجل من بني بنيامين هربوا إلى صخرة رمون في البرية.</w:t>
      </w:r>
    </w:p>
    <w:p>
      <w:pPr>
        <w:bidi/>
      </w:pPr>
      <w:r>
        <w:rPr>
          <w:rtl/>
          <w:cs/>
          <w:lang w:val="ar_AE" w:bidi="ar_AE"/>
        </w:rPr>
      </w:r>
      <w:r>
        <w:rPr>
          <w:rtl/>
          <w:cs/>
          <w:lang w:val="ar_AE" w:bidi="ar_AE"/>
        </w:rPr>
        <w:t>توقَّفوا هنا كمجموعة وانظروا إلى خريطة كنعان. حدّدوا مكان جبعة والمصفاة وصخرة رمون. أوقِفوا الاستماع إلى هذا التسجيل الصوتي هنا.</w:t>
      </w:r>
    </w:p>
    <w:p>
      <w:pPr>
        <w:bidi/>
      </w:pPr>
      <w:r>
        <w:rPr>
          <w:rtl/>
          <w:cs/>
          <w:lang w:val="ar_AE" w:bidi="ar_AE"/>
        </w:rPr>
      </w:r>
      <w:r>
        <w:rPr>
          <w:rtl/>
          <w:cs/>
          <w:lang w:val="ar_AE" w:bidi="ar_AE"/>
        </w:rPr>
        <w:t>في هذا المقطع، نعرف الآن أنه قبل أن يحارب رجال إسرائيل بنيامين، حلف رجال إسرائيل في المصفاة ألّا يزوّجوا بناتهم لبني بنيامين. ويعني الحلف أن يقطع الشخص وعدًا خاصًا يقول: "إذا لم أفِ بوعدي، فليعاقبني الله". ولم يكن الربّ قد أمر رجال إسرائيل بأن يحلفوا. بل يبدو أن بني إسرائيل حلفوا بسرعة ومن دون تفكير كافٍ، بينما كانوا غاضبين من سبط بنيامين. وبما أن رجال إسرائيل حلفوا، فسيكونون خائفين جدًا من عدم الوفاء بوعدهم. فإذا لم يفِ الرجال بوعدهم، فقد يعاقبهم الربّ.</w:t>
      </w:r>
    </w:p>
    <w:p>
      <w:pPr>
        <w:bidi/>
      </w:pPr>
      <w:r>
        <w:rPr>
          <w:rtl/>
          <w:cs/>
          <w:lang w:val="ar_AE" w:bidi="ar_AE"/>
        </w:rPr>
      </w:r>
      <w:r>
        <w:rPr>
          <w:rtl/>
          <w:cs/>
          <w:lang w:val="ar_AE" w:bidi="ar_AE"/>
        </w:rPr>
        <w:t>توقَّفوا هنا كمجموعة وناقشوا هذا السؤال: احكوا قصة عن وقت اتخذتم فيه قرارًا وأنتم غاضبون، ثم تمنّيتم فيما بعد لو لم تتخذوا هذا القرار. ماذا حدث بسبب قراركم؟ ماذا كنتم تتمنّون لو فعلتموه بشكل مختلف؟ أوقِفوا الاستماع إلى هذا التسجيل الصوتي هنا.</w:t>
      </w:r>
    </w:p>
    <w:p>
      <w:pPr>
        <w:bidi/>
      </w:pPr>
      <w:r>
        <w:rPr>
          <w:rtl/>
          <w:cs/>
          <w:lang w:val="ar_AE" w:bidi="ar_AE"/>
        </w:rPr>
      </w:r>
      <w:r>
        <w:rPr>
          <w:rtl/>
          <w:cs/>
          <w:lang w:val="ar_AE" w:bidi="ar_AE"/>
        </w:rPr>
        <w:t>في هذه القصة، بعد أن مات جميع بني بنيامين باستثناء ستمائة رجل، لم يعد بنو إسرائيل يشعرون بالغضب. بل يقول الراوي إن بني إسرائيل شعروا بالشفقة تجاه رجال بني بنيامين. ويبدو أن بني إسرائيل أدركوا فجأة الأمر السيئ الذي حدث بسبب اليمين الذي أقسموه في غضبهم في المصفاة. وبما أن بني إسرائيل قتلوا جميع نساء بني بنيامين، وأقسم رجال إسرائيل ألّا يزوّجوا أيًا من بناتهم لبني بنيامين، فإن ستمائة رجل من بني بنيامين الذين ما زالوا أحياء لن يستطيعوا الزواج وإنجاب الأطفال. وهذا يعني أن سبط بنيامين لن يعود موجودًا عندما يكبر الرجال الست مئة ويموتون.</w:t>
      </w:r>
    </w:p>
    <w:p>
      <w:pPr>
        <w:bidi/>
      </w:pPr>
      <w:r>
        <w:rPr>
          <w:rtl/>
          <w:cs/>
          <w:lang w:val="ar_AE" w:bidi="ar_AE"/>
        </w:rPr>
      </w:r>
      <w:r>
        <w:rPr>
          <w:rtl/>
          <w:cs/>
          <w:lang w:val="ar_AE" w:bidi="ar_AE"/>
        </w:rPr>
        <w:t>ويبدأ بنو إسرائيل في البكاء والصراخ إلى الله، لأنهم الآن يشعرون بالشفقة تجاه رجال بني بنيامين. ويسأل بنو إسرائيل الله لماذا كان يجب أن يُستأصل سبط بنيامين، أو يُقطع من بين أسباط إسرائيل، ويموت. ويستخدم بنو إسرائيل اسم الله الشخصي، الربّ، ليذكّروا الله بأنه هو بالفعل إلههم. ويسأل بنو إسرائيل الربّ هذا السؤال كما لو أن الربّ هو الذي تسبب في هذه المشكلة، وليس هم. ويتحدث بنو إسرائيل كما لو أنهم يلومون الربّ لأنه لم يحمهم.</w:t>
      </w:r>
    </w:p>
    <w:p>
      <w:pPr>
        <w:bidi/>
      </w:pPr>
      <w:r>
        <w:rPr>
          <w:rtl/>
          <w:cs/>
          <w:lang w:val="ar_AE" w:bidi="ar_AE"/>
        </w:rPr>
      </w:r>
      <w:r>
        <w:rPr>
          <w:rtl/>
          <w:cs/>
          <w:lang w:val="ar_AE" w:bidi="ar_AE"/>
        </w:rPr>
        <w:t>توقَّفوا هنا كمجموعة وناقشوا هذه الأسئلة: احكوا قصة عن وقت ألقى فيه شخص اللوم على شخص آخر بسبب موقف سيئ، ولم يتحمّل مسؤولية أفعاله. ماذا حدث عندما ألقى ذلك الشخص اللوم على شخص آخر؟ كيف استجاب الشخص الآخر، أو لم يستجب، عندما ألقى عليه الشخص الأول اللوم فيما حدث؟ أوقِفوا الاستماع إلى هذا التسجيل الصوتي هنا.</w:t>
      </w:r>
    </w:p>
    <w:p>
      <w:pPr>
        <w:bidi/>
      </w:pPr>
      <w:r>
        <w:rPr>
          <w:rtl/>
          <w:cs/>
          <w:lang w:val="ar_AE" w:bidi="ar_AE"/>
        </w:rPr>
      </w:r>
      <w:r>
        <w:rPr>
          <w:rtl/>
          <w:cs/>
          <w:lang w:val="ar_AE" w:bidi="ar_AE"/>
        </w:rPr>
        <w:t>ثم يبني بنو إسرائيل مذبحًا في بيت إيل ويقدّمون ذبائح للربّ. وتتذكرون أن بني إسرائيل كانوا قد قدّموا بالفعل ذبائح على مذبح في بيت إيل في القصة السابقة أثناء الحرب مع بنيامين. وقدّم بنو إسرائيل الذبائح في بيت إيل لأن تابوت العهد كان هناك. وكان هذا هو المكان المعتاد لتقديم الذبائح. ولا نعرف سبب بناء بني إسرائيل مذبحًا جديدًا في هذه القصة، لكن من الممكن أن المذبح الأول لم يكن كبيرًا بما يكفي لاستيعاب جميع الذبائح التي يقدّمها بنو إسرائيل للربّ الآن. ولا نعرف بالضبط عدد بني إسرائيل الذين اجتمعوا لتقديم هذه الذبائح، لكننا نعرف أنهم كانوا آلاف الأشخاص، وربما أكثر.</w:t>
      </w:r>
    </w:p>
    <w:p>
      <w:pPr>
        <w:bidi/>
      </w:pPr>
      <w:r>
        <w:rPr>
          <w:rtl/>
          <w:cs/>
          <w:lang w:val="ar_AE" w:bidi="ar_AE"/>
        </w:rPr>
      </w:r>
      <w:r>
        <w:rPr>
          <w:rtl/>
          <w:cs/>
          <w:lang w:val="ar_AE" w:bidi="ar_AE"/>
        </w:rPr>
        <w:t>توقَّفوا هنا كمجموعة وانظروا إلى خريطة كنعان. حدّدوا مكان بيت إيل. أوقِفوا الاستماع إلى هذا التسجيل الصوتي هنا.</w:t>
      </w:r>
    </w:p>
    <w:p>
      <w:pPr>
        <w:bidi/>
      </w:pPr>
      <w:r>
        <w:rPr>
          <w:rtl/>
          <w:cs/>
          <w:lang w:val="ar_AE" w:bidi="ar_AE"/>
        </w:rPr>
      </w:r>
      <w:r>
        <w:rPr>
          <w:rtl/>
          <w:cs/>
          <w:lang w:val="ar_AE" w:bidi="ar_AE"/>
        </w:rPr>
        <w:t>بعد أن يبني بنو إسرائيل المذبح الجديد، يقدّمون ذبائح محرقة وذبائح سلام أو شركة. وتتذكرون أن بني إسرائيل كانوا يقدّمون هذه الذبائح ليُظهروا إخلاصهم للربّ وليستعيدوا علاقتهم بالربّ بعد أن أخطأوا. ويعرف بنو إسرائيل أنهم يحتاجون إلى مساعدة الربّ لحل هذه المشكلة. لكن الربّ لا يقبل اللوم على ما حدث لبني إسرائيل. ولا يستجيب الربّ لأسئلة بني إسرائيل أو لذبائحهم، ولا يقدّم حلًا للمشكلة التي تسبب فيها بنو إسرائيل بأنفسهم.</w:t>
      </w:r>
    </w:p>
    <w:p>
      <w:pPr>
        <w:bidi/>
      </w:pPr>
      <w:r>
        <w:rPr>
          <w:rtl/>
          <w:cs/>
          <w:lang w:val="ar_AE" w:bidi="ar_AE"/>
        </w:rPr>
      </w:r>
      <w:r>
        <w:rPr>
          <w:rtl/>
          <w:cs/>
          <w:lang w:val="ar_AE" w:bidi="ar_AE"/>
        </w:rPr>
        <w:t>وبدلًا من ذلك، يضع بنو إسرائيل خطتهم الخاصة لحل المشكلة. فعندما جاء بنو إسرائيل أول مرة إلى المصفاة ليحاربوا بني بنيامين، كانوا قد حلفوا بأن أي سبط لا ينضم إلى بقية بني إسرائيل في المصفاة يُقتل. فإذا لم يأتِ سبط إلى المصفاة، فسيكون ذلك كما لو أن هذا السبط يؤيد جبعة وبنيامين، ولذلك تكون العقوبة هي الموت.</w:t>
      </w:r>
    </w:p>
    <w:p>
      <w:pPr>
        <w:bidi/>
      </w:pPr>
      <w:r>
        <w:rPr>
          <w:rtl/>
          <w:cs/>
          <w:lang w:val="ar_AE" w:bidi="ar_AE"/>
        </w:rPr>
      </w:r>
      <w:r>
        <w:rPr>
          <w:rtl/>
          <w:cs/>
          <w:lang w:val="ar_AE" w:bidi="ar_AE"/>
        </w:rPr>
        <w:t>وعندما حلف بنو إسرائيل في المصفاة، لم يذكروا أن أي أسباط كانت غائبة. لكن الآن، عندما يريد بنو إسرائيل أن يجدوا زوجات للستمائة رجل من بني بنيامين، يقررون أن يتحققوا بدقة ليروا إن كان أحد قد غاب عن الاجتماع في المصفاة. ومع أن قوانين بني إسرائيل تسمح لهم بقتل أي شخص خالف اليمين ولم يأتِ إلى المصفاة، فمن المهم ملاحظة أن بني إسرائيل لم يقرروا تنفيذ هذه العقوبة إلا الآن، عندما احتاجوا إلى زوجات لرجال بني بنيامين. ومع أن قوانين بني إسرائيل قد تسمح لهم بتنفيذ هذه العقوبة، يبدو أن بني إسرائيل يفعلون ذلك للحصول على ما يريدون، وليس لأن القضاء على الشر وطاعة الربّ أمر مهم بالنسبة إليهم.</w:t>
      </w:r>
    </w:p>
    <w:p>
      <w:pPr>
        <w:bidi/>
      </w:pPr>
      <w:r>
        <w:rPr>
          <w:rtl/>
          <w:cs/>
          <w:lang w:val="ar_AE" w:bidi="ar_AE"/>
        </w:rPr>
      </w:r>
      <w:r>
        <w:rPr>
          <w:rtl/>
          <w:cs/>
          <w:lang w:val="ar_AE" w:bidi="ar_AE"/>
        </w:rPr>
        <w:t>توقَّفوا هنا كمجموعة وناقشوا هذه الأسئلة: هل القوانين والقواعد في ثقافتكم مصمَّمة لحماية الناس أم لإيذائهم؟ إذا فعل شخص شيئًا يسمح له القانون بفعله، لكنه فعله لأسباب أنانية وتسبب في ضرر للآخرين، فهل المشكلة في القانون أم في الشخص الذي اتخذ القرار؟ أوقِفوا الاستماع إلى هذا التسجيل الصوتي هنا.</w:t>
      </w:r>
    </w:p>
    <w:p>
      <w:pPr>
        <w:bidi/>
      </w:pPr>
      <w:r>
        <w:rPr>
          <w:rtl/>
          <w:cs/>
          <w:lang w:val="ar_AE" w:bidi="ar_AE"/>
        </w:rPr>
      </w:r>
      <w:r>
        <w:rPr>
          <w:rtl/>
          <w:cs/>
          <w:lang w:val="ar_AE" w:bidi="ar_AE"/>
        </w:rPr>
        <w:t>عندما يتحقق بنو إسرائيل ليروا مَن لم يأتِ إلى المصفاة، يكتشفون أن أحدًا من مدينة يابيش جلعاد لم يأتِ. وتتذكرون أنهم حلفوا وقالوا إن بعض الأشخاص من كل سبط يجب أن يأتوا. ولم يقولوا إن الجميع يجب أن يأتوا، ولا حتى إن شخصًا واحدًا من كل مدينة يجب أن يأتي. لكن بني إسرائيل يستخدمون الآن اليمين وسيلة لمعاقبة يابيش جلعاد لأنها لم تشارك في المعركة، مع أن يابيش جلعاد لم تخالف اليمين فعلًا. ويرسل بنو إسرائيل اثني عشر ألف رجل محارب إلى يابيش جلعاد، مع تعليمات بأن يقتلوا جميع سكان تلك المدينة، باستثناء الشابات اللاتي لم تكن لهن علاقة جنسية مع رجل. وينفذ المحاربون من بني إسرائيل هذه التعليمات، ويجدون أربعمائة شابة لم تكن لهن علاقة جنسية مع رجل. ويحضر المحاربون هؤلاء الشابات إلى المعسكر في شيلوه، ويذكّرنا المقطع بأن شيلوه تقع "في أرض كنعان". وتتذكرون أنه في بداية سِفر القضاة، لم يستولِ أسباط إسرائيل على كل أرض كنعان كما أمرهم الربّ أن يفعلوا. وبدلًا من ذلك، ترك بنو إسرائيل بعض الكنعانيين يعيشون في أجزاء مختلفة من الأرض. ولذلك يذكّرنا هذا المقطع بأن بني إسرائيل ما زالوا يعيشون في أرض أجنبية. فهذه الأرض ليست "إسرائيل"، بل هي "كنعان".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٢١: ١–١٢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نتعرّف إلى قَسَمٍ قطعه رجال إسرائيل في مقطع سابق، عندما اجتمع الرجال في المصفاة. إذ أقسم الرجال ألّا يزوّج أيٌّ منهم بناته لرجال سبط بنيامين.</w:t>
      </w:r>
    </w:p>
    <w:p>
      <w:pPr>
        <w:bidi/>
      </w:pPr>
      <w:r>
        <w:rPr>
          <w:rtl/>
          <w:cs/>
          <w:lang w:val="ar_AE" w:bidi="ar_AE"/>
        </w:rPr>
      </w:r>
      <w:r>
        <w:rPr>
          <w:b/>
          <w:rtl/>
          <w:cs/>
          <w:lang w:val="ar_AE" w:bidi="ar_AE"/>
        </w:rPr>
        <w:t>في المشهد الثاني:</w:t>
      </w:r>
      <w:r>
        <w:rPr>
          <w:rtl/>
          <w:cs/>
          <w:lang w:val="ar_AE" w:bidi="ar_AE"/>
        </w:rPr>
        <w:t xml:space="preserve"> يأتي شعب إسرائيل إلى بيت إيل، حيث يبكون وينتحبون ويسألون الله لماذا كان يجب أن يُستأصل بنو بنيامين من بين أسباط إسرائيل ويموتوا.</w:t>
      </w:r>
    </w:p>
    <w:p>
      <w:pPr>
        <w:bidi/>
      </w:pPr>
      <w:r>
        <w:rPr>
          <w:rtl/>
          <w:cs/>
          <w:lang w:val="ar_AE" w:bidi="ar_AE"/>
        </w:rPr>
      </w:r>
      <w:r>
        <w:rPr>
          <w:b/>
          <w:rtl/>
          <w:cs/>
          <w:lang w:val="ar_AE" w:bidi="ar_AE"/>
        </w:rPr>
        <w:t>في المشهد الثالث:</w:t>
      </w:r>
      <w:r>
        <w:rPr>
          <w:rtl/>
          <w:cs/>
          <w:lang w:val="ar_AE" w:bidi="ar_AE"/>
        </w:rPr>
        <w:t xml:space="preserve"> يبني شعب إسرائيل مذبحًا جديدًا في بيت إيل، ويقدّمون محرقات وذبائح سلام للربّ.</w:t>
      </w:r>
    </w:p>
    <w:p>
      <w:pPr>
        <w:bidi/>
      </w:pPr>
      <w:r>
        <w:rPr>
          <w:rtl/>
          <w:cs/>
          <w:lang w:val="ar_AE" w:bidi="ar_AE"/>
        </w:rPr>
      </w:r>
      <w:r>
        <w:rPr>
          <w:b/>
          <w:rtl/>
          <w:cs/>
          <w:lang w:val="ar_AE" w:bidi="ar_AE"/>
        </w:rPr>
        <w:t>في المشهد الرابع:</w:t>
      </w:r>
      <w:r>
        <w:rPr>
          <w:rtl/>
          <w:cs/>
          <w:lang w:val="ar_AE" w:bidi="ar_AE"/>
        </w:rPr>
        <w:t xml:space="preserve"> يتحقق شعب إسرائيل ممن خالف الحلف ولم ينضم إلى بقية بني إسرائيل في المصفاة. ويكتشف الإسرائيليون أن أهل يابيش جلعاد لم يأتوا إلى المصفاة.</w:t>
      </w:r>
    </w:p>
    <w:p>
      <w:pPr>
        <w:bidi/>
      </w:pPr>
      <w:r>
        <w:rPr>
          <w:rtl/>
          <w:cs/>
          <w:lang w:val="ar_AE" w:bidi="ar_AE"/>
        </w:rPr>
      </w:r>
      <w:r>
        <w:rPr>
          <w:b/>
          <w:rtl/>
          <w:cs/>
          <w:lang w:val="ar_AE" w:bidi="ar_AE"/>
        </w:rPr>
        <w:t>في المشهد الخامس:</w:t>
      </w:r>
      <w:r>
        <w:rPr>
          <w:rtl/>
          <w:cs/>
          <w:lang w:val="ar_AE" w:bidi="ar_AE"/>
        </w:rPr>
        <w:t xml:space="preserve"> يرسل شعب إسرائيل اثني عشر ألف رجل محارب إلى جلعاد ليقتلوا جميع سكان تلك المدينة، باستثناء الشابات اللاتي لم تكن لهنَّ علاقة جنسية برجل.</w:t>
      </w:r>
    </w:p>
    <w:p>
      <w:pPr>
        <w:bidi/>
      </w:pPr>
      <w:r>
        <w:rPr>
          <w:rtl/>
          <w:cs/>
          <w:lang w:val="ar_AE" w:bidi="ar_AE"/>
        </w:rPr>
      </w:r>
      <w:r>
        <w:rPr>
          <w:b/>
          <w:rtl/>
          <w:cs/>
          <w:lang w:val="ar_AE" w:bidi="ar_AE"/>
        </w:rPr>
        <w:t>في المشهد السادس:</w:t>
      </w:r>
      <w:r>
        <w:rPr>
          <w:rtl/>
          <w:cs/>
          <w:lang w:val="ar_AE" w:bidi="ar_AE"/>
        </w:rPr>
        <w:t xml:space="preserve"> يأسر الاثنا عشر ألف رجل محارب أربعمائة شابة من يابيش جلعاد لم تكن لهنَّ علاقة جنسية برجل. ويأخذ المحاربون هؤلاء الشابات إلى المعسكر في شيلوه، التي تقع في أرض كنعان.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ستمائة رجل من بنيامين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أهل يابيش جلعاد</w:t>
      </w:r>
    </w:p>
    <w:p>
      <w:pPr>
        <w:pStyle w:val="ListBullet"/>
        <w:bidi/>
        <w:spacing w:line="240" w:lineRule="auto"/>
        <w:ind w:left="720"/>
      </w:pPr>
      <w:r>
        <w:rPr>
          <w:rtl/>
          <w:cs/>
          <w:lang w:val="ar_AE" w:bidi="ar_AE"/>
        </w:rPr>
      </w:r>
      <w:r>
        <w:rPr>
          <w:rtl/>
          <w:cs/>
          <w:lang w:val="ar_AE" w:bidi="ar_AE"/>
        </w:rPr>
        <w:t>اثنا عشر ألف رجل محارب من بني إسرائيل</w:t>
      </w:r>
    </w:p>
    <w:p>
      <w:pPr>
        <w:pStyle w:val="ListBullet"/>
        <w:bidi/>
        <w:spacing w:line="240" w:lineRule="auto"/>
        <w:ind w:left="720"/>
      </w:pPr>
      <w:r>
        <w:rPr>
          <w:rtl/>
          <w:cs/>
          <w:lang w:val="ar_AE" w:bidi="ar_AE"/>
        </w:rPr>
      </w:r>
      <w:r>
        <w:rPr>
          <w:rtl/>
          <w:cs/>
          <w:lang w:val="ar_AE" w:bidi="ar_AE"/>
        </w:rPr>
        <w:t>وأربعمائة شابة من يابيش جلعاد</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في بداية القصة، نتعرّف للمرة الأولى إلى قَسَمٍ قطعه رجال إسرائيل في مقطع سابق. عندما اجتمع رجال إسرائيل في المصفاة لمحاربة بنيامين بسبب الشر الذي حدث في مدينة جبعة، أقسم الرجال ألّا يزوّج أيٌّ منهم بناته لرجال بنيامين.</w:t>
      </w:r>
    </w:p>
    <w:p>
      <w:pPr>
        <w:bidi/>
      </w:pPr>
      <w:r>
        <w:rPr>
          <w:rtl/>
          <w:cs/>
          <w:lang w:val="ar_AE" w:bidi="ar_AE"/>
        </w:rPr>
      </w:r>
      <w:r>
        <w:rPr>
          <w:rtl/>
          <w:cs/>
          <w:lang w:val="ar_AE" w:bidi="ar_AE"/>
        </w:rPr>
        <w:t>بعد أن يخبرنا الراوي عن القَسَم الذي قطعه رجال إسرائيل في القصة السابقة، يبدأ الراوي في إخبارنا بما يفعله الإسرائيليون الآن. إنهم يجتمعون في بيت إيل، الذي يقع على بُعد أقل قليلًا من عشرين كيلومترًا شمال أورشليم.</w:t>
      </w:r>
    </w:p>
    <w:p>
      <w:pPr>
        <w:bidi/>
      </w:pPr>
      <w:r>
        <w:rPr>
          <w:rtl/>
          <w:cs/>
          <w:lang w:val="ar_AE" w:bidi="ar_AE"/>
        </w:rPr>
      </w:r>
      <w:r>
        <w:rPr>
          <w:rtl/>
          <w:cs/>
          <w:lang w:val="ar_AE" w:bidi="ar_AE"/>
        </w:rPr>
        <w:t>توقّفوا هنا كمجموعة وانظروا إلى الخريطة. حدّدوا مكان بيت إيل. أوقِفوا الاستماع إلى هذا التسجيل الصوتي هنا.</w:t>
      </w:r>
    </w:p>
    <w:p>
      <w:pPr>
        <w:bidi/>
      </w:pPr>
      <w:r>
        <w:rPr>
          <w:rtl/>
          <w:cs/>
          <w:lang w:val="ar_AE" w:bidi="ar_AE"/>
        </w:rPr>
      </w:r>
      <w:r>
        <w:rPr>
          <w:rtl/>
          <w:cs/>
          <w:lang w:val="ar_AE" w:bidi="ar_AE"/>
        </w:rPr>
        <w:t>توقّفوا هنا وناقشوا هذا السؤال كمجموعة: احكوا قصة عن شيء حدث اليوم، لكن ابدأوا أولًا بالحديث عن شيء حدث قبل بضعة أيام أو أسابيع، ويجب أن يعرفه الناس لكي يفهموا قصتكم عمّا حدث اليوم. كيف تساعدون الناس على فهم أي جزء من القصة حدث في الماضي وأي جزء حدث اليوم؟ أوقِفوا الاستماع إلى هذا التسجيل الصوتي هنا.</w:t>
      </w:r>
    </w:p>
    <w:p>
      <w:pPr>
        <w:bidi/>
      </w:pPr>
      <w:r>
        <w:rPr>
          <w:rtl/>
          <w:cs/>
          <w:lang w:val="ar_AE" w:bidi="ar_AE"/>
        </w:rPr>
      </w:r>
      <w:r>
        <w:rPr>
          <w:rtl/>
          <w:cs/>
          <w:lang w:val="ar_AE" w:bidi="ar_AE"/>
        </w:rPr>
        <w:t>يقول المقطع إن شعب إسرائيل جاء إلى بيت إيل. وكان تابوت العهد موجودًا في بيت إيل. وهناك بكى شعب إسرائيل بصوت عالٍ أمام الله. وهنا يستخدم الراوي الكلمة العامة "الله" بدلًا من اسم الله الشخصي "الربّ". وربما يريد الراوي أن نفهم أن الإسرائيليين لم يكونوا قريبين من الربّ في ذلك الوقت. فلم يكن الإسرائيليون قد أطاعوا الربّ أو عاملوه باعتباره إلهًا قدوسًا. بل كانوا يعاملون الربّ كما كان الكنعانيون يعاملون آلهتهم الباطلة.</w:t>
      </w:r>
    </w:p>
    <w:p>
      <w:pPr>
        <w:bidi/>
      </w:pPr>
      <w:r>
        <w:rPr>
          <w:rtl/>
          <w:cs/>
          <w:lang w:val="ar_AE" w:bidi="ar_AE"/>
        </w:rPr>
      </w:r>
      <w:r>
        <w:rPr>
          <w:rtl/>
          <w:cs/>
          <w:lang w:val="ar_AE" w:bidi="ar_AE"/>
        </w:rPr>
        <w:t>والآن يلوم الإسرائيليون الله على هذه المشكلة. ويلومون الله في صورة سؤال لا يتوقعون أن يجيب الله عنه. ويسألون لماذا كان يجب أن يُستأصل بنو بنيامين من بين أسباط إسرائيل ويموتوا. وهنا يقول الراوي إن الإسرائيليين يستخدمون اسم الله الخاص، "الربّ"، عندما يطرحون سؤالهم. وربما استخدم الإسرائيليون اسم الربّ الخاص لتذكير الربّ بأنهم شعبه، وأن الربّ كان من المفترض أن يعامل شعبه معاملة حسنة. ولم يكتفِ الإسرائيليون بلوم الربّ على المشكلة، بل توقعوا أيضًا أن يحلّ الربّ المشكلة من أجلهم.</w:t>
      </w:r>
    </w:p>
    <w:p>
      <w:pPr>
        <w:bidi/>
      </w:pPr>
      <w:r>
        <w:rPr>
          <w:rtl/>
          <w:cs/>
          <w:lang w:val="ar_AE" w:bidi="ar_AE"/>
        </w:rPr>
      </w:r>
      <w:r>
        <w:rPr>
          <w:rtl/>
          <w:cs/>
          <w:lang w:val="ar_AE" w:bidi="ar_AE"/>
        </w:rPr>
        <w:t>توقّفوا هنا وناقشوا هذا السؤال: احكوا قصة عن شخص أساء معاملة شخص آخر مرارًا وتكرارًا. ثم احكوا كيف فعل هذا الشخص أخيرًا شيئًا لطيفًا، ليس لأنه كان يهتم بالشخص الآخر، بل لأنه أراد الحصول على شيء لطيف في المقابل. كيف تصفون الطريقة التي تبدو بها تصرفات هذا الشخص لطيفة من الخارج، لكنها في الحقيقة أنانية؟ أوقِفوا الاستماع إلى هذا التسجيل الصوتي هنا.</w:t>
      </w:r>
    </w:p>
    <w:p>
      <w:pPr>
        <w:bidi/>
      </w:pPr>
      <w:r>
        <w:rPr>
          <w:rtl/>
          <w:cs/>
          <w:lang w:val="ar_AE" w:bidi="ar_AE"/>
        </w:rPr>
      </w:r>
      <w:r>
        <w:rPr>
          <w:rtl/>
          <w:cs/>
          <w:lang w:val="ar_AE" w:bidi="ar_AE"/>
        </w:rPr>
        <w:t>ثم يبني الإسرائيليون مذبحًا جديدًا في بيت إيل. ويقدّمون محرقات وذبائح سلامة للربّ. وهي ذبائح يقدّمها الناس عادةً لطلب غفران الربّ ولإظهار أنهم سيغيّرون سلوكهم. لكن الإسرائيليين يلومون الربّ بدلًا من الاعتراف بأنهم هم المخطئون. لذلك يظل الربّ صامتًا.</w:t>
      </w:r>
    </w:p>
    <w:p>
      <w:pPr>
        <w:bidi/>
      </w:pPr>
      <w:r>
        <w:rPr>
          <w:rtl/>
          <w:cs/>
          <w:lang w:val="ar_AE" w:bidi="ar_AE"/>
        </w:rPr>
      </w:r>
      <w:r>
        <w:rPr>
          <w:rtl/>
          <w:cs/>
          <w:lang w:val="ar_AE" w:bidi="ar_AE"/>
        </w:rPr>
        <w:t>ويبدأ الإسرائيليون في أن يسأل بعضهم بعضًا عن أيٍّ من أسباط إسرائيل لم يجتمع في المصفاة عندما ذهب رجال إسرائيل للحرب ضد بنيامين في القصة السابقة. ويوضح الراوي سبب أهمية هذا السؤال. فيقول إن الإسرائيليين قطعوا قَسَمًا ثانيًا في المصفاة بأنهم سيقتلون أي سبط لم يجتمع في المصفاة. ويُظهر الراوي أن هذا القَسَم الثاني كان أكثر خطورة من الأول عندما يسميه "الحلف العظيم". ويستخدم الكاتب كلمة "عظيم"، لأن الإسرائيلي الذي لا يفي بهذا الوعد سيقتله الإسرائيليون الآخرون. كما كان الحلف عظيمًا لأن الجميع في إسرائيل كانوا يعرفونه.</w:t>
      </w:r>
    </w:p>
    <w:p>
      <w:pPr>
        <w:bidi/>
      </w:pPr>
      <w:r>
        <w:rPr>
          <w:rtl/>
          <w:cs/>
          <w:lang w:val="ar_AE" w:bidi="ar_AE"/>
        </w:rPr>
      </w:r>
      <w:r>
        <w:rPr>
          <w:rtl/>
          <w:cs/>
          <w:lang w:val="ar_AE" w:bidi="ar_AE"/>
        </w:rPr>
        <w:t>توقّفوا هنا وناقشوا كيف ستصفون أن الجميع في إسرائيل كانوا يعرفون هذا الحلف. وتذكّروا أن شعب إسرائيل يشمل أيضًا الأشخاص الذين لم يكونوا موجودين في المصفاة عندما حلف رجال إسرائيل. أوقِفوا الاستماع إلى هذا التسجيل الصوتي هنا.</w:t>
      </w:r>
    </w:p>
    <w:p>
      <w:pPr>
        <w:bidi/>
      </w:pPr>
      <w:r>
        <w:rPr>
          <w:rtl/>
          <w:cs/>
          <w:lang w:val="ar_AE" w:bidi="ar_AE"/>
        </w:rPr>
      </w:r>
      <w:r>
        <w:rPr>
          <w:rtl/>
          <w:cs/>
          <w:lang w:val="ar_AE" w:bidi="ar_AE"/>
        </w:rPr>
        <w:t>وهنا يكرر المقطع أن الإسرائيليين شعروا بالشفقة على ستمائة رجل من بنيامين. ويخبرنا المقطع بالأسئلة التي طرحها الإسرائيليون بعضهم على بعض. فقد سأل الإسرائيليون بعضهم بعضًا عمّا ينبغي أن يفعلوه لكي يوفّروا للرجال من بنيامين زوجات. ثم سألوا أيًّا من أسباط إسرائيل لم يأتِ إلى الاجتماع في المصفاة. وعندما يذكر الكاتب هذين السؤالين واحدًا بعد الآخر، فإنه يوضح أن سبب رغبة الإسرائيليين في معاقبة الذين لم يأتوا إلى المصفاة لم يكن رغبتهم في طاعة الربّ، بل لأن ذلك كان وسيلة لتوفير زوجات للرجال من بنيامين.</w:t>
      </w:r>
    </w:p>
    <w:p>
      <w:pPr>
        <w:bidi/>
      </w:pPr>
      <w:r>
        <w:rPr>
          <w:rtl/>
          <w:cs/>
          <w:lang w:val="ar_AE" w:bidi="ar_AE"/>
        </w:rPr>
      </w:r>
      <w:r>
        <w:rPr>
          <w:rtl/>
          <w:cs/>
          <w:lang w:val="ar_AE" w:bidi="ar_AE"/>
        </w:rPr>
        <w:t>وعندما يتحقق شعب إسرائيل ممن خالف "الحلف العظيم" ولم ينضم إلى بقية إسرائيل في المصفاة، يكتشف الإسرائيليون أن يابيش جلعاد لم يأتِ إلى المصفاة. والموقع الدقيق ليابيش جلعاد غير مؤكد، لكن يُعتقد أنها كانت تقع على بُعد نحو خمسة وثلاثين كيلومترًا جنوب بحر الجليل، وقليلًا إلى الشرق من نهر الأردن.</w:t>
      </w:r>
    </w:p>
    <w:p>
      <w:pPr>
        <w:bidi/>
      </w:pPr>
      <w:r>
        <w:rPr>
          <w:rtl/>
          <w:cs/>
          <w:lang w:val="ar_AE" w:bidi="ar_AE"/>
        </w:rPr>
      </w:r>
      <w:r>
        <w:rPr>
          <w:rtl/>
          <w:cs/>
          <w:lang w:val="ar_AE" w:bidi="ar_AE"/>
        </w:rPr>
        <w:t>توقّفوا هنا كمجموعة وانظروا إلى الخريطة. حددوا بحر الجليل ونهر الأردن والموقع التقريبي ليابيش جلعاد. أوقِفوا الاستماع إلى هذا التسجيل الصوتي هنا.</w:t>
      </w:r>
    </w:p>
    <w:p>
      <w:pPr>
        <w:bidi/>
      </w:pPr>
      <w:r>
        <w:rPr>
          <w:rtl/>
          <w:cs/>
          <w:lang w:val="ar_AE" w:bidi="ar_AE"/>
        </w:rPr>
      </w:r>
      <w:r>
        <w:rPr>
          <w:rtl/>
          <w:cs/>
          <w:lang w:val="ar_AE" w:bidi="ar_AE"/>
        </w:rPr>
        <w:t>ثم يرسل شعب إسرائيل اثني عشر ألفًا من محاربيه إلى يابيش جلعاد ليقتلوا جميع سكان تلك المدينة، باستثناء الشابات اللاتي لم تكن لهنَّ علاقة جنسية برجل. وكانت مدينة يابيش جلعاد مدينة محصَّنة، أي إن حولها أسوارًا عالية وقوية تحميها من الأعداء. لكن القصة لا تقول إن أهل يابيش جلعاد قاوموا الهجوم. ومن المحتمل جدًا أن يكونوا قد أُخذوا على حين غِرّة، لأن الإسرائيليين اتخذوا هذا القرار لتنفيذ العقاب بسرعة. ولا يصف الراوي المعركة أو كيفية قتل الإسرائيليين للسكان. لكن المقطع يقول إن الاثني عشر ألف رجل المحاربين أسروا أربعمائة شابة من يابيش جلعاد لم تكن لهنَّ علاقة جنسية برجل.</w:t>
      </w:r>
    </w:p>
    <w:p>
      <w:pPr>
        <w:bidi/>
      </w:pPr>
      <w:r>
        <w:rPr>
          <w:rtl/>
          <w:cs/>
          <w:lang w:val="ar_AE" w:bidi="ar_AE"/>
        </w:rPr>
      </w:r>
      <w:r>
        <w:rPr>
          <w:rtl/>
          <w:cs/>
          <w:lang w:val="ar_AE" w:bidi="ar_AE"/>
        </w:rPr>
        <w:t>وتنتهي القصة عندما يخبرنا المقطع أن المحاربين أخذوا هؤلاء الشابات إلى المعسكر في شيلوه، حيث يبدو أن الإسرائيليين نقلوا معسكرهم بعد المعارك. وكانت شيلوه تقع على بُعد نحو واحد وعشرين كيلومترًا شمال بيت إيل. ويذكّرنا المقطع بأن شيلوه تقع في أرض كنعان. ونحن نعرف هذه المعلومة بالفعل، ولذلك فمن المرجح أن الكاتب يذكرها هنا ليذكّرنا بأن إسرائيل، بعد كل الأحداث التي وقعت في سفر القضاة، ما زالت تعيش في أرض أجنبية.</w:t>
      </w:r>
    </w:p>
    <w:p>
      <w:pPr>
        <w:bidi/>
      </w:pPr>
      <w:r>
        <w:rPr>
          <w:rtl/>
          <w:cs/>
          <w:lang w:val="ar_AE" w:bidi="ar_AE"/>
        </w:rPr>
      </w:r>
      <w:r>
        <w:rPr>
          <w:rtl/>
          <w:cs/>
          <w:lang w:val="ar_AE" w:bidi="ar_AE"/>
        </w:rPr>
        <w:t>توقّفوا هنا كمجموعة وانظروا إلى الخريطة. حددوا موقع شيلوه. أوقِفوا الاستماع إلى هذا التسجيل الصوتي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٢١: ١–١٢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ستة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ستمائة رجل من بنيامين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أهل يابيش جلعاد</w:t>
      </w:r>
    </w:p>
    <w:p>
      <w:pPr>
        <w:pStyle w:val="ListBullet"/>
        <w:bidi/>
        <w:spacing w:line="240" w:lineRule="auto"/>
        <w:ind w:left="720"/>
      </w:pPr>
      <w:r>
        <w:rPr>
          <w:rtl/>
          <w:cs/>
          <w:lang w:val="ar_AE" w:bidi="ar_AE"/>
        </w:rPr>
      </w:r>
      <w:r>
        <w:rPr>
          <w:rtl/>
          <w:cs/>
          <w:lang w:val="ar_AE" w:bidi="ar_AE"/>
        </w:rPr>
        <w:t>اثنا عشر ألف رجل محارب من بني إسرائيل</w:t>
      </w:r>
    </w:p>
    <w:p>
      <w:pPr>
        <w:pStyle w:val="ListBullet"/>
        <w:bidi/>
        <w:spacing w:line="240" w:lineRule="auto"/>
        <w:ind w:left="720"/>
      </w:pPr>
      <w:r>
        <w:rPr>
          <w:rtl/>
          <w:cs/>
          <w:lang w:val="ar_AE" w:bidi="ar_AE"/>
        </w:rPr>
      </w:r>
      <w:r>
        <w:rPr>
          <w:rtl/>
          <w:cs/>
          <w:lang w:val="ar_AE" w:bidi="ar_AE"/>
        </w:rPr>
        <w:t>وأربعمائة شابة من يابيش جلعاد.</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مقطع سابق، اجتمع رجال إسرائيل في المصفاة لمحاربة بنيامين بسبب الأعمال الشريرة التي ارتكبها أشخاص في جلعاد. مثّلوا كيف اجتمع هؤلاء الرجال في المصفاة، وكيف قطع الرجال قَسَمًا وهم غاضبون ألّا يزوّجوا أيًّا من بناتهم لرجال بنيامين.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شعب إسرائيل: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يجتمع الإسرائيليون في بيت إيل، ويبكون وينتحبون أمام الله، ويسألون الله لماذا يجب أن يُستأصل بنو بنيامين من بين أسباط إسرائيل ويموتوا.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ستمائة رجل من بنيامين: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يبني الإسرائيليون مذبحًا جديدًا في بيت إيل، ويقدّمون محرقات وذبائح سلامة للربّ.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يسأل الإسرائيليون بعضهم بعضًا عن كيفية الحصول على زوجات لرجال بنيامين.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والآن مثّلوا كيف يسأل الإسرائيليون بعضهم بعضًا عن أيٍّ من الأسباط لم يأتِ إلى المصفاة، وكيف يكتشف الإسرائيليون أنه لم يأتِ أحد من يابيش جلعاد إلى المحلّة في المصفاة.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يرسل الإسرائيليون اثني عشر ألفًا من محاربيهم إلى يابيش جلعاد ليقتلوا جميع سكان تلك المدينة، باستثناء الشابات اللاتي لم تكن لهنَّ علاقة جنسية برجل.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الاثني عشر ألف محارب: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أهل يابيش جلعاد: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توقَّفوا عن التمثيل.</w:t>
      </w:r>
    </w:p>
    <w:p>
      <w:pPr>
        <w:bidi/>
      </w:pPr>
      <w:r>
        <w:rPr>
          <w:rtl/>
          <w:cs/>
          <w:lang w:val="ar_AE" w:bidi="ar_AE"/>
        </w:rPr>
      </w:r>
      <w:r>
        <w:rPr>
          <w:rtl/>
          <w:cs/>
          <w:lang w:val="ar_AE" w:bidi="ar_AE"/>
        </w:rPr>
        <w:t>مثّلوا كيف يأسر الاثنا عشر ألف محارب الأربعمائة شابة من يابيش جلعاد، ويأخذون النساء إلى المعسكر في شيلوه.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الأربعمائة شابة: "بمَ تشعرن أو فيمَ تفكِّرن؟"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٢١: ١–١٢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في بداية هذا المقطع، نقرأ أنه في مقطع سابق، أقسم رجال </w:t>
      </w:r>
      <w:r>
        <w:rPr>
          <w:b/>
          <w:rtl/>
          <w:cs/>
          <w:lang w:val="ar_AE" w:bidi="ar_AE"/>
        </w:rPr>
        <w:t>إسرائيل</w:t>
      </w:r>
      <w:r>
        <w:rPr>
          <w:rtl/>
          <w:cs/>
          <w:lang w:val="ar_AE" w:bidi="ar_AE"/>
        </w:rPr>
        <w:t xml:space="preserve">، أو </w:t>
      </w:r>
      <w:r>
        <w:rPr>
          <w:b/>
          <w:rtl/>
          <w:cs/>
          <w:lang w:val="ar_AE" w:bidi="ar_AE"/>
        </w:rPr>
        <w:t>بنو إسرائيل</w:t>
      </w:r>
      <w:r>
        <w:rPr>
          <w:rtl/>
          <w:cs/>
          <w:lang w:val="ar_AE" w:bidi="ar_AE"/>
        </w:rPr>
        <w:t>، ألّا يزوّج أيٌّ منهم بناته لرجال سبط بنيامين. ويشير تعبير "شعب إسرائيل"، أو "بنو إسرائيل"، إلى نسل يعقوب الذي سُمّي لاحقًا إسرائيل. وكان يعقوب حفيد إبراهيم. استخدموا الكلمات نفسها التي استخدمتموها في المقاطع السابقة لترجمة "إسرائيل" و"بني إسرائيل"، وتذكّروا أن كلمتا "إسرائيل" و"بني إسرائيل" مُدرجتان في قاموس الكلمات الرئيسية.</w:t>
      </w:r>
    </w:p>
    <w:p>
      <w:pPr>
        <w:bidi/>
      </w:pPr>
      <w:r>
        <w:rPr>
          <w:rtl/>
          <w:cs/>
          <w:lang w:val="ar_AE" w:bidi="ar_AE"/>
        </w:rPr>
      </w:r>
      <w:r>
        <w:rPr>
          <w:b/>
          <w:rtl/>
          <w:cs/>
          <w:lang w:val="ar_AE" w:bidi="ar_AE"/>
        </w:rPr>
        <w:t>القَسَم</w:t>
      </w:r>
      <w:r>
        <w:rPr>
          <w:rtl/>
          <w:cs/>
          <w:lang w:val="ar_AE" w:bidi="ar_AE"/>
        </w:rPr>
        <w:t xml:space="preserve"> هو وعد تُستخدم فيه كلمات خاصة لجعل هذا الوعد أكثر إلزامًا وخطورة. فعندما يحلف شخص حلفًا أو قسمًا، فكأنه يقول: "سأحفظ وعدي بكل تأكيد، وإذا لم أفعل، فليعاقبني الله".</w:t>
      </w:r>
    </w:p>
    <w:p>
      <w:pPr>
        <w:bidi/>
      </w:pPr>
      <w:r>
        <w:rPr>
          <w:rtl/>
          <w:cs/>
          <w:lang w:val="ar_AE" w:bidi="ar_AE"/>
        </w:rPr>
      </w:r>
      <w:r>
        <w:rPr>
          <w:rtl/>
          <w:cs/>
          <w:lang w:val="ar_AE" w:bidi="ar_AE"/>
        </w:rPr>
        <w:t>توقّفوا هنا وناقشوا معًا الكلمة أو العبارة التي ستستخدمونها للقَسَم. ابحثوا في قاموس الكلمات الرئيسية عن كلمة القَسَم للمزيد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w:t>
      </w:r>
    </w:p>
    <w:p>
      <w:pPr>
        <w:bidi/>
      </w:pPr>
      <w:r>
        <w:rPr>
          <w:rtl/>
          <w:cs/>
          <w:lang w:val="ar_AE" w:bidi="ar_AE"/>
        </w:rPr>
      </w:r>
      <w:r>
        <w:rPr>
          <w:rtl/>
          <w:cs/>
          <w:lang w:val="ar_AE" w:bidi="ar_AE"/>
        </w:rPr>
        <w:t xml:space="preserve">يتضمن هذا المقطع كلمتين مختلفتين للإشارة إلى </w:t>
      </w:r>
      <w:r>
        <w:rPr>
          <w:b/>
          <w:rtl/>
          <w:cs/>
          <w:lang w:val="ar_AE" w:bidi="ar_AE"/>
        </w:rPr>
        <w:t>الله</w:t>
      </w:r>
      <w:r>
        <w:rPr>
          <w:rtl/>
          <w:cs/>
          <w:lang w:val="ar_AE" w:bidi="ar_AE"/>
        </w:rPr>
        <w:t>. فعندما يصف الراوي كيفية تصرّف بني إسرائيل تجاه الله، يستخدم الراوي الكلمة العامة "الله". أما عندما يصف ما قاله بنو إسرائيل لله، فيذكر أن بني إسرائيل استخدموا اسم الله الشخصي، "</w:t>
      </w:r>
      <w:r>
        <w:rPr>
          <w:b/>
          <w:rtl/>
          <w:cs/>
          <w:lang w:val="ar_AE" w:bidi="ar_AE"/>
        </w:rPr>
        <w:t>الرب</w:t>
      </w:r>
      <w:r>
        <w:rPr>
          <w:rtl/>
          <w:cs/>
          <w:lang w:val="ar_AE" w:bidi="ar_AE"/>
        </w:rPr>
        <w:t>". احرصوا على استخدام الكلمات نفسها التي استخدمتموها في المقاطع السابقة لترجمة "الله" و"الرب"، وتذكّروا أن كلمتي "الله" و"الرب" مُدرجتان في قاموس الكلمات الرئيسية.</w:t>
      </w:r>
    </w:p>
    <w:p>
      <w:pPr>
        <w:bidi/>
      </w:pPr>
      <w:r>
        <w:rPr>
          <w:rtl/>
          <w:cs/>
          <w:lang w:val="ar_AE" w:bidi="ar_AE"/>
        </w:rPr>
      </w:r>
      <w:r>
        <w:rPr>
          <w:rtl/>
          <w:cs/>
          <w:lang w:val="ar_AE" w:bidi="ar_AE"/>
        </w:rPr>
        <w:t xml:space="preserve">ثم يقول بنو إسرائيل إن سبط بنيامين قد </w:t>
      </w:r>
      <w:r>
        <w:rPr>
          <w:b/>
          <w:rtl/>
          <w:cs/>
          <w:lang w:val="ar_AE" w:bidi="ar_AE"/>
        </w:rPr>
        <w:t>انقَطَعَ</w:t>
      </w:r>
      <w:r>
        <w:rPr>
          <w:rtl/>
          <w:cs/>
          <w:lang w:val="ar_AE" w:bidi="ar_AE"/>
        </w:rPr>
        <w:t xml:space="preserve"> من بين أسباط إسرائيل. ويعني تعبير "انقَطَعَ" استخدام أداة حادة لإزالة شيء، أو إيقاف وصول شيء أو استمراره. </w:t>
      </w:r>
    </w:p>
    <w:p>
      <w:pPr>
        <w:bidi/>
      </w:pPr>
      <w:r>
        <w:rPr>
          <w:rtl/>
          <w:cs/>
          <w:lang w:val="ar_AE" w:bidi="ar_AE"/>
        </w:rPr>
      </w:r>
      <w:r>
        <w:rPr>
          <w:rtl/>
          <w:cs/>
          <w:lang w:val="ar_AE" w:bidi="ar_AE"/>
        </w:rPr>
        <w:t>توقّفوا هنا وناقشوا معًا الكلمة أو العبارة التي ستستخدمونها لترجمة "فُقِدَ".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قدّم بنو إسرائيل </w:t>
      </w:r>
      <w:r>
        <w:rPr>
          <w:b/>
          <w:rtl/>
          <w:cs/>
          <w:lang w:val="ar_AE" w:bidi="ar_AE"/>
        </w:rPr>
        <w:t>تقدمات المحرقة</w:t>
      </w:r>
      <w:r>
        <w:rPr>
          <w:rtl/>
          <w:cs/>
          <w:lang w:val="ar_AE" w:bidi="ar_AE"/>
        </w:rPr>
        <w:t xml:space="preserve"> </w:t>
      </w:r>
      <w:r>
        <w:rPr>
          <w:b/>
          <w:rtl/>
          <w:cs/>
          <w:lang w:val="ar_AE" w:bidi="ar_AE"/>
        </w:rPr>
        <w:t>وتقدمات السلامة أو الشركة</w:t>
      </w:r>
      <w:r>
        <w:rPr>
          <w:rtl/>
          <w:cs/>
          <w:lang w:val="ar_AE" w:bidi="ar_AE"/>
        </w:rPr>
        <w:t xml:space="preserve"> للرب على </w:t>
      </w:r>
      <w:r>
        <w:rPr>
          <w:b/>
          <w:rtl/>
          <w:cs/>
          <w:lang w:val="ar_AE" w:bidi="ar_AE"/>
        </w:rPr>
        <w:t>مذبح</w:t>
      </w:r>
      <w:r>
        <w:rPr>
          <w:rtl/>
          <w:cs/>
          <w:lang w:val="ar_AE" w:bidi="ar_AE"/>
        </w:rPr>
        <w:t>، بعد أن طلبوا منه أن يساعدهم في حل هذه المشكلة. والتقدمة هي هدية أو ذبيحة يقدّمها الناس في طقس لله. ويمكن أن يقدّم الناس التقدمة لأسباب كثيرة، منها تقديم الشكر، أو للتطهير، أو لطلب غفران للخطية. والمذبح هو المكان الذي يقدّم فيه الناس هذه الذبائح. والمذبح مثل المائدة أو المنصة التي يصنعها الناس من التراب أو الحجارة الكبيرة. استخدموا الكلمات أو العبارات نفسها التي استخدمتموها في المقاطع السابقة لترجمة "تقدمة المحرقة"، و"تقدمة السلامة أو الشركة"، و"مذبح". وللمزيد من المعلومات عن تقدمة المحرقة، وتقدمة السلامة أو الشركة، والمذبح، راجعوا قاموس الكلمات الرئيسية.</w:t>
      </w:r>
    </w:p>
    <w:p>
      <w:pPr>
        <w:bidi/>
      </w:pPr>
      <w:r>
        <w:rPr>
          <w:rtl/>
          <w:cs/>
          <w:lang w:val="ar_AE" w:bidi="ar_AE"/>
        </w:rPr>
      </w:r>
      <w:r>
        <w:rPr>
          <w:rtl/>
          <w:cs/>
          <w:lang w:val="ar_AE" w:bidi="ar_AE"/>
        </w:rPr>
        <w:t xml:space="preserve">ثم أرسلت </w:t>
      </w:r>
      <w:r>
        <w:rPr>
          <w:b/>
          <w:rtl/>
          <w:cs/>
          <w:lang w:val="ar_AE" w:bidi="ar_AE"/>
        </w:rPr>
        <w:t>جماعة إسرائيل</w:t>
      </w:r>
      <w:r>
        <w:rPr>
          <w:rtl/>
          <w:cs/>
          <w:lang w:val="ar_AE" w:bidi="ar_AE"/>
        </w:rPr>
        <w:t xml:space="preserve"> اثني عشر ألف رجل إلى يابيش جلعاد. ويشير تعبير "جماعة إسرائيل" إلى شعب إسرائيل. </w:t>
      </w:r>
    </w:p>
    <w:p>
      <w:pPr>
        <w:bidi/>
      </w:pPr>
      <w:r>
        <w:rPr>
          <w:rtl/>
          <w:cs/>
          <w:lang w:val="ar_AE" w:bidi="ar_AE"/>
        </w:rPr>
      </w:r>
      <w:r>
        <w:rPr>
          <w:rtl/>
          <w:cs/>
          <w:lang w:val="ar_AE" w:bidi="ar_AE"/>
        </w:rPr>
        <w:t>توقّفوا هنا وناقشوا معًا كيف ستترجمون عبارة "جماعة إسرائيل". إذا كنتم قد ترجمتم "جماعة إسرائيل" في سِفر آخر من الكتاب المُقدَّس، استخدموا الكلمة أو العبارة نفسها التي استخدمتموها هناك. أوقِفوا الاستماع إلى هذا التسجيل الصوتي هنا.</w:t>
      </w:r>
    </w:p>
    <w:p>
      <w:pPr>
        <w:bidi/>
      </w:pPr>
      <w:r>
        <w:rPr>
          <w:rtl/>
          <w:cs/>
          <w:lang w:val="ar_AE" w:bidi="ar_AE"/>
        </w:rPr>
      </w:r>
      <w:r>
        <w:rPr>
          <w:rtl/>
          <w:cs/>
          <w:lang w:val="ar_AE" w:bidi="ar_AE"/>
        </w:rPr>
        <w:t>أمرت جماعة إسرائيل الاثني عشر ألف رجل بضرب أهل يابيش جلعاد</w:t>
      </w:r>
      <w:r>
        <w:rPr>
          <w:b/>
          <w:rtl/>
          <w:cs/>
          <w:lang w:val="ar_AE" w:bidi="ar_AE"/>
        </w:rPr>
        <w:t xml:space="preserve"> بحد السيف.</w:t>
      </w:r>
      <w:r>
        <w:rPr>
          <w:rtl/>
          <w:cs/>
          <w:lang w:val="ar_AE" w:bidi="ar_AE"/>
        </w:rPr>
        <w:t xml:space="preserve"> ويعني تعبير "الضرب بحد السيف" قتل الناس باستخدام السيوف. استخدموا الكلمة أو العبارة نفسها التي استخدمتموها في المقاطع السابقة لترجمة "الضرب بحد السيف".</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القضاة 21:13–25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القضاة ٢١: ١٣–٢٥ واحفظوا هذا المقطع في قلوبكم. </w:t>
      </w:r>
    </w:p>
    <w:p>
      <w:pPr>
        <w:bidi/>
      </w:pPr>
      <w:r>
        <w:rPr>
          <w:rtl/>
          <w:cs/>
          <w:lang w:val="ar_AE" w:bidi="ar_AE"/>
        </w:rPr>
      </w:r>
      <w:r>
        <w:rPr>
          <w:rtl/>
          <w:cs/>
          <w:lang w:val="ar_AE" w:bidi="ar_AE"/>
        </w:rPr>
        <w:t>استمعوا إلى نسخة صوتية من سِفر القضاة ٢١: ١٣–٢٥ ثلاث مرات، بثلاث ترجمات مختلفة إن أمكن.</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القضاة ٢١: ١٣–٢٥ من الترجمة الأسهل للفهم.</w:t>
      </w:r>
    </w:p>
    <w:p>
      <w:pPr>
        <w:bidi/>
      </w:pPr>
      <w:r>
        <w:rPr>
          <w:rtl/>
          <w:cs/>
          <w:lang w:val="ar_AE" w:bidi="ar_AE"/>
        </w:rPr>
      </w:r>
      <w:r>
        <w:rPr>
          <w:rtl/>
          <w:cs/>
          <w:lang w:val="ar_AE" w:bidi="ar_AE"/>
        </w:rPr>
        <w:t>في القصة السابقة، وضع شعب إسرائيل خطة لتوفير زوجات للستمائة رجل من بنيامين الذين لم يُقتلوا في المعركة. وأرسل بنو إسرائيل رجالًا إلى يابيش جلعاد لقتل أهل تلك المدينة، لأن أهلها لم ينضموا إلى بقية بني إسرائيل في الحرب ضد بنيامين. لكن بني إسرائيل أبقوا على أربعمائة شابة من يابيش جلعاد على قيد الحياة، وأحضروهن إلى المعسكر في شيلوه.</w:t>
      </w:r>
    </w:p>
    <w:p>
      <w:pPr>
        <w:bidi/>
      </w:pPr>
      <w:r>
        <w:rPr>
          <w:rtl/>
          <w:cs/>
          <w:lang w:val="ar_AE" w:bidi="ar_AE"/>
        </w:rPr>
      </w:r>
      <w:r>
        <w:rPr>
          <w:rtl/>
          <w:cs/>
          <w:lang w:val="ar_AE" w:bidi="ar_AE"/>
        </w:rPr>
        <w:t xml:space="preserve">في هذه القصة، يرسل بنو إسرائيل الآن رسالة سلام إلى الستمائة رجل من بنيامين الذين ما زالوا مختبئين عند صخرة رمون في البرية. ويعطي جماعة إسرائيل، أي جميع شعب إسرائيل، الأربعمائة شابة من يابيش جلعاد للستمائة رجل من بنيامين زوجاتٍ لهم. ثم يعود رجال بنيامين إلى بيوتهم ومعهم هؤلاء النساء زوجاتٍ لهم. </w:t>
      </w:r>
    </w:p>
    <w:p>
      <w:pPr>
        <w:bidi/>
      </w:pPr>
      <w:r>
        <w:rPr>
          <w:rtl/>
          <w:cs/>
          <w:lang w:val="ar_AE" w:bidi="ar_AE"/>
        </w:rPr>
      </w:r>
      <w:r>
        <w:rPr>
          <w:rtl/>
          <w:cs/>
          <w:lang w:val="ar_AE" w:bidi="ar_AE"/>
        </w:rPr>
        <w:t>توقّفوا هنا كمجموعة وانظروا إلى خريطة كنعان التي تُظهر موقع صخرة رمون بالنسبة إلى منطقة بنيامين. أوقِفوا الاستماع إلى هذا التسجيل الصوتي هنا.</w:t>
      </w:r>
    </w:p>
    <w:p>
      <w:pPr>
        <w:bidi/>
      </w:pPr>
      <w:r>
        <w:rPr>
          <w:rtl/>
          <w:cs/>
          <w:lang w:val="ar_AE" w:bidi="ar_AE"/>
        </w:rPr>
      </w:r>
      <w:r>
        <w:rPr>
          <w:rtl/>
          <w:cs/>
          <w:lang w:val="ar_AE" w:bidi="ar_AE"/>
        </w:rPr>
        <w:t xml:space="preserve">ومع ذلك، كان عدد الزوجات غير كافي لجميع رجال بنيامين، لأن الأربعمائة شابة لا تكفي لتكون زوجةً للستمائة رجل. ومرة أخرى، شعر شعب إسرائيل بالأسى من أجل بنيامين، لأن يهوه أحدث فجوة، أو قطع سبطًا من أسباط إسرائيل. </w:t>
      </w:r>
    </w:p>
    <w:p>
      <w:pPr>
        <w:bidi/>
      </w:pPr>
      <w:r>
        <w:rPr>
          <w:rtl/>
          <w:cs/>
          <w:lang w:val="ar_AE" w:bidi="ar_AE"/>
        </w:rPr>
      </w:r>
      <w:r>
        <w:rPr>
          <w:rtl/>
          <w:cs/>
          <w:lang w:val="ar_AE" w:bidi="ar_AE"/>
        </w:rPr>
        <w:t xml:space="preserve">ويبدو أن العثور على زوجة لكل رجل من رجال بنيامين كان أمرًا مهمًا لبني إسرائيل، ليس فقط لكي يبقى بنيامين سبطًا قائمًا، بل أيضًا كوسيلة لإقامة اتفاق سلام. ففي ذلك الجزء من العالم، وفي زمن الكتاب المقدَّس، كان الناس غالبًا ما يعطون النساء ويتلقونهن زوجاتٍ كوسيلة لإقامة اتفاقات سلام بين جماعات من الناس أو بين الممالك. </w:t>
      </w:r>
    </w:p>
    <w:p>
      <w:pPr>
        <w:bidi/>
      </w:pPr>
      <w:r>
        <w:rPr>
          <w:rtl/>
          <w:cs/>
          <w:lang w:val="ar_AE" w:bidi="ar_AE"/>
        </w:rPr>
      </w:r>
      <w:r>
        <w:rPr>
          <w:rtl/>
          <w:cs/>
          <w:lang w:val="ar_AE" w:bidi="ar_AE"/>
        </w:rPr>
        <w:t>توقّفوا هنا وناقشوا هذا السؤال كمجموعة: في ثقافتكم، إذا حدث شجار أو خلاف بين مجموعتين من الناس، وأرادت إحدى المجموعتين أن تصنع السلام مع المجموعة الأخرى، فما التقاليد أو الطقوس التي قد تتبعها المجموعتان لإحلال السلام؟ على سبيل المثال، هل هناك ترتيب محدد لأمور يجب أن تفعلها المجموعة أو تقولها، أم توجد هدايا أو قرابين معينة يجب أن تقدّمها المجموعة إلى المجموعة الأخرى؟ أوقِفوا الاستماع إلى هذا التسجيل الصوتي هنا.</w:t>
      </w:r>
    </w:p>
    <w:p>
      <w:pPr>
        <w:bidi/>
      </w:pPr>
      <w:r>
        <w:rPr>
          <w:rtl/>
          <w:cs/>
          <w:lang w:val="ar_AE" w:bidi="ar_AE"/>
        </w:rPr>
      </w:r>
      <w:r>
        <w:rPr>
          <w:rtl/>
          <w:cs/>
          <w:lang w:val="ar_AE" w:bidi="ar_AE"/>
        </w:rPr>
        <w:t>بدأ شيوخ إسرائيل، أي أكثر أعضاء الجماعة سنًّا ومسؤولية، يتساءلون فيما بينهم عمّا ينبغي أن يفعلوه للحصول على المزيد من الزوجات لرجال بنيامين. ويبدو أن الشيوخ قد نفدت لديهم الأفكار حول كيفية حل هذه المشكلة. ويكرر الشيوخ أهمية أن ينجب رجال سبط بنيامين أبناءً يرثون الأرض التي أُعطيت لسبط بنيامين. لكن الشيوخ يذكّرون بعضهم بعضًا أيضًا بالقَسَم الذي أقسمه رجال إسرائيل في المصفاة ألّا يعطوا بناتهم لرجال بنيامين زوجاتٍ لهم. ويتحدث الشيوخ بطريقة تُظهر أنهم يشعرون بالقلق ولا يعرفون ماذا يفعلون.</w:t>
      </w:r>
    </w:p>
    <w:p>
      <w:pPr>
        <w:bidi/>
      </w:pPr>
      <w:r>
        <w:rPr>
          <w:rtl/>
          <w:cs/>
          <w:lang w:val="ar_AE" w:bidi="ar_AE"/>
        </w:rPr>
      </w:r>
      <w:r>
        <w:rPr>
          <w:rtl/>
          <w:cs/>
          <w:lang w:val="ar_AE" w:bidi="ar_AE"/>
        </w:rPr>
        <w:t>وفجأة، تخطر للشيوخ فكرة. ويذكّر الشيوخ بعضهم بعضًا بأن الناس يقيمون كل عام وليمة في شيلوه، تخرج فيها البنات، أي الشابات غير المتزوجات، ليرقصن ليلًا. ويتحدث الشيوخ إلى رجال بنيامين ويعطونهم تعليمات. ويطلبون من رجال بنيامين أن يختبئوا في الكروم، أي بين أشجار العنب، في شيلوه ليلة الوليمة، أو العيد. ويخبر الشيوخ رجال بنيامين أنه عندما تخرج شابات شيلوه للرقص، فعلى رجال بنيامين أن يختطفوا، أو يأخذوا، بعض الشابات. ثم يأخذ رجال بنيامين الشابات إلى بيوتهم ليصبحن زوجاتٍ لهم.</w:t>
      </w:r>
    </w:p>
    <w:p>
      <w:pPr>
        <w:bidi/>
      </w:pPr>
      <w:r>
        <w:rPr>
          <w:rtl/>
          <w:cs/>
          <w:lang w:val="ar_AE" w:bidi="ar_AE"/>
        </w:rPr>
      </w:r>
      <w:r>
        <w:rPr>
          <w:rtl/>
          <w:cs/>
          <w:lang w:val="ar_AE" w:bidi="ar_AE"/>
        </w:rPr>
        <w:t>ليس واضحًا بالضبط ما كانت عليه هذه الوليمة. فربما كانت واحدة من الأعياد السنوية التي بدأ العمل بها وفقًا لشريعة موسى. لكن يبدو أن بني إسرائيل في سفر القضاة أهملوا هذه الأعياد والشرائع مدة طويلة، أو حتى غيّروا هذه الأعياد لتشبه ممارسات الكنعانيين. كما أن وصف القصة لطريقة رقص الشابات يبدو مختلفًا عن الأعياد الأصلية التي أمر بها يهوه. وربما كان هذا الرقص مرتبطًا حتى بعبادة أصنام كنعانية. لكن القصة لا تخبرنا بهذه المعلومات.</w:t>
      </w:r>
    </w:p>
    <w:p>
      <w:pPr>
        <w:bidi/>
      </w:pPr>
      <w:r>
        <w:rPr>
          <w:rtl/>
          <w:cs/>
          <w:lang w:val="ar_AE" w:bidi="ar_AE"/>
        </w:rPr>
      </w:r>
      <w:r>
        <w:rPr>
          <w:rtl/>
          <w:cs/>
          <w:lang w:val="ar_AE" w:bidi="ar_AE"/>
        </w:rPr>
        <w:t xml:space="preserve">وستُقام هذه الوليمة، أو هذا العيد، في شيلوه. وكانت شيلوه تقع شمال بيت إيل، وشرق الطريق الممتد من بلدة بيت إيل إلى بلدة شكيم، وجنوب بلدة لبونة. وتتذكرون من المقطع السابق أن شيلوه كانت تبعد نحو ٢١ كيلومترًا شمال بيت إيل. </w:t>
      </w:r>
    </w:p>
    <w:p>
      <w:pPr>
        <w:bidi/>
      </w:pPr>
      <w:r>
        <w:rPr>
          <w:rtl/>
          <w:cs/>
          <w:lang w:val="ar_AE" w:bidi="ar_AE"/>
        </w:rPr>
      </w:r>
      <w:r>
        <w:rPr>
          <w:rtl/>
          <w:cs/>
          <w:lang w:val="ar_AE" w:bidi="ar_AE"/>
        </w:rPr>
        <w:t>توقّفوا هنا كمجموعة وانظروا إلى خريطة كنعان التي تُظهر موقع شيلوه. أوقِفوا الاستماع إلى هذا التسجيل الصوتي هنا.</w:t>
      </w:r>
    </w:p>
    <w:p>
      <w:pPr>
        <w:bidi/>
      </w:pPr>
      <w:r>
        <w:rPr>
          <w:rtl/>
          <w:cs/>
          <w:lang w:val="ar_AE" w:bidi="ar_AE"/>
        </w:rPr>
      </w:r>
      <w:r>
        <w:rPr>
          <w:rtl/>
          <w:cs/>
          <w:lang w:val="ar_AE" w:bidi="ar_AE"/>
        </w:rPr>
        <w:t xml:space="preserve">ويعرف الشيوخ أن الآباء والإخوة سيشتكون من أن رجال بنيامين اختطفوا شاباتهم. لذلك يشرح الشيوخ لرجال بنيامين ما ينبغي أن يقولوه للآباء والإخوة عندما يشتكون. ويقول الشيوخ إن رجال بنيامين سيذكّرون الآباء والإخوة بأنهم لم يعطوا الشابات لرجال بنيامين، ولذلك فإن الآباء والإخوة ليسوا مذنبين بنقض قسمهم. وسيطلب الشيوخ أيضًا من الآباء والإخوة أن يرحموا رجال بنيامين وألّا يحاولوا معاقبتهم، لأن رجال بنيامين لم يهاجموا بني إسرائيل في المعركة، ولذلك لا يوجد سبب لبدء حرب. وسيطلب الشيوخ من الآباء والإخوة أن يقبلوا ما حدث وألّا يفعلوا شيئًا آخر تجاه هذا الأمر، لأن عليهم أن يضعوا احتياجات السبط والأمة فوق احتياجاتهم ومصالحهم الشخصية والعائلية. </w:t>
      </w:r>
    </w:p>
    <w:p>
      <w:pPr>
        <w:bidi/>
      </w:pPr>
      <w:r>
        <w:rPr>
          <w:rtl/>
          <w:cs/>
          <w:lang w:val="ar_AE" w:bidi="ar_AE"/>
        </w:rPr>
      </w:r>
      <w:r>
        <w:rPr>
          <w:rtl/>
          <w:cs/>
          <w:lang w:val="ar_AE" w:bidi="ar_AE"/>
        </w:rPr>
        <w:t>توقّفوا هنا وناقشوا هذا السؤال كمجموعة: احكوا قصة عن وقت كان فيه شجار بين مجموعتين من الناس مستمرًا منذ فترة، ثم قررت إحدى المجموعتين ألّا تنتقم أو تردّ القتال بعد الآن لكي يتحقق السلام. أوقِفوا الاستماع إلى هذا التسجيل الصوتي هنا.</w:t>
      </w:r>
    </w:p>
    <w:p>
      <w:pPr>
        <w:bidi/>
      </w:pPr>
      <w:r>
        <w:rPr>
          <w:rtl/>
          <w:cs/>
          <w:lang w:val="ar_AE" w:bidi="ar_AE"/>
        </w:rPr>
      </w:r>
      <w:r>
        <w:rPr>
          <w:rtl/>
          <w:cs/>
          <w:lang w:val="ar_AE" w:bidi="ar_AE"/>
        </w:rPr>
        <w:t>يقول المقطع إن رجال بنيامين فعلوا بالضبط ما أمرهم به شيوخ إسرائيل. فأخذ كل رجل كان يحتاج إلى زوجة واحدةً من الشابات خلسةً أثناء الليل في أثناء العيد، وأخذها معه إلى بيته لتكون زوجته. وأعاد رجال بنيامين بناء المدن في أرضهم التي دُمّرت في أثناء المعارك المذكورة في المقاطع السابقة.</w:t>
      </w:r>
    </w:p>
    <w:p>
      <w:pPr>
        <w:bidi/>
      </w:pPr>
      <w:r>
        <w:rPr>
          <w:rtl/>
          <w:cs/>
          <w:lang w:val="ar_AE" w:bidi="ar_AE"/>
        </w:rPr>
      </w:r>
      <w:r>
        <w:rPr>
          <w:rtl/>
          <w:cs/>
          <w:lang w:val="ar_AE" w:bidi="ar_AE"/>
        </w:rPr>
        <w:t>وينتهي هذا المقطع بالقول إنه في تلك الأيام، أي في ذلك الوقت من تاريخ إسرائيل، كان كل شخص يفعل ما يراه صوابًا في عينيه. وتعني عبارة "في عينيه" أي الشيء الذي يقرر ذلك الشخص أنه صواب. وهذا يعني أنه بدلًا من أن يتبع الجميع القواعد والشرائع نفسها التي أعطاها يهوه للإسرائيليين عن طريق موسى لكي يطيعوها، كان كل شخص يضع قواعده الخاصة. وربما وضع الكاتب هذه العبارة هنا في نهاية سفر القضاة لمساعدتنا على فهم قصة بنيامين، أو ربما لمساعدتنا على فهم سفر القضاة كله. وتتذكرون أنه في بداية سفر القضاة، فشل بنو إسرائيل في طرد جميع الكنعانيين من الأرض كما أمرهم يهوه، وبدأ شعب إسرائيل يعبد أصنام الكنعانيين ويتبع طرق حياتهم. ولذلك، ربما يذكّرنا الكاتب بأن الأمور الشريرة التي حدثت في كل قصة من قصص سفر القضاة حدثت لأن شعب إسرائيل لم يكن يتبع يهوه ولم يكن يطيع القواعد التي أعطاها يهوه للإسرائيليين ليبيّن لهم الطريقة الصحيحة للعيش.</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القضاة ٢١: ١٣–٢٥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سبعة مشاهد.</w:t>
      </w:r>
    </w:p>
    <w:p>
      <w:pPr>
        <w:bidi/>
      </w:pPr>
      <w:r>
        <w:rPr>
          <w:rtl/>
          <w:cs/>
          <w:lang w:val="ar_AE" w:bidi="ar_AE"/>
        </w:rPr>
      </w:r>
      <w:r>
        <w:rPr>
          <w:b/>
          <w:rtl/>
          <w:cs/>
          <w:lang w:val="ar_AE" w:bidi="ar_AE"/>
        </w:rPr>
        <w:t>في المشهد الأول:</w:t>
      </w:r>
      <w:r>
        <w:rPr>
          <w:rtl/>
          <w:cs/>
          <w:lang w:val="ar_AE" w:bidi="ar_AE"/>
        </w:rPr>
        <w:t xml:space="preserve"> يرسل بنو إسرائيل رسالة سلام إلى رجال بنيامين الذين يختبئون عند صخرة رمون.</w:t>
      </w:r>
    </w:p>
    <w:p>
      <w:pPr>
        <w:bidi/>
      </w:pPr>
      <w:r>
        <w:rPr>
          <w:rtl/>
          <w:cs/>
          <w:lang w:val="ar_AE" w:bidi="ar_AE"/>
        </w:rPr>
      </w:r>
      <w:r>
        <w:rPr>
          <w:b/>
          <w:rtl/>
          <w:cs/>
          <w:lang w:val="ar_AE" w:bidi="ar_AE"/>
        </w:rPr>
        <w:t>في المشهد الثاني:</w:t>
      </w:r>
      <w:r>
        <w:rPr>
          <w:rtl/>
          <w:cs/>
          <w:lang w:val="ar_AE" w:bidi="ar_AE"/>
        </w:rPr>
        <w:t xml:space="preserve"> يعطي بنو إسرائيل الأربعمائة امرأة من يابيش جلعاد للستمائة رجل من بنيامين زوجاتٍ لهم. ثم يعود رجال بنيامين إلى بيوتهم. ومع ذلك، لا توجد زوجات كافيات لجميع الرجال.</w:t>
      </w:r>
    </w:p>
    <w:p>
      <w:pPr>
        <w:bidi/>
      </w:pPr>
      <w:r>
        <w:rPr>
          <w:rtl/>
          <w:cs/>
          <w:lang w:val="ar_AE" w:bidi="ar_AE"/>
        </w:rPr>
      </w:r>
      <w:r>
        <w:rPr>
          <w:b/>
          <w:rtl/>
          <w:cs/>
          <w:lang w:val="ar_AE" w:bidi="ar_AE"/>
        </w:rPr>
        <w:t>في المشهد الثالث:</w:t>
      </w:r>
      <w:r>
        <w:rPr>
          <w:rtl/>
          <w:cs/>
          <w:lang w:val="ar_AE" w:bidi="ar_AE"/>
        </w:rPr>
        <w:t xml:space="preserve"> يُظهر بنو إسرائيل مرة أخرى حزنهم على بنيامين. ويلوم بنو إسرائيل الله ويقولون إن الله قطع بنيامين من بين أسباط إسرائيل الأخرى.</w:t>
      </w:r>
    </w:p>
    <w:p>
      <w:pPr>
        <w:bidi/>
      </w:pPr>
      <w:r>
        <w:rPr>
          <w:rtl/>
          <w:cs/>
          <w:lang w:val="ar_AE" w:bidi="ar_AE"/>
        </w:rPr>
      </w:r>
      <w:r>
        <w:rPr>
          <w:b/>
          <w:rtl/>
          <w:cs/>
          <w:lang w:val="ar_AE" w:bidi="ar_AE"/>
        </w:rPr>
        <w:t>في المشهد الرابع:</w:t>
      </w:r>
      <w:r>
        <w:rPr>
          <w:rtl/>
          <w:cs/>
          <w:lang w:val="ar_AE" w:bidi="ar_AE"/>
        </w:rPr>
        <w:t xml:space="preserve"> يتساءل شيوخ إسرائيل فيما بينهم عن كيفية حصول رجال بنيامين على زوجات. ويذكر الشيوخ مدى أهمية ذلك لكي يبقى سبط بنيامين ويَرِث الأرض. ثم، بينما يتحدث الشيوخ معًا، تخطر لهم فجأة فكرة لحل المشكلة.</w:t>
      </w:r>
    </w:p>
    <w:p>
      <w:pPr>
        <w:bidi/>
      </w:pPr>
      <w:r>
        <w:rPr>
          <w:rtl/>
          <w:cs/>
          <w:lang w:val="ar_AE" w:bidi="ar_AE"/>
        </w:rPr>
      </w:r>
      <w:r>
        <w:rPr>
          <w:b/>
          <w:rtl/>
          <w:cs/>
          <w:lang w:val="ar_AE" w:bidi="ar_AE"/>
        </w:rPr>
        <w:t>في المشهد الخامس:</w:t>
      </w:r>
      <w:r>
        <w:rPr>
          <w:rtl/>
          <w:cs/>
          <w:lang w:val="ar_AE" w:bidi="ar_AE"/>
        </w:rPr>
        <w:t xml:space="preserve"> يجتمع شيوخ إسرائيل مع رجال بنيامين ويخبرون رجال بنيامين بكيفية تنفيذ خطة الشيوخ. ويطلب الشيوخ من رجال بنيامين أن يختبئوا في كروم شيلوه أثناء العيد، وأن يختطفوا بعض الشابات اللاتي يرقصن ليصبحن زوجاتٍ لهم. كما يشرح الشيوخ لرجال بنيامين ما سيقولونه لآباء الشابات وإخوتهن عندما يشتكون من أن رجال بنيامين اختطفوا النساء.</w:t>
      </w:r>
    </w:p>
    <w:p>
      <w:pPr>
        <w:bidi/>
      </w:pPr>
      <w:r>
        <w:rPr>
          <w:rtl/>
          <w:cs/>
          <w:lang w:val="ar_AE" w:bidi="ar_AE"/>
        </w:rPr>
      </w:r>
      <w:r>
        <w:rPr>
          <w:b/>
          <w:rtl/>
          <w:cs/>
          <w:lang w:val="ar_AE" w:bidi="ar_AE"/>
        </w:rPr>
        <w:t>في المشهد السادس:</w:t>
      </w:r>
      <w:r>
        <w:rPr>
          <w:rtl/>
          <w:cs/>
          <w:lang w:val="ar_AE" w:bidi="ar_AE"/>
        </w:rPr>
        <w:t xml:space="preserve"> يفعل رجال بنيامين ما أمرهم به الشيوخ. فيختطف الرجال الشابات ليصبحن زوجاتٍ لهم، ويعودون إلى أرضهم لإعادة بناء مدنهم.</w:t>
      </w:r>
    </w:p>
    <w:p>
      <w:pPr>
        <w:bidi/>
      </w:pPr>
      <w:r>
        <w:rPr>
          <w:rtl/>
          <w:cs/>
          <w:lang w:val="ar_AE" w:bidi="ar_AE"/>
        </w:rPr>
      </w:r>
      <w:r>
        <w:rPr>
          <w:b/>
          <w:rtl/>
          <w:cs/>
          <w:lang w:val="ar_AE" w:bidi="ar_AE"/>
        </w:rPr>
        <w:t>في المشهد السابع:</w:t>
      </w:r>
      <w:r>
        <w:rPr>
          <w:rtl/>
          <w:cs/>
          <w:lang w:val="ar_AE" w:bidi="ar_AE"/>
        </w:rPr>
        <w:t xml:space="preserve"> ينهي الكاتب المقطع، بل وينهي سفر القضاة كله، بقوله إنه في تلك الأيام لم يكن هناك ملك في إسرائيل، وكان كل شخص يفعل ما يراه صوابًا في عينيه.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جماعة إسرائيل، أو شعب إسرائيل.</w:t>
      </w:r>
    </w:p>
    <w:p>
      <w:pPr>
        <w:pStyle w:val="ListBullet"/>
        <w:bidi/>
        <w:spacing w:line="240" w:lineRule="auto"/>
        <w:ind w:left="720"/>
      </w:pPr>
      <w:r>
        <w:rPr>
          <w:rtl/>
          <w:cs/>
          <w:lang w:val="ar_AE" w:bidi="ar_AE"/>
        </w:rPr>
      </w:r>
      <w:r>
        <w:rPr>
          <w:rtl/>
          <w:cs/>
          <w:lang w:val="ar_AE" w:bidi="ar_AE"/>
        </w:rPr>
        <w:t>ستمائة رجل من بنيامين.</w:t>
      </w:r>
    </w:p>
    <w:p>
      <w:pPr>
        <w:pStyle w:val="ListBullet"/>
        <w:bidi/>
        <w:spacing w:line="240" w:lineRule="auto"/>
        <w:ind w:left="720"/>
      </w:pPr>
      <w:r>
        <w:rPr>
          <w:rtl/>
          <w:cs/>
          <w:lang w:val="ar_AE" w:bidi="ar_AE"/>
        </w:rPr>
      </w:r>
      <w:r>
        <w:rPr>
          <w:rtl/>
          <w:cs/>
          <w:lang w:val="ar_AE" w:bidi="ar_AE"/>
        </w:rPr>
        <w:t>أربعمائة شابة من يابيش جلعاد.</w:t>
      </w:r>
    </w:p>
    <w:p>
      <w:pPr>
        <w:pStyle w:val="ListBullet"/>
        <w:bidi/>
        <w:spacing w:line="240" w:lineRule="auto"/>
        <w:ind w:left="720"/>
      </w:pPr>
      <w:r>
        <w:rPr>
          <w:rtl/>
          <w:cs/>
          <w:lang w:val="ar_AE" w:bidi="ar_AE"/>
        </w:rPr>
      </w:r>
      <w:r>
        <w:rPr>
          <w:rtl/>
          <w:cs/>
          <w:lang w:val="ar_AE" w:bidi="ar_AE"/>
        </w:rPr>
        <w:t>شيوخ إسرائيل.</w:t>
      </w:r>
    </w:p>
    <w:p>
      <w:pPr>
        <w:pStyle w:val="ListBullet"/>
        <w:bidi/>
        <w:spacing w:line="240" w:lineRule="auto"/>
        <w:ind w:left="720"/>
      </w:pPr>
      <w:r>
        <w:rPr>
          <w:rtl/>
          <w:cs/>
          <w:lang w:val="ar_AE" w:bidi="ar_AE"/>
        </w:rPr>
      </w:r>
      <w:r>
        <w:rPr>
          <w:rtl/>
          <w:cs/>
          <w:lang w:val="ar_AE" w:bidi="ar_AE"/>
        </w:rPr>
        <w:t>الشابات في شيلوه.</w:t>
      </w:r>
    </w:p>
    <w:p>
      <w:pPr>
        <w:pStyle w:val="ListBullet"/>
        <w:bidi/>
        <w:spacing w:line="240" w:lineRule="auto"/>
        <w:ind w:left="720"/>
      </w:pPr>
      <w:r>
        <w:rPr>
          <w:rtl/>
          <w:cs/>
          <w:lang w:val="ar_AE" w:bidi="ar_AE"/>
        </w:rPr>
      </w:r>
      <w:r>
        <w:rPr>
          <w:rtl/>
          <w:cs/>
          <w:lang w:val="ar_AE" w:bidi="ar_AE"/>
        </w:rPr>
        <w:t>آباء الشابات في شيلوه وإخوتهن.</w:t>
      </w:r>
    </w:p>
    <w:p>
      <w:pPr>
        <w:pStyle w:val="ListBullet"/>
        <w:bidi/>
        <w:spacing w:line="240" w:lineRule="auto"/>
        <w:ind w:left="720"/>
      </w:pPr>
      <w:r>
        <w:rPr>
          <w:rtl/>
          <w:cs/>
          <w:lang w:val="ar_AE" w:bidi="ar_AE"/>
        </w:rPr>
      </w:r>
      <w:r>
        <w:rPr>
          <w:rtl/>
          <w:cs/>
          <w:lang w:val="ar_AE" w:bidi="ar_AE"/>
        </w:rPr>
        <w:t>وكاتب المقطع.</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تبدأ القصة عندما يرسل بنو إسرائيل رسالة سلام إلى رجال بنيامين ويعطون الرجال أربعمائة امرأة من يابيش جلعاد زوجاتٍ لهم. وكان إعطاء الزوجات وتلقّيهن وسيلة لإقامة السلام وتقوية العلاقات بين جماعات الناس والمجتمعات في زمن الكتاب المُقدَّس. لكن يهوه كان قد أمر شعب إسرائيل ألّا يتزوجوا من الكنعانيين أبدًا، وألّا يكون بينهم سلام. ومع ذلك، عصى بنو إسرائيل يهوه في وقت سابق من سفر القضاة عندما تزوجوا من الكنعانيين. ولذلك، من المثير للاهتمام أن بني إسرائيل لم يقلقوا بشأن عواقب الزواج من الكنعانيين، لكنهم يقلقون الآن بشأن العواقب إذا نقضوا هذا القَسَم.</w:t>
      </w:r>
    </w:p>
    <w:p>
      <w:pPr>
        <w:bidi/>
      </w:pPr>
      <w:r>
        <w:rPr>
          <w:rtl/>
          <w:cs/>
          <w:lang w:val="ar_AE" w:bidi="ar_AE"/>
        </w:rPr>
      </w:r>
      <w:r>
        <w:rPr>
          <w:rtl/>
          <w:cs/>
          <w:lang w:val="ar_AE" w:bidi="ar_AE"/>
        </w:rPr>
        <w:t>توقّفوا هنا وناقشوا هذا السؤال كمجموعة: احكوا قصة عن وقت أعطى فيه أحد الوالدين ابنه تعليمات حول كيفية أداء مهمة معينة. واحكوا كيف حرص الابن على اتباع بعض أجزاء التعليمات، لكنه تجاهل أجزاء أخرى منها. ما مدى نجاح الابن في أداء المهمة؟ وهل كان الوالد راضيًا؟ لماذا نعم، أو لماذا لا؟ أوقِفوا الاستماع إلى هذا التسجيل الصوتي هنا.</w:t>
      </w:r>
    </w:p>
    <w:p>
      <w:pPr>
        <w:bidi/>
      </w:pPr>
      <w:r>
        <w:rPr>
          <w:rtl/>
          <w:cs/>
          <w:lang w:val="ar_AE" w:bidi="ar_AE"/>
        </w:rPr>
      </w:r>
      <w:r>
        <w:rPr>
          <w:rtl/>
          <w:cs/>
          <w:lang w:val="ar_AE" w:bidi="ar_AE"/>
        </w:rPr>
        <w:t>عندما يدرك بنو إسرائيل أنه لا يوجد عدد كافٍ من الزوجات لرجال بنيامين، يقول الراوي مرة أخرى إن الشعب شعر بالأسى من أجل بنيامين، أي أشفق عليه. وفي اللغة الأصلية، يستخدم الراوي كلمة تعني أن يهوه أحدث فجوة في أسباط إسرائيل، أو قطع بنيامين منها. وهذه لغة خاصة تشبّه إسرائيل بجدران مدينة محصّنة، وتشبه سبط بنيامين بفجوة في ذلك الجدار. وبما أن بني إسرائيل قد دمّروا سبط بنيامين تقريبًا بالكامل، أصبحت إسرائيل الآن أكثر عرضة لأعدائها، لأنه لم يعد هناك عدد كافٍ من الناس للدفاع عن أرض بنيامين. كما أن الكلمة في اللغة الأصلية تستخدم لغة خاصة لتوضيح أن سبط بنيامين قد انقطع عن بقية إسرائيل، كما يمكن أن يُقطع عضو من أعضاء الجسد عن بقية الجسد.</w:t>
      </w:r>
    </w:p>
    <w:p>
      <w:pPr>
        <w:bidi/>
      </w:pPr>
      <w:r>
        <w:rPr>
          <w:rtl/>
          <w:cs/>
          <w:lang w:val="ar_AE" w:bidi="ar_AE"/>
        </w:rPr>
      </w:r>
      <w:r>
        <w:rPr>
          <w:rtl/>
          <w:cs/>
          <w:lang w:val="ar_AE" w:bidi="ar_AE"/>
        </w:rPr>
        <w:t>توقّفوا هنا كمجموعة وانظروا إلى صورة لفجوة أو ثغرة في سور مدينة. أوقِفوا الاستماع إلى هذا التسجيل الصوتي هنا.</w:t>
      </w:r>
    </w:p>
    <w:p>
      <w:pPr>
        <w:bidi/>
      </w:pPr>
      <w:r>
        <w:rPr>
          <w:rtl/>
          <w:cs/>
          <w:lang w:val="ar_AE" w:bidi="ar_AE"/>
        </w:rPr>
      </w:r>
      <w:r>
        <w:rPr>
          <w:rtl/>
          <w:cs/>
          <w:lang w:val="ar_AE" w:bidi="ar_AE"/>
        </w:rPr>
        <w:t>توقّفوا هنا وناقشوا هذا السؤال كمجموعة: في ثقافتكم، كيف تتحدثون عن الأشخاص الذين قطعتم علاقتكم بهم أو طردتموهم من جماعتكم أو عائلتكم؟ وما بعض الأسباب التي قد تجعلكم تقطعون علاقتكم بشخص ما؟ أوقِفوا الاستماع إلى هذا التسجيل الصوتي هنا.</w:t>
      </w:r>
    </w:p>
    <w:p>
      <w:pPr>
        <w:bidi/>
      </w:pPr>
      <w:r>
        <w:rPr>
          <w:rtl/>
          <w:cs/>
          <w:lang w:val="ar_AE" w:bidi="ar_AE"/>
        </w:rPr>
      </w:r>
      <w:r>
        <w:rPr>
          <w:rtl/>
          <w:cs/>
          <w:lang w:val="ar_AE" w:bidi="ar_AE"/>
        </w:rPr>
        <w:t>ليس واضحًا ما إذا كان الراوي يقول إن يهوه أراد أن يقتل بنو إسرائيل هذا العدد الكبير من رجال بنيامين، أم أن الراوي يقول فقط إن بني إسرائيل يعتقدون أن يهوه هو المسؤول عن ذلك. ففي قصة سابقة، قال يهوه لبني إسرائيل أن يهاجموا بنيامين عندما كانوا بالفعل في حالة حرب وسألوا يهوه عما إذا كان ينبغي لهم أن يهاجموا مرة أخرى. لكن الراوي لم يقل في أي موضع من تلك القصة إن يهوه أمر بني إسرائيل بقتل سبط بنيامين بأكمله. ويبدو أن بني إسرائيل اتخذوا هذا القرار وهم غاضبون، ولم يسألوا الله أولًا.</w:t>
      </w:r>
    </w:p>
    <w:p>
      <w:pPr>
        <w:bidi/>
      </w:pPr>
      <w:r>
        <w:rPr>
          <w:rtl/>
          <w:cs/>
          <w:lang w:val="ar_AE" w:bidi="ar_AE"/>
        </w:rPr>
      </w:r>
      <w:r>
        <w:rPr>
          <w:rtl/>
          <w:cs/>
          <w:lang w:val="ar_AE" w:bidi="ar_AE"/>
        </w:rPr>
        <w:t>ومع أننا لا نعرف ما إذا كان يهوه يريد من إسرائيل أن يقتل هذا العدد الكبير من رجال بنيامين، فمن المهم أن نلاحظ أنه في هذه القصص، لم يكن بنو بنيامين وحدهم الذين عصوا يهوه. فجميع بني إسرائيل عصوا يهوه بطرق مختلفة، وجميع بني إسرائيل اختبروا عواقب تلك المعصية.</w:t>
      </w:r>
    </w:p>
    <w:p>
      <w:pPr>
        <w:bidi/>
      </w:pPr>
      <w:r>
        <w:rPr>
          <w:rtl/>
          <w:cs/>
          <w:lang w:val="ar_AE" w:bidi="ar_AE"/>
        </w:rPr>
      </w:r>
      <w:r>
        <w:rPr>
          <w:rtl/>
          <w:cs/>
          <w:lang w:val="ar_AE" w:bidi="ar_AE"/>
        </w:rPr>
        <w:t>توقّفوا هنا وناقشوا هذا السؤال كمجموعة: احكوا قصة عن وقت انكسرت فيه أداة أو قطعة من المعدات أو تفككت. ما الذي تسبب في انكسارها أو تفككها؟ هل كان السبب مجرد موقف واحد، أو تصرف شخص واحد؟ أم أن عدة تصرفات حدثت مع مرور الوقت وتسببت في اهتراء الشيء وتلفه؟ أوقِفوا الاستماع إلى هذا التسجيل الصوتي هنا.</w:t>
      </w:r>
    </w:p>
    <w:p>
      <w:pPr>
        <w:bidi/>
      </w:pPr>
      <w:r>
        <w:rPr>
          <w:rtl/>
          <w:cs/>
          <w:lang w:val="ar_AE" w:bidi="ar_AE"/>
        </w:rPr>
      </w:r>
      <w:r>
        <w:rPr>
          <w:rtl/>
          <w:cs/>
          <w:lang w:val="ar_AE" w:bidi="ar_AE"/>
        </w:rPr>
        <w:t>ثم يعيد الشيوخ سرد المشكلة بعضهم لبعض. فرجال بنيامين يحتاجون إلى المزيد من الزوجات، لكن رجال إسرائيل أقسموا قسمًا، ولذلك لا يستطيع الرجال أن يعطوا بناتهم لرجال بنيامين. فماذا يستطيع الشيوخ أن يفعلوا؟ ويستخدم الراوي كلمة في اللغة الأصلية تُظهر أن الشيوخ خطرت لهم فجأة فكرة مبتكرة لحل المشكلة.</w:t>
      </w:r>
    </w:p>
    <w:p>
      <w:pPr>
        <w:bidi/>
      </w:pPr>
      <w:r>
        <w:rPr>
          <w:rtl/>
          <w:cs/>
          <w:lang w:val="ar_AE" w:bidi="ar_AE"/>
        </w:rPr>
      </w:r>
      <w:r>
        <w:rPr>
          <w:rtl/>
          <w:cs/>
          <w:lang w:val="ar_AE" w:bidi="ar_AE"/>
        </w:rPr>
        <w:t>توقّفوا هنا وناقشوا الكلمات أو العبارات التي تستخدمونها لوصف اللحظة التي تخطر فيها لشخص ما فكرة جيدة فجأة. أوقِفوا الاستماع إلى هذا التسجيل الصوتي هنا.</w:t>
      </w:r>
    </w:p>
    <w:p>
      <w:pPr>
        <w:bidi/>
      </w:pPr>
      <w:r>
        <w:rPr>
          <w:rtl/>
          <w:cs/>
          <w:lang w:val="ar_AE" w:bidi="ar_AE"/>
        </w:rPr>
      </w:r>
      <w:r>
        <w:rPr>
          <w:rtl/>
          <w:cs/>
          <w:lang w:val="ar_AE" w:bidi="ar_AE"/>
        </w:rPr>
        <w:t>يقرر الشيوخ أن على رجال بنيامين أن يختطفوا شابات أثناء الليل في أثناء عيد يُقام في شيلوه. وفي اللغة الأصلية، يستخدم الشيوخ كلمة نادرًا ما نسمعها في الكتاب المُقدَّس. وتعني الكلمة أن على كل رجل من بنيامين أن "يخطف" شابة. والمقصود من كلام القادة أن النساء لن يذهبن بإرادتهن. بل يجب على الرجال أن يخطفوا النساء أو يختطفوهن بالقوة. ومن المثير للاهتمام أن نلاحظ أن الحرب مع بنيامين بدأت بسبب موقف تعرضت فيه امرأة للإساءة، والآن سيكون الحل مرة أخرى قائمًا على إساءة معاملة النساء، عندما يُجبر الرجال النساء على أن يصبحن زوجاتٍ لهم.</w:t>
      </w:r>
    </w:p>
    <w:p>
      <w:pPr>
        <w:bidi/>
      </w:pPr>
      <w:r>
        <w:rPr>
          <w:rtl/>
          <w:cs/>
          <w:lang w:val="ar_AE" w:bidi="ar_AE"/>
        </w:rPr>
      </w:r>
      <w:r>
        <w:rPr>
          <w:rtl/>
          <w:cs/>
          <w:lang w:val="ar_AE" w:bidi="ar_AE"/>
        </w:rPr>
        <w:t>ثم يقول الراوي إن رجال بنيامين عادوا إلى بيوتهم وأعادوا بناء مدنهم. ويقول أيضًا إن بقية بني إسرائيل غادروا شيلوه، وعاد كل شخص إلى أرض سبطه وعائلته. وهنا يؤكد الكاتب أن كل شيء عاد إلى ما كان عليه من قبل. فقد قتل بنو إسرائيل كثيرًا من الناس وفعلوا أمورًا شريرة كثيرة، لكنهم لم يحققوا شيئًا. ولم يعد شعب إسرائيل إلى اتباع يهوه وطاعته.</w:t>
      </w:r>
    </w:p>
    <w:p>
      <w:pPr>
        <w:bidi/>
      </w:pPr>
      <w:r>
        <w:rPr>
          <w:rtl/>
          <w:cs/>
          <w:lang w:val="ar_AE" w:bidi="ar_AE"/>
        </w:rPr>
      </w:r>
      <w:r>
        <w:rPr>
          <w:rtl/>
          <w:cs/>
          <w:lang w:val="ar_AE" w:bidi="ar_AE"/>
        </w:rPr>
        <w:t>وفي نهاية القصة، يعود الجميع إلى بيوتهم في اتجاهات مختلفة. ونرى مدى تفرّق الأسباط وعدم اتحادها. ويقول الراوي إنه في تلك الأيام لم يكن هناك ملك في إسرائيل، وكان كل شخص يفعل ما يراه صوابًا في عينيه. وهذا يعني أن الناس كانوا يفعلون ما يريدون، لأنهم لم يكن لديهم ملك يجعلهم يتبعون شرائع يهوه. وكان يمكن لملك أن يمنع إسرائيل من الوصول إلى هذه الكارثة مع بنيامين.</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القضاة ٢١: ١٣–٢٥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جماعة إسرائيل، أو شعب إسرائيل.</w:t>
      </w:r>
    </w:p>
    <w:p>
      <w:pPr>
        <w:pStyle w:val="ListBullet"/>
        <w:bidi/>
        <w:spacing w:line="240" w:lineRule="auto"/>
        <w:ind w:left="720"/>
      </w:pPr>
      <w:r>
        <w:rPr>
          <w:rtl/>
          <w:cs/>
          <w:lang w:val="ar_AE" w:bidi="ar_AE"/>
        </w:rPr>
      </w:r>
      <w:r>
        <w:rPr>
          <w:rtl/>
          <w:cs/>
          <w:lang w:val="ar_AE" w:bidi="ar_AE"/>
        </w:rPr>
        <w:t>ستمائة رجل من بنيامين.</w:t>
      </w:r>
    </w:p>
    <w:p>
      <w:pPr>
        <w:pStyle w:val="ListBullet"/>
        <w:bidi/>
        <w:spacing w:line="240" w:lineRule="auto"/>
        <w:ind w:left="720"/>
      </w:pPr>
      <w:r>
        <w:rPr>
          <w:rtl/>
          <w:cs/>
          <w:lang w:val="ar_AE" w:bidi="ar_AE"/>
        </w:rPr>
      </w:r>
      <w:r>
        <w:rPr>
          <w:rtl/>
          <w:cs/>
          <w:lang w:val="ar_AE" w:bidi="ar_AE"/>
        </w:rPr>
        <w:t>أربعمائة شابة من يابيش جلعاد.</w:t>
      </w:r>
    </w:p>
    <w:p>
      <w:pPr>
        <w:pStyle w:val="ListBullet"/>
        <w:bidi/>
        <w:spacing w:line="240" w:lineRule="auto"/>
        <w:ind w:left="720"/>
      </w:pPr>
      <w:r>
        <w:rPr>
          <w:rtl/>
          <w:cs/>
          <w:lang w:val="ar_AE" w:bidi="ar_AE"/>
        </w:rPr>
      </w:r>
      <w:r>
        <w:rPr>
          <w:rtl/>
          <w:cs/>
          <w:lang w:val="ar_AE" w:bidi="ar_AE"/>
        </w:rPr>
        <w:t>شيوخ إسرائيل.</w:t>
      </w:r>
    </w:p>
    <w:p>
      <w:pPr>
        <w:pStyle w:val="ListBullet"/>
        <w:bidi/>
        <w:spacing w:line="240" w:lineRule="auto"/>
        <w:ind w:left="720"/>
      </w:pPr>
      <w:r>
        <w:rPr>
          <w:rtl/>
          <w:cs/>
          <w:lang w:val="ar_AE" w:bidi="ar_AE"/>
        </w:rPr>
      </w:r>
      <w:r>
        <w:rPr>
          <w:rtl/>
          <w:cs/>
          <w:lang w:val="ar_AE" w:bidi="ar_AE"/>
        </w:rPr>
        <w:t>الشابات في شيلوه.</w:t>
      </w:r>
    </w:p>
    <w:p>
      <w:pPr>
        <w:pStyle w:val="ListBullet"/>
        <w:bidi/>
        <w:spacing w:line="240" w:lineRule="auto"/>
        <w:ind w:left="720"/>
      </w:pPr>
      <w:r>
        <w:rPr>
          <w:rtl/>
          <w:cs/>
          <w:lang w:val="ar_AE" w:bidi="ar_AE"/>
        </w:rPr>
      </w:r>
      <w:r>
        <w:rPr>
          <w:rtl/>
          <w:cs/>
          <w:lang w:val="ar_AE" w:bidi="ar_AE"/>
        </w:rPr>
        <w:t>آباء الشابات في شيلوه وإخوتهن.</w:t>
      </w:r>
    </w:p>
    <w:p>
      <w:pPr>
        <w:pStyle w:val="ListBullet"/>
        <w:bidi/>
        <w:spacing w:line="240" w:lineRule="auto"/>
        <w:ind w:left="720"/>
      </w:pPr>
      <w:r>
        <w:rPr>
          <w:rtl/>
          <w:cs/>
          <w:lang w:val="ar_AE" w:bidi="ar_AE"/>
        </w:rPr>
      </w:r>
      <w:r>
        <w:rPr>
          <w:rtl/>
          <w:cs/>
          <w:lang w:val="ar_AE" w:bidi="ar_AE"/>
        </w:rPr>
        <w:t>وكاتب المقطع.</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يبدأ المقطع عندما يرسل الإسرائيليون رسالة سلام إلى رجال بنيامين الذين يختبئون عند صخرة رمّون.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شعب إسرائيل: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يعطي الإسرائيليون الأربعمائة امرأة من يابيش جلعاد لستمائة رجل من بنيامين زوجاتٍ لهم. ويعود رجال بنيامين إلى بيوتهم، لكن ليس لكل رجل منهم زوجة.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رجال بنيامين: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يعبّر الإسرائيليون مرة أخرى عن حزنهم لأن بنيامين قد انقطع عن بقية الأسباط. ويلقي الإسرائيليون اللوم على الله بسبب هذه المشكلات.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يسأل شيوخ إسرائيل بعضهم بعضًا كيف يمكنهم الحصول على زوجات لرجال بنيامين. ويقول الشيوخ إن هذا الأمر مهم حتى تبقى قبيلة بنيامين وتَرِث الأرض. ثم، بينما يتحدث الشيوخ معًا، تخطر لهم فجأة فكرة لحل المشكلة.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شيوخ إسرائيل: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يلتقي شيوخ إسرائيل برجال بنيامين ويخبرونهم كيف ينفذون خطة الشيوخ. كما يخبر الشيوخ رجال بنيامين بما سيقولونه عندما يأتي الآباء والإخوة ليشتكوا.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رجال بنيامين: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واسألوا شيوخ إسرائيل: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السادس، يأخذ رجال بنيامين زوجاتهم ويعودون إلى أرضهم ليعيدوا بناء مدنهم.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الشابات في شيلوه: "بمَ تشعرن أو فيمَ تفكِّرن؟"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الأخير، يختتم الكاتب المقطع عندما يقول إنه في تلك الأيام لم يكن في إسرائيل ملك، وكان كل شخص يفعل ما كان يراه صوابًا في عينيه.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كاتب المقطع: "بمَ تشعر أو فيمَ تفكِّر؟" قد يجيب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القضاة ٢١: ١٣–٢٥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يبدأ المقطع عندما ترسل كل</w:t>
      </w:r>
      <w:r>
        <w:rPr>
          <w:b/>
          <w:rtl/>
          <w:cs/>
          <w:lang w:val="ar_AE" w:bidi="ar_AE"/>
        </w:rPr>
        <w:t xml:space="preserve"> جماعة</w:t>
      </w:r>
      <w:r>
        <w:rPr>
          <w:rtl/>
          <w:cs/>
          <w:lang w:val="ar_AE" w:bidi="ar_AE"/>
        </w:rPr>
        <w:t xml:space="preserve"> إسرائيل أو </w:t>
      </w:r>
      <w:r>
        <w:rPr>
          <w:b/>
          <w:rtl/>
          <w:cs/>
          <w:lang w:val="ar_AE" w:bidi="ar_AE"/>
        </w:rPr>
        <w:t>مجتمع</w:t>
      </w:r>
      <w:r>
        <w:rPr>
          <w:rtl/>
          <w:cs/>
          <w:lang w:val="ar_AE" w:bidi="ar_AE"/>
        </w:rPr>
        <w:t xml:space="preserve"> إسرائيل رسالة </w:t>
      </w:r>
      <w:r>
        <w:rPr>
          <w:b/>
          <w:rtl/>
          <w:cs/>
          <w:lang w:val="ar_AE" w:bidi="ar_AE"/>
        </w:rPr>
        <w:t>سلام</w:t>
      </w:r>
      <w:r>
        <w:rPr>
          <w:rtl/>
          <w:cs/>
          <w:lang w:val="ar_AE" w:bidi="ar_AE"/>
        </w:rPr>
        <w:t xml:space="preserve"> إلى سبط بنيامين. وفي هذا المقطع، تعني كلمة "السلام" أن يعيش الناس في وئام مع بعضهم بعضًا وألا يتقاتلوا. لكن الكتاب المقدس يتحدث عن السلام الحقيقي باعتباره أكثر من مجرد عدم القتال. فالسلام الحقيقي كما أراده يهوه يعني أن يكون جميع أفراد المجتمع راضين، وأن يعيشوا في وئام بعضهم مع بعض ومع الله. وفي هذا المقطع، رغم أن الإسرائيليين وبنيامين لم يعودوا يتقاتلون، فإنهم يستمرون في إيذاء الناس، ولا سيما النساء، وفي عصيان يهوه بطرق أخرى. استخدموا الكلمات أو العبارات نفسها لكلمتي "السلام" و"جماعة إسرائيل" التي استخدمتموها في المقاطع السابقة. ولمزيد من المعلومات عن السلام، ارجعوا إلى قاموس الكلمات الرئيسية.</w:t>
      </w:r>
    </w:p>
    <w:p>
      <w:pPr>
        <w:bidi/>
      </w:pPr>
      <w:r>
        <w:rPr>
          <w:rtl/>
          <w:cs/>
          <w:lang w:val="ar_AE" w:bidi="ar_AE"/>
        </w:rPr>
      </w:r>
      <w:r>
        <w:rPr>
          <w:rtl/>
          <w:cs/>
          <w:lang w:val="ar_AE" w:bidi="ar_AE"/>
        </w:rPr>
        <w:t xml:space="preserve">يذكِّرنا المقطع مرة أخرى بأن الشعب كان يشعر </w:t>
      </w:r>
      <w:r>
        <w:rPr>
          <w:b/>
          <w:rtl/>
          <w:cs/>
          <w:lang w:val="ar_AE" w:bidi="ar_AE"/>
        </w:rPr>
        <w:t xml:space="preserve">بالندم </w:t>
      </w:r>
      <w:r>
        <w:rPr>
          <w:rtl/>
          <w:cs/>
          <w:lang w:val="ar_AE" w:bidi="ar_AE"/>
        </w:rPr>
        <w:t>تجاه بنيامين. وعندما يشعر شخص بالندم تجاه شخص آخر، فإنه يشعر نحوه بمودة أو محبة عميقة.</w:t>
      </w:r>
    </w:p>
    <w:p>
      <w:pPr>
        <w:bidi/>
      </w:pPr>
      <w:r>
        <w:rPr>
          <w:rtl/>
          <w:cs/>
          <w:lang w:val="ar_AE" w:bidi="ar_AE"/>
        </w:rPr>
      </w:r>
      <w:r>
        <w:rPr>
          <w:rtl/>
          <w:cs/>
          <w:lang w:val="ar_AE" w:bidi="ar_AE"/>
        </w:rPr>
        <w:t>توقَّفوا هنا وناقشوا كمجموعة الكلمة أو العبارة التي ستستخدمونها للتعبير عن "الندم". انظروا مصطلح الرأفة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الاستماع إلى هذا التسجيل الصوتي هنا.</w:t>
      </w:r>
    </w:p>
    <w:p>
      <w:pPr>
        <w:bidi/>
      </w:pPr>
      <w:r>
        <w:rPr>
          <w:rtl/>
          <w:cs/>
          <w:lang w:val="ar_AE" w:bidi="ar_AE"/>
        </w:rPr>
      </w:r>
      <w:r>
        <w:rPr>
          <w:rtl/>
          <w:cs/>
          <w:lang w:val="ar_AE" w:bidi="ar_AE"/>
        </w:rPr>
        <w:t xml:space="preserve">يقول المقطع إن يهوه أحدث </w:t>
      </w:r>
      <w:r>
        <w:rPr>
          <w:b/>
          <w:rtl/>
          <w:cs/>
          <w:lang w:val="ar_AE" w:bidi="ar_AE"/>
        </w:rPr>
        <w:t>شقًا</w:t>
      </w:r>
      <w:r>
        <w:rPr>
          <w:rtl/>
          <w:cs/>
          <w:lang w:val="ar_AE" w:bidi="ar_AE"/>
        </w:rPr>
        <w:t xml:space="preserve"> في أسباط إسرائيل، أو </w:t>
      </w:r>
      <w:r>
        <w:rPr>
          <w:b/>
          <w:rtl/>
          <w:cs/>
          <w:lang w:val="ar_AE" w:bidi="ar_AE"/>
        </w:rPr>
        <w:t>قطع</w:t>
      </w:r>
      <w:r>
        <w:rPr>
          <w:rtl/>
          <w:cs/>
          <w:lang w:val="ar_AE" w:bidi="ar_AE"/>
        </w:rPr>
        <w:t xml:space="preserve"> أحد أسباط إسرائيل عن البقية. </w:t>
      </w:r>
      <w:r>
        <w:rPr>
          <w:b/>
          <w:rtl/>
          <w:cs/>
          <w:lang w:val="ar_AE" w:bidi="ar_AE"/>
        </w:rPr>
        <w:t>ويهوه</w:t>
      </w:r>
      <w:r>
        <w:rPr>
          <w:rtl/>
          <w:cs/>
          <w:lang w:val="ar_AE" w:bidi="ar_AE"/>
        </w:rPr>
        <w:t xml:space="preserve"> هو الاسم الشخصي لله. لمزيد من المعلومات حول كلمة "يهوه"، ارجع إلى قاموس الكلمات الرئيسية. استخدم نفس الكلمة أو العبارة لـ "يهوه" كما استخدمتها في المقاطع السابقة.</w:t>
      </w:r>
    </w:p>
    <w:p>
      <w:pPr>
        <w:bidi/>
      </w:pPr>
      <w:r>
        <w:rPr>
          <w:rtl/>
          <w:cs/>
          <w:lang w:val="ar_AE" w:bidi="ar_AE"/>
        </w:rPr>
      </w:r>
      <w:r>
        <w:rPr>
          <w:rtl/>
          <w:cs/>
          <w:lang w:val="ar_AE" w:bidi="ar_AE"/>
        </w:rPr>
        <w:t>توقَّفوا هنا وناقشوا كمجموعة الكلمة أو العبارة التي ستستخدمونها للتعبير عن "شق" أو "قطع". والشق هي فتحة في سور المدينة. أما "القطع" فيعني الإزالة باستخدام أداة حادة، مثل السكين. وإذا كنتم قد ترجمتم كلمة "شق" أو "قطع" من قبل في سفر آخر من الكتاب المقدس، فاستخدموا الكلمة نفسها التي استخدمتموها هناك. أوقِفوا الاستماع إلى هذا التسجيل الصوتي هنا.</w:t>
      </w:r>
    </w:p>
    <w:p>
      <w:pPr>
        <w:bidi/>
      </w:pPr>
      <w:r>
        <w:rPr>
          <w:rtl/>
          <w:cs/>
          <w:lang w:val="ar_AE" w:bidi="ar_AE"/>
        </w:rPr>
      </w:r>
      <w:r>
        <w:rPr>
          <w:rtl/>
          <w:cs/>
          <w:lang w:val="ar_AE" w:bidi="ar_AE"/>
        </w:rPr>
        <w:t>ثم يسأل شيوخ إسرائيل بعضهم بعضًا كيف يمكنهم أن يجدوا زوجات لرجال بنيامين. ويؤكد الشيوخ مدى أهمية ذلك لكي يبقى سبط بنيامين و</w:t>
      </w:r>
      <w:r>
        <w:rPr>
          <w:b/>
          <w:rtl/>
          <w:cs/>
          <w:lang w:val="ar_AE" w:bidi="ar_AE"/>
        </w:rPr>
        <w:t>يَرِث</w:t>
      </w:r>
      <w:r>
        <w:rPr>
          <w:rtl/>
          <w:cs/>
          <w:lang w:val="ar_AE" w:bidi="ar_AE"/>
        </w:rPr>
        <w:t xml:space="preserve"> الأرض. والوراثة تعني أن يتلقى شخص ممتلكات شخص آخر أو ثروته بعد موته. ويُسمى الشخص الذي يتلقى هذه الممتلكات أو الثروة "الوارث". وبالنسبة إلى الناس الذين عاشوا في زمن الكتاب المقدس، عندما يموت الأب، تنتقل ممتلكاته إلى ابنه أو أبنائه. ولذلك كان إنجاب الأبناء أمرًا مهمًا جدًا. استخدموا الكلمة أو العبارة نفسها لكلمتي "يرث" أو "ميراث" التي استخدمتموها في المقاطع السابقة. ولمزيد من المعلومات عن الميراث، ابحثوا عن كلمة "وارث" في قاموس الكلمات الرئيسية.</w:t>
      </w:r>
    </w:p>
    <w:p>
      <w:pPr>
        <w:bidi/>
      </w:pPr>
      <w:r>
        <w:rPr>
          <w:rtl/>
          <w:cs/>
          <w:lang w:val="ar_AE" w:bidi="ar_AE"/>
        </w:rPr>
      </w:r>
      <w:r>
        <w:rPr>
          <w:rtl/>
          <w:cs/>
          <w:lang w:val="ar_AE" w:bidi="ar_AE"/>
        </w:rPr>
        <w:t xml:space="preserve">ولم يكن بإمكان </w:t>
      </w:r>
      <w:r>
        <w:rPr>
          <w:b/>
          <w:rtl/>
          <w:cs/>
          <w:lang w:val="ar_AE" w:bidi="ar_AE"/>
        </w:rPr>
        <w:t>الإسرائيليين</w:t>
      </w:r>
      <w:r>
        <w:rPr>
          <w:rtl/>
          <w:cs/>
          <w:lang w:val="ar_AE" w:bidi="ar_AE"/>
        </w:rPr>
        <w:t xml:space="preserve"> أن يعطوا بناتهم لرجال بنيامين، لأن الرجال الإسرائيليين كانوا قد </w:t>
      </w:r>
      <w:r>
        <w:rPr>
          <w:b/>
          <w:rtl/>
          <w:cs/>
          <w:lang w:val="ar_AE" w:bidi="ar_AE"/>
        </w:rPr>
        <w:t>أقسموا</w:t>
      </w:r>
      <w:r>
        <w:rPr>
          <w:rtl/>
          <w:cs/>
          <w:lang w:val="ar_AE" w:bidi="ar_AE"/>
        </w:rPr>
        <w:t xml:space="preserve"> في قصة سابقة ألا يفعلوا ذلك. استخدموا الكلمات أو العبارات نفسها لإسرائيل، والإسرائيليين، والقسم التي استخدمتموها في المقاطع السابقة، وتذكَّروا أن كلمات "إسرائيل"، و"الإسرائيليين"، و"القسم" كلها موجودة في قاموس الكلمات الرئيسية.</w:t>
      </w:r>
    </w:p>
    <w:p>
      <w:pPr>
        <w:bidi/>
      </w:pPr>
      <w:r>
        <w:rPr>
          <w:rtl/>
          <w:cs/>
          <w:lang w:val="ar_AE" w:bidi="ar_AE"/>
        </w:rPr>
      </w:r>
      <w:r>
        <w:rPr>
          <w:rtl/>
          <w:cs/>
          <w:lang w:val="ar_AE" w:bidi="ar_AE"/>
        </w:rPr>
        <w:t xml:space="preserve">وفي هذه القصة، يقول الشيوخ إنه عندما أقسم رجال إسرائيل وقالوا إنهم لن يعطوا بناتهم زوجاتٍ لبنيامين، قال رجال إسرائيل إن كل من يعطي ابنته زوجةً لأحد البنيامينيين يكون </w:t>
      </w:r>
      <w:r>
        <w:rPr>
          <w:b/>
          <w:rtl/>
          <w:cs/>
          <w:lang w:val="ar_AE" w:bidi="ar_AE"/>
        </w:rPr>
        <w:t>ملعونًا</w:t>
      </w:r>
      <w:r>
        <w:rPr>
          <w:rtl/>
          <w:cs/>
          <w:lang w:val="ar_AE" w:bidi="ar_AE"/>
        </w:rPr>
        <w:t>. وعندما يلعن شخصٌ شخصًا آخر، فهذا يعني أنه يتمنى أن يحدث شيء سيئ لذلك الشخص. وكان الناس يؤمنون بأن اللعنة ستتحقق، ولذلك كانت تجعلهم يشعرون بخوف شديد. استخدموا الكلمة أو العبارة نفسها لكلمة "يلعن" التي استخدمتموها في المقاطع السابقة. ويمكنكم معرفة المزيد عن كلمة "يلعن" في قاموس الكلمات الرئيسية.</w:t>
      </w:r>
    </w:p>
    <w:p>
      <w:pPr>
        <w:bidi/>
      </w:pPr>
      <w:r>
        <w:rPr>
          <w:rtl/>
          <w:cs/>
          <w:lang w:val="ar_AE" w:bidi="ar_AE"/>
        </w:rPr>
      </w:r>
      <w:r>
        <w:rPr>
          <w:rtl/>
          <w:cs/>
          <w:lang w:val="ar_AE" w:bidi="ar_AE"/>
        </w:rPr>
        <w:t xml:space="preserve">وأخبر شيوخ إسرائيل رجال بنيامين أن يختبئوا في </w:t>
      </w:r>
      <w:r>
        <w:rPr>
          <w:b/>
          <w:rtl/>
          <w:cs/>
          <w:lang w:val="ar_AE" w:bidi="ar_AE"/>
        </w:rPr>
        <w:t>كروم العنب</w:t>
      </w:r>
      <w:r>
        <w:rPr>
          <w:rtl/>
          <w:cs/>
          <w:lang w:val="ar_AE" w:bidi="ar_AE"/>
        </w:rPr>
        <w:t>. وكرم العنب هو بستان حيث يزرع الناس العنب. وكرم العنب عادةً ما يكون محاطًا بسور حوله حتى لا تدخل الحيوانات البرية أو اللصوص إلى البستان. استخدموا الكلمة أو العبارة نفسها لكلمة "كرم العنب" التي استخدمتموها في المقاطع السابقة. ويمكنكم معرفة المزيد عن كرم العنب في قاموس الكلمات الرئيسية.</w:t>
      </w:r>
    </w:p>
    <w:p>
      <w:pPr>
        <w:bidi/>
      </w:pPr>
      <w:r>
        <w:rPr>
          <w:rtl/>
          <w:cs/>
          <w:lang w:val="ar_AE" w:bidi="ar_AE"/>
        </w:rPr>
      </w:r>
      <w:r>
        <w:rPr>
          <w:rtl/>
          <w:cs/>
          <w:lang w:val="ar_AE" w:bidi="ar_AE"/>
        </w:rPr>
        <w:t xml:space="preserve">وفي نهاية المقطع، يقول إن إسرائيل لم يكن لها </w:t>
      </w:r>
      <w:r>
        <w:rPr>
          <w:b/>
          <w:rtl/>
          <w:cs/>
          <w:lang w:val="ar_AE" w:bidi="ar_AE"/>
        </w:rPr>
        <w:t>ملك</w:t>
      </w:r>
      <w:r>
        <w:rPr>
          <w:rtl/>
          <w:cs/>
          <w:lang w:val="ar_AE" w:bidi="ar_AE"/>
        </w:rPr>
        <w:t xml:space="preserve">، وإن كل واحد كان يفعل ما يحسن </w:t>
      </w:r>
      <w:r>
        <w:rPr>
          <w:b/>
          <w:rtl/>
          <w:cs/>
          <w:lang w:val="ar_AE" w:bidi="ar_AE"/>
        </w:rPr>
        <w:t>في عينيه</w:t>
      </w:r>
      <w:r>
        <w:rPr>
          <w:rtl/>
          <w:cs/>
          <w:lang w:val="ar_AE" w:bidi="ar_AE"/>
        </w:rPr>
        <w:t>. وهذه عبارة خاصة تعني أن كل شخص كان يتخذ قراراته بنفسه بشأن ما يفعله أو لا يفعله، بناءً على ما يراه صحيحًا أو خاطئًا. وبعبارة أخرى، لم يكن الناس جميعًا يتبعون القواعد أو القوانين نفسها فيما يتعلق بما هو صواب أو خطأ، وبالتأكيد لم يكونوا يتبعون الوصايا التي أعطاها يهوه لموسى. استخدموا الكلمة أو العبارة نفسها لكلمتي "ملك" و"في عينيه" التي استخدمتموها في المقاطع السابقة. كلمة "ملك" مُدرَجة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