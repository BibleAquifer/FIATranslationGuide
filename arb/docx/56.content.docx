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TIT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تيطس 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تيطس 1: 1- 4 واحفظوه في قلوبكم.</w:t>
      </w:r>
    </w:p>
    <w:p>
      <w:pPr>
        <w:bidi/>
      </w:pPr>
      <w:r>
        <w:rPr>
          <w:rtl/>
          <w:cs/>
          <w:lang w:val="ar_AE" w:bidi="ar_AE"/>
        </w:rPr>
      </w:r>
      <w:r>
        <w:rPr>
          <w:rtl/>
          <w:cs/>
          <w:lang w:val="ar_AE" w:bidi="ar_AE"/>
        </w:rPr>
        <w:t>استمعوا إلى نسخة صوتية من تيطس 1: 1- 4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تيطس ١: ١–٤ من الترجمة الأكثر فهمًا بالنسبة لكم.</w:t>
      </w:r>
    </w:p>
    <w:p>
      <w:pPr>
        <w:bidi/>
      </w:pPr>
      <w:r>
        <w:rPr>
          <w:rtl/>
          <w:cs/>
          <w:lang w:val="ar_AE" w:bidi="ar_AE"/>
        </w:rPr>
      </w:r>
      <w:r>
        <w:rPr>
          <w:rtl/>
          <w:cs/>
          <w:lang w:val="ar_AE" w:bidi="ar_AE"/>
        </w:rPr>
        <w:t>هذا المقطع هو مقدمة لرسالة كتبها بولس إلى تيطس. وقد كان بولس هو أحد قادة الكنيسة المسيحية الأولى، وفي مرحلة ما مضت، كان بولس وتيطس قد خدما معًا ليؤسسا كنائس جديدة في جزيرة كريت، في البحر الأبيض المتوسط بالقرب من اليونان. والآن قد غادر بولس كريت وكلّف تيطس أن يقود الكنائس في كريت ويعتني بها. وهنا، يكتب بولس رسالة إلى تيطس ليُذكِّره بما يجب أن يُعلِّمه للمؤمنين الجدد في كريت. في هذا المقطع، يصف بولس أولًا نفسه وخدمته، ثم يقدم التحيّة لتيطس، هذا المقطع هو مقدمة لرسالة بولس إلى تيطس،</w:t>
      </w:r>
    </w:p>
    <w:p>
      <w:pPr>
        <w:bidi/>
      </w:pPr>
      <w:r>
        <w:rPr>
          <w:rtl/>
          <w:cs/>
          <w:lang w:val="ar_AE" w:bidi="ar_AE"/>
        </w:rPr>
      </w:r>
      <w:r>
        <w:rPr>
          <w:rtl/>
          <w:cs/>
          <w:lang w:val="ar_AE" w:bidi="ar_AE"/>
        </w:rPr>
        <w:t xml:space="preserve">توقّفوا هنا وانظروا كمجموعة إلى خريطة جزيرة </w:t>
      </w:r>
      <w:r>
        <w:rPr>
          <w:b/>
          <w:rtl/>
          <w:cs/>
          <w:lang w:val="ar_AE" w:bidi="ar_AE"/>
        </w:rPr>
        <w:t>كريت</w:t>
      </w:r>
      <w:r>
        <w:rPr>
          <w:rtl/>
          <w:cs/>
          <w:lang w:val="ar_AE" w:bidi="ar_AE"/>
        </w:rPr>
        <w:t>. أوقفوا سماع هذا التسجيل الصوتي هنا.</w:t>
      </w:r>
    </w:p>
    <w:p>
      <w:pPr>
        <w:bidi/>
      </w:pPr>
      <w:r>
        <w:rPr>
          <w:rtl/>
          <w:cs/>
          <w:lang w:val="ar_AE" w:bidi="ar_AE"/>
        </w:rPr>
      </w:r>
      <w:r>
        <w:rPr>
          <w:rtl/>
          <w:cs/>
          <w:lang w:val="ar_AE" w:bidi="ar_AE"/>
        </w:rPr>
        <w:t>في هذه الرسالة، من المُرجَّح أن بولس أملى رسالته، بينما قام شخص آخر بكتابتها، ثم حملها شخص ثالث إلى تيطس في كريت. وعلى الأرجح كان تيطس وآخرون يقرأون هذه الرسالة بصوت عالٍ عندما تلقوها. وفي زمن بولس، كانت هذه طريقة شائعة لإرسال الرسائل وتلقِّيها.</w:t>
      </w:r>
    </w:p>
    <w:p>
      <w:pPr>
        <w:bidi/>
      </w:pPr>
      <w:r>
        <w:rPr>
          <w:rtl/>
          <w:cs/>
          <w:lang w:val="ar_AE" w:bidi="ar_AE"/>
        </w:rPr>
      </w:r>
      <w:r>
        <w:rPr>
          <w:rtl/>
          <w:cs/>
          <w:lang w:val="ar_AE" w:bidi="ar_AE"/>
        </w:rPr>
        <w:t>تحيّة بولس إلى تيطس تشبه تحياته الأخرى في الرسائل التي وجَّهها إلى رفقائه في الخدمة. في هذه الرسالة، لا يكتفي بولس بأن يقول إنه كتب الرسالة، بل يذكر أيضًا ما يفعله بوصفه عبدًا لله ورسولًا، فيصف بولس قصد الله له والسلطان الذي أعطاه له. وبسبب المشاكل في الكنيسة في كريت، ربما أراد بولس أن يُظهر أن له السلطان ليعلِّم تيطس كيف يقود الكنائس في كريت.</w:t>
      </w:r>
    </w:p>
    <w:p>
      <w:pPr>
        <w:bidi/>
      </w:pPr>
      <w:r>
        <w:rPr>
          <w:rtl/>
          <w:cs/>
          <w:lang w:val="ar_AE" w:bidi="ar_AE"/>
        </w:rPr>
      </w:r>
      <w:r>
        <w:rPr>
          <w:rtl/>
          <w:cs/>
          <w:lang w:val="ar_AE" w:bidi="ar_AE"/>
        </w:rPr>
        <w:t>ويقول بولس إنه "عبد لله" و"رسول يسوع المسيح". أولًا، يدعو بولس نفسه "عبد الله"، أي أنه ينتمي إلى الله ويخدمه. وفي رسائل أخرى يقول بولس إنه "عبد يسوع المسيح". وهناك أشخاص مهمّون آخرون في العهد القديم سمّوا أنفسهم أيضًا «عبيد الله»، مثل موسى ودانيال وداود وإبراهيم. ومن المهم هنا أن يُظهر بولس أنه عبدٌ لله أو خادمٌ له، بالطريقة نفسها التي عاش بها رجالٌ آخرون قبل يسوع، وخدموا، وكانوا مكرَّسين لله بالكامل، كما يكون العبد لسيده. وقد كانت خدمة الله شرفًا وكرامة لبولس كما كانت لبقية الرجال الآخرين في العهد القديم. وإله العهد القديم ذاته هو الذي يعطي بولس الآن رسالة ليشاركها مع تيطس والكنائس في كريت.</w:t>
      </w:r>
    </w:p>
    <w:p>
      <w:pPr>
        <w:bidi/>
      </w:pPr>
      <w:r>
        <w:rPr>
          <w:rtl/>
          <w:cs/>
          <w:lang w:val="ar_AE" w:bidi="ar_AE"/>
        </w:rPr>
      </w:r>
      <w:r>
        <w:rPr>
          <w:rtl/>
          <w:cs/>
          <w:lang w:val="ar_AE" w:bidi="ar_AE"/>
        </w:rPr>
        <w:t>ثم يقول بولس إنه رسول يسوع المسيح. والرسل هو مُمثّل لله له السلطان لإعطاء الرسائل واتخاذ القرارات في الأمور الروحية. وفي اللغة الأصلية، كلمة "مسيح" تعني المسيّا، أو المخلّص والملك الذي عيَّنه الله لمهمة خاصة. ويسوع المسيح هو لقب يسوع، الذي عيَّنه الله كمخلّص وملك. والآن أرسل يسوع بولس بمهمة محددة لمشاركة رسالته وتعليمه. كانت مهمة بولس كرسول هي أن «يعزّز إيمان» شعب الله المختار، أو أولئك الذين يتبعون يسوع. ومع نمو إيمانهم، سيفهمون الحق أكثر وأكثر من يسوع. وإذ يفهمون الحق، ستكون النتيجة الطبيعية هي أن يعيشوا حياة التقوى التي تُسِرّ الله.</w:t>
      </w:r>
    </w:p>
    <w:p>
      <w:pPr>
        <w:bidi/>
      </w:pPr>
      <w:r>
        <w:rPr>
          <w:rtl/>
          <w:cs/>
          <w:lang w:val="ar_AE" w:bidi="ar_AE"/>
        </w:rPr>
      </w:r>
      <w:r>
        <w:rPr>
          <w:rtl/>
          <w:cs/>
          <w:lang w:val="ar_AE" w:bidi="ar_AE"/>
        </w:rPr>
        <w:t>كان هدف بولس كرسول هو أن يساعد الناس الذين اختارهم الله ليتبعوه، لكي يزدادوا ثقةً بيسوع ويتبعوه على نحوٍ حسن. وعلى الأرجح، كان بولس يريد أن يقوّي إيمان الناس الذين يؤمنون بالله بالفعل، لأن معظم الرسالة إلى تيطس تدور حول رعاية الذين يؤمنون بيسوع بالفعل.</w:t>
      </w:r>
    </w:p>
    <w:p>
      <w:pPr>
        <w:bidi/>
      </w:pPr>
      <w:r>
        <w:rPr>
          <w:rtl/>
          <w:cs/>
          <w:lang w:val="ar_AE" w:bidi="ar_AE"/>
        </w:rPr>
      </w:r>
      <w:r>
        <w:rPr>
          <w:rtl/>
          <w:cs/>
          <w:lang w:val="ar_AE" w:bidi="ar_AE"/>
        </w:rPr>
        <w:t>ومع مساعدة بولس للناس على تقوية إيمانهم، أو ثقتهم بيسوع، فإنهم أيضًا ينالون معرفة أعمق بالحق. وهذا الحق هو التعاليم الخاصة بيسوع، والتعاليم التي أعطاها يسوع للناس. وكلما زادت معرفة الناس بيسوع، فإنهم سيعيشون بطرق تُرضي الله وتُكرمه وتحترمه. وبعبارة أخرى، سيعيشون حياة التقوى.</w:t>
      </w:r>
    </w:p>
    <w:p>
      <w:pPr>
        <w:bidi/>
      </w:pPr>
      <w:r>
        <w:rPr>
          <w:rtl/>
          <w:cs/>
          <w:lang w:val="ar_AE" w:bidi="ar_AE"/>
        </w:rPr>
      </w:r>
      <w:r>
        <w:rPr>
          <w:rtl/>
          <w:cs/>
          <w:lang w:val="ar_AE" w:bidi="ar_AE"/>
        </w:rPr>
        <w:t>والسبب الرئيس لعمل بولس رسولًا ليسوع المسيح هو رجاء الحياة الأبدية. فشعب الله المختار يمكنه أن يتوقع بثقة، أو يرجو، أن يحيا إلى الأبد مع الله. وقد وعد الله أن يمنح الحياة الأبدية للشعب الذي اختاره قبل أن يخلق الله العالم. والله لا يكذب أبدًا. وكان الناس يعلمون أن الآلهة الباطلة في كريت تكذب كل الوقت. لذلك، كان الناس في الثقافة الكريتية أيضًا يكذبون كثيرًا. وهنا يُظهر بولس أن الله هو إله مختلف عن الآلهة الكريتية. فالله مُنَزَّهُ عَنِ الْكَذِبِ، وهو لا يكذب أبدًا.</w:t>
      </w:r>
    </w:p>
    <w:p>
      <w:pPr>
        <w:bidi/>
      </w:pPr>
      <w:r>
        <w:rPr>
          <w:rtl/>
          <w:cs/>
          <w:lang w:val="ar_AE" w:bidi="ar_AE"/>
        </w:rPr>
      </w:r>
      <w:r>
        <w:rPr>
          <w:rtl/>
          <w:cs/>
          <w:lang w:val="ar_AE" w:bidi="ar_AE"/>
        </w:rPr>
        <w:t>توقّفوا هنا وناقشوا معًا كمجموعة: ما بعض الفروق الرئيسية بين طريقة تصرّف إلهنا وطريقة تصرّف الآلهة المحلية في ثقافتكم؟ وكيف تصفون هذه الاختلافات لمجتمعكم؟ أوقفوا سماع هذا التسجيل الصوتي هنا.</w:t>
      </w:r>
    </w:p>
    <w:p>
      <w:pPr>
        <w:bidi/>
      </w:pPr>
      <w:r>
        <w:rPr>
          <w:rtl/>
          <w:cs/>
          <w:lang w:val="ar_AE" w:bidi="ar_AE"/>
        </w:rPr>
      </w:r>
      <w:r>
        <w:rPr>
          <w:rtl/>
          <w:cs/>
          <w:lang w:val="ar_AE" w:bidi="ar_AE"/>
        </w:rPr>
        <w:t>يُظهر الله أنه لا يكذب أبدًا لأنه قد حقَّق وعوده، والآن صار مستعدًّا أن يُظهر للجميع هذه البشارة، أو هذه الرسالة، عن الحياة الأبدية. إن هذا هو الوقت الذي يستطيع فيه شعب الله أن يرى ويفهم هذه الرسالة عن كيف عندما نتبع يسوع يمكننا أن نتوقع بثقة أن تكون لنا حياة أبدية مع الله إلى الأبد. أمر الله بولس أن يكرز بهذه الرسالة لكي يسمعها الجميع بوضوح. وقد ائتمن الله بولس على هذه الرسالة الخاصة.</w:t>
      </w:r>
    </w:p>
    <w:p>
      <w:pPr>
        <w:bidi/>
      </w:pPr>
      <w:r>
        <w:rPr>
          <w:rtl/>
          <w:cs/>
          <w:lang w:val="ar_AE" w:bidi="ar_AE"/>
        </w:rPr>
      </w:r>
      <w:r>
        <w:rPr>
          <w:rtl/>
          <w:cs/>
          <w:lang w:val="ar_AE" w:bidi="ar_AE"/>
        </w:rPr>
        <w:t>توقّفوا هنا وناقشوا معًا كمجموعة: احكوا قصة عن مرةٍ ائتُمنتم فيها أنتم أو ائتمن فيها أحدٌ من مجتمعكم شخصًا آخر على رسالة. وكيف أعطى ذلك الشخص سلطانًا لرسوله؟ وكيف أظهر الرسول أن له سلطان؟ أوقفوا سماع هذا التسجيل الصوتي هنا.</w:t>
      </w:r>
    </w:p>
    <w:p>
      <w:pPr>
        <w:bidi/>
      </w:pPr>
      <w:r>
        <w:rPr>
          <w:rtl/>
          <w:cs/>
          <w:lang w:val="ar_AE" w:bidi="ar_AE"/>
        </w:rPr>
      </w:r>
      <w:r>
        <w:rPr>
          <w:rtl/>
          <w:cs/>
          <w:lang w:val="ar_AE" w:bidi="ar_AE"/>
        </w:rPr>
        <w:t>لقد ائتمن الله بولس على هذه الكرازة، أي أن الله أعطاه هذا العمل ليفعله. وقد أمر الله بولس أن يقول هذه الأمور عن يسوع، وهذا ما يمنح رسالة بولس سلطانًا. يقول بولس: «بِحَسَبِ أَمْرِ مُخَلِّصِنَا اللهِ»، وهذا يُظهر أن الله نفسه هو الذي يخلّص الناس. والخلاص فكرة مهمة في رسالة بولس إلى تيطس.</w:t>
      </w:r>
    </w:p>
    <w:p>
      <w:pPr>
        <w:bidi/>
      </w:pPr>
      <w:r>
        <w:rPr>
          <w:rtl/>
          <w:cs/>
          <w:lang w:val="ar_AE" w:bidi="ar_AE"/>
        </w:rPr>
      </w:r>
      <w:r>
        <w:rPr>
          <w:rtl/>
          <w:cs/>
          <w:lang w:val="ar_AE" w:bidi="ar_AE"/>
        </w:rPr>
        <w:t>في الجزء الثاني من هذا المقطع يقول بولس إنه يُرسل هذه الرسالة إلى تيطس. ويدعو بولس تيطس "الابْنِ الصَّرِيحِ حَسَبَ الإِيمَانِ الْمُشْتَرَكِ". وعبارة «الابن الصريح» يعني ابنًا حقيقيًّا أو شرعيًّا، وفي هذا السياق قد يعني أن بولس ساعد تيطس لكي يثق بيسوع. كان تيطس مثل ابنٍ لبولس، لأن بولس أحبّ تيطس بالطريقة نفسها التي يمكن أن يحبّ بها ابنًا جسديًّا. لا توجد علاقة دم بين بولس وتيطس؛ لكن في زمن بولس كان من الشائع أن يدعو المُعلِّمون تلاميذهم «أبناء». ويقول بولس إن تيطس هو ابنه الصريح من جهة إيمانهما المشترك لأن كليهما يشارك في الإيمان نفسه بيسوع، مع المؤمنين الآخرين بيسوع. وكان لبولس بعض الأشياء المهمة ليشاركها مع تيطس، الرجل الذي أحبه كابن، ويتوقع بولس أن يستمع تيطس إليه كما يستمع الابن إلى أبيه.</w:t>
      </w:r>
    </w:p>
    <w:p>
      <w:pPr>
        <w:bidi/>
      </w:pPr>
      <w:r>
        <w:rPr>
          <w:rtl/>
          <w:cs/>
          <w:lang w:val="ar_AE" w:bidi="ar_AE"/>
        </w:rPr>
      </w:r>
      <w:r>
        <w:rPr>
          <w:rtl/>
          <w:cs/>
          <w:lang w:val="ar_AE" w:bidi="ar_AE"/>
        </w:rPr>
        <w:t>في الجزء الأخير من هذا المقطع، يحيي بولس تيطس، وهذه التحيّة تشبه جدًا التحيّة التي يعطيها بولس في بداية رسالتيه إلى تيموثاوس. ويصلّي بولس أن الله، الذي هو مثل أب لجميع المؤمنين، سيعطي تيطس نعمة وسلام. يريد بولس لتيطس أن ينال نعمة، أي ملء محبة الله مع أننا لا نستحقها. كما أراد بولس أن ينال تيطس سلامًا، أي وحدة مع الله والآخرين.</w:t>
      </w:r>
    </w:p>
    <w:p>
      <w:pPr>
        <w:bidi/>
      </w:pPr>
      <w:r>
        <w:rPr>
          <w:rtl/>
          <w:cs/>
          <w:lang w:val="ar_AE" w:bidi="ar_AE"/>
        </w:rPr>
      </w:r>
      <w:r>
        <w:rPr>
          <w:rtl/>
          <w:cs/>
          <w:lang w:val="ar_AE" w:bidi="ar_AE"/>
        </w:rPr>
        <w:t>توقّفوا هنا وناقشوا هذا السؤال كمجموعة: ما التحيّة الشائعة في لغتكم؟ ما نوع الكلمات أو البركات التي تقولونها بعضكم لبعض عندما تحيّون بعضكم بعضًا؟ أوقفوا سماع هذا التسجيل الصوتي هنا.</w:t>
      </w:r>
    </w:p>
    <w:p>
      <w:pPr>
        <w:bidi/>
      </w:pPr>
      <w:r>
        <w:rPr>
          <w:rtl/>
          <w:cs/>
          <w:lang w:val="ar_AE" w:bidi="ar_AE"/>
        </w:rPr>
      </w:r>
      <w:r>
        <w:rPr>
          <w:rtl/>
          <w:cs/>
          <w:lang w:val="ar_AE" w:bidi="ar_AE"/>
        </w:rPr>
        <w:t>ويصلّي بولس أيضًا أن يمنح المسيح يسوع تيطس نعمة وسلام. ومن المهم أن يقول بولس إن المسيح يسوع أيضًا هو "مُخلّصنا" لأن الله هو المخلّص في العهد القديم. في وقت سابق من هذه المقدمة، دعا بولس الله مُخلّصنا، والآن يُظهر بولس أن يسوع هو المُخلِّص الذي وعد به الله لشعبه. وطوال الرسالة إلى تيطس، سيواصل بولس إظهار مدى أهمية أن يسوع هو المسيح، مُخلِّصنا.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تيطس 1: 1- 4 من الترجمة الأكثر فهمًا بالنسبة لكم.</w:t>
      </w:r>
    </w:p>
    <w:p>
      <w:pPr>
        <w:bidi/>
      </w:pPr>
      <w:r>
        <w:rPr>
          <w:rtl/>
          <w:cs/>
          <w:lang w:val="ar_AE" w:bidi="ar_AE"/>
        </w:rPr>
      </w:r>
      <w:r>
        <w:rPr>
          <w:rtl/>
          <w:cs/>
          <w:lang w:val="ar_AE" w:bidi="ar_AE"/>
        </w:rPr>
        <w:t>في هذه الخطوة، ستُحدِّد المجموعة أجزاء وشخصيات وخلفيات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يصف بولس نفسه وماذا يفعل.</w:t>
      </w:r>
    </w:p>
    <w:p>
      <w:pPr>
        <w:bidi/>
      </w:pPr>
      <w:r>
        <w:rPr>
          <w:rtl/>
          <w:cs/>
          <w:lang w:val="ar_AE" w:bidi="ar_AE"/>
        </w:rPr>
      </w:r>
      <w:r>
        <w:rPr>
          <w:b/>
          <w:rtl/>
          <w:cs/>
          <w:lang w:val="ar_AE" w:bidi="ar_AE"/>
        </w:rPr>
        <w:t>في الجزء الثاني:</w:t>
      </w:r>
      <w:r>
        <w:rPr>
          <w:rtl/>
          <w:cs/>
          <w:lang w:val="ar_AE" w:bidi="ar_AE"/>
        </w:rPr>
        <w:t xml:space="preserve"> يصف بولس أساس عمله.</w:t>
      </w:r>
    </w:p>
    <w:p>
      <w:pPr>
        <w:bidi/>
      </w:pPr>
      <w:r>
        <w:rPr>
          <w:rtl/>
          <w:cs/>
          <w:lang w:val="ar_AE" w:bidi="ar_AE"/>
        </w:rPr>
      </w:r>
      <w:r>
        <w:rPr>
          <w:b/>
          <w:rtl/>
          <w:cs/>
          <w:lang w:val="ar_AE" w:bidi="ar_AE"/>
        </w:rPr>
        <w:t>في الجزء الثالث:</w:t>
      </w:r>
      <w:r>
        <w:rPr>
          <w:rtl/>
          <w:cs/>
          <w:lang w:val="ar_AE" w:bidi="ar_AE"/>
        </w:rPr>
        <w:t xml:space="preserve"> يقول بولس إن الرسالة هي لتيطس، ويرسل له التحيّة.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مؤمنو كريت</w:t>
      </w:r>
    </w:p>
    <w:p>
      <w:pPr>
        <w:pStyle w:val="ListBullet"/>
        <w:bidi/>
        <w:spacing w:line="240" w:lineRule="auto"/>
        <w:ind w:left="720"/>
      </w:pPr>
      <w:r>
        <w:rPr>
          <w:rtl/>
          <w:cs/>
          <w:lang w:val="ar_AE" w:bidi="ar_AE"/>
        </w:rPr>
      </w:r>
      <w:r>
        <w:rPr>
          <w:rtl/>
          <w:cs/>
          <w:lang w:val="ar_AE" w:bidi="ar_AE"/>
        </w:rPr>
        <w:t>وتيطس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 هذا المقطع هو مقدمة لرسالة أرسلها بولس إلى تيطس. وتذكّروا أن بولس وتيطس كانا معًا في وقت سابق في جزيرة كريت، والآن يرسل بولس إلى تيطس رسالة. كان في كريت آلهة كثيرة وكانت سُمعة الكريتيين هي الكذب. وهذا السياق مهم لأنه يقف وراء ما قاله بولس لتيطس في هذه الرسالة. تذكّروا أيضًا أنه من المحتمل أن بولس قال هذه الرسالة وشخصًا آخر كتبها، ثم سلم شخص آخر الرسالة إلى تيطس في كريت. وتذكّروا أن شخصًا ما ربما قرأ هذه الرسالة بصوت عال.</w:t>
      </w:r>
    </w:p>
    <w:p>
      <w:pPr>
        <w:bidi/>
      </w:pPr>
      <w:r>
        <w:rPr>
          <w:rtl/>
          <w:cs/>
          <w:lang w:val="ar_AE" w:bidi="ar_AE"/>
        </w:rPr>
      </w:r>
      <w:r>
        <w:rPr>
          <w:rtl/>
          <w:cs/>
          <w:lang w:val="ar_AE" w:bidi="ar_AE"/>
        </w:rPr>
        <w:t xml:space="preserve">توقّفوا هنا وانظروا كمجموعة إلى خريطة جزيرة </w:t>
      </w:r>
      <w:r>
        <w:rPr>
          <w:b/>
          <w:rtl/>
          <w:cs/>
          <w:lang w:val="ar_AE" w:bidi="ar_AE"/>
        </w:rPr>
        <w:t>كريت</w:t>
      </w:r>
      <w:r>
        <w:rPr>
          <w:rtl/>
          <w:cs/>
          <w:lang w:val="ar_AE" w:bidi="ar_AE"/>
        </w:rPr>
        <w:t xml:space="preserve"> مرة أخرى إذا لزم الأمر. أوقفوا سماع هذا التسجيل الصوتي هنا.</w:t>
      </w:r>
    </w:p>
    <w:p>
      <w:pPr>
        <w:bidi/>
      </w:pPr>
      <w:r>
        <w:rPr>
          <w:rtl/>
          <w:cs/>
          <w:lang w:val="ar_AE" w:bidi="ar_AE"/>
        </w:rPr>
      </w:r>
      <w:r>
        <w:rPr>
          <w:rtl/>
          <w:cs/>
          <w:lang w:val="ar_AE" w:bidi="ar_AE"/>
        </w:rPr>
        <w:t>تذكّروا أن هذه الرسالة تشبه رسالتين رعويتين أخرتين كتبهما بولس إلى تيموثاوس، ويبدأ بولس هذه الرسالة بطريقة مشابهة. تذكّروا أنه في زمن بولس، كانت الأجزاء الرئيسية الثلاثة من مقدمة الرسالة المسيحية هي اسم الشخص الذي أرسل الرسالة، واسم الشخص الذي تسلّمها، والتحيّة المسيحية. لكن تذكّروا أيضًا أن مقدمة هذه الرسالة المُوجهة إلى تيطس تختلف عن الرسائل الأخرى التي أرسلها بولس لأنها تتضمَّن أيضًا وصفًا طويلًا لعمله الذي سيقوم به. كما أنه على الأرجح أن بولس أراد أن يُظهر أن لديه السلطان لكتابة هذه الرسالة إلى تيطس.</w:t>
      </w:r>
    </w:p>
    <w:p>
      <w:pPr>
        <w:bidi/>
      </w:pPr>
      <w:r>
        <w:rPr>
          <w:rtl/>
          <w:cs/>
          <w:lang w:val="ar_AE" w:bidi="ar_AE"/>
        </w:rPr>
      </w:r>
      <w:r>
        <w:rPr>
          <w:rtl/>
          <w:cs/>
          <w:lang w:val="ar_AE" w:bidi="ar_AE"/>
        </w:rPr>
        <w:t>ومع أن هذه التحيّة تتضمن أفكارًا كثيرة إلا أنه يمكننا تقسيمها إلى أقسام أقصر لفهمها بشكل أفضل. وقد تختارون أن تفسّروها بترتيب مختلف عن ترتيب بولس في الكتابة.</w:t>
      </w:r>
    </w:p>
    <w:p>
      <w:pPr>
        <w:bidi/>
      </w:pPr>
      <w:r>
        <w:rPr>
          <w:rtl/>
          <w:cs/>
          <w:lang w:val="ar_AE" w:bidi="ar_AE"/>
        </w:rPr>
      </w:r>
      <w:r>
        <w:rPr>
          <w:rtl/>
          <w:cs/>
          <w:lang w:val="ar_AE" w:bidi="ar_AE"/>
        </w:rPr>
        <w:t>ففي الجزء الأول من هذا المقطع، يذكر بولس اسمه أولًا، ثم يصف نفسه بأمرين: «عَبْدُ اللهِ» و«رَسُولُ يَسُوعَ الْمَسِيحِ». تذكّروا أن بولس يريد أن يُعرِّف نفسه كعبد لله بنفس الطريقة التي كان بها الأشخاص المهمون في العهد القديم خدامًا أو عبيدًا لله. وتذكّروا أيضًا أن الرسول هو شخص يُرسَل بمهمة مُحدَّدة للقيام بها. ويسوع المسيح هو الذي أرسل بولس بمهمة مُحدَّدة، وهي إخبار الناس عن يسوع.</w:t>
      </w:r>
    </w:p>
    <w:p>
      <w:pPr>
        <w:bidi/>
      </w:pPr>
      <w:r>
        <w:rPr>
          <w:rtl/>
          <w:cs/>
          <w:lang w:val="ar_AE" w:bidi="ar_AE"/>
        </w:rPr>
      </w:r>
      <w:r>
        <w:rPr>
          <w:rtl/>
          <w:cs/>
          <w:lang w:val="ar_AE" w:bidi="ar_AE"/>
        </w:rPr>
        <w:t>توقفوا هنا وناقشوا هذا السؤال كمجموعة. وهذا هو الجزء من الرسالة الذي يُعرِّف فيه بولس نفسه بأنه كاتب الرسالة. ثم يعطى بولس اسمه دورين: عبد الله ورسول أو مُرسل من يسوع المسيح. مارسوا كيف تقدمون أنفسكم عندما ترسلون رسالة إلى شخص ما. ما نوع المعلومات التي تقدّمونها لقراءكم؟ ما نوع المعلومات التي تقدمونها لهم عندما تحتاجون إلى إظهار سلطانكم؟ أوقفوا سماع هذا التسجيل الصوتي هنا.</w:t>
      </w:r>
    </w:p>
    <w:p>
      <w:pPr>
        <w:bidi/>
      </w:pPr>
      <w:r>
        <w:rPr>
          <w:rtl/>
          <w:cs/>
          <w:lang w:val="ar_AE" w:bidi="ar_AE"/>
        </w:rPr>
      </w:r>
      <w:r>
        <w:rPr>
          <w:rtl/>
          <w:cs/>
          <w:lang w:val="ar_AE" w:bidi="ar_AE"/>
        </w:rPr>
        <w:t>تذكّروا أن مهمة بولس كرسول هي نموّ "إيمان" شعب الله المختار، أو الذين يتبعون يسوع. تذكّروا أنه مع نموّ إيمانهم أو ثقتهم بيسوع، سيدركون أيضًا الحق الخاص بيسوع أكثر وأكثر. وبينما هم يفهمون الحق، فإن النتيجة الطبيعية هي أن يعيشوا بالتقوى وبطرق تُرضي الله. وعندما ينمو الناس في إيمانهم أو يتعلّمون أن يثقوا بيسوع أكثر، فهم يفهمون شخص يسوع أكثر، وكلما فهموا يسوع أكثر، كلما عاشوا حياة التقوى أكثر.</w:t>
      </w:r>
    </w:p>
    <w:p>
      <w:pPr>
        <w:bidi/>
      </w:pPr>
      <w:r>
        <w:rPr>
          <w:rtl/>
          <w:cs/>
          <w:lang w:val="ar_AE" w:bidi="ar_AE"/>
        </w:rPr>
      </w:r>
      <w:r>
        <w:rPr>
          <w:rtl/>
          <w:cs/>
          <w:lang w:val="ar_AE" w:bidi="ar_AE"/>
        </w:rPr>
        <w:t>توقفوا هنا وناقشوا هذا السؤال كمجموعة. كيف يمكنكم ترجمة عبارة "لأَجْلِ إِيمَانِ مُخْتَارِي اللهِ" في لغتكم على أفضل وجه؟ إن أمكن، ترجموها بطريقة يمكن أن تعني "لتقوية إيمان المؤمنين" و"مساعدة المؤمنين الجدد على الإيمان في البداية". إذا لم يكن هذا ممكنًا، فاختاروا أن تترجموا العبارة بهذه الصورة: تقوية إيمان الناس الذين اختارهم الله بالفعل. أوقفوا سماع هذا التسجيل الصوتي هنا.</w:t>
      </w:r>
    </w:p>
    <w:p>
      <w:pPr>
        <w:bidi/>
      </w:pPr>
      <w:r>
        <w:rPr>
          <w:rtl/>
          <w:cs/>
          <w:lang w:val="ar_AE" w:bidi="ar_AE"/>
        </w:rPr>
      </w:r>
      <w:r>
        <w:rPr>
          <w:rtl/>
          <w:cs/>
          <w:lang w:val="ar_AE" w:bidi="ar_AE"/>
        </w:rPr>
        <w:t>في الجزء الثاني من هذا المقطع، يصف بولس السبب أو الأساس لكل ما يعلّمه، وتذكّروا أن السبب الرئيسي لكون بولس يعمل رسولًا ليسوع المسيح هو رجاء الحياة الأبدية. تذكّروا أن الحياة الأبدية هي أن نعيش مع الله إلى الأبد، وأن الله هو الذي وعد بالحياة الأبدية قبل بدء الزمان. وتذكّروا أيضًا أن بولس يقول إن الله لا يكذب، مما فيه تناقض عن الآلهة الخادعة الكاذبة والشعب في جزيرة كريت. وتذكّروا أن بولس سيستمر عبر كل هذه الرسالة في إظهار التباين بين العيش مثل الناس في كريت الذين يكذبون والحياة كالذين يتبعون الإله الحقيقي الذي لا يكذب أبدًا.</w:t>
      </w:r>
    </w:p>
    <w:p>
      <w:pPr>
        <w:bidi/>
      </w:pPr>
      <w:r>
        <w:rPr>
          <w:rtl/>
          <w:cs/>
          <w:lang w:val="ar_AE" w:bidi="ar_AE"/>
        </w:rPr>
      </w:r>
      <w:r>
        <w:rPr>
          <w:rtl/>
          <w:cs/>
          <w:lang w:val="ar_AE" w:bidi="ar_AE"/>
        </w:rPr>
        <w:t>من المهم أن تتذكّروا أن بولس يوضح التناقض بين ما وعد به الله منذ زمن طويل وما يحدث الآن. وتذكّروا أن التركيز في اللغة الأصلية، هو على ما يحدث الآن وما يعلنه الله الآن، أو يجعله مُعلنًا للناس. والآن هو الوقت المُعيَّن، أو الوقت المناسب ليُظهر الله "الكلمة" للناس. تذكّروا أن هذه الكلمة تشير على الأرجح إلى الحياة الأبدية التي وعد بها الله، وأيضًا إلى الرسالة التي يكرز بها بولس عن يسوع.</w:t>
      </w:r>
    </w:p>
    <w:p>
      <w:pPr>
        <w:bidi/>
      </w:pPr>
      <w:r>
        <w:rPr>
          <w:rtl/>
          <w:cs/>
          <w:lang w:val="ar_AE" w:bidi="ar_AE"/>
        </w:rPr>
      </w:r>
      <w:r>
        <w:rPr>
          <w:rtl/>
          <w:cs/>
          <w:lang w:val="ar_AE" w:bidi="ar_AE"/>
        </w:rPr>
        <w:t>توقفوا هنا وناقشوا هذا السؤال كمجموعة. احكوا عن وقت حدث فيه شيء ما في حياتكم ولم تفهموه في وقتها، ثم احكوا عن الوقت الذي فهمتم فيه أخيرًا حقيقة ما حدث لكم. أوقفوا سماع هذا التسجيل الصوتي هنا.</w:t>
      </w:r>
    </w:p>
    <w:p>
      <w:pPr>
        <w:bidi/>
      </w:pPr>
      <w:r>
        <w:rPr>
          <w:rtl/>
          <w:cs/>
          <w:lang w:val="ar_AE" w:bidi="ar_AE"/>
        </w:rPr>
      </w:r>
      <w:r>
        <w:rPr>
          <w:rtl/>
          <w:cs/>
          <w:lang w:val="ar_AE" w:bidi="ar_AE"/>
        </w:rPr>
        <w:t>والآن ينتقل بولس إلى النقطة الرئيسية في مقدمته، وقد وضّح هنا العمل الذي أعطاه الله له، وشرح أساس هذا العمل. ويذكّرنا بولس الآن بأن الله أمره أن يفعل هذا العمل، وهذا هو ما يعطي بولس السلطان ليقول ما سيقوله. تذكّروا أيضًا أن بولس يقول "الرَّبِّ ... مُخَلِّصِنَا"، وهو ما يُظهر أن الله يُخلِّص الناس. وعبارة "الرَّبِّ ... مُخَلِّصِنَا" مهمة جدًا لأنها تذكّرنا أن يسوع والله هما نفس الشيء. ونحن نعرف ذلك لأنه في وسط هذا الجزء من هذا المقطع يقول بولس: "الرَّبِّ يَسُوعَ الْمَسِيحِ مُخَلِّصِنَا".</w:t>
      </w:r>
    </w:p>
    <w:p>
      <w:pPr>
        <w:bidi/>
      </w:pPr>
      <w:r>
        <w:rPr>
          <w:rtl/>
          <w:cs/>
          <w:lang w:val="ar_AE" w:bidi="ar_AE"/>
        </w:rPr>
      </w:r>
      <w:r>
        <w:rPr>
          <w:rtl/>
          <w:cs/>
          <w:lang w:val="ar_AE" w:bidi="ar_AE"/>
        </w:rPr>
        <w:t>في الجزء الثالث من هذا المقطع، تذكّروا أن بولس يقول إن هذه الرسالة هي لتيطس. وتذكّروا أن بولس يدعو تيطس "الابْنِ الصَّرِيحِ"، وهو ما يعني على الأرجح أنه أحب تيطس كما يحب الأب ابنه. تذكّروا أن بولس ليس والد تيطس بصلة الدم. وربما يكون بولس قد ساعد تيطس ليؤمن بيسوع، لذلك كان يشعر أنه أبيه الروحي. وتذكّروا أيضًا أن بولس يقول "حَسَبَ الإِيمَانِ الْمُشْتَرَكِ"، أي أن بولس وتيطس كانا يشتركان في إيمان واحد بيسوع.</w:t>
      </w:r>
    </w:p>
    <w:p>
      <w:pPr>
        <w:bidi/>
      </w:pPr>
      <w:r>
        <w:rPr>
          <w:rtl/>
          <w:cs/>
          <w:lang w:val="ar_AE" w:bidi="ar_AE"/>
        </w:rPr>
      </w:r>
      <w:r>
        <w:rPr>
          <w:rtl/>
          <w:cs/>
          <w:lang w:val="ar_AE" w:bidi="ar_AE"/>
        </w:rPr>
        <w:t>توقفوا هنا وناقشوا هذا السؤال كمجموعة. كيف تتحدثون عن شخص تحبّونه بشدة، حتى لو لم يكن قريب بصلة دم؟ أوقفوا سماع هذا التسجيل الصوتي هنا.</w:t>
      </w:r>
    </w:p>
    <w:p>
      <w:pPr>
        <w:bidi/>
      </w:pPr>
      <w:r>
        <w:rPr>
          <w:rtl/>
          <w:cs/>
          <w:lang w:val="ar_AE" w:bidi="ar_AE"/>
        </w:rPr>
      </w:r>
      <w:r>
        <w:rPr>
          <w:rtl/>
          <w:cs/>
          <w:lang w:val="ar_AE" w:bidi="ar_AE"/>
        </w:rPr>
        <w:t>تذكّروا أن الجزء الأخير من هذا المقطع هو تحيّة لتيطس، وهي تحيّة معتادة بين المؤمنين. تذكّروا أن بولس يصلّي من أجل نعمة وسلام لتيطس من الله أبينا، والمسيح يسوع مُخلّصنا. ومن الجدير بالذكر أن بولس يقول إن المسيح يسوع هو "مُخلّصنا"، خاصة بعد أن قال "مُخَلِّصِنَا الله" في الجزء الأول من هذا المقطع. ويُظهر بولس أهمية يسوع المسيح على إنه الطريق الذي اختاره الله لخلاص الناس.</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اختاروا أشخاصًا أو رسومات أو أشياء لتمثّل كل شخصية من الشخصيات. وبينما تبدأون في إعادة سرد قصة هذه الآيات، يشير بولس إلى نفسه ويصف نفسه بأنه عبد ورسُول، ثم يشير بولس إلى الذين اختاروا أن يتبعوا الله ويدعوهم مُخْتَارِي اللهِ. يوضح بولس أنه يساعد على تقوية إيمانهم، أو ثقتهم، بيسوع. ويمكن للناس أن يُظهروا ثقتهم بيسوع أكثر فأكثر، فتكون نتيجة ثقتهم هذه هي أنهم يفهمون أكثر فأكثر عن الله. وكلما فهموا أكثر، كلما عاشوا في حياة تُظهِر أنهم يتبعون يسوع. والآن يشرح بولس الحق بأنهم يؤمنون بالله، وأن الله لا يكذب أبدًا. حتى قبل أن يخلق الله العالم، كان الله يخطط لشعبه أن يحصل على حياة أبدية معه. ويُظهر الناس أنهم واثقون ويؤمنون بأن لهم حياة أبدية مع الله.</w:t>
      </w:r>
    </w:p>
    <w:p>
      <w:pPr>
        <w:bidi/>
      </w:pPr>
      <w:r>
        <w:rPr>
          <w:rtl/>
          <w:cs/>
          <w:lang w:val="ar_AE" w:bidi="ar_AE"/>
        </w:rPr>
      </w:r>
      <w:r>
        <w:rPr>
          <w:rtl/>
          <w:cs/>
          <w:lang w:val="ar_AE" w:bidi="ar_AE"/>
        </w:rPr>
        <w:t>والآن يدخل الله في المشهد ويأمر بولس أن يشارك هذه الرسالة مع الجميع. ويقبل بولس تعليمات الله ويبدأ في مشاركة الرسالة.</w:t>
      </w:r>
    </w:p>
    <w:p>
      <w:pPr>
        <w:bidi/>
      </w:pPr>
      <w:r>
        <w:rPr>
          <w:rtl/>
          <w:cs/>
          <w:lang w:val="ar_AE" w:bidi="ar_AE"/>
        </w:rPr>
      </w:r>
      <w:r>
        <w:rPr>
          <w:rtl/>
          <w:cs/>
          <w:lang w:val="ar_AE" w:bidi="ar_AE"/>
        </w:rPr>
        <w:t>والآن ينتقل بولس إلى تيطس ويحيّيه بأن يباركه بعطايا الله الصالحة وبالسلام. ويقف بولس وتيطس والله ويسوع معًا لأنهم جميعًا متحدون في العائلة نفسها.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تيطس 1: 1- 4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المؤمنون في كريت</w:t>
      </w:r>
    </w:p>
    <w:p>
      <w:pPr>
        <w:pStyle w:val="ListBullet"/>
        <w:bidi/>
        <w:spacing w:line="240" w:lineRule="auto"/>
        <w:ind w:left="720"/>
      </w:pPr>
      <w:r>
        <w:rPr>
          <w:rtl/>
          <w:cs/>
          <w:lang w:val="ar_AE" w:bidi="ar_AE"/>
        </w:rPr>
      </w:r>
      <w:r>
        <w:rPr>
          <w:rtl/>
          <w:cs/>
          <w:lang w:val="ar_AE" w:bidi="ar_AE"/>
        </w:rPr>
        <w:t>وتيطس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يبدأ بولس رسالته إلى تيطس، ويعرّف نفسه على أنه عبد الله، ورسول يسوع المسيح.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"سعيد لأنني أرسلت هذه الرسالة المهمة إلى تيطس"، أو "أشعر بالإكرام لأنني عبد الله مثل داود أو دانيال أو موسى في العهد القديم"، أو "أرجو أن يفهم تيطس عملي الهام كرسول ليسوع المسيح".</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إن الغرض من عمله هو مساعدة الناس الذين اختارهم الله ليثقوا بالرب أكثر فأكثر، وعندها سيفهم الناس الحق الخاص بيسوع، وسيعيش الناس بطريقة تُرضي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"أشعر بمسؤولية مشاركة يسوع مع الشعب الذي اختاره الله"، أو "أرجو أن يعيش الناس بطرق ترضي الله بعد أن فهموا الحق الخاص بيسوع"، أو "أريد أن تساعد هذه الرسالة تيطس والمؤمنين في كريت على معرفة كيف يعيشون بطرق ترضي الله".</w:t>
      </w:r>
    </w:p>
    <w:p>
      <w:pPr>
        <w:pStyle w:val="ListBullet"/>
        <w:bidi/>
        <w:spacing w:line="240" w:lineRule="auto"/>
        <w:ind w:left="720"/>
      </w:pPr>
      <w:r>
        <w:rPr>
          <w:rtl/>
          <w:cs/>
          <w:lang w:val="ar_AE" w:bidi="ar_AE"/>
        </w:rPr>
      </w:r>
      <w:r>
        <w:rPr>
          <w:rtl/>
          <w:cs/>
          <w:lang w:val="ar_AE" w:bidi="ar_AE"/>
        </w:rPr>
        <w:t>واسألوا أيضًا من يؤدون دور المؤمنين الكرياتيين: "بماذا تشعرون أو تفكرون؟" قد يجيب الناس بعبارات مثل: "نثق في الله أكثر فأكثر"، أو "سعداء لأننا نعرف المزيد عن يسوع"، أو "نريد أن نحيا حياة تُظهر أننا نثق في الله ونعرف المزيد عن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يصف بولس سبب عمله – رَجَاءِ الْحَيَاةِ الأَبَدِيَّةِ، الَّتِي وَعَدَ بِهَا اللهُ قَبْلَ الأَزْمِنَةِ الأَزَلِيَّةِ، واللهُ الْمُنَزَّهُ عَنِ الْكَذِبِ.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تيطس والمؤمنين في كريت: "بماذا تشعرون أو تفكرون؟" قد يجيب الناس بعبارات مثل: "نتطلع إلى الحياة الأبدية مع الله أبينا"، أو "مندهشون أن بولس يقول إن الله لا يمكن أن يكذب – فهذا ليس مثل الآلهة في كريت أو من يعيش هنا على كريت"، أو "متأكدون من أن الله سيحفظ وعوده لأنه لا يمكن أن يكذب".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الوقت المناسب، أظهر الله كلمته الخاصة عن يسوع، أو أُعلن عنها. وهذه الكلمة هي الحياة الأبدية التي وعد بها الله، وهي أيضًا الرسالة التي أعطاها الله لبولس ليكرز بها، كما أمر الله بولس أن يخبر بهذه الأمور عن يسوع. ويدعو بولس الله "مُخلّصنا".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تيطس: "بماذا تشعر أو تفكر؟" قد يجيب الشخص بعبارات مثل: "نعتقد أن ما يقوله بولس في هذه الرسالة يجب أن يكون مهمًا لأن الله أمره أن يقول هذه الأمور الخاصة بيسوع"، أو "أرجو أن يعترف الناس بسلطان بولس لأن الله أمره أن يتكلم بهذه الرسالة عن يسوع"، أو "أرجو أن يستمع الناس إليّ أيضًا بينما أعلم المؤمنين الكلمة التي يعطيها لي بولس في هذه الرسالة.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إن هذه الرسالة هي إلى تيطس. وتيطس هو بمثابة ابن لبولس في الإيمان، كما يتشارك الاثنان في إيمانهما المشترك بيسوع.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تيطس: "بماذا تشعر أو تفكر؟" قد يجيب الشخص بعبارات مثل: "أشعر بالاحترام لتلقي رسالة من بولس الذي هو أبي الروحي"، أو "أشعر بأنني مُلزَم بالاستماع إلى بولس كابن صالح يستمع إلى أبيه"، أو "أشعر بالامتنان لبولس لأجل كل ما علّمني في الماضي".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بولس يحيِّي تيطس، ويصلّي من أجل أن ينال تيطس نعمة وسلام من الله أبينا. كما يصلّي بولس من أجل أن ينال نعمة وسلام من يسوع المسيح مُخلّصنا.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"أريد أن أعطي تيطس النعمة والسلام لأجل عمله"، أو "مُمتن لأن بولس يكتب هذه الرسالة إلى تيطس"، أو "سعيد لأنني أعلن أن يسوع هو مُخلِّص العالم".</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تيطس 1: 1- 4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يُعرّف بولس نفسه بأنه الشخص الذي أرسل هذه الرسالة إلى تيطس، ويدعو نفسه </w:t>
      </w:r>
      <w:r>
        <w:rPr>
          <w:b/>
          <w:rtl/>
          <w:cs/>
          <w:lang w:val="ar_AE" w:bidi="ar_AE"/>
        </w:rPr>
        <w:t>عبد</w:t>
      </w:r>
      <w:r>
        <w:rPr>
          <w:rtl/>
          <w:cs/>
          <w:lang w:val="ar_AE" w:bidi="ar_AE"/>
        </w:rPr>
        <w:t xml:space="preserve"> الله. وكلمة "عبد" أو "خادم" لها معاني مشابهة، وكلاهما شخص يعمل لدى شخص آخر. وليس للخادم أو العبد حقوق، وهم يعتمدون تمامًا على سيدهم في كل شيء. يخدم بولس الله كعبد بكونه متكلًا ومعتمدًا على الله ومتمًّما لما يطلبه منه.</w:t>
      </w:r>
    </w:p>
    <w:p>
      <w:pPr>
        <w:bidi/>
      </w:pPr>
      <w:r>
        <w:rPr>
          <w:rtl/>
          <w:cs/>
          <w:lang w:val="ar_AE" w:bidi="ar_AE"/>
        </w:rPr>
      </w:r>
      <w:r>
        <w:rPr>
          <w:rtl/>
          <w:cs/>
          <w:lang w:val="ar_AE" w:bidi="ar_AE"/>
        </w:rPr>
        <w:t xml:space="preserve">توقّفوا هنا وناقشوا معًا كيف ستترجمون كلمة </w:t>
      </w:r>
      <w:r>
        <w:rPr>
          <w:b/>
          <w:rtl/>
          <w:cs/>
          <w:lang w:val="ar_AE" w:bidi="ar_AE"/>
        </w:rPr>
        <w:t>عبد</w:t>
      </w:r>
      <w:r>
        <w:rPr>
          <w:rtl/>
          <w:cs/>
          <w:lang w:val="ar_AE" w:bidi="ar_AE"/>
        </w:rPr>
        <w:t xml:space="preserve">. قوموا بترجمة تعبير "عبد" كما استخدمتموه في أجزاء أخرى من العهد الجديد. ولمزيد من المعلومات عن كلمة </w:t>
      </w:r>
      <w:r>
        <w:rPr>
          <w:rtl/>
          <w:cs/>
          <w:lang w:val="ar_AE" w:bidi="ar_AE"/>
        </w:rPr>
        <w:t>عبد</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ويقول بولس أيضًا إنه </w:t>
      </w:r>
      <w:r>
        <w:rPr>
          <w:b/>
          <w:rtl/>
          <w:cs/>
          <w:lang w:val="ar_AE" w:bidi="ar_AE"/>
        </w:rPr>
        <w:t>رسول</w:t>
      </w:r>
      <w:r>
        <w:rPr>
          <w:rtl/>
          <w:cs/>
          <w:lang w:val="ar_AE" w:bidi="ar_AE"/>
        </w:rPr>
        <w:t xml:space="preserve"> يسوع المسيح. والرسول هو شخص يعطيه يسوع سلطانًا. ويكون للرسول عمل خاص من يسوع وهو أن يُخبر الناس عنه. والمقصود بتعبير</w:t>
      </w:r>
      <w:r>
        <w:rPr>
          <w:b/>
          <w:rtl/>
          <w:cs/>
          <w:lang w:val="ar_AE" w:bidi="ar_AE"/>
        </w:rPr>
        <w:t>المسيح</w:t>
      </w:r>
      <w:r>
        <w:rPr>
          <w:rtl/>
          <w:cs/>
          <w:lang w:val="ar_AE" w:bidi="ar_AE"/>
        </w:rPr>
        <w:t xml:space="preserve"> هو الشخص الذي عُيَّن لمهمة خاصة. وفي هذه الحالة، كان يسوع مُخلِّصًا وملكًا مُعيَّنًا من الله.</w:t>
      </w:r>
    </w:p>
    <w:p>
      <w:pPr>
        <w:bidi/>
      </w:pPr>
      <w:r>
        <w:rPr>
          <w:rtl/>
          <w:cs/>
          <w:lang w:val="ar_AE" w:bidi="ar_AE"/>
        </w:rPr>
      </w:r>
      <w:r>
        <w:rPr>
          <w:rtl/>
          <w:cs/>
          <w:lang w:val="ar_AE" w:bidi="ar_AE"/>
        </w:rPr>
        <w:t xml:space="preserve">توقّفوا هنا وراجعوا كيف ستترجمون تعبير </w:t>
      </w:r>
      <w:r>
        <w:rPr>
          <w:b/>
          <w:rtl/>
          <w:cs/>
          <w:lang w:val="ar_AE" w:bidi="ar_AE"/>
        </w:rPr>
        <w:t>رسول</w:t>
      </w:r>
      <w:r>
        <w:rPr>
          <w:rtl/>
          <w:cs/>
          <w:lang w:val="ar_AE" w:bidi="ar_AE"/>
        </w:rPr>
        <w:t xml:space="preserve"> وتعبير</w:t>
      </w:r>
      <w:r>
        <w:rPr>
          <w:b/>
          <w:rtl/>
          <w:cs/>
          <w:lang w:val="ar_AE" w:bidi="ar_AE"/>
        </w:rPr>
        <w:t>المسيح</w:t>
      </w:r>
      <w:r>
        <w:rPr>
          <w:rtl/>
          <w:cs/>
          <w:lang w:val="ar_AE" w:bidi="ar_AE"/>
        </w:rPr>
        <w:t xml:space="preserve">. ترجموا كلمة "رسول" وتعبير "المسيح" كما استخدمتموهما في أجزاء أخرى من العهد الجديد. ولمزيد من المعلومات عن تعبير </w:t>
      </w:r>
      <w:r>
        <w:rPr>
          <w:rtl/>
          <w:cs/>
          <w:lang w:val="ar_AE" w:bidi="ar_AE"/>
        </w:rPr>
        <w:t>رسول</w:t>
      </w:r>
      <w:r>
        <w:rPr>
          <w:rtl/>
          <w:cs/>
          <w:lang w:val="ar_AE" w:bidi="ar_AE"/>
        </w:rPr>
        <w:t xml:space="preserve"> وتعبير</w:t>
      </w:r>
      <w:r>
        <w:rPr>
          <w:rtl/>
          <w:cs/>
          <w:lang w:val="ar_AE" w:bidi="ar_AE"/>
        </w:rPr>
        <w:t>مسيح</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وبولس هو رسول </w:t>
      </w:r>
      <w:r>
        <w:rPr>
          <w:b/>
          <w:rtl/>
          <w:cs/>
          <w:lang w:val="ar_AE" w:bidi="ar_AE"/>
        </w:rPr>
        <w:t>إيمان</w:t>
      </w:r>
      <w:r>
        <w:rPr>
          <w:rtl/>
          <w:cs/>
          <w:lang w:val="ar_AE" w:bidi="ar_AE"/>
        </w:rPr>
        <w:t xml:space="preserve"> شعب الله المختار. والمقصود بكلمة إيمان هو الإيمان بأن ما يقوله يسوع عن نفسه هو الحق. ويمكن أن يعني الإيمان أيضًا الإيمان بتعاليم يسوع المسيح، والثقة بيسوع، والالتزام بفعل ما يقوله يسوع.</w:t>
      </w:r>
    </w:p>
    <w:p>
      <w:pPr>
        <w:bidi/>
      </w:pPr>
      <w:r>
        <w:rPr>
          <w:rtl/>
          <w:cs/>
          <w:lang w:val="ar_AE" w:bidi="ar_AE"/>
        </w:rPr>
      </w:r>
      <w:r>
        <w:rPr>
          <w:rtl/>
          <w:cs/>
          <w:lang w:val="ar_AE" w:bidi="ar_AE"/>
        </w:rPr>
        <w:t xml:space="preserve">توقّفوا هنا وناقشوا معًا كيف ستترجمون كلمة </w:t>
      </w:r>
      <w:r>
        <w:rPr>
          <w:b/>
          <w:rtl/>
          <w:cs/>
          <w:lang w:val="ar_AE" w:bidi="ar_AE"/>
        </w:rPr>
        <w:t>إيمان</w:t>
      </w:r>
      <w:r>
        <w:rPr>
          <w:rtl/>
          <w:cs/>
          <w:lang w:val="ar_AE" w:bidi="ar_AE"/>
        </w:rPr>
        <w:t xml:space="preserve">. ترجموا كلمة الإيمان كما فعلتم في أجزاء أخرى من العهد الجديد. ولمزيد من المعلومات عن </w:t>
      </w:r>
      <w:r>
        <w:rPr>
          <w:rtl/>
          <w:cs/>
          <w:lang w:val="ar_AE" w:bidi="ar_AE"/>
        </w:rPr>
        <w:t>الإيمان</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وشعب الله المختار هم الناس الذين اختارهم الله ليؤمنوا به ويتبعوه.</w:t>
      </w:r>
    </w:p>
    <w:p>
      <w:pPr>
        <w:bidi/>
      </w:pPr>
      <w:r>
        <w:rPr>
          <w:rtl/>
          <w:cs/>
          <w:lang w:val="ar_AE" w:bidi="ar_AE"/>
        </w:rPr>
      </w:r>
      <w:r>
        <w:rPr>
          <w:rtl/>
          <w:cs/>
          <w:lang w:val="ar_AE" w:bidi="ar_AE"/>
        </w:rPr>
        <w:t>توقّفوا هنا وناقشوا هذا السؤال كمجموعة: كيف ستصفون فكرة شعب الله المختار؟ أوقفوا سماع هذا التسجيل الصوتي هنا.</w:t>
      </w:r>
    </w:p>
    <w:p>
      <w:pPr>
        <w:bidi/>
      </w:pPr>
      <w:r>
        <w:rPr>
          <w:rtl/>
          <w:cs/>
          <w:lang w:val="ar_AE" w:bidi="ar_AE"/>
        </w:rPr>
      </w:r>
      <w:r>
        <w:rPr>
          <w:rtl/>
          <w:cs/>
          <w:lang w:val="ar_AE" w:bidi="ar_AE"/>
        </w:rPr>
        <w:t>ومع نمو الناس في إيمانهم بالله، فإن الناس أيضًا ينموون في معرفتهم بالحق. والمقصود بكلمة الحق هو تعاليم يسوع. كلما فهم الناس حقّ يسوع بصورة أعمق، كانت النتيجة الطبيعية أن يعيشوا بطرق تُرضي الله.</w:t>
      </w:r>
    </w:p>
    <w:p>
      <w:pPr>
        <w:bidi/>
      </w:pPr>
      <w:r>
        <w:rPr>
          <w:rtl/>
          <w:cs/>
          <w:lang w:val="ar_AE" w:bidi="ar_AE"/>
        </w:rPr>
      </w:r>
      <w:r>
        <w:rPr>
          <w:rtl/>
          <w:cs/>
          <w:lang w:val="ar_AE" w:bidi="ar_AE"/>
        </w:rPr>
        <w:t xml:space="preserve">إن حجة بولس وأساس تعليمه هو </w:t>
      </w:r>
      <w:r>
        <w:rPr>
          <w:b/>
          <w:rtl/>
          <w:cs/>
          <w:lang w:val="ar_AE" w:bidi="ar_AE"/>
        </w:rPr>
        <w:t>رجاء</w:t>
      </w:r>
      <w:r>
        <w:rPr>
          <w:rtl/>
          <w:cs/>
          <w:lang w:val="ar_AE" w:bidi="ar_AE"/>
        </w:rPr>
        <w:t xml:space="preserve"> </w:t>
      </w:r>
      <w:r>
        <w:rPr>
          <w:b/>
          <w:rtl/>
          <w:cs/>
          <w:lang w:val="ar_AE" w:bidi="ar_AE"/>
        </w:rPr>
        <w:t>الحياة الأبدية</w:t>
      </w:r>
      <w:r>
        <w:rPr>
          <w:rtl/>
          <w:cs/>
          <w:lang w:val="ar_AE" w:bidi="ar_AE"/>
        </w:rPr>
        <w:t>. والمقصود بالرجاء هو التوقّع الواثق بأن الله سيفعل شيئًا. والحياة الأبدية هي العطية التي يعطيها الله للذين يؤمنون ويثقون في يسوع، كما أنها أيضًا العيش مع الله إلى الأبد. وتبدأ الحياة الأبدية الآن وهي تغيّرنا، وتجعل من الممكن أن نعيش في علاقة وثيقة مع الله.</w:t>
      </w:r>
    </w:p>
    <w:p>
      <w:pPr>
        <w:bidi/>
      </w:pPr>
      <w:r>
        <w:rPr>
          <w:rtl/>
          <w:cs/>
          <w:lang w:val="ar_AE" w:bidi="ar_AE"/>
        </w:rPr>
      </w:r>
      <w:r>
        <w:rPr>
          <w:rtl/>
          <w:cs/>
          <w:lang w:val="ar_AE" w:bidi="ar_AE"/>
        </w:rPr>
        <w:t>توقّفوا هنا وناقشوا كفريق: كيف ستترجمون تعبيرات</w:t>
      </w:r>
      <w:r>
        <w:rPr>
          <w:b/>
          <w:rtl/>
          <w:cs/>
          <w:lang w:val="ar_AE" w:bidi="ar_AE"/>
        </w:rPr>
        <w:t>الرجاء</w:t>
      </w:r>
      <w:r>
        <w:rPr>
          <w:rtl/>
          <w:cs/>
          <w:lang w:val="ar_AE" w:bidi="ar_AE"/>
        </w:rPr>
        <w:t xml:space="preserve"> و</w:t>
      </w:r>
      <w:r>
        <w:rPr>
          <w:b/>
          <w:rtl/>
          <w:cs/>
          <w:lang w:val="ar_AE" w:bidi="ar_AE"/>
        </w:rPr>
        <w:t>الحياة الأبدية</w:t>
      </w:r>
      <w:r>
        <w:rPr>
          <w:rtl/>
          <w:cs/>
          <w:lang w:val="ar_AE" w:bidi="ar_AE"/>
        </w:rPr>
        <w:t xml:space="preserve">؟ قوموا بترجمة تعبيرات "الرجاء" و"الحياة الأبدية" كما لديكم في أجزاء أخرى من العهد الجديد. ولمزيد من المعلومات عن </w:t>
      </w:r>
      <w:r>
        <w:rPr>
          <w:b/>
          <w:rtl/>
          <w:cs/>
          <w:lang w:val="ar_AE" w:bidi="ar_AE"/>
        </w:rPr>
        <w:t>الرجاء</w:t>
      </w:r>
      <w:r>
        <w:rPr>
          <w:rtl/>
          <w:cs/>
          <w:lang w:val="ar_AE" w:bidi="ar_AE"/>
        </w:rPr>
        <w:t xml:space="preserve"> و</w:t>
      </w:r>
      <w:r>
        <w:rPr>
          <w:rtl/>
          <w:cs/>
          <w:lang w:val="ar_AE" w:bidi="ar_AE"/>
        </w:rPr>
        <w:t>الحياة الأبدية</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الله هو الذي وعد بالحياة الأبدية، وقد وعد بهذه الحياة الأبدية </w:t>
      </w:r>
      <w:r>
        <w:rPr>
          <w:b/>
          <w:rtl/>
          <w:cs/>
          <w:lang w:val="ar_AE" w:bidi="ar_AE"/>
        </w:rPr>
        <w:t>قَبْلَ الأَزْمِنَةِ الأَزَلِيَّةِ</w:t>
      </w:r>
      <w:r>
        <w:rPr>
          <w:rtl/>
          <w:cs/>
          <w:lang w:val="ar_AE" w:bidi="ar_AE"/>
        </w:rPr>
        <w:t>. والمقصود في اللغة الأصلية بتعبير "قَبْلَ الأَزْمِنَةِ الأَزَلِيَّةِ" هو "قبل العصور الأزلية". وهذه العبارة تعني أنه مع أن الله غير خاضع للزمن، إلا أن الله في مرحلة ما من الماضي، خلق العالم. قبل أن يخلق الله العالم ويبدأ الزمن، كان له بالفعل خطة خلاص ووعد بحياة أبدية لشعبه المختار.</w:t>
      </w:r>
    </w:p>
    <w:p>
      <w:pPr>
        <w:bidi/>
      </w:pPr>
      <w:r>
        <w:rPr>
          <w:rtl/>
          <w:cs/>
          <w:lang w:val="ar_AE" w:bidi="ar_AE"/>
        </w:rPr>
      </w:r>
      <w:r>
        <w:rPr>
          <w:rtl/>
          <w:cs/>
          <w:lang w:val="ar_AE" w:bidi="ar_AE"/>
        </w:rPr>
        <w:t>توقّفوا هنا وناقشوا هذا السؤال معًا: تحدثوا عن أفضل طريقة لترجمة هذه الفكرة "قَبْلَ الأَزْمِنَةِ الأَزَلِيَّةِ" في لغتكم. أوقفوا سماع هذا التسجيل الصوتي هنا.</w:t>
      </w:r>
    </w:p>
    <w:p>
      <w:pPr>
        <w:bidi/>
      </w:pPr>
      <w:r>
        <w:rPr>
          <w:rtl/>
          <w:cs/>
          <w:lang w:val="ar_AE" w:bidi="ar_AE"/>
        </w:rPr>
      </w:r>
      <w:r>
        <w:rPr>
          <w:rtl/>
          <w:cs/>
          <w:lang w:val="ar_AE" w:bidi="ar_AE"/>
        </w:rPr>
        <w:t xml:space="preserve">والآن هو الوقت الذي يعلن فيه الله كلمته للناس. وربما تكون الكلمة هي كل من رجاء الحياة الأبدية وأيضًا الرسالة التي يكرز بها بولس. والمقصود، في العهد الجديد، بكلمة </w:t>
      </w:r>
      <w:r>
        <w:rPr>
          <w:b/>
          <w:rtl/>
          <w:cs/>
          <w:lang w:val="ar_AE" w:bidi="ar_AE"/>
        </w:rPr>
        <w:t>الكلمة</w:t>
      </w:r>
      <w:r>
        <w:rPr>
          <w:rtl/>
          <w:cs/>
          <w:lang w:val="ar_AE" w:bidi="ar_AE"/>
        </w:rPr>
        <w:t xml:space="preserve"> عادةً هو البشارة السارة بأن يسوع قد جاء إلى العالم.</w:t>
      </w:r>
    </w:p>
    <w:p>
      <w:pPr>
        <w:bidi/>
      </w:pPr>
      <w:r>
        <w:rPr>
          <w:rtl/>
          <w:cs/>
          <w:lang w:val="ar_AE" w:bidi="ar_AE"/>
        </w:rPr>
      </w:r>
      <w:r>
        <w:rPr>
          <w:rtl/>
          <w:cs/>
          <w:lang w:val="ar_AE" w:bidi="ar_AE"/>
        </w:rPr>
        <w:t xml:space="preserve">توقّفوا هنا وناقشوا معًا في المجموعة: كيف ستترجمون فكرة </w:t>
      </w:r>
      <w:r>
        <w:rPr>
          <w:b/>
          <w:rtl/>
          <w:cs/>
          <w:lang w:val="ar_AE" w:bidi="ar_AE"/>
        </w:rPr>
        <w:t>الكلمة</w:t>
      </w:r>
      <w:r>
        <w:rPr>
          <w:rtl/>
          <w:cs/>
          <w:lang w:val="ar_AE" w:bidi="ar_AE"/>
        </w:rPr>
        <w:t xml:space="preserve">؟ ترجموا الكلمة نفسها كما استخدمتموها في أجزاء أخرى من العهد الجديد. ولمزيد من المعلومات عن تعبير </w:t>
      </w:r>
      <w:r>
        <w:rPr>
          <w:rtl/>
          <w:cs/>
          <w:lang w:val="ar_AE" w:bidi="ar_AE"/>
        </w:rPr>
        <w:t>الكلمة</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وقد أعطى الله هذه الكلمة إلى بولس حتى يتمكّن من الكرازة للناس. لقد </w:t>
      </w:r>
      <w:r>
        <w:rPr>
          <w:b/>
          <w:rtl/>
          <w:cs/>
          <w:lang w:val="ar_AE" w:bidi="ar_AE"/>
        </w:rPr>
        <w:t>أمر</w:t>
      </w:r>
      <w:r>
        <w:rPr>
          <w:rtl/>
          <w:cs/>
          <w:lang w:val="ar_AE" w:bidi="ar_AE"/>
        </w:rPr>
        <w:t xml:space="preserve"> الله مُخلّصنا بولس بأن يُخبّر بهذه الأمور. وعادةً ما يُقصد بعبارة "أَمْرِ مُخَلِّصِنَا اللهِ" هو الأحكام التي أعطاها الله لشعبه ليتّبِعونها. وهنا الكلمات تعني أن الله أخبر بولس بأن يوصي تيطس بهذه الأمور. ولمزيد من المعلومات عن كلمة </w:t>
      </w:r>
      <w:r>
        <w:rPr>
          <w:rtl/>
          <w:cs/>
          <w:lang w:val="ar_AE" w:bidi="ar_AE"/>
        </w:rPr>
        <w:t>أَمْرِ</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هذا السؤال كمجموعة: ناقشوا كيف ستترجمون </w:t>
      </w:r>
      <w:r>
        <w:rPr>
          <w:b/>
          <w:rtl/>
          <w:cs/>
          <w:lang w:val="ar_AE" w:bidi="ar_AE"/>
        </w:rPr>
        <w:t>أَمْرِ</w:t>
      </w:r>
      <w:r>
        <w:rPr>
          <w:rtl/>
          <w:cs/>
          <w:lang w:val="ar_AE" w:bidi="ar_AE"/>
        </w:rPr>
        <w:t xml:space="preserve"> مُخَلِّصِنَا الله. أوقفوا سماع هذا التسجيل الصوتي هنا.</w:t>
      </w:r>
    </w:p>
    <w:p>
      <w:pPr>
        <w:bidi/>
      </w:pPr>
      <w:r>
        <w:rPr>
          <w:rtl/>
          <w:cs/>
          <w:lang w:val="ar_AE" w:bidi="ar_AE"/>
        </w:rPr>
      </w:r>
      <w:r>
        <w:rPr>
          <w:rtl/>
          <w:cs/>
          <w:lang w:val="ar_AE" w:bidi="ar_AE"/>
        </w:rPr>
        <w:t xml:space="preserve">وكلمة </w:t>
      </w:r>
      <w:r>
        <w:rPr>
          <w:b/>
          <w:rtl/>
          <w:cs/>
          <w:lang w:val="ar_AE" w:bidi="ar_AE"/>
        </w:rPr>
        <w:t>مُخَلِّصِنَا</w:t>
      </w:r>
      <w:r>
        <w:rPr>
          <w:rtl/>
          <w:cs/>
          <w:lang w:val="ar_AE" w:bidi="ar_AE"/>
        </w:rPr>
        <w:t xml:space="preserve"> تشير إلى الشخص الذي يُنقذ الناس أو يُحرّرهم من الشر أو الخطر. وفي تحيّة بولس لتيطس، يدعو بولس أيضًا يسوع المسيح بلقب "مُخلّصنا".</w:t>
      </w:r>
    </w:p>
    <w:p>
      <w:pPr>
        <w:bidi/>
      </w:pPr>
      <w:r>
        <w:rPr>
          <w:rtl/>
          <w:cs/>
          <w:lang w:val="ar_AE" w:bidi="ar_AE"/>
        </w:rPr>
      </w:r>
      <w:r>
        <w:rPr>
          <w:rtl/>
          <w:cs/>
          <w:lang w:val="ar_AE" w:bidi="ar_AE"/>
        </w:rPr>
        <w:t xml:space="preserve">توقّفوا هنا وناقشوا هذا السؤال معًا: كيف ستترجمون فكرة </w:t>
      </w:r>
      <w:r>
        <w:rPr>
          <w:b/>
          <w:rtl/>
          <w:cs/>
          <w:lang w:val="ar_AE" w:bidi="ar_AE"/>
        </w:rPr>
        <w:t>المُخلِّص</w:t>
      </w:r>
      <w:r>
        <w:rPr>
          <w:rtl/>
          <w:cs/>
          <w:lang w:val="ar_AE" w:bidi="ar_AE"/>
        </w:rPr>
        <w:t xml:space="preserve">؟ ترجموا كلمة "المُخلِّص" بنفس الطريقة التي استخدمتموها في أجزاء أخرى من العهد الجديد. ولمزيد من المعلومات عن </w:t>
      </w:r>
      <w:r>
        <w:rPr>
          <w:rtl/>
          <w:cs/>
          <w:lang w:val="ar_AE" w:bidi="ar_AE"/>
        </w:rPr>
        <w:t>المُخلِّص</w:t>
      </w:r>
      <w:r>
        <w:rPr>
          <w:rtl/>
          <w:cs/>
          <w:lang w:val="ar_AE" w:bidi="ar_AE"/>
        </w:rPr>
        <w:t xml:space="preserve"> راجعوا "قاموس الكلمات الرئيسية". أوقفوا سماع هذا التسجيل الصوتي هنا.</w:t>
      </w:r>
    </w:p>
    <w:p>
      <w:pPr>
        <w:bidi/>
      </w:pPr>
      <w:r>
        <w:rPr>
          <w:rtl/>
          <w:cs/>
          <w:lang w:val="ar_AE" w:bidi="ar_AE"/>
        </w:rPr>
      </w:r>
      <w:r>
        <w:rPr>
          <w:rtl/>
          <w:cs/>
          <w:lang w:val="ar_AE" w:bidi="ar_AE"/>
        </w:rPr>
        <w:t xml:space="preserve">ويرسل بولس هذه الرسالة إلى تيطس، ابنه الصريح في </w:t>
      </w:r>
      <w:r>
        <w:rPr>
          <w:b/>
          <w:rtl/>
          <w:cs/>
          <w:lang w:val="ar_AE" w:bidi="ar_AE"/>
        </w:rPr>
        <w:t>الإيمان</w:t>
      </w:r>
      <w:r>
        <w:rPr>
          <w:rtl/>
          <w:cs/>
          <w:lang w:val="ar_AE" w:bidi="ar_AE"/>
        </w:rPr>
        <w:t xml:space="preserve"> المشترك. وكان بولس يحب تيطس كابن له. يحيّي بولس تيطس بالصلاة طالبًا له </w:t>
      </w:r>
      <w:r>
        <w:rPr>
          <w:b/>
          <w:rtl/>
          <w:cs/>
          <w:lang w:val="ar_AE" w:bidi="ar_AE"/>
        </w:rPr>
        <w:t xml:space="preserve"> النعمة </w:t>
      </w:r>
      <w:r>
        <w:rPr>
          <w:rtl/>
          <w:cs/>
          <w:lang w:val="ar_AE" w:bidi="ar_AE"/>
        </w:rPr>
        <w:t>و</w:t>
      </w:r>
      <w:r>
        <w:rPr>
          <w:b/>
          <w:rtl/>
          <w:cs/>
          <w:lang w:val="ar_AE" w:bidi="ar_AE"/>
        </w:rPr>
        <w:t xml:space="preserve">السلام </w:t>
      </w:r>
      <w:r>
        <w:rPr>
          <w:rtl/>
          <w:cs/>
          <w:lang w:val="ar_AE" w:bidi="ar_AE"/>
        </w:rPr>
        <w:t>مِنَ اللهِ الآبِ وَالرَّبِّ يَسُوعَ الْمَسِيحِ مُخَلِّصِنَا.</w:t>
      </w:r>
    </w:p>
    <w:p>
      <w:pPr>
        <w:bidi/>
      </w:pPr>
      <w:r>
        <w:rPr>
          <w:rtl/>
          <w:cs/>
          <w:lang w:val="ar_AE" w:bidi="ar_AE"/>
        </w:rPr>
      </w:r>
      <w:r>
        <w:rPr>
          <w:rtl/>
          <w:cs/>
          <w:lang w:val="ar_AE" w:bidi="ar_AE"/>
        </w:rPr>
        <w:t>توقّفوا هنا وناقشوا هذا السؤال معًا: كيف ستترجمون الكلمات</w:t>
      </w:r>
      <w:r>
        <w:rPr>
          <w:b/>
          <w:rtl/>
          <w:cs/>
          <w:lang w:val="ar_AE" w:bidi="ar_AE"/>
        </w:rPr>
        <w:t xml:space="preserve">نِعْمَةٌ </w:t>
      </w:r>
      <w:r>
        <w:rPr>
          <w:rtl/>
          <w:cs/>
          <w:lang w:val="ar_AE" w:bidi="ar_AE"/>
        </w:rPr>
        <w:t xml:space="preserve">و </w:t>
      </w:r>
      <w:r>
        <w:rPr>
          <w:b/>
          <w:rtl/>
          <w:cs/>
          <w:lang w:val="ar_AE" w:bidi="ar_AE"/>
        </w:rPr>
        <w:t xml:space="preserve">رَحْمَةٌ </w:t>
      </w:r>
      <w:r>
        <w:rPr>
          <w:rtl/>
          <w:cs/>
          <w:lang w:val="ar_AE" w:bidi="ar_AE"/>
        </w:rPr>
        <w:t xml:space="preserve">و </w:t>
      </w:r>
      <w:r>
        <w:rPr>
          <w:b/>
          <w:rtl/>
          <w:cs/>
          <w:lang w:val="ar_AE" w:bidi="ar_AE"/>
        </w:rPr>
        <w:t xml:space="preserve"> سَلاَمٌ</w:t>
      </w:r>
      <w:r>
        <w:rPr>
          <w:rtl/>
          <w:cs/>
          <w:lang w:val="ar_AE" w:bidi="ar_AE"/>
        </w:rPr>
        <w:t xml:space="preserve">؟ قوموا بترجمة "نِعْمَةٌ وَرَحْمَةٌ وَسَلاَمٌ" كما ترجمتموها قبلًا في أجزاء أخرى من العهد الجديد. ولمزيد من المعلومات عن </w:t>
      </w:r>
      <w:r>
        <w:rPr>
          <w:rtl/>
          <w:cs/>
          <w:lang w:val="ar_AE" w:bidi="ar_AE"/>
        </w:rPr>
        <w:t>النعمة</w:t>
      </w:r>
      <w:r>
        <w:rPr>
          <w:rtl/>
          <w:cs/>
          <w:lang w:val="ar_AE" w:bidi="ar_AE"/>
        </w:rPr>
        <w:t xml:space="preserve"> و</w:t>
      </w:r>
      <w:r>
        <w:rPr>
          <w:rtl/>
          <w:cs/>
          <w:lang w:val="ar_AE" w:bidi="ar_AE"/>
        </w:rPr>
        <w:t>الرحمة</w:t>
      </w:r>
      <w:r>
        <w:rPr>
          <w:rtl/>
          <w:cs/>
          <w:lang w:val="ar_AE" w:bidi="ar_AE"/>
        </w:rPr>
        <w:t xml:space="preserve"> و</w:t>
      </w:r>
      <w:r>
        <w:rPr>
          <w:rtl/>
          <w:cs/>
          <w:lang w:val="ar_AE" w:bidi="ar_AE"/>
        </w:rPr>
        <w:t>السلام</w:t>
      </w:r>
      <w:r>
        <w:rPr>
          <w:rtl/>
          <w:cs/>
          <w:lang w:val="ar_AE" w:bidi="ar_AE"/>
        </w:rPr>
        <w:t>، راجعوا "قاموس الكلمات الرئيسية".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إحدى الأعضاء في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تيطس 1: 5- 9 واحفظوه في قلوبكم.</w:t>
      </w:r>
    </w:p>
    <w:p>
      <w:pPr>
        <w:bidi/>
      </w:pPr>
      <w:r>
        <w:rPr>
          <w:rtl/>
          <w:cs/>
          <w:lang w:val="ar_AE" w:bidi="ar_AE"/>
        </w:rPr>
      </w:r>
      <w:r>
        <w:rPr>
          <w:rtl/>
          <w:cs/>
          <w:lang w:val="ar_AE" w:bidi="ar_AE"/>
        </w:rPr>
        <w:t>استمعوا إلى نسخة صوتية من تيطس 1: 5- 9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تيطس 1: 5- 9 من الترجمة الأكثر فهمًا بالنسبة لكم.</w:t>
      </w:r>
    </w:p>
    <w:p>
      <w:pPr>
        <w:bidi/>
      </w:pPr>
      <w:r>
        <w:rPr>
          <w:rtl/>
          <w:cs/>
          <w:lang w:val="ar_AE" w:bidi="ar_AE"/>
        </w:rPr>
      </w:r>
      <w:r>
        <w:rPr>
          <w:rtl/>
          <w:cs/>
          <w:lang w:val="ar_AE" w:bidi="ar_AE"/>
        </w:rPr>
        <w:t>يتبع هذا المقطع مقدمة الرسالة إلى تيطس، وهي بداية الجزء الرئيس من الرسالة التي كتبها بولس إلى تيطس. في المقدمة، وصف بولس نفسه وخدمته، ثم قال إن الرسالة مُرسلَة إلى تيطس. ويوضح بولس الأسباب التي جعلته يطلب من تيطس أن يبقى في كريت، وهي تَرْتِيبَ الأُمُورِ النَّاقِصَةِ واختيار قادة للكنائس المحلّية في كريت. ويتناول الجزء الرئيس من هذا المقطع ما يجب أن يكون عليه قائد الكنيسة الجيد، وأيضًا ما يجعل الشخص غير مؤهل ليكون قائدًا. فيجب على قائد الكنيسة الصالح أن يعتني بأهل بيته، وأن يكون له سمعة طيبة في المجتمع، وأن يعتني ببيت الله، أي الكنيسة.</w:t>
      </w:r>
    </w:p>
    <w:p>
      <w:pPr>
        <w:bidi/>
      </w:pPr>
      <w:r>
        <w:rPr>
          <w:rtl/>
          <w:cs/>
          <w:lang w:val="ar_AE" w:bidi="ar_AE"/>
        </w:rPr>
      </w:r>
      <w:r>
        <w:rPr>
          <w:rtl/>
          <w:cs/>
          <w:lang w:val="ar_AE" w:bidi="ar_AE"/>
        </w:rPr>
        <w:t xml:space="preserve">توقّفوا هنا وانظروا كمجموعة إلى خريطة لجزيرة </w:t>
      </w:r>
      <w:r>
        <w:rPr>
          <w:b/>
          <w:rtl/>
          <w:cs/>
          <w:lang w:val="ar_AE" w:bidi="ar_AE"/>
        </w:rPr>
        <w:t>كريت</w:t>
      </w:r>
      <w:r>
        <w:rPr>
          <w:rtl/>
          <w:cs/>
          <w:lang w:val="ar_AE" w:bidi="ar_AE"/>
        </w:rPr>
        <w:t xml:space="preserve"> إذا لزم الأمر. أوقفوا سماع هذا التسجيل الصوتي هنا.</w:t>
      </w:r>
    </w:p>
    <w:p>
      <w:pPr>
        <w:bidi/>
      </w:pPr>
      <w:r>
        <w:rPr>
          <w:rtl/>
          <w:cs/>
          <w:lang w:val="ar_AE" w:bidi="ar_AE"/>
        </w:rPr>
      </w:r>
      <w:r>
        <w:rPr>
          <w:rtl/>
          <w:cs/>
          <w:lang w:val="ar_AE" w:bidi="ar_AE"/>
        </w:rPr>
        <w:t>يخبر بولس تيطس لماذا طلب منه أن يبقى في كريت – فقد كان لتيطس وظيفة محددة ليقوم بها في كنائس كريت. ومن المحتمل أن بولس كان قد علَّم البشارة والحق الخاص بيسوع للكنائس المحلّية الجديدة والمؤمنين الجُدد خلال إقامته في كريت مع تيطس. لكن لا يزال هناك حاجة إلى المزيد من العمل لتصحيح بعض المشاكل في الكنائس. اختيار القادة كان سيساعد الكنائس على تصحيح المشكلات. أراد بولس من تيطس أن يستمر في "تَرْتِيبَ"، الأُمُورِ النَّاقِصَة أو التعامل مع المشاكل التي في الكنائس. غالبًا كان بولس يريد من تيطس أن يُصحّح التعليم الخاطئ في كنائس كريت، وأن يُكمّل أيضًا العمل الذي بدأه بولس وتيطس معًا، والذي يشمل إقامة شيوخ، أو قادة، في الكنائس.</w:t>
      </w:r>
    </w:p>
    <w:p>
      <w:pPr>
        <w:bidi/>
      </w:pPr>
      <w:r>
        <w:rPr>
          <w:rtl/>
          <w:cs/>
          <w:lang w:val="ar_AE" w:bidi="ar_AE"/>
        </w:rPr>
      </w:r>
      <w:r>
        <w:rPr>
          <w:rtl/>
          <w:cs/>
          <w:lang w:val="ar_AE" w:bidi="ar_AE"/>
        </w:rPr>
        <w:t>أحد الأمور الرئيسة التي يريد بولس من تيطس أن يفعلها هو أن يُقيم أو يختار شيوخًا في كل مدينة أو بلدة في كريت يوجد فيها كنيسة. وكلمة "شيوخ" غالبًا ما تعني الرجال المتقدمين في السن. لكنها هنا تعني رجالًا يساعدون في قيادة المؤمنين الأخرين ورعايتهم وتعليمهم. ولدى الشيوخ سلطة اتِّخاذ القرارات في الكنيسة. وليس من الواضح ما إذا كان لكل كنيسة في كريت شيخ واحد فقط أو أكثر من شيخ واحد. وفي كل مكان بدأ فيه بولس الكنائس كان قد أعطى تعليمات لقيادة الكنيسة استنادًا إلى ظروف وثقافة المنطقة. وكان من المهم أن يختار الناس في الكنائس شيوخ الكنيسة الذين يحترمهم المجتمع. وعلى الأرجح، طلب تيطس من الكنيسة أن تساعده في معرفة أيّ الرجال كانت لهم سمعة طيبة في المجتمع.</w:t>
      </w:r>
    </w:p>
    <w:p>
      <w:pPr>
        <w:bidi/>
      </w:pPr>
      <w:r>
        <w:rPr>
          <w:rtl/>
          <w:cs/>
          <w:lang w:val="ar_AE" w:bidi="ar_AE"/>
        </w:rPr>
      </w:r>
      <w:r>
        <w:rPr>
          <w:rtl/>
          <w:cs/>
          <w:lang w:val="ar_AE" w:bidi="ar_AE"/>
        </w:rPr>
        <w:t>توقّفوا هنا وناقشوا هذا السؤال كمجموعة: كيف يختار مجتمعكم القادة . صِفوا من يختار هؤلاء القادة في مجتمعكم. أوقفوا سماع هذا التسجيل الصوتي هنا.</w:t>
      </w:r>
    </w:p>
    <w:p>
      <w:pPr>
        <w:bidi/>
      </w:pPr>
      <w:r>
        <w:rPr>
          <w:rtl/>
          <w:cs/>
          <w:lang w:val="ar_AE" w:bidi="ar_AE"/>
        </w:rPr>
      </w:r>
      <w:r>
        <w:rPr>
          <w:rtl/>
          <w:cs/>
          <w:lang w:val="ar_AE" w:bidi="ar_AE"/>
        </w:rPr>
        <w:t>في زمن بولس، كان من الشائع أن تُذكر الصفات الحسنة التي ينبغي أن يتحلّى بها الشخص، وهي صفات تصف إنسانًا له سمعة طيبة في المجتمع. لقد كان من الشائع أيضًا قول الصفات السيئة التي يجب على الناس تجنّبها. يقدم بولس خصائص سيحترمها الناس في مجتمع كريت في شخص القائد. ولاحقًا في هذه الرسالة، سيعطى بولس المزيد من الأسباب الروحية لأهمية السلوك الجيد للشيخ.</w:t>
      </w:r>
    </w:p>
    <w:p>
      <w:pPr>
        <w:bidi/>
      </w:pPr>
      <w:r>
        <w:rPr>
          <w:rtl/>
          <w:cs/>
          <w:lang w:val="ar_AE" w:bidi="ar_AE"/>
        </w:rPr>
      </w:r>
      <w:r>
        <w:rPr>
          <w:rtl/>
          <w:cs/>
          <w:lang w:val="ar_AE" w:bidi="ar_AE"/>
        </w:rPr>
        <w:t>توقّفوا هنا وناقشوا هذا السؤال كمجموعة: ناقشوا السلوكيات الجيدة والسلوكيات السيئة في مجتمعكم. ووفقًا لثقافتكم، ما هي أهم الصفات التي يجب أن تكون لدى الناس؟ أوقفوا سماع هذا التسجيل الصوتي هنا.</w:t>
      </w:r>
    </w:p>
    <w:p>
      <w:pPr>
        <w:bidi/>
      </w:pPr>
      <w:r>
        <w:rPr>
          <w:rtl/>
          <w:cs/>
          <w:lang w:val="ar_AE" w:bidi="ar_AE"/>
        </w:rPr>
      </w:r>
      <w:r>
        <w:rPr>
          <w:rtl/>
          <w:cs/>
          <w:lang w:val="ar_AE" w:bidi="ar_AE"/>
        </w:rPr>
        <w:t>في الجزء التالي من هذا المقطع، يصف بولس الصفات التي يجب أن يتمتع بها الشخص ليكون شيخًا. ثم يخبر بولس تيطس أن الشيخ (الأسقف) يجب أن يكون بلا لوم، فالشخص الذي هو بلا لوم يفعل ما هو صحيح ويكون أمينًا، ولا يقدر أحد أن يتهمه بفعل الخطأ. كما يجب أن يكون للشيوخ سمعة طيبة. ثم يسترسل بولس فيما يفعله الشخص الذي هو بلا لوم.</w:t>
      </w:r>
    </w:p>
    <w:p>
      <w:pPr>
        <w:bidi/>
      </w:pPr>
      <w:r>
        <w:rPr>
          <w:rtl/>
          <w:cs/>
          <w:lang w:val="ar_AE" w:bidi="ar_AE"/>
        </w:rPr>
      </w:r>
      <w:r>
        <w:rPr>
          <w:rtl/>
          <w:cs/>
          <w:lang w:val="ar_AE" w:bidi="ar_AE"/>
        </w:rPr>
        <w:t>وإحدى الطرق التي يجب أن يكون بها الشيخ بلا لوم هي أن يكون زوجًا وأبًا صالحًا. كما يجب أن يكون الشيخ أمينًا لزوجته، أي لا يقيم علاقات جنسية مع أي شخص آخر غير زوجته. وتقول بعض الترجمات إن الشيخ يجب أن يكون زوج زوجة واحدة، أي لا يمكن للقائد أن يكون له أكثر من زوجة واحدة في الوقت نفسه. كما يجب أن يكون للشيخ أيضًا أبناء يؤمنون بيسوع، كما يفعل والديهم. ولا يمكن لأحد أن يتهم أبناء الشيوخ بشِكَايَةِ الْخَلاَعَةِ، التي يمكن أن تكون أشياء مثل السكر أو المقامرة أو المقاتلة. كما يجب ألا يكون أبناء الشيوخ متمرِّدون على والديهم أو على أي شخص آخر له سلطة. يريد بولس من الشيخ أن يُظهر أنه يستطيع أن يعتني بعائلته، كما يُظهر أيضًا كيف يعيش المؤمنون بشكل مختلف في ثقافة كريت المتمردة.</w:t>
      </w:r>
    </w:p>
    <w:p>
      <w:pPr>
        <w:bidi/>
      </w:pPr>
      <w:r>
        <w:rPr>
          <w:rtl/>
          <w:cs/>
          <w:lang w:val="ar_AE" w:bidi="ar_AE"/>
        </w:rPr>
      </w:r>
      <w:r>
        <w:rPr>
          <w:rtl/>
          <w:cs/>
          <w:lang w:val="ar_AE" w:bidi="ar_AE"/>
        </w:rPr>
        <w:t>ويقول بولس إن السبب في أن قائد الكنيسة يجب أن يكون بِلاَ لَوْمٍ هو أنه وكيل الله. والوكيل هو شخص يدير شئون أهل بيت سيده. وبنفس الطريقة يجب على قائد الكنيسة أن يعتني جيدًا بأهل بيته الخاص، أي بزوجته وأولاده، كما يجب على القائد أيضًا أن يعتني ببيت الله، أي الكنيسة. ويدعو بولس القائد "أسقفًا"، أي شخصًا مسؤولًا عن سلامة الكنيسة. وعلى الأرجح كلمة الأسقف هي كلمة أخرى تُشير إلى شيخ الكنيسة.</w:t>
      </w:r>
    </w:p>
    <w:p>
      <w:pPr>
        <w:bidi/>
      </w:pPr>
      <w:r>
        <w:rPr>
          <w:rtl/>
          <w:cs/>
          <w:lang w:val="ar_AE" w:bidi="ar_AE"/>
        </w:rPr>
      </w:r>
      <w:r>
        <w:rPr>
          <w:rtl/>
          <w:cs/>
          <w:lang w:val="ar_AE" w:bidi="ar_AE"/>
        </w:rPr>
        <w:t>ثم يصف بولس مجموعة من السلوكيات التي تجعل الشخص غير لائق لقيادة بيت الله، أي الكنيسة. ولا ينبغي أن يكون الشخص متكبّرًا، أو شخصًا يريد دائمًا تحقيق الأمور بطرقه الخاصة. كما ينبغي ألا يكون هذا الشخص سريع الغضب، وألا يكون شخصًا سكّيرًا أو ضرّابًا، أو يتصرف بعنف. وأخيرًا، لا يجب على الشخص أن يفعل أمورًا خاطئة ليكسب المال، ولا أن يكون طمّاعًا ومُحبًّا للمال.</w:t>
      </w:r>
    </w:p>
    <w:p>
      <w:pPr>
        <w:bidi/>
      </w:pPr>
      <w:r>
        <w:rPr>
          <w:rtl/>
          <w:cs/>
          <w:lang w:val="ar_AE" w:bidi="ar_AE"/>
        </w:rPr>
      </w:r>
      <w:r>
        <w:rPr>
          <w:rtl/>
          <w:cs/>
          <w:lang w:val="ar_AE" w:bidi="ar_AE"/>
        </w:rPr>
        <w:t>لقد وصف بولس للتوّ سلوكًا يجعل الشخص غير مؤهل ليكون شيخًا. والآن يصف بولس كيف يجب أن يتصرف الشخص ليكون شيخًا. يجب أن يكون الشيخ مُضيفًا للغرباء، أي يكون مسرورًا باستقبال الناس في بيته، أو مستعدًا أن يقدّم طعامًا أو مكانًا للمبيت ليلًا للمؤمنين الآخرين والمسافرين. فعلى الشيخ أن يكون مُحِبًّا لِلْخَيْرِ، أي أن يحب ما هو صالح ويحب أيضًا أن يفعل الخير، وأن يكون متعقّلًا ويتصرف بهدوء وحكمة. كما يجب أن يكون الشيخ أيضًا وَرِعًا، أي أنه يتصرف بإنصاف مع الآخرين. ويجب أن يكون الشيخ أيضًا مُقَدَّسًا أو مُكرَّسًا ليسوع، وأن يكون منضبطًا وضابطًا لنفسه. وبعض هذه الصفات لها معاني مشابهة لأنها تُعبّر عن شخص مُحترم ومُقدّر في المجتمع.</w:t>
      </w:r>
    </w:p>
    <w:p>
      <w:pPr>
        <w:bidi/>
      </w:pPr>
      <w:r>
        <w:rPr>
          <w:rtl/>
          <w:cs/>
          <w:lang w:val="ar_AE" w:bidi="ar_AE"/>
        </w:rPr>
      </w:r>
      <w:r>
        <w:rPr>
          <w:rtl/>
          <w:cs/>
          <w:lang w:val="ar_AE" w:bidi="ar_AE"/>
        </w:rPr>
        <w:t>توقّفوا هنا وناقشوا كمجموعة: في ثقافتكم، كيف يتصرف القائد الجيد ليُظهر أنه شخص صالح؟ فكّروا في شخص تعتبرونه قائدًا صالحًا، وصِفوا ذلك الشخص وانتبهوا إلى الأشياء التي يفعلها وتجعلكم تعتقدون أنه قائد صالح. أوقفوا سماع هذا التسجيل الصوتي هنا.</w:t>
      </w:r>
    </w:p>
    <w:p>
      <w:pPr>
        <w:bidi/>
      </w:pPr>
      <w:r>
        <w:rPr>
          <w:rtl/>
          <w:cs/>
          <w:lang w:val="ar_AE" w:bidi="ar_AE"/>
        </w:rPr>
      </w:r>
      <w:r>
        <w:rPr>
          <w:rtl/>
          <w:cs/>
          <w:lang w:val="ar_AE" w:bidi="ar_AE"/>
        </w:rPr>
        <w:t>ربما يصف بولس هنا ما يفعله الشخص الذي يمكن أن يكون شيخًا لأن الكنائس في كريت كانت جديدة. في رسائل أخرى إلى كنائس أكثر استقرارًا ونضجًا، لا يشرح بولس هذه الأمور، لأنه يفترض أن الناس في تلك الكنائس كانوا بالفعل أناسًا يحبّون أن يفعلوا الخير، وكانت لهم بالفعل علاقات جيدة مع الآخرين. من المحتمل أن الثقافة الكريتية الفاسدة كان لها تأثير قوي على المؤمنين الجدد، وكان بولس يريد لكنائس كريت الجديدة أن تعكس هذه الصفات الصالحة لتُظهر أنها مختلفة عن باقي الثقافة الكريتية.</w:t>
      </w:r>
    </w:p>
    <w:p>
      <w:pPr>
        <w:bidi/>
      </w:pPr>
      <w:r>
        <w:rPr>
          <w:rtl/>
          <w:cs/>
          <w:lang w:val="ar_AE" w:bidi="ar_AE"/>
        </w:rPr>
      </w:r>
      <w:r>
        <w:rPr>
          <w:rtl/>
          <w:cs/>
          <w:lang w:val="ar_AE" w:bidi="ar_AE"/>
        </w:rPr>
        <w:t>وأخيرًا، يقول بولس كيف ينبغي للشيوخ أن يقودوا الكنيسة. فيجب على الشيوخ أن يتمسّكوا بثبات برسالة يسوع، أو أن يؤمنوا بها إيمانًا قويًا. ويمكن للناس أن يثقوا بهذه الرسالة عن يسوع، وهي الرسالة نفسها التي أعطاها الله لبولس لكي يعلّمها للناس في كريت. يجب على الأسقف ألّا يغيّر الرسالة الخاصة بيسوع، بل يؤمن بها ويعلّمها كما علّمه إيّاها بولس وتيطس تمامًا.</w:t>
      </w:r>
    </w:p>
    <w:p>
      <w:pPr>
        <w:bidi/>
      </w:pPr>
      <w:r>
        <w:rPr>
          <w:rtl/>
          <w:cs/>
          <w:lang w:val="ar_AE" w:bidi="ar_AE"/>
        </w:rPr>
      </w:r>
      <w:r>
        <w:rPr>
          <w:rtl/>
          <w:cs/>
          <w:lang w:val="ar_AE" w:bidi="ar_AE"/>
        </w:rPr>
        <w:t>السبب الذي يجعل الأسقف يحتاج أن يستمر مؤمنًا بقوة برسالة يسوع هو أن هذا يمنحه القدرة على القيام بمهمتين أساسيتين من أجل الكنيسة، وهما: أولًا، سيكون الشيخ قادرًا على تشجيع المؤمنين من خلال تعليمٍ صحيحٍ وسليم، أي تعليمٍ مستقيم في العقيدة. فعندما يعلّم الشيخ تعليمًا سليمًا، فإنه يعلّم الحق عن يسوع من دون أي أخطاء. وسيؤدي هذا التعليم إلى سلوك صحيح.</w:t>
      </w:r>
    </w:p>
    <w:p>
      <w:pPr>
        <w:bidi/>
      </w:pPr>
      <w:r>
        <w:rPr>
          <w:rtl/>
          <w:cs/>
          <w:lang w:val="ar_AE" w:bidi="ar_AE"/>
        </w:rPr>
      </w:r>
      <w:r>
        <w:rPr>
          <w:rtl/>
          <w:cs/>
          <w:lang w:val="ar_AE" w:bidi="ar_AE"/>
        </w:rPr>
        <w:t>ثانيًا، سيكون الشيخ قادرًا على توبيخ أو تصحيح المُعلِّمين الكذبة في كريت الذين يعارضون الرسالة الحقيقية الخاصة بيسوع. ومعرفة الحق المرتبط بيسوع يعطي الشيخ القدرة على تصحيح التعليم الخاطئ.</w:t>
      </w:r>
    </w:p>
    <w:p>
      <w:pPr>
        <w:bidi/>
      </w:pPr>
      <w:r>
        <w:rPr>
          <w:rtl/>
          <w:cs/>
          <w:lang w:val="ar_AE" w:bidi="ar_AE"/>
        </w:rPr>
      </w:r>
      <w:r>
        <w:rPr>
          <w:rtl/>
          <w:cs/>
          <w:lang w:val="ar_AE" w:bidi="ar_AE"/>
        </w:rPr>
        <w:t>توقّفوا هنا وناقشوا كمجموعة: صِفوا شخصًا تعرفونه يؤمن بشيء بقوة شديدة. وكيف يدفعهم إيمانهم إلى التصرُّف بطرق معينة؟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تيطس 1: 5- 9 من الترجمة الأكثر فهمًا بالنسبة لكم.</w:t>
      </w:r>
    </w:p>
    <w:p>
      <w:pPr>
        <w:bidi/>
      </w:pPr>
      <w:r>
        <w:rPr>
          <w:rtl/>
          <w:cs/>
          <w:lang w:val="ar_AE" w:bidi="ar_AE"/>
        </w:rPr>
      </w:r>
      <w:r>
        <w:rPr>
          <w:rtl/>
          <w:cs/>
          <w:lang w:val="ar_AE" w:bidi="ar_AE"/>
        </w:rPr>
        <w:t>في هذه الخطوة، ستُحدِّد المجموعة أقسام وشخصيات ومواقع هذا المقطع. ثم تقوم المجموعة بتصوُّر هذا المقطع.</w:t>
      </w:r>
    </w:p>
    <w:p>
      <w:pPr>
        <w:bidi/>
      </w:pPr>
      <w:r>
        <w:rPr>
          <w:rtl/>
          <w:cs/>
          <w:lang w:val="ar_AE" w:bidi="ar_AE"/>
        </w:rPr>
      </w:r>
      <w:r>
        <w:rPr>
          <w:rtl/>
          <w:cs/>
          <w:lang w:val="ar_AE" w:bidi="ar_AE"/>
        </w:rPr>
        <w:t>ويتكوّن هذا المقطع من خمسة أجزاء.</w:t>
      </w:r>
    </w:p>
    <w:p>
      <w:pPr>
        <w:bidi/>
      </w:pPr>
      <w:r>
        <w:rPr>
          <w:rtl/>
          <w:cs/>
          <w:lang w:val="ar_AE" w:bidi="ar_AE"/>
        </w:rPr>
      </w:r>
      <w:r>
        <w:rPr>
          <w:b/>
          <w:rtl/>
          <w:cs/>
          <w:lang w:val="ar_AE" w:bidi="ar_AE"/>
        </w:rPr>
        <w:t>في الجزء الأول:</w:t>
      </w:r>
      <w:r>
        <w:rPr>
          <w:rtl/>
          <w:cs/>
          <w:lang w:val="ar_AE" w:bidi="ar_AE"/>
        </w:rPr>
        <w:t xml:space="preserve"> يذكر بولس الأسباب التي لأجلها طلب من تيطس أن يبقى في كريت، وهي أن يُكمّل العمل المتبقّي الذي بدأه بولس، ولكي يُقيم شيوخًا.</w:t>
      </w:r>
    </w:p>
    <w:p>
      <w:pPr>
        <w:bidi/>
      </w:pPr>
      <w:r>
        <w:rPr>
          <w:rtl/>
          <w:cs/>
          <w:lang w:val="ar_AE" w:bidi="ar_AE"/>
        </w:rPr>
      </w:r>
      <w:r>
        <w:rPr>
          <w:b/>
          <w:rtl/>
          <w:cs/>
          <w:lang w:val="ar_AE" w:bidi="ar_AE"/>
        </w:rPr>
        <w:t>في الجزء الثاني:</w:t>
      </w:r>
      <w:r>
        <w:rPr>
          <w:rtl/>
          <w:cs/>
          <w:lang w:val="ar_AE" w:bidi="ar_AE"/>
        </w:rPr>
        <w:t>يصف بولس كيف ينبغي أن يكون الشيخ بلا لوم ويعتني بأهل بيته، أي زوجته وأولاده.</w:t>
      </w:r>
    </w:p>
    <w:p>
      <w:pPr>
        <w:bidi/>
      </w:pPr>
      <w:r>
        <w:rPr>
          <w:rtl/>
          <w:cs/>
          <w:lang w:val="ar_AE" w:bidi="ar_AE"/>
        </w:rPr>
      </w:r>
      <w:r>
        <w:rPr>
          <w:b/>
          <w:rtl/>
          <w:cs/>
          <w:lang w:val="ar_AE" w:bidi="ar_AE"/>
        </w:rPr>
        <w:t>في الجزء الثالث:</w:t>
      </w:r>
      <w:r>
        <w:rPr>
          <w:rtl/>
          <w:cs/>
          <w:lang w:val="ar_AE" w:bidi="ar_AE"/>
        </w:rPr>
        <w:t xml:space="preserve"> يصف بولس عدة صفات تجعل الشخص غير صالح لأن يكون شيخًا، لأن الشيخ هو وكيل على بيت الله، أي الكنيسة.</w:t>
      </w:r>
    </w:p>
    <w:p>
      <w:pPr>
        <w:bidi/>
      </w:pPr>
      <w:r>
        <w:rPr>
          <w:rtl/>
          <w:cs/>
          <w:lang w:val="ar_AE" w:bidi="ar_AE"/>
        </w:rPr>
      </w:r>
      <w:r>
        <w:rPr>
          <w:b/>
          <w:rtl/>
          <w:cs/>
          <w:lang w:val="ar_AE" w:bidi="ar_AE"/>
        </w:rPr>
        <w:t>في الجزء الرابع:</w:t>
      </w:r>
      <w:r>
        <w:rPr>
          <w:rtl/>
          <w:cs/>
          <w:lang w:val="ar_AE" w:bidi="ar_AE"/>
        </w:rPr>
        <w:t xml:space="preserve"> يذكر بولس عدة صفات صالحة يجب أن يتحلّى بها الشخص بصفته وكيلًا على بيت الله.</w:t>
      </w:r>
    </w:p>
    <w:p>
      <w:pPr>
        <w:bidi/>
      </w:pPr>
      <w:r>
        <w:rPr>
          <w:rtl/>
          <w:cs/>
          <w:lang w:val="ar_AE" w:bidi="ar_AE"/>
        </w:rPr>
      </w:r>
      <w:r>
        <w:rPr>
          <w:b/>
          <w:rtl/>
          <w:cs/>
          <w:lang w:val="ar_AE" w:bidi="ar_AE"/>
        </w:rPr>
        <w:t>في الجزء الخامس:</w:t>
      </w:r>
      <w:r>
        <w:rPr>
          <w:rtl/>
          <w:cs/>
          <w:lang w:val="ar_AE" w:bidi="ar_AE"/>
        </w:rPr>
        <w:t xml:space="preserve"> يقول بولس إن الشيخ يجب أن يتمسّك بثبات برسالة يسوع، لكي يتمكّن من تعليم المؤمنين تعليمًا صحيحًا، وأيضًا من تصحيح التعليم الخاطئ.</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شخص يمكن أن يكون شيخًا</w:t>
      </w:r>
    </w:p>
    <w:p>
      <w:pPr>
        <w:pStyle w:val="ListBullet"/>
        <w:bidi/>
        <w:spacing w:line="240" w:lineRule="auto"/>
        <w:ind w:left="720"/>
      </w:pPr>
      <w:r>
        <w:rPr>
          <w:rtl/>
          <w:cs/>
          <w:lang w:val="ar_AE" w:bidi="ar_AE"/>
        </w:rPr>
      </w:r>
      <w:r>
        <w:rPr>
          <w:rtl/>
          <w:cs/>
          <w:lang w:val="ar_AE" w:bidi="ar_AE"/>
        </w:rPr>
        <w:t>زوجة الشيخ</w:t>
      </w:r>
    </w:p>
    <w:p>
      <w:pPr>
        <w:pStyle w:val="ListBullet"/>
        <w:bidi/>
        <w:spacing w:line="240" w:lineRule="auto"/>
        <w:ind w:left="720"/>
      </w:pPr>
      <w:r>
        <w:rPr>
          <w:rtl/>
          <w:cs/>
          <w:lang w:val="ar_AE" w:bidi="ar_AE"/>
        </w:rPr>
      </w:r>
      <w:r>
        <w:rPr>
          <w:rtl/>
          <w:cs/>
          <w:lang w:val="ar_AE" w:bidi="ar_AE"/>
        </w:rPr>
        <w:t>أولاد الشيخ</w:t>
      </w:r>
    </w:p>
    <w:p>
      <w:pPr>
        <w:pStyle w:val="ListBullet"/>
        <w:bidi/>
        <w:spacing w:line="240" w:lineRule="auto"/>
        <w:ind w:left="720"/>
      </w:pPr>
      <w:r>
        <w:rPr>
          <w:rtl/>
          <w:cs/>
          <w:lang w:val="ar_AE" w:bidi="ar_AE"/>
        </w:rPr>
      </w:r>
      <w:r>
        <w:rPr>
          <w:rtl/>
          <w:cs/>
          <w:lang w:val="ar_AE" w:bidi="ar_AE"/>
        </w:rPr>
        <w:t>شخص لا ينبغي أن يكون شيخًا</w:t>
      </w:r>
    </w:p>
    <w:p>
      <w:pPr>
        <w:pStyle w:val="ListBullet"/>
        <w:bidi/>
        <w:spacing w:line="240" w:lineRule="auto"/>
        <w:ind w:left="720"/>
      </w:pPr>
      <w:r>
        <w:rPr>
          <w:rtl/>
          <w:cs/>
          <w:lang w:val="ar_AE" w:bidi="ar_AE"/>
        </w:rPr>
      </w:r>
      <w:r>
        <w:rPr>
          <w:rtl/>
          <w:cs/>
          <w:lang w:val="ar_AE" w:bidi="ar_AE"/>
        </w:rPr>
        <w:t>والمؤمنون في كريت</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 هذا الجزء من الرسالة يتبع مقدمة وتحيَّة تيطس. تذكّروا أن بولس وتيطس كانا معًا في وقت سابق في جزيرة كريت، والآن يخبر بولس تيطس السبب الذي لأجله طلب منه أن يبقى في كريت. كان لدى بولس بعض المهام المُحدّدة التي يجب أن يؤديها في كريت، بما في ذلك إتمام بعض العمل غير المكتملة واختيار القادة. تذكّروا أن كريت كان فيها آلهة كثيرة، وكان أهلها معروفين بالكذب. على الأرجح كانت الكنائس في كريت جديدة وكانت تحتاج إلى إرشاد وتوجيه.</w:t>
      </w:r>
    </w:p>
    <w:p>
      <w:pPr>
        <w:bidi/>
      </w:pPr>
      <w:r>
        <w:rPr>
          <w:rtl/>
          <w:cs/>
          <w:lang w:val="ar_AE" w:bidi="ar_AE"/>
        </w:rPr>
      </w:r>
      <w:r>
        <w:rPr>
          <w:rtl/>
          <w:cs/>
          <w:lang w:val="ar_AE" w:bidi="ar_AE"/>
        </w:rPr>
        <w:t xml:space="preserve">توقّفوا هنا وانظروا كمجموعة إلى خريطة جزيرة </w:t>
      </w:r>
      <w:r>
        <w:rPr>
          <w:b/>
          <w:rtl/>
          <w:cs/>
          <w:lang w:val="ar_AE" w:bidi="ar_AE"/>
        </w:rPr>
        <w:t>كريت</w:t>
      </w:r>
      <w:r>
        <w:rPr>
          <w:rtl/>
          <w:cs/>
          <w:lang w:val="ar_AE" w:bidi="ar_AE"/>
        </w:rPr>
        <w:t xml:space="preserve"> مرة أخرى إذا لزم الأمر. أوقفوا سماع هذا التسجيل الصوتي هنا.</w:t>
      </w:r>
    </w:p>
    <w:p>
      <w:pPr>
        <w:bidi/>
      </w:pPr>
      <w:r>
        <w:rPr>
          <w:rtl/>
          <w:cs/>
          <w:lang w:val="ar_AE" w:bidi="ar_AE"/>
        </w:rPr>
      </w:r>
      <w:r>
        <w:rPr>
          <w:rtl/>
          <w:cs/>
          <w:lang w:val="ar_AE" w:bidi="ar_AE"/>
        </w:rPr>
        <w:t>وفي الجزء الأول من المقطع، من اللافت أن بولس لا يُضمّن صلاة شكر، مع أنه عادةً ما يفعل ذلك في رسائله، وبدلًا من ذلك، يخبر بولس تيطس فورًا لماذا طلب منه أن يبقى في كريت. كان بولس يريد من تيطس أن "يُكَمِّلَ تَرْتِيبَ الأُمُورِ النَّاقِصة" في كنائس كريت الجديدة. وقد تعني عبارة "تَرْتِيبَ الأُمُورِ" تصحيح المشاكل التي في الكنائس، أو إتمام العمل الذي أعطاه بولس لتيطس ليفعله، وهذا يشمل تعيين الشيوخ.</w:t>
      </w:r>
    </w:p>
    <w:p>
      <w:pPr>
        <w:bidi/>
      </w:pPr>
      <w:r>
        <w:rPr>
          <w:rtl/>
          <w:cs/>
          <w:lang w:val="ar_AE" w:bidi="ar_AE"/>
        </w:rPr>
      </w:r>
      <w:r>
        <w:rPr>
          <w:rtl/>
          <w:cs/>
          <w:lang w:val="ar_AE" w:bidi="ar_AE"/>
        </w:rPr>
        <w:t>توقّفوا هنا وناقشوا هذا السؤال كمجموعة: صفوا وقتًا كان عليكم فيه تصحيح المشاكل وسط مجموعة من الناس. انتبهوا إلى كيفية حديثكم عن التصحيح، وكيف ستتحدثون عن "تَرْتِيبَ" الأُمُورِ النَّاقِصَةِ في كنائس كريت في ترجمتكم. أوقفوا سماع هذا التسجيل الصوتي هنا.</w:t>
      </w:r>
    </w:p>
    <w:p>
      <w:pPr>
        <w:bidi/>
      </w:pPr>
      <w:r>
        <w:rPr>
          <w:rtl/>
          <w:cs/>
          <w:lang w:val="ar_AE" w:bidi="ar_AE"/>
        </w:rPr>
      </w:r>
      <w:r>
        <w:rPr>
          <w:rtl/>
          <w:cs/>
          <w:lang w:val="ar_AE" w:bidi="ar_AE"/>
        </w:rPr>
        <w:t>تذكّروا أن الشيخ هو قائد في المجتمع، وليس بالضرورة رجلًا عجوزًا. تذكّروا أيضًا أن كل بلدة أو مدينة في كريت كانت تحتاج إلى شيوخ، لكن ليس واضحًا كم كان عدد الشيوخ في كل كنيسة. كما أنه ليس من الواضح كيف ساعدت الكنائس تيطس على اختيار الشيوخ.</w:t>
      </w:r>
    </w:p>
    <w:p>
      <w:pPr>
        <w:bidi/>
      </w:pPr>
      <w:r>
        <w:rPr>
          <w:rtl/>
          <w:cs/>
          <w:lang w:val="ar_AE" w:bidi="ar_AE"/>
        </w:rPr>
      </w:r>
      <w:r>
        <w:rPr>
          <w:rtl/>
          <w:cs/>
          <w:lang w:val="ar_AE" w:bidi="ar_AE"/>
        </w:rPr>
        <w:t>تذكّروا أن بولس يُذكّر تيطس بأنه كان قد أخبره قبلًا أن يختار شيوخًا، وربما أعطى بولس أيضًا بعض التعليمات عن كيفية اختيار الشيوخ. ويؤكد بولس أنه هو الذي أعطى تعليمات لتيطس في الماضي. تذكّروا أن لبولس السلطان أن يوجّه تيطس أو يعلّمه.</w:t>
      </w:r>
    </w:p>
    <w:p>
      <w:pPr>
        <w:bidi/>
      </w:pPr>
      <w:r>
        <w:rPr>
          <w:rtl/>
          <w:cs/>
          <w:lang w:val="ar_AE" w:bidi="ar_AE"/>
        </w:rPr>
      </w:r>
      <w:r>
        <w:rPr>
          <w:rtl/>
          <w:cs/>
          <w:lang w:val="ar_AE" w:bidi="ar_AE"/>
        </w:rPr>
        <w:t>توقفوا هنا وناقشوا هذا السؤال معًا كمجموعة: في لغتكم، كيف تؤكدون أنكم أنتم أنفسكم من قلتم شيئًا أو فعلتم شيئًا ما؟ أوقفوا سماع هذا التسجيل الصوتي هنا.</w:t>
      </w:r>
    </w:p>
    <w:p>
      <w:pPr>
        <w:bidi/>
      </w:pPr>
      <w:r>
        <w:rPr>
          <w:rtl/>
          <w:cs/>
          <w:lang w:val="ar_AE" w:bidi="ar_AE"/>
        </w:rPr>
      </w:r>
      <w:r>
        <w:rPr>
          <w:rtl/>
          <w:cs/>
          <w:lang w:val="ar_AE" w:bidi="ar_AE"/>
        </w:rPr>
        <w:t>في الجزء الثاني من المقطع، تذكّروا أن الصفة الرئيسية التي يجب أن يتمتع بها الشيخ هي أن يكون بلا لوم أو أنه يفعل ما هو صحيح، بحيث لا يستطيع أحد أن يتهم القائد بارتكاب خطأ ما. تذكّروا أن هذا الجزء يتحدث عن كون الشيخ بلا لوم وأنه يقود أهل بيته، أي زوجته وأولاده. كما يجب أن يكون الشيخ أمينًا لزوجته، وأن يكون له أولاد مؤمنون بيسوع. ولا ينبغي أن يكون أبناء الشيوخ فِي شِكَايَةِ الْخَلاَعَةِ وَلَا مُتَمَرِّدِينَ على آبائهم أو على من لهم سلطة عليهم. تذكّروا أن هذه الصفات مُجتمعة تُظهر أن للشيخ سمعة طيبة في المجتمع كشخص يعتني بعائلته.</w:t>
      </w:r>
    </w:p>
    <w:p>
      <w:pPr>
        <w:bidi/>
      </w:pPr>
      <w:r>
        <w:rPr>
          <w:rtl/>
          <w:cs/>
          <w:lang w:val="ar_AE" w:bidi="ar_AE"/>
        </w:rPr>
      </w:r>
      <w:r>
        <w:rPr>
          <w:rtl/>
          <w:cs/>
          <w:lang w:val="ar_AE" w:bidi="ar_AE"/>
        </w:rPr>
        <w:t>توقّفوا هنا وناقشوا هذا السؤال معًا: ناقشوا كيف يمكنكم ترجمة فكرة أن يكون شخص فِي شِكَايَةِ الْخَلاَعَةِ أو يفتقر إلى ضبط النفس في طريقة حياته. ومع أنكم لا ينبغي أن تذكروا خطايا محددة في ترجمتكم، فتذكّروا أن العيش في الخلاعة قد يشمل التهور، أو السُّكر، أو السهر في الحفلات، أو إقامة علاقات جنسية مع أي شخص. أوقفوا سماع هذا التسجيل الصوتي هنا.</w:t>
      </w:r>
    </w:p>
    <w:p>
      <w:pPr>
        <w:bidi/>
      </w:pPr>
      <w:r>
        <w:rPr>
          <w:rtl/>
          <w:cs/>
          <w:lang w:val="ar_AE" w:bidi="ar_AE"/>
        </w:rPr>
      </w:r>
      <w:r>
        <w:rPr>
          <w:rtl/>
          <w:cs/>
          <w:lang w:val="ar_AE" w:bidi="ar_AE"/>
        </w:rPr>
        <w:t>والآن يصف بولس ما لا ينبغي للشيخ أن يفعله، ثم ما يجب على الشيخ أن يفعله. إن وصف بولس للشيخ في الكنيسة يشبه وصف أي شخص له سمعة طيبة في المجتمع. من المهم أن يكون الشيوخ في كل كنيسة أيضًا أشخاصًا يحظون باحترام كبير في المجتمع.</w:t>
      </w:r>
    </w:p>
    <w:p>
      <w:pPr>
        <w:bidi/>
      </w:pPr>
      <w:r>
        <w:rPr>
          <w:rtl/>
          <w:cs/>
          <w:lang w:val="ar_AE" w:bidi="ar_AE"/>
        </w:rPr>
      </w:r>
      <w:r>
        <w:rPr>
          <w:rtl/>
          <w:cs/>
          <w:lang w:val="ar_AE" w:bidi="ar_AE"/>
        </w:rPr>
        <w:t>في الجزء الثالث من الفقرة، يقول بولس إن الشيخ يجب أن يكون بلا لوم بصفته وكيلًا على بيت الله. تذكّروا أن بولس يقارن بين عناية الشيخ ببيته الخاص وعنايته ببيت الله، أي الكنيسة.</w:t>
      </w:r>
    </w:p>
    <w:p>
      <w:pPr>
        <w:bidi/>
      </w:pPr>
      <w:r>
        <w:rPr>
          <w:rtl/>
          <w:cs/>
          <w:lang w:val="ar_AE" w:bidi="ar_AE"/>
        </w:rPr>
      </w:r>
      <w:r>
        <w:rPr>
          <w:rtl/>
          <w:cs/>
          <w:lang w:val="ar_AE" w:bidi="ar_AE"/>
        </w:rPr>
        <w:t>توقفوا هنا وناقشوا معًا كمجموعة: كيف تتحدثون عن الأشخاص الذين يديرون لكم شؤون البيت كله؟ ربما يكون هؤلاء هم الأشخاص الذين يحرصون على أن يكون لدى أهل بيتك طعام، وبيت جيد للعيش فيه، وحقول زرع جيدة. أوقفوا سماع هذا التسجيل الصوتي هنا.</w:t>
      </w:r>
    </w:p>
    <w:p>
      <w:pPr>
        <w:bidi/>
      </w:pPr>
      <w:r>
        <w:rPr>
          <w:rtl/>
          <w:cs/>
          <w:lang w:val="ar_AE" w:bidi="ar_AE"/>
        </w:rPr>
      </w:r>
      <w:r>
        <w:rPr>
          <w:rtl/>
          <w:cs/>
          <w:lang w:val="ar_AE" w:bidi="ar_AE"/>
        </w:rPr>
        <w:t>ولأن الشيخ هو وكيل على بيت الله، فلا ينبغي للكنيسة أن تختار أو تُقيم أناسًا ليكونوا شيوخًا إذا كانوا يُظهرون سلوكيات أو صفات معيّنة. ويجب ألا يكون الشخص متكبرًا وألا سريع الغضب. كما يجب أيضًا ألّا يكون الشخص سكيرًا، ولا يتصرّف بعنف، ولا يفعل أمورًا خاطئة من أجل كسب المال.</w:t>
      </w:r>
    </w:p>
    <w:p>
      <w:pPr>
        <w:bidi/>
      </w:pPr>
      <w:r>
        <w:rPr>
          <w:rtl/>
          <w:cs/>
          <w:lang w:val="ar_AE" w:bidi="ar_AE"/>
        </w:rPr>
      </w:r>
      <w:r>
        <w:rPr>
          <w:rtl/>
          <w:cs/>
          <w:lang w:val="ar_AE" w:bidi="ar_AE"/>
        </w:rPr>
        <w:t>في الجزء الرابع من المقطع، يُظهر بولس الآن تناقضًا، ويتحدث عما يجب على الشخص أن يفعله لكي تُعيّنه الكنيسة شيخًا. فيجب أن يكون الشخص مُضيفًا للغرباء، ومُحبًّا للخير. كما يجب أن يكون الشخص أيضًا مُتَعَقِّلًا، بَارًّا، وَرِعًا، ضَابِطًا لِنَفْسِهِ. تذكّروا أن بولس ذكر عدةً من هذه الصفات لأن كنائس كريت كانت جديدة، وكانت تحتاج إلى مساعدة لكي تفهم كيف تكون مختلفة عن الثقافة المحيطة بها.</w:t>
      </w:r>
    </w:p>
    <w:p>
      <w:pPr>
        <w:bidi/>
      </w:pPr>
      <w:r>
        <w:rPr>
          <w:rtl/>
          <w:cs/>
          <w:lang w:val="ar_AE" w:bidi="ar_AE"/>
        </w:rPr>
      </w:r>
      <w:r>
        <w:rPr>
          <w:rtl/>
          <w:cs/>
          <w:lang w:val="ar_AE" w:bidi="ar_AE"/>
        </w:rPr>
        <w:t>توقفوا هنا وناقشوا هذا السؤال معًا كمجموعة: كيف يمكنكم أن تُظهروا التباين بين الصفات التي لا ينبغي أن تكون في الشخص إذا أقامته الكنيسة شيخًا، والصفات التي يجب أن يتحلّى بها الشيخ؟ ما الكلمة أو الكلمات التي تستخدمونها في لغتكم لإظهار اختلاف أو تناقض مهم بين شيئين؟ أوقفوا سماع هذا التسجيل الصوتي هنا.</w:t>
      </w:r>
    </w:p>
    <w:p>
      <w:pPr>
        <w:bidi/>
      </w:pPr>
      <w:r>
        <w:rPr>
          <w:rtl/>
          <w:cs/>
          <w:lang w:val="ar_AE" w:bidi="ar_AE"/>
        </w:rPr>
      </w:r>
      <w:r>
        <w:rPr>
          <w:rtl/>
          <w:cs/>
          <w:lang w:val="ar_AE" w:bidi="ar_AE"/>
        </w:rPr>
        <w:t>في الجزء الخامس من الفقرة، تذكّروا أن بولس يقول لتيطس إن الشيخ يجب أن ملازمًا ومتمسكًا بثبات برسالة يسوع، أو أن يؤمن بها إيمانًا قويًا. وتذكّروا أن هذه الرسالة التي علَّمها بولس لتيطس وللناس الآخرين في كريت هي نفسها صادقة وجديرة بالثقة. تذكّروا أن الشيخ يجب ألا يغيّر هذه الرسالة.</w:t>
      </w:r>
    </w:p>
    <w:p>
      <w:pPr>
        <w:bidi/>
      </w:pPr>
      <w:r>
        <w:rPr>
          <w:rtl/>
          <w:cs/>
          <w:lang w:val="ar_AE" w:bidi="ar_AE"/>
        </w:rPr>
      </w:r>
      <w:r>
        <w:rPr>
          <w:rtl/>
          <w:cs/>
          <w:lang w:val="ar_AE" w:bidi="ar_AE"/>
        </w:rPr>
        <w:t>توقفوا هنا وناقشوا معًا كمجموعة: يتحدث بولس عن التمسّك بشيءٍ بثبات وملازمته كطريقة ليُظهر أن شخصًا ما يؤمن بشيءٍ بقوة. احكوا قصة من مجتمعكم عن وقت آمن فيه شخص ما بشيء بقوة ولم يُغيّر معتقداته. انتبهوا إلى الطريقة التي تتحدثون بها عن إيمانهم القوي بشيء ما. أوقفوا سماع هذا التسجيل الصوتي هنا.</w:t>
      </w:r>
    </w:p>
    <w:p>
      <w:pPr>
        <w:bidi/>
      </w:pPr>
      <w:r>
        <w:rPr>
          <w:rtl/>
          <w:cs/>
          <w:lang w:val="ar_AE" w:bidi="ar_AE"/>
        </w:rPr>
      </w:r>
      <w:r>
        <w:rPr>
          <w:rtl/>
          <w:cs/>
          <w:lang w:val="ar_AE" w:bidi="ar_AE"/>
        </w:rPr>
        <w:t>تذكّروا أن قصد بولس بصفته رسولًا هو أن يساعد شعب الله المختار على النمو في إيمانهم. وكلما نما الإنسان في الإيمان، ازداد فهمه للحق الخاص بيسوع أكثر فأكثر. والنتيجة الطبيعية لذلك هي أن يعيشوا بطرق تُرضي الله وتكرّمه. الشيوخ الذين ينبغي لتيطس أن يختارهم يجب أن يكونوا أناسًا يُظهرون هذه الطريقة الصحيحة في العيش، متمسّكين بثبات برسالة يسوع. السبب الذي يجعل الشيخ متمسكًا بالرسالة بثبات هو أن يشجّع المؤمنين ويصحّح التعليم الخاطئ. ويشجّع الشيخ المؤمنين في الكنائس بأن يقدّم لهم تعليمًا صحيحًا عن يسوع بلا أي خطأ، مما يقود مثل هذا التعليم الصحيح إلى السلوك الصحيح.</w:t>
      </w:r>
    </w:p>
    <w:p>
      <w:pPr>
        <w:bidi/>
      </w:pPr>
      <w:r>
        <w:rPr>
          <w:rtl/>
          <w:cs/>
          <w:lang w:val="ar_AE" w:bidi="ar_AE"/>
        </w:rPr>
      </w:r>
      <w:r>
        <w:rPr>
          <w:rtl/>
          <w:cs/>
          <w:lang w:val="ar_AE" w:bidi="ar_AE"/>
        </w:rPr>
        <w:t>توقفوا هنا وناقشوا هذا السؤال معًا كمجموعة: احكوا قصة عن شخص كان يحتاج أن يعلّم أمرًا صحيحًا يقود إلى سلوكٍ صحيح. استمعوا إلى الطريقة التي بها تصفون هذا النوع من التعليم. كيف ستتحدثون في ترجمتكم عن التعليم الصحيح والموثوق به؟ أوقفوا سماع هذا التسجيل الصوتي هنا.</w:t>
      </w:r>
    </w:p>
    <w:p>
      <w:pPr>
        <w:bidi/>
      </w:pPr>
      <w:r>
        <w:rPr>
          <w:rtl/>
          <w:cs/>
          <w:lang w:val="ar_AE" w:bidi="ar_AE"/>
        </w:rPr>
      </w:r>
      <w:r>
        <w:rPr>
          <w:rtl/>
          <w:cs/>
          <w:lang w:val="ar_AE" w:bidi="ar_AE"/>
        </w:rPr>
        <w:t>يصحّح الشيخ التعليم الخاطئ الذي يقدّمه الأشخاص الذين يعارضون الحق عن يسوع. يحتاج الشيخ أن يعرف الحق عن يسوع لكي يقوم بهاتين المهمتين معًا: تشجيع المؤمنين بالتعليم السليم وتصحيح التعليم الخاطئ.</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rtl/>
          <w:cs/>
          <w:lang w:val="ar_AE" w:bidi="ar_AE"/>
        </w:rPr>
        <w:t>اختاروا أشخاصًا أو رسومات أو أشياء لتُمثّل كل شخصية من الشخصيات. عندما تبدأون في إعادة سرد القصة التي في هذه الآيات، اجعلوا بولس يلتفت إلى تيطس ليخبره لماذا طلب منه أن يبقى في كريت.</w:t>
      </w:r>
    </w:p>
    <w:p>
      <w:pPr>
        <w:bidi/>
      </w:pPr>
      <w:r>
        <w:rPr>
          <w:rtl/>
          <w:cs/>
          <w:lang w:val="ar_AE" w:bidi="ar_AE"/>
        </w:rPr>
      </w:r>
      <w:r>
        <w:rPr>
          <w:rtl/>
          <w:cs/>
          <w:lang w:val="ar_AE" w:bidi="ar_AE"/>
        </w:rPr>
        <w:t>والآن قسّموا بقية المجموعة إلى أشخاص يمكن أن يكونوا شيوخًا، وآخرين لا يمكن أن يكونوا شيوخًا. يصف بولس المجموعة التي يمكن أن تكون شيوخًا، وينبغي لتلك المجموعة من الناس أن تُظهر ما تفعله لكي تكون لها سمعة طيبة، فهي تعتني بأهل بيتها جيدًا. صِفوا كيف يبدو البيت الجيد. والآن يقول بولس إن الشيوخ أيضًا يعتنون ببيت الله، أي الكنيسة.</w:t>
      </w:r>
    </w:p>
    <w:p>
      <w:pPr>
        <w:bidi/>
      </w:pPr>
      <w:r>
        <w:rPr>
          <w:rtl/>
          <w:cs/>
          <w:lang w:val="ar_AE" w:bidi="ar_AE"/>
        </w:rPr>
      </w:r>
      <w:r>
        <w:rPr>
          <w:rtl/>
          <w:cs/>
          <w:lang w:val="ar_AE" w:bidi="ar_AE"/>
        </w:rPr>
        <w:t>ثم يتحول بولس إلى المجموعة التي لا يمكنهم أن يكونوا شيخًا. صِفوا ما يفعله الشخص عندما يكون متعجرفًا أو مُعْجِبٍ بِنَفْسِهِ. اظهروا أن الناس غاضبون أو سكارى، أو ضرّابون، أو مُقامرون. وأظهروا أنهم لا يستطيعون قيادة بيتَ الله.</w:t>
      </w:r>
    </w:p>
    <w:p>
      <w:pPr>
        <w:bidi/>
      </w:pPr>
      <w:r>
        <w:rPr>
          <w:rtl/>
          <w:cs/>
          <w:lang w:val="ar_AE" w:bidi="ar_AE"/>
        </w:rPr>
      </w:r>
      <w:r>
        <w:rPr>
          <w:rtl/>
          <w:cs/>
          <w:lang w:val="ar_AE" w:bidi="ar_AE"/>
        </w:rPr>
        <w:t>عُودوا إلى المجموعة التي تتمتّع بصفاتٍ صالحة، واجعلوهم يمثّلون هذه الصفات الصالحة في بيت الله، أي الكنيسة. يجب على الشيخ بالكنيسة أن يكون مُضيافًا للغرباء ومُحبًّا للخير. كما يجب أن يكون مُتَعَقِّلًا، بَارًّا، وَرِعًا، وضَابِطًا لِنَفْسِهِ. صِفوا أو أظهروا ما يفعله الشخص المُتعقّل والبار والورِع والضابط لنفسه.</w:t>
      </w:r>
    </w:p>
    <w:p>
      <w:pPr>
        <w:bidi/>
      </w:pPr>
      <w:r>
        <w:rPr>
          <w:rtl/>
          <w:cs/>
          <w:lang w:val="ar_AE" w:bidi="ar_AE"/>
        </w:rPr>
      </w:r>
      <w:r>
        <w:rPr>
          <w:rtl/>
          <w:cs/>
          <w:lang w:val="ar_AE" w:bidi="ar_AE"/>
        </w:rPr>
        <w:t>أظهِروا الشيخ وهو يتمسّك بثبات برسالة يسوع من خلال طاعتها وتعليمها للآخرين، وكيف يُظهر الشيخ أنه ملازمًا لكلمة يسوع الصادقة والجديرة بالثقة؟ اظهروا كيف يشجع الشيخ المؤمنين الآخرين ويعلِّمهم بشكل جيد.</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تيطس 1: 5- 9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خمسة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شخص يمكن أن يكون شيخًا أو أسقفًا</w:t>
      </w:r>
    </w:p>
    <w:p>
      <w:pPr>
        <w:pStyle w:val="ListBullet"/>
        <w:bidi/>
        <w:spacing w:line="240" w:lineRule="auto"/>
        <w:ind w:left="720"/>
      </w:pPr>
      <w:r>
        <w:rPr>
          <w:rtl/>
          <w:cs/>
          <w:lang w:val="ar_AE" w:bidi="ar_AE"/>
        </w:rPr>
      </w:r>
      <w:r>
        <w:rPr>
          <w:rtl/>
          <w:cs/>
          <w:lang w:val="ar_AE" w:bidi="ar_AE"/>
        </w:rPr>
        <w:t>زوجة الشيخ</w:t>
      </w:r>
    </w:p>
    <w:p>
      <w:pPr>
        <w:pStyle w:val="ListBullet"/>
        <w:bidi/>
        <w:spacing w:line="240" w:lineRule="auto"/>
        <w:ind w:left="720"/>
      </w:pPr>
      <w:r>
        <w:rPr>
          <w:rtl/>
          <w:cs/>
          <w:lang w:val="ar_AE" w:bidi="ar_AE"/>
        </w:rPr>
      </w:r>
      <w:r>
        <w:rPr>
          <w:rtl/>
          <w:cs/>
          <w:lang w:val="ar_AE" w:bidi="ar_AE"/>
        </w:rPr>
        <w:t>أبناء الشيخ</w:t>
      </w:r>
    </w:p>
    <w:p>
      <w:pPr>
        <w:pStyle w:val="ListBullet"/>
        <w:bidi/>
        <w:spacing w:line="240" w:lineRule="auto"/>
        <w:ind w:left="720"/>
      </w:pPr>
      <w:r>
        <w:rPr>
          <w:rtl/>
          <w:cs/>
          <w:lang w:val="ar_AE" w:bidi="ar_AE"/>
        </w:rPr>
      </w:r>
      <w:r>
        <w:rPr>
          <w:rtl/>
          <w:cs/>
          <w:lang w:val="ar_AE" w:bidi="ar_AE"/>
        </w:rPr>
        <w:t>شخص لا ينبغي أن يكون شيخًا</w:t>
      </w:r>
    </w:p>
    <w:p>
      <w:pPr>
        <w:pStyle w:val="ListBullet"/>
        <w:bidi/>
        <w:spacing w:line="240" w:lineRule="auto"/>
        <w:ind w:left="720"/>
      </w:pPr>
      <w:r>
        <w:rPr>
          <w:rtl/>
          <w:cs/>
          <w:lang w:val="ar_AE" w:bidi="ar_AE"/>
        </w:rPr>
      </w:r>
      <w:r>
        <w:rPr>
          <w:rtl/>
          <w:cs/>
          <w:lang w:val="ar_AE" w:bidi="ar_AE"/>
        </w:rPr>
        <w:t>والمؤمنون في كريت</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ويخبر بولس تيطس عن السبب الذي لأجله طلب من تيطس أن يبقى في كريت. كان بولس يريد من تيطس أن يُصحّح مشاكل التعليم الموجودة بكنائس كريت، كما يريد بولس أيضًا من تيطس أن يُكمل عمله. وإحدى الطرق الرئيسية التي ينبغي على تيطس أن يُكمل بها عمل بولس هي أن يُعيَّن شيوخ في كنائس كريت. ويطلب بولس من تيطس أن يعيّن الشيوخ في كريت تمامًا كما يوجهه بولس.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"أرجو أن يفهم تيطس مدى أهمية عمله في كريت"، أو "أتمنى أن يتفهّم تيطس مدى أهمية عمله في كريت"، أو "أتمنى لو كنت هناك أيضًا مع تيطس لمساعدته".</w:t>
      </w:r>
    </w:p>
    <w:p>
      <w:pPr>
        <w:pStyle w:val="ListBullet"/>
        <w:bidi/>
        <w:spacing w:line="240" w:lineRule="auto"/>
        <w:ind w:left="720"/>
      </w:pPr>
      <w:r>
        <w:rPr>
          <w:rtl/>
          <w:cs/>
          <w:lang w:val="ar_AE" w:bidi="ar_AE"/>
        </w:rPr>
      </w:r>
      <w:r>
        <w:rPr>
          <w:rtl/>
          <w:cs/>
          <w:lang w:val="ar_AE" w:bidi="ar_AE"/>
        </w:rPr>
        <w:t>اسألوا أيضًا الشخص الذي يؤدي دور تيطس: "بماذا تشعر أو تفكر؟" قد يجيب الشخص بعبارات مثل: "أشعر بالمسؤولية المهمة لتصحيح المشاكل الواقعة في كنائس كريت"، أو "أرجو أن أجد رجالًا لأعينهم شيوخًا"، أو "أرغب في اختيار رجالًا صالحين ليقودوا الكنائس في كريت".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بولس تيطس أن الشيخ يجب أن يكون بلا لوم، كما يجب أن يكون أمينًا لزوجته، وأن يكون أبناءه مؤمنون بيسوع. يجب ألا يكون أبناء الشيخ فِي شِكَايَةِ الْخَلاَعَةِ وَلَا مُتَمَرِّدِينَ.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تفكر الكنيسة في تعيينه شيخًا: "ما الذي تشعر به أو كيف تفكِّر؟" قد يجيب الشخص بعبارات مثل: "سعيد لأن لدي سمعة طيبة في المجتمع"، أو "أنا مخلص لزوجتي"، أو "سعيد لأن أبنائي مطيعون ويؤمنون بيسوع"، أو "أنا قلق من جهة أنه لن يتم اختياري شيخًا لأن بعض أبنائي متمرّدون!"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يجب أن يكون الأسقف بِلاَ لَوْمٍ كَوَكِيلِ اللهِ. ولا يجب أن يكون الأسقف مغرورًا، ولا يغضب بسهولة، وَلَا مُدْمِنِ الْخَمْرِ، وَلَا ضَرَّابٍ أو يتصرف بعنف، ولا يفعل أشياء خاطئة لكسب المال.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من لا ينبغي أن يكون أسقفًا: "بماذا تشعر أو تفكر؟" قد يجيب الشخص بعبارات مثل: «أنا أحب أن أعيش مثل الثقافة التي حولي»، أو «لا أرى لماذا يكون الغضب أو كسب المال بأي طريقة ممكنة أمرًا خاطئًا ما دام يفيدني»، أو «أريد أن أعيش كما أختار أنا»، أو «أخاف أن يرفضني الناس في مجتمعي إذا لم أتصرف مثلهم».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إن الأسقف يجب أن يكون مُضيفًا للغرباء، ومُحبًّا للخير. وعلى الأسقف الصالح أن يكون مُتَعَقِّلًا، بَارًّا، وَرِعًا، ضَابِطًا لِنَفْسِهِ.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الأسقف: "بماذا تشعر أو تفكر؟" قد يجيب الشخص بعبارات مثل: "أريد أن أعيش حسب وصايا الله"، أو "أريد أن أفعل الخير حتى أتمكن من قيادة بيت الله"، أو "أرجو أن يعرف المؤمنون في الكنائس من هو يسوع من خلال المثال الذي أقدمه في قيادتي".</w:t>
      </w:r>
    </w:p>
    <w:p>
      <w:pPr>
        <w:pStyle w:val="ListBullet"/>
        <w:bidi/>
        <w:spacing w:line="240" w:lineRule="auto"/>
        <w:ind w:left="720"/>
      </w:pPr>
      <w:r>
        <w:rPr>
          <w:rtl/>
          <w:cs/>
          <w:lang w:val="ar_AE" w:bidi="ar_AE"/>
        </w:rPr>
      </w:r>
      <w:r>
        <w:rPr>
          <w:rtl/>
          <w:cs/>
          <w:lang w:val="ar_AE" w:bidi="ar_AE"/>
        </w:rPr>
        <w:t>واسألوا أيضًا من يؤدون دور المؤمنين الكرياتيين: "بماذا تشعرون أو تفكرون؟" قد يجيب الناس بعبارات مثل: "أنا سعيد جدًا لأن أخيرًا أصبح لدينا قادة مضيافين ويحبون الخير"، أو "أرجو أن يجد تيطس شيوخ يمتلكون هذه الصفات الحسنة"، أو "أفكر أن وجود شيوخ بهذه الصفات الحسنة سيساعدنا على النمو".</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يجب على الأسقف أن يلازم رسالة يسوع متمسكًا بها. وهذه الرسالة جديرة بالثقة، وهي نفس الرسالة التي علّمها بولس لتيطس. وعندما يلازم الأسقف بقوة رسالة يسوع، سيكون قادرًا على قيادة المؤمنين بالتعليم الصحيح، كما سيكون الأسقف أيضًا قادرًا على تصحيح التعليم الخاطئ.</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الأسقف الذي بلا لوم: "بماذا تشعر أو تفكر؟" قد يجيب الشخص بعبارات مثل: "أريد أن أتمسك بقوة بكلمة الله الصادقة، أي برسالة يسوع"، أو "أشعر أن هذه مسؤولية كبيرة لتعليم المؤمن"، أو "أريد أن أقدم تعليمًا صحيحًا للمؤمنين"، أو "أشعر بالقلق من كيفية تصحيح التعليم الخاطئ في كريت، وأريد أن أتأكد أنني أفعل ذلك بالطريقة الصحيحة".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تيطس 1: 5- 9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يخبر بولس تيطس لماذا طلب منه أن يبقى في كريت. وكريت هي جزيرة في البحر الأبيض المتوسط.</w:t>
      </w:r>
    </w:p>
    <w:p>
      <w:pPr>
        <w:bidi/>
      </w:pPr>
      <w:r>
        <w:rPr>
          <w:rtl/>
          <w:cs/>
          <w:lang w:val="ar_AE" w:bidi="ar_AE"/>
        </w:rPr>
      </w:r>
      <w:r>
        <w:rPr>
          <w:rtl/>
          <w:cs/>
          <w:lang w:val="ar_AE" w:bidi="ar_AE"/>
        </w:rPr>
        <w:t xml:space="preserve">إن العمل الذي كان على تيطس أن يفعله في كريت هو تصحيح المشاكل التي في الكنائس، وأيضًا إتمام العمل الذي بدأه بولس. وكانت إحدى مهام تيطس أن يعيّن أو يختار </w:t>
      </w:r>
      <w:r>
        <w:rPr>
          <w:b/>
          <w:rtl/>
          <w:cs/>
          <w:lang w:val="ar_AE" w:bidi="ar_AE"/>
        </w:rPr>
        <w:t>شيوخ</w:t>
      </w:r>
      <w:r>
        <w:rPr>
          <w:rtl/>
          <w:cs/>
          <w:lang w:val="ar_AE" w:bidi="ar_AE"/>
        </w:rPr>
        <w:t xml:space="preserve"> في كل بلدة أو مدينة في كريت بها كنيسة. وفي زمن بولس، كان الشيوخ هم الذين لهم السلطة في المجتمع، كما كان شيوخ الكنيسة هم القادة في الكنيسة. ويمكن لكلمة "شيخ" أن تعني كبار السن، لكن تذكّروا أن الشيخ لا يجب أن يكون مُسنًا، وكان على الشيوخ أن يكونوا مستعدين لخدمة الآخرين وأن يكونوا بلا لوم . ويدعو بولس أيضًا الشيخ بمصطلح</w:t>
      </w:r>
      <w:r>
        <w:rPr>
          <w:b/>
          <w:rtl/>
          <w:cs/>
          <w:lang w:val="ar_AE" w:bidi="ar_AE"/>
        </w:rPr>
        <w:t>أسقف</w:t>
      </w:r>
      <w:r>
        <w:rPr>
          <w:rtl/>
          <w:cs/>
          <w:lang w:val="ar_AE" w:bidi="ar_AE"/>
        </w:rPr>
        <w:t xml:space="preserve"> أي "مُراقِبًا". ولمزيد من المعلومات عن </w:t>
      </w:r>
      <w:r>
        <w:rPr>
          <w:rtl/>
          <w:cs/>
          <w:lang w:val="ar_AE" w:bidi="ar_AE"/>
        </w:rPr>
        <w:t>الشيوخ</w:t>
      </w:r>
      <w:r>
        <w:rPr>
          <w:rtl/>
          <w:cs/>
          <w:lang w:val="ar_AE" w:bidi="ar_AE"/>
        </w:rPr>
        <w:t xml:space="preserve"> و</w:t>
      </w:r>
      <w:r>
        <w:rPr>
          <w:b/>
          <w:rtl/>
          <w:cs/>
          <w:lang w:val="ar_AE" w:bidi="ar_AE"/>
        </w:rPr>
        <w:t>الأسقف</w:t>
      </w:r>
      <w:r>
        <w:rPr>
          <w:rtl/>
          <w:cs/>
          <w:lang w:val="ar_AE" w:bidi="ar_AE"/>
        </w:rPr>
        <w:t>، راجعوا "قاموس الكلمات الرئيسية".</w:t>
      </w:r>
    </w:p>
    <w:p>
      <w:pPr>
        <w:bidi/>
      </w:pPr>
      <w:r>
        <w:rPr>
          <w:rtl/>
          <w:cs/>
          <w:lang w:val="ar_AE" w:bidi="ar_AE"/>
        </w:rPr>
      </w:r>
      <w:r>
        <w:rPr>
          <w:rtl/>
          <w:cs/>
          <w:lang w:val="ar_AE" w:bidi="ar_AE"/>
        </w:rPr>
        <w:t>توقّفوا هنا وناقشوا هذا السؤال كمجموعة: كيف ستترجمون كلمتي</w:t>
      </w:r>
      <w:r>
        <w:rPr>
          <w:b/>
          <w:rtl/>
          <w:cs/>
          <w:lang w:val="ar_AE" w:bidi="ar_AE"/>
        </w:rPr>
        <w:t>الشيوخ</w:t>
      </w:r>
      <w:r>
        <w:rPr>
          <w:rtl/>
          <w:cs/>
          <w:lang w:val="ar_AE" w:bidi="ar_AE"/>
        </w:rPr>
        <w:t xml:space="preserve"> و</w:t>
      </w:r>
      <w:r>
        <w:rPr>
          <w:b/>
          <w:rtl/>
          <w:cs/>
          <w:lang w:val="ar_AE" w:bidi="ar_AE"/>
        </w:rPr>
        <w:t>الأسقف</w:t>
      </w:r>
      <w:r>
        <w:rPr>
          <w:rtl/>
          <w:cs/>
          <w:lang w:val="ar_AE" w:bidi="ar_AE"/>
        </w:rPr>
        <w:t>؟ احرصوا على ألا تختاروا كلمة تعني فقط "المُسنّين".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يجب أن يكون الشيخ أو الأسقف بلا لوم لأنه راعي، أو مدبر، لبيت الله. وفي الكتاب المقدس، تشمل كلمة </w:t>
      </w:r>
      <w:r>
        <w:rPr>
          <w:b/>
          <w:rtl/>
          <w:cs/>
          <w:lang w:val="ar_AE" w:bidi="ar_AE"/>
        </w:rPr>
        <w:t>البيت</w:t>
      </w:r>
      <w:r>
        <w:rPr>
          <w:rtl/>
          <w:cs/>
          <w:lang w:val="ar_AE" w:bidi="ar_AE"/>
        </w:rPr>
        <w:t xml:space="preserve"> كل من الرجل، وزوجته وأبنائه وأقاربه والعبيد وكل من يعيش في البيت. وفي هذا المقطع، المقصود ببيت الله هو الكنيسة. وبصفته وكيل على بيت الله، يجب على الشيوخ أن يعتنوا بالكنيسة ويحرسوها. ولمزيد من المعلومات عن كلمة </w:t>
      </w:r>
      <w:r>
        <w:rPr>
          <w:rtl/>
          <w:cs/>
          <w:lang w:val="ar_AE" w:bidi="ar_AE"/>
        </w:rPr>
        <w:t xml:space="preserve">البيت </w:t>
      </w:r>
      <w:r>
        <w:rPr>
          <w:rtl/>
          <w:cs/>
          <w:lang w:val="ar_AE" w:bidi="ar_AE"/>
        </w:rPr>
        <w:t xml:space="preserve"> راجعوا قاموس الكلمات الرئيسية.</w:t>
      </w:r>
    </w:p>
    <w:p>
      <w:pPr>
        <w:bidi/>
      </w:pPr>
      <w:r>
        <w:rPr>
          <w:rtl/>
          <w:cs/>
          <w:lang w:val="ar_AE" w:bidi="ar_AE"/>
        </w:rPr>
      </w:r>
      <w:r>
        <w:rPr>
          <w:rtl/>
          <w:cs/>
          <w:lang w:val="ar_AE" w:bidi="ar_AE"/>
        </w:rPr>
        <w:t xml:space="preserve">توقّفوا هنا وناقشوا هذا السؤال معًا: كيف ستترجمون </w:t>
      </w:r>
      <w:r>
        <w:rPr>
          <w:b/>
          <w:rtl/>
          <w:cs/>
          <w:lang w:val="ar_AE" w:bidi="ar_AE"/>
        </w:rPr>
        <w:t>وكيل</w:t>
      </w:r>
      <w:r>
        <w:rPr>
          <w:rtl/>
          <w:cs/>
          <w:lang w:val="ar_AE" w:bidi="ar_AE"/>
        </w:rPr>
        <w:t xml:space="preserve">و </w:t>
      </w:r>
      <w:r>
        <w:rPr>
          <w:b/>
          <w:rtl/>
          <w:cs/>
          <w:lang w:val="ar_AE" w:bidi="ar_AE"/>
        </w:rPr>
        <w:t xml:space="preserve">بيت </w:t>
      </w:r>
      <w:r>
        <w:rPr>
          <w:rtl/>
          <w:cs/>
          <w:lang w:val="ar_AE" w:bidi="ar_AE"/>
        </w:rPr>
        <w:t>". إذا كنتم قد ترجمتم هاتَين الكلمتَين فعلًا في سِفر آخر من الكتاب المُقدَّس، استخدموا الكلمتَين عينهما اللتَين استخدمتم هناك. أوقفوا سماع هذا التسجيل الصوتي هنا.</w:t>
      </w:r>
    </w:p>
    <w:p>
      <w:pPr>
        <w:bidi/>
      </w:pPr>
      <w:r>
        <w:rPr>
          <w:rtl/>
          <w:cs/>
          <w:lang w:val="ar_AE" w:bidi="ar_AE"/>
        </w:rPr>
      </w:r>
      <w:r>
        <w:rPr>
          <w:rtl/>
          <w:cs/>
          <w:lang w:val="ar_AE" w:bidi="ar_AE"/>
        </w:rPr>
        <w:t>يخبر بولس تيطس ببعض الصفات السيئة التي تجعل الشخص غير لائق أن يكون شيخًا. ولا يجب أن يكون الأسقف مغرورًا، ولا يغضب بسهولة، وَلَا مُدْمِنِ الْخَمْرِ، وَلَا ضَرَّابٍ أو يتصرف بعنف، ولا يفعل أشياء خاطئة لكسب المال.</w:t>
      </w:r>
    </w:p>
    <w:p>
      <w:pPr>
        <w:bidi/>
      </w:pPr>
      <w:r>
        <w:rPr>
          <w:rtl/>
          <w:cs/>
          <w:lang w:val="ar_AE" w:bidi="ar_AE"/>
        </w:rPr>
      </w:r>
      <w:r>
        <w:rPr>
          <w:rtl/>
          <w:cs/>
          <w:lang w:val="ar_AE" w:bidi="ar_AE"/>
        </w:rPr>
        <w:t>توقّفوا هنا وناقشوا هذا السؤال كمجموعة: ناقشوا كيف ستترجمون كل من هذه الصفات التي تجعل الشخص غير لائق ليكون شيخًا. أوقفوا سماع هذا التسجيل الصوتي هنا.</w:t>
      </w:r>
    </w:p>
    <w:p>
      <w:pPr>
        <w:bidi/>
      </w:pPr>
      <w:r>
        <w:rPr>
          <w:rtl/>
          <w:cs/>
          <w:lang w:val="ar_AE" w:bidi="ar_AE"/>
        </w:rPr>
      </w:r>
      <w:r>
        <w:rPr>
          <w:rtl/>
          <w:cs/>
          <w:lang w:val="ar_AE" w:bidi="ar_AE"/>
        </w:rPr>
        <w:t xml:space="preserve">يخبر بولس تيطس أن الشيخ يجب أن يكون مُضيفًا للغرباء ومرحبًّا بالناس في بيته. ويجب على الشيخ أيضًا أن يحب الخير ويحب أن يفعله. كما يجب أن يكون الشيخ متعقّلًا وحكيمًا، وأن يكون مستقيمًا أيضًا، وهو ما يُترجم أحيانا </w:t>
      </w:r>
      <w:r>
        <w:rPr>
          <w:b/>
          <w:rtl/>
          <w:cs/>
          <w:lang w:val="ar_AE" w:bidi="ar_AE"/>
        </w:rPr>
        <w:t xml:space="preserve"> وَرِعًا</w:t>
      </w:r>
      <w:r>
        <w:rPr>
          <w:rtl/>
          <w:cs/>
          <w:lang w:val="ar_AE" w:bidi="ar_AE"/>
        </w:rPr>
        <w:t xml:space="preserve">. وأخيرًا، يجب أن يكون الشيخ مُقَدَّسًا أو مُكرَّسًا ليسوع، وضابطًا لنفسه. وكلمة "بارًا" تعني أن الشخص في علاقة صحيحة مع الله وبلا لوم أمام الله. ولمزيد من المعلومات عن كلمة </w:t>
      </w:r>
      <w:r>
        <w:rPr>
          <w:rtl/>
          <w:cs/>
          <w:lang w:val="ar_AE" w:bidi="ar_AE"/>
        </w:rPr>
        <w:t>بار</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هذا السؤال كمجموعة: ناقشوا كيف ستترجمون كلمة </w:t>
      </w:r>
      <w:r>
        <w:rPr>
          <w:b/>
          <w:rtl/>
          <w:cs/>
          <w:lang w:val="ar_AE" w:bidi="ar_AE"/>
        </w:rPr>
        <w:t>بارًا</w:t>
      </w:r>
      <w:r>
        <w:rPr>
          <w:rtl/>
          <w:cs/>
          <w:lang w:val="ar_AE" w:bidi="ar_AE"/>
        </w:rPr>
        <w:t xml:space="preserve"> في لغتكم. إذا كنتم قد ترجمتم هذه الكلمة فعلًا في سِفر آخر من الكتاب المُقدَّس، استخدموا الكلمة ذاتها التي استخدمتموها هناك. وكيف ستترجمون الصفات الأخرى للشيخ الصالح؟ تذكّروا أن العديد من هذه الصفات لها معاني متشابهة. أوقفوا سماع هذا التسجيل الصوتي هنا.</w:t>
      </w:r>
    </w:p>
    <w:p>
      <w:pPr>
        <w:bidi/>
      </w:pPr>
      <w:r>
        <w:rPr>
          <w:rtl/>
          <w:cs/>
          <w:lang w:val="ar_AE" w:bidi="ar_AE"/>
        </w:rPr>
      </w:r>
      <w:r>
        <w:rPr>
          <w:rtl/>
          <w:cs/>
          <w:lang w:val="ar_AE" w:bidi="ar_AE"/>
        </w:rPr>
        <w:t xml:space="preserve">يجب على الشيخ أن يلازم </w:t>
      </w:r>
      <w:r>
        <w:rPr>
          <w:b/>
          <w:rtl/>
          <w:cs/>
          <w:lang w:val="ar_AE" w:bidi="ar_AE"/>
        </w:rPr>
        <w:t xml:space="preserve">كلمة </w:t>
      </w:r>
      <w:r>
        <w:rPr>
          <w:rtl/>
          <w:cs/>
          <w:lang w:val="ar_AE" w:bidi="ar_AE"/>
        </w:rPr>
        <w:t xml:space="preserve">يسوع، ويتبعها، ويطيعها بقوة. وهذه الكلمة تشير إلى الأخبار السارة بأن يسوع جاء إلى العالم. ترجموا الكلمة نفسها كما استخدمتموها في المقاطع السابقة. ولمزيد من المعلومات عن مصطلح </w:t>
      </w:r>
      <w:r>
        <w:rPr>
          <w:rtl/>
          <w:cs/>
          <w:lang w:val="ar_AE" w:bidi="ar_AE"/>
        </w:rPr>
        <w:t>الكلمة</w:t>
      </w:r>
      <w:r>
        <w:rPr>
          <w:rtl/>
          <w:cs/>
          <w:lang w:val="ar_AE" w:bidi="ar_AE"/>
        </w:rPr>
        <w:t xml:space="preserve">، راجعوا قاموس الكلمات الرئيسية. سيكون الشيخ أيضًا قادرًا على وعظ الناس وتشجيعهم على </w:t>
      </w:r>
      <w:r>
        <w:rPr>
          <w:b/>
          <w:rtl/>
          <w:cs/>
          <w:lang w:val="ar_AE" w:bidi="ar_AE"/>
        </w:rPr>
        <w:t>التعليم</w:t>
      </w:r>
      <w:r>
        <w:rPr>
          <w:rtl/>
          <w:cs/>
          <w:lang w:val="ar_AE" w:bidi="ar_AE"/>
        </w:rPr>
        <w:t xml:space="preserve"> الصحيح أو العقيدة.</w:t>
      </w:r>
    </w:p>
    <w:p>
      <w:pPr>
        <w:bidi/>
      </w:pPr>
      <w:r>
        <w:rPr>
          <w:rtl/>
          <w:cs/>
          <w:lang w:val="ar_AE" w:bidi="ar_AE"/>
        </w:rPr>
      </w:r>
      <w:r>
        <w:rPr>
          <w:rtl/>
          <w:cs/>
          <w:lang w:val="ar_AE" w:bidi="ar_AE"/>
        </w:rPr>
        <w:t xml:space="preserve">توقّفوا هنا وناقشوا كمجموعة: كيف ستترجمون مصطلح </w:t>
      </w:r>
      <w:r>
        <w:rPr>
          <w:b/>
          <w:rtl/>
          <w:cs/>
          <w:lang w:val="ar_AE" w:bidi="ar_AE"/>
        </w:rPr>
        <w:t xml:space="preserve">التعليم </w:t>
      </w:r>
      <w:r>
        <w:rPr>
          <w:rtl/>
          <w:cs/>
          <w:lang w:val="ar_AE" w:bidi="ar_AE"/>
        </w:rPr>
        <w:t xml:space="preserve">الصحيح أو العقيدة؟ راجعوا قاموس الكلمات الرئيسية" لمزيد من المعلومات عن </w:t>
      </w:r>
      <w:r>
        <w:rPr>
          <w:b/>
          <w:rtl/>
          <w:cs/>
          <w:lang w:val="ar_AE" w:bidi="ar_AE"/>
        </w:rPr>
        <w:t>التعليم</w:t>
      </w:r>
      <w:r>
        <w:rPr>
          <w:rtl/>
          <w:cs/>
          <w:lang w:val="ar_AE" w:bidi="ar_AE"/>
        </w:rPr>
        <w:t>. وإذا كنتم قد ترجمتم هذه الكلمة من قبل في سفرٍ آخر من الكتاب المقدّس، فاستخدموا الكلمة ذاتها التي استخدمتم هناك.</w:t>
      </w:r>
    </w:p>
    <w:p>
      <w:pPr>
        <w:bidi/>
      </w:pPr>
      <w:r>
        <w:rPr>
          <w:rtl/>
          <w:cs/>
          <w:lang w:val="ar_AE" w:bidi="ar_AE"/>
        </w:rPr>
      </w:r>
      <w:r>
        <w:rPr>
          <w:b/>
          <w:rtl/>
          <w:cs/>
          <w:lang w:val="ar_AE" w:bidi="ar_AE"/>
        </w:rPr>
        <w:t>انتهى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إحدى الأعضاء في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1:10–16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تيطس 1: 10- 16 واحفظوه في قلوبكم.</w:t>
      </w:r>
    </w:p>
    <w:p>
      <w:pPr>
        <w:bidi/>
      </w:pPr>
      <w:r>
        <w:rPr>
          <w:rtl/>
          <w:cs/>
          <w:lang w:val="ar_AE" w:bidi="ar_AE"/>
        </w:rPr>
      </w:r>
      <w:r>
        <w:rPr>
          <w:rtl/>
          <w:cs/>
          <w:lang w:val="ar_AE" w:bidi="ar_AE"/>
        </w:rPr>
        <w:t>استمعوا إلى نسخة صوتية من تيطس 1: 10- 16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تيطس 1: 10- 16 من الترجمة الأكثر فهمًا بالنسبة لكم.</w:t>
      </w:r>
    </w:p>
    <w:p>
      <w:pPr>
        <w:bidi/>
      </w:pPr>
      <w:r>
        <w:rPr>
          <w:rtl/>
          <w:cs/>
          <w:lang w:val="ar_AE" w:bidi="ar_AE"/>
        </w:rPr>
      </w:r>
      <w:r>
        <w:rPr>
          <w:rtl/>
          <w:cs/>
          <w:lang w:val="ar_AE" w:bidi="ar_AE"/>
        </w:rPr>
        <w:t>يواصل بولس رسالته إلى تيطس في كريت. في المقطع السابق، ناقش بولس الصفات التي يجب أن تكون في قائد الكنيسة والصفات التي تجعل الشخص غير مؤهلاً ليكون قائد الكنيسة. ويقول بولس إن قائد الكنيسة، أو الشيخ، يجب أن يكون ملازمًا بقوة لرسالة يسوع حتى يقدر أن يعطي تعليمًا صحيحًا للكنائس. كما يجب أن يكون الشيخ أيضًا قادرًا على تصحيح المعلمين الكذبة في كريت. والآن يصف بولس المعلمين الكذبة في كريت الذين يناقضون التعليم الصحيح، والطرق التي يقود بها هؤلاء المعلمين الكذبة المؤمنين في كريت بعيدًا عن الحق. ويخبر بولس تيطس أيضًا ما يجب أن يفعله رداً على هؤلاء المعلمين الكذبة وكيف يصحِّح تعليمهم الكذب.</w:t>
      </w:r>
    </w:p>
    <w:p>
      <w:pPr>
        <w:bidi/>
      </w:pPr>
      <w:r>
        <w:rPr>
          <w:rtl/>
          <w:cs/>
          <w:lang w:val="ar_AE" w:bidi="ar_AE"/>
        </w:rPr>
      </w:r>
      <w:r>
        <w:rPr>
          <w:rtl/>
          <w:cs/>
          <w:lang w:val="ar_AE" w:bidi="ar_AE"/>
        </w:rPr>
        <w:t xml:space="preserve">توقّفوا هنا وانظروا كمجموعة إلى خريطة لجزيرة </w:t>
      </w:r>
      <w:r>
        <w:rPr>
          <w:b/>
          <w:rtl/>
          <w:cs/>
          <w:lang w:val="ar_AE" w:bidi="ar_AE"/>
        </w:rPr>
        <w:t>كريت</w:t>
      </w:r>
      <w:r>
        <w:rPr>
          <w:rtl/>
          <w:cs/>
          <w:lang w:val="ar_AE" w:bidi="ar_AE"/>
        </w:rPr>
        <w:t xml:space="preserve"> إذا لزم الأمر. أوقفوا سماع هذا التسجيل الصوتي هنا.</w:t>
      </w:r>
    </w:p>
    <w:p>
      <w:pPr>
        <w:bidi/>
      </w:pPr>
      <w:r>
        <w:rPr>
          <w:rtl/>
          <w:cs/>
          <w:lang w:val="ar_AE" w:bidi="ar_AE"/>
        </w:rPr>
      </w:r>
      <w:r>
        <w:rPr>
          <w:rtl/>
          <w:cs/>
          <w:lang w:val="ar_AE" w:bidi="ar_AE"/>
        </w:rPr>
        <w:t>في الجزء الأول من هذا المقطع، يصف بولس المعلمين الكذبة في كريت، ويقول بولس إن الكثير من الناس متمردين، أي أنهم غير راغبين في أن يكونوا تحت سلطة شخص آخر. استخدم بولس التعبير نفسه في المقطع السابق ليصف شخصًا غير صالح لأن يصير قائدًا في الكنيسة لأنه متمرّد.</w:t>
      </w:r>
    </w:p>
    <w:p>
      <w:pPr>
        <w:bidi/>
      </w:pPr>
      <w:r>
        <w:rPr>
          <w:rtl/>
          <w:cs/>
          <w:lang w:val="ar_AE" w:bidi="ar_AE"/>
        </w:rPr>
      </w:r>
      <w:r>
        <w:rPr>
          <w:rtl/>
          <w:cs/>
          <w:lang w:val="ar_AE" w:bidi="ar_AE"/>
        </w:rPr>
        <w:t>والمعلمون الكذبة هم أيضًا "مُعلِّمون فارغون" يعلمون أشياء باطلة. هذا يعني أنهم يتكلمون بكلام باطل، مستخدمين ألفاظًا وقصصًا لا معنى حقيقي لها ولا تفيد الناس. وهم يخدعون المؤمنين من خلال تعليمهم الزائف.</w:t>
      </w:r>
    </w:p>
    <w:p>
      <w:pPr>
        <w:bidi/>
      </w:pPr>
      <w:r>
        <w:rPr>
          <w:rtl/>
          <w:cs/>
          <w:lang w:val="ar_AE" w:bidi="ar_AE"/>
        </w:rPr>
      </w:r>
      <w:r>
        <w:rPr>
          <w:rtl/>
          <w:cs/>
          <w:lang w:val="ar_AE" w:bidi="ar_AE"/>
        </w:rPr>
        <w:t>وأخيرًا، يقول بولس إن "الذين من الختان" هم الذين يتكلمون على وجه الخصوص في الكلام الباطل ويخادعون الناس. كانت جماعة الختان تشير إلى يهود آمنوا بيسوع، لكنهم ظلّوا يريدون التمسك بالشرائع والعادات اليهودية. الختان كان عادة يهودية للذكور، تتضمن قطع الجلد الزائد في نهاية قضيب الصبي، وعادةً ما كان يتم ذلك عندما يكون عمر الصبي أسبوعًا واحدًا. والختان هو علامة على أن الشعب اليهودي هو شعب الله المختار. كانت جماعة الختان تُلزم غير اليهود بالختان إذا بدأ أيٌّ منهم في اتباع يسوع. وقد قال قادة مهمّون في الكنيسة، مثل بطرس وبولس، إن المؤمنين لا يحتاجون إلى الختان لكي يتبعوا يسوع. كان الناس في جزيرة كريت في معظمهم من غير اليهود، لذلك كان هذا تعليمًا خاطئًا مهمًّا يجب مواجهته.</w:t>
      </w:r>
    </w:p>
    <w:p>
      <w:pPr>
        <w:bidi/>
      </w:pPr>
      <w:r>
        <w:rPr>
          <w:rtl/>
          <w:cs/>
          <w:lang w:val="ar_AE" w:bidi="ar_AE"/>
        </w:rPr>
      </w:r>
      <w:r>
        <w:rPr>
          <w:rtl/>
          <w:cs/>
          <w:lang w:val="ar_AE" w:bidi="ar_AE"/>
        </w:rPr>
        <w:t>ويحث بولس القادة بقوة على أن يُسكتوهم، فيقول "الَّذِينَ يَجِبُ سَدُّ أَفْوَاهِهِمْ". ويعطى بولس لتيطس السبب وراء ذلك وهو : إِنَّهُمْ يَقْلِبُونَ بُيُوتًا بِجُمْلَتِهَا! كانت هذه البيوت تضم أشخاصًا مثل الأب والأم، وأولادهم وعائلاتهم، وأي خدم، وأي شخص آخر يعيش في البيت نفسه. كان القادة الكذبة يحاولون أن يحصلوا على المال من هؤلاء الناس، وهذا جعل كل شخص في تلك البيوت ينحرف عن التعليم الحق عن يسوع.</w:t>
      </w:r>
    </w:p>
    <w:p>
      <w:pPr>
        <w:bidi/>
      </w:pPr>
      <w:r>
        <w:rPr>
          <w:rtl/>
          <w:cs/>
          <w:lang w:val="ar_AE" w:bidi="ar_AE"/>
        </w:rPr>
      </w:r>
      <w:r>
        <w:rPr>
          <w:rtl/>
          <w:cs/>
          <w:lang w:val="ar_AE" w:bidi="ar_AE"/>
        </w:rPr>
        <w:t>توقّفوا هنا وناقشوا هذا السؤال كمجموعة: ما أنواع التعليم الكاذب في ثقافتكم؟ على سبيل المثال، احكوا قصة عن مُعَلِّم يعلّم لكي يكسب المال أو لسبب سيئ آخر، بدلًا من أن يعلّم من أجل تثقيف الناس أو مساعدتهم. أوقفوا سماع هذا التسجيل الصوتي هنا.</w:t>
      </w:r>
    </w:p>
    <w:p>
      <w:pPr>
        <w:bidi/>
      </w:pPr>
      <w:r>
        <w:rPr>
          <w:rtl/>
          <w:cs/>
          <w:lang w:val="ar_AE" w:bidi="ar_AE"/>
        </w:rPr>
      </w:r>
      <w:r>
        <w:rPr>
          <w:rtl/>
          <w:cs/>
          <w:lang w:val="ar_AE" w:bidi="ar_AE"/>
        </w:rPr>
        <w:t>والآن يقول بولس إن المعلمين الكذبة يتصرفون بنفس الطريقة التي تصرَّف بها الكريتيون. ويستخدم بولس مقولة من مُعلِّم أو نبي من كريت مُحترم منذ سنوات عديدة. تقول هذه المقولة إن الكريتيين معروفون بالكذب، ويتصرفون مثل الحيوانات المفترسة، وهم كسالى ونهمون. وهذا يعني أنهم يأكلون كثيرًا، وربما يفتقرون إلى ضبط النفس بطرق أخرى أيضًا. واستخدم بولس هذه العبارة من رجل كريت مُحترم ليُظهر أن كل هذه الأمور حقيقية.</w:t>
      </w:r>
    </w:p>
    <w:p>
      <w:pPr>
        <w:bidi/>
      </w:pPr>
      <w:r>
        <w:rPr>
          <w:rtl/>
          <w:cs/>
          <w:lang w:val="ar_AE" w:bidi="ar_AE"/>
        </w:rPr>
      </w:r>
      <w:r>
        <w:rPr>
          <w:rtl/>
          <w:cs/>
          <w:lang w:val="ar_AE" w:bidi="ar_AE"/>
        </w:rPr>
        <w:t>توقّفوا هنا وناقشوا كمجموعة: تحدّثوا عن أقوال معروفة تُقال عن مجموعتكم العِرقية أو عن ثقافتكم. ماذا يقول الآخرون عن مجموعتكم العرقية؟ هل هذه الأمور حقيقية؟ كيف تشعرون بشأن ما يقوله الناس عن مجموعتكم العرقية؟ أوقفوا سماع هذا التسجيل الصوتي هنا.</w:t>
      </w:r>
    </w:p>
    <w:p>
      <w:pPr>
        <w:bidi/>
      </w:pPr>
      <w:r>
        <w:rPr>
          <w:rtl/>
          <w:cs/>
          <w:lang w:val="ar_AE" w:bidi="ar_AE"/>
        </w:rPr>
      </w:r>
      <w:r>
        <w:rPr>
          <w:rtl/>
          <w:cs/>
          <w:lang w:val="ar_AE" w:bidi="ar_AE"/>
        </w:rPr>
        <w:t>يطلب بولس من تيطس أن يوبّخ المعلّمين الكذبة توبيخًا شديدًا، وربما أيضًا المؤمنين من أهل كريت الذين يتبعون هؤلاء المعلّمين الكذبة. كان على تيطس أن يخبرهم بحزم أنهم مخطئون، ليس مرة واحدة فقط، بل مرارًا وتكرارًا.</w:t>
      </w:r>
    </w:p>
    <w:p>
      <w:pPr>
        <w:bidi/>
      </w:pPr>
      <w:r>
        <w:rPr>
          <w:rtl/>
          <w:cs/>
          <w:lang w:val="ar_AE" w:bidi="ar_AE"/>
        </w:rPr>
      </w:r>
      <w:r>
        <w:rPr>
          <w:rtl/>
          <w:cs/>
          <w:lang w:val="ar_AE" w:bidi="ar_AE"/>
        </w:rPr>
        <w:t>السبب الأول لتوبيخ المعلّمين الكذبة والمؤمنين من أهل كريت الذين يتبعون التعليم الكاذب هو لكي يصير إيمانهم بيسوع مستقيمًا وصحيحًا. والسبب الثاني لتوبيخهم هو ألا يعيروا اهتمامًا للأساطير اليهودية. والأساطير اليهودية هي على الأرجح قصص خلقها اليهود ولم تكن موجودة في العهد القديم أو في تعليم يسوع. لم تكن هذه الأساطير قصصًا حقيقية، بل كانت مؤذية لكنيسة كريت.</w:t>
      </w:r>
    </w:p>
    <w:p>
      <w:pPr>
        <w:bidi/>
      </w:pPr>
      <w:r>
        <w:rPr>
          <w:rtl/>
          <w:cs/>
          <w:lang w:val="ar_AE" w:bidi="ar_AE"/>
        </w:rPr>
      </w:r>
      <w:r>
        <w:rPr>
          <w:rtl/>
          <w:cs/>
          <w:lang w:val="ar_AE" w:bidi="ar_AE"/>
        </w:rPr>
        <w:t>توقّفوا هنا وناقشوا كمجموعة. شارِكوا خرافة شائعة أو قصة غير حقيقية من ثقافتكم. فكّروا في مَن أخبركم بهذه الخرافة وما المعنى الذي تحمله. أوقفوا سماع هذا التسجيل الصوتي هنا.</w:t>
      </w:r>
    </w:p>
    <w:p>
      <w:pPr>
        <w:bidi/>
      </w:pPr>
      <w:r>
        <w:rPr>
          <w:rtl/>
          <w:cs/>
          <w:lang w:val="ar_AE" w:bidi="ar_AE"/>
        </w:rPr>
      </w:r>
      <w:r>
        <w:rPr>
          <w:rtl/>
          <w:cs/>
          <w:lang w:val="ar_AE" w:bidi="ar_AE"/>
        </w:rPr>
        <w:t>يقول بولس ألّا نهتمّ بأوامر بشرية يختلقها أناس لا يتبعون الحق. في العهد القديم، أعطى الله الشعب اليهودي كثيرًا من الشرائع المتعلقة بالطقوس والقيود الخاصة بالطعام. ولا يتحدث بولس عن وصايا الله هنا، بل عن وصايا إضافية يصنعها الناس. قد تكون هذه الوصايا هي قوانين إضافية مثل الامتناع عن أكل أنواع معيّنة من الطعام أو القيام بطقوس أخرى.</w:t>
      </w:r>
    </w:p>
    <w:p>
      <w:pPr>
        <w:bidi/>
      </w:pPr>
      <w:r>
        <w:rPr>
          <w:rtl/>
          <w:cs/>
          <w:lang w:val="ar_AE" w:bidi="ar_AE"/>
        </w:rPr>
      </w:r>
      <w:r>
        <w:rPr>
          <w:rtl/>
          <w:cs/>
          <w:lang w:val="ar_AE" w:bidi="ar_AE"/>
        </w:rPr>
        <w:t>ثم يقول بولس بعد ذلك قولًا معروفًا عن الطهارة، ويطمئن بولس المؤمنين. يقول إنهم إن كانوا طاهرين، أو صالحين لخدمة الله لأنهم في علاقة صحيحة معه، فلا يحتاجون إلى الامتناع عن أطعمة معيّنة أو ممارسة طقوس معيّنة. ويكون الناس طاهرين بسبب علاقتهم بالله، لا بسبب ما يفعلونه. فيقول بولس إن المعلمين الكذبة رَجِسُونَ غَيْرُ مؤمنين بالحق. «لا شيء طاهر» بالنسبة لهم، والأرجح أن هذا يعني أنهم يجعلون كل ما يلمسونه أو يفعلونه نجسًا بسبب علاقتهم غير الصحيحة بالله.</w:t>
      </w:r>
    </w:p>
    <w:p>
      <w:pPr>
        <w:bidi/>
      </w:pPr>
      <w:r>
        <w:rPr>
          <w:rtl/>
          <w:cs/>
          <w:lang w:val="ar_AE" w:bidi="ar_AE"/>
        </w:rPr>
      </w:r>
      <w:r>
        <w:rPr>
          <w:rtl/>
          <w:cs/>
          <w:lang w:val="ar_AE" w:bidi="ar_AE"/>
        </w:rPr>
        <w:t>توقّفوا هنا وناقشوا هذا السؤال كمجموعة: تحدّثوا عن الفروق بين الأشياء الطاهرة وغير الطاهرة في ثقافتكم، مثل الطعام أو الماء أو أي شيء آخر. ما الذي يجعل شيئًا نجسًا أو غير طاهر؟ وكيف يختلف هذا عن هذا المقطع؟ أوقفوا سماع هذا التسجيل الصوتي هنا.</w:t>
      </w:r>
    </w:p>
    <w:p>
      <w:pPr>
        <w:bidi/>
      </w:pPr>
      <w:r>
        <w:rPr>
          <w:rtl/>
          <w:cs/>
          <w:lang w:val="ar_AE" w:bidi="ar_AE"/>
        </w:rPr>
      </w:r>
      <w:r>
        <w:rPr>
          <w:rtl/>
          <w:cs/>
          <w:lang w:val="ar_AE" w:bidi="ar_AE"/>
        </w:rPr>
        <w:t>في الجزء الأخير من هذا المقطع، يعطي بولس وصفًا آخر للمعلمين الكذبة. يقول المعلّمون الكذبة إنهم يعرفون الله، لكن سلوكهم يُظهر أنهم في الحقيقة لا يعرفونه. يمقت الله المعلّمين الكذبة بسبب سلوكهم المُقزِّز. والمعلمون الكذبة لا يطيعون الله، ولا يستطيعون فعل أي عمل صالح.</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تيطس 1: 10- 16 من الترجمة الأكثر فهمًا بالنسبة لكم.</w:t>
      </w:r>
    </w:p>
    <w:p>
      <w:pPr>
        <w:bidi/>
      </w:pPr>
      <w:r>
        <w:rPr>
          <w:rtl/>
          <w:cs/>
          <w:lang w:val="ar_AE" w:bidi="ar_AE"/>
        </w:rPr>
      </w:r>
      <w:r>
        <w:rPr>
          <w:rtl/>
          <w:cs/>
          <w:lang w:val="ar_AE" w:bidi="ar_AE"/>
        </w:rPr>
        <w:t>في هذه الخطوة، ستحدّد المجموعة أجزاء هذا المقطع، وشخصياته، وخلفية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يصف بولس المعلمين الكذبة الذين يسببون مشاكل في كنائس كريت.</w:t>
      </w:r>
    </w:p>
    <w:p>
      <w:pPr>
        <w:bidi/>
      </w:pPr>
      <w:r>
        <w:rPr>
          <w:rtl/>
          <w:cs/>
          <w:lang w:val="ar_AE" w:bidi="ar_AE"/>
        </w:rPr>
      </w:r>
      <w:r>
        <w:rPr>
          <w:b/>
          <w:rtl/>
          <w:cs/>
          <w:lang w:val="ar_AE" w:bidi="ar_AE"/>
        </w:rPr>
        <w:t>في الجزء الثاني:</w:t>
      </w:r>
      <w:r>
        <w:rPr>
          <w:rtl/>
          <w:cs/>
          <w:lang w:val="ar_AE" w:bidi="ar_AE"/>
        </w:rPr>
        <w:t>يشير بولس إلى مقولةٍ كريتية ليصف بها أهل كريت.</w:t>
      </w:r>
    </w:p>
    <w:p>
      <w:pPr>
        <w:bidi/>
      </w:pPr>
      <w:r>
        <w:rPr>
          <w:rtl/>
          <w:cs/>
          <w:lang w:val="ar_AE" w:bidi="ar_AE"/>
        </w:rPr>
      </w:r>
      <w:r>
        <w:rPr>
          <w:b/>
          <w:rtl/>
          <w:cs/>
          <w:lang w:val="ar_AE" w:bidi="ar_AE"/>
        </w:rPr>
        <w:t>في الجزء الثالث:</w:t>
      </w:r>
      <w:r>
        <w:rPr>
          <w:rtl/>
          <w:cs/>
          <w:lang w:val="ar_AE" w:bidi="ar_AE"/>
        </w:rPr>
        <w:t xml:space="preserve"> يطلب بولس من تيطس أن يوبخ المعلمين الكذبة، ويخبره أيضًا لماذا عليه أن يوبخ المعلمين الكذبة.</w:t>
      </w:r>
    </w:p>
    <w:p>
      <w:pPr>
        <w:bidi/>
      </w:pPr>
      <w:r>
        <w:rPr>
          <w:rtl/>
          <w:cs/>
          <w:lang w:val="ar_AE" w:bidi="ar_AE"/>
        </w:rPr>
      </w:r>
      <w:r>
        <w:rPr>
          <w:b/>
          <w:rtl/>
          <w:cs/>
          <w:lang w:val="ar_AE" w:bidi="ar_AE"/>
        </w:rPr>
        <w:t>في الجزء الرابع:</w:t>
      </w:r>
      <w:r>
        <w:rPr>
          <w:rtl/>
          <w:cs/>
          <w:lang w:val="ar_AE" w:bidi="ar_AE"/>
        </w:rPr>
        <w:t xml:space="preserve"> يعطي بولس وصفًا آخر للمعلمين الكذبة في كريت.</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المعلمون الكذبة في كريت</w:t>
      </w:r>
    </w:p>
    <w:p>
      <w:pPr>
        <w:pStyle w:val="ListBullet"/>
        <w:bidi/>
        <w:spacing w:line="240" w:lineRule="auto"/>
        <w:ind w:left="720"/>
      </w:pPr>
      <w:r>
        <w:rPr>
          <w:rtl/>
          <w:cs/>
          <w:lang w:val="ar_AE" w:bidi="ar_AE"/>
        </w:rPr>
      </w:r>
      <w:r>
        <w:rPr>
          <w:rtl/>
          <w:cs/>
          <w:lang w:val="ar_AE" w:bidi="ar_AE"/>
        </w:rPr>
        <w:t>المؤمنون في كريت</w:t>
      </w:r>
    </w:p>
    <w:p>
      <w:pPr>
        <w:pStyle w:val="ListBullet"/>
        <w:bidi/>
        <w:spacing w:line="240" w:lineRule="auto"/>
        <w:ind w:left="720"/>
      </w:pPr>
      <w:r>
        <w:rPr>
          <w:rtl/>
          <w:cs/>
          <w:lang w:val="ar_AE" w:bidi="ar_AE"/>
        </w:rPr>
      </w:r>
      <w:r>
        <w:rPr>
          <w:rtl/>
          <w:cs/>
          <w:lang w:val="ar_AE" w:bidi="ar_AE"/>
        </w:rPr>
        <w:t>اليهود الذين يصبحون مؤمنين في كريت</w:t>
      </w:r>
    </w:p>
    <w:p>
      <w:pPr>
        <w:pStyle w:val="ListBullet"/>
        <w:bidi/>
        <w:spacing w:line="240" w:lineRule="auto"/>
        <w:ind w:left="720"/>
      </w:pPr>
      <w:r>
        <w:rPr>
          <w:rtl/>
          <w:cs/>
          <w:lang w:val="ar_AE" w:bidi="ar_AE"/>
        </w:rPr>
      </w:r>
      <w:r>
        <w:rPr>
          <w:rtl/>
          <w:cs/>
          <w:lang w:val="ar_AE" w:bidi="ar_AE"/>
        </w:rPr>
        <w:t>نبي خاص لهم في كريت</w:t>
      </w:r>
    </w:p>
    <w:p>
      <w:pPr>
        <w:pStyle w:val="ListBullet"/>
        <w:bidi/>
        <w:spacing w:line="240" w:lineRule="auto"/>
        <w:ind w:left="720"/>
      </w:pPr>
      <w:r>
        <w:rPr>
          <w:rtl/>
          <w:cs/>
          <w:lang w:val="ar_AE" w:bidi="ar_AE"/>
        </w:rPr>
      </w:r>
      <w:r>
        <w:rPr>
          <w:rtl/>
          <w:cs/>
          <w:lang w:val="ar_AE" w:bidi="ar_AE"/>
        </w:rPr>
        <w:t>وتيطس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بولس يواصل شرح الوضع في كريت ولماذا من المهم أن يكون هناك معلّمون يعلّمون الحق. تذكّروا أن هذا المقطع يصف المعلمين الكذبة في كريت وكيف يجب أن يتعامل معهم تيطس.</w:t>
      </w:r>
    </w:p>
    <w:p>
      <w:pPr>
        <w:bidi/>
      </w:pPr>
      <w:r>
        <w:rPr>
          <w:rtl/>
          <w:cs/>
          <w:lang w:val="ar_AE" w:bidi="ar_AE"/>
        </w:rPr>
      </w:r>
      <w:r>
        <w:rPr>
          <w:rtl/>
          <w:cs/>
          <w:lang w:val="ar_AE" w:bidi="ar_AE"/>
        </w:rPr>
        <w:t>في الجزء الأول من هذا المقطع يبدأ بولس بوصف هؤلاء المعلمين الكذبة، الذين يعارضون التعليم الصحيح عن يسوع. من المهم أن نتذكّر أن هذا المقطع مرتبط بالمقطع السابق له—فبولس سيقول المزيد عن المعلّمين الكذبة المذكورين في المقطع السابق، وسيشرح لماذا هم خطرون جدًا على الكنيسة في كريت.</w:t>
      </w:r>
    </w:p>
    <w:p>
      <w:pPr>
        <w:bidi/>
      </w:pPr>
      <w:r>
        <w:rPr>
          <w:rtl/>
          <w:cs/>
          <w:lang w:val="ar_AE" w:bidi="ar_AE"/>
        </w:rPr>
      </w:r>
      <w:r>
        <w:rPr>
          <w:rtl/>
          <w:cs/>
          <w:lang w:val="ar_AE" w:bidi="ar_AE"/>
        </w:rPr>
        <w:t>تذكّروا أن المعلمين الكذبة هم متمردين، وهو ما يشبه الطريقة التي وصف بها بولس شخصًا غير مؤهل ليكون شيخ الكنيسة. والمعلمون الكذبة هم أيضًا "يَتَكَلَّمُونَ بِالْبَاطِلِ" ويُختلقون القصص ويخدعون المؤمنين بتعليمهم. ومن الممكن ترجمة هذا على النحو "يَخْدَعُونَ الْعُقُولَ بتعليمهم الباطل أو غير الصحيح".</w:t>
      </w:r>
    </w:p>
    <w:p>
      <w:pPr>
        <w:bidi/>
      </w:pPr>
      <w:r>
        <w:rPr>
          <w:rtl/>
          <w:cs/>
          <w:lang w:val="ar_AE" w:bidi="ar_AE"/>
        </w:rPr>
      </w:r>
      <w:r>
        <w:rPr>
          <w:rtl/>
          <w:cs/>
          <w:lang w:val="ar_AE" w:bidi="ar_AE"/>
        </w:rPr>
        <w:t>توقّفوا هنا وناقشوا هذا السؤال كمجموعة: تحدثوا عن عبارة "يَتَكَلَّمُونَ بِالْبَاطِلِ". كيف تصفون في لغتكم شخصًا يتكلم بالهراء أو يقول أشياء بلا معنى؟ أوقفوا سماع هذا التسجيل الصوتي هنا.</w:t>
      </w:r>
    </w:p>
    <w:p>
      <w:pPr>
        <w:bidi/>
      </w:pPr>
      <w:r>
        <w:rPr>
          <w:rtl/>
          <w:cs/>
          <w:lang w:val="ar_AE" w:bidi="ar_AE"/>
        </w:rPr>
      </w:r>
      <w:r>
        <w:rPr>
          <w:rtl/>
          <w:cs/>
          <w:lang w:val="ar_AE" w:bidi="ar_AE"/>
        </w:rPr>
        <w:t>ويقول بولس أيضًا إن جماعة الختان تستحق اهتمام تيطس بشكل خاص. تذكّروا أن هذه المجموعة تتألف على الأرجح من اليهود الذين اتبعوا يسوع. من المحتمل أن هؤلاء اليهود كانوا يحاولون أن يُلزموا غير اليهود باتباع الشرائع اليهودية مثل الختان. تذكّر أن بولس وقادة آخرين في الكنيسة سبق أن قالوا إن الختان اليهودي ليس ضروريًا لغير اليهود الذين يبدأون في اتباع يسوع. من المرجّح أن هؤلاء الناس كانوا يحاولون أن يجعلوا غير اليهود من أهل كريت يختتنون عندما يتبعون يسوع.</w:t>
      </w:r>
    </w:p>
    <w:p>
      <w:pPr>
        <w:bidi/>
      </w:pPr>
      <w:r>
        <w:rPr>
          <w:rtl/>
          <w:cs/>
          <w:lang w:val="ar_AE" w:bidi="ar_AE"/>
        </w:rPr>
      </w:r>
      <w:r>
        <w:rPr>
          <w:rtl/>
          <w:cs/>
          <w:lang w:val="ar_AE" w:bidi="ar_AE"/>
        </w:rPr>
        <w:t>وتذكّروا أن بولس يريد من تيطس أن يسَدُّ أَفْوَاهِ هؤلاء المعلمين الكذبة، وهذا يعني أن المعلمين الكذبة يجب أن يتوقفوا عن تعليم كلامهم الذي هو بلا معنى للمؤمنين في كريت. ويعطى بولس سببًا وجيهًا للحاجة إلى إسكات المعلمين الكذبة وهو أنهم يَقْلِبُونَ بُيُوتًا بِجُمْلَتِهَا. تذكّروا أن كلمة "بيت" تشمل جميع الذين يعيشون في البيت، ومن المحتمل أن المعلمين الكذبة يقودون كل شخص في البيت بعيدًا عن التعليم الحقيقي عن يسوع. كان المعلّمون الكذبة يعلّمون ما لا ينبغي لهم أن يعلّموه من أجل كسب المال. بولس يعقد هنا مقارنة مباشرة مع ما قاله سابقًا عن الشيوخ، إذ ينبغي لهم ألا يفعلوا الشر من أجل الحصول على المال.</w:t>
      </w:r>
    </w:p>
    <w:p>
      <w:pPr>
        <w:bidi/>
      </w:pPr>
      <w:r>
        <w:rPr>
          <w:rtl/>
          <w:cs/>
          <w:lang w:val="ar_AE" w:bidi="ar_AE"/>
        </w:rPr>
      </w:r>
      <w:r>
        <w:rPr>
          <w:rtl/>
          <w:cs/>
          <w:lang w:val="ar_AE" w:bidi="ar_AE"/>
        </w:rPr>
        <w:t>في الجزء الثاني من هذا المقطع، تذكّر أن بولس يقدّم بعض المعلومات الخلفية التي تدعم وصفه للمعلّمين الكذبة. يستخدم بولس مقولة عن الكريتيين من مُعلِّم خاص من كريت. يسمّي بولس هذا المعلّم الكريتي نبيًّا، لكن هذا لا يعني أن بولس يظنّ أن هذا الرجل نبيّ من عند الله. كان هذا الرجل مجرد مُعَلِّم مُحترَم في الثقافة الكريتية، لكن الناس كانوا يعرفون مقولته جيدًا، وكانوا يعتقدون أنها تصف ما كان عليه أهل كريت عمومًا.</w:t>
      </w:r>
    </w:p>
    <w:p>
      <w:pPr>
        <w:bidi/>
      </w:pPr>
      <w:r>
        <w:rPr>
          <w:rtl/>
          <w:cs/>
          <w:lang w:val="ar_AE" w:bidi="ar_AE"/>
        </w:rPr>
      </w:r>
      <w:r>
        <w:rPr>
          <w:rtl/>
          <w:cs/>
          <w:lang w:val="ar_AE" w:bidi="ar_AE"/>
        </w:rPr>
        <w:t>توقّفوا هنا وناقشوا هذا كمجموعة: احكوا قصة عن شيء حدث لكم، ثم أضيفوا بعض المعلومات الخلفية عن هذه القصة. انتبهوا إلى الطريقة التي تُظهرون بها الفرق بين القصة الأساسية والمعلومات الخلفية. أوقفوا سماع هذا التسجيل الصوتي هنا.</w:t>
      </w:r>
    </w:p>
    <w:p>
      <w:pPr>
        <w:bidi/>
      </w:pPr>
      <w:r>
        <w:rPr>
          <w:rtl/>
          <w:cs/>
          <w:lang w:val="ar_AE" w:bidi="ar_AE"/>
        </w:rPr>
      </w:r>
      <w:r>
        <w:rPr>
          <w:rtl/>
          <w:cs/>
          <w:lang w:val="ar_AE" w:bidi="ar_AE"/>
        </w:rPr>
        <w:t>تتكوّن المقولة الكريتية من ثلاثة أجزاء. أولًا، "الْكِرِيتِيُّونَ دَائِمًا كَذَّابُون" يعني أن الكريتين معروفين بالكذب. هذا لا يعني أن كل ما كان يقوله أهل كريت كان دائمًا كذبًا. ثم أن عبارة "الْكِرِيتِيُّونَ... وُحُوشٌ رَدِيَّةٌ"، تعني أن أهل كريت كانوا يتصرّفون مثل الحيوانات البرية الخطرة. وهذا يشبه فكرة المعلّمين الكذبة المتمرّدين الذين لا يريدون أن يخضعوا لسلطة أحد آخر. والجزء الأخير من المقولة هو أن بُطُونٌ بَطَّالَةٌ، وهذا يعني أنهم لا يملكون ضبط النفس ويأكلون كثيرًا. وقد يشير هذا أيضًا إلى رغبة أهل كريت في الحصول على المال بطرق غير شريفة. تذكّر أن بولس كان يبيّن كيف يرتبط كل جزء من هذه المقولة الكريتية بالمعلّمين الكذبة في كريت، أولئك المخادعين والمتمرّدين وغير الأمناء. يقول بولس إن ما يقوله هذا المعلّم الكريتي عن أهل كريت هو حق.</w:t>
      </w:r>
    </w:p>
    <w:p>
      <w:pPr>
        <w:bidi/>
      </w:pPr>
      <w:r>
        <w:rPr>
          <w:rtl/>
          <w:cs/>
          <w:lang w:val="ar_AE" w:bidi="ar_AE"/>
        </w:rPr>
      </w:r>
      <w:r>
        <w:rPr>
          <w:rtl/>
          <w:cs/>
          <w:lang w:val="ar_AE" w:bidi="ar_AE"/>
        </w:rPr>
        <w:t>في الجزء الثالث من هذا المقطع، يعود بولس مرةً أخرى إلى موضوعه الرئيس، ويأمر تيطس أن يوبّخ المعلمين الكذبة بشدة. تذكّر أنه من الممكن أيضًا أن يكون بولس يقصد أن يوبّخ تيطس المؤمنين من أهل كريت الذين يتبعون التعليم الكاذب. يريد بولس من تيطس أن يستمر في تصحيحهم، لا أن يفعل ذلك مرة واحدة فقط، لأن التعليم الكاذب خطر على الكنائس في كريت.</w:t>
      </w:r>
    </w:p>
    <w:p>
      <w:pPr>
        <w:bidi/>
      </w:pPr>
      <w:r>
        <w:rPr>
          <w:rtl/>
          <w:cs/>
          <w:lang w:val="ar_AE" w:bidi="ar_AE"/>
        </w:rPr>
      </w:r>
      <w:r>
        <w:rPr>
          <w:rtl/>
          <w:cs/>
          <w:lang w:val="ar_AE" w:bidi="ar_AE"/>
        </w:rPr>
        <w:t>توقّفوا هنا وناقشوا معًا في المجموعة: كيف تتحدثون عن الاستمرار في فعل شيء مهم مرارًا وتكرارًا؟ كيف ستتحدثون عن استمرار تيطس في توبيخ المعلمين الكذبة بقوة مرارًا وتكرارًا؟ أوقفوا سماع هذا التسجيل الصوتي هنا.</w:t>
      </w:r>
    </w:p>
    <w:p>
      <w:pPr>
        <w:bidi/>
      </w:pPr>
      <w:r>
        <w:rPr>
          <w:rtl/>
          <w:cs/>
          <w:lang w:val="ar_AE" w:bidi="ar_AE"/>
        </w:rPr>
      </w:r>
      <w:r>
        <w:rPr>
          <w:rtl/>
          <w:cs/>
          <w:lang w:val="ar_AE" w:bidi="ar_AE"/>
        </w:rPr>
        <w:t>هناك غرضان لتوبيخ المعلمين الكذبة. أولًا، عندما يصحح تيطس المعلمين الكذبة، سيصبح ايمانهم صحيح وما يعلِّمونه عن يسوع سيكون صحيحًا. ثانيًا، عندما يوبّخ تيطس المعلّمين الكذبة، سيتوقّفون عن الإصغاء إلى الخرافات اليهودية والوصايا التي اخترعها البشر. تذكّروا تذكّر أن الخرافات اليهودية ووصايا الناس قد أبعدت المؤمنين من أهل كريت عن الحق الذي في يسوع. من المرجّح أن هذه الوصايا كانت تتعلّق بأنواع الطعام التي يجوز لهم أن يأكلوها، أو بطقوسٍ أو ممارساتٍ أخرى. الأشخاص الذين يتبعون هذه القواعد يرفضون اتّباع التعليم الحق عن يسوع.</w:t>
      </w:r>
    </w:p>
    <w:p>
      <w:pPr>
        <w:bidi/>
      </w:pPr>
      <w:r>
        <w:rPr>
          <w:rtl/>
          <w:cs/>
          <w:lang w:val="ar_AE" w:bidi="ar_AE"/>
        </w:rPr>
      </w:r>
      <w:r>
        <w:rPr>
          <w:rtl/>
          <w:cs/>
          <w:lang w:val="ar_AE" w:bidi="ar_AE"/>
        </w:rPr>
        <w:t>قد يكون من الأسهل إعادة ترتيب الأفكار في بداية هذا الجزء. يمكن أن يكون مثال ذلك: يقول بولس إن على تيطس أن يواصل توبيخ المعلّمين بشدة. ويريد بولس أن يتوقّف هؤلاء المعلّمون عن الإصغاء إلى الخرافات اليهودية والوصايا المُختَلَقَة التي يضعها أناس يرفضون اتّباع التعليم الحق عن يسوع. يقول بولس إن على تيطس أن يوبّخ المعلّمين الكذبة لكي يؤمنوا بالتعليم الحق عن يسوع.</w:t>
      </w:r>
    </w:p>
    <w:p>
      <w:pPr>
        <w:bidi/>
      </w:pPr>
      <w:r>
        <w:rPr>
          <w:rtl/>
          <w:cs/>
          <w:lang w:val="ar_AE" w:bidi="ar_AE"/>
        </w:rPr>
      </w:r>
      <w:r>
        <w:rPr>
          <w:rtl/>
          <w:cs/>
          <w:lang w:val="ar_AE" w:bidi="ar_AE"/>
        </w:rPr>
        <w:t>توقّفوا هنا وناقشوا معًا في المجموعة: ما أفضل طريقة لترتيب هذا المقطع في لغتكم؟ هل يجب أن تضعوا سبب توبيخ المعلمين الكذبة في بداية هذا القسم أو في نهايته؟ أوقفوا سماع هذا التسجيل الصوتي هنا.</w:t>
      </w:r>
    </w:p>
    <w:p>
      <w:pPr>
        <w:bidi/>
      </w:pPr>
      <w:r>
        <w:rPr>
          <w:rtl/>
          <w:cs/>
          <w:lang w:val="ar_AE" w:bidi="ar_AE"/>
        </w:rPr>
      </w:r>
      <w:r>
        <w:rPr>
          <w:rtl/>
          <w:cs/>
          <w:lang w:val="ar_AE" w:bidi="ar_AE"/>
        </w:rPr>
        <w:t>تذكّروا أن الجزء التالي من هذا الجزء هو عن الطهارة. يقول بولس أمرين عن الطهارة بينهما تعارض واضح. أولًا، "كُلُّ شَيْءٍ طَاهِرٌ لِلطَّاهِرِينَ" تعني أن الأشخاص الطاهرين أمام الله لا يحتاجون إلى تجنّب أي أطعمة أو أشياء أخرى. والجزء الثاني من العبارة هو "وَأَمَّا لِلنَّجِسِينَ وَغَيْرِ الْمُؤْمِنِينَ فَلَيْسَ شَيْءٌ طَاهِرًا". تذكّر أن بولس يقول إن المعلّمين الكذبة نجسون لأنهم يخطئون ولا يؤمنون بالحق عن يسوع. لا شيء طاهر لهؤلاء المعلّمين الكذبة، لأن كل ما يلمسونه يتنجّس أيضًا. فسدت عقولهم وضمائرهم، أي إن طريقة تفكيرهم صارت شريرة ولم يعودوا قادرين على التمييز بين الصواب والخطأ.</w:t>
      </w:r>
    </w:p>
    <w:p>
      <w:pPr>
        <w:bidi/>
      </w:pPr>
      <w:r>
        <w:rPr>
          <w:rtl/>
          <w:cs/>
          <w:lang w:val="ar_AE" w:bidi="ar_AE"/>
        </w:rPr>
      </w:r>
      <w:r>
        <w:rPr>
          <w:rtl/>
          <w:cs/>
          <w:lang w:val="ar_AE" w:bidi="ar_AE"/>
        </w:rPr>
        <w:t>توقّفوا هنا وناقشوا كمجموعة: كيف تتحدثون في لغتكم عن الجزء في الإنسان الذي يفكّر ويشعر؟ ما أفضل طريقة لترجمة فكرتَي «الذهن»، أي طريقة تفكير الناس، و«الضمير»، أي التمييز بين الصواب والخطأ؟ قد تكون هاتان الفكرتان متقاربتين جدًا في لغتكم. أوقفوا سماع هذا التسجيل الصوتي هنا.</w:t>
      </w:r>
    </w:p>
    <w:p>
      <w:pPr>
        <w:bidi/>
      </w:pPr>
      <w:r>
        <w:rPr>
          <w:rtl/>
          <w:cs/>
          <w:lang w:val="ar_AE" w:bidi="ar_AE"/>
        </w:rPr>
      </w:r>
      <w:r>
        <w:rPr>
          <w:rtl/>
          <w:cs/>
          <w:lang w:val="ar_AE" w:bidi="ar_AE"/>
        </w:rPr>
        <w:t>في الجزء الرابع من هذا المقطع، يعطي بولس وصفًا أخيرًا للمعلمين الكذبة. هذا الجزء هو ملخص لكل ما قاله بولس عن المعلمين الكذبة في هذا المقطع. ويقول أن المعلمون الكذبة يَعْتَرِفُونَ بِأَنَّهُمْ يَعْرِفُونَ اللهَ، لكن من الواضح أنهم لا يعرفون الله. وسلوكهم يثبت أنهم لا يعرفون الله. ويعطى بولس ثلاثة أوصاف أخيرة، وهم رَجِسُونَ أمام الله، غَيْرُ طَائِعِينَ الله، وغير قادرون على فعل أي شيء صالح. والإنكار يعني أمرًا شريرًا لدرجة أن الناس يكرهونه.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rtl/>
          <w:cs/>
          <w:lang w:val="ar_AE" w:bidi="ar_AE"/>
        </w:rPr>
        <w:t>اختاروا أشخاصًا أو رسومات أو أشياء لتمثّل كل شخصية من الشخصيات.</w:t>
      </w:r>
    </w:p>
    <w:p>
      <w:pPr>
        <w:bidi/>
      </w:pPr>
      <w:r>
        <w:rPr>
          <w:rtl/>
          <w:cs/>
          <w:lang w:val="ar_AE" w:bidi="ar_AE"/>
        </w:rPr>
      </w:r>
      <w:r>
        <w:rPr>
          <w:rtl/>
          <w:cs/>
          <w:lang w:val="ar_AE" w:bidi="ar_AE"/>
        </w:rPr>
        <w:t>عندما تبدأون في إعادة سرد القصة في هذه الآيات، قسّموا المجموعة إلى قسمين: الناس غير الطاهرين، ويشملون المعلّمين الكذبة، والناس الطاهرين، وهم المؤمنون الحقيقيون. أظهروا المُعلِّمين الكذبة. هم متمرّدون، ويعلّمون قصصًا خرافية باطلة، ويخدعون الناس بتعليمهم. انتبهوا إلى جماعة الختان التي بينهم، وهي جماعة من المعلّمين الكذبة كانوا على الأرجح يعلّمون أن غير اليهود يحتاجون إلى الختان لكي يتبعوا يسوع. اظهروا أن هؤلاء المعلمين الكذبة يقلبون ويدمرون بيوت بأكملها، وأحيانًا يأخذون المال من الناس.</w:t>
      </w:r>
    </w:p>
    <w:p>
      <w:pPr>
        <w:bidi/>
      </w:pPr>
      <w:r>
        <w:rPr>
          <w:rtl/>
          <w:cs/>
          <w:lang w:val="ar_AE" w:bidi="ar_AE"/>
        </w:rPr>
      </w:r>
      <w:r>
        <w:rPr>
          <w:rtl/>
          <w:cs/>
          <w:lang w:val="ar_AE" w:bidi="ar_AE"/>
        </w:rPr>
        <w:t>ثم يلتفت بولس إلى تيطس ويطلب منه أن يُسكت هؤلاء المعلمين الكذبة ويسد أفواههم. يستخدم بولس مقولةً معروفة لأحد المعلّمين المُحترَمين من أهل كريت أنفسهم: «الْكِرِيتِيُّونَ دَائِمًا كَذَّابُونَ. وُحُوشٌ رَدِيَّةٌ. بُطُونٌ بَطَّالَةٌ.» يقول بولس إن هذه المقولة الصادرة من أحد أهل كريت صحيحة.</w:t>
      </w:r>
    </w:p>
    <w:p>
      <w:pPr>
        <w:bidi/>
      </w:pPr>
      <w:r>
        <w:rPr>
          <w:rtl/>
          <w:cs/>
          <w:lang w:val="ar_AE" w:bidi="ar_AE"/>
        </w:rPr>
      </w:r>
      <w:r>
        <w:rPr>
          <w:rtl/>
          <w:cs/>
          <w:lang w:val="ar_AE" w:bidi="ar_AE"/>
        </w:rPr>
        <w:t>يطلب بولس من تيطس أن يواصل توبيخ المعلّمين الكذبة بشدة، لكي يستقيم إيمانهم بيسوع. عندما يوبّخ تيطس المعلّمين الكذبة، سيتوقّف هؤلاء بعد ذلك عن الإصغاء إلى الخرافات اليهودية والوصايا البشرية التي يضعها أناس يرفضون الحق عن يسوع.</w:t>
      </w:r>
    </w:p>
    <w:p>
      <w:pPr>
        <w:bidi/>
      </w:pPr>
      <w:r>
        <w:rPr>
          <w:rtl/>
          <w:cs/>
          <w:lang w:val="ar_AE" w:bidi="ar_AE"/>
        </w:rPr>
      </w:r>
      <w:r>
        <w:rPr>
          <w:rtl/>
          <w:cs/>
          <w:lang w:val="ar_AE" w:bidi="ar_AE"/>
        </w:rPr>
        <w:t>والآن انظروا إلى الناس الطاهرين. والطاهرون هم المؤمنون الحقيقيون. الناس الطاهرون يمكنهم أن يأكلوا كل شيء، لأن لهم علاقة صالحة مع الله. أما الناس غير الطاهرين، أي النجسين، ومن بينهم المعلّمون الكذبة، فلهم علاقة فاسدة بالله لأنهم يستمرّون في الخطية، أي في عصيان الله، وهم يجعلون كل ما يلمسونه أو يفعلونه نجسًا. طريقة تفكيرهم شريرة، وهم لا يستطيعون التمييز بين الصواب والخطأ.</w:t>
      </w:r>
    </w:p>
    <w:p>
      <w:pPr>
        <w:bidi/>
      </w:pPr>
      <w:r>
        <w:rPr>
          <w:rtl/>
          <w:cs/>
          <w:lang w:val="ar_AE" w:bidi="ar_AE"/>
        </w:rPr>
      </w:r>
      <w:r>
        <w:rPr>
          <w:rtl/>
          <w:cs/>
          <w:lang w:val="ar_AE" w:bidi="ar_AE"/>
        </w:rPr>
        <w:t>هؤلاء المعلّمون الكذبة الذين في الفئة غير الطاهرة يقولون إنهم يعرفون الله، لكن أعمالهم تُظهر أنهم لا يعرفونه. يمقتهم الله، وهم غير مطيعين له. والمعلمون الكذبة لا يستطيعون أن يفعلوا أي شيء صالح.</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تيطس 1: 10- 16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المعلمون الكذبة في كريت</w:t>
      </w:r>
    </w:p>
    <w:p>
      <w:pPr>
        <w:pStyle w:val="ListBullet"/>
        <w:bidi/>
        <w:spacing w:line="240" w:lineRule="auto"/>
        <w:ind w:left="720"/>
      </w:pPr>
      <w:r>
        <w:rPr>
          <w:rtl/>
          <w:cs/>
          <w:lang w:val="ar_AE" w:bidi="ar_AE"/>
        </w:rPr>
      </w:r>
      <w:r>
        <w:rPr>
          <w:rtl/>
          <w:cs/>
          <w:lang w:val="ar_AE" w:bidi="ar_AE"/>
        </w:rPr>
        <w:t>المؤمنون في كريت</w:t>
      </w:r>
    </w:p>
    <w:p>
      <w:pPr>
        <w:pStyle w:val="ListBullet"/>
        <w:bidi/>
        <w:spacing w:line="240" w:lineRule="auto"/>
        <w:ind w:left="720"/>
      </w:pPr>
      <w:r>
        <w:rPr>
          <w:rtl/>
          <w:cs/>
          <w:lang w:val="ar_AE" w:bidi="ar_AE"/>
        </w:rPr>
      </w:r>
      <w:r>
        <w:rPr>
          <w:rtl/>
          <w:cs/>
          <w:lang w:val="ar_AE" w:bidi="ar_AE"/>
        </w:rPr>
        <w:t>اليهود الذين يصبحون مسيحيين</w:t>
      </w:r>
    </w:p>
    <w:p>
      <w:pPr>
        <w:pStyle w:val="ListBullet"/>
        <w:bidi/>
        <w:spacing w:line="240" w:lineRule="auto"/>
        <w:ind w:left="720"/>
      </w:pPr>
      <w:r>
        <w:rPr>
          <w:rtl/>
          <w:cs/>
          <w:lang w:val="ar_AE" w:bidi="ar_AE"/>
        </w:rPr>
      </w:r>
      <w:r>
        <w:rPr>
          <w:rtl/>
          <w:cs/>
          <w:lang w:val="ar_AE" w:bidi="ar_AE"/>
        </w:rPr>
        <w:t>نبيّ خاص في كريت</w:t>
      </w:r>
    </w:p>
    <w:p>
      <w:pPr>
        <w:pStyle w:val="ListBullet"/>
        <w:bidi/>
        <w:spacing w:line="240" w:lineRule="auto"/>
        <w:ind w:left="720"/>
      </w:pPr>
      <w:r>
        <w:rPr>
          <w:rtl/>
          <w:cs/>
          <w:lang w:val="ar_AE" w:bidi="ar_AE"/>
        </w:rPr>
      </w:r>
      <w:r>
        <w:rPr>
          <w:rtl/>
          <w:cs/>
          <w:lang w:val="ar_AE" w:bidi="ar_AE"/>
        </w:rPr>
        <w:t>وتيطس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 بولس تيطس عن المعلمين الكذبة في كريت. ويقول بولس إن هؤلاء المُعلِّمين الكذبة متمردين، ويعلّمون قصصًا فارغة بلا معنى ويضلون الناس بتعليمهم. وكان على تيطس الانتباه على وجه الخصوص بمجموعة الختان.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يؤدون دور المؤمنين في كريت: "بماذا تشعرون أو تفكرون؟" قد يجيب الناس بعبارات مثل: «منزعجون لأن بولس يتهم مُعَلِّمينا بأنهم يعلّموننا قصصًا لا معنى لها»، أو «متحيّرون، ما الذي لا يعجب بولس في مُعَلِّمينا»، أو «نشعر بالقلق من أنه ربما ينبغي لنا أن نتوقف عن الاستماع إلى مُعَلِّمينا إذا أن بولس يقول إنهم يخدعوننا».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ويأمر بولس أن يُسكت هؤلاء المعلِّمين. ويقول بولس إن هؤلاء المُعلِّمين الكذبة يقلبون بيوت بأكملها بتعليم ما لا ينبغي أن يُعلِّموه، والمعلمون الكذبة كانوا يعلمون من أجل المال.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المُعلّمين الكذبة في كريت: "بماذا تشعرون أو تفكرون؟" قد يجيب الناس بعبارات مثل: "غاضبون لأن بولس يقول إن تيطس يجب أن يُسكتنا"، أو "أشعر بالإهانة لأن بولس يظن أن تعليمنا بلا معنى وخادع"، أو "نتساءل إن كان يجب أن نُغيّر الطريقة التي نعلم بها الشعب".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ويستخدم بولس تعبيرًا من كريت صدر من أحد أنبياءهم ومُعلِّميهم المُقدّرين. والمقولة هي: «الْكِرِيتِيُّونَ دَائِمًا كَذَّابُونَ. وُحُوشٌ رَدِيَّةٌ. بُطُونٌ بَطَّالَةٌ». ويقول بولس إن هذا صحيح.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يؤدون دور المؤمنين في كريت: "بماذا تشعرون أو تفكرون؟" قد يجيب الناس بعبارات مثل: "نعم، هذا القول صحيح عن الناس هنا في كريت"، أو "نتمنى ألا تكون سمعتنا سيئة لهذه الدرجة"، أو "نشعر بالخجل لأن الناس يقولون هذه الأمور عنا".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ويطلب بولس من تيطس أن يوبّخ المعلمين الكذبة بشدة ليصبحوا أصحاء من جهة ما يؤمنون به عن يسوع. ولا يريد بولس أن يهتم المعلمون الكذبة بالخرافات اليهودية، أو بالوصايا التي يصدرها الناس. فالذين يتبعون هذه الأوامر يرفضون الحق الذي عن 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تيطس: "بماذا تشعر أو تفكر؟" قد يجيب الشخص بعبارات مثل: «متوتر من توبيخ جميع المُعَلِّمين الكذبة وتصحيح تعليمهم الخاطئ»، أو «واثق أنني أستطيع أن أساعد المُعَلِّمين الكذبة على الإيمان بالحق الخاص بيسوع بدلًا من قصصهم المُختَلَقة»، أو «أتساءل كيف سأتمكن من توبيخ المُعَلِّمين وهل سيستمعون إلى ما أقوله».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إن كُلُّ شَيْءٍ طَاهِر لِلطَّاهِرِين، وَأَمَّا لِلنَّجِسِينَ وَغَيْرِ الْمُؤْمِنِينَ فَلَيْسَ شَيْءٌ طَاهِرًا مما يلمسونه. والطريقة التي يفكر بها هؤلاء الناس هي طريقة شريرة، ولا يستطيعون أن يميزوا من الصواب من الخطأ.</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المُعلِّمين الكذبة: "بماذا تشعرون أو تفكرون؟" قد يجيب الناس بعبارات مثل: "مصدومون لأن بولس يبدو أنه يقول إن الشرائع المتعلقة بالطهارة ليست مهمة"، أو "نتساءل كيف يمكننا إقناع الناس بأن يستمروا يتبعون شرائعنا وقواعدنا، حتى بعد أن قال بولس هذا"، أو "أشعر بالذعر لأن بولس يقول أننا أشرار ولا نميز الصواب من الخطأ"، أو "منزعجون لأن طرقنا القديمة في فهم الطهارة خاطئة ولم نعد متأكدين كيف نكون طاهرين بعد الآن".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إن المعلمين الكذبة يقولون أنهم يعرفون الله، لكن أفعالهم تثبت أنهم لا يعرفون الله. هم مكروهون عند الله، وهم غير مطيعين له، ولا يستطيعون أن يفعلوا أي شيء صالح.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"أرجو أن يتغيّر المعلمون الكذبة ويبدأون في اتِّباع الله"، أو "أشعر بخيبة أمل من المعلِّمين الكذبة في كريت ومن الطريقة التي يعلمون بها الناس"، أو "أصلي أن يتمكن تيطس من مشاركة رسالتي بوضوح مع المعلّمين الكذبة".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تيطس 1: 10- 16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بولس تيطس عن الناس المتمرّدين الذين يعلّمون المؤمنين الكريتيين قصصًا فارغة ولا معنى لها، ويخدعونهم أيضًا. ويقول بولس إن تيطس كان يجب أن ينتبه إلى مجموعة من </w:t>
      </w:r>
      <w:r>
        <w:rPr>
          <w:b/>
          <w:rtl/>
          <w:cs/>
          <w:lang w:val="ar_AE" w:bidi="ar_AE"/>
        </w:rPr>
        <w:t>الختان</w:t>
      </w:r>
      <w:r>
        <w:rPr>
          <w:rtl/>
          <w:cs/>
          <w:lang w:val="ar_AE" w:bidi="ar_AE"/>
        </w:rPr>
        <w:t xml:space="preserve">. كان الختان عادةً يهودية تقوم على قطع الجلدة الزائدة في طرف قضيب الصبي، وعادةً ما كان يُجرى عندما يكون عمره أسبوعًا واحدًا. كان الختان علامةً على أن الصبي صار جزءًا من الشعب اليهودي، وكان يُطلَب من غير اليهود أن يختتنوا لكي يصيروا يهودًا. في هذه الفقرة، كانت جماعة الختان على الأرجح مجموعة من اليهود الذين صاروا أتباعًا ليسوع، وكانوا يُلزِمون غير اليهود بأن يختتنوا إذا أرادوا أن يتبعوا يسوع. كان بولس وقادة الكنيسة الآخرون قد قالوا بالفعل إن الختان ليس مطلوبًا من غير اليهود حتى يتبعوا يسوع. ولمزيد من المعلومات عن </w:t>
      </w:r>
      <w:r>
        <w:rPr>
          <w:rtl/>
          <w:cs/>
          <w:lang w:val="ar_AE" w:bidi="ar_AE"/>
        </w:rPr>
        <w:t>الختان</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هذا السؤال في مجموعة: ناقشوا كيف ستترجمون مصطلح </w:t>
      </w:r>
      <w:r>
        <w:rPr>
          <w:b/>
          <w:rtl/>
          <w:cs/>
          <w:lang w:val="ar_AE" w:bidi="ar_AE"/>
        </w:rPr>
        <w:t>الختان</w:t>
      </w:r>
      <w:r>
        <w:rPr>
          <w:rtl/>
          <w:cs/>
          <w:lang w:val="ar_AE" w:bidi="ar_AE"/>
        </w:rPr>
        <w:t xml:space="preserve"> وتعبير "الَّذِينَ مِنَ الْخِتَانِ" في لغتكم.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يقول بولس لتيطس أنه يجب يَجِبُ سَدُّ أَفْوَاهِ المعلمين الكذبة، فَإِنَّهُمْ يَقْلِبُونَ </w:t>
      </w:r>
      <w:r>
        <w:rPr>
          <w:b/>
          <w:rtl/>
          <w:cs/>
          <w:lang w:val="ar_AE" w:bidi="ar_AE"/>
        </w:rPr>
        <w:t xml:space="preserve">بُيُوتًا </w:t>
      </w:r>
      <w:r>
        <w:rPr>
          <w:rtl/>
          <w:cs/>
          <w:lang w:val="ar_AE" w:bidi="ar_AE"/>
        </w:rPr>
        <w:t xml:space="preserve">بِجُمْلَتِهَا. والمقصود بكلمة "بُيُوتًا" هو كل من يعيش معًا في بيت واحد. وهي تشمل الأب وزوجته وأبنائه والبنات غير المتزوجات وأبنائه المتزوجون وعائلاتهم، وأي العبيد الذين في البيت. ترجموا كلمة "بُيُوت" بنفس الطريقة التي ترجمتموها في المقاطع السابقة. لمزيد من المعلومات عن </w:t>
      </w:r>
      <w:r>
        <w:rPr>
          <w:rtl/>
          <w:cs/>
          <w:lang w:val="ar_AE" w:bidi="ar_AE"/>
        </w:rPr>
        <w:t>أهل البيت</w:t>
      </w:r>
      <w:r>
        <w:rPr>
          <w:rtl/>
          <w:cs/>
          <w:lang w:val="ar_AE" w:bidi="ar_AE"/>
        </w:rPr>
        <w:t>، انظروا قاموس الكلمات الرئيسية.</w:t>
      </w:r>
    </w:p>
    <w:p>
      <w:pPr>
        <w:bidi/>
      </w:pPr>
      <w:r>
        <w:rPr>
          <w:rtl/>
          <w:cs/>
          <w:lang w:val="ar_AE" w:bidi="ar_AE"/>
        </w:rPr>
      </w:r>
      <w:r>
        <w:rPr>
          <w:rtl/>
          <w:cs/>
          <w:lang w:val="ar_AE" w:bidi="ar_AE"/>
        </w:rPr>
        <w:t xml:space="preserve">ويعطى بولس قولًا معروفًا من </w:t>
      </w:r>
      <w:r>
        <w:rPr>
          <w:b/>
          <w:rtl/>
          <w:cs/>
          <w:lang w:val="ar_AE" w:bidi="ar_AE"/>
        </w:rPr>
        <w:t>نَبِيٌّ</w:t>
      </w:r>
      <w:r>
        <w:rPr>
          <w:rtl/>
          <w:cs/>
          <w:lang w:val="ar_AE" w:bidi="ar_AE"/>
        </w:rPr>
        <w:t xml:space="preserve"> في كريت. وعادةً يكون النبيّ في العهد الجديد هو شخص يتكلم برسائل من الله. وفي هذا المقطع يستخدم بولس كلمة "نبيّ" للإشارة إلى مُعلِّم محترم في ثقافة الكريتيه، وليس إلى نبيّ لله. ويقول هذا النبيّ إن الكريتين هم وُحُوشٌ </w:t>
      </w:r>
      <w:r>
        <w:rPr>
          <w:b/>
          <w:rtl/>
          <w:cs/>
          <w:lang w:val="ar_AE" w:bidi="ar_AE"/>
        </w:rPr>
        <w:t>رَدِيَّةٌ</w:t>
      </w:r>
      <w:r>
        <w:rPr>
          <w:rtl/>
          <w:cs/>
          <w:lang w:val="ar_AE" w:bidi="ar_AE"/>
        </w:rPr>
        <w:t xml:space="preserve">. ومعنى "رديّة" هو نقيض "خيّرة"، وهنا المعنى هو أن الناس قساة وغير لطفاء. ولمزيد من المعلومات عن تعبير </w:t>
      </w:r>
      <w:r>
        <w:rPr>
          <w:rtl/>
          <w:cs/>
          <w:lang w:val="ar_AE" w:bidi="ar_AE"/>
        </w:rPr>
        <w:t>النبيّ</w:t>
      </w:r>
      <w:r>
        <w:rPr>
          <w:rtl/>
          <w:cs/>
          <w:lang w:val="ar_AE" w:bidi="ar_AE"/>
        </w:rPr>
        <w:t xml:space="preserve"> ومعنى كلمة </w:t>
      </w:r>
      <w:r>
        <w:rPr>
          <w:rtl/>
          <w:cs/>
          <w:lang w:val="ar_AE" w:bidi="ar_AE"/>
        </w:rPr>
        <w:t xml:space="preserve">رديّة </w:t>
      </w:r>
      <w:r>
        <w:rPr>
          <w:rtl/>
          <w:cs/>
          <w:lang w:val="ar_AE" w:bidi="ar_AE"/>
        </w:rPr>
        <w:t>، راجعوا "قاموس الكلمات الرئيسية".</w:t>
      </w:r>
    </w:p>
    <w:p>
      <w:pPr>
        <w:bidi/>
      </w:pPr>
      <w:r>
        <w:rPr>
          <w:rtl/>
          <w:cs/>
          <w:lang w:val="ar_AE" w:bidi="ar_AE"/>
        </w:rPr>
      </w:r>
      <w:r>
        <w:rPr>
          <w:rtl/>
          <w:cs/>
          <w:lang w:val="ar_AE" w:bidi="ar_AE"/>
        </w:rPr>
        <w:t>توقّفوا هنا وناقشوا هذا السؤال كمجموعة: ناقشوا كيف ستترجمون كلمة</w:t>
      </w:r>
      <w:r>
        <w:rPr>
          <w:b/>
          <w:rtl/>
          <w:cs/>
          <w:lang w:val="ar_AE" w:bidi="ar_AE"/>
        </w:rPr>
        <w:t>نبيّ</w:t>
      </w:r>
      <w:r>
        <w:rPr>
          <w:rtl/>
          <w:cs/>
          <w:lang w:val="ar_AE" w:bidi="ar_AE"/>
        </w:rPr>
        <w:t xml:space="preserve"> وكلمة </w:t>
      </w:r>
      <w:r>
        <w:rPr>
          <w:b/>
          <w:rtl/>
          <w:cs/>
          <w:lang w:val="ar_AE" w:bidi="ar_AE"/>
        </w:rPr>
        <w:t xml:space="preserve">رديّة </w:t>
      </w:r>
      <w:r>
        <w:rPr>
          <w:rtl/>
          <w:cs/>
          <w:lang w:val="ar_AE" w:bidi="ar_AE"/>
        </w:rPr>
        <w:t>في لغتكم. تذكّروا أن هذا مُعلّم محترم في ثقافة الكريت وليس نبيًا من الله. أوقفوا سماع هذا التسجيل الصوتي هنا.</w:t>
      </w:r>
    </w:p>
    <w:p>
      <w:pPr>
        <w:bidi/>
      </w:pPr>
      <w:r>
        <w:rPr>
          <w:rtl/>
          <w:cs/>
          <w:lang w:val="ar_AE" w:bidi="ar_AE"/>
        </w:rPr>
      </w:r>
      <w:r>
        <w:rPr>
          <w:rtl/>
          <w:cs/>
          <w:lang w:val="ar_AE" w:bidi="ar_AE"/>
        </w:rPr>
        <w:t xml:space="preserve">ويقول بولس إن هذا </w:t>
      </w:r>
      <w:r>
        <w:rPr>
          <w:b/>
          <w:rtl/>
          <w:cs/>
          <w:lang w:val="ar_AE" w:bidi="ar_AE"/>
        </w:rPr>
        <w:t>القول</w:t>
      </w:r>
      <w:r>
        <w:rPr>
          <w:rtl/>
          <w:cs/>
          <w:lang w:val="ar_AE" w:bidi="ar_AE"/>
        </w:rPr>
        <w:t xml:space="preserve">الذي هو لنبي كريت هو قولًا صحيحًا. والقول هي خلاصة قصة حقيقية حدثت في خبرة شخص ما. ولمزيدٍ من المعلومات عن </w:t>
      </w:r>
      <w:r>
        <w:rPr>
          <w:rtl/>
          <w:cs/>
          <w:lang w:val="ar_AE" w:bidi="ar_AE"/>
        </w:rPr>
        <w:t>الشهادة</w:t>
      </w:r>
      <w:r>
        <w:rPr>
          <w:rtl/>
          <w:cs/>
          <w:lang w:val="ar_AE" w:bidi="ar_AE"/>
        </w:rPr>
        <w:t>، انظر قاموس الكلمات الرئيسية.</w:t>
      </w:r>
    </w:p>
    <w:p>
      <w:pPr>
        <w:bidi/>
      </w:pPr>
      <w:r>
        <w:rPr>
          <w:rtl/>
          <w:cs/>
          <w:lang w:val="ar_AE" w:bidi="ar_AE"/>
        </w:rPr>
      </w:r>
      <w:r>
        <w:rPr>
          <w:rtl/>
          <w:cs/>
          <w:lang w:val="ar_AE" w:bidi="ar_AE"/>
        </w:rPr>
        <w:t xml:space="preserve">توقّفوا هنا وناقشوا هذا السؤال كمجموعة: ناقشوا كيف ستترجمون كلمة </w:t>
      </w:r>
      <w:r>
        <w:rPr>
          <w:b/>
          <w:rtl/>
          <w:cs/>
          <w:lang w:val="ar_AE" w:bidi="ar_AE"/>
        </w:rPr>
        <w:t>قَالَ وَاحِدٌ مِنْهُمْ</w:t>
      </w:r>
      <w:r>
        <w:rPr>
          <w:rtl/>
          <w:cs/>
          <w:lang w:val="ar_AE" w:bidi="ar_AE"/>
        </w:rPr>
        <w:t xml:space="preserve"> في لغتكم.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ويأمر بولس تيطس أن يوَبِّخْ هؤلاء المعلمين الكذبة بِصَرَامَةٍ لِكَيْ يَكُونُوا أَصِحَّاءَ فِي </w:t>
      </w:r>
      <w:r>
        <w:rPr>
          <w:b/>
          <w:rtl/>
          <w:cs/>
          <w:lang w:val="ar_AE" w:bidi="ar_AE"/>
        </w:rPr>
        <w:t xml:space="preserve">الإِيمَانِ </w:t>
      </w:r>
      <w:r>
        <w:rPr>
          <w:rtl/>
          <w:cs/>
          <w:lang w:val="ar_AE" w:bidi="ar_AE"/>
        </w:rPr>
        <w:t xml:space="preserve">. والمقصود بتعبير الإيمان هو الإيمان بأن ما يقوله يسوع عن نفسه هو الحق. ترجموا كلمة الإيمان كما استخدمتموها في المقاطع السابقة. لمزيدٍ من المعلومات عن </w:t>
      </w:r>
      <w:r>
        <w:rPr>
          <w:rtl/>
          <w:cs/>
          <w:lang w:val="ar_AE" w:bidi="ar_AE"/>
        </w:rPr>
        <w:t>الإيمان</w:t>
      </w:r>
      <w:r>
        <w:rPr>
          <w:rtl/>
          <w:cs/>
          <w:lang w:val="ar_AE" w:bidi="ar_AE"/>
        </w:rPr>
        <w:t>، انظر قاموس الكلمات الرئيسية.</w:t>
      </w:r>
    </w:p>
    <w:p>
      <w:pPr>
        <w:bidi/>
      </w:pPr>
      <w:r>
        <w:rPr>
          <w:rtl/>
          <w:cs/>
          <w:lang w:val="ar_AE" w:bidi="ar_AE"/>
        </w:rPr>
      </w:r>
      <w:r>
        <w:rPr>
          <w:rtl/>
          <w:cs/>
          <w:lang w:val="ar_AE" w:bidi="ar_AE"/>
        </w:rPr>
        <w:t xml:space="preserve">كما يريد بولس أيضًا من المعلمين الكذبة ألا يصغون إلى الخرافات </w:t>
      </w:r>
      <w:r>
        <w:rPr>
          <w:b/>
          <w:rtl/>
          <w:cs/>
          <w:lang w:val="ar_AE" w:bidi="ar_AE"/>
        </w:rPr>
        <w:t>اليهودية</w:t>
      </w:r>
      <w:r>
        <w:rPr>
          <w:rtl/>
          <w:cs/>
          <w:lang w:val="ar_AE" w:bidi="ar_AE"/>
        </w:rPr>
        <w:t xml:space="preserve">. </w:t>
      </w:r>
      <w:r>
        <w:rPr>
          <w:b/>
          <w:rtl/>
          <w:cs/>
          <w:lang w:val="ar_AE" w:bidi="ar_AE"/>
        </w:rPr>
        <w:t>اليهود</w:t>
      </w:r>
      <w:r>
        <w:rPr>
          <w:rtl/>
          <w:cs/>
          <w:lang w:val="ar_AE" w:bidi="ar_AE"/>
        </w:rPr>
        <w:t xml:space="preserve"> هم نسل إبراهيم، وهم شعب الله المختار. ترجموا كلمة "يهودية" كما استخدمتموها في المقاطع السابقة. ولمزيدٍ من المعلومات عن </w:t>
      </w:r>
      <w:r>
        <w:rPr>
          <w:rtl/>
          <w:cs/>
          <w:lang w:val="ar_AE" w:bidi="ar_AE"/>
        </w:rPr>
        <w:t>اليهود</w:t>
      </w:r>
      <w:r>
        <w:rPr>
          <w:rtl/>
          <w:cs/>
          <w:lang w:val="ar_AE" w:bidi="ar_AE"/>
        </w:rPr>
        <w:t>، انظروا "قاموس الكلمات الرئيسية".</w:t>
      </w:r>
    </w:p>
    <w:p>
      <w:pPr>
        <w:bidi/>
      </w:pPr>
      <w:r>
        <w:rPr>
          <w:rtl/>
          <w:cs/>
          <w:lang w:val="ar_AE" w:bidi="ar_AE"/>
        </w:rPr>
      </w:r>
      <w:r>
        <w:rPr>
          <w:rtl/>
          <w:cs/>
          <w:lang w:val="ar_AE" w:bidi="ar_AE"/>
        </w:rPr>
        <w:t xml:space="preserve">كما يجب على المعلمين الكذبة ألا ينتبهوا إلى </w:t>
      </w:r>
      <w:r>
        <w:rPr>
          <w:b/>
          <w:rtl/>
          <w:cs/>
          <w:lang w:val="ar_AE" w:bidi="ar_AE"/>
        </w:rPr>
        <w:t>وصايا</w:t>
      </w:r>
      <w:r>
        <w:rPr>
          <w:rtl/>
          <w:cs/>
          <w:lang w:val="ar_AE" w:bidi="ar_AE"/>
        </w:rPr>
        <w:t xml:space="preserve"> الذين يرفضون الحق. وهذه الوصايا ليست وصايا أو تعليمات من الله، بل هي أحكام يصنعها الناس. والمقصود بكلمة الحق هو تعاليم يسوع. ترجموا الوصايا كما استخدمتموها في المقاطع السابقة، وتذكّروا أن تعبير</w:t>
      </w:r>
      <w:r>
        <w:rPr>
          <w:rtl/>
          <w:cs/>
          <w:lang w:val="ar_AE" w:bidi="ar_AE"/>
        </w:rPr>
        <w:t>الوصايا</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وبالنسبة للأشخاص </w:t>
      </w:r>
      <w:r>
        <w:rPr>
          <w:b/>
          <w:rtl/>
          <w:cs/>
          <w:lang w:val="ar_AE" w:bidi="ar_AE"/>
        </w:rPr>
        <w:t>الطاهرين</w:t>
      </w:r>
      <w:r>
        <w:rPr>
          <w:rtl/>
          <w:cs/>
          <w:lang w:val="ar_AE" w:bidi="ar_AE"/>
        </w:rPr>
        <w:t xml:space="preserve"> أو الأنقياء أمام الله، فلهم كل شيء طاهر. وهذا يعني أنه يُسمَح لهم أن يأكلوا ويشربوا أيَّ طعام، ولا يوجد شيءٌ مُحرَّم عليهم. في العهد القديم، أعطى الله شعبه كثيرًا من الشرائع التي توضّح كيف يتطهّرون لكي يعبدوا الله. تشمل هذه الشرائع الاغتسال أو تغيير الملابس، لكي يزيل الشخص بصورة رمزية كل ما هو دنس أو نجس قبل أن يأتي لعبادة الله. والآن يقول بولس إن الناس لم يعودوا بحاجة إلى اتّباع شرائع الطهارة هذه، لأن الإنسان يصير طاهرًا بسبب علاقته بالله، لا بسبب ما يفعله. ولمزيد من المعلومات عن النقي، راجعوا كلمة </w:t>
      </w:r>
      <w:r>
        <w:rPr>
          <w:b/>
          <w:rtl/>
          <w:cs/>
          <w:lang w:val="ar_AE" w:bidi="ar_AE"/>
        </w:rPr>
        <w:t>طاهر</w:t>
      </w:r>
      <w:r>
        <w:rPr>
          <w:rtl/>
          <w:cs/>
          <w:lang w:val="ar_AE" w:bidi="ar_AE"/>
        </w:rPr>
        <w:t xml:space="preserve"> في "قاموس الكلمات الرئيسية".</w:t>
      </w:r>
    </w:p>
    <w:p>
      <w:pPr>
        <w:bidi/>
      </w:pPr>
      <w:r>
        <w:rPr>
          <w:rtl/>
          <w:cs/>
          <w:lang w:val="ar_AE" w:bidi="ar_AE"/>
        </w:rPr>
      </w:r>
      <w:r>
        <w:rPr>
          <w:rtl/>
          <w:cs/>
          <w:lang w:val="ar_AE" w:bidi="ar_AE"/>
        </w:rPr>
        <w:t>توقّفوا هنا وناقشوا هذا السؤال كمجموعة: ناقشوا كيف ستترجمون كلمة "</w:t>
      </w:r>
      <w:r>
        <w:rPr>
          <w:b/>
          <w:rtl/>
          <w:cs/>
          <w:lang w:val="ar_AE" w:bidi="ar_AE"/>
        </w:rPr>
        <w:t>طاهر</w:t>
      </w:r>
      <w:r>
        <w:rPr>
          <w:rtl/>
          <w:cs/>
          <w:lang w:val="ar_AE" w:bidi="ar_AE"/>
        </w:rPr>
        <w:t>" في لغتكم.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والمعلمون الكذبة نجسون، أي أنهم متأثرون بالشر، وهكذا، أذهانهم، أو الطريقة التي يفكّرون بها، فقد تأثرت بالشر. </w:t>
      </w:r>
      <w:r>
        <w:rPr>
          <w:b/>
          <w:rtl/>
          <w:cs/>
          <w:lang w:val="ar_AE" w:bidi="ar_AE"/>
        </w:rPr>
        <w:t>فضمائرهم</w:t>
      </w:r>
      <w:r>
        <w:rPr>
          <w:rtl/>
          <w:cs/>
          <w:lang w:val="ar_AE" w:bidi="ar_AE"/>
        </w:rPr>
        <w:t xml:space="preserve"> تَنَجَّسَت، أي أنهم لا يستطيعون التمييز بين الصواب والخطأ. الأشياء التي يفعلونها مكروهة ومقززة عند الله، وهم غير مطيعين لله، ولا يقدرون أن يفعلوا أيَّ شيء صالح. ولمزيد من المعلومات عن </w:t>
      </w:r>
      <w:r>
        <w:rPr>
          <w:b/>
          <w:rtl/>
          <w:cs/>
          <w:lang w:val="ar_AE" w:bidi="ar_AE"/>
        </w:rPr>
        <w:t>الضمير</w:t>
      </w:r>
      <w:r>
        <w:rPr>
          <w:rtl/>
          <w:cs/>
          <w:lang w:val="ar_AE" w:bidi="ar_AE"/>
        </w:rPr>
        <w:t xml:space="preserve"> ارجعوا إلى قاموس الكلمات الرئيسية.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تيطس 2: 1- 10 واحفظوه في قلوبكم.</w:t>
      </w:r>
    </w:p>
    <w:p>
      <w:pPr>
        <w:bidi/>
      </w:pPr>
      <w:r>
        <w:rPr>
          <w:rtl/>
          <w:cs/>
          <w:lang w:val="ar_AE" w:bidi="ar_AE"/>
        </w:rPr>
      </w:r>
      <w:r>
        <w:rPr>
          <w:rtl/>
          <w:cs/>
          <w:lang w:val="ar_AE" w:bidi="ar_AE"/>
        </w:rPr>
        <w:t>استمعوا إلى نسخة صوتية من تيطس 2: 1–10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تيطس 2: 1–10 من الترجمة الأكثر فهمًا بالنسبة لكم.</w:t>
      </w:r>
    </w:p>
    <w:p>
      <w:pPr>
        <w:bidi/>
      </w:pPr>
      <w:r>
        <w:rPr>
          <w:rtl/>
          <w:cs/>
          <w:lang w:val="ar_AE" w:bidi="ar_AE"/>
        </w:rPr>
      </w:r>
      <w:r>
        <w:rPr>
          <w:rtl/>
          <w:cs/>
          <w:lang w:val="ar_AE" w:bidi="ar_AE"/>
        </w:rPr>
        <w:t>يواصل بولس رسالته إلى تيطس في كريت. في المقاطع السابقة، أخبر بولس تيطس عن معلّمين كذبة يُفسدون قادة الكنيسة والأسر كلها. أدّى هذا التعليم الكاذب إلى أن الناس لم يعودوا يتبعون تعاليم يسوع. والآن يشرح بولس لتيطس التعليم الصحيح الذي ينبغي أن يقدّمه لمختلف الفئات داخل بيوت المؤمنين في كريت، بما في ذلك الرجال الأكبر سنًا (الشيوخ)، والنساء الأكبر سنًا (العجائز)، والنساء الأصغر سنًا (الحدثات)، والرجال الأصغر سنًا (الأحداث)، والعبيد. ويجب أن يؤدي هذا التعليم الصحيح إلى سلوك صالح في البيت.</w:t>
      </w:r>
    </w:p>
    <w:p>
      <w:pPr>
        <w:bidi/>
      </w:pPr>
      <w:r>
        <w:rPr>
          <w:rtl/>
          <w:cs/>
          <w:lang w:val="ar_AE" w:bidi="ar_AE"/>
        </w:rPr>
      </w:r>
      <w:r>
        <w:rPr>
          <w:rtl/>
          <w:cs/>
          <w:lang w:val="ar_AE" w:bidi="ar_AE"/>
        </w:rPr>
        <w:t xml:space="preserve">توقّفوا هنا وانظروا كمجموعة إلى خريطة لجزيرة </w:t>
      </w:r>
      <w:r>
        <w:rPr>
          <w:b/>
          <w:rtl/>
          <w:cs/>
          <w:lang w:val="ar_AE" w:bidi="ar_AE"/>
        </w:rPr>
        <w:t>كريت</w:t>
      </w:r>
      <w:r>
        <w:rPr>
          <w:rtl/>
          <w:cs/>
          <w:lang w:val="ar_AE" w:bidi="ar_AE"/>
        </w:rPr>
        <w:t xml:space="preserve"> إذا لزم الأمر. أوقفوا سماع هذا التسجيل الصوتي هنا.</w:t>
      </w:r>
    </w:p>
    <w:p>
      <w:pPr>
        <w:bidi/>
      </w:pPr>
      <w:r>
        <w:rPr>
          <w:rtl/>
          <w:cs/>
          <w:lang w:val="ar_AE" w:bidi="ar_AE"/>
        </w:rPr>
      </w:r>
      <w:r>
        <w:rPr>
          <w:rtl/>
          <w:cs/>
          <w:lang w:val="ar_AE" w:bidi="ar_AE"/>
        </w:rPr>
        <w:t>ويتحدث بولس الآن مباشرة إلى تيطس ويقارن بين تعليم تيطس الصحيح والتعليم الخاطئ الذي ناقشه بولس في المقطع السابق. كان أهل كريت معروفين بسلوكهم المنفلت، بما في ذلك الإفراط في شرب الكحول والدخول في علاقات جنسية خارج إطار الزواج. ويريد بولس من المؤمنين في كريت أن يعيشوا بشكل مختلف عن أهل كريت.</w:t>
      </w:r>
    </w:p>
    <w:p>
      <w:pPr>
        <w:bidi/>
      </w:pPr>
      <w:r>
        <w:rPr>
          <w:rtl/>
          <w:cs/>
          <w:lang w:val="ar_AE" w:bidi="ar_AE"/>
        </w:rPr>
      </w:r>
      <w:r>
        <w:rPr>
          <w:rtl/>
          <w:cs/>
          <w:lang w:val="ar_AE" w:bidi="ar_AE"/>
        </w:rPr>
        <w:t>يخبر بولس تيطس بما ينبغي أن يعلّمه لمختلف فئات المؤمنين في كنيسة كريت. يبدأ بولس بالشيوخ، والمقصود على الأرجح الرجال الذين تزيد أعمارهم على خمسين أو ستين سنة. ويخبر بولس تيطس أنه يجب على الشيوخ أن يعيشوا حياتهم بتدقيق، وعليهم أن يضبطوا أنفسهم، أي ألا يخطئوا مرارًا وتكرارًا ضد الله والآخرين. كما يجب أن يتصرفوا بوقار، أي بطريقة تدعو الآخرين لاحترامهم. يجب على الشيوخ أن يستمروا مؤمنين بيسوع، أو أن يكونوا "أصحاء في الإيمان". وعليهم أن يستمروا في محبة الآخرين، أو أن يكونوا "أصحاء في المحبة". ينبغي أن يصبروا في ثبات واستمرار في فعل الخير حتى عندما يكون ذلك صعبًا، أو أن يكونوا «أَصِحَّاءَ فِي ... الصَّبْرِ».</w:t>
      </w:r>
    </w:p>
    <w:p>
      <w:pPr>
        <w:bidi/>
      </w:pPr>
      <w:r>
        <w:rPr>
          <w:rtl/>
          <w:cs/>
          <w:lang w:val="ar_AE" w:bidi="ar_AE"/>
        </w:rPr>
      </w:r>
      <w:r>
        <w:rPr>
          <w:rtl/>
          <w:cs/>
          <w:lang w:val="ar_AE" w:bidi="ar_AE"/>
        </w:rPr>
        <w:t>توقّفوا هنا وناقشوا هذا السؤال كمجموعة: في أي عمر تعتبرون الشخص شيخًا أو رجلًا أكبر سنًا أو امرأة عجوز أي أكبر سنًا أو امرأة أصغر سنًا أو رجلًا أصغر سنًا؟ وكيف يتصرف الشيخ ليجعل الناس يحترمونه؟ وماذا تفعل امرأة عجوز؟ وماذا تفعل امرأة أصغر سنًا؟ وماذا عن رجل أصغر سنًا؟ أوقفوا سماع هذا التسجيل الصوتي هنا.</w:t>
      </w:r>
    </w:p>
    <w:p>
      <w:pPr>
        <w:bidi/>
      </w:pPr>
      <w:r>
        <w:rPr>
          <w:rtl/>
          <w:cs/>
          <w:lang w:val="ar_AE" w:bidi="ar_AE"/>
        </w:rPr>
      </w:r>
      <w:r>
        <w:rPr>
          <w:rtl/>
          <w:cs/>
          <w:lang w:val="ar_AE" w:bidi="ar_AE"/>
        </w:rPr>
        <w:t>كانت النساء في كريت ممن تجاوزن سن الخمسين أو الستين غالبًا يفعلن ما يشأن، بما في ذلك الدخول في علاقات جنسية مع أي شخص يخترنه أو الإكثار من شرب الكحول. وعوضًا عن فعل هذه الأمور، ينبغي للعجائز، أي للنساء الأكبر سنًا، أن يعشين فِي سِيرَةٍ تَلِيقُ بِالْقَدَاسَةِ، أو بطريقة تُظهر أنهن يكرمن الله ويحترمنه. ينبغي للعجائز، أي للنساء الأكبر سنًا، ألا يفتَرِينَ على الآخرين أو يقلن كلامًا جارحًا عن الناس. ولا ينبغي أن يَدَعن الكحول يسيطر عليهن، أي لا ينبغي أن يُكثِرن من شربه. ينبغي للعجائز، أي النساء الأكبر سنًا، أن يعلّمن النساء الأصغر سنًا (الحدثات) ما هو صالح، وذلك بأن يكنَّ قدوة حسنة لهن ويقدمن لهن نصحًا صالحًا. هذا النوع من التعليم كان غالبًا يتم في البيوت وليس في مكان عام.</w:t>
      </w:r>
    </w:p>
    <w:p>
      <w:pPr>
        <w:bidi/>
      </w:pPr>
      <w:r>
        <w:rPr>
          <w:rtl/>
          <w:cs/>
          <w:lang w:val="ar_AE" w:bidi="ar_AE"/>
        </w:rPr>
      </w:r>
      <w:r>
        <w:rPr>
          <w:rtl/>
          <w:cs/>
          <w:lang w:val="ar_AE" w:bidi="ar_AE"/>
        </w:rPr>
        <w:t>توقّفوا هنا وناقشوا هذا السؤال كمجموعة: كيف تتعلم النساء الأصغر سنًا من النساء الأكبر سناً في ثقافتكم؟ أين وكيف يحدث التعليم أو التدريب؟ أوقفوا سماع هذا التسجيل الصوتي هنا.</w:t>
      </w:r>
    </w:p>
    <w:p>
      <w:pPr>
        <w:bidi/>
      </w:pPr>
      <w:r>
        <w:rPr>
          <w:rtl/>
          <w:cs/>
          <w:lang w:val="ar_AE" w:bidi="ar_AE"/>
        </w:rPr>
      </w:r>
      <w:r>
        <w:rPr>
          <w:rtl/>
          <w:cs/>
          <w:lang w:val="ar_AE" w:bidi="ar_AE"/>
        </w:rPr>
        <w:t>الحدثات، أي النساء الأصغر سنًا، هن على الأرجح النساء اللاتي تتراوح أعمارهن بين العشرين والأربعين عامًا، ومعظمهن متزوجات ولديهن أطفال. يريد بولس من النساء المؤمنات الأصغر سنًا أن يتوقفن عن العيش مثل الناس في ثقافة كريت السائدة. لا يريد بولس أن يرى غير المؤمنين في كريت النساء وهن يتصرفن بسوء، فيجدّفون على كلام الله أو يتكلمون عليه بشر.</w:t>
      </w:r>
    </w:p>
    <w:p>
      <w:pPr>
        <w:bidi/>
      </w:pPr>
      <w:r>
        <w:rPr>
          <w:rtl/>
          <w:cs/>
          <w:lang w:val="ar_AE" w:bidi="ar_AE"/>
        </w:rPr>
      </w:r>
      <w:r>
        <w:rPr>
          <w:rtl/>
          <w:cs/>
          <w:lang w:val="ar_AE" w:bidi="ar_AE"/>
        </w:rPr>
        <w:t>توقف هنا وناقشوا هذا السؤال كمجموعة: عندما يتصرف شخص بطريقة سيئة، ماذا يظن الآخرون عادة عن الإله الذي يتبعه؟ عندما يُحِبّ شخصٌ الآخرين، ماذا يظنّ الناس عادةً عن الإله الذي يتبعه؟ وكيف تعكس حياة الشخص وأفعاله ما يؤمن به عن الإله الذي يتبعه؟ أوقفوا سماع هذا التسجيل الصوتي هنا.</w:t>
      </w:r>
    </w:p>
    <w:p>
      <w:pPr>
        <w:bidi/>
      </w:pPr>
      <w:r>
        <w:rPr>
          <w:rtl/>
          <w:cs/>
          <w:lang w:val="ar_AE" w:bidi="ar_AE"/>
        </w:rPr>
      </w:r>
      <w:r>
        <w:rPr>
          <w:rtl/>
          <w:cs/>
          <w:lang w:val="ar_AE" w:bidi="ar_AE"/>
        </w:rPr>
        <w:t>يقول بولس إن النساء الأكبر سنًا يجب أن يدربن الشابات الصغيرات. ينبغي للحدثات، أي النساء الأصغر سنًا، أن يحببن أزواجهن وأولادهن ويعتنين بهم. ينبغي أن يضبطن أنفسهن وأن يكنَّ طاهرات في سلوكهن الجنسي، أي إن على النساء الأصغر سنًا ألا تكون لهن علاقة جنسية إلا مع أزواجهن فقط. ويجب عليهن أيضًا أن يُحسنَّ تدبير بيوتهن، وأن يكنَّ لطيفات في تعاملهن مع الآخرين، وأن يخضعن لأزواجهن. وهذه أيضًا كل الأشياء التي يجب على الزوجة المثالية في الثقافة الكريتية أن تفعلها.</w:t>
      </w:r>
    </w:p>
    <w:p>
      <w:pPr>
        <w:bidi/>
      </w:pPr>
      <w:r>
        <w:rPr>
          <w:rtl/>
          <w:cs/>
          <w:lang w:val="ar_AE" w:bidi="ar_AE"/>
        </w:rPr>
      </w:r>
      <w:r>
        <w:rPr>
          <w:rtl/>
          <w:cs/>
          <w:lang w:val="ar_AE" w:bidi="ar_AE"/>
        </w:rPr>
        <w:t>الرجال الأحداث، أي الأصغر سنًا هم على الأرجح الذين تتراوح أعمارهم بين العشرين والأربعين عامًا. ينبغي لتيطس أن يكون قدوة للرجال الأصغر سنًا وذلك بأن يعيش حياة منضبطة ويُريهم كيف يصنعون الخير للآخرين. وينبغي لتيطس أيضًا أن يعلِّم بنقاوة ووقار، أي أن يكون تعليمه عن الله صادقًا ووقورًا.</w:t>
      </w:r>
    </w:p>
    <w:p>
      <w:pPr>
        <w:bidi/>
      </w:pPr>
      <w:r>
        <w:rPr>
          <w:rtl/>
          <w:cs/>
          <w:lang w:val="ar_AE" w:bidi="ar_AE"/>
        </w:rPr>
      </w:r>
      <w:r>
        <w:rPr>
          <w:rtl/>
          <w:cs/>
          <w:lang w:val="ar_AE" w:bidi="ar_AE"/>
        </w:rPr>
        <w:t>توقفوا هنا وناقشوا هذا السؤال كمجموعة: فكّروا في شخص تعرفونه يتصرف بنقاوة، أي بدوافع نقية وأمانة. وصفوا مثالًا يوضّح كيف يتصرّف هذا الشخص. أوقفوا سماع هذا التسجيل الصوتي هنا.</w:t>
      </w:r>
    </w:p>
    <w:p>
      <w:pPr>
        <w:bidi/>
      </w:pPr>
      <w:r>
        <w:rPr>
          <w:rtl/>
          <w:cs/>
          <w:lang w:val="ar_AE" w:bidi="ar_AE"/>
        </w:rPr>
      </w:r>
      <w:r>
        <w:rPr>
          <w:rtl/>
          <w:cs/>
          <w:lang w:val="ar_AE" w:bidi="ar_AE"/>
        </w:rPr>
        <w:t>ينبغي لتيطس أن يعلّم المؤمنين بـ«كلام صحيح»، أي بكلمات نافعة وجديرة بالثقة تشجعهم. لا ينبغي أن يتمكن أحد من انتقاد ما يعلّمه تيطس للمؤمنين، لأنه يعلّم الرسالة الحقيقية عن يسوع. إذا علَّم تيطس بهذه الطريقة الصالحة، فسيشعر المعلِّمون الكذبة بالخزي لأنهم قالوا أمورًا سيئة عن تعليم تيطس. وكما هو الحال مع الفئات الأخرى، ينبغي ألا يجد أحد ما يقوله بسوء عن المؤمنين.</w:t>
      </w:r>
    </w:p>
    <w:p>
      <w:pPr>
        <w:bidi/>
      </w:pPr>
      <w:r>
        <w:rPr>
          <w:rtl/>
          <w:cs/>
          <w:lang w:val="ar_AE" w:bidi="ar_AE"/>
        </w:rPr>
      </w:r>
      <w:r>
        <w:rPr>
          <w:rtl/>
          <w:cs/>
          <w:lang w:val="ar_AE" w:bidi="ar_AE"/>
        </w:rPr>
        <w:t>ويخبر بولس تيطس أن المؤمنين الذين هم عبيد يجب أن يطيعوا سادتهم في كل شيء. في زمن بولس، كانت لبعض عبيد البيوت سمعة أنهم يردّون على أسيادهم بوقاحة أو يسرقونهم. ويجب أن يُرضي العبيد ساداتهم، ولا ينبغي أن يتجادلوا مع سادتهم، أو يسرقوا منهم المال، ويجب أن يكونوا جديرين بالثقة. ويجب على العبيد أن يطيعوا سادتهم حتى يظهروا في كل ما يفعلونه جمال تعليم الله. وربما كان الناس في كريت يلاحظون العبيد المؤمنين عن كثب ليروا كيف يتصرفون. وكما هو الحال مع الفئات الأخرى التي يتحدث عنها بولس، ينبغي أن تساعد أفعال العبيد المؤمنين غيرَ المؤمنين على أن يروا صلاح تعليم الله. يقول بولس إن هذا التعليم هو من الله مُخلّصنا.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تيطس 2: 1–10 من الترجمة الأكثر فهمًا بالنسبة لكم.</w:t>
      </w:r>
    </w:p>
    <w:p>
      <w:pPr>
        <w:bidi/>
      </w:pPr>
      <w:r>
        <w:rPr>
          <w:rtl/>
          <w:cs/>
          <w:lang w:val="ar_AE" w:bidi="ar_AE"/>
        </w:rPr>
      </w:r>
      <w:r>
        <w:rPr>
          <w:rtl/>
          <w:cs/>
          <w:lang w:val="ar_AE" w:bidi="ar_AE"/>
        </w:rPr>
        <w:t>في هذه الخطوة، ستُحدِّد المجموعة الأجزاء والشخصيات وخلفيات هذا المقطع. ثم تقوم المجموعة بتصوُّر هذا المقطع.</w:t>
      </w:r>
    </w:p>
    <w:p>
      <w:pPr>
        <w:bidi/>
      </w:pPr>
      <w:r>
        <w:rPr>
          <w:rtl/>
          <w:cs/>
          <w:lang w:val="ar_AE" w:bidi="ar_AE"/>
        </w:rPr>
      </w:r>
      <w:r>
        <w:rPr>
          <w:rtl/>
          <w:cs/>
          <w:lang w:val="ar_AE" w:bidi="ar_AE"/>
        </w:rPr>
        <w:t>يتكوّن هذا المقطع من خمسة أجزاء.</w:t>
      </w:r>
    </w:p>
    <w:p>
      <w:pPr>
        <w:bidi/>
      </w:pPr>
      <w:r>
        <w:rPr>
          <w:rtl/>
          <w:cs/>
          <w:lang w:val="ar_AE" w:bidi="ar_AE"/>
        </w:rPr>
      </w:r>
      <w:r>
        <w:rPr>
          <w:b/>
          <w:rtl/>
          <w:cs/>
          <w:lang w:val="ar_AE" w:bidi="ar_AE"/>
        </w:rPr>
        <w:t>في الجزء الأول:</w:t>
      </w:r>
      <w:r>
        <w:rPr>
          <w:rtl/>
          <w:cs/>
          <w:lang w:val="ar_AE" w:bidi="ar_AE"/>
        </w:rPr>
        <w:t xml:space="preserve"> يعطي بولس مُلخّصًا لما كان على تيطس أن يعلّمه للمؤمنين.</w:t>
      </w:r>
    </w:p>
    <w:p>
      <w:pPr>
        <w:bidi/>
      </w:pPr>
      <w:r>
        <w:rPr>
          <w:rtl/>
          <w:cs/>
          <w:lang w:val="ar_AE" w:bidi="ar_AE"/>
        </w:rPr>
      </w:r>
      <w:r>
        <w:rPr>
          <w:b/>
          <w:rtl/>
          <w:cs/>
          <w:lang w:val="ar_AE" w:bidi="ar_AE"/>
        </w:rPr>
        <w:t xml:space="preserve">في الجزء الثاني: </w:t>
      </w:r>
      <w:r>
        <w:rPr>
          <w:rtl/>
          <w:cs/>
          <w:lang w:val="ar_AE" w:bidi="ar_AE"/>
        </w:rPr>
        <w:t>يخبر بولس تيطس بما ينبغي أن يعلّمه للمؤمنين من الرجال الأكبر سنًا.</w:t>
      </w:r>
    </w:p>
    <w:p>
      <w:pPr>
        <w:bidi/>
      </w:pPr>
      <w:r>
        <w:rPr>
          <w:rtl/>
          <w:cs/>
          <w:lang w:val="ar_AE" w:bidi="ar_AE"/>
        </w:rPr>
      </w:r>
      <w:r>
        <w:rPr>
          <w:b/>
          <w:rtl/>
          <w:cs/>
          <w:lang w:val="ar_AE" w:bidi="ar_AE"/>
        </w:rPr>
        <w:t>في الجزء الثالث:</w:t>
      </w:r>
      <w:r>
        <w:rPr>
          <w:rtl/>
          <w:cs/>
          <w:lang w:val="ar_AE" w:bidi="ar_AE"/>
        </w:rPr>
        <w:t xml:space="preserve"> يخبر بولس تيطس بما يجب أن يُعلِّمه للمؤمنات الأكبر سنًا، وما يجب أن يُعلِّمه النساء الأكبر سنًا للمؤمنات الأصغر منهن سنًا.</w:t>
      </w:r>
    </w:p>
    <w:p>
      <w:pPr>
        <w:bidi/>
      </w:pPr>
      <w:r>
        <w:rPr>
          <w:rtl/>
          <w:cs/>
          <w:lang w:val="ar_AE" w:bidi="ar_AE"/>
        </w:rPr>
      </w:r>
      <w:r>
        <w:rPr>
          <w:b/>
          <w:rtl/>
          <w:cs/>
          <w:lang w:val="ar_AE" w:bidi="ar_AE"/>
        </w:rPr>
        <w:t>في الجزء الرابع:</w:t>
      </w:r>
      <w:r>
        <w:rPr>
          <w:rtl/>
          <w:cs/>
          <w:lang w:val="ar_AE" w:bidi="ar_AE"/>
        </w:rPr>
        <w:t xml:space="preserve"> يخبر بولس تيطس بما يجب أن يُعلِّمه للمؤمنين الأحداث. كما يخبر بولس تيطس كيف يعيش كمثال وقدوة للشبان المؤمنين.</w:t>
      </w:r>
    </w:p>
    <w:p>
      <w:pPr>
        <w:bidi/>
      </w:pPr>
      <w:r>
        <w:rPr>
          <w:rtl/>
          <w:cs/>
          <w:lang w:val="ar_AE" w:bidi="ar_AE"/>
        </w:rPr>
      </w:r>
      <w:r>
        <w:rPr>
          <w:b/>
          <w:rtl/>
          <w:cs/>
          <w:lang w:val="ar_AE" w:bidi="ar_AE"/>
        </w:rPr>
        <w:t>في الجزء الخامس:</w:t>
      </w:r>
      <w:r>
        <w:rPr>
          <w:rtl/>
          <w:cs/>
          <w:lang w:val="ar_AE" w:bidi="ar_AE"/>
        </w:rPr>
        <w:t xml:space="preserve"> يخبر بولس تيطس بما يجب أن يُعلِّمه للمؤمنين الذين هم عبيد.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الشيوخ المؤمنون في كريت</w:t>
      </w:r>
    </w:p>
    <w:p>
      <w:pPr>
        <w:pStyle w:val="ListBullet"/>
        <w:bidi/>
        <w:spacing w:line="240" w:lineRule="auto"/>
        <w:ind w:left="720"/>
      </w:pPr>
      <w:r>
        <w:rPr>
          <w:rtl/>
          <w:cs/>
          <w:lang w:val="ar_AE" w:bidi="ar_AE"/>
        </w:rPr>
      </w:r>
      <w:r>
        <w:rPr>
          <w:rtl/>
          <w:cs/>
          <w:lang w:val="ar_AE" w:bidi="ar_AE"/>
        </w:rPr>
        <w:t>النساء المؤمنات الأكبر سنًا في كريت</w:t>
      </w:r>
    </w:p>
    <w:p>
      <w:pPr>
        <w:pStyle w:val="ListBullet"/>
        <w:bidi/>
        <w:spacing w:line="240" w:lineRule="auto"/>
        <w:ind w:left="720"/>
      </w:pPr>
      <w:r>
        <w:rPr>
          <w:rtl/>
          <w:cs/>
          <w:lang w:val="ar_AE" w:bidi="ar_AE"/>
        </w:rPr>
      </w:r>
      <w:r>
        <w:rPr>
          <w:rtl/>
          <w:cs/>
          <w:lang w:val="ar_AE" w:bidi="ar_AE"/>
        </w:rPr>
        <w:t>النساء الأصغر سنًا المؤمنات في كريت</w:t>
      </w:r>
    </w:p>
    <w:p>
      <w:pPr>
        <w:pStyle w:val="ListBullet"/>
        <w:bidi/>
        <w:spacing w:line="240" w:lineRule="auto"/>
        <w:ind w:left="720"/>
      </w:pPr>
      <w:r>
        <w:rPr>
          <w:rtl/>
          <w:cs/>
          <w:lang w:val="ar_AE" w:bidi="ar_AE"/>
        </w:rPr>
      </w:r>
      <w:r>
        <w:rPr>
          <w:rtl/>
          <w:cs/>
          <w:lang w:val="ar_AE" w:bidi="ar_AE"/>
        </w:rPr>
        <w:t>الشباب المؤمنون في كريت</w:t>
      </w:r>
    </w:p>
    <w:p>
      <w:pPr>
        <w:pStyle w:val="ListBullet"/>
        <w:bidi/>
        <w:spacing w:line="240" w:lineRule="auto"/>
        <w:ind w:left="720"/>
      </w:pPr>
      <w:r>
        <w:rPr>
          <w:rtl/>
          <w:cs/>
          <w:lang w:val="ar_AE" w:bidi="ar_AE"/>
        </w:rPr>
      </w:r>
      <w:r>
        <w:rPr>
          <w:rtl/>
          <w:cs/>
          <w:lang w:val="ar_AE" w:bidi="ar_AE"/>
        </w:rPr>
        <w:t>معارضو تيطس</w:t>
      </w:r>
    </w:p>
    <w:p>
      <w:pPr>
        <w:pStyle w:val="ListBullet"/>
        <w:bidi/>
        <w:spacing w:line="240" w:lineRule="auto"/>
        <w:ind w:left="720"/>
      </w:pPr>
      <w:r>
        <w:rPr>
          <w:rtl/>
          <w:cs/>
          <w:lang w:val="ar_AE" w:bidi="ar_AE"/>
        </w:rPr>
      </w:r>
      <w:r>
        <w:rPr>
          <w:rtl/>
          <w:cs/>
          <w:lang w:val="ar_AE" w:bidi="ar_AE"/>
        </w:rPr>
        <w:t>العبيد المؤمنون في كريت</w:t>
      </w:r>
    </w:p>
    <w:p>
      <w:pPr>
        <w:pStyle w:val="ListBullet"/>
        <w:bidi/>
        <w:spacing w:line="240" w:lineRule="auto"/>
        <w:ind w:left="720"/>
      </w:pPr>
      <w:r>
        <w:rPr>
          <w:rtl/>
          <w:cs/>
          <w:lang w:val="ar_AE" w:bidi="ar_AE"/>
        </w:rPr>
      </w:r>
      <w:r>
        <w:rPr>
          <w:rtl/>
          <w:cs/>
          <w:lang w:val="ar_AE" w:bidi="ar_AE"/>
        </w:rPr>
        <w:t>السادة</w:t>
      </w:r>
    </w:p>
    <w:p>
      <w:pPr>
        <w:pStyle w:val="ListBullet"/>
        <w:bidi/>
        <w:spacing w:line="240" w:lineRule="auto"/>
        <w:ind w:left="720"/>
      </w:pPr>
      <w:r>
        <w:rPr>
          <w:rtl/>
          <w:cs/>
          <w:lang w:val="ar_AE" w:bidi="ar_AE"/>
        </w:rPr>
      </w:r>
      <w:r>
        <w:rPr>
          <w:rtl/>
          <w:cs/>
          <w:lang w:val="ar_AE" w:bidi="ar_AE"/>
        </w:rPr>
        <w:t>وغير المؤمنين في كريت</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من المهم أن تتذكّروا أن المقطع السابق كان عن المعلّمين الكذبة. والآن يُظهر بولس تناقضًا قويًا بين هؤلاء المعلمين الكذبة وتيطس. ويظهر بولس أيضًا تناقضًا قويًا بين سلوك غير المؤمنين والكيفية التي يجب أن يتصرف بها المؤمنون. والآن يتحدث بولس مباشرة إلى تيطس عن كيف ينبغي أن يُعلِّم المؤمنين.</w:t>
      </w:r>
    </w:p>
    <w:p>
      <w:pPr>
        <w:bidi/>
      </w:pPr>
      <w:r>
        <w:rPr>
          <w:rtl/>
          <w:cs/>
          <w:lang w:val="ar_AE" w:bidi="ar_AE"/>
        </w:rPr>
      </w:r>
      <w:r>
        <w:rPr>
          <w:rtl/>
          <w:cs/>
          <w:lang w:val="ar_AE" w:bidi="ar_AE"/>
        </w:rPr>
        <w:t>توقفوا هنا وناقشوا هذا كمجموعة: فكّروا كيف يمكنكم أنتم وفريقكم أن تُظهروا هذا التباين القوي في بداية المقطع. أوقفوا سماع هذا التسجيل الصوتي هنا.</w:t>
      </w:r>
    </w:p>
    <w:p>
      <w:pPr>
        <w:bidi/>
      </w:pPr>
      <w:r>
        <w:rPr>
          <w:rtl/>
          <w:cs/>
          <w:lang w:val="ar_AE" w:bidi="ar_AE"/>
        </w:rPr>
      </w:r>
      <w:r>
        <w:rPr>
          <w:rtl/>
          <w:cs/>
          <w:lang w:val="ar_AE" w:bidi="ar_AE"/>
        </w:rPr>
        <w:t>تذكّروا أن هذا المقطع يتناول ما كان يجب أن يعلّمه تيطس لمجموعات مختلفة من المؤمنين. يبدأ بولس بالرجال الأكبر سنًا، الذين يُحتمل أنهم قادة في المجتمع ويحظون باحترام كبير. ثم تأتي النساء الأكبر سنًا اللواتي يحظين أيضًا بالاحترام. ثم يقول بولس ما يجب أن تُعلِّمه النساء الأكبر سنًا للشابات الأصغر، وبعدها ينتهي بالرجال الأصغر سنًا والعبيد. وربما يكون العبيد هم أقل الناس احترامًا في المجتمع. يريد بولس أن يعكس سلوك جميع المؤمنين التعليم الحق عن يسوع.</w:t>
      </w:r>
    </w:p>
    <w:p>
      <w:pPr>
        <w:bidi/>
      </w:pPr>
      <w:r>
        <w:rPr>
          <w:rtl/>
          <w:cs/>
          <w:lang w:val="ar_AE" w:bidi="ar_AE"/>
        </w:rPr>
      </w:r>
      <w:r>
        <w:rPr>
          <w:rtl/>
          <w:cs/>
          <w:lang w:val="ar_AE" w:bidi="ar_AE"/>
        </w:rPr>
        <w:t>في الجزء الثاني من هذا المقطع، يُخبر بولس تيطس بما يجب أن يُعلِّمه للمؤمنين الأكبر سنًا. وتذكّروا أن كبار السن من الرجال هم على الأرجح من تتراوح أعمارهم بين 50 أو 60 سنة. أولًا، يخبر بولس تيطس ثلاث صفات رئيسية يجب أن يتمتع بها كبار السن المؤمنون. يجب أن يكون لكبار السن من الرجال متعقّلين أو صاحين على حياتهم بعناية. في اللغة الأصلية، تشير كلمة متعقّلين غالبًا إلى عدم الإفراط في شرب الخمر، لكنها قد تعني أيضًا ألّا يفقد الإنسان ضبط نفسه بطرقٍ أخرى. ويجب أن يكونوا جديرين باحترام الآخرون وضابطين لأنفسهم. تذكّروا أن هذه الصفات تشبه الصفات التي أعطاها بولس لشخص يمكن أن يصبح قائدًا في الكنيسة.</w:t>
      </w:r>
    </w:p>
    <w:p>
      <w:pPr>
        <w:bidi/>
      </w:pPr>
      <w:r>
        <w:rPr>
          <w:rtl/>
          <w:cs/>
          <w:lang w:val="ar_AE" w:bidi="ar_AE"/>
        </w:rPr>
      </w:r>
      <w:r>
        <w:rPr>
          <w:rtl/>
          <w:cs/>
          <w:lang w:val="ar_AE" w:bidi="ar_AE"/>
        </w:rPr>
        <w:t>ثم يقول بولس إن على الأشياخ أن يكونوا أصحاء، أي أقوياء في الإيمان وفي المحبة وفي الصبر، بمعنى أن عليهم أن يثقوا بيسوع، ويحبوا الآخرين، ويستمروا في اتباع يسوع حتى عندما يكون الأمر صعبًا.</w:t>
      </w:r>
    </w:p>
    <w:p>
      <w:pPr>
        <w:bidi/>
      </w:pPr>
      <w:r>
        <w:rPr>
          <w:rtl/>
          <w:cs/>
          <w:lang w:val="ar_AE" w:bidi="ar_AE"/>
        </w:rPr>
      </w:r>
      <w:r>
        <w:rPr>
          <w:rtl/>
          <w:cs/>
          <w:lang w:val="ar_AE" w:bidi="ar_AE"/>
        </w:rPr>
        <w:t>توقّفوا هنا وناقشوا هذا السؤال معًا كمجموعة: كيف ستصفون تصرف الرجال الأكبر سنًا. أوقفوا سماع هذا التسجيل الصوتي هنا.</w:t>
      </w:r>
    </w:p>
    <w:p>
      <w:pPr>
        <w:bidi/>
      </w:pPr>
      <w:r>
        <w:rPr>
          <w:rtl/>
          <w:cs/>
          <w:lang w:val="ar_AE" w:bidi="ar_AE"/>
        </w:rPr>
      </w:r>
      <w:r>
        <w:rPr>
          <w:rtl/>
          <w:cs/>
          <w:lang w:val="ar_AE" w:bidi="ar_AE"/>
        </w:rPr>
        <w:t>في الجزء الثالث من هذا المقطع، يناقش بولس ما يجب أن يعلّمه تيطس للمؤمنات الأكبر سنًا. وعلى الأرجح فإن النساء الأكبر سنًا هن نساء فوق الخمسين أو الستين عامًا. تذكّروا أن بولس قال لتيطس ما يجب أن تعلّمه النساء الأكبر سنًا للنساء الأصغر سنًا. ويظهر بولس أن التعليمات الخاصة بالنساء الأكبر سناً (العجائز) تشبه التعليمات الخاصة بالشيوخ.</w:t>
      </w:r>
    </w:p>
    <w:p>
      <w:pPr>
        <w:bidi/>
      </w:pPr>
      <w:r>
        <w:rPr>
          <w:rtl/>
          <w:cs/>
          <w:lang w:val="ar_AE" w:bidi="ar_AE"/>
        </w:rPr>
      </w:r>
      <w:r>
        <w:rPr>
          <w:rtl/>
          <w:cs/>
          <w:lang w:val="ar_AE" w:bidi="ar_AE"/>
        </w:rPr>
        <w:t>توقفوا هنا وناقشوا هذا السؤال كمجموعة: عندما تتحدثون عن تعليم مجموعة من الناس نفس الأمور التي تعلّمونها لمجموعة أخرى، كيف تربطون بين هاتين المجموعتين من الأفكار المتشابهة في لغتكم؟ أوقفوا سماع هذا التسجيل الصوتي هنا.</w:t>
      </w:r>
    </w:p>
    <w:p>
      <w:pPr>
        <w:bidi/>
      </w:pPr>
      <w:r>
        <w:rPr>
          <w:rtl/>
          <w:cs/>
          <w:lang w:val="ar_AE" w:bidi="ar_AE"/>
        </w:rPr>
      </w:r>
      <w:r>
        <w:rPr>
          <w:rtl/>
          <w:cs/>
          <w:lang w:val="ar_AE" w:bidi="ar_AE"/>
        </w:rPr>
        <w:t>تذكّروا أن بولس يذكر لتيطس أمرين ينبغي للنساء الأكبر سنًا أن يفعلنهما، وأمرين لا ينبغي أن يفعلنهما. كان من الشائع في زمن بولس أن تُوضَع صفتان سلبيتان بين صفتين إيجابيتين. أول صفة إيجابية هي أن يعشنَّ فِي سِيرَةٍ تَلِيقُ بِالْقَدَاسَةِ، ويعشن بطريقة تُظهر إكرامهن لله واحترامهن له. وكان الذين يسمعون هذه الرسالة سيفهمون أن تعبير «فِي سِيرَةٍ تَلِيقُ بِالْقَدَاسَةِ» هو تعبير يُستخدم لوصف الأشخاص الذين يخدمون في الأماكن الدينية في كريت. وأول صفة سلبية هي ألّا يفترين على الآخرين، أي ألّا يقلن أشياء جارحة عن الناس. والصفة السلبية الثانية هي ألّا يُفرطن في شرب الخمر. وأخيرًا، الصفة الإيجابية الأخرى هي أن يَنْصَحْنَ الْحَدَثَات المؤمنات على السلوك الحسن.</w:t>
      </w:r>
    </w:p>
    <w:p>
      <w:pPr>
        <w:bidi/>
      </w:pPr>
      <w:r>
        <w:rPr>
          <w:rtl/>
          <w:cs/>
          <w:lang w:val="ar_AE" w:bidi="ar_AE"/>
        </w:rPr>
      </w:r>
      <w:r>
        <w:rPr>
          <w:rtl/>
          <w:cs/>
          <w:lang w:val="ar_AE" w:bidi="ar_AE"/>
        </w:rPr>
        <w:t>توقفوا هنا وناقشوا هذا السؤال كمجموعة: حاولوا أن تسردوا أمورًا صالحة ينبغي للناس أن يفعلوها، وأمورًا سيئة لا ينبغي لهم أن يفعلوها. انتبهوا إلى كيفية سرد هذه الأشياء. ما هو الترتيب الشائع للتحدَّث عن الصفات الإيجابية والسلبية في لغتكم؟ أوقفوا سماع هذا التسجيل الصوتي هنا.</w:t>
      </w:r>
    </w:p>
    <w:p>
      <w:pPr>
        <w:bidi/>
      </w:pPr>
      <w:r>
        <w:rPr>
          <w:rtl/>
          <w:cs/>
          <w:lang w:val="ar_AE" w:bidi="ar_AE"/>
        </w:rPr>
      </w:r>
      <w:r>
        <w:rPr>
          <w:rtl/>
          <w:cs/>
          <w:lang w:val="ar_AE" w:bidi="ar_AE"/>
        </w:rPr>
        <w:t>كان وصف بولس للعجائر وهنّ يَنْصَحْنَ الْحَدَثَات سيُذكّر السامعين بفكرة إيقاظ شخصٍ ما أو إعادته إلى صوابه. وربما لا يعشن المؤمنات الْحَدَثَات حسب الصفات التي وصفها بولس لتيطس. لذلك كانت النساء الأكبر سنًا يحتجن إلى أن "يَنْصَحْنَ" الْحَدَثَات بالطريقة التي ينبغي أن يعشن بها.</w:t>
      </w:r>
    </w:p>
    <w:p>
      <w:pPr>
        <w:bidi/>
      </w:pPr>
      <w:r>
        <w:rPr>
          <w:rtl/>
          <w:cs/>
          <w:lang w:val="ar_AE" w:bidi="ar_AE"/>
        </w:rPr>
      </w:r>
      <w:r>
        <w:rPr>
          <w:rtl/>
          <w:cs/>
          <w:lang w:val="ar_AE" w:bidi="ar_AE"/>
        </w:rPr>
        <w:t>توقفوا هنا وناقشوا هذا السؤال كمجموعة: كيف يمكنكم أن تعبّروا بأفضل شكل عن فكرة «ارجع إلى صوابك» أو «ابدأ في فعل الأمور الصحيحة» في لغتكم؟ أوقفوا سماع هذا التسجيل الصوتي هنا.</w:t>
      </w:r>
    </w:p>
    <w:p>
      <w:pPr>
        <w:bidi/>
      </w:pPr>
      <w:r>
        <w:rPr>
          <w:rtl/>
          <w:cs/>
          <w:lang w:val="ar_AE" w:bidi="ar_AE"/>
        </w:rPr>
      </w:r>
      <w:r>
        <w:rPr>
          <w:rtl/>
          <w:cs/>
          <w:lang w:val="ar_AE" w:bidi="ar_AE"/>
        </w:rPr>
        <w:t>ينبغي للنساء الأكبر سنًا أن يَنْصَحْنَ الْحَدَثَاتِ لكي يَكُنَّ مُحِبَّاتٍ لِرِجَالِهِنَّ وَيُحْبِبْنَ أَوْلاَدَهُنَّ. ويعطي بولس النساء الأصغر سنًا نفس التعليم الذي أعطاه للرجال الأكبر سنًا. ويقول بولس إن عليهن أن يكنَّ متعقّلات، أي أن يراقبن حياتهن بعناية. وينبغي أيضًا للحدثات أن يكنَّ عَفِيفَات، مُلاَزِمَات بُيُوتَهُنَّ، صَالِحَات مع الآخرين، وخَاضِعَات لِرِجَالِهِنَّ. تذكّروا أن السبب الذي يجب أن يعيش فيه الحدثات بهذه الطريقة هو أن لا يتمكن أحد من التكلّم بالشر عن كلمة الله.</w:t>
      </w:r>
    </w:p>
    <w:p>
      <w:pPr>
        <w:bidi/>
      </w:pPr>
      <w:r>
        <w:rPr>
          <w:rtl/>
          <w:cs/>
          <w:lang w:val="ar_AE" w:bidi="ar_AE"/>
        </w:rPr>
      </w:r>
      <w:r>
        <w:rPr>
          <w:rtl/>
          <w:cs/>
          <w:lang w:val="ar_AE" w:bidi="ar_AE"/>
        </w:rPr>
        <w:t>توقّفوا هنا وناقشوا هذا السؤال كمجموعة: هذا موضوع متكرر في هذا المقطع وهو أن المؤمنين يجب أن يعيشوا بطريقة معينة حتى لا يتكلم الناس عن الله أو عنهم بأمور سيئة أو مُهينة. ناقشوا كيف سترتبون هذا الجزء. هل ينبغي أن يأتي سبب السلوك الحسن قبل أم بعد وصف ما ينبغي للعجائز أن يفعلنه وما يعلّمنه للحدثات؟ أوقفوا سماع هذا التسجيل الصوتي هنا.</w:t>
      </w:r>
    </w:p>
    <w:p>
      <w:pPr>
        <w:bidi/>
      </w:pPr>
      <w:r>
        <w:rPr>
          <w:rtl/>
          <w:cs/>
          <w:lang w:val="ar_AE" w:bidi="ar_AE"/>
        </w:rPr>
      </w:r>
      <w:r>
        <w:rPr>
          <w:rtl/>
          <w:cs/>
          <w:lang w:val="ar_AE" w:bidi="ar_AE"/>
        </w:rPr>
        <w:t>في الجزء الرابع من هذا المقطع، يخبر بولس تيطس بما يجب أن يُعلِّمه للمؤمنين الأحداث. وتذكّروا أن الأحداث هم على الأرجح رجال تتراوح أعمارهم بين 20 و40 سنة. وتتشابه تعليمات بولس للأحداث مع تعليماته للشيوخ والعجائز. ويقول بولس إنه ينبغي أن يكون الأحداث متعقّلين أو ضابطين لأنفسهم في كل شيء، وهو نفس الوصف الذي استخدمه بولس عند حديثه عن الشيوخ والحدثات. وربما يقصد بولس أنه على الأحداث أن يتصرّفوا بحكمة في كل ما يفعلونه، أو أنه على تيطس أن يتصرّف بحكمة في كل ما يفعله.</w:t>
      </w:r>
    </w:p>
    <w:p>
      <w:pPr>
        <w:bidi/>
      </w:pPr>
      <w:r>
        <w:rPr>
          <w:rtl/>
          <w:cs/>
          <w:lang w:val="ar_AE" w:bidi="ar_AE"/>
        </w:rPr>
      </w:r>
      <w:r>
        <w:rPr>
          <w:rtl/>
          <w:cs/>
          <w:lang w:val="ar_AE" w:bidi="ar_AE"/>
        </w:rPr>
        <w:t>ويقول بولس لتيطس "مُقَدِّمًا نَفْسَكَ فِي كُلِّ شَيْءٍ قُدْوَةً للأحداث المؤمنين. وهذا يختلف عن تعليمات بولس السابقة، إذ إنه الآن يتحدث مباشرةً إلى تيطس عن سلوكه، ولا يصف كيف ينبغي للشيوخ والعجائز والحدثات أن يتصرفوا.</w:t>
      </w:r>
    </w:p>
    <w:p>
      <w:pPr>
        <w:bidi/>
      </w:pPr>
      <w:r>
        <w:rPr>
          <w:rtl/>
          <w:cs/>
          <w:lang w:val="ar_AE" w:bidi="ar_AE"/>
        </w:rPr>
      </w:r>
      <w:r>
        <w:rPr>
          <w:rtl/>
          <w:cs/>
          <w:lang w:val="ar_AE" w:bidi="ar_AE"/>
        </w:rPr>
        <w:t>توقّفوا هنا وناقشوا هذا السؤال كمجموعة: كيف تؤكدون في لغتكم أنكم تتحدثون مباشرةً إلى شخصٍ آخر؟ أوقفوا سماع هذا التسجيل الصوتي هنا.</w:t>
      </w:r>
    </w:p>
    <w:p>
      <w:pPr>
        <w:bidi/>
      </w:pPr>
      <w:r>
        <w:rPr>
          <w:rtl/>
          <w:cs/>
          <w:lang w:val="ar_AE" w:bidi="ar_AE"/>
        </w:rPr>
      </w:r>
      <w:r>
        <w:rPr>
          <w:rtl/>
          <w:cs/>
          <w:lang w:val="ar_AE" w:bidi="ar_AE"/>
        </w:rPr>
        <w:t>وكان على تيطس أن يقدم نفسه قدوة، ويُكمل بولس في توضيح كيف يفعل ذلك. وكان على تيطس أن يعلّم بنقاوة، ووقار، وأن يقدم إِخْلاَصًا، أي كلمات موثوقًا بها لتشجيع المؤمن.</w:t>
      </w:r>
    </w:p>
    <w:p>
      <w:pPr>
        <w:bidi/>
      </w:pPr>
      <w:r>
        <w:rPr>
          <w:rtl/>
          <w:cs/>
          <w:lang w:val="ar_AE" w:bidi="ar_AE"/>
        </w:rPr>
      </w:r>
      <w:r>
        <w:rPr>
          <w:rtl/>
          <w:cs/>
          <w:lang w:val="ar_AE" w:bidi="ar_AE"/>
        </w:rPr>
        <w:t>توقّفوا هنا وناقشوا هذا السؤال كمجموعة: ناقشوا كيف ستصفون كل صفة من الخصائص التي ينبغي أن تكون لدى تيطس. أوقفوا سماع هذا التسجيل الصوتي هنا.</w:t>
      </w:r>
    </w:p>
    <w:p>
      <w:pPr>
        <w:bidi/>
      </w:pPr>
      <w:r>
        <w:rPr>
          <w:rtl/>
          <w:cs/>
          <w:lang w:val="ar_AE" w:bidi="ar_AE"/>
        </w:rPr>
      </w:r>
      <w:r>
        <w:rPr>
          <w:rtl/>
          <w:cs/>
          <w:lang w:val="ar_AE" w:bidi="ar_AE"/>
        </w:rPr>
        <w:t>والسبب الذي لأجله ينبغي لتيطس أن يعيش ويعلّم بهذه الطريقة هو أنه حينئذٍ لن يتمكن أحد من لومه أو انتقاده. وأيُّ شخصٍ يعارض تيطس، سواء من داخل الكنيسة أو من خارجها، سيخجل من نفسه حين يرى سلوك تيطس الحسن وتعليمه الصحيح. وهذا يشبه ما قاله بولس عن ضرورة أن يكون للمؤمنين سلوكٌ حسن، حتى لا يُهان الله. إهانة الله تعني أن يتكلم الناس بالسوء عن الله أو عن المؤمنين. وفي هذا الجزء، سيبدو خصوم تيطس هم أنفسهم كأنهم جهال، ويشعرون بالخزي من سلوكهم، لأنه لن يكون عندهم ما يقولونه بالسوء عن المؤمنين.</w:t>
      </w:r>
    </w:p>
    <w:p>
      <w:pPr>
        <w:bidi/>
      </w:pPr>
      <w:r>
        <w:rPr>
          <w:rtl/>
          <w:cs/>
          <w:lang w:val="ar_AE" w:bidi="ar_AE"/>
        </w:rPr>
      </w:r>
      <w:r>
        <w:rPr>
          <w:rtl/>
          <w:cs/>
          <w:lang w:val="ar_AE" w:bidi="ar_AE"/>
        </w:rPr>
        <w:t>توقّفوا هنا وناقشوا هذا السؤال كمجموعة: ناقشوا كيف سترتبون التعليم في هذا الجزء. وأين هو أفضل مكان لوضع التعليم الخاص بالأحداث والصفات التي يجب أن تكون لدى تيطس؟ أين ينبغي أن تضعوا سبب سلوك تيطس الحسن وتعليمه الصحيح؟ أوقفوا سماع هذا التسجيل الصوتي هنا.</w:t>
      </w:r>
    </w:p>
    <w:p>
      <w:pPr>
        <w:bidi/>
      </w:pPr>
      <w:r>
        <w:rPr>
          <w:rtl/>
          <w:cs/>
          <w:lang w:val="ar_AE" w:bidi="ar_AE"/>
        </w:rPr>
      </w:r>
      <w:r>
        <w:rPr>
          <w:rtl/>
          <w:cs/>
          <w:lang w:val="ar_AE" w:bidi="ar_AE"/>
        </w:rPr>
        <w:t>في الجزء الخامس من هذا المقطع يخبر بولس المؤمنين الذين هم عبيد أن يطيعوا سادتهم في كل شيء. قد يقصد بولس أن العبيد ينبغي أن يُرضوا أسيادهم بطاعتهم في كل ما يطلبونه منهم. يجب على العبيد أن يطيعوا سادتهم بفعل أمرين، وتجنَّب أمرين. وهذا النمط هو نفسه الذي استخدمه بولس عندما ذكر الصفات الإيجابية والسلبية التي يجب أن تكون لدى النساء الأكبر سنًا. والصفة الأولى الإيجابية التي يجب أن تكون لدى العبيد هي أن يفعلوا ما يريده سيدهم منهم. وتذكر بعض الترجمات أن العبيد يجب أن يُرضوا سادتهم أو يُظهروا لهم الاحترام. والصفة السلبية الأولى هي أن العبيد يجب ألا يكونوا مناقضين، أي ألا يجادلوا سادتهم. تذكّروا أنه كان من الشائع أن يُعرَف العبيد بأنهم يردّون على أسيادهم بكلامٍ معارض. والصفة السلبية الثانية هي أن العبيد يجب ألا يسرقوا من سادتهم. وكان العبيد كثيرًا ما يشترون أشياءً لأسيادهم، ولم يكن بولس يريد منهم أن يحتفظوا لأنفسهم بشيء من مال أسيادهم. وأخيرًا، الصفة الإيجابية الأخرى هي أن يُظهر العبيد أمانةً كاملة، أي أن يكونوا جديرين بالثقة وأوفياء.</w:t>
      </w:r>
    </w:p>
    <w:p>
      <w:pPr>
        <w:bidi/>
      </w:pPr>
      <w:r>
        <w:rPr>
          <w:rtl/>
          <w:cs/>
          <w:lang w:val="ar_AE" w:bidi="ar_AE"/>
        </w:rPr>
      </w:r>
      <w:r>
        <w:rPr>
          <w:rtl/>
          <w:cs/>
          <w:lang w:val="ar_AE" w:bidi="ar_AE"/>
        </w:rPr>
        <w:t>توقّفوا هنا وناقشوا هذا السؤال معًا كمجموعة: ناقشوا كيف ستتحدثون عن الصفات المختلفة التي يجب أن تكون لدى العبيد المؤمنين. أوقفوا سماع هذا التسجيل الصوتي هنا.</w:t>
      </w:r>
    </w:p>
    <w:p>
      <w:pPr>
        <w:bidi/>
      </w:pPr>
      <w:r>
        <w:rPr>
          <w:rtl/>
          <w:cs/>
          <w:lang w:val="ar_AE" w:bidi="ar_AE"/>
        </w:rPr>
      </w:r>
      <w:r>
        <w:rPr>
          <w:rtl/>
          <w:cs/>
          <w:lang w:val="ar_AE" w:bidi="ar_AE"/>
        </w:rPr>
        <w:t>والجزء الأخير من هذا الجزء هو أهم جزء في المقطع بأكمله. يقول بولس إن الغرض من سلوك العبيد، وجميع المؤمنين، بحسب هذه التعليمات، هو أن يُظهروا أن تعليم الله جميلٌ وجذّاب. وهذا لا يعني أن تعليم الله ليس جميلًا بالفعل، بل أن غير المؤمنين سيرون سلوك المؤمنين ويدركون مدى جمال تعليم الله. يدعو بولس الله "مُخلّصنا"، أي أنه هو الذي يُخلّص الناس. تذكّروا أن هذه هي الطريقة نفسها التي تحدَّث بها بولس عن الله في بداية الرسالة إلى تيطس.</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اختاروا أشخاصًا أو رسومات أو أشياء لتمثيل كل شخصية من الشخصيات.</w:t>
      </w:r>
    </w:p>
    <w:p>
      <w:pPr>
        <w:bidi/>
      </w:pPr>
      <w:r>
        <w:rPr>
          <w:rtl/>
          <w:cs/>
          <w:lang w:val="ar_AE" w:bidi="ar_AE"/>
        </w:rPr>
      </w:r>
      <w:r>
        <w:rPr>
          <w:rtl/>
          <w:cs/>
          <w:lang w:val="ar_AE" w:bidi="ar_AE"/>
        </w:rPr>
        <w:t>بينما تبدأون في إعادة سرد القصة التي في هذه الآيات، يطلب بولس من تيطس أن يقدم للمؤمنين التعليم الصحيح عن يسوع. وهذا التعليم الصحيح يجب أن يقود إلى سلوك صحيح.</w:t>
      </w:r>
    </w:p>
    <w:p>
      <w:pPr>
        <w:bidi/>
      </w:pPr>
      <w:r>
        <w:rPr>
          <w:rtl/>
          <w:cs/>
          <w:lang w:val="ar_AE" w:bidi="ar_AE"/>
        </w:rPr>
      </w:r>
      <w:r>
        <w:rPr>
          <w:rtl/>
          <w:cs/>
          <w:lang w:val="ar_AE" w:bidi="ar_AE"/>
        </w:rPr>
        <w:t>كوّنوا سبع مجموعات من الأشخاص: شيوخ مؤمنون، نساء عجائز مؤمنات، حدثات مؤمنات، أحداث مؤمنون، عبيد مؤمنون، معارضو تيطس، وغير المؤمنين في كريت. وطوال الوقت الذي كان فيه تيطس يعلّم، كان معارضو تيطس وغير المؤمنين سيراقبون تصرّفات المؤمنين.</w:t>
      </w:r>
    </w:p>
    <w:p>
      <w:pPr>
        <w:bidi/>
      </w:pPr>
      <w:r>
        <w:rPr>
          <w:rtl/>
          <w:cs/>
          <w:lang w:val="ar_AE" w:bidi="ar_AE"/>
        </w:rPr>
      </w:r>
      <w:r>
        <w:rPr>
          <w:rtl/>
          <w:cs/>
          <w:lang w:val="ar_AE" w:bidi="ar_AE"/>
        </w:rPr>
        <w:t>ينبغي لتيطس أن يلتفت إلى الشيوخ الأكبر سنًا ويعلّمهم أن يضبطوا أنفسهم، وأن يكونوا وقورين، ومتعقّلين. ويجب أن يكون الشيوخ أصحاء في الإيمان والمحبة والصبر.</w:t>
      </w:r>
    </w:p>
    <w:p>
      <w:pPr>
        <w:bidi/>
      </w:pPr>
      <w:r>
        <w:rPr>
          <w:rtl/>
          <w:cs/>
          <w:lang w:val="ar_AE" w:bidi="ar_AE"/>
        </w:rPr>
      </w:r>
      <w:r>
        <w:rPr>
          <w:rtl/>
          <w:cs/>
          <w:lang w:val="ar_AE" w:bidi="ar_AE"/>
        </w:rPr>
        <w:t>ينبغي لتيطس أن يتوجّه إلى النساء العجائز ويعلّمهن أن يكنّ لهنَّ سِيرَةٍ تَلِيقُ بِالْقَدَاسَةِ، غَيْرَ ثَالِبَاتٍ، غَيْرَ مُسْتَعْبَدَاتٍ لِلْخَمْرِ الْكَثِيرِ.</w:t>
      </w:r>
    </w:p>
    <w:p>
      <w:pPr>
        <w:bidi/>
      </w:pPr>
      <w:r>
        <w:rPr>
          <w:rtl/>
          <w:cs/>
          <w:lang w:val="ar_AE" w:bidi="ar_AE"/>
        </w:rPr>
      </w:r>
      <w:r>
        <w:rPr>
          <w:rtl/>
          <w:cs/>
          <w:lang w:val="ar_AE" w:bidi="ar_AE"/>
        </w:rPr>
        <w:t>والآن يجب أن تلتَّفت النساء الأكبر سنًا إلى الحدثات الأصغر سنًا. ويجب على النساء الأكبر سنًا أيضًا أن ينصحن الحدثات بالصلاح، وأن يَكُنَّ مُحِبَّاتٍ لِرِجَالِهِنَّ وَيُحْبِبْنَ أَوْلاَدَهُنَّ. وينبغي للنساء الأصغر سنًا أن يكنَّ متعقلات، وعفيفات، ويحسنَّ تدبير بيوتهن، ويكنَّ صالحات مع الآخرين، ويخضعن لأزواجهن. وعلى الحدثات أن يتصرفن بهذه الطريقة لِكَيْ لَا يُجَدَّفَ عَلَى كَلِمَةِ اللهِ.</w:t>
      </w:r>
    </w:p>
    <w:p>
      <w:pPr>
        <w:bidi/>
      </w:pPr>
      <w:r>
        <w:rPr>
          <w:rtl/>
          <w:cs/>
          <w:lang w:val="ar_AE" w:bidi="ar_AE"/>
        </w:rPr>
      </w:r>
      <w:r>
        <w:rPr>
          <w:rtl/>
          <w:cs/>
          <w:lang w:val="ar_AE" w:bidi="ar_AE"/>
        </w:rPr>
        <w:t>وكان على تيطس أن يلتفت إلى الأحداث ويعلّمهم أن يكونوا متعقلين. كما يقول بولس لتيطس إن عليه أن يقدم نفسه فِي كُلِّ شَيْءٍ قُدْوَةً لِلأَعْمَالِ الْحَسَنَة للأحداث. ينبغي لتيطس أن يعلّم بنقاوة ووقار، مستخدمًا كلامًا صحيحًا موثوقًا به، لِكَيْ يُخْزَى الْمُضَادُّ، إذ لا يجد ما ينتقده.</w:t>
      </w:r>
    </w:p>
    <w:p>
      <w:pPr>
        <w:bidi/>
      </w:pPr>
      <w:r>
        <w:rPr>
          <w:rtl/>
          <w:cs/>
          <w:lang w:val="ar_AE" w:bidi="ar_AE"/>
        </w:rPr>
      </w:r>
      <w:r>
        <w:rPr>
          <w:rtl/>
          <w:cs/>
          <w:lang w:val="ar_AE" w:bidi="ar_AE"/>
        </w:rPr>
        <w:t>والآن اعرضوا معارضي تيطس وهم يُخزَون، إِذْ لَيْسَ لَهم شَيْءٌ رَدِيءٌ يَقُولُهونه عَنْ تيطس.</w:t>
      </w:r>
    </w:p>
    <w:p>
      <w:pPr>
        <w:bidi/>
      </w:pPr>
      <w:r>
        <w:rPr>
          <w:rtl/>
          <w:cs/>
          <w:lang w:val="ar_AE" w:bidi="ar_AE"/>
        </w:rPr>
      </w:r>
      <w:r>
        <w:rPr>
          <w:rtl/>
          <w:cs/>
          <w:lang w:val="ar_AE" w:bidi="ar_AE"/>
        </w:rPr>
        <w:t>كان على تيطس أن يلتفت إلى العبيد ويعلّمهم أن يَخْضَعُوا لِسَادَتِهِمْ، وَيُرْضُوهُمْ فِي كُلِّ شَيْءٍ، غَيْرَ مُنَاقِضِينَ، وغَيْرَ مُخْتَلِسِينَ، بَلْ مُقَدِّمِينَ كُلَّ أَمَانَةٍ صَالِحَةٍ.</w:t>
      </w:r>
    </w:p>
    <w:p>
      <w:pPr>
        <w:bidi/>
      </w:pPr>
      <w:r>
        <w:rPr>
          <w:rtl/>
          <w:cs/>
          <w:lang w:val="ar_AE" w:bidi="ar_AE"/>
        </w:rPr>
      </w:r>
      <w:r>
        <w:rPr>
          <w:rtl/>
          <w:cs/>
          <w:lang w:val="ar_AE" w:bidi="ar_AE"/>
        </w:rPr>
        <w:t>وعندما يتصرّف العبيد وجميع المؤمنين بحسب تعليم الله، فهم يظهِرون أن غير المؤمنين في كريت يرون كم أن كلمة الله وتعليم مخلّصنا جميل وجذّاب.</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تيطس 2: 1–10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خمسة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الشيوخ المؤمنون في كريت</w:t>
      </w:r>
    </w:p>
    <w:p>
      <w:pPr>
        <w:pStyle w:val="ListBullet"/>
        <w:bidi/>
        <w:spacing w:line="240" w:lineRule="auto"/>
        <w:ind w:left="720"/>
      </w:pPr>
      <w:r>
        <w:rPr>
          <w:rtl/>
          <w:cs/>
          <w:lang w:val="ar_AE" w:bidi="ar_AE"/>
        </w:rPr>
      </w:r>
      <w:r>
        <w:rPr>
          <w:rtl/>
          <w:cs/>
          <w:lang w:val="ar_AE" w:bidi="ar_AE"/>
        </w:rPr>
        <w:t>النساء العجائز المؤمنات في كريت</w:t>
      </w:r>
    </w:p>
    <w:p>
      <w:pPr>
        <w:pStyle w:val="ListBullet"/>
        <w:bidi/>
        <w:spacing w:line="240" w:lineRule="auto"/>
        <w:ind w:left="720"/>
      </w:pPr>
      <w:r>
        <w:rPr>
          <w:rtl/>
          <w:cs/>
          <w:lang w:val="ar_AE" w:bidi="ar_AE"/>
        </w:rPr>
      </w:r>
      <w:r>
        <w:rPr>
          <w:rtl/>
          <w:cs/>
          <w:lang w:val="ar_AE" w:bidi="ar_AE"/>
        </w:rPr>
        <w:t>الحدثات المؤمنات في كريت</w:t>
      </w:r>
    </w:p>
    <w:p>
      <w:pPr>
        <w:pStyle w:val="ListBullet"/>
        <w:bidi/>
        <w:spacing w:line="240" w:lineRule="auto"/>
        <w:ind w:left="720"/>
      </w:pPr>
      <w:r>
        <w:rPr>
          <w:rtl/>
          <w:cs/>
          <w:lang w:val="ar_AE" w:bidi="ar_AE"/>
        </w:rPr>
      </w:r>
      <w:r>
        <w:rPr>
          <w:rtl/>
          <w:cs/>
          <w:lang w:val="ar_AE" w:bidi="ar_AE"/>
        </w:rPr>
        <w:t>الأحداث المؤمنون في كريت</w:t>
      </w:r>
    </w:p>
    <w:p>
      <w:pPr>
        <w:pStyle w:val="ListBullet"/>
        <w:bidi/>
        <w:spacing w:line="240" w:lineRule="auto"/>
        <w:ind w:left="720"/>
      </w:pPr>
      <w:r>
        <w:rPr>
          <w:rtl/>
          <w:cs/>
          <w:lang w:val="ar_AE" w:bidi="ar_AE"/>
        </w:rPr>
      </w:r>
      <w:r>
        <w:rPr>
          <w:rtl/>
          <w:cs/>
          <w:lang w:val="ar_AE" w:bidi="ar_AE"/>
        </w:rPr>
        <w:t>أضداد تيطس</w:t>
      </w:r>
    </w:p>
    <w:p>
      <w:pPr>
        <w:pStyle w:val="ListBullet"/>
        <w:bidi/>
        <w:spacing w:line="240" w:lineRule="auto"/>
        <w:ind w:left="720"/>
      </w:pPr>
      <w:r>
        <w:rPr>
          <w:rtl/>
          <w:cs/>
          <w:lang w:val="ar_AE" w:bidi="ar_AE"/>
        </w:rPr>
      </w:r>
      <w:r>
        <w:rPr>
          <w:rtl/>
          <w:cs/>
          <w:lang w:val="ar_AE" w:bidi="ar_AE"/>
        </w:rPr>
        <w:t>العبيد المؤمنون في كريت</w:t>
      </w:r>
    </w:p>
    <w:p>
      <w:pPr>
        <w:pStyle w:val="ListBullet"/>
        <w:bidi/>
        <w:spacing w:line="240" w:lineRule="auto"/>
        <w:ind w:left="720"/>
      </w:pPr>
      <w:r>
        <w:rPr>
          <w:rtl/>
          <w:cs/>
          <w:lang w:val="ar_AE" w:bidi="ar_AE"/>
        </w:rPr>
      </w:r>
      <w:r>
        <w:rPr>
          <w:rtl/>
          <w:cs/>
          <w:lang w:val="ar_AE" w:bidi="ar_AE"/>
        </w:rPr>
        <w:t>السادة</w:t>
      </w:r>
    </w:p>
    <w:p>
      <w:pPr>
        <w:pStyle w:val="ListBullet"/>
        <w:bidi/>
        <w:spacing w:line="240" w:lineRule="auto"/>
        <w:ind w:left="720"/>
      </w:pPr>
      <w:r>
        <w:rPr>
          <w:rtl/>
          <w:cs/>
          <w:lang w:val="ar_AE" w:bidi="ar_AE"/>
        </w:rPr>
      </w:r>
      <w:r>
        <w:rPr>
          <w:rtl/>
          <w:cs/>
          <w:lang w:val="ar_AE" w:bidi="ar_AE"/>
        </w:rPr>
        <w:t>غير المؤمنين في كريت</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 بولس تيطس أنه يجب أن يُعلِّم المؤمنين في كريت تعليمًا صحيحًا عن 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تيطس: "بماذا تشعر أو تفكر؟" قد يجيب الشخص بعبارات مثل: «مشتاق لأن أتعلّم ما الذي ينبغي أن أعلّمه للمؤمنين»، أو «أشعر أن تعليم المؤمنين كيف يعيشون بحسب ما يعلّمه يسوع هو مسؤولية كبيرة»، أو «أشعر بالقلق لأنني قد لا أستطيع أن أساعد جميع المؤمنين على اتباع تعاليم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ينبغي لتيطس أن يُعلِّم الرجال المؤمنين الأكبر سنًّا أن ينتبهوا جيدًا إلى سلوكهم، وأن يعيشوا حياة تليق بالاحترام، وأن يكونوا ضابطين لأنفسهم، كما يجب أن يكونوا أيضًا مُتعقّلين في الإيمان والمحبة والصبر.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تيطس: "بماذا تشعر أو تفكر؟" قد يجيب الشخص بعبارات مثل: «أفكّر في رجل مثل هذا، يستحق الاحترام»، أو «أتساءل هل سيستمع إليّ الرجال الأكبر سنًّا عندما أعلّمهم هذه الأمور»، أو «أرجو أن يتعلّم الرجال الأكبر سنًّا أن يعيشوا بهذه الطريقة».</w:t>
      </w:r>
    </w:p>
    <w:p>
      <w:pPr>
        <w:pStyle w:val="ListBullet"/>
        <w:bidi/>
        <w:spacing w:line="240" w:lineRule="auto"/>
        <w:ind w:left="720"/>
      </w:pPr>
      <w:r>
        <w:rPr>
          <w:rtl/>
          <w:cs/>
          <w:lang w:val="ar_AE" w:bidi="ar_AE"/>
        </w:rPr>
      </w:r>
      <w:r>
        <w:rPr>
          <w:rtl/>
          <w:cs/>
          <w:lang w:val="ar_AE" w:bidi="ar_AE"/>
        </w:rPr>
        <w:t>واسألوا أيضًا الذين يؤدون دور الشيوخ: "بماذا تشعرون أو تفكرون؟" قد يجيب الناس بعبارات مثل: «نرغب أن نظهر مزيدًا من هذه الصفات التي يحدّثنا عنها بولس»، أو «نشعر بالإهانة لأن بولس يظن أننا ينبغي أن نكون أكثر ضبطًا لأنفسنا، فنحن نحب الطريقة التي نعيش بها الآن»، أو «نرجو أن نصير متعقّلين وضابطين لأنفسنا كما يقول بولس إنه ينبغي لنا أن نكون».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بولس من تيطس أن يُعلِّم النساء العجائز أن يكنَّ ذوات وقار، وألّا يفتَرِينَ على الآخرين، وألّا يُفرِطنَ في شرب الخمر، وأن يُدرِّبن النساء الحَدثات الأصغر سنًّا على ما هو صالح. ويجب على النساء الأكبر سنًا أن يُدرِّبن الحدثات الأصغر سنًّا على محبة أزواجهنّ وأولادهنّ، وأن يكنَّ متعقّلات وطاهرات، ويحسنَّ تدبير بيوتهنّ، ويكنَّ لطيفات، ومطيعات لأزواجهنّ.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النساء الأكبر سنًا: "بماذا تشعرن أو تفكرن؟" قد يجيب الناس بعبارات مثل: «نشعر أن من حقّنا أن نعيش كما نريد»، أو «نتساءل كيف يمكننا أن نُدرِّب النساء الأصغر سنًّا على أن يعشن بهذه الطريقة، بينما نحن أنفسنا لا نعيش هكذا»، أو «نرى أن لدى بولس فكرة جيدة عن عيش حياة متعقّلة ومنضبطة».</w:t>
      </w:r>
    </w:p>
    <w:p>
      <w:pPr>
        <w:pStyle w:val="ListBullet"/>
        <w:bidi/>
        <w:spacing w:line="240" w:lineRule="auto"/>
        <w:ind w:left="720"/>
      </w:pPr>
      <w:r>
        <w:rPr>
          <w:rtl/>
          <w:cs/>
          <w:lang w:val="ar_AE" w:bidi="ar_AE"/>
        </w:rPr>
      </w:r>
      <w:r>
        <w:rPr>
          <w:rtl/>
          <w:cs/>
          <w:lang w:val="ar_AE" w:bidi="ar_AE"/>
        </w:rPr>
        <w:t>واسألوا أيضًا الذين يؤدون دور النساء الأصغر سنًا: "بماذا تشعرون أو تفكرون؟" قد يجيب الناس بعبارات مثل: "لسنا متأكدين لماذا نحتاج أن نتبع تعليم بولس في محبة أزواجنا وأبناءنا أو العناية ببيوتنا"، أو "نرغب في الاستمرار في العيش بحسب الثقافة الكريتية من حولنا لأننا خائفون مما سيقوله الآخرون عنا إذا تغيّرنا"، أو "نخاف من ألا يقبلنا الآخرون إذا بدأنا في العيش بطريقة مختلفة عن الثقافة الكريتية العادية"، أو "نأمل أن نتعلم كيف نعيش بالطريقة التي يقول بولس أننا يجب أن نحيا بها".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على تيطس أن يشجّع الشباب على أن يكونوا متعقّلين، كما كان على تيطس أيضًا أن يقدم نفسه قدوة للأحداث في الأعمال الحسنة، وأن يعلِّم بالنقاوة وبوقار وإخلاص، وأن يستخدم كلامًا صحيحًا ودقيقًا ومفيدًا لا يمكن لأحد أن ينتقده، للدرجة التي يشعر فيها الناس بالخزي إن تكلموا بالشر عن تيطس إذ لا يوجد شيء رديء يقولوه عنه.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الأحداث: "بماذا تشعرون أو تفكرون؟" قد يجيب الناس بعبارات مثل: "لماذا يظن بولس أننا بحاجة إلى أن نكون متعقّلين ومنضبطين؟" أو "أتساءل لماذا لم يعطينا بولس تعليمات أكثر كما أعطى للشيوخ والعجائز والحدثات"، أو "نحن سعداء أن نتبع مثال وقدوة تيطس في طريقة العيش والتعليم".</w:t>
      </w:r>
    </w:p>
    <w:p>
      <w:pPr>
        <w:pStyle w:val="ListBullet"/>
        <w:bidi/>
        <w:spacing w:line="240" w:lineRule="auto"/>
        <w:ind w:left="720"/>
      </w:pPr>
      <w:r>
        <w:rPr>
          <w:rtl/>
          <w:cs/>
          <w:lang w:val="ar_AE" w:bidi="ar_AE"/>
        </w:rPr>
      </w:r>
      <w:r>
        <w:rPr>
          <w:rtl/>
          <w:cs/>
          <w:lang w:val="ar_AE" w:bidi="ar_AE"/>
        </w:rPr>
        <w:t>اسألوا أيضًا الشخص الذي يؤدي دور تيطس: "بماذا تشعر أو تفكر؟" قد يجيب الشخص بعبارات مثل: «أنا مندهش لأن بولس يريدني أن أكون مثالًا للرجال الأصغر سنًّا في طريقة العيش»، أو «أطلب من الله أن يعينني لكي أستطيع أن أعلِّم وأعيش باستقامة وأكون قدوة صالحة للرجال الأصغر سنًّا»، أو «أنا مسرور لأن أضدادي يخزون، ولأنهم لا يجدون شيئًا رديئًا في سلوكي المستقيم وتعليمي الصالح ليشتكوا به عليّ».</w:t>
      </w:r>
    </w:p>
    <w:p>
      <w:pPr>
        <w:pStyle w:val="ListBullet"/>
        <w:bidi/>
        <w:spacing w:line="240" w:lineRule="auto"/>
        <w:ind w:left="720"/>
      </w:pPr>
      <w:r>
        <w:rPr>
          <w:rtl/>
          <w:cs/>
          <w:lang w:val="ar_AE" w:bidi="ar_AE"/>
        </w:rPr>
      </w:r>
      <w:r>
        <w:rPr>
          <w:rtl/>
          <w:cs/>
          <w:lang w:val="ar_AE" w:bidi="ar_AE"/>
        </w:rPr>
        <w:t>واسألوا أيضًا الذين يؤدون دور خصوم تيطس: "بماذا تشعرون أو تفكرون؟" قد يجيب الناس بأشياء مثل: «نبحث عن شيء غير متماشي في تعليم تيطس أو في طريقة حياته»، أو «نشعر بالإحراج لأنه لا يوجد شيء سيّئ يمكن أن نقوله عن تيطس»، أو «نشعر بالخزي لأننا حاولنا أن نجد شيئًا خاطئًا في تيطس، فلم نجد شيئًا».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ينبغي لتيطس أن يشجّع العبيد المؤمنين على أن يطيعوا سادتهم وذلك بإرضائهم، وألّا يردّوا عليهم بكلام مُعارض، وألّا يسرقوا، بل يُظهروا أمانة كاملة. والغرض من أن يعيش العبيد حياة الطاعة، والأمانة هذه، وأن يعيش جميع المؤمنين وفقًا لهذا التعليم، هو أن يُظهروا مدى جمال تعليم الله مُخلّصنا.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العبيد: "بماذا تشعرون أو تفكرون؟" قد يجيب الناس بعبارات مثل: "سعيد لأنني اطيع سيدي وإنني أمين له"، أو "هذا صعب حقًا! كيف يستطيع بولس أن يطلب مني أن أطيع سيدي وهو قاسي وغير رحيم معي؟" أو "أرجو أن يرى الناس الآخرون مدى جمال رسالة الله فيرغبون أن يتبعوا الله بسبب مثالنا".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تيطس 2: 1 –10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ويطلب بولس من تيطس أن يعطي المؤمنين </w:t>
      </w:r>
      <w:r>
        <w:rPr>
          <w:b/>
          <w:rtl/>
          <w:cs/>
          <w:lang w:val="ar_AE" w:bidi="ar_AE"/>
        </w:rPr>
        <w:t xml:space="preserve">تعليم </w:t>
      </w:r>
      <w:r>
        <w:rPr>
          <w:rtl/>
          <w:cs/>
          <w:lang w:val="ar_AE" w:bidi="ar_AE"/>
        </w:rPr>
        <w:t xml:space="preserve">صحيح. وهذا التعليم الصحيح جدير بالثقة ويقود المؤمنين إلى السلوك الصحيح. استخدموا نفس الكلمة التي استخدمتموها في المقاطع السابقة للإشارة إلى التعليم، وتذكّروا أن مصطلح </w:t>
      </w:r>
      <w:r>
        <w:rPr>
          <w:b/>
          <w:rtl/>
          <w:cs/>
          <w:lang w:val="ar_AE" w:bidi="ar_AE"/>
        </w:rPr>
        <w:t xml:space="preserve">التعليم </w:t>
      </w:r>
      <w:r>
        <w:rPr>
          <w:rtl/>
          <w:cs/>
          <w:lang w:val="ar_AE" w:bidi="ar_AE"/>
        </w:rPr>
        <w:t>موجود في قاموس الكلمات الرئيسية.</w:t>
      </w:r>
    </w:p>
    <w:p>
      <w:pPr>
        <w:bidi/>
      </w:pPr>
      <w:r>
        <w:rPr>
          <w:rtl/>
          <w:cs/>
          <w:lang w:val="ar_AE" w:bidi="ar_AE"/>
        </w:rPr>
      </w:r>
      <w:r>
        <w:rPr>
          <w:rtl/>
          <w:cs/>
          <w:lang w:val="ar_AE" w:bidi="ar_AE"/>
        </w:rPr>
        <w:t>كان على تيطس أن يعلّم أن الرجال الأكبر سنًا متعقلين ومستحقين للاحترام وضابطين لأنفسهم.</w:t>
      </w:r>
    </w:p>
    <w:p>
      <w:pPr>
        <w:bidi/>
      </w:pPr>
      <w:r>
        <w:rPr>
          <w:rtl/>
          <w:cs/>
          <w:lang w:val="ar_AE" w:bidi="ar_AE"/>
        </w:rPr>
      </w:r>
      <w:r>
        <w:rPr>
          <w:rtl/>
          <w:cs/>
          <w:lang w:val="ar_AE" w:bidi="ar_AE"/>
        </w:rPr>
        <w:t>توقّفوا هنا وناقشوا هذا السؤال كمجموعة: كيف ستترجمون التعبير عن فئات الناس المختلفة في هذا المقطع بطريقة محترمة ودقيقة؟ فكروا في كيفية ترجمة الكلمات "الأشياخ"، و"العجائز"، و"الأحداث"، و"الحدثات". أوقفوا سماع هذا التسجيل الصوتي هنا.</w:t>
      </w:r>
    </w:p>
    <w:p>
      <w:pPr>
        <w:bidi/>
      </w:pPr>
      <w:r>
        <w:rPr>
          <w:rtl/>
          <w:cs/>
          <w:lang w:val="ar_AE" w:bidi="ar_AE"/>
        </w:rPr>
      </w:r>
      <w:r>
        <w:rPr>
          <w:rtl/>
          <w:cs/>
          <w:lang w:val="ar_AE" w:bidi="ar_AE"/>
        </w:rPr>
        <w:t xml:space="preserve">ويجب على الأشياخ، أي الرجال الأكبر سنًا أيضًا أن يكونوا أصحاء في </w:t>
      </w:r>
      <w:r>
        <w:rPr>
          <w:b/>
          <w:rtl/>
          <w:cs/>
          <w:lang w:val="ar_AE" w:bidi="ar_AE"/>
        </w:rPr>
        <w:t>الإيمان</w:t>
      </w:r>
      <w:r>
        <w:rPr>
          <w:rtl/>
          <w:cs/>
          <w:lang w:val="ar_AE" w:bidi="ar_AE"/>
        </w:rPr>
        <w:t xml:space="preserve">، أي أن يكونوا أقوياء فيما يؤمنون به عن الله. ترجموا كلمة الإيمان كما استخدمتموها في المقاطع السابقة. ولمزيد من المعلومات عن </w:t>
      </w:r>
      <w:r>
        <w:rPr>
          <w:rtl/>
          <w:cs/>
          <w:lang w:val="ar_AE" w:bidi="ar_AE"/>
        </w:rPr>
        <w:t>الإيمان</w:t>
      </w:r>
      <w:r>
        <w:rPr>
          <w:rtl/>
          <w:cs/>
          <w:lang w:val="ar_AE" w:bidi="ar_AE"/>
        </w:rPr>
        <w:t>، راجعوا قاموس الكلمات الرئيسية. كما يجب على الرجال الأكبر سنًا أيضًا أن يستمروا في محبة الآخرين، أو أن يكونوا "أصحاء في المحبة". وعليهم أن يستمروا في الصبر في فعل الصالح عندما يكون ذلك صعبًا، أي أن يكونوا "أصحاء في الصبر".</w:t>
      </w:r>
    </w:p>
    <w:p>
      <w:pPr>
        <w:bidi/>
      </w:pPr>
      <w:r>
        <w:rPr>
          <w:rtl/>
          <w:cs/>
          <w:lang w:val="ar_AE" w:bidi="ar_AE"/>
        </w:rPr>
      </w:r>
      <w:r>
        <w:rPr>
          <w:rtl/>
          <w:cs/>
          <w:lang w:val="ar_AE" w:bidi="ar_AE"/>
        </w:rPr>
        <w:t>توقّفوا هنا وناقشوا هذا السؤال معًا: كيف ستترجمون هذه الأوصاف الثلاثة لـ "أصحاء في الإيمان"، و"أصحاء في المحبة"، و"أصحاء في الصبر؟" أوقفوا سماع هذا التسجيل الصوتي هنا.</w:t>
      </w:r>
    </w:p>
    <w:p>
      <w:pPr>
        <w:bidi/>
      </w:pPr>
      <w:r>
        <w:rPr>
          <w:rtl/>
          <w:cs/>
          <w:lang w:val="ar_AE" w:bidi="ar_AE"/>
        </w:rPr>
      </w:r>
      <w:r>
        <w:rPr>
          <w:rtl/>
          <w:cs/>
          <w:lang w:val="ar_AE" w:bidi="ar_AE"/>
        </w:rPr>
        <w:t>وكان على تيطس أن يعلّم العجائز، أي النساء الأكبر سنًّا أن يكنَّ ذوات وقار، أي يتصرّفن بطريقة تُظهر إكرامًا واحترامًا لله. ولا ينبغي لهنّ أن يفتَرِينَ على الآخرين أو يقلنَ عنهم كلامًا جارحًا، ولا أن يُفرِطنَ في شرب الخمر، بل يكنَّ مُعلِّماتٍ للصلاح، فيُدرِّبنَ النساء الأصغر سنًّا على السلوك الحسن. ينبغي للنساء الأصغر سنًّا أن يكنَّ متعقّلات و</w:t>
      </w:r>
      <w:r>
        <w:rPr>
          <w:b/>
          <w:rtl/>
          <w:cs/>
          <w:lang w:val="ar_AE" w:bidi="ar_AE"/>
        </w:rPr>
        <w:t>عفيفات</w:t>
      </w:r>
      <w:r>
        <w:rPr>
          <w:rtl/>
          <w:cs/>
          <w:lang w:val="ar_AE" w:bidi="ar_AE"/>
        </w:rPr>
        <w:t xml:space="preserve">. وعندما يكون الشخص عفيفًا وطاهرًا يكون مؤهلًا لخدمة الله وعبادته. وفي هذا المقطع ربما تعني كلمة "عَفِيفَاتٍ" أن المرأة لا تقيم علاقات جنسية مع أي شخص غير زوجها. ترجم كلمة عَفِيفَاتٍ كما استخدمتموها في المقاطع السابقة. ولمزيد من المعلومات عن كلمة عَفِيفَاتٍ، راجعوا كلمة </w:t>
      </w:r>
      <w:r>
        <w:rPr>
          <w:b/>
          <w:rtl/>
          <w:cs/>
          <w:lang w:val="ar_AE" w:bidi="ar_AE"/>
        </w:rPr>
        <w:t>عفّة</w:t>
      </w:r>
      <w:r>
        <w:rPr>
          <w:rtl/>
          <w:cs/>
          <w:lang w:val="ar_AE" w:bidi="ar_AE"/>
        </w:rPr>
        <w:t xml:space="preserve"> في قاموس الكلمات الرئيسية.</w:t>
      </w:r>
    </w:p>
    <w:p>
      <w:pPr>
        <w:bidi/>
      </w:pPr>
      <w:r>
        <w:rPr>
          <w:rtl/>
          <w:cs/>
          <w:lang w:val="ar_AE" w:bidi="ar_AE"/>
        </w:rPr>
      </w:r>
      <w:r>
        <w:rPr>
          <w:rtl/>
          <w:cs/>
          <w:lang w:val="ar_AE" w:bidi="ar_AE"/>
        </w:rPr>
        <w:t>ويجب على النساء الأصغر سنًا أيضًا أن يخضعن لأزواجهن. في هذا السياق، يمكن وصف طاعة المرأة الأصغر سنًّا بأنها احترام لزوجها، أو اتباع لقيادة زوجها، أو خضوع له وطاعةٍ له.</w:t>
      </w:r>
    </w:p>
    <w:p>
      <w:pPr>
        <w:bidi/>
      </w:pPr>
      <w:r>
        <w:rPr>
          <w:rtl/>
          <w:cs/>
          <w:lang w:val="ar_AE" w:bidi="ar_AE"/>
        </w:rPr>
      </w:r>
      <w:r>
        <w:rPr>
          <w:rtl/>
          <w:cs/>
          <w:lang w:val="ar_AE" w:bidi="ar_AE"/>
        </w:rPr>
        <w:t>توقّفوا هنا وناقشوا هذا السؤال معًا: ناقشوا كيف ستترجمون فكرة أن النساء الأصغر سنًا يطيعن أو يخضعات لأزواجهن. أوقفوا سماع هذا التسجيل الصوتي هنا.</w:t>
      </w:r>
    </w:p>
    <w:p>
      <w:pPr>
        <w:bidi/>
      </w:pPr>
      <w:r>
        <w:rPr>
          <w:rtl/>
          <w:cs/>
          <w:lang w:val="ar_AE" w:bidi="ar_AE"/>
        </w:rPr>
      </w:r>
      <w:r>
        <w:rPr>
          <w:rtl/>
          <w:cs/>
          <w:lang w:val="ar_AE" w:bidi="ar_AE"/>
        </w:rPr>
        <w:t xml:space="preserve">فيجب على النساء الصغيرات أن يعيشن بهذه الطريقة حتى لا </w:t>
      </w:r>
      <w:r>
        <w:rPr>
          <w:b/>
          <w:rtl/>
          <w:cs/>
          <w:lang w:val="ar_AE" w:bidi="ar_AE"/>
        </w:rPr>
        <w:t>يجدِّف</w:t>
      </w:r>
      <w:r>
        <w:rPr>
          <w:rtl/>
          <w:cs/>
          <w:lang w:val="ar_AE" w:bidi="ar_AE"/>
        </w:rPr>
        <w:t xml:space="preserve">، أو يتكلم أحد بالشر أو العار عن </w:t>
      </w:r>
      <w:r>
        <w:rPr>
          <w:b/>
          <w:rtl/>
          <w:cs/>
          <w:lang w:val="ar_AE" w:bidi="ar_AE"/>
        </w:rPr>
        <w:t>كلمة</w:t>
      </w:r>
      <w:r>
        <w:rPr>
          <w:rtl/>
          <w:cs/>
          <w:lang w:val="ar_AE" w:bidi="ar_AE"/>
        </w:rPr>
        <w:t xml:space="preserve"> الله. والذي يجدف على كلمة الله يحاول أن يُظهرها تبدو أقل قوة أو أهمية. ترجموا الكلمة نفسها كما استخدمتموها في المقاطع السابقة. ولمزيد من المعلومات عن </w:t>
      </w:r>
      <w:r>
        <w:rPr>
          <w:rtl/>
          <w:cs/>
          <w:lang w:val="ar_AE" w:bidi="ar_AE"/>
        </w:rPr>
        <w:t xml:space="preserve">الكلمة </w:t>
      </w:r>
      <w:r>
        <w:rPr>
          <w:rtl/>
          <w:cs/>
          <w:lang w:val="ar_AE" w:bidi="ar_AE"/>
        </w:rPr>
        <w:t>انظروا إلى قاموس الكلمات الرئيسية.</w:t>
      </w:r>
    </w:p>
    <w:p>
      <w:pPr>
        <w:bidi/>
      </w:pPr>
      <w:r>
        <w:rPr>
          <w:rtl/>
          <w:cs/>
          <w:lang w:val="ar_AE" w:bidi="ar_AE"/>
        </w:rPr>
      </w:r>
      <w:r>
        <w:rPr>
          <w:rtl/>
          <w:cs/>
          <w:lang w:val="ar_AE" w:bidi="ar_AE"/>
        </w:rPr>
        <w:t xml:space="preserve">توقّفوا هنا وناقشوا هذا السؤال معًا كمجموعة: كيف ستترجمون كلمة </w:t>
      </w:r>
      <w:r>
        <w:rPr>
          <w:b/>
          <w:rtl/>
          <w:cs/>
          <w:lang w:val="ar_AE" w:bidi="ar_AE"/>
        </w:rPr>
        <w:t>يُجَدَّفَ</w:t>
      </w:r>
      <w:r>
        <w:rPr>
          <w:rtl/>
          <w:cs/>
          <w:lang w:val="ar_AE" w:bidi="ar_AE"/>
        </w:rPr>
        <w:t>. إذا كنتم قد ترجمتم هذه الكلمة فعلًا في سِفر آخر من الكتاب المُقدَّس، استخدموا الكلمة ذاتها التي استخدمتموها هناك. ولمزيد من المعلومات عن كلمة يُجَدَّفَ، راجعوا مصطلح</w:t>
      </w:r>
      <w:r>
        <w:rPr>
          <w:rtl/>
          <w:cs/>
          <w:lang w:val="ar_AE" w:bidi="ar_AE"/>
        </w:rPr>
        <w:t>التجديف</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ينبغي للرجال الأصغر سنًّا أن يكونوا متعقّلين أو يتصرّفوا بحكمة، وعلى تيطس أن يقدّم للأحداث الأصغر سنًّا مثالًا من خلال أعماله الحسنة. ينبغي لتيطس أن يعلِّم بكلمات نافعة وجديرة بالثقة، بحيث لا يستطيع أحد أن ينتقد ما يعلّمه للمؤمنين. وسيشعر المضادين لتيطس بالخجل عندما يرون تعليم تيطس وسلوكه، ولن يكون لديهم شيء سيء ليقولوه عن المؤمنين.</w:t>
      </w:r>
    </w:p>
    <w:p>
      <w:pPr>
        <w:bidi/>
      </w:pPr>
      <w:r>
        <w:rPr>
          <w:rtl/>
          <w:cs/>
          <w:lang w:val="ar_AE" w:bidi="ar_AE"/>
        </w:rPr>
      </w:r>
      <w:r>
        <w:rPr>
          <w:rtl/>
          <w:cs/>
          <w:lang w:val="ar_AE" w:bidi="ar_AE"/>
        </w:rPr>
        <w:t xml:space="preserve">يجب أن يكون </w:t>
      </w:r>
      <w:r>
        <w:rPr>
          <w:b/>
          <w:rtl/>
          <w:cs/>
          <w:lang w:val="ar_AE" w:bidi="ar_AE"/>
        </w:rPr>
        <w:t>العبيد</w:t>
      </w:r>
      <w:r>
        <w:rPr>
          <w:rtl/>
          <w:cs/>
          <w:lang w:val="ar_AE" w:bidi="ar_AE"/>
        </w:rPr>
        <w:t xml:space="preserve"> خاضعين لسادتهم في كل شيء. ترجموا كلمة "عبد" كما استخدمتموها في المقاطع السابقة. ولمزيد من المعلومات عن كلمة </w:t>
      </w:r>
      <w:r>
        <w:rPr>
          <w:rtl/>
          <w:cs/>
          <w:lang w:val="ar_AE" w:bidi="ar_AE"/>
        </w:rPr>
        <w:t>عبد</w:t>
      </w:r>
      <w:r>
        <w:rPr>
          <w:rtl/>
          <w:cs/>
          <w:lang w:val="ar_AE" w:bidi="ar_AE"/>
        </w:rPr>
        <w:t>، ارجعوا إلى قاموس الكلمات الرئيسية.</w:t>
      </w:r>
    </w:p>
    <w:p>
      <w:pPr>
        <w:bidi/>
      </w:pPr>
      <w:r>
        <w:rPr>
          <w:rtl/>
          <w:cs/>
          <w:lang w:val="ar_AE" w:bidi="ar_AE"/>
        </w:rPr>
      </w:r>
      <w:r>
        <w:rPr>
          <w:rtl/>
          <w:cs/>
          <w:lang w:val="ar_AE" w:bidi="ar_AE"/>
        </w:rPr>
        <w:t xml:space="preserve">ويجب على العبيد أن يظهروا إيمان صالح، أي أن يكونوا جديرين بالثقة في كل شيء. وعندما يعيش العبيد المؤمنون بالطريقة التي وصفها بولس، فإنهم سيُظهرون مدى جمال تعليم الله </w:t>
      </w:r>
      <w:r>
        <w:rPr>
          <w:b/>
          <w:rtl/>
          <w:cs/>
          <w:lang w:val="ar_AE" w:bidi="ar_AE"/>
        </w:rPr>
        <w:t>مُخلّصنا</w:t>
      </w:r>
      <w:r>
        <w:rPr>
          <w:rtl/>
          <w:cs/>
          <w:lang w:val="ar_AE" w:bidi="ar_AE"/>
        </w:rPr>
        <w:t xml:space="preserve">. وكلمة </w:t>
      </w:r>
      <w:r>
        <w:rPr>
          <w:b/>
          <w:rtl/>
          <w:cs/>
          <w:lang w:val="ar_AE" w:bidi="ar_AE"/>
        </w:rPr>
        <w:t>المُخلّص</w:t>
      </w:r>
      <w:r>
        <w:rPr>
          <w:rtl/>
          <w:cs/>
          <w:lang w:val="ar_AE" w:bidi="ar_AE"/>
        </w:rPr>
        <w:t xml:space="preserve"> تعني الشخص الذي يُحرّر الناس أو يُنقذهم من الشر أو الخطر. ترجموا كلمة </w:t>
      </w:r>
      <w:r>
        <w:rPr>
          <w:b/>
          <w:rtl/>
          <w:cs/>
          <w:lang w:val="ar_AE" w:bidi="ar_AE"/>
        </w:rPr>
        <w:t>المُخلّص</w:t>
      </w:r>
      <w:r>
        <w:rPr>
          <w:rtl/>
          <w:cs/>
          <w:lang w:val="ar_AE" w:bidi="ar_AE"/>
        </w:rPr>
        <w:t xml:space="preserve"> كما استخدمتموها في المقاطع السابقة. ولمزيد من المعلومات عن </w:t>
      </w:r>
      <w:r>
        <w:rPr>
          <w:b/>
          <w:rtl/>
          <w:cs/>
          <w:lang w:val="ar_AE" w:bidi="ar_AE"/>
        </w:rPr>
        <w:t>المُخلِّص</w:t>
      </w:r>
      <w:r>
        <w:rPr>
          <w:rtl/>
          <w:cs/>
          <w:lang w:val="ar_AE" w:bidi="ar_AE"/>
        </w:rPr>
        <w:t xml:space="preserve"> راجعوا قاموس الكلمات الرئيسية.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2:11–15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تيطس 2: 11- 15 واحفظوه في قلوبكم.</w:t>
      </w:r>
    </w:p>
    <w:p>
      <w:pPr>
        <w:bidi/>
      </w:pPr>
      <w:r>
        <w:rPr>
          <w:rtl/>
          <w:cs/>
          <w:lang w:val="ar_AE" w:bidi="ar_AE"/>
        </w:rPr>
      </w:r>
      <w:r>
        <w:rPr>
          <w:rtl/>
          <w:cs/>
          <w:lang w:val="ar_AE" w:bidi="ar_AE"/>
        </w:rPr>
        <w:t>استمعوا إلى نسخة صوتية من تيطس 2: 11–15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تيطس 2: 11- 15 من الترجمة الأكثر فهمًا بالنسبة لكم.</w:t>
      </w:r>
    </w:p>
    <w:p>
      <w:pPr>
        <w:bidi/>
      </w:pPr>
      <w:r>
        <w:rPr>
          <w:rtl/>
          <w:cs/>
          <w:lang w:val="ar_AE" w:bidi="ar_AE"/>
        </w:rPr>
      </w:r>
      <w:r>
        <w:rPr>
          <w:rtl/>
          <w:cs/>
          <w:lang w:val="ar_AE" w:bidi="ar_AE"/>
        </w:rPr>
        <w:t>يواصل بولس رسالته إلى تيطس في كريت. في المقاطع السابقة، وصف بولس معلّمين كذبة جعلوا بيوتًا كاملة في كريت تتوقّف عن السير في الطريق الذي أراد يسوع لهم أن يعيشوا فيه. ثم أوصى بولس تيطس بما ينبغي أن يعلّمه للمؤمنين بدلًا من ذلك: تعليمًا صالحًا يقودهم إلى السلوك الصحيح. وهذا التعليم الصالح والحياة الصالحة يجعل الناس يرغبون في اتباع الله مُخلّصنا. والآن يخبر بولس تيطس أن اتّباع الله ممكن، لأن الله يخلّصنا مجانًا من الخطية والشر. ويذكِّر بولس أيضًا تيطس أن ينتظر بثقة ظهور يسوع وعودته الرائعة. ويقول لتيطس إن على المؤمنين أن يواصلوا العيش في حياة صالحة وهم في انتظار ذلك المجيء.</w:t>
      </w:r>
    </w:p>
    <w:p>
      <w:pPr>
        <w:bidi/>
      </w:pPr>
      <w:r>
        <w:rPr>
          <w:rtl/>
          <w:cs/>
          <w:lang w:val="ar_AE" w:bidi="ar_AE"/>
        </w:rPr>
      </w:r>
      <w:r>
        <w:rPr>
          <w:rtl/>
          <w:cs/>
          <w:lang w:val="ar_AE" w:bidi="ar_AE"/>
        </w:rPr>
        <w:t xml:space="preserve">توقّفوا هنا وانظروا كمجموعة إلى خريطة لجزيرة </w:t>
      </w:r>
      <w:r>
        <w:rPr>
          <w:b/>
          <w:rtl/>
          <w:cs/>
          <w:lang w:val="ar_AE" w:bidi="ar_AE"/>
        </w:rPr>
        <w:t>كريت</w:t>
      </w:r>
      <w:r>
        <w:rPr>
          <w:rtl/>
          <w:cs/>
          <w:lang w:val="ar_AE" w:bidi="ar_AE"/>
        </w:rPr>
        <w:t xml:space="preserve"> إذا لزم الأمر. أوقفوا سماع هذا التسجيل الصوتي هنا.</w:t>
      </w:r>
    </w:p>
    <w:p>
      <w:pPr>
        <w:bidi/>
      </w:pPr>
      <w:r>
        <w:rPr>
          <w:rtl/>
          <w:cs/>
          <w:lang w:val="ar_AE" w:bidi="ar_AE"/>
        </w:rPr>
      </w:r>
      <w:r>
        <w:rPr>
          <w:rtl/>
          <w:cs/>
          <w:lang w:val="ar_AE" w:bidi="ar_AE"/>
        </w:rPr>
        <w:t>يوضّح بولس لتيطس لماذا ينبغي للمؤمنين أن يعيشوا بطريقة تختلف عن الثقافة الكريتية المحيطة بهم. تذكّروا أن الكريتين كانوا معروفين بكذبهم ويفتقرون إلى ضبط النفس. لكن الله أظهر نعمته للجميع، أي أنه أعطى الجميع فرصة ليحظوا بعطية خلاص الله، مع أنهم لم يكونوا يستحقونها. وأرسل الله يسوع ليموت على الصليب ليُخلّص جميع الناس من خطاياهم ومن شرهم. لقد جعل الله الخلاص مُمكنًا لجميع الناس عندما أرسل يسوع ليخلصهم.</w:t>
      </w:r>
    </w:p>
    <w:p>
      <w:pPr>
        <w:bidi/>
      </w:pPr>
      <w:r>
        <w:rPr>
          <w:rtl/>
          <w:cs/>
          <w:lang w:val="ar_AE" w:bidi="ar_AE"/>
        </w:rPr>
      </w:r>
      <w:r>
        <w:rPr>
          <w:rtl/>
          <w:cs/>
          <w:lang w:val="ar_AE" w:bidi="ar_AE"/>
        </w:rPr>
        <w:t>توقّفوا هنا وناقشوا هذا السؤال في المجموعة: تحدثوا عن وقت أعطاكم فيه شخص ما هدية لا تستحقونها. أو تحدثوا عن وقت أعطيتم أنتم فيه شخصًا آخر هبة لم يكن يستحقها. أوقفوا سماع هذا التسجيل الصوتي هنا.</w:t>
      </w:r>
    </w:p>
    <w:p>
      <w:pPr>
        <w:bidi/>
      </w:pPr>
      <w:r>
        <w:rPr>
          <w:rtl/>
          <w:cs/>
          <w:lang w:val="ar_AE" w:bidi="ar_AE"/>
        </w:rPr>
      </w:r>
      <w:r>
        <w:rPr>
          <w:rtl/>
          <w:cs/>
          <w:lang w:val="ar_AE" w:bidi="ar_AE"/>
        </w:rPr>
        <w:t>لأن المؤمنين يختبرون عطية نعمة الله، فإنهم يتعلّمون أن يعيشوا بطرق جديدة. كأن الله يُدَرِّب المؤمنين على أن يتركوا الخطية ويبدؤوا في عيش الحياة التي يريدها الله، بالطريقة نفسها التي يعلّم بها الأب أولاده أو يُرَبِّيهم. نعمة الله تُعَلِّم المؤمنين وتُدَرِّبهم على رفض الفجور، أي أن يتوقّفوا عن العيش بطرق تُظهر أنهم لا يوقّرون الله. كما تُعَلِّمنا نعمة الله أيضًا أن نتوقّف عن العيش مثل غير المؤمنين الذين تقودهم شهوات لا يضبطونها ليفعلوا كل ما يريدون. يعرف بولس أن جميع المؤمنين يحتاجون إلى هذا النوع من التعليم والتدريب، حتى القادة مثل بولس وتيطس.</w:t>
      </w:r>
    </w:p>
    <w:p>
      <w:pPr>
        <w:bidi/>
      </w:pPr>
      <w:r>
        <w:rPr>
          <w:rtl/>
          <w:cs/>
          <w:lang w:val="ar_AE" w:bidi="ar_AE"/>
        </w:rPr>
      </w:r>
      <w:r>
        <w:rPr>
          <w:rtl/>
          <w:cs/>
          <w:lang w:val="ar_AE" w:bidi="ar_AE"/>
        </w:rPr>
        <w:t>ويقول بولس إنه بسبب نعمة الله، سيتمكّن المؤمنون من ضبط أنفسهم أو التصرف بحكمة. وسيكونون قادرين على أن يكونوا مستقيمين أو أبرارًا، أو أن يعيشوا بطريقة تدلّ على أن لهم علاقات جيدة مع بعضهم البعض ومع الله. وسيكونون قادرين على أن أتقياء أو أن يعيشوا بطريقة تُرضي الله. ويقول بولس إن المؤمنين يمكنهم أن يعيشوا بهذه الطريقة الجديدة حتى الآن في هذا الزمان الحاضر.</w:t>
      </w:r>
    </w:p>
    <w:p>
      <w:pPr>
        <w:bidi/>
      </w:pPr>
      <w:r>
        <w:rPr>
          <w:rtl/>
          <w:cs/>
          <w:lang w:val="ar_AE" w:bidi="ar_AE"/>
        </w:rPr>
      </w:r>
      <w:r>
        <w:rPr>
          <w:rtl/>
          <w:cs/>
          <w:lang w:val="ar_AE" w:bidi="ar_AE"/>
        </w:rPr>
        <w:t>لكن المؤمنين يستطيعون أيضًا أن يتطلّعوا إلى الرجاء المبارك، أي الرجاء المفرِح الذي لهم. عندما يكون لدى شخص رجاء، فهو يكون واثقًا أن شيئًا ما سيحدث؛ فهو لا يكتفي بمجرد التمنّي. والمؤمنون واثقون أن يسوع سيعود مرةً أخرى ليجعل كل شيء مستقيمًا في العالم. وفي أثناء ذلك، يعيش المؤمنون بحسب طرق الله وهم ينتظرون عودة يسوع بترقّب ورجاء.</w:t>
      </w:r>
    </w:p>
    <w:p>
      <w:pPr>
        <w:bidi/>
      </w:pPr>
      <w:r>
        <w:rPr>
          <w:rtl/>
          <w:cs/>
          <w:lang w:val="ar_AE" w:bidi="ar_AE"/>
        </w:rPr>
      </w:r>
      <w:r>
        <w:rPr>
          <w:rtl/>
          <w:cs/>
          <w:lang w:val="ar_AE" w:bidi="ar_AE"/>
        </w:rPr>
        <w:t>توقّفوا هنا وناقشوا هذا السؤال كمجموعة: صفوا حدثًا تنتظرونه. ما الذي يجعله حدثًا سعيدًا أو مُباركًا؟ أوقفوا سماع هذا التسجيل الصوتي هنا.</w:t>
      </w:r>
    </w:p>
    <w:p>
      <w:pPr>
        <w:bidi/>
      </w:pPr>
      <w:r>
        <w:rPr>
          <w:rtl/>
          <w:cs/>
          <w:lang w:val="ar_AE" w:bidi="ar_AE"/>
        </w:rPr>
      </w:r>
      <w:r>
        <w:rPr>
          <w:rtl/>
          <w:cs/>
          <w:lang w:val="ar_AE" w:bidi="ar_AE"/>
        </w:rPr>
        <w:t>ويصف بولس حدث عودة يسوع. يقول بولس إن المجد سيظهر أو سيأتي، أي إننا سنرى عظمة الله وجلاله وقدرته عندما يأتي يسوع مرةً أخرى. ويظن بعض الناس أن "اللهِ الْعَظِيمِ وَمُخَلِّصِنَا" يعني أن كل من الله الآب ويسوع المسيح مُخلّصنا سيعودان مرة أخرى. لكننا نعرف من أجزاء أخرى في العهد الجديد أن الذي سيعود مرةً ثانية هو يسوع، وليس الآب. وربما يقصد بولس أن يسوع المسيح يُظهر مجد أو جلال إلهنا العظيم ومخلّصنا. لكن معظم الناس يعتقدون أن هذا الوصف هو عن يسوع المسيح نفسه. ويسوع هو الله والمخلّص. كان تعبير "اللهِ الْعَظِيمِ وَمُخَلِّصِنَا" طريقة شائعة لوصف الله في العهد القديم، لذلك من المرجّح أن بولس يستخدم هنا هذا الوصف نفسه ليسوع المسيح حين يتحدث عن مجيئه الأول ومجيئه الثاني. ومن المهم أن يفهم أهل الكريت أن يسوع هو الله والمخلّص. كان الكريتين يعتقدون أن إمبراطورهم، أو ملكهم، هو مُخلّصهم. كما لم يفهموا أن الإله يمكن أن يكون بهذه القوة. ولهذا السبب يواصل بولس التأكيد على أن الله هو مخلّصهم، وأن يسوع هو الله.</w:t>
      </w:r>
    </w:p>
    <w:p>
      <w:pPr>
        <w:bidi/>
      </w:pPr>
      <w:r>
        <w:rPr>
          <w:rtl/>
          <w:cs/>
          <w:lang w:val="ar_AE" w:bidi="ar_AE"/>
        </w:rPr>
      </w:r>
      <w:r>
        <w:rPr>
          <w:rtl/>
          <w:cs/>
          <w:lang w:val="ar_AE" w:bidi="ar_AE"/>
        </w:rPr>
        <w:t>يقول بولس إن يسوع بذل نفسه لأجلنا، أي إن يسوع مات على الصليب لكي يخلّصنا. لم يُجبِر أحدٌ يسوع على أن يموت، بل اختار يسوع أن يموت بإرادته. وكان بولس يعلم أن سامعيه يعرفون جيدًا كيف فدى الله شعبه، أو حرّرهم، من العبودية في مصر في العهد القديم. وفي زمن بولس، كانت كلمة "يفدي" غالبًا ما تعني إنقاذ العبد عن طريق استرداد حريته. في هذا المقطع، يحرّر يسوع المؤمنين من الإثم، أي إن المؤمنين لم يعودوا مضطرين إلى الاستمرار في أفعالهم الشريرة، ولن يعاقبهم الله على إثمهم.</w:t>
      </w:r>
    </w:p>
    <w:p>
      <w:pPr>
        <w:bidi/>
      </w:pPr>
      <w:r>
        <w:rPr>
          <w:rtl/>
          <w:cs/>
          <w:lang w:val="ar_AE" w:bidi="ar_AE"/>
        </w:rPr>
      </w:r>
      <w:r>
        <w:rPr>
          <w:rtl/>
          <w:cs/>
          <w:lang w:val="ar_AE" w:bidi="ar_AE"/>
        </w:rPr>
        <w:t>توقّفوا هنا وناقشوا هذا السؤال كمجموعة: في ثقافتكم، ما بعض الأمثلة على أن يقوم شخصٌ بفداء أحد، أو إنقاذه، أو تحريره، أو إطلاقه من قيدٍ ما؟ أوقفوا سماع هذا التسجيل الصوتي هنا.</w:t>
      </w:r>
    </w:p>
    <w:p>
      <w:pPr>
        <w:bidi/>
      </w:pPr>
      <w:r>
        <w:rPr>
          <w:rtl/>
          <w:cs/>
          <w:lang w:val="ar_AE" w:bidi="ar_AE"/>
        </w:rPr>
      </w:r>
      <w:r>
        <w:rPr>
          <w:rtl/>
          <w:cs/>
          <w:lang w:val="ar_AE" w:bidi="ar_AE"/>
        </w:rPr>
        <w:t>وعندما خلَّص يسوع شعبه من الخطية والشر، طهّره ليتمكنوا من خدمة الله وعبادته. المؤمنون يخصّون يسوع، لأن يسوع خلّصهم وهم شعبه الخاص العزيز عليه، ولهذا خلّصهم. ولأنهم ينتمون إلى يسوع، فإن المؤمنين غيورون لعمل ما هو صالح والعيش بحسب طرق الله.</w:t>
      </w:r>
    </w:p>
    <w:p>
      <w:pPr>
        <w:bidi/>
      </w:pPr>
      <w:r>
        <w:rPr>
          <w:rtl/>
          <w:cs/>
          <w:lang w:val="ar_AE" w:bidi="ar_AE"/>
        </w:rPr>
      </w:r>
      <w:r>
        <w:rPr>
          <w:rtl/>
          <w:cs/>
          <w:lang w:val="ar_AE" w:bidi="ar_AE"/>
        </w:rPr>
        <w:t>في الجزء الأخير من المقطع، يُذكِّر بولس تيطس مرة أخرى أن يعلِّم المؤمنين ما كان يتحدث عنه. ويقول بولس "عِظْ" أي شجِّع المؤمنين! "وَبِّخْ بِكُلِّ سُلْطَانٍ" وذلك عندما يخطئ الناس فيما يؤمنون به ويفعلونه!" يتحدّث بولس بحزم في أوامره إلى تيطس، لأنه يريد من تيطس أن يتذكّر أن له السلطان أن يعلّم المؤمنين ويشجّعهم ويوبّخهم. لا يريد بولس أن يتجاهل أحدٌ تيطس، أو يقلّل من احترامه، أو يظنّ أن هذا التعليم غير مهم. وحتى إن نظروا إلى تيطس باستخفاف بسبب هذا التعليم، فعليه أن يواصل تعليم المؤمنين وتشجيعهم وتوبيخهم بسلطان.</w:t>
      </w:r>
    </w:p>
    <w:p>
      <w:pPr>
        <w:bidi/>
      </w:pPr>
      <w:r>
        <w:rPr>
          <w:rtl/>
          <w:cs/>
          <w:lang w:val="ar_AE" w:bidi="ar_AE"/>
        </w:rPr>
      </w:r>
      <w:r>
        <w:rPr>
          <w:rtl/>
          <w:cs/>
          <w:lang w:val="ar_AE" w:bidi="ar_AE"/>
        </w:rPr>
        <w:t>توقّفوا هنا وناقشوا هذا السؤال كمجموعة: تحدّثوا عن مرةٍ أساء فيها أحدٌ معاملتكم أو قلّل من احترامكم، أو فعل ذلك مع شخص تعرفونه، وكيف كان الوضع؟ لماذا تظنّ أنك، أو أن الشخص الآخر، شعر بعدم الاحترام؟</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تيطس 2: 11- 15 من الترجمة الأكثر فهمًا بالنسبة لكم.</w:t>
      </w:r>
    </w:p>
    <w:p>
      <w:pPr>
        <w:bidi/>
      </w:pPr>
      <w:r>
        <w:rPr>
          <w:rtl/>
          <w:cs/>
          <w:lang w:val="ar_AE" w:bidi="ar_AE"/>
        </w:rPr>
      </w:r>
      <w:r>
        <w:rPr>
          <w:rtl/>
          <w:cs/>
          <w:lang w:val="ar_AE" w:bidi="ar_AE"/>
        </w:rPr>
        <w:t>في هذه الخطوة، ستُحدِّد المجموعة أجزاء هذا المقطع وشخصياته ومكان حدوثه.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يقدم بولس الأسباب التي تجعل المؤمنين في كريت يعيشون حياة بارة.</w:t>
      </w:r>
    </w:p>
    <w:p>
      <w:pPr>
        <w:bidi/>
      </w:pPr>
      <w:r>
        <w:rPr>
          <w:rtl/>
          <w:cs/>
          <w:lang w:val="ar_AE" w:bidi="ar_AE"/>
        </w:rPr>
      </w:r>
      <w:r>
        <w:rPr>
          <w:b/>
          <w:rtl/>
          <w:cs/>
          <w:lang w:val="ar_AE" w:bidi="ar_AE"/>
        </w:rPr>
        <w:t>في الجزء الثاني:</w:t>
      </w:r>
      <w:r>
        <w:rPr>
          <w:rtl/>
          <w:cs/>
          <w:lang w:val="ar_AE" w:bidi="ar_AE"/>
        </w:rPr>
        <w:t xml:space="preserve"> يُذكِّر بولس تيطس أن يُعلِّم ويشجع ويوبخ شعب كريت.</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وتيطس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 هذا المقطع يرتبط ارتباطًا وثيقًا بالمقطع السابق. تذكّروا أنه قبل هذا المقطع أخبر بولس تيطس بما يجب أن يعلّمه للجماعات المختلفة من المؤمنين في الكنيسة. كان هذا التعليم الصحيح يشمل تعليم المؤمنين أن يكونوا طاهرين، ومتعقلين، وأن يضبطوا أنفسهم. وفي المقطع الحالي، يعطي بولس الآن السبب في أن المؤمنين يجب أن يكونوا طاهرين ومتعقلين وضابطين لأنفسهم. والسبب هو أن الله أعطانا عطية حين أرسل يسوع ليخلّصنا من حياة الخطية ضد الله. وبسبب هذا، يمكن للمؤمنين أن يعيشوا حياةً طاهرة تُرضي الله.</w:t>
      </w:r>
    </w:p>
    <w:p>
      <w:pPr>
        <w:bidi/>
      </w:pPr>
      <w:r>
        <w:rPr>
          <w:rtl/>
          <w:cs/>
          <w:lang w:val="ar_AE" w:bidi="ar_AE"/>
        </w:rPr>
      </w:r>
      <w:r>
        <w:rPr>
          <w:rtl/>
          <w:cs/>
          <w:lang w:val="ar_AE" w:bidi="ar_AE"/>
        </w:rPr>
        <w:t>توقّفوا هنا وناقشوا هذا السؤال كمجموعة: كيف ستُظهرون العلاقة بين هذا المقطع والمقطع السابق؟ يمكن أن تكون بعض الأمثلة: «السبب الذي يجعلك تُعلِّم المؤمنين أن يسلكوا بهذه الطريقة هو أن...»، أو: «يقدّم بولس أسبابًا تجعل المؤمنين يعيشون بحسب هذه الصفات، وهذه الأسباب هي لأنّ..." أوقفوا سماع هذا التسجيل الصوتي هنا.</w:t>
      </w:r>
    </w:p>
    <w:p>
      <w:pPr>
        <w:bidi/>
      </w:pPr>
      <w:r>
        <w:rPr>
          <w:rtl/>
          <w:cs/>
          <w:lang w:val="ar_AE" w:bidi="ar_AE"/>
        </w:rPr>
      </w:r>
      <w:r>
        <w:rPr>
          <w:rtl/>
          <w:cs/>
          <w:lang w:val="ar_AE" w:bidi="ar_AE"/>
        </w:rPr>
        <w:t>في الجزء الأول من هذا المقطع، تذكّروا أن الله أظهر نعمته ولطفه عندما جاء بالخلاص لجميع البشر، أي لكل الناس. والذين استمعوا إلى هذه الرسالة كانوا يعرفون أن عبارة "لِجَمِيعِ النَّاسِ" كانت طريقة شائعة لوصف الرجال والنساء على حد سواء. وقد قدَّم الله طريقة لخلاص جميع الرجال والنساء. الله هو الذي أظهر نعمته، وهو الذي يُعلِّم المؤمنين.</w:t>
      </w:r>
    </w:p>
    <w:p>
      <w:pPr>
        <w:bidi/>
      </w:pPr>
      <w:r>
        <w:rPr>
          <w:rtl/>
          <w:cs/>
          <w:lang w:val="ar_AE" w:bidi="ar_AE"/>
        </w:rPr>
      </w:r>
      <w:r>
        <w:rPr>
          <w:rtl/>
          <w:cs/>
          <w:lang w:val="ar_AE" w:bidi="ar_AE"/>
        </w:rPr>
        <w:t>توقّفوا هنا وناقشوا هذا السؤال كمجموعة: كيف ستترجمون فكرة ظهور النعمة، وأن النعمة تُعلِّمنا؟ إن كانت لغتكم لا تسمح بأن تقولوا إن «النعمة» تظهر وتُعلِّم، فيمكنكم أن تجرّبوا إحدى هاتين الفكرتين: «أظهر الله نعمته من خلال…»، أو «بسبب نعمته، يعلّمنا الله». أوقفوا سماع هذا التسجيل الصوتي هنا.</w:t>
      </w:r>
    </w:p>
    <w:p>
      <w:pPr>
        <w:bidi/>
      </w:pPr>
      <w:r>
        <w:rPr>
          <w:rtl/>
          <w:cs/>
          <w:lang w:val="ar_AE" w:bidi="ar_AE"/>
        </w:rPr>
      </w:r>
      <w:r>
        <w:rPr>
          <w:rtl/>
          <w:cs/>
          <w:lang w:val="ar_AE" w:bidi="ar_AE"/>
        </w:rPr>
        <w:t>تذكّروا أن نعمة الله تُعلِّمنا بطريقتين عدم العيش مثل غير المؤمنين. أولًا، نعمة الله تعلِّمنا أن نرفض أو نقول "لا" للْفُجُور. وتذكّروا أن الْفُجُور هو فعل أشياء لا يريد الله من الناس أن يفعلوها ولا تكزم الله. وثانيًا، تعلِّمنا نعمة الله أن نرفض الشَّهَوَاتِ الْعَالَمِيَّةَ. والشَّهَوَاتِ الْعَالَمِيَّةَ هي رغبات قوية لدرجة أنها تتحكم في تصرّف الشخص.</w:t>
      </w:r>
    </w:p>
    <w:p>
      <w:pPr>
        <w:bidi/>
      </w:pPr>
      <w:r>
        <w:rPr>
          <w:rtl/>
          <w:cs/>
          <w:lang w:val="ar_AE" w:bidi="ar_AE"/>
        </w:rPr>
      </w:r>
      <w:r>
        <w:rPr>
          <w:rtl/>
          <w:cs/>
          <w:lang w:val="ar_AE" w:bidi="ar_AE"/>
        </w:rPr>
        <w:t>توقّفوا هنا وناقشوا هذا السؤال معًا في المجموعة: كيف ستترجمون أفكار التي تعبّر عن الْفُجُورَ وَالشَّهَوَاتِ الْعَالَمِيَّةَ هذه؟ أوقفوا سماع هذا التسجيل الصوتي هنا.</w:t>
      </w:r>
    </w:p>
    <w:p>
      <w:pPr>
        <w:bidi/>
      </w:pPr>
      <w:r>
        <w:rPr>
          <w:rtl/>
          <w:cs/>
          <w:lang w:val="ar_AE" w:bidi="ar_AE"/>
        </w:rPr>
      </w:r>
      <w:r>
        <w:rPr>
          <w:rtl/>
          <w:cs/>
          <w:lang w:val="ar_AE" w:bidi="ar_AE"/>
        </w:rPr>
        <w:t>وتُعلِّمنا نعمة الله أيضًا أن نعيش بِالتَّعَقُّلِ وَالْبِرِّ وَالتَّقْوَى. الشخص المنضبط هو شخص حكيم في تصرفاته، أما الشخص البار فهو شخص يطيع الله ويعيش بحسب طرقه. والشخص التقي هو شخص يفعل ما يُرضي الله. وتذكّروا أن هذه هي الصفات نفسها التي وصفها بولس في المقطع السابق عن كيف ينبغي للمؤمنين أن يعيشوا. فيجب على المؤمنين أن يعيشوا بهذه الطريقة في هذا العالم الحاضر. تذكّروا أن هذه طريقة شائعة للتحدث عن الوقت الحالي.</w:t>
      </w:r>
    </w:p>
    <w:p>
      <w:pPr>
        <w:bidi/>
      </w:pPr>
      <w:r>
        <w:rPr>
          <w:rtl/>
          <w:cs/>
          <w:lang w:val="ar_AE" w:bidi="ar_AE"/>
        </w:rPr>
      </w:r>
      <w:r>
        <w:rPr>
          <w:rtl/>
          <w:cs/>
          <w:lang w:val="ar_AE" w:bidi="ar_AE"/>
        </w:rPr>
        <w:t>توقّفوا هنا وناقشوا هذا السؤال معًا: كيف ستترجمون الأفكار المتعلقة بضبط النفس، وأن يكون الشخص بارًا، ويعيش بتقوى؟ وكيف تصفون هذا الوقت أو العالم الحالي؟ أوقفوا سماع هذا التسجيل الصوتي هنا.</w:t>
      </w:r>
    </w:p>
    <w:p>
      <w:pPr>
        <w:bidi/>
      </w:pPr>
      <w:r>
        <w:rPr>
          <w:rtl/>
          <w:cs/>
          <w:lang w:val="ar_AE" w:bidi="ar_AE"/>
        </w:rPr>
      </w:r>
      <w:r>
        <w:rPr>
          <w:rtl/>
          <w:cs/>
          <w:lang w:val="ar_AE" w:bidi="ar_AE"/>
        </w:rPr>
        <w:t>وتذكّروا أن بولس يقول إن على المؤمنين أن يعيشوا حياةً البر، وهم ينتظرون بتوقع ظهور يسوع أو عودته إلى الأرض. هذا هو الظهور الثاني في هذه الفقرة؛ أما الظهور الأول فكان عندما ظهرت نعمة الله، أي حين جاء يسوع ليموت على الصليب. تذكّروا أن حدث عودة يسوع يُدعى "الرجاء المبارك" الذي يتمتع به المؤمنون لأنهم واثقون من أن هذا الحدث السعيد سيحدث.</w:t>
      </w:r>
    </w:p>
    <w:p>
      <w:pPr>
        <w:bidi/>
      </w:pPr>
      <w:r>
        <w:rPr>
          <w:rtl/>
          <w:cs/>
          <w:lang w:val="ar_AE" w:bidi="ar_AE"/>
        </w:rPr>
      </w:r>
      <w:r>
        <w:rPr>
          <w:rtl/>
          <w:cs/>
          <w:lang w:val="ar_AE" w:bidi="ar_AE"/>
        </w:rPr>
        <w:t>تذكّروا أن بولس يقول إن ظهور يسوع سيُظهر مجد الله، أي إن الناس سيرون عظمة الله عندما يأتي يسوع مرةً أخرى. وهناك طريقة أخرى لوصف هذا الحدث، وهو "الظهور المجيد" ليسوع. تذكّروا أيضًا أن هناك عدة طرق لفهم هذا الجزء، لأنه من الصعب معرفة كيف ترتبط العبارات «المجد»، و«الظهور»، و«الله العظيم»، و«مخلصنا»، و«يسوع المسيح» بعضها ببعض. تذكّروا أن عبارة «إلهنا العظيم ومخلّصنا» تشير على الأرجح إلى يسوع المسيح، رغم أن بعض الناس يرون أنها قد تعني أن الله الآب ومخلّصنا يسوع المسيح سيعودان معًا. لكن تذكّروا أن يسوع هو الذي سيعود وليس الله الآب.</w:t>
      </w:r>
    </w:p>
    <w:p>
      <w:pPr>
        <w:bidi/>
      </w:pPr>
      <w:r>
        <w:rPr>
          <w:rtl/>
          <w:cs/>
          <w:lang w:val="ar_AE" w:bidi="ar_AE"/>
        </w:rPr>
      </w:r>
      <w:r>
        <w:rPr>
          <w:rtl/>
          <w:cs/>
          <w:lang w:val="ar_AE" w:bidi="ar_AE"/>
        </w:rPr>
        <w:t>تذكّروا أنه من المحتمل أيضًا أن يقصد بولس أن يسوع المسيح هو مجد الله العظيم ومخلّصنا. سيظهر مجد أو عظمة إلهنا العظيم ومخلّصنا، أي إن الناس سيرون يسوع المسيح الذي هو هذا المجد. وعلى الأرجح يقول بولس إن يسوع هو إلهنا العظيم ومُخلّصنا في هذا المقطع، وهو تعبير مهم جدًا يُظهر أن يسوع هو الله والمُخلّص. تذكّروا أن الجزء التالي يشير فقط إلى يسوع، وهذا أيضًا يُظهر أن بولس يتحدث هنا عن يسوع وحده.</w:t>
      </w:r>
    </w:p>
    <w:p>
      <w:pPr>
        <w:bidi/>
      </w:pPr>
      <w:r>
        <w:rPr>
          <w:rtl/>
          <w:cs/>
          <w:lang w:val="ar_AE" w:bidi="ar_AE"/>
        </w:rPr>
      </w:r>
      <w:r>
        <w:rPr>
          <w:rtl/>
          <w:cs/>
          <w:lang w:val="ar_AE" w:bidi="ar_AE"/>
        </w:rPr>
        <w:t>توقف هنا وناقشوا هذا السؤال كمجموعة: كيف ستترجمون عبارة «ظُهُورَ مَجْدِ اللهِ الْعَظِيمِ وَمُخَلِّصِنَا يَسُوعَ الْمَسِيحِ»؟ ولماذا تختارون ترجمتها بهذه الطريقة؟ أوقفوا سماع هذا التسجيل الصوتي هنا.</w:t>
      </w:r>
    </w:p>
    <w:p>
      <w:pPr>
        <w:bidi/>
      </w:pPr>
      <w:r>
        <w:rPr>
          <w:rtl/>
          <w:cs/>
          <w:lang w:val="ar_AE" w:bidi="ar_AE"/>
        </w:rPr>
      </w:r>
      <w:r>
        <w:rPr>
          <w:rtl/>
          <w:cs/>
          <w:lang w:val="ar_AE" w:bidi="ar_AE"/>
        </w:rPr>
        <w:t>في الجزء الأخير من هذه الفقرة، يصف بولس بمزيد من التفصيل ما فعله يسوع عندما جاء في المرة الأولى. تذكّروا أن يسوع مات باختياره لأجلنا، ويذكر بولس سببين لِمَ فعل يسوع ذلك. أولًا، بَذَلَ نَفْسَهُ لأَجْلِنَا، لِكَيْ يَفْدِيَنَا مِنْ كُلِّ إِثْمٍ. الأشخاص الأثمة هم الذين يكسرون شريعة الله ويفعلون الشر. كان المؤمنون في كريت يعرفون كيف افتدى الله شعبه من العبودية في مصر، والآن يوضح بولس أن يسوع افتدى الناس أو أنقذهم من عيش حياةٍ كانوا يفعلون فيها الشر باستمرار.</w:t>
      </w:r>
    </w:p>
    <w:p>
      <w:pPr>
        <w:bidi/>
      </w:pPr>
      <w:r>
        <w:rPr>
          <w:rtl/>
          <w:cs/>
          <w:lang w:val="ar_AE" w:bidi="ar_AE"/>
        </w:rPr>
      </w:r>
      <w:r>
        <w:rPr>
          <w:rtl/>
          <w:cs/>
          <w:lang w:val="ar_AE" w:bidi="ar_AE"/>
        </w:rPr>
        <w:t>وثانياً، بذل يسوع نفسه ليُطهّر شعبه أو يُنقيهم من الإثم والشر حتى يكونوا مقبولين لعبادة الله. تذكّروا أن يسوع طهّر الناس كشعبًا خاصًا له، أي أنهم مميّزون بالنسبة له. وشعب يسوع أيضًا غيورون لعمل الخير لأنهم ينتمون إليه.</w:t>
      </w:r>
    </w:p>
    <w:p>
      <w:pPr>
        <w:bidi/>
      </w:pPr>
      <w:r>
        <w:rPr>
          <w:rtl/>
          <w:cs/>
          <w:lang w:val="ar_AE" w:bidi="ar_AE"/>
        </w:rPr>
      </w:r>
      <w:r>
        <w:rPr>
          <w:rtl/>
          <w:cs/>
          <w:lang w:val="ar_AE" w:bidi="ar_AE"/>
        </w:rPr>
        <w:t>في الجزء الثاني من هذه الفقرة، تذكّروا أن بولس يذكّر تيطس بما ينبغي أن يعلّمه للمؤمنين. يأمر بولس تيطس أن يعلّم المؤمنين هذه الأمور، والمقصود بذلك كل ما ورد في الفقرة السابقة عن كيفية العيش، وكل ما ورد في هذه الفقرة الحالية عن سبب وجوب أن يعيش المؤمنون بهذه الطريقة. بولس يتكلم بحزم وهو يطلب من تيطس مباشرة: «عِظْ» المؤمنين! و"وَبِّخْ بِكُلِّ سُلْطَانٍ!"</w:t>
      </w:r>
    </w:p>
    <w:p>
      <w:pPr>
        <w:bidi/>
      </w:pPr>
      <w:r>
        <w:rPr>
          <w:rtl/>
          <w:cs/>
          <w:lang w:val="ar_AE" w:bidi="ar_AE"/>
        </w:rPr>
      </w:r>
      <w:r>
        <w:rPr>
          <w:rtl/>
          <w:cs/>
          <w:lang w:val="ar_AE" w:bidi="ar_AE"/>
        </w:rPr>
        <w:t>توقّفوا هنا وناقشوا هذا السؤال كمجموعة: كيف ستُظهرون أن بولس يتحدث الآن مباشرة إلى تيطس؟ وكيف يمكنكم ترجمة وصايا بولس المباشرة إلى تيطس لتشجيع المؤمنين وتوبِّخ المخطئين؟ أوقفوا سماع هذا التسجيل الصوتي هنا.</w:t>
      </w:r>
    </w:p>
    <w:p>
      <w:pPr>
        <w:bidi/>
      </w:pPr>
      <w:r>
        <w:rPr>
          <w:rtl/>
          <w:cs/>
          <w:lang w:val="ar_AE" w:bidi="ar_AE"/>
        </w:rPr>
      </w:r>
      <w:r>
        <w:rPr>
          <w:rtl/>
          <w:cs/>
          <w:lang w:val="ar_AE" w:bidi="ar_AE"/>
        </w:rPr>
        <w:t>تذكّروا أن تيطس كان له كل السلطان لتعليم المؤمنين وتشجيعهم وتوبيخهم. ويستخدم بولس نفس الكلمات التي استخدمها في المقاطع السابقة للتعبير عن "الوعظ" و"التوبيخ" عندما أخبر تيطس كيف يشجع المؤمنين وكيف يوبخ المعلمين الكذبة. كان بولس قد أخبر تيطس بالفعل بما ينبغي أن يعلّمه، وهو الآن يذكّره بحزم أن يعلّم هذه الأمور. وتذكّر أيضًا أنه لا ينبغي لتيطس أن يسمح لأحد أن يحتقره أو يستهين به بسبب تعليمه وتشجيعه وتوبيخه. هذا الجزء هو نهاية هذا الجزء من الرسالة إلى تيطس.</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rtl/>
          <w:cs/>
          <w:lang w:val="ar_AE" w:bidi="ar_AE"/>
        </w:rPr>
        <w:t>اختاروا أشخاصًا أو رسومات أو أشياء لتمثّل كل شخصية من الشخصيات. وبينما تبدأون في إعادة سرد القصة في هذه الآيات، أظهروا ما يصفه بولس. يقدّم بولس الأسباب التي تدعو المؤمنين إلى أن يعيشوا بحسب طرق الله. عندما يقول بولس للمؤمنين إن نعمة الله قد ظهرت، صوِّروا الله وهو يُظهر نعمته في يسوع عندما مات على الصليب. وعندما حدث هذا، أعطى الله الخلاص لجميع الناس.</w:t>
      </w:r>
    </w:p>
    <w:p>
      <w:pPr>
        <w:bidi/>
      </w:pPr>
      <w:r>
        <w:rPr>
          <w:rtl/>
          <w:cs/>
          <w:lang w:val="ar_AE" w:bidi="ar_AE"/>
        </w:rPr>
      </w:r>
      <w:r>
        <w:rPr>
          <w:rtl/>
          <w:cs/>
          <w:lang w:val="ar_AE" w:bidi="ar_AE"/>
        </w:rPr>
        <w:t>أظهروا أشخاصًا لا يتبعون الله، بل يفعلون الشر، وكأنهم مُنقادون إليه أو مُجبرون عليه. ثم يشاهد هؤلاء الناس يسوع وهو يموت على الصليب، فينالون خلاص الله. أظهروا كيف يغسل يسوع هؤلاء الناس ليُعبّر ذلك عن تطهيره لشعبه. اظهروا كيف ينتمي الناس إلى يسوع الآن. اظهروا أن الناس يتصرفون وكأنهم الآن أحرارًا من الأشياء السيئة! وهم غيورون أن يبدأوا في تعلّم كيف يضبطون أنفسهم، ويعيشون باستقامة، ويتبعون طرق الله. اظهروا كيف يفعل الناس هذه الأمور، لكن يسوع ليس معهم وهم يفعلون أشياء صالحة. اظهروا أن هؤلاء الناس ينتظرون شيئًا بترقّب. ثم أظهروا يسوع وهو يأتي إلى هؤلاء الناس مرةً أخرى، وهم مندهشون من عظمة الله. يسوع هو إلهنا ومخلّصنا!</w:t>
      </w:r>
    </w:p>
    <w:p>
      <w:pPr>
        <w:bidi/>
      </w:pPr>
      <w:r>
        <w:rPr>
          <w:rtl/>
          <w:cs/>
          <w:lang w:val="ar_AE" w:bidi="ar_AE"/>
        </w:rPr>
      </w:r>
      <w:r>
        <w:rPr>
          <w:rtl/>
          <w:cs/>
          <w:lang w:val="ar_AE" w:bidi="ar_AE"/>
        </w:rPr>
        <w:t>ويذكِّر بولس تيطس أن يُعلِّم ويعظ ويوبخ المؤمنين في كل هذه الأمور. أظهروا أن تيطس يُعلِّم بسلطان. كيف يبدو هذا في ثقافتكم؟ لا ينبغي لتيطس أن يسمح لأحد أن يستهن به أو يتجاهل تعليمه.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تيطس 2: 11- 15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وتيطس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يواصل بولس رسالته إلى تيطس ويقول إن نعمة الله قد ظهرت، حاملةً الخلاص لجميع الناس. وتُعلِّم نعمة الله المؤمنين أن يرفضوا الفجور والأهواء الدنيوية. كما تُدرِّب نعمة الله المؤمنين أيضًا على أن يعيشوا حياة متعقّلة وبارّة وتقيّة في هذا الزمان.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المؤمن: "بماذا تشعر أو تفكِّر؟" قد يجيب الناس بأشياء مثل: «منبهرون وشاكرون لأن الله أعطانا نعمته»، أو «ممتنون لنعمة الله التي تستطيع أن تعلّمنا كيف نرفض الشهوات العالمية ونحيا حياة بارّة»، أو «نتساءل كيف تستطيع نعمة الله أن تعلّمنا هذه الأمور».</w:t>
      </w:r>
    </w:p>
    <w:p>
      <w:pPr>
        <w:pStyle w:val="ListBullet"/>
        <w:bidi/>
        <w:spacing w:line="240" w:lineRule="auto"/>
        <w:ind w:left="720"/>
      </w:pPr>
      <w:r>
        <w:rPr>
          <w:rtl/>
          <w:cs/>
          <w:lang w:val="ar_AE" w:bidi="ar_AE"/>
        </w:rPr>
      </w:r>
      <w:r>
        <w:rPr>
          <w:rtl/>
          <w:cs/>
          <w:lang w:val="ar_AE" w:bidi="ar_AE"/>
        </w:rPr>
        <w:t>واسألوا أيضًا الشخص الذي يؤدي دور تيطس: "بماذا تشعر أو تفكر؟" قد يجيب الشخص بأشياء مثل: «أنا فرِح لأن بولس يقدّم أسبابًا للسلوك الصالح الذي ينبغي أن يتحلّى به المؤمنون»، أو «شاكر لأنني أخدم الله الذي أرسل يسوع ليخلّصنا»، أو «راجٍ أن يفهم المؤمنون مدى أهمية نعمة الله في الطريقة التي نحيا بها حياتنا اليوم».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ويجب على المؤمنين أن يعيشوا بهذه الطريقة وهم ينتظرون عودة يسوع، وستكون عودة يسوع مجيدة وسيُظهر عظمة الله. ويدعو بولس يسوع "اللهِ الْعَظِيمِ وَمُخَلِّصِنَا".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المؤمن: "بماذا تشعر أو تفكِّر؟" قد يجيب الناس بعبارات مثل: "نتطلع إلى عودة يسوع!" أو "نتساءل كم يجب أن ننتظر ليعود يسوع مرة أخرى"، أو "نشعر برهبة أن يسوع هو الله والمخلّص".</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لقد قدم يسوع نفسه عن المؤمنين. وقد فعل يسوع هذا لفداء المؤمنين من كل خطأ ولكي يطهرهم ليكونوا شعبه الخاص. وشعب يسوع الخاص يكون غيور على فعل أعمال حسنة.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الشخص الذي يؤدي دور يسوع السؤال التالي: "بمَ تشعر أو فيمَ تفكِّر؟" قد يجيب الشخص بعبارات مثل: «أنا مسرور بأن أبذل نفسي لأجل شعبي»، أو «أرغب أن يحيا شعبي حياة طاهرة ويعمل أعمالًا صالحة»، أو «أنا سعيد لأن لي شعبًا خاصًّا بي».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يوصي بولس تيطس أن يعلِّم المؤمنين، وأن عليه أن يشجّعهم ويوبخهم بكل سلطان. فلا يجب أن يسمح تيطس لأي شخص أن يستهين به بسبب هذا التعليم.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تيطس: "بماذا تشعر أو تفكر؟" قد يجيب الشخص بعبارات مثل: «أشعر بمسؤولية أن أعلِّم المؤمنين وأشجّعهم وأوبّخهم»، أو «أرجو أن يحترم المؤمنون السُلطان الذي لي»، أو «أشعر بالتشجيع لأن بولس ائتمنني على هذه المهمة، مهمة تعليم المؤمنين»، أو «أتألّم لأن الناس لا يحترمونني ويتجاهلونني ويتجاهلون تعليمي».</w:t>
      </w:r>
    </w:p>
    <w:p>
      <w:pPr>
        <w:pStyle w:val="ListBullet"/>
        <w:bidi/>
        <w:spacing w:line="240" w:lineRule="auto"/>
        <w:ind w:left="720"/>
      </w:pPr>
      <w:r>
        <w:rPr>
          <w:rtl/>
          <w:cs/>
          <w:lang w:val="ar_AE" w:bidi="ar_AE"/>
        </w:rPr>
      </w:r>
      <w:r>
        <w:rPr>
          <w:rtl/>
          <w:cs/>
          <w:lang w:val="ar_AE" w:bidi="ar_AE"/>
        </w:rPr>
        <w:t>واسألوا أيضًا الشخص الذي يؤدي دور بولس: "بماذا تشعر أو تفكر؟" قد يجيب الشخص بعبارات مثل: «أرغب أن يعلِّم تيطس المؤمنين بسُلطان»، أو «أصلّي أن يقبل المؤمنون التعليم الذي يقدّمه لهم تيطس»، أو «أرجو ألّا يستخفّ أيٌّ من المؤمنين بتيطس بسبب تعليمه لهم هذه الأمور».</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تيطس 2: 11- 15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w:t>
      </w:r>
      <w:r>
        <w:rPr>
          <w:b/>
          <w:rtl/>
          <w:cs/>
          <w:lang w:val="ar_AE" w:bidi="ar_AE"/>
        </w:rPr>
        <w:t>نعمة</w:t>
      </w:r>
      <w:r>
        <w:rPr>
          <w:rtl/>
          <w:cs/>
          <w:lang w:val="ar_AE" w:bidi="ar_AE"/>
        </w:rPr>
        <w:t xml:space="preserve"> الله قد ظهرت. ويُظهر الله نعمة للناس عندما يغفر لهم خطاياهم مع أنهم لا يستحقونها، وهذا ما حدث عندما مات يسوع على الصليب. ترجموا كلمة "نعمة" كما استخدمتموها في المقاطع السابقة. للمزيد من المعلومات حول </w:t>
      </w:r>
      <w:r>
        <w:rPr>
          <w:rtl/>
          <w:cs/>
          <w:lang w:val="ar_AE" w:bidi="ar_AE"/>
        </w:rPr>
        <w:t>نعمة</w:t>
      </w:r>
      <w:r>
        <w:rPr>
          <w:rtl/>
          <w:cs/>
          <w:lang w:val="ar_AE" w:bidi="ar_AE"/>
        </w:rPr>
        <w:t>، انظروا "قاموس الكلمات الرئيسية".</w:t>
      </w:r>
    </w:p>
    <w:p>
      <w:pPr>
        <w:bidi/>
      </w:pPr>
      <w:r>
        <w:rPr>
          <w:rtl/>
          <w:cs/>
          <w:lang w:val="ar_AE" w:bidi="ar_AE"/>
        </w:rPr>
      </w:r>
      <w:r>
        <w:rPr>
          <w:rtl/>
          <w:cs/>
          <w:lang w:val="ar_AE" w:bidi="ar_AE"/>
        </w:rPr>
        <w:t xml:space="preserve">وقد جلبت نعمة الله </w:t>
      </w:r>
      <w:r>
        <w:rPr>
          <w:b/>
          <w:rtl/>
          <w:cs/>
          <w:lang w:val="ar_AE" w:bidi="ar_AE"/>
        </w:rPr>
        <w:t>الخلاص</w:t>
      </w:r>
      <w:r>
        <w:rPr>
          <w:rtl/>
          <w:cs/>
          <w:lang w:val="ar_AE" w:bidi="ar_AE"/>
        </w:rPr>
        <w:t xml:space="preserve"> لجميع الناس. والخلاص يعني أن الله يُخلِّص الناس من الموت والعقاب. وقد فعل الله ذلك بإرسال ابنه يسوع إلى العالم ليموت.</w:t>
      </w:r>
    </w:p>
    <w:p>
      <w:pPr>
        <w:bidi/>
      </w:pPr>
      <w:r>
        <w:rPr>
          <w:rtl/>
          <w:cs/>
          <w:lang w:val="ar_AE" w:bidi="ar_AE"/>
        </w:rPr>
      </w:r>
      <w:r>
        <w:rPr>
          <w:rtl/>
          <w:cs/>
          <w:lang w:val="ar_AE" w:bidi="ar_AE"/>
        </w:rPr>
        <w:t xml:space="preserve">توقّفوا هنا وناقشوا هذا السؤال كمجموعة: كيف ستصفون فكرة الخلاص في هذا المقطع؟ لمزيد من المعلومات عن </w:t>
      </w:r>
      <w:r>
        <w:rPr>
          <w:rtl/>
          <w:cs/>
          <w:lang w:val="ar_AE" w:bidi="ar_AE"/>
        </w:rPr>
        <w:t>الخلاص</w:t>
      </w:r>
      <w:r>
        <w:rPr>
          <w:rtl/>
          <w:cs/>
          <w:lang w:val="ar_AE" w:bidi="ar_AE"/>
        </w:rPr>
        <w:t xml:space="preserve"> راجعوا قاموس الكلمات الرئيسية. قوموا بترجمة كلمة "الخلاص" كما استخدمتموها في أجزاء أخرى من العهد الجديد. أوقفوا سماع هذا التسجيل الصوتي هنا.</w:t>
      </w:r>
    </w:p>
    <w:p>
      <w:pPr>
        <w:bidi/>
      </w:pPr>
      <w:r>
        <w:rPr>
          <w:rtl/>
          <w:cs/>
          <w:lang w:val="ar_AE" w:bidi="ar_AE"/>
        </w:rPr>
      </w:r>
      <w:r>
        <w:rPr>
          <w:rtl/>
          <w:cs/>
          <w:lang w:val="ar_AE" w:bidi="ar_AE"/>
        </w:rPr>
        <w:t xml:space="preserve">وتُعلِّم نعمة الله المؤمنين أن يرفضوا طرق الْفُجُورَ وَالشَّهَوَاتِ الْعَالَمِيَّةَ. كما تُعلِّم نعمة الله أيضًا المؤمنين أن يعيشوا حياة التعقُّل والبِرّ، </w:t>
      </w:r>
      <w:r>
        <w:rPr>
          <w:b/>
          <w:rtl/>
          <w:cs/>
          <w:lang w:val="ar_AE" w:bidi="ar_AE"/>
        </w:rPr>
        <w:t>والتقوى</w:t>
      </w:r>
      <w:r>
        <w:rPr>
          <w:rtl/>
          <w:cs/>
          <w:lang w:val="ar_AE" w:bidi="ar_AE"/>
        </w:rPr>
        <w:t xml:space="preserve"> في حياتهم الحاضرة أو الحالية. والمقصود بعبارة العيش بـ" البِرّ" هو الحياة حسب طرق الله. والشخص البار هو الشخص الذي يكون في علاقة صحيحة مع الله ويكون مقبولًا منه. ترجموا كلمة "البِرّ" بالطريقة نفسها التي استخدمتموها في المقاطع السابقة. لمزيد من المعلومات، راجعوا كلمة </w:t>
      </w:r>
      <w:r>
        <w:rPr>
          <w:rtl/>
          <w:cs/>
          <w:lang w:val="ar_AE" w:bidi="ar_AE"/>
        </w:rPr>
        <w:t>البِرّ</w:t>
      </w:r>
      <w:r>
        <w:rPr>
          <w:rtl/>
          <w:cs/>
          <w:lang w:val="ar_AE" w:bidi="ar_AE"/>
        </w:rPr>
        <w:t xml:space="preserve"> في قاموس الكلمات الرئيسية.</w:t>
      </w:r>
    </w:p>
    <w:p>
      <w:pPr>
        <w:bidi/>
      </w:pPr>
      <w:r>
        <w:rPr>
          <w:rtl/>
          <w:cs/>
          <w:lang w:val="ar_AE" w:bidi="ar_AE"/>
        </w:rPr>
      </w:r>
      <w:r>
        <w:rPr>
          <w:rtl/>
          <w:cs/>
          <w:lang w:val="ar_AE" w:bidi="ar_AE"/>
        </w:rPr>
        <w:t xml:space="preserve">يجب على المؤمنين أن ينتظروا بتوقع </w:t>
      </w:r>
      <w:r>
        <w:rPr>
          <w:b/>
          <w:rtl/>
          <w:cs/>
          <w:lang w:val="ar_AE" w:bidi="ar_AE"/>
        </w:rPr>
        <w:t xml:space="preserve"> الرجاء </w:t>
      </w:r>
      <w:r>
        <w:rPr>
          <w:rtl/>
          <w:cs/>
          <w:lang w:val="ar_AE" w:bidi="ar_AE"/>
        </w:rPr>
        <w:t xml:space="preserve"> </w:t>
      </w:r>
      <w:r>
        <w:rPr>
          <w:b/>
          <w:rtl/>
          <w:cs/>
          <w:lang w:val="ar_AE" w:bidi="ar_AE"/>
        </w:rPr>
        <w:t>المبارك</w:t>
      </w:r>
      <w:r>
        <w:rPr>
          <w:rtl/>
          <w:cs/>
          <w:lang w:val="ar_AE" w:bidi="ar_AE"/>
        </w:rPr>
        <w:t xml:space="preserve">وظهور يسوع. وفي أماكن أخرى في العهد الجديد، كانت كلمة "مُبارك" عادةً ما تُصف شخصًا أو الله. وهذا هو المكان الوحيد الذي يُدعى فيه الرجاء مُباركًا. في هذا المقطع، يكون الرجاء الواثق، أو الانتظار لعودة يسوع وظهوره هو حدث مُفرِح وجيد. ترجموا كلمة "رجاء" بنفس الطريقة التي استخدمتموها في المقاطع السابقة، وتذكّروا أن كلمة </w:t>
      </w:r>
      <w:r>
        <w:rPr>
          <w:b/>
          <w:rtl/>
          <w:cs/>
          <w:lang w:val="ar_AE" w:bidi="ar_AE"/>
        </w:rPr>
        <w:t>رجاء</w:t>
      </w:r>
      <w:r>
        <w:rPr>
          <w:rtl/>
          <w:cs/>
          <w:lang w:val="ar_AE" w:bidi="ar_AE"/>
        </w:rPr>
        <w:t xml:space="preserve"> موجودة في "قاموس الكلمات الرئيسية" إذا كنتم بحاجة إلى مزيد من المعلومات.</w:t>
      </w:r>
    </w:p>
    <w:p>
      <w:pPr>
        <w:bidi/>
      </w:pPr>
      <w:r>
        <w:rPr>
          <w:rtl/>
          <w:cs/>
          <w:lang w:val="ar_AE" w:bidi="ar_AE"/>
        </w:rPr>
      </w:r>
      <w:r>
        <w:rPr>
          <w:rtl/>
          <w:cs/>
          <w:lang w:val="ar_AE" w:bidi="ar_AE"/>
        </w:rPr>
        <w:t xml:space="preserve">توقّفوا هنا وناقشوا كفريق كيف ستترجمون كلمة </w:t>
      </w:r>
      <w:r>
        <w:rPr>
          <w:b/>
          <w:rtl/>
          <w:cs/>
          <w:lang w:val="ar_AE" w:bidi="ar_AE"/>
        </w:rPr>
        <w:t>مُبارك</w:t>
      </w:r>
      <w:r>
        <w:rPr>
          <w:rtl/>
          <w:cs/>
          <w:lang w:val="ar_AE" w:bidi="ar_AE"/>
        </w:rPr>
        <w:t xml:space="preserve">. ترجموا كلمة "مُبارك" كما استخدمتموها في أجزاء أخرى من العهد الجديد، أو قد تقولون الرجاء "السعيد" أو "الصالح". ولمزيد من المعلومات عن كلمة "مُبارك"، راجعوا كلمة </w:t>
      </w:r>
      <w:r>
        <w:rPr>
          <w:rtl/>
          <w:cs/>
          <w:lang w:val="ar_AE" w:bidi="ar_AE"/>
        </w:rPr>
        <w:t>يبارك</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سيُظهِر يسوع المسيح </w:t>
      </w:r>
      <w:r>
        <w:rPr>
          <w:b/>
          <w:rtl/>
          <w:cs/>
          <w:lang w:val="ar_AE" w:bidi="ar_AE"/>
        </w:rPr>
        <w:t>مجد</w:t>
      </w:r>
      <w:r>
        <w:rPr>
          <w:rtl/>
          <w:cs/>
          <w:lang w:val="ar_AE" w:bidi="ar_AE"/>
        </w:rPr>
        <w:t>، أو عظمة الله وجلاله وقوته.</w:t>
      </w:r>
    </w:p>
    <w:p>
      <w:pPr>
        <w:bidi/>
      </w:pPr>
      <w:r>
        <w:rPr>
          <w:rtl/>
          <w:cs/>
          <w:lang w:val="ar_AE" w:bidi="ar_AE"/>
        </w:rPr>
      </w:r>
      <w:r>
        <w:rPr>
          <w:rtl/>
          <w:cs/>
          <w:lang w:val="ar_AE" w:bidi="ar_AE"/>
        </w:rPr>
        <w:t xml:space="preserve">توقّفوا هنا وناقشوا كيف ستترجمون كلمة </w:t>
      </w:r>
      <w:r>
        <w:rPr>
          <w:b/>
          <w:rtl/>
          <w:cs/>
          <w:lang w:val="ar_AE" w:bidi="ar_AE"/>
        </w:rPr>
        <w:t>مَجَد</w:t>
      </w:r>
      <w:r>
        <w:rPr>
          <w:rtl/>
          <w:cs/>
          <w:lang w:val="ar_AE" w:bidi="ar_AE"/>
        </w:rPr>
        <w:t xml:space="preserve">. ترجموا كلمة "مجد" بنفس الطريقة التي استخدمتموها في أجزاء أخرى من العهد الجديد. ولمزيد من المعلومات عن </w:t>
      </w:r>
      <w:r>
        <w:rPr>
          <w:rtl/>
          <w:cs/>
          <w:lang w:val="ar_AE" w:bidi="ar_AE"/>
        </w:rPr>
        <w:t>المجد</w:t>
      </w:r>
      <w:r>
        <w:rPr>
          <w:rtl/>
          <w:cs/>
          <w:lang w:val="ar_AE" w:bidi="ar_AE"/>
        </w:rPr>
        <w:t>، انظروا قاموس الكلمات الرئيسية. أوقفوا سماع هذا التسجيل الصوتي هنا.</w:t>
      </w:r>
    </w:p>
    <w:p>
      <w:pPr>
        <w:bidi/>
      </w:pPr>
      <w:r>
        <w:rPr>
          <w:rtl/>
          <w:cs/>
          <w:lang w:val="ar_AE" w:bidi="ar_AE"/>
        </w:rPr>
      </w:r>
      <w:r>
        <w:rPr>
          <w:rtl/>
          <w:cs/>
          <w:lang w:val="ar_AE" w:bidi="ar_AE"/>
        </w:rPr>
        <w:t xml:space="preserve">يقول بولس إن يسوع المسيح هو إلهنا العظيم ومخلّصنا. </w:t>
      </w:r>
      <w:r>
        <w:rPr>
          <w:b/>
          <w:rtl/>
          <w:cs/>
          <w:lang w:val="ar_AE" w:bidi="ar_AE"/>
        </w:rPr>
        <w:t>المَسيح</w:t>
      </w:r>
      <w:r>
        <w:rPr>
          <w:rtl/>
          <w:cs/>
          <w:lang w:val="ar_AE" w:bidi="ar_AE"/>
        </w:rPr>
        <w:t xml:space="preserve"> يعني المَمسُوح، و</w:t>
      </w:r>
      <w:r>
        <w:rPr>
          <w:b/>
          <w:rtl/>
          <w:cs/>
          <w:lang w:val="ar_AE" w:bidi="ar_AE"/>
        </w:rPr>
        <w:t>المُخلِّص</w:t>
      </w:r>
      <w:r>
        <w:rPr>
          <w:rtl/>
          <w:cs/>
          <w:lang w:val="ar_AE" w:bidi="ar_AE"/>
        </w:rPr>
        <w:t xml:space="preserve"> هو الذي يُخلّص الناس من خطاياهم. ترجموا كلمة "المَسيح" و"المُخلِّص" كما استخدمتموها في المقاطع السابقة. ولمزيد من المعلومات عن </w:t>
      </w:r>
      <w:r>
        <w:rPr>
          <w:rtl/>
          <w:cs/>
          <w:lang w:val="ar_AE" w:bidi="ar_AE"/>
        </w:rPr>
        <w:t>المَسيح</w:t>
      </w:r>
      <w:r>
        <w:rPr>
          <w:rtl/>
          <w:cs/>
          <w:lang w:val="ar_AE" w:bidi="ar_AE"/>
        </w:rPr>
        <w:t xml:space="preserve"> و</w:t>
      </w:r>
      <w:r>
        <w:rPr>
          <w:rtl/>
          <w:cs/>
          <w:lang w:val="ar_AE" w:bidi="ar_AE"/>
        </w:rPr>
        <w:t>المُخلِّص</w:t>
      </w:r>
      <w:r>
        <w:rPr>
          <w:rtl/>
          <w:cs/>
          <w:lang w:val="ar_AE" w:bidi="ar_AE"/>
        </w:rPr>
        <w:t xml:space="preserve"> راجعوا قاموس الكلمات الرئيسية.</w:t>
      </w:r>
    </w:p>
    <w:p>
      <w:pPr>
        <w:bidi/>
      </w:pPr>
      <w:r>
        <w:rPr>
          <w:rtl/>
          <w:cs/>
          <w:lang w:val="ar_AE" w:bidi="ar_AE"/>
        </w:rPr>
      </w:r>
      <w:r>
        <w:rPr>
          <w:rtl/>
          <w:cs/>
          <w:lang w:val="ar_AE" w:bidi="ar_AE"/>
        </w:rPr>
        <w:t xml:space="preserve">وقد بذل يسوع نفسه لكي </w:t>
      </w:r>
      <w:r>
        <w:rPr>
          <w:b/>
          <w:rtl/>
          <w:cs/>
          <w:lang w:val="ar_AE" w:bidi="ar_AE"/>
        </w:rPr>
        <w:t>يفدينا</w:t>
      </w:r>
      <w:r>
        <w:rPr>
          <w:rtl/>
          <w:cs/>
          <w:lang w:val="ar_AE" w:bidi="ar_AE"/>
        </w:rPr>
        <w:t xml:space="preserve">ويُخلِّصنا من كل </w:t>
      </w:r>
      <w:r>
        <w:rPr>
          <w:b/>
          <w:rtl/>
          <w:cs/>
          <w:lang w:val="ar_AE" w:bidi="ar_AE"/>
        </w:rPr>
        <w:t>إثم</w:t>
      </w:r>
      <w:r>
        <w:rPr>
          <w:rtl/>
          <w:cs/>
          <w:lang w:val="ar_AE" w:bidi="ar_AE"/>
        </w:rPr>
        <w:t>. وكلمة "يفدي" تعني يُخلِّص أو يُحرِّر. في العهد القديم، فدى الله شعبه إسرائيل من العبودية في مصر، والآن يفدي يسوع الناس من كل الطرق التي بها يكسرون شرائع الله. وتشير كلمة "إثم" إلى ما هو شرير أو إلى عدم اتباع أي من شرائع الله.</w:t>
      </w:r>
    </w:p>
    <w:p>
      <w:pPr>
        <w:bidi/>
      </w:pPr>
      <w:r>
        <w:rPr>
          <w:rtl/>
          <w:cs/>
          <w:lang w:val="ar_AE" w:bidi="ar_AE"/>
        </w:rPr>
      </w:r>
      <w:r>
        <w:rPr>
          <w:rtl/>
          <w:cs/>
          <w:lang w:val="ar_AE" w:bidi="ar_AE"/>
        </w:rPr>
        <w:t>توقّفوا هنا وناقشوا هذا السؤال معًا كمجموعة: كيف ستترجمون فكرة أن</w:t>
      </w:r>
      <w:r>
        <w:rPr>
          <w:b/>
          <w:rtl/>
          <w:cs/>
          <w:lang w:val="ar_AE" w:bidi="ar_AE"/>
        </w:rPr>
        <w:t xml:space="preserve"> يفدي </w:t>
      </w:r>
      <w:r>
        <w:rPr>
          <w:rtl/>
          <w:cs/>
          <w:lang w:val="ar_AE" w:bidi="ar_AE"/>
        </w:rPr>
        <w:t xml:space="preserve">شعبه من كل </w:t>
      </w:r>
      <w:r>
        <w:rPr>
          <w:b/>
          <w:rtl/>
          <w:cs/>
          <w:lang w:val="ar_AE" w:bidi="ar_AE"/>
        </w:rPr>
        <w:t xml:space="preserve"> إثم </w:t>
      </w:r>
      <w:r>
        <w:rPr>
          <w:rtl/>
          <w:cs/>
          <w:lang w:val="ar_AE" w:bidi="ar_AE"/>
        </w:rPr>
        <w:t xml:space="preserve">. إذا كنتم قد ترجمتم هاتَين الكلمتَين فعلًا في سِفر آخر من الكتاب المُقدَّس، استخدموا الكلمتَين عينهما اللتَين استخدمتم هناك. لمزيد من المعلومات عن </w:t>
      </w:r>
      <w:r>
        <w:rPr>
          <w:rtl/>
          <w:cs/>
          <w:lang w:val="ar_AE" w:bidi="ar_AE"/>
        </w:rPr>
        <w:t>الفداء</w:t>
      </w:r>
      <w:r>
        <w:rPr>
          <w:rtl/>
          <w:cs/>
          <w:lang w:val="ar_AE" w:bidi="ar_AE"/>
        </w:rPr>
        <w:t xml:space="preserve"> و</w:t>
      </w:r>
      <w:r>
        <w:rPr>
          <w:rtl/>
          <w:cs/>
          <w:lang w:val="ar_AE" w:bidi="ar_AE"/>
        </w:rPr>
        <w:t>الإثم</w:t>
      </w:r>
      <w:r>
        <w:rPr>
          <w:rtl/>
          <w:cs/>
          <w:lang w:val="ar_AE" w:bidi="ar_AE"/>
        </w:rPr>
        <w:t xml:space="preserve"> راجعوا قاموس الكلمات الرئيسية. أوقفوا سماع هذا التسجيل الصوتي هنا.</w:t>
      </w:r>
    </w:p>
    <w:p>
      <w:pPr>
        <w:bidi/>
      </w:pPr>
      <w:r>
        <w:rPr>
          <w:rtl/>
          <w:cs/>
          <w:lang w:val="ar_AE" w:bidi="ar_AE"/>
        </w:rPr>
      </w:r>
      <w:r>
        <w:rPr>
          <w:rtl/>
          <w:cs/>
          <w:lang w:val="ar_AE" w:bidi="ar_AE"/>
        </w:rPr>
        <w:t xml:space="preserve">لقد بذل يسوع نفسه ليُطهِّر المؤمنين ليكونوا </w:t>
      </w:r>
      <w:r>
        <w:rPr>
          <w:b/>
          <w:rtl/>
          <w:cs/>
          <w:lang w:val="ar_AE" w:bidi="ar_AE"/>
        </w:rPr>
        <w:t>شعب</w:t>
      </w:r>
      <w:r>
        <w:rPr>
          <w:rtl/>
          <w:cs/>
          <w:lang w:val="ar_AE" w:bidi="ar_AE"/>
        </w:rPr>
        <w:t xml:space="preserve"> خاص له. وكلمة "يُطَهِّر" تعني أن يجعل الشخص طاهرًا روحيًا أمام الله، أو صالحًا لخدمة الله أو عبادته. تُرجَم كلمة "يُطَهِّر" بطريقة مشابهة لكلمة </w:t>
      </w:r>
      <w:r>
        <w:rPr>
          <w:b/>
          <w:rtl/>
          <w:cs/>
          <w:lang w:val="ar_AE" w:bidi="ar_AE"/>
        </w:rPr>
        <w:t>طاهِر</w:t>
      </w:r>
      <w:r>
        <w:rPr>
          <w:rtl/>
          <w:cs/>
          <w:lang w:val="ar_AE" w:bidi="ar_AE"/>
        </w:rPr>
        <w:t xml:space="preserve"> التي استخدمتموها في المقاطع السابقة. ولمزيد من المعلومات عن كلمة </w:t>
      </w:r>
      <w:r>
        <w:rPr>
          <w:rtl/>
          <w:cs/>
          <w:lang w:val="ar_AE" w:bidi="ar_AE"/>
        </w:rPr>
        <w:t>يُطَهِّر</w:t>
      </w:r>
      <w:r>
        <w:rPr>
          <w:rtl/>
          <w:cs/>
          <w:lang w:val="ar_AE" w:bidi="ar_AE"/>
        </w:rPr>
        <w:t xml:space="preserve"> راجعوا قاموس الكلمات الرئيسية.</w:t>
      </w:r>
    </w:p>
    <w:p>
      <w:pPr>
        <w:bidi/>
      </w:pPr>
      <w:r>
        <w:rPr>
          <w:rtl/>
          <w:cs/>
          <w:lang w:val="ar_AE" w:bidi="ar_AE"/>
        </w:rPr>
      </w:r>
      <w:r>
        <w:rPr>
          <w:rtl/>
          <w:cs/>
          <w:lang w:val="ar_AE" w:bidi="ar_AE"/>
        </w:rPr>
        <w:t>شعب يسوع متحمسون لفعل أعمال حسنة. وفي اللغة الأصلية يُقال أنهم شعب "غَيُور" في أعمال حسنة. في مواضع أخرى من العهدين القديم والجديد، تُستعمل كلمة «غيور» لوصف أناس مكرَّسين جدًا لله أو ملتزمين جدًا باتباع شريعة الله. في زمن بولس، كان بعض الناس يُدعون «الغيورين»، أي إنهم كانوا يهودًا أرادوا إسقاط الحكم الروماني. وفي هذا المقطع، المقصود بعبارة "غَيُورًا فِي أَعْمَالٍ حَسَنَةٍ" هم الذين يرغبون بشدة في فعل أمور طيّبة.</w:t>
      </w:r>
    </w:p>
    <w:p>
      <w:pPr>
        <w:bidi/>
      </w:pPr>
      <w:r>
        <w:rPr>
          <w:rtl/>
          <w:cs/>
          <w:lang w:val="ar_AE" w:bidi="ar_AE"/>
        </w:rPr>
      </w:r>
      <w:r>
        <w:rPr>
          <w:rtl/>
          <w:cs/>
          <w:lang w:val="ar_AE" w:bidi="ar_AE"/>
        </w:rPr>
        <w:t>يُخبر بولس تيطس بأن يعلِّم المؤمنين هذه الأمور. وكان على تيطس أن يشجعهم ويوبّخهم بكل سلطان، وألا يدع أي شخص يستهين به أو بتعليمه.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تيطس 3: 1- 11 واحفظوه في قلوبكم.</w:t>
      </w:r>
    </w:p>
    <w:p>
      <w:pPr>
        <w:bidi/>
      </w:pPr>
      <w:r>
        <w:rPr>
          <w:rtl/>
          <w:cs/>
          <w:lang w:val="ar_AE" w:bidi="ar_AE"/>
        </w:rPr>
      </w:r>
      <w:r>
        <w:rPr>
          <w:rtl/>
          <w:cs/>
          <w:lang w:val="ar_AE" w:bidi="ar_AE"/>
        </w:rPr>
        <w:t>استمعوا إلى نسخة صوتية من تيطس 3: 1–11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تيطس 3: 1–11 من الترجمة الأكثر فهمًا بالنسبة لكم.</w:t>
      </w:r>
    </w:p>
    <w:p>
      <w:pPr>
        <w:bidi/>
      </w:pPr>
      <w:r>
        <w:rPr>
          <w:rtl/>
          <w:cs/>
          <w:lang w:val="ar_AE" w:bidi="ar_AE"/>
        </w:rPr>
      </w:r>
      <w:r>
        <w:rPr>
          <w:rtl/>
          <w:cs/>
          <w:lang w:val="ar_AE" w:bidi="ar_AE"/>
        </w:rPr>
        <w:t>يواصل بولس رسالته إلى تيطس في كريت. في المقاطع السابقة، وصف بولس التعليم الكاذب والتعليم الصحيح. كما أخبر تيطس بما يجب أن يُعلِّمه للمؤمنين في كريت، ولماذا يجب أن يحيا المؤمنون حسب طرق الله. يشرح بولس كيف ينبغي على المؤمنين المختلفين داخل البيت أن يتعاملوا مع بقية المؤمنين. والآن يخبر بولس تيطس كيف يجب أن يعيش المؤمنون مع غير المؤمنين في المجتمع الأوسع. وكما فعل من قبل، يشرح بولس الحقائق المتعلقة بالله التي تجعل من الممكن للمؤمنين أن يعيشوا بهذه الطريقة.</w:t>
      </w:r>
    </w:p>
    <w:p>
      <w:pPr>
        <w:bidi/>
      </w:pPr>
      <w:r>
        <w:rPr>
          <w:rtl/>
          <w:cs/>
          <w:lang w:val="ar_AE" w:bidi="ar_AE"/>
        </w:rPr>
      </w:r>
      <w:r>
        <w:rPr>
          <w:rtl/>
          <w:cs/>
          <w:lang w:val="ar_AE" w:bidi="ar_AE"/>
        </w:rPr>
        <w:t xml:space="preserve">توقّفوا هنا وانظروا كمجموعة إلى خريطة لجزيرة </w:t>
      </w:r>
      <w:r>
        <w:rPr>
          <w:b/>
          <w:rtl/>
          <w:cs/>
          <w:lang w:val="ar_AE" w:bidi="ar_AE"/>
        </w:rPr>
        <w:t>كريت</w:t>
      </w:r>
      <w:r>
        <w:rPr>
          <w:rtl/>
          <w:cs/>
          <w:lang w:val="ar_AE" w:bidi="ar_AE"/>
        </w:rPr>
        <w:t xml:space="preserve"> إذا لزم الأمر. أوقفوا سماع هذا التسجيل الصوتي هنا.</w:t>
      </w:r>
    </w:p>
    <w:p>
      <w:pPr>
        <w:bidi/>
      </w:pPr>
      <w:r>
        <w:rPr>
          <w:rtl/>
          <w:cs/>
          <w:lang w:val="ar_AE" w:bidi="ar_AE"/>
        </w:rPr>
      </w:r>
      <w:r>
        <w:rPr>
          <w:rtl/>
          <w:cs/>
          <w:lang w:val="ar_AE" w:bidi="ar_AE"/>
        </w:rPr>
        <w:t>لقد كان على تيطس أن يُذكِّر المؤمنين بكيفية التعامل مع غير المؤمنين، بما في ذلك الخضوع لحكّامهم وسلطاتهم. فيجب على المؤمنين أن يحترموا سلطة الحكام والرياسات، والذين يمكن أن يكونوا أي شخص له سلطة على المجتمعات والأمم. كان المؤمنون يعلمون بالفعل أن عليهم أن يطيعوا قادتهم، ويريد بولس أن يواصل تذكير المؤمنين وتشجيعهم على ذلك.</w:t>
      </w:r>
    </w:p>
    <w:p>
      <w:pPr>
        <w:bidi/>
      </w:pPr>
      <w:r>
        <w:rPr>
          <w:rtl/>
          <w:cs/>
          <w:lang w:val="ar_AE" w:bidi="ar_AE"/>
        </w:rPr>
      </w:r>
      <w:r>
        <w:rPr>
          <w:rtl/>
          <w:cs/>
          <w:lang w:val="ar_AE" w:bidi="ar_AE"/>
        </w:rPr>
        <w:t>توقّفوا هنا وناقشوا هذا السؤال معًا كمجموعة: صِفوا الحكام في مجتمعكم. كيف يُظهر الناس الطاعة للحكام أو للقوانين التي يصنعها الحكام؟ أوقفوا سماع هذا التسجيل الصوتي هنا.</w:t>
      </w:r>
    </w:p>
    <w:p>
      <w:pPr>
        <w:bidi/>
      </w:pPr>
      <w:r>
        <w:rPr>
          <w:rtl/>
          <w:cs/>
          <w:lang w:val="ar_AE" w:bidi="ar_AE"/>
        </w:rPr>
      </w:r>
      <w:r>
        <w:rPr>
          <w:rtl/>
          <w:cs/>
          <w:lang w:val="ar_AE" w:bidi="ar_AE"/>
        </w:rPr>
        <w:t>كما يجب على المؤمنين أيضًا أن يكونوا مستعدين لعمل الخير لصالح الآخرين في مجتمعهم، بما في ذلك غير المؤمنين. لا ينبغي للمؤمنين أن يعيشوا مثل الثقافة الكريتية المنفلتة التي حولهم. لا ينبغي للمؤمنين أن يفتروا على أحد أو يتكلموا بالسوء على شخصٍ آخر. ينبغي لهم أن يعيشوا بسلام مع جميع الناس، وأن يكونوا لطفاء وودعاء مع الآخرين، وألا يتصرفوا كأنهم أهم من غيرهم.</w:t>
      </w:r>
    </w:p>
    <w:p>
      <w:pPr>
        <w:bidi/>
      </w:pPr>
      <w:r>
        <w:rPr>
          <w:rtl/>
          <w:cs/>
          <w:lang w:val="ar_AE" w:bidi="ar_AE"/>
        </w:rPr>
      </w:r>
      <w:r>
        <w:rPr>
          <w:rtl/>
          <w:cs/>
          <w:lang w:val="ar_AE" w:bidi="ar_AE"/>
        </w:rPr>
        <w:t>توقّفوا هنا وناقشوا كمجموعة: تحدثوا عن شخص تعرفونه يعيش في سلام مع الناس من حوله. ما نوع الأمور التي يقومون بها؟ كيف يعاملهم الآخرون أو ماذا يظنون عنهم؟ أوقفوا سماع هذا التسجيل الصوتي هنا.</w:t>
      </w:r>
    </w:p>
    <w:p>
      <w:pPr>
        <w:bidi/>
      </w:pPr>
      <w:r>
        <w:rPr>
          <w:rtl/>
          <w:cs/>
          <w:lang w:val="ar_AE" w:bidi="ar_AE"/>
        </w:rPr>
      </w:r>
      <w:r>
        <w:rPr>
          <w:rtl/>
          <w:cs/>
          <w:lang w:val="ar_AE" w:bidi="ar_AE"/>
        </w:rPr>
        <w:t>والآن يبدأ بولس في شرح سبب قدرة المؤمنين على أن يعيشوا صالحين مع غير المؤمنين في المجتمع. ويذكِّر بولس المؤمنين أنهم في الماضي كانوا أيضًا مقاومين لله وللآخرين، لم يكونوا يفهمون الله، وعصوا الله، وكانوا مخدوعين فيما كانوا يؤمنون به. كانت شهوات ورغبات شريرة كثيرة تتحكم فيهم، وقضوا وقتهم في فعل الشر وحسد الآخرين، وكان الآخرون يبغضونهم، وهم أيضًا كانوا يبغضون بعضهم بعضًا.</w:t>
      </w:r>
    </w:p>
    <w:p>
      <w:pPr>
        <w:bidi/>
      </w:pPr>
      <w:r>
        <w:rPr>
          <w:rtl/>
          <w:cs/>
          <w:lang w:val="ar_AE" w:bidi="ar_AE"/>
        </w:rPr>
      </w:r>
      <w:r>
        <w:rPr>
          <w:rtl/>
          <w:cs/>
          <w:lang w:val="ar_AE" w:bidi="ar_AE"/>
        </w:rPr>
        <w:t>يقارن بولس بين طريقة الحياة السابقة هذه والحياة الجديدة التي للمؤمنين الآن. يقول بولس إن لطف الله وإحسانه للناس قد ظهرا، أي إن الله مخلّصنا أظهر لطفه وإحسانه للناس. ويؤمن معظم الناس أن هذا حدث عندما أرسل الله يسوع إلى الأرض. يقول بولس إن الله خلّص المؤمنين بسبب رحمته، وليس بسبب أعمالٍ صالحة عملوها من تلقاء أنفسهم، إذ لم يكن المؤمنون يستحقون أن يخلّصهم الله. ولأن الله أظهر محبته وإحسانه للناس وهم ما زالوا أشرارًا، ينبغي لنا الآن أن نظهر المحبة واللطف ذاتهما للآخرين الذين لم يؤمنوا بعد.</w:t>
      </w:r>
    </w:p>
    <w:p>
      <w:pPr>
        <w:bidi/>
      </w:pPr>
      <w:r>
        <w:rPr>
          <w:rtl/>
          <w:cs/>
          <w:lang w:val="ar_AE" w:bidi="ar_AE"/>
        </w:rPr>
      </w:r>
      <w:r>
        <w:rPr>
          <w:rtl/>
          <w:cs/>
          <w:lang w:val="ar_AE" w:bidi="ar_AE"/>
        </w:rPr>
        <w:t>إن فهم كيف خلّص الله المؤمنين من خلال الغُسل والولادة الجديدة والتجديد هو أمر معقّد. والمقصود بالغُسل هو التطهير بالماء لجعل شخص ما طاهرًا. ويمكن أن يعني أيضًا تطهير الشخص روحيًا – أو جعله لائقًا لعبادة الله، حيث يُرجَّح هنا أنه يقصد تطهيرًا روحيًا داخليًا، وليس غسلاً جسديًا أو معمودية.</w:t>
      </w:r>
    </w:p>
    <w:p>
      <w:pPr>
        <w:bidi/>
      </w:pPr>
      <w:r>
        <w:rPr>
          <w:rtl/>
          <w:cs/>
          <w:lang w:val="ar_AE" w:bidi="ar_AE"/>
        </w:rPr>
      </w:r>
      <w:r>
        <w:rPr>
          <w:rtl/>
          <w:cs/>
          <w:lang w:val="ar_AE" w:bidi="ar_AE"/>
        </w:rPr>
        <w:t>توقّفوا هنا وناقشوا هذا السؤال كمجموعة: كيف وأين تُطهرون شخصًا أو شيء ما بشكل جسدي؟ وكيف تُطهرون شخصًا أو شيء ما روحيًا؟ أوقفوا سماع هذا التسجيل الصوتي هنا.</w:t>
      </w:r>
    </w:p>
    <w:p>
      <w:pPr>
        <w:bidi/>
      </w:pPr>
      <w:r>
        <w:rPr>
          <w:rtl/>
          <w:cs/>
          <w:lang w:val="ar_AE" w:bidi="ar_AE"/>
        </w:rPr>
      </w:r>
      <w:r>
        <w:rPr>
          <w:rtl/>
          <w:cs/>
          <w:lang w:val="ar_AE" w:bidi="ar_AE"/>
        </w:rPr>
        <w:t>قد يقصد بولس أن الله يطهّر المؤمنين روحيًا بالروح القدس، وهو الذي يمنحهم كلًّا من الولادة الجديدة والتجديد. والولادة الجديدة تعني التخلّي عن طريقة الحياة القديمة بالكامل والبدء من جديد كمؤمن وتابع ليسوع، تقريبًا كشخص جديد. أي إن التجديد هو الحياة الجديدة وتغيُّر القلب والفكر الناتجان عن الولادة الجديدة. أو قد يقصد بولس أن الولادة الجديدة والتجديد هما حدثان منفصلان للمؤمن، إذ يُطهِّر الله قلوب المؤمنين بالولادة الجديدة، ويمنح الروح القدس حياةً جديدة. لقد أتمّ الله وعدًا من العهد القديم بأن أعطى المؤمنين روحه القدوس بحرية وبسخاء بيسوع المسيح. إذ إن الروح القدس الآن حاضر دائمًا ليُعين المؤمنين.</w:t>
      </w:r>
    </w:p>
    <w:p>
      <w:pPr>
        <w:bidi/>
      </w:pPr>
      <w:r>
        <w:rPr>
          <w:rtl/>
          <w:cs/>
          <w:lang w:val="ar_AE" w:bidi="ar_AE"/>
        </w:rPr>
      </w:r>
      <w:r>
        <w:rPr>
          <w:rtl/>
          <w:cs/>
          <w:lang w:val="ar_AE" w:bidi="ar_AE"/>
        </w:rPr>
        <w:t>لقد أعطى الله المؤمنين روحه القدوس ليُبررهم. أي إن الله يردّ العلاقة الصحيحة بينه وبين المؤمنين، إذ يفعل الله هذا بنعمته، أي إن ذلك عطية لا يستحقها المؤمنون. وقد تعني كلمة "نِعْمَتِه" نعمة الله أو قد تعني نعمة يسوع.</w:t>
      </w:r>
    </w:p>
    <w:p>
      <w:pPr>
        <w:bidi/>
      </w:pPr>
      <w:r>
        <w:rPr>
          <w:rtl/>
          <w:cs/>
          <w:lang w:val="ar_AE" w:bidi="ar_AE"/>
        </w:rPr>
      </w:r>
      <w:r>
        <w:rPr>
          <w:rtl/>
          <w:cs/>
          <w:lang w:val="ar_AE" w:bidi="ar_AE"/>
        </w:rPr>
        <w:t>إذ يقول بولس إن السبب النهائي الذي لأجله يخلّص الله المؤمنين هو لكي نصير ورثة لله. والوارث ينال مالًا أو ممتلكات من أبيه بعد موته. وفي العهد القديم وعد الله أن يعطي شعبه أرضًا وبركات كميراث. وفي هذا المقطع يعطي الله المؤمنين ميراث رجاء الحياة الأبدية. والحياة الأبدية تعني أن المؤمنين يمكنهم أن يتوقعوا بثقة أن يعيشوا إلى الأبد مع الله. ويقول بولس إن هذا التعليم الخاص بكيفية خلاص الله للمؤمنين هو صادق وجدير بالثقة. وبإمكان المؤمنين أن يعتمدوا على ما قاله بولس.</w:t>
      </w:r>
    </w:p>
    <w:p>
      <w:pPr>
        <w:bidi/>
      </w:pPr>
      <w:r>
        <w:rPr>
          <w:rtl/>
          <w:cs/>
          <w:lang w:val="ar_AE" w:bidi="ar_AE"/>
        </w:rPr>
      </w:r>
      <w:r>
        <w:rPr>
          <w:rtl/>
          <w:cs/>
          <w:lang w:val="ar_AE" w:bidi="ar_AE"/>
        </w:rPr>
        <w:t>توقّفوا هنا وناقشوا هذا السؤال معًا: صِفوا كيف يرث الناس المال أو الممتلكات الأخرى في ثقافتكم. من يستطيع أن يرث شيئًا؟ من الذي يقرر من ينال الميراث؟ أوقفوا سماع هذا التسجيل الصوتي هنا.</w:t>
      </w:r>
    </w:p>
    <w:p>
      <w:pPr>
        <w:bidi/>
      </w:pPr>
      <w:r>
        <w:rPr>
          <w:rtl/>
          <w:cs/>
          <w:lang w:val="ar_AE" w:bidi="ar_AE"/>
        </w:rPr>
      </w:r>
      <w:r>
        <w:rPr>
          <w:rtl/>
          <w:cs/>
          <w:lang w:val="ar_AE" w:bidi="ar_AE"/>
        </w:rPr>
        <w:t>كان بولس يريد من تيطس أن يؤكد هذا التعليم لكي يدفع المؤمنين أن يفكّروا بعناية في طرق ممارسة الأعمال الحسنة. وعليهم أن يحرصوا على القيام بهذه الأعمال الحسنة. يقول بولس إن "هَذِهِ الأُمُورَ" هِيَ الْحَسَنَةُ وَالنَّافِعَةُ لِلنَّاسِ، بما في ذلك غير المؤمنين. ويذكِّر بولس تيطس مرة أخرى بأن المؤمنين يجب أن يقضوا وقتهم في فعل أمور حسنة لكل من بيت الله، والكنيسة، وجميع الناس في المجتمع، بمن فيهم غير المؤمنين.</w:t>
      </w:r>
    </w:p>
    <w:p>
      <w:pPr>
        <w:bidi/>
      </w:pPr>
      <w:r>
        <w:rPr>
          <w:rtl/>
          <w:cs/>
          <w:lang w:val="ar_AE" w:bidi="ar_AE"/>
        </w:rPr>
      </w:r>
      <w:r>
        <w:rPr>
          <w:rtl/>
          <w:cs/>
          <w:lang w:val="ar_AE" w:bidi="ar_AE"/>
        </w:rPr>
        <w:t xml:space="preserve">كان بولس يتحدث عما يجب أن يقضي المؤمنون وقتهم فيه، والآن يخبر بولس تيطس ما يجب أن يتجنبه المؤمنون أو لا يصرفوا وقتهم فيه. وعلى تيطس أن يتجنّب الْمُبَاحَثَاتُ الْغَبِيَّةُ، وَالأَنْسَابُ، وَالْخُصُومَاتُ، وَالْمُنَازَعَاتُ النَّامُوسِيةُ. إذ يوضح بولس أن سبب تجنّب تيطس لهذه المباحثات (المجادلات) الغبية هو أَنَّهَا غَيْرُ نَافِعَةٍ، وَبَاطِلَةٌ. وهذا على النقيض من الأمور الحسنة والنافعة التي ينبغي للمؤمنين أن يعملوها. </w:t>
      </w:r>
    </w:p>
    <w:p>
      <w:pPr>
        <w:bidi/>
      </w:pPr>
      <w:r>
        <w:rPr>
          <w:rtl/>
          <w:cs/>
          <w:lang w:val="ar_AE" w:bidi="ar_AE"/>
        </w:rPr>
      </w:r>
      <w:r>
        <w:rPr>
          <w:rtl/>
          <w:cs/>
          <w:lang w:val="ar_AE" w:bidi="ar_AE"/>
        </w:rPr>
        <w:t>ثم يبيّن بولس لتيطس ما ينبغي أن يفعله مع الأشخاص، وربما كانوا من المعلّمين الكذبة، الذين يخاصمون ويثيرون الانقسام بين المؤمنين. إذ يقول له أن ينذر هذا النوع من الأشخاص مرة أو مرتين بسبب سلوكهم الخطير، راجيًا أن يتغيّروا أو يكفّوا عن التصرّف بهذه الطريقة. أمّا إن لم يغيّر الشخص سلوكه، فعلى تيطس أن يرفضه، أي ألّا يدعه يؤثر في المؤمنين. وقد يعني هذا أيضًا أن على تيطس أن يُخرج هذا الشخص تمامًا من جماعة المؤمنين. إذ يكون هذا الشخص قد انحرف في فكره وسلوكه، وستُثبت خطاياه أنه مذنب أمام الله من خلال ما يسببه من انقسام.</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تيطس 3: 1–11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يخبر بولس تيطس كيف يجب أن يتواصل المؤمنون مع حكّامهم ومع غير المؤمنين.</w:t>
      </w:r>
    </w:p>
    <w:p>
      <w:pPr>
        <w:bidi/>
      </w:pPr>
      <w:r>
        <w:rPr>
          <w:rtl/>
          <w:cs/>
          <w:lang w:val="ar_AE" w:bidi="ar_AE"/>
        </w:rPr>
      </w:r>
      <w:r>
        <w:rPr>
          <w:b/>
          <w:rtl/>
          <w:cs/>
          <w:lang w:val="ar_AE" w:bidi="ar_AE"/>
        </w:rPr>
        <w:t>في الجزء الثاني:</w:t>
      </w:r>
      <w:r>
        <w:rPr>
          <w:rtl/>
          <w:cs/>
          <w:lang w:val="ar_AE" w:bidi="ar_AE"/>
        </w:rPr>
        <w:t xml:space="preserve"> يشرح بولس كيف كان المؤمنون يعيشون قبل أن يبدأوا في اتباع يسوع.</w:t>
      </w:r>
    </w:p>
    <w:p>
      <w:pPr>
        <w:bidi/>
      </w:pPr>
      <w:r>
        <w:rPr>
          <w:rtl/>
          <w:cs/>
          <w:lang w:val="ar_AE" w:bidi="ar_AE"/>
        </w:rPr>
      </w:r>
      <w:r>
        <w:rPr>
          <w:b/>
          <w:rtl/>
          <w:cs/>
          <w:lang w:val="ar_AE" w:bidi="ar_AE"/>
        </w:rPr>
        <w:t>في الجزء الثالث:</w:t>
      </w:r>
      <w:r>
        <w:rPr>
          <w:rtl/>
          <w:cs/>
          <w:lang w:val="ar_AE" w:bidi="ar_AE"/>
        </w:rPr>
        <w:t xml:space="preserve"> يشرح بولس كيف ولماذا خلَّص الله المؤمنين.</w:t>
      </w:r>
    </w:p>
    <w:p>
      <w:pPr>
        <w:bidi/>
      </w:pPr>
      <w:r>
        <w:rPr>
          <w:rtl/>
          <w:cs/>
          <w:lang w:val="ar_AE" w:bidi="ar_AE"/>
        </w:rPr>
      </w:r>
      <w:r>
        <w:rPr>
          <w:b/>
          <w:rtl/>
          <w:cs/>
          <w:lang w:val="ar_AE" w:bidi="ar_AE"/>
        </w:rPr>
        <w:t>في الجزء الرابع:</w:t>
      </w:r>
      <w:r>
        <w:rPr>
          <w:rtl/>
          <w:cs/>
          <w:lang w:val="ar_AE" w:bidi="ar_AE"/>
        </w:rPr>
        <w:t xml:space="preserve"> يريد بولس من المؤمنين أن يفعلوا الخير، ويصف كيف يمكنه معالجة الانقسام بين المؤمنين.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الرياسات والسلاطين</w:t>
      </w:r>
    </w:p>
    <w:p>
      <w:pPr>
        <w:pStyle w:val="ListBullet"/>
        <w:bidi/>
        <w:spacing w:line="240" w:lineRule="auto"/>
        <w:ind w:left="720"/>
      </w:pPr>
      <w:r>
        <w:rPr>
          <w:rtl/>
          <w:cs/>
          <w:lang w:val="ar_AE" w:bidi="ar_AE"/>
        </w:rPr>
      </w:r>
      <w:r>
        <w:rPr>
          <w:rtl/>
          <w:cs/>
          <w:lang w:val="ar_AE" w:bidi="ar_AE"/>
        </w:rPr>
        <w:t>غير المؤمنين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وشخص يصنع انشقاقًا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وتذكّروا أن بولس يواصل رسالته إلى تيطس في كريت. في المقطع السابق، قول بولس إن على المؤمنين أن يعيشوا حياةً بارة، لأن يسوع جاء ليخلّص الناس، وسيأتي مرة أخرى. تناولت المقاطع السابقة كيف يجب أن يعامل المؤمنون المؤمنين الآخرين، والآن يوضح بولس كيف يجب أن يتصرف المؤمنون تجاه حكّامهم وسائر الأشخاص غير المؤمنين. ويشرح بولس أيضًا كيف ولماذا خلّص الله المؤمنين، حتى يفهموا لماذا من المهم أن يتصرفوا باستقامة تجاه غير المؤمنين. ويشرح بولس أيضًا ما يجب فعله مع الذين يسببون الانقسامات في الكنيسة.</w:t>
      </w:r>
    </w:p>
    <w:p>
      <w:pPr>
        <w:bidi/>
      </w:pPr>
      <w:r>
        <w:rPr>
          <w:rtl/>
          <w:cs/>
          <w:lang w:val="ar_AE" w:bidi="ar_AE"/>
        </w:rPr>
      </w:r>
      <w:r>
        <w:rPr>
          <w:rtl/>
          <w:cs/>
          <w:lang w:val="ar_AE" w:bidi="ar_AE"/>
        </w:rPr>
        <w:t>في الجزء الأول من المقطع، من المهم أن تتذكّروا أن بولس طلب من تيطس أن يواصل تذكير المؤمنين بثلاثة أمور قد علّمهم بها بالفعل. أولًا، ينبغي لتيطس أن يستمر في تذكير المؤمنين بأن يخضعوا لحكامهم، أي أن يعترفوا بسلطتهم ويقبلوا مكانتهم القيادية. ويجب على المؤمنين أيضًا أن يخضعوا للشريعة، وأن يفعلوا الخير للآخرين. كما يريد بولس من تيطس أن يذكّر جميع الفئات المختلفة داخل البيت المؤمن بهذه الأمور. وتذكّروا أن كريت كانت معروفة بالانفلات، ولذلك يريد بولس من المؤمنين أن يكونوا قدوة في الطاعة والخضوع ليراها غير المؤمنون. ويجب أن تكون طريقة عيش المؤمنين، في طاعتهم وعملهم الخير للآخرين، على نقيض الطريقة التي كان يعيش بها المعلّمون الكذبة.</w:t>
      </w:r>
    </w:p>
    <w:p>
      <w:pPr>
        <w:bidi/>
      </w:pPr>
      <w:r>
        <w:rPr>
          <w:rtl/>
          <w:cs/>
          <w:lang w:val="ar_AE" w:bidi="ar_AE"/>
        </w:rPr>
      </w:r>
      <w:r>
        <w:rPr>
          <w:rtl/>
          <w:cs/>
          <w:lang w:val="ar_AE" w:bidi="ar_AE"/>
        </w:rPr>
        <w:t>توقّفوا هنا وناقشوا هذا السؤال معًا: كيف ستترجمون أمر بولس لتيطس أن "ذَكِّرْهُمْ" المؤمنين بهذه الأمور؟ أوقفوا سماع هذا التسجيل الصوتي هنا.</w:t>
      </w:r>
    </w:p>
    <w:p>
      <w:pPr>
        <w:bidi/>
      </w:pPr>
      <w:r>
        <w:rPr>
          <w:rtl/>
          <w:cs/>
          <w:lang w:val="ar_AE" w:bidi="ar_AE"/>
        </w:rPr>
      </w:r>
      <w:r>
        <w:rPr>
          <w:rtl/>
          <w:cs/>
          <w:lang w:val="ar_AE" w:bidi="ar_AE"/>
        </w:rPr>
        <w:t>ويقول بولس إن هناك أمران لا ينبغي للمؤمن أن يفعلهما، وأمرين يجب على المؤمن أن يفعلهما. فلا ينبغي للمؤمنين أن يفتروا على الآخرين أو يتكلموا عليهم بالسوء، كما لا ينبغي لهم أن يتنازعوا مع الآخرين – بل يجب أن يعيشوا في سلام معهم. وينبغي للمؤمنين أن يكونوا ودعاء، وأن يُظهروا كل تواضعٍ صادقٍ تجاه جميع الناس، رجالًا ونساءً. في زمن بولس، كان من الشائع قول "جَمِيعِ النَّاسِ" للإشارة إلى الرجال والنساء على حد سواء. ويريد بولس من المؤمنين ألا يتصرفوا كأنهم أكثر أهمية من الآخرين.</w:t>
      </w:r>
    </w:p>
    <w:p>
      <w:pPr>
        <w:bidi/>
      </w:pPr>
      <w:r>
        <w:rPr>
          <w:rtl/>
          <w:cs/>
          <w:lang w:val="ar_AE" w:bidi="ar_AE"/>
        </w:rPr>
      </w:r>
      <w:r>
        <w:rPr>
          <w:rtl/>
          <w:cs/>
          <w:lang w:val="ar_AE" w:bidi="ar_AE"/>
        </w:rPr>
        <w:t>توقفوا هنا وناقشوا هذا السؤال كمجموعة: كيف ستترجمون الوصف الذي يقدّمه بولس عن كيفية عيش المؤمنين؟ كيف سترتّبون أفكار عدم الافتراء على الآخرين، وعدم الخصام معهم، والوداعة، وإظهار كل تواضع؟ أوقفوا سماع هذا التسجيل الصوتي هنا.</w:t>
      </w:r>
    </w:p>
    <w:p>
      <w:pPr>
        <w:bidi/>
      </w:pPr>
      <w:r>
        <w:rPr>
          <w:rtl/>
          <w:cs/>
          <w:lang w:val="ar_AE" w:bidi="ar_AE"/>
        </w:rPr>
      </w:r>
      <w:r>
        <w:rPr>
          <w:rtl/>
          <w:cs/>
          <w:lang w:val="ar_AE" w:bidi="ar_AE"/>
        </w:rPr>
        <w:t>ويظهر الجزء الثاني والجزء الثالث من المقطع معًا الأسباب التي تدفع المؤمنين إلى فعل الخير لغير المؤمنين والعيش بطريقة مختلفة عن الثقافة الكريتية. وفي الجزء الثاني من المقطع، يصف بولس كيف كان المؤمنون يعيشون قبل أن يتبعوا يسوع. ويضمّ بولس نفسه أيضًا إلى هذا الوصف لحال المؤمنين قبل أن يتبعوا يسوع. إذ يقول «أَنَّنَا كُنَّا نَحْنُ أَيْضًا» ليؤكّد أن هذه كانت طريقة حياة المؤمنين قبل أن يتبعوا يسوع.</w:t>
      </w:r>
    </w:p>
    <w:p>
      <w:pPr>
        <w:bidi/>
      </w:pPr>
      <w:r>
        <w:rPr>
          <w:rtl/>
          <w:cs/>
          <w:lang w:val="ar_AE" w:bidi="ar_AE"/>
        </w:rPr>
      </w:r>
      <w:r>
        <w:rPr>
          <w:rtl/>
          <w:cs/>
          <w:lang w:val="ar_AE" w:bidi="ar_AE"/>
        </w:rPr>
        <w:t>توقفوا هنا وناقشوا هذا السؤال كمجموعة: كيف ستؤكّدون أن بولس يتحدث عن نفسه وعن المؤمنين الآخرين قبل أن يتبعوا يسوع؟ أوقفوا سماع هذا التسجيل الصوتي هنا.</w:t>
      </w:r>
    </w:p>
    <w:p>
      <w:pPr>
        <w:bidi/>
      </w:pPr>
      <w:r>
        <w:rPr>
          <w:rtl/>
          <w:cs/>
          <w:lang w:val="ar_AE" w:bidi="ar_AE"/>
        </w:rPr>
      </w:r>
      <w:r>
        <w:rPr>
          <w:rtl/>
          <w:cs/>
          <w:lang w:val="ar_AE" w:bidi="ar_AE"/>
        </w:rPr>
        <w:t>يصف بولس كيف كان المؤمنون يعيشون قبل أن يبدأوا في اتباع يسوع. لقد كانوا يعيشون مثل الكريتين لأنهم كانوا أغبياء ولا يرغبون في فهم الأمور الخاصة بالله. كما كانوا غَيْر طَائِعِين الله. كانوا ضَالِّين، ويخدعهم الناس ويكذبون عليهم بشأن ما يجب أن يؤمنوا به. كان المؤمنون مُستعبَدين أو خاضعين لشهواتهم ورغباتهم، فكانوا يفعلون كل ما يشاؤون. عاشوا حياةً مليئة بالخبث والحسد، مما جعل الناس يبغضونهم، وكانوا هم أيضًا يبغضون بعضهم بعضًا. تذكّروا أن هذه الصفات كلها تصف أسلوب الحياة في الماضي قبل أن يبدأ المؤمنون في اتباع يسوع.</w:t>
      </w:r>
    </w:p>
    <w:p>
      <w:pPr>
        <w:bidi/>
      </w:pPr>
      <w:r>
        <w:rPr>
          <w:rtl/>
          <w:cs/>
          <w:lang w:val="ar_AE" w:bidi="ar_AE"/>
        </w:rPr>
      </w:r>
      <w:r>
        <w:rPr>
          <w:rtl/>
          <w:cs/>
          <w:lang w:val="ar_AE" w:bidi="ar_AE"/>
        </w:rPr>
        <w:t>توقّفوا هنا وناقشوا هذا السؤال معًا: كيف ستترجمون وصف بولس لكيفية حياة المؤمنين قبل اتباع يسوع؟ يمكنكم التفكير في تجميع الصفات المختلفة معًا، مثل: الغباء والعصيان، والضلال والاستعباد للشهوات، والحياة المليئة بالخبث والحسد والبغضة. أوقفوا سماع هذا التسجيل الصوتي هنا.</w:t>
      </w:r>
    </w:p>
    <w:p>
      <w:pPr>
        <w:bidi/>
      </w:pPr>
      <w:r>
        <w:rPr>
          <w:rtl/>
          <w:cs/>
          <w:lang w:val="ar_AE" w:bidi="ar_AE"/>
        </w:rPr>
      </w:r>
      <w:r>
        <w:rPr>
          <w:rtl/>
          <w:cs/>
          <w:lang w:val="ar_AE" w:bidi="ar_AE"/>
        </w:rPr>
        <w:t>في الجزء الثالث من المقطع، تذكّروا أن بولس يقارن الآن بين أسلوب الحياة السابق والحياة الجديدة التي يعطيها الله للمؤمنين. تذكّروا أن بولس يقول إن لطف الله وإحسانه للناس قد ظهرا، وهي فكرة تشبه ما قاله سابقًا عن ظهور نعمة الله في مقطعٍ سابق. تذكّروا أن الله مُخلّصنا هو الذي يقدم اللطف والإحسان للبشر بإرساله يسوع إلى الأرض.</w:t>
      </w:r>
    </w:p>
    <w:p>
      <w:pPr>
        <w:bidi/>
      </w:pPr>
      <w:r>
        <w:rPr>
          <w:rtl/>
          <w:cs/>
          <w:lang w:val="ar_AE" w:bidi="ar_AE"/>
        </w:rPr>
      </w:r>
      <w:r>
        <w:rPr>
          <w:rtl/>
          <w:cs/>
          <w:lang w:val="ar_AE" w:bidi="ar_AE"/>
        </w:rPr>
        <w:t>توقّفوا هنا وناقشوا هذا السؤال كمجموعة: كيف ينبغي أن تُترجموا "اللطف والإحسان" . ويمكن ترجمة هذا أيضًا بهذه الطريقة: «أرسل الله لطفه وإحسانه إلى الناس». أوقفوا سماع هذا التسجيل الصوتي هنا.</w:t>
      </w:r>
    </w:p>
    <w:p>
      <w:pPr>
        <w:bidi/>
      </w:pPr>
      <w:r>
        <w:rPr>
          <w:rtl/>
          <w:cs/>
          <w:lang w:val="ar_AE" w:bidi="ar_AE"/>
        </w:rPr>
      </w:r>
      <w:r>
        <w:rPr>
          <w:rtl/>
          <w:cs/>
          <w:lang w:val="ar_AE" w:bidi="ar_AE"/>
        </w:rPr>
        <w:t>تذكّروا أن بولس يوضح بوضوح أن الله لم يخلّص المؤمنين بسبب أعمالهم الصالحة. لم يكن المؤمنون قادرين على نيل الخلاص بأعمالٍ صالحة يفعلونها تجاه الآخرين. كان سبب خلاص الله للناس هو صلاحه ورحمته وحنانه على شعبه.</w:t>
      </w:r>
    </w:p>
    <w:p>
      <w:pPr>
        <w:bidi/>
      </w:pPr>
      <w:r>
        <w:rPr>
          <w:rtl/>
          <w:cs/>
          <w:lang w:val="ar_AE" w:bidi="ar_AE"/>
        </w:rPr>
      </w:r>
      <w:r>
        <w:rPr>
          <w:rtl/>
          <w:cs/>
          <w:lang w:val="ar_AE" w:bidi="ar_AE"/>
        </w:rPr>
        <w:t>توقفوا هنا وناقشوا هذا السؤال كمجموعة: في لغتكم، ما هو أفضل ترتيب للتأكيد على سبب خلاص الله للمؤمنين؟ هل ينبغي أن تأتي عبارة «لَا بِأَعْمَالٍ فِي بِرٍّ عَمِلْنَاهَا نَحْنُ، ... خَلَّصَنَا» قبل سبب تخليص الله للناس أم بعده؟ أوقفوا سماع هذا التسجيل الصوتي هنا.</w:t>
      </w:r>
    </w:p>
    <w:p>
      <w:pPr>
        <w:bidi/>
      </w:pPr>
      <w:r>
        <w:rPr>
          <w:rtl/>
          <w:cs/>
          <w:lang w:val="ar_AE" w:bidi="ar_AE"/>
        </w:rPr>
      </w:r>
      <w:r>
        <w:rPr>
          <w:rtl/>
          <w:cs/>
          <w:lang w:val="ar_AE" w:bidi="ar_AE"/>
        </w:rPr>
        <w:t>تذكّروا أن بولس يقول إن الله خلّصنا بغسل الميلاد الثاني وتجديد الروح القدس. تذكّروا أن كلمة "غُسل" ربما لا تعني المعمودية هنا، بل الغُسل الروحي. تذكّروا أن بولس قد يصف حدثًا واحدًا عندما يطهّر الله المؤمنين بالروح القدس، الذي يمنحهم كلًّا من الولادة الجديدة والحياة الجديدة. أو قد يصف بولس حدثين منفصلين، حيث في أحدهما يطهّر الله المؤمنين بالولادة الجديدة، وفي الآخر يمنحهم الروح القدس حياةً جديدة.</w:t>
      </w:r>
    </w:p>
    <w:p>
      <w:pPr>
        <w:bidi/>
      </w:pPr>
      <w:r>
        <w:rPr>
          <w:rtl/>
          <w:cs/>
          <w:lang w:val="ar_AE" w:bidi="ar_AE"/>
        </w:rPr>
      </w:r>
      <w:r>
        <w:rPr>
          <w:rtl/>
          <w:cs/>
          <w:lang w:val="ar_AE" w:bidi="ar_AE"/>
        </w:rPr>
        <w:t>توقّفوا هنا وناقشوا هذا السؤال معًا: كيف ستترجمون "بِغُسْلِ الْمِيلاَدِ الثَّانِي وَتَجْدِيدِ الرُّوحِ الْقُدُسِ؟" وكيف يمكنكم إظهار معنى الْمِيلاَد الثَّانِي وَالتَجْدِيد؟ هل تُظهر ترجمتكم أن هذا حدث واحد أو حدثين؟ أوقفوا سماع هذا التسجيل الصوتي هنا.</w:t>
      </w:r>
    </w:p>
    <w:p>
      <w:pPr>
        <w:bidi/>
      </w:pPr>
      <w:r>
        <w:rPr>
          <w:rtl/>
          <w:cs/>
          <w:lang w:val="ar_AE" w:bidi="ar_AE"/>
        </w:rPr>
      </w:r>
      <w:r>
        <w:rPr>
          <w:rtl/>
          <w:cs/>
          <w:lang w:val="ar_AE" w:bidi="ar_AE"/>
        </w:rPr>
        <w:t>أعطى الله المؤمنين الروح القدس بسخاء من خلال يسوع. قد يعني هذا أن الله أعطانا الروح القدس بسبب ما فعله يسوع لأجلنا، أو أن يسوع نفسه هو الذي يعطينا الروح القدس. تذكّروا أن هذا مثالٌ آخر في رسالة تيطس حيث يقول بولس في المقطع نفسه إن الله هو المخلّص، ويسوع أيضًا هو المخلّص.</w:t>
      </w:r>
    </w:p>
    <w:p>
      <w:pPr>
        <w:bidi/>
      </w:pPr>
      <w:r>
        <w:rPr>
          <w:rtl/>
          <w:cs/>
          <w:lang w:val="ar_AE" w:bidi="ar_AE"/>
        </w:rPr>
      </w:r>
      <w:r>
        <w:rPr>
          <w:rtl/>
          <w:cs/>
          <w:lang w:val="ar_AE" w:bidi="ar_AE"/>
        </w:rPr>
        <w:t>بعد ذلك، يقدّم بولس خلاصةً لكل ما قاله في هذا الجزء، بما في ذلك أن الله يبرّر المؤمنين بنعمته، ويجعلهم ورثةً على رجاء الحياة الأبدية. قد ترغبون في إعادة ترتيب نهاية هذا الجزء. إحدى الطرق هي أن تقولوا أولًا إن الله خلّص المؤمنين ليمنحهم الحياة الأبدية. ثم صِفوا كيف برر الله المؤمنين بنعمته.</w:t>
      </w:r>
    </w:p>
    <w:p>
      <w:pPr>
        <w:bidi/>
      </w:pPr>
      <w:r>
        <w:rPr>
          <w:rtl/>
          <w:cs/>
          <w:lang w:val="ar_AE" w:bidi="ar_AE"/>
        </w:rPr>
      </w:r>
      <w:r>
        <w:rPr>
          <w:rtl/>
          <w:cs/>
          <w:lang w:val="ar_AE" w:bidi="ar_AE"/>
        </w:rPr>
        <w:t>توقّفوا هنا وناقشوا هذا السؤال كمجموعة: كيف سترتبون الأفكار الواردة في نهاية الجزء الثالث؟ أوقفوا سماع هذا التسجيل الصوتي هنا.</w:t>
      </w:r>
    </w:p>
    <w:p>
      <w:pPr>
        <w:bidi/>
      </w:pPr>
      <w:r>
        <w:rPr>
          <w:rtl/>
          <w:cs/>
          <w:lang w:val="ar_AE" w:bidi="ar_AE"/>
        </w:rPr>
      </w:r>
      <w:r>
        <w:rPr>
          <w:rtl/>
          <w:cs/>
          <w:lang w:val="ar_AE" w:bidi="ar_AE"/>
        </w:rPr>
        <w:t>عندما يبرّر الله المؤمنين، يُعلن أنهم «غير مذنبين» في نفس الوقت الذي يخلّصهم فيه. السبب الذي لأجله يخلّص الله المؤمنين هو لكي يصيروا ورثة لله، أي إن المؤمنين سيرثون الحياة الأبدية. ويمكنهم أن يتوقعوا بثقة أن يعيشوا إلى الأبد مع الله لأن الله يبرّرهم. ويختم بولس هذا الجزء بقوله إن كل هذا التعليم صَادِق وجدير بالثقة.</w:t>
      </w:r>
    </w:p>
    <w:p>
      <w:pPr>
        <w:bidi/>
      </w:pPr>
      <w:r>
        <w:rPr>
          <w:rtl/>
          <w:cs/>
          <w:lang w:val="ar_AE" w:bidi="ar_AE"/>
        </w:rPr>
      </w:r>
      <w:r>
        <w:rPr>
          <w:rtl/>
          <w:cs/>
          <w:lang w:val="ar_AE" w:bidi="ar_AE"/>
        </w:rPr>
        <w:t>في الجزء الرابع، تذكّروا أن بولس يريد من تيطس أن يؤكد هذا التعليم. ويجب أن يحفّز هذا التعليم المؤمنين على قضاء الوقت في ممارسة الأعمال الصالحة، التي هي حَسَنَةُ وَنَّافِعَةُ لِلنَّاسِ. وقد تشير كلمة "هَذِهِ" إلى التعليم الذي يعطيه بولس، أو إلى الأعمال الصالحة التي يجب على المؤمنين فعلها.</w:t>
      </w:r>
    </w:p>
    <w:p>
      <w:pPr>
        <w:bidi/>
      </w:pPr>
      <w:r>
        <w:rPr>
          <w:rtl/>
          <w:cs/>
          <w:lang w:val="ar_AE" w:bidi="ar_AE"/>
        </w:rPr>
      </w:r>
      <w:r>
        <w:rPr>
          <w:rtl/>
          <w:cs/>
          <w:lang w:val="ar_AE" w:bidi="ar_AE"/>
        </w:rPr>
        <w:t>ويخبر بولس تيطس أربعة أشياء لا ينبغي أن يقضي فيها وقتًا. يقول بولس إن تيطس كان يجب أن يتجنب الْمُبَاحَثَاتُ الْغَبِيَّةُ التي يتجادل الناس بشأنها. كما كان على تيطس أن يتجنب الجدل حول الأَنْسَاب، وهي قوائم الأجداد في تاريخ العائلة. وكان على تيطس أن يتجنب الجدال بشأن الشريعة التي أعطاها موسى لليهود (الْمُنَازَعَاتُ النَّامُوسِيةُ). تذكّروا أنه في المقاطع السابقة وصف بولس معلّمين كذبة كانوا يريدون من المؤمنين أن يتبعوا الشريعة اليهودية، وربما تكون بعض نفس الجدالات حول شريعة موسى هي التي يتحدث عنها هنا. وهذه المباحثات غَيْرُ نَافِعَة، وَبَاطِلَة، على النقيض من الأعمال الصالحة الحَسَنَة التي ينبغي للمؤمنين أن يعملوها.</w:t>
      </w:r>
    </w:p>
    <w:p>
      <w:pPr>
        <w:bidi/>
      </w:pPr>
      <w:r>
        <w:rPr>
          <w:rtl/>
          <w:cs/>
          <w:lang w:val="ar_AE" w:bidi="ar_AE"/>
        </w:rPr>
      </w:r>
      <w:r>
        <w:rPr>
          <w:rtl/>
          <w:cs/>
          <w:lang w:val="ar_AE" w:bidi="ar_AE"/>
        </w:rPr>
        <w:t>توقفوا هنا وناقشوا هذا السؤال كمجموعة: كيف يمكنكم أن تعبّروا عن أن بولس يريد من تيطس أن يؤكّد هذا التعليم؟ كيف ستُظهرون التباين بين الأعمال الحسنة التي ينبغي للمؤمنين أن يعملوها، والأمور التي يطلب بولس من تيطس ألّا يفعلها؟ ما هو أفضل ترتيب لترجمة هذه الكلمات؟ أوقفوا سماع هذا التسجيل الصوتي هنا.</w:t>
      </w:r>
    </w:p>
    <w:p>
      <w:pPr>
        <w:bidi/>
      </w:pPr>
      <w:r>
        <w:rPr>
          <w:rtl/>
          <w:cs/>
          <w:lang w:val="ar_AE" w:bidi="ar_AE"/>
        </w:rPr>
      </w:r>
      <w:r>
        <w:rPr>
          <w:rtl/>
          <w:cs/>
          <w:lang w:val="ar_AE" w:bidi="ar_AE"/>
        </w:rPr>
        <w:t>يقول بولس لتيطس أن يوجّه إنذارًا مرةً أو مرتين للشخص الذي يسعى إلى إثارة الانقسام بين الناس (اَلرَّجُلُ الْمُبْتَدِعُ). وإن لم يتوقف هذا الشخص عن سلوكه، فإن بولس يطلب من تيطس أن يرفضه، وقد يعني هذا ألّا يضيّع معه مزيدًا من الوقت، أو ألّا تكون له علاقة به، أو حتى أن يُخرجه من الكنيسة. يقول بولس إن هذا اَلرَّجُلُ الْمُبْتَدِعُ، أي المُسَبِّب للانقسام يُعامَل بهذه الطريقة لأنه انحرف. وخطاياه ستُثبت ذنبه أمام الله.</w:t>
      </w:r>
    </w:p>
    <w:p>
      <w:pPr>
        <w:bidi/>
      </w:pPr>
      <w:r>
        <w:rPr>
          <w:rtl/>
          <w:cs/>
          <w:lang w:val="ar_AE" w:bidi="ar_AE"/>
        </w:rPr>
      </w:r>
      <w:r>
        <w:rPr>
          <w:rtl/>
          <w:cs/>
          <w:lang w:val="ar_AE" w:bidi="ar_AE"/>
        </w:rPr>
        <w:t>توقّفوا هنا وناقشوا كمجموعة: كيف ستصفون الشخص المفرّق (اَلرَّجُلُ الْمُبْتَدِعُ)؟ هذا شخص يحاول أن يُقسِّم الناس عن طريق جعلهم يتجادلون في أشياء عديمة النفع.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اختاروا أشخاصًا أو رسومات أو أشياء لتمثّل كل شخصية من الشخصيات.</w:t>
      </w:r>
    </w:p>
    <w:p>
      <w:pPr>
        <w:bidi/>
      </w:pPr>
      <w:r>
        <w:rPr>
          <w:rtl/>
          <w:cs/>
          <w:lang w:val="ar_AE" w:bidi="ar_AE"/>
        </w:rPr>
      </w:r>
      <w:r>
        <w:rPr>
          <w:rtl/>
          <w:cs/>
          <w:lang w:val="ar_AE" w:bidi="ar_AE"/>
        </w:rPr>
        <w:t>عندما تبدأون في إعادة سرد القصة في هذه الآيات، اختاروا مجموعة من الأشخاص أو الأشياء لتمثّل المؤمنين، ومجموعة أخرى لتمثّل غير المؤمنين. يطلب بولس من تيطس أن يذكّر المؤمنين بأن يخضعوا لحكامهم، الذين على الأرجح غير مؤمنين. أظهِروا كيف ينبغي للمؤمنين أن يتصرفوا مع هؤلاء الحكّام ومع غيرهم من غير المؤمنين.</w:t>
      </w:r>
    </w:p>
    <w:p>
      <w:pPr>
        <w:bidi/>
      </w:pPr>
      <w:r>
        <w:rPr>
          <w:rtl/>
          <w:cs/>
          <w:lang w:val="ar_AE" w:bidi="ar_AE"/>
        </w:rPr>
      </w:r>
      <w:r>
        <w:rPr>
          <w:rtl/>
          <w:cs/>
          <w:lang w:val="ar_AE" w:bidi="ar_AE"/>
        </w:rPr>
        <w:t>والآن ينبغي للمؤمنين ألّا يتصرّفوا بالطريقة التي كانوا يتصرّفون بها من قبل، حين كانت شهواتهم تتحكّم فيهم، وكانوا يفعلون الشر، وكانوا يحسدون بعضهم بعضًا.</w:t>
      </w:r>
    </w:p>
    <w:p>
      <w:pPr>
        <w:bidi/>
      </w:pPr>
      <w:r>
        <w:rPr>
          <w:rtl/>
          <w:cs/>
          <w:lang w:val="ar_AE" w:bidi="ar_AE"/>
        </w:rPr>
      </w:r>
      <w:r>
        <w:rPr>
          <w:rtl/>
          <w:cs/>
          <w:lang w:val="ar_AE" w:bidi="ar_AE"/>
        </w:rPr>
        <w:t>والآن أظهِروا كيف أظهر الله لطفه ومحبته للناس عندما أرسل يسوع إلى الأرض. أظهِروا كيف طهَّر الله المؤمنين بولادةٍ روحيةٍ جديدة بالروح القدس، وكيف أعطاهم الروح القدس بسخاء من خلال يسوع المسيح مخلّصنا. أعلن الله أن المؤمنين متبررين «غير مذنبين»، وأصبح لهم الآن رجاء الحياة الأبدية.</w:t>
      </w:r>
    </w:p>
    <w:p>
      <w:pPr>
        <w:bidi/>
      </w:pPr>
      <w:r>
        <w:rPr>
          <w:rtl/>
          <w:cs/>
          <w:lang w:val="ar_AE" w:bidi="ar_AE"/>
        </w:rPr>
      </w:r>
      <w:r>
        <w:rPr>
          <w:rtl/>
          <w:cs/>
          <w:lang w:val="ar_AE" w:bidi="ar_AE"/>
        </w:rPr>
        <w:t>يطلب بولس من تيطس أن يؤكّد هذا التعليم لكي يعمل المؤمنون الأعمال الصالحة. أظهِروا تيطس وهو يؤكّد هذا التعليم للمؤمنين.</w:t>
      </w:r>
    </w:p>
    <w:p>
      <w:pPr>
        <w:bidi/>
      </w:pPr>
      <w:r>
        <w:rPr>
          <w:rtl/>
          <w:cs/>
          <w:lang w:val="ar_AE" w:bidi="ar_AE"/>
        </w:rPr>
      </w:r>
      <w:r>
        <w:rPr>
          <w:rtl/>
          <w:cs/>
          <w:lang w:val="ar_AE" w:bidi="ar_AE"/>
        </w:rPr>
        <w:t>والآن أظهِروا شخصًا مُسبِّبًا للانقسام يأتي بمباحثات حول الأنساب ومنازعات ناموسية (أي عن الشريعة التي أعطاها موسى). فعلى الشخص المفرّق (اَلرَّجُلُ الْمُبْتَدِعُ) محاولة أن يُقسِّم المؤمنين. وعلى المؤمنين أن يظهروا ما يجب عليهم فعله: أن ينذروا اَلرَّجُلُ الْمُبْتَدِعُ مرة أو مرتين، ثم يعرضوا عنه ويخرجوه من المجموعة. وهذا الشخص مُنحرف وخطاياه تُثبت ذنبه.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تيطس 3: 1–11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الرِّيَاسَات وَالسَّلاَطِين</w:t>
      </w:r>
    </w:p>
    <w:p>
      <w:pPr>
        <w:pStyle w:val="ListBullet"/>
        <w:bidi/>
        <w:spacing w:line="240" w:lineRule="auto"/>
        <w:ind w:left="720"/>
      </w:pPr>
      <w:r>
        <w:rPr>
          <w:rtl/>
          <w:cs/>
          <w:lang w:val="ar_AE" w:bidi="ar_AE"/>
        </w:rPr>
      </w:r>
      <w:r>
        <w:rPr>
          <w:rtl/>
          <w:cs/>
          <w:lang w:val="ar_AE" w:bidi="ar_AE"/>
        </w:rPr>
        <w:t>غير المؤمنين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اَلرَّجُلُ الْمُبْتَدِعُ الذي يسبب الانشقاق</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ويطلب بولس من تيطس أن يُذكِّر المؤمنين أن يخضعوا لحكّامهم ورؤسائهم ويطيعونهم. ويجب أن يكون المؤمنون مستعدين لعمل الخير، وألا يطعنوا في الناس أو يخاصموهم. بل يجب على المؤمنين أن يكونوا لطفاء مظهرين تواضعًا حقيقيًا ووداعة لجميع الناس.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المؤمنين: "بماذا تشعر أو تفكِّر؟" قد يجيب الناس بعبارات مثل: "نريد أن نتبع تعليم بولس عن كيفية العيش في محيط غير المؤمنين"، أو "نرجو أن تُظهر حياتنا للحكّام مثالًا صالحًا عن كيفية اتباع الله"، أو "كيف يمكن لبولس أن يخبرنا أن نطيع حكامنا في كريت؟ وهم شعب ضال ومتمرد!"</w:t>
      </w:r>
    </w:p>
    <w:p>
      <w:pPr>
        <w:pStyle w:val="ListBullet"/>
        <w:bidi/>
        <w:spacing w:line="240" w:lineRule="auto"/>
        <w:ind w:left="720"/>
      </w:pPr>
      <w:r>
        <w:rPr>
          <w:rtl/>
          <w:cs/>
          <w:lang w:val="ar_AE" w:bidi="ar_AE"/>
        </w:rPr>
      </w:r>
      <w:r>
        <w:rPr>
          <w:rtl/>
          <w:cs/>
          <w:lang w:val="ar_AE" w:bidi="ar_AE"/>
        </w:rPr>
        <w:t>واسألوا أيضًا من يؤدون دور الحكام والسلطات: "بماذا تشعرون أو تفكرون؟" قد يجيب الناس بعبارات مثل: «نحن مندهشون كيف أن هؤلاء الناس يفعلون أمورًا صالحة كثيرة ويتصرّفون بطاعة نحونا»، أو «نحن نرى أن لهؤلاء الناس سمعة طيبة في مجتمعنا، بينما معظم الكريتيين جامحون ومتمرّدون»، أو «نتمنّى لو أن كل شعبنا يتصرّف بهذه الطاعة نحونا ويفعل الخير للآخرين».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إن المؤمنين كانوا أَغْبِيَاءَ، غَيْرَ طَائِعِينَ، ضَالِّينَ، مُسْتَعْبَدِينَ لِشَهَوَاتٍ وَلَذَّاتٍ مُخْتَلِفَةٍ، عَائِشِينَ فِي الْخُبْثِ وَالْحَسَدِ، مَمْقُوتِينَ، وكانوا مُبْغِضِينَ بَعْضُنَا بَعْضًا أيضًا.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المؤمنين: "بماذا تشعر أو تفكِّر؟" قد يجيب الناس بعبارات مثل:«أنا مندهش لأنني كنت أعيش هكذا قبل أن اتبع يسوع»، أو «أنا ممتن لأنني لم أعد أعيش بهذه الطريقة بعد الآن بسبب نعمة الله لي»، أو «أتذكّر أنني كنت أعيش حياة شريرة بدون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الله أظهر لطفه ومحبته للبشر عندما أرسل يسوع إلى الأرض. لقد خلَّص الله المؤمنين بسبب رحمته. ولم يفعل المؤمنون أي شيء صالح يستحق نوال خلاص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المؤمنين: "بماذا تشعر أو تفكِّر؟" قد يجيب الناس بعبارات مثل: "أشعر بالامتنان لله على لطفه ومحبته ورحمته"، أو "أنا في سلام مع الله الآن بدلًا من تمردي عليه كما كنت أفعل في الماضي"، أو "أتذكِّر أن أفعالي الصالحة لا تكسبني خلاصي من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غسل الله المؤمنين بميلاد روحي جديد بالروح القدس. والآن يكون للمؤمنين حياة جديدة. وقد سكب الله الروح القدس على المؤمنين بغنى بيسوع المسيح مُخلّصنا. وقد أعلن الله أن المؤمنين "أبرارًا" بنعمته، فيصير الآن للمؤمنين رجاء الحياة الأبدية. وكل هذا التعليم صادق ومستحق بالثقة والقبول.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"سعيد لأنني أُعلن أن أولادي أبرار، أي "غير مذنبين"، أو "مسرور لأنني أشارك الحياة الأبدية مع أولادي"، أو "أرجو أن يحصل أولادي على عطية الخلاص هذه ويعيشوا حسب طرقي".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ويطلب بولس من تيطس أن يؤكد هذا التعليم حتى يفعل المؤمنون أعمالًا حسنة. وهذه الأعمال الحسنة مفيدة ونافعة للجميع.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"أرجو أن يأخذ تيطس دوره بجدية ليؤكد تعليمي عن الله الذي يخلّص المؤمن"، أو "أرجو أن يفعل غير المؤمنين أعمالاً حسنة استجابة لتعليمي"، أو "أرغب في أن يتعلّم غير المؤمنين عن الله بواسطة الأعمال الحسنة التي يعملها المؤمنون".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كما يطلب بولس من تيطس أن يتجنب المباحثات الغبية والأنساب، والمخاصمات، والمنازعات عن الشريعة التي أعطاها موسى لليهود. وكل هذه المباحثات غير نافعة وباطلة.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غير المؤمن: "بماذا تشعرون أو تفكرون؟" قد يجيب الناس بعبارات مثل: «مصدومون لأن المؤمنين يتجادلون كثيرًا»، أو «المؤمنون ليسوا مختلفين عنا كثيرًا، لأنهم يتجادلون كثيرًا ولديهم انقسامات كثيرة»، أو «يتساءلون كيف سيتعامل قادتهم مع هذه الانقسامات والمجادلات».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إن تيطس كان يجب أن يحذّر اَلرَّجُلُ الْمُبْتَدِعُ في الكنيسة مرة أو مرتين. فإذا لم يغيّر الشخص المثير للشقاق سلوكه بعد هذه التحذيرات فلا ينبغي أن يكون لتيطس أي علاقة بالشخص المُثير للشقاق فيما بعد. وهذا الشخص قَدِ انْحَرَفَ، وَهُوَ يُخْطِئُ مَحْكُومًا عَلَيْهِ مِنْ نَفْسِهِ.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تيطس: "بماذا تشعر أو تفكر؟" قد يجيب الشخص بعبارات مثل: «متوتّر من فكرة إنذار الشخص المُسبِّب للانقسام بسبب سلوكه»، أو «أرجو أن يغيّر الشخص المُسبِّب للانقسام طريقه ويتوقّف عن التسبّب في الانقسام»، أو «مستعدّ لاتباع تعليم بولس برفض الشخص المُسبِّب للانقسام إن لم يغيّر سلوكه».</w:t>
      </w:r>
    </w:p>
    <w:p>
      <w:pPr>
        <w:pStyle w:val="ListBullet"/>
        <w:bidi/>
        <w:spacing w:line="240" w:lineRule="auto"/>
        <w:ind w:left="720"/>
      </w:pPr>
      <w:r>
        <w:rPr>
          <w:rtl/>
          <w:cs/>
          <w:lang w:val="ar_AE" w:bidi="ar_AE"/>
        </w:rPr>
      </w:r>
      <w:r>
        <w:rPr>
          <w:rtl/>
          <w:cs/>
          <w:lang w:val="ar_AE" w:bidi="ar_AE"/>
        </w:rPr>
        <w:t>واسألوا أيضًا الشخص الذي يؤدي دور الشخص المفرِّق: "بماذا تشعر أو تفكر؟" قد يجيب الشخص بعبارات مثل: «مصدومون لأن بولس يرى أن سلوكي سيّئ إلى هذا الحد»، أو «أرغب في تغيير سلوكي والتوقّف عن التسبّب في الانقسام داخل الكنيسة»، أو «أرجو ألّا يجعلني تيطس أترك الكنيسة»، أو «غير راغب في تغيير سلوكي».</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تيطس 3: 1–11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يطلب بولس من تيطس أن يُذكِّر المؤمنين أن يكونوا خاضعين لِلرِّيَاسَاتِ وَالسَّلاَطِينِ التي ترأسهم. والمقصود بالرِّيَاسَاتِ وَالسَّلاَطِينِ هم قادة الحكومة، وليسوا قادة الكنيسة. ويمكن أن تتضمن عبارة "الرِّيَاسَاتِ وَالسَّلاَطِينِ" كل من الرؤساء أو القادة أو الملوك أو الرؤساء أو الحكام أو الأباطرة أو أي شخص آخر له سلطة على المجتمعات والأمم. وقد تعني أيضًا مستويين مختلفين من الحكّام. ويمكن أيضًا أن تُترجم هذه العبارة إلى: «حُكّام ذوو سلطان» أو «أناس لهم سلطة الحكم».</w:t>
      </w:r>
    </w:p>
    <w:p>
      <w:pPr>
        <w:bidi/>
      </w:pPr>
      <w:r>
        <w:rPr>
          <w:rtl/>
          <w:cs/>
          <w:lang w:val="ar_AE" w:bidi="ar_AE"/>
        </w:rPr>
      </w:r>
      <w:r>
        <w:rPr>
          <w:rtl/>
          <w:cs/>
          <w:lang w:val="ar_AE" w:bidi="ar_AE"/>
        </w:rPr>
        <w:t>إذا لزم الأمر، توقّفوا هنا وناقشوا هذا السؤال كمجموعة: كيف ستترجمون "الرِّيَاسَاتِ وَالسَّلاَطِينِ؟" ما المستويات المختلفة للحكام الذين لديكم في مجتمعكم، أو ما الأنواع المختلفة من القادة فيه؟ أوقفوا سماع هذا التسجيل الصوتي هنا.</w:t>
      </w:r>
    </w:p>
    <w:p>
      <w:pPr>
        <w:bidi/>
      </w:pPr>
      <w:r>
        <w:rPr>
          <w:rtl/>
          <w:cs/>
          <w:lang w:val="ar_AE" w:bidi="ar_AE"/>
        </w:rPr>
      </w:r>
      <w:r>
        <w:rPr>
          <w:rtl/>
          <w:cs/>
          <w:lang w:val="ar_AE" w:bidi="ar_AE"/>
        </w:rPr>
        <w:t xml:space="preserve">يجب على المؤمنين أيضًا أن يطيعوا حكّامهم وسلطاتهم، وأن يكونوا مستعدين لعمل الخير للآخرين. وعليهم ألا يطعنوا في أحد، بل أن يعيشوا غَيْرَ مُخَاصِمِينَ، أي في </w:t>
      </w:r>
      <w:r>
        <w:rPr>
          <w:b/>
          <w:rtl/>
          <w:cs/>
          <w:lang w:val="ar_AE" w:bidi="ar_AE"/>
        </w:rPr>
        <w:t>سلام</w:t>
      </w:r>
      <w:r>
        <w:rPr>
          <w:rtl/>
          <w:cs/>
          <w:lang w:val="ar_AE" w:bidi="ar_AE"/>
        </w:rPr>
        <w:t xml:space="preserve"> مع جميع الناس. ترجموا عبارة "غَيْرَ مُخَاصِمِينَ" بنفس الطريقة التي استخدمتموها في المقاطع السابقة. ولمزيدٍ من المعلومات عن </w:t>
      </w:r>
      <w:r>
        <w:rPr>
          <w:rtl/>
          <w:cs/>
          <w:lang w:val="ar_AE" w:bidi="ar_AE"/>
        </w:rPr>
        <w:t>السلام</w:t>
      </w:r>
      <w:r>
        <w:rPr>
          <w:rtl/>
          <w:cs/>
          <w:lang w:val="ar_AE" w:bidi="ar_AE"/>
        </w:rPr>
        <w:t>، راجعوا قاموس الكلمات الرئيسية.</w:t>
      </w:r>
    </w:p>
    <w:p>
      <w:pPr>
        <w:bidi/>
      </w:pPr>
      <w:r>
        <w:rPr>
          <w:rtl/>
          <w:cs/>
          <w:lang w:val="ar_AE" w:bidi="ar_AE"/>
        </w:rPr>
      </w:r>
      <w:r>
        <w:rPr>
          <w:rtl/>
          <w:cs/>
          <w:lang w:val="ar_AE" w:bidi="ar_AE"/>
        </w:rPr>
        <w:t xml:space="preserve">كما يجب على المؤمنين أن يكونوا </w:t>
      </w:r>
      <w:r>
        <w:rPr>
          <w:b/>
          <w:rtl/>
          <w:cs/>
          <w:lang w:val="ar_AE" w:bidi="ar_AE"/>
        </w:rPr>
        <w:t>حُلَمَاءَ</w:t>
      </w:r>
      <w:r>
        <w:rPr>
          <w:rtl/>
          <w:cs/>
          <w:lang w:val="ar_AE" w:bidi="ar_AE"/>
        </w:rPr>
        <w:t xml:space="preserve"> مُظْهِرِينَ كُلَّ </w:t>
      </w:r>
      <w:r>
        <w:rPr>
          <w:b/>
          <w:rtl/>
          <w:cs/>
          <w:lang w:val="ar_AE" w:bidi="ar_AE"/>
        </w:rPr>
        <w:t xml:space="preserve">وَدَاعَةٍ </w:t>
      </w:r>
      <w:r>
        <w:rPr>
          <w:rtl/>
          <w:cs/>
          <w:lang w:val="ar_AE" w:bidi="ar_AE"/>
        </w:rPr>
        <w:t xml:space="preserve"> حقيقية لِجَمِيعِ النَّاسِ. وفي اللغة الأصلية تقول: "لِجَمِيعِ النَّاسِ"، والمقصود الناس من الرجال والنساء على حد سواء. المقصود بالوَدَاعَة هو عدم التصرّف كأنك أفضل من شخص آخر. ترجموا كلمة "حُلَمَاءَ" و"وَدَاعَةٍ" بالطريقة نفسها التي استخدمتموها في المقاطع السابقة.</w:t>
      </w:r>
    </w:p>
    <w:p>
      <w:pPr>
        <w:bidi/>
      </w:pPr>
      <w:r>
        <w:rPr>
          <w:rtl/>
          <w:cs/>
          <w:lang w:val="ar_AE" w:bidi="ar_AE"/>
        </w:rPr>
      </w:r>
      <w:r>
        <w:rPr>
          <w:rtl/>
          <w:cs/>
          <w:lang w:val="ar_AE" w:bidi="ar_AE"/>
        </w:rPr>
        <w:t xml:space="preserve">وقد كان المؤمنون قَبْلًا أَغْبِيَاءَ، غَيْرَ طَائِعِينَ، ضَالِّينَ، وكانوا مُسْتَعْبَدِينَ لِشَهَوَاتٍ وَلَذَّاتٍ مُخْتَلِفَةٍ، عَائِشِينَ فِي </w:t>
      </w:r>
      <w:r>
        <w:rPr>
          <w:b/>
          <w:rtl/>
          <w:cs/>
          <w:lang w:val="ar_AE" w:bidi="ar_AE"/>
        </w:rPr>
        <w:t>الْخُبْثِ</w:t>
      </w:r>
      <w:r>
        <w:rPr>
          <w:rtl/>
          <w:cs/>
          <w:lang w:val="ar_AE" w:bidi="ar_AE"/>
        </w:rPr>
        <w:t xml:space="preserve"> مع البعض، وَالْحَسَدِ نحو الآخرين. وقد كانوا مَمْقُوتِينَ من الناس، ومُبْغِضِينَ بَعْضُهم بَعْضًا. ترجموا تعبير الخبث كما استخدمتموه في المقاطع السابقة. ولمزيد من المعلومات عن </w:t>
      </w:r>
      <w:r>
        <w:rPr>
          <w:rtl/>
          <w:cs/>
          <w:lang w:val="ar_AE" w:bidi="ar_AE"/>
        </w:rPr>
        <w:t>الخبث</w:t>
      </w:r>
      <w:r>
        <w:rPr>
          <w:rtl/>
          <w:cs/>
          <w:lang w:val="ar_AE" w:bidi="ar_AE"/>
        </w:rPr>
        <w:t>، راجعوا قاموس الكلمات الرئيسية.</w:t>
      </w:r>
    </w:p>
    <w:p>
      <w:pPr>
        <w:bidi/>
      </w:pPr>
      <w:r>
        <w:rPr>
          <w:rtl/>
          <w:cs/>
          <w:lang w:val="ar_AE" w:bidi="ar_AE"/>
        </w:rPr>
      </w:r>
      <w:r>
        <w:rPr>
          <w:rtl/>
          <w:cs/>
          <w:lang w:val="ar_AE" w:bidi="ar_AE"/>
        </w:rPr>
        <w:t xml:space="preserve">وَلكِنْ حِينَ ظَهَرَ لُطْفُ مُخَلِّصِنَا اللهِ وَإِحْسَانُهُ ...­ </w:t>
      </w:r>
      <w:r>
        <w:rPr>
          <w:b/>
          <w:rtl/>
          <w:cs/>
          <w:lang w:val="ar_AE" w:bidi="ar_AE"/>
        </w:rPr>
        <w:t xml:space="preserve"> خَلَّصَنَا</w:t>
      </w:r>
      <w:r>
        <w:rPr>
          <w:rtl/>
          <w:cs/>
          <w:lang w:val="ar_AE" w:bidi="ar_AE"/>
        </w:rPr>
        <w:t xml:space="preserve">. وفي هذا المقطع يدعو بولس الله بأنه "مُخَلِّصِنَا اللهِ"، ويدعو أيضًا يَسُوعَ الْمَسِيحِ "مُخَلِّصِنَا". قوموا بترجمة </w:t>
      </w:r>
      <w:r>
        <w:rPr>
          <w:b/>
          <w:rtl/>
          <w:cs/>
          <w:lang w:val="ar_AE" w:bidi="ar_AE"/>
        </w:rPr>
        <w:t>خَلَّصَنَا</w:t>
      </w:r>
      <w:r>
        <w:rPr>
          <w:rtl/>
          <w:cs/>
          <w:lang w:val="ar_AE" w:bidi="ar_AE"/>
        </w:rPr>
        <w:t xml:space="preserve"> و</w:t>
      </w:r>
      <w:r>
        <w:rPr>
          <w:b/>
          <w:rtl/>
          <w:cs/>
          <w:lang w:val="ar_AE" w:bidi="ar_AE"/>
        </w:rPr>
        <w:t>مُخَلِّصِنَا</w:t>
      </w:r>
      <w:r>
        <w:rPr>
          <w:rtl/>
          <w:cs/>
          <w:lang w:val="ar_AE" w:bidi="ar_AE"/>
        </w:rPr>
        <w:t xml:space="preserve"> كما استخدمتموهما في المقاطع السابقة. ولمزيد من المعلومات عن كلمة "يخلّص"، راجعوا كلمة</w:t>
      </w:r>
      <w:r>
        <w:rPr>
          <w:rtl/>
          <w:cs/>
          <w:lang w:val="ar_AE" w:bidi="ar_AE"/>
        </w:rPr>
        <w:t>الخلاص</w:t>
      </w:r>
      <w:r>
        <w:rPr>
          <w:rtl/>
          <w:cs/>
          <w:lang w:val="ar_AE" w:bidi="ar_AE"/>
        </w:rPr>
        <w:t xml:space="preserve"> في قاموس الكلمات الرئيسية. ولمزيد من المعلومات عن المُخلِّص، راجعوا كلمة </w:t>
      </w:r>
      <w:r>
        <w:rPr>
          <w:rtl/>
          <w:cs/>
          <w:lang w:val="ar_AE" w:bidi="ar_AE"/>
        </w:rPr>
        <w:t>مُخلِّص</w:t>
      </w:r>
      <w:r>
        <w:rPr>
          <w:rtl/>
          <w:cs/>
          <w:lang w:val="ar_AE" w:bidi="ar_AE"/>
        </w:rPr>
        <w:t xml:space="preserve"> في قاموس الكلمات الرئيسية.</w:t>
      </w:r>
    </w:p>
    <w:p>
      <w:pPr>
        <w:bidi/>
      </w:pPr>
      <w:r>
        <w:rPr>
          <w:rtl/>
          <w:cs/>
          <w:lang w:val="ar_AE" w:bidi="ar_AE"/>
        </w:rPr>
      </w:r>
      <w:r>
        <w:rPr>
          <w:rtl/>
          <w:cs/>
          <w:lang w:val="ar_AE" w:bidi="ar_AE"/>
        </w:rPr>
        <w:t xml:space="preserve">لم يخلّصنا الله بسبب أَعْمَالٍ فِي </w:t>
      </w:r>
      <w:r>
        <w:rPr>
          <w:b/>
          <w:rtl/>
          <w:cs/>
          <w:lang w:val="ar_AE" w:bidi="ar_AE"/>
        </w:rPr>
        <w:t xml:space="preserve">بِرٍّ </w:t>
      </w:r>
      <w:r>
        <w:rPr>
          <w:rtl/>
          <w:cs/>
          <w:lang w:val="ar_AE" w:bidi="ar_AE"/>
        </w:rPr>
        <w:t>عَمِلْنَاهَا. والبرّ يعني العيش حسب طرق الله وعمل الخير. قوموا بترجمة كلمة البرّ كما استخدمتموها في المقاطع السابقة. ولمزيد من المعلومات عن "</w:t>
      </w:r>
      <w:r>
        <w:rPr>
          <w:rtl/>
          <w:cs/>
          <w:lang w:val="ar_AE" w:bidi="ar_AE"/>
        </w:rPr>
        <w:t>البر</w:t>
      </w:r>
      <w:r>
        <w:rPr>
          <w:rtl/>
          <w:cs/>
          <w:lang w:val="ar_AE" w:bidi="ar_AE"/>
        </w:rPr>
        <w:t>" ارجعوا إلى قاموس الكلمات الرئيسيّة.</w:t>
      </w:r>
    </w:p>
    <w:p>
      <w:pPr>
        <w:bidi/>
      </w:pPr>
      <w:r>
        <w:rPr>
          <w:rtl/>
          <w:cs/>
          <w:lang w:val="ar_AE" w:bidi="ar_AE"/>
        </w:rPr>
      </w:r>
      <w:r>
        <w:rPr>
          <w:rtl/>
          <w:cs/>
          <w:lang w:val="ar_AE" w:bidi="ar_AE"/>
        </w:rPr>
        <w:t xml:space="preserve">لقد خلّص الله الناس بسبب </w:t>
      </w:r>
      <w:r>
        <w:rPr>
          <w:b/>
          <w:rtl/>
          <w:cs/>
          <w:lang w:val="ar_AE" w:bidi="ar_AE"/>
        </w:rPr>
        <w:t>رحمته</w:t>
      </w:r>
      <w:r>
        <w:rPr>
          <w:rtl/>
          <w:cs/>
          <w:lang w:val="ar_AE" w:bidi="ar_AE"/>
        </w:rPr>
        <w:t xml:space="preserve"> أو لطفه.</w:t>
      </w:r>
    </w:p>
    <w:p>
      <w:pPr>
        <w:bidi/>
      </w:pPr>
      <w:r>
        <w:rPr>
          <w:rtl/>
          <w:cs/>
          <w:lang w:val="ar_AE" w:bidi="ar_AE"/>
        </w:rPr>
      </w:r>
      <w:r>
        <w:rPr>
          <w:rtl/>
          <w:cs/>
          <w:lang w:val="ar_AE" w:bidi="ar_AE"/>
        </w:rPr>
        <w:t xml:space="preserve">إن لزم الأمر، توقّفوا هنا وناقشوا معًا كيف ستترجمون كلمة </w:t>
      </w:r>
      <w:r>
        <w:rPr>
          <w:b/>
          <w:rtl/>
          <w:cs/>
          <w:lang w:val="ar_AE" w:bidi="ar_AE"/>
        </w:rPr>
        <w:t>رحمة</w:t>
      </w:r>
      <w:r>
        <w:rPr>
          <w:rtl/>
          <w:cs/>
          <w:lang w:val="ar_AE" w:bidi="ar_AE"/>
        </w:rPr>
        <w:t xml:space="preserve">. ترجموا مصطلح الرحمة بنفس الطريقة التي استخدمتموها في أجزاء أخرى من العهد الجديد. لمزيد من المعلومات عن </w:t>
      </w:r>
      <w:r>
        <w:rPr>
          <w:rtl/>
          <w:cs/>
          <w:lang w:val="ar_AE" w:bidi="ar_AE"/>
        </w:rPr>
        <w:t>الرحمة</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يغسل الله المؤمنين ليجعلهم طاهرين، ويعطهم ميلادًا جديدًا وحياة جديدة بواسطة </w:t>
      </w:r>
      <w:r>
        <w:rPr>
          <w:b/>
          <w:rtl/>
          <w:cs/>
          <w:lang w:val="ar_AE" w:bidi="ar_AE"/>
        </w:rPr>
        <w:t>الروح القدس</w:t>
      </w:r>
      <w:r>
        <w:rPr>
          <w:rtl/>
          <w:cs/>
          <w:lang w:val="ar_AE" w:bidi="ar_AE"/>
        </w:rPr>
        <w:t>.</w:t>
      </w:r>
    </w:p>
    <w:p>
      <w:pPr>
        <w:bidi/>
      </w:pPr>
      <w:r>
        <w:rPr>
          <w:rtl/>
          <w:cs/>
          <w:lang w:val="ar_AE" w:bidi="ar_AE"/>
        </w:rPr>
      </w:r>
      <w:r>
        <w:rPr>
          <w:rtl/>
          <w:cs/>
          <w:lang w:val="ar_AE" w:bidi="ar_AE"/>
        </w:rPr>
        <w:t xml:space="preserve">إن لزم الأمر، توقّفوا هنا وناقشوا معًا كيف ستترجمون </w:t>
      </w:r>
      <w:r>
        <w:rPr>
          <w:b/>
          <w:rtl/>
          <w:cs/>
          <w:lang w:val="ar_AE" w:bidi="ar_AE"/>
        </w:rPr>
        <w:t>الروح القدس</w:t>
      </w:r>
      <w:r>
        <w:rPr>
          <w:rtl/>
          <w:cs/>
          <w:lang w:val="ar_AE" w:bidi="ar_AE"/>
        </w:rPr>
        <w:t xml:space="preserve">. ترجموا الروح القدس بنفس الطريقة التي استخدمتموها في أجزاء أخرى من العهد الجديد. ولمزيد من المعلومات عن </w:t>
      </w:r>
      <w:r>
        <w:rPr>
          <w:rtl/>
          <w:cs/>
          <w:lang w:val="ar_AE" w:bidi="ar_AE"/>
        </w:rPr>
        <w:t>الروح القدس</w:t>
      </w:r>
      <w:r>
        <w:rPr>
          <w:rtl/>
          <w:cs/>
          <w:lang w:val="ar_AE" w:bidi="ar_AE"/>
        </w:rPr>
        <w:t xml:space="preserve"> راجعوا "قاموس الكلمات الرئيسية". أوقفوا سماع هذا التسجيل الصوتي هنا.</w:t>
      </w:r>
    </w:p>
    <w:p>
      <w:pPr>
        <w:bidi/>
      </w:pPr>
      <w:r>
        <w:rPr>
          <w:rtl/>
          <w:cs/>
          <w:lang w:val="ar_AE" w:bidi="ar_AE"/>
        </w:rPr>
      </w:r>
      <w:r>
        <w:rPr>
          <w:rtl/>
          <w:cs/>
          <w:lang w:val="ar_AE" w:bidi="ar_AE"/>
        </w:rPr>
        <w:t xml:space="preserve">لقد منح الله الروح القدس لشعبه، في اللغة الأصلية، يقول النص إن الله سكب الروح القدس كما يُسكب الماء. ويمكن لفريقكم أن يختاروا استخدام هذه اللغة التي تعني "انسكب" أو أن يقولوا "أعطى بسخاء". يقول بولس إن الله فعل هذا بواسطة يسوع </w:t>
      </w:r>
      <w:r>
        <w:rPr>
          <w:b/>
          <w:rtl/>
          <w:cs/>
          <w:lang w:val="ar_AE" w:bidi="ar_AE"/>
        </w:rPr>
        <w:t>المسيح</w:t>
      </w:r>
      <w:r>
        <w:rPr>
          <w:rtl/>
          <w:cs/>
          <w:lang w:val="ar_AE" w:bidi="ar_AE"/>
        </w:rPr>
        <w:t xml:space="preserve"> مُخلّصنا. ترجموا مصطلح "المسيح" كما ترجمتموه في المقاطع السابقة. ولمزيد من المعلومات عن كلمة </w:t>
      </w:r>
      <w:r>
        <w:rPr>
          <w:rtl/>
          <w:cs/>
          <w:lang w:val="ar_AE" w:bidi="ar_AE"/>
        </w:rPr>
        <w:t>المسيح</w:t>
      </w:r>
      <w:r>
        <w:rPr>
          <w:rtl/>
          <w:cs/>
          <w:lang w:val="ar_AE" w:bidi="ar_AE"/>
        </w:rPr>
        <w:t>، ارجعوا إلى قاموس الكلمات الرئيسية.</w:t>
      </w:r>
    </w:p>
    <w:p>
      <w:pPr>
        <w:bidi/>
      </w:pPr>
      <w:r>
        <w:rPr>
          <w:rtl/>
          <w:cs/>
          <w:lang w:val="ar_AE" w:bidi="ar_AE"/>
        </w:rPr>
      </w:r>
      <w:r>
        <w:rPr>
          <w:b/>
          <w:rtl/>
          <w:cs/>
          <w:lang w:val="ar_AE" w:bidi="ar_AE"/>
        </w:rPr>
        <w:t xml:space="preserve">يبرر </w:t>
      </w:r>
      <w:r>
        <w:rPr>
          <w:rtl/>
          <w:cs/>
          <w:lang w:val="ar_AE" w:bidi="ar_AE"/>
        </w:rPr>
        <w:t xml:space="preserve">الله المؤمنين </w:t>
      </w:r>
      <w:r>
        <w:rPr>
          <w:b/>
          <w:rtl/>
          <w:cs/>
          <w:lang w:val="ar_AE" w:bidi="ar_AE"/>
        </w:rPr>
        <w:t>بنعمته</w:t>
      </w:r>
      <w:r>
        <w:rPr>
          <w:rtl/>
          <w:cs/>
          <w:lang w:val="ar_AE" w:bidi="ar_AE"/>
        </w:rPr>
        <w:t xml:space="preserve">. والتبرير يعني أن الله يُعلن أن الناس غير مذنبين، وأن بإمكان المؤمنين أن تكون لهم علاقة صحيحة مع الله. ترجموا كلمة "نعمة" كما استخدمتموها في المقاطع السابقة. للمزيد من المعلومات حول </w:t>
      </w:r>
      <w:r>
        <w:rPr>
          <w:rtl/>
          <w:cs/>
          <w:lang w:val="ar_AE" w:bidi="ar_AE"/>
        </w:rPr>
        <w:t>نعمة</w:t>
      </w:r>
      <w:r>
        <w:rPr>
          <w:rtl/>
          <w:cs/>
          <w:lang w:val="ar_AE" w:bidi="ar_AE"/>
        </w:rPr>
        <w:t>، انظروا "قاموس الكلمات الرئيسية".</w:t>
      </w:r>
    </w:p>
    <w:p>
      <w:pPr>
        <w:bidi/>
      </w:pPr>
      <w:r>
        <w:rPr>
          <w:rtl/>
          <w:cs/>
          <w:lang w:val="ar_AE" w:bidi="ar_AE"/>
        </w:rPr>
      </w:r>
      <w:r>
        <w:rPr>
          <w:rtl/>
          <w:cs/>
          <w:lang w:val="ar_AE" w:bidi="ar_AE"/>
        </w:rPr>
        <w:t xml:space="preserve">إذا لزم الأمر، توقّفوا هنا وناقشوا هذا السؤال كمجموعة: كيف ستترجمون فكرة أن الله </w:t>
      </w:r>
      <w:r>
        <w:rPr>
          <w:b/>
          <w:rtl/>
          <w:cs/>
          <w:lang w:val="ar_AE" w:bidi="ar_AE"/>
        </w:rPr>
        <w:t>يُبرر</w:t>
      </w:r>
      <w:r>
        <w:rPr>
          <w:rtl/>
          <w:cs/>
          <w:lang w:val="ar_AE" w:bidi="ar_AE"/>
        </w:rPr>
        <w:t xml:space="preserve"> المؤمن؟ ولمزيد من المعلومات عن فعل التبرير، انظروا كلمة </w:t>
      </w:r>
      <w:r>
        <w:rPr>
          <w:rtl/>
          <w:cs/>
          <w:lang w:val="ar_AE" w:bidi="ar_AE"/>
        </w:rPr>
        <w:t>يُبرّر</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عندما يُخلِّص الله المؤمنين، فإنهم يصبحون </w:t>
      </w:r>
      <w:r>
        <w:rPr>
          <w:b/>
          <w:rtl/>
          <w:cs/>
          <w:lang w:val="ar_AE" w:bidi="ar_AE"/>
        </w:rPr>
        <w:t>ورثة</w:t>
      </w:r>
      <w:r>
        <w:rPr>
          <w:rtl/>
          <w:cs/>
          <w:lang w:val="ar_AE" w:bidi="ar_AE"/>
        </w:rPr>
        <w:t xml:space="preserve"> الله، والورثة يحصلون على ميراث كالمال أو الممتلكات من أبيهم بعد موته. والميراث هو </w:t>
      </w:r>
      <w:r>
        <w:rPr>
          <w:b/>
          <w:rtl/>
          <w:cs/>
          <w:lang w:val="ar_AE" w:bidi="ar_AE"/>
        </w:rPr>
        <w:t>رجاء</w:t>
      </w:r>
      <w:r>
        <w:rPr>
          <w:rtl/>
          <w:cs/>
          <w:lang w:val="ar_AE" w:bidi="ar_AE"/>
        </w:rPr>
        <w:t xml:space="preserve"> </w:t>
      </w:r>
      <w:r>
        <w:rPr>
          <w:b/>
          <w:rtl/>
          <w:cs/>
          <w:lang w:val="ar_AE" w:bidi="ar_AE"/>
        </w:rPr>
        <w:t>الحياة الأبدية</w:t>
      </w:r>
      <w:r>
        <w:rPr>
          <w:rtl/>
          <w:cs/>
          <w:lang w:val="ar_AE" w:bidi="ar_AE"/>
        </w:rPr>
        <w:t xml:space="preserve">. الحياة الأبدية تعني حياة مع الله لن تنتهي أبدًا. ترجموا عبارة "رجاءِ الحياةِ الأبديةِ" كما استخدمتموها في المقاطع السابقة. ولمزيد من المعلومات عن </w:t>
      </w:r>
      <w:r>
        <w:rPr>
          <w:b/>
          <w:rtl/>
          <w:cs/>
          <w:lang w:val="ar_AE" w:bidi="ar_AE"/>
        </w:rPr>
        <w:t>الرجاء</w:t>
      </w:r>
      <w:r>
        <w:rPr>
          <w:rtl/>
          <w:cs/>
          <w:lang w:val="ar_AE" w:bidi="ar_AE"/>
        </w:rPr>
        <w:t xml:space="preserve"> و</w:t>
      </w:r>
      <w:r>
        <w:rPr>
          <w:rtl/>
          <w:cs/>
          <w:lang w:val="ar_AE" w:bidi="ar_AE"/>
        </w:rPr>
        <w:t>الحياة الأبدية</w:t>
      </w:r>
      <w:r>
        <w:rPr>
          <w:rtl/>
          <w:cs/>
          <w:lang w:val="ar_AE" w:bidi="ar_AE"/>
        </w:rPr>
        <w:t>، راجعوا قاموس الكلمات الرئيسية.</w:t>
      </w:r>
    </w:p>
    <w:p>
      <w:pPr>
        <w:bidi/>
      </w:pPr>
      <w:r>
        <w:rPr>
          <w:rtl/>
          <w:cs/>
          <w:lang w:val="ar_AE" w:bidi="ar_AE"/>
        </w:rPr>
      </w:r>
      <w:r>
        <w:rPr>
          <w:rtl/>
          <w:cs/>
          <w:lang w:val="ar_AE" w:bidi="ar_AE"/>
        </w:rPr>
        <w:t xml:space="preserve">إذا لزم الأمر، توقّفوا هنا وناقشوا معًا كيف ستترجمون كلمة ورثة. ترجموا كلمة </w:t>
      </w:r>
      <w:r>
        <w:rPr>
          <w:b/>
          <w:rtl/>
          <w:cs/>
          <w:lang w:val="ar_AE" w:bidi="ar_AE"/>
        </w:rPr>
        <w:t>ورثة</w:t>
      </w:r>
      <w:r>
        <w:rPr>
          <w:rtl/>
          <w:cs/>
          <w:lang w:val="ar_AE" w:bidi="ar_AE"/>
        </w:rPr>
        <w:t xml:space="preserve"> بنفس الطريقة التي استخدمتموها في أجزاء أخرى من العهد الجديد. ولمزيد من المعلومات عن الورثة، راجعوا كلمة </w:t>
      </w:r>
      <w:r>
        <w:rPr>
          <w:rtl/>
          <w:cs/>
          <w:lang w:val="ar_AE" w:bidi="ar_AE"/>
        </w:rPr>
        <w:t xml:space="preserve">وارث </w:t>
      </w:r>
      <w:r>
        <w:rPr>
          <w:rtl/>
          <w:cs/>
          <w:lang w:val="ar_AE" w:bidi="ar_AE"/>
        </w:rPr>
        <w:t>في قاموس الكلمات الرئيسية. أوقفوا سماع هذا التسجيل الصوتي هنا.</w:t>
      </w:r>
    </w:p>
    <w:p>
      <w:pPr>
        <w:bidi/>
      </w:pPr>
      <w:r>
        <w:rPr>
          <w:rtl/>
          <w:cs/>
          <w:lang w:val="ar_AE" w:bidi="ar_AE"/>
        </w:rPr>
      </w:r>
      <w:r>
        <w:rPr>
          <w:rtl/>
          <w:cs/>
          <w:lang w:val="ar_AE" w:bidi="ar_AE"/>
        </w:rPr>
        <w:t xml:space="preserve">لقد كان تعليم بولس صادقًا وجديرًا بالثقة، وكان على تيطس أن يؤكد هذا التعليم حتى يمارس الذين </w:t>
      </w:r>
      <w:r>
        <w:rPr>
          <w:b/>
          <w:rtl/>
          <w:cs/>
          <w:lang w:val="ar_AE" w:bidi="ar_AE"/>
        </w:rPr>
        <w:t xml:space="preserve">آمنوا </w:t>
      </w:r>
      <w:r>
        <w:rPr>
          <w:rtl/>
          <w:cs/>
          <w:lang w:val="ar_AE" w:bidi="ar_AE"/>
        </w:rPr>
        <w:t xml:space="preserve"> بالله أعمالاً حسنة. وهذه الأعمال الحسنة هي أعمال صالحة ونافعة لجميع الناس. في اللغة الأصلية، يقول النص: «لِلنَّاسِ»، والمقصود بذلك الرجال والنساء معًا. ترجموا كلمة الإيمان كما استخدمتموها في المقاطع السابقة. لمزيدٍ من المعلومات عن </w:t>
      </w:r>
      <w:r>
        <w:rPr>
          <w:rtl/>
          <w:cs/>
          <w:lang w:val="ar_AE" w:bidi="ar_AE"/>
        </w:rPr>
        <w:t>الإيمان</w:t>
      </w:r>
      <w:r>
        <w:rPr>
          <w:rtl/>
          <w:cs/>
          <w:lang w:val="ar_AE" w:bidi="ar_AE"/>
        </w:rPr>
        <w:t>، انظر قاموس الكلمات الرئيسية.</w:t>
      </w:r>
    </w:p>
    <w:p>
      <w:pPr>
        <w:bidi/>
      </w:pPr>
      <w:r>
        <w:rPr>
          <w:rtl/>
          <w:cs/>
          <w:lang w:val="ar_AE" w:bidi="ar_AE"/>
        </w:rPr>
      </w:r>
      <w:r>
        <w:rPr>
          <w:rtl/>
          <w:cs/>
          <w:lang w:val="ar_AE" w:bidi="ar_AE"/>
        </w:rPr>
        <w:t xml:space="preserve">كان على تيطس أن يتجنب الْمُبَاحَثَاتُ الْغَبِيَّةُ </w:t>
      </w:r>
      <w:r>
        <w:rPr>
          <w:b/>
          <w:rtl/>
          <w:cs/>
          <w:lang w:val="ar_AE" w:bidi="ar_AE"/>
        </w:rPr>
        <w:t>وَالأَنْسَابُ</w:t>
      </w:r>
      <w:r>
        <w:rPr>
          <w:rtl/>
          <w:cs/>
          <w:lang w:val="ar_AE" w:bidi="ar_AE"/>
        </w:rPr>
        <w:t xml:space="preserve"> وَالْخُصُومَاتُ وَالْمُنَازَعَاتُ </w:t>
      </w:r>
      <w:r>
        <w:rPr>
          <w:b/>
          <w:rtl/>
          <w:cs/>
          <w:lang w:val="ar_AE" w:bidi="ar_AE"/>
        </w:rPr>
        <w:t xml:space="preserve"> النَّامُوسِيةُ</w:t>
      </w:r>
      <w:r>
        <w:rPr>
          <w:rtl/>
          <w:cs/>
          <w:lang w:val="ar_AE" w:bidi="ar_AE"/>
        </w:rPr>
        <w:t>، وهذه الأشياء غَيْرُ نَافِعَة، وَبَاطِلَة. المقصود بكلمة الأَنْسَاب هو قوائم الأسلاف.</w:t>
      </w:r>
    </w:p>
    <w:p>
      <w:pPr>
        <w:bidi/>
      </w:pPr>
      <w:r>
        <w:rPr>
          <w:rtl/>
          <w:cs/>
          <w:lang w:val="ar_AE" w:bidi="ar_AE"/>
        </w:rPr>
      </w:r>
      <w:r>
        <w:rPr>
          <w:rtl/>
          <w:cs/>
          <w:lang w:val="ar_AE" w:bidi="ar_AE"/>
        </w:rPr>
        <w:t xml:space="preserve">إذا لزم الأمر، توقّفوا هنا وناقشوا معًا كيف ستترجمون </w:t>
      </w:r>
      <w:r>
        <w:rPr>
          <w:b/>
          <w:rtl/>
          <w:cs/>
          <w:lang w:val="ar_AE" w:bidi="ar_AE"/>
        </w:rPr>
        <w:t>النَّامُوسِية</w:t>
      </w:r>
      <w:r>
        <w:rPr>
          <w:rtl/>
          <w:cs/>
          <w:lang w:val="ar_AE" w:bidi="ar_AE"/>
        </w:rPr>
        <w:t xml:space="preserve"> و </w:t>
      </w:r>
      <w:r>
        <w:rPr>
          <w:b/>
          <w:rtl/>
          <w:cs/>
          <w:lang w:val="ar_AE" w:bidi="ar_AE"/>
        </w:rPr>
        <w:t>الأَنْسَاب</w:t>
      </w:r>
      <w:r>
        <w:rPr>
          <w:rtl/>
          <w:cs/>
          <w:lang w:val="ar_AE" w:bidi="ar_AE"/>
        </w:rPr>
        <w:t xml:space="preserve">. ترجموا المصطلحين "النَّامُوسِية وَالأَنْسَاب" بنفس الطريقة التي استخدمتموهما في أجزاء أخرى من العهد الجديد. لمزيد من المعلومات عن </w:t>
      </w:r>
      <w:r>
        <w:rPr>
          <w:rtl/>
          <w:cs/>
          <w:lang w:val="ar_AE" w:bidi="ar_AE"/>
        </w:rPr>
        <w:t>النَّامُوسِية</w:t>
      </w:r>
      <w:r>
        <w:rPr>
          <w:rtl/>
          <w:cs/>
          <w:lang w:val="ar_AE" w:bidi="ar_AE"/>
        </w:rPr>
        <w:t xml:space="preserve"> و </w:t>
      </w:r>
      <w:r>
        <w:rPr>
          <w:rtl/>
          <w:cs/>
          <w:lang w:val="ar_AE" w:bidi="ar_AE"/>
        </w:rPr>
        <w:t>الأَنْسَاب</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لقد كان على تيطس أن يرفض الرجل الْمُبْتَدِع بعد انذار واحد أو اثنين. والشخص الْمُبْتَدِع الذي يرفض تغيير سلوكه يكون مُنحرفًا في ذهنه وسلوكه. وتُظهر </w:t>
      </w:r>
      <w:r>
        <w:rPr>
          <w:b/>
          <w:rtl/>
          <w:cs/>
          <w:lang w:val="ar_AE" w:bidi="ar_AE"/>
        </w:rPr>
        <w:t>خطاياه</w:t>
      </w:r>
      <w:r>
        <w:rPr>
          <w:rtl/>
          <w:cs/>
          <w:lang w:val="ar_AE" w:bidi="ar_AE"/>
        </w:rPr>
        <w:t>، أو أفعاله الخاطئة أنه مذنب أمام الله.</w:t>
      </w:r>
    </w:p>
    <w:p>
      <w:pPr>
        <w:bidi/>
      </w:pPr>
      <w:r>
        <w:rPr>
          <w:rtl/>
          <w:cs/>
          <w:lang w:val="ar_AE" w:bidi="ar_AE"/>
        </w:rPr>
      </w:r>
      <w:r>
        <w:rPr>
          <w:rtl/>
          <w:cs/>
          <w:lang w:val="ar_AE" w:bidi="ar_AE"/>
        </w:rPr>
        <w:t xml:space="preserve">إن لزم الأمر، توقّفوا هنا وناقشوا معًا كيف ستترجمون كلمة </w:t>
      </w:r>
      <w:r>
        <w:rPr>
          <w:b/>
          <w:rtl/>
          <w:cs/>
          <w:lang w:val="ar_AE" w:bidi="ar_AE"/>
        </w:rPr>
        <w:t>يُخْطِئُ</w:t>
      </w:r>
      <w:r>
        <w:rPr>
          <w:rtl/>
          <w:cs/>
          <w:lang w:val="ar_AE" w:bidi="ar_AE"/>
        </w:rPr>
        <w:t xml:space="preserve">. ترجموا مصطلح الخطايا بنفس الكلمة التي استخدمتموها في أجزاء أخرى من العهد الجديد. ولمزيدٍ من المعلومات عن </w:t>
      </w:r>
      <w:r>
        <w:rPr>
          <w:rtl/>
          <w:cs/>
          <w:lang w:val="ar_AE" w:bidi="ar_AE"/>
        </w:rPr>
        <w:t>الخطية</w:t>
      </w:r>
      <w:r>
        <w:rPr>
          <w:rtl/>
          <w:cs/>
          <w:lang w:val="ar_AE" w:bidi="ar_AE"/>
        </w:rPr>
        <w:t>، انظروا قاموس الكلمات الرئيسية.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3:12–15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تيطس 3: 12- 15 واحفظوه في قلوبكم.</w:t>
      </w:r>
    </w:p>
    <w:p>
      <w:pPr>
        <w:bidi/>
      </w:pPr>
      <w:r>
        <w:rPr>
          <w:rtl/>
          <w:cs/>
          <w:lang w:val="ar_AE" w:bidi="ar_AE"/>
        </w:rPr>
      </w:r>
      <w:r>
        <w:rPr>
          <w:rtl/>
          <w:cs/>
          <w:lang w:val="ar_AE" w:bidi="ar_AE"/>
        </w:rPr>
        <w:t>استمعوا إلى نسخة صوتية من تيطس 3: 12–15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تيطس 3: 12- 15 من الترجمة الأكثر فهمًا بالنسبة لكم.</w:t>
      </w:r>
    </w:p>
    <w:p>
      <w:pPr>
        <w:bidi/>
      </w:pPr>
      <w:r>
        <w:rPr>
          <w:rtl/>
          <w:cs/>
          <w:lang w:val="ar_AE" w:bidi="ar_AE"/>
        </w:rPr>
      </w:r>
      <w:r>
        <w:rPr>
          <w:rtl/>
          <w:cs/>
          <w:lang w:val="ar_AE" w:bidi="ar_AE"/>
        </w:rPr>
        <w:t>يختتم بولس رسالته إلى تيطس في كريت. وفي هذه الرسالة، أخبر بولس تيطس كيف يختار قادة الكنيسة، كما أخبره كيف يقاوم التعليم الكاذب. ثم، وعلى النقيض من ذلك، أخبر بولس تيطس بما ينبغي أن يعلّمه للمؤمنين في كريت عن كيفية التصرّف بعضهم مع بعض، وكيفية التصرّف مع غير المؤمنين في المجتمع، حتى يجذب سلوك المؤمنين الصالح الناس إلى الله. كما ذكَّر بولس تيطس بأهمية تلك الأعمال الحسنة، وهو أن الله أرسل يسوع لكي يخلّصهم. وفي ختام رسالته، يعطي بولس تيطس بعض التعليمات النهائية وتذكيرًا أخيرًا عن فعل الخير. ثم يختم بولس الرسالة بتحيّة للمؤمنين في كريت.</w:t>
      </w:r>
    </w:p>
    <w:p>
      <w:pPr>
        <w:bidi/>
      </w:pPr>
      <w:r>
        <w:rPr>
          <w:rtl/>
          <w:cs/>
          <w:lang w:val="ar_AE" w:bidi="ar_AE"/>
        </w:rPr>
      </w:r>
      <w:r>
        <w:rPr>
          <w:rtl/>
          <w:cs/>
          <w:lang w:val="ar_AE" w:bidi="ar_AE"/>
        </w:rPr>
        <w:t xml:space="preserve">توقّفوا هنا وانظروا كمجموعة إلى خريطة لجزيرة </w:t>
      </w:r>
      <w:r>
        <w:rPr>
          <w:b/>
          <w:rtl/>
          <w:cs/>
          <w:lang w:val="ar_AE" w:bidi="ar_AE"/>
        </w:rPr>
        <w:t>كريت</w:t>
      </w:r>
      <w:r>
        <w:rPr>
          <w:rtl/>
          <w:cs/>
          <w:lang w:val="ar_AE" w:bidi="ar_AE"/>
        </w:rPr>
        <w:t xml:space="preserve"> إذا لزم الأمر. أوقفوا سماع هذا التسجيل الصوتي هنا.</w:t>
      </w:r>
    </w:p>
    <w:p>
      <w:pPr>
        <w:bidi/>
      </w:pPr>
      <w:r>
        <w:rPr>
          <w:rtl/>
          <w:cs/>
          <w:lang w:val="ar_AE" w:bidi="ar_AE"/>
        </w:rPr>
      </w:r>
      <w:r>
        <w:rPr>
          <w:rtl/>
          <w:cs/>
          <w:lang w:val="ar_AE" w:bidi="ar_AE"/>
        </w:rPr>
        <w:t>يخبر بولس تيطس أنه ليس متأكدًا ما إذا كان سيرسل أَرْتِيمَاس أَوْ تِيخِيكُس إلى كريت عندما يكتب هذه الرسالة. أَرْتِيمَاس أَوْ تِيخِيكُس هما مؤمنان آخران يعملان مع بولس وتيطس ليساعدا الكنائس، ويريد بولس أن يحل أحدهما محل تيطس في كريت. وعندما يصل أَرْتِيمَاس أَوْ تِيخِيكُس إلى كريت، يريد بولس من تيطس أن يترك كريت ويسرع للقائه في نيكوبوليس. نيكوبوليس هي مدينة على ساحل اليونان.</w:t>
      </w:r>
    </w:p>
    <w:p>
      <w:pPr>
        <w:bidi/>
      </w:pPr>
      <w:r>
        <w:rPr>
          <w:rtl/>
          <w:cs/>
          <w:lang w:val="ar_AE" w:bidi="ar_AE"/>
        </w:rPr>
      </w:r>
      <w:r>
        <w:rPr>
          <w:rtl/>
          <w:cs/>
          <w:lang w:val="ar_AE" w:bidi="ar_AE"/>
        </w:rPr>
        <w:t xml:space="preserve">توقّفوا هنا وانظروا معًا إلى خريطة للموقع المحتمل لمدينة </w:t>
      </w:r>
      <w:r>
        <w:rPr>
          <w:b/>
          <w:rtl/>
          <w:cs/>
          <w:lang w:val="ar_AE" w:bidi="ar_AE"/>
        </w:rPr>
        <w:t>نيكوبوليس</w:t>
      </w:r>
      <w:r>
        <w:rPr>
          <w:rtl/>
          <w:cs/>
          <w:lang w:val="ar_AE" w:bidi="ar_AE"/>
        </w:rPr>
        <w:t xml:space="preserve"> في اليونان إذا لزم الأمر. أوقفوا سماع هذا التسجيل الصوتي هنا.</w:t>
      </w:r>
    </w:p>
    <w:p>
      <w:pPr>
        <w:bidi/>
      </w:pPr>
      <w:r>
        <w:rPr>
          <w:rtl/>
          <w:cs/>
          <w:lang w:val="ar_AE" w:bidi="ar_AE"/>
        </w:rPr>
      </w:r>
      <w:r>
        <w:rPr>
          <w:rtl/>
          <w:cs/>
          <w:lang w:val="ar_AE" w:bidi="ar_AE"/>
        </w:rPr>
        <w:t>كان بولس يريد أن يقضي الشتاء، أي الوقت البارد من السنة، في نيكوبوليس. لم يكن بولس في نيكوبوليس بعد، لكنه كان يخطط للسفر إلى هناك قبل الشتاء. والشتاء في البحر الأبيض المتوسط يكون بين نوفمبر/تشرين الثاني ومارس/آذار وهو أبردّ الأوقات في السنة. ولا يمكن للسفن أن تبحر في الشتاء لأن الطقس يكون عاصفًا.</w:t>
      </w:r>
    </w:p>
    <w:p>
      <w:pPr>
        <w:bidi/>
      </w:pPr>
      <w:r>
        <w:rPr>
          <w:rtl/>
          <w:cs/>
          <w:lang w:val="ar_AE" w:bidi="ar_AE"/>
        </w:rPr>
      </w:r>
      <w:r>
        <w:rPr>
          <w:rtl/>
          <w:cs/>
          <w:lang w:val="ar_AE" w:bidi="ar_AE"/>
        </w:rPr>
        <w:t>توقّفوا هنا وناقشوا هذا السؤال معًا كمجموعة: صفوا المواسم المرتبطة بالأماكن التي تعيشون فيها. إذا لم يكن لديكم وقت من السنة يكون فيه الطقس باردًا، فصِفوا الوقت من السنة الذي يكون فيه الطقس في أسوأ حالاته، مثل المطر أو الرياح. كيف تؤثر الأحوال الجوية في منطقتكم على سفركم؟ أوقفوا سماع هذا التسجيل الصوتي هنا.</w:t>
      </w:r>
    </w:p>
    <w:p>
      <w:pPr>
        <w:bidi/>
      </w:pPr>
      <w:r>
        <w:rPr>
          <w:rtl/>
          <w:cs/>
          <w:lang w:val="ar_AE" w:bidi="ar_AE"/>
        </w:rPr>
      </w:r>
      <w:r>
        <w:rPr>
          <w:rtl/>
          <w:cs/>
          <w:lang w:val="ar_AE" w:bidi="ar_AE"/>
        </w:rPr>
        <w:t>كما يطلب بولس من تيطس أن يساعد اثنين مؤمنين آخرين اسمهما زِينَاس وَأَبُلُّوس. وزِينَاسَ النَّامُوسِيَّ هو بمثابة محامي، إما في القانون اليوناني أو الروماني أو الشريعة اليهودية، والمُحامي هو شخص خبير في القانون. وربما كان أبلُّوس مؤمنًا آخر عمل مع بولس في الماضي. ومن المحتمل أن زِينَاس النَّامُوسِيّ وَأَبُلُّوس كانا بالفعل في كريت ليزورا المؤمنين، أو ربما كانا لا يزالان في طريقهما إلى كريت. وكان بولس يريد من تيطس أن يعطي زِينَاس وَأَبُلُّوس كل ما يحتاجان إليه؛ ربما طعامًا أو مالًا أو ملابس أو مستلزمات أو أي شيء آخر قد يحتاجان إليه في رحلتهما. لا يذكر بولس أين سيذهب زِينَاس النَّامُوسِيَّ وَأَبُلُّوس بعد مغادرتهما لكريت، لكن على تيطس فقط أن يتأكد من أن المسافرين يحصلون على كل ما يحتاجونه لرحلتهم عندما يكونون مستعدين للرحيل. وغالبًا يريد بولس من تيطس ومن المؤمنين الآخرين أيضًا أن يوفّروا احتياجات المؤمنين الآخرين.</w:t>
      </w:r>
    </w:p>
    <w:p>
      <w:pPr>
        <w:bidi/>
      </w:pPr>
      <w:r>
        <w:rPr>
          <w:rtl/>
          <w:cs/>
          <w:lang w:val="ar_AE" w:bidi="ar_AE"/>
        </w:rPr>
      </w:r>
      <w:r>
        <w:rPr>
          <w:rtl/>
          <w:cs/>
          <w:lang w:val="ar_AE" w:bidi="ar_AE"/>
        </w:rPr>
        <w:t>توقفوا هنا وناقشوا هذا السؤال معًا كمجموعة: صِفوا وقتًا جاء فيه مسافر أو زائر لزيارتكم. كيف اعتنيتم بهما؟ وكيف ساعدتموهما عندما غادرا في رحلتهما؟ أوقفوا سماع هذا التسجيل الصوتي هنا.</w:t>
      </w:r>
    </w:p>
    <w:p>
      <w:pPr>
        <w:bidi/>
      </w:pPr>
      <w:r>
        <w:rPr>
          <w:rtl/>
          <w:cs/>
          <w:lang w:val="ar_AE" w:bidi="ar_AE"/>
        </w:rPr>
      </w:r>
      <w:r>
        <w:rPr>
          <w:rtl/>
          <w:cs/>
          <w:lang w:val="ar_AE" w:bidi="ar_AE"/>
        </w:rPr>
        <w:t>يقول بولس إنه يجب على المؤمنين في كريت أن يتعلموا عمل الخير للآخرين بانتظام. وتيطس هو الذي سيعلِّم المؤمنين كيف يفعلون بأعمال حسنة. فيجب على المؤمنين أن يمارسوا أعمالًا حسنة ليسددوا الاحتياجات الضرورية للآخرين، وليكون لهم هدف في حياتهم. كما أن ممارسة الأعمال الحسنة يُظهر أيضًا نعمة الله التي تعمل في المؤمنين، فيرى الناس خارج الكنيسة مثال المؤمن الذي يعيش حياه صالحة ويسدد احتياجات الآخرين، ويكون مفيدًا لمجتمعه. كما سيرى غير المؤمنين الأعمال الحسنة التي يفعلها المؤمن من أجل الآخرين، وهذا سيُظهر لهم أكثر من هو يسوع وماذا يفعله.</w:t>
      </w:r>
    </w:p>
    <w:p>
      <w:pPr>
        <w:bidi/>
      </w:pPr>
      <w:r>
        <w:rPr>
          <w:rtl/>
          <w:cs/>
          <w:lang w:val="ar_AE" w:bidi="ar_AE"/>
        </w:rPr>
      </w:r>
      <w:r>
        <w:rPr>
          <w:rtl/>
          <w:cs/>
          <w:lang w:val="ar_AE" w:bidi="ar_AE"/>
        </w:rPr>
        <w:t>توقّفوا هنا وناقشوا هذا السؤال كمجموعة: تحدثوا عن وقت ساعدتم فيه أنتم أو شخص آخر تعرفونه شخصًا ما. كيف ساعد أولئك الشخص الذي كان له احتياج؟ أوقفوا سماع هذا التسجيل الصوتي هنا.</w:t>
      </w:r>
    </w:p>
    <w:p>
      <w:pPr>
        <w:bidi/>
      </w:pPr>
      <w:r>
        <w:rPr>
          <w:rtl/>
          <w:cs/>
          <w:lang w:val="ar_AE" w:bidi="ar_AE"/>
        </w:rPr>
      </w:r>
      <w:r>
        <w:rPr>
          <w:rtl/>
          <w:cs/>
          <w:lang w:val="ar_AE" w:bidi="ar_AE"/>
        </w:rPr>
        <w:t>يرسل جميع المؤمنين الذين كانوا مع بولس التحيّة لتيطس. ويقول بولس أيضًا "يُسَلِّمُ عَلَيْكَ الَّذِينَ مَعِي جَمِيعًا"، وهي طريقة شائعة للتحدث عن المؤمنين، هذا لأن أتباع يسوع يحبون بعضهم بعضًا ولهم إيمان مشترك بيسوع.</w:t>
      </w:r>
    </w:p>
    <w:p>
      <w:pPr>
        <w:bidi/>
      </w:pPr>
      <w:r>
        <w:rPr>
          <w:rtl/>
          <w:cs/>
          <w:lang w:val="ar_AE" w:bidi="ar_AE"/>
        </w:rPr>
      </w:r>
      <w:r>
        <w:rPr>
          <w:rtl/>
          <w:cs/>
          <w:lang w:val="ar_AE" w:bidi="ar_AE"/>
        </w:rPr>
        <w:t>ويختم بولس الرسالة بمباركة تيطس والمؤمنين في كريت. وكانت هذه البركة طريقة شائعة لإنهاء رسالة مُرسلة إلى مؤمنين آخرين في زمن بولس. ويصلّي بولس أن يُظهر الله نعمته أو يتصرف بنعمة تجاه المؤمنين في كريت.</w:t>
      </w:r>
    </w:p>
    <w:p>
      <w:pPr>
        <w:bidi/>
      </w:pPr>
      <w:r>
        <w:rPr>
          <w:rtl/>
          <w:cs/>
          <w:lang w:val="ar_AE" w:bidi="ar_AE"/>
        </w:rPr>
      </w:r>
      <w:r>
        <w:rPr>
          <w:rtl/>
          <w:cs/>
          <w:lang w:val="ar_AE" w:bidi="ar_AE"/>
        </w:rPr>
        <w:t>توقّفوا هنا وناقشوا هذا السؤال معًا كمجموعة: كيف تختموا الرسالة التي ترسلونها إلى شخص آخر؟ ما نوع البركة أو التحيّة الأخيرة التي تشملونها في رسالتكم؟</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تيطس 3: 12- 15 من الترجمة الأكثر فهمًا بالنسبة لكم.</w:t>
      </w:r>
    </w:p>
    <w:p>
      <w:pPr>
        <w:bidi/>
      </w:pPr>
      <w:r>
        <w:rPr>
          <w:rtl/>
          <w:cs/>
          <w:lang w:val="ar_AE" w:bidi="ar_AE"/>
        </w:rPr>
      </w:r>
      <w:r>
        <w:rPr>
          <w:rtl/>
          <w:cs/>
          <w:lang w:val="ar_AE" w:bidi="ar_AE"/>
        </w:rPr>
        <w:t>في هذه الخطوة، ستُحدِّد المجموعة أقسام وشخصيات وخلفيات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إنه سيُرسل بديلًا عن تيطس، وعلى تيطس أن يقابله في نيكوبوليس. يطلب بولس أيضًا من تيطس أن يساعد زِينَاسَ وَأَبُلُّوسَ في رحلتهما.</w:t>
      </w:r>
    </w:p>
    <w:p>
      <w:pPr>
        <w:bidi/>
      </w:pPr>
      <w:r>
        <w:rPr>
          <w:rtl/>
          <w:cs/>
          <w:lang w:val="ar_AE" w:bidi="ar_AE"/>
        </w:rPr>
      </w:r>
      <w:r>
        <w:rPr>
          <w:b/>
          <w:rtl/>
          <w:cs/>
          <w:lang w:val="ar_AE" w:bidi="ar_AE"/>
        </w:rPr>
        <w:t>في الجزء الثاني:</w:t>
      </w:r>
      <w:r>
        <w:rPr>
          <w:rtl/>
          <w:cs/>
          <w:lang w:val="ar_AE" w:bidi="ar_AE"/>
        </w:rPr>
        <w:t xml:space="preserve"> يُذكِّر بولس تيطس والمؤمنين أن يعملوا أعمالًا حسنة حتى يلبّوا احتياجات الآخرين وحَتَّى لَا يَكُونُوا بِلاَ ثَمَرٍ.</w:t>
      </w:r>
    </w:p>
    <w:p>
      <w:pPr>
        <w:bidi/>
      </w:pPr>
      <w:r>
        <w:rPr>
          <w:rtl/>
          <w:cs/>
          <w:lang w:val="ar_AE" w:bidi="ar_AE"/>
        </w:rPr>
      </w:r>
      <w:r>
        <w:rPr>
          <w:b/>
          <w:rtl/>
          <w:cs/>
          <w:lang w:val="ar_AE" w:bidi="ar_AE"/>
        </w:rPr>
        <w:t>في الجزء الثالث:</w:t>
      </w:r>
      <w:r>
        <w:rPr>
          <w:rtl/>
          <w:cs/>
          <w:lang w:val="ar_AE" w:bidi="ar_AE"/>
        </w:rPr>
        <w:t xml:space="preserve"> يُقدِّم بولس تحيّة أخيرة إلى تيطس والمؤمنين.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 xml:space="preserve"> أَرْتِيمَاسَ </w:t>
      </w:r>
    </w:p>
    <w:p>
      <w:pPr>
        <w:pStyle w:val="ListBullet"/>
        <w:bidi/>
        <w:spacing w:line="240" w:lineRule="auto"/>
        <w:ind w:left="720"/>
      </w:pPr>
      <w:r>
        <w:rPr>
          <w:rtl/>
          <w:cs/>
          <w:lang w:val="ar_AE" w:bidi="ar_AE"/>
        </w:rPr>
      </w:r>
      <w:r>
        <w:rPr>
          <w:rtl/>
          <w:cs/>
          <w:lang w:val="ar_AE" w:bidi="ar_AE"/>
        </w:rPr>
        <w:t>تِيخِيكُسَ</w:t>
      </w:r>
    </w:p>
    <w:p>
      <w:pPr>
        <w:pStyle w:val="ListBullet"/>
        <w:bidi/>
        <w:spacing w:line="240" w:lineRule="auto"/>
        <w:ind w:left="720"/>
      </w:pPr>
      <w:r>
        <w:rPr>
          <w:rtl/>
          <w:cs/>
          <w:lang w:val="ar_AE" w:bidi="ar_AE"/>
        </w:rPr>
      </w:r>
      <w:r>
        <w:rPr>
          <w:rtl/>
          <w:cs/>
          <w:lang w:val="ar_AE" w:bidi="ar_AE"/>
        </w:rPr>
        <w:t>زِينَاسَ النَّامُوسِيَّ</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والمؤمنون في كريت</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هذا هو الجزء الأخير من رسالة بولس إلى تيطس، وأن بولس يعطيه تعليمات عن الكيفية التي ينبغي أن يتصرّف بها المؤمنون تجاه المؤمنين الآخرين وتجاه غير المؤمنين. ويقول بولس أيضًا إن السبب الذي لأجله ينبغي للمؤمنين أن يكون لهم سلوك صالح هو أن الله أرسل يسوع ليخلّصهم. تذكّروا أن هذا الجزء الأخير يتضمّن تعليمات بولس الختامية لتيطس، وتحياته، وبركته للمؤمنين في كريت، وهو يشبه نهاية الرسائل الأخرى التي يكتبها بولس.</w:t>
      </w:r>
    </w:p>
    <w:p>
      <w:pPr>
        <w:bidi/>
      </w:pPr>
      <w:r>
        <w:rPr>
          <w:rtl/>
          <w:cs/>
          <w:lang w:val="ar_AE" w:bidi="ar_AE"/>
        </w:rPr>
      </w:r>
      <w:r>
        <w:rPr>
          <w:rtl/>
          <w:cs/>
          <w:lang w:val="ar_AE" w:bidi="ar_AE"/>
        </w:rPr>
        <w:t>في الجزء الأول من المقطع، تذكّروا أن بولس يقول إنه سيرسل شخص يحل محلّ تيطس في كريت. عندما يكتب بولس هذه الرسالة، لم يكن متأكدًا هل سيرسل أرتيماس أم تيخيكُس، لكن واحدًا منهما سيأتي ليحلّ محل تيطس. وعندما يأتي أَرْتِيمَاس أَوْ تِيخِيكُس، كان على تيطس أن يترك كريت ويقابل بولس في مدينة نيكوبوليس. تذكّروا أن هذه مدينة على ساحل اليونان.</w:t>
      </w:r>
    </w:p>
    <w:p>
      <w:pPr>
        <w:bidi/>
      </w:pPr>
      <w:r>
        <w:rPr>
          <w:rtl/>
          <w:cs/>
          <w:lang w:val="ar_AE" w:bidi="ar_AE"/>
        </w:rPr>
      </w:r>
      <w:r>
        <w:rPr>
          <w:rtl/>
          <w:cs/>
          <w:lang w:val="ar_AE" w:bidi="ar_AE"/>
        </w:rPr>
        <w:t xml:space="preserve">توقّفوا هنا وانظروا كمجموعة إلى خريطة لمدينة </w:t>
      </w:r>
      <w:r>
        <w:rPr>
          <w:b/>
          <w:rtl/>
          <w:cs/>
          <w:lang w:val="ar_AE" w:bidi="ar_AE"/>
        </w:rPr>
        <w:t>نيكوبوليس</w:t>
      </w:r>
      <w:r>
        <w:rPr>
          <w:rtl/>
          <w:cs/>
          <w:lang w:val="ar_AE" w:bidi="ar_AE"/>
        </w:rPr>
        <w:t xml:space="preserve"> في اليونان، إن لزم الأمر. أوقفوا سماع هذا التسجيل الصوتي هنا.</w:t>
      </w:r>
    </w:p>
    <w:p>
      <w:pPr>
        <w:bidi/>
      </w:pPr>
      <w:r>
        <w:rPr>
          <w:rtl/>
          <w:cs/>
          <w:lang w:val="ar_AE" w:bidi="ar_AE"/>
        </w:rPr>
      </w:r>
      <w:r>
        <w:rPr>
          <w:rtl/>
          <w:cs/>
          <w:lang w:val="ar_AE" w:bidi="ar_AE"/>
        </w:rPr>
        <w:t>يخطط بولس لقضاء الشتاء، أي الأشهر الباردة، في نيكوبوليس، لكن تذكّروا أن بولس ليس في نيكوبوليس الآن، لكنه يخطط للقاء تيطس هناك. وتذكّروا أن هذه مدينة على الساحل، وكانت السفن غالبًا ما تسافر من وإلى نيكوبوليس. وتذكّروا أن السفن لا تستطيع أن تُبحر في الشتاء بسبب سوء الطقس.</w:t>
      </w:r>
    </w:p>
    <w:p>
      <w:pPr>
        <w:bidi/>
      </w:pPr>
      <w:r>
        <w:rPr>
          <w:rtl/>
          <w:cs/>
          <w:lang w:val="ar_AE" w:bidi="ar_AE"/>
        </w:rPr>
      </w:r>
      <w:r>
        <w:rPr>
          <w:rtl/>
          <w:cs/>
          <w:lang w:val="ar_AE" w:bidi="ar_AE"/>
        </w:rPr>
        <w:t>توقّفوا هنا وناقشوا هذا السؤال معًا كمجموعة: كيف ستترجمون كلمة "أُشَتِّي" في لغتكم؟ يمكنكم أن تستخدموا تعبيرات مثل الطقس البارد، أو الطقس العاصف، أو الطقس كثير الرياح. أوقفوا سماع هذا التسجيل الصوتي هنا.</w:t>
      </w:r>
    </w:p>
    <w:p>
      <w:pPr>
        <w:bidi/>
      </w:pPr>
      <w:r>
        <w:rPr>
          <w:rtl/>
          <w:cs/>
          <w:lang w:val="ar_AE" w:bidi="ar_AE"/>
        </w:rPr>
      </w:r>
      <w:r>
        <w:rPr>
          <w:rtl/>
          <w:cs/>
          <w:lang w:val="ar_AE" w:bidi="ar_AE"/>
        </w:rPr>
        <w:t>تذكّروا أن بولس يطلب أيضًا من تيطس أن يساعد زِينَاسَ وَأَبُلُّوسَ في رحلتهما. كان زِينَاس وَأَبُلُّوس إما في كريت أو سيكونان في كريت قريبًا. وكان على تيطس أن يعتني بالمسافرين، حتى يكونوا مستعدين لرحلتهم عندما يغادرون كريت. يقول بولس إنه على تيطس أن يعطيهم كل ما يحتاجون إليه. وهناك طريقة أخرى لقول هذا المعنى وهي "حتى لا ينقصهما شيئًا".</w:t>
      </w:r>
    </w:p>
    <w:p>
      <w:pPr>
        <w:bidi/>
      </w:pPr>
      <w:r>
        <w:rPr>
          <w:rtl/>
          <w:cs/>
          <w:lang w:val="ar_AE" w:bidi="ar_AE"/>
        </w:rPr>
      </w:r>
      <w:r>
        <w:rPr>
          <w:rtl/>
          <w:cs/>
          <w:lang w:val="ar_AE" w:bidi="ar_AE"/>
        </w:rPr>
        <w:t>توقفوا هنا وناقشوا هذا السؤال معًا كمجموعة: كيف ستترجمون فكرة أن بولس يطلب من تيطس أن يزوّد المسافرين بكل ما يحتاجون إليه؟ هل يكون من الطبيعي أكثر أن نقول: "كل ما يحتاجون إليه"، أو "حتى لا ينقصهما شيء؟" أوقفوا سماع هذا التسجيل الصوتي هنا.</w:t>
      </w:r>
    </w:p>
    <w:p>
      <w:pPr>
        <w:bidi/>
      </w:pPr>
      <w:r>
        <w:rPr>
          <w:rtl/>
          <w:cs/>
          <w:lang w:val="ar_AE" w:bidi="ar_AE"/>
        </w:rPr>
      </w:r>
      <w:r>
        <w:rPr>
          <w:rtl/>
          <w:cs/>
          <w:lang w:val="ar_AE" w:bidi="ar_AE"/>
        </w:rPr>
        <w:t>في الجزء الثاني من الفقرة، يقول بولس إن على المؤمنين في كريت أيضًا أن يساعدوا الآخرين بالطريقة نفسها التي ينبغي لتيطس أن يساعد بها المؤمنين المسافرين، زيناس وأبلّوس. ويقصد بولس بقوله "مَنْ لَنَا"، أي المؤمنون في كريت. كان بولس يريد من تيطس أن يعلِّم المؤمنين كيف يمارسون أعمالًا حسنة بانتظام. تذكّروا أن هذا هو موضوع الرسالة إلى تيطس بأكملها. في المقطع السابق، قال بولس إن على المؤمنين أن يفكّروا بعناية في طرق ممارسة الأعمال الحسنة نحو الآخرين، بما في ذلك غير المؤمنين. وتذكّروا أن هذا يتناقض مع الطريقة التي يعيش بها الناس في كريت في العادة.</w:t>
      </w:r>
    </w:p>
    <w:p>
      <w:pPr>
        <w:bidi/>
      </w:pPr>
      <w:r>
        <w:rPr>
          <w:rtl/>
          <w:cs/>
          <w:lang w:val="ar_AE" w:bidi="ar_AE"/>
        </w:rPr>
      </w:r>
      <w:r>
        <w:rPr>
          <w:rtl/>
          <w:cs/>
          <w:lang w:val="ar_AE" w:bidi="ar_AE"/>
        </w:rPr>
        <w:t>توقّفوا هنا وناقشوا هذا السؤال معًا كمجموعة: ما أفضل طريقة لترجمة تعبير "يُمَارِسُوا أَعْمَالًا حَسَنَةً"؟ كيف ستعبّرون عن فكرة التفكير بعناية لإيجاد طرق لفعل الخير للآخرين؟ أوقفوا سماع هذا التسجيل الصوتي هنا.</w:t>
      </w:r>
    </w:p>
    <w:p>
      <w:pPr>
        <w:bidi/>
      </w:pPr>
      <w:r>
        <w:rPr>
          <w:rtl/>
          <w:cs/>
          <w:lang w:val="ar_AE" w:bidi="ar_AE"/>
        </w:rPr>
      </w:r>
      <w:r>
        <w:rPr>
          <w:rtl/>
          <w:cs/>
          <w:lang w:val="ar_AE" w:bidi="ar_AE"/>
        </w:rPr>
        <w:t>يقول بولس إن هناك سببان يدعو المؤمنين أن يمارسوا أعمالًا حسنة للآخرين. أولًا، لأنه بذلك، يمكن للمؤمن أن يوفر "الحاجات الضرورية"، أو الاحتياجات اليومية للآخرين. والترجمة الأخرى للعبارة المُدوّنة هنا "الْحَاجَاتِ الضَّرُورِيَّةِ" هي الاحتياجات العاجلة أو الحقيقية أو الأساسية.</w:t>
      </w:r>
    </w:p>
    <w:p>
      <w:pPr>
        <w:bidi/>
      </w:pPr>
      <w:r>
        <w:rPr>
          <w:rtl/>
          <w:cs/>
          <w:lang w:val="ar_AE" w:bidi="ar_AE"/>
        </w:rPr>
      </w:r>
      <w:r>
        <w:rPr>
          <w:rtl/>
          <w:cs/>
          <w:lang w:val="ar_AE" w:bidi="ar_AE"/>
        </w:rPr>
        <w:t>توقفوا هنا وناقشوا هذا السؤال معًا كمجموعة: كيف ستترجمون فكرة أن المؤمنين ينبغي أن يوفّروا احتياجات الآخرين؟ أوقفوا سماع هذا التسجيل الصوتي هنا.</w:t>
      </w:r>
    </w:p>
    <w:p>
      <w:pPr>
        <w:bidi/>
      </w:pPr>
      <w:r>
        <w:rPr>
          <w:rtl/>
          <w:cs/>
          <w:lang w:val="ar_AE" w:bidi="ar_AE"/>
        </w:rPr>
      </w:r>
      <w:r>
        <w:rPr>
          <w:rtl/>
          <w:cs/>
          <w:lang w:val="ar_AE" w:bidi="ar_AE"/>
        </w:rPr>
        <w:t>ثانيًا، ينبغي للمؤمنين أن يفعلوا الخير لكيلا يعيشوا حياةً غير مثمرة أو بلا نفع. كانت كلمة « بِلاَ ثَمَرٍ» في اللغة الأصلية تُستخدم لوصف حياةٍ بلا فائدة، تمامًا كما أن الشجرة التي لا تُثمر تكون بلا فائدة. وهناك طريقة أخرى لترجمة هذا الأمر وهي أن يعيش المؤمنون حياة مثمرة أو مفيدة.</w:t>
      </w:r>
    </w:p>
    <w:p>
      <w:pPr>
        <w:bidi/>
      </w:pPr>
      <w:r>
        <w:rPr>
          <w:rtl/>
          <w:cs/>
          <w:lang w:val="ar_AE" w:bidi="ar_AE"/>
        </w:rPr>
      </w:r>
      <w:r>
        <w:rPr>
          <w:rtl/>
          <w:cs/>
          <w:lang w:val="ar_AE" w:bidi="ar_AE"/>
        </w:rPr>
        <w:t>توقفوا هنا وناقشوا هذا السؤال معًا كمجموعة: كيف ستترجمون فكرة أن المؤمنين ينبغي أن يفعلوا الخير لكي يعيشوا حياةً مُثمرة، أو نافعة؟ أوقفوا سماع هذا التسجيل الصوتي هنا.</w:t>
      </w:r>
    </w:p>
    <w:p>
      <w:pPr>
        <w:bidi/>
      </w:pPr>
      <w:r>
        <w:rPr>
          <w:rtl/>
          <w:cs/>
          <w:lang w:val="ar_AE" w:bidi="ar_AE"/>
        </w:rPr>
      </w:r>
      <w:r>
        <w:rPr>
          <w:rtl/>
          <w:cs/>
          <w:lang w:val="ar_AE" w:bidi="ar_AE"/>
        </w:rPr>
        <w:t>يتضمن الجزء الثالث من المقطع التحيّة والبركات الأخيرة في الرسالة. هذه الخاتمة في الرسالة تشبه التحيات والبركات الأخرى التي يكتبها بولس في نهاية رسائله الأخرى. يقول بولس إن المؤمنين الذين معه يُسلّمون على تيطس، ثم يقول بولس لتيطس أن يُسَلِّمْ عَلَى الَّذِينَ في الإِيمَانِ في كريت. يسمّي بولس المؤمنين مستخدمًا تعبير «الَّذِينَ يُحِبُّونَنَا فِي الإِيمَانِ»، وبهذا، قد يقصد بولس أن يُظهر الفرق بين المؤمنين الحقيقيين الذين يتبعون يسوع، وبين المُعَلِّمين الكذبة. وعلى الأرجح، كان بولس يريد أن يسلّم على جميع المؤمنين في كريت. إن المؤمنون يحبّون بعضهم بعضًا لأن لهم جميعًا الإيمان نفسه، أو الثقة نفسها، بيسوع.</w:t>
      </w:r>
    </w:p>
    <w:p>
      <w:pPr>
        <w:bidi/>
      </w:pPr>
      <w:r>
        <w:rPr>
          <w:rtl/>
          <w:cs/>
          <w:lang w:val="ar_AE" w:bidi="ar_AE"/>
        </w:rPr>
      </w:r>
      <w:r>
        <w:rPr>
          <w:rtl/>
          <w:cs/>
          <w:lang w:val="ar_AE" w:bidi="ar_AE"/>
        </w:rPr>
        <w:t>توقفوا هنا وناقشوا هذا السؤال معًا كمجموعة: كيف ستُظهرون أن المؤمنين الذين مع بولس يرسلون تحياتهم إلى تيطس، وأن بولس يرسل تحياته إلى المؤمنين في كريت؟ أوقفوا سماع هذا التسجيل الصوتي هنا.</w:t>
      </w:r>
    </w:p>
    <w:p>
      <w:pPr>
        <w:bidi/>
      </w:pPr>
      <w:r>
        <w:rPr>
          <w:rtl/>
          <w:cs/>
          <w:lang w:val="ar_AE" w:bidi="ar_AE"/>
        </w:rPr>
      </w:r>
      <w:r>
        <w:rPr>
          <w:rtl/>
          <w:cs/>
          <w:lang w:val="ar_AE" w:bidi="ar_AE"/>
        </w:rPr>
        <w:t>يصلّي بولس لكي يختبر المؤمنون نعمة الله. وتذكّروا أن هذه بركة يصلّي بها بولس لأجل المؤمنين.</w:t>
      </w:r>
    </w:p>
    <w:p>
      <w:pPr>
        <w:bidi/>
      </w:pPr>
      <w:r>
        <w:rPr>
          <w:rtl/>
          <w:cs/>
          <w:lang w:val="ar_AE" w:bidi="ar_AE"/>
        </w:rPr>
      </w:r>
      <w:r>
        <w:rPr>
          <w:rtl/>
          <w:cs/>
          <w:lang w:val="ar_AE" w:bidi="ar_AE"/>
        </w:rPr>
        <w:t xml:space="preserve">الآن، على المجموعة تصوير أحداث القصة بالتسلسل، أو رسمها، أو استخدام أشياء لتجسيد المقطع وأحداثه. اختاروا أشخاصًا أو رسومات أو أشياء لتمثّل كل شخصية من الشخصيات. </w:t>
      </w:r>
    </w:p>
    <w:p>
      <w:pPr>
        <w:bidi/>
      </w:pPr>
      <w:r>
        <w:rPr>
          <w:rtl/>
          <w:cs/>
          <w:lang w:val="ar_AE" w:bidi="ar_AE"/>
        </w:rPr>
      </w:r>
      <w:r>
        <w:rPr>
          <w:rtl/>
          <w:cs/>
          <w:lang w:val="ar_AE" w:bidi="ar_AE"/>
        </w:rPr>
        <w:t>عندما تبدأون في إعادة سرد القصة في هذه الآيات، اجعلوا بولس مجتمعًا مع أرتيماس وتيخيكُس في مكانٍ واحد، وتيطس مع المؤمنين، ومن بينهم زيناس وأبلّوس، في مكانٍ آخر. يخبر بولس تيطس أنه سيرسل أرتيماس أو تيخيكُس إلى كريت ليحلّ محل تيطس هناك. وعلى أحد الرجلين أن يذهب إلى المكان الذي يكون فيه تيطس، وهو ما يمثّل كريت. وعندما يصل عليه أن يقرأ الرسالة على تيطس والمؤمنين. ثم ينبغي لتيطس أن يعطي تعليماتٍ لمساعدة زيناس وأبلّوس اللذين هما معه في مجموعته. ينبغي للمؤمنين أن يُظهروا أنهم يفعلون أمورًا صالحة بعضهم لأجل بعض، ولأجل غير المؤمنين أيضًا في مجتمعهم. فيجب على المؤمنين أن يظهروا أنهم مُفيدون. ثم يرسل بولس تحيّات إلى تيطس من المؤمنين الذين مع بولس. كما يقدم بولس أيضًا التحيّة لجميع المؤمنين في كريت. ويختتم بولس الرسالة إلى تيطس بالبركة. يصلّي بولس أن يُظهر الله نعمته لتيطس وللمؤمنين في كريت. أظهِروا المؤمنين وهم ينالون تلك النعمة، أو تلك العطية المجانية من الله.</w:t>
      </w:r>
    </w:p>
    <w:p>
      <w:pPr>
        <w:bidi/>
      </w:pPr>
      <w:r>
        <w:rPr>
          <w:rtl/>
          <w:cs/>
          <w:lang w:val="ar_AE" w:bidi="ar_AE"/>
        </w:rPr>
      </w:r>
      <w:r>
        <w:rPr>
          <w:rtl/>
          <w:cs/>
          <w:lang w:val="ar_AE" w:bidi="ar_AE"/>
        </w:rPr>
        <w:t>ثم ينبغي لتيطس وبولس، كلٌّ من مكانه، أن يلتقيا في مكانٍ ثالث يمثّل نيكوبوليس. يريد بولس أن يقضي الشتاء في نيكوبوليس مع تيطس.</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تيطس 3: 12- 15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أَرْتِيمَاس</w:t>
      </w:r>
    </w:p>
    <w:p>
      <w:pPr>
        <w:pStyle w:val="ListBullet"/>
        <w:bidi/>
        <w:spacing w:line="240" w:lineRule="auto"/>
        <w:ind w:left="720"/>
      </w:pPr>
      <w:r>
        <w:rPr>
          <w:rtl/>
          <w:cs/>
          <w:lang w:val="ar_AE" w:bidi="ar_AE"/>
        </w:rPr>
      </w:r>
      <w:r>
        <w:rPr>
          <w:rtl/>
          <w:cs/>
          <w:lang w:val="ar_AE" w:bidi="ar_AE"/>
        </w:rPr>
        <w:t>تِيخِيكُس</w:t>
      </w:r>
    </w:p>
    <w:p>
      <w:pPr>
        <w:pStyle w:val="ListBullet"/>
        <w:bidi/>
        <w:spacing w:line="240" w:lineRule="auto"/>
        <w:ind w:left="720"/>
      </w:pPr>
      <w:r>
        <w:rPr>
          <w:rtl/>
          <w:cs/>
          <w:lang w:val="ar_AE" w:bidi="ar_AE"/>
        </w:rPr>
      </w:r>
      <w:r>
        <w:rPr>
          <w:rtl/>
          <w:cs/>
          <w:lang w:val="ar_AE" w:bidi="ar_AE"/>
        </w:rPr>
        <w:t xml:space="preserve"> زِينَاس النَّامُوسِيَّ</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والمؤمنون في كريت</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 بولس تيطس أنه سيرسل إما أَرْتِيمَاس أَوْ تِيخِيكُس إلى كريت. والشخص الذي يرسله بولس سيكون محلّ تيطس في كريت. وعندما يصل أَرْتِيمَاس أَوْ تِيخِيكُس إلى كريت، يجب على تيطس أن يترك كريت. ويريد بولس من تيطس أن يسافر إلى نِيكُوبُولِيس ليقابله هناك. وسيسافر بولس أيضًا إلى نِيكُوبُولِيس حتى يتمكن من قضاء الشتاء هناك.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بأشياء مثل: «أتطلّع إلى رؤية تيطس مرةً أخرى»، أو «أصلّي أن تنجح كل خطط السفر هذه، فيأتي أَرْتِيمَاس أَوْ تِيخِيكُس إلى كريت، ويأتي تيطس إلى نِيكُوبُولِيس، وأذهب أنا أيضًا إلى نِيكُوبُولِيس»، أو «ما زلت أحاول أن أقرّر هل أُرسل أَرْتِيمَاس أَم تِيخِيكُس ليحلّ محلّ تيطس في كريت».</w:t>
      </w:r>
    </w:p>
    <w:p>
      <w:pPr>
        <w:pStyle w:val="ListBullet"/>
        <w:bidi/>
        <w:spacing w:line="240" w:lineRule="auto"/>
        <w:ind w:left="720"/>
      </w:pPr>
      <w:r>
        <w:rPr>
          <w:rtl/>
          <w:cs/>
          <w:lang w:val="ar_AE" w:bidi="ar_AE"/>
        </w:rPr>
      </w:r>
      <w:r>
        <w:rPr>
          <w:rtl/>
          <w:cs/>
          <w:lang w:val="ar_AE" w:bidi="ar_AE"/>
        </w:rPr>
        <w:t>واسألوا أيضًا الشخص الذي يؤدي دور تيطس: "بماذا تشعر أو تفكر؟" قد يجيب الشخص بعبارات مثل: "أشعر بالقلق لأنني لن يكون لدي الوقت لإنهاء جميع تعليمات بولس قبل أن أذهب إلى نيكوبوليس في الشتاء"، أو "أتطلع إلى رؤية بولس مرة أخرى"، أو "أتطلع إلى استراحة من كل العمل الشاق هنا في كريت مع الكنائس".</w:t>
      </w:r>
    </w:p>
    <w:p>
      <w:pPr>
        <w:pStyle w:val="ListBullet"/>
        <w:bidi/>
        <w:spacing w:line="240" w:lineRule="auto"/>
        <w:ind w:left="720"/>
      </w:pPr>
      <w:r>
        <w:rPr>
          <w:rtl/>
          <w:cs/>
          <w:lang w:val="ar_AE" w:bidi="ar_AE"/>
        </w:rPr>
      </w:r>
      <w:r>
        <w:rPr>
          <w:rtl/>
          <w:cs/>
          <w:lang w:val="ar_AE" w:bidi="ar_AE"/>
        </w:rPr>
        <w:t>واسألوا أيضًا الذين يؤدون دور أَرْتِيمَاس أَوْ تِيخِيكُس: "بماذا تشعرون أو تفكرون؟" قد يجيب الناس بعبارات مثل: "نحن مستعدون لتحدي خدمة الكنائس في كريت"، أو "نرجو أن يتعلم المؤمنون في كريت ما قاله بولس لتيطس أن يعلّمهم له"، أو "نحن قلقون بشأن الانتقال إلى كريت – فقد سمعنا عن سمعتهم في العيش المنفلت، ويبدو أن هذا مكان صعب لخدمة الكنائس".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بولس من تيطس أن يفعل كل ما يستطيع ليساعد زِينَاس وأبلُّوس، المؤمنين المسافرين. يريد بولس أن يعطي تيطس لزِينَاس وأبلُّوس كل ما يحتاجان إليه أثناء رحلتهما عندما يغادران كريت.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"أريد أن أوفِّر احتياجات زِينَاس وأبلُّوس"، أو "أتمنى أن أرى زِينَاس وأبلُّوس بنفسي"، أو "مسرور لأن تيطس سيساعد زِينَاس وأبلُّوس في كل ما يحتاجون إليه لرحلتهما".</w:t>
      </w:r>
    </w:p>
    <w:p>
      <w:pPr>
        <w:pStyle w:val="ListBullet"/>
        <w:bidi/>
        <w:spacing w:line="240" w:lineRule="auto"/>
        <w:ind w:left="720"/>
      </w:pPr>
      <w:r>
        <w:rPr>
          <w:rtl/>
          <w:cs/>
          <w:lang w:val="ar_AE" w:bidi="ar_AE"/>
        </w:rPr>
      </w:r>
      <w:r>
        <w:rPr>
          <w:rtl/>
          <w:cs/>
          <w:lang w:val="ar_AE" w:bidi="ar_AE"/>
        </w:rPr>
        <w:t>واسألوا أيضًا الذين يؤدون دور زِينَاس وأبلُّوس: "بماذا تشعرون أو تفكرون؟" قد يجيب الناس بعبارات مثل: "نحن ممتنون لأننا نستطيع أن نزور المؤمنين في كريت"، أو "سعداء لأن تيطس والمؤمنين في كريت سيوفِّرون لنا احتياجاتنا في رحلتنا التالية"، أو "نحن ممتنون لأن بولس طلب من تيطس أن يمدّنا بما سنحتاج إليه".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إن المؤمنين في كريت يجب أن يتعلموا أيضًا أن يُمَارِسُوا أَعْمَالًا حَسَنَةً للآخرين. ويجب على المؤمنين أن يعملوا أعمالاً صالحة حتى يُلبّوا الاحتياجات الضرورية للآخرين، حتى يعيشوا حياة مُثمرة.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يؤدون دور المؤمنين في كريت: "بماذا تشعرون أو تفكرون؟" قد يجيب الناس بعبارات مثل: «لديّ دافع لتلبية احتياجات الآخرين في مجتمعي»، أو «بعد قراءة هذه الرسالة، صرت أفهم بصورة أفضل لماذا من المهم جدًا أن أفعل الخير للآخرين، وما الأسباب التي تدفعني إلى ذلك»، أو «أرغب أن أحيا حياة مثمرة ومنتجة».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يقدِّم بولس تحياته الأخيرة إلى تيطس والمؤمنين في كريت، ويصلّي لكي تكون نعمة الله معهم جميعًا.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«أنا سعيد بإتمام رسالتي إلى تيطس»، أو «أصلّي بصدق من أجل تيطس ومن أجل المؤمنين في كريت لكي يعرفوا نعمة الله»، أو «أرجو أن يعلّم تيطس المؤمنين في كريت أن يعملوا الأمور التي كتبتُ عنها في هذه الرسالة».</w:t>
      </w:r>
    </w:p>
    <w:p>
      <w:pPr>
        <w:pStyle w:val="ListBullet"/>
        <w:bidi/>
        <w:spacing w:line="240" w:lineRule="auto"/>
        <w:ind w:left="720"/>
      </w:pPr>
      <w:r>
        <w:rPr>
          <w:rtl/>
          <w:cs/>
          <w:lang w:val="ar_AE" w:bidi="ar_AE"/>
        </w:rPr>
      </w:r>
      <w:r>
        <w:rPr>
          <w:rtl/>
          <w:cs/>
          <w:lang w:val="ar_AE" w:bidi="ar_AE"/>
        </w:rPr>
        <w:t>واسألوا أيضًا الشخص الذي يؤدي دور تيطس: "بماذا تشعر أو تفكر؟" قد يجيب الشخص بعبارات مثل: «أنا ممتن لهذه الرسالة من بولس»، أو «أنا مستعدّ أن أبدأ في المهام والتعليم الذي أعطاني بولس أن أقوم به هنا في كريت»، أو «أرغب أن أحيّي بولس بنفسي قريبًا في نيكوبوليس».</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الرسالة إلى تيطس 3: 12- 15،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يخطط بولس لإرسال أَرْتِيمَاس أَوْ تِيخِيكُس إلى كريت ليحلّ أحدهما محلّ تيطس. أَرْتِيمَاس أَوْ تِيخِيكُس هما مؤمنان آخران. كان على تيطس أن ينتقل من كريت إلى نيكوبوليس بعد أن يذهب أَرْتِيمَاس أَوْ تِيخِيكُس إلى كريت. نيكوبوليس هي مدينة ساحلية في اليونان. يخطط بولس لقضاء الشتاء مع تيطس في مدينة نيكوبوليس.</w:t>
      </w:r>
    </w:p>
    <w:p>
      <w:pPr>
        <w:bidi/>
      </w:pPr>
      <w:r>
        <w:rPr>
          <w:rtl/>
          <w:cs/>
          <w:lang w:val="ar_AE" w:bidi="ar_AE"/>
        </w:rPr>
      </w:r>
      <w:r>
        <w:rPr>
          <w:rtl/>
          <w:cs/>
          <w:lang w:val="ar_AE" w:bidi="ar_AE"/>
        </w:rPr>
        <w:t xml:space="preserve">توقّفوا هنا وانظروا معًا كمجموعة إلى خريطة مدينة </w:t>
      </w:r>
      <w:r>
        <w:rPr>
          <w:b/>
          <w:rtl/>
          <w:cs/>
          <w:lang w:val="ar_AE" w:bidi="ar_AE"/>
        </w:rPr>
        <w:t>نيكوبوليس</w:t>
      </w:r>
      <w:r>
        <w:rPr>
          <w:rtl/>
          <w:cs/>
          <w:lang w:val="ar_AE" w:bidi="ar_AE"/>
        </w:rPr>
        <w:t xml:space="preserve"> التي في اليونان مرة أخرى إذا لزم الأمر. أوقفوا سماع هذا التسجيل الصوتي هنا.</w:t>
      </w:r>
    </w:p>
    <w:p>
      <w:pPr>
        <w:bidi/>
      </w:pPr>
      <w:r>
        <w:rPr>
          <w:rtl/>
          <w:cs/>
          <w:lang w:val="ar_AE" w:bidi="ar_AE"/>
        </w:rPr>
      </w:r>
      <w:r>
        <w:rPr>
          <w:rtl/>
          <w:cs/>
          <w:lang w:val="ar_AE" w:bidi="ar_AE"/>
        </w:rPr>
        <w:t>يطلب بولس من تيطس أن يساعد مؤمنان آخران مسافران، اسمهما زِينَاس وَأَبُلُّوس. كان زِينَاس نَّامُوسِيًّا، أي شخص خبير في القانون. وفي هذه الحالة، كان زِينَاس النَّامُوسِيّ على الأرجح خبيرًا في قانون حكومة اليونان أو الرومان. أراد بولس أن يتأكد من أن زِينَاس وَأَبُلُّوس يحصلان على كل ما يحتاجانه لرحلتهما عندما يغادران كريت.</w:t>
      </w:r>
    </w:p>
    <w:p>
      <w:pPr>
        <w:bidi/>
      </w:pPr>
      <w:r>
        <w:rPr>
          <w:rtl/>
          <w:cs/>
          <w:lang w:val="ar_AE" w:bidi="ar_AE"/>
        </w:rPr>
      </w:r>
      <w:r>
        <w:rPr>
          <w:rtl/>
          <w:cs/>
          <w:lang w:val="ar_AE" w:bidi="ar_AE"/>
        </w:rPr>
        <w:t>توقّفوا هنا وناقشوا هذا السؤال كمجموعة: كيف ستترجمون فكرة أن زِينَاسَ النَّامُوسِيَّ كان محامياً؟ أوقفوا سماع هذا التسجيل الصوتي هنا.</w:t>
      </w:r>
    </w:p>
    <w:p>
      <w:pPr>
        <w:bidi/>
      </w:pPr>
      <w:r>
        <w:rPr>
          <w:rtl/>
          <w:cs/>
          <w:lang w:val="ar_AE" w:bidi="ar_AE"/>
        </w:rPr>
      </w:r>
      <w:r>
        <w:rPr>
          <w:rtl/>
          <w:cs/>
          <w:lang w:val="ar_AE" w:bidi="ar_AE"/>
        </w:rPr>
        <w:t>يريد بولس من المؤمنين في كريت أن يُمَارِسُوا أَعْمَالًا حَسَنَةً بانتظام. وسيُعلِّم تيطس المؤمنين كيف يفعلون هذا. والسبب الذي يجب على المؤمنين أن يُمَارِسُوا أَعْمَالًا حَسَنَةً هو أن يلبّوا الْحَاجَاتِ الضَّرُورِيَّةِ، فيعيشوا حياة مُثمرة.</w:t>
      </w:r>
    </w:p>
    <w:p>
      <w:pPr>
        <w:bidi/>
      </w:pPr>
      <w:r>
        <w:rPr>
          <w:rtl/>
          <w:cs/>
          <w:lang w:val="ar_AE" w:bidi="ar_AE"/>
        </w:rPr>
      </w:r>
      <w:r>
        <w:rPr>
          <w:rtl/>
          <w:cs/>
          <w:lang w:val="ar_AE" w:bidi="ar_AE"/>
        </w:rPr>
        <w:t xml:space="preserve">يقول بولس إن المؤمنين الذين معه يُسلّمون على تيطس، كما يُسلّم بولس أيضًا على "الَّذِينَ يُحِبُّونَنَا فِي الإِيمَانِ"، الذي هم على الأرجح كل مؤمني كريت. فالمؤمنون يحبون بعضهم بعضًا ويتشاركون في إيمان مشترك بيسوع. ترجموا كلمة </w:t>
      </w:r>
      <w:r>
        <w:rPr>
          <w:b/>
          <w:rtl/>
          <w:cs/>
          <w:lang w:val="ar_AE" w:bidi="ar_AE"/>
        </w:rPr>
        <w:t>الإِيمَان</w:t>
      </w:r>
      <w:r>
        <w:rPr>
          <w:rtl/>
          <w:cs/>
          <w:lang w:val="ar_AE" w:bidi="ar_AE"/>
        </w:rPr>
        <w:t xml:space="preserve"> كما استخدمتموها في المقاطع السابقة. لمزيدٍ من المعلومات عن </w:t>
      </w:r>
      <w:r>
        <w:rPr>
          <w:rtl/>
          <w:cs/>
          <w:lang w:val="ar_AE" w:bidi="ar_AE"/>
        </w:rPr>
        <w:t>الإيمان</w:t>
      </w:r>
      <w:r>
        <w:rPr>
          <w:rtl/>
          <w:cs/>
          <w:lang w:val="ar_AE" w:bidi="ar_AE"/>
        </w:rPr>
        <w:t>، انظر قاموس الكلمات الرئيسية.</w:t>
      </w:r>
    </w:p>
    <w:p>
      <w:pPr>
        <w:bidi/>
      </w:pPr>
      <w:r>
        <w:rPr>
          <w:rtl/>
          <w:cs/>
          <w:lang w:val="ar_AE" w:bidi="ar_AE"/>
        </w:rPr>
      </w:r>
      <w:r>
        <w:rPr>
          <w:rtl/>
          <w:cs/>
          <w:lang w:val="ar_AE" w:bidi="ar_AE"/>
        </w:rPr>
        <w:t>توقّفوا هنا وناقشوا هذا السؤال معًا: كيف ستترجمون عبارة "الَّذِينَ يُحِبُّونَنَا فِي الإِيمَانِ"؟ أوقفوا سماع هذا التسجيل الصوتي هنا.</w:t>
      </w:r>
    </w:p>
    <w:p>
      <w:pPr>
        <w:bidi/>
      </w:pPr>
      <w:r>
        <w:rPr>
          <w:rtl/>
          <w:cs/>
          <w:lang w:val="ar_AE" w:bidi="ar_AE"/>
        </w:rPr>
      </w:r>
      <w:r>
        <w:rPr>
          <w:rtl/>
          <w:cs/>
          <w:lang w:val="ar_AE" w:bidi="ar_AE"/>
        </w:rPr>
        <w:t xml:space="preserve">يختم بولس الرسالة إلى تيطس بالبركة، ويصلّي أن تكون </w:t>
      </w:r>
      <w:r>
        <w:rPr>
          <w:b/>
          <w:rtl/>
          <w:cs/>
          <w:lang w:val="ar_AE" w:bidi="ar_AE"/>
        </w:rPr>
        <w:t xml:space="preserve">نعمة </w:t>
      </w:r>
      <w:r>
        <w:rPr>
          <w:rtl/>
          <w:cs/>
          <w:lang w:val="ar_AE" w:bidi="ar_AE"/>
        </w:rPr>
        <w:t xml:space="preserve">الله مع جميع المؤمنين في كريت. ترجموا كلمة "نعمة" كما استخدمتموها في المقاطع السابقة. للمزيد من المعلومات حول </w:t>
      </w:r>
      <w:r>
        <w:rPr>
          <w:rtl/>
          <w:cs/>
          <w:lang w:val="ar_AE" w:bidi="ar_AE"/>
        </w:rPr>
        <w:t>نعمة</w:t>
      </w:r>
      <w:r>
        <w:rPr>
          <w:rtl/>
          <w:cs/>
          <w:lang w:val="ar_AE" w:bidi="ar_AE"/>
        </w:rPr>
        <w:t>، انظروا "قاموس الكلمات الرئيسية".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