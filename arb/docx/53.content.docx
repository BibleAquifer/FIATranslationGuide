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w:t>
      </w:r>
      <w:r>
        <w:rPr>
          <w:rtl/>
          <w:cs/>
          <w:lang w:val="ar_AE" w:bidi="ar_AE"/>
        </w:rPr>
      </w:r>
    </w:p>
    <w:p>
      <w:pPr>
        <w:bidi/>
      </w:pPr>
      <w:r>
        <w:rPr>
          <w:rtl/>
          <w:cs/>
          <w:lang w:val="ar_AE" w:bidi="ar_AE"/>
        </w:rPr>
      </w:r>
      <w:r>
        <w:rPr>
          <w:b/>
          <w:rtl/>
          <w:cs/>
          <w:lang w:val="ar_AE" w:bidi="ar_AE"/>
        </w:rPr>
        <w:t>Familiarization, Internalization, Articulation (FIA) Translation Guide</w:t>
      </w:r>
      <w:r>
        <w:rPr>
          <w:rtl/>
          <w:cs/>
          <w:lang w:val="ar_AE" w:bidi="ar_AE"/>
        </w:rPr>
        <w:t xml:space="preserve"> © 2025 Word Collective Released under CC BY-SA 4.0 license. </w:t>
      </w:r>
      <w:r>
        <w:rPr>
          <w:rtl/>
          <w:cs/>
          <w:lang w:val="ar_AE" w:bidi="ar_AE"/>
        </w:rPr>
        <w:t>Familiarization, Internalization, Articulation (FIA) Translation Guide</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2TH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تسالونيكي الثانية 1:1–4</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تسالونيكي الثانية 1: 1–4، واحفظوا هذا المقطع في قلوبكم.</w:t>
      </w:r>
    </w:p>
    <w:p>
      <w:pPr>
        <w:bidi/>
      </w:pPr>
      <w:r>
        <w:rPr>
          <w:rtl/>
          <w:cs/>
          <w:lang w:val="ar_AE" w:bidi="ar_AE"/>
        </w:rPr>
      </w:r>
      <w:r>
        <w:rPr>
          <w:rtl/>
          <w:cs/>
          <w:lang w:val="ar_AE" w:bidi="ar_AE"/>
        </w:rPr>
        <w:t>استمعوا إلى تسجيل صوتي لرسالة تسالونيكي الثانية 1: 1–4 ثلاث مرات، وبثلاث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1: 1–4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تذكَّروا أن بولس وسيلا وتيموثاوس زاروا مدينة تسالونيكي خلال الرحلة التبشيرية الثانية لبولس. وقد علَّم هؤلاء الرجال أهل تسالونيكي عن يسوع المسيح، فآمن كثيرون من أهل المدينة به. ستتذكرون أيضًا أن اليهود الذين لم يؤمنوا بيسوع غضبوا وبدأوا يضطهدون هؤلاء المؤمنين الجدد.</w:t>
      </w:r>
    </w:p>
    <w:p>
      <w:pPr>
        <w:bidi/>
      </w:pPr>
      <w:r>
        <w:rPr>
          <w:rtl/>
          <w:cs/>
          <w:lang w:val="ar_AE" w:bidi="ar_AE"/>
        </w:rPr>
      </w:r>
      <w:r>
        <w:rPr>
          <w:rtl/>
          <w:cs/>
          <w:lang w:val="ar_AE" w:bidi="ar_AE"/>
        </w:rPr>
        <w:t xml:space="preserve">توقَّفوا هنا كمجموعة، وانظروا إلى خريطة توضِّح الأماكن التي زارها بولس خلال رحلته التبشيرية الثانية. ابحثوا عن مدينة تسالونيكي على الخريطة. أوقِفوا الاستماع إلى هذا التسجيل الصوتي هنا. </w:t>
      </w:r>
    </w:p>
    <w:p>
      <w:pPr>
        <w:bidi/>
      </w:pPr>
      <w:r>
        <w:rPr>
          <w:rtl/>
          <w:cs/>
          <w:lang w:val="ar_AE" w:bidi="ar_AE"/>
        </w:rPr>
      </w:r>
      <w:r>
        <w:rPr>
          <w:rtl/>
          <w:cs/>
          <w:lang w:val="ar_AE" w:bidi="ar_AE"/>
        </w:rPr>
        <w:t>بسبب هذا الاضطهاد، كتب بولس، ومعه سيلا وتيموثاوس، رسالة إلى المؤمنين في تسالونيكي لتشجيعهم وتقوية إيمانهم بيسوع المسيح. كانت هذه الرسالة هي رسالة تسالونيكي الأولى. والآن، بعد فترة قصيرة، يبدأ بولس وسيلا وتيموثاوس في كتابة رسالة ثانية إلى أهل تسالونيكي.</w:t>
      </w:r>
    </w:p>
    <w:p>
      <w:pPr>
        <w:bidi/>
      </w:pPr>
      <w:r>
        <w:rPr>
          <w:rtl/>
          <w:cs/>
          <w:lang w:val="ar_AE" w:bidi="ar_AE"/>
        </w:rPr>
      </w:r>
      <w:r>
        <w:rPr>
          <w:rtl/>
          <w:cs/>
          <w:lang w:val="ar_AE" w:bidi="ar_AE"/>
        </w:rPr>
        <w:t>كان بولس على الأرجح هو الكاتب الرئيسي لهذه الرسالة، لكن من المحتمل أن سيلا وتيموثاوس قد ساعداه في كتابتها. ولأن المؤمنين في تسالونيكي كانوا يعرفون بولس شخصيًا، وكانوا يعرفون أيضًا أن الله اختاره ليكون رسوله، كان بإمكانهم أن يثقوا بأن هذه الرسالة صادقة. كان سيلا وتيموثاوس أيضًا مع بولس في تسالونيكي. ولذلك كان المؤمنون في تسالونيكي يحترمون ويثقون أيضًا في سلطان سيلا وتيموثاوس.</w:t>
      </w:r>
    </w:p>
    <w:p>
      <w:pPr>
        <w:bidi/>
      </w:pPr>
      <w:r>
        <w:rPr>
          <w:rtl/>
          <w:cs/>
          <w:lang w:val="ar_AE" w:bidi="ar_AE"/>
        </w:rPr>
      </w:r>
      <w:r>
        <w:rPr>
          <w:rtl/>
          <w:cs/>
          <w:lang w:val="ar_AE" w:bidi="ar_AE"/>
        </w:rPr>
        <w:t xml:space="preserve">توقَّفوا هنا وناقشوا هذا السؤال كمجموعة: كيف يمكن لشخص من مجتمعكم أن يرسل رسالة أو خطابًا مهمًا إلى شخص يعيش في مكان بعيد؟ وكيف يمكنكم إثبات أن الرسالة أو الخطاب صادر منكم أنتم، وليس من شخص آخر؟ أوقِفوا الاستماع إلى هذا التسجيل الصوتي هنا. </w:t>
      </w:r>
    </w:p>
    <w:p>
      <w:pPr>
        <w:bidi/>
      </w:pPr>
      <w:r>
        <w:rPr>
          <w:rtl/>
          <w:cs/>
          <w:lang w:val="ar_AE" w:bidi="ar_AE"/>
        </w:rPr>
      </w:r>
      <w:r>
        <w:rPr>
          <w:rtl/>
          <w:cs/>
          <w:lang w:val="ar_AE" w:bidi="ar_AE"/>
        </w:rPr>
        <w:t>يبدأ بولس قائلًا إن بولس وسيلا وتيموثاوس يكتبون هذه الرسالة إلى المؤمنين في تسالونيكي، ويقول بولس إن المؤمنين في تسالونيكي هم «فِي اللهِ أَبِينَا وَالرَّبِّ يَسُوعَ الْمَسِيحِ». وبعبارة أخرى، يقول بولس إن هؤلاء المؤمنين في تسالونيكي يعرفون الله ويسوع المسيح من خلال علاقة خاصة وشخصية بهما. سيتحدث بولس في هذه الرسالة عن أمور صعبة، مثل الصراعات التي يواجهها أهل تسالونيكي بسبب أنهم يخطئون، وبسبب اضطهاد الناس للمؤمنين، ومحاولة إرباكهم بتعاليم ومعتقدات مختلفة. ويريد بولس أن يذكِّر المؤمنين بأنه، رغم كل ما يواجهونه من صعوبات، فإنهم ما زالوا ينتمون إلى الله.</w:t>
      </w:r>
    </w:p>
    <w:p>
      <w:pPr>
        <w:bidi/>
      </w:pPr>
      <w:r>
        <w:rPr>
          <w:rtl/>
          <w:cs/>
          <w:lang w:val="ar_AE" w:bidi="ar_AE"/>
        </w:rPr>
      </w:r>
      <w:r>
        <w:rPr>
          <w:rtl/>
          <w:cs/>
          <w:lang w:val="ar_AE" w:bidi="ar_AE"/>
        </w:rPr>
        <w:t>ثم يواصل بولس رسالته، فيحيّي المؤمنين بالطريقة التي يحيّي بها معظم الكنائس في رسائله، قائلًا: «نِعْمَةٌ لَكُمْ وَسَلاَمٌ». وبهذه التحية، يذكِّر بولس المؤمنين في تسالونيكي بأن الله يعطيهم النعمة والسلام. كما يصلي بولس لكي يختبر المؤمنون في تسالونيكي نعمة الله وسلامه بصورة أعمق في حياتهم اليومية.</w:t>
      </w:r>
    </w:p>
    <w:p>
      <w:pPr>
        <w:bidi/>
      </w:pPr>
      <w:r>
        <w:rPr>
          <w:rtl/>
          <w:cs/>
          <w:lang w:val="ar_AE" w:bidi="ar_AE"/>
        </w:rPr>
      </w:r>
      <w:r>
        <w:rPr>
          <w:rtl/>
          <w:cs/>
          <w:lang w:val="ar_AE" w:bidi="ar_AE"/>
        </w:rPr>
        <w:t xml:space="preserve">توقَّفوا هنا وناقشوا هذا السؤال كمجموعة: كيف يبدأ الناس عادةً الرسائل أو الخطابات في مجتمعكم؟ أوقِفوا الاستماع إلى هذا التسجيل الصوتي هنا. </w:t>
      </w:r>
    </w:p>
    <w:p>
      <w:pPr>
        <w:bidi/>
      </w:pPr>
      <w:r>
        <w:rPr>
          <w:rtl/>
          <w:cs/>
          <w:lang w:val="ar_AE" w:bidi="ar_AE"/>
        </w:rPr>
      </w:r>
      <w:r>
        <w:rPr>
          <w:rtl/>
          <w:cs/>
          <w:lang w:val="ar_AE" w:bidi="ar_AE"/>
        </w:rPr>
        <w:t>ثم يواصل بولس رسالته بشكر الله من أجل ما يفعله الله في حياة المؤمنين في تسالونيكي. بل يقول بولس إنه يَنْبَغِي أَنْ يشْكُرَ اللهَ من أجلهم، وإن هذا أمر مستحق. ويخاطب بولس أهل تسالونيكي بعبارة «أيها الإخوة»، لأن جميع المؤمنين هم جزء من عائلة الله. ويشكر بولس الله لأن إيمان المؤمنين في تسالونيكي ينمو ويتقوى، حتى مع استمرار الناس في اضطهادهم. فالمؤمنون يختارون أن يستمروا في اتِّباع يسوع كل يوم. ويرى بولس أن إيمان المؤمنين في تسالونيكي ينمو كثيرًا، وأن مَحَبَّةُ كُلِّ وَاحِدٍ مِنْهمْ جَمِيعًا بَعْضِهمْ لِبَعْضٍ تَزْدَادُ قوة. ويفتخر بولس كثيرًا بالمؤمنين في تسالونيكي، ويجعل منهم مثالًا يُحتذى به بين كنائس الله الأخرى. وقد تشمل هذه الكنائس المؤمنين في بيرية وأثينا وكورنثوس.</w:t>
      </w:r>
    </w:p>
    <w:p>
      <w:pPr>
        <w:bidi/>
      </w:pPr>
      <w:r>
        <w:rPr>
          <w:rtl/>
          <w:cs/>
          <w:lang w:val="ar_AE" w:bidi="ar_AE"/>
        </w:rPr>
      </w:r>
      <w:r>
        <w:rPr>
          <w:rtl/>
          <w:cs/>
          <w:lang w:val="ar_AE" w:bidi="ar_AE"/>
        </w:rPr>
        <w:t>توقَّفوا هنا كمجموعة، وابحثوا على الخريطة عن بيرية وأثينا وكورنثوس، وحدِّدوا مواقعها بالنسبة إلى تسالونيكي.</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1: 1–4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يبدأ بولس وسيلا وتيموثاوس رسالتهم بتحية المؤمنين في تسالونيكي، ويصلّون من أجل المؤمنين في تسالونيكي ويباركونهم.</w:t>
      </w:r>
    </w:p>
    <w:p>
      <w:pPr>
        <w:bidi/>
      </w:pPr>
      <w:r>
        <w:rPr>
          <w:rtl/>
          <w:cs/>
          <w:lang w:val="ar_AE" w:bidi="ar_AE"/>
        </w:rPr>
      </w:r>
      <w:r>
        <w:rPr>
          <w:b/>
          <w:rtl/>
          <w:cs/>
          <w:lang w:val="ar_AE" w:bidi="ar_AE"/>
        </w:rPr>
        <w:t>وفي الجزء الثاني:</w:t>
      </w:r>
      <w:r>
        <w:rPr>
          <w:rtl/>
          <w:cs/>
          <w:lang w:val="ar_AE" w:bidi="ar_AE"/>
        </w:rPr>
        <w:t xml:space="preserve"> يشكر بولس وسيلا وتيموثاوس الله من أجل إيمان المؤمنين في تسالونيكي، ومحبة المؤمنين، وثبات المؤمنين.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 xml:space="preserve">المؤمنون في تسالونيكي،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والمؤمنون الآخرون من مدن أو مناطق مختلفة.</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المشهد الأول، يبدأ بولس رسالته بالطريقة المعتادة في ذلك الوقت. فيذكر بولس مَن كتب الرسالة، ومَن سيتلقى الرسالة. ويقول بولس إن سيلا وتيموثاوس ساعداه في كتابة الرسالة. وكان سيلا وتيموثاوس رفيقين مقرَّبين لبولس، وقد خدما المؤمنين في تسالونيكي مع بولس؛ ومع ذلك، فإن بولس هو الكاتب الرئيسي للرسالة. وعلى الأرجح، كان بولس يملي الرسالة، بينما كان شخص آخر يكتب كلمات بولس في تلك الرسالة.</w:t>
      </w:r>
    </w:p>
    <w:p>
      <w:pPr>
        <w:bidi/>
      </w:pPr>
      <w:r>
        <w:rPr>
          <w:rtl/>
          <w:cs/>
          <w:lang w:val="ar_AE" w:bidi="ar_AE"/>
        </w:rPr>
      </w:r>
      <w:r>
        <w:rPr>
          <w:rtl/>
          <w:cs/>
          <w:lang w:val="ar_AE" w:bidi="ar_AE"/>
        </w:rPr>
        <w:t>يكتب بولس هذه الرسالة إلى المؤمنين في الكنيسة في تسالونيكي. وفي اللغة الأصلية، فإن الكلمة التي غالبًا ما تُترجم إلى «كنيسة» لا تشير إلى مبنى فعلي، بل تشير إلى مجموعة من المؤمنين الذين يجتمعون معًا لعبادة الله. وكان من الممكن أن يجتمع هؤلاء المؤمنون في منزل، أو في مكان مفتوح، أو في أماكن أخرى.</w:t>
      </w:r>
    </w:p>
    <w:p>
      <w:pPr>
        <w:bidi/>
      </w:pPr>
      <w:r>
        <w:rPr>
          <w:rtl/>
          <w:cs/>
          <w:lang w:val="ar_AE" w:bidi="ar_AE"/>
        </w:rPr>
      </w:r>
      <w:r>
        <w:rPr>
          <w:rtl/>
          <w:cs/>
          <w:lang w:val="ar_AE" w:bidi="ar_AE"/>
        </w:rPr>
        <w:t xml:space="preserve">توقَّفوا هنا وناقشوا كمجموعة: أين تجتمعون للكنيسة؟ وماذا تسمّون اجتماعاتكم المعتادة مع المؤمنين الآخرين؟ ولماذا تستخدمون هذه الكلمة أو العبارة للإشارة إلى كنيستكم؟ أوقِفوا الاستماع إلى هذا التسجيل الصوتي هنا. </w:t>
      </w:r>
    </w:p>
    <w:p>
      <w:pPr>
        <w:bidi/>
      </w:pPr>
      <w:r>
        <w:rPr>
          <w:rtl/>
          <w:cs/>
          <w:lang w:val="ar_AE" w:bidi="ar_AE"/>
        </w:rPr>
      </w:r>
      <w:r>
        <w:rPr>
          <w:rtl/>
          <w:cs/>
          <w:lang w:val="ar_AE" w:bidi="ar_AE"/>
        </w:rPr>
        <w:t>يصلّي بولس وسيلا وتيموثاوس صلاة قصيرة من أجل المؤمنين في تسالونيكي. وعادةً ما يصلّي بولس لكي ينال الذين يكتب إليهم النعمة والسلام من الله ويسوع المسيح. كما أن هذه التحية تُذكّر المؤمنين في تسالونيكي بأنهم قد نالوا بالفعل النعمة والسلام، وأنهم يختبرونهما الآن في حياتهم. ويريد بولس لهؤلاء المؤمنين أن يقبلوا النعمة والسلام ويختبروهما أكثر فأكثر في حياتهم.</w:t>
      </w:r>
    </w:p>
    <w:p>
      <w:pPr>
        <w:bidi/>
      </w:pPr>
      <w:r>
        <w:rPr>
          <w:rtl/>
          <w:cs/>
          <w:lang w:val="ar_AE" w:bidi="ar_AE"/>
        </w:rPr>
      </w:r>
      <w:r>
        <w:rPr>
          <w:rtl/>
          <w:cs/>
          <w:lang w:val="ar_AE" w:bidi="ar_AE"/>
        </w:rPr>
        <w:t xml:space="preserve">توقَّفوا هنا وناقشوا كمجموعة: تذكّروا ما ذكرتموه في مناقشتكم في الخطوة الثانية حول الطريقة التي تحيّون بها بعضكم بعضًا عادةً في رسائلكم. كيف يمكنكم أن تتحدثوا من خلال إلقاء التحية عن نوال أمور صالحة مثل النعمة والسلام؟ أوقِفوا الاستماع إلى هذا التسجيل الصوتي هنا. </w:t>
      </w:r>
    </w:p>
    <w:p>
      <w:pPr>
        <w:bidi/>
      </w:pPr>
      <w:r>
        <w:rPr>
          <w:rtl/>
          <w:cs/>
          <w:lang w:val="ar_AE" w:bidi="ar_AE"/>
        </w:rPr>
      </w:r>
      <w:r>
        <w:rPr>
          <w:rtl/>
          <w:cs/>
          <w:lang w:val="ar_AE" w:bidi="ar_AE"/>
        </w:rPr>
        <w:t>في المشهد الثاني، يشكر بولس الله من أجل المؤمنين في تسالونيكي. وفي الواقع، يقول بولس إنه ينبغي له أن يشكر الله من أجل المؤمنين، وإن هذا واجب عليه. ويدعو بولس المؤمنين بلقب «الإِخْوَةُ». ويستخدم بولس هذا اللقب العائلي ليبيّن أن جميع المؤمنين هم جزء من عائلة الله. كما تُظهر الألقاب العائلية «الإِخْوَةُ» محبة بولس للمؤمنين في تسالونيكي. ويشكر بولس الله من أجل نمو إيمان المؤمنين في تسالونيكي وطاعتهم لرسالة يسوع. ومع أن المؤمنين في تسالونيكي يواجهون الاضطهاد والمشقات، فإن المؤمنين يستمر إيمانهم في النمو أكثر فأكثر، أي إنهم يطيعون رسالة الله أكثر فأكثر. بل إن بولس يخبر الكنائس الأخرى في مدن ومناطق مختلفة عن إيمان المؤمنين في تسالونيكي ومحبتهم وثباتهم. ويستخدم بولس المؤمنين في تسالونيكي مثالًا صالحًا ليقتدي به المؤمنون الآخرون.</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1: 1–4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والشخصيات الواردة في هذا المقطع هي:</w:t>
      </w:r>
    </w:p>
    <w:p>
      <w:pPr>
        <w:pStyle w:val="ListBullet"/>
        <w:bidi/>
        <w:spacing w:line="240" w:lineRule="auto"/>
        <w:ind w:left="720"/>
      </w:pPr>
      <w:r>
        <w:rPr>
          <w:rtl/>
          <w:cs/>
          <w:lang w:val="ar_AE" w:bidi="ar_AE"/>
        </w:rPr>
      </w:r>
      <w:r>
        <w:rPr>
          <w:rtl/>
          <w:cs/>
          <w:lang w:val="ar_AE" w:bidi="ar_AE"/>
        </w:rPr>
        <w:t>بولس</w:t>
      </w:r>
    </w:p>
    <w:p>
      <w:pPr>
        <w:pStyle w:val="ListBullet"/>
        <w:bidi/>
        <w:spacing w:line="240" w:lineRule="auto"/>
        <w:ind w:left="720"/>
      </w:pPr>
      <w:r>
        <w:rPr>
          <w:rtl/>
          <w:cs/>
          <w:lang w:val="ar_AE" w:bidi="ar_AE"/>
        </w:rPr>
      </w:r>
      <w:r>
        <w:rPr>
          <w:rtl/>
          <w:cs/>
          <w:lang w:val="ar_AE" w:bidi="ar_AE"/>
        </w:rPr>
        <w:t>سيلا</w:t>
      </w:r>
    </w:p>
    <w:p>
      <w:pPr>
        <w:pStyle w:val="ListBullet"/>
        <w:bidi/>
        <w:spacing w:line="240" w:lineRule="auto"/>
        <w:ind w:left="720"/>
      </w:pPr>
      <w:r>
        <w:rPr>
          <w:rtl/>
          <w:cs/>
          <w:lang w:val="ar_AE" w:bidi="ar_AE"/>
        </w:rPr>
      </w:r>
      <w:r>
        <w:rPr>
          <w:rtl/>
          <w:cs/>
          <w:lang w:val="ar_AE" w:bidi="ar_AE"/>
        </w:rPr>
        <w:t>تيموثاوس</w:t>
      </w:r>
    </w:p>
    <w:p>
      <w:pPr>
        <w:pStyle w:val="ListBullet"/>
        <w:bidi/>
        <w:spacing w:line="240" w:lineRule="auto"/>
        <w:ind w:left="720"/>
      </w:pPr>
      <w:r>
        <w:rPr>
          <w:rtl/>
          <w:cs/>
          <w:lang w:val="ar_AE" w:bidi="ar_AE"/>
        </w:rPr>
      </w:r>
      <w:r>
        <w:rPr>
          <w:rtl/>
          <w:cs/>
          <w:lang w:val="ar_AE" w:bidi="ar_AE"/>
        </w:rPr>
        <w:t xml:space="preserve">المؤمنون في تسالونيكي، </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والمؤمنون الآخرون من مدن أو مناطق مختلفة.</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يبدأ بولس رسالته إلى المؤمنين في تسالونيكي، ويخبر المؤمنين في تسالونيكي أن بولس وسيلا وتيموثاوس هم كاتبو الرسالة. ثم يصلّي بولس صلاة قصيرة من أجل المؤمنين في تسالونيكي لكي ينال المؤمنون النعمة والسلام من الله ويسوع.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أو الأشخاص الذين يقومون بدور بولس وسيلا وتيموثاوس: «بماذا تشعرون أو تفكرون وأنتم تكتبون هذه الرسالة؟» قد يجيب الشخص أو الأشخاص بعبارات مثل:</w:t>
      </w:r>
    </w:p>
    <w:p>
      <w:pPr>
        <w:pStyle w:val="ListBullet"/>
        <w:bidi/>
        <w:spacing w:line="240" w:lineRule="auto"/>
        <w:ind w:left="720"/>
      </w:pPr>
      <w:r>
        <w:rPr>
          <w:rtl/>
          <w:cs/>
          <w:lang w:val="ar_AE" w:bidi="ar_AE"/>
        </w:rPr>
      </w:r>
      <w:r>
        <w:rPr>
          <w:rtl/>
          <w:cs/>
          <w:lang w:val="ar_AE" w:bidi="ar_AE"/>
        </w:rPr>
        <w:t>اسألوا الشخص أو الأشخاص الذين يقومون بدور المؤمنين في تسالونيكي: «بماذا تشعرون أو تفكرون وأنتم تتلقون هذه الرسالة من بولس وسيلا وتيموثاوس؟» قد يجيب الشخص أو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يشكر بولس الله من أجل المؤمنين في تسالونيكي، الذين هم إخوته وأخواته، وذلك لأن المؤمنين وبولس جميعًا يثقون بيسوع المسيح. نما المؤمنون في تسالونيكي في المحبة والإيمان. بل إن بولس يستخدم المؤمنين في تسالونيكي كنموذج يقتدي به المؤمنون الآخرون.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أو الأشخاص الذين يقومون بدور المؤمنين في تسالونيكي: «بماذا تشعرون أو تفكرون عندما يشكر بولس الله من أجلكم ويفتخر بكم أمام المؤمنين الآخرين؟» قد يجيب الشخص أو الأشخاص بعبارات مثل:</w:t>
      </w:r>
    </w:p>
    <w:p>
      <w:pPr>
        <w:pStyle w:val="ListBullet"/>
        <w:bidi/>
        <w:spacing w:line="240" w:lineRule="auto"/>
        <w:ind w:left="720"/>
      </w:pPr>
      <w:r>
        <w:rPr>
          <w:rtl/>
          <w:cs/>
          <w:lang w:val="ar_AE" w:bidi="ar_AE"/>
        </w:rPr>
      </w:r>
      <w:r>
        <w:rPr>
          <w:rtl/>
          <w:cs/>
          <w:lang w:val="ar_AE" w:bidi="ar_AE"/>
        </w:rPr>
        <w:t>اسألوا الشخص أو الأشخاص الذين يقومون بدور المؤمنين من مدن مختلفة: «بماذا تشعرون أو تفكرون؟» قد يجيب الشخص أو الأشخاص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1: 1–4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يكتب بولس إلى الكنيسة التي في تسالونيكي. والكنيسة هي جماعة الأشخاص الذين يؤمنون بيسوع.</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الكنيسة</w:t>
      </w:r>
      <w:r>
        <w:rPr>
          <w:rtl/>
          <w:cs/>
          <w:lang w:val="ar_AE" w:bidi="ar_AE"/>
        </w:rPr>
        <w:t xml:space="preserve">. انظروا كلمة كنيسة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بولس إن المؤمنين في تسالونيكي ينتمون إلى الله الآب والرب يسوع المسيح.</w:t>
      </w:r>
    </w:p>
    <w:p>
      <w:pPr>
        <w:bidi/>
      </w:pPr>
      <w:r>
        <w:rPr>
          <w:rtl/>
          <w:cs/>
          <w:lang w:val="ar_AE" w:bidi="ar_AE"/>
        </w:rPr>
      </w:r>
      <w:r>
        <w:rPr>
          <w:rtl/>
          <w:cs/>
          <w:lang w:val="ar_AE" w:bidi="ar_AE"/>
        </w:rPr>
        <w:t>عندما يقول بولس «الله أبينا»، فهو يشير إلى أحد أقانيم الثالوث. الله الآب، والله الابن، والله الروح القدس هم الثالوث: إله واحد في ثلاثة أقانيم.</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الله الآب</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والرب هو السيد على الناس الآخرين والذي له سُلطان كامل. كان بنو إسرائيل يستخدمون هذه الكلمة عن الله لأن الله له السلطان على العالم كله. وكثيرًا ما كان بولس يدعو يسوع «الرب» ليُظهر أن يسوع هو أيضًا الله، وأن له السلطان الكامل.</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w:t>
      </w:r>
      <w:r>
        <w:rPr>
          <w:b/>
          <w:rtl/>
          <w:cs/>
          <w:lang w:val="ar_AE" w:bidi="ar_AE"/>
        </w:rPr>
        <w:t>الرب</w:t>
      </w:r>
      <w:r>
        <w:rPr>
          <w:rtl/>
          <w:cs/>
          <w:lang w:val="ar_AE" w:bidi="ar_AE"/>
        </w:rPr>
        <w:t xml:space="preserve">. انظروا كلمة الرب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ولقب "المسيح" يشير إلى الملك والمخلّص المحدد الذي وعد الله بإرساله، وهو يسوع، </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المسيح</w:t>
      </w:r>
      <w:r>
        <w:rPr>
          <w:rtl/>
          <w:cs/>
          <w:lang w:val="ar_AE" w:bidi="ar_AE"/>
        </w:rPr>
        <w:t xml:space="preserve">. انظروا كلمة المسيح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يطلب بولس من الله أن يمنح المؤمنين النعمة. إن إعطاء النعمة يعني أن يُعطي أحدهم شيئًا صالحًا لشخصٍ لا يستحق ذلك الشيء. فالله يغفر لنا مع أننا لا نستحق الغفران. والله يخلّصنا من عقاب خطايانا لأن لديه نعمة نحونا. يعرف بولس أننا نحتاج كل يوم أن يعاملنا الله بصلاح، حتى وإن كنا لا نستحق ذلك.</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نعمة</w:t>
      </w:r>
      <w:r>
        <w:rPr>
          <w:rtl/>
          <w:cs/>
          <w:lang w:val="ar_AE" w:bidi="ar_AE"/>
        </w:rPr>
        <w:t xml:space="preserve">. انظروا مصطلح نعمة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ويطلب بولس أيضًا من الله أن يمنح المؤمنين السلام. وبرَكة السلام هذه تعني غياب الصراع والامتلاء أو اكتمال الحياة. وعندما ننال السلام من الله، تكون علاقتنا صحيحة مع الآخرين، ومع الطبيعة، ومع الله نفسه.</w:t>
      </w:r>
    </w:p>
    <w:p>
      <w:pPr>
        <w:bidi/>
      </w:pPr>
      <w:r>
        <w:rPr>
          <w:rtl/>
          <w:cs/>
          <w:lang w:val="ar_AE" w:bidi="ar_AE"/>
        </w:rPr>
      </w:r>
      <w:r>
        <w:rPr>
          <w:rtl/>
          <w:cs/>
          <w:lang w:val="ar_AE" w:bidi="ar_AE"/>
        </w:rPr>
        <w:t xml:space="preserve">توقّفوا هنا وناقشوا معًا كمجموعة الكلمة أو العبارة التي ستستخدمونها للتعبير عن كلمة </w:t>
      </w:r>
      <w:r>
        <w:rPr>
          <w:b/>
          <w:rtl/>
          <w:cs/>
          <w:lang w:val="ar_AE" w:bidi="ar_AE"/>
        </w:rPr>
        <w:t>سلام</w:t>
      </w:r>
      <w:r>
        <w:rPr>
          <w:rtl/>
          <w:cs/>
          <w:lang w:val="ar_AE" w:bidi="ar_AE"/>
        </w:rPr>
        <w:t xml:space="preserve">. انظروا كلمة سلام في "قاموس الكلمات الرئيسية"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ثم يبدأ بولس في شكر الله من أجل المؤمنين في تسالونيكي. يخاطب بولسُ المؤمنين في تسالونيكي بلقب "إخوة". وبما أن الله هو أبو جميع المؤمنين، فإن جميع المؤمنين مثل الإخوة والأخوات. وكثيرًا ما يستخدم بولس كلمة «أخ» عندما يشير إلى مؤمن آخر. وعندما يشير بولس إلى مجموعة من الناس، فكثيرًا ما تعني الكلمة «إخوة وأخوات». وتقول بعض ترجمات الكتاب المقدس «إخوة وأخوات» لتوضيح أن بولس يشمل النساء أيضًا في كلامه.</w:t>
      </w:r>
    </w:p>
    <w:p>
      <w:pPr>
        <w:bidi/>
      </w:pPr>
      <w:r>
        <w:rPr>
          <w:rtl/>
          <w:cs/>
          <w:lang w:val="ar_AE" w:bidi="ar_AE"/>
        </w:rPr>
      </w:r>
      <w:r>
        <w:rPr>
          <w:rtl/>
          <w:cs/>
          <w:lang w:val="ar_AE" w:bidi="ar_AE"/>
        </w:rPr>
        <w:t xml:space="preserve">توقّفوا هنا وناقشوا، كمجموعة، الكلمة أو العبارة التي ستستخدمونها للإشارة إلى </w:t>
      </w:r>
      <w:r>
        <w:rPr>
          <w:b/>
          <w:rtl/>
          <w:cs/>
          <w:lang w:val="ar_AE" w:bidi="ar_AE"/>
        </w:rPr>
        <w:t>الإخوة</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بولس إنه «يفتخر» بإيمان المؤمنين. عندما يفتخر شخص بشخص آخر، فإنه يتحدث عنه بسرور وإعجاب أمام الآخرين. وعندما يقول بولس إنه يفتخر بالمؤمنين في تسالونيكي، فهو يقول لهم إنه سعيد جدًا بإيمانهم لدرجة أنه يريد أن يخبر الجميع عنهم ليشجّع الآخرين. إذًا، يفتخر بولس بهم بطريقة إيجابية.</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التفاخر</w:t>
      </w:r>
      <w:r>
        <w:rPr>
          <w:rtl/>
          <w:cs/>
          <w:lang w:val="ar_AE" w:bidi="ar_AE"/>
        </w:rPr>
        <w:t xml:space="preserve">.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يشكر بولس الله من أجل إيمان المؤمنين في تسالونيكي بيسوع. إذا آمنتم بشخص ما أو كان لديكم إيمان، فأنتم تؤمنون بأن ما يقوله هذا الشخص عن نفسه صحيح. عندئذ تثق بذلك الشخص وتتعهد بأن تفعل كل ما يطلبه منك. </w:t>
      </w:r>
    </w:p>
    <w:p>
      <w:pPr>
        <w:bidi/>
      </w:pPr>
      <w:r>
        <w:rPr>
          <w:rtl/>
          <w:cs/>
          <w:lang w:val="ar_AE" w:bidi="ar_AE"/>
        </w:rPr>
      </w:r>
      <w:r>
        <w:rPr>
          <w:rtl/>
          <w:cs/>
          <w:lang w:val="ar_AE" w:bidi="ar_AE"/>
        </w:rPr>
        <w:t xml:space="preserve">توقفوا هنا وناقشوا كمجموعة الكلمة أو العبارة التي تستخدمونها للتعبير عن </w:t>
      </w:r>
      <w:r>
        <w:rPr>
          <w:b/>
          <w:rtl/>
          <w:cs/>
          <w:lang w:val="ar_AE" w:bidi="ar_AE"/>
        </w:rPr>
        <w:t>الإيمان</w:t>
      </w:r>
      <w:r>
        <w:rPr>
          <w:rtl/>
          <w:cs/>
          <w:lang w:val="ar_AE" w:bidi="ar_AE"/>
        </w:rPr>
        <w:t xml:space="preserve">. لمزيد من المعلومات حول كلمة "أمانة"، ارجعوا إلى قاموس الكلمات الرئيسية. إذا كنتم قد ترجمتم هذه الكلمة بالفعل في سِفر آخر من الكتاب المُقدَّس، استخدموا الكلمة نفسها التي استخدمتموها هناك. أوقِفوا الاستماع إلى هذا التسجيل الصوتي هنا. </w:t>
      </w:r>
    </w:p>
    <w:p>
      <w:pPr>
        <w:bidi/>
      </w:pPr>
      <w:r>
        <w:rPr>
          <w:rtl/>
          <w:cs/>
          <w:lang w:val="ar_AE" w:bidi="ar_AE"/>
        </w:rPr>
      </w:r>
      <w:r>
        <w:rPr>
          <w:rtl/>
          <w:cs/>
          <w:lang w:val="ar_AE" w:bidi="ar_AE"/>
        </w:rPr>
        <w:t>ويخبر بولس بفخر المؤمنين الآخرين في مدن مختلفة عن المؤمنين في تسالونيكي، لأن أهل تسالونيكي يستمرون في النمو في الإيمان والمحبة رغم أنهم يتعرضون للاضطهاد. وعندما يضطهدكم الناس، فإنهم يعاملونكم بقسوة وظُلم. فقد يضطهدك الناس، على سبيل المثال، بأن يضربوك، أو ينبذوك من المجتمع، أو يقولوا عنك أكاذيب ويأخذوك إلى المحكمة. ويقول يسوع إن الآخرين سيضطهدون الذين يؤمنون به.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«الاضطهاد»</w:t>
      </w:r>
      <w:r>
        <w:rPr>
          <w:rtl/>
          <w:cs/>
          <w:lang w:val="ar_AE" w:bidi="ar_AE"/>
        </w:rPr>
        <w:t>. ابحثوا في "قاموس الكلمات الرئيسية" عن كلمة الاضطهاد لمزيد من المعلومات.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1: 1–4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الثانية 1:5–12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الثانية 1: 5–12 واحفظوا هذا المقطع في قلوبكم.</w:t>
      </w:r>
    </w:p>
    <w:p>
      <w:pPr>
        <w:bidi/>
      </w:pPr>
      <w:r>
        <w:rPr>
          <w:rtl/>
          <w:cs/>
          <w:lang w:val="ar_AE" w:bidi="ar_AE"/>
        </w:rPr>
      </w:r>
      <w:r>
        <w:rPr>
          <w:rtl/>
          <w:cs/>
          <w:lang w:val="ar_AE" w:bidi="ar_AE"/>
        </w:rPr>
        <w:t>استمعوا إلى نسخة صوتية من رسالة تسالونيكي الثانية 1: 5–12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1: 5–12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في المقطع السابق، بدأ بولس هذه الرسالة الثانية إلى المؤمنين في تسالونيكي بتحية وصلاة قصيرة. ثم شكر بولس الله من أجل الطريقة التي يتبع بها المؤمنون في تسالونيكي المسيح بأمانة، ويحبون الآخرين، ويثبتون رغم اضطهاد الناس للمؤمنين.</w:t>
      </w:r>
    </w:p>
    <w:p>
      <w:pPr>
        <w:bidi/>
      </w:pPr>
      <w:r>
        <w:rPr>
          <w:rtl/>
          <w:cs/>
          <w:lang w:val="ar_AE" w:bidi="ar_AE"/>
        </w:rPr>
      </w:r>
      <w:r>
        <w:rPr>
          <w:rtl/>
          <w:cs/>
          <w:lang w:val="ar_AE" w:bidi="ar_AE"/>
        </w:rPr>
        <w:t>والآن، يبدأ بولس في الحديث عن الفكرة الرئيسية في رسالته الثانية إلى المؤمنين في تسالونيكي. فيتحدث بولس عن أن الله سيدين الجميع في النهاية عندما يعود المسيح إلى الأرض. وقد ظل المؤمنون ثابتين في إيمانهم رغم أنهم يعانون بسبب اتباعهم للمسيح. ويذكّر بولس المؤمنين في تسالونيكي بأنه، رغم معاناتهم الآن، فإن المؤمنين سيعيشون مستقبلًا في ملكوت الله. كما يذكّرهم أيضًا بأن الله سيدين أولئك الذين يتسببون في معاناة المؤمنين، فالله يدين الناس دائمًا بعدل. وسيكرم الله المؤمنين في تسالونيكي الذين يعانون، لكنه سيعاقب أولئك الذين يتسببون في معاناة المؤمنين.</w:t>
      </w:r>
    </w:p>
    <w:p>
      <w:pPr>
        <w:bidi/>
      </w:pPr>
      <w:r>
        <w:rPr>
          <w:rtl/>
          <w:cs/>
          <w:lang w:val="ar_AE" w:bidi="ar_AE"/>
        </w:rPr>
      </w:r>
      <w:r>
        <w:rPr>
          <w:rtl/>
          <w:cs/>
          <w:lang w:val="ar_AE" w:bidi="ar_AE"/>
        </w:rPr>
        <w:t xml:space="preserve">توقَّفوا هنا وناقشوا هذا السؤال كمجموعة: كيف يحل مجتمعكم النزاعات أو الخلافات؟ ارووا قصة عن شخص فعل شيئًا خاطئًا جدًا أو مخزيًا، وكيف عالج المجتمع المشكلة وصحح الوضع. أوقِفوا الاستماع إلى هذا التسجيل الصوتي هنا. </w:t>
      </w:r>
    </w:p>
    <w:p>
      <w:pPr>
        <w:bidi/>
      </w:pPr>
      <w:r>
        <w:rPr>
          <w:rtl/>
          <w:cs/>
          <w:lang w:val="ar_AE" w:bidi="ar_AE"/>
        </w:rPr>
      </w:r>
      <w:r>
        <w:rPr>
          <w:rtl/>
          <w:cs/>
          <w:lang w:val="ar_AE" w:bidi="ar_AE"/>
        </w:rPr>
        <w:t>يقول بولس إن الله سيمنح المؤمنين في تسالونيكي الذين يعانون فرجًا أو راحة. وسيوقف الله الاضطهاد الذي يتعرض له المؤمنون في تسالونيكي. ويقول بولس إن الله سيمنح الراحة ليس فقط للمؤمنين في تسالونيكي، بل أيضًا لبولس وسيلا وتيموثاوس. وكان بولس أيضًا كثيرًا ما يعاني لأنه مسيحي، وكان يتطلع إلى اليوم الذي يمنح فيه الله جميع المؤمنين السلام.</w:t>
      </w:r>
    </w:p>
    <w:p>
      <w:pPr>
        <w:bidi/>
      </w:pPr>
      <w:r>
        <w:rPr>
          <w:rtl/>
          <w:cs/>
          <w:lang w:val="ar_AE" w:bidi="ar_AE"/>
        </w:rPr>
      </w:r>
      <w:r>
        <w:rPr>
          <w:rtl/>
          <w:cs/>
          <w:lang w:val="ar_AE" w:bidi="ar_AE"/>
        </w:rPr>
        <w:t>سيختبر بولس ورفقاءه والمؤمنون في تسالونيكي هذه الراحة عند رجوع الرب يسوع المسيح. وفي الواقع، سيشعر جميع المؤمنين بهذه الراحة عندما يعود يسوع. وسيرى الناس يسوع فجأة عندما يعود من السماء، وستحيط بيسوع نار، وسيأتي معه ملائكته الأقوياء. وستعني عودة يسوع أشياء مختلفة للأشخاص المختلفين. سيدين الله الذين لا يعرفونه أو يرفضون قبول سلطان الله. وسيفصل الله هؤلاء الناس عنه إلى الأبد، لكنه سيكرم جميع المؤمنين الأمناء. وتذكّروا أن بولس قال في تسالونيكي الأولى 4: 17 إن الحياة الأبدية تعني أن نكون دائمًا مع الرب يسوع. أما الذين يظلون ثابتين ويحافظون على إيمانهم بيسوع فسينالون المديح والخلاص. ويشجّع بولس المؤمنين في تسالونيكي بتذكيرهم بأن الرب سيخلّص المؤمنين لأن المؤمنين في تسالونيكي آمنوا بيسوع المسيح وبإنجيله. بالنسبة إلى المؤمنين في تسالونيكي، ستجلب عودة الرب الحياة الأبدية والراحة والسلام.</w:t>
      </w:r>
    </w:p>
    <w:p>
      <w:pPr>
        <w:bidi/>
      </w:pPr>
      <w:r>
        <w:rPr>
          <w:rtl/>
          <w:cs/>
          <w:lang w:val="ar_AE" w:bidi="ar_AE"/>
        </w:rPr>
      </w:r>
      <w:r>
        <w:rPr>
          <w:rtl/>
          <w:cs/>
          <w:lang w:val="ar_AE" w:bidi="ar_AE"/>
        </w:rPr>
        <w:t xml:space="preserve">توقَّفوا هنا وناقشوا هذا السؤال كمجموعة: ارووا قصة من مجتمعكم عن نهاية العالم. أخبروا بما يحدث للذين يفعلون الأمور الخاطئة، وما يحدث للذين يفعلون الأمور الصحيحة. أوقِفوا الاستماع إلى هذا التسجيل الصوتي هنا. </w:t>
      </w:r>
    </w:p>
    <w:p>
      <w:pPr>
        <w:bidi/>
      </w:pPr>
      <w:r>
        <w:rPr>
          <w:rtl/>
          <w:cs/>
          <w:lang w:val="ar_AE" w:bidi="ar_AE"/>
        </w:rPr>
      </w:r>
      <w:r>
        <w:rPr>
          <w:rtl/>
          <w:cs/>
          <w:lang w:val="ar_AE" w:bidi="ar_AE"/>
        </w:rPr>
        <w:t>ثم يصلّي بولس من أجل المؤمنين في تسالونيكي. ومع أن بولس واثق من أن الله قد خلّص المؤمنين في تسالونيكي، فإنه لا يزال يصلّي من أجل المؤمنين. ويطلب بولس من الله أن يمنح المؤمنين القوة ليتبعوا خطة الله لحياتهم. ويصلّي بولس لكي يظل المؤمنون ثابتين في إيمانهم حتى عندما يواجهون أوقاتًا صعبة. ويريد بولس من المؤمنين أن يستمروا في العيش بأمانة وأن يفعلوا ما هو صحيح، ليس من أجل أنفسهم فقط، بل لكي يكرم المؤمنون يسوع المسيح. ويقول بولس إن المؤمنين يستطيعون الاستمرار والثبات لأنهم قد نالوا نعمة الله ونعمة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1: 5–12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يحتوي هذا المقطع على مشهدين.</w:t>
      </w:r>
    </w:p>
    <w:p>
      <w:pPr>
        <w:bidi/>
      </w:pPr>
      <w:r>
        <w:rPr>
          <w:rtl/>
          <w:cs/>
          <w:lang w:val="ar_AE" w:bidi="ar_AE"/>
        </w:rPr>
      </w:r>
      <w:r>
        <w:rPr>
          <w:b/>
          <w:rtl/>
          <w:cs/>
          <w:lang w:val="ar_AE" w:bidi="ar_AE"/>
        </w:rPr>
        <w:t>في الجزء الأول:</w:t>
      </w:r>
      <w:r>
        <w:rPr>
          <w:rtl/>
          <w:cs/>
          <w:lang w:val="ar_AE" w:bidi="ar_AE"/>
        </w:rPr>
        <w:t xml:space="preserve"> يعلّم بولس المؤمنين في تسالونيكي عن دينونة الله الأخيرة.</w:t>
      </w:r>
    </w:p>
    <w:p>
      <w:pPr>
        <w:bidi/>
      </w:pPr>
      <w:r>
        <w:rPr>
          <w:rtl/>
          <w:cs/>
          <w:lang w:val="ar_AE" w:bidi="ar_AE"/>
        </w:rPr>
      </w:r>
      <w:r>
        <w:rPr>
          <w:b/>
          <w:rtl/>
          <w:cs/>
          <w:lang w:val="ar_AE" w:bidi="ar_AE"/>
        </w:rPr>
        <w:t>وفي الجزء الثاني:</w:t>
      </w:r>
      <w:r>
        <w:rPr>
          <w:rtl/>
          <w:cs/>
          <w:lang w:val="ar_AE" w:bidi="ar_AE"/>
        </w:rPr>
        <w:t xml:space="preserve"> يصلّي بولس لكي يؤهل الله المؤمنين في تسالونيكي ليكونوا مقبولين لديه، ولكي يمكّن الله المؤمنين من أن يعيشوا بطريقة صحيحة.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وسيلا وتيموثاوس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جميع المؤمنين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الملائكة الأقوياء</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يبدأ بولس القسم الرئيسي من رسالته. وكان بولس قد انتهى للتو من الكتابة عن كيف ظل المؤمنون في تسالونيكي ثابتين، حتى عندما اضطهدهم الناس أو عاملوهم معاملة سيئة. وفي هذا القسم من رسالة بولس، يبدأ بولس بالتعليم عن دينونة الله العادلة للذين يضطهدون المؤمنين. ويركّز بولس في الأساس على دينونة الله الأخيرة في المستقبل، لكن دينونة الله تؤثر أيضًا في الوضع الحالي للمؤمنين في تسالونيكي.</w:t>
      </w:r>
    </w:p>
    <w:p>
      <w:pPr>
        <w:bidi/>
      </w:pPr>
      <w:r>
        <w:rPr>
          <w:rtl/>
          <w:cs/>
          <w:lang w:val="ar_AE" w:bidi="ar_AE"/>
        </w:rPr>
      </w:r>
      <w:r>
        <w:rPr>
          <w:rtl/>
          <w:cs/>
          <w:lang w:val="ar_AE" w:bidi="ar_AE"/>
        </w:rPr>
        <w:t>يثبت المؤمنون في تسالونيكي أن إيمانهم حقيقي عندما يظلون ثابتين وسط المعاناة. أما الذين يضطهدون المؤمنين، فيُظهرون أنهم يرفضون الله ولا يطيعونه. ومن العدل أن يحفظ الله المؤمنين في تسالونيكي، ومن العدل أيضًا أن يدين الذين يتسببون في معاناة المؤمنين.</w:t>
      </w:r>
    </w:p>
    <w:p>
      <w:pPr>
        <w:bidi/>
      </w:pPr>
      <w:r>
        <w:rPr>
          <w:rtl/>
          <w:cs/>
          <w:lang w:val="ar_AE" w:bidi="ar_AE"/>
        </w:rPr>
      </w:r>
      <w:r>
        <w:rPr>
          <w:rtl/>
          <w:cs/>
          <w:lang w:val="ar_AE" w:bidi="ar_AE"/>
        </w:rPr>
        <w:t>وعندما يعود يسوع، سينقذ يسوع المؤمنين ويعاقب الذين اضطهدوا المؤمنين. وفي الواقع، سيردّ الله الضيق أو المشكلات على الذين يضطهدون المؤمنين. وهذه عبارات قوية تصف كيف يعاقب الله الذين يضطهدون المؤمنين.</w:t>
      </w:r>
    </w:p>
    <w:p>
      <w:pPr>
        <w:bidi/>
      </w:pPr>
      <w:r>
        <w:rPr>
          <w:rtl/>
          <w:cs/>
          <w:lang w:val="ar_AE" w:bidi="ar_AE"/>
        </w:rPr>
      </w:r>
      <w:r>
        <w:rPr>
          <w:rtl/>
          <w:cs/>
          <w:lang w:val="ar_AE" w:bidi="ar_AE"/>
        </w:rPr>
        <w:t xml:space="preserve">توقَّفوا هنا وناقشوا كمجموعة: هل تتذكرون القصة التي رويتموها في الخطوة الثانية عن الطريقة التي يحل بها مجتمعكم النزاعات أو الخلافات؟ تذكّروا تلك القصة وفكّروا في الكلمات والعبارات التي استخدمتموها للدينونة أو العقاب. كيف ستتحدثون عن الطريقة التي يدين بها الله الناس والطريقة التي يعاقب بها الله الناس؟ أوقِفوا الاستماع إلى هذا التسجيل الصوتي هنا. </w:t>
      </w:r>
    </w:p>
    <w:p>
      <w:pPr>
        <w:bidi/>
      </w:pPr>
      <w:r>
        <w:rPr>
          <w:rtl/>
          <w:cs/>
          <w:lang w:val="ar_AE" w:bidi="ar_AE"/>
        </w:rPr>
      </w:r>
      <w:r>
        <w:rPr>
          <w:rtl/>
          <w:cs/>
          <w:lang w:val="ar_AE" w:bidi="ar_AE"/>
        </w:rPr>
        <w:t>يقول بولس إن يسوع سيظهر فجأة من السماء، وسيأتي يسوع ومعه ملائكة أقوياء كثيرون، وستحيط بيسوع نار. وسيدين يسوع جميع الذين لا يعرفون الله ولا يطيعون رسالة يسوع وتعاليمه. وسينال جميع غير المؤمنين دينونة أبدية عقابًا عادلًا لهم. وبعبارة أخرى، سيفصل الله غير المؤمنين عن حضوره إلى الأبد، ولن يرى هؤلاء غير المؤمنين أو يختبروا مدى روعة الله.</w:t>
      </w:r>
    </w:p>
    <w:p>
      <w:pPr>
        <w:bidi/>
      </w:pPr>
      <w:r>
        <w:rPr>
          <w:rtl/>
          <w:cs/>
          <w:lang w:val="ar_AE" w:bidi="ar_AE"/>
        </w:rPr>
      </w:r>
      <w:r>
        <w:rPr>
          <w:rtl/>
          <w:cs/>
          <w:lang w:val="ar_AE" w:bidi="ar_AE"/>
        </w:rPr>
        <w:t xml:space="preserve">توقَّفوا هنا وناقشوا كمجموعة: كيف ستتحدثون عن فصل الله غير المؤمنين عن حضوره إلى الأبد؟ أوقِفوا الاستماع إلى هذا التسجيل الصوتي هنا. </w:t>
      </w:r>
    </w:p>
    <w:p>
      <w:pPr>
        <w:bidi/>
      </w:pPr>
      <w:r>
        <w:rPr>
          <w:rtl/>
          <w:cs/>
          <w:lang w:val="ar_AE" w:bidi="ar_AE"/>
        </w:rPr>
      </w:r>
      <w:r>
        <w:rPr>
          <w:rtl/>
          <w:cs/>
          <w:lang w:val="ar_AE" w:bidi="ar_AE"/>
        </w:rPr>
        <w:t>سيختبر جميع غير المؤمنين هذه الدينونة. ومن ناحية أخرى، سيسبّح جميع المؤمنين الرب عندما يعود يسوع. وعندما يعود يسوع إلى الأرض، سيخلّص يسوع جميع المؤمنين من عقاب خطاياهم، بمن فيهم المؤمنون في تسالونيكي. وسيتعجب هؤلاء المؤمنون، أي سيندهشون، من العمل الذي يفعله الله. وسيندهش المؤمنون في تسالونيكي أيضًا من عمل الله، لأن المؤمنين قد آمنوا بالشهادة التي أخبرهم بها بولس وسيلا وتيموثاوس عن يسوع. ومن المهم أن نتذكر أن بولس يتحدث إلى مجموعة من المؤمنين عن الطريقة التي سيدين بها الله غير المؤمنين. ويتحدث بولس عن الطريقة التي سيدين بها الله غير المؤمنين لكي يشجّع المؤمنين الحقيقيين على أن يظلوا ثابتين في إيمانهم.</w:t>
      </w:r>
    </w:p>
    <w:p>
      <w:pPr>
        <w:bidi/>
      </w:pPr>
      <w:r>
        <w:rPr>
          <w:rtl/>
          <w:cs/>
          <w:lang w:val="ar_AE" w:bidi="ar_AE"/>
        </w:rPr>
      </w:r>
      <w:r>
        <w:rPr>
          <w:rtl/>
          <w:cs/>
          <w:lang w:val="ar_AE" w:bidi="ar_AE"/>
        </w:rPr>
        <w:t>في الجزء الثاني، يصلّي بولس من أجل المؤمنين في تسالونيكي. ولأن بولس يعرف أن يسوع سيعود يومًا ما ويدين جميع الناس، لذلك يصلّي لكي يحسب الله المؤمنين أهلًا لدعوته. وبعبارة أخرى، يريد بولس أن يرى الله المؤمنين في تسالونيكي أهلًا للدعوة التي دعاهم إليها. ويصلّي بولس ويطلب من الله أن يمنح المؤمنين القوة ليفعلوا كل ما يأمرهم الله أن يفعلوه. إذا فعل الله هذه الأمور، فإن بولس يعرف أن الله سيخلّص المؤمنين في تسالونيكي في مجيء يسوع، وأن المؤمنين في تسالونيكي سيمجّدون اسم يسوع. وهذا يعني أنه عندما يتبع مؤمنو تسالونيكي يسوع بأمانة، فهم بذلك يكرمون يسوع. ويلخّص بولس هذا الجزء من رسالته بقوله إن الله والرب يسوع المسيح يجعلان كل هذه الأمور ممكنة، لأنهما يمنحاننا النعمة، أي إنهما يحسنان إلينا حتى عندما لا نستحق هذا الإحسان.</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1: 5–12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وسيلا وتيموثاوس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جميع المؤمنين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الملائكة الأقوياء</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يعلّم بولس المؤمنين في تسالونيكي عن دينونة الله الأخيرة. ويقول بولس إن الله سيستخدم الاضطهاد الذي يواجهه المؤمنون في تسالونيكي ليُظهر عدله، وليجعل المؤمنين في تسالونيكي مستحقين للدخول إلى ملكوت الله.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يقومون بدور المؤمنين في تسالونيكي: «بماذا تشعرون أو تفكرون وأنتم تقرأون عن قصد الله من اضطهادكم؟» قد يجيب الأشخاص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يقول بولس إن الله سيدين الذين يضطهدون المؤمنين في تسالونيكي. وفي النهاية، سيمنح الله المؤمنين في تسالونيكي راحة وسلامًا كاملين من آلامهم ومشقاتهم. وسيعطيهم الله الراحة والسلام الحقيقيين عندما يعود يسوع. وستحيط نار بيسوع، وسيأتي يسوع مع ملائكة أقوياء. سيدين يسوع الذين لا يعرفون الله والذين لا يطيعون الإنجيل. وسيعاقب يسوع هؤلاء غير المؤمنين بإهلاكهم وجعلهم منفصلين عن الله إلى الأبد.</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الأشخاص الذين يقومون بدور المؤمنين في تسالونيكي: «بماذا تشعرون أو تفكرون؟»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وعلى خلاف الذين لا يعرفون الله، يقول بولس إن جميع المؤمنين، بمن فيهم المؤمنون في تسالونيكي، سيسبّحون يسوع عند رجوعه، وسيخلّص الله المؤمنين لأن المؤمنين يؤمنون بيسوع.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«بماذا تشعر أو تفكر؟» قد يجيب الشخص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يصلّي بولس ويطلب من الله أن يؤهل المؤمنين في تسالونيكي ليكونوا مقبولين في نظر الله. كما يطلب بولس من الله أن يساعد المؤمنين على أن يعيشوا حياة البر. يريد بولس للمؤمنين في تسالونيكي أن يعيشوا بطريقة ترضي الله، لأن يسوع سيتمجّد من خلالهم. ويعرف بولس أن هذا لا يمكن أن يحدث إلا من خلال النعمة التي يمنحنا إياها 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1: 5–12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يقول بولس إن لله قصدًا من</w:t>
      </w:r>
      <w:r>
        <w:rPr>
          <w:b/>
          <w:rtl/>
          <w:cs/>
          <w:lang w:val="ar_AE" w:bidi="ar_AE"/>
        </w:rPr>
        <w:t xml:space="preserve"> اضطهاد</w:t>
      </w:r>
      <w:r>
        <w:rPr>
          <w:rtl/>
          <w:cs/>
          <w:lang w:val="ar_AE" w:bidi="ar_AE"/>
        </w:rPr>
        <w:t xml:space="preserve"> المؤمنين في تسالونيكي. وعندما يضطهدكم الناس، فإنهم يعاملونكم بقسوة وظُلم. استخدموا الكلمة أو العبارة نفسها التي استخدمتموها في المقاطع السابقة للتعبير عن «الاضطهاد». ولمزيد من المعلومات عن كلمة اضطهاد، ارجعوا إلى قاموس الكلمات الرئيسية.</w:t>
      </w:r>
    </w:p>
    <w:p>
      <w:pPr>
        <w:bidi/>
      </w:pPr>
      <w:r>
        <w:rPr>
          <w:rtl/>
          <w:cs/>
          <w:lang w:val="ar_AE" w:bidi="ar_AE"/>
        </w:rPr>
      </w:r>
      <w:r>
        <w:rPr>
          <w:rtl/>
          <w:cs/>
          <w:lang w:val="ar_AE" w:bidi="ar_AE"/>
        </w:rPr>
        <w:t>يقول بولس إن الله سيستخدم اضطهاد المؤمنين في تسالونيكي ليُظهر عدله. والعدل هو أن يعامل شخصٌ شخصًا آخر بإنصاف وبحسب ما هو صحيح وفقًا للقانون. وفي المجتمع العادل، يعاقب الاشخاص في السلطة والمسؤولية أولئك الذين يفعلون السيئات كما يحمون الفقراء والضعفاء. ويُظهر الله عدله عندما يعاقب الذين يفعلون الشر.</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العدالة</w:t>
      </w:r>
      <w:r>
        <w:rPr>
          <w:rtl/>
          <w:cs/>
          <w:lang w:val="ar_AE" w:bidi="ar_AE"/>
        </w:rPr>
        <w:t xml:space="preserve">. ابحثوا عن تعبير العدالة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بولس أيضًا إن الله سيستخدم اضطهاد المؤمنين في تسالونيكي ليجعلهم مستحقين لملكوت الله. ولا يشير ملكوت الله إلى مكان مادي، مثل بلد في مكان ما على الأرض. لكنه يشير بشكل خاص إلى حُكم الله. وملكوت الله هو كل مكان يحكم فيه الله، ويطيعه الناس، ويعيشون في علاقة صحيحة معه.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ملكوت الله</w:t>
      </w:r>
      <w:r>
        <w:rPr>
          <w:rtl/>
          <w:cs/>
          <w:lang w:val="ar_AE" w:bidi="ar_AE"/>
        </w:rPr>
        <w:t xml:space="preserve">. ابحثوا في قاموس الكلمات الرئيسية عن تعبير ملكوت الله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الله سيعاقب الذين يضطهدون المؤمنين في تسالونيكي. كما سيمنح الله الراحة للذين يتعرضون للاضطهاد عندما يعود </w:t>
      </w:r>
      <w:r>
        <w:rPr>
          <w:b/>
          <w:rtl/>
          <w:cs/>
          <w:lang w:val="ar_AE" w:bidi="ar_AE"/>
        </w:rPr>
        <w:t>الرب</w:t>
      </w:r>
      <w:r>
        <w:rPr>
          <w:rtl/>
          <w:cs/>
          <w:lang w:val="ar_AE" w:bidi="ar_AE"/>
        </w:rPr>
        <w:t xml:space="preserve"> يسوع. استخدِموا الكلمة أو العبارة ذاتها التي استخدمتموها في المقاطع السابقة للإشارة إلى كلمة الربّ. ولمزيدٍ من المعلومات عن كلمة الرب، انظروا قاموس الكلمات الرئيسية. </w:t>
      </w:r>
    </w:p>
    <w:p>
      <w:pPr>
        <w:bidi/>
      </w:pPr>
      <w:r>
        <w:rPr>
          <w:rtl/>
          <w:cs/>
          <w:lang w:val="ar_AE" w:bidi="ar_AE"/>
        </w:rPr>
      </w:r>
      <w:r>
        <w:rPr>
          <w:rtl/>
          <w:cs/>
          <w:lang w:val="ar_AE" w:bidi="ar_AE"/>
        </w:rPr>
        <w:t>يقول بولس إن يسوع سيعود من السماء. وكلمة «السماء» تعني أحيانًا السماء التي نراها: أي المكان الذي تطير فيه الطيور، ونرى فيه السحب، ونرى فيه النجوم ليلًا. لكن كلمة «السماء» تشير في معظم الأحيان إلى المكان الذي يسكن فيه الله مع ملائكته. وفي هذا الجزء من رسالة بولس، يشير بولس إلى المكان الذي يسكن فيه الله.</w:t>
      </w:r>
    </w:p>
    <w:p>
      <w:pPr>
        <w:bidi/>
      </w:pPr>
      <w:r>
        <w:rPr>
          <w:rtl/>
          <w:cs/>
          <w:lang w:val="ar_AE" w:bidi="ar_AE"/>
        </w:rPr>
      </w:r>
      <w:r>
        <w:rPr>
          <w:rtl/>
          <w:cs/>
          <w:lang w:val="ar_AE" w:bidi="ar_AE"/>
        </w:rPr>
        <w:t xml:space="preserve">توقّفوا هنا وناقشوا معًا الكلمة أو العبارة التي ستستخدمونها للتعبير عن </w:t>
      </w:r>
      <w:r>
        <w:rPr>
          <w:b/>
          <w:rtl/>
          <w:cs/>
          <w:lang w:val="ar_AE" w:bidi="ar_AE"/>
        </w:rPr>
        <w:t>السماء</w:t>
      </w:r>
      <w:r>
        <w:rPr>
          <w:rtl/>
          <w:cs/>
          <w:lang w:val="ar_AE" w:bidi="ar_AE"/>
        </w:rPr>
        <w:t xml:space="preserve">. ابحثوا في "قاموس الكلمات الرئيسية" عن كلمة السماء للمزيد من المعلومات.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يقول بولس إن يسوع سيعود ومعه ملائكة أقوياء. الملاك كائن روحي فائق للطبيعة قد خلقه الله. ويقوم الملائكة بمهام مختلفة من أجل الله. وفي هذا المقطع، ربما يأتي الملائكة مع يسوع لينفذوا عقاب الله على الذين لا يعرفون الله.</w:t>
      </w:r>
    </w:p>
    <w:p>
      <w:pPr>
        <w:bidi/>
      </w:pPr>
      <w:r>
        <w:rPr>
          <w:rtl/>
          <w:cs/>
          <w:lang w:val="ar_AE" w:bidi="ar_AE"/>
        </w:rPr>
      </w:r>
      <w:r>
        <w:rPr>
          <w:rtl/>
          <w:cs/>
          <w:lang w:val="ar_AE" w:bidi="ar_AE"/>
        </w:rPr>
        <w:t xml:space="preserve">توقفوا هنا وناقشوا معًا الكلمة أو العبارة التي ستستخدمونها للإشارة إلى </w:t>
      </w:r>
      <w:r>
        <w:rPr>
          <w:b/>
          <w:rtl/>
          <w:cs/>
          <w:lang w:val="ar_AE" w:bidi="ar_AE"/>
        </w:rPr>
        <w:t>ملاك</w:t>
      </w:r>
      <w:r>
        <w:rPr>
          <w:rtl/>
          <w:cs/>
          <w:lang w:val="ar_AE" w:bidi="ar_AE"/>
        </w:rPr>
        <w:t xml:space="preserve">. لمزيد من المعلومات حول كلمة "ملاك"، ارجعوا إلى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يقول بولس إن الله سيدين الذين لا يعرفون الله والذين لا يطيعون إنجيل ربنا يسوع. إن كلمة إنجيل هي ترجمة لكلمة يونانية تعني حرفيًا "الأخبار السارة". والخبر السار في الكتاب المُقدَّس أنَّ الله رتَّب طريقة لخلاص الناس. فسيدين الله الذين لا يطيعون رسالة الأخبار السارة عن يسوع.</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إنجيل</w:t>
      </w:r>
      <w:r>
        <w:rPr>
          <w:rtl/>
          <w:cs/>
          <w:lang w:val="ar_AE" w:bidi="ar_AE"/>
        </w:rPr>
        <w:t xml:space="preserve">. انظروا كلمة إنجيل في قاموس الكلمات الرئيسية للمزيد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والذين لا يعرفون الله سيتعرضون للدينونة. وعندما يدين شخصٌ أفعال شخص آخر، فإنه يقرر إن كانت أفعال ذلك الشخص صحيحة أم خاطئة، وبالتالي إن كان مذنبًا بمخالفة القانون أم بريئًا. وسيعاقب القاضي الشخص إذا رأى أن الشخص كان مذنبًا في عمل شيء خاطئ.</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«الدينونة»</w:t>
      </w:r>
      <w:r>
        <w:rPr>
          <w:rtl/>
          <w:cs/>
          <w:lang w:val="ar_AE" w:bidi="ar_AE"/>
        </w:rPr>
        <w:t xml:space="preserve">. ولمزيدٍ من المعلومات، ابحثوا عن كلمة قاضي في "قاموس الكلمات الرئيسية".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القديسين، أي الذين يؤمنون بيسوع، سينالون الخلاص عندما يعود يسوع. والقديسون، الذين يُدعون غالبًا شعب الله المقدّس، هم الذين دعاهم الله واختارهم بصورة خاصة ليكونوا شعبه. وهؤلاء هم أشخاص ينتمون إلى الله بصفتهم مؤمنين أو أتباعًا للمسيح. </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القديسين</w:t>
      </w:r>
      <w:r>
        <w:rPr>
          <w:rtl/>
          <w:cs/>
          <w:lang w:val="ar_AE" w:bidi="ar_AE"/>
        </w:rPr>
        <w:t xml:space="preserve">» أو «الشعب المقدس». انظروا تعبير </w:t>
      </w:r>
      <w:r>
        <w:rPr>
          <w:b/>
          <w:rtl/>
          <w:cs/>
          <w:lang w:val="ar_AE" w:bidi="ar_AE"/>
        </w:rPr>
        <w:t xml:space="preserve"> قديسين </w:t>
      </w:r>
      <w:r>
        <w:rPr>
          <w:rtl/>
          <w:cs/>
          <w:lang w:val="ar_AE" w:bidi="ar_AE"/>
        </w:rPr>
        <w:t xml:space="preserve">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هؤلاء القديسين سيمجدون يسوع. المجد هو الشُهرة والإكرام اللذين يحصل عليهما الشخص من خلال القيام بشيء مُبهر. عندما يُمجِّد الناسُ الله، فإنهم يُسبِّحون الله، ويُكرِمون الله، ويقولون أمورًا جيدة عن الله. ويقول بولس إن المؤمنين في تسالونيكي هم من بين هؤلاء القديسين، لأنهم آمنوا بشهادة بولس. عندما يقدِّم شخص ما شهادة، فهذا يعني أن الشخص يخبر عن شيءٍ يعرف أنه صحيح حقًا. </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كلمتي </w:t>
      </w:r>
      <w:r>
        <w:rPr>
          <w:b/>
          <w:rtl/>
          <w:cs/>
          <w:lang w:val="ar_AE" w:bidi="ar_AE"/>
        </w:rPr>
        <w:t>المجد</w:t>
      </w:r>
      <w:r>
        <w:rPr>
          <w:rtl/>
          <w:cs/>
          <w:lang w:val="ar_AE" w:bidi="ar_AE"/>
        </w:rPr>
        <w:t xml:space="preserve"> و</w:t>
      </w:r>
      <w:r>
        <w:rPr>
          <w:b/>
          <w:rtl/>
          <w:cs/>
          <w:lang w:val="ar_AE" w:bidi="ar_AE"/>
        </w:rPr>
        <w:t>الشهادة</w:t>
      </w:r>
      <w:r>
        <w:rPr>
          <w:rtl/>
          <w:cs/>
          <w:lang w:val="ar_AE" w:bidi="ar_AE"/>
        </w:rPr>
        <w:t xml:space="preserve">. ولمزيد من المعلومات، ابحثوا عن «المجد» و«الشهادة» في قاموس الكلمات الرئيسية.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وفي ضوء دينونة الله الآتية، يقول بولس إنهم ـ أي بولس وسيلا وتيموثاوس - يصلّون من أجل المؤمنين في تسالونيكي. عندما تصلُّون، أو ترفعون صلاة، فأنتم تتواصلون مع الله. وقد تسبح الله في الصلاة، أو تشكره، أو قد تطلب منه المساعدة، أو تخبره عن الأمور الخاطئة التي فعلتها، أو تطلب منه أن يساعد الآخرين، أو ببساطة تصرخ إليه لأنك تشعر بحزن شديد. في الكتاب المُقدَّس، جميع هذه الأمور هي جزء من الصلاة.</w:t>
      </w:r>
    </w:p>
    <w:p>
      <w:pPr>
        <w:bidi/>
      </w:pPr>
      <w:r>
        <w:rPr>
          <w:rtl/>
          <w:cs/>
          <w:lang w:val="ar_AE" w:bidi="ar_AE"/>
        </w:rPr>
      </w:r>
      <w:r>
        <w:rPr>
          <w:rtl/>
          <w:cs/>
          <w:lang w:val="ar_AE" w:bidi="ar_AE"/>
        </w:rPr>
        <w:t xml:space="preserve">توقّفوا هنا وناقشوا معًا الكلمة أو العبارة التي ستستخدمونها للإشارة لكلمة </w:t>
      </w:r>
      <w:r>
        <w:rPr>
          <w:b/>
          <w:rtl/>
          <w:cs/>
          <w:lang w:val="ar_AE" w:bidi="ar_AE"/>
        </w:rPr>
        <w:t>يُصلِّي</w:t>
      </w:r>
      <w:r>
        <w:rPr>
          <w:rtl/>
          <w:cs/>
          <w:lang w:val="ar_AE" w:bidi="ar_AE"/>
        </w:rPr>
        <w:t xml:space="preserve">. انظروا مصطلح يُصلي في قاموس الكلمات الرئيسية لمزيد من المعلومات. إذا كنتم قد ترجمتم هذه الكلمة فعلًا في سِفر آخر من الكتاب المقدّس، فاستخدموا الكلمة ذاتها التي استُخدمت هناك. أوقِفوا الاستماع إلى هذا التسجيل الصوتي هنا. </w:t>
      </w:r>
    </w:p>
    <w:p>
      <w:pPr>
        <w:bidi/>
      </w:pPr>
      <w:r>
        <w:rPr>
          <w:rtl/>
          <w:cs/>
          <w:lang w:val="ar_AE" w:bidi="ar_AE"/>
        </w:rPr>
      </w:r>
      <w:r>
        <w:rPr>
          <w:rtl/>
          <w:cs/>
          <w:lang w:val="ar_AE" w:bidi="ar_AE"/>
        </w:rPr>
        <w:t xml:space="preserve">ويصلّي بولس وسيلا وتيموثاوس لكي يمنح الله المؤمنين في تسالونيكي القدرة على أن يفعلوا كل ما يقودهم </w:t>
      </w:r>
      <w:r>
        <w:rPr>
          <w:b/>
          <w:rtl/>
          <w:cs/>
          <w:lang w:val="ar_AE" w:bidi="ar_AE"/>
        </w:rPr>
        <w:t xml:space="preserve">الإيمان </w:t>
      </w:r>
      <w:r>
        <w:rPr>
          <w:rtl/>
          <w:cs/>
          <w:lang w:val="ar_AE" w:bidi="ar_AE"/>
        </w:rPr>
        <w:t xml:space="preserve"> بيسوع إلى فعله. استخدموا الكلمة أو العبارة نفسها التي استخدمتموها في المقاطع السابقة للإشارة إلى كلمة "إيمان". لمزيدٍ من المعلومات عن الإيمان، برجاء الرجوع إلى قاموس الكلمات الرئيسية.</w:t>
      </w:r>
    </w:p>
    <w:p>
      <w:pPr>
        <w:bidi/>
      </w:pPr>
      <w:r>
        <w:rPr>
          <w:rtl/>
          <w:cs/>
          <w:lang w:val="ar_AE" w:bidi="ar_AE"/>
        </w:rPr>
      </w:r>
      <w:r>
        <w:rPr>
          <w:rtl/>
          <w:cs/>
          <w:lang w:val="ar_AE" w:bidi="ar_AE"/>
        </w:rPr>
        <w:t xml:space="preserve">ويقدّم بولس هذه الصلاة لأنه يريد من المؤمنين في تسالونيكي أن يكرموا اسم يسوع. ويعرف بولس أنهم لا يستطيعون أن يفعلوا ذلك إلا بواسطة </w:t>
      </w:r>
      <w:r>
        <w:rPr>
          <w:b/>
          <w:rtl/>
          <w:cs/>
          <w:lang w:val="ar_AE" w:bidi="ar_AE"/>
        </w:rPr>
        <w:t>النعمة</w:t>
      </w:r>
      <w:r>
        <w:rPr>
          <w:rtl/>
          <w:cs/>
          <w:lang w:val="ar_AE" w:bidi="ar_AE"/>
        </w:rPr>
        <w:t>. استخدموا الكلمة أو العبارة ذاتها التي استخدمتم في المقاطع السابقة للإشارة إلى "نعمة". للمزيد من المعلومات حول نعمة، انظروا "قاموس الكلمات الرئيسية".</w:t>
      </w:r>
    </w:p>
    <w:p>
      <w:pPr>
        <w:bidi/>
      </w:pPr>
      <w:r>
        <w:rPr>
          <w:rtl/>
          <w:cs/>
          <w:lang w:val="ar_AE" w:bidi="ar_AE"/>
        </w:rPr>
      </w:r>
      <w:r>
        <w:rPr>
          <w:rtl/>
          <w:cs/>
          <w:lang w:val="ar_AE" w:bidi="ar_AE"/>
        </w:rPr>
        <w:t xml:space="preserve">ويقول بولس إن يسوع </w:t>
      </w:r>
      <w:r>
        <w:rPr>
          <w:b/>
          <w:rtl/>
          <w:cs/>
          <w:lang w:val="ar_AE" w:bidi="ar_AE"/>
        </w:rPr>
        <w:t>المسيح</w:t>
      </w:r>
      <w:r>
        <w:rPr>
          <w:rtl/>
          <w:cs/>
          <w:lang w:val="ar_AE" w:bidi="ar_AE"/>
        </w:rPr>
        <w:t xml:space="preserve"> هو الذي يمنح هذه النعمة. استخدموا الكلمة أو العبارة ذاتها التي استخدمتموها في المقاطع السابقة للإشارة إلى كلمة "المسيح". ولمزيد من المعلومات عن كلمة المسيح، ارجعوا إلى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1: 5–12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الثانية 2:1–12</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الثانية 2: 1–12 واحفظوا هذا المقطع في قلوبكم.</w:t>
      </w:r>
    </w:p>
    <w:p>
      <w:pPr>
        <w:bidi/>
      </w:pPr>
      <w:r>
        <w:rPr>
          <w:rtl/>
          <w:cs/>
          <w:lang w:val="ar_AE" w:bidi="ar_AE"/>
        </w:rPr>
      </w:r>
      <w:r>
        <w:rPr>
          <w:rtl/>
          <w:cs/>
          <w:lang w:val="ar_AE" w:bidi="ar_AE"/>
        </w:rPr>
        <w:t>استمعوا إلى نسخة صوتية من رسالة تسالونيكي الثانية 2: 1–12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2: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علّم بولس المؤمنين في تسالونيكي عن دينونة الله الأخيرة، وصلّى لكي يظل المؤمنون أمناء ليسوع. والآن، يواصل بولس رسالته إلى المؤمنين في تسالونيكي ويرد على بعض أسئلتهم. نحن لا نسمع أسئلة المؤمنين في تسالونيكي، لكن يبدو أن بعض المؤمنين ظنوا أن بولس قال إن الرب يسوع المسيح قد عاد بالفعل إلى الأرض ليدين الناس. وادّعى هؤلاء المؤمنون أنهم استقبلوا رؤية روحية، أو إعلانًا، أو رسالة من بولس تقول إن يسوع قد عاد. وتذكّروا أنه عندما كان بولس في تسالونيكي، علّم المؤمنين عما سيحدث عندما يعود يسوع. وتحدث بولس أكثر عن هذا الأمر عندما كتب إلى المؤمنين في تسالونيكي الرسالة الأولى. ومع ذلك، لم يقل بولس إن يسوع قد عاد بالفعل. والآن، يكتب بولس ليقول المزيد عما سبق أن علّمه للمؤمنين في تسالونيكي عن عودة يسوع.</w:t>
      </w:r>
    </w:p>
    <w:p>
      <w:pPr>
        <w:bidi/>
      </w:pPr>
      <w:r>
        <w:rPr>
          <w:rtl/>
          <w:cs/>
          <w:lang w:val="ar_AE" w:bidi="ar_AE"/>
        </w:rPr>
      </w:r>
      <w:r>
        <w:rPr>
          <w:rtl/>
          <w:cs/>
          <w:lang w:val="ar_AE" w:bidi="ar_AE"/>
        </w:rPr>
        <w:t xml:space="preserve">توقَّفوا هنا وتحدثوا عن الأشخاص في مجتمعكم الذين تكون لديهم أحلام أو رؤى روحية من الله أو من آلهة. هل تكون هذه الأحلام أو الرؤى صحيحة دائمًا؟ ماذا يحدث إذا لم تكن الأحلام أو الرؤى صحيحة؟ وكيف تعرفون أن شخصًا ما يشارك معلومات غير صحيحة؟ أوقِفوا الاستماع إلى هذا التسجيل الصوتي هنا. </w:t>
      </w:r>
    </w:p>
    <w:p>
      <w:pPr>
        <w:bidi/>
      </w:pPr>
      <w:r>
        <w:rPr>
          <w:rtl/>
          <w:cs/>
          <w:lang w:val="ar_AE" w:bidi="ar_AE"/>
        </w:rPr>
      </w:r>
      <w:r>
        <w:rPr>
          <w:rtl/>
          <w:cs/>
          <w:lang w:val="ar_AE" w:bidi="ar_AE"/>
        </w:rPr>
        <w:t>يرفض بولس بشدة أولئك الذين علّموا هذه الأمور الكاذبة عن عودة يسوع، ويطلب من المؤمنين في تسالونيكي أن يرفضوا تعليم هؤلاء المعلّمين الكذبة وأن يتمسكوا بالحق بثبات. ويذكّر بولس المؤمنين في تسالونيكي بأن يسوع المسيح لن يعود حتى يتمرّد كثير من الناس على الرب، وحتى يظهر رجل الإثم في العالم. ولأن هذه الأحداث لم تحدث بعد، يوضّح بولس بجلاء أن يسوع لا يمكن أن يكون قد عاد بعد.</w:t>
      </w:r>
    </w:p>
    <w:p>
      <w:pPr>
        <w:bidi/>
      </w:pPr>
      <w:r>
        <w:rPr>
          <w:rtl/>
          <w:cs/>
          <w:lang w:val="ar_AE" w:bidi="ar_AE"/>
        </w:rPr>
      </w:r>
      <w:r>
        <w:rPr>
          <w:rtl/>
          <w:cs/>
          <w:lang w:val="ar_AE" w:bidi="ar_AE"/>
        </w:rPr>
        <w:t>ويواصل بولس شرح المزيد من التفاصيل عن التمرّد العظيم ورجل الإثم هذا الذي سيأتي في الأيام الأخيرة. ونحن لا نفهم تمامًا ما الذي يتحدث عنه بولس. فقد يكون بولس يشير إلى ما كان يحدث في زمنه تحت حكم الإمبراطورية الرومانية؛ إذ كانت الإمبراطورية الرومانية تضطهد الشعب اليهودي وتسيء إلى الهيكل اليهودي. وفي الواقع، بعد فترة من كتابة بولس لهذه الرسالة، دمّر الرومان الهيكل اليهودي. وقد يكون بولس أيضًا يتحدث عن حدث سيقع في المستقبل، ولم يحدث حتى في أيامنا هذه. وما نعرفه هو أن رجل الإثم هذا سيدّعي أن له سلطانًا على كل شخص وكل شيء، وسيجلس رجل الإثم على عرش الله ويدّعي أنه هو نفسه إله.</w:t>
      </w:r>
    </w:p>
    <w:p>
      <w:pPr>
        <w:bidi/>
      </w:pPr>
      <w:r>
        <w:rPr>
          <w:rtl/>
          <w:cs/>
          <w:lang w:val="ar_AE" w:bidi="ar_AE"/>
        </w:rPr>
      </w:r>
      <w:r>
        <w:rPr>
          <w:rtl/>
          <w:cs/>
          <w:lang w:val="ar_AE" w:bidi="ar_AE"/>
        </w:rPr>
        <w:t>ويتحدث بولس عن «الذي يحجز»، أي الشخص أو الشيء الذي يمنع رجل الإثم هذا أو يحجزه. ونحن لا نعرف بالضبط مَن أو ما هو الذي يحجز. ويعتقد بعض الناس أن الذي يحجز هو الحكومة، أو الكنيسة، أو الروح القدس. ويبدو أن بولس كان قد علّم المؤمنين في تسالونيكي عن هذا الشخص أو الشيء عندما كان معهم في تسالونيكي. وفي وقت ما في المستقبل، سيزيل الله الذي يحجز من الوسط، وعندئذ سيُظهِر يسوع حقيقة رجل الإثم.</w:t>
      </w:r>
    </w:p>
    <w:p>
      <w:pPr>
        <w:bidi/>
      </w:pPr>
      <w:r>
        <w:rPr>
          <w:rtl/>
          <w:cs/>
          <w:lang w:val="ar_AE" w:bidi="ar_AE"/>
        </w:rPr>
      </w:r>
      <w:r>
        <w:rPr>
          <w:rtl/>
          <w:cs/>
          <w:lang w:val="ar_AE" w:bidi="ar_AE"/>
        </w:rPr>
        <w:t xml:space="preserve">توقَّفوا هنا وناقشوا كمجموعة: تحدثوا عن موقف قام فيه شخص صالح بستر شخص سيئ، فلم يسمح للناس بأن يروا ما كان يفعله الشخص السيئ. ماذا حدث عندما توقّف الشخص الصالح عن حماية الشخص السيئ؟ أوقِفوا الاستماع إلى هذا التسجيل الصوتي هنا. </w:t>
      </w:r>
    </w:p>
    <w:p>
      <w:pPr>
        <w:bidi/>
      </w:pPr>
      <w:r>
        <w:rPr>
          <w:rtl/>
          <w:cs/>
          <w:lang w:val="ar_AE" w:bidi="ar_AE"/>
        </w:rPr>
      </w:r>
      <w:r>
        <w:rPr>
          <w:rtl/>
          <w:cs/>
          <w:lang w:val="ar_AE" w:bidi="ar_AE"/>
        </w:rPr>
        <w:t>يعمل رجل الإثم هذا نيابةً عن الشيطان نفسه. وسيأتي رجل الإثم بكل قوة وآيات وعجائب كاذبة بقوة الشيطان. وسيخدع رجل الإثم الكثير من الناس حتى يرفض هؤلاء الناس قبول الرسالة الحقيقية عن يسوع المسيح. ولذلك، سيدين الله هؤلاء الناس ويهلكهم. وقد اختار المؤمنون في تسالونيكي أن يحبوا حق إنجيل يسوع المسيح، ولذلك سيخلّص الله المؤمنين في تسالونيكي عندما يأتي يسوع ليدين الناس. أما الذين يتبعون رجل الإثم فهم يرفضون الحق، ولذلك سيدين الله هؤلاء الناس عندما يعود الرب يسوع ليدين الناس. ولأن هؤلاء الناس يرفضون الله، يجعلهم الله يؤمنون بأمور كاذبة عن الله. ولا يقول بولس بالتحديد كيف يجعل الله هؤلاء الناس يؤمنون بأمور كاذبة، ولكن يبدو أن الله يرسل شيئًا (عمل الضلال) ليعمل في أذهان الناس وقلوبهم ويجعلهم يؤمنون بأمور خاطئة عن الله. ويفعل الله ذلك لأن هؤلاء الناس قد رفضوا الله بالفعل. ومن العدل أن يدين الله هؤلاء الناس لأنهم يرفضون الحق ويحبون الشر.</w:t>
      </w:r>
    </w:p>
    <w:p>
      <w:pPr>
        <w:bidi/>
      </w:pPr>
      <w:r>
        <w:rPr>
          <w:rtl/>
          <w:cs/>
          <w:lang w:val="ar_AE" w:bidi="ar_AE"/>
        </w:rPr>
      </w:r>
      <w:r>
        <w:rPr>
          <w:rtl/>
          <w:cs/>
          <w:lang w:val="ar_AE" w:bidi="ar_AE"/>
        </w:rPr>
        <w:t>ويشجّع بولس المؤمنين في تسالونيكي بتذكيرهم بأن الله سيهلك رجل الإثم هذا بالتأكيد. ويدعو بولس رجل الإثم «ابن الهلاك». ومنذ البداية، خطط الله أن يدين رجل الإثم هذا ويهلكه نهائيًا.</w:t>
      </w:r>
    </w:p>
    <w:p>
      <w:pPr>
        <w:bidi/>
      </w:pPr>
      <w:r>
        <w:rPr>
          <w:rtl/>
          <w:cs/>
          <w:lang w:val="ar_AE" w:bidi="ar_AE"/>
        </w:rPr>
      </w:r>
      <w:r>
        <w:rPr>
          <w:rtl/>
          <w:cs/>
          <w:lang w:val="ar_AE" w:bidi="ar_AE"/>
        </w:rPr>
        <w:t xml:space="preserve">توقَّفوا هنا وصِفوا شخصًا في ثقافتكم هو سيئ إلى درجة أن الناس يعرفون أن الله سيدين هذا الشخص يومًا ما. أوقِفوا الاستماع إلى هذا التسجيل الصوتي هنا. </w:t>
      </w:r>
    </w:p>
    <w:p>
      <w:pPr>
        <w:bidi/>
      </w:pPr>
      <w:r>
        <w:rPr>
          <w:rtl/>
          <w:cs/>
          <w:lang w:val="ar_AE" w:bidi="ar_AE"/>
        </w:rPr>
      </w:r>
      <w:r>
        <w:rPr>
          <w:rtl/>
          <w:cs/>
          <w:lang w:val="ar_AE" w:bidi="ar_AE"/>
        </w:rPr>
        <w:t>وسيهلك الرب يسوع المسيح نفسه رجل الإثم هذا إلى الأبد. وسيفعل المسيح يسوع ذلك بالكلمات التي ينطق بها بفمه. وعندما يعود يسوع، سيهلك رجل الإثم، مما سيُظهر هذا أن رجل الإثم لا يملك أي قوة على الإطلاق!</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2: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يتحدث بولس عن الأحداث التي ستحدث قبل عودة يسوع، حتى لا يرتبك المؤمنون في تسالونيكي.</w:t>
      </w:r>
    </w:p>
    <w:p>
      <w:pPr>
        <w:bidi/>
      </w:pPr>
      <w:r>
        <w:rPr>
          <w:rtl/>
          <w:cs/>
          <w:lang w:val="ar_AE" w:bidi="ar_AE"/>
        </w:rPr>
      </w:r>
      <w:r>
        <w:rPr>
          <w:b/>
          <w:rtl/>
          <w:cs/>
          <w:lang w:val="ar_AE" w:bidi="ar_AE"/>
        </w:rPr>
        <w:t>وفي الجزء الثاني:</w:t>
      </w:r>
      <w:r>
        <w:rPr>
          <w:rtl/>
          <w:cs/>
          <w:lang w:val="ar_AE" w:bidi="ar_AE"/>
        </w:rPr>
        <w:t xml:space="preserve"> يذكّر بولس المؤمنين في تسالونيكي باختصار بما علّمهم إياه عندما كان عندهم في تسالونيكي.</w:t>
      </w:r>
    </w:p>
    <w:p>
      <w:pPr>
        <w:bidi/>
      </w:pPr>
      <w:r>
        <w:rPr>
          <w:rtl/>
          <w:cs/>
          <w:lang w:val="ar_AE" w:bidi="ar_AE"/>
        </w:rPr>
      </w:r>
      <w:r>
        <w:rPr>
          <w:b/>
          <w:rtl/>
          <w:cs/>
          <w:lang w:val="ar_AE" w:bidi="ar_AE"/>
        </w:rPr>
        <w:t>وفي الجزء الثالث:</w:t>
      </w:r>
      <w:r>
        <w:rPr>
          <w:rtl/>
          <w:cs/>
          <w:lang w:val="ar_AE" w:bidi="ar_AE"/>
        </w:rPr>
        <w:t xml:space="preserve"> يقدّم بولس المزيد من التفاصيل عن بعض الأحداث التي ستحدث قبل عودة يسوع.</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وسيلا وتيموثاوس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المعلّمون الكذبة، الذين يتحدثون بشكل خاطئ عن يوم الرب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رجل الإثم</w:t>
      </w:r>
    </w:p>
    <w:p>
      <w:pPr>
        <w:pStyle w:val="ListBullet"/>
        <w:bidi/>
        <w:spacing w:line="240" w:lineRule="auto"/>
        <w:ind w:left="720"/>
      </w:pPr>
      <w:r>
        <w:rPr>
          <w:rtl/>
          <w:cs/>
          <w:lang w:val="ar_AE" w:bidi="ar_AE"/>
        </w:rPr>
      </w:r>
      <w:r>
        <w:rPr>
          <w:rtl/>
          <w:cs/>
          <w:lang w:val="ar_AE" w:bidi="ar_AE"/>
        </w:rPr>
        <w:t>الذي يحجز (تذكّروا أنه قد لا يكون شخصًا)</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يشرح بولس بصورة عامة ما سيحدث قبل مَجِيء يسوع ليدين العالم. ويسمّي بولس هذا الوقت «يوم الربِ»، أو « يَوْم الْمَسِيحِ». ويكتب بولس عن هذه الأحداث لأن المؤمنين في تسالونيكي كانوا مرتبكين وقلقين من أن يكون يوم الرب قد حدث بالفعل. ويطلب بولس من المؤمنين في تسالونيكي ألا يصدقوا الذين يُعلّمون تعاليم خاطئة عن يوم الرب. وحتى إذا قال هؤلاء الأشخاص إنهم تلقّوا رؤيا أو رسالة من الله، أو خبرًا شفهيًا، أو حتى رسالة من بولس ورفقائه، فيجب على أهل تسالونيكي ألا يصدقوا هؤلاء الأشخاص.</w:t>
      </w:r>
    </w:p>
    <w:p>
      <w:pPr>
        <w:bidi/>
      </w:pPr>
      <w:r>
        <w:rPr>
          <w:rtl/>
          <w:cs/>
          <w:lang w:val="ar_AE" w:bidi="ar_AE"/>
        </w:rPr>
      </w:r>
      <w:r>
        <w:rPr>
          <w:rtl/>
          <w:cs/>
          <w:lang w:val="ar_AE" w:bidi="ar_AE"/>
        </w:rPr>
        <w:t>ثم يذكّر بولس المؤمنين في تسالونيكي بالأمور التي يجب أن تحدث قبل أن يعود يسوع. ويقول بولس إن هذه الأحداث لم تحدث بعد، وبذلك يثبت بولس أن يسوع لم يعد بعد. ويقول بولس إنه سيحدث تمرّد كبير ضد الله، عندما ينقلب كثير من الناس على الله ويقاومون الله وشعب الله. كما يقول بولس إن الأثيم سيظهر قبل مجيء يسوع. سيدّعي الأثيم هذا أنه الله، وسيطلب من جميع الناس أن يعبدوه كما لو كان إلهًا. ونحن لا نعرف ما إذا كان هذا الرجل شخصًا حقيقيًا أم رمزًا لشيء ما، لكن إذا كانت لغتكم تتطلب اختيار تفسير واحد، فينبغي أن تفترضوا أن الأثيم هو شخص. فهذا الأثيم هو رجل شرير ولا يتبع شرائع الله. وتقول بعض الترجمات إنه هو الأثيم أو إِنْسَان الْخَطِيَّة. وهذا الرجل هو «ابن الهلاك»، أي إنه محكوم عليه بالهلاك، وهذا يعني أن الله سيعاقب هذا الرجل إلى الأبد.</w:t>
      </w:r>
    </w:p>
    <w:p>
      <w:pPr>
        <w:bidi/>
      </w:pPr>
      <w:r>
        <w:rPr>
          <w:rtl/>
          <w:cs/>
          <w:lang w:val="ar_AE" w:bidi="ar_AE"/>
        </w:rPr>
      </w:r>
      <w:r>
        <w:rPr>
          <w:rtl/>
          <w:cs/>
          <w:lang w:val="ar_AE" w:bidi="ar_AE"/>
        </w:rPr>
        <w:t xml:space="preserve">توقَّفوا هنا وناقشوا كمجموعة: بناءً على هذا الوصف الأثيم، كيف ستتحدثون عن إِنْسَان الْخَطِيَّة في ترجمتكم؟ فكّروا في الطريقة التي وصفتم بها الشخص السيئ في الخطوة الثانية. كيف ستقولون إن هذا الرجل هو «ابن الهلاك»، أو إنه شخص سيعاقبه الله إلى الأبد؟ أوقِفوا الاستماع إلى هذا التسجيل الصوتي هنا. </w:t>
      </w:r>
    </w:p>
    <w:p>
      <w:pPr>
        <w:bidi/>
      </w:pPr>
      <w:r>
        <w:rPr>
          <w:rtl/>
          <w:cs/>
          <w:lang w:val="ar_AE" w:bidi="ar_AE"/>
        </w:rPr>
      </w:r>
      <w:r>
        <w:rPr>
          <w:rtl/>
          <w:cs/>
          <w:lang w:val="ar_AE" w:bidi="ar_AE"/>
        </w:rPr>
        <w:t>في الجزء الثاني، يستخدم بولس سؤالًا ليذكّر المؤمنين في تسالونيكي بأنه سبق أن علّمهم هذه الأمور عندما كان معهم شخصيًا. ويقول بولس لهم: «أَمَا تَذْكُرُونَ أَنِّي وَأَنَا بَعْدُ عِنْدَكُمْ، كُنْتُ أَقُولُ لَكُمْ هَذَا؟» وكان بولس قد أخبر المؤمنين في تسالونيكي أن كثيرًا من الناس سيتمردون على الله قبل يوم الرب. وكان ينبغي للمؤمنين في تسالونيكي أن يعرفوا بالفعل أن رجل الخطية سيظهر قبل يوم الرب، وأنه سيدّعي أنه الله. وكان ينبغي للمؤمنين في تسالونيكي أيضًا أن يعرفوا أن هناك مَن يحجز الأثيم ويمنعه من الظهور. وكان ينبغي للمؤمنين أن يعرفوا مَن أو ما هو الذي يحجز. فالذي يحجز هذا إنما يحجز إِنْسَان الْخَطِيَّة، مثلما يمنع الحبل حيوانًا من الانطلاق، أو مثلما يمنع السجن مجرمًا من الخروج. كما أن الذي يحجز هذا يمنع الناس من أن يدركوا تمامًا ما يفعله إِنْسَان الْخَطِيَّةِ سرًا في أنحاء العالم للتأثير على البشر ليفعلوا أمورًا خاطئة.</w:t>
      </w:r>
    </w:p>
    <w:p>
      <w:pPr>
        <w:bidi/>
      </w:pPr>
      <w:r>
        <w:rPr>
          <w:rtl/>
          <w:cs/>
          <w:lang w:val="ar_AE" w:bidi="ar_AE"/>
        </w:rPr>
      </w:r>
      <w:r>
        <w:rPr>
          <w:rtl/>
          <w:cs/>
          <w:lang w:val="ar_AE" w:bidi="ar_AE"/>
        </w:rPr>
        <w:t>وفي الجزء الثالث، يعلّم بولس بمزيد من التفصيل عن بعض الأحداث التي يجب أن تحدث قبل أن يعود يسوع. يقول بولس إنه أيًا كان مَن أو ما هو الذي يحجز، فإنه في الوقت الحالي يحجز الأثيم. وعندما يتنحّى الذي يحجز عن الطريق، سيظهر الأَثِيمُ في العالم. وقبل أن يواصل بولس شرح ما سيفعله الأَثِيمُ، يشجّع المؤمنين بتوضيح كيف أن يسوع سيهلك الأَثِيم هذا يومًا ما. ويقول بولس إن يسوع سيهلك الأَثِيم، بنفخة فمه وبهاء أو جلال حضوره. وربما يعني هذا أن يسوع سيأتي بطريقة مجيدة وقوية ويتكلم، وأن كلام يسوع وظهوره سيهلكان الأَثِيم.</w:t>
      </w:r>
    </w:p>
    <w:p>
      <w:pPr>
        <w:bidi/>
      </w:pPr>
      <w:r>
        <w:rPr>
          <w:rtl/>
          <w:cs/>
          <w:lang w:val="ar_AE" w:bidi="ar_AE"/>
        </w:rPr>
      </w:r>
      <w:r>
        <w:rPr>
          <w:rtl/>
          <w:cs/>
          <w:lang w:val="ar_AE" w:bidi="ar_AE"/>
        </w:rPr>
        <w:t xml:space="preserve">توقَّفوا هنا وناقشوا كمجموعة: كيف ستتحدثون عن إهلاك يسوع للأَثِيم بنفخة فمه وبهاء جلاله؟ أوقِفوا الاستماع إلى هذا التسجيل الصوتي هنا. </w:t>
      </w:r>
    </w:p>
    <w:p>
      <w:pPr>
        <w:bidi/>
      </w:pPr>
      <w:r>
        <w:rPr>
          <w:rtl/>
          <w:cs/>
          <w:lang w:val="ar_AE" w:bidi="ar_AE"/>
        </w:rPr>
      </w:r>
      <w:r>
        <w:rPr>
          <w:rtl/>
          <w:cs/>
          <w:lang w:val="ar_AE" w:bidi="ar_AE"/>
        </w:rPr>
        <w:t>والآن يصف بولس كيف سيتصرف الأَثِيمُ قبل أن يهلكه يسوع. فسيتصرف الأَثِيمُ كما يتصرف الشيطان في العالم، وسيصنع آيات وعجائب تجعل الناس يصدقون كذبة مفادها أن الأَثِيم قوي مثله مثل الله. كيف يستطيع الأَثِيم أن يكذب على الناس بهذه السهولة؟ يوضح بولس أن هؤلاء الناس ظلوا يرفضون أن يحبوا الحق وأن يبحثوا عن الحق، ولذلك لا يخلّص الله هؤلاء الناس. بل إن هؤلاء الناس قد ابتهجوا أو فرحوا بفعل الأمور الشريرة. ولذلك، قبل أن يهلك يسوع الأَثِيم، سيجعل الله الناس يفكرون بطريقة خاطئة جدًا ويصدقون أكاذيبه.</w:t>
      </w:r>
    </w:p>
    <w:p>
      <w:pPr>
        <w:bidi/>
      </w:pPr>
      <w:r>
        <w:rPr>
          <w:rtl/>
          <w:cs/>
          <w:lang w:val="ar_AE" w:bidi="ar_AE"/>
        </w:rPr>
      </w:r>
      <w:r>
        <w:rPr>
          <w:rtl/>
          <w:cs/>
          <w:lang w:val="ar_AE" w:bidi="ar_AE"/>
        </w:rPr>
        <w:t xml:space="preserve">توقَّفوا هنا وناقشوا كمجموعة: كيف ستصفون الطريقة التي يتصرف بها الأَثِيم؟ كيف ستشرح الطريقة التي بها يستطيع الأثيم أن يجعل هذا العدد الكبير من الناس يصدقون الأكاذيب؟ وبعبارة أخرى، صفوا لماذا يكون هؤلاء الناس مستعدين لتصديق الأكاذيب. أوقِفوا الاستماع إلى هذا التسجيل الصوتي هنا. </w:t>
      </w:r>
    </w:p>
    <w:p>
      <w:pPr>
        <w:bidi/>
      </w:pPr>
      <w:r>
        <w:rPr>
          <w:rtl/>
          <w:cs/>
          <w:lang w:val="ar_AE" w:bidi="ar_AE"/>
        </w:rPr>
      </w:r>
      <w:r>
        <w:rPr>
          <w:rtl/>
          <w:cs/>
          <w:lang w:val="ar_AE" w:bidi="ar_AE"/>
        </w:rPr>
        <w:t xml:space="preserve">توقَّفوا هنا وناقشوا كمجموعة: كيف ستشرحون أنه بعد أن يظهر الإثيم ويُظهر الله حقيقته، سيهلك يسوع الإثيم؟ لا يهلك يسوع الإثيم إلا بعد أن يُظهر حقيقته ويفعل أعماله الشريرة. كيف ستجعلون ذلك واضحًا في ترجمتكم؟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2: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وسيلا وتيموثاوس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المعلّمون الكذبة، الذين يتحدثون بشكل خاطئ عن يوم الرب</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إنسان الخطية (الأثيم)</w:t>
      </w:r>
    </w:p>
    <w:p>
      <w:pPr>
        <w:pStyle w:val="ListBullet"/>
        <w:bidi/>
        <w:spacing w:line="240" w:lineRule="auto"/>
        <w:ind w:left="720"/>
      </w:pPr>
      <w:r>
        <w:rPr>
          <w:rtl/>
          <w:cs/>
          <w:lang w:val="ar_AE" w:bidi="ar_AE"/>
        </w:rPr>
      </w:r>
      <w:r>
        <w:rPr>
          <w:rtl/>
          <w:cs/>
          <w:lang w:val="ar_AE" w:bidi="ar_AE"/>
        </w:rPr>
        <w:t>الذي يحجز (تذكّروا أنه قد لا يكون شخصًا)</w:t>
      </w:r>
    </w:p>
    <w:p>
      <w:pPr>
        <w:pStyle w:val="ListBullet"/>
        <w:bidi/>
        <w:spacing w:line="240" w:lineRule="auto"/>
        <w:ind w:left="720"/>
      </w:pPr>
      <w:r>
        <w:rPr>
          <w:rtl/>
          <w:cs/>
          <w:lang w:val="ar_AE" w:bidi="ar_AE"/>
        </w:rPr>
      </w:r>
      <w:r>
        <w:rPr>
          <w:rtl/>
          <w:cs/>
          <w:lang w:val="ar_AE" w:bidi="ar_AE"/>
        </w:rPr>
        <w:t>الشيطان</w:t>
      </w:r>
    </w:p>
    <w:p>
      <w:pPr>
        <w:pStyle w:val="ListBullet"/>
        <w:bidi/>
        <w:spacing w:line="240" w:lineRule="auto"/>
        <w:ind w:left="720"/>
      </w:pPr>
      <w:r>
        <w:rPr>
          <w:rtl/>
          <w:cs/>
          <w:lang w:val="ar_AE" w:bidi="ar_AE"/>
        </w:rPr>
      </w:r>
      <w:r>
        <w:rPr>
          <w:rtl/>
          <w:cs/>
          <w:lang w:val="ar_AE" w:bidi="ar_AE"/>
        </w:rPr>
        <w:t>وغير المؤمنين.</w:t>
      </w:r>
    </w:p>
    <w:p>
      <w:pPr>
        <w:bidi/>
      </w:pPr>
      <w:r>
        <w:rPr>
          <w:rtl/>
          <w:cs/>
          <w:lang w:val="ar_AE" w:bidi="ar_AE"/>
        </w:rPr>
      </w:r>
      <w:r>
        <w:rPr>
          <w:rtl/>
          <w:cs/>
          <w:lang w:val="ar_AE" w:bidi="ar_AE"/>
        </w:rPr>
        <w:t xml:space="preserve">عليكم كمجموعة أن تُمثِّلوا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يكتب بولس عن الترتيب العام للأحداث التي ستحدث قبل عودة يسوع. ويكتب بولس عن هذه الأحداث ليصحح ارتباك المؤمنين في تسالونيكي. ويخبر بولس أهل تسالونيكي ألا يقلقوا من أن يكون يوم الرب قد بدأ بالفعل. ويخبرهم (أي المؤمنين في تسالونيكي) ألا يصدقوا الذين يعلّمون تعليمًا خاطئًا، حتى لو ادعى هؤلاء الأشخاص أن هذا التعليم جاء من الله أو من بولس ورفقائه.</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الممثلين الذين يؤدون دور المعلمين الكذبة: "ما الذي تشعرون به أو تفكرون فيه؟"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يذكّر بولس المؤمنين في تسالونيكي باختصار بالأمور التي علّمهم إياها عندما كان في تسالونيكي.</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الثالث، يعلّم بولس بمزيد من التفصيل عن بعض الأحداث التي ستحدث قبل عودة يسوع. سيُرفع الذي يحجز من الوسط، ثم يُكشف أو يُستعلن الأثيم. وسيخدع إنسان الخطية الذين لا يعرفون يسوع ولا يتبعونه، وسيقود هؤلاء الناس إلى الدينونة والهلاك. ويقول بولس إن الله يدين هؤلاء الناس ويهلكهم لأنهم يرفضون محبة الحق والوثوق بيسوع لكي يخلّصهم. ويجعل الله هؤلاء الناس يصدقون الأكاذيب أكثر، لأنهم قد اختاروا بالفعل رفض الحق ومحبة الشر. ويقول بولس إن يسوع سيأتي ويهلك الأثيم هذا.</w:t>
      </w:r>
    </w:p>
    <w:p>
      <w:pPr>
        <w:bidi/>
      </w:pPr>
      <w:r>
        <w:rPr>
          <w:rtl/>
          <w:cs/>
          <w:lang w:val="ar_AE" w:bidi="ar_AE"/>
        </w:rPr>
      </w:r>
      <w:r>
        <w:rPr>
          <w:rtl/>
          <w:cs/>
          <w:lang w:val="ar_AE" w:bidi="ar_AE"/>
        </w:rPr>
        <w:t>وأن إنسان الخطية هذا سيعمل بقوة الشيطان، وسيأتي بآيات وعجائب تجعل الناس يظنون أن لديه قوة الله. وسيصدق الناس هذه المعجزات لأنهم لا يريدون أن يعرفوا الحق. ولذلك يسمح الله لهم بأن يصدقوا الأكاذيب، وسيدينهم لأنهم يفرحون بفعل الشر بدلًا من الإيمان بالحق.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2: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يدعو بولس المؤمنين في تسالونيكي مرة أخرى </w:t>
      </w:r>
      <w:r>
        <w:rPr>
          <w:b/>
          <w:rtl/>
          <w:cs/>
          <w:lang w:val="ar_AE" w:bidi="ar_AE"/>
        </w:rPr>
        <w:t>الإخوة</w:t>
      </w:r>
      <w:r>
        <w:rPr>
          <w:rtl/>
          <w:cs/>
          <w:lang w:val="ar_AE" w:bidi="ar_AE"/>
        </w:rPr>
        <w:t>. وهذا يُظهر محبة بولس للمؤمنين، حتى وهو يكتب إليهم ليصحح أفكارهم. وكما تتذكرون، كثيرًا ما يستخدم بولس هذه الكلمة ليشير إلى المؤمنين الآخرين، رجالًا ونساءً. استخدموا الكلمة ذاتها أو العبارة التي استخدمتموها في المقاطع السابقة للإشارة إلى الإخوة أو الإخوة والأخوات.</w:t>
      </w:r>
    </w:p>
    <w:p>
      <w:pPr>
        <w:bidi/>
      </w:pPr>
      <w:r>
        <w:rPr>
          <w:rtl/>
          <w:cs/>
          <w:lang w:val="ar_AE" w:bidi="ar_AE"/>
        </w:rPr>
      </w:r>
      <w:r>
        <w:rPr>
          <w:rtl/>
          <w:cs/>
          <w:lang w:val="ar_AE" w:bidi="ar_AE"/>
        </w:rPr>
        <w:t xml:space="preserve">يكتب بولس إلى المؤمنين في تسالونيكي ليشرح لهم بعض الأمور المتعلقة بمجيء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xml:space="preserve"> أو مجيئه الثاني. وهذا يشير إلى عودة الرب يسوع، أي الوقت الذي سيعود فيه يسوع إلى الأرض للمرة الثانية. استخدموا الكلمات أو العبارات نفسها التي استخدمتموها لألقاب الرب والمسيح في المقاطع السابقة. ولمزيد من المعلومات عن الرب والمسيح، راجعوا قاموس الكلمات الرئيسية.</w:t>
      </w:r>
    </w:p>
    <w:p>
      <w:pPr>
        <w:bidi/>
      </w:pPr>
      <w:r>
        <w:rPr>
          <w:rtl/>
          <w:cs/>
          <w:lang w:val="ar_AE" w:bidi="ar_AE"/>
        </w:rPr>
      </w:r>
      <w:r>
        <w:rPr>
          <w:rtl/>
          <w:cs/>
          <w:lang w:val="ar_AE" w:bidi="ar_AE"/>
        </w:rPr>
        <w:t xml:space="preserve">استخدموا الكلمات أو العبارات نفسها التي استخدمتموها في المقاطع السابقة للتعبير عن </w:t>
      </w:r>
      <w:r>
        <w:rPr>
          <w:b/>
          <w:rtl/>
          <w:cs/>
          <w:lang w:val="ar_AE" w:bidi="ar_AE"/>
        </w:rPr>
        <w:t>الرب</w:t>
      </w:r>
      <w:r>
        <w:rPr>
          <w:rtl/>
          <w:cs/>
          <w:lang w:val="ar_AE" w:bidi="ar_AE"/>
        </w:rPr>
        <w:t xml:space="preserve"> و</w:t>
      </w:r>
      <w:r>
        <w:rPr>
          <w:b/>
          <w:rtl/>
          <w:cs/>
          <w:lang w:val="ar_AE" w:bidi="ar_AE"/>
        </w:rPr>
        <w:t>المسيح</w:t>
      </w:r>
      <w:r>
        <w:rPr>
          <w:rtl/>
          <w:cs/>
          <w:lang w:val="ar_AE" w:bidi="ar_AE"/>
        </w:rPr>
        <w:t xml:space="preserve">. وإذا كنتم قد ترجمتم هذه الفكرة بالفعل في سِفر آخر من الكتاب المُقَدِّس، فاستخدموا الكلمة أو العبارة ذاتها التي استخدمتموها هناك. أوقِفوا الاستماع إلى هذا التسجيل الصوتي هنا. </w:t>
      </w:r>
    </w:p>
    <w:p>
      <w:pPr>
        <w:bidi/>
      </w:pPr>
      <w:r>
        <w:rPr>
          <w:rtl/>
          <w:cs/>
          <w:lang w:val="ar_AE" w:bidi="ar_AE"/>
        </w:rPr>
      </w:r>
      <w:r>
        <w:rPr>
          <w:rtl/>
          <w:cs/>
          <w:lang w:val="ar_AE" w:bidi="ar_AE"/>
        </w:rPr>
        <w:t>كان بعض المؤمنين قد تلقوا معلومات خاطئة عن طريق روح، أو كلمة، أو رسالة. وتشير كلمة «روح» إلى رسالة من الله يعطيها بروحه. وكثيرًا ما يشير الكتاب المقدس إلى هذا النوع من الرسائل على أنه «نبوة». ويمكنكم أن تقولوا «الروح» أو «النبوة». أما تلقي المعلومات عن طريق «كلمة»، فالأمر مشابه؛ إذ ربما يشير الكلام إلى شخص يتحدث أو يعلّم رسالة من الله. أما «الرسالة» فهي رسالة مكتوبة يكتبها شخص إلى شخص آخر أو إلى مجموعة من الناس.</w:t>
      </w:r>
    </w:p>
    <w:p>
      <w:pPr>
        <w:bidi/>
      </w:pPr>
      <w:r>
        <w:rPr>
          <w:rtl/>
          <w:cs/>
          <w:lang w:val="ar_AE" w:bidi="ar_AE"/>
        </w:rPr>
      </w:r>
      <w:r>
        <w:rPr>
          <w:rtl/>
          <w:cs/>
          <w:lang w:val="ar_AE" w:bidi="ar_AE"/>
        </w:rPr>
        <w:t xml:space="preserve">توقفوا هنا وناقشوا كمجموعة كيف ستتحدثون عن </w:t>
      </w:r>
      <w:r>
        <w:rPr>
          <w:b/>
          <w:rtl/>
          <w:cs/>
          <w:lang w:val="ar_AE" w:bidi="ar_AE"/>
        </w:rPr>
        <w:t>روح</w:t>
      </w:r>
      <w:r>
        <w:rPr>
          <w:rtl/>
          <w:cs/>
          <w:lang w:val="ar_AE" w:bidi="ar_AE"/>
        </w:rPr>
        <w:t xml:space="preserve"> أو </w:t>
      </w:r>
      <w:r>
        <w:rPr>
          <w:b/>
          <w:rtl/>
          <w:cs/>
          <w:lang w:val="ar_AE" w:bidi="ar_AE"/>
        </w:rPr>
        <w:t>كلمة</w:t>
      </w:r>
      <w:r>
        <w:rPr>
          <w:rtl/>
          <w:cs/>
          <w:lang w:val="ar_AE" w:bidi="ar_AE"/>
        </w:rPr>
        <w:t xml:space="preserve"> أو </w:t>
      </w:r>
      <w:r>
        <w:rPr>
          <w:b/>
          <w:rtl/>
          <w:cs/>
          <w:lang w:val="ar_AE" w:bidi="ar_AE"/>
        </w:rPr>
        <w:t>رسالة</w:t>
      </w:r>
      <w:r>
        <w:rPr>
          <w:rtl/>
          <w:cs/>
          <w:lang w:val="ar_AE" w:bidi="ar_AE"/>
        </w:rPr>
        <w:t xml:space="preserve"> قد تلقاها الناس بخصوص يوم الرب. وإذا لزم الأمر، ارجعوا إلى قاموس الكلمات الرئيسية، لمزيد من المعلومات عن «النبوة». أوقِفوا الاستماع إلى هذا التسجيل الصوتي هنا. </w:t>
      </w:r>
    </w:p>
    <w:p>
      <w:pPr>
        <w:bidi/>
      </w:pPr>
      <w:r>
        <w:rPr>
          <w:rtl/>
          <w:cs/>
          <w:lang w:val="ar_AE" w:bidi="ar_AE"/>
        </w:rPr>
      </w:r>
      <w:r>
        <w:rPr>
          <w:rtl/>
          <w:cs/>
          <w:lang w:val="ar_AE" w:bidi="ar_AE"/>
        </w:rPr>
        <w:t>يوم الرب هو اليوم الذي سيعود فيه يسوع ليدين الناس، ويقرر إن كانت أفعالهم صحيحة أم خاطئة، وإن كانوا قد اتبعوا يسوع أم لا. والذين اتبعوا يسوع سيذهبون ليعيشوا مع الله إلى الأبد في السماء. ولا نعرف متى سيعود يسوع، لكن الله أعطانا بعض الأوصاف للأمور التي ستحدث قبل عودة يسوع.</w:t>
      </w:r>
    </w:p>
    <w:p>
      <w:pPr>
        <w:bidi/>
      </w:pPr>
      <w:r>
        <w:rPr>
          <w:rtl/>
          <w:cs/>
          <w:lang w:val="ar_AE" w:bidi="ar_AE"/>
        </w:rPr>
      </w:r>
      <w:r>
        <w:rPr>
          <w:rtl/>
          <w:cs/>
          <w:lang w:val="ar_AE" w:bidi="ar_AE"/>
        </w:rPr>
        <w:t xml:space="preserve">توقفوا هنا وناقشوا كمجموعة العبارة التي ستستخدمونها للتعبير عن </w:t>
      </w:r>
      <w:r>
        <w:rPr>
          <w:b/>
          <w:rtl/>
          <w:cs/>
          <w:lang w:val="ar_AE" w:bidi="ar_AE"/>
        </w:rPr>
        <w:t>يوم المسيح، أو يوم الرب</w:t>
      </w:r>
      <w:r>
        <w:rPr>
          <w:rtl/>
          <w:cs/>
          <w:lang w:val="ar_AE" w:bidi="ar_AE"/>
        </w:rPr>
        <w:t xml:space="preserve">. وإذا كنتم قد ترجمتم هذه العبارة بالفعل في سفر آخر من الكتاب المقدس، فاستخدموا العبارة ذاتها هنا. أوقِفوا الاستماع إلى هذا التسجيل الصوتي هنا. </w:t>
      </w:r>
    </w:p>
    <w:p>
      <w:pPr>
        <w:bidi/>
      </w:pPr>
      <w:r>
        <w:rPr>
          <w:rtl/>
          <w:cs/>
          <w:lang w:val="ar_AE" w:bidi="ar_AE"/>
        </w:rPr>
      </w:r>
      <w:r>
        <w:rPr>
          <w:rtl/>
          <w:cs/>
          <w:lang w:val="ar_AE" w:bidi="ar_AE"/>
        </w:rPr>
        <w:t>ثم يعلّم بولس المؤمنين في تسالونيكي عن الأحداث التي ستقع قبل أن يأتي يسوع مرة أخرى. يقول بولس إنه سيحدث تمرد عظيم على الله، حيث سينقلب كثيرون على الله وعلى شعبه. ويشير هذا الارْتِدَاد إلى حدث سيقع في المستقبل عندما يتمرد معظم الناس في العالم على الله بشكل صريح.</w:t>
      </w:r>
    </w:p>
    <w:p>
      <w:pPr>
        <w:bidi/>
      </w:pPr>
      <w:r>
        <w:rPr>
          <w:rtl/>
          <w:cs/>
          <w:lang w:val="ar_AE" w:bidi="ar_AE"/>
        </w:rPr>
      </w:r>
      <w:r>
        <w:rPr>
          <w:rtl/>
          <w:cs/>
          <w:lang w:val="ar_AE" w:bidi="ar_AE"/>
        </w:rPr>
        <w:t>توقَّفوا هنا وناقشوا كمجموعة الكلمة أو العبارة التي ستستخدمونها للتعبير عن "</w:t>
      </w:r>
      <w:r>
        <w:rPr>
          <w:b/>
          <w:rtl/>
          <w:cs/>
          <w:lang w:val="ar_AE" w:bidi="ar_AE"/>
        </w:rPr>
        <w:t>التمرد</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ويقول بولس إنه لا بد أولًا أن يُستعلن إنسان الخطية. والشخص الأثيم هو شخص لا يهتم بطاعة الناموس. وفي الكتاب المُقدَّس، لا يتبع الأثمة شرائع الله. والأشخاص الذين يعيشون بلا شريعة يفعلون أمورًا شريرة تجعل مجتمعاتهم مضطربة وتسودها الفوضى. وسيعارض هذا الرجل ناموس الله ويقود الآخرين إلى رفض شريعة الله.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الإثم</w:t>
      </w:r>
      <w:r>
        <w:rPr>
          <w:rtl/>
          <w:cs/>
          <w:lang w:val="ar_AE" w:bidi="ar_AE"/>
        </w:rPr>
        <w:t xml:space="preserve"> ولمزيد من المعلومات، ابحثوا عن هذا المصطلح في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ويُسمّى إنسان الخطية هذا أيضًا «ابن الهلاك». ولا يعني هذا الاسم أن إنسان الخطية هو الذي يسبب الهلاك. بل يعني أن إنسان الخطية هو الشخص الذي سيهلكه الله. فإنسان الخطية مصيره الهلاك.</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«ابن الهلاك»</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ويطلب إنسان الخطية هذا من جميع الناس أن يعبدوه. وعندما نعبد شخصًا أو شيئًا، فإننا نكرم ذلك الشخص أو الشيء ونمدحه ونسبحه أكثر من أي شخص أو شيء آخر. ولا ينبغي للناس أن يعبدوا إلا الله.</w:t>
      </w:r>
    </w:p>
    <w:p>
      <w:pPr>
        <w:bidi/>
      </w:pPr>
      <w:r>
        <w:rPr>
          <w:rtl/>
          <w:cs/>
          <w:lang w:val="ar_AE" w:bidi="ar_AE"/>
        </w:rPr>
      </w:r>
      <w:r>
        <w:rPr>
          <w:rtl/>
          <w:cs/>
          <w:lang w:val="ar_AE" w:bidi="ar_AE"/>
        </w:rPr>
        <w:t xml:space="preserve">توقّفوا هنا وناقشوا كمجموعة الكلمة أو العبارة التي ستستخدمون لـ </w:t>
      </w:r>
      <w:r>
        <w:rPr>
          <w:b/>
          <w:rtl/>
          <w:cs/>
          <w:lang w:val="ar_AE" w:bidi="ar_AE"/>
        </w:rPr>
        <w:t>العبادة</w:t>
      </w:r>
      <w:r>
        <w:rPr>
          <w:rtl/>
          <w:cs/>
          <w:lang w:val="ar_AE" w:bidi="ar_AE"/>
        </w:rPr>
        <w:t xml:space="preserve">. ابحثوا في "قاموس الكلمات الرئيسية" عن كلمة عبادة للمزيد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ويقول بولس إن إنسان الخطية هذا سيطلب من الناس أن يعبدوه هو وحده. لكنكم تتذكرون أن الله قال إنه لا يجوز للناس أن يعبدوا آلهة أخرى. فيجب على الناس أن يعبدوا الإله الحقيقي الواحد وحده. وأحيانًا يعبد الناس كائنات روحية أخرى أو أصنامًا لأنهم يعتقدون أن لها قوة. وأحيانًا يستخدم الناس الخشب أو المعدن لصنع تماثيل أو أعمدة تمثل آلهتهم. وقد كان الناس يدعون هذه التماثيل أصنامًا.</w:t>
      </w:r>
    </w:p>
    <w:p>
      <w:pPr>
        <w:bidi/>
      </w:pPr>
      <w:r>
        <w:rPr>
          <w:rtl/>
          <w:cs/>
          <w:lang w:val="ar_AE" w:bidi="ar_AE"/>
        </w:rPr>
      </w:r>
      <w:r>
        <w:rPr>
          <w:rtl/>
          <w:cs/>
          <w:lang w:val="ar_AE" w:bidi="ar_AE"/>
        </w:rPr>
        <w:t>توقَّفوا هنا وناقشوا معًا الكلمة أو العبارة التي ستستخدمونها لترجمة كلمة "</w:t>
      </w:r>
      <w:r>
        <w:rPr>
          <w:b/>
          <w:rtl/>
          <w:cs/>
          <w:lang w:val="ar_AE" w:bidi="ar_AE"/>
        </w:rPr>
        <w:t>آلهة</w:t>
      </w:r>
      <w:r>
        <w:rPr>
          <w:rtl/>
          <w:cs/>
          <w:lang w:val="ar_AE" w:bidi="ar_AE"/>
        </w:rPr>
        <w:t xml:space="preserve">". انظروا كلمة آلهة في قاموس الكلمات الرئيسية لمزيد من المعلومات. 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ويقول بولس إن إنسان الخطية هذا سيجلس على عرش الله أو كرسيه في هيكل الله، وسيزعم أنه هو نفسه الله. والهيكل هو مكان يعبد فيه الناس الله، أما العرش فهو كرسي خاص يجلس عليه الملوك عندما يحكمون ممالكهم. والهيكل في الكتاب المقدس هو المبنى الخاص في أورشليم الذي يلتقي فيه الله بالناس. اسم آخر للهيكل هو بيت الله. </w:t>
      </w:r>
    </w:p>
    <w:p>
      <w:pPr>
        <w:bidi/>
      </w:pPr>
      <w:r>
        <w:rPr>
          <w:rtl/>
          <w:cs/>
          <w:lang w:val="ar_AE" w:bidi="ar_AE"/>
        </w:rPr>
      </w:r>
      <w:r>
        <w:rPr>
          <w:rtl/>
          <w:cs/>
          <w:lang w:val="ar_AE" w:bidi="ar_AE"/>
        </w:rPr>
        <w:t>توقفوا هنا وناقشوا كمجموعة الكلمات أو العبارات التي ستستخدمونها للتعبير عن «</w:t>
      </w:r>
      <w:r>
        <w:rPr>
          <w:b/>
          <w:rtl/>
          <w:cs/>
          <w:lang w:val="ar_AE" w:bidi="ar_AE"/>
        </w:rPr>
        <w:t>الهيكل</w:t>
      </w:r>
      <w:r>
        <w:rPr>
          <w:rtl/>
          <w:cs/>
          <w:lang w:val="ar_AE" w:bidi="ar_AE"/>
        </w:rPr>
        <w:t>» و«</w:t>
      </w:r>
      <w:r>
        <w:rPr>
          <w:b/>
          <w:rtl/>
          <w:cs/>
          <w:lang w:val="ar_AE" w:bidi="ar_AE"/>
        </w:rPr>
        <w:t>العرش</w:t>
      </w:r>
      <w:r>
        <w:rPr>
          <w:rtl/>
          <w:cs/>
          <w:lang w:val="ar_AE" w:bidi="ar_AE"/>
        </w:rPr>
        <w:t xml:space="preserve">». لمزيدٍ من المعلومات، انظروا كلمة هيكل في قاموس الكلمات الرئيسية. وإذا كنتم قد ترجمتم هاتَين الكلمتَين من قبل في سِفر آخر من الكتاب المقدّس، استخدموا الكلمتَين عينهما اللتَين قد استُخدِما هناك. أوقِفوا الاستماع إلى هذا التسجيل الصوتي هنا. </w:t>
      </w:r>
    </w:p>
    <w:p>
      <w:pPr>
        <w:bidi/>
      </w:pPr>
      <w:r>
        <w:rPr>
          <w:rtl/>
          <w:cs/>
          <w:lang w:val="ar_AE" w:bidi="ar_AE"/>
        </w:rPr>
      </w:r>
      <w:r>
        <w:rPr>
          <w:rtl/>
          <w:cs/>
          <w:lang w:val="ar_AE" w:bidi="ar_AE"/>
        </w:rPr>
        <w:t>يقول بولس إن إنسان الخطية هذا سيعمل بقوة الشيطان. واسم الشيطان يعني المقاوم، أو العدو، أو المُشتكي. وهو اسم إبليس، رئيس جميع الأرواح الشريرة.</w:t>
      </w:r>
    </w:p>
    <w:p>
      <w:pPr>
        <w:bidi/>
      </w:pPr>
      <w:r>
        <w:rPr>
          <w:rtl/>
          <w:cs/>
          <w:lang w:val="ar_AE" w:bidi="ar_AE"/>
        </w:rPr>
      </w:r>
      <w:r>
        <w:rPr>
          <w:rtl/>
          <w:cs/>
          <w:lang w:val="ar_AE" w:bidi="ar_AE"/>
        </w:rPr>
        <w:t xml:space="preserve">توقّفوا هنا وناقشوا معًا ما الكلمة أو العبارة التي ستستخدمونها لترجمة كلمة </w:t>
      </w:r>
      <w:r>
        <w:rPr>
          <w:b/>
          <w:rtl/>
          <w:cs/>
          <w:lang w:val="ar_AE" w:bidi="ar_AE"/>
        </w:rPr>
        <w:t>الشيطان</w:t>
      </w:r>
      <w:r>
        <w:rPr>
          <w:rtl/>
          <w:cs/>
          <w:lang w:val="ar_AE" w:bidi="ar_AE"/>
        </w:rPr>
        <w:t xml:space="preserve">. ابحث في قاموس الكلمات الرئيسية عن كلمة الشيطان للمزيد من المعلومات. إذا كنتم قد ترجمتم هذه الكلمة بالفعل في سِفر آخر من الكتاب المُقدَّس، استخدموا نفس الكلمة التي استخدمتموها هناك. أوقِفوا الاستماع إلى هذا التسجيل الصوتي هنا. </w:t>
      </w:r>
    </w:p>
    <w:p>
      <w:pPr>
        <w:bidi/>
      </w:pPr>
      <w:r>
        <w:rPr>
          <w:rtl/>
          <w:cs/>
          <w:lang w:val="ar_AE" w:bidi="ar_AE"/>
        </w:rPr>
      </w:r>
      <w:r>
        <w:rPr>
          <w:rtl/>
          <w:cs/>
          <w:lang w:val="ar_AE" w:bidi="ar_AE"/>
        </w:rPr>
        <w:t>ويقول بولس إن إنسان الخطية هذا سيصنع آيات وعجائب. المعجزة، والتي تسمى أحيانًا آية، هي شيء يحدث وهو غير عادي ومدهش للغاية ويبدو مستحيلًا. والشخص الذي يصنع معجزة يفعل شيئًا غير عادي ويبدو مستحيلًا. لكن يسوع حذّر الناس ودعاهم إلى أن يكونوا حذرين، وألا يتحمسوا لكل معجزة يرونها أو لكل أمر يبدو مستحيلًا يحدث أمامهم. وقد حذّر يسوع الناس لأن بعض الأشخاص قد يصنعون معجزة، ليس بقوة الله، بل بقوة الشيطان. فهذه الآيات والعجائب كاذبة، وليست من الله.</w:t>
      </w:r>
    </w:p>
    <w:p>
      <w:pPr>
        <w:bidi/>
      </w:pPr>
      <w:r>
        <w:rPr>
          <w:rtl/>
          <w:cs/>
          <w:lang w:val="ar_AE" w:bidi="ar_AE"/>
        </w:rPr>
      </w:r>
      <w:r>
        <w:rPr>
          <w:rtl/>
          <w:cs/>
          <w:lang w:val="ar_AE" w:bidi="ar_AE"/>
        </w:rPr>
        <w:t xml:space="preserve">توقفوا هنا وناقشوا كمجموعة الكلمات أو العبارات التي ستستخدمونها للتعبير عن </w:t>
      </w:r>
      <w:r>
        <w:rPr>
          <w:b/>
          <w:rtl/>
          <w:cs/>
          <w:lang w:val="ar_AE" w:bidi="ar_AE"/>
        </w:rPr>
        <w:t>«الآيات»</w:t>
      </w:r>
      <w:r>
        <w:rPr>
          <w:rtl/>
          <w:cs/>
          <w:lang w:val="ar_AE" w:bidi="ar_AE"/>
        </w:rPr>
        <w:t xml:space="preserve"> و</w:t>
      </w:r>
      <w:r>
        <w:rPr>
          <w:b/>
          <w:rtl/>
          <w:cs/>
          <w:lang w:val="ar_AE" w:bidi="ar_AE"/>
        </w:rPr>
        <w:t>«العجائب»</w:t>
      </w:r>
      <w:r>
        <w:rPr>
          <w:rtl/>
          <w:cs/>
          <w:lang w:val="ar_AE" w:bidi="ar_AE"/>
        </w:rPr>
        <w:t xml:space="preserve">. ولمزيد من المعلومات، ابحثوا عن «الآيات» و«العجائب» في قاموس الكلمات الرئيسية.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يتبع الناس الأكاذيب لأنهم يرفضون أن يحبوا الحق، ولذلك لا يخلّصهم الله. وعندما يخلّص الله شخصًا، فإنه ينقذه من موقف خطير. وفي هذه الحالة، يخلّص الله الناس من عقاب خطاياهم، ويمنحهم حياة كاملة معه إلى الأبد.</w:t>
      </w:r>
    </w:p>
    <w:p>
      <w:pPr>
        <w:bidi/>
      </w:pPr>
      <w:r>
        <w:rPr>
          <w:rtl/>
          <w:cs/>
          <w:lang w:val="ar_AE" w:bidi="ar_AE"/>
        </w:rPr>
      </w:r>
      <w:r>
        <w:rPr>
          <w:rtl/>
          <w:cs/>
          <w:lang w:val="ar_AE" w:bidi="ar_AE"/>
        </w:rPr>
        <w:t xml:space="preserve">توقفوا هنا وناقشوا كمجموعة الكلمة التي ستستخدمونها للتعبير عن </w:t>
      </w:r>
      <w:r>
        <w:rPr>
          <w:b/>
          <w:rtl/>
          <w:cs/>
          <w:lang w:val="ar_AE" w:bidi="ar_AE"/>
        </w:rPr>
        <w:t>«يخلّص»</w:t>
      </w:r>
      <w:r>
        <w:rPr>
          <w:rtl/>
          <w:cs/>
          <w:lang w:val="ar_AE" w:bidi="ar_AE"/>
        </w:rPr>
        <w:t xml:space="preserve">. ابحثوا في قاموس الكلمات الرئيسية عن كلمة الخلاص للمزيد من المعلومات. وإذا كنتم قد ترجمتم هذه الكلمات فعلًا في سِفر آخر من الكتاب المقدّس، فاستخدموا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وسيستخدم إنسان الخطية هذه الآيات والعجائب ليقود الذين لا يعرفون الله إلى الابتعاد أكثر عن الله. وسيرفض هؤلاء الناس تمامًا حق رسالة يسوع. وسيحبون الشر أو الإثم. الشر هو نقيض الخير. والشخص الشرير، أو الأثيم، يرغب في أن يفعل أشياء سيئة تُؤذي الآخرين. وعندما يتوقف الناس عن طاعة الله، يبدأون في فعل أفعال شريرة.</w:t>
      </w:r>
    </w:p>
    <w:p>
      <w:pPr>
        <w:bidi/>
      </w:pPr>
      <w:r>
        <w:rPr>
          <w:rtl/>
          <w:cs/>
          <w:lang w:val="ar_AE" w:bidi="ar_AE"/>
        </w:rPr>
      </w:r>
      <w:r>
        <w:rPr>
          <w:rtl/>
          <w:cs/>
          <w:lang w:val="ar_AE" w:bidi="ar_AE"/>
        </w:rPr>
        <w:t xml:space="preserve">توقّفوا هنا وناقشوا معًا الكلمة أو العبارة التي سوف تستخدمونها للتعبير عن </w:t>
      </w:r>
      <w:r>
        <w:rPr>
          <w:b/>
          <w:rtl/>
          <w:cs/>
          <w:lang w:val="ar_AE" w:bidi="ar_AE"/>
        </w:rPr>
        <w:t>الشر</w:t>
      </w:r>
      <w:r>
        <w:rPr>
          <w:rtl/>
          <w:cs/>
          <w:lang w:val="ar_AE" w:bidi="ar_AE"/>
        </w:rPr>
        <w:t xml:space="preserve">. انظروا كلمة الشر في قاموس الكلمات الرئيسية لمزيد من المعلومات.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وسيدين يسوع هؤلاء الناس لأنهم أحبوا الشر ورفضوا الحق. وعندما يدين شخصٌ أفعال شخص آخر، فإنه يقرر إن كانت أفعال ذلك الشخص صحيحة أم خاطئة، وبالتالي إن كان مذنبًا بمخالفة القانون أم بريئًا. وسيعاقب القاضي الشخص إذا رأى أن الشخص كان مذنبًا في عمل شيء خاطئ.</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كلمة </w:t>
      </w:r>
      <w:r>
        <w:rPr>
          <w:b/>
          <w:rtl/>
          <w:cs/>
          <w:lang w:val="ar_AE" w:bidi="ar_AE"/>
        </w:rPr>
        <w:t>قاضي</w:t>
      </w:r>
      <w:r>
        <w:rPr>
          <w:rtl/>
          <w:cs/>
          <w:lang w:val="ar_AE" w:bidi="ar_AE"/>
        </w:rPr>
        <w:t>. ولمزيدٍ من المعلومات، ابحثوا عن كلمة قاضي في "قاموس الكلمات الرئيسية". وإذا كنتم قد ترجمتم هذا التعبير بالفعل في سِفر آخر من الكتاب المُقدَّس، فاستخدموا الكلمة ذاتها التي استخدمتموها هناك.</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2: 1–12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الثانية 2:13–17</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الثانية 2: 13–17 واحفظوا هذا المقطع في قلوبكم.</w:t>
      </w:r>
    </w:p>
    <w:p>
      <w:pPr>
        <w:bidi/>
      </w:pPr>
      <w:r>
        <w:rPr>
          <w:rtl/>
          <w:cs/>
          <w:lang w:val="ar_AE" w:bidi="ar_AE"/>
        </w:rPr>
      </w:r>
      <w:r>
        <w:rPr>
          <w:rtl/>
          <w:cs/>
          <w:lang w:val="ar_AE" w:bidi="ar_AE"/>
        </w:rPr>
        <w:t>استمعوا إلى نسخة صوتية من رسالة تسالونيكي الثانية 2: 13–17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2: 13–17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في المقطع السابق، ذكّر بولس أهل تسالونيكي بالأمور التي لا بد أن تحدث قبل عودة يسوع. وتحدث بولس عن إرتداد عظيم، وعن إنسان الخطية الذي سيظهر، وعن كيفية دينونة الله للأشخاص الذين يرفضون الله ويصدقون الأكاذيب. أما الآن، ففي هذا الجزء من الرسالة، يوضح بولس تناقضًا مهمًا. ففي الأجزاء السابقة، ركّز بولس على خطة الله لأن يدين غير المؤمنين ويهلكهم في يوم من الأيام. أما في هذا الجزء، فيركّز بولس على خطة الله لخلاص المؤمنين وتعزيتهم، لأنهم آمنوا بالحق الذي عن يسوع المسيح.</w:t>
      </w:r>
    </w:p>
    <w:p>
      <w:pPr>
        <w:bidi/>
      </w:pPr>
      <w:r>
        <w:rPr>
          <w:rtl/>
          <w:cs/>
          <w:lang w:val="ar_AE" w:bidi="ar_AE"/>
        </w:rPr>
      </w:r>
      <w:r>
        <w:rPr>
          <w:rtl/>
          <w:cs/>
          <w:lang w:val="ar_AE" w:bidi="ar_AE"/>
        </w:rPr>
        <w:t>ويشكر بولس الله مرة أخرى، لكنه لا يشكر المؤمنين أنفسهم على ما فعلوه، بل يشكر الله على العمل الذي فعله وما زال يفعله في حياة المؤمنين. وفي الواقع، يقول بولس مرة أخرى إنه هو ورفقاءه لا يستطيعون إلا أن يشكروا الله من أجل أهل تسالونيكي ومن أجل عمل الله في حياتهم. فبولس ورفقاؤه ممتلئون بفرح عظيم حتى إنهم لا يستطيعون التوقف عن شكر الله.</w:t>
      </w:r>
    </w:p>
    <w:p>
      <w:pPr>
        <w:bidi/>
      </w:pPr>
      <w:r>
        <w:rPr>
          <w:rtl/>
          <w:cs/>
          <w:lang w:val="ar_AE" w:bidi="ar_AE"/>
        </w:rPr>
      </w:r>
      <w:r>
        <w:rPr>
          <w:rtl/>
          <w:cs/>
          <w:lang w:val="ar_AE" w:bidi="ar_AE"/>
        </w:rPr>
        <w:t>ويذكّر بولس المؤمنين في تسالونيكي بهويتهم. فالرب يسوع يحب المؤمنين، وهم ينتمون إلى الله منذ أن آمنوا بيسوع ووثقوا به. وفي الواقع، اختار الله أن يخلّص أهل تسالونيكي، وكانوا من أوائل الأشخاص في منطقتهم الذين صاروا مؤمنين. وربما يقول بولس أيضًا إن الله اختار هؤلاء المؤمنين في تسالونيكي ليتبعوه حتى قبل البدء. وعلى أي حال، فقد عمل روح الله القدوس حتى يؤمن أهل تسالونيكي بيسوع وتكون لهم حياة أبدية مع الله إلى الأبد. وفي الجزء السابق من الرسالة، سمعنا عن الأشخاص الذين لم يؤمنوا بالحق، ولذلك دانهم الله. أما المؤمنون في تسالونيكي، فعلى خلاف هؤلاء غير المؤمنين، نالوا الخلاص لأنهم آمنوا بالحق.</w:t>
      </w:r>
    </w:p>
    <w:p>
      <w:pPr>
        <w:bidi/>
      </w:pPr>
      <w:r>
        <w:rPr>
          <w:rtl/>
          <w:cs/>
          <w:lang w:val="ar_AE" w:bidi="ar_AE"/>
        </w:rPr>
      </w:r>
      <w:r>
        <w:rPr>
          <w:rtl/>
          <w:cs/>
          <w:lang w:val="ar_AE" w:bidi="ar_AE"/>
        </w:rPr>
        <w:t xml:space="preserve">توقفوا هنا وناقشوا هذا السؤال كمجموعة: في ثقافتكم، كيف تعرفون أن شخصًا ما ينتمي إلى مجتمع أو جماعة معينة؟ وما الذي يجب على الشخص أن يفعله لكي ينتمي إلى جماعة ما؟ وعندما يختار شخص أن يكون ضمن جماعة الله، كيف يغيّر ذلك أفعاله وهويته؟ أوقِفوا الاستماع إلى هذا التسجيل الصوتي هنا. </w:t>
      </w:r>
    </w:p>
    <w:p>
      <w:pPr>
        <w:bidi/>
      </w:pPr>
      <w:r>
        <w:rPr>
          <w:rtl/>
          <w:cs/>
          <w:lang w:val="ar_AE" w:bidi="ar_AE"/>
        </w:rPr>
      </w:r>
      <w:r>
        <w:rPr>
          <w:rtl/>
          <w:cs/>
          <w:lang w:val="ar_AE" w:bidi="ar_AE"/>
        </w:rPr>
        <w:t>خلّص الله أهل تسالونيكي عندما أرسل بولس وسيلا وتيموثاوس ليكرزوا بالأخبار السارة عن يسوع المسيح. ولأن الله اختار أهل تسالونيكي وخلّصهم، فإن المؤمنين في تسالونيكي سيشتركون في مجد يسوع المسيح. وهذا يعني أن المؤمنين سيقومون من الموت كما قام يسوع من الموت. وسيكرم الله المؤمنين ويمنحهم أمورًا صالحة، كما أكرم يسوع ومنحه أمورًا صالحة عندما قام من الموت.</w:t>
      </w:r>
    </w:p>
    <w:p>
      <w:pPr>
        <w:bidi/>
      </w:pPr>
      <w:r>
        <w:rPr>
          <w:rtl/>
          <w:cs/>
          <w:lang w:val="ar_AE" w:bidi="ar_AE"/>
        </w:rPr>
      </w:r>
      <w:r>
        <w:rPr>
          <w:rtl/>
          <w:cs/>
          <w:lang w:val="ar_AE" w:bidi="ar_AE"/>
        </w:rPr>
        <w:t>وينتمي المؤمنون في تسالونيكي الآن إلى المسيح. ولذلك يأمرهم بولس أن يتصرفوا كما يليق بأشخاص ينتمون إلى المسيح! ويطلب بولس من المؤمنين أن يتمسكوا بقوة بكل ما علّمهم إياه هو ورفقاؤه، سواء ما علّموهم إياه بالكلام أو كتبوه لهم في رسائل. فعلى المؤمنين أن يستمروا في اتباع يسوع حتى عندما يكون ذلك صعبًا.</w:t>
      </w:r>
    </w:p>
    <w:p>
      <w:pPr>
        <w:bidi/>
      </w:pPr>
      <w:r>
        <w:rPr>
          <w:rtl/>
          <w:cs/>
          <w:lang w:val="ar_AE" w:bidi="ar_AE"/>
        </w:rPr>
      </w:r>
      <w:r>
        <w:rPr>
          <w:rtl/>
          <w:cs/>
          <w:lang w:val="ar_AE" w:bidi="ar_AE"/>
        </w:rPr>
        <w:t xml:space="preserve">توقفوا هنا وناقشوا هذا السؤال كمجموعة: في مجتمعكم، كيف ينقل الناس التقاليد أو التعاليم من جيل إلى الجيل الذي يليه؟ وما هي بعض هذه التقاليد أو التعاليم؟ أوقِفوا الاستماع إلى هذا التسجيل الصوتي هنا. </w:t>
      </w:r>
    </w:p>
    <w:p>
      <w:pPr>
        <w:bidi/>
      </w:pPr>
      <w:r>
        <w:rPr>
          <w:rtl/>
          <w:cs/>
          <w:lang w:val="ar_AE" w:bidi="ar_AE"/>
        </w:rPr>
      </w:r>
      <w:r>
        <w:rPr>
          <w:rtl/>
          <w:cs/>
          <w:lang w:val="ar_AE" w:bidi="ar_AE"/>
        </w:rPr>
        <w:t>ثم يصلّي بولس من أجل أهل تسالونيكي، كما يصلّي بولس أن يعزّي الرب يسوع المسيح والله الآب أهل تسالونيكي ويقوّياهم. فالحياة المسيحية حياة صعبة، كما يعرف بولس نفسه جيدًا. لكن الله، الذي كالأب الصالح، والرب يسوع المسيح يمنحان المؤمنين التعزية والقوة حتى يستطيعوا أن يفعلوا كل ما يدعوهم الله إلى فعله. وقد اختبر بولس ورفقاؤه هذه التعزية والقوة نفسيهما من الرب. فقد أحب الرب يسوع بولس ورفقاءه وشجّعهم حتى عندما لم يكونوا يستحقون ذلك. وبالطريقة نفسها، سيحب الرب يسوع المؤمنين في تسالونيكي أيضًا، وسيعزّيهم ويمنحهم القوة. ولكي يستمر أهل تسالونيكي في طاعة الله حتى عندما يضطهدهم الآخرون، فبولس يعرف أنهم سيحتاجون إلى الشجاعة والرجاء في الله. وعندما يرجو الناس الله، فإنهم يتوقعون بثقة أن يمنحهم أمورًا صالحة من لدنه، وبذلك يستطيعون أن يستمروا في الثبات حتى عندما تكون الظروف صعبة. وهكذا سيتمكن أهل تسالونيكي من الاستمرار في فعل الأمور الصالحة والصحيحة وقولها.</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2: 13–17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يشكر بولس ورفقائه الله من أجل كل ما فعله الله في حياة المؤمنين في تسالونيكي.</w:t>
      </w:r>
    </w:p>
    <w:p>
      <w:pPr>
        <w:bidi/>
      </w:pPr>
      <w:r>
        <w:rPr>
          <w:rtl/>
          <w:cs/>
          <w:lang w:val="ar_AE" w:bidi="ar_AE"/>
        </w:rPr>
      </w:r>
      <w:r>
        <w:rPr>
          <w:b/>
          <w:rtl/>
          <w:cs/>
          <w:lang w:val="ar_AE" w:bidi="ar_AE"/>
        </w:rPr>
        <w:t>وفي الجزء الثاني:</w:t>
      </w:r>
      <w:r>
        <w:rPr>
          <w:rtl/>
          <w:cs/>
          <w:lang w:val="ar_AE" w:bidi="ar_AE"/>
        </w:rPr>
        <w:t xml:space="preserve"> يشجّع بولس المؤمنين في تسالونيكي على الاستمرار في الإيمان بما علّمهم إياه بولس، ويصلّي بولس لكي يساعد الرب المؤمنين على أن يفعلوا ذلك.</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يشكر بولس الله من أجل كل ما فعله الله في حياة المؤمنين في تسالونيكي. وتذكّروا أن بولس تحدث في الجزء السابق إلى المؤمنين عن غير المؤمنين، أما في هذا الجزء فيتحدث بولس الآن إلى المؤمنين عن المؤمنين. ويدعو بولس المؤمنين في تسالونيكي مرة أخرى إخوة بولس وأخواته. وهذا يبيّن أن بولس وبقية المؤمنين ينتمون جميعًا معًا إلى عائلة الله، كما يبيّن محبة بولس للمؤمنين.</w:t>
      </w:r>
    </w:p>
    <w:p>
      <w:pPr>
        <w:bidi/>
      </w:pPr>
      <w:r>
        <w:rPr>
          <w:rtl/>
          <w:cs/>
          <w:lang w:val="ar_AE" w:bidi="ar_AE"/>
        </w:rPr>
      </w:r>
      <w:r>
        <w:rPr>
          <w:rtl/>
          <w:cs/>
          <w:lang w:val="ar_AE" w:bidi="ar_AE"/>
        </w:rPr>
        <w:t>ويشكر بولس الله لأنه خلّص المؤمنين في تسالونيكي. ويُذكّر بولس المؤمنين في تسالونيكي بأن الله يحب المؤمنين. بل يضمّن بولس عبارة «المحبوبون من الرب» في وصفهم، حتى إن الناس يعرفون الآن المؤمنين في تسالونيكي بوصفهم أشخاصًا يحبهم الرب. ويحب الله المؤمنين إلى درجة أنه اختار المؤمنين ليكونوا باكورة. ومع أننا لسنا متأكدين تمامًا مما تعنيه الباكورة المذكورة في بعض الترجمات، فإننا نعرف أنها تعبير خاص يعني الأوائل من بين كثيرين سيأتون بعدهم. عندما يرى الإنسان باكورة الثمار القليلة التي تنمو على نبات أو شجرة ما، يعلم أنه سيكون هناك المزيد من الثمر قريبًا أيضًا. وبالطريقة نفسها، قد يكون بولس يقول إنه مع أن عددًا قليلًا فقط من الناس يتبعون يسوع الآن في تسالونيكي، فإن عددًا أكبر بكثير من الناس سيصبحون مؤمنين فيما بعد. وربما يقول بولس أيضًا إن الله اختار هؤلاء المؤمنين قبل بدء العالم. وعلى أي حال، فإن الله يحب هؤلاء المؤمنين كثيرًا!</w:t>
      </w:r>
    </w:p>
    <w:p>
      <w:pPr>
        <w:bidi/>
      </w:pPr>
      <w:r>
        <w:rPr>
          <w:rtl/>
          <w:cs/>
          <w:lang w:val="ar_AE" w:bidi="ar_AE"/>
        </w:rPr>
      </w:r>
      <w:r>
        <w:rPr>
          <w:rtl/>
          <w:cs/>
          <w:lang w:val="ar_AE" w:bidi="ar_AE"/>
        </w:rPr>
        <w:t xml:space="preserve">توقَّفوا هنا وناقشوا هذا السؤال كمجموعة: فكّروا في شيء في ثقافتكم يبدأ بعدد قليل ثم ينمو ليصبح كثيرًا. وقد يكون هذا نباتات أو أشجارًا، لكنه قد يكون أيضًا شيئًا مثل حيوانات المزرعة، أو عائلة تكبر كثيرًا عبر عدة أجيال، أو ربما مالًا يضعه الناس في مشروع تجاري لينمو ويصبح مالًا أكثر بكثير. ثم ارووا قصة عن ذلك وانتبهوا إلى الكلمات التي تستخدمونها لوصفه. كيف ستتحدثون عن كون المؤمنين في تسالونيكي «مِنَ الْبَدْءِ» مختارين؟ أوقِفوا الاستماع إلى هذا التسجيل الصوتي هنا. </w:t>
      </w:r>
    </w:p>
    <w:p>
      <w:pPr>
        <w:bidi/>
      </w:pPr>
      <w:r>
        <w:rPr>
          <w:rtl/>
          <w:cs/>
          <w:lang w:val="ar_AE" w:bidi="ar_AE"/>
        </w:rPr>
      </w:r>
      <w:r>
        <w:rPr>
          <w:rtl/>
          <w:cs/>
          <w:lang w:val="ar_AE" w:bidi="ar_AE"/>
        </w:rPr>
        <w:t>نال المؤمنون هذا الخلاص لأن الروح القدس عمل في حياة المؤمنين، ولأنهم آمنوا برسالة إنجيل يسوع. وعندما يعمل الروح القدس في حياة شخص، فإن الروح القدس يقدّس ذلك الشخص أو يجعله مقدسًا، أي مفرزًا لمقاصد الله الخاصة. وقصد الله الخاص هو أنه اختار المؤمنين، وبصفة خاصة كأشخاص أراد الله أن يخلّصهم، لكي يختبر المؤمنون مجد القيامة، كما أُقيم يسوع المسيح نفسه من الموت.</w:t>
      </w:r>
    </w:p>
    <w:p>
      <w:pPr>
        <w:bidi/>
      </w:pPr>
      <w:r>
        <w:rPr>
          <w:rtl/>
          <w:cs/>
          <w:lang w:val="ar_AE" w:bidi="ar_AE"/>
        </w:rPr>
      </w:r>
      <w:r>
        <w:rPr>
          <w:rtl/>
          <w:cs/>
          <w:lang w:val="ar_AE" w:bidi="ar_AE"/>
        </w:rPr>
        <w:t xml:space="preserve">توقَّفوا هنا وارووا قصة عن شخص اختاره القادة للقيام بمهمة مهمة، على الرغم أن ذلك الشخص لم يفعل شيئًا مميزًا حتى يتم اختياره. فعلى سبيل المثال، قد تختار قرية شخصًا ليكون قائدًا لها، مع أن ذلك الشخص لم يطلب أن يكون القائد. فكّروا في الطريقة التي تتحدثون بها عن هذا النوع الخاص من اختيار الناس. كيف ستتحدثون في ترجمتكم عن أن الروح القدس جعل الناس مقدسين، وعن اختيار الله للناس؟ أوقِفوا الاستماع إلى هذا التسجيل الصوتي هنا. </w:t>
      </w:r>
    </w:p>
    <w:p>
      <w:pPr>
        <w:bidi/>
      </w:pPr>
      <w:r>
        <w:rPr>
          <w:rtl/>
          <w:cs/>
          <w:lang w:val="ar_AE" w:bidi="ar_AE"/>
        </w:rPr>
      </w:r>
      <w:r>
        <w:rPr>
          <w:rtl/>
          <w:cs/>
          <w:lang w:val="ar_AE" w:bidi="ar_AE"/>
        </w:rPr>
        <w:t>في الجزء الثاني، يشجّع بولس المؤمنين في تسالونيكي على أن يثبتوا ويتمسكوا بقوة بالأمور التي علّمها بولس ورفقائه للمؤمنين، والتي يدعوها بولس «التَّعَالِيم». وكلمة «التَّعَالِيم» هي تعبير خاص يعني المعلومات المهمة التي يعلّمها الناس أو ينقلونها من جيل إلى الجيل التالي. ويستخدم بولس هذه الكلمة هنا ليشير تحديدًا إلى الأمور التي علّمها بولس للمؤمنين في تسالونيكي.</w:t>
      </w:r>
    </w:p>
    <w:p>
      <w:pPr>
        <w:bidi/>
      </w:pPr>
      <w:r>
        <w:rPr>
          <w:rtl/>
          <w:cs/>
          <w:lang w:val="ar_AE" w:bidi="ar_AE"/>
        </w:rPr>
      </w:r>
      <w:r>
        <w:rPr>
          <w:rtl/>
          <w:cs/>
          <w:lang w:val="ar_AE" w:bidi="ar_AE"/>
        </w:rPr>
        <w:t xml:space="preserve">توقَّفوا هنا وناقشوا كمجموعة السؤال التالي: كيف ستتحدثون عن «التَّعَالِيم»، التي أعطاها بولس للمؤمنين في تسالونيكي؟ أوقِفوا الاستماع إلى هذا التسجيل الصوتي هنا. </w:t>
      </w:r>
    </w:p>
    <w:p>
      <w:pPr>
        <w:bidi/>
      </w:pPr>
      <w:r>
        <w:rPr>
          <w:rtl/>
          <w:cs/>
          <w:lang w:val="ar_AE" w:bidi="ar_AE"/>
        </w:rPr>
      </w:r>
      <w:r>
        <w:rPr>
          <w:rtl/>
          <w:cs/>
          <w:lang w:val="ar_AE" w:bidi="ar_AE"/>
        </w:rPr>
        <w:t>يطلب بولس من المؤمنين في تسالونيكي أن يتمسكوا بقوة بكل من الأمور التي علّمها بولس عندما كان مع المؤمنين في تسالونيكي شخصيًا، والأمور التي كتبها بولس إلى المؤمنين في رسائله. وتذكّروا أن بولس عاش في تسالونيكي لبضعة أشهر خلال رحلته التبشيرية، وأن كان قد أرسل إلى المؤمنين رسالة واحدة بالفعل. وعندما يقول بولس أن يثبتوا، فإنه يريد من المؤمنين أن يستمروا في الإيمان بالأمور التي كانوا قد آمنوا بها بالفعل.</w:t>
      </w:r>
    </w:p>
    <w:p>
      <w:pPr>
        <w:bidi/>
      </w:pPr>
      <w:r>
        <w:rPr>
          <w:rtl/>
          <w:cs/>
          <w:lang w:val="ar_AE" w:bidi="ar_AE"/>
        </w:rPr>
      </w:r>
      <w:r>
        <w:rPr>
          <w:rtl/>
          <w:cs/>
          <w:lang w:val="ar_AE" w:bidi="ar_AE"/>
        </w:rPr>
        <w:t>ويصلّي بولس لكي يساعد الرب يسوع والله الآب المؤمنين في تسالونيكي على الثبات، بأن يمنحاهم التعزية والقوة. وتذكّروا أن الناس يضطهدون المؤمنين في تسالونيكي، وأن بعض المؤمنين قلقون ومرتبكون بشأن دينونة الله الأخيرة. ويصلّي بولس من أجل التعزية والقوة حتى لا يسمح المؤمنون في تسالونيكي لأي شخص بأن يغيّر ما يؤمنون به. ويذكّر بولس المؤمنين بكل ما فعله الله من أجلهم. ويفعل بولس ذلك لكي يشجّع المؤمنين على أن يظلوا أمناء ليسوع المسيح في فِي كُلِّ كَلاَمٍ وَعَمَلٍ صَالِحٍ. وبعبارة أخرى، ينبغي للمؤمنين في تسالونيكي أن يستمروا في إكرام الله في كل ما يفعلونه ويقولونه.</w:t>
      </w:r>
    </w:p>
    <w:p>
      <w:pPr>
        <w:bidi/>
      </w:pPr>
      <w:r>
        <w:rPr>
          <w:rtl/>
          <w:cs/>
          <w:lang w:val="ar_AE" w:bidi="ar_AE"/>
        </w:rPr>
      </w:r>
      <w:r>
        <w:rPr>
          <w:rtl/>
          <w:cs/>
          <w:lang w:val="ar_AE" w:bidi="ar_AE"/>
        </w:rPr>
        <w:t xml:space="preserve">توقَّفوا هنا وناقشوا كمجموعة: كيف ستتحدثون عن التمسك بقوة بالتعاليم الحقيقية، وعن الثبات في الإيمان بالحق؟ أوقِفوا الاستماع إلى هذا التسجيل الصوتي هنا. </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2: 13–17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الله</w:t>
      </w:r>
    </w:p>
    <w:p>
      <w:pPr>
        <w:pStyle w:val="ListBullet"/>
        <w:bidi/>
        <w:spacing w:line="240" w:lineRule="auto"/>
        <w:ind w:left="720"/>
      </w:pPr>
      <w:r>
        <w:rPr>
          <w:rtl/>
          <w:cs/>
          <w:lang w:val="ar_AE" w:bidi="ar_AE"/>
        </w:rPr>
      </w:r>
      <w:r>
        <w:rPr>
          <w:rtl/>
          <w:cs/>
          <w:lang w:val="ar_AE" w:bidi="ar_AE"/>
        </w:rPr>
        <w:t>الروح القدس</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 xml:space="preserve">عليكم كمجموعة أن تقوموا بتمثيل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يشكر بولس ورفقاؤه الله من أجل كل ما فعله في حياة المؤمنين في تسالونيكي. كما يشكر بولس الله على خلاص المؤمنين في تسالونيكي، وعلى أنه اختار أهل تسالونيكي ودعاهم إلى هذا الخلاص.</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يشجّع بولس المؤمنين في تسالونيكي أن يظلوا ثابتين، وأن يتمسّكوا بكل ما سبق أن علّمهم إياه. ويطلب بولس من الرب يسوع المسيح ومن الله الآب أن يقوّيا المؤمنين في تسالونيكي ويمنحاهم التعزية، حتى يواصلوا عمل وقول كل ما يرضي يسوع.</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أهل تسالونيكي: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2: 13–17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 xml:space="preserve">في المشهد الأول، يقول بولس إنه يجب عليه هو ورفقاؤه أن يشكروا الله دائمًا من أجل المؤمنين في تسالونيكي. ويدعو بولس المؤمنين في تسالونيكي </w:t>
      </w:r>
      <w:r>
        <w:rPr>
          <w:b/>
          <w:rtl/>
          <w:cs/>
          <w:lang w:val="ar_AE" w:bidi="ar_AE"/>
        </w:rPr>
        <w:t>إخوة</w:t>
      </w:r>
      <w:r>
        <w:rPr>
          <w:rtl/>
          <w:cs/>
          <w:lang w:val="ar_AE" w:bidi="ar_AE"/>
        </w:rPr>
        <w:t xml:space="preserve">، أو </w:t>
      </w:r>
      <w:r>
        <w:rPr>
          <w:b/>
          <w:rtl/>
          <w:cs/>
          <w:lang w:val="ar_AE" w:bidi="ar_AE"/>
        </w:rPr>
        <w:t>إخوة وأخوات</w:t>
      </w:r>
      <w:r>
        <w:rPr>
          <w:rtl/>
          <w:cs/>
          <w:lang w:val="ar_AE" w:bidi="ar_AE"/>
        </w:rPr>
        <w:t xml:space="preserve"> له. يستخدم بولس هذه الكلمة ليذكّر المؤمنين في تسالونيكي بأن جميع المؤمنين هم جزء من عائلة الله.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 xml:space="preserve">ويقول بولس إن </w:t>
      </w:r>
      <w:r>
        <w:rPr>
          <w:b/>
          <w:rtl/>
          <w:cs/>
          <w:lang w:val="ar_AE" w:bidi="ar_AE"/>
        </w:rPr>
        <w:t>الرب</w:t>
      </w:r>
      <w:r>
        <w:rPr>
          <w:rtl/>
          <w:cs/>
          <w:lang w:val="ar_AE" w:bidi="ar_AE"/>
        </w:rPr>
        <w:t xml:space="preserve"> يحب هؤلاء المؤمنين في تسالونيكي. يدعو بولس يسوع بلقب «الرب» لأن يسوع هو الله وله سلطان على الجميع وعلى كل شيء. استخدِموا الكلمة أو العبارة ذاتها التي استخدمتموها في المقاطع السابقة للإشارة إلى كلمة الربّ. ولمزيدٍ من المعلومات عن كلمة الرب، انظروا قاموس الكلمات الرئيسية. </w:t>
      </w:r>
    </w:p>
    <w:p>
      <w:pPr>
        <w:bidi/>
      </w:pPr>
      <w:r>
        <w:rPr>
          <w:rtl/>
          <w:cs/>
          <w:lang w:val="ar_AE" w:bidi="ar_AE"/>
        </w:rPr>
      </w:r>
      <w:r>
        <w:rPr>
          <w:rtl/>
          <w:cs/>
          <w:lang w:val="ar_AE" w:bidi="ar_AE"/>
        </w:rPr>
        <w:t>يقول بولس إن الله منذ البدء قد اختار المؤمنين في تسالونيكي للخلاص. إذا كنت تخلِّص شخصًا، فهذا يعني أنك تنقذ ذلك الشخص من موقف صعب أو خطير. وفي العهد الجديد، نتعلم أن جميع الناس في وضع يائس لأنهم أخطأوا وكسروا شرائع الله. وعقاب الله على الخطية هو موت الناس وانفصالهم عن الله إلى الأبد، ولا يمكن لأحد أن يخلّص الناس من هذا العقاب باستثناء يسوع. ويقدّم الله هذا الخلاص من خلال موت يسوع نفسه على الصليب، لأن الله أحسن إلى الناس حتى عندما لم يكونوا يستحقون هذا الإحسان.</w:t>
      </w:r>
    </w:p>
    <w:p>
      <w:pPr>
        <w:bidi/>
      </w:pPr>
      <w:r>
        <w:rPr>
          <w:rtl/>
          <w:cs/>
          <w:lang w:val="ar_AE" w:bidi="ar_AE"/>
        </w:rPr>
      </w:r>
      <w:r>
        <w:rPr>
          <w:rtl/>
          <w:cs/>
          <w:lang w:val="ar_AE" w:bidi="ar_AE"/>
        </w:rPr>
        <w:t xml:space="preserve">توقّفوا هنا وناقشوا كمجموعة الكلمة أو العبارة التي ستستخدمونها لترجمة كلمة </w:t>
      </w:r>
      <w:r>
        <w:rPr>
          <w:b/>
          <w:rtl/>
          <w:cs/>
          <w:lang w:val="ar_AE" w:bidi="ar_AE"/>
        </w:rPr>
        <w:t>الخلاص</w:t>
      </w:r>
      <w:r>
        <w:rPr>
          <w:rtl/>
          <w:cs/>
          <w:lang w:val="ar_AE" w:bidi="ar_AE"/>
        </w:rPr>
        <w:t xml:space="preserve">. ابحثوا في قاموس الكلمات الرئيسية عن كلمة الخلاص للمزيد من المعلومات. إذا كنتم قد ترجمتم هذه الكلمة بالفعل في سِفر آخر من الكتاب المُقدَّس، استخدموا نفس الكلمة التي استخدمتموها هناك. أوقِفوا الاستماع إلى هذا التسجيل الصوتي هنا. </w:t>
      </w:r>
    </w:p>
    <w:p>
      <w:pPr>
        <w:bidi/>
      </w:pPr>
      <w:r>
        <w:rPr>
          <w:rtl/>
          <w:cs/>
          <w:lang w:val="ar_AE" w:bidi="ar_AE"/>
        </w:rPr>
      </w:r>
      <w:r>
        <w:rPr>
          <w:rtl/>
          <w:cs/>
          <w:lang w:val="ar_AE" w:bidi="ar_AE"/>
        </w:rPr>
        <w:t>يقول بولس إن الله اختار المؤمنين في تسالونيكي كباكورة لهذا الخلاص. وكانت «الباكورة» في العهد القديم مصطلحًا يهوديًا خاصًا، يشير إلى الجزء الأول من المحصول أو الحصاد الذي يُخصَّص لله بصورة خاصة. كما توحي هذه الكلمة بأنه سيكون هناك حصاد أكبر بعد هذه الأنصبة الأولى. ومن المُرجح أن بولس يقول، في هذا السياق، إن المؤمنين في تسالونيكي كانوا من أوائل الذين خلصوا في تسالونيكي، وإن مزيدًا من الناس سيخلصون في وسطهم.</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الباكورة</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يقول بولس إن المؤمنين في تسالونيكي نالوا هذا الخلاص لأن الله خصّصهم وأفرزهم لغرض خاص له. وبعبارة أخرى، قدّس الله المؤمنين في تسالونيكي. فإذا قدّس شخصٌ شخصًا آخر أو كرّسه، فإنه يخصّص ذلك الشخص أو يفرزه لله، ويصبح ذلك الشخص مقدسًا. وفي العهد الجديد، كان الناس الذين يؤمنون بالله من خلال يسوع يكرسون أنفسهم لله. ويصبح هؤلاء الناس شعب الله المقدس، أي الناس الذين يفرزهم الله لتحقيق مقاصده.</w:t>
      </w:r>
    </w:p>
    <w:p>
      <w:pPr>
        <w:bidi/>
      </w:pPr>
      <w:r>
        <w:rPr>
          <w:rtl/>
          <w:cs/>
          <w:lang w:val="ar_AE" w:bidi="ar_AE"/>
        </w:rPr>
      </w:r>
      <w:r>
        <w:rPr>
          <w:rtl/>
          <w:cs/>
          <w:lang w:val="ar_AE" w:bidi="ar_AE"/>
        </w:rPr>
        <w:t xml:space="preserve">توقَّفوا هنا وناقشوا كمجموعة الكلمة أو العبارة التي ستستخدمونها للتعبير عن </w:t>
      </w:r>
      <w:r>
        <w:rPr>
          <w:b/>
          <w:rtl/>
          <w:cs/>
          <w:lang w:val="ar_AE" w:bidi="ar_AE"/>
        </w:rPr>
        <w:t>«التقديس»</w:t>
      </w:r>
      <w:r>
        <w:rPr>
          <w:rtl/>
          <w:cs/>
          <w:lang w:val="ar_AE" w:bidi="ar_AE"/>
        </w:rPr>
        <w:t xml:space="preserve">. ولمزيد من المعلومات، راجعوا كلمة «التقديس» في قاموس الكلمات الرئيسية.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إن المؤمنين في تسالونيكي يتقدسون من خلال عمل الروح القدس. والروح القدس هو روح الله، وهو واحد من أقانيم الثالوث الثلاثة. والروح القدس هو الذي يجعل من الممكن للناس أن يصيروا أتباعًا ليسوع. وعندما يبدأ الناس في اتّباع يسوع، يعمل الروح القدس في قلوبهم ليساعدهم على أن يتصرفوا أكثر فأكثر على مثال يسوع، ويجعلهم أكثر قداسة. وعمل الروح القدس هذا يُدعى التقديس. </w:t>
      </w:r>
    </w:p>
    <w:p>
      <w:pPr>
        <w:bidi/>
      </w:pPr>
      <w:r>
        <w:rPr>
          <w:rtl/>
          <w:cs/>
          <w:lang w:val="ar_AE" w:bidi="ar_AE"/>
        </w:rPr>
      </w:r>
      <w:r>
        <w:rPr>
          <w:rtl/>
          <w:cs/>
          <w:lang w:val="ar_AE" w:bidi="ar_AE"/>
        </w:rPr>
        <w:t xml:space="preserve">توقفوا هنا وناقشوا كمجموعة الكلمة أو العبارة الأنسب لترجمة مصطلح </w:t>
      </w:r>
      <w:r>
        <w:rPr>
          <w:b/>
          <w:rtl/>
          <w:cs/>
          <w:lang w:val="ar_AE" w:bidi="ar_AE"/>
        </w:rPr>
        <w:t>الروح القدس</w:t>
      </w:r>
      <w:r>
        <w:rPr>
          <w:rtl/>
          <w:cs/>
          <w:lang w:val="ar_AE" w:bidi="ar_AE"/>
        </w:rPr>
        <w:t xml:space="preserve">. ولمزيدٍ من المعلومات عن الروح القدس، راجعوا «قاموس الكلمات الرئيسية». إذا كنتم قد ترجمتم هذه الكلمة فعلًا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يقول بولس أيضًا إن المؤمنين في تسالونيكي يتقدسون من خلال </w:t>
      </w:r>
      <w:r>
        <w:rPr>
          <w:b/>
          <w:rtl/>
          <w:cs/>
          <w:lang w:val="ar_AE" w:bidi="ar_AE"/>
        </w:rPr>
        <w:t>تصديقهم</w:t>
      </w:r>
      <w:r>
        <w:rPr>
          <w:rtl/>
          <w:cs/>
          <w:lang w:val="ar_AE" w:bidi="ar_AE"/>
        </w:rPr>
        <w:t xml:space="preserve"> للحق أو إيمانهم به. ويقول بولس إن الله دعا المؤمنين في تسالونيكي من خلال </w:t>
      </w:r>
      <w:r>
        <w:rPr>
          <w:b/>
          <w:rtl/>
          <w:cs/>
          <w:lang w:val="ar_AE" w:bidi="ar_AE"/>
        </w:rPr>
        <w:t>الإنجيل</w:t>
      </w:r>
      <w:r>
        <w:rPr>
          <w:rtl/>
          <w:cs/>
          <w:lang w:val="ar_AE" w:bidi="ar_AE"/>
        </w:rPr>
        <w:t xml:space="preserve">، لكي يشترك المؤمنون في </w:t>
      </w:r>
      <w:r>
        <w:rPr>
          <w:b/>
          <w:rtl/>
          <w:cs/>
          <w:lang w:val="ar_AE" w:bidi="ar_AE"/>
        </w:rPr>
        <w:t>مجد</w:t>
      </w:r>
      <w:r>
        <w:rPr>
          <w:rtl/>
          <w:cs/>
          <w:lang w:val="ar_AE" w:bidi="ar_AE"/>
        </w:rPr>
        <w:t xml:space="preserve"> </w:t>
      </w:r>
      <w:r>
        <w:rPr>
          <w:b/>
          <w:rtl/>
          <w:cs/>
          <w:lang w:val="ar_AE" w:bidi="ar_AE"/>
        </w:rPr>
        <w:t>الرب</w:t>
      </w:r>
      <w:r>
        <w:rPr>
          <w:rtl/>
          <w:cs/>
          <w:lang w:val="ar_AE" w:bidi="ar_AE"/>
        </w:rPr>
        <w:t xml:space="preserve"> يسوع </w:t>
      </w:r>
      <w:r>
        <w:rPr>
          <w:b/>
          <w:rtl/>
          <w:cs/>
          <w:lang w:val="ar_AE" w:bidi="ar_AE"/>
        </w:rPr>
        <w:t>المسيح</w:t>
      </w:r>
      <w:r>
        <w:rPr>
          <w:rtl/>
          <w:cs/>
          <w:lang w:val="ar_AE" w:bidi="ar_AE"/>
        </w:rPr>
        <w:t>. استخدموا الكلمات أو العبارات نفسها التي استخدمتموها للإيمان والإنجيل والمجد والرب والمسيح في المقاطع السابقة. ولمزيد من المعلومات عن الإيمان والإنجيل والمجد والرب والمسيح، راجعوا قاموس الكلمات الرئيسية.</w:t>
      </w:r>
    </w:p>
    <w:p>
      <w:pPr>
        <w:bidi/>
      </w:pPr>
      <w:r>
        <w:rPr>
          <w:rtl/>
          <w:cs/>
          <w:lang w:val="ar_AE" w:bidi="ar_AE"/>
        </w:rPr>
      </w:r>
      <w:r>
        <w:rPr>
          <w:rtl/>
          <w:cs/>
          <w:lang w:val="ar_AE" w:bidi="ar_AE"/>
        </w:rPr>
        <w:t>في الجزء الثاني، يشجّع بولس المؤمنين في تسالونيكي على أن يثبتوا ويتمسكوا بالحق بقوة. ويصلّي بولس لكي يعزّي الرب يسوع المسيح والله الآب قلوب المؤمنين ويقوّيها. والقلب عضلة داخل أجسادنا تجعل الدم يستمر في التدفق، لكن الكتاب المقدس يستخدم كلمة «القلب» كلغة خاصة للإشارة إلى المكان الذي تحدث فيه أفكار الشخص ومشاعره وقراراته.</w:t>
      </w:r>
    </w:p>
    <w:p>
      <w:pPr>
        <w:bidi/>
      </w:pPr>
      <w:r>
        <w:rPr>
          <w:rtl/>
          <w:cs/>
          <w:lang w:val="ar_AE" w:bidi="ar_AE"/>
        </w:rPr>
      </w:r>
      <w:r>
        <w:rPr>
          <w:rtl/>
          <w:cs/>
          <w:lang w:val="ar_AE" w:bidi="ar_AE"/>
        </w:rPr>
        <w:t xml:space="preserve">توقفوا هنا وناقشوا كمجموعة الكلمة أو العبارة التي ستستخدمون للإشارة إلى </w:t>
      </w:r>
      <w:r>
        <w:rPr>
          <w:b/>
          <w:rtl/>
          <w:cs/>
          <w:lang w:val="ar_AE" w:bidi="ar_AE"/>
        </w:rPr>
        <w:t>القلب</w:t>
      </w:r>
      <w:r>
        <w:rPr>
          <w:rtl/>
          <w:cs/>
          <w:lang w:val="ar_AE" w:bidi="ar_AE"/>
        </w:rPr>
        <w:t xml:space="preserve">. انظروا الكلمة "القلب" في "قاموس الكلمات الرئيسية" للمزيد من المعلومات. إذا كنتم قد ترجمتم هذا التعبير فعلًا في سِفر آخر من الكتاب المُقدَّس، استخدموا الكلمة ذاتها التي استخدمتم هناك. أوقِفوا الاستماع إلى هذا التسجيل الصوتي هنا. </w:t>
      </w:r>
    </w:p>
    <w:p>
      <w:pPr>
        <w:bidi/>
      </w:pPr>
      <w:r>
        <w:rPr>
          <w:rtl/>
          <w:cs/>
          <w:lang w:val="ar_AE" w:bidi="ar_AE"/>
        </w:rPr>
      </w:r>
      <w:r>
        <w:rPr>
          <w:rtl/>
          <w:cs/>
          <w:lang w:val="ar_AE" w:bidi="ar_AE"/>
        </w:rPr>
        <w:t>يقول بولس إن الرب يسوع المسيح والله الآب قد أحبا المؤمنين في تسالونيكي، وإن الرب يسوع المسيح والله الآب أعطيا المؤمنين في تسالونيكي تعزية أبدية. وعندما يعزّي شخص شخصًا آخر، فإنه يقول أمورًا صالحة تمنح الشخص الآخر الفرح وتساعده على الاستمرار في فعل الأمور الصالحة. وكما أن الحياة الأبدية تعني حياة تستمر إلى الأبد، فإن التعزية الأبدية تعني تعزية تستمر إلى الأبد. ويشير بولس هنا إلى عودة يسوع باعتبارها تعزيتنا الأبدية. وعندما يفكر المسيحيون في الحياة الأبدية مع الله، في ضوء خلاصهم، فإنهم يتعزون تعزيةً عظيمةً.</w:t>
      </w:r>
    </w:p>
    <w:p>
      <w:pPr>
        <w:bidi/>
      </w:pPr>
      <w:r>
        <w:rPr>
          <w:rtl/>
          <w:cs/>
          <w:lang w:val="ar_AE" w:bidi="ar_AE"/>
        </w:rPr>
      </w:r>
      <w:r>
        <w:rPr>
          <w:rtl/>
          <w:cs/>
          <w:lang w:val="ar_AE" w:bidi="ar_AE"/>
        </w:rPr>
        <w:t>توقَّفوا هنا وناقشوا كمجموعة الكلمة أو العبارة التي ستستخدمونها للتعبير عن عبارة</w:t>
      </w:r>
      <w:r>
        <w:rPr>
          <w:b/>
          <w:rtl/>
          <w:cs/>
          <w:lang w:val="ar_AE" w:bidi="ar_AE"/>
        </w:rPr>
        <w:t>"عَزَاءً أَبَدِيًّا"</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لقد أعطى الرب يسوع المسيح والله الآب المؤمنين في تسالونيكي رجاءً صالحًا. والرجاء هو التوقُّع الواثق، بأن شيئًا ما سيحدث.</w:t>
      </w:r>
    </w:p>
    <w:p>
      <w:pPr>
        <w:bidi/>
      </w:pPr>
      <w:r>
        <w:rPr>
          <w:rtl/>
          <w:cs/>
          <w:lang w:val="ar_AE" w:bidi="ar_AE"/>
        </w:rPr>
      </w:r>
      <w:r>
        <w:rPr>
          <w:rtl/>
          <w:cs/>
          <w:lang w:val="ar_AE" w:bidi="ar_AE"/>
        </w:rPr>
        <w:t xml:space="preserve">توقّفوا هنا وناقشوا معًا الكلمة أو العبارة التي ستستخدمونها للتعبير عن كلمة </w:t>
      </w:r>
      <w:r>
        <w:rPr>
          <w:b/>
          <w:rtl/>
          <w:cs/>
          <w:lang w:val="ar_AE" w:bidi="ar_AE"/>
        </w:rPr>
        <w:t>ترجو</w:t>
      </w:r>
      <w:r>
        <w:rPr>
          <w:rtl/>
          <w:cs/>
          <w:lang w:val="ar_AE" w:bidi="ar_AE"/>
        </w:rPr>
        <w:t xml:space="preserve">. انظروا كلمة الرجاء في قاموس الكلمات الرئيسية 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ويقول بولس إن هذه التعزية الأبدية وهذا الرجاء الصالح يُمنحان من خلال </w:t>
      </w:r>
      <w:r>
        <w:rPr>
          <w:b/>
          <w:rtl/>
          <w:cs/>
          <w:lang w:val="ar_AE" w:bidi="ar_AE"/>
        </w:rPr>
        <w:t>نعمة</w:t>
      </w:r>
      <w:r>
        <w:rPr>
          <w:rtl/>
          <w:cs/>
          <w:lang w:val="ar_AE" w:bidi="ar_AE"/>
        </w:rPr>
        <w:t xml:space="preserve"> الله. استخدموا الكلمة أو العبارة ذاتها التي استخدمتم في المقاطع السابقة للإشارة إلى "نعمة". للمزيد من المعلومات حول نعمة، انظروا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2: 13–17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الثانية 3:1–5</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الثانية 3: 1–5 واحفظوا هذا المقطع في قلوبكم.</w:t>
      </w:r>
    </w:p>
    <w:p>
      <w:pPr>
        <w:bidi/>
      </w:pPr>
      <w:r>
        <w:rPr>
          <w:rtl/>
          <w:cs/>
          <w:lang w:val="ar_AE" w:bidi="ar_AE"/>
        </w:rPr>
      </w:r>
      <w:r>
        <w:rPr>
          <w:rtl/>
          <w:cs/>
          <w:lang w:val="ar_AE" w:bidi="ar_AE"/>
        </w:rPr>
        <w:t>استمعوا إلى نسخة صوتية من رسالة تسالونيكي الثانية 3: 1–5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3: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المقاطع السابقة، كتب بولس عن كيف سيدين يسوع للأشخاص الذين لا يتبعونه. ثم تحدث بولس عن كيف سيخلص الله المؤمنين في تسالونيكي. والآن يطلب بولس من المؤمنين أن يصلّوا لكي يخلّص الله أشخاصًا كثيرين آخرين أيضًا. يريد بولس أن يؤمن عدد متزايد من الناس بإنجيل يسوع المسيح، مثلما آمن المؤمنون في تسالونيكي بإنجيل يسوع المسيح. ويطلب بولس من أهل تسالونيكي أن يصلّوا من أجل العمل الذي يقوم به بولس ورفقاؤه لإخبار الناس بإنجيل يسوع المسيح. ويُعَدّ أهل تسالونيكي مثالًا رائعًا لأشخاص يؤمنون بالإنجيل ويطيعونه، ويرغب بولس في أن يرى الجميع يؤمنون بالإنجيل كما آمن هؤلاء المؤمنون في تسالونيكي.</w:t>
      </w:r>
    </w:p>
    <w:p>
      <w:pPr>
        <w:bidi/>
      </w:pPr>
      <w:r>
        <w:rPr>
          <w:rtl/>
          <w:cs/>
          <w:lang w:val="ar_AE" w:bidi="ar_AE"/>
        </w:rPr>
      </w:r>
      <w:r>
        <w:rPr>
          <w:rtl/>
          <w:cs/>
          <w:lang w:val="ar_AE" w:bidi="ar_AE"/>
        </w:rPr>
        <w:t>ولأن بولس يريد أن يؤمن عدد متزايد من الناس بالإنجيل، فإنه يطلب من المؤمنين أن يصلّوا لكي ينقذ الله بولس ورفقاءه من الأشخاص الأشرار الأردياء. ويطلب بولس من الله أن يوقف هؤلاء الأشخاص الأشرار والأردياء حتى لا يتمكنوا من منع بولس ورفقائه من إيصال الإنجيل إلى الآخرين. ومن الممكن أن يكون بولس يصلّي لكي تطلق السلطات سراحه من السجن، لكن الأرجح أنه يطلب من الله أن يحميه هو ورفقاءه من الأشخاص الذين قد يحاولون أن يمنعوهم من الكرازة بالعنف. ويقول بولس إن على المؤمنين أن يصلّوا من أجل هذه الأمور لأن ليس الجميع يؤمنون بإنجيل يسوع المسيح. فهؤلاء الأشخاص الأشرار والأردياء الذين لا يؤمنون بيسوع يريدون أن يمنعوا الإنجيل من الوصول إلى أماكن أخرى، حيث يمكن لمزيد من الناس أن يسمعوا عن يسوع ويؤمنوا به.</w:t>
      </w:r>
    </w:p>
    <w:p>
      <w:pPr>
        <w:bidi/>
      </w:pPr>
      <w:r>
        <w:rPr>
          <w:rtl/>
          <w:cs/>
          <w:lang w:val="ar_AE" w:bidi="ar_AE"/>
        </w:rPr>
      </w:r>
      <w:r>
        <w:rPr>
          <w:rtl/>
          <w:cs/>
          <w:lang w:val="ar_AE" w:bidi="ar_AE"/>
        </w:rPr>
        <w:t xml:space="preserve">توقفوا هنا وناقشوا هذا السؤال كمجموعة: أين سمع الناس بالفعل عن يسوع في مجتمعكم؟ وما الأماكن القريبة التي لا يزال الناس فيها بحاجة إلى أن يسمعوا عنه؟ ما الذي يجعل مشاركة الإنجيل مع هؤلاء الأشخاص أمرًا صعبًا؟ وكيف يمكن لرسالة بولس أن تشجّعكم وأنتم تخبرون الآخرين عن يسوع؟ أوقِفوا الاستماع إلى هذا التسجيل الصوتي هنا. </w:t>
      </w:r>
    </w:p>
    <w:p>
      <w:pPr>
        <w:bidi/>
      </w:pPr>
      <w:r>
        <w:rPr>
          <w:rtl/>
          <w:cs/>
          <w:lang w:val="ar_AE" w:bidi="ar_AE"/>
        </w:rPr>
      </w:r>
      <w:r>
        <w:rPr>
          <w:rtl/>
          <w:cs/>
          <w:lang w:val="ar_AE" w:bidi="ar_AE"/>
        </w:rPr>
        <w:t>مع أن كثيرًا من الناس لا يؤمنون بالرب يسوع، فإن الرب نفسه أمين. ولذلك يؤكد بولس لأهل تسالونيكي أن الرب سيحميهم ويقوّيهم بأمانة، حتى يتمكنوا من الاستمرار في فعل ما يطلبه الله منهم. وسيحمي الرب أهل تسالونيكي من الشر بكل تأكيد، سواء كان من الشر عمومًا، أو من الشرير نفسه، أي الشيطان. ولأن الرب أمين، فإن بولس يثق بالرب ثقة كاملة. ويعرف بولس أن أهل تسالونيكي يفعلون، وسيستمرون في فعل، كل ما أمرهم به بولس ورفقاؤه.</w:t>
      </w:r>
    </w:p>
    <w:p>
      <w:pPr>
        <w:bidi/>
      </w:pPr>
      <w:r>
        <w:rPr>
          <w:rtl/>
          <w:cs/>
          <w:lang w:val="ar_AE" w:bidi="ar_AE"/>
        </w:rPr>
      </w:r>
      <w:r>
        <w:rPr>
          <w:rtl/>
          <w:cs/>
          <w:lang w:val="ar_AE" w:bidi="ar_AE"/>
        </w:rPr>
        <w:t>ثم ينهي بولس هذا الجزء بصلاة قصيرة من أجل أهل تسالونيكي. ويصلّي بولس لكي يساعد الرب أهل تسالونيكي على أن يعرفوا مقدار محبة الله لهم. يتعرض أهل تسالونيكي لاضطهاد شديد جدًا، ولذلك فمن المهم أن يعرف المؤمنون أن الله لا يزال يحبهم. فالله لم ينسَ أهل تسالونيكي، ولم يتركهم يعانون وحدهم. فيذكّر بولس أهل تسالونيكي بأن يسوع المسيح نفسه تألم ومات. ولذلك يستطيع المؤمنون أن يجدوا التعزية والتشجيع عندما يتذكرون أن المسيح معهم ويعرف ما يشعرون به. والآن يعد يسوع نفسه، الذي تألم ومات، أن يقوّي أهل تسالونيكي عندما يتألمون.</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3: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على المجموعة أن تحدِّد الأجزاء والشخصيات ومواقع الأحداث في هذا المقطع. ثم ستقوم المجموعة بمحاولة تصوُّر هذا المقطع. </w:t>
      </w:r>
    </w:p>
    <w:p>
      <w:pPr>
        <w:bidi/>
      </w:pPr>
      <w:r>
        <w:rPr>
          <w:rtl/>
          <w:cs/>
          <w:lang w:val="ar_AE" w:bidi="ar_AE"/>
        </w:rPr>
      </w:r>
      <w:r>
        <w:rPr>
          <w:rtl/>
          <w:cs/>
          <w:lang w:val="ar_AE" w:bidi="ar_AE"/>
        </w:rPr>
        <w:t>يتكوَّن هذا المقطع من جزأين.</w:t>
      </w:r>
    </w:p>
    <w:p>
      <w:pPr>
        <w:bidi/>
      </w:pPr>
      <w:r>
        <w:rPr>
          <w:rtl/>
          <w:cs/>
          <w:lang w:val="ar_AE" w:bidi="ar_AE"/>
        </w:rPr>
      </w:r>
      <w:r>
        <w:rPr>
          <w:b/>
          <w:rtl/>
          <w:cs/>
          <w:lang w:val="ar_AE" w:bidi="ar_AE"/>
        </w:rPr>
        <w:t>في الجزء الأول:</w:t>
      </w:r>
      <w:r>
        <w:rPr>
          <w:rtl/>
          <w:cs/>
          <w:lang w:val="ar_AE" w:bidi="ar_AE"/>
        </w:rPr>
        <w:t xml:space="preserve"> يطلب بولس من المؤمنين في تسالونيكي أن يصلّوا من أجل بولس ورفقاءه.</w:t>
      </w:r>
    </w:p>
    <w:p>
      <w:pPr>
        <w:bidi/>
      </w:pPr>
      <w:r>
        <w:rPr>
          <w:rtl/>
          <w:cs/>
          <w:lang w:val="ar_AE" w:bidi="ar_AE"/>
        </w:rPr>
      </w:r>
      <w:r>
        <w:rPr>
          <w:b/>
          <w:rtl/>
          <w:cs/>
          <w:lang w:val="ar_AE" w:bidi="ar_AE"/>
        </w:rPr>
        <w:t>وفي الجزء الثاني:</w:t>
      </w:r>
      <w:r>
        <w:rPr>
          <w:rtl/>
          <w:cs/>
          <w:lang w:val="ar_AE" w:bidi="ar_AE"/>
        </w:rPr>
        <w:t xml:space="preserve"> يتحدث بولس عن ثقته ورجائه في المؤمنين في تسالونيكي، ويصلّي لكي يستمر المؤمنون في النمو والثبات في إيمانهم حتى في الأوقات الصعبة.</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الناس الأردياء الأشرار.</w:t>
      </w:r>
    </w:p>
    <w:p>
      <w:pPr>
        <w:pStyle w:val="ListBullet"/>
        <w:bidi/>
        <w:spacing w:line="240" w:lineRule="auto"/>
        <w:ind w:left="720"/>
      </w:pPr>
      <w:r>
        <w:rPr>
          <w:rtl/>
          <w:cs/>
          <w:lang w:val="ar_AE" w:bidi="ar_AE"/>
        </w:rPr>
      </w:r>
      <w:r>
        <w:rPr>
          <w:rtl/>
          <w:cs/>
          <w:lang w:val="ar_AE" w:bidi="ar_AE"/>
        </w:rPr>
        <w:t>الشرير، الذي يُدعى أيضًا الشيطان.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يدعو بولس المؤمنين في تسالونيكي مرة أخرى إخوته. ويطلب بولس من المؤمنين في تسالونيكي أن يصلّوا من أجل بولس ورفقائه. تذكّروا أن بولس يكتب هذه الرسالة مع تيموثاوس وسيلا. ويريد بولس من المؤمنين في تسالونيكي أن يصلّوا لكي يكرم الناس كلمة الله أو يقدّروها تقديرًا كبيرًا، ولكي تنتشر كلمة الله بسرعة. ويشبّه بولس انتشار كلمة الله بسرعة بعدّاء يجري بسرعة ليوصل رسالة مهمة إلى أنحاء العالم. ويريد بولس أن يتلقى الآخرون كلمة الله بسرعة وبطريقة جيدة، كما تلقّاها المؤمنون في تسالونيكي. وتذكّروا أن بولس نفسه هو الذي حمل كلمة الله إلى المؤمنين في تسالونيكي خلال رحلته التبشيرية.</w:t>
      </w:r>
    </w:p>
    <w:p>
      <w:pPr>
        <w:bidi/>
      </w:pPr>
      <w:r>
        <w:rPr>
          <w:rtl/>
          <w:cs/>
          <w:lang w:val="ar_AE" w:bidi="ar_AE"/>
        </w:rPr>
      </w:r>
      <w:r>
        <w:rPr>
          <w:rtl/>
          <w:cs/>
          <w:lang w:val="ar_AE" w:bidi="ar_AE"/>
        </w:rPr>
        <w:t xml:space="preserve">توقَّفوا هنا، وارووا كمجموعة قصة عن موقف انتشر فيه خبر مهم بسرعة في مجتمعكم. انتبهوا إلى الطريقة التي تحدثتم بها عن مدى سرعة سماع الناس للخبر. كيف ستتحدثون عن انتشار الأخبار السارة بسرعة؟ أوقفوا سماع التسجيل الصوتي هنا. </w:t>
      </w:r>
    </w:p>
    <w:p>
      <w:pPr>
        <w:bidi/>
      </w:pPr>
      <w:r>
        <w:rPr>
          <w:rtl/>
          <w:cs/>
          <w:lang w:val="ar_AE" w:bidi="ar_AE"/>
        </w:rPr>
      </w:r>
      <w:r>
        <w:rPr>
          <w:rtl/>
          <w:cs/>
          <w:lang w:val="ar_AE" w:bidi="ar_AE"/>
        </w:rPr>
        <w:t>ويطلب بولس أيضًا من المؤمنين في تسالونيكي أن يصلّوا لكي ينقذ الله بولس ورفقائه من الرجال الأشرار. فكثير من الناس لا يؤمنون بيسوع المسيح ويريدون اضطهاد الذين يؤمنون به. وتذكّروا أن بولس سبق أن أخبر المؤمنين في تسالونيكي عن بعض المشكلات التي واجهها هو نفسه في رسالته الأولى إلى المؤمنين.</w:t>
      </w:r>
    </w:p>
    <w:p>
      <w:pPr>
        <w:bidi/>
      </w:pPr>
      <w:r>
        <w:rPr>
          <w:rtl/>
          <w:cs/>
          <w:lang w:val="ar_AE" w:bidi="ar_AE"/>
        </w:rPr>
      </w:r>
      <w:r>
        <w:rPr>
          <w:rtl/>
          <w:cs/>
          <w:lang w:val="ar_AE" w:bidi="ar_AE"/>
        </w:rPr>
        <w:t>وفي الجزء الثاني، يشجّع بولس المؤمنين في تسالونيكي بتوضيح ثقته ورجائه في الرب وفي المؤمنين. ويقول بولس إن الرب أمين؛ وبعبارة أخرى، يفعل الرب ما يقول إنه سيفعله. ولذلك يستطيع المؤمنون أن يعرفوا أن الرب سيمنحهم القوة ليتبعوه. وسيحمي الرب المؤمنين من الأمور الشريرة أو من الشرير، الذي يُرجّح أنه الشيطان.</w:t>
      </w:r>
    </w:p>
    <w:p>
      <w:pPr>
        <w:bidi/>
      </w:pPr>
      <w:r>
        <w:rPr>
          <w:rtl/>
          <w:cs/>
          <w:lang w:val="ar_AE" w:bidi="ar_AE"/>
        </w:rPr>
      </w:r>
      <w:r>
        <w:rPr>
          <w:rtl/>
          <w:cs/>
          <w:lang w:val="ar_AE" w:bidi="ar_AE"/>
        </w:rPr>
        <w:t xml:space="preserve">توقَّفوا هنا وناقشوا كمجموعة: لسنا متأكدين مما إذا كان الرب سيحمي المؤمنين في تسالونيكي من الأمور الشريرة بوجه عام، أم من الشرير، الذي هو الشيطان. ومع ذلك، فمن المرجح أن المقصود هنا هو الشيطان. كيف ستتحدثون عن حماية الرب للمؤمنين من الشرير، أو من الشخص الذي يفعل الشر، من دون أن تذكروا اسم الشيطان؟ أوقِفوا الاستماع إلى هذا التسجيل الصوتي هنا. </w:t>
      </w:r>
    </w:p>
    <w:p>
      <w:pPr>
        <w:bidi/>
      </w:pPr>
      <w:r>
        <w:rPr>
          <w:rtl/>
          <w:cs/>
          <w:lang w:val="ar_AE" w:bidi="ar_AE"/>
        </w:rPr>
      </w:r>
      <w:r>
        <w:rPr>
          <w:rtl/>
          <w:cs/>
          <w:lang w:val="ar_AE" w:bidi="ar_AE"/>
        </w:rPr>
        <w:t>لهذا السبب، لدى بولس أيضًا ثقة في مؤمني تسالونيكي. ويعرف بولس أن الرب سيساعد المؤمنين على الاستمرار في فعل كل الأمور التي علّمهم بولس إياها وأمرهم أن يفعلوها.</w:t>
      </w:r>
    </w:p>
    <w:p>
      <w:pPr>
        <w:bidi/>
      </w:pPr>
      <w:r>
        <w:rPr>
          <w:rtl/>
          <w:cs/>
          <w:lang w:val="ar_AE" w:bidi="ar_AE"/>
        </w:rPr>
      </w:r>
      <w:r>
        <w:rPr>
          <w:rtl/>
          <w:cs/>
          <w:lang w:val="ar_AE" w:bidi="ar_AE"/>
        </w:rPr>
        <w:t>ثم يصلّي بولس لكي يحدث ذلك. فيصلّي بولس لكي يساعد الرب المؤمنين في تسالونيكي على فهم محبة الله، ويصلّي بولس لكي يمنح الرب يسوع نفسه المؤمنين في تسالونيكي الثبات أو القدرة على الاحتمال، حتى يستمر المؤمنون في الإيمان بيسوع في الأوقات الصعبة.</w:t>
      </w:r>
    </w:p>
    <w:p>
      <w:pPr>
        <w:bidi/>
      </w:pPr>
      <w:r>
        <w:rPr>
          <w:rtl/>
          <w:cs/>
          <w:lang w:val="ar_AE" w:bidi="ar_AE"/>
        </w:rPr>
      </w:r>
      <w:r>
        <w:rPr>
          <w:rtl/>
          <w:cs/>
          <w:lang w:val="ar_AE" w:bidi="ar_AE"/>
        </w:rPr>
        <w:t xml:space="preserve">توقَّفوا هنا وارووا قصة عن شخص أراد شيئًا بشدة، لكنه اضطر إلى القيام بأمور صعبة على مدى فترة طويلة حتى يحصل عليه، مثل مزارع يزرع المحاصيل أو أحد الوالدين يربي الأطفال. انتبهوا إلى الطريقة التي تصفون بها كيف كان على هذا الشخص أن يصبر ويستمر في العمل بجد حتى في الأوقات الصعبة. أوقفوا سماع التسجيل الصوتي هنا. </w:t>
      </w:r>
    </w:p>
    <w:p>
      <w:pPr>
        <w:bidi/>
      </w:pPr>
      <w:r>
        <w:rPr>
          <w:rtl/>
          <w:cs/>
          <w:lang w:val="ar_AE" w:bidi="ar_AE"/>
        </w:rPr>
      </w:r>
      <w:r>
        <w:rPr>
          <w:rtl/>
          <w:cs/>
          <w:lang w:val="ar_AE" w:bidi="ar_AE"/>
        </w:rPr>
        <w:t>الآن، على المجموعة تصوير أحداث القصة على لوحة ورسمها، أو استخدام أشياء لتجسيد المقطع وأحداثه.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3: 1–5 من الترجمة الأسهل للفهم.</w:t>
      </w:r>
    </w:p>
    <w:p>
      <w:pPr>
        <w:bidi/>
      </w:pPr>
      <w:r>
        <w:rPr>
          <w:rtl/>
          <w:cs/>
          <w:lang w:val="ar_AE" w:bidi="ar_AE"/>
        </w:rPr>
      </w:r>
      <w:r>
        <w:rPr>
          <w:rtl/>
          <w:cs/>
          <w:lang w:val="ar_AE" w:bidi="ar_AE"/>
        </w:rPr>
        <w:t xml:space="preserve">أوقفوا سماع التسجيل الصوتي هنا. </w:t>
      </w:r>
    </w:p>
    <w:p>
      <w:pPr>
        <w:bidi/>
      </w:pPr>
      <w:r>
        <w:rPr>
          <w:rtl/>
          <w:cs/>
          <w:lang w:val="ar_AE" w:bidi="ar_AE"/>
        </w:rPr>
      </w:r>
      <w:r>
        <w:rPr>
          <w:rtl/>
          <w:cs/>
          <w:lang w:val="ar_AE" w:bidi="ar_AE"/>
        </w:rPr>
        <w:t xml:space="preserve">في هذه الخطوة، على المجموعة أن تُمثِّل هذا المقطع دراميًا. </w:t>
      </w:r>
    </w:p>
    <w:p>
      <w:pPr>
        <w:bidi/>
      </w:pPr>
      <w:r>
        <w:rPr>
          <w:rtl/>
          <w:cs/>
          <w:lang w:val="ar_AE" w:bidi="ar_AE"/>
        </w:rPr>
      </w:r>
      <w:r>
        <w:rPr>
          <w:rtl/>
          <w:cs/>
          <w:lang w:val="ar_AE" w:bidi="ar_AE"/>
        </w:rPr>
        <w:t>يتكوّن هذا المقطع من جزأين.</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w:t>
      </w:r>
    </w:p>
    <w:p>
      <w:pPr>
        <w:pStyle w:val="ListBullet"/>
        <w:bidi/>
        <w:spacing w:line="240" w:lineRule="auto"/>
        <w:ind w:left="720"/>
      </w:pPr>
      <w:r>
        <w:rPr>
          <w:rtl/>
          <w:cs/>
          <w:lang w:val="ar_AE" w:bidi="ar_AE"/>
        </w:rPr>
      </w:r>
      <w:r>
        <w:rPr>
          <w:rtl/>
          <w:cs/>
          <w:lang w:val="ar_AE" w:bidi="ar_AE"/>
        </w:rPr>
        <w:t>الناس الأردياء الأشرار.</w:t>
      </w:r>
    </w:p>
    <w:p>
      <w:pPr>
        <w:pStyle w:val="ListBullet"/>
        <w:bidi/>
        <w:spacing w:line="240" w:lineRule="auto"/>
        <w:ind w:left="720"/>
      </w:pPr>
      <w:r>
        <w:rPr>
          <w:rtl/>
          <w:cs/>
          <w:lang w:val="ar_AE" w:bidi="ar_AE"/>
        </w:rPr>
      </w:r>
      <w:r>
        <w:rPr>
          <w:rtl/>
          <w:cs/>
          <w:lang w:val="ar_AE" w:bidi="ar_AE"/>
        </w:rPr>
        <w:t>الشرير، الذي يُدعى أيضًا الشيطان.</w:t>
      </w:r>
    </w:p>
    <w:p>
      <w:pPr>
        <w:pStyle w:val="ListBullet"/>
        <w:bidi/>
        <w:spacing w:line="240" w:lineRule="auto"/>
        <w:ind w:left="720"/>
      </w:pPr>
      <w:r>
        <w:rPr>
          <w:rtl/>
          <w:cs/>
          <w:lang w:val="ar_AE" w:bidi="ar_AE"/>
        </w:rPr>
      </w:r>
      <w:r>
        <w:rPr>
          <w:rtl/>
          <w:cs/>
          <w:lang w:val="ar_AE" w:bidi="ar_AE"/>
        </w:rPr>
        <w:t>يسوع</w:t>
      </w:r>
    </w:p>
    <w:p>
      <w:pPr>
        <w:pStyle w:val="ListBullet"/>
        <w:bidi/>
        <w:spacing w:line="240" w:lineRule="auto"/>
        <w:ind w:left="720"/>
      </w:pPr>
      <w:r>
        <w:rPr>
          <w:rtl/>
          <w:cs/>
          <w:lang w:val="ar_AE" w:bidi="ar_AE"/>
        </w:rPr>
      </w:r>
      <w:r>
        <w:rPr>
          <w:rtl/>
          <w:cs/>
          <w:lang w:val="ar_AE" w:bidi="ar_AE"/>
        </w:rPr>
        <w:t>والله</w:t>
      </w:r>
    </w:p>
    <w:p>
      <w:pPr>
        <w:bidi/>
      </w:pPr>
      <w:r>
        <w:rPr>
          <w:rtl/>
          <w:cs/>
          <w:lang w:val="ar_AE" w:bidi="ar_AE"/>
        </w:rPr>
      </w:r>
      <w:r>
        <w:rPr>
          <w:rtl/>
          <w:cs/>
          <w:lang w:val="ar_AE" w:bidi="ar_AE"/>
        </w:rPr>
        <w:t xml:space="preserve">عليكم كمجموعة تمثيل هذا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الجزء الأول، يطلب بولس من المؤمنين في تسالونيكي أن يصلّوا من أجل بولس ورفقائه. ويطلب بولس من أهل تسالونيكي أن يصلّوا لكي تنتشر كلمة الله في جميع أنحاء العالم، ولكي يحمي الله بولس ورفقاءه من الشرير.</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الجزء الثاني، يعبّر بولس عن ثقته ورجائه في المؤمنين في تسالونيكي، ويصلّي لكي يستمر المؤمنون في النمو ويظلوا ثابتين في إيمانهم. بولس واثق من أن الرب سيقوّي المؤمنين في تسالونيكي ويحميهم. وهو واثق أيضًا من أن المؤمنين في تسالونيكي سيتبعون تعاليمه. ثم يصلّي بولس لكي يفهم المؤمنون في تسالونيكي محبة الله فهمًا كاملًا، ولكي يمنحهم يسوع القوة حتى يظلوا أمناء وثابتين.</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المؤمنين في تسالونيكي: "بم تشعر أو فيم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3: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في الجزء الأول، يدعو بولس مرة أخرى المؤمنين في تسالونيكي بلقب</w:t>
      </w:r>
      <w:r>
        <w:rPr>
          <w:b/>
          <w:rtl/>
          <w:cs/>
          <w:lang w:val="ar_AE" w:bidi="ar_AE"/>
        </w:rPr>
        <w:t xml:space="preserve">الإِخْوَة </w:t>
      </w:r>
      <w:r>
        <w:rPr>
          <w:rtl/>
          <w:cs/>
          <w:lang w:val="ar_AE" w:bidi="ar_AE"/>
        </w:rPr>
        <w:t xml:space="preserve">أي أخوة بولس، أو </w:t>
      </w:r>
      <w:r>
        <w:rPr>
          <w:b/>
          <w:rtl/>
          <w:cs/>
          <w:lang w:val="ar_AE" w:bidi="ar_AE"/>
        </w:rPr>
        <w:t xml:space="preserve">إخوة وأخوات </w:t>
      </w:r>
      <w:r>
        <w:rPr>
          <w:rtl/>
          <w:cs/>
          <w:lang w:val="ar_AE" w:bidi="ar_AE"/>
        </w:rPr>
        <w:t xml:space="preserve">بولس. وتذكّروا أن بولس يشير إلى جميع المؤمنين، رجالًا ونساءً. ويطلب بولس من المؤمنين أن </w:t>
      </w:r>
      <w:r>
        <w:rPr>
          <w:b/>
          <w:rtl/>
          <w:cs/>
          <w:lang w:val="ar_AE" w:bidi="ar_AE"/>
        </w:rPr>
        <w:t>يصلّوا</w:t>
      </w:r>
      <w:r>
        <w:rPr>
          <w:rtl/>
          <w:cs/>
          <w:lang w:val="ar_AE" w:bidi="ar_AE"/>
        </w:rPr>
        <w:t xml:space="preserve"> من أجل بولس ورفقاء بولس. استخدموا الكلمة أو العبارة نفسها التي استخدمتموها للإشارة إلى الإخوة، أو الإخوة والأخوات، وللصلاة في المقاطع السابقة. للمزيد من المعلومات عن كلمة "صلاة"، انظروا "قاموس الكلمات الرئيسية".</w:t>
      </w:r>
    </w:p>
    <w:p>
      <w:pPr>
        <w:bidi/>
      </w:pPr>
      <w:r>
        <w:rPr>
          <w:rtl/>
          <w:cs/>
          <w:lang w:val="ar_AE" w:bidi="ar_AE"/>
        </w:rPr>
      </w:r>
      <w:r>
        <w:rPr>
          <w:rtl/>
          <w:cs/>
          <w:lang w:val="ar_AE" w:bidi="ar_AE"/>
        </w:rPr>
        <w:t>يريد بولس من المؤمنين في تسالونيكي أن يصلّوا لكي تنتشر كلمة الرب في جميع أنحاء العالم. والمقصود بعبارة «كلمة الرب» هو كل ما يقوله الله للناس. وعندما يتحدث الناس في العهد الجديد عن "الكلمة" أو "كلمة الله" أو "كلمة الرب"، فإنهم عادةً ما يقصدون الأخبار السارة والتي تحمل خبر أن يسوع قد جاء إلى العالم. استخدموا الكلمة نفسها التي استخدمتموها في المقاطع السابقة للإشارة إلى الرب. ولمزيد من المعلومات، راجعوا كلمة الرب في قاموس الكلمات الرئيسية.</w:t>
      </w:r>
    </w:p>
    <w:p>
      <w:pPr>
        <w:bidi/>
      </w:pPr>
      <w:r>
        <w:rPr>
          <w:rtl/>
          <w:cs/>
          <w:lang w:val="ar_AE" w:bidi="ar_AE"/>
        </w:rPr>
      </w:r>
      <w:r>
        <w:rPr>
          <w:rtl/>
          <w:cs/>
          <w:lang w:val="ar_AE" w:bidi="ar_AE"/>
        </w:rPr>
        <w:t xml:space="preserve">توقفوا هنا وناقشوا كمجموعة الكلمة أو العبارة الأنسب لترجمة تعبير </w:t>
      </w:r>
      <w:r>
        <w:rPr>
          <w:b/>
          <w:rtl/>
          <w:cs/>
          <w:lang w:val="ar_AE" w:bidi="ar_AE"/>
        </w:rPr>
        <w:t>الكلمة.</w:t>
      </w:r>
      <w:r>
        <w:rPr>
          <w:rtl/>
          <w:cs/>
          <w:lang w:val="ar_AE" w:bidi="ar_AE"/>
        </w:rPr>
        <w:t xml:space="preserve">" ابحث عن تعبير "الكلمة" في قاموس الكلمات الرئيسية للمزيد من المعلومات. وإذا كنتم قد ترجمتم هذه الكلمة فعلًا في سِفر آخر من الكتاب المُقدَّس، فاستخدموا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يريد بولس أيضًا من الناس أن يكرموا كلمة الرب أو يحترموها. ويريد بولس من الناس أن يقدّروا رسالة الله ويحترموا كل ما يقوله الله.</w:t>
      </w:r>
    </w:p>
    <w:p>
      <w:pPr>
        <w:bidi/>
      </w:pPr>
      <w:r>
        <w:rPr>
          <w:rtl/>
          <w:cs/>
          <w:lang w:val="ar_AE" w:bidi="ar_AE"/>
        </w:rPr>
      </w:r>
      <w:r>
        <w:rPr>
          <w:rtl/>
          <w:cs/>
          <w:lang w:val="ar_AE" w:bidi="ar_AE"/>
        </w:rPr>
        <w:t xml:space="preserve">توقَّفوا هنا وناقشوا كمجموعة كيف ستتحدثون عن إكرام الناس لكلمة الرب. أوقِفوا الاستماع إلى هذا التسجيل الصوتي هنا. </w:t>
      </w:r>
    </w:p>
    <w:p>
      <w:pPr>
        <w:bidi/>
      </w:pPr>
      <w:r>
        <w:rPr>
          <w:rtl/>
          <w:cs/>
          <w:lang w:val="ar_AE" w:bidi="ar_AE"/>
        </w:rPr>
      </w:r>
      <w:r>
        <w:rPr>
          <w:rtl/>
          <w:cs/>
          <w:lang w:val="ar_AE" w:bidi="ar_AE"/>
        </w:rPr>
        <w:t xml:space="preserve">يطلب بولس أيضًا من المؤمنين في تسالونيكي أن يصلّوا لكي يحميهم الله من الناس الأردياء </w:t>
      </w:r>
      <w:r>
        <w:rPr>
          <w:b/>
          <w:rtl/>
          <w:cs/>
          <w:lang w:val="ar_AE" w:bidi="ar_AE"/>
        </w:rPr>
        <w:t>الأشرار</w:t>
      </w:r>
      <w:r>
        <w:rPr>
          <w:rtl/>
          <w:cs/>
          <w:lang w:val="ar_AE" w:bidi="ar_AE"/>
        </w:rPr>
        <w:t xml:space="preserve">. وهاتان الكلمتان متقاربتان في المعنى، لكن بولس يستخدمهما معًا للتأكيد على أن هؤلاء الناس أشرار جدًا. وهؤلاء الناس الأشرار لا يؤمنون بيسوع المسيح ولا يضعون </w:t>
      </w:r>
      <w:r>
        <w:rPr>
          <w:b/>
          <w:rtl/>
          <w:cs/>
          <w:lang w:val="ar_AE" w:bidi="ar_AE"/>
        </w:rPr>
        <w:t>إيمانهم</w:t>
      </w:r>
      <w:r>
        <w:rPr>
          <w:rtl/>
          <w:cs/>
          <w:lang w:val="ar_AE" w:bidi="ar_AE"/>
        </w:rPr>
        <w:t xml:space="preserve"> فيه. استخدموا الكلمات أو العبارات نفسها التي استخدمتموها للإشارة إلى الشر والإيمان في المقاطع السابقة. وإذا كانت لديكم كلمتان للشر، فيمكنكم استخدامهما معًا هنا، أو يمكنكم وصف هؤلاء الرجال بأنهم أشرار جدًا. ولمزيد من المعلومات عن كلمتي الشر والإيمان، راجعوا قاموس الكلمات الرئيسية.</w:t>
      </w:r>
    </w:p>
    <w:p>
      <w:pPr>
        <w:bidi/>
      </w:pPr>
      <w:r>
        <w:rPr>
          <w:rtl/>
          <w:cs/>
          <w:lang w:val="ar_AE" w:bidi="ar_AE"/>
        </w:rPr>
      </w:r>
      <w:r>
        <w:rPr>
          <w:rtl/>
          <w:cs/>
          <w:lang w:val="ar_AE" w:bidi="ar_AE"/>
        </w:rPr>
        <w:t xml:space="preserve">ويصلّي بولس لكي يهدي يسوع </w:t>
      </w:r>
      <w:r>
        <w:rPr>
          <w:b/>
          <w:rtl/>
          <w:cs/>
          <w:lang w:val="ar_AE" w:bidi="ar_AE"/>
        </w:rPr>
        <w:t>قلوب</w:t>
      </w:r>
      <w:r>
        <w:rPr>
          <w:rtl/>
          <w:cs/>
          <w:lang w:val="ar_AE" w:bidi="ar_AE"/>
        </w:rPr>
        <w:t xml:space="preserve"> المؤمنين في تسالونيكي إلى فهم أعمق لمحبة الله، ولكي يمنح يسوع </w:t>
      </w:r>
      <w:r>
        <w:rPr>
          <w:b/>
          <w:rtl/>
          <w:cs/>
          <w:lang w:val="ar_AE" w:bidi="ar_AE"/>
        </w:rPr>
        <w:t>المسيح</w:t>
      </w:r>
      <w:r>
        <w:rPr>
          <w:rtl/>
          <w:cs/>
          <w:lang w:val="ar_AE" w:bidi="ar_AE"/>
        </w:rPr>
        <w:t xml:space="preserve"> المؤمنين القوة لتحمّل الصعوبات. استخدموا الكلمات أو العبارات نفسها التي استخدمتموها للإشارة إلى القلوب والمسيح في المقاطع السابقة. ولمزيد من المعلومات عن كلمتي القلوب والمسيح، راجعوا قاموس الكلمات الرئيسية.</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3: 1–5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تسالونيكي الثانية 3:6–18</w:t>
      </w:r>
      <w:r>
        <w:rPr>
          <w:rtl/>
          <w:cs/>
          <w:lang w:val="ar_AE" w:bidi="ar_AE"/>
        </w:rPr>
      </w:r>
    </w:p>
    <w:p>
      <w:pPr>
        <w:pStyle w:val="Heading3"/>
        <w:bidi/>
      </w:pPr>
      <w:r>
        <w:rPr>
          <w:rtl/>
          <w:cs/>
          <w:lang w:val="ar_AE" w:bidi="ar_AE"/>
        </w:rPr>
        <w:t>الاستماع والفهم</w:t>
      </w:r>
    </w:p>
    <w:p>
      <w:pPr>
        <w:bidi/>
      </w:pPr>
      <w:r>
        <w:rPr>
          <w:rtl/>
          <w:cs/>
          <w:lang w:val="ar_AE" w:bidi="ar_AE"/>
        </w:rPr>
      </w:r>
      <w:r>
        <w:rPr>
          <w:rtl/>
          <w:cs/>
          <w:lang w:val="ar_AE" w:bidi="ar_AE"/>
        </w:rPr>
        <w:t>في هذه الخطوة، استمعوا إلى رسالة تسالونيكي الثانية 3: 6–18 واحفظوا هذا المقطع في قلوبكم.</w:t>
      </w:r>
    </w:p>
    <w:p>
      <w:pPr>
        <w:bidi/>
      </w:pPr>
      <w:r>
        <w:rPr>
          <w:rtl/>
          <w:cs/>
          <w:lang w:val="ar_AE" w:bidi="ar_AE"/>
        </w:rPr>
      </w:r>
      <w:r>
        <w:rPr>
          <w:rtl/>
          <w:cs/>
          <w:lang w:val="ar_AE" w:bidi="ar_AE"/>
        </w:rPr>
        <w:t>استمعوا إلى نسخة صوتية من رسالة تسالونيكي الثانية 3: 6–18 ثلاث مرات، من ثلاث ترجمات مختلفة، إن أمكن.</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والآن ناقشوا الأسئلة التالية كمجموعة: </w:t>
      </w:r>
    </w:p>
    <w:p>
      <w:pPr>
        <w:pStyle w:val="ListBullet"/>
        <w:bidi/>
        <w:spacing w:line="240" w:lineRule="auto"/>
        <w:ind w:left="720"/>
      </w:pPr>
      <w:r>
        <w:rPr>
          <w:rtl/>
          <w:cs/>
          <w:lang w:val="ar_AE" w:bidi="ar_AE"/>
        </w:rPr>
      </w:r>
      <w:r>
        <w:rPr>
          <w:rtl/>
          <w:cs/>
          <w:lang w:val="ar_AE" w:bidi="ar_AE"/>
        </w:rPr>
        <w:t xml:space="preserve">ما الذي أعجبكم في هذا المقطع؟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ما الذي لم يعجبكم أو لم تفهموه في هذا المقطع؟ أوقفوا الاستماع إلى هذا التسجيل الصوتي هنا.</w:t>
      </w:r>
    </w:p>
    <w:p>
      <w:pPr>
        <w:pStyle w:val="ListBullet"/>
        <w:bidi/>
        <w:spacing w:line="240" w:lineRule="auto"/>
        <w:ind w:left="720"/>
      </w:pPr>
      <w:r>
        <w:rPr>
          <w:rtl/>
          <w:cs/>
          <w:lang w:val="ar_AE" w:bidi="ar_AE"/>
        </w:rPr>
      </w:r>
      <w:r>
        <w:rPr>
          <w:rtl/>
          <w:cs/>
          <w:lang w:val="ar_AE" w:bidi="ar_AE"/>
        </w:rPr>
        <w:t>ماذا يخبرنا هذا المقطع عن الله، أو يسوع، أو الروح القدس؟ أوقفوا الاستماع إلى هذا التسجيل الصوتي هنا.</w:t>
      </w:r>
    </w:p>
    <w:p>
      <w:pPr>
        <w:pStyle w:val="ListBullet"/>
        <w:bidi/>
        <w:spacing w:line="240" w:lineRule="auto"/>
        <w:ind w:left="720"/>
      </w:pPr>
      <w:r>
        <w:rPr>
          <w:rtl/>
          <w:cs/>
          <w:lang w:val="ar_AE" w:bidi="ar_AE"/>
        </w:rPr>
      </w:r>
      <w:r>
        <w:rPr>
          <w:rtl/>
          <w:cs/>
          <w:lang w:val="ar_AE" w:bidi="ar_AE"/>
        </w:rPr>
        <w:t xml:space="preserve">ماذا يخبرنا هذا المقطع عن البشر؟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كيف يؤثر هذا المقطع في حياتنا اليومية؟ أوقِفوا الاستماع إلى هذا التسجيل الصوتي هنا. </w:t>
      </w:r>
    </w:p>
    <w:p>
      <w:pPr>
        <w:pStyle w:val="ListBullet"/>
        <w:bidi/>
        <w:spacing w:line="240" w:lineRule="auto"/>
        <w:ind w:left="720"/>
      </w:pPr>
      <w:r>
        <w:rPr>
          <w:rtl/>
          <w:cs/>
          <w:lang w:val="ar_AE" w:bidi="ar_AE"/>
        </w:rPr>
      </w:r>
      <w:r>
        <w:rPr>
          <w:rtl/>
          <w:cs/>
          <w:lang w:val="ar_AE" w:bidi="ar_AE"/>
        </w:rPr>
        <w:t xml:space="preserve">مَن تعرفون يحتاج إلى سماع هذا المقطع؟ </w:t>
      </w:r>
      <w:r>
        <w:rPr>
          <w:rtl/>
          <w:cs/>
          <w:lang w:val="ar_AE" w:bidi="ar_AE"/>
        </w:rPr>
      </w:r>
    </w:p>
    <w:p>
      <w:pPr>
        <w:pStyle w:val="Heading3"/>
        <w:bidi/>
      </w:pPr>
      <w:r>
        <w:rPr>
          <w:rtl/>
          <w:cs/>
          <w:lang w:val="ar_AE" w:bidi="ar_AE"/>
        </w:rPr>
        <w:t>تهيئة الأجواء</w:t>
      </w:r>
    </w:p>
    <w:p>
      <w:pPr>
        <w:bidi/>
      </w:pPr>
      <w:r>
        <w:rPr>
          <w:rtl/>
          <w:cs/>
          <w:lang w:val="ar_AE" w:bidi="ar_AE"/>
        </w:rPr>
      </w:r>
      <w:r>
        <w:rPr>
          <w:rtl/>
          <w:cs/>
          <w:lang w:val="ar_AE" w:bidi="ar_AE"/>
        </w:rPr>
        <w:t>استمعوا إلى نسخة صوتية من رسالة تسالونيكي الثانية 3: 6–18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المقطع السابق، طلب بولس من المؤمنين في تسالونيكي أن يصلّوا من أجل بولس ورفقائه. كما عبّر بولس عن ثقته ورجائه في المؤمنين في تسالونيكي، وصلّى لكي يستمر المؤمنون في النمو والثبات في إيمانهم. والآن يبدأ بولس في الحديث عن مشكلة بعض المؤمنين في تسالونيكي الذين كانوا عاطلين عن العمل أو كسالى. وتتذكرون أن بولس سبق أن صحّح المؤمنين في تسالونيكي بشأن الكسل عندما علّمهم في رسالته الأولى إليهم، بل وحتى عندما كان معهم شخصيًا.</w:t>
      </w:r>
    </w:p>
    <w:p>
      <w:pPr>
        <w:bidi/>
      </w:pPr>
      <w:r>
        <w:rPr>
          <w:rtl/>
          <w:cs/>
          <w:lang w:val="ar_AE" w:bidi="ar_AE"/>
        </w:rPr>
      </w:r>
      <w:r>
        <w:rPr>
          <w:rtl/>
          <w:cs/>
          <w:lang w:val="ar_AE" w:bidi="ar_AE"/>
        </w:rPr>
        <w:t>ومع أن بولس سبق أن أخبر أهل تسالونيكي ألا يكونوا كسالى، فإن بعض المؤمنين منهم توقفوا عن العمل. وربما توقف هؤلاء المؤمنون عن العمل لأنهم ظنوا أن الرب يسوع سيعود قريبًا، أو أن الرب قد عاد بالفعل. وبسبب سوء فهمهم، قرر هؤلاء المؤمنون أنه لم يعد هناك سبب للاستمرار في العمل. ويحذّر بولس بقية المؤمنين من هؤلاء الذين لا يعملون ولا يتبعون ما علّمهم إياه. لم يكن بولس يعلّم أفكاره الشخصية فقط، بل تلقى هذا التعليم من يسوع، وهو الآن ينقله إلى المؤمنين في تسالونيكي.</w:t>
      </w:r>
    </w:p>
    <w:p>
      <w:pPr>
        <w:bidi/>
      </w:pPr>
      <w:r>
        <w:rPr>
          <w:rtl/>
          <w:cs/>
          <w:lang w:val="ar_AE" w:bidi="ar_AE"/>
        </w:rPr>
      </w:r>
      <w:r>
        <w:rPr>
          <w:rtl/>
          <w:cs/>
          <w:lang w:val="ar_AE" w:bidi="ar_AE"/>
        </w:rPr>
        <w:t>ثم يذكّر بولس المؤمنين في تسالونيكي بالطريقة التي عاش وعمل بها هو ورفقاؤه بينهم. فقد عمل بولس ورفقاؤه من أجل توفير طعامهم عندما كانوا مع أهل تسالونيكي حتى لا يكونوا عبئًا على المؤمنين. ويقول بولس إنه كان يمكنه هو ورفقاؤه أن يعتمدوا على دعم المؤمنين الآخرين، لأنهم قادة. لكن بولس ورفقاؤه تنازلوا عن حقهم في أن يطلبوا الطعام والاحتياجات الأخرى من المؤمنين. وبدلًا من ذلك، أراد بولس ورفقاؤه أن يكونوا مثالًا يحتذي به المؤمنون في تسالونيكي. كان بولس ورفقاؤه يعملون بجد طوال الوقت، وكان ينبغي للمؤمنين في تسالونيكي أن يتبعوا مثالهم. ثم يذكّر بولس المؤمنين في تسالونيكي بقاعدة محددة عن العمل والكسل. وربما كرر بولس هذه القاعدة عدة مرات، ولذلك فمن المحتمل أنها كانت قاعدة أو مثلًا معروفًا جيدًا. قال بولس: «أَنَّهُ إِنْ كَانَ أَحَدٌ لَا يُرِيدُ أَنْ يَشْتَغِلَ فَلَا يَأْكُلْ أَيْضًا».</w:t>
      </w:r>
    </w:p>
    <w:p>
      <w:pPr>
        <w:bidi/>
      </w:pPr>
      <w:r>
        <w:rPr>
          <w:rtl/>
          <w:cs/>
          <w:lang w:val="ar_AE" w:bidi="ar_AE"/>
        </w:rPr>
      </w:r>
      <w:r>
        <w:rPr>
          <w:rtl/>
          <w:cs/>
          <w:lang w:val="ar_AE" w:bidi="ar_AE"/>
        </w:rPr>
        <w:t xml:space="preserve">توقفوا هنا وناقشوا هذا السؤال كمجموعة: ما بعض الأمثال القصيرة أو التعاليم المعروفة في مجتمعكم؟ وكيف تعلّمون هذه الأمثال وتنقلونها من جيل إلى جيل؟ أوقِفوا الاستماع إلى هذا التسجيل الصوتي هنا. </w:t>
      </w:r>
    </w:p>
    <w:p>
      <w:pPr>
        <w:bidi/>
      </w:pPr>
      <w:r>
        <w:rPr>
          <w:rtl/>
          <w:cs/>
          <w:lang w:val="ar_AE" w:bidi="ar_AE"/>
        </w:rPr>
      </w:r>
      <w:r>
        <w:rPr>
          <w:rtl/>
          <w:cs/>
          <w:lang w:val="ar_AE" w:bidi="ar_AE"/>
        </w:rPr>
        <w:t>ثم يتحدث بولس مباشرة إلى الذين لا يعملون، ويقول بولس إنه سمع أن بعض المؤمنين في تسالونيكي لا يعملون ويسببون مشكلات. ولا يخبرنا بولس من الذي أخبره عن هؤلاء المؤمنين الذين لا يعملون. ويقول إن هؤلاء المؤمنين ليسوا منشغلين بالعمل، بل هُمْ فُضُولِيُّونَ يتدخلون في أعمال الآخرين. فهم لا يعملون بأنفسهم، لكنهم يزعجون الآخرين بطريقة تمنعهم من أداء أعمالهم كما ينبغي. ويأمر بولس هؤلاء المؤمنين أن يتوقفوا عن تعطيل أعمال الآخرين، وأن يبدأوا في الطاعة والعمل لتوفير طعامهم بأنفسهم.</w:t>
      </w:r>
    </w:p>
    <w:p>
      <w:pPr>
        <w:bidi/>
      </w:pPr>
      <w:r>
        <w:rPr>
          <w:rtl/>
          <w:cs/>
          <w:lang w:val="ar_AE" w:bidi="ar_AE"/>
        </w:rPr>
      </w:r>
      <w:r>
        <w:rPr>
          <w:rtl/>
          <w:cs/>
          <w:lang w:val="ar_AE" w:bidi="ar_AE"/>
        </w:rPr>
        <w:t xml:space="preserve">توقفوا هنا وناقشوا هذا السؤال كمجموعة: ما نوع العمل الذي تتوقعون من الناس أن يقوموا به في مجتمعكم لكي يكسبوا معيشتهم ويوفروا احتياجاتهم واحتياجات أسرهم؟ وكيف ينظر الناس في مجتمعكم إلى الأشخاص القادرين على العمل لكنهم يختارون ألا يعملوا؟ أوقِفوا الاستماع إلى هذا التسجيل الصوتي هنا. </w:t>
      </w:r>
    </w:p>
    <w:p>
      <w:pPr>
        <w:bidi/>
      </w:pPr>
      <w:r>
        <w:rPr>
          <w:rtl/>
          <w:cs/>
          <w:lang w:val="ar_AE" w:bidi="ar_AE"/>
        </w:rPr>
      </w:r>
      <w:r>
        <w:rPr>
          <w:rtl/>
          <w:cs/>
          <w:lang w:val="ar_AE" w:bidi="ar_AE"/>
        </w:rPr>
        <w:t>ثم يتحدث بولس إلى المؤمنين في تسالونيكي الذين يعملون بأمانة ويكسبون عيشهم بأنفسهم. ويشجّع هؤلاء المؤمنين على الاستمرار في السلوك بطريقة صحيحة، من خلال العمل بجد وعدم الاستسلام للكسل. ويطلب منهم بولس أن ينتبهوا إلى أي شخص بينهم لا يتبع تعليم بولس عن الاجتهاد في العمل. ويقول إنه على المؤمنين في تسالونيكي أن يتجنبوا هؤلاء الأشخاص الذين لا يريدون العمل. وينبغي أن يشعر هؤلاء الأشخاص بالخجل والإحراج. ومن خلال جعل هؤلاء المؤمنين يشعرون بالخجل، قد يساعدهم المؤمنون في تسالونيكي على تغيير طريقة تفكيرهم وتصرفهم تجاه العمل. يريد بولس من المؤمنين في تسالونيكي أن يفهموا أنهم عندما يصححون المؤمنين الآخرين بهذه الطريقة، فإنهم لا يعاملونهم كأعداء، بل إنهم يُظهرون المحبة عندما يساعدون إخوتهم المؤمنين على أن يعيشوا بطريقة أفضل.</w:t>
      </w:r>
    </w:p>
    <w:p>
      <w:pPr>
        <w:bidi/>
      </w:pPr>
      <w:r>
        <w:rPr>
          <w:rtl/>
          <w:cs/>
          <w:lang w:val="ar_AE" w:bidi="ar_AE"/>
        </w:rPr>
      </w:r>
      <w:r>
        <w:rPr>
          <w:rtl/>
          <w:cs/>
          <w:lang w:val="ar_AE" w:bidi="ar_AE"/>
        </w:rPr>
        <w:t xml:space="preserve">توقفوا هنا وناقشوا هذا السؤال كمجموعة: في مجتمعكم، كيف يصحح الناس سلوك شخص ما عندما لا يتصرف بالطريقة الصحيحة أو المتوقعة؟ أوقِفوا الاستماع إلى هذا التسجيل الصوتي هنا. </w:t>
      </w:r>
    </w:p>
    <w:p>
      <w:pPr>
        <w:bidi/>
      </w:pPr>
      <w:r>
        <w:rPr>
          <w:rtl/>
          <w:cs/>
          <w:lang w:val="ar_AE" w:bidi="ar_AE"/>
        </w:rPr>
      </w:r>
      <w:r>
        <w:rPr>
          <w:rtl/>
          <w:cs/>
          <w:lang w:val="ar_AE" w:bidi="ar_AE"/>
        </w:rPr>
        <w:t>وأخيرًا، ينهي بولس رسالته بالطريقة المعتادة. فيصلّي صلاة أخيرة ويطلب البركة للمؤمنين في تسالونيكي. ويصلّي بولس أن يمنح يسوع، رب السلام، المؤمنين في تسالونيكي السلام في كل وقت وبكل طريقة. كما يصلّي أن يكون الرب يسوع حاضرًا مع أهل تسالونيكي. ومع أن الحديث عن السلام كان طريقة معتادة لإنهاء الرسائل في ذلك الوقت، فإن بولس يستخدمه أيضًا ليذكّر أهل تسالونيكي بأحد الموضوعات الرئيسية في رسالته، وهو أن يكون لهم سلام وسط الاضطهاد، وسلام بشأن عودة يسوع للدينونة، وسلام بين المؤمنين بعضهم وبعض.</w:t>
      </w:r>
    </w:p>
    <w:p>
      <w:pPr>
        <w:bidi/>
      </w:pPr>
      <w:r>
        <w:rPr>
          <w:rtl/>
          <w:cs/>
          <w:lang w:val="ar_AE" w:bidi="ar_AE"/>
        </w:rPr>
      </w:r>
      <w:r>
        <w:rPr>
          <w:rtl/>
          <w:cs/>
          <w:lang w:val="ar_AE" w:bidi="ar_AE"/>
        </w:rPr>
        <w:t>ثم يوقّع بولس رسالته إلى أهل تسالونيكي بخط يده. وتتذكرون أن بولس كان عادة يملي رسائله بينما يكتب شخص آخر كلماته. لكن بولس كان كثيرًا ما يكتب الكلمات الأخيرة من الرسالة بنفسه، وربما كان يفعل ذلك ليثبت أن الرسالة منه فعلًا، وليست من شخص آخر يتظاهر بأنه بولس. وتتذكرون أننا سمعنا في وقت سابق من هذه الرسالة أن المؤمنين في تسالونيكي تلقوا معلومات خاطئة من أشخاص قالوا إنهم يتحدثون باسم بولس، ولذلك ربما كان من المهم بصورة خاصة أن يثبت بولس أن هذه الرسالة جاءت منه فعلًا.</w:t>
      </w:r>
    </w:p>
    <w:p>
      <w:pPr>
        <w:bidi/>
      </w:pPr>
      <w:r>
        <w:rPr>
          <w:rtl/>
          <w:cs/>
          <w:lang w:val="ar_AE" w:bidi="ar_AE"/>
        </w:rPr>
      </w:r>
      <w:r>
        <w:rPr>
          <w:rtl/>
          <w:cs/>
          <w:lang w:val="ar_AE" w:bidi="ar_AE"/>
        </w:rPr>
        <w:t>ثم يقدّم بولس بركة أخيرة مرة أخرى. ويصلّي أن يستمر أهل تسالونيكي في نوال واختبار النعمة التي يمنحها الرب يسوع.</w:t>
      </w:r>
      <w:r>
        <w:rPr>
          <w:rtl/>
          <w:cs/>
          <w:lang w:val="ar_AE" w:bidi="ar_AE"/>
        </w:rPr>
      </w:r>
    </w:p>
    <w:p>
      <w:pPr>
        <w:pStyle w:val="Heading3"/>
        <w:bidi/>
      </w:pPr>
      <w:r>
        <w:rPr>
          <w:rtl/>
          <w:cs/>
          <w:lang w:val="ar_AE" w:bidi="ar_AE"/>
        </w:rPr>
        <w:t>تحديد المشاهد</w:t>
      </w:r>
    </w:p>
    <w:p>
      <w:pPr>
        <w:bidi/>
      </w:pPr>
      <w:r>
        <w:rPr>
          <w:rtl/>
          <w:cs/>
          <w:lang w:val="ar_AE" w:bidi="ar_AE"/>
        </w:rPr>
      </w:r>
      <w:r>
        <w:rPr>
          <w:rtl/>
          <w:cs/>
          <w:lang w:val="ar_AE" w:bidi="ar_AE"/>
        </w:rPr>
        <w:t>استمعوا إلى نسخة صوتية من رسالة تسالونيكي الثانية 3: 6–18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تحدِّد الأجزاء والشخصيات ومواقع الأحداث في هذا المقطع. ثم تقوم المجموعة بتمثيل هذا المقطع.</w:t>
      </w:r>
    </w:p>
    <w:p>
      <w:pPr>
        <w:bidi/>
      </w:pPr>
      <w:r>
        <w:rPr>
          <w:rtl/>
          <w:cs/>
          <w:lang w:val="ar_AE" w:bidi="ar_AE"/>
        </w:rPr>
      </w:r>
      <w:r>
        <w:rPr>
          <w:rtl/>
          <w:cs/>
          <w:lang w:val="ar_AE" w:bidi="ar_AE"/>
        </w:rPr>
        <w:t>يتكوّن هذا المقطع من ثلاثة أجزاء.</w:t>
      </w:r>
    </w:p>
    <w:p>
      <w:pPr>
        <w:bidi/>
      </w:pPr>
      <w:r>
        <w:rPr>
          <w:rtl/>
          <w:cs/>
          <w:lang w:val="ar_AE" w:bidi="ar_AE"/>
        </w:rPr>
      </w:r>
      <w:r>
        <w:rPr>
          <w:b/>
          <w:rtl/>
          <w:cs/>
          <w:lang w:val="ar_AE" w:bidi="ar_AE"/>
        </w:rPr>
        <w:t>في الجزء الأول:</w:t>
      </w:r>
      <w:r>
        <w:rPr>
          <w:rtl/>
          <w:cs/>
          <w:lang w:val="ar_AE" w:bidi="ar_AE"/>
        </w:rPr>
        <w:t xml:space="preserve"> يأمر بولس المؤمنين في تسالونيكي أن يتجنبوا المؤمنين الذين لا يعملون. ثم يقدّم بولس حياته الشخصية مثالًا إيجابيًا على الطريقة التي ينبغي للمؤمنين أن يعملوا بها.</w:t>
      </w:r>
    </w:p>
    <w:p>
      <w:pPr>
        <w:bidi/>
      </w:pPr>
      <w:r>
        <w:rPr>
          <w:rtl/>
          <w:cs/>
          <w:lang w:val="ar_AE" w:bidi="ar_AE"/>
        </w:rPr>
      </w:r>
      <w:r>
        <w:rPr>
          <w:b/>
          <w:rtl/>
          <w:cs/>
          <w:lang w:val="ar_AE" w:bidi="ar_AE"/>
        </w:rPr>
        <w:t>في الجزء الثاني:</w:t>
      </w:r>
      <w:r>
        <w:rPr>
          <w:rtl/>
          <w:cs/>
          <w:lang w:val="ar_AE" w:bidi="ar_AE"/>
        </w:rPr>
        <w:t xml:space="preserve"> يعطي بولس أمرًا قويًا وتحذيرًا للمؤمنين في تسالونيكي الذين يرفضون العمل.</w:t>
      </w:r>
    </w:p>
    <w:p>
      <w:pPr>
        <w:bidi/>
      </w:pPr>
      <w:r>
        <w:rPr>
          <w:rtl/>
          <w:cs/>
          <w:lang w:val="ar_AE" w:bidi="ar_AE"/>
        </w:rPr>
      </w:r>
      <w:r>
        <w:rPr>
          <w:b/>
          <w:rtl/>
          <w:cs/>
          <w:lang w:val="ar_AE" w:bidi="ar_AE"/>
        </w:rPr>
        <w:t>في الجزء الثالث:</w:t>
      </w:r>
      <w:r>
        <w:rPr>
          <w:rtl/>
          <w:cs/>
          <w:lang w:val="ar_AE" w:bidi="ar_AE"/>
        </w:rPr>
        <w:t xml:space="preserve"> يقدّم بولس تحياته الأخيرة للمؤمنين في تسالونيكي لينهي رسالته.</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 الذين لا يعملون</w:t>
      </w:r>
    </w:p>
    <w:p>
      <w:pPr>
        <w:pStyle w:val="ListBullet"/>
        <w:bidi/>
        <w:spacing w:line="240" w:lineRule="auto"/>
        <w:ind w:left="720"/>
      </w:pPr>
      <w:r>
        <w:rPr>
          <w:rtl/>
          <w:cs/>
          <w:lang w:val="ar_AE" w:bidi="ar_AE"/>
        </w:rPr>
      </w:r>
      <w:r>
        <w:rPr>
          <w:rtl/>
          <w:cs/>
          <w:lang w:val="ar_AE" w:bidi="ar_AE"/>
        </w:rPr>
        <w:t>المؤمنون في تسالونيكي الذين يعملون</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 xml:space="preserve">كمجموعة، انتبهوا إلى التفاصيل المتعلقة بسياق الأحداث في المقطع: </w:t>
      </w:r>
    </w:p>
    <w:p>
      <w:pPr>
        <w:bidi/>
      </w:pPr>
      <w:r>
        <w:rPr>
          <w:rtl/>
          <w:cs/>
          <w:lang w:val="ar_AE" w:bidi="ar_AE"/>
        </w:rPr>
      </w:r>
      <w:r>
        <w:rPr>
          <w:rtl/>
          <w:cs/>
          <w:lang w:val="ar_AE" w:bidi="ar_AE"/>
        </w:rPr>
        <w:t>في الجزء الأول، يأمر بولس المؤمنين في تسالونيكي أن يتجنبوا المؤمنين الذين لا يعملون. ومع أن بولس يعطي أمرًا قويًا وتصحيحًا، فإنه لا يزال يدعو المؤمنين في تسالونيكي «إخوته وأخواته» ليُظهر أنه لا يزال يحبهم. ويأمر بولس المؤمنين في تسالونيكي أن يبتعدوا عن المؤمنين الذين لا يعملون بالطريقة التي أظهرها لهم وعلّمهم إياها. وتتذكرون أن بولس سبق أن تحدث إلى المؤمنين في تسالونيكي عن هذه المشكلة، لكن بعضهم كان لا يزال بحاجة إلى مزيد من التصحيح.</w:t>
      </w:r>
    </w:p>
    <w:p>
      <w:pPr>
        <w:bidi/>
      </w:pPr>
      <w:r>
        <w:rPr>
          <w:rtl/>
          <w:cs/>
          <w:lang w:val="ar_AE" w:bidi="ar_AE"/>
        </w:rPr>
      </w:r>
      <w:r>
        <w:rPr>
          <w:rtl/>
          <w:cs/>
          <w:lang w:val="ar_AE" w:bidi="ar_AE"/>
        </w:rPr>
        <w:t>ويستخدم بولس حياته هو وحياة رفقائه مثالًا لأهل تسالونيكي. وتتذكرون أن بولس عاش مع المؤمنين في تسالونيكي وعلّمهم لعدة أشهر، ولذلك فقد رأوا قدوة بولس بأنفسهم. ففي الحقيقة، لم يكن بولس ورفقاؤه كسالى، بل كانوا يعملون بجد. ولم يأكل بولس ورفقاؤه طعام أحد دون أن يدفعوا ثمنه. بل اشتغل بولس ورفقاؤه بِتَعَبٍ وَكَدٍّ «لَيْلًا وَنَهَارًا» حتى لا يكونوا عبئًا على المؤمنين في تسالونيكي. ولا يقصد بولس أن هؤلاء الرجال كانوا يعملون طوال النهار وطوال الليل دون توقف، بل يقول ذلك ليؤكد مدى اجتهادهم في العمل.</w:t>
      </w:r>
    </w:p>
    <w:p>
      <w:pPr>
        <w:bidi/>
      </w:pPr>
      <w:r>
        <w:rPr>
          <w:rtl/>
          <w:cs/>
          <w:lang w:val="ar_AE" w:bidi="ar_AE"/>
        </w:rPr>
      </w:r>
      <w:r>
        <w:rPr>
          <w:rtl/>
          <w:cs/>
          <w:lang w:val="ar_AE" w:bidi="ar_AE"/>
        </w:rPr>
        <w:t xml:space="preserve">توقفوا هنا وناقشوا كمجموعة: احكوا قصة عن شخص أو مجموعة من الأشخاص عملوا بجد واجتهاد كبيرين، وربما بدا وكأن هؤلاء الأشخاص يعملون طوال الوقت. وانتبهوا إلى الطريقة التي تصفون بها كيف يعمل هؤلاء الأشخاص. أوقِفوا الاستماع إلى هذا التسجيل الصوتي هنا. </w:t>
      </w:r>
    </w:p>
    <w:p>
      <w:pPr>
        <w:bidi/>
      </w:pPr>
      <w:r>
        <w:rPr>
          <w:rtl/>
          <w:cs/>
          <w:lang w:val="ar_AE" w:bidi="ar_AE"/>
        </w:rPr>
      </w:r>
      <w:r>
        <w:rPr>
          <w:rtl/>
          <w:cs/>
          <w:lang w:val="ar_AE" w:bidi="ar_AE"/>
        </w:rPr>
        <w:t>ومع أن من حق بولس أن يتوقع المساعدة من المؤمنين في تسالونيكي، فإنه أراد أن يعطيهم مثالًا يقتدون به. كما أعطاهم بولس قاعدة يتبعونها. وربما كان المؤمنون يعرفون هذه القاعدة بالفعل، فقد تكون مقولة أو مثلًا معروفًا. قال بولس للمؤمنين: «من لا يريد أن يعمل، فلا يأكل.»</w:t>
      </w:r>
    </w:p>
    <w:p>
      <w:pPr>
        <w:bidi/>
      </w:pPr>
      <w:r>
        <w:rPr>
          <w:rtl/>
          <w:cs/>
          <w:lang w:val="ar_AE" w:bidi="ar_AE"/>
        </w:rPr>
      </w:r>
      <w:r>
        <w:rPr>
          <w:rtl/>
          <w:cs/>
          <w:lang w:val="ar_AE" w:bidi="ar_AE"/>
        </w:rPr>
        <w:t xml:space="preserve">توقفوا هنا وناقشوا كمجموعة: تحدثوا عن أمثال أو قواعد حكيمة يعرفها الجميع في مجتمعكم. وعندما تتحدثون إلى شخص وتبدأون في ترديد واحدة من هذه القواعد أو الأقوال، كيف يعرف الشخص الآخر أنك على وشك قول ذلك الشيء؟ ستقولونه؟ وكيف ستوضحون أن بولس يقتبس قولًا كان الناس على الأرجح يعرفونه جيدًا؟ أوقِفوا الاستماع إلى هذا التسجيل الصوتي هنا. </w:t>
      </w:r>
    </w:p>
    <w:p>
      <w:pPr>
        <w:bidi/>
      </w:pPr>
      <w:r>
        <w:rPr>
          <w:rtl/>
          <w:cs/>
          <w:lang w:val="ar_AE" w:bidi="ar_AE"/>
        </w:rPr>
      </w:r>
      <w:r>
        <w:rPr>
          <w:rtl/>
          <w:cs/>
          <w:lang w:val="ar_AE" w:bidi="ar_AE"/>
        </w:rPr>
        <w:t>يعطي بولس أمرًا قويًا وتحذيرًا للمؤمنين في تسالونيكي الذين يرفضون العمل. فبعض المؤمنين في تسالونيكي لا يعملون من أجل توفير احتياجاتهم اليومية. كما يتدخل هؤلاء المؤمنون في أعمال الآخرين بطريقة تمنعهم من القيام بأعمالهم كما ينبغي. ويأمر بولس هؤلاء المؤمنين أن يتوقفوا عن إزعاج الآخرين، وأن يعملوا بدلًا من ذلك لتوفير احتياجاتهم اليومية. ويخبرهم بولس بإنه يقول هذا «بِالرب يَسُوع الْمَسِيحِ»، وهي طريقة يوضح بها أن لديه سلطانًا من يسوع ليعطي أهل تسالونيكي هذه الأوامر.</w:t>
      </w:r>
    </w:p>
    <w:p>
      <w:pPr>
        <w:bidi/>
      </w:pPr>
      <w:r>
        <w:rPr>
          <w:rtl/>
          <w:cs/>
          <w:lang w:val="ar_AE" w:bidi="ar_AE"/>
        </w:rPr>
      </w:r>
      <w:r>
        <w:rPr>
          <w:rtl/>
          <w:cs/>
          <w:lang w:val="ar_AE" w:bidi="ar_AE"/>
        </w:rPr>
        <w:t>وفي الجزء الثاني، يشجّع بولس المؤمنين الذين يعملون بجد من أجل احتياجاتهم اليومية. ويريد بولس من هؤلاء المؤمنين أن يستمروا في فعل الخير، حتى إذا شعروا بالتعب. ويطلب من أولئك المؤمنين أن ينتبهوا إلى أي شخص لا يستمع إلى توجيهاته، وأن يتجنبوا هؤلاء المؤمنين. ويريد بولس من هؤلاء المؤمنين في تسالونيكي الذين لا يعملون أن يشعروا بالخجل ويتوبوا. وفي ثقافة بولس، كان من المهم جدًا للناس ألا يشعروا بالخزي، ولذلك، إذا شعر شخص بالخزي، فقد يشعر كما لو أن الناس يعاقبونه عقابًا قاسيًا. ويريد بولس من هؤلاء المؤمنين الذين يخطئون أن يشعروا بالخجل وأن يغيّروا سلوكهم. وضح بولس أن هدفه ليس لتدمير هؤلاء المؤمنين العصاة أو إجبارهم على مغادرة جماعة المؤمنين، بل إعادة العلاقة الصحيحة بين جميع المؤمنين.</w:t>
      </w:r>
    </w:p>
    <w:p>
      <w:pPr>
        <w:bidi/>
      </w:pPr>
      <w:r>
        <w:rPr>
          <w:rtl/>
          <w:cs/>
          <w:lang w:val="ar_AE" w:bidi="ar_AE"/>
        </w:rPr>
      </w:r>
      <w:r>
        <w:rPr>
          <w:rtl/>
          <w:cs/>
          <w:lang w:val="ar_AE" w:bidi="ar_AE"/>
        </w:rPr>
        <w:t>وفي الجزء الثالث، يكتب بولس تحياته الأخيرة للمؤمنين في تسالونيكي. ويصلّي بولس صلاة قصيرة بالبركة من أجل المؤمنين في تسالونيكي. فيطلب من الرب يسوع أن يمنح المؤمنين في تسالونيكي السلام، وأن يكون حاضرًا معهم. لكن بولس يؤكد على فكرة السلام أكثر من ذلك، إذ يدعو يسوع «رب السلام» أو «سيد السلام».</w:t>
      </w:r>
    </w:p>
    <w:p>
      <w:pPr>
        <w:bidi/>
      </w:pPr>
      <w:r>
        <w:rPr>
          <w:rtl/>
          <w:cs/>
          <w:lang w:val="ar_AE" w:bidi="ar_AE"/>
        </w:rPr>
      </w:r>
      <w:r>
        <w:rPr>
          <w:rtl/>
          <w:cs/>
          <w:lang w:val="ar_AE" w:bidi="ar_AE"/>
        </w:rPr>
        <w:t>كما يوقّع بولس الرسالة بخط يده. وتتذكرون أن شخصًا آخر هو الذي كتب هذه الرسالة على الأرجح بينما كان بولس يمليها عليه. ولذلك يوقّع بولس الرسالة بخط يده ليُظهر أن الرسالة هي بالفعل منه.</w:t>
      </w:r>
    </w:p>
    <w:p>
      <w:pPr>
        <w:bidi/>
      </w:pPr>
      <w:r>
        <w:rPr>
          <w:rtl/>
          <w:cs/>
          <w:lang w:val="ar_AE" w:bidi="ar_AE"/>
        </w:rPr>
      </w:r>
      <w:r>
        <w:rPr>
          <w:rtl/>
          <w:cs/>
          <w:lang w:val="ar_AE" w:bidi="ar_AE"/>
        </w:rPr>
        <w:t>الآن، على المجموعة إعداد لوحة قصصية، أو الرسم، أو استخدام أشياء لتصور المقطع والأحداث الواردة فيه.</w:t>
      </w:r>
      <w:r>
        <w:rPr>
          <w:rtl/>
          <w:cs/>
          <w:lang w:val="ar_AE" w:bidi="ar_AE"/>
        </w:rPr>
      </w:r>
    </w:p>
    <w:p>
      <w:pPr>
        <w:pStyle w:val="Heading3"/>
        <w:bidi/>
      </w:pPr>
      <w:r>
        <w:rPr>
          <w:rtl/>
          <w:cs/>
          <w:lang w:val="ar_AE" w:bidi="ar_AE"/>
        </w:rPr>
        <w:t>تجسيد النص</w:t>
      </w:r>
    </w:p>
    <w:p>
      <w:pPr>
        <w:bidi/>
      </w:pPr>
      <w:r>
        <w:rPr>
          <w:rtl/>
          <w:cs/>
          <w:lang w:val="ar_AE" w:bidi="ar_AE"/>
        </w:rPr>
      </w:r>
      <w:r>
        <w:rPr>
          <w:rtl/>
          <w:cs/>
          <w:lang w:val="ar_AE" w:bidi="ar_AE"/>
        </w:rPr>
        <w:t>استمعوا إلى نسخة صوتية من رسالة تسالونيكي الثانية 3: 6–18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الخطوة، على المجموعة أن تُمثِّل هذا المقطع دراميًا.</w:t>
      </w:r>
    </w:p>
    <w:p>
      <w:pPr>
        <w:bidi/>
      </w:pPr>
      <w:r>
        <w:rPr>
          <w:rtl/>
          <w:cs/>
          <w:lang w:val="ar_AE" w:bidi="ar_AE"/>
        </w:rPr>
      </w:r>
      <w:r>
        <w:rPr>
          <w:rtl/>
          <w:cs/>
          <w:lang w:val="ar_AE" w:bidi="ar_AE"/>
        </w:rPr>
        <w:t>يتكوّن هذا المقطع من ثلاثة أجزاء.</w:t>
      </w:r>
    </w:p>
    <w:p>
      <w:pPr>
        <w:bidi/>
      </w:pPr>
      <w:r>
        <w:rPr>
          <w:rtl/>
          <w:cs/>
          <w:lang w:val="ar_AE" w:bidi="ar_AE"/>
        </w:rPr>
      </w:r>
      <w:r>
        <w:rPr>
          <w:rtl/>
          <w:cs/>
          <w:lang w:val="ar_AE" w:bidi="ar_AE"/>
        </w:rPr>
        <w:t xml:space="preserve">والشخصيات الواردة في هذا المقطع هي: </w:t>
      </w:r>
    </w:p>
    <w:p>
      <w:pPr>
        <w:pStyle w:val="ListBullet"/>
        <w:bidi/>
        <w:spacing w:line="240" w:lineRule="auto"/>
        <w:ind w:left="720"/>
      </w:pPr>
      <w:r>
        <w:rPr>
          <w:rtl/>
          <w:cs/>
          <w:lang w:val="ar_AE" w:bidi="ar_AE"/>
        </w:rPr>
      </w:r>
      <w:r>
        <w:rPr>
          <w:rtl/>
          <w:cs/>
          <w:lang w:val="ar_AE" w:bidi="ar_AE"/>
        </w:rPr>
        <w:t>بولس ورفقاء بولس</w:t>
      </w:r>
    </w:p>
    <w:p>
      <w:pPr>
        <w:pStyle w:val="ListBullet"/>
        <w:bidi/>
        <w:spacing w:line="240" w:lineRule="auto"/>
        <w:ind w:left="720"/>
      </w:pPr>
      <w:r>
        <w:rPr>
          <w:rtl/>
          <w:cs/>
          <w:lang w:val="ar_AE" w:bidi="ar_AE"/>
        </w:rPr>
      </w:r>
      <w:r>
        <w:rPr>
          <w:rtl/>
          <w:cs/>
          <w:lang w:val="ar_AE" w:bidi="ar_AE"/>
        </w:rPr>
        <w:t>المؤمنون في تسالونيكي الذين لا يعملون</w:t>
      </w:r>
    </w:p>
    <w:p>
      <w:pPr>
        <w:pStyle w:val="ListBullet"/>
        <w:bidi/>
        <w:spacing w:line="240" w:lineRule="auto"/>
        <w:ind w:left="720"/>
      </w:pPr>
      <w:r>
        <w:rPr>
          <w:rtl/>
          <w:cs/>
          <w:lang w:val="ar_AE" w:bidi="ar_AE"/>
        </w:rPr>
      </w:r>
      <w:r>
        <w:rPr>
          <w:rtl/>
          <w:cs/>
          <w:lang w:val="ar_AE" w:bidi="ar_AE"/>
        </w:rPr>
        <w:t>المؤمنون في تسالونيكي الذين يعملون</w:t>
      </w:r>
    </w:p>
    <w:p>
      <w:pPr>
        <w:pStyle w:val="ListBullet"/>
        <w:bidi/>
        <w:spacing w:line="240" w:lineRule="auto"/>
        <w:ind w:left="720"/>
      </w:pPr>
      <w:r>
        <w:rPr>
          <w:rtl/>
          <w:cs/>
          <w:lang w:val="ar_AE" w:bidi="ar_AE"/>
        </w:rPr>
      </w:r>
      <w:r>
        <w:rPr>
          <w:rtl/>
          <w:cs/>
          <w:lang w:val="ar_AE" w:bidi="ar_AE"/>
        </w:rPr>
        <w:t>ويسوع</w:t>
      </w:r>
    </w:p>
    <w:p>
      <w:pPr>
        <w:bidi/>
      </w:pPr>
      <w:r>
        <w:rPr>
          <w:rtl/>
          <w:cs/>
          <w:lang w:val="ar_AE" w:bidi="ar_AE"/>
        </w:rPr>
      </w:r>
      <w:r>
        <w:rPr>
          <w:rtl/>
          <w:cs/>
          <w:lang w:val="ar_AE" w:bidi="ar_AE"/>
        </w:rPr>
        <w:t xml:space="preserve">عليكم كمجموعة أن تقوموا بتمثيل المقطع مرتَين، ويجب أن تمثّلوا المقطع في لُغتكم. </w:t>
      </w:r>
    </w:p>
    <w:p>
      <w:pPr>
        <w:bidi/>
      </w:pPr>
      <w:r>
        <w:rPr>
          <w:rtl/>
          <w:cs/>
          <w:lang w:val="ar_AE" w:bidi="ar_AE"/>
        </w:rPr>
      </w:r>
      <w:r>
        <w:rPr>
          <w:rtl/>
          <w:cs/>
          <w:lang w:val="ar_AE" w:bidi="ar_AE"/>
        </w:rPr>
        <w:t xml:space="preserve">أولًا، مثِّلوا المقطع دون توقف. وانتبهوا جيدًا إلى الحِوار، والحبكة، وسير الأحداث، والتسلسل الزمني للمقطع. واحرصوا على ألا تهملوا تمثيل الأجزاء الصعبة أو المهمة من المقطع. وساعدوا بعضكم بعضًا على تذكُّر كل جزء من أجزاء المقطع. </w:t>
      </w:r>
    </w:p>
    <w:p>
      <w:pPr>
        <w:bidi/>
      </w:pPr>
      <w:r>
        <w:rPr>
          <w:rtl/>
          <w:cs/>
          <w:lang w:val="ar_AE" w:bidi="ar_AE"/>
        </w:rPr>
      </w:r>
      <w:r>
        <w:rPr>
          <w:rtl/>
          <w:cs/>
          <w:lang w:val="ar_AE" w:bidi="ar_AE"/>
        </w:rPr>
        <w:t xml:space="preserve">توقَّفوا هنا عن سماع التسجيل الصوتي، ومثِّلوا المقطع. </w:t>
      </w:r>
    </w:p>
    <w:p>
      <w:pPr>
        <w:bidi/>
      </w:pPr>
      <w:r>
        <w:rPr>
          <w:rtl/>
          <w:cs/>
          <w:lang w:val="ar_AE" w:bidi="ar_AE"/>
        </w:rPr>
      </w:r>
      <w:r>
        <w:rPr>
          <w:rtl/>
          <w:cs/>
          <w:lang w:val="ar_AE" w:bidi="ar_AE"/>
        </w:rPr>
        <w:t xml:space="preserve">بعد ذلك، على المجموعة أن تمثِّل المقطع مرة ثانية. وفي مواضع معينة من تمثيل المقطع، توقَّفوا واطرحوا على الشخص الذي يؤدي الدور السؤال التالي: "بمَ تشعر أو فيمَ تفكِّر؟" وعلى مَن يؤدِّي الدور أن يجيب بما كان سيشعر به أو يفكِّر فيه لو كان في مكان تلك الشخصية. بعد ذلك، واصِلوا التمثيل. </w:t>
      </w:r>
    </w:p>
    <w:p>
      <w:pPr>
        <w:bidi/>
      </w:pPr>
      <w:r>
        <w:rPr>
          <w:rtl/>
          <w:cs/>
          <w:lang w:val="ar_AE" w:bidi="ar_AE"/>
        </w:rPr>
      </w:r>
      <w:r>
        <w:rPr>
          <w:rtl/>
          <w:cs/>
          <w:lang w:val="ar_AE" w:bidi="ar_AE"/>
        </w:rPr>
        <w:t xml:space="preserve">توقَّفوا هنا عن الاستماع إلى التسجيل الصوتي، ومثِّلوا المقطع مرة ثانية. </w:t>
      </w:r>
    </w:p>
    <w:p>
      <w:pPr>
        <w:bidi/>
      </w:pPr>
      <w:r>
        <w:rPr>
          <w:rtl/>
          <w:cs/>
          <w:lang w:val="ar_AE" w:bidi="ar_AE"/>
        </w:rPr>
      </w:r>
      <w:r>
        <w:rPr>
          <w:rtl/>
          <w:cs/>
          <w:lang w:val="ar_AE" w:bidi="ar_AE"/>
        </w:rPr>
        <w:t xml:space="preserve">فيما يلي مثال على التمثيل الدرامي والإجابات المحتملة. </w:t>
      </w:r>
    </w:p>
    <w:p>
      <w:pPr>
        <w:bidi/>
      </w:pPr>
      <w:r>
        <w:rPr>
          <w:rtl/>
          <w:cs/>
          <w:lang w:val="ar_AE" w:bidi="ar_AE"/>
        </w:rPr>
      </w:r>
      <w:r>
        <w:rPr>
          <w:rtl/>
          <w:cs/>
          <w:lang w:val="ar_AE" w:bidi="ar_AE"/>
        </w:rPr>
        <w:t>في المشهد الأول، يوصي بولس المؤمنين في تسالونيكي أن يتجنبوا المؤمنين الذين لا يعملون. ثم يستخدم بولس حياته مثالًا إيجابيًا على العمل. ويقول بولس إنه هو ورفقاؤه لم يقبلوا دعمًا من أي شخص آخر، ليكونوا هم مثالًا للمؤمنين في تسالونيكي. كما يقول بولس إنه هو ورفقاؤه كان من حقهم أن يتوقعوا الدعم من المؤمنين في تسالونيكي، لكنهم لم يستخدموا هذا الحق.</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يؤدي دور بولس: "بماذا تشعر أو فيمَ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الثاني، يعطي بولس أمرًا قويًّا لأولئك من بين المؤمنين في تسالونيكي الذين لا يعملون، فيأمر بولس هؤلاء المؤمنين الكسالى بأن يبدأوا في العمل لتوفير احتياجاتهم اليومية. ثم يشجّع بولس المؤمنين الذين يعملون بأمانة على أن يستمروا في العمل بأمانة. كما يطلب بولس من هؤلاء المؤمنين أن يرفضوا أي شخص لا يستمع إلى تصحيحات بولس ولا يطيعها.</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الذين لا يعملون: «بماذا تشعر أو تفكر؟» قد يجيب بعبارات مثل:</w:t>
      </w:r>
    </w:p>
    <w:p>
      <w:pPr>
        <w:pStyle w:val="ListBullet"/>
        <w:bidi/>
        <w:spacing w:line="240" w:lineRule="auto"/>
        <w:ind w:left="720"/>
      </w:pPr>
      <w:r>
        <w:rPr>
          <w:rtl/>
          <w:cs/>
          <w:lang w:val="ar_AE" w:bidi="ar_AE"/>
        </w:rPr>
      </w:r>
      <w:r>
        <w:rPr>
          <w:rtl/>
          <w:cs/>
          <w:lang w:val="ar_AE" w:bidi="ar_AE"/>
        </w:rPr>
        <w:t xml:space="preserve">واصِلوا التمثيل. </w:t>
      </w:r>
    </w:p>
    <w:p>
      <w:pPr>
        <w:bidi/>
      </w:pPr>
      <w:r>
        <w:rPr>
          <w:rtl/>
          <w:cs/>
          <w:lang w:val="ar_AE" w:bidi="ar_AE"/>
        </w:rPr>
      </w:r>
      <w:r>
        <w:rPr>
          <w:rtl/>
          <w:cs/>
          <w:lang w:val="ar_AE" w:bidi="ar_AE"/>
        </w:rPr>
        <w:t>في المشهد الثالث، يقدّم بولس تحياته الأخيرة للمؤمنين في تسالونيكي ليختتم رسالته. ويصلّي بولس لكي يمنح الرب نفسه السلام للمؤمنين في تسالونيكي. ويكتب بولس اسمه على الرسالة بنفسه حتى يعرف الناس أن بولس هو الذي أرسل الرسالة، وليس شخصًا آخر يتظاهر بأنه بولس. ويصلّي بولس لكي يمنح الرب السلام للمؤمنين في تسالونيكي ويكون حاضرًا معهم.</w:t>
      </w:r>
    </w:p>
    <w:p>
      <w:pPr>
        <w:pStyle w:val="ListBullet"/>
        <w:bidi/>
        <w:spacing w:line="240" w:lineRule="auto"/>
        <w:ind w:left="720"/>
      </w:pPr>
      <w:r>
        <w:rPr>
          <w:rtl/>
          <w:cs/>
          <w:lang w:val="ar_AE" w:bidi="ar_AE"/>
        </w:rPr>
      </w:r>
      <w:r>
        <w:rPr>
          <w:rtl/>
          <w:cs/>
          <w:lang w:val="ar_AE" w:bidi="ar_AE"/>
        </w:rPr>
        <w:t xml:space="preserve">توقَّفوا عن التمثيل. </w:t>
      </w:r>
    </w:p>
    <w:p>
      <w:pPr>
        <w:pStyle w:val="ListBullet"/>
        <w:bidi/>
        <w:spacing w:line="240" w:lineRule="auto"/>
        <w:ind w:left="720"/>
      </w:pPr>
      <w:r>
        <w:rPr>
          <w:rtl/>
          <w:cs/>
          <w:lang w:val="ar_AE" w:bidi="ar_AE"/>
        </w:rPr>
      </w:r>
      <w:r>
        <w:rPr>
          <w:rtl/>
          <w:cs/>
          <w:lang w:val="ar_AE" w:bidi="ar_AE"/>
        </w:rPr>
        <w:t>اسألوا الشخص الذي يقوم بدور أحد المؤمنين في تسالونيكي: «بماذا تشعر أو تفكر؟» قد يجيب بعبارات مثل:</w:t>
      </w:r>
      <w:r>
        <w:rPr>
          <w:rtl/>
          <w:cs/>
          <w:lang w:val="ar_AE" w:bidi="ar_AE"/>
        </w:rPr>
      </w:r>
    </w:p>
    <w:p>
      <w:pPr>
        <w:pStyle w:val="Heading3"/>
        <w:bidi/>
      </w:pPr>
      <w:r>
        <w:rPr>
          <w:rtl/>
          <w:cs/>
          <w:lang w:val="ar_AE" w:bidi="ar_AE"/>
        </w:rPr>
        <w:t>سدّ الفجوات</w:t>
      </w:r>
    </w:p>
    <w:p>
      <w:pPr>
        <w:bidi/>
      </w:pPr>
      <w:r>
        <w:rPr>
          <w:rtl/>
          <w:cs/>
          <w:lang w:val="ar_AE" w:bidi="ar_AE"/>
        </w:rPr>
      </w:r>
      <w:r>
        <w:rPr>
          <w:rtl/>
          <w:cs/>
          <w:lang w:val="ar_AE" w:bidi="ar_AE"/>
        </w:rPr>
        <w:t>استمعوا إلى نسخة صوتية من رسالة تسالونيكي الثانية 3: 6–18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 xml:space="preserve">في هذه الخطوة، ستناقش المجموعة المصطلحات والكلمات الرئيسية في هذا المقطع. </w:t>
      </w:r>
    </w:p>
    <w:p>
      <w:pPr>
        <w:bidi/>
      </w:pPr>
      <w:r>
        <w:rPr>
          <w:rtl/>
          <w:cs/>
          <w:lang w:val="ar_AE" w:bidi="ar_AE"/>
        </w:rPr>
      </w:r>
      <w:r>
        <w:rPr>
          <w:rtl/>
          <w:cs/>
          <w:lang w:val="ar_AE" w:bidi="ar_AE"/>
        </w:rPr>
        <w:t>في الجزء الأول، يأمر بولس المؤمنين في تسالونيكي أن يتجنبوا المؤمنين الذين لا يعملون ولا يتبعون التعاليم التي علّمها بولس ورفقاؤه للمؤمنين. والمقصود هنا بعدم العمل هو أن يكون الشخص كسولًا ويرفض القيام بأي عمل. ويستخدم بولس هنا كلمة «التعاليم» ليشير إلى التعليم أو طريقة الحياة التي أظهرها بولس ورفقاؤه للمؤمنين. ثم يستخدم بولس حياته هو كمثال إيجابي على العمل.</w:t>
      </w:r>
    </w:p>
    <w:p>
      <w:pPr>
        <w:bidi/>
      </w:pPr>
      <w:r>
        <w:rPr>
          <w:rtl/>
          <w:cs/>
          <w:lang w:val="ar_AE" w:bidi="ar_AE"/>
        </w:rPr>
      </w:r>
      <w:r>
        <w:rPr>
          <w:rtl/>
          <w:cs/>
          <w:lang w:val="ar_AE" w:bidi="ar_AE"/>
        </w:rPr>
        <w:t>توقَّفوا هنا وناقشوا الكلمات أو العبارات التي ستستخدمونها للتعبير عن «</w:t>
      </w:r>
      <w:r>
        <w:rPr>
          <w:b/>
          <w:rtl/>
          <w:cs/>
          <w:lang w:val="ar_AE" w:bidi="ar_AE"/>
        </w:rPr>
        <w:t>عدم العمل</w:t>
      </w:r>
      <w:r>
        <w:rPr>
          <w:rtl/>
          <w:cs/>
          <w:lang w:val="ar_AE" w:bidi="ar_AE"/>
        </w:rPr>
        <w:t>» و«</w:t>
      </w:r>
      <w:r>
        <w:rPr>
          <w:b/>
          <w:rtl/>
          <w:cs/>
          <w:lang w:val="ar_AE" w:bidi="ar_AE"/>
        </w:rPr>
        <w:t>التعليم</w:t>
      </w:r>
      <w:r>
        <w:rPr>
          <w:rtl/>
          <w:cs/>
          <w:lang w:val="ar_AE" w:bidi="ar_AE"/>
        </w:rPr>
        <w:t xml:space="preserve">». إن كنتم قد ترجمتم هذه الكلمة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ويدعو بولس المؤمنين في تسالونيكي مرة أخرى </w:t>
      </w:r>
      <w:r>
        <w:rPr>
          <w:b/>
          <w:rtl/>
          <w:cs/>
          <w:lang w:val="ar_AE" w:bidi="ar_AE"/>
        </w:rPr>
        <w:t>«إخوته»</w:t>
      </w:r>
      <w:r>
        <w:rPr>
          <w:rtl/>
          <w:cs/>
          <w:lang w:val="ar_AE" w:bidi="ar_AE"/>
        </w:rPr>
        <w:t xml:space="preserve">، أو </w:t>
      </w:r>
      <w:r>
        <w:rPr>
          <w:b/>
          <w:rtl/>
          <w:cs/>
          <w:lang w:val="ar_AE" w:bidi="ar_AE"/>
        </w:rPr>
        <w:t>«إخوته وأخواته»</w:t>
      </w:r>
      <w:r>
        <w:rPr>
          <w:rtl/>
          <w:cs/>
          <w:lang w:val="ar_AE" w:bidi="ar_AE"/>
        </w:rPr>
        <w:t xml:space="preserve">. ومع أن بولس يعطي أمرًا وتحذيرًا قويين، فإنه يعرف أن المؤمنين في تسالونيكي هم جزء من عائلته. استخدموا الكلمة أو العبارة نفسها التي استخدمتموها في المقاطع السابقة للإشارة إلى كلمة "الإخوة" أو "الإخوة والأخوات". </w:t>
      </w:r>
    </w:p>
    <w:p>
      <w:pPr>
        <w:bidi/>
      </w:pPr>
      <w:r>
        <w:rPr>
          <w:rtl/>
          <w:cs/>
          <w:lang w:val="ar_AE" w:bidi="ar_AE"/>
        </w:rPr>
      </w:r>
      <w:r>
        <w:rPr>
          <w:rtl/>
          <w:cs/>
          <w:lang w:val="ar_AE" w:bidi="ar_AE"/>
        </w:rPr>
        <w:t>ويطلب بولس من المؤمنين أن يتمثّلوا به وبرفقاءه، الذين عملوا جميعًا بجد ولم يأكلوا طعام أي شخص من دون أن يدفعوا ثمنه. والتمثّل بشخص يعني أن يتصرف الإنسان بالطريقة نفسها التي يتصرف بها ذلك الشخص. والخبز هو طعام يصنعه الناس بطحن الحبوب وخلطها بالماء لصنع مادة لزجة تُسمى العجين، ثم يطبخها الناس في فرن أو على النار. ويستخدم بولس هنا كلمة «الخبز» ليعني جميع أنواع الطعام. ويمكنكم ببساطة أن تقولوا «الطعام» في ترجمتكم إذا كان ذلك أسهل في الفهم.</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التمثّل</w:t>
      </w:r>
      <w:r>
        <w:rPr>
          <w:rtl/>
          <w:cs/>
          <w:lang w:val="ar_AE" w:bidi="ar_AE"/>
        </w:rPr>
        <w:t xml:space="preserve"> و</w:t>
      </w:r>
      <w:r>
        <w:rPr>
          <w:b/>
          <w:rtl/>
          <w:cs/>
          <w:lang w:val="ar_AE" w:bidi="ar_AE"/>
        </w:rPr>
        <w:t>الخبز</w:t>
      </w:r>
      <w:r>
        <w:rPr>
          <w:rtl/>
          <w:cs/>
          <w:lang w:val="ar_AE" w:bidi="ar_AE"/>
        </w:rPr>
        <w:t xml:space="preserve">. إذا كنتم قد ترجمتم هذه الكلمات بالفعل في سفر آخر من الكتاب المقدس، استخدموا الكلمات ذاتها التي استخدمتموها هناك. أوقِفوا الاستماع إلى هذا التسجيل الصوتي هنا. </w:t>
      </w:r>
    </w:p>
    <w:p>
      <w:pPr>
        <w:bidi/>
      </w:pPr>
      <w:r>
        <w:rPr>
          <w:rtl/>
          <w:cs/>
          <w:lang w:val="ar_AE" w:bidi="ar_AE"/>
        </w:rPr>
      </w:r>
      <w:r>
        <w:rPr>
          <w:rtl/>
          <w:cs/>
          <w:lang w:val="ar_AE" w:bidi="ar_AE"/>
        </w:rPr>
        <w:t>في الجزء الثاني، يعطي بولس أمرًا قويًا للذين لا يعملون، ثم يشجّع الذين يعملون وسط مؤمني تسالونيكي. ويقول بولس إنه هو ورفقاؤه سمعوا أن بعض المؤمنين لا ينشغلون بالعمل، بل هم فُضُولِيُّونَ. والشخص الفُضُولِيّ هو شخص يتدخل في شؤون الآخرين وهو من يتطفل على أمور لا تخصه. وقد يقدّم هذا الشخص نصيحة من دون أن يطلب منه أحد النصيحة، أو يسأل عن أمور خاصة لا ينبغي له أن يعرفها.</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فُضُولِيُّون</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 xml:space="preserve">وهنا، بولس يوصي أو يعظ </w:t>
      </w:r>
      <w:r>
        <w:rPr>
          <w:b/>
          <w:rtl/>
          <w:cs/>
          <w:lang w:val="ar_AE" w:bidi="ar_AE"/>
        </w:rPr>
        <w:t>بالرب</w:t>
      </w:r>
      <w:r>
        <w:rPr>
          <w:rtl/>
          <w:cs/>
          <w:lang w:val="ar_AE" w:bidi="ar_AE"/>
        </w:rPr>
        <w:t xml:space="preserve"> يسوع </w:t>
      </w:r>
      <w:r>
        <w:rPr>
          <w:b/>
          <w:rtl/>
          <w:cs/>
          <w:lang w:val="ar_AE" w:bidi="ar_AE"/>
        </w:rPr>
        <w:t>المسيح</w:t>
      </w:r>
      <w:r>
        <w:rPr>
          <w:rtl/>
          <w:cs/>
          <w:lang w:val="ar_AE" w:bidi="ar_AE"/>
        </w:rPr>
        <w:t>، المؤمنين الذين لا يعملون بأن يَشْتَغِلُوا بِهُدُوءٍ، لكي يكسبوا معيشتهم بأنفسهم. و «الاشتغال بهدوء» هنا يعني أن يبدأ الشخص في التصرف بطريقة منظّمة ومطيعة، وألا يسبب مشكلات للآخرين، وهذا عكس التدخل في شؤون الآخرين. استخدموا الكلمات أو العبارات نفسها التي استخدمتموها لألقاب الرب والمسيح في المقاطع السابقة. ولمزيد من المعلومات عن الرب والمسيح، راجعوا قاموس الكلمات الرئيسية.</w:t>
      </w:r>
    </w:p>
    <w:p>
      <w:pPr>
        <w:bidi/>
      </w:pPr>
      <w:r>
        <w:rPr>
          <w:rtl/>
          <w:cs/>
          <w:lang w:val="ar_AE" w:bidi="ar_AE"/>
        </w:rPr>
      </w:r>
      <w:r>
        <w:rPr>
          <w:rtl/>
          <w:cs/>
          <w:lang w:val="ar_AE" w:bidi="ar_AE"/>
        </w:rPr>
        <w:t xml:space="preserve">توقَّفوا هنا وناقشوا الكلمات أو العبارات التي ستستخدمونها للتعبير عن </w:t>
      </w:r>
      <w:r>
        <w:rPr>
          <w:b/>
          <w:rtl/>
          <w:cs/>
          <w:lang w:val="ar_AE" w:bidi="ar_AE"/>
        </w:rPr>
        <w:t>«الاشتغال بهدوء»</w:t>
      </w:r>
      <w:r>
        <w:rPr>
          <w:rtl/>
          <w:cs/>
          <w:lang w:val="ar_AE" w:bidi="ar_AE"/>
        </w:rPr>
        <w:t xml:space="preserve">. أوقِفوا الاستماع إلى هذا التسجيل الصوتي هنا. </w:t>
      </w:r>
    </w:p>
    <w:p>
      <w:pPr>
        <w:bidi/>
      </w:pPr>
      <w:r>
        <w:rPr>
          <w:rtl/>
          <w:cs/>
          <w:lang w:val="ar_AE" w:bidi="ar_AE"/>
        </w:rPr>
      </w:r>
      <w:r>
        <w:rPr>
          <w:rtl/>
          <w:cs/>
          <w:lang w:val="ar_AE" w:bidi="ar_AE"/>
        </w:rPr>
        <w:t>ثم يشجّع بولس الذين يعملون على الاستمرار في العمل. ويقول بولس أيضًا إن على هؤلاء الأشخاص أن يرفضوا الذين لا يستمعون إلى تصحيح بولس، حتى يشعروا بالخجل ويتوبوا. وأن تجعل شخصًا يشعر بالخجل فهذا يعني أن يشعر ذلك الشخص بالإحراج حتى يغيّر سلوكه ويتصرف بالطريقة الصحيحة.</w:t>
      </w:r>
    </w:p>
    <w:p>
      <w:pPr>
        <w:bidi/>
      </w:pPr>
      <w:r>
        <w:rPr>
          <w:rtl/>
          <w:cs/>
          <w:lang w:val="ar_AE" w:bidi="ar_AE"/>
        </w:rPr>
      </w:r>
      <w:r>
        <w:rPr>
          <w:rtl/>
          <w:cs/>
          <w:lang w:val="ar_AE" w:bidi="ar_AE"/>
        </w:rPr>
        <w:t xml:space="preserve">توقَّفوا هنا وناقشوا الكلمة أو العبارة التي ستستخدمونها للتعبير عن </w:t>
      </w:r>
      <w:r>
        <w:rPr>
          <w:b/>
          <w:rtl/>
          <w:cs/>
          <w:lang w:val="ar_AE" w:bidi="ar_AE"/>
        </w:rPr>
        <w:t>الخجل</w:t>
      </w:r>
      <w:r>
        <w:rPr>
          <w:rtl/>
          <w:cs/>
          <w:lang w:val="ar_AE" w:bidi="ar_AE"/>
        </w:rPr>
        <w:t xml:space="preserve">. إن كنتم قد ترجمتم هذه الكلمة بالفعل في سفر آخر من الكتاب المقدس، استخدموا الكلمة ذاتها التي استخدمتموها هناك. أوقِفوا الاستماع إلى هذا التسجيل الصوتي هنا. </w:t>
      </w:r>
    </w:p>
    <w:p>
      <w:pPr>
        <w:bidi/>
      </w:pPr>
      <w:r>
        <w:rPr>
          <w:rtl/>
          <w:cs/>
          <w:lang w:val="ar_AE" w:bidi="ar_AE"/>
        </w:rPr>
      </w:r>
      <w:r>
        <w:rPr>
          <w:rtl/>
          <w:cs/>
          <w:lang w:val="ar_AE" w:bidi="ar_AE"/>
        </w:rPr>
        <w:t xml:space="preserve">في المشهد الثالث، يقدّم بولس تحياته الأخيرة للمؤمنين في تسالونيكي ليختتم رسالته. ويصلّي بولس لكي يكون الرب مع المؤمنين، ولكي يمنحهم </w:t>
      </w:r>
      <w:r>
        <w:rPr>
          <w:b/>
          <w:rtl/>
          <w:cs/>
          <w:lang w:val="ar_AE" w:bidi="ar_AE"/>
        </w:rPr>
        <w:t>النعمة</w:t>
      </w:r>
      <w:r>
        <w:rPr>
          <w:rtl/>
          <w:cs/>
          <w:lang w:val="ar_AE" w:bidi="ar_AE"/>
        </w:rPr>
        <w:t xml:space="preserve"> و</w:t>
      </w:r>
      <w:r>
        <w:rPr>
          <w:b/>
          <w:rtl/>
          <w:cs/>
          <w:lang w:val="ar_AE" w:bidi="ar_AE"/>
        </w:rPr>
        <w:t>السلام</w:t>
      </w:r>
      <w:r>
        <w:rPr>
          <w:rtl/>
          <w:cs/>
          <w:lang w:val="ar_AE" w:bidi="ar_AE"/>
        </w:rPr>
        <w:t>. استخدموا الكلمات أو العبارات نفسها التي استخدمتموها للتعبير عن النعمة والسلام في المقاطع السابقة. ولمزيد من المعلومات عن النعمة والسلام، راجعوا قاموس الكلمات الرئيسية. ثم يوقّع بولس الرسالة بخط يده.</w:t>
      </w:r>
      <w:r>
        <w:rPr>
          <w:rtl/>
          <w:cs/>
          <w:lang w:val="ar_AE" w:bidi="ar_AE"/>
        </w:rPr>
      </w:r>
    </w:p>
    <w:p>
      <w:pPr>
        <w:pStyle w:val="Heading3"/>
        <w:bidi/>
      </w:pPr>
      <w:r>
        <w:rPr>
          <w:rtl/>
          <w:cs/>
          <w:lang w:val="ar_AE" w:bidi="ar_AE"/>
        </w:rPr>
        <w:t>صياغة الكلمة</w:t>
      </w:r>
    </w:p>
    <w:p>
      <w:pPr>
        <w:bidi/>
      </w:pPr>
      <w:r>
        <w:rPr>
          <w:rtl/>
          <w:cs/>
          <w:lang w:val="ar_AE" w:bidi="ar_AE"/>
        </w:rPr>
      </w:r>
      <w:r>
        <w:rPr>
          <w:rtl/>
          <w:cs/>
          <w:lang w:val="ar_AE" w:bidi="ar_AE"/>
        </w:rPr>
        <w:t>استمعوا إلى نسخة صوتية من رسالة تسالونيكي الثانية 3: 6–18 من الترجمة الأسهل للفهم.</w:t>
      </w:r>
    </w:p>
    <w:p>
      <w:pPr>
        <w:bidi/>
      </w:pPr>
      <w:r>
        <w:rPr>
          <w:rtl/>
          <w:cs/>
          <w:lang w:val="ar_AE" w:bidi="ar_AE"/>
        </w:rPr>
      </w:r>
      <w:r>
        <w:rPr>
          <w:rtl/>
          <w:cs/>
          <w:lang w:val="ar_AE" w:bidi="ar_AE"/>
        </w:rPr>
        <w:t xml:space="preserve">أوقِفوا الاستماع إلى هذا التسجيل الصوتي هنا. </w:t>
      </w:r>
    </w:p>
    <w:p>
      <w:pPr>
        <w:bidi/>
      </w:pPr>
      <w:r>
        <w:rPr>
          <w:rtl/>
          <w:cs/>
          <w:lang w:val="ar_AE" w:bidi="ar_AE"/>
        </w:rPr>
      </w:r>
      <w:r>
        <w:rPr>
          <w:rtl/>
          <w:cs/>
          <w:lang w:val="ar_AE" w:bidi="ar_AE"/>
        </w:rPr>
        <w:t>في هذه الجلسة، أعيدوا سرد المقطع كمجموعة، بلغتكم.</w:t>
      </w:r>
    </w:p>
    <w:p>
      <w:pPr>
        <w:bidi/>
      </w:pPr>
      <w:r>
        <w:rPr>
          <w:rtl/>
          <w:cs/>
          <w:lang w:val="ar_AE" w:bidi="ar_AE"/>
        </w:rPr>
      </w:r>
      <w:r>
        <w:rPr>
          <w:rtl/>
          <w:cs/>
          <w:lang w:val="ar_AE" w:bidi="ar_AE"/>
        </w:rPr>
        <w:t>أولاً، ينبغي للمجموعة بأكملها التدرب على سرد المقطع بلغتكم. تذكَّروا أن تُدرِجوا الأمور التي حددتموها في الخطوات السابقة مثل: الترتيب الزمني أو الكلمات أو العبارات أو المشاعر أو أي شيء آخر ناقشتموه.</w:t>
      </w:r>
    </w:p>
    <w:p>
      <w:pPr>
        <w:bidi/>
      </w:pPr>
      <w:r>
        <w:rPr>
          <w:rtl/>
          <w:cs/>
          <w:lang w:val="ar_AE" w:bidi="ar_AE"/>
        </w:rPr>
      </w:r>
      <w:r>
        <w:rPr>
          <w:rtl/>
          <w:cs/>
          <w:lang w:val="ar_AE" w:bidi="ar_AE"/>
        </w:rPr>
        <w:t>يقوم أحد أعضاء المجموعة بسرد بضع جمل من المقطع ثم يتوقف. ثم يقوم عضو آخر بسرد الجزء التالي من المقطع ويتوقف. استمروا في ذلك حتى تعيد المجموعة سرد المقطع كاملًا. ويمكن لأعضاء المجموعة تصحيح الأخطاء لبعضهم البعض في هذه الخطوة.</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ينبغي لكل عضو في المجموعة سرد المقطع كاملًا دون أن تتم مقاطعته، لمرة واحدة على الأقل. ويمكن لعضو المجموعة الاستعانة بأشياء عشوائية أو حركات أو لوحة القصة الخاصة بهم لمساعدتهم على تذكُّر المقطع.</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بعد ذلك، يمكن للمجموعة تحديد أي نسخة نالت إعجابكم أكثر من غيرها. قد تجدون أنكم أحببتم الطريقة التي سرد بها أحد الأعضاء مشهدًا معينًا، بينما أعجبتكم طريقة عضو آخر في سرد مشهد آخر.</w:t>
      </w:r>
    </w:p>
    <w:p>
      <w:pPr>
        <w:bidi/>
      </w:pPr>
      <w:r>
        <w:rPr>
          <w:rtl/>
          <w:cs/>
          <w:lang w:val="ar_AE" w:bidi="ar_AE"/>
        </w:rPr>
      </w:r>
      <w:r>
        <w:rPr>
          <w:rtl/>
          <w:cs/>
          <w:lang w:val="ar_AE" w:bidi="ar_AE"/>
        </w:rPr>
        <w:t>أوقفوا الاستماع إلى هذا التسجيل الصوتي مؤقتًا هنا.</w:t>
      </w:r>
    </w:p>
    <w:p>
      <w:pPr>
        <w:bidi/>
      </w:pPr>
      <w:r>
        <w:rPr>
          <w:rtl/>
          <w:cs/>
          <w:lang w:val="ar_AE" w:bidi="ar_AE"/>
        </w:rPr>
      </w:r>
      <w:r>
        <w:rPr>
          <w:rtl/>
          <w:cs/>
          <w:lang w:val="ar_AE" w:bidi="ar_AE"/>
        </w:rPr>
        <w:t>أخيرًا، يمكن للمجموعة صياغة نسخة نهائية للمقطع يتفق عليها الجميع. وينبغي لكل عضو في المجموعة التدرب على سرد هذه النسخة النهائية من المقطع.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