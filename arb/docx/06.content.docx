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يشوع 1:1–9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سفر يشوع ١: ١–٩ من الترجمة الأسهل للفهم.</w:t>
      </w:r>
    </w:p>
    <w:p>
      <w:pPr>
        <w:bidi/>
      </w:pPr>
      <w:r>
        <w:rPr>
          <w:rtl/>
          <w:cs/>
          <w:lang w:val="ar_AE" w:bidi="ar_AE"/>
        </w:rPr>
      </w:r>
      <w:r>
        <w:rPr>
          <w:rtl/>
          <w:cs/>
          <w:lang w:val="ar_AE" w:bidi="ar_AE"/>
        </w:rPr>
        <w:t>استمعوا إلى نسخة صوتية من سِفر يشوع ١: ١–٩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١: ١–٩ من الترجمة الأسهل للفهم.</w:t>
      </w:r>
    </w:p>
    <w:p>
      <w:pPr>
        <w:bidi/>
      </w:pPr>
      <w:r>
        <w:rPr>
          <w:rtl/>
          <w:cs/>
          <w:lang w:val="ar_AE" w:bidi="ar_AE"/>
        </w:rPr>
      </w:r>
      <w:r>
        <w:rPr>
          <w:rtl/>
          <w:cs/>
          <w:lang w:val="ar_AE" w:bidi="ar_AE"/>
        </w:rPr>
        <w:t>مع بداية أحداث سفر يشوع، كان بنو إسرائيل يمرّون بمرحلة تغيّر كبيرة. ففي سفر العدد نسمع قصة بني إسرائيل حين قادهم موسى خارج مصر متجهين إلى الأرض التي وعد يهوه بأن يعطيها إبراهيم. وكانت هذه الأرض تُدعى كنعان. لكن بني إسرائيل عصوا يهوه، ولذلك اضطروا إلى الارتحال في البرية مدة أربعين سنة، حتى مات جميع الرجال البالغين الذين عصوا الرب. وخلال هذه السنوات الأربعين، كان موسى هو قائد بني إسرائيل. والآن، بعد مرور أربعين سنة، مات جميع البالغين الذين خرجوا من مصر وعصوا يهوه. كما مات موسى أيضًا، إذ كان قد عصى يهوه هو أيضًا. وكان يشوع قد صار مساعدًا لموسى قبل ذلك بأربعين سنة، حين كان بنو إسرائيل عند جبل سيناء يتسلّمون شريعة يهوه للشعب. وقد ظل يشوع مساعدًا لموسى طوال سنوات التِّيه الأربعين. ولأنه عمل عن قرب مع موسى طوال تلك السنوات، تعلّم منه كيف يقود الشعب. وقد اختار يهوه يشوع ليكون القائد الجديد لبني إسرائيل. وكان نون والد يشوع، ولذلك اعتاد الناس أن يدعوه: "يشوع بن نون". وكان يهوه قد أخبر موسى من قبل أن يشوع سيخلفه في القيادة، لذلك أعلن موسى لبني إسرائيل قبل موته أن يشوع سيكون قائدهم الجديد.</w:t>
      </w:r>
    </w:p>
    <w:p>
      <w:pPr>
        <w:bidi/>
      </w:pPr>
      <w:r>
        <w:rPr>
          <w:rtl/>
          <w:cs/>
          <w:lang w:val="ar_AE" w:bidi="ar_AE"/>
        </w:rPr>
      </w:r>
      <w:r>
        <w:rPr>
          <w:rtl/>
          <w:cs/>
          <w:lang w:val="ar_AE" w:bidi="ar_AE"/>
        </w:rPr>
        <w:t>توقّفوا هنا وناقشوا السؤال التالي: كيف تختارون قائدًا ليحل محل قائد مات أو غادر منطقتكم؟ أوقِفوا الاستماع إلى هذا التسجيل الصوتي هنا.</w:t>
      </w:r>
    </w:p>
    <w:p>
      <w:pPr>
        <w:bidi/>
      </w:pPr>
      <w:r>
        <w:rPr>
          <w:rtl/>
          <w:cs/>
          <w:lang w:val="ar_AE" w:bidi="ar_AE"/>
        </w:rPr>
      </w:r>
      <w:r>
        <w:rPr>
          <w:rtl/>
          <w:cs/>
          <w:lang w:val="ar_AE" w:bidi="ar_AE"/>
        </w:rPr>
        <w:t>كان بنو إسرائيل نازلين بجوار نهر الأردن، على الجانب الشرقي من الأرض التي كانوا على وشك دخولها. وقد ألقى موسى رسالته الأخيرة على الشعب، ثم صعد إلى جبل قريب وهناك مات. وقد حدثت هذه الأمور قبل أن تبدأ قصة سفر يشوع.</w:t>
      </w:r>
    </w:p>
    <w:p>
      <w:pPr>
        <w:bidi/>
      </w:pPr>
      <w:r>
        <w:rPr>
          <w:rtl/>
          <w:cs/>
          <w:lang w:val="ar_AE" w:bidi="ar_AE"/>
        </w:rPr>
      </w:r>
      <w:r>
        <w:rPr>
          <w:rtl/>
          <w:cs/>
          <w:lang w:val="ar_AE" w:bidi="ar_AE"/>
        </w:rPr>
        <w:t>توقّفوا هنا وانظروا إلى الخريطة. ابحثوا عن مصر، وبرية سيناء، وموآب، وكنعان، وهي الأرض التي وعد يهوه أن يعطيها لشعبه. لاحظوا الرحلة الممتدة من مصر إلى نهر الأردن. انظروا إلى الخريطة، ثم أعيدوا سرد كل ما تتذكرونه عن قصة خروج بني إسرائيل من مصر. أوقِفوا الاستماع إلى هذا التسجيل الصوتي هنا.</w:t>
      </w:r>
    </w:p>
    <w:p>
      <w:pPr>
        <w:bidi/>
      </w:pPr>
      <w:r>
        <w:rPr>
          <w:rtl/>
          <w:cs/>
          <w:lang w:val="ar_AE" w:bidi="ar_AE"/>
        </w:rPr>
      </w:r>
      <w:r>
        <w:rPr>
          <w:rtl/>
          <w:cs/>
          <w:lang w:val="ar_AE" w:bidi="ar_AE"/>
        </w:rPr>
        <w:t>ترتبط هذه القصة مباشرةً بالقصة التي تسبقها في نهاية سفر التثنية. ويبدأ سفر يشوع مباشرةً "وكانَ بَعدَ موتِ موسى عَبدِ الرَّبِّ". لم يطلق يهوه لقب "عَبدي" إلا على عدد قليل من الأشخاص المذكورين في الكتاب المقدس. وبعد موت موسى، أدرك يشوع أن يهوه هو الذي كان يكلّمه، غير أن المقطع لا يوضح لنا بالضبط الكيفية التي تكلّم بها يهوه معه.</w:t>
      </w:r>
    </w:p>
    <w:p>
      <w:pPr>
        <w:bidi/>
      </w:pPr>
      <w:r>
        <w:rPr>
          <w:rtl/>
          <w:cs/>
          <w:lang w:val="ar_AE" w:bidi="ar_AE"/>
        </w:rPr>
      </w:r>
      <w:r>
        <w:rPr>
          <w:rtl/>
          <w:cs/>
          <w:lang w:val="ar_AE" w:bidi="ar_AE"/>
        </w:rPr>
        <w:t>توقّفوا هنا وناقشوا السؤال التالي: ما الألقاب الخاصة التي تستخدمونها لأشخاص مميّزين، والتي لا تُستخدم إلا لمثلهم؟ ومن الذي يقرّر أن شخصًا ما يستحق هذا اللقب؟ أوقِفوا الاستماع إلى هذا التسجيل الصوتي هنا.</w:t>
      </w:r>
    </w:p>
    <w:p>
      <w:pPr>
        <w:bidi/>
      </w:pPr>
      <w:r>
        <w:rPr>
          <w:rtl/>
          <w:cs/>
          <w:lang w:val="ar_AE" w:bidi="ar_AE"/>
        </w:rPr>
      </w:r>
      <w:r>
        <w:rPr>
          <w:rtl/>
          <w:cs/>
          <w:lang w:val="ar_AE" w:bidi="ar_AE"/>
        </w:rPr>
        <w:t>أولًا، يذكّر يهوه يشوع بأن موسى قد مات، وبأن موسى هو عبد يهوه. وهذه هي المرة الثانية في هذه القصة التي يصف فيها يهوه موسى بأنه عبده، لكن هذه المرة يعلن يهوه ذلك بنفسه. ثم يأمر يهوه يشوع أن يقود بني إسرائيل لعبور نهر الأردن والدخول إلى الأرض التي وعد أن يعطيها لهم، ويطلب منه أن يقوم فورًا ويعبر النهر.</w:t>
      </w:r>
    </w:p>
    <w:p>
      <w:pPr>
        <w:bidi/>
      </w:pPr>
      <w:r>
        <w:rPr>
          <w:rtl/>
          <w:cs/>
          <w:lang w:val="ar_AE" w:bidi="ar_AE"/>
        </w:rPr>
      </w:r>
      <w:r>
        <w:rPr>
          <w:rtl/>
          <w:cs/>
          <w:lang w:val="ar_AE" w:bidi="ar_AE"/>
        </w:rPr>
        <w:t>توقّفوا هنا وناقشوا الأمر التالي: تخيّلوا أنكم نازلون بجوار نهر، وعليكم أن تستعدوا لعبوره، لكن عليكم أن تأخذوا معكم كل ما تملكونه. ماذا ستفعلون استعدادًا لعبور ذلك النهر؟ أوقِفوا الاستماع إلى هذا التسجيل الصوتي هنا.</w:t>
      </w:r>
    </w:p>
    <w:p>
      <w:pPr>
        <w:bidi/>
      </w:pPr>
      <w:r>
        <w:rPr>
          <w:rtl/>
          <w:cs/>
          <w:lang w:val="ar_AE" w:bidi="ar_AE"/>
        </w:rPr>
      </w:r>
      <w:r>
        <w:rPr>
          <w:rtl/>
          <w:cs/>
          <w:lang w:val="ar_AE" w:bidi="ar_AE"/>
        </w:rPr>
        <w:t>يتحدّث يهوه إلى يشوع كما لو أن بني إسرائيل أنفسهم يستمعون أيضًا إلى كلامه. ويقول إنهم، بينما يسيرون في الأرض، فإنهم يسيرون فوق أرض ستصير ملكًا لهم. بل إنه يصف ليشوع حدود الأرض من الشمال والجنوب والشرق والغرب. وكانت هذه مساحة شاسعة جدًا.</w:t>
      </w:r>
    </w:p>
    <w:p>
      <w:pPr>
        <w:bidi/>
      </w:pPr>
      <w:r>
        <w:rPr>
          <w:rtl/>
          <w:cs/>
          <w:lang w:val="ar_AE" w:bidi="ar_AE"/>
        </w:rPr>
      </w:r>
      <w:r>
        <w:rPr>
          <w:rtl/>
          <w:cs/>
          <w:lang w:val="ar_AE" w:bidi="ar_AE"/>
        </w:rPr>
        <w:t>توقّفوا هنا وانظروا إلى خريطة تُظهر أرض بني إسرائيل وحدودها. انظروا إلى برية النقب جنوبًا، وجبال لبنان شمالًا، والبحر المتوسط غربًا، مع ظهور نهر الفرات بوصفه الحد الشمالي الشرقي. وابحثوا أيضًا عن المنطقة التي يسكنها الحثيون. أوقِفوا الاستماع إلى التسجيل الصوتي هنا.</w:t>
      </w:r>
    </w:p>
    <w:p>
      <w:pPr>
        <w:bidi/>
      </w:pPr>
      <w:r>
        <w:rPr>
          <w:rtl/>
          <w:cs/>
          <w:lang w:val="ar_AE" w:bidi="ar_AE"/>
        </w:rPr>
      </w:r>
      <w:r>
        <w:rPr>
          <w:rtl/>
          <w:cs/>
          <w:lang w:val="ar_AE" w:bidi="ar_AE"/>
        </w:rPr>
        <w:t>ويعد يهوه يشوع بأنه سيكون معه دائمًا. ويخبره بأنه لن يخذله ولن يتركه، وأنه لن يقدر أيّ عدو أن يقف أمامه طوال أيام حياته. ويذكّره بأنه كما كان مع موسى، هكذا سيكون معه أيضًا، ويسانده في كل شيء. ثم يأمره أن يتشدّد ويتشجّع. ولم يكن يقصد بذلك القوة الجسدية، بل كان يقصد أن يكون قويًا في موقفه، وفي طريقة تفكيره، وفي مشاعره. أراد يهوه من يشوع أن يعزم على قيادة الشعب بحسب ما يأمره به يهوه. فهو الشخص الذي سيقودهم لامتلاك الأرض التي وعد بها يهوه آباءهم: إبراهيم، وإسحاق، ويعقوب.</w:t>
      </w:r>
    </w:p>
    <w:p>
      <w:pPr>
        <w:bidi/>
      </w:pPr>
      <w:r>
        <w:rPr>
          <w:rtl/>
          <w:cs/>
          <w:lang w:val="ar_AE" w:bidi="ar_AE"/>
        </w:rPr>
      </w:r>
      <w:r>
        <w:rPr>
          <w:rtl/>
          <w:cs/>
          <w:lang w:val="ar_AE" w:bidi="ar_AE"/>
        </w:rPr>
        <w:t>توقّفوا هنا واحكوا قصة عن قائد اتخذ قرارًا بقيادة شعبه، واستمر في ذلك حتى عندما كانت الظروف صعبة. واستمعوا إلى الكلمات التي يستخدمها الراوي لوصف ذلك القائد. أوقِفوا الاستماع إلى التسجيل الصوتي هنا.</w:t>
      </w:r>
    </w:p>
    <w:p>
      <w:pPr>
        <w:bidi/>
      </w:pPr>
      <w:r>
        <w:rPr>
          <w:rtl/>
          <w:cs/>
          <w:lang w:val="ar_AE" w:bidi="ar_AE"/>
        </w:rPr>
      </w:r>
      <w:r>
        <w:rPr>
          <w:rtl/>
          <w:cs/>
          <w:lang w:val="ar_AE" w:bidi="ar_AE"/>
        </w:rPr>
        <w:t>ثم يأمر يهوه يشوع أن يتذكّر كل ما تعلّمه من الشريعة التي أعطاها لموسى. ويقول له ألّا يحيد عنها يَمِينًا وَلاَ شِمَالًا. أي إن عليه أن يطيع شرائع يهوه دائمًا.</w:t>
      </w:r>
    </w:p>
    <w:p>
      <w:pPr>
        <w:bidi/>
      </w:pPr>
      <w:r>
        <w:rPr>
          <w:rtl/>
          <w:cs/>
          <w:lang w:val="ar_AE" w:bidi="ar_AE"/>
        </w:rPr>
      </w:r>
      <w:r>
        <w:rPr>
          <w:rtl/>
          <w:cs/>
          <w:lang w:val="ar_AE" w:bidi="ar_AE"/>
        </w:rPr>
        <w:t>توقّفوا هنا ونفّذوا النشاط التالي: ارسموا خطًا على الأرض، واطلبوا من أحد الأشخاص أن يسير عليه عبر الغرفة أو عبر مساحة مفتوحة. وعندما يخرج عن الخط، أوقفوه، ثم ناقشوا كيف أن الخروج عن الخط يعني عدم طاعة التعليمات. ثم ناقشوا السؤال التالي: "لماذا، في رأيكم، أراد يهوه أن يبقى يشوع ثابتًا في الطريق في كل وقت؟" أوقِفوا الاستماع إلى التسجيل الصوتي هنا.</w:t>
      </w:r>
    </w:p>
    <w:p>
      <w:pPr>
        <w:bidi/>
      </w:pPr>
      <w:r>
        <w:rPr>
          <w:rtl/>
          <w:cs/>
          <w:lang w:val="ar_AE" w:bidi="ar_AE"/>
        </w:rPr>
      </w:r>
      <w:r>
        <w:rPr>
          <w:rtl/>
          <w:cs/>
          <w:lang w:val="ar_AE" w:bidi="ar_AE"/>
        </w:rPr>
        <w:t>وكان من الأهمية بمكان أن يطيع يشوع شريعة يهوه، حتى إن يهوه أمره أن يدرسها ويتأمل فيها نهارًا وليلًا، وقال له "لا يَبرَحْ سِفرُ هذِهِ الشَّريعَةِ مِنْ فمِكَ." وبعبارة أخرى، لم يكن ينبغي ليشوع أن يتوقف عن طاعتها، أو التأمل فيها، أو قراءتها للشعب كلما اجتمعوا لعبادة يهوه.</w:t>
      </w:r>
    </w:p>
    <w:p>
      <w:pPr>
        <w:bidi/>
      </w:pPr>
      <w:r>
        <w:rPr>
          <w:rtl/>
          <w:cs/>
          <w:lang w:val="ar_AE" w:bidi="ar_AE"/>
        </w:rPr>
      </w:r>
      <w:r>
        <w:rPr>
          <w:rtl/>
          <w:cs/>
          <w:lang w:val="ar_AE" w:bidi="ar_AE"/>
        </w:rPr>
        <w:t>ثم كرّر يهوه وصيته ليشوع. فأمره أن يتشدّد ويتشجّع. أي إن عليه أن يكون حازمًا وواثقًا. ولا ينبغي له أن يخاف أو يرتعب. لأن يهوه سيكون معه أينما يذهب.</w:t>
      </w:r>
    </w:p>
    <w:p>
      <w:pPr>
        <w:bidi/>
      </w:pPr>
      <w:r>
        <w:rPr>
          <w:rtl/>
          <w:cs/>
          <w:lang w:val="ar_AE" w:bidi="ar_AE"/>
        </w:rPr>
      </w:r>
      <w:r>
        <w:rPr>
          <w:rtl/>
          <w:cs/>
          <w:lang w:val="ar_AE" w:bidi="ar_AE"/>
        </w:rPr>
        <w:t>توقّفوا هنا وناقشوا معًا الأمر التالي: تحدّثوا عن الطريقة التي يشجّع بها القائد الصالح الأشخاص الذين يقودهم. ما الأمور التي يطلب منهم أن يفعلوها؟ وما نوع الكلمات التي يستخدمها؟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١: ١–٩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يُعَدّ هذا المشهد مقدمةً للسفر، ويخبرنا بأن موسى قد مات.</w:t>
      </w:r>
    </w:p>
    <w:p>
      <w:pPr>
        <w:bidi/>
      </w:pPr>
      <w:r>
        <w:rPr>
          <w:rtl/>
          <w:cs/>
          <w:lang w:val="ar_AE" w:bidi="ar_AE"/>
        </w:rPr>
      </w:r>
      <w:r>
        <w:rPr>
          <w:b/>
          <w:rtl/>
          <w:cs/>
          <w:lang w:val="ar_AE" w:bidi="ar_AE"/>
        </w:rPr>
        <w:t>في المشهد الثاني:</w:t>
      </w:r>
      <w:r>
        <w:rPr>
          <w:rtl/>
          <w:cs/>
          <w:lang w:val="ar_AE" w:bidi="ar_AE"/>
        </w:rPr>
        <w:t xml:space="preserve"> يتحدَّث يهوه إلى يشوع. ويخبره بأن يشوع صار الآن قائد بني إسرائيل، وأنه سيقودهم إلى الأرض التي وعد بها يهوه موسى. كما يحدّد له يهوه الحدود الشمالية والجنوبية والشرقية والغربية للأرض. ويعده أيضًا بأن يكون معه كما كان مع موسى.</w:t>
      </w:r>
    </w:p>
    <w:p>
      <w:pPr>
        <w:bidi/>
      </w:pPr>
      <w:r>
        <w:rPr>
          <w:rtl/>
          <w:cs/>
          <w:lang w:val="ar_AE" w:bidi="ar_AE"/>
        </w:rPr>
      </w:r>
      <w:r>
        <w:rPr>
          <w:b/>
          <w:rtl/>
          <w:cs/>
          <w:lang w:val="ar_AE" w:bidi="ar_AE"/>
        </w:rPr>
        <w:t>في المشهد الثالث:</w:t>
      </w:r>
      <w:r>
        <w:rPr>
          <w:rtl/>
          <w:cs/>
          <w:lang w:val="ar_AE" w:bidi="ar_AE"/>
        </w:rPr>
        <w:t xml:space="preserve"> يواصل يهوه حديثه مع يشوع. فيأمره أن يتشدّد ويتشجّع. كما يوصيه أن يطيع جميع التعليمات التي أعطاها موسى له. وكان ينبغي ليشوع أن يتأمّل هذه التعليمات ويدرسها باستمرار. ثم يكرّر يهوه وصيته بأن يكون قويًا وشجاعًا.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يُذكَر موسى</w:t>
      </w:r>
    </w:p>
    <w:p>
      <w:pPr>
        <w:pStyle w:val="ListBullet"/>
        <w:bidi/>
        <w:spacing w:line="240" w:lineRule="auto"/>
        <w:ind w:left="720"/>
      </w:pPr>
      <w:r>
        <w:rPr>
          <w:rtl/>
          <w:cs/>
          <w:lang w:val="ar_AE" w:bidi="ar_AE"/>
        </w:rPr>
      </w:r>
      <w:r>
        <w:rPr>
          <w:rtl/>
          <w:cs/>
          <w:lang w:val="ar_AE" w:bidi="ar_AE"/>
        </w:rPr>
        <w:t>يُذكَر بنو إسرائيل</w:t>
      </w:r>
    </w:p>
    <w:p>
      <w:pPr>
        <w:pStyle w:val="ListBullet"/>
        <w:bidi/>
        <w:spacing w:line="240" w:lineRule="auto"/>
        <w:ind w:left="720"/>
      </w:pPr>
      <w:r>
        <w:rPr>
          <w:rtl/>
          <w:cs/>
          <w:lang w:val="ar_AE" w:bidi="ar_AE"/>
        </w:rPr>
      </w:r>
      <w:r>
        <w:rPr>
          <w:rtl/>
          <w:cs/>
          <w:lang w:val="ar_AE" w:bidi="ar_AE"/>
        </w:rPr>
        <w:t>يُذكَر آباء بني إسرائيل: إبراهيم، وإسحاق، ويعقوب</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يموت موسى. ويتكلّم يهوه إلى يشوع بن نون.</w:t>
      </w:r>
    </w:p>
    <w:p>
      <w:pPr>
        <w:bidi/>
      </w:pPr>
      <w:r>
        <w:rPr>
          <w:rtl/>
          <w:cs/>
          <w:lang w:val="ar_AE" w:bidi="ar_AE"/>
        </w:rPr>
      </w:r>
      <w:r>
        <w:rPr>
          <w:rtl/>
          <w:cs/>
          <w:lang w:val="ar_AE" w:bidi="ar_AE"/>
        </w:rPr>
        <w:t>في المشهد الثاني، يتحدّث يهوه إلى يشوع. فيخبره بأن موسى، عبد يهوه، قد مات. ثم يعلن له أن يشوع صار الآن قائد بني إسرائيل. وسيَقود يشوع بني إسرائيل لعبور نهر الأردن والدخول إلى الأرض التي وعد بها يهوه. ويأمره أن يقوم فورًا ويعبر نهر الأردن. وقد صاغ يهوه هذا الأمر بطريقة تُظهر أن على يشوع أن ينفّذه حالًا، من غير تأخير.</w:t>
      </w:r>
    </w:p>
    <w:p>
      <w:pPr>
        <w:bidi/>
      </w:pPr>
      <w:r>
        <w:rPr>
          <w:rtl/>
          <w:cs/>
          <w:lang w:val="ar_AE" w:bidi="ar_AE"/>
        </w:rPr>
      </w:r>
      <w:r>
        <w:rPr>
          <w:rtl/>
          <w:cs/>
          <w:lang w:val="ar_AE" w:bidi="ar_AE"/>
        </w:rPr>
        <w:t>ويستخدم يهوه لغةً خاصة لوصف أجزاء الأرض التي ستصير ملكًا لبني إسرائيل. وفي هذا الموضع، كان يهوه يكلّم يشوع، لكنه كان يقصد أيضًا بني إسرائيل. ورغم أن بني إسرائيل لم يكونوا واقفين مع يشوع، ولم يسمعوا كلام يهوه، فإن يهوه ضمّهم إلى تعليماته. إذ قال إن كل موضع تدوسه بطون أقدام يشوع وبني إسرائيل سيكون لهم. ومعنى ذلك أنهم، كلما ساروا في الأرض، كانوا يسيرون فوق أرض ستصير ملكًا لهم.</w:t>
      </w:r>
    </w:p>
    <w:p>
      <w:pPr>
        <w:bidi/>
      </w:pPr>
      <w:r>
        <w:rPr>
          <w:rtl/>
          <w:cs/>
          <w:lang w:val="ar_AE" w:bidi="ar_AE"/>
        </w:rPr>
      </w:r>
      <w:r>
        <w:rPr>
          <w:rtl/>
          <w:cs/>
          <w:lang w:val="ar_AE" w:bidi="ar_AE"/>
        </w:rPr>
        <w:t>توقّفوا هنا، واطلبوا من أحد الأشخاص أن ينقل رسالةً إلى شخص آخر. ليبدأ الرسول برسالة موجّهة إلى ذلك الشخص وحده. ثم ليعطه بعد ذلك معلومات موجّهة إلى مجموعة كبيرة من الناس، مع أنه لا يكلّم إلا ذلك الشخص مباشرةً. لن يكون الآخرون حاضرين، ومع ذلك فإن الرسالة تكون موجّهة إليهم أيضًا. لاحظوا كيف تتغيّر صياغة الكلام عندما تتّسع الرسالة لتشمل عددًا أكبر من الناس. أوقِفوا الاستماع إلى هذا التسجيل الصوتي هنا.</w:t>
      </w:r>
    </w:p>
    <w:p>
      <w:pPr>
        <w:bidi/>
      </w:pPr>
      <w:r>
        <w:rPr>
          <w:rtl/>
          <w:cs/>
          <w:lang w:val="ar_AE" w:bidi="ar_AE"/>
        </w:rPr>
      </w:r>
      <w:r>
        <w:rPr>
          <w:rtl/>
          <w:cs/>
          <w:lang w:val="ar_AE" w:bidi="ar_AE"/>
        </w:rPr>
        <w:t>ثم يحدّد يهوه ليشوع حدود الأرض التي سيعطيها لبني إسرائيل. فسيكون الحد الجنوبي برية النقب. وسيكون الحد الشمالي جبال لبنان. وسيكون الحد الغربي البحر المتوسط. أما الحد الشرقي فسيكون نهر الفرات وأرض الحثيين، وهي المنطقة التي تُعرَف اليوم باسم سوريا.</w:t>
      </w:r>
    </w:p>
    <w:p>
      <w:pPr>
        <w:bidi/>
      </w:pPr>
      <w:r>
        <w:rPr>
          <w:rtl/>
          <w:cs/>
          <w:lang w:val="ar_AE" w:bidi="ar_AE"/>
        </w:rPr>
      </w:r>
      <w:r>
        <w:rPr>
          <w:rtl/>
          <w:cs/>
          <w:lang w:val="ar_AE" w:bidi="ar_AE"/>
        </w:rPr>
        <w:t>توقّفوا هنا، وانظروا إلى الخريطة مرةً أخرى إذا احتجتم إلى ذلك. أوقِفوا الاستماع إلى هذا التسجيل الصوتي هنا.</w:t>
      </w:r>
    </w:p>
    <w:p>
      <w:pPr>
        <w:bidi/>
      </w:pPr>
      <w:r>
        <w:rPr>
          <w:rtl/>
          <w:cs/>
          <w:lang w:val="ar_AE" w:bidi="ar_AE"/>
        </w:rPr>
      </w:r>
      <w:r>
        <w:rPr>
          <w:rtl/>
          <w:cs/>
          <w:lang w:val="ar_AE" w:bidi="ar_AE"/>
        </w:rPr>
        <w:t>توقّفوا هنا وراجعوا أسماء الأماكن. ربما استخدمتم بعض هذه الأسماء في ترجمات سابقة. احرصوا على استخدام الألفاظ نفسها التي استخدمتموها من قبل، وعلى نطقها بالطريقة نفسها هنا. أوقِفوا الاستماع إلى هذا التسجيل الصوتي هنا.</w:t>
      </w:r>
    </w:p>
    <w:p>
      <w:pPr>
        <w:bidi/>
      </w:pPr>
      <w:r>
        <w:rPr>
          <w:rtl/>
          <w:cs/>
          <w:lang w:val="ar_AE" w:bidi="ar_AE"/>
        </w:rPr>
      </w:r>
      <w:r>
        <w:rPr>
          <w:rtl/>
          <w:cs/>
          <w:lang w:val="ar_AE" w:bidi="ar_AE"/>
        </w:rPr>
        <w:t>ثم يعود يهوه فيتكلّم مباشرةً إلى يشوع، ويعده بأنه سيكون معه. وبعبارة أخرى، لن يتركه أبدًا. وسيهزم كل من يقف ضده أو يعارضه.</w:t>
      </w:r>
    </w:p>
    <w:p>
      <w:pPr>
        <w:bidi/>
      </w:pPr>
      <w:r>
        <w:rPr>
          <w:rtl/>
          <w:cs/>
          <w:lang w:val="ar_AE" w:bidi="ar_AE"/>
        </w:rPr>
      </w:r>
      <w:r>
        <w:rPr>
          <w:rtl/>
          <w:cs/>
          <w:lang w:val="ar_AE" w:bidi="ar_AE"/>
        </w:rPr>
        <w:t>في المشهد الثالث، يواصل يهوه حديثه مع يشوع. وهنا يأمره أن يتحلّى بالشجاعة والقوة ليقود الشعب.</w:t>
      </w:r>
    </w:p>
    <w:p>
      <w:pPr>
        <w:bidi/>
      </w:pPr>
      <w:r>
        <w:rPr>
          <w:rtl/>
          <w:cs/>
          <w:lang w:val="ar_AE" w:bidi="ar_AE"/>
        </w:rPr>
      </w:r>
      <w:r>
        <w:rPr>
          <w:rtl/>
          <w:cs/>
          <w:lang w:val="ar_AE" w:bidi="ar_AE"/>
        </w:rPr>
        <w:t>توقّفوا هنا، وتحدّثوا عن شخص يتحلّى بالقوة والشجاعة في المعركة. ثم تذكّروا كيف تحدّثتم، في مرحلة إعداد المشهد، عن الشخص الذي يُعَدّ قائدًا صالحًا. كيف وصفتم ذلك الشخص؟ وما الكلمات التي تستخدمونها لتُظهروا أنه قوي وشجاع، حتى لو لم يكن يخوض معركة؟ أوقِفوا الاستماع إلى هذا التسجيل الصوتي هنا.</w:t>
      </w:r>
    </w:p>
    <w:p>
      <w:pPr>
        <w:bidi/>
      </w:pPr>
      <w:r>
        <w:rPr>
          <w:rtl/>
          <w:cs/>
          <w:lang w:val="ar_AE" w:bidi="ar_AE"/>
        </w:rPr>
      </w:r>
      <w:r>
        <w:rPr>
          <w:rtl/>
          <w:cs/>
          <w:lang w:val="ar_AE" w:bidi="ar_AE"/>
        </w:rPr>
        <w:t>كان يهوه قد وعد آباء بني إسرائيل بأن يمتلك نسلهم هذه الأرض. ورغم أن هذا المقطع لا يذكر أسماء هؤلاء الآباء، فإننا نعلم من مقاطع أخرى أن الوعد أُعطي إلى إبراهيم وإسحاق ويعقوب.</w:t>
      </w:r>
    </w:p>
    <w:p>
      <w:pPr>
        <w:bidi/>
      </w:pPr>
      <w:r>
        <w:rPr>
          <w:rtl/>
          <w:cs/>
          <w:lang w:val="ar_AE" w:bidi="ar_AE"/>
        </w:rPr>
      </w:r>
      <w:r>
        <w:rPr>
          <w:rtl/>
          <w:cs/>
          <w:lang w:val="ar_AE" w:bidi="ar_AE"/>
        </w:rPr>
        <w:t>وكان من المهم جدًا أن يكون يشوع قويًا وشجاعًا، لذلك يكرّر يهوه هذا الأمر مرةً أخرى. ثم يستخدم لغةً خاصة ليعطيه التعليمات. فيأمره أن يطيع الشرائع التي أعطاها لموسى، وأن يسير في طريق مستقيم، وألّا يميل "يَمينًا ولا شِمالًا". ويخبره أنه إذا حفظ هذه الشرائع، فسيكون له كل ما يحتاج إليه، وسينجح.</w:t>
      </w:r>
    </w:p>
    <w:p>
      <w:pPr>
        <w:bidi/>
      </w:pPr>
      <w:r>
        <w:rPr>
          <w:rtl/>
          <w:cs/>
          <w:lang w:val="ar_AE" w:bidi="ar_AE"/>
        </w:rPr>
      </w:r>
      <w:r>
        <w:rPr>
          <w:rtl/>
          <w:cs/>
          <w:lang w:val="ar_AE" w:bidi="ar_AE"/>
        </w:rPr>
        <w:t>توقّفوا هنا، وتذكّروا النشاط الذي قمتم به في مرحلة إعداد المشهد عندما رسمتم خطًا على الأرض. حين تحدّثتم عن السير باستقامة على الخط، كيف عبّرتم عن ذلك؟ وكيف ستشرحون قول يهوه ليشوع ألّا يميل "يَمينًا ولا شِمالًا"؟ أوقِفوا الاستماع إلى هذا التسجيل الصوتي هنا.</w:t>
      </w:r>
    </w:p>
    <w:p>
      <w:pPr>
        <w:bidi/>
      </w:pPr>
      <w:r>
        <w:rPr>
          <w:rtl/>
          <w:cs/>
          <w:lang w:val="ar_AE" w:bidi="ar_AE"/>
        </w:rPr>
      </w:r>
      <w:r>
        <w:rPr>
          <w:rtl/>
          <w:cs/>
          <w:lang w:val="ar_AE" w:bidi="ar_AE"/>
        </w:rPr>
        <w:t>ثم يذكّر يهوه يشوع بأن موسى قد سلّمه كتاب التعليمات. وهو كتاب الشريعة الذي أعطاه يهوه لموسى. ويأمره أن تبقى شريعة يهوه عَلَى فَمِه، وأن يتأمّل فيها نهارًا وليلًا. ومعنى ذلك أن يدرسها ويطيعها دائمًا. بل ينبغي له أيضًا أن يتحدّث بها، وأن يقرأها لبني إسرائيل كلما اجتمعوا لعبادة يهوه.</w:t>
      </w:r>
    </w:p>
    <w:p>
      <w:pPr>
        <w:bidi/>
      </w:pPr>
      <w:r>
        <w:rPr>
          <w:rtl/>
          <w:cs/>
          <w:lang w:val="ar_AE" w:bidi="ar_AE"/>
        </w:rPr>
      </w:r>
      <w:r>
        <w:rPr>
          <w:rtl/>
          <w:cs/>
          <w:lang w:val="ar_AE" w:bidi="ar_AE"/>
        </w:rPr>
        <w:t>توقّفوا هنا وناقشوا معًا: تذكّروا وقتًا أردتم فيه من شخص ما أن يتذكّر أمرًا معيّنًا ويفكّر فيه باستمرار. كيف طلبتم منه أن يفعل ذلك؟ وكيف ستعبّرون عن وصية يهوه ليشوع بأن يتأمّل في شريعته نهارًا وليلًا؟ أوقِفوا الاستماع إلى التسجيل الصوتي هنا.</w:t>
      </w:r>
    </w:p>
    <w:p>
      <w:pPr>
        <w:bidi/>
      </w:pPr>
      <w:r>
        <w:rPr>
          <w:rtl/>
          <w:cs/>
          <w:lang w:val="ar_AE" w:bidi="ar_AE"/>
        </w:rPr>
      </w:r>
      <w:r>
        <w:rPr>
          <w:rtl/>
          <w:cs/>
          <w:lang w:val="ar_AE" w:bidi="ar_AE"/>
        </w:rPr>
        <w:t>ويخبر يهوه يشوع مرتين أن طاعته للشريعة وتأمّله فيها سيجعلان طريقه ناجحًا ومثمرًا. فلن ينجح يشوع فحسب، بل سيتجاوز نجاحه الحدّ المعتاد في قيادته. وسيكون له أكثر مما يحتاج إليه. وسيكون نجاحه عظيمًا جدًا. وقد كرّر يهوه هذه الفكرة بصور متشابهة ليؤكّدها بقوة.</w:t>
      </w:r>
    </w:p>
    <w:p>
      <w:pPr>
        <w:bidi/>
      </w:pPr>
      <w:r>
        <w:rPr>
          <w:rtl/>
          <w:cs/>
          <w:lang w:val="ar_AE" w:bidi="ar_AE"/>
        </w:rPr>
      </w:r>
      <w:r>
        <w:rPr>
          <w:rtl/>
          <w:cs/>
          <w:lang w:val="ar_AE" w:bidi="ar_AE"/>
        </w:rPr>
        <w:t>توقّفوا هنا، واحكوا قصة عن شخص ينجح دائمًا في كل ما يفعله، حتى صار الجميع يعرفون نجاحه. ويكون نجاحه أعظم من النجاح المعتاد، أو يفوق ما يحققه معظم الناس. استمعوا إلى الطريقة التي يصف بها الراوي هذا الشخص. أوقِفوا الاستماع إلى التسجيل الصوتي هنا.</w:t>
      </w:r>
    </w:p>
    <w:p>
      <w:pPr>
        <w:bidi/>
      </w:pPr>
      <w:r>
        <w:rPr>
          <w:rtl/>
          <w:cs/>
          <w:lang w:val="ar_AE" w:bidi="ar_AE"/>
        </w:rPr>
      </w:r>
      <w:r>
        <w:rPr>
          <w:rtl/>
          <w:cs/>
          <w:lang w:val="ar_AE" w:bidi="ar_AE"/>
        </w:rPr>
        <w:t>ومع استمرار حديث يهوه إلى يشوع، يتّضح أن نجاحه مرتبط بطاعته الدقيقة لكل ما أوصاه به يهوه. ولهذا، ختم يهوه حديثه بأن كرّر عليه مرةً أخرى أن يتشدّد ويتشجّع، كما كرّر وعده بأنه سيكون معه أينما ذهب.</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١: ١–٩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يُذكَر موسى</w:t>
      </w:r>
    </w:p>
    <w:p>
      <w:pPr>
        <w:pStyle w:val="ListBullet"/>
        <w:bidi/>
        <w:spacing w:line="240" w:lineRule="auto"/>
        <w:ind w:left="720"/>
      </w:pPr>
      <w:r>
        <w:rPr>
          <w:rtl/>
          <w:cs/>
          <w:lang w:val="ar_AE" w:bidi="ar_AE"/>
        </w:rPr>
      </w:r>
      <w:r>
        <w:rPr>
          <w:rtl/>
          <w:cs/>
          <w:lang w:val="ar_AE" w:bidi="ar_AE"/>
        </w:rPr>
        <w:t>يُذكَر بنو إسرائيل</w:t>
      </w:r>
    </w:p>
    <w:p>
      <w:pPr>
        <w:pStyle w:val="ListBullet"/>
        <w:bidi/>
        <w:spacing w:line="240" w:lineRule="auto"/>
        <w:ind w:left="720"/>
      </w:pPr>
      <w:r>
        <w:rPr>
          <w:rtl/>
          <w:cs/>
          <w:lang w:val="ar_AE" w:bidi="ar_AE"/>
        </w:rPr>
      </w:r>
      <w:r>
        <w:rPr>
          <w:rtl/>
          <w:cs/>
          <w:lang w:val="ar_AE" w:bidi="ar_AE"/>
        </w:rPr>
        <w:t>يُذكَر آباء بني إسرائيل: إبراهيم، وإسحاق، ويعقوب</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يكون موسى قد مات، ويتكلّم يهوه مع يشوع بن نون.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يشوع: "كيف تشعر الآن بعد موت موسى؟"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يتحدث يهوه إلى يشوع. ويخبره أن الوقت قد حان ليقود الشعب لعبور نهر الأردن والدخول إلى الأرض التي وعد أن يعطيها لهم. ويقول له: "أعدك بكل ما وعدت به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يشوع: "كيف تشعر الآن؟"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يبدأ يهوه في توجيه كلامه ليشمل بني إسرائيل أيضًا، إذ يعد يشوع بأن كل موضع تطأه أقدامهم سيكون لهم. كما يحدّد له حدود الأرض التي ستصير ملكًا لبني إسرائيل. ثم يعده بأنه سيكون معه دائمًا، وأنه لن ينجح أحد يقف ضده.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يشوع: "كيف تشعر حين تسمع هذا الوعد بأن يهوه سيكون معك دائمًا؟" قد تسمعون:</w:t>
      </w:r>
    </w:p>
    <w:p>
      <w:pPr>
        <w:pStyle w:val="ListBullet"/>
        <w:bidi/>
        <w:spacing w:line="240" w:lineRule="auto"/>
        <w:ind w:left="720"/>
      </w:pPr>
      <w:r>
        <w:rPr>
          <w:rtl/>
          <w:cs/>
          <w:lang w:val="ar_AE" w:bidi="ar_AE"/>
        </w:rPr>
      </w:r>
      <w:r>
        <w:rPr>
          <w:rtl/>
          <w:cs/>
          <w:lang w:val="ar_AE" w:bidi="ar_AE"/>
        </w:rPr>
        <w:t>ثم اسألوه: "كيف تظن أن بني إسرائيل سيشعرون حين يسمعون بحدود أرضهم الجديدة؟"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يواصل يهوه حديثه مع يشوع. ويأمره الآن أن يكون قويًا وشجاعًا. ويأمره أيضًا أن يطيع جميع التعليمات التي أعطاها موسى له. وعليه أن يتمسّك بهذه الشريعة دون أن يميل عنها يَمِينًا وَلاَ شِمَالًا. وبهذه الطريقة ينجح. كما ينبغي له أن يتأمّل في الشريعة نهارًا وليلًا. وعليه أن يدرسها باستمرار، وأن يتأكّد من أن تُقرأ بصوت عالٍ على بني إسرائيل كلما اجتمعوا لعبادة يهوه. ويجب عليه أن يطيع كل ما هو مكتوب فيها. ويقول له يهوه إن فعل ذلك فسيحقّق نجاحًا عظيمًا في كل ما يفعله. ثم يكرّر عليه الأمر أن يتشدّد ويتشجّع، وألّا يخاف أو يرتعب. لأن يهوه سيكون معه أينما يذهب.</w:t>
      </w:r>
    </w:p>
    <w:p>
      <w:pPr>
        <w:pStyle w:val="ListBullet"/>
        <w:bidi/>
        <w:spacing w:line="240" w:lineRule="auto"/>
        <w:ind w:left="720"/>
      </w:pPr>
      <w:r>
        <w:rPr>
          <w:rtl/>
          <w:cs/>
          <w:lang w:val="ar_AE" w:bidi="ar_AE"/>
        </w:rPr>
      </w:r>
      <w:r>
        <w:rPr>
          <w:rtl/>
          <w:cs/>
          <w:lang w:val="ar_AE" w:bidi="ar_AE"/>
        </w:rPr>
        <w:t>أوقفوا التمثيل. اسألوا يشوع: "كيف تشعر الآن؟" قد تسمعون:</w:t>
      </w:r>
    </w:p>
    <w:p>
      <w:pPr>
        <w:pStyle w:val="ListBullet"/>
        <w:bidi/>
        <w:spacing w:line="240" w:lineRule="auto"/>
        <w:ind w:left="720"/>
      </w:pPr>
      <w:r>
        <w:rPr>
          <w:rtl/>
          <w:cs/>
          <w:lang w:val="ar_AE" w:bidi="ar_AE"/>
        </w:rPr>
      </w:r>
      <w:r>
        <w:rPr>
          <w:rtl/>
          <w:cs/>
          <w:lang w:val="ar_AE" w:bidi="ar_AE"/>
        </w:rPr>
        <w:t>ثم اسألوا يهوه: "ما رأيك في يشوع كقائد؟" قد تسمعون:</w:t>
      </w:r>
    </w:p>
    <w:p>
      <w:pPr>
        <w:pStyle w:val="ListBullet"/>
        <w:bidi/>
        <w:spacing w:line="240" w:lineRule="auto"/>
        <w:ind w:left="720"/>
      </w:pPr>
      <w:r>
        <w:rPr>
          <w:rtl/>
          <w:cs/>
          <w:lang w:val="ar_AE" w:bidi="ar_AE"/>
        </w:rPr>
      </w:r>
      <w:r>
        <w:rPr>
          <w:rtl/>
          <w:cs/>
          <w:lang w:val="ar_AE" w:bidi="ar_AE"/>
        </w:rPr>
        <w:t>ثم اسألوا الآباء: "كيف تشعرون؟" قد تسمعون: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١: ١–٩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يصف يهوه موسى بأنه </w:t>
      </w:r>
      <w:r>
        <w:rPr>
          <w:b/>
          <w:rtl/>
          <w:cs/>
          <w:lang w:val="ar_AE" w:bidi="ar_AE"/>
        </w:rPr>
        <w:t>عبد الرب</w:t>
      </w:r>
      <w:r>
        <w:rPr>
          <w:rtl/>
          <w:cs/>
          <w:lang w:val="ar_AE" w:bidi="ar_AE"/>
        </w:rPr>
        <w:t>. ويعني هذا أن موسى كان يطيع الله، وينفّذ المهام التي كلّفه بها. وكان لقب "عبد الله" لقبًا خاصًا لم يمنحه يهوه إلا لعدد قليل جدًا من الأشخاص.</w:t>
      </w:r>
    </w:p>
    <w:p>
      <w:pPr>
        <w:bidi/>
      </w:pPr>
      <w:r>
        <w:rPr>
          <w:rtl/>
          <w:cs/>
          <w:lang w:val="ar_AE" w:bidi="ar_AE"/>
        </w:rPr>
      </w:r>
      <w:r>
        <w:rPr>
          <w:rtl/>
          <w:cs/>
          <w:lang w:val="ar_AE" w:bidi="ar_AE"/>
        </w:rPr>
        <w:t xml:space="preserve">توقّفوا هنا، وراجعوا الكلمة التي استخدمتموها من قبل لكلمة </w:t>
      </w:r>
      <w:r>
        <w:rPr>
          <w:b/>
          <w:rtl/>
          <w:cs/>
          <w:lang w:val="ar_AE" w:bidi="ar_AE"/>
        </w:rPr>
        <w:t>"عبد"</w:t>
      </w:r>
      <w:r>
        <w:rPr>
          <w:rtl/>
          <w:cs/>
          <w:lang w:val="ar_AE" w:bidi="ar_AE"/>
        </w:rPr>
        <w:t xml:space="preserve"> في الأسفار السابقة. احرصوا على استخدام الكلمة نفسها التي استخدمتموها في الترجمات الأخرى، وتذكّروا أن كلمة "</w:t>
      </w:r>
      <w:r>
        <w:rPr>
          <w:b/>
          <w:rtl/>
          <w:cs/>
          <w:lang w:val="ar_AE" w:bidi="ar_AE"/>
        </w:rPr>
        <w:t>عبد</w:t>
      </w:r>
      <w:r>
        <w:rPr>
          <w:rtl/>
          <w:cs/>
          <w:lang w:val="ar_AE" w:bidi="ar_AE"/>
        </w:rPr>
        <w:t>" موجودة في "قاموس الكلمات الرئيسية". أوقِفوا الاستماع إلى هذا التسجيل الصوتي هنا.</w:t>
      </w:r>
    </w:p>
    <w:p>
      <w:pPr>
        <w:bidi/>
      </w:pPr>
      <w:r>
        <w:rPr>
          <w:rtl/>
          <w:cs/>
          <w:lang w:val="ar_AE" w:bidi="ar_AE"/>
        </w:rPr>
      </w:r>
      <w:r>
        <w:rPr>
          <w:rtl/>
          <w:cs/>
          <w:lang w:val="ar_AE" w:bidi="ar_AE"/>
        </w:rPr>
        <w:t xml:space="preserve">كان </w:t>
      </w:r>
      <w:r>
        <w:rPr>
          <w:b/>
          <w:rtl/>
          <w:cs/>
          <w:lang w:val="ar_AE" w:bidi="ar_AE"/>
        </w:rPr>
        <w:t xml:space="preserve">يشوع بن نون </w:t>
      </w:r>
      <w:r>
        <w:rPr>
          <w:rtl/>
          <w:cs/>
          <w:lang w:val="ar_AE" w:bidi="ar_AE"/>
        </w:rPr>
        <w:t>يعمل معاونًا لموسى منذ أن وصل بنو إسرائيل إلى جبل سيناء. ونون هو اسم والد يشوع. استخدموا الاسم نفسه الذي استخدمتموه من قبل للإشارة إلى يشوع بن نون.</w:t>
      </w:r>
    </w:p>
    <w:p>
      <w:pPr>
        <w:bidi/>
      </w:pPr>
      <w:r>
        <w:rPr>
          <w:rtl/>
          <w:cs/>
          <w:lang w:val="ar_AE" w:bidi="ar_AE"/>
        </w:rPr>
      </w:r>
      <w:r>
        <w:rPr>
          <w:rtl/>
          <w:cs/>
          <w:lang w:val="ar_AE" w:bidi="ar_AE"/>
        </w:rPr>
        <w:t>وقد تكلّم</w:t>
      </w:r>
      <w:r>
        <w:rPr>
          <w:b/>
          <w:rtl/>
          <w:cs/>
          <w:lang w:val="ar_AE" w:bidi="ar_AE"/>
        </w:rPr>
        <w:t xml:space="preserve"> يهوه</w:t>
      </w:r>
      <w:r>
        <w:rPr>
          <w:rtl/>
          <w:cs/>
          <w:lang w:val="ar_AE" w:bidi="ar_AE"/>
        </w:rPr>
        <w:t xml:space="preserve"> إلى يشوع. ويُعدّ يهوه الاسم الشخصي لله،</w:t>
      </w:r>
    </w:p>
    <w:p>
      <w:pPr>
        <w:bidi/>
      </w:pPr>
      <w:r>
        <w:rPr>
          <w:rtl/>
          <w:cs/>
          <w:lang w:val="ar_AE" w:bidi="ar_AE"/>
        </w:rPr>
      </w:r>
      <w:r>
        <w:rPr>
          <w:rtl/>
          <w:cs/>
          <w:lang w:val="ar_AE" w:bidi="ar_AE"/>
        </w:rPr>
        <w:t>توقّفوا هنا، وراجعوا الكلمة التي استخدمتموها من قبل للإشارة إلى</w:t>
      </w:r>
      <w:r>
        <w:rPr>
          <w:b/>
          <w:rtl/>
          <w:cs/>
          <w:lang w:val="ar_AE" w:bidi="ar_AE"/>
        </w:rPr>
        <w:t xml:space="preserve"> يهوه.</w:t>
      </w:r>
      <w:r>
        <w:rPr>
          <w:rtl/>
          <w:cs/>
          <w:lang w:val="ar_AE" w:bidi="ar_AE"/>
        </w:rPr>
        <w:t xml:space="preserve"> وتذكّروا أن كلمة </w:t>
      </w:r>
      <w:r>
        <w:rPr>
          <w:b/>
          <w:rtl/>
          <w:cs/>
          <w:lang w:val="ar_AE" w:bidi="ar_AE"/>
        </w:rPr>
        <w:t>"يهوه"</w:t>
      </w:r>
      <w:r>
        <w:rPr>
          <w:rtl/>
          <w:cs/>
          <w:lang w:val="ar_AE" w:bidi="ar_AE"/>
        </w:rPr>
        <w:t xml:space="preserve"> واردة في "قاموس الكلمات الرئيسية". أوقِفوا الاستماع إلى هذا التسجيل الصوتي هنا.</w:t>
      </w:r>
    </w:p>
    <w:p>
      <w:pPr>
        <w:bidi/>
      </w:pPr>
      <w:r>
        <w:rPr>
          <w:rtl/>
          <w:cs/>
          <w:lang w:val="ar_AE" w:bidi="ar_AE"/>
        </w:rPr>
      </w:r>
      <w:r>
        <w:rPr>
          <w:rtl/>
          <w:cs/>
          <w:lang w:val="ar_AE" w:bidi="ar_AE"/>
        </w:rPr>
        <w:t xml:space="preserve">إن عبارة "بنو إسرائيل" تعني </w:t>
      </w:r>
      <w:r>
        <w:rPr>
          <w:b/>
          <w:rtl/>
          <w:cs/>
          <w:lang w:val="ar_AE" w:bidi="ar_AE"/>
        </w:rPr>
        <w:t>شعب إسرائيل</w:t>
      </w:r>
      <w:r>
        <w:rPr>
          <w:rtl/>
          <w:cs/>
          <w:lang w:val="ar_AE" w:bidi="ar_AE"/>
        </w:rPr>
        <w:t>، أي نسل يعقوب.</w:t>
      </w:r>
    </w:p>
    <w:p>
      <w:pPr>
        <w:bidi/>
      </w:pPr>
      <w:r>
        <w:rPr>
          <w:rtl/>
          <w:cs/>
          <w:lang w:val="ar_AE" w:bidi="ar_AE"/>
        </w:rPr>
      </w:r>
      <w:r>
        <w:rPr>
          <w:rtl/>
          <w:cs/>
          <w:lang w:val="ar_AE" w:bidi="ar_AE"/>
        </w:rPr>
        <w:t>توقّفوا هنا، وراجعوا الكلمة التي استخدمتموها سابقًا للإشارة إلى</w:t>
      </w:r>
      <w:r>
        <w:rPr>
          <w:b/>
          <w:rtl/>
          <w:cs/>
          <w:lang w:val="ar_AE" w:bidi="ar_AE"/>
        </w:rPr>
        <w:t xml:space="preserve"> بني إسرائيل.</w:t>
      </w:r>
      <w:r>
        <w:rPr>
          <w:rtl/>
          <w:cs/>
          <w:lang w:val="ar_AE" w:bidi="ar_AE"/>
        </w:rPr>
        <w:t xml:space="preserve"> احرصوا على استخدام الكلمة نفسها التي استخدمتموها في الترجمات الأخرى، وتذكّروا أن عبارة "</w:t>
      </w:r>
      <w:r>
        <w:rPr>
          <w:b/>
          <w:rtl/>
          <w:cs/>
          <w:lang w:val="ar_AE" w:bidi="ar_AE"/>
        </w:rPr>
        <w:t>بنو إسرائيل</w:t>
      </w:r>
      <w:r>
        <w:rPr>
          <w:rtl/>
          <w:cs/>
          <w:lang w:val="ar_AE" w:bidi="ar_AE"/>
        </w:rPr>
        <w:t>" موجودة في "قاموس الكلمات الرئيسية". أوقِفوا الاستماع إلى هذا التسجيل الصوتي هنا.</w:t>
      </w:r>
    </w:p>
    <w:p>
      <w:pPr>
        <w:bidi/>
      </w:pPr>
      <w:r>
        <w:rPr>
          <w:rtl/>
          <w:cs/>
          <w:lang w:val="ar_AE" w:bidi="ar_AE"/>
        </w:rPr>
      </w:r>
      <w:r>
        <w:rPr>
          <w:rtl/>
          <w:cs/>
          <w:lang w:val="ar_AE" w:bidi="ar_AE"/>
        </w:rPr>
        <w:t xml:space="preserve">ثم يخبر يهوه يشوع أن الشعب ينبغي أن يستعد لعبور </w:t>
      </w:r>
      <w:r>
        <w:rPr>
          <w:b/>
          <w:rtl/>
          <w:cs/>
          <w:lang w:val="ar_AE" w:bidi="ar_AE"/>
        </w:rPr>
        <w:t>نهر الأردن</w:t>
      </w:r>
      <w:r>
        <w:rPr>
          <w:rtl/>
          <w:cs/>
          <w:lang w:val="ar_AE" w:bidi="ar_AE"/>
        </w:rPr>
        <w:t>.</w:t>
      </w:r>
    </w:p>
    <w:p>
      <w:pPr>
        <w:bidi/>
      </w:pPr>
      <w:r>
        <w:rPr>
          <w:rtl/>
          <w:cs/>
          <w:lang w:val="ar_AE" w:bidi="ar_AE"/>
        </w:rPr>
      </w:r>
      <w:r>
        <w:rPr>
          <w:rtl/>
          <w:cs/>
          <w:lang w:val="ar_AE" w:bidi="ar_AE"/>
        </w:rPr>
        <w:t>توقّفوا هنا، وراجعوا الألفاظ التي استخدمتموها سابقًا للإشارة إلى</w:t>
      </w:r>
      <w:r>
        <w:rPr>
          <w:b/>
          <w:rtl/>
          <w:cs/>
          <w:lang w:val="ar_AE" w:bidi="ar_AE"/>
        </w:rPr>
        <w:t xml:space="preserve"> نهر الأردن</w:t>
      </w:r>
      <w:r>
        <w:rPr>
          <w:rtl/>
          <w:cs/>
          <w:lang w:val="ar_AE" w:bidi="ar_AE"/>
        </w:rPr>
        <w:t>. احرصوا على استخدام الألفاظ نفسها التي استخدمتموها في الأسفار السابقة، وتذكّروا أن عبارة "</w:t>
      </w:r>
      <w:r>
        <w:rPr>
          <w:b/>
          <w:rtl/>
          <w:cs/>
          <w:lang w:val="ar_AE" w:bidi="ar_AE"/>
        </w:rPr>
        <w:t>نهر الأردن</w:t>
      </w:r>
      <w:r>
        <w:rPr>
          <w:rtl/>
          <w:cs/>
          <w:lang w:val="ar_AE" w:bidi="ar_AE"/>
        </w:rPr>
        <w:t>" واردة في "قاموس الكلمات الرئيسية". أوقِفوا الاستماع إلى هذا التسجيل الصوتي هنا.</w:t>
      </w:r>
    </w:p>
    <w:p>
      <w:pPr>
        <w:bidi/>
      </w:pPr>
      <w:r>
        <w:rPr>
          <w:rtl/>
          <w:cs/>
          <w:lang w:val="ar_AE" w:bidi="ar_AE"/>
        </w:rPr>
      </w:r>
      <w:r>
        <w:rPr>
          <w:rtl/>
          <w:cs/>
          <w:lang w:val="ar_AE" w:bidi="ar_AE"/>
        </w:rPr>
        <w:t xml:space="preserve">يقول يهوه إن أرضهم ستمتد من </w:t>
      </w:r>
      <w:r>
        <w:rPr>
          <w:b/>
          <w:rtl/>
          <w:cs/>
          <w:lang w:val="ar_AE" w:bidi="ar_AE"/>
        </w:rPr>
        <w:t>البرية</w:t>
      </w:r>
      <w:r>
        <w:rPr>
          <w:rtl/>
          <w:cs/>
          <w:lang w:val="ar_AE" w:bidi="ar_AE"/>
        </w:rPr>
        <w:t xml:space="preserve"> إلى لبنان.</w:t>
      </w:r>
    </w:p>
    <w:p>
      <w:pPr>
        <w:bidi/>
      </w:pPr>
      <w:r>
        <w:rPr>
          <w:rtl/>
          <w:cs/>
          <w:lang w:val="ar_AE" w:bidi="ar_AE"/>
        </w:rPr>
      </w:r>
      <w:r>
        <w:rPr>
          <w:rtl/>
          <w:cs/>
          <w:lang w:val="ar_AE" w:bidi="ar_AE"/>
        </w:rPr>
        <w:t xml:space="preserve">توقّفوا هنا، وراجعوا الكلمة التي استخدمتموها سابقًا لكلمة </w:t>
      </w:r>
      <w:r>
        <w:rPr>
          <w:b/>
          <w:rtl/>
          <w:cs/>
          <w:lang w:val="ar_AE" w:bidi="ar_AE"/>
        </w:rPr>
        <w:t>"برية".</w:t>
      </w:r>
      <w:r>
        <w:rPr>
          <w:rtl/>
          <w:cs/>
          <w:lang w:val="ar_AE" w:bidi="ar_AE"/>
        </w:rPr>
        <w:t xml:space="preserve"> احرصوا على استخدام الكلمة نفسها التي استخدمتموها في الترجمات الأخرى، وتذكّروا أن كلمة "</w:t>
      </w:r>
      <w:r>
        <w:rPr>
          <w:b/>
          <w:rtl/>
          <w:cs/>
          <w:lang w:val="ar_AE" w:bidi="ar_AE"/>
        </w:rPr>
        <w:t>برية</w:t>
      </w:r>
      <w:r>
        <w:rPr>
          <w:rtl/>
          <w:cs/>
          <w:lang w:val="ar_AE" w:bidi="ar_AE"/>
        </w:rPr>
        <w:t>" موجودة في "قاموس الكلمات الرئيسية". أوقِفوا الاستماع إلى هذا التسجيل الصوتي هنا.</w:t>
      </w:r>
    </w:p>
    <w:p>
      <w:pPr>
        <w:bidi/>
      </w:pPr>
      <w:r>
        <w:rPr>
          <w:rtl/>
          <w:cs/>
          <w:lang w:val="ar_AE" w:bidi="ar_AE"/>
        </w:rPr>
      </w:r>
      <w:r>
        <w:rPr>
          <w:rtl/>
          <w:cs/>
          <w:lang w:val="ar_AE" w:bidi="ar_AE"/>
        </w:rPr>
        <w:t xml:space="preserve">ويقول يهوه إن الشعب </w:t>
      </w:r>
      <w:r>
        <w:rPr>
          <w:b/>
          <w:rtl/>
          <w:cs/>
          <w:lang w:val="ar_AE" w:bidi="ar_AE"/>
        </w:rPr>
        <w:t>سيرث</w:t>
      </w:r>
      <w:r>
        <w:rPr>
          <w:rtl/>
          <w:cs/>
          <w:lang w:val="ar_AE" w:bidi="ar_AE"/>
        </w:rPr>
        <w:t xml:space="preserve"> الأرض ويمتلكها، تلك التي أقسم أن يعطيها لهم.</w:t>
      </w:r>
    </w:p>
    <w:p>
      <w:pPr>
        <w:bidi/>
      </w:pPr>
      <w:r>
        <w:rPr>
          <w:rtl/>
          <w:cs/>
          <w:lang w:val="ar_AE" w:bidi="ar_AE"/>
        </w:rPr>
      </w:r>
      <w:r>
        <w:rPr>
          <w:rtl/>
          <w:cs/>
          <w:lang w:val="ar_AE" w:bidi="ar_AE"/>
        </w:rPr>
        <w:t xml:space="preserve">توقّفوا هنا، وراجعوا الطريقة التي وصفتم بها في الأسفار السابقة كيف </w:t>
      </w:r>
      <w:r>
        <w:rPr>
          <w:b/>
          <w:rtl/>
          <w:cs/>
          <w:lang w:val="ar_AE" w:bidi="ar_AE"/>
        </w:rPr>
        <w:t xml:space="preserve">يرث </w:t>
      </w:r>
      <w:r>
        <w:rPr>
          <w:rtl/>
          <w:cs/>
          <w:lang w:val="ar_AE" w:bidi="ar_AE"/>
        </w:rPr>
        <w:t xml:space="preserve">الناس الأرض من يهوه، كما يرث الابن ثروة والديه. استخدموا الكلمات نفسها التي استخدمتموها من قبل. ويمكنكم الرجوع إلى مصطلح </w:t>
      </w:r>
      <w:r>
        <w:rPr>
          <w:b/>
          <w:rtl/>
          <w:cs/>
          <w:lang w:val="ar_AE" w:bidi="ar_AE"/>
        </w:rPr>
        <w:t>"وارث"</w:t>
      </w:r>
      <w:r>
        <w:rPr>
          <w:rtl/>
          <w:cs/>
          <w:lang w:val="ar_AE" w:bidi="ar_AE"/>
        </w:rPr>
        <w:t xml:space="preserve"> في "قاموس الكلمات الرئيسية" لمزيد من المعلومات. أوقِفوا الاستماع إلى هذا التسجيل الصوتي هنا.</w:t>
      </w:r>
    </w:p>
    <w:p>
      <w:pPr>
        <w:bidi/>
      </w:pPr>
      <w:r>
        <w:rPr>
          <w:rtl/>
          <w:cs/>
          <w:lang w:val="ar_AE" w:bidi="ar_AE"/>
        </w:rPr>
      </w:r>
      <w:r>
        <w:rPr>
          <w:rtl/>
          <w:cs/>
          <w:lang w:val="ar_AE" w:bidi="ar_AE"/>
        </w:rPr>
        <w:t xml:space="preserve">عندما يُقسم الناس أو يقدّمون وعدًا مؤكدًا، فإنهم يقطعون </w:t>
      </w:r>
      <w:r>
        <w:rPr>
          <w:b/>
          <w:rtl/>
          <w:cs/>
          <w:lang w:val="ar_AE" w:bidi="ar_AE"/>
        </w:rPr>
        <w:t>عهدًا</w:t>
      </w:r>
      <w:r>
        <w:rPr>
          <w:rtl/>
          <w:cs/>
          <w:lang w:val="ar_AE" w:bidi="ar_AE"/>
        </w:rPr>
        <w:t xml:space="preserve"> مُلزِمًا. وقد وعد يهوه بني إسرائيل بأن يعطيهم هذه الأرض. وعندما يُقسم الإنسان، فهو يعلن ضمنًا أن الله يحقّ له أن يعاقبه إن نكث بقسمه. أما حين يُقسم يهوه، فهو يؤكّد بصورة قاطعة أنه سيفي بوعده.</w:t>
      </w:r>
    </w:p>
    <w:p>
      <w:pPr>
        <w:bidi/>
      </w:pPr>
      <w:r>
        <w:rPr>
          <w:rtl/>
          <w:cs/>
          <w:lang w:val="ar_AE" w:bidi="ar_AE"/>
        </w:rPr>
      </w:r>
      <w:r>
        <w:rPr>
          <w:rtl/>
          <w:cs/>
          <w:lang w:val="ar_AE" w:bidi="ar_AE"/>
        </w:rPr>
        <w:t xml:space="preserve">توقّفوا هنا، وراجعوا الطريقة التي عبّرتم بها في الأسفار السابقة عن القسم أو </w:t>
      </w:r>
      <w:r>
        <w:rPr>
          <w:b/>
          <w:rtl/>
          <w:cs/>
          <w:lang w:val="ar_AE" w:bidi="ar_AE"/>
        </w:rPr>
        <w:t>الحلف.</w:t>
      </w:r>
      <w:r>
        <w:rPr>
          <w:rtl/>
          <w:cs/>
          <w:lang w:val="ar_AE" w:bidi="ar_AE"/>
        </w:rPr>
        <w:t xml:space="preserve"> ويمكنكم الرجوع إلى مصطلح </w:t>
      </w:r>
      <w:r>
        <w:rPr>
          <w:b/>
          <w:rtl/>
          <w:cs/>
          <w:lang w:val="ar_AE" w:bidi="ar_AE"/>
        </w:rPr>
        <w:t>"حلف"</w:t>
      </w:r>
      <w:r>
        <w:rPr>
          <w:rtl/>
          <w:cs/>
          <w:lang w:val="ar_AE" w:bidi="ar_AE"/>
        </w:rPr>
        <w:t xml:space="preserve"> في "قاموس الكلمات الرئيسية" لمزيد من المعلومات. أوقِفوا الاستماع إلى هذا التسجيل الصوتي هنا.</w:t>
      </w:r>
    </w:p>
    <w:p>
      <w:pPr>
        <w:bidi/>
      </w:pPr>
      <w:r>
        <w:rPr>
          <w:rtl/>
          <w:cs/>
          <w:lang w:val="ar_AE" w:bidi="ar_AE"/>
        </w:rPr>
      </w:r>
      <w:r>
        <w:rPr>
          <w:rtl/>
          <w:cs/>
          <w:lang w:val="ar_AE" w:bidi="ar_AE"/>
        </w:rPr>
        <w:t xml:space="preserve">ويأمر يهوه يشوع أن يطيع </w:t>
      </w:r>
      <w:r>
        <w:rPr>
          <w:b/>
          <w:rtl/>
          <w:cs/>
          <w:lang w:val="ar_AE" w:bidi="ar_AE"/>
        </w:rPr>
        <w:t>الشريعة</w:t>
      </w:r>
      <w:r>
        <w:rPr>
          <w:rtl/>
          <w:cs/>
          <w:lang w:val="ar_AE" w:bidi="ar_AE"/>
        </w:rPr>
        <w:t xml:space="preserve"> كلها، أي كتاب التعليمات الذي سلّمه موسى له. وتشير "الشريعة" إلى جميع التعليمات التي أعطاها يهوه لموسى على جبل سيناء.</w:t>
      </w:r>
    </w:p>
    <w:p>
      <w:pPr>
        <w:bidi/>
      </w:pPr>
      <w:r>
        <w:rPr>
          <w:rtl/>
          <w:cs/>
          <w:lang w:val="ar_AE" w:bidi="ar_AE"/>
        </w:rPr>
      </w:r>
      <w:r>
        <w:rPr>
          <w:rtl/>
          <w:cs/>
          <w:lang w:val="ar_AE" w:bidi="ar_AE"/>
        </w:rPr>
        <w:t xml:space="preserve">توقّفوا هنا، وناقشوا معًا الكلمة التي ستستخدمونها للتعبير عن </w:t>
      </w:r>
      <w:r>
        <w:rPr>
          <w:b/>
          <w:rtl/>
          <w:cs/>
          <w:lang w:val="ar_AE" w:bidi="ar_AE"/>
        </w:rPr>
        <w:t>"الشريعة"</w:t>
      </w:r>
      <w:r>
        <w:rPr>
          <w:rtl/>
          <w:cs/>
          <w:lang w:val="ar_AE" w:bidi="ar_AE"/>
        </w:rPr>
        <w:t xml:space="preserve">. راجعوا الألفاظ التي استخدمتموها في الأسفار السابقة. احرصوا على استخدام الكلمة نفسها التي استخدمتموها من قبل، وتذكّروا أن مصطلح </w:t>
      </w:r>
      <w:r>
        <w:rPr>
          <w:b/>
          <w:rtl/>
          <w:cs/>
          <w:lang w:val="ar_AE" w:bidi="ar_AE"/>
        </w:rPr>
        <w:t>"الشريعة"</w:t>
      </w:r>
      <w:r>
        <w:rPr>
          <w:rtl/>
          <w:cs/>
          <w:lang w:val="ar_AE" w:bidi="ar_AE"/>
        </w:rPr>
        <w:t xml:space="preserve"> موجود في "قاموس الكلمات الرئيسية". أوقِفوا الاستماع إلى هذا التسجيل الصوتي هنا.</w:t>
      </w:r>
    </w:p>
    <w:p>
      <w:pPr>
        <w:bidi/>
      </w:pPr>
      <w:r>
        <w:rPr>
          <w:rtl/>
          <w:cs/>
          <w:lang w:val="ar_AE" w:bidi="ar_AE"/>
        </w:rPr>
      </w:r>
      <w:r>
        <w:rPr>
          <w:rtl/>
          <w:cs/>
          <w:lang w:val="ar_AE" w:bidi="ar_AE"/>
        </w:rPr>
        <w:t xml:space="preserve">وكان الناس يكتبون الشريعة على </w:t>
      </w:r>
      <w:r>
        <w:rPr>
          <w:b/>
          <w:rtl/>
          <w:cs/>
          <w:lang w:val="ar_AE" w:bidi="ar_AE"/>
        </w:rPr>
        <w:t>درج</w:t>
      </w:r>
      <w:r>
        <w:rPr>
          <w:rtl/>
          <w:cs/>
          <w:lang w:val="ar_AE" w:bidi="ar_AE"/>
        </w:rPr>
        <w:t>، وهو لفافة طويلة من ورق البردي أو الرق. وورق البردي هو صفحات رقيقة تُصنع من ألياف نبات معيّن. أما الرق، فيُصنع من جلود الحيوانات. وكان الناس يضعون في طرفَي الدرج مقبضين خشبيين رفيعين يشبهان العصوين المستديرتين. وعندما كان الناس يقرأون من الدَرْج، كانوا يلفّون جانبًا واحدًا من الدَّرْج (السِفْر)، ويلفون الطرف الآخر حول العصا.</w:t>
      </w:r>
    </w:p>
    <w:p>
      <w:pPr>
        <w:bidi/>
      </w:pPr>
      <w:r>
        <w:rPr>
          <w:rtl/>
          <w:cs/>
          <w:lang w:val="ar_AE" w:bidi="ar_AE"/>
        </w:rPr>
      </w:r>
      <w:r>
        <w:rPr>
          <w:rtl/>
          <w:cs/>
          <w:lang w:val="ar_AE" w:bidi="ar_AE"/>
        </w:rPr>
        <w:t xml:space="preserve">توقّفوا هنا، وانظروا معًا إلى صورة </w:t>
      </w:r>
      <w:r>
        <w:rPr>
          <w:b/>
          <w:rtl/>
          <w:cs/>
          <w:lang w:val="ar_AE" w:bidi="ar_AE"/>
        </w:rPr>
        <w:t>لدرج</w:t>
      </w:r>
      <w:r>
        <w:rPr>
          <w:rtl/>
          <w:cs/>
          <w:lang w:val="ar_AE" w:bidi="ar_AE"/>
        </w:rPr>
        <w:t xml:space="preserve"> إذا احتجتم إلى ذلك. أوقِفوا الاستماع إلى هذا التسجيل الصوتي هنا.</w:t>
      </w:r>
    </w:p>
    <w:p>
      <w:pPr>
        <w:bidi/>
      </w:pPr>
      <w:r>
        <w:rPr>
          <w:rtl/>
          <w:cs/>
          <w:lang w:val="ar_AE" w:bidi="ar_AE"/>
        </w:rPr>
      </w:r>
      <w:r>
        <w:rPr>
          <w:rtl/>
          <w:cs/>
          <w:lang w:val="ar_AE" w:bidi="ar_AE"/>
        </w:rPr>
        <w:t xml:space="preserve">ناقشوا معًا كيف ستتحدّثون عن </w:t>
      </w:r>
      <w:r>
        <w:rPr>
          <w:b/>
          <w:rtl/>
          <w:cs/>
          <w:lang w:val="ar_AE" w:bidi="ar_AE"/>
        </w:rPr>
        <w:t>"سفر الشريعة"</w:t>
      </w:r>
      <w:r>
        <w:rPr>
          <w:rtl/>
          <w:cs/>
          <w:lang w:val="ar_AE" w:bidi="ar_AE"/>
        </w:rPr>
        <w:t>. وإذا كنتم قد استخدمتم ألفاظًا معيّنة للحديث عن الدرج أو "الكتاب" في أسفار سابقة، فاحرصوا على استخدام الألفاظ نفسها هنا. أوقِفوا الاستماع إلى هذا التسجيل الصوتي هنا.</w:t>
      </w:r>
    </w:p>
    <w:p>
      <w:pPr>
        <w:bidi/>
      </w:pPr>
      <w:r>
        <w:rPr>
          <w:rtl/>
          <w:cs/>
          <w:lang w:val="ar_AE" w:bidi="ar_AE"/>
        </w:rPr>
      </w:r>
      <w:r>
        <w:rPr>
          <w:rtl/>
          <w:cs/>
          <w:lang w:val="ar_AE" w:bidi="ar_AE"/>
        </w:rPr>
        <w:t>وفي وعده الأخير، يقول يهوه: "</w:t>
      </w:r>
      <w:r>
        <w:rPr>
          <w:b/>
          <w:rtl/>
          <w:cs/>
          <w:lang w:val="ar_AE" w:bidi="ar_AE"/>
        </w:rPr>
        <w:t>الرَّبُّ</w:t>
      </w:r>
      <w:r>
        <w:rPr>
          <w:b/>
          <w:rtl/>
          <w:cs/>
          <w:lang w:val="ar_AE" w:bidi="ar_AE"/>
        </w:rPr>
        <w:t xml:space="preserve"> إِلهُكَ</w:t>
      </w:r>
      <w:r>
        <w:rPr>
          <w:rtl/>
          <w:cs/>
          <w:lang w:val="ar_AE" w:bidi="ar_AE"/>
        </w:rPr>
        <w:t xml:space="preserve"> مَعَكَ". وهو بذلك يذكّر بني إسرائيل بأنه إلههم الخاص، الذي ارتبط بهم بعهد. وكلمة "إلهَكَ"، هي الاسم العام لله.</w:t>
      </w:r>
    </w:p>
    <w:p>
      <w:pPr>
        <w:bidi/>
      </w:pPr>
      <w:r>
        <w:rPr>
          <w:rtl/>
          <w:cs/>
          <w:lang w:val="ar_AE" w:bidi="ar_AE"/>
        </w:rPr>
      </w:r>
      <w:r>
        <w:rPr>
          <w:rtl/>
          <w:cs/>
          <w:lang w:val="ar_AE" w:bidi="ar_AE"/>
        </w:rPr>
        <w:t xml:space="preserve">توقّفوا هنا، وناقشوا معًا كيف ستعبّرون عن عبارة </w:t>
      </w:r>
      <w:r>
        <w:rPr>
          <w:b/>
          <w:rtl/>
          <w:cs/>
          <w:lang w:val="ar_AE" w:bidi="ar_AE"/>
        </w:rPr>
        <w:t>"الرَّبَّ إلهَكَ"</w:t>
      </w:r>
      <w:r>
        <w:rPr>
          <w:rtl/>
          <w:cs/>
          <w:lang w:val="ar_AE" w:bidi="ar_AE"/>
        </w:rPr>
        <w:t xml:space="preserve">. احرصوا على استخدام اللقب نفسه الذي استخدمتموه في الأسفار السابقة، وتذكّروا أن كلمة </w:t>
      </w:r>
      <w:r>
        <w:rPr>
          <w:b/>
          <w:rtl/>
          <w:cs/>
          <w:lang w:val="ar_AE" w:bidi="ar_AE"/>
        </w:rPr>
        <w:t>"الله"</w:t>
      </w:r>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٢: ١–١٤ واحتفظوا به في قلوبكم.</w:t>
      </w:r>
    </w:p>
    <w:p>
      <w:pPr>
        <w:bidi/>
      </w:pPr>
      <w:r>
        <w:rPr>
          <w:rtl/>
          <w:cs/>
          <w:lang w:val="ar_AE" w:bidi="ar_AE"/>
        </w:rPr>
      </w:r>
      <w:r>
        <w:rPr>
          <w:rtl/>
          <w:cs/>
          <w:lang w:val="ar_AE" w:bidi="ar_AE"/>
        </w:rPr>
        <w:t>استمعوا إلى نسخة صوتية من سفر يشوع ٢: ١–١٤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٢: ١–١٤ من الترجمة الأسهل للفهم.</w:t>
      </w:r>
    </w:p>
    <w:p>
      <w:pPr>
        <w:bidi/>
      </w:pPr>
      <w:r>
        <w:rPr>
          <w:rtl/>
          <w:cs/>
          <w:lang w:val="ar_AE" w:bidi="ar_AE"/>
        </w:rPr>
      </w:r>
      <w:r>
        <w:rPr>
          <w:rtl/>
          <w:cs/>
          <w:lang w:val="ar_AE" w:bidi="ar_AE"/>
        </w:rPr>
        <w:t>مع بداية هذا المقطع، كان بنو إسرائيل نازلين في موضع يُسمّى شطّيم، بالقرب من نهر الأردن. ويعني اسم شطّيم: أشجار السنط. وكانت أشجار السنط تنمو في المنطقة البرية التي نزل فيها بنو إسرائيل.</w:t>
      </w:r>
    </w:p>
    <w:p>
      <w:pPr>
        <w:bidi/>
      </w:pPr>
      <w:r>
        <w:rPr>
          <w:rtl/>
          <w:cs/>
          <w:lang w:val="ar_AE" w:bidi="ar_AE"/>
        </w:rPr>
      </w:r>
      <w:r>
        <w:rPr>
          <w:rtl/>
          <w:cs/>
          <w:lang w:val="ar_AE" w:bidi="ar_AE"/>
        </w:rPr>
        <w:t xml:space="preserve">أما أريحا، فكانت مدينة كبيرة يبلغ عدد سكانها نحو ألفَي نسمة، وتقع على الجانب الغربي من نهر الأردن، بالقرب من البحر الميت. وكانت أريحا أول موضع سيبدأ فيه بنو إسرائيل قتالهم لامتلاك الأرض. وفي ذلك الزمان، كانت أغلب المدن الكبيرة، مثل أريحا، محاطةً بسور يحمي سكانها. </w:t>
      </w:r>
    </w:p>
    <w:p>
      <w:pPr>
        <w:bidi/>
      </w:pPr>
      <w:r>
        <w:rPr>
          <w:rtl/>
          <w:cs/>
          <w:lang w:val="ar_AE" w:bidi="ar_AE"/>
        </w:rPr>
      </w:r>
      <w:r>
        <w:rPr>
          <w:rtl/>
          <w:cs/>
          <w:lang w:val="ar_AE" w:bidi="ar_AE"/>
        </w:rPr>
        <w:t>فأرسل يشوع رجلين ليستطلعا الأرض والشعب المحيط بمدينة أريحا. وتصف بعض الترجمات هذين الرجلين بأنهما جاسوسان، أي شخصان يدخلان مكانًا ما سرًا ليجمعا معلومات عنه. وكان يشوع يريد منهما أن يكتشفا معلومات عن مصادر المياه والطعام في أريحا، وعدد رجال القتال فيها، ومدى استعداد المدينة للدفاع عن نفسها إذا تعرّضت لهجوم.</w:t>
      </w:r>
    </w:p>
    <w:p>
      <w:pPr>
        <w:bidi/>
      </w:pPr>
      <w:r>
        <w:rPr>
          <w:rtl/>
          <w:cs/>
          <w:lang w:val="ar_AE" w:bidi="ar_AE"/>
        </w:rPr>
      </w:r>
      <w:r>
        <w:rPr>
          <w:rtl/>
          <w:cs/>
          <w:lang w:val="ar_AE" w:bidi="ar_AE"/>
        </w:rPr>
        <w:t>توقّفوا هنا، وانظروا إلى خريطة توضّح مواضع أريحا، ونهر الأردن، والبحر الميت، ومعسكر بني إسرائيل. أوقِفوا الاستماع إلى التسجيل الصوتي هنا.</w:t>
      </w:r>
    </w:p>
    <w:p>
      <w:pPr>
        <w:bidi/>
      </w:pPr>
      <w:r>
        <w:rPr>
          <w:rtl/>
          <w:cs/>
          <w:lang w:val="ar_AE" w:bidi="ar_AE"/>
        </w:rPr>
      </w:r>
      <w:r>
        <w:rPr>
          <w:rtl/>
          <w:cs/>
          <w:lang w:val="ar_AE" w:bidi="ar_AE"/>
        </w:rPr>
        <w:t>توقّفوا هنا، وانظروا إلى صورة لسور أريحا القديم تُظهر برجًا دفاعيًا. ولاحظوا كيف بُني السور والبرج بالحجارة. أوقِفوا الاستماع إلى التسجيل الصوتي هنا.</w:t>
      </w:r>
    </w:p>
    <w:p>
      <w:pPr>
        <w:bidi/>
      </w:pPr>
      <w:r>
        <w:rPr>
          <w:rtl/>
          <w:cs/>
          <w:lang w:val="ar_AE" w:bidi="ar_AE"/>
        </w:rPr>
      </w:r>
      <w:r>
        <w:rPr>
          <w:rtl/>
          <w:cs/>
          <w:lang w:val="ar_AE" w:bidi="ar_AE"/>
        </w:rPr>
        <w:t>ثم يعبر الرجلان نهر الأردن، ويدخلان مدينة أريحا نهارًا، حين يكون باب المدينة في السور مفتوحًا. ثم يدخلا بيت امرأة اسمها راحاب. وكانت راحاب زانية، أي امرأة كانت تمارس الدعارة مقابل المال. وفي بعض الأحيان، كان بعض الرجال يدفعون لامرأة كهذه ليمارسوا معها علاقات جنسية كجزء من طقوس عبادة إله محلّي أو صنم. ثم يذهب الرجلان إلى بيت راحاب ويبيتان هناك تلك الليلة. لكن بما أن كثيرين كانوا يرتادون بيتها، فمن غير المحتمل أن يلاحظ أهل المدينة شيئًا غير عادي بشأن وجود هذين الرجلين. وقد دخلا بيتها للمبيت، لا لممارسة علاقة معها.</w:t>
      </w:r>
    </w:p>
    <w:p>
      <w:pPr>
        <w:bidi/>
      </w:pPr>
      <w:r>
        <w:rPr>
          <w:rtl/>
          <w:cs/>
          <w:lang w:val="ar_AE" w:bidi="ar_AE"/>
        </w:rPr>
      </w:r>
      <w:r>
        <w:rPr>
          <w:rtl/>
          <w:cs/>
          <w:lang w:val="ar_AE" w:bidi="ar_AE"/>
        </w:rPr>
        <w:t>وفي ذلك العصر، كانت كل مدينة تكاد تكون دولةً مستقلّة. فكان لكل مدينة عادةً ملكها الخاص وجيشها الذي يحميها ويحمي القرى المحيطة بها. وقد أخبر بعض الرجال ملك أريحا أن رجلين من بني إسرائيل قد دخلا المدينة. وهذا يدلّ على أن الملك وسكان أريحا كانوا يعلمون أن بني إسرائيل نازلون عند الأردن، وأنهم على الأرجح يعتزمون غزو الأرض. فأرسل الملك رجالًا إلى بيت راحاب، وأمرها أن تُخرج الرجلين، لأنهما جاءا ليتجسّسا على المنطقة.</w:t>
      </w:r>
    </w:p>
    <w:p>
      <w:pPr>
        <w:bidi/>
      </w:pPr>
      <w:r>
        <w:rPr>
          <w:rtl/>
          <w:cs/>
          <w:lang w:val="ar_AE" w:bidi="ar_AE"/>
        </w:rPr>
      </w:r>
      <w:r>
        <w:rPr>
          <w:rtl/>
          <w:cs/>
          <w:lang w:val="ar_AE" w:bidi="ar_AE"/>
        </w:rPr>
        <w:t>لكن راحاب كانت قد أخفتهما بالفعل. فقد فهمت ما كانا يفعلان، وأدركت أنهما في خطر. فكذبت على رسل الملك. وقالت إنها لا تعرف من أين جاء الرجلان. وأضافت أنهما غادرا بيتها والمدينة قبل غروب الشمس، أو عند وقت الغروب تقريبًا. وكان هذا هو الوقت الذي تُغلق فيه أبواب المدينة. فالمدن المسوّرة كانت تفتح أبوابها نهارًا ليدخل الناس ويخرجوا، ثم تُغلقها ليلًا حمايةً للمدينة من الأعداء. ثم قالت راحاب للرسل أن يُسرعوا وراء الرجلين ليلحقوا بهما قبل أن يبتعدا كثيرًا.</w:t>
      </w:r>
    </w:p>
    <w:p>
      <w:pPr>
        <w:bidi/>
      </w:pPr>
      <w:r>
        <w:rPr>
          <w:rtl/>
          <w:cs/>
          <w:lang w:val="ar_AE" w:bidi="ar_AE"/>
        </w:rPr>
      </w:r>
      <w:r>
        <w:rPr>
          <w:rtl/>
          <w:cs/>
          <w:lang w:val="ar_AE" w:bidi="ar_AE"/>
        </w:rPr>
        <w:t>توقّفوا هنا، وناقشوا معًا هذا السؤال: احكوا قصة عن موقف كذب فيه شخص ليحمي شخصًا آخر. وعندما اكتشف الآخرون ذلك، كيف كانت نظرتهم إليه؟ أوقِفوا الاستماع إلى هذا التسجيل الصوتي هنا.</w:t>
      </w:r>
    </w:p>
    <w:p>
      <w:pPr>
        <w:bidi/>
      </w:pPr>
      <w:r>
        <w:rPr>
          <w:rtl/>
          <w:cs/>
          <w:lang w:val="ar_AE" w:bidi="ar_AE"/>
        </w:rPr>
      </w:r>
      <w:r>
        <w:rPr>
          <w:rtl/>
          <w:cs/>
          <w:lang w:val="ar_AE" w:bidi="ar_AE"/>
        </w:rPr>
        <w:t>ولا نعلم إن كان رجال الملك قد فتّشوا بيت راحاب قبل أن يغادروا المدينة لمطاردة الرجلين. وقد ظنّوا أن الجاسوسين سيعودان إلى معسكرهما عبر الأردن. ولهذا اتجهوا نحو المواضع الضحلة من النهر، حيث يمكن عبوره سيرًا على الأقدام. وبمجرّد أن غادر رجال الملك المدينة، أُغلقت أبوابها.</w:t>
      </w:r>
    </w:p>
    <w:p>
      <w:pPr>
        <w:bidi/>
      </w:pPr>
      <w:r>
        <w:rPr>
          <w:rtl/>
          <w:cs/>
          <w:lang w:val="ar_AE" w:bidi="ar_AE"/>
        </w:rPr>
      </w:r>
      <w:r>
        <w:rPr>
          <w:rtl/>
          <w:cs/>
          <w:lang w:val="ar_AE" w:bidi="ar_AE"/>
        </w:rPr>
        <w:t>وبعد أن غادر الرسل بيتها، صعدت راحاب إلى السطح. وكان بيتها مبنيًا في السور المحيط بالمدينة. وهذا يعني أن أحد جدران بيتها كان جزءًا من سور أريحا نفسه. ومن المرجح أن يكون للمنزل في تلك المنطقة فناء مفتوح تُرتب الغرف حوله. وكان الناس يبنون الجدران الخارجية بحجارة كبيرة، ثم يملؤون الفراغات بينها بحجارة أصغر. وكانوا يغطّون الخارج بالطين، والداخل بالجصّ. أما السطح، فكان مستويًا. وكانوا يصنعونه من عوارض خشبية يضعون فوقها أغصانًا وقشًّا، ثم يغطّونها بالطين. وكان الناس يستخدمون الأسطح في أنشطة كثيرة، منها تجفيف النباتات تحت الشمس. وقد أخذت راحاب الرجلين إلى سطح بيتها، وأخفتهما تحت سيقان الكتّان. والكتّان نبات كان الناس يصنعون منه القماش. وكان الكتّان لا يزال رطبًا أثناء تجفيفه، وله رائحة كريهة جدًا. ولذلك كان اختباء الرجلين تحته أمرًا مزعجًا وغير مريح.</w:t>
      </w:r>
    </w:p>
    <w:p>
      <w:pPr>
        <w:bidi/>
      </w:pPr>
      <w:r>
        <w:rPr>
          <w:rtl/>
          <w:cs/>
          <w:lang w:val="ar_AE" w:bidi="ar_AE"/>
        </w:rPr>
      </w:r>
      <w:r>
        <w:rPr>
          <w:rtl/>
          <w:cs/>
          <w:lang w:val="ar_AE" w:bidi="ar_AE"/>
        </w:rPr>
        <w:t>توقّفوا هنا، وانظروا إلى صورة لسيقان الكتّان وهي تجفّ فوق سطح مستوٍ. أوقِفوا الاستماع إلى التسجيل الصوتي هنا.</w:t>
      </w:r>
    </w:p>
    <w:p>
      <w:pPr>
        <w:bidi/>
      </w:pPr>
      <w:r>
        <w:rPr>
          <w:rtl/>
          <w:cs/>
          <w:lang w:val="ar_AE" w:bidi="ar_AE"/>
        </w:rPr>
      </w:r>
      <w:r>
        <w:rPr>
          <w:rtl/>
          <w:cs/>
          <w:lang w:val="ar_AE" w:bidi="ar_AE"/>
        </w:rPr>
        <w:t>وتوقّفوا أيضًا، وانظروا إلى صورة لبيتٍ مبنيّ داخل سور. أوقِفوا الاستماع إلى التسجيل الصوتي هنا.</w:t>
      </w:r>
    </w:p>
    <w:p>
      <w:pPr>
        <w:bidi/>
      </w:pPr>
      <w:r>
        <w:rPr>
          <w:rtl/>
          <w:cs/>
          <w:lang w:val="ar_AE" w:bidi="ar_AE"/>
        </w:rPr>
      </w:r>
      <w:r>
        <w:rPr>
          <w:rtl/>
          <w:cs/>
          <w:lang w:val="ar_AE" w:bidi="ar_AE"/>
        </w:rPr>
        <w:t>ثم قالت راحاب للرجلين: "عَلِمتُ أنَّ الرَّبَّ قد أعطاكُمُ الأرضَ." ثم أخبرتهما أن أهل أريحا يرتجفون خوفًا، لأنهم يعلمون أن بني إسرائيل قادمون لامتلاكها. وكان خوفهم شديدًا حتى إنهم يرتجفون كمن أُصيب بعَرَج. وكانت راحاب تعرف كل ما فعله يهوه من أجل بني إسرائيل. فقد سمع أهل أريحا كيف خلّصهم من عبودية مصر، وكيف شقّ لهم البحر الأحمر. كما سمعوا كيف هزموا ملكي الأموريين، سيحون وعوج، شرقيّ الأردن. وقد أدركت راحاب أن إله بني إسرائيل، يهوه، هو الأعلى والأقوى بين جميع الآلهة. وأدركت أنه يحكم في السماء وعلى الأرض. ففي ذلك الزمان، كان الناس يعتقدون أن لكل إله منطقةً معيّنة يسيطر عليها. لكن راحاب كانت تقول إن سلطان يهوه يشمل كل مكان. ولا يعني هذا أنها قرّرت حينئذٍ ترك آلهتها وعبادة يهوه وحده. لكنه يعني أنها اعترفت بأنه الإله الأقوى.</w:t>
      </w:r>
    </w:p>
    <w:p>
      <w:pPr>
        <w:bidi/>
      </w:pPr>
      <w:r>
        <w:rPr>
          <w:rtl/>
          <w:cs/>
          <w:lang w:val="ar_AE" w:bidi="ar_AE"/>
        </w:rPr>
      </w:r>
      <w:r>
        <w:rPr>
          <w:rtl/>
          <w:cs/>
          <w:lang w:val="ar_AE" w:bidi="ar_AE"/>
        </w:rPr>
        <w:t>توقّفوا هنا، وناقشوا معًا: احكوا قصة عن وقت خاف فيه شعبكم من قوم آخرين بسبب الأخبار التي سمعوها عنهم. أوقِفوا الاستماع إلى هذا التسجيل الصوتي هنا.</w:t>
      </w:r>
    </w:p>
    <w:p>
      <w:pPr>
        <w:bidi/>
      </w:pPr>
      <w:r>
        <w:rPr>
          <w:rtl/>
          <w:cs/>
          <w:lang w:val="ar_AE" w:bidi="ar_AE"/>
        </w:rPr>
      </w:r>
      <w:r>
        <w:rPr>
          <w:rtl/>
          <w:cs/>
          <w:lang w:val="ar_AE" w:bidi="ar_AE"/>
        </w:rPr>
        <w:t>ثم تطلب راحاب من الرجلين أن يُقسما لها قسمًا مؤكدًا بأن بني إسرائيل سينقذونها، وينقذون أباها وأمها وإخوتها وأخواتها وعائلاتهم، عندما يأتون لدخول أريحا. وتريد منهما أن يُقسما باسم يهوه. وتقول راحاب إنها، بما أنها أحسنت إليهما، فهي تريد منهما أن يُحسنا إليها. ثم تطلب راحاب ضمانة، أو علامة ما، تثبت أن رجال إسرائيل سيوفون بوعدهم أو بقسمهم.</w:t>
      </w:r>
    </w:p>
    <w:p>
      <w:pPr>
        <w:bidi/>
      </w:pPr>
      <w:r>
        <w:rPr>
          <w:rtl/>
          <w:cs/>
          <w:lang w:val="ar_AE" w:bidi="ar_AE"/>
        </w:rPr>
      </w:r>
      <w:r>
        <w:rPr>
          <w:rtl/>
          <w:cs/>
          <w:lang w:val="ar_AE" w:bidi="ar_AE"/>
        </w:rPr>
        <w:t>فيعرض الرجلان حياتهما نفسها ضمانًا لوعدهما. لكن عليها أولًا أن تتعهّد ألّا تُفشي أمرهما لملك أريحا. ثم يَعِدانها بأنها إن حفظت عهدها، فسيحرصان على أن تنجو هي وعائلتها عندما يعطي يهوه الأرض لبني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٢: ١–١٤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يرسل يشوع رجلين ليتجسَّسا على أريحا سرًا.</w:t>
      </w:r>
    </w:p>
    <w:p>
      <w:pPr>
        <w:bidi/>
      </w:pPr>
      <w:r>
        <w:rPr>
          <w:rtl/>
          <w:cs/>
          <w:lang w:val="ar_AE" w:bidi="ar_AE"/>
        </w:rPr>
      </w:r>
      <w:r>
        <w:rPr>
          <w:b/>
          <w:rtl/>
          <w:cs/>
          <w:lang w:val="ar_AE" w:bidi="ar_AE"/>
        </w:rPr>
        <w:t>في المشهد الثاني:</w:t>
      </w:r>
      <w:r>
        <w:rPr>
          <w:rtl/>
          <w:cs/>
          <w:lang w:val="ar_AE" w:bidi="ar_AE"/>
        </w:rPr>
        <w:t xml:space="preserve"> يذهب الرجلان إلى بيت راحاب، فتُخفيهما على سطح بيتها.</w:t>
      </w:r>
    </w:p>
    <w:p>
      <w:pPr>
        <w:bidi/>
      </w:pPr>
      <w:r>
        <w:rPr>
          <w:rtl/>
          <w:cs/>
          <w:lang w:val="ar_AE" w:bidi="ar_AE"/>
        </w:rPr>
      </w:r>
      <w:r>
        <w:rPr>
          <w:b/>
          <w:rtl/>
          <w:cs/>
          <w:lang w:val="ar_AE" w:bidi="ar_AE"/>
        </w:rPr>
        <w:t>في المشهد الثالث:</w:t>
      </w:r>
      <w:r>
        <w:rPr>
          <w:rtl/>
          <w:cs/>
          <w:lang w:val="ar_AE" w:bidi="ar_AE"/>
        </w:rPr>
        <w:t xml:space="preserve"> يُخبِر بعض الناس ملك أريحا بوجود الرجلين الإسرائيليَّين في المدينة.</w:t>
      </w:r>
    </w:p>
    <w:p>
      <w:pPr>
        <w:bidi/>
      </w:pPr>
      <w:r>
        <w:rPr>
          <w:rtl/>
          <w:cs/>
          <w:lang w:val="ar_AE" w:bidi="ar_AE"/>
        </w:rPr>
      </w:r>
      <w:r>
        <w:rPr>
          <w:b/>
          <w:rtl/>
          <w:cs/>
          <w:lang w:val="ar_AE" w:bidi="ar_AE"/>
        </w:rPr>
        <w:t>في المشهد الرابع:</w:t>
      </w:r>
      <w:r>
        <w:rPr>
          <w:rtl/>
          <w:cs/>
          <w:lang w:val="ar_AE" w:bidi="ar_AE"/>
        </w:rPr>
        <w:t xml:space="preserve"> يرسل الملك رجالًا إلى بيت راحاب للقبض عليهما. لكن راحاب تُخبرهم أن الرجلين غادرا المدينة. فيتجه الرجال نحو نهر الأردن بحثًا عنهما، ثم يُغلِق أهل المدينة باب أريحا بعد خروجهم.</w:t>
      </w:r>
    </w:p>
    <w:p>
      <w:pPr>
        <w:bidi/>
      </w:pPr>
      <w:r>
        <w:rPr>
          <w:rtl/>
          <w:cs/>
          <w:lang w:val="ar_AE" w:bidi="ar_AE"/>
        </w:rPr>
      </w:r>
      <w:r>
        <w:rPr>
          <w:b/>
          <w:rtl/>
          <w:cs/>
          <w:lang w:val="ar_AE" w:bidi="ar_AE"/>
        </w:rPr>
        <w:t>في المشهد الخامس:</w:t>
      </w:r>
      <w:r>
        <w:rPr>
          <w:rtl/>
          <w:cs/>
          <w:lang w:val="ar_AE" w:bidi="ar_AE"/>
        </w:rPr>
        <w:t xml:space="preserve"> تصعد راحاب إلى سطح بيتها لتتحدَّث مع الرجلين. وتُخبرهما بخوف جميع أهل أريحا، وبكل ما سمعوه عمَّا فعله يهوه من أجل بني إسرائيل. ثم تطلب منهما أن يقطعا لها عهدًا مؤكدًا بأن يُبقيا أهل بيتها أحياء حين تأتي المعركة إلى أريحا، فيوافق الرجلان بشرط أن تُبقي أمرهما سرًا.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الرجلان اللذان أرسلهما يشوع للتجسُّس على أريحا</w:t>
      </w:r>
    </w:p>
    <w:p>
      <w:pPr>
        <w:pStyle w:val="ListBullet"/>
        <w:bidi/>
        <w:spacing w:line="240" w:lineRule="auto"/>
        <w:ind w:left="720"/>
      </w:pPr>
      <w:r>
        <w:rPr>
          <w:rtl/>
          <w:cs/>
          <w:lang w:val="ar_AE" w:bidi="ar_AE"/>
        </w:rPr>
      </w:r>
      <w:r>
        <w:rPr>
          <w:rtl/>
          <w:cs/>
          <w:lang w:val="ar_AE" w:bidi="ar_AE"/>
        </w:rPr>
        <w:t>راحاب</w:t>
      </w:r>
    </w:p>
    <w:p>
      <w:pPr>
        <w:pStyle w:val="ListBullet"/>
        <w:bidi/>
        <w:spacing w:line="240" w:lineRule="auto"/>
        <w:ind w:left="720"/>
      </w:pPr>
      <w:r>
        <w:rPr>
          <w:rtl/>
          <w:cs/>
          <w:lang w:val="ar_AE" w:bidi="ar_AE"/>
        </w:rPr>
      </w:r>
      <w:r>
        <w:rPr>
          <w:rtl/>
          <w:cs/>
          <w:lang w:val="ar_AE" w:bidi="ar_AE"/>
        </w:rPr>
        <w:t>الذين أخبروا الملك عن وجود الرجلين</w:t>
      </w:r>
    </w:p>
    <w:p>
      <w:pPr>
        <w:pStyle w:val="ListBullet"/>
        <w:bidi/>
        <w:spacing w:line="240" w:lineRule="auto"/>
        <w:ind w:left="720"/>
      </w:pPr>
      <w:r>
        <w:rPr>
          <w:rtl/>
          <w:cs/>
          <w:lang w:val="ar_AE" w:bidi="ar_AE"/>
        </w:rPr>
      </w:r>
      <w:r>
        <w:rPr>
          <w:rtl/>
          <w:cs/>
          <w:lang w:val="ar_AE" w:bidi="ar_AE"/>
        </w:rPr>
        <w:t>ملك أريحا</w:t>
      </w:r>
    </w:p>
    <w:p>
      <w:pPr>
        <w:pStyle w:val="ListBullet"/>
        <w:bidi/>
        <w:spacing w:line="240" w:lineRule="auto"/>
        <w:ind w:left="720"/>
      </w:pPr>
      <w:r>
        <w:rPr>
          <w:rtl/>
          <w:cs/>
          <w:lang w:val="ar_AE" w:bidi="ar_AE"/>
        </w:rPr>
      </w:r>
      <w:r>
        <w:rPr>
          <w:rtl/>
          <w:cs/>
          <w:lang w:val="ar_AE" w:bidi="ar_AE"/>
        </w:rPr>
        <w:t>رجال الملك</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أهل أريحا</w:t>
      </w:r>
    </w:p>
    <w:p>
      <w:pPr>
        <w:pStyle w:val="ListBullet"/>
        <w:bidi/>
        <w:spacing w:line="240" w:lineRule="auto"/>
        <w:ind w:left="720"/>
      </w:pPr>
      <w:r>
        <w:rPr>
          <w:rtl/>
          <w:cs/>
          <w:lang w:val="ar_AE" w:bidi="ar_AE"/>
        </w:rPr>
      </w:r>
      <w:r>
        <w:rPr>
          <w:rtl/>
          <w:cs/>
          <w:lang w:val="ar_AE" w:bidi="ar_AE"/>
        </w:rPr>
        <w:t>عائلة راحاب</w:t>
      </w:r>
    </w:p>
    <w:p>
      <w:pPr>
        <w:pStyle w:val="ListBullet"/>
        <w:bidi/>
        <w:spacing w:line="240" w:lineRule="auto"/>
        <w:ind w:left="720"/>
      </w:pPr>
      <w:r>
        <w:rPr>
          <w:rtl/>
          <w:cs/>
          <w:lang w:val="ar_AE" w:bidi="ar_AE"/>
        </w:rPr>
      </w:r>
      <w:r>
        <w:rPr>
          <w:rtl/>
          <w:cs/>
          <w:lang w:val="ar_AE" w:bidi="ar_AE"/>
        </w:rPr>
        <w:t>ويُذكَر أيضًا سيحون وعوج، ملكا الأموريين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قبل تمثيل القصة، توقَّفوا هنا وراجِعوا القصص السابقة التي ترجمتموها من سفري الخروج والعدد، والتي تتحدث عن تجفيف يهوه البحر الأحمر، وعن انتصار بني إسرائيل على الملكين الأموريين سيحون وعوج. فراحاب تُشير إلى أحداث سبق أن سمعتم عنها في أسفار سابقة. أوقِفوا الاستماع إلى التسجيل الصوتي هنا.</w:t>
      </w:r>
    </w:p>
    <w:p>
      <w:pPr>
        <w:bidi/>
      </w:pPr>
      <w:r>
        <w:rPr>
          <w:rtl/>
          <w:cs/>
          <w:lang w:val="ar_AE" w:bidi="ar_AE"/>
        </w:rPr>
      </w:r>
      <w:r>
        <w:rPr>
          <w:rtl/>
          <w:cs/>
          <w:lang w:val="ar_AE" w:bidi="ar_AE"/>
        </w:rPr>
        <w:t>كان بنو إسرائيل نازلين في موضع يُدعى شِطِّيم، ومعنى الاسم "أشجار السنط".</w:t>
      </w:r>
    </w:p>
    <w:p>
      <w:pPr>
        <w:bidi/>
      </w:pPr>
      <w:r>
        <w:rPr>
          <w:rtl/>
          <w:cs/>
          <w:lang w:val="ar_AE" w:bidi="ar_AE"/>
        </w:rPr>
      </w:r>
      <w:r>
        <w:rPr>
          <w:rtl/>
          <w:cs/>
          <w:lang w:val="ar_AE" w:bidi="ar_AE"/>
        </w:rPr>
        <w:t>في المشهد الأول، يقرِّر يشوع أن يُرسل رجلين سرًا ليتجسَّسا الأرض حول أريحا، لأنه يريد أن يعرف مدى قوة تحصيناتها واستعدادها للدفاع.</w:t>
      </w:r>
    </w:p>
    <w:p>
      <w:pPr>
        <w:bidi/>
      </w:pPr>
      <w:r>
        <w:rPr>
          <w:rtl/>
          <w:cs/>
          <w:lang w:val="ar_AE" w:bidi="ar_AE"/>
        </w:rPr>
      </w:r>
      <w:r>
        <w:rPr>
          <w:rtl/>
          <w:cs/>
          <w:lang w:val="ar_AE" w:bidi="ar_AE"/>
        </w:rPr>
        <w:t>توقَّفوا هنا، وراجِعوا الخريطة، وتتبعوا الطريق الذي سلكه الرجلان. أوقِفوا الاستماع إلى التسجيل الصوتي هنا.</w:t>
      </w:r>
    </w:p>
    <w:p>
      <w:pPr>
        <w:bidi/>
      </w:pPr>
      <w:r>
        <w:rPr>
          <w:rtl/>
          <w:cs/>
          <w:lang w:val="ar_AE" w:bidi="ar_AE"/>
        </w:rPr>
      </w:r>
      <w:r>
        <w:rPr>
          <w:rtl/>
          <w:cs/>
          <w:lang w:val="ar_AE" w:bidi="ar_AE"/>
        </w:rPr>
        <w:t>توقَّفوا هنا، وناقشوا كمجموعة: كيف تعبِّرون في لغتكم عن أشخاص يذهبون سرًا إلى مكان ما ليجمعوا معلومات عنه تمهيدًا للسيطرة عليه؟ أوقِفوا الاستماع إلى هذا التسجيل الصوتي هنا.</w:t>
      </w:r>
    </w:p>
    <w:p>
      <w:pPr>
        <w:bidi/>
      </w:pPr>
      <w:r>
        <w:rPr>
          <w:rtl/>
          <w:cs/>
          <w:lang w:val="ar_AE" w:bidi="ar_AE"/>
        </w:rPr>
      </w:r>
      <w:r>
        <w:rPr>
          <w:rtl/>
          <w:cs/>
          <w:lang w:val="ar_AE" w:bidi="ar_AE"/>
        </w:rPr>
        <w:t>في المشهد الثاني، يغادر الرجلان المُعسكر، ويعبران نهر الأردن، ثم يدخلان أريحا ويذهبان إلى بيت راحاب. ويعتزمان المبيت هناك، لكنهما لا يُقيمان معها علاقة جسدية. كانت راحاب زانية، أي امرأة تتكسَّب من بيع جسدها. وكان من المعتاد أن يرتاد الرجال بيتها.</w:t>
      </w:r>
    </w:p>
    <w:p>
      <w:pPr>
        <w:bidi/>
      </w:pPr>
      <w:r>
        <w:rPr>
          <w:rtl/>
          <w:cs/>
          <w:lang w:val="ar_AE" w:bidi="ar_AE"/>
        </w:rPr>
      </w:r>
      <w:r>
        <w:rPr>
          <w:rtl/>
          <w:cs/>
          <w:lang w:val="ar_AE" w:bidi="ar_AE"/>
        </w:rPr>
        <w:t>توقَّفوا هنا وناقشوا كيف ستتحدثون عن راحاب. فبعض الترجمات تفضِّل أن تصفها بأنها "امرأة" فقط بدلًا من استخدام لفظ "زانية". فكيف يمكنكم التعبير عن هذا الأمر في ثقافتكم بطريقة مناسبة؟ أوقِفوا الاستماع إلى التسجيل الصوتي هنا.</w:t>
      </w:r>
    </w:p>
    <w:p>
      <w:pPr>
        <w:bidi/>
      </w:pPr>
      <w:r>
        <w:rPr>
          <w:rtl/>
          <w:cs/>
          <w:lang w:val="ar_AE" w:bidi="ar_AE"/>
        </w:rPr>
      </w:r>
      <w:r>
        <w:rPr>
          <w:rtl/>
          <w:cs/>
          <w:lang w:val="ar_AE" w:bidi="ar_AE"/>
        </w:rPr>
        <w:t>في المشهد الثالث، ذهب أحدهم إلى ملك أريحا وأخبره أن رجلين من بني إسرائيل قد دخلا المدينة. وفي وقتٍ ما، أدركت راحاب أن الرجلين في خطر، فأخذتهما إلى سطح بيتها وأخفتهما هناك. ولا نعرف كيف عرفت ذلك، ولا متى أخفتهما بالتحديد.</w:t>
      </w:r>
    </w:p>
    <w:p>
      <w:pPr>
        <w:bidi/>
      </w:pPr>
      <w:r>
        <w:rPr>
          <w:rtl/>
          <w:cs/>
          <w:lang w:val="ar_AE" w:bidi="ar_AE"/>
        </w:rPr>
      </w:r>
      <w:r>
        <w:rPr>
          <w:rtl/>
          <w:cs/>
          <w:lang w:val="ar_AE" w:bidi="ar_AE"/>
        </w:rPr>
        <w:t xml:space="preserve">في المشهد الرابع، يرسل الملك بعض رجاله إلى راحاب، ويطلبون منها أن تُخرِج الرجلين اللذين نزلا في بيتها. لكن راحاب تكذب عليهم، وتقول إن الرجلين جاءا فعلًا، لكنهما غادرا. وتقول إنها لم تكن تعرف من أين أتيا، وإنها لا تعرف إلى أين ذهبا. ثم تزعم أنهما غادرا عند غروب الشمس قبل إغلاق باب المدينة. فينطلق الرجال نحو نهر الأردن بحثًا عنهما، ثم يُغلَق باب أريحا بعد خروجهم. وهنا نعلم أن راحاب كانت قد أخفت الرجلين من قبل فوق سطح بيتها تحت عيدان كتان كانت موضوعة لتجف. </w:t>
      </w:r>
    </w:p>
    <w:p>
      <w:pPr>
        <w:bidi/>
      </w:pPr>
      <w:r>
        <w:rPr>
          <w:rtl/>
          <w:cs/>
          <w:lang w:val="ar_AE" w:bidi="ar_AE"/>
        </w:rPr>
      </w:r>
      <w:r>
        <w:rPr>
          <w:rtl/>
          <w:cs/>
          <w:lang w:val="ar_AE" w:bidi="ar_AE"/>
        </w:rPr>
        <w:t>توقَّفوا هنا وناقشوا كمجموعة: كيف تعبِّرون عن حدث وقع قبل الأحداث الجارية في القصة؟ أوقِفوا الاستماع إلى هذا التسجيل الصوتي هنا.</w:t>
      </w:r>
    </w:p>
    <w:p>
      <w:pPr>
        <w:bidi/>
      </w:pPr>
      <w:r>
        <w:rPr>
          <w:rtl/>
          <w:cs/>
          <w:lang w:val="ar_AE" w:bidi="ar_AE"/>
        </w:rPr>
      </w:r>
      <w:r>
        <w:rPr>
          <w:rtl/>
          <w:cs/>
          <w:lang w:val="ar_AE" w:bidi="ar_AE"/>
        </w:rPr>
        <w:t>في المشهد الخامس، بعد ذلك بوقت، أو قبل أن ينام الرجلان، تصعد راحاب إلى السطح وتتحدث معهما. فتقول لهما: "عَلِمتُ أنَّ الرَّبَّ قد أعطاكُمُ الأرضَ." وهي تقصد أن يهوه أعطى الأرض لبني إسرائيل، لا للرجلين وحدهما. ثم تُخبرهما بما سمعه أهل أريحا عن معونة يهوه لبني إسرائيل حين خرجوا من مصر. وتصف شدة خوف أهل المدينة بلغة تصويرية خاصة، فتعبر عن ذلك وكأن شيئًا ثقيلًا وقع فوقهم. فتقول إن الرعب قد "وقَعَ" عليهم.</w:t>
      </w:r>
    </w:p>
    <w:p>
      <w:pPr>
        <w:bidi/>
      </w:pPr>
      <w:r>
        <w:rPr>
          <w:rtl/>
          <w:cs/>
          <w:lang w:val="ar_AE" w:bidi="ar_AE"/>
        </w:rPr>
      </w:r>
      <w:r>
        <w:rPr>
          <w:rtl/>
          <w:cs/>
          <w:lang w:val="ar_AE" w:bidi="ar_AE"/>
        </w:rPr>
        <w:t>ثم تقول إن قلوبهم قد "ذابت"، أي إن خوفهم جعلهم عاجزين حتى عن الثبات أو السير.</w:t>
      </w:r>
    </w:p>
    <w:p>
      <w:pPr>
        <w:bidi/>
      </w:pPr>
      <w:r>
        <w:rPr>
          <w:rtl/>
          <w:cs/>
          <w:lang w:val="ar_AE" w:bidi="ar_AE"/>
        </w:rPr>
      </w:r>
      <w:r>
        <w:rPr>
          <w:rtl/>
          <w:cs/>
          <w:lang w:val="ar_AE" w:bidi="ar_AE"/>
        </w:rPr>
        <w:t>توقَّفوا هنا، إن أمكن، وأحضروا شيئًا متجمِّدًا مثل قطعة ثلج، أو آيس كريم، أو أي مادة صلبة تتحول إلى سائل عند تعرضها للحرارة. ثم ضعوها أمامكم وتأملوا كيف تذوب. فهذا هو التصوير الذي استخدمته راحاب لوصف خوف أهل أريحا. ثم ناقشوا كيف تعبِّرون أنتم عن خوفٍ شديدٍ كهذا. واحكوا قصة عن أمرٍ كان شعبكم يخشاه جدًا، ولاحظوا الصور البلاغية التي تُستخدم لوصف ذلك. أوقِفوا الاستماع إلى التسجيل الصوتي هنا.</w:t>
      </w:r>
    </w:p>
    <w:p>
      <w:pPr>
        <w:bidi/>
      </w:pPr>
      <w:r>
        <w:rPr>
          <w:rtl/>
          <w:cs/>
          <w:lang w:val="ar_AE" w:bidi="ar_AE"/>
        </w:rPr>
      </w:r>
      <w:r>
        <w:rPr>
          <w:rtl/>
          <w:cs/>
          <w:lang w:val="ar_AE" w:bidi="ar_AE"/>
        </w:rPr>
        <w:t>بعد ذلك تُقرُّ راحاب بحقيقة مهمة جدًا، فتقول "الرَّبَّ إلهَكُمْ هو اللهُ في السماءِ مِنْ فوقُ وعلَى الأرضِ مِنْ تحتُ." وبينما كانت آلهة الشعوب الأخرى تُعتقَد أنها تملك سلطانًا محدودًا على مناطق معينة، فإن راحاب تعترف بأن سلطان يهوه شامل لكل مكان.</w:t>
      </w:r>
    </w:p>
    <w:p>
      <w:pPr>
        <w:bidi/>
      </w:pPr>
      <w:r>
        <w:rPr>
          <w:rtl/>
          <w:cs/>
          <w:lang w:val="ar_AE" w:bidi="ar_AE"/>
        </w:rPr>
      </w:r>
      <w:r>
        <w:rPr>
          <w:rtl/>
          <w:cs/>
          <w:lang w:val="ar_AE" w:bidi="ar_AE"/>
        </w:rPr>
        <w:t>ثم تطلب من الرجلين أن يُنقذا أهل بيتها. وتطلب منهما أن يقسما قسمًا ملزمًا بأن يُظهرا معروفًا لأسرتها، وتذكر والديها وإخوتها وأخواتها وكل بيوتهم.</w:t>
      </w:r>
    </w:p>
    <w:p>
      <w:pPr>
        <w:bidi/>
      </w:pPr>
      <w:r>
        <w:rPr>
          <w:rtl/>
          <w:cs/>
          <w:lang w:val="ar_AE" w:bidi="ar_AE"/>
        </w:rPr>
      </w:r>
      <w:r>
        <w:rPr>
          <w:rtl/>
          <w:cs/>
          <w:lang w:val="ar_AE" w:bidi="ar_AE"/>
        </w:rPr>
        <w:t>توقَّفوا هنا وناقشوا أسركم: كيف تصفون عائلة كبيرة تضم كل من ذكرَتهم راحاب؟ فهي تتحدث عن جماعة كبيرة من الأقارب. أوقِفوا الاستماع إلى التسجيل الصوتي هنا.</w:t>
      </w:r>
    </w:p>
    <w:p>
      <w:pPr>
        <w:bidi/>
      </w:pPr>
      <w:r>
        <w:rPr>
          <w:rtl/>
          <w:cs/>
          <w:lang w:val="ar_AE" w:bidi="ar_AE"/>
        </w:rPr>
      </w:r>
      <w:r>
        <w:rPr>
          <w:rtl/>
          <w:cs/>
          <w:lang w:val="ar_AE" w:bidi="ar_AE"/>
        </w:rPr>
        <w:t>ثم تطلب راحاب علامة أو ضمانًا يؤكد أن الرجلين سيفيان بوعدهما. فيعد الرجلان بإنقاذ عائلة راحاب. فيجيبانها قائلين ما معناه: "نَفسُنا عِوَضُكُمْ للموتِ". أي إنهما يجعلان حياتهما نفسها ضمانًا لهذا العهد. لكن ذلك مشروط بألا تُفشي راحاب أمرهما لأحد.</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٢: ١–١٤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الرجلان اللذان أرسلهما يشوع للتجسُّس على أريحا</w:t>
      </w:r>
    </w:p>
    <w:p>
      <w:pPr>
        <w:pStyle w:val="ListBullet"/>
        <w:bidi/>
        <w:spacing w:line="240" w:lineRule="auto"/>
        <w:ind w:left="720"/>
      </w:pPr>
      <w:r>
        <w:rPr>
          <w:rtl/>
          <w:cs/>
          <w:lang w:val="ar_AE" w:bidi="ar_AE"/>
        </w:rPr>
      </w:r>
      <w:r>
        <w:rPr>
          <w:rtl/>
          <w:cs/>
          <w:lang w:val="ar_AE" w:bidi="ar_AE"/>
        </w:rPr>
        <w:t>راحاب</w:t>
      </w:r>
    </w:p>
    <w:p>
      <w:pPr>
        <w:pStyle w:val="ListBullet"/>
        <w:bidi/>
        <w:spacing w:line="240" w:lineRule="auto"/>
        <w:ind w:left="720"/>
      </w:pPr>
      <w:r>
        <w:rPr>
          <w:rtl/>
          <w:cs/>
          <w:lang w:val="ar_AE" w:bidi="ar_AE"/>
        </w:rPr>
      </w:r>
      <w:r>
        <w:rPr>
          <w:rtl/>
          <w:cs/>
          <w:lang w:val="ar_AE" w:bidi="ar_AE"/>
        </w:rPr>
        <w:t>الذين أخبروا الملك عن وجود الرجلين</w:t>
      </w:r>
    </w:p>
    <w:p>
      <w:pPr>
        <w:pStyle w:val="ListBullet"/>
        <w:bidi/>
        <w:spacing w:line="240" w:lineRule="auto"/>
        <w:ind w:left="720"/>
      </w:pPr>
      <w:r>
        <w:rPr>
          <w:rtl/>
          <w:cs/>
          <w:lang w:val="ar_AE" w:bidi="ar_AE"/>
        </w:rPr>
      </w:r>
      <w:r>
        <w:rPr>
          <w:rtl/>
          <w:cs/>
          <w:lang w:val="ar_AE" w:bidi="ar_AE"/>
        </w:rPr>
        <w:t>ملك أريحا</w:t>
      </w:r>
    </w:p>
    <w:p>
      <w:pPr>
        <w:pStyle w:val="ListBullet"/>
        <w:bidi/>
        <w:spacing w:line="240" w:lineRule="auto"/>
        <w:ind w:left="720"/>
      </w:pPr>
      <w:r>
        <w:rPr>
          <w:rtl/>
          <w:cs/>
          <w:lang w:val="ar_AE" w:bidi="ar_AE"/>
        </w:rPr>
      </w:r>
      <w:r>
        <w:rPr>
          <w:rtl/>
          <w:cs/>
          <w:lang w:val="ar_AE" w:bidi="ar_AE"/>
        </w:rPr>
        <w:t>رجال الملك</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أهل أريحا</w:t>
      </w:r>
    </w:p>
    <w:p>
      <w:pPr>
        <w:pStyle w:val="ListBullet"/>
        <w:bidi/>
        <w:spacing w:line="240" w:lineRule="auto"/>
        <w:ind w:left="720"/>
      </w:pPr>
      <w:r>
        <w:rPr>
          <w:rtl/>
          <w:cs/>
          <w:lang w:val="ar_AE" w:bidi="ar_AE"/>
        </w:rPr>
      </w:r>
      <w:r>
        <w:rPr>
          <w:rtl/>
          <w:cs/>
          <w:lang w:val="ar_AE" w:bidi="ar_AE"/>
        </w:rPr>
        <w:t>عائلة راحاب</w:t>
      </w:r>
    </w:p>
    <w:p>
      <w:pPr>
        <w:pStyle w:val="ListBullet"/>
        <w:bidi/>
        <w:spacing w:line="240" w:lineRule="auto"/>
        <w:ind w:left="720"/>
      </w:pPr>
      <w:r>
        <w:rPr>
          <w:rtl/>
          <w:cs/>
          <w:lang w:val="ar_AE" w:bidi="ar_AE"/>
        </w:rPr>
      </w:r>
      <w:r>
        <w:rPr>
          <w:rtl/>
          <w:cs/>
          <w:lang w:val="ar_AE" w:bidi="ar_AE"/>
        </w:rPr>
        <w:t>ويُذكَر أيضًا سيحون وعوج، ملكا الأموريين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يُرسل يشوع جاسوسين ليتعلَّما كل ما يستطيعان معرفته عن الأرض المحيطة بأريحا.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الرجلين: "كيف تشعران تجاه هذه المهمة؟ أنتما لم تذهبا إلى هذا المكان من قبل". قد تسمعون:</w:t>
      </w:r>
    </w:p>
    <w:p>
      <w:pPr>
        <w:pStyle w:val="ListBullet"/>
        <w:bidi/>
        <w:spacing w:line="240" w:lineRule="auto"/>
        <w:ind w:left="720"/>
      </w:pPr>
      <w:r>
        <w:rPr>
          <w:rtl/>
          <w:cs/>
          <w:lang w:val="ar_AE" w:bidi="ar_AE"/>
        </w:rPr>
      </w:r>
      <w:r>
        <w:rPr>
          <w:rtl/>
          <w:cs/>
          <w:lang w:val="ar_AE" w:bidi="ar_AE"/>
        </w:rPr>
        <w:t>واسألوا يشوع: "بماذا تشعر؟"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يصل الرجلان إلى أريحا ويذهبان إلى بيت امرأة اسمها راحاب. وكانت راحاب زانية. ثم مثِّلوا راحاب وهي تُخفي الرجلين.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راحاب: "كيف تشعرين تجاه وجود هذين الغريبين في بيتك؟"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مثِّلوا وصول خبر الرجلين إلى ملك أريحا.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الملك: "كيف تشعر تجاه بني إسرائيل؟"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مثِّلوا الملك وهو يُرسل رجالًا إلى بيت راحاب ويطلب منها أن تُخرج الرجلين. ثم مثِّلوا راحاب وهي تقول للرجال إن الرجلين كانا هناك لكنهما غادرا بالفعل. وتقول إنهما خرجا عند الغروب قبل إغلاق أبواب المدينة. لكن راحاب تكذب، لأنها كانت قد أخفت الرجلين فوق سطح بيتها. ثم مثِّلوا رجال الملك وهم يخرجون من المدينة متجهين نحو نهر الأردن للبحث عن الرجلين. وبعد ذلك، يُغلِق أهل المدينة أبواب أريحا ويُحكِمون إغلاقها.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أهل المدينة: "لماذا تُغلِقون أبواب المدينة؟ هل أنتم خائفون؟" قد تسمعون:</w:t>
      </w:r>
    </w:p>
    <w:p>
      <w:pPr>
        <w:pStyle w:val="ListBullet"/>
        <w:bidi/>
        <w:spacing w:line="240" w:lineRule="auto"/>
        <w:ind w:left="720"/>
      </w:pPr>
      <w:r>
        <w:rPr>
          <w:rtl/>
          <w:cs/>
          <w:lang w:val="ar_AE" w:bidi="ar_AE"/>
        </w:rPr>
      </w:r>
      <w:r>
        <w:rPr>
          <w:rtl/>
          <w:cs/>
          <w:lang w:val="ar_AE" w:bidi="ar_AE"/>
        </w:rPr>
        <w:t>واسألوا راحاب: "كيف تشعرين؟"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الخامس، مثِّلوا راحاب وهي تنتظر حتى يغادر الجنود وتُغلَق أبواب المدينة. ثم تصعد إلى سطح بيتها وتتحدث مع الرجلين. وتُخبرهما بكل ما سمعته عن معونة يهوه لبني إسرائيل حين خرجوا من مصر، وخلال رحلتهم. ثم تقول إن يهوه هو الإله الأعلى، صاحب السلطان على السماء والأرض. وبعد ذلك تطلب من الرجلين أن يقطعا عهدًا مؤكدًا بأن يُحسِنا إلى راحاب وكل عائلتها عندما يعود بنو إسرائيل للاستيلاء على أريحا. ثم تطلب علامة أو ضمانًا بأنهما سيفيان بوعدهما. فيقدِّم الرجلان حياتهما ضمانًا لهذا الوعد، لكنهما يُخبران راحاب أن هذا الأمر مشروط بألا تُخبِر أحدًا عنهما.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راحاب: "بماذا تشعرين الآن وأنتِ تطلبين من هذين الرجلين أن يُحسنا إليكِ وإلى عائلتكِ؟" قد تسمعون:</w:t>
      </w:r>
    </w:p>
    <w:p>
      <w:pPr>
        <w:pStyle w:val="ListBullet"/>
        <w:bidi/>
        <w:spacing w:line="240" w:lineRule="auto"/>
        <w:ind w:left="720"/>
      </w:pPr>
      <w:r>
        <w:rPr>
          <w:rtl/>
          <w:cs/>
          <w:lang w:val="ar_AE" w:bidi="ar_AE"/>
        </w:rPr>
      </w:r>
      <w:r>
        <w:rPr>
          <w:rtl/>
          <w:cs/>
          <w:lang w:val="ar_AE" w:bidi="ar_AE"/>
        </w:rPr>
        <w:t>واسألوا الرجلين: "كيف تشعران وأنتما تضعان أمانكما في يد هذه المرأة؟" قد تسمعون: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٢: ١–١٤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بنو إسرائيل نازلين في موضع يُدعى </w:t>
      </w:r>
      <w:r>
        <w:rPr>
          <w:b/>
          <w:rtl/>
          <w:cs/>
          <w:lang w:val="ar_AE" w:bidi="ar_AE"/>
        </w:rPr>
        <w:t>شِطِّيم</w:t>
      </w:r>
      <w:r>
        <w:rPr>
          <w:rtl/>
          <w:cs/>
          <w:lang w:val="ar_AE" w:bidi="ar_AE"/>
        </w:rPr>
        <w:t>. ومعنى "شِطِّيم" هو "أشجار السنط". يمكنكم إما استخدام الاسم "شِطِّيم"، أو استخدام التعبير الذي يعني "أشجار السنط" في لغتكم. وقد استخدم بنو إسرائيل خشب السنط في صنع تابوت العهد، لذلك يمكنكم استخدام نفس المصطلح الذي استعملتموه هناك للدلالة على خشب السنط.</w:t>
      </w:r>
    </w:p>
    <w:p>
      <w:pPr>
        <w:bidi/>
      </w:pPr>
      <w:r>
        <w:rPr>
          <w:rtl/>
          <w:cs/>
          <w:lang w:val="ar_AE" w:bidi="ar_AE"/>
        </w:rPr>
      </w:r>
      <w:r>
        <w:rPr>
          <w:rtl/>
          <w:cs/>
          <w:lang w:val="ar_AE" w:bidi="ar_AE"/>
        </w:rPr>
        <w:t xml:space="preserve">توقَّفوا هنا وناقشوا كمجموعة الاسم الذي ستستخدمونه لمكان </w:t>
      </w:r>
      <w:r>
        <w:rPr>
          <w:b/>
          <w:rtl/>
          <w:cs/>
          <w:lang w:val="ar_AE" w:bidi="ar_AE"/>
        </w:rPr>
        <w:t>شِطِّيم</w:t>
      </w:r>
      <w:r>
        <w:rPr>
          <w:rtl/>
          <w:cs/>
          <w:lang w:val="ar_AE" w:bidi="ar_AE"/>
        </w:rPr>
        <w:t>. أوقِفوا الاستماع إلى هذا التسجيل الصوتي هنا.</w:t>
      </w:r>
    </w:p>
    <w:p>
      <w:pPr>
        <w:bidi/>
      </w:pPr>
      <w:r>
        <w:rPr>
          <w:rtl/>
          <w:cs/>
          <w:lang w:val="ar_AE" w:bidi="ar_AE"/>
        </w:rPr>
      </w:r>
      <w:r>
        <w:rPr>
          <w:rtl/>
          <w:cs/>
          <w:lang w:val="ar_AE" w:bidi="ar_AE"/>
        </w:rPr>
        <w:t xml:space="preserve">اختار يشوع رجلين وأرسلهما ليفحصا الأرض المحيطة بأريحا. وتصف بعض الترجمات هذين الرجلين بأنهما </w:t>
      </w:r>
      <w:r>
        <w:rPr>
          <w:b/>
          <w:rtl/>
          <w:cs/>
          <w:lang w:val="ar_AE" w:bidi="ar_AE"/>
        </w:rPr>
        <w:t>جاسوسان</w:t>
      </w:r>
      <w:r>
        <w:rPr>
          <w:rtl/>
          <w:cs/>
          <w:lang w:val="ar_AE" w:bidi="ar_AE"/>
        </w:rPr>
        <w:t>. فقد ذهبا سرًا. وتكتفي بعض الترجمات بالقول إنهما رجلان ذهبا خفيةً إلى أريحا.</w:t>
      </w:r>
    </w:p>
    <w:p>
      <w:pPr>
        <w:bidi/>
      </w:pPr>
      <w:r>
        <w:rPr>
          <w:rtl/>
          <w:cs/>
          <w:lang w:val="ar_AE" w:bidi="ar_AE"/>
        </w:rPr>
      </w:r>
      <w:r>
        <w:rPr>
          <w:rtl/>
          <w:cs/>
          <w:lang w:val="ar_AE" w:bidi="ar_AE"/>
        </w:rPr>
        <w:t>توقَّفوا هنا وناقشوا كمجموعة التسمية التي ستستخدمونها للرجلين اللذين أرسلهما يشوع إلى أريحا لمعرفة مدى قوة أهلها. أوقِفوا الاستماع إلى هذا التسجيل الصوتي هنا.</w:t>
      </w:r>
    </w:p>
    <w:p>
      <w:pPr>
        <w:bidi/>
      </w:pPr>
      <w:r>
        <w:rPr>
          <w:rtl/>
          <w:cs/>
          <w:lang w:val="ar_AE" w:bidi="ar_AE"/>
        </w:rPr>
      </w:r>
      <w:r>
        <w:rPr>
          <w:rtl/>
          <w:cs/>
          <w:lang w:val="ar_AE" w:bidi="ar_AE"/>
        </w:rPr>
        <w:t xml:space="preserve">جاء الرجلان إلى بيت امرأة تُدعى راحاب، وكانت </w:t>
      </w:r>
      <w:r>
        <w:rPr>
          <w:b/>
          <w:rtl/>
          <w:cs/>
          <w:lang w:val="ar_AE" w:bidi="ar_AE"/>
        </w:rPr>
        <w:t>زانية.</w:t>
      </w:r>
      <w:r>
        <w:rPr>
          <w:rtl/>
          <w:cs/>
          <w:lang w:val="ar_AE" w:bidi="ar_AE"/>
        </w:rPr>
        <w:t xml:space="preserve"> استخدموا الكلمة التي سبق أن اخترتموها للتعبير عن "زانية".</w:t>
      </w:r>
    </w:p>
    <w:p>
      <w:pPr>
        <w:bidi/>
      </w:pPr>
      <w:r>
        <w:rPr>
          <w:rtl/>
          <w:cs/>
          <w:lang w:val="ar_AE" w:bidi="ar_AE"/>
        </w:rPr>
      </w:r>
      <w:r>
        <w:rPr>
          <w:rtl/>
          <w:cs/>
          <w:lang w:val="ar_AE" w:bidi="ar_AE"/>
        </w:rPr>
        <w:t xml:space="preserve">وعرف </w:t>
      </w:r>
      <w:r>
        <w:rPr>
          <w:b/>
          <w:rtl/>
          <w:cs/>
          <w:lang w:val="ar_AE" w:bidi="ar_AE"/>
        </w:rPr>
        <w:t>ملك</w:t>
      </w:r>
      <w:r>
        <w:rPr>
          <w:rtl/>
          <w:cs/>
          <w:lang w:val="ar_AE" w:bidi="ar_AE"/>
        </w:rPr>
        <w:t xml:space="preserve"> أريحا أن الرجلين </w:t>
      </w:r>
      <w:r>
        <w:rPr>
          <w:b/>
          <w:rtl/>
          <w:cs/>
          <w:lang w:val="ar_AE" w:bidi="ar_AE"/>
        </w:rPr>
        <w:t>الإسرائيليَّين</w:t>
      </w:r>
      <w:r>
        <w:rPr>
          <w:rtl/>
          <w:cs/>
          <w:lang w:val="ar_AE" w:bidi="ar_AE"/>
        </w:rPr>
        <w:t xml:space="preserve"> كانا موجودَين في المدينة. والملك هو الشخص الذي يحكم مدينة أو منطقة، مثل إقليم أو بلد.</w:t>
      </w:r>
    </w:p>
    <w:p>
      <w:pPr>
        <w:bidi/>
      </w:pPr>
      <w:r>
        <w:rPr>
          <w:rtl/>
          <w:cs/>
          <w:lang w:val="ar_AE" w:bidi="ar_AE"/>
        </w:rPr>
      </w:r>
      <w:r>
        <w:rPr>
          <w:rtl/>
          <w:cs/>
          <w:lang w:val="ar_AE" w:bidi="ar_AE"/>
        </w:rPr>
        <w:t xml:space="preserve">توقَّفوا هنا وناقشوا كمجموعة الكلمة التي ستستخدمونها للتعبير عن "ملك". ولمزيد من المعلومات عن </w:t>
      </w:r>
      <w:r>
        <w:rPr>
          <w:b/>
          <w:rtl/>
          <w:cs/>
          <w:lang w:val="ar_AE" w:bidi="ar_AE"/>
        </w:rPr>
        <w:t>"الملك"</w:t>
      </w:r>
      <w:r>
        <w:rPr>
          <w:rtl/>
          <w:cs/>
          <w:lang w:val="ar_AE" w:bidi="ar_AE"/>
        </w:rPr>
        <w:t xml:space="preserve"> و</w:t>
      </w:r>
      <w:r>
        <w:rPr>
          <w:b/>
          <w:rtl/>
          <w:cs/>
          <w:lang w:val="ar_AE" w:bidi="ar_AE"/>
        </w:rPr>
        <w:t>"بني إسرائيل"</w:t>
      </w:r>
      <w:r>
        <w:rPr>
          <w:rtl/>
          <w:cs/>
          <w:lang w:val="ar_AE" w:bidi="ar_AE"/>
        </w:rPr>
        <w:t>، راجعوا "قاموس الكلمات الرئيسية". واستخدموا نفس الكلمتين اللتين استخدمتموهما في الترجمات السابقة لكلٍّ من "</w:t>
      </w:r>
      <w:r>
        <w:rPr>
          <w:b/>
          <w:rtl/>
          <w:cs/>
          <w:lang w:val="ar_AE" w:bidi="ar_AE"/>
        </w:rPr>
        <w:t>ملك</w:t>
      </w:r>
      <w:r>
        <w:rPr>
          <w:rtl/>
          <w:cs/>
          <w:lang w:val="ar_AE" w:bidi="ar_AE"/>
        </w:rPr>
        <w:t>" و</w:t>
      </w:r>
      <w:r>
        <w:rPr>
          <w:b/>
          <w:rtl/>
          <w:cs/>
          <w:lang w:val="ar_AE" w:bidi="ar_AE"/>
        </w:rPr>
        <w:t>"بني إسرائيل</w:t>
      </w:r>
      <w:r>
        <w:rPr>
          <w:rtl/>
          <w:cs/>
          <w:lang w:val="ar_AE" w:bidi="ar_AE"/>
        </w:rPr>
        <w:t>". أوقِفوا الاستماع إلى هذا التسجيل الصوتي هنا.</w:t>
      </w:r>
    </w:p>
    <w:p>
      <w:pPr>
        <w:bidi/>
      </w:pPr>
      <w:r>
        <w:rPr>
          <w:rtl/>
          <w:cs/>
          <w:lang w:val="ar_AE" w:bidi="ar_AE"/>
        </w:rPr>
      </w:r>
      <w:r>
        <w:rPr>
          <w:rtl/>
          <w:cs/>
          <w:lang w:val="ar_AE" w:bidi="ar_AE"/>
        </w:rPr>
        <w:t xml:space="preserve">وكانت راحاب قد أخفت الرجلين فوق سطح بيتها تحت حُزَم من </w:t>
      </w:r>
      <w:r>
        <w:rPr>
          <w:b/>
          <w:rtl/>
          <w:cs/>
          <w:lang w:val="ar_AE" w:bidi="ar_AE"/>
        </w:rPr>
        <w:t xml:space="preserve">الكتان </w:t>
      </w:r>
      <w:r>
        <w:rPr>
          <w:rtl/>
          <w:cs/>
          <w:lang w:val="ar_AE" w:bidi="ar_AE"/>
        </w:rPr>
        <w:t>كانت تنشرها لتجف. ويستخدم الناس ألياف نبات الكتان لصناعة القماش الكتاني.</w:t>
      </w:r>
    </w:p>
    <w:p>
      <w:pPr>
        <w:bidi/>
      </w:pPr>
      <w:r>
        <w:rPr>
          <w:rtl/>
          <w:cs/>
          <w:lang w:val="ar_AE" w:bidi="ar_AE"/>
        </w:rPr>
      </w:r>
      <w:r>
        <w:rPr>
          <w:rtl/>
          <w:cs/>
          <w:lang w:val="ar_AE" w:bidi="ar_AE"/>
        </w:rPr>
        <w:t xml:space="preserve">توقَّفوا هنا، وانظروا مرةً أخرى إلى صورة عيدان </w:t>
      </w:r>
      <w:r>
        <w:rPr>
          <w:b/>
          <w:rtl/>
          <w:cs/>
          <w:lang w:val="ar_AE" w:bidi="ar_AE"/>
        </w:rPr>
        <w:t>الكتان</w:t>
      </w:r>
      <w:r>
        <w:rPr>
          <w:rtl/>
          <w:cs/>
          <w:lang w:val="ar_AE" w:bidi="ar_AE"/>
        </w:rPr>
        <w:t xml:space="preserve"> إن احتجتم إلى ذلك. ثم ناقشوا الكلمة التي ستستخدمونها للتعبير عن "الكتان". أوقِفوا الاستماع إلى هذا التسجيل الصوتي هنا.</w:t>
      </w:r>
    </w:p>
    <w:p>
      <w:pPr>
        <w:bidi/>
      </w:pPr>
      <w:r>
        <w:rPr>
          <w:rtl/>
          <w:cs/>
          <w:lang w:val="ar_AE" w:bidi="ar_AE"/>
        </w:rPr>
      </w:r>
      <w:r>
        <w:rPr>
          <w:rtl/>
          <w:cs/>
          <w:lang w:val="ar_AE" w:bidi="ar_AE"/>
        </w:rPr>
        <w:t xml:space="preserve">ثم صعدت راحاب إلى السطح وقالت للرجلين: "عَلِمتُ أنَّ </w:t>
      </w:r>
      <w:r>
        <w:rPr>
          <w:b/>
          <w:rtl/>
          <w:cs/>
          <w:lang w:val="ar_AE" w:bidi="ar_AE"/>
        </w:rPr>
        <w:t>الرَّبَّ</w:t>
      </w:r>
      <w:r>
        <w:rPr>
          <w:b/>
          <w:rtl/>
          <w:cs/>
          <w:lang w:val="ar_AE" w:bidi="ar_AE"/>
        </w:rPr>
        <w:t xml:space="preserve"> (الإله)</w:t>
      </w:r>
      <w:r>
        <w:rPr>
          <w:rtl/>
          <w:cs/>
          <w:lang w:val="ar_AE" w:bidi="ar_AE"/>
        </w:rPr>
        <w:t xml:space="preserve"> قد أعطاكُمُ الأرضَ." يُعدّ يهوه الاسم الشخصي لله، استخدموا نفس الكلمات التي اعتدتم استخدامها للتعبير عن "يهوه" و"الله". وكلمتا</w:t>
      </w:r>
      <w:r>
        <w:rPr>
          <w:b/>
          <w:rtl/>
          <w:cs/>
          <w:lang w:val="ar_AE" w:bidi="ar_AE"/>
        </w:rPr>
        <w:t xml:space="preserve"> "الرب"</w:t>
      </w:r>
      <w:r>
        <w:rPr>
          <w:rtl/>
          <w:cs/>
          <w:lang w:val="ar_AE" w:bidi="ar_AE"/>
        </w:rPr>
        <w:t xml:space="preserve"> و</w:t>
      </w:r>
      <w:r>
        <w:rPr>
          <w:b/>
          <w:rtl/>
          <w:cs/>
          <w:lang w:val="ar_AE" w:bidi="ar_AE"/>
        </w:rPr>
        <w:t>"الله"</w:t>
      </w:r>
      <w:r>
        <w:rPr>
          <w:rtl/>
          <w:cs/>
          <w:lang w:val="ar_AE" w:bidi="ar_AE"/>
        </w:rPr>
        <w:t xml:space="preserve"> موجودتان في "قاموس الكلمات الرئيسية".</w:t>
      </w:r>
    </w:p>
    <w:p>
      <w:pPr>
        <w:bidi/>
      </w:pPr>
      <w:r>
        <w:rPr>
          <w:rtl/>
          <w:cs/>
          <w:lang w:val="ar_AE" w:bidi="ar_AE"/>
        </w:rPr>
      </w:r>
      <w:r>
        <w:rPr>
          <w:rtl/>
          <w:cs/>
          <w:lang w:val="ar_AE" w:bidi="ar_AE"/>
        </w:rPr>
        <w:t>ثم قالت راحاب إن يهوه هو الإله الأعلى للسماء من فوق وللأرض من تحت. وربما لم تكن راحاب تفهم السماء باعتبارها مكانًا يسكن فيه يهوه ويحكم منه. فالمقصود بالسماء هنا هو الفضاء أو كل ما هو فوق الأرض. وكانت راحاب تعني أن يهوه هو أقوى جميع الآلهة، لأنه أعظم من أي إله في السماء أو على الأرض.</w:t>
      </w:r>
    </w:p>
    <w:p>
      <w:pPr>
        <w:bidi/>
      </w:pPr>
      <w:r>
        <w:rPr>
          <w:rtl/>
          <w:cs/>
          <w:lang w:val="ar_AE" w:bidi="ar_AE"/>
        </w:rPr>
      </w:r>
      <w:r>
        <w:rPr>
          <w:rtl/>
          <w:cs/>
          <w:lang w:val="ar_AE" w:bidi="ar_AE"/>
        </w:rPr>
        <w:t>توقَّفوا هنا وناقشوا كمجموعة الكلمة التي ستستخدمونها للتعبير عن "</w:t>
      </w:r>
      <w:r>
        <w:rPr>
          <w:b/>
          <w:rtl/>
          <w:cs/>
          <w:lang w:val="ar_AE" w:bidi="ar_AE"/>
        </w:rPr>
        <w:t>السماء</w:t>
      </w:r>
      <w:r>
        <w:rPr>
          <w:rtl/>
          <w:cs/>
          <w:lang w:val="ar_AE" w:bidi="ar_AE"/>
        </w:rPr>
        <w:t xml:space="preserve">". تُناقَش كلمة </w:t>
      </w:r>
      <w:r>
        <w:rPr>
          <w:b/>
          <w:rtl/>
          <w:cs/>
          <w:lang w:val="ar_AE" w:bidi="ar_AE"/>
        </w:rPr>
        <w:t>السماء</w:t>
      </w:r>
      <w:r>
        <w:rPr>
          <w:rtl/>
          <w:cs/>
          <w:lang w:val="ar_AE" w:bidi="ar_AE"/>
        </w:rPr>
        <w:t xml:space="preserve"> في قاموس الكلمات الرئيسية. استخدموا نفس الكلمة التي استعملتموها في الترجمات السابقة. أوقِفوا الاستماع إلى هذا التسجيل الصوتي هنا.</w:t>
      </w:r>
    </w:p>
    <w:p>
      <w:pPr>
        <w:bidi/>
      </w:pPr>
      <w:r>
        <w:rPr>
          <w:rtl/>
          <w:cs/>
          <w:lang w:val="ar_AE" w:bidi="ar_AE"/>
        </w:rPr>
      </w:r>
      <w:r>
        <w:rPr>
          <w:rtl/>
          <w:cs/>
          <w:lang w:val="ar_AE" w:bidi="ar_AE"/>
        </w:rPr>
        <w:t xml:space="preserve">ثم طلبت راحاب من الرجلين أن </w:t>
      </w:r>
      <w:r>
        <w:rPr>
          <w:b/>
          <w:rtl/>
          <w:cs/>
          <w:lang w:val="ar_AE" w:bidi="ar_AE"/>
        </w:rPr>
        <w:t>يُقسما</w:t>
      </w:r>
      <w:r>
        <w:rPr>
          <w:rtl/>
          <w:cs/>
          <w:lang w:val="ar_AE" w:bidi="ar_AE"/>
        </w:rPr>
        <w:t xml:space="preserve"> بأنهما سينقذانها هي وعائلتها. وعندما يُقسم شخص ما، فإنه يقدِّم </w:t>
      </w:r>
      <w:r>
        <w:rPr>
          <w:b/>
          <w:rtl/>
          <w:cs/>
          <w:lang w:val="ar_AE" w:bidi="ar_AE"/>
        </w:rPr>
        <w:t>عهدًا</w:t>
      </w:r>
      <w:r>
        <w:rPr>
          <w:rtl/>
          <w:cs/>
          <w:lang w:val="ar_AE" w:bidi="ar_AE"/>
        </w:rPr>
        <w:t xml:space="preserve"> رسميًا أو وعدًا مُلزِمًا. والقسم الرسمي هو عهد لا يجوز نقضه.</w:t>
      </w:r>
    </w:p>
    <w:p>
      <w:pPr>
        <w:bidi/>
      </w:pPr>
      <w:r>
        <w:rPr>
          <w:rtl/>
          <w:cs/>
          <w:lang w:val="ar_AE" w:bidi="ar_AE"/>
        </w:rPr>
      </w:r>
      <w:r>
        <w:rPr>
          <w:rtl/>
          <w:cs/>
          <w:lang w:val="ar_AE" w:bidi="ar_AE"/>
        </w:rPr>
        <w:t xml:space="preserve">توقَّفوا هنا وناقشوا كمجموعة الكلمات التي ستستخدمونها للتعبير عن </w:t>
      </w:r>
      <w:r>
        <w:rPr>
          <w:b/>
          <w:rtl/>
          <w:cs/>
          <w:lang w:val="ar_AE" w:bidi="ar_AE"/>
        </w:rPr>
        <w:t>"القَسَم"</w:t>
      </w:r>
      <w:r>
        <w:rPr>
          <w:rtl/>
          <w:cs/>
          <w:lang w:val="ar_AE" w:bidi="ar_AE"/>
        </w:rPr>
        <w:t xml:space="preserve"> أو "الحلف </w:t>
      </w:r>
      <w:r>
        <w:rPr>
          <w:b/>
          <w:rtl/>
          <w:cs/>
          <w:lang w:val="ar_AE" w:bidi="ar_AE"/>
        </w:rPr>
        <w:t>بالقسم</w:t>
      </w:r>
      <w:r>
        <w:rPr>
          <w:rtl/>
          <w:cs/>
          <w:lang w:val="ar_AE" w:bidi="ar_AE"/>
        </w:rPr>
        <w:t xml:space="preserve">". وإذا استخدمتم كلمة "قسم"، فاستخدموا نفس الكلمة التي استعملتموها في الترجمات السابقة. يُناقَش تعبير </w:t>
      </w:r>
      <w:r>
        <w:rPr>
          <w:b/>
          <w:rtl/>
          <w:cs/>
          <w:lang w:val="ar_AE" w:bidi="ar_AE"/>
        </w:rPr>
        <w:t>قَسَم</w:t>
      </w:r>
      <w:r>
        <w:rPr>
          <w:rtl/>
          <w:cs/>
          <w:lang w:val="ar_AE" w:bidi="ar_AE"/>
        </w:rPr>
        <w:t xml:space="preserve"> في قاموس الكلمات الرئيسية. أوقِفوا الاستماع إلى هذا التسجيل الصوتي هنا.</w:t>
      </w:r>
    </w:p>
    <w:p>
      <w:pPr>
        <w:bidi/>
      </w:pPr>
      <w:r>
        <w:rPr>
          <w:rtl/>
          <w:cs/>
          <w:lang w:val="ar_AE" w:bidi="ar_AE"/>
        </w:rPr>
      </w:r>
      <w:r>
        <w:rPr>
          <w:rtl/>
          <w:cs/>
          <w:lang w:val="ar_AE" w:bidi="ar_AE"/>
        </w:rPr>
        <w:t>ثم تطلب راحاب علامة أو ضمانًا يؤكد أن الرجلين سيفيان بوعدهما. وكانت تقصد أن يعطيها الرجلان شيئًا تعتمد عليه لتتأكد من أنهما سيتذكران إنقاذ عائلتها. وهي لا تطلب معجزة أو أمرًا خارقًا. فأجابها الرجلان بأنهما قدَّما حياتهما نفسها ضمانًا للوعد. والضمان يشبه العربون، أي عندما يشتري شخص شيئًا ويترك مالًا أو شيئًا ذا قيمة ليثبت أنه سيعود ويتمِّم ما وعد به لاحقًا.</w:t>
      </w:r>
    </w:p>
    <w:p>
      <w:pPr>
        <w:bidi/>
      </w:pPr>
      <w:r>
        <w:rPr>
          <w:rtl/>
          <w:cs/>
          <w:lang w:val="ar_AE" w:bidi="ar_AE"/>
        </w:rPr>
      </w:r>
      <w:r>
        <w:rPr>
          <w:rtl/>
          <w:cs/>
          <w:lang w:val="ar_AE" w:bidi="ar_AE"/>
        </w:rPr>
        <w:t xml:space="preserve">توقَّفوا هنا وناقشوا كلمة </w:t>
      </w:r>
      <w:r>
        <w:rPr>
          <w:b/>
          <w:rtl/>
          <w:cs/>
          <w:lang w:val="ar_AE" w:bidi="ar_AE"/>
        </w:rPr>
        <w:t>"علامة"</w:t>
      </w:r>
      <w:r>
        <w:rPr>
          <w:rtl/>
          <w:cs/>
          <w:lang w:val="ar_AE" w:bidi="ar_AE"/>
        </w:rPr>
        <w:t>. كيف ستتحدثون عن هذا الأمر بحيث يفهم الناس أن راحاب تريد شيئًا يضمن لها أن الرجلين لن ينسيا مساعدتها وعائلتها؟ فكلمة "علامة" لها معانٍ كثيرة، لكنها هنا لا تعني "معجزة".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2:15–24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٢: ١٥–٢٤ واحتفظوا بهذا المقطع في قلوبكم.</w:t>
      </w:r>
    </w:p>
    <w:p>
      <w:pPr>
        <w:bidi/>
      </w:pPr>
      <w:r>
        <w:rPr>
          <w:rtl/>
          <w:cs/>
          <w:lang w:val="ar_AE" w:bidi="ar_AE"/>
        </w:rPr>
      </w:r>
      <w:r>
        <w:rPr>
          <w:rtl/>
          <w:cs/>
          <w:lang w:val="ar_AE" w:bidi="ar_AE"/>
        </w:rPr>
        <w:t xml:space="preserve">استمعوا إلى نسخة صوتية من سِفر يشوع ٢: ١٥–٢٤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٢: ١٥–٢٤ من الترجمة الأسهل للفهم.</w:t>
      </w:r>
    </w:p>
    <w:p>
      <w:pPr>
        <w:bidi/>
      </w:pPr>
      <w:r>
        <w:rPr>
          <w:rtl/>
          <w:cs/>
          <w:lang w:val="ar_AE" w:bidi="ar_AE"/>
        </w:rPr>
      </w:r>
      <w:r>
        <w:rPr>
          <w:rtl/>
          <w:cs/>
          <w:lang w:val="ar_AE" w:bidi="ar_AE"/>
        </w:rPr>
        <w:t>يُكمِل هذا المقطع قصة الرجلين اللذين أرسلهما يشوع إلى مدينة أريحا ليتجسَّسا على دفاعاتها. وكان الرجلان قد قطعا وعدًا بحماية عائلة راحاب. وتبدأ راحاب في وضع خطة لمساعدة الرجلين على الهرب من أريحا، إذ تُنزلهما بحبل من نافذتها الموجودة في سور المدينة.</w:t>
      </w:r>
    </w:p>
    <w:p>
      <w:pPr>
        <w:bidi/>
      </w:pPr>
      <w:r>
        <w:rPr>
          <w:rtl/>
          <w:cs/>
          <w:lang w:val="ar_AE" w:bidi="ar_AE"/>
        </w:rPr>
      </w:r>
      <w:r>
        <w:rPr>
          <w:rtl/>
          <w:cs/>
          <w:lang w:val="ar_AE" w:bidi="ar_AE"/>
        </w:rPr>
        <w:t>في هذا الجزء، يشرح الجاسوسان لراحاب ما الذي يجب عليها أن تفعله حتى يلتزما بالقَسَم أو الوعد الذي قطعاه بحماية راحاب وعائلتها عندما يعود الإسرائيليون لدخول أريحا. فكان على راحاب أن تفعل ثلاثة أمور. أولًا، يجب على راحاب أن تُبقي الحبل القرمزي مربوطًا في النافذة عندما يأتي جيش إسرائيل لمهاجمة المدينة. وهنا نكتشف أن الحبل الذي استخدمته راحاب لإنزال الرجلين كان ذا لون أحمر زاهٍ. ولم يقل الرجلان إن عليها أن تُبقي الحبل مربوطًا طوال الوقت، لكن راحاب اختارت بنفسها أن تتركه مربوطًا منذ لحظة مغادرة الرجلين.</w:t>
      </w:r>
    </w:p>
    <w:p>
      <w:pPr>
        <w:bidi/>
      </w:pPr>
      <w:r>
        <w:rPr>
          <w:rtl/>
          <w:cs/>
          <w:lang w:val="ar_AE" w:bidi="ar_AE"/>
        </w:rPr>
      </w:r>
      <w:r>
        <w:rPr>
          <w:rtl/>
          <w:cs/>
          <w:lang w:val="ar_AE" w:bidi="ar_AE"/>
        </w:rPr>
        <w:t>وثانيًا، يجب على راحاب أن تُدخِل جميع أفراد عائلتها إلى بيتها عندما يأتي الإسرائيليون لمهاجمة أريحا. أوضح الرجلان لراحاب أنهما سينقذان فقط أفراد العائلة الموجودين داخل البيت وقت الهجوم. فإذا قُتل أحد أفراد العائلة خارج بيت راحاب، يكون ذلك بسبب خطئه هو. أما إذا قُتل أحدهم داخل البيت، فإن دمه يكون على رأس الرجلين. وهذا تعبير يعني أن الرجلين سيكونان مسؤولَين عن موته.</w:t>
      </w:r>
    </w:p>
    <w:p>
      <w:pPr>
        <w:bidi/>
      </w:pPr>
      <w:r>
        <w:rPr>
          <w:rtl/>
          <w:cs/>
          <w:lang w:val="ar_AE" w:bidi="ar_AE"/>
        </w:rPr>
      </w:r>
      <w:r>
        <w:rPr>
          <w:rtl/>
          <w:cs/>
          <w:lang w:val="ar_AE" w:bidi="ar_AE"/>
        </w:rPr>
        <w:t>أما الأمر الثالث، فهو أن راحاب يجب ألا تُخبر أحدًا في أريحا بأمر الرجلين. كان عليها أن تُبقي سرًّا أن الرجلين أتيا إلى بيتها وأقاما عندها.</w:t>
      </w:r>
    </w:p>
    <w:p>
      <w:pPr>
        <w:bidi/>
      </w:pPr>
      <w:r>
        <w:rPr>
          <w:rtl/>
          <w:cs/>
          <w:lang w:val="ar_AE" w:bidi="ar_AE"/>
        </w:rPr>
      </w:r>
      <w:r>
        <w:rPr>
          <w:rtl/>
          <w:cs/>
          <w:lang w:val="ar_AE" w:bidi="ar_AE"/>
        </w:rPr>
        <w:t>وافقت راحاب على الشروط الثلاثة. وربطت الحبل الأحمر في نافذتها. وبعد أن قطع الرجلان وعدهما، استخدمت راحاب الحبل لتساعدهما على الخروج من بيتها عبر النافذة. وكان بيت راحاب مبنيًّا داخل السور الذي يحيط بأريحا. وكان لأريحا سوران. وكان يفصل بين السور الداخلي والسور الخارجي مسافة تتراوح بين ثلاثة أمتار ونصف وأربعة أمتار ونصف تقريبًا. وكان الناس يبنون بيوتهم في الفراغ الواقع بين السورين. وقد جعل ذلك الأسوار أكثر متانة، كما منح الناس جدرانًا قوية لبيوتهم أيضًا. وكان بيت راحاب مبنيًّا بين السورين، وكانت لها نافذة في السور الخارجي.</w:t>
      </w:r>
    </w:p>
    <w:p>
      <w:pPr>
        <w:bidi/>
      </w:pPr>
      <w:r>
        <w:rPr>
          <w:rtl/>
          <w:cs/>
          <w:lang w:val="ar_AE" w:bidi="ar_AE"/>
        </w:rPr>
      </w:r>
      <w:r>
        <w:rPr>
          <w:rtl/>
          <w:cs/>
          <w:lang w:val="ar_AE" w:bidi="ar_AE"/>
        </w:rPr>
        <w:t>توقَّفوا هنا وانظروا إلى صورة لبيت مبني داخل سور مدينة. أوقِفوا الاستماع إلى التسجيل الصوتي هنا.</w:t>
      </w:r>
    </w:p>
    <w:p>
      <w:pPr>
        <w:bidi/>
      </w:pPr>
      <w:r>
        <w:rPr>
          <w:rtl/>
          <w:cs/>
          <w:lang w:val="ar_AE" w:bidi="ar_AE"/>
        </w:rPr>
      </w:r>
      <w:r>
        <w:rPr>
          <w:rtl/>
          <w:cs/>
          <w:lang w:val="ar_AE" w:bidi="ar_AE"/>
        </w:rPr>
        <w:t>وقبل أن تُنزِل راحاب الجاسوسين من النافذة، طلبت منهما أن يذهبا إلى منطقة التلال القريبة من أريحا ويبقيا هناك ثلاثة أيام. تقع أريحا في وادي الأردن بالقرب من نهر الأردن. لكن الأرض ترتفع بالقرب من أريحا لتتحول إلى تلال منخفضة ثم إلى جبال كلما اتجهتم غربًا بعيدًا عن نهر الأردن. وكانت تلك الجبال شديدة الانحدار ووعرة، وفيها كهوف كثيرة. وكانت منطقة برية جافة لا تحتوي على كثير من الأشجار. ولذلك كان من السهل الاختباء بين الكهوف في تلك التلال. ثم أخبرت راحاب الجاسوسين أن يبقيا مختبئَين هناك إلى أن يتوقف رجال ملك أريحا عن البحث عنهما. وخلال ذلك الوقت، كان رجال الملك يفتشون المنطقة المحيطة بأريحا محاولين العثور على الجاسوسين. وكانت راحاب تظن أن رجال الملك سيتوقفون عن البحث بعد ثلاثة أيام. وبعد ذلك يستطيع الجاسوسان العودة إلى معسكرهما في شرق نهر الأردن.</w:t>
      </w:r>
    </w:p>
    <w:p>
      <w:pPr>
        <w:bidi/>
      </w:pPr>
      <w:r>
        <w:rPr>
          <w:rtl/>
          <w:cs/>
          <w:lang w:val="ar_AE" w:bidi="ar_AE"/>
        </w:rPr>
      </w:r>
      <w:r>
        <w:rPr>
          <w:rtl/>
          <w:cs/>
          <w:lang w:val="ar_AE" w:bidi="ar_AE"/>
        </w:rPr>
        <w:t>توقَّفوا هنا وانظروا إلى صورة للأرض المحيطة بأريحا. أوقِفوا الاستماع إلى التسجيل الصوتي هنا.</w:t>
      </w:r>
    </w:p>
    <w:p>
      <w:pPr>
        <w:bidi/>
      </w:pPr>
      <w:r>
        <w:rPr>
          <w:rtl/>
          <w:cs/>
          <w:lang w:val="ar_AE" w:bidi="ar_AE"/>
        </w:rPr>
      </w:r>
      <w:r>
        <w:rPr>
          <w:rtl/>
          <w:cs/>
          <w:lang w:val="ar_AE" w:bidi="ar_AE"/>
        </w:rPr>
        <w:t>وفعل الجاسوسان كما اقترحت راحاب، فذهبا إلى التلال ليختبئا هناك ثلاثة أيام. وخلال تلك المدة، كان رجال ملك أريحا يبحثون عنهما. وفي النهاية، توقَّف الرجال عن البحث وعادوا إلى أريحا.</w:t>
      </w:r>
    </w:p>
    <w:p>
      <w:pPr>
        <w:bidi/>
      </w:pPr>
      <w:r>
        <w:rPr>
          <w:rtl/>
          <w:cs/>
          <w:lang w:val="ar_AE" w:bidi="ar_AE"/>
        </w:rPr>
      </w:r>
      <w:r>
        <w:rPr>
          <w:rtl/>
          <w:cs/>
          <w:lang w:val="ar_AE" w:bidi="ar_AE"/>
        </w:rPr>
        <w:t>ثم خرج الجاسوسان من منطقة التلال، وعادا عابرَين نهر الأردن. وأخبرا يشوع بكل ما حدث. وقالا ليشوع: "إنَّ الرَّبَّ قد دَفَعَ بيَدِنا الأرضَ كُلَّها." وأخبراه أيضًا أن أهل أريحا كانوا مرعوبين جدًا من إله إسرائيل. بل إن الجاسوسين استخدما التعبير نفسه الذي استخدمته راحاب من قبل، إذ قالا إن الناس يذوبون من الخوف بسبب الإسرائيليين. فقد صار أهل أريحا غير راغبين في مقاومة الإسرائيليين أو قتالهم.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٢: ١٥–٢٤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تُنزِل راحاب الرجلين الإسرائيليَّين من نافذة بيتها، المبني داخل السور المحيط بمدينة أريحا. وتطلب راحاب من الرجلين أن يذهبا إلى منطقة التلال القريبة من أريحا ويختبئا هناك إلى أن يتوقف الجنود عن البحث عنهما.</w:t>
      </w:r>
    </w:p>
    <w:p>
      <w:pPr>
        <w:bidi/>
      </w:pPr>
      <w:r>
        <w:rPr>
          <w:rtl/>
          <w:cs/>
          <w:lang w:val="ar_AE" w:bidi="ar_AE"/>
        </w:rPr>
      </w:r>
      <w:r>
        <w:rPr>
          <w:b/>
          <w:rtl/>
          <w:cs/>
          <w:lang w:val="ar_AE" w:bidi="ar_AE"/>
        </w:rPr>
        <w:t>في المشهد الثاني:</w:t>
      </w:r>
      <w:r>
        <w:rPr>
          <w:rtl/>
          <w:cs/>
          <w:lang w:val="ar_AE" w:bidi="ar_AE"/>
        </w:rPr>
        <w:t xml:space="preserve"> يُخبر الرجلان الإسرائيليان راحاب بثلاثة أمور يجب أن تفعلها حتى يلتزما بوعدهما الرسمي بحماية راحاب وعائلتها. لكن هذا المشهد حدث في الحقيقة قبل المشهد الأول.</w:t>
      </w:r>
    </w:p>
    <w:p>
      <w:pPr>
        <w:bidi/>
      </w:pPr>
      <w:r>
        <w:rPr>
          <w:rtl/>
          <w:cs/>
          <w:lang w:val="ar_AE" w:bidi="ar_AE"/>
        </w:rPr>
      </w:r>
      <w:r>
        <w:rPr>
          <w:b/>
          <w:rtl/>
          <w:cs/>
          <w:lang w:val="ar_AE" w:bidi="ar_AE"/>
        </w:rPr>
        <w:t>في المشهد الثالث:</w:t>
      </w:r>
      <w:r>
        <w:rPr>
          <w:rtl/>
          <w:cs/>
          <w:lang w:val="ar_AE" w:bidi="ar_AE"/>
        </w:rPr>
        <w:t xml:space="preserve"> يختبئ الرجلان في منطقة التلال مدة ثلاثة أيام.</w:t>
      </w:r>
    </w:p>
    <w:p>
      <w:pPr>
        <w:bidi/>
      </w:pPr>
      <w:r>
        <w:rPr>
          <w:rtl/>
          <w:cs/>
          <w:lang w:val="ar_AE" w:bidi="ar_AE"/>
        </w:rPr>
      </w:r>
      <w:r>
        <w:rPr>
          <w:b/>
          <w:rtl/>
          <w:cs/>
          <w:lang w:val="ar_AE" w:bidi="ar_AE"/>
        </w:rPr>
        <w:t>في المشهد الرابع:</w:t>
      </w:r>
      <w:r>
        <w:rPr>
          <w:rtl/>
          <w:cs/>
          <w:lang w:val="ar_AE" w:bidi="ar_AE"/>
        </w:rPr>
        <w:t xml:space="preserve"> يعبر الجاسوسان نهر الأردن عائدَين إلى المكان الذي كان الإسرائيليون معسكرين فيه، ويقدّمان تقريرًا ليشوع عن كل ما حدث. ويصف الرجلان خوف أهل أريحا.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راحاب</w:t>
      </w:r>
    </w:p>
    <w:p>
      <w:pPr>
        <w:pStyle w:val="ListBullet"/>
        <w:bidi/>
        <w:spacing w:line="240" w:lineRule="auto"/>
        <w:ind w:left="720"/>
      </w:pPr>
      <w:r>
        <w:rPr>
          <w:rtl/>
          <w:cs/>
          <w:lang w:val="ar_AE" w:bidi="ar_AE"/>
        </w:rPr>
      </w:r>
      <w:r>
        <w:rPr>
          <w:rtl/>
          <w:cs/>
          <w:lang w:val="ar_AE" w:bidi="ar_AE"/>
        </w:rPr>
        <w:t>عائلة راحاب</w:t>
      </w:r>
    </w:p>
    <w:p>
      <w:pPr>
        <w:pStyle w:val="ListBullet"/>
        <w:bidi/>
        <w:spacing w:line="240" w:lineRule="auto"/>
        <w:ind w:left="720"/>
      </w:pPr>
      <w:r>
        <w:rPr>
          <w:rtl/>
          <w:cs/>
          <w:lang w:val="ar_AE" w:bidi="ar_AE"/>
        </w:rPr>
      </w:r>
      <w:r>
        <w:rPr>
          <w:rtl/>
          <w:cs/>
          <w:lang w:val="ar_AE" w:bidi="ar_AE"/>
        </w:rPr>
        <w:t>جاسوسان من بني إسرائيل</w:t>
      </w:r>
    </w:p>
    <w:p>
      <w:pPr>
        <w:pStyle w:val="ListBullet"/>
        <w:bidi/>
        <w:spacing w:line="240" w:lineRule="auto"/>
        <w:ind w:left="720"/>
      </w:pPr>
      <w:r>
        <w:rPr>
          <w:rtl/>
          <w:cs/>
          <w:lang w:val="ar_AE" w:bidi="ar_AE"/>
        </w:rPr>
      </w:r>
      <w:r>
        <w:rPr>
          <w:rtl/>
          <w:cs/>
          <w:lang w:val="ar_AE" w:bidi="ar_AE"/>
        </w:rPr>
        <w:t>أهل أريحا</w:t>
      </w:r>
    </w:p>
    <w:p>
      <w:pPr>
        <w:pStyle w:val="ListBullet"/>
        <w:bidi/>
        <w:spacing w:line="240" w:lineRule="auto"/>
        <w:ind w:left="720"/>
      </w:pPr>
      <w:r>
        <w:rPr>
          <w:rtl/>
          <w:cs/>
          <w:lang w:val="ar_AE" w:bidi="ar_AE"/>
        </w:rPr>
      </w:r>
      <w:r>
        <w:rPr>
          <w:rtl/>
          <w:cs/>
          <w:lang w:val="ar_AE" w:bidi="ar_AE"/>
        </w:rPr>
        <w:t>رجال أريحا الذين طاردوا الجاسوسين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توقَّفوا هنا وناقشوا الأمر التالي: كان بيت راحاب مبنيًّا داخل سور أريحا. وهذا يعني أن البيت كان يقع بين سورين يحيطان بالمدينة. وكان هذان السوران يُشكِّلان جانبَي بيت راحاب. وكانت لراحاب نافذة في السور الخارجي لبيتها. وقد يكون من المفيد أن تأخذوا بعض الحجارة الصغيرة أو العِصيّ وتصنعوا سورين، ثم تضعوا البيت بينهما. بعد ذلك، قرِّروا كيف ستشرحون أن بيت راحاب كان مبنيًّا داخل السور حتى يفهم الناس ذلك بوضوح. أوقِفوا الاستماع إلى التسجيل الصوتي هنا.</w:t>
      </w:r>
    </w:p>
    <w:p>
      <w:pPr>
        <w:bidi/>
      </w:pPr>
      <w:r>
        <w:rPr>
          <w:rtl/>
          <w:cs/>
          <w:lang w:val="ar_AE" w:bidi="ar_AE"/>
        </w:rPr>
      </w:r>
      <w:r>
        <w:rPr>
          <w:rtl/>
          <w:cs/>
          <w:lang w:val="ar_AE" w:bidi="ar_AE"/>
        </w:rPr>
        <w:t>في المشهد الأول، تُنزِل راحاب الجاسوسين من نافذة بيتها. وتستخدم حبلًا أحمر لإنزالهما من أعلى السور إلى الأرض. وفي وقتٍ ما، وربما قبل أن تُنزلهما بالحبل، تخبر راحاب الرجلين أن يذهبا إلى منطقة التلال ويختبئا هناك ثلاثة أيام. وبحسب طريقة الإسرائيليين في حساب الأيام، فالمقصود غالبًا هو: إلى ما بعد الغد. فاليوم الحالي يُعَدّ اليوم الأول، والغد هو اليوم الثاني، واليوم الثالث يعني اليوم الذي بعد الغد. وتطلب راحاب من الرجلين أن يبقيا مختبئَين إلى أن يتوقف الجنود عن البحث عنهما.</w:t>
      </w:r>
    </w:p>
    <w:p>
      <w:pPr>
        <w:bidi/>
      </w:pPr>
      <w:r>
        <w:rPr>
          <w:rtl/>
          <w:cs/>
          <w:lang w:val="ar_AE" w:bidi="ar_AE"/>
        </w:rPr>
      </w:r>
      <w:r>
        <w:rPr>
          <w:rtl/>
          <w:cs/>
          <w:lang w:val="ar_AE" w:bidi="ar_AE"/>
        </w:rPr>
        <w:t>توقَّفوا هنا وناقشوا الأمر التالي: طلبت راحاب من الرجلين أن يختبئا ثلاثة أيام. وكان الإسرائيليون يحسبون اليوم الحالي ضمن الأيام الثلاثة. وهذا يعني أن الرجلين سيختبئان في ذلك اليوم، وفي اليوم التالي، وفي اليوم الذي بعده. والآن ناقشوا كيف تعبّر لغتكم عن الوقت. كيف يمكنكم أن تساعدوا الناس على فهم أن الرجلين كان عليهما أن يختبئا إلى ما بعد الغد؟ أوقِفوا الاستماع إلى التسجيل الصوتي هنا.</w:t>
      </w:r>
    </w:p>
    <w:p>
      <w:pPr>
        <w:bidi/>
      </w:pPr>
      <w:r>
        <w:rPr>
          <w:rtl/>
          <w:cs/>
          <w:lang w:val="ar_AE" w:bidi="ar_AE"/>
        </w:rPr>
      </w:r>
      <w:r>
        <w:rPr>
          <w:rtl/>
          <w:cs/>
          <w:lang w:val="ar_AE" w:bidi="ar_AE"/>
        </w:rPr>
        <w:t>أما المشهد الثاني، فقد حدث في الواقع قبل المشهد الأول. فقبل أن تُنزِل راحاب الرجلين بالحبل من نافذتها، تحدَّث الرجلان معها وأخبراها بالأمور الثلاثة التي يجب أن تفعلها حتى يلتزما بوعدهما.</w:t>
      </w:r>
    </w:p>
    <w:p>
      <w:pPr>
        <w:bidi/>
      </w:pPr>
      <w:r>
        <w:rPr>
          <w:rtl/>
          <w:cs/>
          <w:lang w:val="ar_AE" w:bidi="ar_AE"/>
        </w:rPr>
      </w:r>
      <w:r>
        <w:rPr>
          <w:rtl/>
          <w:cs/>
          <w:lang w:val="ar_AE" w:bidi="ar_AE"/>
        </w:rPr>
        <w:t>توقَّفوا هنا وناقشوا كمجموعة: كيف ستصفون هذا المشهد بطريقة توضّح أنه حدث قبل نزول الرجلين بالحبل من نافذة راحاب؟ أوقِفوا الاستماع إلى هذا التسجيل الصوتي هنا.</w:t>
      </w:r>
    </w:p>
    <w:p>
      <w:pPr>
        <w:bidi/>
      </w:pPr>
      <w:r>
        <w:rPr>
          <w:rtl/>
          <w:cs/>
          <w:lang w:val="ar_AE" w:bidi="ar_AE"/>
        </w:rPr>
      </w:r>
      <w:r>
        <w:rPr>
          <w:rtl/>
          <w:cs/>
          <w:lang w:val="ar_AE" w:bidi="ar_AE"/>
        </w:rPr>
        <w:t>عندما يأتي الإسرائيليون لفتح المدينة، يجب على راحاب أن تُبقي الحبل الأحمر مربوطًا في نافذتها. ويجب أيضًا أن تجمع جميع أفراد عائلتها داخل بيتها. فسيقتل الجنود الإسرائيليون كل شخص لا يكون داخل بيت راحاب. ويستخدم الرجلان تعبيرًا خاصًّا لوصف المسؤولية عن الموت. فيقولان إن دم كل من يخرج من باب بيت راحاب يكون على رأسه هو، أي إنه سيكون مسؤولًا عن موته إن لم يبقَ داخل البيت. أما إذا قُتل شخص داخل بيت راحاب، فإن دمه يكون على رأسي الرجلين الإسرائيليَّين، أي إن الرجلين سيكونان مسؤولَين عن موته. كما يجب على راحاب أن تُبقي كل هذه الأمور سرًّا. فإذا خانت الرجلين أو أخبرت أهل أريحا بالأمر، فلن يلتزما بوعدهما.</w:t>
      </w:r>
    </w:p>
    <w:p>
      <w:pPr>
        <w:bidi/>
      </w:pPr>
      <w:r>
        <w:rPr>
          <w:rtl/>
          <w:cs/>
          <w:lang w:val="ar_AE" w:bidi="ar_AE"/>
        </w:rPr>
      </w:r>
      <w:r>
        <w:rPr>
          <w:rtl/>
          <w:cs/>
          <w:lang w:val="ar_AE" w:bidi="ar_AE"/>
        </w:rPr>
        <w:t>توقَّفوا هنا وناقشوا: احكوا قصة عن شخص مات في معركة. وعلى الراوي أن يوضّح مَن المسؤول عن موته. استمعوا جيدًا لأي تعبيرات خاصة تُستخدم لوصف المسؤولية عن الموت. أوقِفوا الاستماع إلى التسجيل الصوتي هنا.</w:t>
      </w:r>
    </w:p>
    <w:p>
      <w:pPr>
        <w:bidi/>
      </w:pPr>
      <w:r>
        <w:rPr>
          <w:rtl/>
          <w:cs/>
          <w:lang w:val="ar_AE" w:bidi="ar_AE"/>
        </w:rPr>
      </w:r>
      <w:r>
        <w:rPr>
          <w:rtl/>
          <w:cs/>
          <w:lang w:val="ar_AE" w:bidi="ar_AE"/>
        </w:rPr>
        <w:t>تقول راحاب: "هو هكذا حَسَبَ كلامِكُما"، وهي بهذه العبارة تُظهر موافقتها على شروط الجاسوسين.</w:t>
      </w:r>
    </w:p>
    <w:p>
      <w:pPr>
        <w:bidi/>
      </w:pPr>
      <w:r>
        <w:rPr>
          <w:rtl/>
          <w:cs/>
          <w:lang w:val="ar_AE" w:bidi="ar_AE"/>
        </w:rPr>
      </w:r>
      <w:r>
        <w:rPr>
          <w:rtl/>
          <w:cs/>
          <w:lang w:val="ar_AE" w:bidi="ar_AE"/>
        </w:rPr>
        <w:t>توقَّفوا هنا وناقشوا كمجموعة: كيف تعبّرون رسميًّا عن الموافقة على اتفاق بين مجموعتين من الناس؟ ما الكلمات أو العبارات الخاصة التي تُقال في مثل هذا الموقف؟ وما الطريقة الطبيعية في لغتكم لإظهار أن راحاب وافقت على شروط الجاسوسين؟ أوقِفوا الاستماع إلى هذا التسجيل الصوتي هنا.</w:t>
      </w:r>
    </w:p>
    <w:p>
      <w:pPr>
        <w:bidi/>
      </w:pPr>
      <w:r>
        <w:rPr>
          <w:rtl/>
          <w:cs/>
          <w:lang w:val="ar_AE" w:bidi="ar_AE"/>
        </w:rPr>
      </w:r>
      <w:r>
        <w:rPr>
          <w:rtl/>
          <w:cs/>
          <w:lang w:val="ar_AE" w:bidi="ar_AE"/>
        </w:rPr>
        <w:t>في المشهد الثالث، تُرسِل راحاب الرجلين في طريقهما، وتُبقي الحبل الأحمر مربوطًا في نافذتها. ويذهب الجاسوسان إلى منطقة التلال ويختبئان هناك إلى أن يتوقف الجنود عن البحث عنهما.</w:t>
      </w:r>
    </w:p>
    <w:p>
      <w:pPr>
        <w:bidi/>
      </w:pPr>
      <w:r>
        <w:rPr>
          <w:rtl/>
          <w:cs/>
          <w:lang w:val="ar_AE" w:bidi="ar_AE"/>
        </w:rPr>
      </w:r>
      <w:r>
        <w:rPr>
          <w:rtl/>
          <w:cs/>
          <w:lang w:val="ar_AE" w:bidi="ar_AE"/>
        </w:rPr>
        <w:t>وفي المشهد الرابع، يعبر الجاسوسان نهر الأردن عند مكان ضحل في النهر، ثم يعودان إلى معسكر الإسرائيليين في شِطِّيم. ويُخبر الرجلان يشوع بكل ما رأياه وما فعلاه. ويقولان: "إنَّ الرَّبَّ قد دَفَعَ بيَدِنا الأرضَ كُلَّها." ثم يخبران يشوع أن أهل أريحا خائفون جدًا مما سيحدث لهم. ويستخدم الرجلان التعبير نفسه الذي استخدمته راحاب لوصف أهل أريحا. فيقولان إن الناس يذوبون من الخوف لأن يهوه قد أعطى الأرض كلها ليد الإسرائيليين. ووضع الشيء في يد شخص يعني أن هذا الشخص صار يملك السلطة أو القوة عليه. أي إن يهوه سيجعل الإسرائيليين يملكون القوة والغلبة على الأرض كلها.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٢: ١٥–٢٤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راحاب</w:t>
      </w:r>
    </w:p>
    <w:p>
      <w:pPr>
        <w:pStyle w:val="ListBullet"/>
        <w:bidi/>
        <w:spacing w:line="240" w:lineRule="auto"/>
        <w:ind w:left="720"/>
      </w:pPr>
      <w:r>
        <w:rPr>
          <w:rtl/>
          <w:cs/>
          <w:lang w:val="ar_AE" w:bidi="ar_AE"/>
        </w:rPr>
      </w:r>
      <w:r>
        <w:rPr>
          <w:rtl/>
          <w:cs/>
          <w:lang w:val="ar_AE" w:bidi="ar_AE"/>
        </w:rPr>
        <w:t>عائلة راحاب</w:t>
      </w:r>
    </w:p>
    <w:p>
      <w:pPr>
        <w:pStyle w:val="ListBullet"/>
        <w:bidi/>
        <w:spacing w:line="240" w:lineRule="auto"/>
        <w:ind w:left="720"/>
      </w:pPr>
      <w:r>
        <w:rPr>
          <w:rtl/>
          <w:cs/>
          <w:lang w:val="ar_AE" w:bidi="ar_AE"/>
        </w:rPr>
      </w:r>
      <w:r>
        <w:rPr>
          <w:rtl/>
          <w:cs/>
          <w:lang w:val="ar_AE" w:bidi="ar_AE"/>
        </w:rPr>
        <w:t>الرجلان الإسرائيليان</w:t>
      </w:r>
    </w:p>
    <w:p>
      <w:pPr>
        <w:pStyle w:val="ListBullet"/>
        <w:bidi/>
        <w:spacing w:line="240" w:lineRule="auto"/>
        <w:ind w:left="720"/>
      </w:pPr>
      <w:r>
        <w:rPr>
          <w:rtl/>
          <w:cs/>
          <w:lang w:val="ar_AE" w:bidi="ar_AE"/>
        </w:rPr>
      </w:r>
      <w:r>
        <w:rPr>
          <w:rtl/>
          <w:cs/>
          <w:lang w:val="ar_AE" w:bidi="ar_AE"/>
        </w:rPr>
        <w:t>أهل أريحا</w:t>
      </w:r>
    </w:p>
    <w:p>
      <w:pPr>
        <w:pStyle w:val="ListBullet"/>
        <w:bidi/>
        <w:spacing w:line="240" w:lineRule="auto"/>
        <w:ind w:left="720"/>
      </w:pPr>
      <w:r>
        <w:rPr>
          <w:rtl/>
          <w:cs/>
          <w:lang w:val="ar_AE" w:bidi="ar_AE"/>
        </w:rPr>
      </w:r>
      <w:r>
        <w:rPr>
          <w:rtl/>
          <w:cs/>
          <w:lang w:val="ar_AE" w:bidi="ar_AE"/>
        </w:rPr>
        <w:t>جنود أريحا</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هذا المشهد، تُنزِل راحاب الرجلين من نافذة بيتها. وكان بيت راحاب مبنيّا داخل سور المدينة، لذلك كانت النافذة في الجدار الخارجي للسور. وتستخدم راحاب حبلًا لتُنزِل الرجلين إلى الأرض، ثم تخبرهما أن يذهبا إلى منطقة الجبال ويختبئا هناك إلى أن يتوقَّف الجنود عن البحث عنهما، كما تطلب منهما أن ينتظرا ثلاثة أيام قبل أن يعودا ويعبرا نهر الأردن.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الرجلين: "بمَ تشعران؟"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يصف المشهد الثاني الحوار الذي يدور بين الجاسوسين وراحاب قبل أن يغادرا بيتها. فيُخبر الرجلان راحاب بالشروط التي بموجبها يفيان بوعدهما المؤكَّد بإنقاذها هي وعائلتها. ويجب على راحاب أن تربط الحبل الأحمر في النافذة، وأن يكون جميع أفراد عائلتها داخل البيت عندما يأتي بنو إسرائيل. أمّا أي شخص يكون خارج البيت، فيكون مسؤولًا عن موته هو نفسه. ويتعهَّد الرجلان بتحمُّل مسؤولية كل مَن يوجد داخل بيت راحاب. كذلك يجب على راحاب أن تُبقي مجيء الرجلين إلى أريحا سرًّا. فتوافق راحاب على هذه الشروط، وتربط أيضًا الحبل الأحمر في نافذتها.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راحاب: "كيف تشعرين؟"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يذهب الرجلان إلى منطقة الجبال ويختبئان هناك بينما يبحث جنود أريحا عنهما. وأخيرًا، يتوقَّف الجنود عن البحث ويعودون إلى أريحا.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الجنود: "بمَ تشعرون؟" قد تسمعون:</w:t>
      </w:r>
    </w:p>
    <w:p>
      <w:pPr>
        <w:pStyle w:val="ListBullet"/>
        <w:bidi/>
        <w:spacing w:line="240" w:lineRule="auto"/>
        <w:ind w:left="720"/>
      </w:pPr>
      <w:r>
        <w:rPr>
          <w:rtl/>
          <w:cs/>
          <w:lang w:val="ar_AE" w:bidi="ar_AE"/>
        </w:rPr>
      </w:r>
      <w:r>
        <w:rPr>
          <w:rtl/>
          <w:cs/>
          <w:lang w:val="ar_AE" w:bidi="ar_AE"/>
        </w:rPr>
        <w:t>واسألوا أهل أريحا: "بمَ تشعرون؟"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يعود الرجلان فيعبران نهر الأردن ويرجعان إلى معسكر بني إسرائيل، ثم يُخبِران يشوع بكل ما حدث. كما يُخبِران يشوع عن شدّة خوف أهل أريحا، ويقولان: "إنَّ الرَّبَّ قد دَفَعَ بيَدِنا الأرضَ كُلَّها."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يشوع: "بماذا تشعر؟" قد تسمعون: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٢: ١٥–٢٤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أنزلت راحاب الرجلين من نافذتها الموجودة في سور </w:t>
      </w:r>
      <w:r>
        <w:rPr>
          <w:b/>
          <w:rtl/>
          <w:cs/>
          <w:lang w:val="ar_AE" w:bidi="ar_AE"/>
        </w:rPr>
        <w:t>المدينة</w:t>
      </w:r>
      <w:r>
        <w:rPr>
          <w:rtl/>
          <w:cs/>
          <w:lang w:val="ar_AE" w:bidi="ar_AE"/>
        </w:rPr>
        <w:t>. وفي تلك الأيام، كانت المدن الكبيرة عادةً تُحاط بأسوار لتحميها وتحافظ على أمانها.</w:t>
      </w:r>
    </w:p>
    <w:p>
      <w:pPr>
        <w:bidi/>
      </w:pPr>
      <w:r>
        <w:rPr>
          <w:rtl/>
          <w:cs/>
          <w:lang w:val="ar_AE" w:bidi="ar_AE"/>
        </w:rPr>
      </w:r>
      <w:r>
        <w:rPr>
          <w:rtl/>
          <w:cs/>
          <w:lang w:val="ar_AE" w:bidi="ar_AE"/>
        </w:rPr>
        <w:t xml:space="preserve">توقَّفوا هنا وناقشوا معًا الكلمة التي ستستخدمونها لوصف </w:t>
      </w:r>
      <w:r>
        <w:rPr>
          <w:b/>
          <w:rtl/>
          <w:cs/>
          <w:lang w:val="ar_AE" w:bidi="ar_AE"/>
        </w:rPr>
        <w:t>مدينة</w:t>
      </w:r>
      <w:r>
        <w:rPr>
          <w:rtl/>
          <w:cs/>
          <w:lang w:val="ar_AE" w:bidi="ar_AE"/>
        </w:rPr>
        <w:t xml:space="preserve"> كبيرة لها سور يحيط بها. وتذكَّروا أن هناك أيضًا مدنًا أصغر كثيرة تُسمَّى "قرى" في أنحاء كنعان. أوقِفوا الاستماع إلى هذا التسجيل الصوتي هنا.</w:t>
      </w:r>
    </w:p>
    <w:p>
      <w:pPr>
        <w:bidi/>
      </w:pPr>
      <w:r>
        <w:rPr>
          <w:rtl/>
          <w:cs/>
          <w:lang w:val="ar_AE" w:bidi="ar_AE"/>
        </w:rPr>
      </w:r>
      <w:r>
        <w:rPr>
          <w:rtl/>
          <w:cs/>
          <w:lang w:val="ar_AE" w:bidi="ar_AE"/>
        </w:rPr>
        <w:t xml:space="preserve">ذكر الرجلان القَسَم الذي </w:t>
      </w:r>
      <w:r>
        <w:rPr>
          <w:b/>
          <w:rtl/>
          <w:cs/>
          <w:lang w:val="ar_AE" w:bidi="ar_AE"/>
        </w:rPr>
        <w:t>أقسماه</w:t>
      </w:r>
      <w:r>
        <w:rPr>
          <w:rtl/>
          <w:cs/>
          <w:lang w:val="ar_AE" w:bidi="ar_AE"/>
        </w:rPr>
        <w:t xml:space="preserve"> لإنقاذ عائلة راحاب. يُناقَش تعبير </w:t>
      </w:r>
      <w:r>
        <w:rPr>
          <w:b/>
          <w:rtl/>
          <w:cs/>
          <w:lang w:val="ar_AE" w:bidi="ar_AE"/>
        </w:rPr>
        <w:t>قَسَم</w:t>
      </w:r>
      <w:r>
        <w:rPr>
          <w:rtl/>
          <w:cs/>
          <w:lang w:val="ar_AE" w:bidi="ar_AE"/>
        </w:rPr>
        <w:t xml:space="preserve"> في قاموس الكلمات الرئيسية. وإذا كنتم قد استخدمتم كلمة معيّنة للتعبير عن "القَسَم" في المقطع السابق، فاستخدموا الكلمة نفسها هنا أيضًا.</w:t>
      </w:r>
    </w:p>
    <w:p>
      <w:pPr>
        <w:bidi/>
      </w:pPr>
      <w:r>
        <w:rPr>
          <w:rtl/>
          <w:cs/>
          <w:lang w:val="ar_AE" w:bidi="ar_AE"/>
        </w:rPr>
      </w:r>
      <w:r>
        <w:rPr>
          <w:rtl/>
          <w:cs/>
          <w:lang w:val="ar_AE" w:bidi="ar_AE"/>
        </w:rPr>
        <w:t xml:space="preserve">وقال الرجلان لراحاب أن تربط الحبل </w:t>
      </w:r>
      <w:r>
        <w:rPr>
          <w:b/>
          <w:rtl/>
          <w:cs/>
          <w:lang w:val="ar_AE" w:bidi="ar_AE"/>
        </w:rPr>
        <w:t>القرمزي،</w:t>
      </w:r>
      <w:r>
        <w:rPr>
          <w:rtl/>
          <w:cs/>
          <w:lang w:val="ar_AE" w:bidi="ar_AE"/>
        </w:rPr>
        <w:t xml:space="preserve"> أي الحبل الأحمر، في النافذة. والقرمزي هو درجة شديدة السطوع من اللون الأحمر.</w:t>
      </w:r>
    </w:p>
    <w:p>
      <w:pPr>
        <w:bidi/>
      </w:pPr>
      <w:r>
        <w:rPr>
          <w:rtl/>
          <w:cs/>
          <w:lang w:val="ar_AE" w:bidi="ar_AE"/>
        </w:rPr>
      </w:r>
      <w:r>
        <w:rPr>
          <w:rtl/>
          <w:cs/>
          <w:lang w:val="ar_AE" w:bidi="ar_AE"/>
        </w:rPr>
        <w:t xml:space="preserve">توقَّفوا هنا وانظروا إلى صورة لحبل </w:t>
      </w:r>
      <w:r>
        <w:rPr>
          <w:b/>
          <w:rtl/>
          <w:cs/>
          <w:lang w:val="ar_AE" w:bidi="ar_AE"/>
        </w:rPr>
        <w:t>قرمزي</w:t>
      </w:r>
      <w:r>
        <w:rPr>
          <w:rtl/>
          <w:cs/>
          <w:lang w:val="ar_AE" w:bidi="ar_AE"/>
        </w:rPr>
        <w:t>، أي أحمر زاهٍ، ثم ناقشوا الكلمة التي ستستخدمونها لوصف لون الحبل. أوقِفوا الاستماع إلى هذا التسجيل الصوتي هنا.</w:t>
      </w:r>
    </w:p>
    <w:p>
      <w:pPr>
        <w:bidi/>
      </w:pPr>
      <w:r>
        <w:rPr>
          <w:rtl/>
          <w:cs/>
          <w:lang w:val="ar_AE" w:bidi="ar_AE"/>
        </w:rPr>
      </w:r>
      <w:r>
        <w:rPr>
          <w:rtl/>
          <w:cs/>
          <w:lang w:val="ar_AE" w:bidi="ar_AE"/>
        </w:rPr>
        <w:t>واستخدم الرجلان تعبيرًا خاصًّا لوصف مسؤولية كل شخص عن حفظ القَسَم. فالتعبير "دمه على رأسه" يعني أن ذلك الشخص مسؤول عمّا يحدث له. وإذا لزم الأمر، يمكنكم أن تقولوا ببساطة إن أي فرد من عائلة راحاب لا يكون داخل بيتها سيكون مسؤولًا عن موته هو نفسه. أمّا الجاسوسان، فسيكونان مسؤولَين إذا مات أي فرد من العائلة داخل بيت راحاب.</w:t>
      </w:r>
    </w:p>
    <w:p>
      <w:pPr>
        <w:bidi/>
      </w:pPr>
      <w:r>
        <w:rPr>
          <w:rtl/>
          <w:cs/>
          <w:lang w:val="ar_AE" w:bidi="ar_AE"/>
        </w:rPr>
      </w:r>
      <w:r>
        <w:rPr>
          <w:rtl/>
          <w:cs/>
          <w:lang w:val="ar_AE" w:bidi="ar_AE"/>
        </w:rPr>
        <w:t xml:space="preserve">توقَّفوا هنا وناقشوا كيف ستتحدثون عن تعبير </w:t>
      </w:r>
      <w:r>
        <w:rPr>
          <w:b/>
          <w:rtl/>
          <w:cs/>
          <w:lang w:val="ar_AE" w:bidi="ar_AE"/>
        </w:rPr>
        <w:t>"الدم على الرأس"</w:t>
      </w:r>
      <w:r>
        <w:rPr>
          <w:rtl/>
          <w:cs/>
          <w:lang w:val="ar_AE" w:bidi="ar_AE"/>
        </w:rPr>
        <w:t xml:space="preserve"> للشخص المسؤول عن الموت. أوقِفوا الاستماع إلى التسجيل الصوتي هنا.</w:t>
      </w:r>
    </w:p>
    <w:p>
      <w:pPr>
        <w:bidi/>
      </w:pPr>
      <w:r>
        <w:rPr>
          <w:rtl/>
          <w:cs/>
          <w:lang w:val="ar_AE" w:bidi="ar_AE"/>
        </w:rPr>
      </w:r>
      <w:r>
        <w:rPr>
          <w:rtl/>
          <w:cs/>
          <w:lang w:val="ar_AE" w:bidi="ar_AE"/>
        </w:rPr>
        <w:t xml:space="preserve">ثم عاد الرجلان إلى يشوع وأخبراه بكل ما حدث. وقالا: "إنَّ </w:t>
      </w:r>
      <w:r>
        <w:rPr>
          <w:b/>
          <w:rtl/>
          <w:cs/>
          <w:lang w:val="ar_AE" w:bidi="ar_AE"/>
        </w:rPr>
        <w:t>الرَّبَّ</w:t>
      </w:r>
      <w:r>
        <w:rPr>
          <w:rtl/>
          <w:cs/>
          <w:lang w:val="ar_AE" w:bidi="ar_AE"/>
        </w:rPr>
        <w:t xml:space="preserve"> قد دَفَعَ بيَدِنا الأرضَ كُلَّها." ويهوه هو الاسم الشخصي لله. فاستخدموا الاسم نفسه الذي استخدمتموه ليهوه من قبل، وتذكَّروا أن كلمة </w:t>
      </w:r>
      <w:r>
        <w:rPr>
          <w:b/>
          <w:rtl/>
          <w:cs/>
          <w:lang w:val="ar_AE" w:bidi="ar_AE"/>
        </w:rPr>
        <w:t>"يهوه"</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وكان أهل أريحا </w:t>
      </w:r>
      <w:r>
        <w:rPr>
          <w:b/>
          <w:rtl/>
          <w:cs/>
          <w:lang w:val="ar_AE" w:bidi="ar_AE"/>
        </w:rPr>
        <w:t>يذوبون من الخوف</w:t>
      </w:r>
      <w:r>
        <w:rPr>
          <w:rtl/>
          <w:cs/>
          <w:lang w:val="ar_AE" w:bidi="ar_AE"/>
        </w:rPr>
        <w:t>. فاستخدموا التعبير الخاص نفسه الذي استخدمتموه في المقطع السابق لوصف خوف الناس الشديد.</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3:1–17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٣: ١–١٧ واحتفظوا بهذا المقطع في قلوبكم.</w:t>
      </w:r>
    </w:p>
    <w:p>
      <w:pPr>
        <w:bidi/>
      </w:pPr>
      <w:r>
        <w:rPr>
          <w:rtl/>
          <w:cs/>
          <w:lang w:val="ar_AE" w:bidi="ar_AE"/>
        </w:rPr>
      </w:r>
      <w:r>
        <w:rPr>
          <w:rtl/>
          <w:cs/>
          <w:lang w:val="ar_AE" w:bidi="ar_AE"/>
        </w:rPr>
        <w:t>استمعوا إلى نسخة صوتية من سِفر يشوع ٣: ١–١٧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٣: ١–١٧ من الترجمة الأسهل للفهم.</w:t>
      </w:r>
    </w:p>
    <w:p>
      <w:pPr>
        <w:bidi/>
      </w:pPr>
      <w:r>
        <w:rPr>
          <w:rtl/>
          <w:cs/>
          <w:lang w:val="ar_AE" w:bidi="ar_AE"/>
        </w:rPr>
      </w:r>
      <w:r>
        <w:rPr>
          <w:rtl/>
          <w:cs/>
          <w:lang w:val="ar_AE" w:bidi="ar_AE"/>
        </w:rPr>
        <w:t>في المقطع السابق، قدَّم الرجلان اللذان ذهبا للتجسُّس على أريحا تقريرهما ليشوع. وفي الصباح الباكر من اليوم التالي، بعدما يسمع يشوع هذا التقرير، يقوم هو وجميع بني إسرائيل بجمع خيامهم وكل ممتلكاتهم استعدادًا للرحيل. ثم يسافر جميع بني إسرائيل من معسكرهم في شِطِّيم غربًا إلى نهر الأردن. ولم يكن بنو إسرائيل سيعودون مرة أخرى إلى هذا المعسكر في شِطِّيم.</w:t>
      </w:r>
    </w:p>
    <w:p>
      <w:pPr>
        <w:bidi/>
      </w:pPr>
      <w:r>
        <w:rPr>
          <w:rtl/>
          <w:cs/>
          <w:lang w:val="ar_AE" w:bidi="ar_AE"/>
        </w:rPr>
      </w:r>
      <w:r>
        <w:rPr>
          <w:rtl/>
          <w:cs/>
          <w:lang w:val="ar_AE" w:bidi="ar_AE"/>
        </w:rPr>
        <w:t>ثم يصل يشوع وبنو إسرائيل إلى نهر الأردن ويخيمون هناك لعدة أيام.</w:t>
      </w:r>
    </w:p>
    <w:p>
      <w:pPr>
        <w:bidi/>
      </w:pPr>
      <w:r>
        <w:rPr>
          <w:rtl/>
          <w:cs/>
          <w:lang w:val="ar_AE" w:bidi="ar_AE"/>
        </w:rPr>
      </w:r>
      <w:r>
        <w:rPr>
          <w:rtl/>
          <w:cs/>
          <w:lang w:val="ar_AE" w:bidi="ar_AE"/>
        </w:rPr>
        <w:t>ويبدو أن يشوع كان قد أعطى قادة الأسباط تعليمات عمّا يجب أن يفعله الشعب عند عبور نهر الأردن. والآن، يمرُّ قادة الأسباط في جميع أنحاء المعسكر ويطلبون من بني إسرائيل أن يستعدوا لعبور نهر الأردن. وكانت التعليمات واضحة جدًا. فعندما يرى الشعب الكهنة يحملون تابوت العهد خارج المعسكر باتجاه نهر الأردن، يجب عليهم أن يتحرَّكوا من أماكنهم ويتبعوا الكهنة. وكان تابوت العهد هو الصندوق الخاص الذي أمر يهوه موسى أن يصنعه. وكان التابوت يرمز إلى حضور يهوه بين بني إسرائيل. ولذلك يُذكِّر القادة الشعب بأن هذا هو تابوت عهد يهوه، إله بني إسرائيل. وفي كل مرة كان الشعب يفكِّك خيامه ويرتحل، كان يسير وفق ترتيب محدَّد. ولذلك يُذكِّرهم القادة أن يتحرَّكوا بحسب مواقعهم، أي بحسب هذا النظام المحدَّد، عندما يتبعون الكهنة وتابوت العهد.</w:t>
      </w:r>
    </w:p>
    <w:p>
      <w:pPr>
        <w:bidi/>
      </w:pPr>
      <w:r>
        <w:rPr>
          <w:rtl/>
          <w:cs/>
          <w:lang w:val="ar_AE" w:bidi="ar_AE"/>
        </w:rPr>
      </w:r>
      <w:r>
        <w:rPr>
          <w:rtl/>
          <w:cs/>
          <w:lang w:val="ar_AE" w:bidi="ar_AE"/>
        </w:rPr>
        <w:t>كما يُخبِر القادة بني إسرائيل أن عليهم أن يظلُّوا على بُعد نحو كيلومتر واحد، أو ألف خطوة، خلف تابوت العهد. ولم يكن مسموحًا لبني إسرائيل أن يقتربوا كثيرًا من تابوت العهد، لأن غير الكهنة الذين كانوا يلمسونه في الماضي كانوا يموتون.</w:t>
      </w:r>
    </w:p>
    <w:p>
      <w:pPr>
        <w:bidi/>
      </w:pPr>
      <w:r>
        <w:rPr>
          <w:rtl/>
          <w:cs/>
          <w:lang w:val="ar_AE" w:bidi="ar_AE"/>
        </w:rPr>
      </w:r>
      <w:r>
        <w:rPr>
          <w:rtl/>
          <w:cs/>
          <w:lang w:val="ar_AE" w:bidi="ar_AE"/>
        </w:rPr>
        <w:t>توقَّفوا هنا وناقشوا هذا السؤال: كيف يتعامل الناس في مجتمعكم مع الأشياء المقدَّسة أو الخاصة التي تمثِّل حضور آلهتهم؟ وفي هذه الحالة، كان الكهنة يحملون تابوت العهد أمام الشعب أثناء السفر. فكيف تستخدمون أنتم الأشياء المقدَّسة أو الخاصة المشابهة لذلك؟ أوقِفوا الاستماع إلى التسجيل الصوتي هنا.</w:t>
      </w:r>
    </w:p>
    <w:p>
      <w:pPr>
        <w:bidi/>
      </w:pPr>
      <w:r>
        <w:rPr>
          <w:rtl/>
          <w:cs/>
          <w:lang w:val="ar_AE" w:bidi="ar_AE"/>
        </w:rPr>
      </w:r>
      <w:r>
        <w:rPr>
          <w:rtl/>
          <w:cs/>
          <w:lang w:val="ar_AE" w:bidi="ar_AE"/>
        </w:rPr>
        <w:t>ثم يُذكِّر القادة بني إسرائيل بأنهم الآن يسيرون في طريق جديد لم يسبق لأي واحد منهم أن سلكه من قبل. ولذلك يجب عليهم أن يتبعوا الكهنة حتى يعرفوا الطريق الذي ينبغي أن يسيروا فيه.</w:t>
      </w:r>
    </w:p>
    <w:p>
      <w:pPr>
        <w:bidi/>
      </w:pPr>
      <w:r>
        <w:rPr>
          <w:rtl/>
          <w:cs/>
          <w:lang w:val="ar_AE" w:bidi="ar_AE"/>
        </w:rPr>
      </w:r>
      <w:r>
        <w:rPr>
          <w:rtl/>
          <w:cs/>
          <w:lang w:val="ar_AE" w:bidi="ar_AE"/>
        </w:rPr>
        <w:t>بعد ذلك، يأمر يشوع بني إسرائيل أن يتقدَّسوا. وهذا يعني أن على بني إسرائيل أن يجعلوا أنفسهم طاهرين طقسيًا حتى يكونوا مقدَّسين، أو مفرَزين، لعبادة يهوه. وكان عليهم أن يقوموا بطقوس خاصة للتخلُّص من أي خطية أو أي شيء نجس يحيط بهم. وفي هذه الحالة، لا نعرف ما هي الطقوس التي قام بها الشعب لكي يتقدَّس أو يتفرَّز لعبادة يهوه. ولكن لأن يهوه كان مزمعًا أن يصنع معجزات عظيمة بينهم، كان ينبغي لبني إسرائيل أن يكونوا طاهرين وأنقياء في حضوره.</w:t>
      </w:r>
    </w:p>
    <w:p>
      <w:pPr>
        <w:bidi/>
      </w:pPr>
      <w:r>
        <w:rPr>
          <w:rtl/>
          <w:cs/>
          <w:lang w:val="ar_AE" w:bidi="ar_AE"/>
        </w:rPr>
      </w:r>
      <w:r>
        <w:rPr>
          <w:rtl/>
          <w:cs/>
          <w:lang w:val="ar_AE" w:bidi="ar_AE"/>
        </w:rPr>
        <w:t>توقَّفوا هنا وراجِعوا أي مقاطع سابقة من سفري الخروج أو اللاويين قمتم بترجمتها وتتحدَّث عن طقوس التطهير التي كان بنو إسرائيل يتبعونها. ماذا تتذكَّرون عن هذه الطقوس؟ ولماذا تظنُّون أن يهوه أراد لشعبه أن يكون طاهرًا طقسيًا؟ وكيف يستعد الناس في مجتمعكم لحدث جديد ومهم في تاريخهم؟ أوقِفوا الاستماع إلى التسجيل الصوتي هنا.</w:t>
      </w:r>
    </w:p>
    <w:p>
      <w:pPr>
        <w:bidi/>
      </w:pPr>
      <w:r>
        <w:rPr>
          <w:rtl/>
          <w:cs/>
          <w:lang w:val="ar_AE" w:bidi="ar_AE"/>
        </w:rPr>
      </w:r>
      <w:r>
        <w:rPr>
          <w:rtl/>
          <w:cs/>
          <w:lang w:val="ar_AE" w:bidi="ar_AE"/>
        </w:rPr>
        <w:t>ثم يقول يهوه ليشوع: "اليومَ أبتَدِئُ أُعَظِّمُكَ في أعيُنِ جميعِ إسرائيلَ لكَيْ يَعلَموا أنّي كما كُنتُ مع موسى أكونُ معكَ." وبعد ذلك، يطلب يهوه من يشوع أن يُخبِر الكهنة الذين يحملون تابوت العهد أن يدخلوا قليلًا إلى نهر الأردن ثم يقفوا هناك.</w:t>
      </w:r>
    </w:p>
    <w:p>
      <w:pPr>
        <w:bidi/>
      </w:pPr>
      <w:r>
        <w:rPr>
          <w:rtl/>
          <w:cs/>
          <w:lang w:val="ar_AE" w:bidi="ar_AE"/>
        </w:rPr>
      </w:r>
      <w:r>
        <w:rPr>
          <w:rtl/>
          <w:cs/>
          <w:lang w:val="ar_AE" w:bidi="ar_AE"/>
        </w:rPr>
        <w:t>فيقول يشوع لبني إسرائيل إنهم سيعرفون أن الله الحي موجود بينهم. وكانت آلهة الشعوب التي تعيش في كنعان آلهة ميتة أو مصنوعة من الحجر أو الخشب أو الطين. أمّا بنو إسرائيل، فكانوا يعبدون يهوه الحي الذي يتكلَّم مع الناس. كما يُخبِر يشوع بني إسرائيل أن يهوه سيطرد الشعوب المختلفة، أو القبائل، التي تعيش في كنعان.</w:t>
      </w:r>
    </w:p>
    <w:p>
      <w:pPr>
        <w:bidi/>
      </w:pPr>
      <w:r>
        <w:rPr>
          <w:rtl/>
          <w:cs/>
          <w:lang w:val="ar_AE" w:bidi="ar_AE"/>
        </w:rPr>
      </w:r>
      <w:r>
        <w:rPr>
          <w:rtl/>
          <w:cs/>
          <w:lang w:val="ar_AE" w:bidi="ar_AE"/>
        </w:rPr>
        <w:t>توقَّفوا هنا وانظروا إلى خريطة كنعان. وابحثوا عن أماكن هذه القبائل الكنعانية: الكنعانيون، والحثيون، والحويون، والفرزيون، والجرجاشيون، والأموريون، واليبوسيون. وابحثوا أيضًا عن نهر الأردن ومدينة أريحا على الخريطة. أوقِفوا الاستماع إلى التسجيل الصوتي هنا.</w:t>
      </w:r>
    </w:p>
    <w:p>
      <w:pPr>
        <w:bidi/>
      </w:pPr>
      <w:r>
        <w:rPr>
          <w:rtl/>
          <w:cs/>
          <w:lang w:val="ar_AE" w:bidi="ar_AE"/>
        </w:rPr>
      </w:r>
      <w:r>
        <w:rPr>
          <w:rtl/>
          <w:cs/>
          <w:lang w:val="ar_AE" w:bidi="ar_AE"/>
        </w:rPr>
        <w:t>ثم يطلب يشوع من بني إسرائيل أن يختاروا اثني عشر رجلًا، رجلًا واحدًا من كل سبط. وكانت الأسباط هي نسل أبناء يعقوب. وكان يعقوب قد تبنَّى ابنين من أبناء يوسف ليكونا ابنين شرعيين له، وصار نسل هذين الابنين يُشكِّل سبطين من الأسباط. أمّا اللاويون، أي نسل لاوي ابن يعقوب، فكانوا هم الكهنة، وكانوا منفصلين عن الأسباط الاثني عشر الأخرى. ولذلك لم يكن اللاويون سيختارون رجلًا من سبطهم. ولا يُخبِر يشوع الشعب بما سيفعله هؤلاء الرجال الاثني عشر، لكننا سنتعلَّم ذلك في المقطع التالي.</w:t>
      </w:r>
    </w:p>
    <w:p>
      <w:pPr>
        <w:bidi/>
      </w:pPr>
      <w:r>
        <w:rPr>
          <w:rtl/>
          <w:cs/>
          <w:lang w:val="ar_AE" w:bidi="ar_AE"/>
        </w:rPr>
      </w:r>
      <w:r>
        <w:rPr>
          <w:rtl/>
          <w:cs/>
          <w:lang w:val="ar_AE" w:bidi="ar_AE"/>
        </w:rPr>
        <w:t>ثم يُكرِّر يشوع التعليمات التي تقول إن الكهنة، وهم اللاويون، يجب أن يحملوا تابوت العهد إلى داخل نهر الأردن. كما يُعطي يشوع يهوه لقبًا جديدًا، فيدعوه "سيِّدِ كُلِّ الأرضِ". وكانت آلهة الكنعانيين، التي كانت أصنامًا، مرتبطة بأماكن معيَّنة، أمّا يشوع فيُعلن أن يهوه هو الله الموجود في كل مكان. ويُخبِر يشوع بني إسرائيل أن مياه نهر الأردن ستتوقَّف عن الجريان بمجرد أن تطأ أقدام اللاويين الذين يحملون تابوت العهد الماء.</w:t>
      </w:r>
    </w:p>
    <w:p>
      <w:pPr>
        <w:bidi/>
      </w:pPr>
      <w:r>
        <w:rPr>
          <w:rtl/>
          <w:cs/>
          <w:lang w:val="ar_AE" w:bidi="ar_AE"/>
        </w:rPr>
      </w:r>
      <w:r>
        <w:rPr>
          <w:rtl/>
          <w:cs/>
          <w:lang w:val="ar_AE" w:bidi="ar_AE"/>
        </w:rPr>
        <w:t>وبعد أن ينتهي يشوع من إعطاء كل هذه التعليمات، يغادر الشعب المعسكر ويتجه نحو نهر الأردن. ويحمل اللاويون، الذين هم الكهنة، تابوت العهد ويتقدَّمون الشعب.</w:t>
      </w:r>
    </w:p>
    <w:p>
      <w:pPr>
        <w:bidi/>
      </w:pPr>
      <w:r>
        <w:rPr>
          <w:rtl/>
          <w:cs/>
          <w:lang w:val="ar_AE" w:bidi="ar_AE"/>
        </w:rPr>
      </w:r>
      <w:r>
        <w:rPr>
          <w:rtl/>
          <w:cs/>
          <w:lang w:val="ar_AE" w:bidi="ar_AE"/>
        </w:rPr>
        <w:t>وقد حدث هذا الأمر في فصل الربيع. ففي إسرائيل تهطل الأمطار في الشتاء، وتُغطِّي الثلوج قمم الجبال. وعندما يأتي الربيع، يذوب هذا الثلج كله ويتدفَّق إلى نهر الأردن. ولذلك كان نهر الأردن على الأرجح في وقت الفيضان، أي إن كمية المياه المتدفقة فيه كانت كبيرة جدًا حتى صار النهر أعرض وأكبر من المعتاد. وبعض الترجمات تقول إن ذلك كان وقت الحصاد. وبسبب أمطار الشتاء، كان الناس يحصدون الحبوب في شهري مايو ويونيو.</w:t>
      </w:r>
    </w:p>
    <w:p>
      <w:pPr>
        <w:bidi/>
      </w:pPr>
      <w:r>
        <w:rPr>
          <w:rtl/>
          <w:cs/>
          <w:lang w:val="ar_AE" w:bidi="ar_AE"/>
        </w:rPr>
      </w:r>
      <w:r>
        <w:rPr>
          <w:rtl/>
          <w:cs/>
          <w:lang w:val="ar_AE" w:bidi="ar_AE"/>
        </w:rPr>
        <w:t>وفور أن وطئت أقدام اللاويين الماء، توقَّف جريان المياه بعيدًا عن بني إسرائيل، عند مكان يُدعى "أدامَ" يقع أعلى النهر. أمّا المياه التي كانت أسفل ذلك الموضع، فاستمرَّت في الجريان نحو البحر الميت. وهكذا لم يبقَ ماء في النهر عند المكان الذي كان بنو إسرائيل يعبرون منه، فتمكَّنوا من العبور على أرض يابسة.</w:t>
      </w:r>
    </w:p>
    <w:p>
      <w:pPr>
        <w:bidi/>
      </w:pPr>
      <w:r>
        <w:rPr>
          <w:rtl/>
          <w:cs/>
          <w:lang w:val="ar_AE" w:bidi="ar_AE"/>
        </w:rPr>
      </w:r>
      <w:r>
        <w:rPr>
          <w:rtl/>
          <w:cs/>
          <w:lang w:val="ar_AE" w:bidi="ar_AE"/>
        </w:rPr>
        <w:t>توقَّفوا هنا وانظروا إلى صورة لمجرى نهر جاف. ثم تحدَّثوا عمّا يحدث للأنهار والمسطحات المائية في منطقتكم في أوقات السنة المختلفة. وكيف يؤثِّر ذلك على الزراعة والتنقُّل؟ أوقِفوا الاستماع إلى التسجيل الصوتي هنا.</w:t>
      </w:r>
    </w:p>
    <w:p>
      <w:pPr>
        <w:bidi/>
      </w:pPr>
      <w:r>
        <w:rPr>
          <w:rtl/>
          <w:cs/>
          <w:lang w:val="ar_AE" w:bidi="ar_AE"/>
        </w:rPr>
      </w:r>
      <w:r>
        <w:rPr>
          <w:rtl/>
          <w:cs/>
          <w:lang w:val="ar_AE" w:bidi="ar_AE"/>
        </w:rPr>
        <w:t>ثم يعبر جميع بني إسرائيل على أرض يابسة بينما يقف الكهنة الذين يحملون تابوت العهد في وسط مجرى النهر. ويمر بنو إسرائيل أمام الكهنة الذين يحملون تابوت العهد، ويظلَّ هؤلاء الكهنة واقفين في وسط النهر على أرض يابسة حتى ينتهي جميع بني إسرائيل من عبور مجرى النهر الجاف.</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٣: ١–١٧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يجمع بنو إسرائيل خيامهم وممتلكاتهم، ويغادرون شِطِّيم ليتحرَّكوا إلى مكان أقرب إلى نهر الأردن. </w:t>
      </w:r>
    </w:p>
    <w:p>
      <w:pPr>
        <w:bidi/>
      </w:pPr>
      <w:r>
        <w:rPr>
          <w:rtl/>
          <w:cs/>
          <w:lang w:val="ar_AE" w:bidi="ar_AE"/>
        </w:rPr>
      </w:r>
      <w:r>
        <w:rPr>
          <w:b/>
          <w:rtl/>
          <w:cs/>
          <w:lang w:val="ar_AE" w:bidi="ar_AE"/>
        </w:rPr>
        <w:t>في المشهد الثاني:</w:t>
      </w:r>
      <w:r>
        <w:rPr>
          <w:rtl/>
          <w:cs/>
          <w:lang w:val="ar_AE" w:bidi="ar_AE"/>
        </w:rPr>
        <w:t xml:space="preserve"> بعد ثلاثة أيام، يمرُّ قادة بني إسرائيل في أنحاء المعسكر ويطلبون من الشعب أن يستعدوا لعبور النهر. ويجب على أفراد الشعب أن يراقبوا الكهنة الذين يحملون تابوت العهد، ثم يتحرَّكوا إلى مواقعهم ليتبعوا الكهنة. كما يطلب يشوع من الشعب أن يتطهَّروا، لأن يهوه مزمع أن يصنع أمامهم أمورًا عظيمة.</w:t>
      </w:r>
    </w:p>
    <w:p>
      <w:pPr>
        <w:bidi/>
      </w:pPr>
      <w:r>
        <w:rPr>
          <w:rtl/>
          <w:cs/>
          <w:lang w:val="ar_AE" w:bidi="ar_AE"/>
        </w:rPr>
      </w:r>
      <w:r>
        <w:rPr>
          <w:b/>
          <w:rtl/>
          <w:cs/>
          <w:lang w:val="ar_AE" w:bidi="ar_AE"/>
        </w:rPr>
        <w:t>في المشهد الثالث:</w:t>
      </w:r>
      <w:r>
        <w:rPr>
          <w:rtl/>
          <w:cs/>
          <w:lang w:val="ar_AE" w:bidi="ar_AE"/>
        </w:rPr>
        <w:t xml:space="preserve"> يطلب يشوع من الكهنة أن يحملوا تابوت العهد ويتقدَّموا الشعب لعبور النهر. ثم يتكلَّم يهوه مع يشوع ويطلب منه أن يأمر الكهنة أن يدخلوا بضع خطوات في النهر ثم يقفوا هناك. كما يُذكِّر يشوع الشعب بأن يهوه سيُعطي الأرض لبني إسرائيل. ثم يُخبِرهم أن يهوه سيُوقِف جريان النهر عندما يطأ الكهنة الماء بأقدامهم.</w:t>
      </w:r>
    </w:p>
    <w:p>
      <w:pPr>
        <w:bidi/>
      </w:pPr>
      <w:r>
        <w:rPr>
          <w:rtl/>
          <w:cs/>
          <w:lang w:val="ar_AE" w:bidi="ar_AE"/>
        </w:rPr>
      </w:r>
      <w:r>
        <w:rPr>
          <w:b/>
          <w:rtl/>
          <w:cs/>
          <w:lang w:val="ar_AE" w:bidi="ar_AE"/>
        </w:rPr>
        <w:t>في المشهد الرابع:</w:t>
      </w:r>
      <w:r>
        <w:rPr>
          <w:rtl/>
          <w:cs/>
          <w:lang w:val="ar_AE" w:bidi="ar_AE"/>
        </w:rPr>
        <w:t xml:space="preserve"> يتبع الشعب الكهنة إلى النهر. وعندما يدخل الكهنة إلى الماء، يتوقَّف جريان المياه. ويصبح قاع النهر جافًا، فيعبر الشعب على أرض يابسة. أمّا الكهنة الذين يحملون تابوت العهد، فيبقون واقفين في وسط مجرى النهر حتى يعبر جميع بني إسرائيل إلى الضفة الأخرى.</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قادة بني إسرائيل أو رؤساء الأسباط</w:t>
      </w:r>
    </w:p>
    <w:p>
      <w:pPr>
        <w:pStyle w:val="ListBullet"/>
        <w:bidi/>
        <w:spacing w:line="240" w:lineRule="auto"/>
        <w:ind w:left="720"/>
      </w:pPr>
      <w:r>
        <w:rPr>
          <w:rtl/>
          <w:cs/>
          <w:lang w:val="ar_AE" w:bidi="ar_AE"/>
        </w:rPr>
      </w:r>
      <w:r>
        <w:rPr>
          <w:rtl/>
          <w:cs/>
          <w:lang w:val="ar_AE" w:bidi="ar_AE"/>
        </w:rPr>
        <w:t>الكهنة اللاويون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يُذكَر موسى</w:t>
      </w:r>
    </w:p>
    <w:p>
      <w:pPr>
        <w:pStyle w:val="ListBullet"/>
        <w:bidi/>
        <w:spacing w:line="240" w:lineRule="auto"/>
        <w:ind w:left="720"/>
      </w:pPr>
      <w:r>
        <w:rPr>
          <w:rtl/>
          <w:cs/>
          <w:lang w:val="ar_AE" w:bidi="ar_AE"/>
        </w:rPr>
      </w:r>
      <w:r>
        <w:rPr>
          <w:rtl/>
          <w:cs/>
          <w:lang w:val="ar_AE" w:bidi="ar_AE"/>
        </w:rPr>
        <w:t>واثني عشر رجلًا يختارهم يشوع، رجل واحد من كل سبط من الأسباط الاثني عشر.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توقَّفوا وراجِعوا المقاطع السابقة التي قمتم بترجمتها والتي تتحدَّث عن تابوت العهد. أوقِفوا الاستماع إلى التسجيل الصوتي هنا.</w:t>
      </w:r>
    </w:p>
    <w:p>
      <w:pPr>
        <w:bidi/>
      </w:pPr>
      <w:r>
        <w:rPr>
          <w:rtl/>
          <w:cs/>
          <w:lang w:val="ar_AE" w:bidi="ar_AE"/>
        </w:rPr>
      </w:r>
      <w:r>
        <w:rPr>
          <w:rtl/>
          <w:cs/>
          <w:lang w:val="ar_AE" w:bidi="ar_AE"/>
        </w:rPr>
        <w:t>في المشهد الأول، يجمع بنو إسرائيل خيامهم وممتلكاتهم وينتقلون من شِطِّيم إلى مكان بجوار نهر الأردن. ثم يُقيم بنو إسرائيل معسكرهم في هذه المنطقة الجديدة بينما ينتظرون عبور النهر.</w:t>
      </w:r>
    </w:p>
    <w:p>
      <w:pPr>
        <w:bidi/>
      </w:pPr>
      <w:r>
        <w:rPr>
          <w:rtl/>
          <w:cs/>
          <w:lang w:val="ar_AE" w:bidi="ar_AE"/>
        </w:rPr>
      </w:r>
      <w:r>
        <w:rPr>
          <w:rtl/>
          <w:cs/>
          <w:lang w:val="ar_AE" w:bidi="ar_AE"/>
        </w:rPr>
        <w:t>في المشهد الثاني: بعد نحو ثلاثة أيام، يمرُّ قادة بني إسرائيل في أنحاء المعسكر ويطلبون من الشعب أن يستعدوا لعبور النهر. وفي هذا الجزء من القصة، قد تعني عبارة "ثلاثة أيام" عدة أيام، لأننا لا نعرف بالضبط كم يومًا بقوا في هذا المعسكر قبل أن يعطيهم القادة التعليمات.</w:t>
      </w:r>
    </w:p>
    <w:p>
      <w:pPr>
        <w:bidi/>
      </w:pPr>
      <w:r>
        <w:rPr>
          <w:rtl/>
          <w:cs/>
          <w:lang w:val="ar_AE" w:bidi="ar_AE"/>
        </w:rPr>
      </w:r>
      <w:r>
        <w:rPr>
          <w:rtl/>
          <w:cs/>
          <w:lang w:val="ar_AE" w:bidi="ar_AE"/>
        </w:rPr>
        <w:t>ويُخبِر قادة بني إسرائيل الشعب أن الكهنة اللاويين سيحملون تابوت العهد. وكان جميع كهنة بني إسرائيل من سبط لاوي، لكن الرواة كثيرًا ما كانوا يذكرون أن الكهنة هم لاويون. فكل الكهنة كانوا من سبط لاوي، لكن ليس كل اللاويين كانوا كهنة. وفي هذه القصة، يستخدم الراوي تعبيري "الكهنة" و"اللاويين" بالطريقة نفسها.</w:t>
      </w:r>
    </w:p>
    <w:p>
      <w:pPr>
        <w:bidi/>
      </w:pPr>
      <w:r>
        <w:rPr>
          <w:rtl/>
          <w:cs/>
          <w:lang w:val="ar_AE" w:bidi="ar_AE"/>
        </w:rPr>
      </w:r>
      <w:r>
        <w:rPr>
          <w:rtl/>
          <w:cs/>
          <w:lang w:val="ar_AE" w:bidi="ar_AE"/>
        </w:rPr>
        <w:t>توقَّفوا هنا وناقشوا معًا: فكِّروا في مجموعة من الناس يمكن وصفها بطريقتين مختلفتين، مثل الكهنة واللاويين في هذه القصة. كيف ستتأكَّدون من أن المستمعين لن يظنُّوا أن بعض الكهنة لم يكونوا من اللاويين؟ أوقِفوا الاستماع إلى هذا التسجيل الصوتي هنا.</w:t>
      </w:r>
    </w:p>
    <w:p>
      <w:pPr>
        <w:bidi/>
      </w:pPr>
      <w:r>
        <w:rPr>
          <w:rtl/>
          <w:cs/>
          <w:lang w:val="ar_AE" w:bidi="ar_AE"/>
        </w:rPr>
      </w:r>
      <w:r>
        <w:rPr>
          <w:rtl/>
          <w:cs/>
          <w:lang w:val="ar_AE" w:bidi="ar_AE"/>
        </w:rPr>
        <w:t>وعندما يرى الشعب الكهنة يحملون تابوت العهد، يجب عليهم أن يتحرَّكوا إلى مواقعهم ويتبعوا الكهنة وهم يحملون التابوت. ويطلب القادة من بني إسرائيل أن يتبعوا تابوت العهد حتى يعرفوا الطريق الذي ينبغي أن يسلكوه، لأنهم لم يسيروا في هذا الطريق من قبل. كما يطلب القادة من بني إسرائيل أن يظلُّوا على مسافة آمنة من تابوت العهد. ويطلب المسؤولون من الشعب أن يتركوا مسافة نحو ألف خطوة، أو نحو كيلومتر واحد، بينهم وبين تابوت العهد.</w:t>
      </w:r>
    </w:p>
    <w:p>
      <w:pPr>
        <w:bidi/>
      </w:pPr>
      <w:r>
        <w:rPr>
          <w:rtl/>
          <w:cs/>
          <w:lang w:val="ar_AE" w:bidi="ar_AE"/>
        </w:rPr>
      </w:r>
      <w:r>
        <w:rPr>
          <w:rtl/>
          <w:cs/>
          <w:lang w:val="ar_AE" w:bidi="ar_AE"/>
        </w:rPr>
        <w:t>توقَّفوا هنا وناقشوا هذا السؤال: كيف تقيسون المسافات في مجتمعكم؟ وكيف ستتحدَّثون عن بُعد الشعب عن تابوت العهد؟ أوقِفوا الاستماع إلى التسجيل الصوتي هنا.</w:t>
      </w:r>
    </w:p>
    <w:p>
      <w:pPr>
        <w:bidi/>
      </w:pPr>
      <w:r>
        <w:rPr>
          <w:rtl/>
          <w:cs/>
          <w:lang w:val="ar_AE" w:bidi="ar_AE"/>
        </w:rPr>
      </w:r>
      <w:r>
        <w:rPr>
          <w:rtl/>
          <w:cs/>
          <w:lang w:val="ar_AE" w:bidi="ar_AE"/>
        </w:rPr>
        <w:t>ويطلب يشوع من الشعب أن يتقدَّسوا أو يتطهَّروا. وكان يجب أن يحدث كل هذا الاستعداد في ذلك اليوم، لأن يهوه كان مزمعًا أن يصنع بينهم في اليوم التالي عجائب أو معجزات عظيمة. ونحن لا نعرف ما هي طقوس التطهير التي قام بها الشعب.</w:t>
      </w:r>
    </w:p>
    <w:p>
      <w:pPr>
        <w:bidi/>
      </w:pPr>
      <w:r>
        <w:rPr>
          <w:rtl/>
          <w:cs/>
          <w:lang w:val="ar_AE" w:bidi="ar_AE"/>
        </w:rPr>
      </w:r>
      <w:r>
        <w:rPr>
          <w:rtl/>
          <w:cs/>
          <w:lang w:val="ar_AE" w:bidi="ar_AE"/>
        </w:rPr>
        <w:t>من المرجح أن تجري أحداث المشهد الثالث في اليوم التالي. وترتيب الأحداث هنا ليس واضحًا تمامًا. في البداية، يُعطي يشوع تعليمات للكهنة اللاويين بأن يحملوا تابوت العهد ويتقدَّموا الشعب لعبور نهر الأردن. فيُطيع اللاويون يشوع ويبدأون السير حاملين تابوت العهد. ثم يتكلَّم يهوه مع يشوع ويخبره أنه سيجعله قائدًا عظيمًا في نظر الشعب. أي إن الشعب سيرى ويعرفون أن يشوع قائد عظيم. كما يُشجِّع يهوه يشوع عندما يقول له: "كما كُنتُ مع موسى أكونُ معكَ."</w:t>
      </w:r>
    </w:p>
    <w:p>
      <w:pPr>
        <w:bidi/>
      </w:pPr>
      <w:r>
        <w:rPr>
          <w:rtl/>
          <w:cs/>
          <w:lang w:val="ar_AE" w:bidi="ar_AE"/>
        </w:rPr>
      </w:r>
      <w:r>
        <w:rPr>
          <w:rtl/>
          <w:cs/>
          <w:lang w:val="ar_AE" w:bidi="ar_AE"/>
        </w:rPr>
        <w:t>ثم يُعطي يهوه يشوع تعليمات إضافية للكهنة. فيطلب منه أن يأمر الكهنة الذين يحملون تابوت العهد أن يدخلوا بضع خطوات في النهر ثم يقفوا هناك. ومن المثير للاهتمام أن يشوع لم يُخبِر الكهنة بما سيحدث عندما يدخلون الماء. وطوال هذه القصة، تأتي التعليمات من يهوه خطوة بعد خطوة. فيطلب يهوه أمرًا صغيرًا يجب على الشعب أو الكهنة أن يفعلوه، ثم يطيعونه. وبعد أن يفعلوا ذلك، يُعطيهم يهوه التعليمات التالية. وتجعلنا هذه الطريقة في سرد القصة نتساءل عمّا سيحدث بعد ذلك.</w:t>
      </w:r>
    </w:p>
    <w:p>
      <w:pPr>
        <w:bidi/>
      </w:pPr>
      <w:r>
        <w:rPr>
          <w:rtl/>
          <w:cs/>
          <w:lang w:val="ar_AE" w:bidi="ar_AE"/>
        </w:rPr>
      </w:r>
      <w:r>
        <w:rPr>
          <w:rtl/>
          <w:cs/>
          <w:lang w:val="ar_AE" w:bidi="ar_AE"/>
        </w:rPr>
        <w:t>توقَّفوا هنا وناقشوا معًا: احكوا قصة تجعل الجميع متشوقين لمعرفة ما سيحدث بعد ذلك. وانتبهوا للطريقة التي تروون بها القصة، ولنبرة أصواتكم، وللكلمات التي تستخدمونها، ولترتيب الأحداث أثناء السرد. أوقِفوا الاستماع إلى هذا التسجيل الصوتي هنا.</w:t>
      </w:r>
    </w:p>
    <w:p>
      <w:pPr>
        <w:bidi/>
      </w:pPr>
      <w:r>
        <w:rPr>
          <w:rtl/>
          <w:cs/>
          <w:lang w:val="ar_AE" w:bidi="ar_AE"/>
        </w:rPr>
      </w:r>
      <w:r>
        <w:rPr>
          <w:rtl/>
          <w:cs/>
          <w:lang w:val="ar_AE" w:bidi="ar_AE"/>
        </w:rPr>
        <w:t>ثم يجمع يشوع الشعب كله ويقول: "تقَدَّموا إلَى هنا واسمَعوا كلامَ الرَّبِّ إلهِكُمْ." ويُذكِّر يشوع الشعب بأن يهوه هو الله الحي. وكان يهوه مزمعًا أن يطرد جميع القبائل الوثنية التي تعيش في كنعان. وكانت هذه القبائل تعبد الأصنام. وسوف تخرج هذه الشعوب من الأرض، بينما يستقر فيها بنو إسرائيل. وكان تابوت العهد سيتقدَّم الشعب لعبور النهر. ثم يُخبِر يشوع الشعب أن تابوت العهد يخص يهوه، "سيِّدِ كُلِّ الأرضِ". وهنا يُعطي يشوع يهوه لقبًا جديدًا، ويكرِّر هذا اللقب "سيِّدِ كُلِّ الأرضِ" مرتين في هذا المقطع. وكان يشوع يريد أن يعرف بنو إسرائيل أن إلههم، يهوه، هو صاحب السلطان الذي يحق له أن يعطيهم هذه الأرض، لأنه يملك الأرض كلها.</w:t>
      </w:r>
    </w:p>
    <w:p>
      <w:pPr>
        <w:bidi/>
      </w:pPr>
      <w:r>
        <w:rPr>
          <w:rtl/>
          <w:cs/>
          <w:lang w:val="ar_AE" w:bidi="ar_AE"/>
        </w:rPr>
      </w:r>
      <w:r>
        <w:rPr>
          <w:rtl/>
          <w:cs/>
          <w:lang w:val="ar_AE" w:bidi="ar_AE"/>
        </w:rPr>
        <w:t>توقَّفوا هنا وناقشوا معًا: ما أنواع الألقاب التي تُعطونها لقادتكم لتُظهِروا أن لديهم سلطة لفعل أمر معيَّن؟ وكيف ستُطلقون هذا اللقب على يهوه: "سيِّدِ كُلِّ الأرضِ"؟ أوقِفوا الاستماع إلى هذا التسجيل الصوتي هنا.</w:t>
      </w:r>
    </w:p>
    <w:p>
      <w:pPr>
        <w:bidi/>
      </w:pPr>
      <w:r>
        <w:rPr>
          <w:rtl/>
          <w:cs/>
          <w:lang w:val="ar_AE" w:bidi="ar_AE"/>
        </w:rPr>
      </w:r>
      <w:r>
        <w:rPr>
          <w:rtl/>
          <w:cs/>
          <w:lang w:val="ar_AE" w:bidi="ar_AE"/>
        </w:rPr>
        <w:t>كما يطلب يشوع من بني إسرائيل أن يختاروا رجلًا واحدًا من كل سبط، مع أنه لا يوضِّح ما الذي سيفعله هؤلاء الرجال. ثم يُخبِر يشوع بني إسرائيل أن يهوه سيُوقِف جريان النهر، وأن المياه ستتجمَّع كأنها تقف خلف جدار مرتفع.</w:t>
      </w:r>
    </w:p>
    <w:p>
      <w:pPr>
        <w:bidi/>
      </w:pPr>
      <w:r>
        <w:rPr>
          <w:rtl/>
          <w:cs/>
          <w:lang w:val="ar_AE" w:bidi="ar_AE"/>
        </w:rPr>
      </w:r>
      <w:r>
        <w:rPr>
          <w:rtl/>
          <w:cs/>
          <w:lang w:val="ar_AE" w:bidi="ar_AE"/>
        </w:rPr>
        <w:t>يصف المشهد الرابع ما يحدث عندما يطيع بنو إسرائيل كل ما طلبه منهم يهوه عن طريق يشوع. فيغادر بنو إسرائيل معسكرهم ويتبعون الكهنة الذين يحملون تابوت العهد. ويُعطينا الراوي معلومات إضافية حتى نفهم لماذا كان توقُّف مياه النهر معجزة عظيمة. فيُخبِرنا أن ذلك كان وقت الحصاد، وأن مياه النهر كانت مرتفعة وتفيض فوق ضفتيه، ولذلك كان النهر أعرض بكثير من المعتاد. وفور أن يدخل الكهنة إلى الماء، يتوقَّف جريان النهر بعيدًا عن بني إسرائيل، أعلى النهر. وفي الواقع، توقَّفت المياه عند مدينة تُدعى أدام بالقرب من مدينة صَرْتَان، التي تقع على بُعد نحو عشرين كيلومترًا شمال المكان الذي كان بنو إسرائيل يعبرون فيه الأردن. وتوقَّفت المياه تمامًا وتراكمت حتى صَرْتَان، كأن شخصًا أقام سدًّا في النهر. أمّا المياه الممتدة من آدم حتى البحر الميت، فقد استمرَّت في الجريان حتى لم يبقَ ماء في النهر عند موضع عبور بني إسرائيل، فاستطاعوا أن يعبروا على أرض يابسة.</w:t>
      </w:r>
    </w:p>
    <w:p>
      <w:pPr>
        <w:bidi/>
      </w:pPr>
      <w:r>
        <w:rPr>
          <w:rtl/>
          <w:cs/>
          <w:lang w:val="ar_AE" w:bidi="ar_AE"/>
        </w:rPr>
      </w:r>
      <w:r>
        <w:rPr>
          <w:rtl/>
          <w:cs/>
          <w:lang w:val="ar_AE" w:bidi="ar_AE"/>
        </w:rPr>
        <w:t>توقَّفوا هنا وانظروا إلى الخريطة التي تظهر مدينتَي أدام وصَرْتَان. ولاحظوا مدى بُعد المكان الذي توقَّف عنده الماء عن موضع عبور بني إسرائيل، ولاحظوا أيضًا إلى أي مدى توقَّف جريان المياه، من أدامَ حتى البحر الميت. أوقِفوا الاستماع إلى التسجيل الصوتي هنا.</w:t>
      </w:r>
    </w:p>
    <w:p>
      <w:pPr>
        <w:bidi/>
      </w:pPr>
      <w:r>
        <w:rPr>
          <w:rtl/>
          <w:cs/>
          <w:lang w:val="ar_AE" w:bidi="ar_AE"/>
        </w:rPr>
      </w:r>
      <w:r>
        <w:rPr>
          <w:rtl/>
          <w:cs/>
          <w:lang w:val="ar_AE" w:bidi="ar_AE"/>
        </w:rPr>
        <w:t>توقَّفوا هنا وانظروا مرة أخرى إلى صورة قاع النهر الجاف. ثم ناقشوا معًا: عندما تجف أنهاركم تمامًا، ماذا تسمُّونها؟ وكيف تصفون قاع النهر بعد جفاف المياه كلها؟ أوقِفوا الاستماع إلى هذا التسجيل الصوتي هنا.</w:t>
      </w:r>
    </w:p>
    <w:p>
      <w:pPr>
        <w:bidi/>
      </w:pPr>
      <w:r>
        <w:rPr>
          <w:rtl/>
          <w:cs/>
          <w:lang w:val="ar_AE" w:bidi="ar_AE"/>
        </w:rPr>
      </w:r>
      <w:r>
        <w:rPr>
          <w:rtl/>
          <w:cs/>
          <w:lang w:val="ar_AE" w:bidi="ar_AE"/>
        </w:rPr>
        <w:t>ثم أصبح قاع النهر جافًا، فعبر الشعب النهر على أرض يابسة. أمّا الكهنة اللاويون الذين كانوا يحملون تابوت العهد، فظلُّوا واقفين في النهر على أرض جافة حتى عبر جميع بني إسرائيل، أي كل أمة إسرائيل، إلى الضفة الأخرى. وقد حدث هذا بالقرب من مدينة أريحا.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٣: ١–١٧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قادة بني إسرائيل أو رؤساء الأسباط</w:t>
      </w:r>
    </w:p>
    <w:p>
      <w:pPr>
        <w:pStyle w:val="ListBullet"/>
        <w:bidi/>
        <w:spacing w:line="240" w:lineRule="auto"/>
        <w:ind w:left="720"/>
      </w:pPr>
      <w:r>
        <w:rPr>
          <w:rtl/>
          <w:cs/>
          <w:lang w:val="ar_AE" w:bidi="ar_AE"/>
        </w:rPr>
      </w:r>
      <w:r>
        <w:rPr>
          <w:rtl/>
          <w:cs/>
          <w:lang w:val="ar_AE" w:bidi="ar_AE"/>
        </w:rPr>
        <w:t>الكهنة اللاويون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يُذكَر موسى</w:t>
      </w:r>
    </w:p>
    <w:p>
      <w:pPr>
        <w:pStyle w:val="ListBullet"/>
        <w:bidi/>
        <w:spacing w:line="240" w:lineRule="auto"/>
        <w:ind w:left="720"/>
      </w:pPr>
      <w:r>
        <w:rPr>
          <w:rtl/>
          <w:cs/>
          <w:lang w:val="ar_AE" w:bidi="ar_AE"/>
        </w:rPr>
      </w:r>
      <w:r>
        <w:rPr>
          <w:rtl/>
          <w:cs/>
          <w:lang w:val="ar_AE" w:bidi="ar_AE"/>
        </w:rPr>
        <w:t>واثني عشر رجلًا يختارهم يشوع، رجل واحد من كل سبط من الأسباط الاثني عشر.</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يغادر يشوع وبنو إسرائيل شِطِّيم وينتقلون ليُقيموا معسكرهم بجوار نهر الأردن.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بني إسرائيل: "بمَ تشعرون؟"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يُخبِر يشوع الشعب أن عليهم أن ينتظروا حتى يبدأ الكهنة في حمل تابوت العهد، ثم يتبعوه. ويُخبِرهم أن التابوت سيُرشدهم إلى الطريق، لأن أحدًا منهم لم يَسلك هذا الطريق من قبل. كما يُذكِّرهم يشوع أن يظلُّوا على مسافة آمنة من التابوت حتى لا يلمسه أحد عن طريق الخطأ. ثم يُخبِر يشوع الشعب أن عليهم أن يقوموا بطقوس التطهير حتى يصيروا مستعدين لعبادة يهوه، لأن يهوه مزمع أن يصنع لأجلهم معجزات عظيمة.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بني إسرائيل: "بمَ تشعرون؟"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يطلب يشوع من الكهنة اللاويين أن يحملوا تابوت العهد ويتقدَّموا الشعب لعبور النهر.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الكهنة: "بمَ تشعرون؟"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يَعِد يهوه يشوع بأن يشوع سيصير قائدًا عظيمًا في نظر الشعب. وسيعرف بنو إسرائيل أن يهوه مع يشوع، كما كان مع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يشوع: "بماذا تشعر؟"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يحمل الكهنة تابوت العهد إلى داخل النهر، فتتوقَّف المياه عن الجريان. وتستمر المياه الموجودة في النهر في التدفُّق نحو البحر الميت. وبعد قليل، تمرُّ كل المياه، ويصبح الموضع الذي يقف فيه الكهنة أرضًا جافة. ثم يعبر بنو إسرائيل قاع النهر الجاف إلى الأرض التي تقع في الجانب الآخر من النهر. ويظل الكهنة واقفين حاملين تابوت العهد في وسط قاع النهر الجاف حتى يعبر الجميع.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الكهنة: "بمَ كنتم تشعرون عندما خطوتم خطواتكم الأولى داخل الماء؟" قد تسمعون:</w:t>
      </w:r>
    </w:p>
    <w:p>
      <w:pPr>
        <w:pStyle w:val="ListBullet"/>
        <w:bidi/>
        <w:spacing w:line="240" w:lineRule="auto"/>
        <w:ind w:left="720"/>
      </w:pPr>
      <w:r>
        <w:rPr>
          <w:rtl/>
          <w:cs/>
          <w:lang w:val="ar_AE" w:bidi="ar_AE"/>
        </w:rPr>
      </w:r>
      <w:r>
        <w:rPr>
          <w:rtl/>
          <w:cs/>
          <w:lang w:val="ar_AE" w:bidi="ar_AE"/>
        </w:rPr>
        <w:t>اسألوا بني إسرائيل: "بمَ تشعرون؟" قد تسمعون: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٣: ١–١٧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غادر يشوع وجميع </w:t>
      </w:r>
      <w:r>
        <w:rPr>
          <w:b/>
          <w:rtl/>
          <w:cs/>
          <w:lang w:val="ar_AE" w:bidi="ar_AE"/>
        </w:rPr>
        <w:t>بني إسرائيل</w:t>
      </w:r>
      <w:r>
        <w:rPr>
          <w:rtl/>
          <w:cs/>
          <w:lang w:val="ar_AE" w:bidi="ar_AE"/>
        </w:rPr>
        <w:t xml:space="preserve"> شِطِّيم وذهبوا إلى نهر الأردن. استخدموا الكلمات نفسها التي استخدمتموها سابقًا للتعبيرَين "بنو إسرائيل" و"شِطِّيم". تذكّروا أنَّ تعبير </w:t>
      </w:r>
      <w:r>
        <w:rPr>
          <w:b/>
          <w:rtl/>
          <w:cs/>
          <w:lang w:val="ar_AE" w:bidi="ar_AE"/>
        </w:rPr>
        <w:t>بني إسرائيل</w:t>
      </w:r>
      <w:r>
        <w:rPr>
          <w:rtl/>
          <w:cs/>
          <w:lang w:val="ar_AE" w:bidi="ar_AE"/>
        </w:rPr>
        <w:t xml:space="preserve"> موجود في "قاموس الكلمات الرئيسية". </w:t>
      </w:r>
    </w:p>
    <w:p>
      <w:pPr>
        <w:bidi/>
      </w:pPr>
      <w:r>
        <w:rPr>
          <w:rtl/>
          <w:cs/>
          <w:lang w:val="ar_AE" w:bidi="ar_AE"/>
        </w:rPr>
      </w:r>
      <w:r>
        <w:rPr>
          <w:rtl/>
          <w:cs/>
          <w:lang w:val="ar_AE" w:bidi="ar_AE"/>
        </w:rPr>
        <w:t xml:space="preserve">وأعطى </w:t>
      </w:r>
      <w:r>
        <w:rPr>
          <w:b/>
          <w:rtl/>
          <w:cs/>
          <w:lang w:val="ar_AE" w:bidi="ar_AE"/>
        </w:rPr>
        <w:t>المسؤولون،</w:t>
      </w:r>
      <w:r>
        <w:rPr>
          <w:rtl/>
          <w:cs/>
          <w:lang w:val="ar_AE" w:bidi="ar_AE"/>
        </w:rPr>
        <w:t xml:space="preserve"> أو قادة الأسباط، تعليمات لبني إسرائيل. استخدموا نفس الكلمة التي استخدمتموها سابقًا لكلمة "المسؤولين" أو "قادة الأسباط".</w:t>
      </w:r>
    </w:p>
    <w:p>
      <w:pPr>
        <w:bidi/>
      </w:pPr>
      <w:r>
        <w:rPr>
          <w:rtl/>
          <w:cs/>
          <w:lang w:val="ar_AE" w:bidi="ar_AE"/>
        </w:rPr>
      </w:r>
      <w:r>
        <w:rPr>
          <w:rtl/>
          <w:cs/>
          <w:lang w:val="ar_AE" w:bidi="ar_AE"/>
        </w:rPr>
        <w:t xml:space="preserve">وكان جميع </w:t>
      </w:r>
      <w:r>
        <w:rPr>
          <w:b/>
          <w:rtl/>
          <w:cs/>
          <w:lang w:val="ar_AE" w:bidi="ar_AE"/>
        </w:rPr>
        <w:t>الكهنة</w:t>
      </w:r>
      <w:r>
        <w:rPr>
          <w:rtl/>
          <w:cs/>
          <w:lang w:val="ar_AE" w:bidi="ar_AE"/>
        </w:rPr>
        <w:t xml:space="preserve"> من</w:t>
      </w:r>
      <w:r>
        <w:rPr>
          <w:b/>
          <w:rtl/>
          <w:cs/>
          <w:lang w:val="ar_AE" w:bidi="ar_AE"/>
        </w:rPr>
        <w:t xml:space="preserve"> اللاويين،</w:t>
      </w:r>
      <w:r>
        <w:rPr>
          <w:rtl/>
          <w:cs/>
          <w:lang w:val="ar_AE" w:bidi="ar_AE"/>
        </w:rPr>
        <w:t xml:space="preserve"> أي من سبط لاوي من أسباط بني إسرائيل. ولم يكن مسموحًا لأي شخص من سبط آخر أن يكون كاهنًا. وكان الكاهن يساعد الناس على أن تكون لهم علاقة سليمة بالله. وكان سبط اللاويين مسؤولًا عن </w:t>
      </w:r>
      <w:r>
        <w:rPr>
          <w:b/>
          <w:rtl/>
          <w:cs/>
          <w:lang w:val="ar_AE" w:bidi="ar_AE"/>
        </w:rPr>
        <w:t>خيمة الاجتماع</w:t>
      </w:r>
      <w:r>
        <w:rPr>
          <w:rtl/>
          <w:cs/>
          <w:lang w:val="ar_AE" w:bidi="ar_AE"/>
        </w:rPr>
        <w:t>، وهي مكان العبادة عند بني إسرائيل، وعن جميع الأدوات الموجودة فيها. وكان اللاويون وحدهم هم الذين يُسمَح لهم بحمل تابوت العهد. وفي هذه القصة، كان الكهنة، الذين هم من سبط اللاويين، يحملون تابوت العهد.</w:t>
      </w:r>
    </w:p>
    <w:p>
      <w:pPr>
        <w:bidi/>
      </w:pPr>
      <w:r>
        <w:rPr>
          <w:rtl/>
          <w:cs/>
          <w:lang w:val="ar_AE" w:bidi="ar_AE"/>
        </w:rPr>
      </w:r>
      <w:r>
        <w:rPr>
          <w:rtl/>
          <w:cs/>
          <w:lang w:val="ar_AE" w:bidi="ar_AE"/>
        </w:rPr>
        <w:t xml:space="preserve">توقَّفوا هنا وناقشوا معًا كيف ستتحدَّثون عن </w:t>
      </w:r>
      <w:r>
        <w:rPr>
          <w:b/>
          <w:rtl/>
          <w:cs/>
          <w:lang w:val="ar_AE" w:bidi="ar_AE"/>
        </w:rPr>
        <w:t>الكهنة</w:t>
      </w:r>
      <w:r>
        <w:rPr>
          <w:rtl/>
          <w:cs/>
          <w:lang w:val="ar_AE" w:bidi="ar_AE"/>
        </w:rPr>
        <w:t xml:space="preserve"> </w:t>
      </w:r>
      <w:r>
        <w:rPr>
          <w:b/>
          <w:rtl/>
          <w:cs/>
          <w:lang w:val="ar_AE" w:bidi="ar_AE"/>
        </w:rPr>
        <w:t>واللاويين</w:t>
      </w:r>
      <w:r>
        <w:rPr>
          <w:rtl/>
          <w:cs/>
          <w:lang w:val="ar_AE" w:bidi="ar_AE"/>
        </w:rPr>
        <w:t>. ويُناقَش مصطلحا "</w:t>
      </w:r>
      <w:r>
        <w:rPr>
          <w:b/>
          <w:rtl/>
          <w:cs/>
          <w:lang w:val="ar_AE" w:bidi="ar_AE"/>
        </w:rPr>
        <w:t>الكهنة</w:t>
      </w:r>
      <w:r>
        <w:rPr>
          <w:rtl/>
          <w:cs/>
          <w:lang w:val="ar_AE" w:bidi="ar_AE"/>
        </w:rPr>
        <w:t>" و"</w:t>
      </w:r>
      <w:r>
        <w:rPr>
          <w:b/>
          <w:rtl/>
          <w:cs/>
          <w:lang w:val="ar_AE" w:bidi="ar_AE"/>
        </w:rPr>
        <w:t>اللاويون</w:t>
      </w:r>
      <w:r>
        <w:rPr>
          <w:rtl/>
          <w:cs/>
          <w:lang w:val="ar_AE" w:bidi="ar_AE"/>
        </w:rPr>
        <w:t>" في "قاموس الكلمات الرئيسية". استخدموا نفس الكلمات التي استخدمتموها للكهنة واللاويين في أسفار الكتاب المقدس الأخرى. أوقِفوا الاستماع إلى هذا التسجيل الصوتي هنا.</w:t>
      </w:r>
    </w:p>
    <w:p>
      <w:pPr>
        <w:bidi/>
      </w:pPr>
      <w:r>
        <w:rPr>
          <w:rtl/>
          <w:cs/>
          <w:lang w:val="ar_AE" w:bidi="ar_AE"/>
        </w:rPr>
      </w:r>
      <w:r>
        <w:rPr>
          <w:rtl/>
          <w:cs/>
          <w:lang w:val="ar_AE" w:bidi="ar_AE"/>
        </w:rPr>
        <w:t xml:space="preserve">كان </w:t>
      </w:r>
      <w:r>
        <w:rPr>
          <w:b/>
          <w:rtl/>
          <w:cs/>
          <w:lang w:val="ar_AE" w:bidi="ar_AE"/>
        </w:rPr>
        <w:t>تابوت العهد</w:t>
      </w:r>
      <w:r>
        <w:rPr>
          <w:rtl/>
          <w:cs/>
          <w:lang w:val="ar_AE" w:bidi="ar_AE"/>
        </w:rPr>
        <w:t xml:space="preserve"> هو الصندوق الخاص الذي طلب يهوه من موسى أن يصنعه. وكان التابوت يحتوي على لوحي الشريعة اللذين أعطاهما يهوه لموسى عندما قطع عهده، أو وعده المؤكَّد، مع بني إسرائيل. وكان بنو إسرائيل يؤمنون أن الله يحلُّ فعلًا في الموضع الذي فوق التابوت مباشرة، ولذلك صار التابوت يرمز إلى حضور الله.</w:t>
      </w:r>
    </w:p>
    <w:p>
      <w:pPr>
        <w:bidi/>
      </w:pPr>
      <w:r>
        <w:rPr>
          <w:rtl/>
          <w:cs/>
          <w:lang w:val="ar_AE" w:bidi="ar_AE"/>
        </w:rPr>
      </w:r>
      <w:r>
        <w:rPr>
          <w:rtl/>
          <w:cs/>
          <w:lang w:val="ar_AE" w:bidi="ar_AE"/>
        </w:rPr>
        <w:t xml:space="preserve">توقَّفوا هنا وناقشوا معًا كيف ستترجمون تعبير </w:t>
      </w:r>
      <w:r>
        <w:rPr>
          <w:b/>
          <w:rtl/>
          <w:cs/>
          <w:lang w:val="ar_AE" w:bidi="ar_AE"/>
        </w:rPr>
        <w:t>"تابوت العهد"</w:t>
      </w:r>
      <w:r>
        <w:rPr>
          <w:rtl/>
          <w:cs/>
          <w:lang w:val="ar_AE" w:bidi="ar_AE"/>
        </w:rPr>
        <w:t xml:space="preserve">. ويُناقَش تعبير </w:t>
      </w:r>
      <w:r>
        <w:rPr>
          <w:b/>
          <w:rtl/>
          <w:cs/>
          <w:lang w:val="ar_AE" w:bidi="ar_AE"/>
        </w:rPr>
        <w:t>"تابوت العهد"</w:t>
      </w:r>
      <w:r>
        <w:rPr>
          <w:rtl/>
          <w:cs/>
          <w:lang w:val="ar_AE" w:bidi="ar_AE"/>
        </w:rPr>
        <w:t xml:space="preserve"> في "قاموس الكلمات الرئيسية". استخدموا نفس الاسم الذي استخدمتموه لهذا الصندوق في أسفار الكتاب المقدس السابقة. أوقِفوا الاستماع إلى هذا التسجيل الصوتي هنا.</w:t>
      </w:r>
    </w:p>
    <w:p>
      <w:pPr>
        <w:bidi/>
      </w:pPr>
      <w:r>
        <w:rPr>
          <w:rtl/>
          <w:cs/>
          <w:lang w:val="ar_AE" w:bidi="ar_AE"/>
        </w:rPr>
      </w:r>
      <w:r>
        <w:rPr>
          <w:rtl/>
          <w:cs/>
          <w:lang w:val="ar_AE" w:bidi="ar_AE"/>
        </w:rPr>
        <w:t>وأشار يشوع إلى يهوه بصفته "</w:t>
      </w:r>
      <w:r>
        <w:rPr>
          <w:b/>
          <w:rtl/>
          <w:cs/>
          <w:lang w:val="ar_AE" w:bidi="ar_AE"/>
        </w:rPr>
        <w:t>الرَّبِّ</w:t>
      </w:r>
      <w:r>
        <w:rPr>
          <w:rtl/>
          <w:cs/>
          <w:lang w:val="ar_AE" w:bidi="ar_AE"/>
        </w:rPr>
        <w:t xml:space="preserve"> </w:t>
      </w:r>
      <w:r>
        <w:rPr>
          <w:b/>
          <w:rtl/>
          <w:cs/>
          <w:lang w:val="ar_AE" w:bidi="ar_AE"/>
        </w:rPr>
        <w:t>إلهِكُمْ</w:t>
      </w:r>
      <w:r>
        <w:rPr>
          <w:rtl/>
          <w:cs/>
          <w:lang w:val="ar_AE" w:bidi="ar_AE"/>
        </w:rPr>
        <w:t xml:space="preserve">"، أي إله بني إسرائيل. الرب (يهوه) هو الاسم الشخصي للرب. ويُناقَش كلٌّ من تعبيري </w:t>
      </w:r>
      <w:r>
        <w:rPr>
          <w:b/>
          <w:rtl/>
          <w:cs/>
          <w:lang w:val="ar_AE" w:bidi="ar_AE"/>
        </w:rPr>
        <w:t>"يهوه"</w:t>
      </w:r>
      <w:r>
        <w:rPr>
          <w:rtl/>
          <w:cs/>
          <w:lang w:val="ar_AE" w:bidi="ar_AE"/>
        </w:rPr>
        <w:t xml:space="preserve"> و</w:t>
      </w:r>
      <w:r>
        <w:rPr>
          <w:b/>
          <w:rtl/>
          <w:cs/>
          <w:lang w:val="ar_AE" w:bidi="ar_AE"/>
        </w:rPr>
        <w:t>"الله"</w:t>
      </w:r>
      <w:r>
        <w:rPr>
          <w:rtl/>
          <w:cs/>
          <w:lang w:val="ar_AE" w:bidi="ar_AE"/>
        </w:rPr>
        <w:t xml:space="preserve"> في "قاموس الكلمات الرئيسية". استخدموا نفس الكلمات التي استخدمتموها في المقاطع السابقة.</w:t>
      </w:r>
    </w:p>
    <w:p>
      <w:pPr>
        <w:bidi/>
      </w:pPr>
      <w:r>
        <w:rPr>
          <w:rtl/>
          <w:cs/>
          <w:lang w:val="ar_AE" w:bidi="ar_AE"/>
        </w:rPr>
      </w:r>
      <w:r>
        <w:rPr>
          <w:rtl/>
          <w:cs/>
          <w:lang w:val="ar_AE" w:bidi="ar_AE"/>
        </w:rPr>
        <w:t xml:space="preserve">وطلب قادة بني إسرائيل من الشعب أن يبقوا على بُعد نحو ألفَي </w:t>
      </w:r>
      <w:r>
        <w:rPr>
          <w:b/>
          <w:rtl/>
          <w:cs/>
          <w:lang w:val="ar_AE" w:bidi="ar_AE"/>
        </w:rPr>
        <w:t>ذراع</w:t>
      </w:r>
      <w:r>
        <w:rPr>
          <w:rtl/>
          <w:cs/>
          <w:lang w:val="ar_AE" w:bidi="ar_AE"/>
        </w:rPr>
        <w:t>، أو ألف خطوة، أو كيلومتر واحد، خلف تابوت العهد. ويمكنكم استخدام وحدة القياس الحديثة في لغتكم، أو استخدام الكلمة التي اخترتموها سابقًا لكلمة "ذراع".</w:t>
      </w:r>
    </w:p>
    <w:p>
      <w:pPr>
        <w:bidi/>
      </w:pPr>
      <w:r>
        <w:rPr>
          <w:rtl/>
          <w:cs/>
          <w:lang w:val="ar_AE" w:bidi="ar_AE"/>
        </w:rPr>
      </w:r>
      <w:r>
        <w:rPr>
          <w:rtl/>
          <w:cs/>
          <w:lang w:val="ar_AE" w:bidi="ar_AE"/>
        </w:rPr>
        <w:t xml:space="preserve">توقَّفوا هنا وناقشوا معًا: ماذا ستستخدمون للتعبير عن "ألفَي </w:t>
      </w:r>
      <w:r>
        <w:rPr>
          <w:b/>
          <w:rtl/>
          <w:cs/>
          <w:lang w:val="ar_AE" w:bidi="ar_AE"/>
        </w:rPr>
        <w:t>ذراع</w:t>
      </w:r>
      <w:r>
        <w:rPr>
          <w:rtl/>
          <w:cs/>
          <w:lang w:val="ar_AE" w:bidi="ar_AE"/>
        </w:rPr>
        <w:t xml:space="preserve">"؟ هل ستستخدمون "كيلومترًا واحدًا" أم "ألف خطوة"؟ ولمزيد من المعلومات عن </w:t>
      </w:r>
      <w:r>
        <w:rPr>
          <w:b/>
          <w:rtl/>
          <w:cs/>
          <w:lang w:val="ar_AE" w:bidi="ar_AE"/>
        </w:rPr>
        <w:t>"الذراع"</w:t>
      </w:r>
      <w:r>
        <w:rPr>
          <w:rtl/>
          <w:cs/>
          <w:lang w:val="ar_AE" w:bidi="ar_AE"/>
        </w:rPr>
        <w:t>، راجِعوا "قاموس الكلمات الرئيسية". أوقِفوا الاستماع إلى هذا التسجيل الصوتي هنا.</w:t>
      </w:r>
    </w:p>
    <w:p>
      <w:pPr>
        <w:bidi/>
      </w:pPr>
      <w:r>
        <w:rPr>
          <w:rtl/>
          <w:cs/>
          <w:lang w:val="ar_AE" w:bidi="ar_AE"/>
        </w:rPr>
      </w:r>
      <w:r>
        <w:rPr>
          <w:rtl/>
          <w:cs/>
          <w:lang w:val="ar_AE" w:bidi="ar_AE"/>
        </w:rPr>
        <w:t xml:space="preserve">وأمر يشوع للشعب أن </w:t>
      </w:r>
      <w:r>
        <w:rPr>
          <w:b/>
          <w:rtl/>
          <w:cs/>
          <w:lang w:val="ar_AE" w:bidi="ar_AE"/>
        </w:rPr>
        <w:t>يتقدَّسوا</w:t>
      </w:r>
      <w:r>
        <w:rPr>
          <w:rtl/>
          <w:cs/>
          <w:lang w:val="ar_AE" w:bidi="ar_AE"/>
        </w:rPr>
        <w:t>. وعندما يُقدِّس شخصٌ شيئًا ما، فإنه يجعله مقدَّسًا، أو يفرزه لخدمة خاصة لله. وكان لدى بني إسرائيل طقوس محدَّدة لإزالة أي شيء قد يكون نجسًا ويجعلهم غير لائقين لعبادة يهوه.</w:t>
      </w:r>
    </w:p>
    <w:p>
      <w:pPr>
        <w:bidi/>
      </w:pPr>
      <w:r>
        <w:rPr>
          <w:rtl/>
          <w:cs/>
          <w:lang w:val="ar_AE" w:bidi="ar_AE"/>
        </w:rPr>
      </w:r>
      <w:r>
        <w:rPr>
          <w:rtl/>
          <w:cs/>
          <w:lang w:val="ar_AE" w:bidi="ar_AE"/>
        </w:rPr>
        <w:t xml:space="preserve">توقَّفوا هنا وناقشوا كيف ستصفون قيام بني إسرائيل </w:t>
      </w:r>
      <w:r>
        <w:rPr>
          <w:b/>
          <w:rtl/>
          <w:cs/>
          <w:lang w:val="ar_AE" w:bidi="ar_AE"/>
        </w:rPr>
        <w:t>بتقديس</w:t>
      </w:r>
      <w:r>
        <w:rPr>
          <w:rtl/>
          <w:cs/>
          <w:lang w:val="ar_AE" w:bidi="ar_AE"/>
        </w:rPr>
        <w:t xml:space="preserve"> أنفسهم ليهوه. استخدموا نفس الكلمة التي استخدمتموها سابقًا لكلمة "يتقدَّس". وكلمة </w:t>
      </w:r>
      <w:r>
        <w:rPr>
          <w:b/>
          <w:rtl/>
          <w:cs/>
          <w:lang w:val="ar_AE" w:bidi="ar_AE"/>
        </w:rPr>
        <w:t>"يتقدَّس"</w:t>
      </w:r>
      <w:r>
        <w:rPr>
          <w:rtl/>
          <w:cs/>
          <w:lang w:val="ar_AE" w:bidi="ar_AE"/>
        </w:rPr>
        <w:t xml:space="preserve"> موجودة في "قاموس الكلمات الرئيسية". أوقِفوا الاستماع إلى هذا التسجيل الصوتي هنا.</w:t>
      </w:r>
    </w:p>
    <w:p>
      <w:pPr>
        <w:bidi/>
      </w:pPr>
      <w:r>
        <w:rPr>
          <w:rtl/>
          <w:cs/>
          <w:lang w:val="ar_AE" w:bidi="ar_AE"/>
        </w:rPr>
      </w:r>
      <w:r>
        <w:rPr>
          <w:rtl/>
          <w:cs/>
          <w:lang w:val="ar_AE" w:bidi="ar_AE"/>
        </w:rPr>
        <w:t xml:space="preserve">وقال يشوع إن يهوه سيصنع عجائب عظيمة بين بني إسرائيل. وكلمة أخرى تُستخدم بدل "العجائب" هي </w:t>
      </w:r>
      <w:r>
        <w:rPr>
          <w:b/>
          <w:rtl/>
          <w:cs/>
          <w:lang w:val="ar_AE" w:bidi="ar_AE"/>
        </w:rPr>
        <w:t>"المعجزات"</w:t>
      </w:r>
      <w:r>
        <w:rPr>
          <w:rtl/>
          <w:cs/>
          <w:lang w:val="ar_AE" w:bidi="ar_AE"/>
        </w:rPr>
        <w:t>.</w:t>
      </w:r>
    </w:p>
    <w:p>
      <w:pPr>
        <w:bidi/>
      </w:pPr>
      <w:r>
        <w:rPr>
          <w:rtl/>
          <w:cs/>
          <w:lang w:val="ar_AE" w:bidi="ar_AE"/>
        </w:rPr>
      </w:r>
      <w:r>
        <w:rPr>
          <w:rtl/>
          <w:cs/>
          <w:lang w:val="ar_AE" w:bidi="ar_AE"/>
        </w:rPr>
        <w:t xml:space="preserve">توقَّفوا هنا وناقشوا ما هي الكلمات التي ستستخدمونها للتعبير عن "العجائب" أو </w:t>
      </w:r>
      <w:r>
        <w:rPr>
          <w:b/>
          <w:rtl/>
          <w:cs/>
          <w:lang w:val="ar_AE" w:bidi="ar_AE"/>
        </w:rPr>
        <w:t>"المعجزات"</w:t>
      </w:r>
      <w:r>
        <w:rPr>
          <w:rtl/>
          <w:cs/>
          <w:lang w:val="ar_AE" w:bidi="ar_AE"/>
        </w:rPr>
        <w:t xml:space="preserve">. ويُناقَش مصطلح </w:t>
      </w:r>
      <w:r>
        <w:rPr>
          <w:b/>
          <w:rtl/>
          <w:cs/>
          <w:lang w:val="ar_AE" w:bidi="ar_AE"/>
        </w:rPr>
        <w:t>"المعجزة"</w:t>
      </w:r>
      <w:r>
        <w:rPr>
          <w:rtl/>
          <w:cs/>
          <w:lang w:val="ar_AE" w:bidi="ar_AE"/>
        </w:rPr>
        <w:t xml:space="preserve"> في "قاموس الكلمات الرئيسية". استخدموا نفس الكلمة التي استخدمتموها في أسفار الكتاب المقدس السابقة. أوقِفوا الاستماع إلى هذا التسجيل الصوتي هنا.</w:t>
      </w:r>
    </w:p>
    <w:p>
      <w:pPr>
        <w:bidi/>
      </w:pPr>
      <w:r>
        <w:rPr>
          <w:rtl/>
          <w:cs/>
          <w:lang w:val="ar_AE" w:bidi="ar_AE"/>
        </w:rPr>
      </w:r>
      <w:r>
        <w:rPr>
          <w:rtl/>
          <w:cs/>
          <w:lang w:val="ar_AE" w:bidi="ar_AE"/>
        </w:rPr>
        <w:t>ويشير يشوع إلى يهوه بلقب "الله الحي" وبلقب "سيِّدِ كُلِّ الأرضِ". وهذان لقبان لله. استخدموا الكلمة التي تستعملونها لكلمة "الله"، ثم أضيفوا العبارة المناسبة التي توضِّح ما يقصده يشوع.</w:t>
      </w:r>
    </w:p>
    <w:p>
      <w:pPr>
        <w:bidi/>
      </w:pPr>
      <w:r>
        <w:rPr>
          <w:rtl/>
          <w:cs/>
          <w:lang w:val="ar_AE" w:bidi="ar_AE"/>
        </w:rPr>
      </w:r>
      <w:r>
        <w:rPr>
          <w:rtl/>
          <w:cs/>
          <w:lang w:val="ar_AE" w:bidi="ar_AE"/>
        </w:rPr>
        <w:t>ويقول يشوع إن يهوه سيطرد الشعوب من أرض كنعان. وهذا يعني أن يهوه سيُهلك شعوب كنعان تمامًا. فإمّا أن يقتلهم بنو إسرائيل، أو يطردوهم حتى لا يعودوا يعيشون في الأرض.</w:t>
      </w:r>
    </w:p>
    <w:p>
      <w:pPr>
        <w:bidi/>
      </w:pPr>
      <w:r>
        <w:rPr>
          <w:rtl/>
          <w:cs/>
          <w:lang w:val="ar_AE" w:bidi="ar_AE"/>
        </w:rPr>
      </w:r>
      <w:r>
        <w:rPr>
          <w:rtl/>
          <w:cs/>
          <w:lang w:val="ar_AE" w:bidi="ar_AE"/>
        </w:rPr>
        <w:t xml:space="preserve">توقَّفوا هنا وناقشوا معًا كيف ستتحدَّثون عن قيام يهوه </w:t>
      </w:r>
      <w:r>
        <w:rPr>
          <w:b/>
          <w:rtl/>
          <w:cs/>
          <w:lang w:val="ar_AE" w:bidi="ar_AE"/>
        </w:rPr>
        <w:t>بطرد</w:t>
      </w:r>
      <w:r>
        <w:rPr>
          <w:rtl/>
          <w:cs/>
          <w:lang w:val="ar_AE" w:bidi="ar_AE"/>
        </w:rPr>
        <w:t xml:space="preserve"> الشعوب التي تعيش في أرض كنعان. أوقِفوا الاستماع إلى هذا التسجيل الصوتي هنا.</w:t>
      </w:r>
    </w:p>
    <w:p>
      <w:pPr>
        <w:bidi/>
      </w:pPr>
      <w:r>
        <w:rPr>
          <w:rtl/>
          <w:cs/>
          <w:lang w:val="ar_AE" w:bidi="ar_AE"/>
        </w:rPr>
      </w:r>
      <w:r>
        <w:rPr>
          <w:rtl/>
          <w:cs/>
          <w:lang w:val="ar_AE" w:bidi="ar_AE"/>
        </w:rPr>
        <w:t>ويذكر يشوع أسماء القبائل التي تعيش حاليًا في أرض الموعد. وقد استُخدِمت هذه القائمة من قبل. فإذا كنتم قد ترجمتم تثنية ٧: ١، فاستخدموا هنا نفس الأسماء التي استخدمتموها لهذه الشعوب.</w:t>
      </w:r>
    </w:p>
    <w:p>
      <w:pPr>
        <w:bidi/>
      </w:pPr>
      <w:r>
        <w:rPr>
          <w:rtl/>
          <w:cs/>
          <w:lang w:val="ar_AE" w:bidi="ar_AE"/>
        </w:rPr>
      </w:r>
      <w:r>
        <w:rPr>
          <w:rtl/>
          <w:cs/>
          <w:lang w:val="ar_AE" w:bidi="ar_AE"/>
        </w:rPr>
        <w:t>توقَّفوا هنا وناقشوا ماذا ستسمُّون كل مجموعة من هذه الشعوب. استخدموا نفس الكلمات التي استخدمتموها في أسفار الكتاب المقدس السابقة. أوقِفوا الاستماع إلى هذا التسجيل الصوتي هنا.</w:t>
      </w:r>
    </w:p>
    <w:p>
      <w:pPr>
        <w:bidi/>
      </w:pPr>
      <w:r>
        <w:rPr>
          <w:rtl/>
          <w:cs/>
          <w:lang w:val="ar_AE" w:bidi="ar_AE"/>
        </w:rPr>
      </w:r>
      <w:r>
        <w:rPr>
          <w:rtl/>
          <w:cs/>
          <w:lang w:val="ar_AE" w:bidi="ar_AE"/>
        </w:rPr>
        <w:t xml:space="preserve">ويشرح المقطع كيف توقَّفت مياه </w:t>
      </w:r>
      <w:r>
        <w:rPr>
          <w:b/>
          <w:rtl/>
          <w:cs/>
          <w:lang w:val="ar_AE" w:bidi="ar_AE"/>
        </w:rPr>
        <w:t xml:space="preserve">نهر الأردن </w:t>
      </w:r>
      <w:r>
        <w:rPr>
          <w:rtl/>
          <w:cs/>
          <w:lang w:val="ar_AE" w:bidi="ar_AE"/>
        </w:rPr>
        <w:t>عن الجريان عند مدينة تُسمَّى "أدام"، وتراكمت حتى مدينة تُسمَّى "صَرْتَان". أمّا المياه التي كانت في النهر، فقد استمرَّت في الجريان إلى البحر الميت. ولا يزال البحر الميت موجودًا حتى اليوم. وربما ترغبون في استخدام الاسم الذي يظهر لهذا البحر في خرائطكم الرسمية. والبحر الميت بحيرة كبيرة يبلغ طولها نحو خمسة وثمانين كيلومترًا، ويبلغ عرضها عند أوسع نقطة نحو ستة عشر كيلومترًا. وهو مليء بالملح، لذلك لا يستطيع أي كائن حي أن يعيش فيه. ولذلك يُسمَّى أحيانًا أيضًا بحر الملح العظيم.</w:t>
      </w:r>
    </w:p>
    <w:p>
      <w:pPr>
        <w:bidi/>
      </w:pPr>
      <w:r>
        <w:rPr>
          <w:rtl/>
          <w:cs/>
          <w:lang w:val="ar_AE" w:bidi="ar_AE"/>
        </w:rPr>
      </w:r>
      <w:r>
        <w:rPr>
          <w:rtl/>
          <w:cs/>
          <w:lang w:val="ar_AE" w:bidi="ar_AE"/>
        </w:rPr>
        <w:t>ومع توقُّف المياه القادمة من أعلى النهر، أصبح قاع النهر جافًا، واستطاع الشعب أن يعبروا على أرض يابسة. استخدموا نفس الكلمة التي استخدمتموها سابقًا لكلمة "مدينة" و"نهر الأردن"، وتذكَّروا أن عبارة "</w:t>
      </w:r>
      <w:r>
        <w:rPr>
          <w:b/>
          <w:rtl/>
          <w:cs/>
          <w:lang w:val="ar_AE" w:bidi="ar_AE"/>
        </w:rPr>
        <w:t>نهر الأردن</w:t>
      </w:r>
      <w:r>
        <w:rPr>
          <w:rtl/>
          <w:cs/>
          <w:lang w:val="ar_AE" w:bidi="ar_AE"/>
        </w:rPr>
        <w:t>" موجود في "قاموس الكلمات الرئيسية".</w:t>
      </w:r>
    </w:p>
    <w:p>
      <w:pPr>
        <w:bidi/>
      </w:pPr>
      <w:r>
        <w:rPr>
          <w:rtl/>
          <w:cs/>
          <w:lang w:val="ar_AE" w:bidi="ar_AE"/>
        </w:rPr>
      </w:r>
      <w:r>
        <w:rPr>
          <w:rtl/>
          <w:cs/>
          <w:lang w:val="ar_AE" w:bidi="ar_AE"/>
        </w:rPr>
        <w:t>توقَّفوا هنا وانظروا إلى الخريطة التي تُظهِر هذه الأماكن. أوقِفوا الاستماع إلى هذا التسجيل الصوتي هنا.</w:t>
      </w:r>
    </w:p>
    <w:p>
      <w:pPr>
        <w:bidi/>
      </w:pPr>
      <w:r>
        <w:rPr>
          <w:rtl/>
          <w:cs/>
          <w:lang w:val="ar_AE" w:bidi="ar_AE"/>
        </w:rPr>
      </w:r>
      <w:r>
        <w:rPr>
          <w:rtl/>
          <w:cs/>
          <w:lang w:val="ar_AE" w:bidi="ar_AE"/>
        </w:rPr>
        <w:t>وكان الكهنة يقفون في قاع النهر الجاف حتى يعبر كل شخص من أمة إسرائيل. والأمة هي مجموعة من الناس ينتمون معًا، ويعيشون في البلد نفسه، ويخضعون للحاكم نفسه.</w:t>
      </w:r>
    </w:p>
    <w:p>
      <w:pPr>
        <w:bidi/>
      </w:pPr>
      <w:r>
        <w:rPr>
          <w:rtl/>
          <w:cs/>
          <w:lang w:val="ar_AE" w:bidi="ar_AE"/>
        </w:rPr>
      </w:r>
      <w:r>
        <w:rPr>
          <w:rtl/>
          <w:cs/>
          <w:lang w:val="ar_AE" w:bidi="ar_AE"/>
        </w:rPr>
        <w:t>توقَّفوا هنا وناقشوا ما هي الكلمة التي ستستخدمونها للتعبير عن "كل إسرائيل" أو "</w:t>
      </w:r>
      <w:r>
        <w:rPr>
          <w:b/>
          <w:rtl/>
          <w:cs/>
          <w:lang w:val="ar_AE" w:bidi="ar_AE"/>
        </w:rPr>
        <w:t>أمة</w:t>
      </w:r>
      <w:r>
        <w:rPr>
          <w:rtl/>
          <w:cs/>
          <w:lang w:val="ar_AE" w:bidi="ar_AE"/>
        </w:rPr>
        <w:t xml:space="preserve"> إسرائيل". وإذا كنتم قد ترجمتم كلمة "أمة" في سفر آخر من الكتاب المقدس، فاستخدموا هنا الكلمة نفسها. وراجِعوا "قاموس الكلمات الرئيسية" لمزيد من المعلومات عن كلمة </w:t>
      </w:r>
      <w:r>
        <w:rPr>
          <w:b/>
          <w:rtl/>
          <w:cs/>
          <w:lang w:val="ar_AE" w:bidi="ar_AE"/>
        </w:rPr>
        <w:t>"أمة"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٤: ١–١٤ واحتفظوا بهذا المقطع في قلوبكم.</w:t>
      </w:r>
    </w:p>
    <w:p>
      <w:pPr>
        <w:bidi/>
      </w:pPr>
      <w:r>
        <w:rPr>
          <w:rtl/>
          <w:cs/>
          <w:lang w:val="ar_AE" w:bidi="ar_AE"/>
        </w:rPr>
      </w:r>
      <w:r>
        <w:rPr>
          <w:rtl/>
          <w:cs/>
          <w:lang w:val="ar_AE" w:bidi="ar_AE"/>
        </w:rPr>
        <w:t>استمعوا إلى نسخة صوتية من سِفر يشوع ٤: ١–١٤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٤: ١–١٤ من الترجمة الأسهل للفهم.</w:t>
      </w:r>
    </w:p>
    <w:p>
      <w:pPr>
        <w:bidi/>
      </w:pPr>
      <w:r>
        <w:rPr>
          <w:rtl/>
          <w:cs/>
          <w:lang w:val="ar_AE" w:bidi="ar_AE"/>
        </w:rPr>
      </w:r>
      <w:r>
        <w:rPr>
          <w:rtl/>
          <w:cs/>
          <w:lang w:val="ar_AE" w:bidi="ar_AE"/>
        </w:rPr>
        <w:t>يُكمِل هذا المقطع قصة عبور بني إسرائيل نهر الأردن. وفي بداية القصة، يعبر جميع بني إسرائيل، أي أمة إسرائيل كلها، النهر من الضفة الشرقية إلى الضفة الغربية. وستتذكَّرون أن عائلات الأسباط الثلاثة التي كانت تنوي الاستقرار في شرق نهر الأردن لم تعبر، لكن الرجال البالغون القادرون على القتال من هذه الأسباط عبروا مع بقية الأسباط.</w:t>
      </w:r>
    </w:p>
    <w:p>
      <w:pPr>
        <w:bidi/>
      </w:pPr>
      <w:r>
        <w:rPr>
          <w:rtl/>
          <w:cs/>
          <w:lang w:val="ar_AE" w:bidi="ar_AE"/>
        </w:rPr>
      </w:r>
      <w:r>
        <w:rPr>
          <w:rtl/>
          <w:cs/>
          <w:lang w:val="ar_AE" w:bidi="ar_AE"/>
        </w:rPr>
        <w:t>توقَّفوا هنا وراجِعوا الخريطة التي تُظهِر نهر الأردن، ومدينة أدام، والبحر الميت، ومدينة أريحا، والمنطقة المحيطة بها. وراجِعوا أحداث المقطع السابق. أوقِفوا الاستماع إلى التسجيل الصوتي هنا.</w:t>
      </w:r>
    </w:p>
    <w:p>
      <w:pPr>
        <w:bidi/>
      </w:pPr>
      <w:r>
        <w:rPr>
          <w:rtl/>
          <w:cs/>
          <w:lang w:val="ar_AE" w:bidi="ar_AE"/>
        </w:rPr>
      </w:r>
      <w:r>
        <w:rPr>
          <w:rtl/>
          <w:cs/>
          <w:lang w:val="ar_AE" w:bidi="ar_AE"/>
        </w:rPr>
        <w:t>كان الجميع قد عبروا النهر، لكن الكهنة كانوا لا يزالون واقفين في قاع النهر الجاف وهم يحملون تابوت العهد. عندئذٍ، يطلب يهوه من يشوع أن يختار اثني عشر رجلًا، رجلًا واحدًا من كل سبط. تذكروا أن يشوع كان قد اختار هؤلاء الرجال بالفعل في المقطع السابق، لكنه لم يكن قد أخبرهم بما يجب أن يفعلوه. ويطلب يهوه من يشوع أن يذهب الرجال إلى الموضع الذي يقف فيه الكهنة حاملين تابوت العهد. وعلى كل رجل أن يحمل حجرًا كبيرًا من هناك وينقله إلى الأرض الجافة على الضفة الغربية لنهر الأردن. ثم يضع كل ممثل عن سبط حجره في المكان الذي سيُقيم فيه بنو إسرائيل معسكرهم في تلك الليلة.</w:t>
      </w:r>
    </w:p>
    <w:p>
      <w:pPr>
        <w:bidi/>
      </w:pPr>
      <w:r>
        <w:rPr>
          <w:rtl/>
          <w:cs/>
          <w:lang w:val="ar_AE" w:bidi="ar_AE"/>
        </w:rPr>
      </w:r>
      <w:r>
        <w:rPr>
          <w:rtl/>
          <w:cs/>
          <w:lang w:val="ar_AE" w:bidi="ar_AE"/>
        </w:rPr>
        <w:t>ويفعل يشوع تمامًا كما قال له يهوه. فيدعو الرجال الاثني عشر الذين كان قد اختارهم من قبل، ويخبرهم بما يجب أن يفعلوه. ويقول يشوع: "اعبُروا أمامَ تابوتِ الرَّبِّ إلهِكُمْ إلَى وسَطِ الأُردُنِّ، وارفَعوا كُلُّ رَجُلٍ حَجَرًا واحِدًا علَى كتِفِهِ حَسَبَ عَدَدِ أسباطِ بَني إسرائيلَ." ثم يُخبِر يشوع الرجال أن هذه الحجارة ستكون تذكارًا أو علامة للشعب. فالتذكار هو شيء يُذكِّر الناس بأمر مميَّز حدث في الماضي، والعلامة هي شيء يحمل رسالة واضحة. ويوضِّح يشوع أن هذه الحجارة ستكون تذكارًا يُذكِّر الشعب بأن يهوه أوقف جريان نهر الأردن. كما ستكون علامة، أو رسالة، لأبناء بني إسرائيل بأن يهوه معهم. ويقول يشوع إن أبناءهم أو نسلهم سيسألون في المستقبل عن معنى كومة الحجارة هذه، ولذلك يجب أن يكونوا مستعدين ليشرحوا لهم كيف أوقف يهوه جريان النهر.</w:t>
      </w:r>
    </w:p>
    <w:p>
      <w:pPr>
        <w:bidi/>
      </w:pPr>
      <w:r>
        <w:rPr>
          <w:rtl/>
          <w:cs/>
          <w:lang w:val="ar_AE" w:bidi="ar_AE"/>
        </w:rPr>
      </w:r>
      <w:r>
        <w:rPr>
          <w:rtl/>
          <w:cs/>
          <w:lang w:val="ar_AE" w:bidi="ar_AE"/>
        </w:rPr>
        <w:t>توقَّفوا هنا وناقشوا السؤال التالي: كيف تتذكَّرون الأحداث المهمة التي حدثت في الماضي في ثقافتكم؟ وما أنواع البُنى أو النُّصُب التي تُقيمونها لتذكُّر الأشياء المهمة، ولماذا تُقيمونها؟ وممَّ تُصنع هذه البُنى؟ أوقِفوا الاستماع إلى التسجيل الصوتي هنا.</w:t>
      </w:r>
    </w:p>
    <w:p>
      <w:pPr>
        <w:bidi/>
      </w:pPr>
      <w:r>
        <w:rPr>
          <w:rtl/>
          <w:cs/>
          <w:lang w:val="ar_AE" w:bidi="ar_AE"/>
        </w:rPr>
      </w:r>
      <w:r>
        <w:rPr>
          <w:rtl/>
          <w:cs/>
          <w:lang w:val="ar_AE" w:bidi="ar_AE"/>
        </w:rPr>
        <w:t>ويفعل الرجال الاثنا عشر تمامًا كما يأمرهم يشوع. فيذهبون إلى الموضع الذي لا يزال الكهنة واقفين فيه حاملين تابوت العهد في نهر الأردن. ثم يحمل كل رجل حجرًا كبيرًا، وينقل حجره إلى المكان الذي سيُقيم فيه بنو إسرائيل معسكرهم في تلك الليلة. وعندما يصل الرجال إلى ذلك الموضع، يضعون الحجارة معًا في مكان واحد.</w:t>
      </w:r>
    </w:p>
    <w:p>
      <w:pPr>
        <w:bidi/>
      </w:pPr>
      <w:r>
        <w:rPr>
          <w:rtl/>
          <w:cs/>
          <w:lang w:val="ar_AE" w:bidi="ar_AE"/>
        </w:rPr>
      </w:r>
      <w:r>
        <w:rPr>
          <w:rtl/>
          <w:cs/>
          <w:lang w:val="ar_AE" w:bidi="ar_AE"/>
        </w:rPr>
        <w:t>ثم يأخذ يشوع اثني عشر حجرًا ويضعها في وسط قاع النهر الجاف، في الموضع الذي يقف فيه الكهنة حاملين تابوت العهد. وتبقى كومة الحجارة هذه في النهر. ويكتب الشخص الذي دوَّن هذه القصة أن الحجارة تبقى هناك حتى الوقت الذي يكتب فيه القصة. ومن المحتمل أنه عندما تنخفض مياه النهر، كما يحدث في شهري أكتوبر أو نوفمبر، يستطيع الناس أن يروا كومة الحجارة وهي لا تزال قائمة في وسط النهر.</w:t>
      </w:r>
    </w:p>
    <w:p>
      <w:pPr>
        <w:bidi/>
      </w:pPr>
      <w:r>
        <w:rPr>
          <w:rtl/>
          <w:cs/>
          <w:lang w:val="ar_AE" w:bidi="ar_AE"/>
        </w:rPr>
      </w:r>
      <w:r>
        <w:rPr>
          <w:rtl/>
          <w:cs/>
          <w:lang w:val="ar_AE" w:bidi="ar_AE"/>
        </w:rPr>
        <w:t>ويظل الكهنة واقفين في وسط قاع النهر حتى ينتهي كل هذا. ويعبر جميع الشعب النهر، كما يفعل يشوع كل ما أمره به يهوه. وفي القصص السابقة، كان موسى قد أوصى يشوع أيضًا أن يفعل كل هذه الأمور عندما يدخلون أرض الموعد. وبعد أن ينتهي كل ذلك، يحمل الكهنة تابوت العهد من قاع النهر الجاف إلى الضفة الغربية لنهر الأردن، حيث ينتظر جميع الشعب. ويشاهد الشعب الكهنة وهم يحملون تابوت العهد خارج قاع النهر.</w:t>
      </w:r>
    </w:p>
    <w:p>
      <w:pPr>
        <w:bidi/>
      </w:pPr>
      <w:r>
        <w:rPr>
          <w:rtl/>
          <w:cs/>
          <w:lang w:val="ar_AE" w:bidi="ar_AE"/>
        </w:rPr>
      </w:r>
      <w:r>
        <w:rPr>
          <w:rtl/>
          <w:cs/>
          <w:lang w:val="ar_AE" w:bidi="ar_AE"/>
        </w:rPr>
        <w:t>ثم يُلخِّص الراوي ما يحدث ويُخبِرنا بعدد رجال الحرب الذين يدخلون أرض الموعد. فيبدأ بتذكيرنا برجال الحرب من الأسباط الثلاثة: منسّى وجاد ورأوبين. وكان نصف سبط منسّى، وسبطا جاد ورأوبين، ينوون السكن في شرق نهر الأردن. ويكون رجال الحرب من هذه الأسباط الثلاثة مستعدين للقتال، فيسيرون أمام بقية بني إسرائيل. وستتذكَّرون أن هذه الأسباط الثلاثة كانت قد اتفقت مع موسى على أن تتقدَّم بني إسرائيل إلى أرض الموعد عندما يحين وقت الدخول، وأن تساعد في القتال والاستيلاء على الأرض. ومع رجال الحرب من هذه الأسباط الثلاثة، يكون عدد الرجال جميعًا نحو أربعين ألف رجل. ولسنا متأكدين هل يعني هذا وجود أربعين ألف رجل فعلًا، أم أربعين فرقة عسكرية من الرجال. ويعبر هؤلاء الرجال أمام يهوه، أي إنهم يسيرون أمام تابوت العهد. ويكون يهوه مع هؤلاء الرجال وهم يعبرون إلى المنطقة المحيطة بأريحا. والمنطقة الواقعة بين أريحا ونهر الأردن، شرقي أريحا، هي منطقة واسعة ومنبسطة تُعرَف أحيانًا باسم السهول. أمّا الأرض الواقعة غرب أريحا، فتتحوَّل سريعًا إلى تلال ثم إلى جبال.</w:t>
      </w:r>
    </w:p>
    <w:p>
      <w:pPr>
        <w:bidi/>
      </w:pPr>
      <w:r>
        <w:rPr>
          <w:rtl/>
          <w:cs/>
          <w:lang w:val="ar_AE" w:bidi="ar_AE"/>
        </w:rPr>
      </w:r>
      <w:r>
        <w:rPr>
          <w:rtl/>
          <w:cs/>
          <w:lang w:val="ar_AE" w:bidi="ar_AE"/>
        </w:rPr>
        <w:t>وفي ذلك اليوم، يجعل يهوه يشوع قائدًا عظيمًا في نظر جميع بني إسرائيل. وهذا يعني أن جميع بني إسرائيل ينظرون الآن إلى يشوع باعتباره قائدًا عظيمًا. وكان بنو إسرائيل يحترمون موسى بوصفه قائدهم، والآن يحترمون يشوع بالطريقة نفسها. كما يقفون أمام يشوع برهبة، أي إنهم يُكنُّون له احترامًا عظيمًا طوال حياته.</w:t>
      </w:r>
    </w:p>
    <w:p>
      <w:pPr>
        <w:bidi/>
      </w:pPr>
      <w:r>
        <w:rPr>
          <w:rtl/>
          <w:cs/>
          <w:lang w:val="ar_AE" w:bidi="ar_AE"/>
        </w:rPr>
      </w:r>
      <w:r>
        <w:rPr>
          <w:rtl/>
          <w:cs/>
          <w:lang w:val="ar_AE" w:bidi="ar_AE"/>
        </w:rPr>
        <w:t>توقَّفوا هنا واحكوا قصة عن قائد مشهور في ثقافتكم. لماذا يشعر الناس بالرهبة تجاهه أو تجاهها؟ وما الذي فعله أو فعلته حتى جعل الناس يحترمونه ويتبعونه؟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٤: ١–١٤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يطلب يهوه من يشوع أن يختار اثني عشر رجلًا ليأخذوا حجارة من قاع النهر ويضعوها في كومة عند المكان الذي سيُقيم فيه بنو إسرائيل معسكرهم في تلك الليلة.</w:t>
      </w:r>
    </w:p>
    <w:p>
      <w:pPr>
        <w:bidi/>
      </w:pPr>
      <w:r>
        <w:rPr>
          <w:rtl/>
          <w:cs/>
          <w:lang w:val="ar_AE" w:bidi="ar_AE"/>
        </w:rPr>
      </w:r>
      <w:r>
        <w:rPr>
          <w:b/>
          <w:rtl/>
          <w:cs/>
          <w:lang w:val="ar_AE" w:bidi="ar_AE"/>
        </w:rPr>
        <w:t>في المشهد الثاني:</w:t>
      </w:r>
      <w:r>
        <w:rPr>
          <w:rtl/>
          <w:cs/>
          <w:lang w:val="ar_AE" w:bidi="ar_AE"/>
        </w:rPr>
        <w:t xml:space="preserve"> يجمع يشوع الرجال الاثني عشر ويعطيهم تعليماتهم. فيُطيع الرجال يشوع. كما يُقيم يشوع أيضًا كومة من الحجارة في قاع النهر.</w:t>
      </w:r>
    </w:p>
    <w:p>
      <w:pPr>
        <w:bidi/>
      </w:pPr>
      <w:r>
        <w:rPr>
          <w:rtl/>
          <w:cs/>
          <w:lang w:val="ar_AE" w:bidi="ar_AE"/>
        </w:rPr>
      </w:r>
      <w:r>
        <w:rPr>
          <w:b/>
          <w:rtl/>
          <w:cs/>
          <w:lang w:val="ar_AE" w:bidi="ar_AE"/>
        </w:rPr>
        <w:t>في المشهد الثالث:</w:t>
      </w:r>
      <w:r>
        <w:rPr>
          <w:rtl/>
          <w:cs/>
          <w:lang w:val="ar_AE" w:bidi="ar_AE"/>
        </w:rPr>
        <w:t xml:space="preserve"> بعد أن يعبر جميع الشعب النهر وتُقام أكوام الحجارة، يعبر الكهنة الذين يحملون تابوت العهد النهر أيضًا.</w:t>
      </w:r>
    </w:p>
    <w:p>
      <w:pPr>
        <w:bidi/>
      </w:pPr>
      <w:r>
        <w:rPr>
          <w:rtl/>
          <w:cs/>
          <w:lang w:val="ar_AE" w:bidi="ar_AE"/>
        </w:rPr>
      </w:r>
      <w:r>
        <w:rPr>
          <w:b/>
          <w:rtl/>
          <w:cs/>
          <w:lang w:val="ar_AE" w:bidi="ar_AE"/>
        </w:rPr>
        <w:t>في المشهد الرابع:</w:t>
      </w:r>
      <w:r>
        <w:rPr>
          <w:rtl/>
          <w:cs/>
          <w:lang w:val="ar_AE" w:bidi="ar_AE"/>
        </w:rPr>
        <w:t xml:space="preserve"> يعبر رجال الحرب من أسباط رأوبين وجاد ومنسّى مع بقية بني إسرائيل.</w:t>
      </w:r>
    </w:p>
    <w:p>
      <w:pPr>
        <w:bidi/>
      </w:pPr>
      <w:r>
        <w:rPr>
          <w:rtl/>
          <w:cs/>
          <w:lang w:val="ar_AE" w:bidi="ar_AE"/>
        </w:rPr>
      </w:r>
      <w:r>
        <w:rPr>
          <w:b/>
          <w:rtl/>
          <w:cs/>
          <w:lang w:val="ar_AE" w:bidi="ar_AE"/>
        </w:rPr>
        <w:t>في المشهد الخامس:</w:t>
      </w:r>
      <w:r>
        <w:rPr>
          <w:rtl/>
          <w:cs/>
          <w:lang w:val="ar_AE" w:bidi="ar_AE"/>
        </w:rPr>
        <w:t xml:space="preserve"> يجعل يهوه يشوع قائدًا عظيمًا في نظر بني إسرائيل. ويحترم بنو إسرائيل يشوع كما كانوا يحترمون موسى.</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الكهنة الذين يحملون تابوت العهد</w:t>
      </w:r>
    </w:p>
    <w:p>
      <w:pPr>
        <w:pStyle w:val="ListBullet"/>
        <w:bidi/>
        <w:spacing w:line="240" w:lineRule="auto"/>
        <w:ind w:left="720"/>
      </w:pPr>
      <w:r>
        <w:rPr>
          <w:rtl/>
          <w:cs/>
          <w:lang w:val="ar_AE" w:bidi="ar_AE"/>
        </w:rPr>
      </w:r>
      <w:r>
        <w:rPr>
          <w:rtl/>
          <w:cs/>
          <w:lang w:val="ar_AE" w:bidi="ar_AE"/>
        </w:rPr>
        <w:t>الرجال الاثني عشر، رجل واحد من كل سبط</w:t>
      </w:r>
    </w:p>
    <w:p>
      <w:pPr>
        <w:pStyle w:val="ListBullet"/>
        <w:bidi/>
        <w:spacing w:line="240" w:lineRule="auto"/>
        <w:ind w:left="720"/>
      </w:pPr>
      <w:r>
        <w:rPr>
          <w:rtl/>
          <w:cs/>
          <w:lang w:val="ar_AE" w:bidi="ar_AE"/>
        </w:rPr>
      </w:r>
      <w:r>
        <w:rPr>
          <w:rtl/>
          <w:cs/>
          <w:lang w:val="ar_AE" w:bidi="ar_AE"/>
        </w:rPr>
        <w:t>المحاربون المسلَّحون من أسباط رأوبين وجاد ونصف سبط منسّى</w:t>
      </w:r>
    </w:p>
    <w:p>
      <w:pPr>
        <w:pStyle w:val="ListBullet"/>
        <w:bidi/>
        <w:spacing w:line="240" w:lineRule="auto"/>
        <w:ind w:left="720"/>
      </w:pPr>
      <w:r>
        <w:rPr>
          <w:rtl/>
          <w:cs/>
          <w:lang w:val="ar_AE" w:bidi="ar_AE"/>
        </w:rPr>
      </w:r>
      <w:r>
        <w:rPr>
          <w:rtl/>
          <w:cs/>
          <w:lang w:val="ar_AE" w:bidi="ar_AE"/>
        </w:rPr>
        <w:t>ولا تُذكَر عائلات المحاربين من أسباط رأوبين وجاد ومنسّى، لكنها كانت موجودة، إذ بقيت في شرق نهر الأردن</w:t>
      </w:r>
    </w:p>
    <w:p>
      <w:pPr>
        <w:pStyle w:val="ListBullet"/>
        <w:bidi/>
        <w:spacing w:line="240" w:lineRule="auto"/>
        <w:ind w:left="720"/>
      </w:pPr>
      <w:r>
        <w:rPr>
          <w:rtl/>
          <w:cs/>
          <w:lang w:val="ar_AE" w:bidi="ar_AE"/>
        </w:rPr>
      </w:r>
      <w:r>
        <w:rPr>
          <w:rtl/>
          <w:cs/>
          <w:lang w:val="ar_AE" w:bidi="ar_AE"/>
        </w:rPr>
        <w:t>يُذكَر موسى</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تبدأ هذه القصة بعد أن كان جميع بني إسرائيل قد عبروا النهر. ثم تعود القصة إلى الوراء لتُخبِرنا بما حدث أثناء عبور الشعب للنهر. وبعد ذلك، تعود القصة مرة أخرى إلى النقطة التي بدأت منها، حيث يكون جميع بني إسرائيل قد عبروا النهر. وكانت هذه طريقة معتادة في سرد القصص عند الناس في زمن يشوع. ولذلك، قد تشعرون أثناء الاستماع إلى هذه القصة ببعض الارتباك بشأن توقيت حدوث كل حدث.</w:t>
      </w:r>
    </w:p>
    <w:p>
      <w:pPr>
        <w:bidi/>
      </w:pPr>
      <w:r>
        <w:rPr>
          <w:rtl/>
          <w:cs/>
          <w:lang w:val="ar_AE" w:bidi="ar_AE"/>
        </w:rPr>
      </w:r>
      <w:r>
        <w:rPr>
          <w:rtl/>
          <w:cs/>
          <w:lang w:val="ar_AE" w:bidi="ar_AE"/>
        </w:rPr>
        <w:t>توقَّفوا هنا وناقشوا السؤال التالي: فكِّروا في القصص التي تروونها، وحاولوا أن تعطوا مثالًا لقصة لا تروون أحداثها بالترتيب الكامل. كيف يستطيع المستمعون متابعة أحداث القصة وفهمها؟ أوقِفوا الاستماع إلى التسجيل الصوتي هنا.</w:t>
      </w:r>
    </w:p>
    <w:p>
      <w:pPr>
        <w:bidi/>
      </w:pPr>
      <w:r>
        <w:rPr>
          <w:rtl/>
          <w:cs/>
          <w:lang w:val="ar_AE" w:bidi="ar_AE"/>
        </w:rPr>
      </w:r>
      <w:r>
        <w:rPr>
          <w:rtl/>
          <w:cs/>
          <w:lang w:val="ar_AE" w:bidi="ar_AE"/>
        </w:rPr>
        <w:t>يبدأ المشهد الأول بالقول إن جميع بني إسرائيل قد عبروا الأردن. ثم يتكلَّم يهوه مع يشوع ويطلب منه أن يختار رجلًا واحدًا من كل سبط من الأسباط الاثني عشر. ويعود الرجال الاثني عشر إلى قاع النهر، إلى الموضع الذي يقف فيه الكهنة حاملين تابوت العهد. ثم يحمل كل واحد من الرجال الاثني عشر حجرًا يستطيع أن يرفعه على كتفه. ويقول يهوه ليشوع إن هذه الحجارة ستوضع في كومة عند المكان الذي سيُقيم فيه الشعب معسكرهم في تلك الليلة. وعندما يتكلَّم يهوه مع يشوع، يبدو وكأنه يتكلَّم مع ممثلي الأسباط الاثني عشر ومع يشوع في الوقت نفسه.</w:t>
      </w:r>
    </w:p>
    <w:p>
      <w:pPr>
        <w:bidi/>
      </w:pPr>
      <w:r>
        <w:rPr>
          <w:rtl/>
          <w:cs/>
          <w:lang w:val="ar_AE" w:bidi="ar_AE"/>
        </w:rPr>
      </w:r>
      <w:r>
        <w:rPr>
          <w:rtl/>
          <w:cs/>
          <w:lang w:val="ar_AE" w:bidi="ar_AE"/>
        </w:rPr>
        <w:t>نعرف من المقطع السابق أن يشوع كان قد اختار هؤلاء الرجال بالفعل. والآن، في هذا المشهد، يدعو يشوع الرجال الاثني عشر ليتقدَّموا أمامه. ويُكرِّر يشوع التعليمات التي أعطاها يهوه. كما يُغيِّر اسم تابوت العهد ويُسمِّيه "تابوتِ الرَّبِّ إلهِكُمْ". ومع أن يشوع يستخدم اسمًا مختلفًا، فإن المقصود هو الصندوق المقدَّس نفسه. ويُخبِر يشوع الرجال أن هذه الحجارة ستكون رسالة لنسلهم. ويقول إن الأطفال سيسألون في المستقبل عن هذه الحجارة وعن سبب وجودها. ثم يقول إن على بني إسرائيل أن يُخبِروا أبناءهم كيف أوقف يهوه جريان النهر حتى يتمكَّن الشعب من العبور. وكان تابوت العهد يرمز إلى حضور يهوه، ولذلك عندما حمله الكهنة، أوقف يهوه جريان المياه. وستكون هذه الحجارة تذكارًا يُذكِّر الأجيال القادمة بما فعله يهوه لأجل شعبه في ذلك اليوم عندما عبروا نهر الأردن. ثم يُطيع الرجال الاثني عشر يشوع، فيجمع كل رجل حجرًا يحمله على كتفه. ويحمل الرجال حجارتهم إلى المكان الذي سيُقيمون فيه معسكرهم في تلك الليلة، ثم يضعون الحجارة في كومة واحدة، أو يُقيمون تذكارًا في ذلك الموضع. وتكون هذه الحجارة كبيرة بما يكفي لتُكوِّن كومة كبيرة عندما توضع الحجارة الاثنا عشر معًا، لكنها تكون أيضًا صغيرة بما يكفي لكي يحمل كل رجل حجرًا منها.</w:t>
      </w:r>
    </w:p>
    <w:p>
      <w:pPr>
        <w:bidi/>
      </w:pPr>
      <w:r>
        <w:rPr>
          <w:rtl/>
          <w:cs/>
          <w:lang w:val="ar_AE" w:bidi="ar_AE"/>
        </w:rPr>
      </w:r>
      <w:r>
        <w:rPr>
          <w:rtl/>
          <w:cs/>
          <w:lang w:val="ar_AE" w:bidi="ar_AE"/>
        </w:rPr>
        <w:t>توقَّفوا هنا وفكِّروا في الرجال الاثني عشر وهم يحملون الحجارة على أكتافهم ثم يضعونها معًا في مكان واحد. كيف ستصفون هذا العمل؟ أوقِفوا الاستماع إلى هذا التسجيل الصوتي هنا.</w:t>
      </w:r>
    </w:p>
    <w:p>
      <w:pPr>
        <w:bidi/>
      </w:pPr>
      <w:r>
        <w:rPr>
          <w:rtl/>
          <w:cs/>
          <w:lang w:val="ar_AE" w:bidi="ar_AE"/>
        </w:rPr>
      </w:r>
      <w:r>
        <w:rPr>
          <w:rtl/>
          <w:cs/>
          <w:lang w:val="ar_AE" w:bidi="ar_AE"/>
        </w:rPr>
        <w:t>ثم ينزل يشوع إلى قاع النهر، إلى الموضع الذي لا يزال الكهنة يقفون فيه حاملين تابوت العهد. ومن المحتمل أن رجالًا آخرين يساعدون يشوع في جمع الحجارة من قاع النهر، ثم يُقيم كومة منها في المكان الذي يقف فيه الكهنة. وعندما تنخفض مياه النهر، يستطيع الناس أن يروا كومة الحجارة هذه وهي لا تزال قائمة.</w:t>
      </w:r>
    </w:p>
    <w:p>
      <w:pPr>
        <w:bidi/>
      </w:pPr>
      <w:r>
        <w:rPr>
          <w:rtl/>
          <w:cs/>
          <w:lang w:val="ar_AE" w:bidi="ar_AE"/>
        </w:rPr>
      </w:r>
      <w:r>
        <w:rPr>
          <w:rtl/>
          <w:cs/>
          <w:lang w:val="ar_AE" w:bidi="ar_AE"/>
        </w:rPr>
        <w:t>في المشهد الثالث، بعد أن تكتمل كل هذه الأمور ويعبر الجميع النهر، يعبر الكهنة النهر وهم يحملون تابوت العهد. وهذا يعني أن جميع التعليمات التي أعطاها يهوه قد نُفِّذت، كما أن جميع التعليمات التي أعطاها موسى ليشوع قد نُفِّذت أيضًا. ويكون الشعب قد فعل كل ما كان ينبغي عليهم أن يفعلوه.</w:t>
      </w:r>
    </w:p>
    <w:p>
      <w:pPr>
        <w:bidi/>
      </w:pPr>
      <w:r>
        <w:rPr>
          <w:rtl/>
          <w:cs/>
          <w:lang w:val="ar_AE" w:bidi="ar_AE"/>
        </w:rPr>
      </w:r>
      <w:r>
        <w:rPr>
          <w:rtl/>
          <w:cs/>
          <w:lang w:val="ar_AE" w:bidi="ar_AE"/>
        </w:rPr>
        <w:t>في المشهد الرابع، يُعطينا الراوي تفاصيل إضافية عن الأشخاص الذين يعبرون النهر مع بني إسرائيل. فقد سار رجال الحرب من أسباط رأوبين وجاد ونصف سبط منسّى أمام بقية بني إسرائيل، تمامًا كما وعدوا موسى في القصص السابقة. ومع بقية رجال الحرب من بني إسرائيل، يُحتمل أن يكون العدد الإجمالي نحو أربعين ألف رجل مقاتل. ويكون يهوه مع هؤلاء الرجال.</w:t>
      </w:r>
    </w:p>
    <w:p>
      <w:pPr>
        <w:bidi/>
      </w:pPr>
      <w:r>
        <w:rPr>
          <w:rtl/>
          <w:cs/>
          <w:lang w:val="ar_AE" w:bidi="ar_AE"/>
        </w:rPr>
      </w:r>
      <w:r>
        <w:rPr>
          <w:rtl/>
          <w:cs/>
          <w:lang w:val="ar_AE" w:bidi="ar_AE"/>
        </w:rPr>
        <w:t>في المشهد الخامس، يجعل يهوه يشوع قائدًا عظيمًا في ذلك اليوم. وينظر جميع بني إسرائيل إلى يشوع ويرون فيه قائدًا عظيمًا. كما يحترم بنو إسرائيل يشوع بالطريقة نفسها التي كانوا يحترمون بها موسى. ويستمر هذا الاحترام وهذه الرهبة طوال حياة يشوع كلها.</w:t>
      </w:r>
    </w:p>
    <w:p>
      <w:pPr>
        <w:bidi/>
      </w:pPr>
      <w:r>
        <w:rPr>
          <w:rtl/>
          <w:cs/>
          <w:lang w:val="ar_AE" w:bidi="ar_AE"/>
        </w:rPr>
      </w:r>
      <w:r>
        <w:rPr>
          <w:rtl/>
          <w:cs/>
          <w:lang w:val="ar_AE" w:bidi="ar_AE"/>
        </w:rPr>
        <w:t>توقَّفوا هنا واختاروا مكانًا يُمثِّل الضفة الشرقية لنهر الأردن، ومكانًا آخر يُمثِّل الضفة الغربية لنهر الأردن. ويكون جميع بني إسرائيل على الضفة الغربية للنهر. أمّا النساء والأطفال من أسباط رأوبين وجاد ونصف سبط منسّى، فيبقون على الضفة الشرقية للنهر. وهم لا يُذكَرون في هذه القصة، لكنهم موجودون هناك. وأظهِروا نهر الأردن وهو يجري بين هذين المكانين. ثم أظهِروا أن المياه قد توقَّفت عن الجريان وأن قاع النهر صار جافًا. وبعد ذلك، ضعوا بعض الكهنة الذين يحملون تابوت العهد في وسط النهر. والآن، بينما تُمثِّلون القصة، يمكن للشخصيات أن تتحرَّك ذهابًا وإيابًا بين قاع النهر والضفة الغربية لنهر الأردن.</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٤: ١–١٤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الكهنة الذين يحملون تابوت العهد</w:t>
      </w:r>
    </w:p>
    <w:p>
      <w:pPr>
        <w:pStyle w:val="ListBullet"/>
        <w:bidi/>
        <w:spacing w:line="240" w:lineRule="auto"/>
        <w:ind w:left="720"/>
      </w:pPr>
      <w:r>
        <w:rPr>
          <w:rtl/>
          <w:cs/>
          <w:lang w:val="ar_AE" w:bidi="ar_AE"/>
        </w:rPr>
      </w:r>
      <w:r>
        <w:rPr>
          <w:rtl/>
          <w:cs/>
          <w:lang w:val="ar_AE" w:bidi="ar_AE"/>
        </w:rPr>
        <w:t>الرجال الاثنا عشر، رجل واحد من كل سبط</w:t>
      </w:r>
    </w:p>
    <w:p>
      <w:pPr>
        <w:pStyle w:val="ListBullet"/>
        <w:bidi/>
        <w:spacing w:line="240" w:lineRule="auto"/>
        <w:ind w:left="720"/>
      </w:pPr>
      <w:r>
        <w:rPr>
          <w:rtl/>
          <w:cs/>
          <w:lang w:val="ar_AE" w:bidi="ar_AE"/>
        </w:rPr>
      </w:r>
      <w:r>
        <w:rPr>
          <w:rtl/>
          <w:cs/>
          <w:lang w:val="ar_AE" w:bidi="ar_AE"/>
        </w:rPr>
        <w:t>المحاربون المسلَّحون من أسباط رأوبين وجاد ومنسّى.</w:t>
      </w:r>
    </w:p>
    <w:p>
      <w:pPr>
        <w:pStyle w:val="ListBullet"/>
        <w:bidi/>
        <w:spacing w:line="240" w:lineRule="auto"/>
        <w:ind w:left="720"/>
      </w:pPr>
      <w:r>
        <w:rPr>
          <w:rtl/>
          <w:cs/>
          <w:lang w:val="ar_AE" w:bidi="ar_AE"/>
        </w:rPr>
      </w:r>
      <w:r>
        <w:rPr>
          <w:rtl/>
          <w:cs/>
          <w:lang w:val="ar_AE" w:bidi="ar_AE"/>
        </w:rPr>
        <w:t>ولا تُذكَر عائلات المحاربين من أسباط رأوبين وجاد ومنسّى، لكنها كانت موجودة، إذ بقيت في شرق نهر الأردن</w:t>
      </w:r>
    </w:p>
    <w:p>
      <w:pPr>
        <w:pStyle w:val="ListBullet"/>
        <w:bidi/>
        <w:spacing w:line="240" w:lineRule="auto"/>
        <w:ind w:left="720"/>
      </w:pPr>
      <w:r>
        <w:rPr>
          <w:rtl/>
          <w:cs/>
          <w:lang w:val="ar_AE" w:bidi="ar_AE"/>
        </w:rPr>
      </w:r>
      <w:r>
        <w:rPr>
          <w:rtl/>
          <w:cs/>
          <w:lang w:val="ar_AE" w:bidi="ar_AE"/>
        </w:rPr>
        <w:t>يُذكَر موسى</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يكون جميع بني إسرائيل قد عبروا نهر الأردن. ثم يطلب يهوه من يشوع أن يختار رجلًا واحدًا من كل واحد من الأسباط الاثني عشر. ويعود هؤلاء الرجال الاثنا عشر إلى وسط قاع النهر، حيث لا يزال الكهنة واقفين حاملين تابوت العهد. ثم يختار كل رجل حجرًا يستطيع أن يحمله على كتفه. ويحمل الرجال الأحجار الاثني عشر إلى المكان الذي سيُقيم فيه الشعب معسكرهم في تلك الليلة. وهناك يضع الرجال هذه الحجارة في كومة واحدة.</w:t>
      </w:r>
    </w:p>
    <w:p>
      <w:pPr>
        <w:bidi/>
      </w:pPr>
      <w:r>
        <w:rPr>
          <w:rtl/>
          <w:cs/>
          <w:lang w:val="ar_AE" w:bidi="ar_AE"/>
        </w:rPr>
      </w:r>
      <w:r>
        <w:rPr>
          <w:rtl/>
          <w:cs/>
          <w:lang w:val="ar_AE" w:bidi="ar_AE"/>
        </w:rPr>
        <w:t>في المشهد الثاني، يدعو يشوع الرجال الاثني عشر الذين اختارهم من قبل، ويُعطيهم التعليمات التي أعطاها له يهوه. كما يُضيف يشوع بعض الشروحات الإضافية. ويقول يشوع إن هذه الحجارة ستُستخدَم لإقامة تذكار، أي شيء يُذكِّر بني إسرائيل بما فعله يهوه لأجلهم في ذلك اليوم. ثم يُخبِر يشوع الرجال أن الأطفال سيسألون في المستقبل عن كومة الحجارة هذه. وعندما يسأل الأطفال، ينبغي للكبار أن يشرحوا ما فعله يهوه لبني إسرائيل. لقد أوقف يهوه جريان مياه النهر حتى يتمكَّن الشعب من العبور على أرض يابسة. ولذلك تكون هذه الحجارة تذكارًا إلى الأبد.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الرجال الاثني عشر: "كيف تشعرون تجاه هذه المهمة؟" قد تسمعون:</w:t>
      </w:r>
    </w:p>
    <w:p>
      <w:pPr>
        <w:pStyle w:val="ListBullet"/>
        <w:bidi/>
        <w:spacing w:line="240" w:lineRule="auto"/>
        <w:ind w:left="720"/>
      </w:pPr>
      <w:r>
        <w:rPr>
          <w:rtl/>
          <w:cs/>
          <w:lang w:val="ar_AE" w:bidi="ar_AE"/>
        </w:rPr>
      </w:r>
      <w:r>
        <w:rPr>
          <w:rtl/>
          <w:cs/>
          <w:lang w:val="ar_AE" w:bidi="ar_AE"/>
        </w:rPr>
        <w:t>واسألوا يشوع: "بماذا تشعر؟"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يواصل الكهنة الذين يحملون تابوت العهد عبور النهر، ويخرجون من قاع النهر ليكونوا مع بقية بني إسرائيل على الضفة الغربية لنهر الأردن.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الكهنة: "بمَ كنتم تشعرون عندما كنتم واقفين في وسط قاع النهر اليابس؟"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يصف الراوي رجال الحرب الذين يعبرون أمام بقية بني إسرائيل. فيقود رجال الحرب من أسباط رأوبين وجاد ونصف سبط منسّى بني إسرائيل في عبور قاع النهر اليابس. ومع بقية بني إسرائيل، يكون هناك أربعون ألف رجل حرب، وجميعهم مستعدون للقتال. ويكون يهوه مع هؤلاء الرجال.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هؤلاء الرجال: "كيف تشعرون؟"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الخامس: يجعل يهوه يشوع قائدًا عظيمًا في نظر جميع بني إسرائيل. وطوال حياة يشوع، ينظر الشعب إليه بالرهبة والاحترام نفسيهما اللذين كانا لديهم تجاه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يشوع: "كيف تشعر اليوم؟" قد تسمعون:</w:t>
      </w:r>
    </w:p>
    <w:p>
      <w:pPr>
        <w:pStyle w:val="ListBullet"/>
        <w:bidi/>
        <w:spacing w:line="240" w:lineRule="auto"/>
        <w:ind w:left="720"/>
      </w:pPr>
      <w:r>
        <w:rPr>
          <w:rtl/>
          <w:cs/>
          <w:lang w:val="ar_AE" w:bidi="ar_AE"/>
        </w:rPr>
      </w:r>
      <w:r>
        <w:rPr>
          <w:rtl/>
          <w:cs/>
          <w:lang w:val="ar_AE" w:bidi="ar_AE"/>
        </w:rPr>
        <w:t>اسألوا بني إسرائيل: "بمَ تشعرون؟" قد تسمعون: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٤: ١–١٤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بعد أن يعبر جميع </w:t>
      </w:r>
      <w:r>
        <w:rPr>
          <w:b/>
          <w:rtl/>
          <w:cs/>
          <w:lang w:val="ar_AE" w:bidi="ar_AE"/>
        </w:rPr>
        <w:t>بني إسرائيل</w:t>
      </w:r>
      <w:r>
        <w:rPr>
          <w:rtl/>
          <w:cs/>
          <w:lang w:val="ar_AE" w:bidi="ar_AE"/>
        </w:rPr>
        <w:t xml:space="preserve"> </w:t>
      </w:r>
      <w:r>
        <w:rPr>
          <w:b/>
          <w:rtl/>
          <w:cs/>
          <w:lang w:val="ar_AE" w:bidi="ar_AE"/>
        </w:rPr>
        <w:t>نهر الأردن</w:t>
      </w:r>
      <w:r>
        <w:rPr>
          <w:rtl/>
          <w:cs/>
          <w:lang w:val="ar_AE" w:bidi="ar_AE"/>
        </w:rPr>
        <w:t xml:space="preserve">، </w:t>
      </w:r>
      <w:r>
        <w:rPr>
          <w:b/>
          <w:rtl/>
          <w:cs/>
          <w:lang w:val="ar_AE" w:bidi="ar_AE"/>
        </w:rPr>
        <w:t>يتكلَّم</w:t>
      </w:r>
      <w:r>
        <w:rPr>
          <w:rtl/>
          <w:cs/>
          <w:lang w:val="ar_AE" w:bidi="ar_AE"/>
        </w:rPr>
        <w:t xml:space="preserve"> يهوه مع يشوع. الرب (يهوه) هو الاسم الشخصي للرب. استخدموا الكلمات نفسها التي استخدمتموها من قبل لكلمات "يهوه"، و"الأمَّة"، و"نهر الأردن". وقد جرت مناقشة المصطلحات "</w:t>
      </w:r>
      <w:r>
        <w:rPr>
          <w:rtl/>
          <w:cs/>
          <w:lang w:val="ar_AE" w:bidi="ar_AE"/>
        </w:rPr>
        <w:t>يهوه</w:t>
      </w:r>
      <w:r>
        <w:rPr>
          <w:rtl/>
          <w:cs/>
          <w:lang w:val="ar_AE" w:bidi="ar_AE"/>
        </w:rPr>
        <w:t>"، و</w:t>
      </w:r>
      <w:r>
        <w:rPr>
          <w:rtl/>
          <w:cs/>
          <w:lang w:val="ar_AE" w:bidi="ar_AE"/>
        </w:rPr>
        <w:t>"الأمَّة"،</w:t>
      </w:r>
      <w:r>
        <w:rPr>
          <w:rtl/>
          <w:cs/>
          <w:lang w:val="ar_AE" w:bidi="ar_AE"/>
        </w:rPr>
        <w:t xml:space="preserve"> و"</w:t>
      </w:r>
      <w:r>
        <w:rPr>
          <w:rtl/>
          <w:cs/>
          <w:lang w:val="ar_AE" w:bidi="ar_AE"/>
        </w:rPr>
        <w:t>نهر الأردن</w:t>
      </w:r>
      <w:r>
        <w:rPr>
          <w:rtl/>
          <w:cs/>
          <w:lang w:val="ar_AE" w:bidi="ar_AE"/>
        </w:rPr>
        <w:t>" في "قاموس الكلمات الرئيسية".</w:t>
      </w:r>
    </w:p>
    <w:p>
      <w:pPr>
        <w:bidi/>
      </w:pPr>
      <w:r>
        <w:rPr>
          <w:rtl/>
          <w:cs/>
          <w:lang w:val="ar_AE" w:bidi="ar_AE"/>
        </w:rPr>
      </w:r>
      <w:r>
        <w:rPr>
          <w:rtl/>
          <w:cs/>
          <w:lang w:val="ar_AE" w:bidi="ar_AE"/>
        </w:rPr>
        <w:t xml:space="preserve">ثم يطلب يشوع من الرجال الاثني عشر الذين اختارهم أن يذهبوا إلى وسط النهر أمام " تابوتِ الرَّبِّ إلهِكُمْ". وهذا هو الصندوق المقدَّس نفسه الذي </w:t>
      </w:r>
      <w:r>
        <w:rPr>
          <w:b/>
          <w:rtl/>
          <w:cs/>
          <w:lang w:val="ar_AE" w:bidi="ar_AE"/>
        </w:rPr>
        <w:t>يُسمَّى "تابوت العهد"</w:t>
      </w:r>
      <w:r>
        <w:rPr>
          <w:rtl/>
          <w:cs/>
          <w:lang w:val="ar_AE" w:bidi="ar_AE"/>
        </w:rPr>
        <w:t xml:space="preserve">. لكن يشوع يُعطي هذا الصندوق المقدَّس اسمًا مختلفًا في هذا الموضع. وعند الترجمة، يجب أن تتأكَّدوا من أن الناس يفهمون أن المقصود هو الصندوق نفسه. ويُناقَش </w:t>
      </w:r>
      <w:r>
        <w:rPr>
          <w:b/>
          <w:rtl/>
          <w:cs/>
          <w:lang w:val="ar_AE" w:bidi="ar_AE"/>
        </w:rPr>
        <w:t>تعبير "تابوت العهد"</w:t>
      </w:r>
      <w:r>
        <w:rPr>
          <w:rtl/>
          <w:cs/>
          <w:lang w:val="ar_AE" w:bidi="ar_AE"/>
        </w:rPr>
        <w:t xml:space="preserve"> في "قاموس الكلمات الرئيسية". ويظهر تعبير "</w:t>
      </w:r>
      <w:r>
        <w:rPr>
          <w:b/>
          <w:rtl/>
          <w:cs/>
          <w:lang w:val="ar_AE" w:bidi="ar_AE"/>
        </w:rPr>
        <w:t>الرَّبِّ إلهِكُمْ</w:t>
      </w:r>
      <w:r>
        <w:rPr>
          <w:rtl/>
          <w:cs/>
          <w:lang w:val="ar_AE" w:bidi="ar_AE"/>
        </w:rPr>
        <w:t xml:space="preserve">" كثيرًا في الأسفار المقدَّسة. لذلك استخدموا الكلمات نفسها التي اعتدتم استخدامها في الترجمة، وتذكَّروا أن كلمة </w:t>
      </w:r>
      <w:r>
        <w:rPr>
          <w:rtl/>
          <w:cs/>
          <w:lang w:val="ar_AE" w:bidi="ar_AE"/>
        </w:rPr>
        <w:t>"إله"</w:t>
      </w:r>
      <w:r>
        <w:rPr>
          <w:rtl/>
          <w:cs/>
          <w:lang w:val="ar_AE" w:bidi="ar_AE"/>
        </w:rPr>
        <w:t xml:space="preserve"> موجودة أيضًا في "قاموس الكلمات الرئيسية".</w:t>
      </w:r>
    </w:p>
    <w:p>
      <w:pPr>
        <w:bidi/>
      </w:pPr>
      <w:r>
        <w:rPr>
          <w:rtl/>
          <w:cs/>
          <w:lang w:val="ar_AE" w:bidi="ar_AE"/>
        </w:rPr>
      </w:r>
      <w:r>
        <w:rPr>
          <w:rtl/>
          <w:cs/>
          <w:lang w:val="ar_AE" w:bidi="ar_AE"/>
        </w:rPr>
        <w:t xml:space="preserve">ويقول يشوع للرجال الاثني عشر إن على كل رجل أن يحمل حجرًا من قاع النهر، من الموضع الذي يقف فيه </w:t>
      </w:r>
      <w:r>
        <w:rPr>
          <w:b/>
          <w:rtl/>
          <w:cs/>
          <w:lang w:val="ar_AE" w:bidi="ar_AE"/>
        </w:rPr>
        <w:t>الكهنة</w:t>
      </w:r>
      <w:r>
        <w:rPr>
          <w:rtl/>
          <w:cs/>
          <w:lang w:val="ar_AE" w:bidi="ar_AE"/>
        </w:rPr>
        <w:t>، ثم ينقل الحجر إلى المكان الذي سيُقيم فيه بنو إسرائيل معسكرهم في تلك الليلة. استخدموا الكلمة نفسها التي استخدمتموها من قبل لكلمة "كهنة"، وتذكَّروا أن كلمة "</w:t>
      </w:r>
      <w:r>
        <w:rPr>
          <w:rtl/>
          <w:cs/>
          <w:lang w:val="ar_AE" w:bidi="ar_AE"/>
        </w:rPr>
        <w:t>كاهن</w:t>
      </w:r>
      <w:r>
        <w:rPr>
          <w:rtl/>
          <w:cs/>
          <w:lang w:val="ar_AE" w:bidi="ar_AE"/>
        </w:rPr>
        <w:t xml:space="preserve">" موجودة في "قاموس الكلمات الرئيسية". ويستخدم الرجال الحجارة لبناء </w:t>
      </w:r>
      <w:r>
        <w:rPr>
          <w:b/>
          <w:rtl/>
          <w:cs/>
          <w:lang w:val="ar_AE" w:bidi="ar_AE"/>
        </w:rPr>
        <w:t>تذكار</w:t>
      </w:r>
      <w:r>
        <w:rPr>
          <w:rtl/>
          <w:cs/>
          <w:lang w:val="ar_AE" w:bidi="ar_AE"/>
        </w:rPr>
        <w:t xml:space="preserve"> يكون </w:t>
      </w:r>
      <w:r>
        <w:rPr>
          <w:b/>
          <w:rtl/>
          <w:cs/>
          <w:lang w:val="ar_AE" w:bidi="ar_AE"/>
        </w:rPr>
        <w:t>علامة</w:t>
      </w:r>
      <w:r>
        <w:rPr>
          <w:rtl/>
          <w:cs/>
          <w:lang w:val="ar_AE" w:bidi="ar_AE"/>
        </w:rPr>
        <w:t xml:space="preserve"> للشعب. وفي الأجيال القادمة، سيسأل الأطفال عن معنى هذه الحجارة. وقد يكون التذكار أي شيء، لكن التذكار في هذه القصة هو نُصب من الحجارة أُقيم ليُذكِّر الناس بحدث معيَّن. أمّا "العلامة" في هذه القصة فهي شيء يُوصل رسالة معيَّنة. وستُذكِّر هذه الحجارة بني إسرائيل بما فعله يهوه لأجلهم عندما أوقف مياه النهر حتى يتمكَّن الشعب من العبور على أرض يابسة.</w:t>
      </w:r>
    </w:p>
    <w:p>
      <w:pPr>
        <w:bidi/>
      </w:pPr>
      <w:r>
        <w:rPr>
          <w:rtl/>
          <w:cs/>
          <w:lang w:val="ar_AE" w:bidi="ar_AE"/>
        </w:rPr>
      </w:r>
      <w:r>
        <w:rPr>
          <w:rtl/>
          <w:cs/>
          <w:lang w:val="ar_AE" w:bidi="ar_AE"/>
        </w:rPr>
        <w:t xml:space="preserve">توقَّفوا هنا وناقشوا الكلمات التي ستستخدمونها للتعبير عن </w:t>
      </w:r>
      <w:r>
        <w:rPr>
          <w:b/>
          <w:rtl/>
          <w:cs/>
          <w:lang w:val="ar_AE" w:bidi="ar_AE"/>
        </w:rPr>
        <w:t>"تذكار"</w:t>
      </w:r>
      <w:r>
        <w:rPr>
          <w:rtl/>
          <w:cs/>
          <w:lang w:val="ar_AE" w:bidi="ar_AE"/>
        </w:rPr>
        <w:t xml:space="preserve"> و</w:t>
      </w:r>
      <w:r>
        <w:rPr>
          <w:b/>
          <w:rtl/>
          <w:cs/>
          <w:lang w:val="ar_AE" w:bidi="ar_AE"/>
        </w:rPr>
        <w:t>"علامة"</w:t>
      </w:r>
      <w:r>
        <w:rPr>
          <w:rtl/>
          <w:cs/>
          <w:lang w:val="ar_AE" w:bidi="ar_AE"/>
        </w:rPr>
        <w:t>. أوقِفوا الاستماع إلى هذا التسجيل الصوتي هنا.</w:t>
      </w:r>
    </w:p>
    <w:p>
      <w:pPr>
        <w:bidi/>
      </w:pPr>
      <w:r>
        <w:rPr>
          <w:rtl/>
          <w:cs/>
          <w:lang w:val="ar_AE" w:bidi="ar_AE"/>
        </w:rPr>
      </w:r>
      <w:r>
        <w:rPr>
          <w:rtl/>
          <w:cs/>
          <w:lang w:val="ar_AE" w:bidi="ar_AE"/>
        </w:rPr>
        <w:t>ويعبر أيضًا المحاربون، أو رجال الحرب، من أسباط رأوبين وجاد ونصف سبط منسّى النهر مع بقية الشعب. استخدموا الأسماء نفسها التي استخدمتموها من قبل لهذه الأسباط في ترجماتكم السابقة.</w:t>
      </w:r>
    </w:p>
    <w:p>
      <w:pPr>
        <w:bidi/>
      </w:pPr>
      <w:r>
        <w:rPr>
          <w:rtl/>
          <w:cs/>
          <w:lang w:val="ar_AE" w:bidi="ar_AE"/>
        </w:rPr>
      </w:r>
      <w:r>
        <w:rPr>
          <w:rtl/>
          <w:cs/>
          <w:lang w:val="ar_AE" w:bidi="ar_AE"/>
        </w:rPr>
        <w:t xml:space="preserve">ويجعل يهوه يشوع قائدًا عظيمًا. ويحترم الشعب يشوع بالطريقة نفسها التي احترموا بها موسى. كما ينظر الشعب إلى يشوع </w:t>
      </w:r>
      <w:r>
        <w:rPr>
          <w:b/>
          <w:rtl/>
          <w:cs/>
          <w:lang w:val="ar_AE" w:bidi="ar_AE"/>
        </w:rPr>
        <w:t>بالمهابة</w:t>
      </w:r>
      <w:r>
        <w:rPr>
          <w:rtl/>
          <w:cs/>
          <w:lang w:val="ar_AE" w:bidi="ar_AE"/>
        </w:rPr>
        <w:t xml:space="preserve"> نفسها التي كانوا ينظرون بها إلى موسى. ويعني تعبير "المهابة" أن الإنسان يشعر تجاه ذلك الشخص بالخوف، والتوقير، والانبهار.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4:15–5:1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٤: ١٥ – ٥: ١ واحتفظوا بهذا المقطع في قلوبكم.</w:t>
      </w:r>
    </w:p>
    <w:p>
      <w:pPr>
        <w:bidi/>
      </w:pPr>
      <w:r>
        <w:rPr>
          <w:rtl/>
          <w:cs/>
          <w:lang w:val="ar_AE" w:bidi="ar_AE"/>
        </w:rPr>
      </w:r>
      <w:r>
        <w:rPr>
          <w:rtl/>
          <w:cs/>
          <w:lang w:val="ar_AE" w:bidi="ar_AE"/>
        </w:rPr>
        <w:t>استمعوا إلى نسخة صوتية من سِفر يشوع ٤: ١٥ – ٥: ١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٤: ١٥ – ٥: ١ من الترجمة الأسهل للفهم.</w:t>
      </w:r>
    </w:p>
    <w:p>
      <w:pPr>
        <w:bidi/>
      </w:pPr>
      <w:r>
        <w:rPr>
          <w:rtl/>
          <w:cs/>
          <w:lang w:val="ar_AE" w:bidi="ar_AE"/>
        </w:rPr>
      </w:r>
      <w:r>
        <w:rPr>
          <w:rtl/>
          <w:cs/>
          <w:lang w:val="ar_AE" w:bidi="ar_AE"/>
        </w:rPr>
        <w:t>يُختَتم في هذا المقطع سردُ قصة عبور بني إسرائيل نهر الأردن. ويُكرِّر الراوي ما حدث ويُلخِّصه، كما يضيف بعض التفاصيل الأخرى. في المقطع السابق، عبر بنو إسرائيل نهر الأردن على أرض يابسة، ثم خرج الكهنة من قاع النهر اليابس وهم يحملون تابوت العهد. أمّا هذا المقطع، فيبدأ في الوقت الذي لا يزال فيه الكهنة وتابوت العهد في وسط قاع النهر. ويعود الراوي إلى جزء معيَّن من القصة ليركِّز عليه ويُقدِّم معلومات إضافية عنه.</w:t>
      </w:r>
    </w:p>
    <w:p>
      <w:pPr>
        <w:bidi/>
      </w:pPr>
      <w:r>
        <w:rPr>
          <w:rtl/>
          <w:cs/>
          <w:lang w:val="ar_AE" w:bidi="ar_AE"/>
        </w:rPr>
      </w:r>
      <w:r>
        <w:rPr>
          <w:rtl/>
          <w:cs/>
          <w:lang w:val="ar_AE" w:bidi="ar_AE"/>
        </w:rPr>
        <w:t>ويطلب يهوه من يشوع أن يأمر الكهنة بالخروج من قاع النهر وهم يحملون "تابوت الشهادة"، وهو الاسم نفسه الذي يُطلَق أيضًا على "تابوت العهد". ويفعل يشوع كما يأمره يهوه، فيأمر الكهنة الذين يحملون تابوت العهد أن يخرجوا من قاع النهر. وما إن يقف الكهنة على الضفة الغربية لنهر الأردن حتى تعود مياه الأردن إلى الجريان من جديد. ويكون مقدار المياه كبيرًا جدًا حتى إن النهر يفيض على ضفتيه ويغمر تلك المنطقة.</w:t>
      </w:r>
    </w:p>
    <w:p>
      <w:pPr>
        <w:bidi/>
      </w:pPr>
      <w:r>
        <w:rPr>
          <w:rtl/>
          <w:cs/>
          <w:lang w:val="ar_AE" w:bidi="ar_AE"/>
        </w:rPr>
      </w:r>
      <w:r>
        <w:rPr>
          <w:rtl/>
          <w:cs/>
          <w:lang w:val="ar_AE" w:bidi="ar_AE"/>
        </w:rPr>
        <w:t>ويعبر بنو إسرائيل النهر في اليوم العاشر من الشهر الأول. وكان بنو إسرائيل يستخدمون تقويمًا قمريًا، أي تقويمًا يبدأ فيه الشهر الجديد مع ظهور القمر الجديد. وكان الشهر الأول يقع بين شهري مارس وأبريل. وقد تاه بنو إسرائيل في البرية أربعين سنة بعد خروجهم من مصر. ويعتقد معظم الناس أن الأحداث الواردة في هذا المقطع تحدث في الشهر الأول من السنة الحادية والأربعين بعد الخروج من مصر.</w:t>
      </w:r>
    </w:p>
    <w:p>
      <w:pPr>
        <w:bidi/>
      </w:pPr>
      <w:r>
        <w:rPr>
          <w:rtl/>
          <w:cs/>
          <w:lang w:val="ar_AE" w:bidi="ar_AE"/>
        </w:rPr>
      </w:r>
      <w:r>
        <w:rPr>
          <w:rtl/>
          <w:cs/>
          <w:lang w:val="ar_AE" w:bidi="ar_AE"/>
        </w:rPr>
        <w:t>ويعبر الشعب النهر ويُقيم أول معسكر له في مكان يُسمَّى الجلجال، يقع شرق أريحا. وهذا يعني أن المعسكر يقع بين أريحا ونهر الأردن. ولا نعرف الموقع الدقيق للجلجال. وسيظهر هذا الاسم مرة أخرى في أسفار أخرى من العهد القديم، لكننا لا نعرف إن كان الجلجال المذكور لاحقًا هو نفسه هذا الجلجال أم لا. ويذهب الشعب إلى هذا المكان ليُقيم فيه معسكره، ويجعلهم يشوع يُقيمون كومة من الأحجار الاثني عشر التي أخذوها من النهر في موضع المعسكر، كما تعلَّمنا في المقطع السابق.</w:t>
      </w:r>
    </w:p>
    <w:p>
      <w:pPr>
        <w:bidi/>
      </w:pPr>
      <w:r>
        <w:rPr>
          <w:rtl/>
          <w:cs/>
          <w:lang w:val="ar_AE" w:bidi="ar_AE"/>
        </w:rPr>
      </w:r>
      <w:r>
        <w:rPr>
          <w:rtl/>
          <w:cs/>
          <w:lang w:val="ar_AE" w:bidi="ar_AE"/>
        </w:rPr>
        <w:t>وبعد أن يضع الرجال الحجارة الاثني عشر في كومة، يتكلَّم يشوع مع بني إسرائيل. ويُخبِرهم أن أبناءهم، أو نسلهم، سيسألون في المستقبل عن سبب وجود هذه الحجارة الاثني عشر. وسيسأل النسل عن معنى هذه الحجارة. لذلك يُخبِر يشوع بني إسرائيل أن هذه الحجارة ستُذكِّر نسل بني إسرائيل بأن يهوه أوقف جريان نهر الأردن حتى يتمكَّن بنو إسرائيل من العبور على أرض يابسة. وبالطريقة نفسها، كان يهوه قد شقَّ البحر الأحمر لبني إسرائيل ليعبروا فيه عند خروجهم من أرض مصر. ويقول يشوع إن جميع الشعوب ستعرف الآن أن يد يهوه قوية، وهي طريقة أخرى للتعبير عن عظمة قوة يهوه. وبسبب قوة يهوه العظيمة، يجب على الناس أن يخافوا يهوه، إله بني إسرائيل، إلى الأبد. وبعبارة أخرى، سيُدرك الناس جلال يهوه ويثقون بأنه يفعل ما يعد به.</w:t>
      </w:r>
    </w:p>
    <w:p>
      <w:pPr>
        <w:bidi/>
      </w:pPr>
      <w:r>
        <w:rPr>
          <w:rtl/>
          <w:cs/>
          <w:lang w:val="ar_AE" w:bidi="ar_AE"/>
        </w:rPr>
      </w:r>
      <w:r>
        <w:rPr>
          <w:rtl/>
          <w:cs/>
          <w:lang w:val="ar_AE" w:bidi="ar_AE"/>
        </w:rPr>
        <w:t>وكان الأموريون والكنعانيون يعيشون غرب نهر الأردن. ومع أننا سمعنا أسماء كثيرة للشعوب التي تسكن كنعان، فإن اسمي "الأموريين" و"الكنعانيين" يُستخدمان كثيرًا للإشارة إلى جميع هذه الشعوب معًا. ويسمع ملوك هذه الشعوب كيف أوقف يهوه مياه نهر الأردن لأجل بني إسرائيل. وفي تلك الأرض، كانت لكل مدينة مَلِكها الخاص. وكان الملك يحكم المدينة والقرى الصغيرة المحيطة بها. وعندما يسمع هؤلاء الملوك جميعًا هذا الخبر، تذوب قلوبهم ويصيبهم الخوف الشديد حتى يعجزوا عن التصرُّف.</w:t>
      </w:r>
    </w:p>
    <w:p>
      <w:pPr>
        <w:bidi/>
      </w:pPr>
      <w:r>
        <w:rPr>
          <w:rtl/>
          <w:cs/>
          <w:lang w:val="ar_AE" w:bidi="ar_AE"/>
        </w:rPr>
      </w:r>
      <w:r>
        <w:rPr>
          <w:rtl/>
          <w:cs/>
          <w:lang w:val="ar_AE" w:bidi="ar_AE"/>
        </w:rPr>
        <w:t>توقَّفوا هنا وناقشوا السؤال التالي: تحدَّثوا عن حدث رهيب يوشك أن يحدث. وقد يكون هذا الحدث عاصفة شديدة، أو حربًا، أو أي كارثة أخرى. صفوا كيف يشعر الناس في مثل هذه الظروف، وما الأشياء التي يفعلونها ليستعدوا لهذا الحدث المخيف؟ أوقِفوا الاستماع إلى التسجيل الصوتي هنا.</w:t>
      </w:r>
    </w:p>
    <w:p>
      <w:pPr>
        <w:bidi/>
      </w:pPr>
      <w:r>
        <w:rPr>
          <w:rtl/>
          <w:cs/>
          <w:lang w:val="ar_AE" w:bidi="ar_AE"/>
        </w:rPr>
      </w:r>
      <w:r>
        <w:rPr>
          <w:rtl/>
          <w:cs/>
          <w:lang w:val="ar_AE" w:bidi="ar_AE"/>
        </w:rPr>
        <w:t>توقَّفوا هنا وانظروا إلى الخريطة التي تُظهِر الجلجال والأماكن التي تعيش فيها الشعوب المختلفة في كنعان. أوقِفوا الاستماع إلى التسجيل الصوتي هنا.</w:t>
      </w:r>
    </w:p>
    <w:p>
      <w:pPr>
        <w:bidi/>
      </w:pPr>
      <w:r>
        <w:rPr>
          <w:rtl/>
          <w:cs/>
          <w:lang w:val="ar_AE" w:bidi="ar_AE"/>
        </w:rPr>
      </w:r>
      <w:r>
        <w:rPr>
          <w:rtl/>
          <w:cs/>
          <w:lang w:val="ar_AE" w:bidi="ar_AE"/>
        </w:rPr>
        <w:t>وينتشر خبر ما فعله يهوه لأجل بني إسرائيل بسرعة في جميع المدن الواقعة على جانبي نهر الأردن، فيشعر جميع سكان تلك المناطق بخوف شديد.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٤: ١٥ – ٥: ١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يأمر يهوه يشوع أن يطلب من الكهنة الذين يحملون تابوت الشهادة، أو تابوت العهد، أن يخرجوا من قاع النهر اليابس. يطيع يشوع يهوه. وفور خروج الكهنة من قاع النهر، يبدأ الماء في الجريان من جديد.</w:t>
      </w:r>
    </w:p>
    <w:p>
      <w:pPr>
        <w:bidi/>
      </w:pPr>
      <w:r>
        <w:rPr>
          <w:rtl/>
          <w:cs/>
          <w:lang w:val="ar_AE" w:bidi="ar_AE"/>
        </w:rPr>
      </w:r>
      <w:r>
        <w:rPr>
          <w:b/>
          <w:rtl/>
          <w:cs/>
          <w:lang w:val="ar_AE" w:bidi="ar_AE"/>
        </w:rPr>
        <w:t>في المشهد الثاني:</w:t>
      </w:r>
      <w:r>
        <w:rPr>
          <w:rtl/>
          <w:cs/>
          <w:lang w:val="ar_AE" w:bidi="ar_AE"/>
        </w:rPr>
        <w:t xml:space="preserve"> ينصب بنو إسرائيل خيامهم في الجلجال. ويُقيم يشوع كومة الأحجار الاثنا عشر. ثم يشرح يشوع لبني إسرائيل كيف يفسِّرون لأولادهم ما حدث في ذلك اليوم.</w:t>
      </w:r>
    </w:p>
    <w:p>
      <w:pPr>
        <w:bidi/>
      </w:pPr>
      <w:r>
        <w:rPr>
          <w:rtl/>
          <w:cs/>
          <w:lang w:val="ar_AE" w:bidi="ar_AE"/>
        </w:rPr>
      </w:r>
      <w:r>
        <w:rPr>
          <w:b/>
          <w:rtl/>
          <w:cs/>
          <w:lang w:val="ar_AE" w:bidi="ar_AE"/>
        </w:rPr>
        <w:t>في المشهد الثالث:</w:t>
      </w:r>
      <w:r>
        <w:rPr>
          <w:rtl/>
          <w:cs/>
          <w:lang w:val="ar_AE" w:bidi="ar_AE"/>
        </w:rPr>
        <w:t xml:space="preserve"> يسمع ملوك الأموريين وملوك الكنعانيين بما حدث عندما جفَّ النهر. فيشعرون جميعًا بخوف شديد من بني إسرائيل، ومن الأمور التي قد يفعلها يهوه.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الكهنة اللاويون الذين يحملون تابوت الشهادة، أو تابوت العهد</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وملوك الأموريين وملوك الكنعانيين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يُعَدُّ هذا المقطع تلخيصًا للأحداث الواردة في المقطع السابق. وكان رواة القصص عند بني إسرائيل يكرِّرون المعلومات كثيرًا ويضيفون مزيدًا من التفاصيل ليُظهروا مدى أهمية الحدث بالنسبة إلى بني إسرائيل. في المشهد الأول، يأمر يهوه يشوع أن يطلب من الكهنة الواقفين في وسط قاع النهر مع تابوت الشهادة، أو تابوت العهد، أن يصعدوا من قاع النهر. ويفعل يشوع تمامًا كما قال يهوه. وتذكَّروا أن الكهنة يقفون في قاع النهر اليابس، ولذلك فهم على الأرجح في مستوى أخفض من ضفتي النهر. لذلك يحتاج الكهنة إلى الصعود من قاع النهر إلى الأرض المرتفعة عند جانبه. وفور خروج الكهنة من قاع النهر، أو فور أن تلامس أقدامهم الأرض عند جانب النهر، يبدأ الماء في الجريان من جديد. وكان النهر في حالة فيضان، أي إن المياه كانت تفيض خارج ضفافه.</w:t>
      </w:r>
    </w:p>
    <w:p>
      <w:pPr>
        <w:bidi/>
      </w:pPr>
      <w:r>
        <w:rPr>
          <w:rtl/>
          <w:cs/>
          <w:lang w:val="ar_AE" w:bidi="ar_AE"/>
        </w:rPr>
      </w:r>
      <w:r>
        <w:rPr>
          <w:rtl/>
          <w:cs/>
          <w:lang w:val="ar_AE" w:bidi="ar_AE"/>
        </w:rPr>
        <w:t>توقَّفوا هنا وناقشوا كمجموعة: تخيَّلوا أن شخصًا يقف في قاع نهر جاف، أو في حفرة أو خندق منخفض. ثم صفوا كيف يخرج من المنطقة المنخفضة إلى الأرض المرتفعة المحيطة بها. ما الكلمات أو العبارات التي تستخدمونها لوصف خروج شخص من مكان منخفض إلى أرض مستوية؟ كيف ستصفون صعود الكهنة من قاع النهر اليابس إلى الأرض المستوية عند جانب النهر؟ أوقِفوا الاستماع إلى هذا التسجيل الصوتي هنا.</w:t>
      </w:r>
    </w:p>
    <w:p>
      <w:pPr>
        <w:bidi/>
      </w:pPr>
      <w:r>
        <w:rPr>
          <w:rtl/>
          <w:cs/>
          <w:lang w:val="ar_AE" w:bidi="ar_AE"/>
        </w:rPr>
      </w:r>
      <w:r>
        <w:rPr>
          <w:rtl/>
          <w:cs/>
          <w:lang w:val="ar_AE" w:bidi="ar_AE"/>
        </w:rPr>
        <w:t>لقد حدث هذا الجزء من القصة بالفعل في المقطع السابق. لكن الراوي يكرِّره ليؤكِّد أن هذه المعجزة مرتبطة بحضور تابوت العهد. فقد كان تابوت العهد يبيِّن أن يهوه مع بني إسرائيل.</w:t>
      </w:r>
    </w:p>
    <w:p>
      <w:pPr>
        <w:bidi/>
      </w:pPr>
      <w:r>
        <w:rPr>
          <w:rtl/>
          <w:cs/>
          <w:lang w:val="ar_AE" w:bidi="ar_AE"/>
        </w:rPr>
      </w:r>
      <w:r>
        <w:rPr>
          <w:rtl/>
          <w:cs/>
          <w:lang w:val="ar_AE" w:bidi="ar_AE"/>
        </w:rPr>
        <w:t>توقَّفوا هنا وناقشوا السؤال التالي: اطلبوا من أحد الأشخاص أن يروي للمجموعة حدثًا تاريخيًا مهمًا في ثقافتكم. كيف يُلفت الراوي الانتباه إلى الأجزاء المهمة من القصة؟ أوقِفوا الاستماع إلى التسجيل الصوتي هنا.</w:t>
      </w:r>
    </w:p>
    <w:p>
      <w:pPr>
        <w:bidi/>
      </w:pPr>
      <w:r>
        <w:rPr>
          <w:rtl/>
          <w:cs/>
          <w:lang w:val="ar_AE" w:bidi="ar_AE"/>
        </w:rPr>
      </w:r>
      <w:r>
        <w:rPr>
          <w:rtl/>
          <w:cs/>
          <w:lang w:val="ar_AE" w:bidi="ar_AE"/>
        </w:rPr>
        <w:t>تُطلِق بعض الترجمات على الصندوق المقدس الذي يحمله الكهنة اسم "تابوت الشهادة" بدلًا من "تابوت العهد". وكلمة "شهادة" تعني "شاهد" أو "تذكار". ونحن نعلم أن اللوحين اللذين كُتبت عليهما الوصايا العشر من يهوه موجودان داخل هذا الصندوق. وكان هذا الصندوق يُذكِّر بني إسرائيل بأن يهوه معهم. وهو نفس الصندوق الذي أمر يهوه موسى بصنعه، وهو نفسه المذكور في المقاطع السابقة. ويستخدم الراوي اسم "تابوت الشهادة" ليؤكِّد أهمية تذكُّر أن يهوه حاضر مع الشعب.</w:t>
      </w:r>
    </w:p>
    <w:p>
      <w:pPr>
        <w:bidi/>
      </w:pPr>
      <w:r>
        <w:rPr>
          <w:rtl/>
          <w:cs/>
          <w:lang w:val="ar_AE" w:bidi="ar_AE"/>
        </w:rPr>
      </w:r>
      <w:r>
        <w:rPr>
          <w:rtl/>
          <w:cs/>
          <w:lang w:val="ar_AE" w:bidi="ar_AE"/>
        </w:rPr>
        <w:t>ومن المهم أيضًا أن نتذكَّر أنه في المقاطع السابقة، عندما دخل الكهنة الذين يحملون تابوت العهد إلى النهر، توقَّف جريان الماء. والآن نرى أنه عندما خرج الكهنة الذين يحملون تابوت العهد من قاع النهر اليابس، عاد الماء إلى الجريان مرة أخرى.</w:t>
      </w:r>
    </w:p>
    <w:p>
      <w:pPr>
        <w:bidi/>
      </w:pPr>
      <w:r>
        <w:rPr>
          <w:rtl/>
          <w:cs/>
          <w:lang w:val="ar_AE" w:bidi="ar_AE"/>
        </w:rPr>
      </w:r>
      <w:r>
        <w:rPr>
          <w:rtl/>
          <w:cs/>
          <w:lang w:val="ar_AE" w:bidi="ar_AE"/>
        </w:rPr>
        <w:t>في المشهد الثاني، يذهب بنو إسرائيل إلى الجلجال لينصبوا معسكرهم هناك. ويقع الجلجال بين النهر وأريحا.</w:t>
      </w:r>
    </w:p>
    <w:p>
      <w:pPr>
        <w:bidi/>
      </w:pPr>
      <w:r>
        <w:rPr>
          <w:rtl/>
          <w:cs/>
          <w:lang w:val="ar_AE" w:bidi="ar_AE"/>
        </w:rPr>
      </w:r>
      <w:r>
        <w:rPr>
          <w:rtl/>
          <w:cs/>
          <w:lang w:val="ar_AE" w:bidi="ar_AE"/>
        </w:rPr>
        <w:t>توقَّفوا هنا، وانظروا مرة أخرى إلى الخريطة التي توضِّح موقع الجلجال، إذا احتجتم إلى ذلك. أوقِفوا الاستماع إلى التسجيل الصوتي هنا.</w:t>
      </w:r>
    </w:p>
    <w:p>
      <w:pPr>
        <w:bidi/>
      </w:pPr>
      <w:r>
        <w:rPr>
          <w:rtl/>
          <w:cs/>
          <w:lang w:val="ar_AE" w:bidi="ar_AE"/>
        </w:rPr>
      </w:r>
      <w:r>
        <w:rPr>
          <w:rtl/>
          <w:cs/>
          <w:lang w:val="ar_AE" w:bidi="ar_AE"/>
        </w:rPr>
        <w:t>وقد حدث هذا في اليوم العاشر من الشهر الأول من السنة. ويوافق هذا الوقت تقريبًا شهري مارس أو أبريل.</w:t>
      </w:r>
    </w:p>
    <w:p>
      <w:pPr>
        <w:bidi/>
      </w:pPr>
      <w:r>
        <w:rPr>
          <w:rtl/>
          <w:cs/>
          <w:lang w:val="ar_AE" w:bidi="ar_AE"/>
        </w:rPr>
      </w:r>
      <w:r>
        <w:rPr>
          <w:rtl/>
          <w:cs/>
          <w:lang w:val="ar_AE" w:bidi="ar_AE"/>
        </w:rPr>
        <w:t>وكما سمعنا في المقطع السابق، نسمع مرة أخرى أن يشوع يطلب من الرجال أن يضعوا في معسكر الجلجال الحجارة الاثنتي عشرة التي أخذوها من قاع نهر الأردن اليابس. ثم يقول يشوع لبني إسرائيل إن نسلهم سيسأل عن هذه الحجارة. وتذكَّروا أنه في الأسفار السابقة، عندما يتحدث بنو إسرائيل عن أبنائهم، فإنهم غالبًا ما يقصدون جميع نسلهم، أي أبناء أبنائهم وأحفادهم عبر الأجيال.</w:t>
      </w:r>
    </w:p>
    <w:p>
      <w:pPr>
        <w:bidi/>
      </w:pPr>
      <w:r>
        <w:rPr>
          <w:rtl/>
          <w:cs/>
          <w:lang w:val="ar_AE" w:bidi="ar_AE"/>
        </w:rPr>
      </w:r>
      <w:r>
        <w:rPr>
          <w:rtl/>
          <w:cs/>
          <w:lang w:val="ar_AE" w:bidi="ar_AE"/>
        </w:rPr>
        <w:t>توقَّفوا هنا وناقشوا كمجموعة: تحدَّثوا عن الطريقة التي سيسمع بها نسلُكم تاريخَ شعبكم. وانتبهوا إلى الطريقة التي تصفون بها نسلَكم، أو "أبناء أبنائكم". أوقِفوا الاستماع إلى هذا التسجيل الصوتي هنا.</w:t>
      </w:r>
    </w:p>
    <w:p>
      <w:pPr>
        <w:bidi/>
      </w:pPr>
      <w:r>
        <w:rPr>
          <w:rtl/>
          <w:cs/>
          <w:lang w:val="ar_AE" w:bidi="ar_AE"/>
        </w:rPr>
      </w:r>
      <w:r>
        <w:rPr>
          <w:rtl/>
          <w:cs/>
          <w:lang w:val="ar_AE" w:bidi="ar_AE"/>
        </w:rPr>
        <w:t>ويقول يشوع إن على بني إسرائيل أن يُخبِروا نسلهم بأن يهوه قد أوقف ماء النهر لكي يعبر بنو إسرائيل. وقد فعل يهوه الأمر نفسه عند البحر الأحمر عندما خرج بنو إسرائيل من مصر. وفعل يهوه ذلك لكي تعرف جميع الأمم، أو جميع سكان الأرض، مدى قوة يد يهوه، ولكي يخاف بنو إسرائيل يهوه. ويستخدم الراوي تعبيرًا خاصًا لوصف قوة يهوه، إذ يقول إن ليهوه "يدًا" قوية.</w:t>
      </w:r>
    </w:p>
    <w:p>
      <w:pPr>
        <w:bidi/>
      </w:pPr>
      <w:r>
        <w:rPr>
          <w:rtl/>
          <w:cs/>
          <w:lang w:val="ar_AE" w:bidi="ar_AE"/>
        </w:rPr>
      </w:r>
      <w:r>
        <w:rPr>
          <w:rtl/>
          <w:cs/>
          <w:lang w:val="ar_AE" w:bidi="ar_AE"/>
        </w:rPr>
        <w:t>توقَّفوا هنا وتحدَّثوا عن شخص تعرفونه يتمتَّع بقوة عظيمة، وربما يكون قائدًا يحكم بقوة. كيف تصفون مدى قوته؟ أوقِفوا الاستماع إلى هذا التسجيل الصوتي هنا.</w:t>
      </w:r>
    </w:p>
    <w:p>
      <w:pPr>
        <w:bidi/>
      </w:pPr>
      <w:r>
        <w:rPr>
          <w:rtl/>
          <w:cs/>
          <w:lang w:val="ar_AE" w:bidi="ar_AE"/>
        </w:rPr>
      </w:r>
      <w:r>
        <w:rPr>
          <w:rtl/>
          <w:cs/>
          <w:lang w:val="ar_AE" w:bidi="ar_AE"/>
        </w:rPr>
        <w:t>توقَّفوا هنا وناقشوا كمجموعة: سيخاف شعب إسرائيل يهوه. أي إن الشعب سيدرك أن يهوه عظيم وقوي، وسيثق بأنه يتمِّم وعوده، كما سيعلم أن يهوه يعاقب الذين لا يطيعونه. تحدَّثوا عن قائد "تخافونه" بهذه الطريقة. كيف ستتحدثون عن خوف بني إسرائيل من يهوه؟ أوقِفوا الاستماع إلى هذا التسجيل الصوتي هنا.</w:t>
      </w:r>
    </w:p>
    <w:p>
      <w:pPr>
        <w:bidi/>
      </w:pPr>
      <w:r>
        <w:rPr>
          <w:rtl/>
          <w:cs/>
          <w:lang w:val="ar_AE" w:bidi="ar_AE"/>
        </w:rPr>
      </w:r>
      <w:r>
        <w:rPr>
          <w:rtl/>
          <w:cs/>
          <w:lang w:val="ar_AE" w:bidi="ar_AE"/>
        </w:rPr>
        <w:t>في المشهد الثالث، يسمع ملوك الأموريين وملوك الكنعانيين الذين يعيشون في غرب النهر كيف أوقف يهوه جريان ماء نهر الأردن لكي يعبر بنو إسرائيل على أرض يابسة. فيشعر هؤلاء الملوك بالإحباط والخوف. ويبلغ خوفهم حدًّا يجعل قلوبهم تذوب، ويفقدون شجاعتهم، أو يُشلّهم الخوف تمامًا. ويصيرون خائفين إلى درجة أنهم لا يقدرون حتى على الاستعداد للحرب أو فعل أي شيء آخر. ويستخدم الراوي تعبيرين خاصين ليُظهر مدى شدة خوف هؤلاء الملوك.</w:t>
      </w:r>
    </w:p>
    <w:p>
      <w:pPr>
        <w:bidi/>
      </w:pPr>
      <w:r>
        <w:rPr>
          <w:rtl/>
          <w:cs/>
          <w:lang w:val="ar_AE" w:bidi="ar_AE"/>
        </w:rPr>
      </w:r>
      <w:r>
        <w:rPr>
          <w:rtl/>
          <w:cs/>
          <w:lang w:val="ar_AE" w:bidi="ar_AE"/>
        </w:rPr>
        <w:t>توقَّفوا هنا وناقشوا كمجموعة: راجعوا الطريقة التي ستتحدثون بها عن أناس تذوب قلوبهم من الخوف. ثم فكِّروا في معنى أن يكون الإنسان خائفًا جدًا لدرجة أنه يفقد شجاعته أو رغبته في أن يفعل أي شيء لحماية نفسه. تذكَّروا وقتًا شعرتم فيه، أو شعر فيه شخص تعرفونه، بخوف شديد جعله غير قادر على فعل أي شيء. كيف تتحدثون عن هذا النوع من الخوف؟ وتذكَّروا أيضًا كيف تحدَّثتم عن الخوف في الخطوة الثانية، "تهيئة المشهد". أوقِفوا الاستماع إلى هذا التسجيل الصوتي هنا.</w:t>
      </w:r>
    </w:p>
    <w:p>
      <w:pPr>
        <w:bidi/>
      </w:pPr>
      <w:r>
        <w:rPr>
          <w:rtl/>
          <w:cs/>
          <w:lang w:val="ar_AE" w:bidi="ar_AE"/>
        </w:rPr>
      </w:r>
      <w:r>
        <w:rPr>
          <w:rtl/>
          <w:cs/>
          <w:lang w:val="ar_AE" w:bidi="ar_AE"/>
        </w:rPr>
        <w:t>توقَّفوا هنا وجرِّبوا هذا النشاط: اجمعوا اثني عشر حجرًا كبيرًا، أو أي أشياء تمثِّل هذه الحجارة، ثم كوِّنوا منها تذكارًا. بعد ذلك، تحدَّثوا عن الطريقة التي سيُذكِّر بها هذا التذكارُ الناسَ بما حدث عندما أوقف يهوه جريان النهر لكي يعبروا على أرض يابسة. وتخيَّلوا أن سنوات كثيرة قد مرَّت، وأن الناس استقروا في بيوتهم، ثم جاءت أجيال جديدة إلى الجلجال ورأت كومة الحجارة. كيف ستشرحون للجيل الجديد معنى هذه الكومة؟ أوقِفوا الاستماع إلى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٤: ١٥ – ٥: ١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الكهنة اللاويون الذين يحملون تابوت العهد</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وملوك الأموريين وملوك الكنعانيين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يأمر يهوه يشوع أن يطلب من الكهنة الذين يحملون تابوت الشهادة أن يصعدوا من قاع النهر اليابس. فينقل يشوع هذا الأمر إلى الكهنة. ثم يحمل الكهنة تابوت العهد ويخرجون من قاع النهر. وفور أن تلامس أقدامهم الأرض المرتفعة فوق قاع النهر، يبدأ الماء في الجريان مرة أخرى في النهر. ولأن النهر كان في حالة فيضان، كانت المياه تفيض خارج ضفتيه كما كانت تفعل قبل أن يتوقَّف جريان الماء.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الكهنة: "بمَ تشعرون؟" قد تسمعون:</w:t>
      </w:r>
    </w:p>
    <w:p>
      <w:pPr>
        <w:pStyle w:val="ListBullet"/>
        <w:bidi/>
        <w:spacing w:line="240" w:lineRule="auto"/>
        <w:ind w:left="720"/>
      </w:pPr>
      <w:r>
        <w:rPr>
          <w:rtl/>
          <w:cs/>
          <w:lang w:val="ar_AE" w:bidi="ar_AE"/>
        </w:rPr>
      </w:r>
      <w:r>
        <w:rPr>
          <w:rtl/>
          <w:cs/>
          <w:lang w:val="ar_AE" w:bidi="ar_AE"/>
        </w:rPr>
        <w:t>واسألوا بني إسرائيل: "بمَ تشعرون الآن وأنتم تشاهدون المياه تعود إلى الجريان؟"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يُقيم يشوع وبنو إسرائيل معسكرهم في الجلجال. ثم يأمر يشوع الرجال أن يضعوا الأحجار الاثني عشر التي أخذوها من قاع نهر الأردن اليابس. ويشرح يشوع لبني إسرائيل أن هذه الحجارة الاثنتي عشرة ستبقى في المكان الذي وضعها فيه الرجال لتُذكِّر الناس في المستقبل بما فعله يهوه لأجلهم في ذلك اليوم. ويقول يشوع لبني إسرائيل إن نسلهم سيسأل عن معنى هذه الحجارة الاثنتي عشرة. ثم يطلب منهم أن يُعلِّموا نسلهم عن الأمور التي فعلها يهوه لأجلهم في ذلك اليوم، وكذلك عن الوقت الذي صنع فيه يهوه طريقًا يابسًا وسط البحر الأحمر عندما خرجوا من مصر. ويشرح يشوع أن على كل أمة أن تعرف أن يهوه قدير. ويجب على بني إسرائيل أن يخافوا يهوه دائمًا.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بني إسرائيل: "كيف تشعرون تجاه يهوه الآن؟"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يسمع ملوك المناطق المحيطة كلها بما فعله يهوه لأجل بني إسرائيل. وعندما يسمع هؤلاء الملوك كيف توقَّف جريان النهر لكي يعبر بنو إسرائيل على أرض يابسة، تذوب قلوبهم ويفقدون إرادتهم في القتال.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هؤلاء الملوك: "بمَ تشعرون الآن؟" قد تسمعون:</w:t>
      </w:r>
    </w:p>
    <w:p>
      <w:pPr>
        <w:pStyle w:val="ListBullet"/>
        <w:bidi/>
        <w:spacing w:line="240" w:lineRule="auto"/>
        <w:ind w:left="720"/>
      </w:pPr>
      <w:r>
        <w:rPr>
          <w:rtl/>
          <w:cs/>
          <w:lang w:val="ar_AE" w:bidi="ar_AE"/>
        </w:rPr>
      </w:r>
      <w:r>
        <w:rPr>
          <w:rtl/>
          <w:cs/>
          <w:lang w:val="ar_AE" w:bidi="ar_AE"/>
        </w:rPr>
        <w:t>واسألوا يشوع: "بماذا تشعر؟" قد تسمعون: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٤: ١٥ – ٥: ١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يُكلِّم</w:t>
      </w:r>
      <w:r>
        <w:rPr>
          <w:b/>
          <w:rtl/>
          <w:cs/>
          <w:lang w:val="ar_AE" w:bidi="ar_AE"/>
        </w:rPr>
        <w:t xml:space="preserve"> يهوه</w:t>
      </w:r>
      <w:r>
        <w:rPr>
          <w:rtl/>
          <w:cs/>
          <w:lang w:val="ar_AE" w:bidi="ar_AE"/>
        </w:rPr>
        <w:t xml:space="preserve"> يشوع. الرب (يهوه) هو الاسم الشخصي للرب. استخدموا نفس الكلمة التي استخدمتموها سابقًا ليهوه. يوجد اسم </w:t>
      </w:r>
      <w:r>
        <w:rPr>
          <w:rtl/>
          <w:cs/>
          <w:lang w:val="ar_AE" w:bidi="ar_AE"/>
        </w:rPr>
        <w:t>يهوه</w:t>
      </w:r>
      <w:r>
        <w:rPr>
          <w:rtl/>
          <w:cs/>
          <w:lang w:val="ar_AE" w:bidi="ar_AE"/>
        </w:rPr>
        <w:t xml:space="preserve"> في قاموس الكلمات الرئيسية.</w:t>
      </w:r>
    </w:p>
    <w:p>
      <w:pPr>
        <w:bidi/>
      </w:pPr>
      <w:r>
        <w:rPr>
          <w:rtl/>
          <w:cs/>
          <w:lang w:val="ar_AE" w:bidi="ar_AE"/>
        </w:rPr>
      </w:r>
      <w:r>
        <w:rPr>
          <w:rtl/>
          <w:cs/>
          <w:lang w:val="ar_AE" w:bidi="ar_AE"/>
        </w:rPr>
        <w:t xml:space="preserve">يأمر يهوه يشوع أن يوصي </w:t>
      </w:r>
      <w:r>
        <w:rPr>
          <w:b/>
          <w:rtl/>
          <w:cs/>
          <w:lang w:val="ar_AE" w:bidi="ar_AE"/>
        </w:rPr>
        <w:t>الكهنة</w:t>
      </w:r>
      <w:r>
        <w:rPr>
          <w:rtl/>
          <w:cs/>
          <w:lang w:val="ar_AE" w:bidi="ar_AE"/>
        </w:rPr>
        <w:t xml:space="preserve"> الذين يحملون تابوت الشهادة أن يصعدوا من قاع</w:t>
      </w:r>
      <w:r>
        <w:rPr>
          <w:b/>
          <w:rtl/>
          <w:cs/>
          <w:lang w:val="ar_AE" w:bidi="ar_AE"/>
        </w:rPr>
        <w:t xml:space="preserve"> نهر الأردن</w:t>
      </w:r>
      <w:r>
        <w:rPr>
          <w:rtl/>
          <w:cs/>
          <w:lang w:val="ar_AE" w:bidi="ar_AE"/>
        </w:rPr>
        <w:t xml:space="preserve"> اليابس. استخدموا نفس الكلمات التي استخدمتموها سابقًا للكهنة ولنهر الأردن، وتذكَّروا أن </w:t>
      </w:r>
      <w:r>
        <w:rPr>
          <w:rtl/>
          <w:cs/>
          <w:lang w:val="ar_AE" w:bidi="ar_AE"/>
        </w:rPr>
        <w:t>الكاهن</w:t>
      </w:r>
      <w:r>
        <w:rPr>
          <w:rtl/>
          <w:cs/>
          <w:lang w:val="ar_AE" w:bidi="ar_AE"/>
        </w:rPr>
        <w:t xml:space="preserve"> </w:t>
      </w:r>
      <w:r>
        <w:rPr>
          <w:rtl/>
          <w:cs/>
          <w:lang w:val="ar_AE" w:bidi="ar_AE"/>
        </w:rPr>
        <w:t>ونهر الأردن</w:t>
      </w:r>
      <w:r>
        <w:rPr>
          <w:rtl/>
          <w:cs/>
          <w:lang w:val="ar_AE" w:bidi="ar_AE"/>
        </w:rPr>
        <w:t xml:space="preserve"> موجودان في قاموس الكلمات الرئيسية.</w:t>
      </w:r>
    </w:p>
    <w:p>
      <w:pPr>
        <w:bidi/>
      </w:pPr>
      <w:r>
        <w:rPr>
          <w:rtl/>
          <w:cs/>
          <w:lang w:val="ar_AE" w:bidi="ar_AE"/>
        </w:rPr>
      </w:r>
      <w:r>
        <w:rPr>
          <w:b/>
          <w:rtl/>
          <w:cs/>
          <w:lang w:val="ar_AE" w:bidi="ar_AE"/>
        </w:rPr>
        <w:t>تابوت الشهادة</w:t>
      </w:r>
      <w:r>
        <w:rPr>
          <w:rtl/>
          <w:cs/>
          <w:lang w:val="ar_AE" w:bidi="ar_AE"/>
        </w:rPr>
        <w:t xml:space="preserve">، أو </w:t>
      </w:r>
      <w:r>
        <w:rPr>
          <w:b/>
          <w:rtl/>
          <w:cs/>
          <w:lang w:val="ar_AE" w:bidi="ar_AE"/>
        </w:rPr>
        <w:t>تابوت العهد</w:t>
      </w:r>
      <w:r>
        <w:rPr>
          <w:rtl/>
          <w:cs/>
          <w:lang w:val="ar_AE" w:bidi="ar_AE"/>
        </w:rPr>
        <w:t xml:space="preserve">، هو اسم الصندوق المقدَّس الذي يحتوي على لوحي الحجر اللذين كُتبت عليهما الشرائع العشر التي أعطاها يهوه لموسى. ويمثّل تابوت العهد حضور الله بين الشعب. تُغيِّر بعض الترجمات الاسم وتستخدم لقب "تابوت الشهادة". أما ترجمات أخرى فتستمر في استخدام "تابوت العهد" لكي يدرك الجميع أنه الصندوق نفسه. إذا استخدمتم "تابوت العهد"، فاستخدموا نفس الكلمات التي استخدمتموها من قبل. وإذا استخدمتم "تابوت الشهادة"، فقد ترغبون في الرجوع إلى مصطلح </w:t>
      </w:r>
      <w:r>
        <w:rPr>
          <w:rtl/>
          <w:cs/>
          <w:lang w:val="ar_AE" w:bidi="ar_AE"/>
        </w:rPr>
        <w:t>"الشهادة"</w:t>
      </w:r>
      <w:r>
        <w:rPr>
          <w:rtl/>
          <w:cs/>
          <w:lang w:val="ar_AE" w:bidi="ar_AE"/>
        </w:rPr>
        <w:t xml:space="preserve"> في قاموس الكلمات الرئيسية. وقد أطلق راوِي القصة على الصندوق اسم "تابوت الشهادة" ليُظهر أهمية تذكُّر أن يهوه مع الشعب.</w:t>
      </w:r>
    </w:p>
    <w:p>
      <w:pPr>
        <w:bidi/>
      </w:pPr>
      <w:r>
        <w:rPr>
          <w:rtl/>
          <w:cs/>
          <w:lang w:val="ar_AE" w:bidi="ar_AE"/>
        </w:rPr>
      </w:r>
      <w:r>
        <w:rPr>
          <w:rtl/>
          <w:cs/>
          <w:lang w:val="ar_AE" w:bidi="ar_AE"/>
        </w:rPr>
        <w:t xml:space="preserve">توقّفوا هنا وقرّروا ما إذا كنتم ستستمرون في استخدام </w:t>
      </w:r>
      <w:r>
        <w:rPr>
          <w:b/>
          <w:rtl/>
          <w:cs/>
          <w:lang w:val="ar_AE" w:bidi="ar_AE"/>
        </w:rPr>
        <w:t>"تابوت العهد"</w:t>
      </w:r>
      <w:r>
        <w:rPr>
          <w:rtl/>
          <w:cs/>
          <w:lang w:val="ar_AE" w:bidi="ar_AE"/>
        </w:rPr>
        <w:t xml:space="preserve"> أو ستستخدمون </w:t>
      </w:r>
      <w:r>
        <w:rPr>
          <w:b/>
          <w:rtl/>
          <w:cs/>
          <w:lang w:val="ar_AE" w:bidi="ar_AE"/>
        </w:rPr>
        <w:t>اللقب المختلف "تابوت الشهادة"</w:t>
      </w:r>
      <w:r>
        <w:rPr>
          <w:rtl/>
          <w:cs/>
          <w:lang w:val="ar_AE" w:bidi="ar_AE"/>
        </w:rPr>
        <w:t xml:space="preserve">. ارجعوا إلى قاموس الكلمات الرئيسية لمعرفة </w:t>
      </w:r>
      <w:r>
        <w:rPr>
          <w:b/>
          <w:rtl/>
          <w:cs/>
          <w:lang w:val="ar_AE" w:bidi="ar_AE"/>
        </w:rPr>
        <w:t>"تابوت العهد"</w:t>
      </w:r>
      <w:r>
        <w:rPr>
          <w:rtl/>
          <w:cs/>
          <w:lang w:val="ar_AE" w:bidi="ar_AE"/>
        </w:rPr>
        <w:t xml:space="preserve"> أو "الشهادة" إذا احتجتم إلى ذلك. أوقِفوا الاستماع إلى هذا التسجيل الصوتي هنا.</w:t>
      </w:r>
    </w:p>
    <w:p>
      <w:pPr>
        <w:bidi/>
      </w:pPr>
      <w:r>
        <w:rPr>
          <w:rtl/>
          <w:cs/>
          <w:lang w:val="ar_AE" w:bidi="ar_AE"/>
        </w:rPr>
      </w:r>
      <w:r>
        <w:rPr>
          <w:rtl/>
          <w:cs/>
          <w:lang w:val="ar_AE" w:bidi="ar_AE"/>
        </w:rPr>
        <w:t xml:space="preserve">ثم يوصي يشوع الرجال بأن يُقيموا الحجارة الاثنتي عشرة </w:t>
      </w:r>
      <w:r>
        <w:rPr>
          <w:b/>
          <w:rtl/>
          <w:cs/>
          <w:lang w:val="ar_AE" w:bidi="ar_AE"/>
        </w:rPr>
        <w:t>كتذكار</w:t>
      </w:r>
      <w:r>
        <w:rPr>
          <w:rtl/>
          <w:cs/>
          <w:lang w:val="ar_AE" w:bidi="ar_AE"/>
        </w:rPr>
        <w:t>. لا تُستخدم كلمة "تذكار" في هذا المقطع، لكنها استُخدمت في المقطع السابق. وقد تحتاجون إلى توضيح ذلك من خلال إعادة ذكر أن هذه الحجارة كانت لتكون تذكارًا.</w:t>
      </w:r>
    </w:p>
    <w:p>
      <w:pPr>
        <w:bidi/>
      </w:pPr>
      <w:r>
        <w:rPr>
          <w:rtl/>
          <w:cs/>
          <w:lang w:val="ar_AE" w:bidi="ar_AE"/>
        </w:rPr>
      </w:r>
      <w:r>
        <w:rPr>
          <w:rtl/>
          <w:cs/>
          <w:lang w:val="ar_AE" w:bidi="ar_AE"/>
        </w:rPr>
        <w:t xml:space="preserve">ويقول يشوع إن على </w:t>
      </w:r>
      <w:r>
        <w:rPr>
          <w:b/>
          <w:rtl/>
          <w:cs/>
          <w:lang w:val="ar_AE" w:bidi="ar_AE"/>
        </w:rPr>
        <w:t>بني إسرائيل</w:t>
      </w:r>
      <w:r>
        <w:rPr>
          <w:rtl/>
          <w:cs/>
          <w:lang w:val="ar_AE" w:bidi="ar_AE"/>
        </w:rPr>
        <w:t xml:space="preserve"> أن </w:t>
      </w:r>
      <w:r>
        <w:rPr>
          <w:b/>
          <w:rtl/>
          <w:cs/>
          <w:lang w:val="ar_AE" w:bidi="ar_AE"/>
        </w:rPr>
        <w:t>يخافوا</w:t>
      </w:r>
      <w:r>
        <w:rPr>
          <w:rtl/>
          <w:cs/>
          <w:lang w:val="ar_AE" w:bidi="ar_AE"/>
        </w:rPr>
        <w:t xml:space="preserve"> يهوه </w:t>
      </w:r>
      <w:r>
        <w:rPr>
          <w:b/>
          <w:rtl/>
          <w:cs/>
          <w:lang w:val="ar_AE" w:bidi="ar_AE"/>
        </w:rPr>
        <w:t>إلههم</w:t>
      </w:r>
      <w:r>
        <w:rPr>
          <w:rtl/>
          <w:cs/>
          <w:lang w:val="ar_AE" w:bidi="ar_AE"/>
        </w:rPr>
        <w:t xml:space="preserve"> إلى الأبد. استخدموا نفس الكلمات التي استخدمتموها سابقًا لبني إسرائيل ولله، وتذكَّروا أن </w:t>
      </w:r>
      <w:r>
        <w:rPr>
          <w:rtl/>
          <w:cs/>
          <w:lang w:val="ar_AE" w:bidi="ar_AE"/>
        </w:rPr>
        <w:t>بني إسرائيل</w:t>
      </w:r>
      <w:r>
        <w:rPr>
          <w:rtl/>
          <w:cs/>
          <w:lang w:val="ar_AE" w:bidi="ar_AE"/>
        </w:rPr>
        <w:t xml:space="preserve"> و</w:t>
      </w:r>
      <w:r>
        <w:rPr>
          <w:rtl/>
          <w:cs/>
          <w:lang w:val="ar_AE" w:bidi="ar_AE"/>
        </w:rPr>
        <w:t>الله</w:t>
      </w:r>
      <w:r>
        <w:rPr>
          <w:rtl/>
          <w:cs/>
          <w:lang w:val="ar_AE" w:bidi="ar_AE"/>
        </w:rPr>
        <w:t xml:space="preserve"> موجودان في قاموس الكلمات الرئيسية. إن الخوف هنا أعمق بكثير من مجرد الخوف من شيءٍ ما. فهو يشير هنا إلى موقف من التوقير والإكرام والاحترام ليهوه. وعندما نخاف يهوه، يمكن أن نصير حكماء ونكتسب فهمًا. والذين يخافون يهوه يعلمون أيضًا أنه يجب عليهم أن يطيعوه، وإلا فإن يهوه سيعاقبهم على عصيانهم.</w:t>
      </w:r>
    </w:p>
    <w:p>
      <w:pPr>
        <w:bidi/>
      </w:pPr>
      <w:r>
        <w:rPr>
          <w:rtl/>
          <w:cs/>
          <w:lang w:val="ar_AE" w:bidi="ar_AE"/>
        </w:rPr>
      </w:r>
      <w:r>
        <w:rPr>
          <w:rtl/>
          <w:cs/>
          <w:lang w:val="ar_AE" w:bidi="ar_AE"/>
        </w:rPr>
        <w:t xml:space="preserve">توقّفوا هنا وناقشوا كيف ستعبّرون عن أن على بني إسرائيل أن </w:t>
      </w:r>
      <w:r>
        <w:rPr>
          <w:b/>
          <w:rtl/>
          <w:cs/>
          <w:lang w:val="ar_AE" w:bidi="ar_AE"/>
        </w:rPr>
        <w:t>يخافوا الله</w:t>
      </w:r>
      <w:r>
        <w:rPr>
          <w:rtl/>
          <w:cs/>
          <w:lang w:val="ar_AE" w:bidi="ar_AE"/>
        </w:rPr>
        <w:t xml:space="preserve">. ستجدون مصطلح </w:t>
      </w:r>
      <w:r>
        <w:rPr>
          <w:rtl/>
          <w:cs/>
          <w:lang w:val="ar_AE" w:bidi="ar_AE"/>
        </w:rPr>
        <w:t>مخافة الله</w:t>
      </w:r>
      <w:r>
        <w:rPr>
          <w:rtl/>
          <w:cs/>
          <w:lang w:val="ar_AE" w:bidi="ar_AE"/>
        </w:rPr>
        <w:t xml:space="preserve"> في قاموس الكلمات الرئيسية. استخدموا نفس المصطلح الذي استخدمتموه لمخافة الله في ترجمات أخرى. أوقِفوا الاستماع إلى هذا التسجيل الصوتي هنا.</w:t>
      </w:r>
    </w:p>
    <w:p>
      <w:pPr>
        <w:bidi/>
      </w:pPr>
      <w:r>
        <w:rPr>
          <w:rtl/>
          <w:cs/>
          <w:lang w:val="ar_AE" w:bidi="ar_AE"/>
        </w:rPr>
      </w:r>
      <w:r>
        <w:rPr>
          <w:rtl/>
          <w:cs/>
          <w:lang w:val="ar_AE" w:bidi="ar_AE"/>
        </w:rPr>
        <w:t xml:space="preserve">ثم يسمع </w:t>
      </w:r>
      <w:r>
        <w:rPr>
          <w:b/>
          <w:rtl/>
          <w:cs/>
          <w:lang w:val="ar_AE" w:bidi="ar_AE"/>
        </w:rPr>
        <w:t>ملوك</w:t>
      </w:r>
      <w:r>
        <w:rPr>
          <w:rtl/>
          <w:cs/>
          <w:lang w:val="ar_AE" w:bidi="ar_AE"/>
        </w:rPr>
        <w:t xml:space="preserve"> الأموريين وملوك الكنعانيين بما حدث. في تلك الأيام، كانت لكل مدينة مَلِكها الخاص الذي يحكم المدينة والقرى المحيطة بها. استخدموا نفس الكلمة التي استخدمتموها سابقًا لكلمة "</w:t>
      </w:r>
      <w:r>
        <w:rPr>
          <w:rtl/>
          <w:cs/>
          <w:lang w:val="ar_AE" w:bidi="ar_AE"/>
        </w:rPr>
        <w:t>ملك</w:t>
      </w:r>
      <w:r>
        <w:rPr>
          <w:rtl/>
          <w:cs/>
          <w:lang w:val="ar_AE" w:bidi="ar_AE"/>
        </w:rPr>
        <w:t>"، وتذكَّروا أنها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٥: ٢–٩ واحتفظوا بهذا المقطع في قلوبكم.</w:t>
      </w:r>
    </w:p>
    <w:p>
      <w:pPr>
        <w:bidi/>
      </w:pPr>
      <w:r>
        <w:rPr>
          <w:rtl/>
          <w:cs/>
          <w:lang w:val="ar_AE" w:bidi="ar_AE"/>
        </w:rPr>
      </w:r>
      <w:r>
        <w:rPr>
          <w:rtl/>
          <w:cs/>
          <w:lang w:val="ar_AE" w:bidi="ar_AE"/>
        </w:rPr>
        <w:t>استمعوا إلى نسخة صوتية من سِفر يشوع ٥: ٢–٩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٥: ٢–٩ من الترجمة الأسهل للفهم.</w:t>
      </w:r>
    </w:p>
    <w:p>
      <w:pPr>
        <w:bidi/>
      </w:pPr>
      <w:r>
        <w:rPr>
          <w:rtl/>
          <w:cs/>
          <w:lang w:val="ar_AE" w:bidi="ar_AE"/>
        </w:rPr>
      </w:r>
      <w:r>
        <w:rPr>
          <w:rtl/>
          <w:cs/>
          <w:lang w:val="ar_AE" w:bidi="ar_AE"/>
        </w:rPr>
        <w:t>في المقطع السابق، أوقف يهوه مياه نهر الأردن عن الجريان لفترة قصيرة لكي يعبر شعب إسرائيل على أرض يابسة. وقد أمر يشوع رجالًا أن يحملوا حجارة من وسط قاع النهر ويكوِّموها بجانب النهر، الذي عاد يجري من جديد بعدما عبر الجميع. وفي المستقبل، ستُذكِّر كومة الحجارة هذه بني إسرائيل بكيفية مساعدة يهوه لهم لعبور النهر.</w:t>
      </w:r>
    </w:p>
    <w:p>
      <w:pPr>
        <w:bidi/>
      </w:pPr>
      <w:r>
        <w:rPr>
          <w:rtl/>
          <w:cs/>
          <w:lang w:val="ar_AE" w:bidi="ar_AE"/>
        </w:rPr>
      </w:r>
      <w:r>
        <w:rPr>
          <w:rtl/>
          <w:cs/>
          <w:lang w:val="ar_AE" w:bidi="ar_AE"/>
        </w:rPr>
        <w:t>في هذا المقطع والمقطع التالي، يذكِّر يهوه بني إسرائيل بطقسين مهمين جدًا ينبغي لهم دائمًا أن يقوموا بهما عندما يدخلون أرض الموعد. في هذا المقطع، يريد يهوه من بني إسرائيل أن يختنوا كلَّ ذكرٍ إسرائيلي. قد تتذكّرون أنه عندما يختن الناس الرجال، فإنهم يقطعون الجلد الزائد، أو القُلْفَة، عند طرف العضو الذكري. ولكي يفعل ذلك، يأمر يهوه يشوع أن يصنع سكاكين من حجر يُسمَّى الصَّوّان. ويمكن للناس أن يضربوا الصَّوّان بجسم آخر أو يكسّروه حتى تتكوَّن له حافة حادّة. وفي ذلك الوقت، كان البشر قد بدأوا حديثًا في استخدام الحديد، لذلك كان كثيرون لا يزالون يستخدمون الصَّوّان لصناعة السكاكين.</w:t>
      </w:r>
    </w:p>
    <w:p>
      <w:pPr>
        <w:bidi/>
      </w:pPr>
      <w:r>
        <w:rPr>
          <w:rtl/>
          <w:cs/>
          <w:lang w:val="ar_AE" w:bidi="ar_AE"/>
        </w:rPr>
      </w:r>
      <w:r>
        <w:rPr>
          <w:rtl/>
          <w:cs/>
          <w:lang w:val="ar_AE" w:bidi="ar_AE"/>
        </w:rPr>
        <w:t>توقّفوا هنا كمجموعة وانظروا إلى صورة لسكين مصنوع من الصَّوّان. أوقِفوا الاستماع إلى هذا التسجيل الصوتي هنا.</w:t>
      </w:r>
    </w:p>
    <w:p>
      <w:pPr>
        <w:bidi/>
      </w:pPr>
      <w:r>
        <w:rPr>
          <w:rtl/>
          <w:cs/>
          <w:lang w:val="ar_AE" w:bidi="ar_AE"/>
        </w:rPr>
      </w:r>
      <w:r>
        <w:rPr>
          <w:rtl/>
          <w:cs/>
          <w:lang w:val="ar_AE" w:bidi="ar_AE"/>
        </w:rPr>
        <w:t>يأمر يهوه يشوع أن يستخدم سكاكين الصَّوّان ليختن رجال بني إسرائيل وصبيانهم، مرةً ثانية. قد تتذكّرون أنه عندما صنع يهوه عهدًا، أو اتفاقًا خاصًا، مع إبراهيم في سفر التكوين، أخبر يهوه إبراهيم أنه من ذلك الوقت فصاعدًا يجب أن يُختَن جميع نسل إبراهيم الذكور، أو جميع الذكور الإسرائيليين. والختان هو علامة، أو سِمة، لعهد يهوه الخاص مع بني إسرائيل. وقد قال يهوه إن جميع نسل إبراهيم الذكور يجب أن يُختَنوا لكي يحفظوا جانبهم من العهد.</w:t>
      </w:r>
    </w:p>
    <w:p>
      <w:pPr>
        <w:bidi/>
      </w:pPr>
      <w:r>
        <w:rPr>
          <w:rtl/>
          <w:cs/>
          <w:lang w:val="ar_AE" w:bidi="ar_AE"/>
        </w:rPr>
      </w:r>
      <w:r>
        <w:rPr>
          <w:rtl/>
          <w:cs/>
          <w:lang w:val="ar_AE" w:bidi="ar_AE"/>
        </w:rPr>
        <w:t>توقّفوا هنا وناقشوا هذا السؤال كمجموعة: احكوا قصة عن أشخاص في ثقافتكم صنعوا اتفاقًا خاصًا. ما الذي كان يجب على كل شخص أن يفعله كجزء من الاتفاق؟ وإذا لم يقم أحد الأشخاص بدوره، فماذا كان سيحدث؟ أوقِفوا الاستماع إلى هذا التسجيل الصوتي هنا.</w:t>
      </w:r>
    </w:p>
    <w:p>
      <w:pPr>
        <w:bidi/>
      </w:pPr>
      <w:r>
        <w:rPr>
          <w:rtl/>
          <w:cs/>
          <w:lang w:val="ar_AE" w:bidi="ar_AE"/>
        </w:rPr>
      </w:r>
      <w:r>
        <w:rPr>
          <w:rtl/>
          <w:cs/>
          <w:lang w:val="ar_AE" w:bidi="ar_AE"/>
        </w:rPr>
        <w:t>لسنا متأكدين لماذا يأمر يهوه يشوع أن يختن بني إسرائيل مرةً أخرى، أو مرةً ثانية. فقد يقصد يهوه أن الإسرائيليين الذين اختُتنوا في مصر كانوا المجموعة الأولى من الرجال المختونين، بينما الإسرائيليون الذين وُلِدوا في البرية سيكونون المجموعة الثانية من الرجال المختونين. أو قد يقصد أيضًا أن الرجال الذين اختُتنوا وهم أطفال صغار قبل خروج بني إسرائيل من مصر يجب أن يُختَنوا مرةً أخرى. وكما كان بنو إسرائيل يمارسون الختان، كان المصريون أيضًا يمارسونه. لكن المصريين كانوا يقطعون جزءًا فقط من الجلد الزائد عند طرف العضو الذكري، مما جعل ختانهم غير كامل. لذلك، إذا كان الرجال الإسرائيليون الأكبر سنًا قد اختُتنوا بالطريقة المصرية، فقد يكون يهوه يقصد أن يزيل يشوع بقية الجلد الزائد من هؤلاء الرجال.</w:t>
      </w:r>
    </w:p>
    <w:p>
      <w:pPr>
        <w:bidi/>
      </w:pPr>
      <w:r>
        <w:rPr>
          <w:rtl/>
          <w:cs/>
          <w:lang w:val="ar_AE" w:bidi="ar_AE"/>
        </w:rPr>
      </w:r>
      <w:r>
        <w:rPr>
          <w:rtl/>
          <w:cs/>
          <w:lang w:val="ar_AE" w:bidi="ar_AE"/>
        </w:rPr>
        <w:t>ويقول المقطع إن يشوع يفعل ما أمره به يهوه. فيصنع يشوع سكاكين من الحجارة، ويختن رجال إسرائيل وصبيانهم في المكان الذي يُسمَّى جبعَة هَعَرالوت، أي "تلِّ القُلَفِ".</w:t>
      </w:r>
    </w:p>
    <w:p>
      <w:pPr>
        <w:bidi/>
      </w:pPr>
      <w:r>
        <w:rPr>
          <w:rtl/>
          <w:cs/>
          <w:lang w:val="ar_AE" w:bidi="ar_AE"/>
        </w:rPr>
      </w:r>
      <w:r>
        <w:rPr>
          <w:rtl/>
          <w:cs/>
          <w:lang w:val="ar_AE" w:bidi="ar_AE"/>
        </w:rPr>
        <w:t>توقّفوا هنا كمجموعة وانظروا إلى صورة لسكاكين مصنوعة من الحجارة. أوقِفوا الاستماع إلى هذا التسجيل الصوتي هنا.</w:t>
      </w:r>
    </w:p>
    <w:p>
      <w:pPr>
        <w:bidi/>
      </w:pPr>
      <w:r>
        <w:rPr>
          <w:rtl/>
          <w:cs/>
          <w:lang w:val="ar_AE" w:bidi="ar_AE"/>
        </w:rPr>
      </w:r>
      <w:r>
        <w:rPr>
          <w:rtl/>
          <w:cs/>
          <w:lang w:val="ar_AE" w:bidi="ar_AE"/>
        </w:rPr>
        <w:t>توقّفوا هنا كمجموعة وابحثوا عن جبعَة هَعَرالوت على خريطة كنعان. أوقِفوا الاستماع إلى هذا التسجيل الصوتي هنا.</w:t>
      </w:r>
    </w:p>
    <w:p>
      <w:pPr>
        <w:bidi/>
      </w:pPr>
      <w:r>
        <w:rPr>
          <w:rtl/>
          <w:cs/>
          <w:lang w:val="ar_AE" w:bidi="ar_AE"/>
        </w:rPr>
      </w:r>
      <w:r>
        <w:rPr>
          <w:rtl/>
          <w:cs/>
          <w:lang w:val="ar_AE" w:bidi="ar_AE"/>
        </w:rPr>
        <w:t>كان جميع الرجال الذين ماتوا في البرية قد اختُتنوا في مصر. أما الصبيان الذين وُلِدوا في البرية فلم يكونوا قد اختُتنوا. ولا يوضح المقطع لماذا لم يختن بنو إسرائيل الصبيان في البرية. لكنه يذكّرنا بسبب موت كل من كان عمره عشرين سنة فما فوق عندما خرجوا من مصر. لقد عاقب يهوه هؤلاء الإسرائيليين بأن جعلهم يموتون في البرية. وعاقبهم لأنهم لم يسمعوا لصوت يهوه، أو لم يطيعوا يهوه. وقد تتذكّرون هذه القصة من سفر العدد. ولأن بني إسرائيل لم يسمعوا لصوت يهوه، أو لم يطيعوه، أقسم يهوه، أو قطع وعدًا خاصًا، بأنه لن يسمح للإسرائيليين الذين كانت أعمارهم عشرين سنة أو أكثر بأن يدخلوا الأرض التي وعد بها إسرائيل. وقال يهوه إن أبناء هؤلاء الناس فقط، مع يشوع وكالب، سيدخلون الأرض. لذلك يذكّرنا المقطع بأن هؤلاء الرجال والصبيان الذين يجب على يشوع أن يختنهم هم الأبناء الذين "أقامهم" يهوه ليأخذوا مكان الذين ماتوا في البرية.</w:t>
      </w:r>
    </w:p>
    <w:p>
      <w:pPr>
        <w:bidi/>
      </w:pPr>
      <w:r>
        <w:rPr>
          <w:rtl/>
          <w:cs/>
          <w:lang w:val="ar_AE" w:bidi="ar_AE"/>
        </w:rPr>
      </w:r>
      <w:r>
        <w:rPr>
          <w:rtl/>
          <w:cs/>
          <w:lang w:val="ar_AE" w:bidi="ar_AE"/>
        </w:rPr>
        <w:t>توقّفوا هنا وناقشوا هذا السؤال كمجموعة: احكوا قصة عن وقت وعد فيه أحد الوالدين طفله بشيء، لكن الطفل عصى والده أو والدته. ماذا كان سيحدث لو أن الوالد عاقب الطفل بتأخير تنفيذ ما وعد به؟ لماذا قد يفعل الوالد ذلك؟ وكيف سيكون رد فعل الطفل؟ أوقِفوا الاستماع إلى هذا التسجيل الصوتي هنا.</w:t>
      </w:r>
    </w:p>
    <w:p>
      <w:pPr>
        <w:bidi/>
      </w:pPr>
      <w:r>
        <w:rPr>
          <w:rtl/>
          <w:cs/>
          <w:lang w:val="ar_AE" w:bidi="ar_AE"/>
        </w:rPr>
      </w:r>
      <w:r>
        <w:rPr>
          <w:rtl/>
          <w:cs/>
          <w:lang w:val="ar_AE" w:bidi="ar_AE"/>
        </w:rPr>
        <w:t>وبعدما ختن يشوع جميع الصبيان والرجال، لم ينتقل بنو إسرائيل من معسكرهم حتى شُفيت جروح الختان لدى جميع الصبيان والرجال.</w:t>
      </w:r>
    </w:p>
    <w:p>
      <w:pPr>
        <w:bidi/>
      </w:pPr>
      <w:r>
        <w:rPr>
          <w:rtl/>
          <w:cs/>
          <w:lang w:val="ar_AE" w:bidi="ar_AE"/>
        </w:rPr>
      </w:r>
      <w:r>
        <w:rPr>
          <w:rtl/>
          <w:cs/>
          <w:lang w:val="ar_AE" w:bidi="ar_AE"/>
        </w:rPr>
        <w:t>وأخيرًا، يقول يهوه ليشوع إنه في ذلك اليوم قد "دحرج" عن إسرائيل عار مصر. فقد كان المصريون يقولون إن إله بني إسرائيل أخرجهم إلى البرية لكي يموتوا هناك، لكن يهوه يُظهر أن المصريين كانوا مخطئين. فسيدخل يهوه بني إسرائيل إلى كنعان كما وعد. ولهذا سمّى بنو إسرائيل ذلك المكان "الجلجال"، أي "الدحرجة".</w:t>
      </w:r>
    </w:p>
    <w:p>
      <w:pPr>
        <w:bidi/>
      </w:pPr>
      <w:r>
        <w:rPr>
          <w:rtl/>
          <w:cs/>
          <w:lang w:val="ar_AE" w:bidi="ar_AE"/>
        </w:rPr>
      </w:r>
      <w:r>
        <w:rPr>
          <w:rtl/>
          <w:cs/>
          <w:lang w:val="ar_AE" w:bidi="ar_AE"/>
        </w:rPr>
        <w:t>توقّفوا هنا كمجموعة وابحثوا عن الجلجال على خريطة كنعان.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٥: ٢–٩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يأمر يهوه يشوع أن يختن جميع بني إسرائيل، أو الرجال والصبيان الإسرائيليين.</w:t>
      </w:r>
    </w:p>
    <w:p>
      <w:pPr>
        <w:bidi/>
      </w:pPr>
      <w:r>
        <w:rPr>
          <w:rtl/>
          <w:cs/>
          <w:lang w:val="ar_AE" w:bidi="ar_AE"/>
        </w:rPr>
      </w:r>
      <w:r>
        <w:rPr>
          <w:b/>
          <w:rtl/>
          <w:cs/>
          <w:lang w:val="ar_AE" w:bidi="ar_AE"/>
        </w:rPr>
        <w:t>في المشهد الثاني:</w:t>
      </w:r>
      <w:r>
        <w:rPr>
          <w:rtl/>
          <w:cs/>
          <w:lang w:val="ar_AE" w:bidi="ar_AE"/>
        </w:rPr>
        <w:t xml:space="preserve"> يفعل يشوع ما يأمره به يهوه. فيصنع يشوع سكاكين من الحجارة، ويختن رجال إسرائيل وصبيانهم في مكان يدعوه الناس الآن "جبعة هعرالوت".</w:t>
      </w:r>
    </w:p>
    <w:p>
      <w:pPr>
        <w:bidi/>
      </w:pPr>
      <w:r>
        <w:rPr>
          <w:rtl/>
          <w:cs/>
          <w:lang w:val="ar_AE" w:bidi="ar_AE"/>
        </w:rPr>
      </w:r>
      <w:r>
        <w:rPr>
          <w:b/>
          <w:rtl/>
          <w:cs/>
          <w:lang w:val="ar_AE" w:bidi="ar_AE"/>
        </w:rPr>
        <w:t>في المشهد الثالث:</w:t>
      </w:r>
      <w:r>
        <w:rPr>
          <w:rtl/>
          <w:cs/>
          <w:lang w:val="ar_AE" w:bidi="ar_AE"/>
        </w:rPr>
        <w:t xml:space="preserve"> يشرح المقطع لماذا يجب على يشوع أن يختن الرجال والصبيان. فجميع الرجال الإسرائيليين الأكبر سنًا الذين ماتوا في البرية كانوا قد اختُتنوا في مصر، أما الذين وُلِدوا في البرية فلم يكونوا قد اختُتنوا. وكان يهوه قد عاقب الإسرائيليين الأكبر سنًا بأن جعلهم يموتون في البرية، لكنه وعد بأن أبناءهم سيدخلون الأرض بدلًا منهم. ولذلك يجب الآن أن يُختَن هذا الجيل الجديد من الإسرائيليين قبل دخول الأرض.</w:t>
      </w:r>
    </w:p>
    <w:p>
      <w:pPr>
        <w:bidi/>
      </w:pPr>
      <w:r>
        <w:rPr>
          <w:rtl/>
          <w:cs/>
          <w:lang w:val="ar_AE" w:bidi="ar_AE"/>
        </w:rPr>
      </w:r>
      <w:r>
        <w:rPr>
          <w:b/>
          <w:rtl/>
          <w:cs/>
          <w:lang w:val="ar_AE" w:bidi="ar_AE"/>
        </w:rPr>
        <w:t>في المشهد الرابع:</w:t>
      </w:r>
      <w:r>
        <w:rPr>
          <w:rtl/>
          <w:cs/>
          <w:lang w:val="ar_AE" w:bidi="ar_AE"/>
        </w:rPr>
        <w:t xml:space="preserve"> بعدما يختن يشوع الرجال والصبيان، لا يرتحل بنو إسرائيل من معسكرهم حتى تُشفى الجروح.</w:t>
      </w:r>
    </w:p>
    <w:p>
      <w:pPr>
        <w:bidi/>
      </w:pPr>
      <w:r>
        <w:rPr>
          <w:rtl/>
          <w:cs/>
          <w:lang w:val="ar_AE" w:bidi="ar_AE"/>
        </w:rPr>
      </w:r>
      <w:r>
        <w:rPr>
          <w:b/>
          <w:rtl/>
          <w:cs/>
          <w:lang w:val="ar_AE" w:bidi="ar_AE"/>
        </w:rPr>
        <w:t>في المشهد الخامس:</w:t>
      </w:r>
      <w:r>
        <w:rPr>
          <w:rtl/>
          <w:cs/>
          <w:lang w:val="ar_AE" w:bidi="ar_AE"/>
        </w:rPr>
        <w:t xml:space="preserve"> يقول يهوه ليشوع: "اليومَ قد دَحرَجتُ عنكُمْ عارَ مِصرَ." ولهذا سمّى بنو إسرائيل ذلك المكان "الجلجال"، أي الدحرجة.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الإسرائيليون الذين كانت أعمارهم عشرين سنة فما فوق عندما خرجوا من مصر وقد ماتوا</w:t>
      </w:r>
    </w:p>
    <w:p>
      <w:pPr>
        <w:pStyle w:val="ListBullet"/>
        <w:bidi/>
        <w:spacing w:line="240" w:lineRule="auto"/>
        <w:ind w:left="720"/>
      </w:pPr>
      <w:r>
        <w:rPr>
          <w:rtl/>
          <w:cs/>
          <w:lang w:val="ar_AE" w:bidi="ar_AE"/>
        </w:rPr>
      </w:r>
      <w:r>
        <w:rPr>
          <w:rtl/>
          <w:cs/>
          <w:lang w:val="ar_AE" w:bidi="ar_AE"/>
        </w:rPr>
        <w:t>الرجال والصبيان الإسرائيليون الذين ما زالوا أحياء ويحتاجون إلى الختان</w:t>
      </w:r>
    </w:p>
    <w:p>
      <w:pPr>
        <w:pStyle w:val="ListBullet"/>
        <w:bidi/>
        <w:spacing w:line="240" w:lineRule="auto"/>
        <w:ind w:left="720"/>
      </w:pPr>
      <w:r>
        <w:rPr>
          <w:rtl/>
          <w:cs/>
          <w:lang w:val="ar_AE" w:bidi="ar_AE"/>
        </w:rPr>
      </w:r>
      <w:r>
        <w:rPr>
          <w:rtl/>
          <w:cs/>
          <w:lang w:val="ar_AE" w:bidi="ar_AE"/>
        </w:rPr>
        <w:t>معسكر بني إسرائيل كله</w:t>
      </w:r>
    </w:p>
    <w:p>
      <w:pPr>
        <w:pStyle w:val="ListBullet"/>
        <w:bidi/>
        <w:spacing w:line="240" w:lineRule="auto"/>
        <w:ind w:left="720"/>
      </w:pPr>
      <w:r>
        <w:rPr>
          <w:rtl/>
          <w:cs/>
          <w:lang w:val="ar_AE" w:bidi="ar_AE"/>
        </w:rPr>
      </w:r>
      <w:r>
        <w:rPr>
          <w:rtl/>
          <w:cs/>
          <w:lang w:val="ar_AE" w:bidi="ar_AE"/>
        </w:rPr>
        <w:t>والمصريون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المقطع بالقول إنه «في ذلك الوقت» أمر يهوه يشوع أن يصنع سكاكين من نوع من الحجارة يُسمَّى الصَّوّان، وأن يستخدم هذه السكاكين ليختن بني إسرائيل مرةً ثانية. وتحدث هذه القصة في الزمان والمكان نفسيهما اللذين حدثت فيهما القصة السابقة. لذلك، فإن هذه القصة تحدث بينما كان بنو إسرائيل لا يزالون يقيمون في خيامهم في الجلجال.</w:t>
      </w:r>
    </w:p>
    <w:p>
      <w:pPr>
        <w:bidi/>
      </w:pPr>
      <w:r>
        <w:rPr>
          <w:rtl/>
          <w:cs/>
          <w:lang w:val="ar_AE" w:bidi="ar_AE"/>
        </w:rPr>
      </w:r>
      <w:r>
        <w:rPr>
          <w:rtl/>
          <w:cs/>
          <w:lang w:val="ar_AE" w:bidi="ar_AE"/>
        </w:rPr>
        <w:t>توقّفوا هنا كمجموعة وابحثوا عن الجلجال على خريطة كنعان. أوقِفوا الاستماع إلى هذا التسجيل الصوتي هنا.</w:t>
      </w:r>
    </w:p>
    <w:p>
      <w:pPr>
        <w:bidi/>
      </w:pPr>
      <w:r>
        <w:rPr>
          <w:rtl/>
          <w:cs/>
          <w:lang w:val="ar_AE" w:bidi="ar_AE"/>
        </w:rPr>
      </w:r>
      <w:r>
        <w:rPr>
          <w:rtl/>
          <w:cs/>
          <w:lang w:val="ar_AE" w:bidi="ar_AE"/>
        </w:rPr>
        <w:t>تتذكّرون أن إبراهيم كان أول أجداد بني إسرائيل. واسم إبراهيم يعني "الأب لأمم كثيرة". وعندما كان إبراهيم في الخامسة والسبعين من عمره، قطع يهوه عهدًا مع إبراهيم بأنه سيكون دائمًا إله بني إسرائيل، وأن بني إسرائيل سيكونون دائمًا شعب يهوه. وكجزء من هذا العهد، أمر يهوه إبراهيم أن يختن نفسه وكل ذكر في بيته. كما قال يهوه إنه في المستقبل يجب على نسل إبراهيم، أي بني إسرائيل، أن يختنوا كل طفل ذكر في اليوم الثامن بعد ولادته. وقال يهوه إن هذا سيكون علامة على أن بني إسرائيل هم شعبه الخاص.</w:t>
      </w:r>
    </w:p>
    <w:p>
      <w:pPr>
        <w:bidi/>
      </w:pPr>
      <w:r>
        <w:rPr>
          <w:rtl/>
          <w:cs/>
          <w:lang w:val="ar_AE" w:bidi="ar_AE"/>
        </w:rPr>
      </w:r>
      <w:r>
        <w:rPr>
          <w:rtl/>
          <w:cs/>
          <w:lang w:val="ar_AE" w:bidi="ar_AE"/>
        </w:rPr>
        <w:t>وكان يجب على الرجال أن يُختَنوا لكي يكونوا مقبولين أمام يهوه. والختان هو قطع الجلد الزائد عند طرف العضو الذكري للصبي أو الرجل. وكان الأب، أو شخص مدرَّب خصيصًا، يقوم بهذا الأمر عادةً. وكان قطع الجلد يترك جرحًا، لذلك كان الناس غالبًا يبقون في مكان واحد ويستريحون حتى يلتئم الجرح.</w:t>
      </w:r>
    </w:p>
    <w:p>
      <w:pPr>
        <w:bidi/>
      </w:pPr>
      <w:r>
        <w:rPr>
          <w:rtl/>
          <w:cs/>
          <w:lang w:val="ar_AE" w:bidi="ar_AE"/>
        </w:rPr>
      </w:r>
      <w:r>
        <w:rPr>
          <w:rtl/>
          <w:cs/>
          <w:lang w:val="ar_AE" w:bidi="ar_AE"/>
        </w:rPr>
        <w:t>توقّفوا هنا كمجموعة وناقشوا كيف ستتحدثون في ترجمتكم عن الختان والعهد بين يهوه وبني إسرائيل. أوقِفوا الاستماع إلى هذا التسجيل الصوتي هنا.</w:t>
      </w:r>
    </w:p>
    <w:p>
      <w:pPr>
        <w:bidi/>
      </w:pPr>
      <w:r>
        <w:rPr>
          <w:rtl/>
          <w:cs/>
          <w:lang w:val="ar_AE" w:bidi="ar_AE"/>
        </w:rPr>
      </w:r>
      <w:r>
        <w:rPr>
          <w:rtl/>
          <w:cs/>
          <w:lang w:val="ar_AE" w:bidi="ar_AE"/>
        </w:rPr>
        <w:t>ويقول المقطع إن يشوع يفعل ما أمره به يهوه. ومع أن المقطع يقول إن يشوع يصنع السكاكين ويختن الرجال والصبيان في جبعة هعرالوت، إلا أن المقصود على الأرجح هو أنه، رغم أن الآباء أو أشخاصًا آخرين كانوا يقومون بالختان، كان على يشوع أن يتأكد من أن الجميع يفعلون ما قاله يهوه. وفي اللغة الأصلية، تعني "جبعة هعرالوت" "تلّة الختان"، أو "تلّة القُلَف". ولا يعني هذا أن المكان كان يحمل هذا الاسم من قبل. بل أعطى بنو إسرائيل هذا الاسم للمكان بسبب جميع عمليات الختان التي جرت في ذلك اليوم.</w:t>
      </w:r>
    </w:p>
    <w:p>
      <w:pPr>
        <w:bidi/>
      </w:pPr>
      <w:r>
        <w:rPr>
          <w:rtl/>
          <w:cs/>
          <w:lang w:val="ar_AE" w:bidi="ar_AE"/>
        </w:rPr>
      </w:r>
      <w:r>
        <w:rPr>
          <w:rtl/>
          <w:cs/>
          <w:lang w:val="ar_AE" w:bidi="ar_AE"/>
        </w:rPr>
        <w:t>توقّفوا هنا كمجموعة وناقشوا كيف ستتحدثون عن اسم هذا المكان، وكيف أعطاه الناس هذا الاسم بسبب هذا الحدث. أوقِفوا الاستماع إلى هذا التسجيل الصوتي هنا.</w:t>
      </w:r>
    </w:p>
    <w:p>
      <w:pPr>
        <w:bidi/>
      </w:pPr>
      <w:r>
        <w:rPr>
          <w:rtl/>
          <w:cs/>
          <w:lang w:val="ar_AE" w:bidi="ar_AE"/>
        </w:rPr>
      </w:r>
      <w:r>
        <w:rPr>
          <w:rtl/>
          <w:cs/>
          <w:lang w:val="ar_AE" w:bidi="ar_AE"/>
        </w:rPr>
        <w:t>يقول المقطع إن جميع "رجال الحرب" ماتوا في البرية. و"رجال الحرب" هم الذكور الذين كانت أعمارهم عشرين سنة فما فوق وكانوا قادرين على القتال كجنود. وقد سمح يهوه لهم بأن يموتوا دون أن يدخلوا كنعان عقابًا لهم على عصيانهم. لكن يهوه حفظ عهده مع شعب إسرائيل بأن سمح لأبنائهم بدخول الأرض. ويقول راوِي القصة إن يهوه وعد أن يعطي الأرض لهم. ويرى راوِي القصة نفسه واحدًا من بني إسرائيل الذين أعطاهم يهوه هذا الوعد. وهو يذكّرنا بأن يهوه قد أوفى الآن بوعده لبني إسرائيل، وأن راوِي القصة واحد من الإسرائيليين الذين يعيشون الآن في الأرض.</w:t>
      </w:r>
    </w:p>
    <w:p>
      <w:pPr>
        <w:bidi/>
      </w:pPr>
      <w:r>
        <w:rPr>
          <w:rtl/>
          <w:cs/>
          <w:lang w:val="ar_AE" w:bidi="ar_AE"/>
        </w:rPr>
      </w:r>
      <w:r>
        <w:rPr>
          <w:rtl/>
          <w:cs/>
          <w:lang w:val="ar_AE" w:bidi="ar_AE"/>
        </w:rPr>
        <w:t>توقّفوا هنا وناقشوا كمجموعة كيف ستتحدثون في ترجمتكم عن عصيان بني إسرائيل وعقابهم، وكذلك عن غفران يهوه. أوقِفوا الاستماع إلى هذا التسجيل الصوتي هنا.</w:t>
      </w:r>
    </w:p>
    <w:p>
      <w:pPr>
        <w:bidi/>
      </w:pPr>
      <w:r>
        <w:rPr>
          <w:rtl/>
          <w:cs/>
          <w:lang w:val="ar_AE" w:bidi="ar_AE"/>
        </w:rPr>
      </w:r>
      <w:r>
        <w:rPr>
          <w:rtl/>
          <w:cs/>
          <w:lang w:val="ar_AE" w:bidi="ar_AE"/>
        </w:rPr>
        <w:t>غالبًا ما يصف الكتاب المقدس كنعان بأنها "أرض تفيض لبنًا وعسلًا". وهذا تعبير خاص يعني أن الأرض غنيّة وخصبة، وأن الأشياء تنمو فيها جيدًا، وأن فيها طعامًا وحيوانات كثيرة. ويُستخدم هذا التعبير نفسه في مواضع عديدة من الكتاب المقدس. والعسل هو سائل حلو يصنعه النحل. وفي أزمنة الكتاب المقدس، كان العسل من الأطعمة المفضلة لدى الناس. وكان بنو إسرائيل يشربون كثيرًا من لبن الأبقار أو الغنم أو الماعز، كما كانوا يستخدمونه لصنع الخُثرة أو الجبن، وهو طعام صلب.</w:t>
      </w:r>
    </w:p>
    <w:p>
      <w:pPr>
        <w:bidi/>
      </w:pPr>
      <w:r>
        <w:rPr>
          <w:rtl/>
          <w:cs/>
          <w:lang w:val="ar_AE" w:bidi="ar_AE"/>
        </w:rPr>
      </w:r>
      <w:r>
        <w:rPr>
          <w:rtl/>
          <w:cs/>
          <w:lang w:val="ar_AE" w:bidi="ar_AE"/>
        </w:rPr>
        <w:t>توقّفوا هنا وناقشوا كمجموعة الكلمات أو العبارات التي ستستخدمونها لتوضيح أن كنعان أرض غنيّة وخصبة. وفكّروا في الطريقة التي تصفون بها الأرض الخصبة والغنية في ثقافتكم. ويمكنكم استخدام الطريقة الأكثر طبيعية في ترجمتكم. أوقِفوا الاستماع إلى هذا التسجيل الصوتي هنا.</w:t>
      </w:r>
    </w:p>
    <w:p>
      <w:pPr>
        <w:bidi/>
      </w:pPr>
      <w:r>
        <w:rPr>
          <w:rtl/>
          <w:cs/>
          <w:lang w:val="ar_AE" w:bidi="ar_AE"/>
        </w:rPr>
      </w:r>
      <w:r>
        <w:rPr>
          <w:rtl/>
          <w:cs/>
          <w:lang w:val="ar_AE" w:bidi="ar_AE"/>
        </w:rPr>
        <w:t>وبعدما شُفيت جروح الرجال والصبيان، يقول يهوه ليشوع إن يهوه قد "دحرج"، أو أزال، عن إسرائيل عار مصر، كما يُدحرِج الإنسان جسمًا مستديرًا بعيدًا عنه. وقد مرَّ أربعون عامًا منذ أن قاد موسى بني إسرائيل خارج مصر، وقد شاخ كثير من الإسرائيليين وماتوا في البرية. ولذلك كان المصريون يقولون إن إله بني إسرائيل أخرجهم إلى البرية لكي يموتوا هناك. أما الآن، فسوف يُثبت يهوه أن المصريين كانوا مخطئين. فسيدخل يهوه هذا الجيل الجديد من الإسرائيليين المختونين إلى كنعان. ومع أن يهوه عاقب الجيل الأول من بني إسرائيل بعدم السماح لهم بدخول كنعان، فقد وعد أن "يُقيم" أبناءهم ليدخلوا كنعان بدلًا منهم. ومعنى "يُقيم" هو أن يرفع شخصًا من وضع الاضطجاع على الأرض. وكان الناس يضطجعون على الأرض تعبيرًا عن احترام شديد أو خوف عظيم. وكانوا يقومون ليعبدوا يهوه أو ليؤدّوا مهمة عظيمة. وكان يهوه يقصد أن أبناء الجيل الأول من بني إسرائيل سيكونون هم الذين سيقومون بالمهمة المهمة، وهي الاستيلاء على الأرض التي وعدهم بها.</w:t>
      </w:r>
    </w:p>
    <w:p>
      <w:pPr>
        <w:bidi/>
      </w:pPr>
      <w:r>
        <w:rPr>
          <w:rtl/>
          <w:cs/>
          <w:lang w:val="ar_AE" w:bidi="ar_AE"/>
        </w:rPr>
      </w:r>
      <w:r>
        <w:rPr>
          <w:rtl/>
          <w:cs/>
          <w:lang w:val="ar_AE" w:bidi="ar_AE"/>
        </w:rPr>
        <w:t>توقّفوا هنا وناقشوا كمجموعة كيف تُعِدّون الناس لمهمة مهمة. كيف ستصفون أن يهوه "أقام" أبناء بني إسرائيل الذين خرجوا من مصر؟ أوقِفوا الاستماع إلى هذا التسجيل الصوتي هنا.</w:t>
      </w:r>
    </w:p>
    <w:p>
      <w:pPr>
        <w:bidi/>
      </w:pPr>
      <w:r>
        <w:rPr>
          <w:rtl/>
          <w:cs/>
          <w:lang w:val="ar_AE" w:bidi="ar_AE"/>
        </w:rPr>
      </w:r>
      <w:r>
        <w:rPr>
          <w:rtl/>
          <w:cs/>
          <w:lang w:val="ar_AE" w:bidi="ar_AE"/>
        </w:rPr>
        <w:t>وبسبب ما قاله يهوه ليشوع، سمّى بنو إسرائيل هذا المكان "الجلجال". وفي اللغة الأصلية، يبدو اسم "الجلجال" مشابهًا جدًا للكلمة التي تعني "أزال" أو "دحرج". وفي المستقبل، سيجتمع بنو إسرائيل كثيرًا في الجلجال لعبادة يهوه.</w:t>
      </w:r>
    </w:p>
    <w:p>
      <w:pPr>
        <w:bidi/>
      </w:pPr>
      <w:r>
        <w:rPr>
          <w:rtl/>
          <w:cs/>
          <w:lang w:val="ar_AE" w:bidi="ar_AE"/>
        </w:rPr>
      </w:r>
      <w:r>
        <w:rPr>
          <w:rtl/>
          <w:cs/>
          <w:lang w:val="ar_AE" w:bidi="ar_AE"/>
        </w:rPr>
        <w:t>توقّفوا هنا كمجموعة وانظروا مرةً أخرى إلى الجلجال على خريطة كنعان إذا احتجتم إلى ذلك. أوقِفوا الاستماع إلى هذا التسجيل الصوتي هنا.</w:t>
      </w:r>
    </w:p>
    <w:p>
      <w:pPr>
        <w:bidi/>
      </w:pPr>
      <w:r>
        <w:rPr>
          <w:rtl/>
          <w:cs/>
          <w:lang w:val="ar_AE" w:bidi="ar_AE"/>
        </w:rPr>
      </w:r>
      <w:r>
        <w:rPr>
          <w:rtl/>
          <w:cs/>
          <w:lang w:val="ar_AE" w:bidi="ar_AE"/>
        </w:rPr>
        <w:t>توقّفوا هنا كمجموعة وناقشوا كيف ستتحدثون عن اسم مكان الجلجال هذا، وكيف أعطى الناس هذا الاسم للمكان بسبب ما فعله يهوه هنا في ذلك اليوم.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٥: ٢–٩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الإسرائيليون الذين كانت أعمارهم عشرين سنة فما فوق عندما خرجوا من مصر وقد ماتوا</w:t>
      </w:r>
    </w:p>
    <w:p>
      <w:pPr>
        <w:pStyle w:val="ListBullet"/>
        <w:bidi/>
        <w:spacing w:line="240" w:lineRule="auto"/>
        <w:ind w:left="720"/>
      </w:pPr>
      <w:r>
        <w:rPr>
          <w:rtl/>
          <w:cs/>
          <w:lang w:val="ar_AE" w:bidi="ar_AE"/>
        </w:rPr>
      </w:r>
      <w:r>
        <w:rPr>
          <w:rtl/>
          <w:cs/>
          <w:lang w:val="ar_AE" w:bidi="ar_AE"/>
        </w:rPr>
        <w:t>الرجال والصبيان الإسرائيليون الذين ما زالوا أحياء ويحتاجون إلى الختان</w:t>
      </w:r>
    </w:p>
    <w:p>
      <w:pPr>
        <w:pStyle w:val="ListBullet"/>
        <w:bidi/>
        <w:spacing w:line="240" w:lineRule="auto"/>
        <w:ind w:left="720"/>
      </w:pPr>
      <w:r>
        <w:rPr>
          <w:rtl/>
          <w:cs/>
          <w:lang w:val="ar_AE" w:bidi="ar_AE"/>
        </w:rPr>
      </w:r>
      <w:r>
        <w:rPr>
          <w:rtl/>
          <w:cs/>
          <w:lang w:val="ar_AE" w:bidi="ar_AE"/>
        </w:rPr>
        <w:t>معسكر بني إسرائيل كله</w:t>
      </w:r>
    </w:p>
    <w:p>
      <w:pPr>
        <w:pStyle w:val="ListBullet"/>
        <w:bidi/>
        <w:spacing w:line="240" w:lineRule="auto"/>
        <w:ind w:left="720"/>
      </w:pPr>
      <w:r>
        <w:rPr>
          <w:rtl/>
          <w:cs/>
          <w:lang w:val="ar_AE" w:bidi="ar_AE"/>
        </w:rPr>
      </w:r>
      <w:r>
        <w:rPr>
          <w:rtl/>
          <w:cs/>
          <w:lang w:val="ar_AE" w:bidi="ar_AE"/>
        </w:rPr>
        <w:t>والمصريون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يطلب يهوه من يشوع أن يصنع سكاكين من حجر الصَّوّان، وأن يختن جميع بني إسرائيل، أي الرجال والصبيان الإسرائيليين.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يهوه: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يفعل يشوع ما يأمره به يهوه. يصنع يشوع سكاكين من الحجارة، ويختن رجال إسرائيل وصبيانهم.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الرجال والصبيان الإسرائيليين: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نتعلَّم لماذا يحتاج يشوع إلى إجراء هذا الختان. فقد مات جميع الرجال الإسرائيليين الأكبر سنًا، وأصبح يهوه مستعدًا لأن يقود يشوع بني إسرائيل إلى كنعان. لكن يجب أولًا أن يُكمِل الإسرائيليون نصيبهم من العهد، بأن يتأكَّدوا من ختان جميع الرجال.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الرجال والصبيان الإسرائيليين: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لا يتحرَّك بنو إسرائيل من معسكرهم حتى تلتئم جروح جميع الرجال والصبيان.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جماعة بني إسرائيل كلها في المعسكر: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الخامس: يقول يهوه ليشوع: "اليومَ قد دَحرَجتُ عنكُمْ عارَ مِصرَ." ولهذا صار اسم هذا المكان جِلجال، أي "التدحرج".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٥: ٢–٩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بداية القصة، يطلب يهوه من يشوع أن يصنع سكاكين من </w:t>
      </w:r>
      <w:r>
        <w:rPr>
          <w:b/>
          <w:rtl/>
          <w:cs/>
          <w:lang w:val="ar_AE" w:bidi="ar_AE"/>
        </w:rPr>
        <w:t>الصَّوّان</w:t>
      </w:r>
      <w:r>
        <w:rPr>
          <w:rtl/>
          <w:cs/>
          <w:lang w:val="ar_AE" w:bidi="ar_AE"/>
        </w:rPr>
        <w:t>، وهو نوع من الحجارة. في ذلك الوقت، كان الناس قد بدأوا لتوِّهم باستخدام الحديد، لذلك كانت السكاكين غالبًا تُصنع من الحجارة. والصَّوّان هو نوع من الكوارتز. وكان الناس يَشُقّون حجر الصَّوّان أو يضربونه بجسم آخر حتى ينكسر وتتكوَّن له حافة حادّة.</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الصَّوّان</w:t>
      </w:r>
      <w:r>
        <w:rPr>
          <w:rtl/>
          <w:cs/>
          <w:lang w:val="ar_AE" w:bidi="ar_AE"/>
        </w:rPr>
        <w:t>. إذا كنتم قد ترجمتم هذه الكلمة من قبل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ثم يطلب يهوه من يشوع أن يختن بني </w:t>
      </w:r>
      <w:r>
        <w:rPr>
          <w:b/>
          <w:rtl/>
          <w:cs/>
          <w:lang w:val="ar_AE" w:bidi="ar_AE"/>
        </w:rPr>
        <w:t>إسرائيل</w:t>
      </w:r>
      <w:r>
        <w:rPr>
          <w:rtl/>
          <w:cs/>
          <w:lang w:val="ar_AE" w:bidi="ar_AE"/>
        </w:rPr>
        <w:t>. والختان يعني قطع الجلد الزائد في طرف العضو الذكري عند الصبي أو الرجل. وكان يهوه قد أمر إبراهيم أن يختن الإسرائيليون جميع أطفالهم الذكور في اليوم الثامن بعد ولادتهم، علامةً على عهد يهوه مع بني إسرائيل.</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الختان</w:t>
      </w:r>
      <w:r>
        <w:rPr>
          <w:rtl/>
          <w:cs/>
          <w:lang w:val="ar_AE" w:bidi="ar_AE"/>
        </w:rPr>
        <w:t xml:space="preserve">. وابحثوا عن كلمة </w:t>
      </w:r>
      <w:r>
        <w:rPr>
          <w:rtl/>
          <w:cs/>
          <w:lang w:val="ar_AE" w:bidi="ar_AE"/>
        </w:rPr>
        <w:t>الختان</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يشير تعبير </w:t>
      </w:r>
      <w:r>
        <w:rPr>
          <w:b/>
          <w:rtl/>
          <w:cs/>
          <w:lang w:val="ar_AE" w:bidi="ar_AE"/>
        </w:rPr>
        <w:t>"بنو إسرائيل</w:t>
      </w:r>
      <w:r>
        <w:rPr>
          <w:rtl/>
          <w:cs/>
          <w:lang w:val="ar_AE" w:bidi="ar_AE"/>
        </w:rPr>
        <w:t xml:space="preserve">" إلى جميع الذكور </w:t>
      </w:r>
      <w:r>
        <w:rPr>
          <w:b/>
          <w:rtl/>
          <w:cs/>
          <w:lang w:val="ar_AE" w:bidi="ar_AE"/>
        </w:rPr>
        <w:t>الإسرائيليين</w:t>
      </w:r>
      <w:r>
        <w:rPr>
          <w:rtl/>
          <w:cs/>
          <w:lang w:val="ar_AE" w:bidi="ar_AE"/>
        </w:rPr>
        <w:t xml:space="preserve">. استخدموا الكلمات أو العبارات نفسها التي استخدمتموها سابقًا للتعبير عن إسرائيل أو الإسرائيليين. ولمزيد من المعلومات عن </w:t>
      </w:r>
      <w:r>
        <w:rPr>
          <w:rtl/>
          <w:cs/>
          <w:lang w:val="ar_AE" w:bidi="ar_AE"/>
        </w:rPr>
        <w:t>إسرائيل</w:t>
      </w:r>
      <w:r>
        <w:rPr>
          <w:rtl/>
          <w:cs/>
          <w:lang w:val="ar_AE" w:bidi="ar_AE"/>
        </w:rPr>
        <w:t xml:space="preserve"> </w:t>
      </w:r>
      <w:r>
        <w:rPr>
          <w:rtl/>
          <w:cs/>
          <w:lang w:val="ar_AE" w:bidi="ar_AE"/>
        </w:rPr>
        <w:t>والإسرائيليين</w:t>
      </w:r>
      <w:r>
        <w:rPr>
          <w:rtl/>
          <w:cs/>
          <w:lang w:val="ar_AE" w:bidi="ar_AE"/>
        </w:rPr>
        <w:t>، ارجعوا إلى قاموس الكلمات الرئيسية.</w:t>
      </w:r>
    </w:p>
    <w:p>
      <w:pPr>
        <w:bidi/>
      </w:pPr>
      <w:r>
        <w:rPr>
          <w:rtl/>
          <w:cs/>
          <w:lang w:val="ar_AE" w:bidi="ar_AE"/>
        </w:rPr>
      </w:r>
      <w:r>
        <w:rPr>
          <w:rtl/>
          <w:cs/>
          <w:lang w:val="ar_AE" w:bidi="ar_AE"/>
        </w:rPr>
        <w:t xml:space="preserve">وفي اللغة الأصلية، فإن اسم المكان </w:t>
      </w:r>
      <w:r>
        <w:rPr>
          <w:b/>
          <w:rtl/>
          <w:cs/>
          <w:lang w:val="ar_AE" w:bidi="ar_AE"/>
        </w:rPr>
        <w:t>"جبعَة هَعَرالوت"</w:t>
      </w:r>
      <w:r>
        <w:rPr>
          <w:rtl/>
          <w:cs/>
          <w:lang w:val="ar_AE" w:bidi="ar_AE"/>
        </w:rPr>
        <w:t xml:space="preserve"> يعني "تلّة الختان" أو "تلّة القُلَف". وقد أطلق الإسرائيليون هذا الاسم على المكان بسبب جميع عمليات الختان التي أُجريت خلال أحداث هذه القصة.</w:t>
      </w:r>
    </w:p>
    <w:p>
      <w:pPr>
        <w:bidi/>
      </w:pPr>
      <w:r>
        <w:rPr>
          <w:rtl/>
          <w:cs/>
          <w:lang w:val="ar_AE" w:bidi="ar_AE"/>
        </w:rPr>
      </w:r>
      <w:r>
        <w:rPr>
          <w:rtl/>
          <w:cs/>
          <w:lang w:val="ar_AE" w:bidi="ar_AE"/>
        </w:rPr>
        <w:t>توقَّفوا هنا وناقشوا كمجموعة الاسم الذي ستطلقونه على المكان المسمّى "</w:t>
      </w:r>
      <w:r>
        <w:rPr>
          <w:b/>
          <w:rtl/>
          <w:cs/>
          <w:lang w:val="ar_AE" w:bidi="ar_AE"/>
        </w:rPr>
        <w:t>جبعَة هَعَرالوت</w:t>
      </w:r>
      <w:r>
        <w:rPr>
          <w:rtl/>
          <w:cs/>
          <w:lang w:val="ar_AE" w:bidi="ar_AE"/>
        </w:rPr>
        <w:t>". وقد ترغبون في استخدام كلمة أو عبارة تحمل المعنى نفسه في لغتكم. وإذا كنتم قد ترجمتم اسم هذا المكان من قبل في سفر آخر من الكتاب المقدس، فاستخدموا الاسم نفسه الذي استخدمتموه هناك. أوقِفوا الاستماع إلى هذا التسجيل الصوتي هنا.</w:t>
      </w:r>
    </w:p>
    <w:p>
      <w:pPr>
        <w:bidi/>
      </w:pPr>
      <w:r>
        <w:rPr>
          <w:rtl/>
          <w:cs/>
          <w:lang w:val="ar_AE" w:bidi="ar_AE"/>
        </w:rPr>
      </w:r>
      <w:r>
        <w:rPr>
          <w:rtl/>
          <w:cs/>
          <w:lang w:val="ar_AE" w:bidi="ar_AE"/>
        </w:rPr>
        <w:t>لقد تاه بنو إسرائيل في البرية أربعين سنة حتى مات جميع رجال الحرب. وكان رجال الحرب هم الرجال الذين بلغوا من العمر ما يؤهّلهم للانضمام إلى جيش إسرائيل. وفي ذلك الوقت في إسرائيل، كان كل رجل يبلغ عشرين سنة أو أكثر قادرًا على القتال في الحرب.</w:t>
      </w:r>
    </w:p>
    <w:p>
      <w:pPr>
        <w:bidi/>
      </w:pPr>
      <w:r>
        <w:rPr>
          <w:rtl/>
          <w:cs/>
          <w:lang w:val="ar_AE" w:bidi="ar_AE"/>
        </w:rPr>
      </w:r>
      <w:r>
        <w:rPr>
          <w:rtl/>
          <w:cs/>
          <w:lang w:val="ar_AE" w:bidi="ar_AE"/>
        </w:rPr>
        <w:t>توقَّفوا هنا وناقشوا كمجموعة الكلمة أو العبارة التي ستستخدمونها لوصف الرجال الذين بلغوا السن المناسبة للقتال في الحرب. إذا كنتم قد ترجمتم هذه الكلمة أو العبارة نفسها من قبل في سفر آخر من الكتاب المقدس، فاستخدموا الكلمة أو العبارة نفسها التي استخدمتموها هناك. أوقِفوا الاستماع إلى هذا التسجيل الصوتي هنا.</w:t>
      </w:r>
    </w:p>
    <w:p>
      <w:pPr>
        <w:bidi/>
      </w:pPr>
      <w:r>
        <w:rPr>
          <w:rtl/>
          <w:cs/>
          <w:lang w:val="ar_AE" w:bidi="ar_AE"/>
        </w:rPr>
      </w:r>
      <w:r>
        <w:rPr>
          <w:rtl/>
          <w:cs/>
          <w:lang w:val="ar_AE" w:bidi="ar_AE"/>
        </w:rPr>
        <w:t>ولأن الجيل الأول من بني إسرائيل عصى يهوه،</w:t>
      </w:r>
      <w:r>
        <w:rPr>
          <w:b/>
          <w:rtl/>
          <w:cs/>
          <w:lang w:val="ar_AE" w:bidi="ar_AE"/>
        </w:rPr>
        <w:t xml:space="preserve"> أقسم </w:t>
      </w:r>
      <w:r>
        <w:rPr>
          <w:rtl/>
          <w:cs/>
          <w:lang w:val="ar_AE" w:bidi="ar_AE"/>
        </w:rPr>
        <w:t xml:space="preserve">يهوه ألّا يسمح لهم بدخول كنعان. </w:t>
      </w:r>
      <w:r>
        <w:rPr>
          <w:b/>
          <w:rtl/>
          <w:cs/>
          <w:lang w:val="ar_AE" w:bidi="ar_AE"/>
        </w:rPr>
        <w:t>والقسم</w:t>
      </w:r>
      <w:r>
        <w:rPr>
          <w:rtl/>
          <w:cs/>
          <w:lang w:val="ar_AE" w:bidi="ar_AE"/>
        </w:rPr>
        <w:t xml:space="preserve"> يعني أن يقطع الإنسان عهدًا أو وعدًا خاصًا. استخدموا الكلمة أو العبارة نفسها التي استخدمتموها سابقًا للتعبير عن القسم أو الحلف. ولمزيدٍ من المعلومات عن كلمة </w:t>
      </w:r>
      <w:r>
        <w:rPr>
          <w:rtl/>
          <w:cs/>
          <w:lang w:val="ar_AE" w:bidi="ar_AE"/>
        </w:rPr>
        <w:t>قَسَم/حلف</w:t>
      </w:r>
      <w:r>
        <w:rPr>
          <w:rtl/>
          <w:cs/>
          <w:lang w:val="ar_AE" w:bidi="ar_AE"/>
        </w:rPr>
        <w:t>، انظر قاموس الكلمات الرئيسية.</w:t>
      </w:r>
    </w:p>
    <w:p>
      <w:pPr>
        <w:bidi/>
      </w:pPr>
      <w:r>
        <w:rPr>
          <w:rtl/>
          <w:cs/>
          <w:lang w:val="ar_AE" w:bidi="ar_AE"/>
        </w:rPr>
      </w:r>
      <w:r>
        <w:rPr>
          <w:rtl/>
          <w:cs/>
          <w:lang w:val="ar_AE" w:bidi="ar_AE"/>
        </w:rPr>
        <w:t>وقبل ذلك، كان يهوه قد أقسم "لآبائهم" أن يعطي كنعان لبني إسرائيل. وتعبير "لآبائهم" يشير إلى آبائهم الحقيقيين، كما يشير أيضًا إلى أجدادهم وأسلافهم.</w:t>
      </w:r>
    </w:p>
    <w:p>
      <w:pPr>
        <w:bidi/>
      </w:pPr>
      <w:r>
        <w:rPr>
          <w:rtl/>
          <w:cs/>
          <w:lang w:val="ar_AE" w:bidi="ar_AE"/>
        </w:rPr>
      </w:r>
      <w:r>
        <w:rPr>
          <w:rtl/>
          <w:cs/>
          <w:lang w:val="ar_AE" w:bidi="ar_AE"/>
        </w:rPr>
        <w:t xml:space="preserve">توقَّفوا هنا وناقشوا كمجموعة الكلمات أو العبارات التي ستستخدمونها للتعبير عن </w:t>
      </w:r>
      <w:r>
        <w:rPr>
          <w:b/>
          <w:rtl/>
          <w:cs/>
          <w:lang w:val="ar_AE" w:bidi="ar_AE"/>
        </w:rPr>
        <w:t>"لآبائهم"</w:t>
      </w:r>
      <w:r>
        <w:rPr>
          <w:rtl/>
          <w:cs/>
          <w:lang w:val="ar_AE" w:bidi="ar_AE"/>
        </w:rPr>
        <w:t>. إذا كنتم قد ترجمتم هذه العبارة بالفعل في سِفر آخر من الكتاب المقدس، استخدموا الكلمات ذاتها التي استخدمتموها هناك. أوقِفوا الاستماع إلى هذا التسجيل الصوتي هنا.</w:t>
      </w:r>
    </w:p>
    <w:p>
      <w:pPr>
        <w:bidi/>
      </w:pPr>
      <w:r>
        <w:rPr>
          <w:rtl/>
          <w:cs/>
          <w:lang w:val="ar_AE" w:bidi="ar_AE"/>
        </w:rPr>
      </w:r>
      <w:r>
        <w:rPr>
          <w:rtl/>
          <w:cs/>
          <w:lang w:val="ar_AE" w:bidi="ar_AE"/>
        </w:rPr>
        <w:t>وقد سمّى بنو إسرائيل المكان «جلجال»، لأن يهوه قد دحرج عنهم عار مصر. ولم يعد المصريون قادرين على السخرية منهم أو القول إن يهوه ليس قويًا.</w:t>
      </w:r>
    </w:p>
    <w:p>
      <w:pPr>
        <w:bidi/>
      </w:pPr>
      <w:r>
        <w:rPr>
          <w:rtl/>
          <w:cs/>
          <w:lang w:val="ar_AE" w:bidi="ar_AE"/>
        </w:rPr>
      </w:r>
      <w:r>
        <w:rPr>
          <w:rtl/>
          <w:cs/>
          <w:lang w:val="ar_AE" w:bidi="ar_AE"/>
        </w:rPr>
        <w:t>توقَّفوا هنا وناقشوا كمجموعة: لقد استخدمتم بالفعل اسم المكان "جلجال" في المقاطع السابقة. كيف تؤثّر هذه المعلومات الجديدة في الطريقة التي ستسمّون بها جلجال؟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5:10–15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٥: ١٠–١٥ واحتفظوا بهذا المقطع في قلوبكم.</w:t>
      </w:r>
    </w:p>
    <w:p>
      <w:pPr>
        <w:bidi/>
      </w:pPr>
      <w:r>
        <w:rPr>
          <w:rtl/>
          <w:cs/>
          <w:lang w:val="ar_AE" w:bidi="ar_AE"/>
        </w:rPr>
      </w:r>
      <w:r>
        <w:rPr>
          <w:rtl/>
          <w:cs/>
          <w:lang w:val="ar_AE" w:bidi="ar_AE"/>
        </w:rPr>
        <w:t>استمعوا إلى نسخة صوتية من سِفر يشوع ٥: ١٠–١٥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٥: ١٠–١٥ من الترجمة الأسهل للفهم.</w:t>
      </w:r>
    </w:p>
    <w:p>
      <w:pPr>
        <w:bidi/>
      </w:pPr>
      <w:r>
        <w:rPr>
          <w:rtl/>
          <w:cs/>
          <w:lang w:val="ar_AE" w:bidi="ar_AE"/>
        </w:rPr>
      </w:r>
      <w:r>
        <w:rPr>
          <w:rtl/>
          <w:cs/>
          <w:lang w:val="ar_AE" w:bidi="ar_AE"/>
        </w:rPr>
        <w:t>في القصة السابقة، بينما كان بنو إسرائيل نازلين في الجلجال، أمر يهوه يشوع أن يختن جميع رجال إسرائيل وصبيانهم. وكان الجيل السابق من رجال إسرائيل قد اختُتنوا في مصر، أمّا الذين وُلدوا في البرية فلم يكونوا قد اختُتنوا بعد. ففعل يشوع كما أمره يهوه، وقال له يهوه إنّه في ذلك اليوم قد نزع عن إسرائيل عار العبودية في مصر.</w:t>
      </w:r>
    </w:p>
    <w:p>
      <w:pPr>
        <w:bidi/>
      </w:pPr>
      <w:r>
        <w:rPr>
          <w:rtl/>
          <w:cs/>
          <w:lang w:val="ar_AE" w:bidi="ar_AE"/>
        </w:rPr>
      </w:r>
      <w:r>
        <w:rPr>
          <w:rtl/>
          <w:cs/>
          <w:lang w:val="ar_AE" w:bidi="ar_AE"/>
        </w:rPr>
        <w:t>وفي هذه القصة، لا يزال بنو إسرائيل نازلين في الجلجال، وهي تقع في سهول أريحا، وهي أرض عشبية واسعة ومنبسطة إلى الغرب من نهر الأردن.</w:t>
      </w:r>
    </w:p>
    <w:p>
      <w:pPr>
        <w:bidi/>
      </w:pPr>
      <w:r>
        <w:rPr>
          <w:rtl/>
          <w:cs/>
          <w:lang w:val="ar_AE" w:bidi="ar_AE"/>
        </w:rPr>
      </w:r>
      <w:r>
        <w:rPr>
          <w:rtl/>
          <w:cs/>
          <w:lang w:val="ar_AE" w:bidi="ar_AE"/>
        </w:rPr>
        <w:t>توقّفوا هنا كمجموعة وابحثوا عن الجلجال وأريحا على خريطة أرض كنعان. أوقِفوا الاستماع إلى هذا التسجيل الصوتي هنا.</w:t>
      </w:r>
    </w:p>
    <w:p>
      <w:pPr>
        <w:bidi/>
      </w:pPr>
      <w:r>
        <w:rPr>
          <w:rtl/>
          <w:cs/>
          <w:lang w:val="ar_AE" w:bidi="ar_AE"/>
        </w:rPr>
      </w:r>
      <w:r>
        <w:rPr>
          <w:rtl/>
          <w:cs/>
          <w:lang w:val="ar_AE" w:bidi="ar_AE"/>
        </w:rPr>
        <w:t>تبدأ القصة باحتفال بني إسرائيل بعيد الفصح. وتتذكّرون أنّ بني إسرائيل احتفلوا بالفصح لأول مرة عندما كانوا ما يزالون في مصر. ولأن ملك مصر رفض أن يسمح لموسى وبني إسرائيل بالخروج، أرسل يهوه ضربات، أي عقوبات، على المصريين. وفي الضربة الأخيرة، قتل ملاك من عند الله الابن البكر لكل المصريين، لكن الملاك "عبر فوق" بيوت بني إسرائيل ولم يقتل أبناءهم. وفي تلك الليلة نفسها، جعل الله بني إسرائيل يأكلون وجبة "الفصح" الخاصة، وقال إن عليهم أن يحتفلوا بالفصح كل سنة بعد ذلك لكي يتذكّروا دائمًا كيف خلّصهم الله.</w:t>
      </w:r>
    </w:p>
    <w:p>
      <w:pPr>
        <w:bidi/>
      </w:pPr>
      <w:r>
        <w:rPr>
          <w:rtl/>
          <w:cs/>
          <w:lang w:val="ar_AE" w:bidi="ar_AE"/>
        </w:rPr>
      </w:r>
      <w:r>
        <w:rPr>
          <w:rtl/>
          <w:cs/>
          <w:lang w:val="ar_AE" w:bidi="ar_AE"/>
        </w:rPr>
        <w:t>وفي هذه القصة، احتفل بنو إسرائيل بالفصح في الجلجال مساء اليوم الرابع عشر من الشهر الأول من السنة. وكان الشهر الأول من السنة عند بني إسرائيل يوافق الوقت الذي نعرفه نحن بشهري مارس وأبريل. وكان هذا اليوم هو نفسه يوم وشهر أول فصح في مصر، ولذلك كان لهذا اليوم معنى مهم عند بني إسرائيل، إذ كان يذكّرهم ببداية رحلتهم للخروج من مصر قبل أربعين سنة، حين خلّصهم يهوه من العبودية. ونسمع في سفر العدد أنّ بني إسرائيل احتفلوا بالفصح في البرية عند جبل سيناء بعد سنة من خروجهم من مصر. وعلى الأرجح، فهذه هي المرة الأولى التي يحتفلون فيها بالفصح منذ ذلك الوقت. وكان يهوه قد قال إنّ جميع الرجال والصبيان يجب أن يُختَنوا قبل أن يشتركوا في عيد الفصح. لذلك، بعدما اختُتن الرجال كما سمعنا في القصة السابقة، صار جميع بني إسرائيل مستعدين الآن للاحتفال بالفصح مرة أخرى.</w:t>
      </w:r>
    </w:p>
    <w:p>
      <w:pPr>
        <w:bidi/>
      </w:pPr>
      <w:r>
        <w:rPr>
          <w:rtl/>
          <w:cs/>
          <w:lang w:val="ar_AE" w:bidi="ar_AE"/>
        </w:rPr>
      </w:r>
      <w:r>
        <w:rPr>
          <w:rtl/>
          <w:cs/>
          <w:lang w:val="ar_AE" w:bidi="ar_AE"/>
        </w:rPr>
        <w:t>توقّفوا هنا كمجموعة وانظروا إلى خريطة تُظهر مصر، وجبل سيناء، وكنعان، والاتجاه الذي سلكه بنو إسرائيل من مصر إلى كنعان. أوقِفوا الاستماع إلى هذا التسجيل الصوتي هنا.</w:t>
      </w:r>
    </w:p>
    <w:p>
      <w:pPr>
        <w:bidi/>
      </w:pPr>
      <w:r>
        <w:rPr>
          <w:rtl/>
          <w:cs/>
          <w:lang w:val="ar_AE" w:bidi="ar_AE"/>
        </w:rPr>
      </w:r>
      <w:r>
        <w:rPr>
          <w:rtl/>
          <w:cs/>
          <w:lang w:val="ar_AE" w:bidi="ar_AE"/>
        </w:rPr>
        <w:t>توقّفوا هنا وناقشوا هذا السؤال كمجموعة: ما بعض الأيام أو الاحتفالات المهمة التي يحتفل بها شعبكم كل سنة؟ وما الذي تساعدكم هذه الأيام على تذكّره ممّا حدث في الماضي؟ وكيف تساعدكم على تذكّر ما هو صحيح عن جماعتكم اليوم؟ أوقِفوا الاستماع إلى هذا التسجيل الصوتي هنا.</w:t>
      </w:r>
    </w:p>
    <w:p>
      <w:pPr>
        <w:bidi/>
      </w:pPr>
      <w:r>
        <w:rPr>
          <w:rtl/>
          <w:cs/>
          <w:lang w:val="ar_AE" w:bidi="ar_AE"/>
        </w:rPr>
      </w:r>
      <w:r>
        <w:rPr>
          <w:rtl/>
          <w:cs/>
          <w:lang w:val="ar_AE" w:bidi="ar_AE"/>
        </w:rPr>
        <w:t>وفي اليوم التالي مباشرة بعد احتفال بني إسرائيل بالفصح، أكلوا طعامًا كان ينمو في أرض كنعان. فأكلوا خبزًا، أو أقراصًا، مصنوعًا من دون خمير، وأكلوا أيضًا حبوبًا مشوية. وربما كانت هذه الحبوب شعيرًا، إذ يكون قد نضج تمامًا وصار جاهزًا للحصاد في هذا الوقت من السنة. وكانت هذه أول مرة يأكل فيها بنو إسرائيل طعامًا نابتًا في كنعان. وكان يهوه قد بدأ يحقّق وعده بأن يعطيهم هذه الأرض والطعام الذي ينمو فيها.</w:t>
      </w:r>
    </w:p>
    <w:p>
      <w:pPr>
        <w:bidi/>
      </w:pPr>
      <w:r>
        <w:rPr>
          <w:rtl/>
          <w:cs/>
          <w:lang w:val="ar_AE" w:bidi="ar_AE"/>
        </w:rPr>
      </w:r>
      <w:r>
        <w:rPr>
          <w:rtl/>
          <w:cs/>
          <w:lang w:val="ar_AE" w:bidi="ar_AE"/>
        </w:rPr>
        <w:t>ولا تخبرنا القصة بتفاصيل الاحتفال أو كيف أعدّ بنو إسرائيل الطعام. لكنكم تتذكّرون أنّ يهوه أمر موسى في سفر اللاويين بأن يردّد الكاهن بعض الحبوب أمام يهوه قبل أن يأكل بنو إسرائيل من الحصاد الجديد، أي الطعام الذي ينمو في الحقول. وكان هذا مهمًا لكي يذكّر بني إسرائيل بأنّ كل الطعام يأتي من يهوه.</w:t>
      </w:r>
    </w:p>
    <w:p>
      <w:pPr>
        <w:bidi/>
      </w:pPr>
      <w:r>
        <w:rPr>
          <w:rtl/>
          <w:cs/>
          <w:lang w:val="ar_AE" w:bidi="ar_AE"/>
        </w:rPr>
      </w:r>
      <w:r>
        <w:rPr>
          <w:rtl/>
          <w:cs/>
          <w:lang w:val="ar_AE" w:bidi="ar_AE"/>
        </w:rPr>
        <w:t>وتتذكّرون أيضًا أنّ يهوه كان يوفّر المنّ من السماء كل صباح لإطعام بني إسرائيل في البرية. لكن المنّ توقّف في اليوم نفسه الذي أكلوا فيه هذا الطعام في كنعان. وكان يهوه قد استخدم المنّ ليعلّم بني إسرائيل أن يثقوا به من أجل احتياجاتهم اليومية، أمّا الآن فقد صار يعطيهم الطعام الذي ينمو في كنعان كما وعدهم.</w:t>
      </w:r>
    </w:p>
    <w:p>
      <w:pPr>
        <w:bidi/>
      </w:pPr>
      <w:r>
        <w:rPr>
          <w:rtl/>
          <w:cs/>
          <w:lang w:val="ar_AE" w:bidi="ar_AE"/>
        </w:rPr>
      </w:r>
      <w:r>
        <w:rPr>
          <w:rtl/>
          <w:cs/>
          <w:lang w:val="ar_AE" w:bidi="ar_AE"/>
        </w:rPr>
        <w:t>توقّفوا هنا كمجموعة وانظروا إلى صورة لخبز مصنوع من دقيق الشعير من دون خمير. أوقِفوا الاستماع إلى هذا التسجيل الصوتي هنا.</w:t>
      </w:r>
    </w:p>
    <w:p>
      <w:pPr>
        <w:bidi/>
      </w:pPr>
      <w:r>
        <w:rPr>
          <w:rtl/>
          <w:cs/>
          <w:lang w:val="ar_AE" w:bidi="ar_AE"/>
        </w:rPr>
      </w:r>
      <w:r>
        <w:rPr>
          <w:rtl/>
          <w:cs/>
          <w:lang w:val="ar_AE" w:bidi="ar_AE"/>
        </w:rPr>
        <w:t>توقّفوا هنا كمجموعة وانظروا إلى صورة لشعير مشوي. أوقِفوا الاستماع إلى هذا التسجيل الصوتي هنا.</w:t>
      </w:r>
    </w:p>
    <w:p>
      <w:pPr>
        <w:bidi/>
      </w:pPr>
      <w:r>
        <w:rPr>
          <w:rtl/>
          <w:cs/>
          <w:lang w:val="ar_AE" w:bidi="ar_AE"/>
        </w:rPr>
      </w:r>
      <w:r>
        <w:rPr>
          <w:rtl/>
          <w:cs/>
          <w:lang w:val="ar_AE" w:bidi="ar_AE"/>
        </w:rPr>
        <w:t>يمرّ بعض الوقت الآن قبل أن يحدث الجزء التالي من القصة. ولا نعرف مقدار الوقت الذي مرّ، لكن ربما كان بضعة أيام. وتقول القصة إنّه في أحد الأيام، بينما كان يشوع وشعب إسرائيل لا يزالون نازلين قرب أريحا، رأى يشوع فجأة رجلًا واقفًا أمامه ممسكًا بسيف. والسيف هو سلاح له نصل طويل حاد.</w:t>
      </w:r>
    </w:p>
    <w:p>
      <w:pPr>
        <w:bidi/>
      </w:pPr>
      <w:r>
        <w:rPr>
          <w:rtl/>
          <w:cs/>
          <w:lang w:val="ar_AE" w:bidi="ar_AE"/>
        </w:rPr>
      </w:r>
      <w:r>
        <w:rPr>
          <w:rtl/>
          <w:cs/>
          <w:lang w:val="ar_AE" w:bidi="ar_AE"/>
        </w:rPr>
        <w:t>توقّفوا هنا كمجموعة وانظروا إلى صورة لسيف، إن احتجتم إلى ذلك. أوقِفوا الاستماع إلى هذا التسجيل الصوتي هنا.</w:t>
      </w:r>
    </w:p>
    <w:p>
      <w:pPr>
        <w:bidi/>
      </w:pPr>
      <w:r>
        <w:rPr>
          <w:rtl/>
          <w:cs/>
          <w:lang w:val="ar_AE" w:bidi="ar_AE"/>
        </w:rPr>
      </w:r>
      <w:r>
        <w:rPr>
          <w:rtl/>
          <w:cs/>
          <w:lang w:val="ar_AE" w:bidi="ar_AE"/>
        </w:rPr>
        <w:t>توقّفوا هنا كمجموعة وانظروا مرة أخرى إلى الجلجال وأريحا على خريطة كنعان، إن احتجتم إلى ذلك. أوقِفوا الاستماع إلى هذا التسجيل الصوتي هنا.</w:t>
      </w:r>
    </w:p>
    <w:p>
      <w:pPr>
        <w:bidi/>
      </w:pPr>
      <w:r>
        <w:rPr>
          <w:rtl/>
          <w:cs/>
          <w:lang w:val="ar_AE" w:bidi="ar_AE"/>
        </w:rPr>
      </w:r>
      <w:r>
        <w:rPr>
          <w:rtl/>
          <w:cs/>
          <w:lang w:val="ar_AE" w:bidi="ar_AE"/>
        </w:rPr>
        <w:t>ومن المهم أن نلاحظ الطريقة التي كان الرجل يمسك بها السيف في يده. فلم يكن السيف مربوطًا بحزامه، وهذا يعني أنّ الرجل كان مستعدًا للقتال أو لقيادة الناس إلى المعركة. وكان يشوع يعلم أنّ بني إسرائيل صاروا الآن في أرض أعدائهم، وأنّ عليهم أن يحاربوا لكي يأخذوا أرض كنعان التي وعدهم بها يهوه. لذلك سأل الرجل إن كان مع إسرائيل أم مع أعدائهم. وكان يشوع يسأل إن كان الرجل صديقًا لإسرائيل وعدوًا للكنعانيين، أم صديقًا للكنعانيين وعدوًا لإسرائيل.</w:t>
      </w:r>
    </w:p>
    <w:p>
      <w:pPr>
        <w:bidi/>
      </w:pPr>
      <w:r>
        <w:rPr>
          <w:rtl/>
          <w:cs/>
          <w:lang w:val="ar_AE" w:bidi="ar_AE"/>
        </w:rPr>
      </w:r>
      <w:r>
        <w:rPr>
          <w:rtl/>
          <w:cs/>
          <w:lang w:val="ar_AE" w:bidi="ar_AE"/>
        </w:rPr>
        <w:t>فأجاب الرجل: "كلا". ثم قال إنّه رئيس جند يهوه، أو قائد جيشه. وربما كان هذا الرجل ملاكًا بالفعل، لأن عبارة "جند يهوه" تشير على الأرجح إلى الملائكة الذين يساعدون في حروب يهوه. وحين قال الرجل: "كلا"، كان يقصد أنّه ليس أيًّا من الأمرين اللذين سأله عنهما يشوع. فهو ليس جنديًا من إسرائيل، ولا جنديًا من الأعداء. وبمعنى آخر، هذا الرجل يحارب من أجل يهوه، لا من أجل يشوع. ولذلك، إن لم يحفظ بنو إسرائيل عهدهم مع يهوه، فقد يرسل يهوه هذا الرجل لمعاقبة إسرائيل. لكنّه قد يرسله أيضًا ليحارب من أجل إسرائيل وضد أعدائهم.</w:t>
      </w:r>
    </w:p>
    <w:p>
      <w:pPr>
        <w:bidi/>
      </w:pPr>
      <w:r>
        <w:rPr>
          <w:rtl/>
          <w:cs/>
          <w:lang w:val="ar_AE" w:bidi="ar_AE"/>
        </w:rPr>
      </w:r>
      <w:r>
        <w:rPr>
          <w:rtl/>
          <w:cs/>
          <w:lang w:val="ar_AE" w:bidi="ar_AE"/>
        </w:rPr>
        <w:t>فسقط يشوع على وجهه إلى الأرض ليُظهر الاحترام، ثم سأل الرجل باحترام عمّا يأمره أن يفعله. والكلمات التي استخدمها يشوع، والطريقة التي تصرّف بها، لا تُظهر أنّ هذا هو الله نفسه الذي ظهر ليشوع. ومع ذلك، فمع أنّ القصة تدعوه رجلًا، فإنّه يتكلّم ويتصرّف كملاك، ويعامله يشوع كملاك.</w:t>
      </w:r>
    </w:p>
    <w:p>
      <w:pPr>
        <w:bidi/>
      </w:pPr>
      <w:r>
        <w:rPr>
          <w:rtl/>
          <w:cs/>
          <w:lang w:val="ar_AE" w:bidi="ar_AE"/>
        </w:rPr>
      </w:r>
      <w:r>
        <w:rPr>
          <w:rtl/>
          <w:cs/>
          <w:lang w:val="ar_AE" w:bidi="ar_AE"/>
        </w:rPr>
        <w:t>توقّفوا هنا وناقشوا هذا السؤال كمجموعة: احكوا قصة عن وقت رأى فيه أحد من مجتمعكم رسولًا، أو ملاكًا، من عند الله أو تكلّم معه. . وتحدّثوا عن ردّة فعل ذلك الشخص عندما رأى الرسول، وكيف أظهر الاحترام له. أوقِفوا الاستماع إلى هذا التسجيل الصوتي هنا.</w:t>
      </w:r>
    </w:p>
    <w:p>
      <w:pPr>
        <w:bidi/>
      </w:pPr>
      <w:r>
        <w:rPr>
          <w:rtl/>
          <w:cs/>
          <w:lang w:val="ar_AE" w:bidi="ar_AE"/>
        </w:rPr>
      </w:r>
      <w:r>
        <w:rPr>
          <w:rtl/>
          <w:cs/>
          <w:lang w:val="ar_AE" w:bidi="ar_AE"/>
        </w:rPr>
        <w:t>ولأنّ الرجل كان يحمل سيفًا ويقول إنّه رئيس جند يهوه، فربما توقّع يشوع أن يعطيه تعليمات للحرب. لكن بدلًا من ذلك، أمر الرجل يشوع أن يخلع نعليه من رجليه، وقال له إنّ المكان الذي يقف عليه مقدّس.</w:t>
      </w:r>
    </w:p>
    <w:p>
      <w:pPr>
        <w:bidi/>
      </w:pPr>
      <w:r>
        <w:rPr>
          <w:rtl/>
          <w:cs/>
          <w:lang w:val="ar_AE" w:bidi="ar_AE"/>
        </w:rPr>
      </w:r>
      <w:r>
        <w:rPr>
          <w:rtl/>
          <w:cs/>
          <w:lang w:val="ar_AE" w:bidi="ar_AE"/>
        </w:rPr>
        <w:t>وتتذكّرون أنّ يهوه، حين تكلّم أول مرة مع موسى في سفر الخروج، قال له أيضًا إن عليه أن يخلع نعليه لأنّه كان واقفًا على أرض مقدسة، أو في مكان مقدّس. وفي تلك الثقافة، كان الناس يلبسون النعال لحماية أقدامهم أثناء السير خارجًا، لكنهم كانوا يخلعونها عندما يدخلون إلى هيكل، أو مكان عبادة، حتى لا يُدخلوا التراب أو الغبار إلى ذلك المكان. وهكذا تُظهر قداسة هذا المكان أنّ يهوه كان يلتقي بيشوع من خلال الملاك، ممثل يهوه. ومع أنّ يشوع كان قد سجد على وجهه احترامًا، فإنّ نعليه غير الطاهرتين كانتا لا تزالان في رجليه. لذلك فعل يشوع كما قال له الرجل وخلع نعليه. والآن صار يشوع مستعدًا لكل ما كان يهوه مزمعًا أن يفعله.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٥: ١٠–١٥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يحتفل بنو إسرائيل بعيد الفصح، ويأكلون طعامًا من أرض كنعان، بما في ذلك الأقراص غير المختمرة والحبوب المشوية. كما يتوقّف يهوه عن إعطائهم المنّ، لأن الشعب صار الآن قادرًا على أكل الطعام الذي ينمو في كنعان.</w:t>
      </w:r>
    </w:p>
    <w:p>
      <w:pPr>
        <w:bidi/>
      </w:pPr>
      <w:r>
        <w:rPr>
          <w:rtl/>
          <w:cs/>
          <w:lang w:val="ar_AE" w:bidi="ar_AE"/>
        </w:rPr>
      </w:r>
      <w:r>
        <w:rPr>
          <w:b/>
          <w:rtl/>
          <w:cs/>
          <w:lang w:val="ar_AE" w:bidi="ar_AE"/>
        </w:rPr>
        <w:t>في المشهد الثاني:</w:t>
      </w:r>
      <w:r>
        <w:rPr>
          <w:rtl/>
          <w:cs/>
          <w:lang w:val="ar_AE" w:bidi="ar_AE"/>
        </w:rPr>
        <w:t xml:space="preserve"> وفي يوم آخر، بينما كان بنو إسرائيل لا يزالون نازلين قرب أريحا، يرى يشوع فجأة رجلًا يحمل سيفًا. فيسقط يشوع على وجهه إلى الأرض، ويسأل الرجل إن كان صديقًا لإسرائيل أم عدوًا لها. فيقول الرجل إنّه ليس صديقًا ولا عدوًا، بل هو رئيس جند يهوه. فيسأل يشوع الرجل عمّا يريده أن يفعله، فيقول له رئيس جند يهوه أن يخلع نعليه من رجليه لأنّه واقف على أرض مقدسة. فيفعل يشوع كما قال له الرجل.</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ورئيس جند يهوه، أو قائد جيشه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بداية القصة، كان بنو إسرائيل لا يزالون نازلين في الجلجال. وهذا يعني أنّهم لم ينتقلوا من المكان الذي ختن فيه يشوع الرجال والصبيان في القصة السابقة. ولا نعرف الموقع الدقيق للجلجال، لكننا نعرف أنّها كانت قريبة من أريحا. كما نعرف أنّها كانت تقع شرق أريحا وغرب نهر الأردن. وتقول القصة إنّ بني إسرائيل احتفلوا بالفصح في سهول أريحا. وكانت هذه السهول أرضًا عشبية واسعة ومنبسطة تحيط بأريحا، وكان الناس يزرعون فيها محاصيل مثل الشعير ليأكلوا منها. وكانت الجلجال تقع في هذه السهول.</w:t>
      </w:r>
    </w:p>
    <w:p>
      <w:pPr>
        <w:bidi/>
      </w:pPr>
      <w:r>
        <w:rPr>
          <w:rtl/>
          <w:cs/>
          <w:lang w:val="ar_AE" w:bidi="ar_AE"/>
        </w:rPr>
      </w:r>
      <w:r>
        <w:rPr>
          <w:rtl/>
          <w:cs/>
          <w:lang w:val="ar_AE" w:bidi="ar_AE"/>
        </w:rPr>
        <w:t>وفي التعليمات التي أعطاها يهوه لموسى في سفر الخروج، قال إنّ الرجال والصبيان يجب أن يُختَنوا قبل أن يشتركوا في الفصح. لذلك، بعدما اختُتن جميع الرجال والصبيان في القصة السابقة، صاروا الآن قادرين على الاشتراك في الفصح لأول مرة. وفي سفر الخروج أيضًا، أمر يهوه بني إسرائيل أن يحتفلوا بالفصح عندما يدخلون أرض كنعان الموعود بها. ولذلك، كان احتفال الفصح في هذه القصة مهمًا جدًا ليشوع، لأنّه أراد أن يتأكّد من أنّهم يطيعون كل ما قاله يهوه.</w:t>
      </w:r>
    </w:p>
    <w:p>
      <w:pPr>
        <w:bidi/>
      </w:pPr>
      <w:r>
        <w:rPr>
          <w:rtl/>
          <w:cs/>
          <w:lang w:val="ar_AE" w:bidi="ar_AE"/>
        </w:rPr>
      </w:r>
      <w:r>
        <w:rPr>
          <w:rtl/>
          <w:cs/>
          <w:lang w:val="ar_AE" w:bidi="ar_AE"/>
        </w:rPr>
        <w:t>توقّفوا هنا وناقشوا كيف ستجعلون واضحًا أنّ بني إسرائيل ما زالوا نازلين في المكان نفسه الذي كانوا فيه في القصة السابقة. استخدموا الكلمة نفسها أو العبارة نفسها التي استخدمتموها للجلجال في القصة السابقة. أوقِفوا الاستماع إلى هذا التسجيل الصوتي هنا.</w:t>
      </w:r>
    </w:p>
    <w:p>
      <w:pPr>
        <w:bidi/>
      </w:pPr>
      <w:r>
        <w:rPr>
          <w:rtl/>
          <w:cs/>
          <w:lang w:val="ar_AE" w:bidi="ar_AE"/>
        </w:rPr>
      </w:r>
      <w:r>
        <w:rPr>
          <w:rtl/>
          <w:cs/>
          <w:lang w:val="ar_AE" w:bidi="ar_AE"/>
        </w:rPr>
        <w:t>في اللغة الأصلية، تُشير كلمة "الفصح" إلى الوجبة التي تستمر ليلة واحدة فقط، ثم يبدأ بنو إسرائيل في اليوم التالي الاحتفال بعيد الفطير. لكن يبدو أنّ كلمة "الفصح" في هذه القصة تشير إلى أكثر من ليلة واحدة. فمع أنّ القصة لا تذكر "عيد الفطير" بالاسم، إلا أنّها تقول إنّ بني إسرائيل أكلوا خبزًا بلا خمير، وهذا جزء مهم من الاحتفال بعيد الفطير. لذلك يبدو أنّ القصة تستخدم كلمة "الفصح" للإشارة إلى الحدثين معًا.</w:t>
      </w:r>
    </w:p>
    <w:p>
      <w:pPr>
        <w:bidi/>
      </w:pPr>
      <w:r>
        <w:rPr>
          <w:rtl/>
          <w:cs/>
          <w:lang w:val="ar_AE" w:bidi="ar_AE"/>
        </w:rPr>
      </w:r>
      <w:r>
        <w:rPr>
          <w:rtl/>
          <w:cs/>
          <w:lang w:val="ar_AE" w:bidi="ar_AE"/>
        </w:rPr>
        <w:t>وتقول القصة إنّ بني إسرائيل احتفلوا بالفصح عند بداية مساء اليوم الرابع عشر من الشهر الأول من السنة. وتتذكّرون أنّ بني إسرائيل عبروا الأردن في القصة السابقة في اليوم العاشر من الشهر الأول، أي قبل هذا بأربعة أيام فقط. كما تتذكّرون أنّ يشوع ختن جميع الرجال والصبيان مباشرة بعد عبور الأردن. ولذلك، عندما احتفل بنو إسرائيل بالفصح، كانت جروح الرجال والصبيان بالكاد قد التأمت، وربما كانت لا تزال تؤلمهم بشدة. وكان الشهر الأول من السنة عند بني إسرائيل يوافق الوقت الذي نعرفه نحن بشهري مارس وأبريل. ومن المهم أيضًا أن نفهم أنّ اليوم الجديد عند بني إسرائيل كان يبدأ عند غروب الشمس، ولذلك فإن كلمة "مساءً" تعني بداية يوم جديد. وفي ترجمتكم، استخدموا الكلمات التي توضّح أنّ هذا المساء كان بداية اليوم الرابع عشر.</w:t>
      </w:r>
    </w:p>
    <w:p>
      <w:pPr>
        <w:bidi/>
      </w:pPr>
      <w:r>
        <w:rPr>
          <w:rtl/>
          <w:cs/>
          <w:lang w:val="ar_AE" w:bidi="ar_AE"/>
        </w:rPr>
      </w:r>
      <w:r>
        <w:rPr>
          <w:rtl/>
          <w:cs/>
          <w:lang w:val="ar_AE" w:bidi="ar_AE"/>
        </w:rPr>
        <w:t>توقّفوا هنا كمجموعة وناقشوا كيف ستترجمون هذا الجزء من القصة لكي يفهم الناس أنّ هذا المساء كان بداية اليوم الرابع عشر من الشهر. أوقِفوا الاستماع إلى هذا التسجيل الصوتي هنا.</w:t>
      </w:r>
    </w:p>
    <w:p>
      <w:pPr>
        <w:bidi/>
      </w:pPr>
      <w:r>
        <w:rPr>
          <w:rtl/>
          <w:cs/>
          <w:lang w:val="ar_AE" w:bidi="ar_AE"/>
        </w:rPr>
      </w:r>
      <w:r>
        <w:rPr>
          <w:rtl/>
          <w:cs/>
          <w:lang w:val="ar_AE" w:bidi="ar_AE"/>
        </w:rPr>
        <w:t>كان عيد الفصح يذكّر بني إسرائيل بالوقت الذي خلّصهم فيه الله من العبودية في مصر. وكان على بني إسرائيل أن يخرجوا من مصر بسرعة كبيرة، لذلك لم يكن لديهم وقت كافٍ لإعداد الخبز لأول وجبة فصح. ولصنع خبز مختمر يرتفع بالعجين، يجب أن يُترك العجين مدة طويلة قبل خبزه، لكن بني إسرائيل لم يكن لديهم وقت للانتظار، لذلك صُنِع خبز الفصح بلا خمير. وقد تفرّق بعض اللغات بين الطعام غير المُعدّ والطعام المُعدّ. وهنا يبدو أنّ عبارة "مَحصول أرضِ"، أي الطعام الذي نما في كنعان، تُشير إلى الحبوب التي جمعها بنو إسرائيل، ثم صنعوا منها خبزًا فطيرًا، أو أقراصًا بلا خمير.</w:t>
      </w:r>
    </w:p>
    <w:p>
      <w:pPr>
        <w:bidi/>
      </w:pPr>
      <w:r>
        <w:rPr>
          <w:rtl/>
          <w:cs/>
          <w:lang w:val="ar_AE" w:bidi="ar_AE"/>
        </w:rPr>
      </w:r>
      <w:r>
        <w:rPr>
          <w:rtl/>
          <w:cs/>
          <w:lang w:val="ar_AE" w:bidi="ar_AE"/>
        </w:rPr>
        <w:t>وأكل بنو إسرائيل أيضًا في هذه القصة حبوبًا مشوية. وربما كانت هذه الحبوب شعيرًا. وكان الشعير محصولًا معروفًا يزرعه الناس في مصر وكنعان معًا، ويستخدمونه طعامًا للناس والحيوانات. وعادةً ما كان الناس يحصدون الشعير في مارس أو أبريل، ولذلك كان جاهزًا للجمع من الحقول في ذلك الوقت. وكان كل من الفطير غير المختمر والحبوب المشوية سهلًا وسريع التحضير.</w:t>
      </w:r>
    </w:p>
    <w:p>
      <w:pPr>
        <w:bidi/>
      </w:pPr>
      <w:r>
        <w:rPr>
          <w:rtl/>
          <w:cs/>
          <w:lang w:val="ar_AE" w:bidi="ar_AE"/>
        </w:rPr>
      </w:r>
      <w:r>
        <w:rPr>
          <w:rtl/>
          <w:cs/>
          <w:lang w:val="ar_AE" w:bidi="ar_AE"/>
        </w:rPr>
        <w:t>توقّفوا هنا كمجموعة وانظروا مرة أخرى إلى صور الفطائر المصنوعة بلا خمير والشعير المشوي، إن احتجتم إلى ذلك. وناقشوا كيف ستترجمون معنى "غير مختمر"، أو "بلا خمير". أوقِفوا الاستماع إلى هذا التسجيل الصوتي هنا.</w:t>
      </w:r>
    </w:p>
    <w:p>
      <w:pPr>
        <w:bidi/>
      </w:pPr>
      <w:r>
        <w:rPr>
          <w:rtl/>
          <w:cs/>
          <w:lang w:val="ar_AE" w:bidi="ar_AE"/>
        </w:rPr>
      </w:r>
      <w:r>
        <w:rPr>
          <w:rtl/>
          <w:cs/>
          <w:lang w:val="ar_AE" w:bidi="ar_AE"/>
        </w:rPr>
        <w:t>وتقول القصة إنّه في اليوم التالي للفصح، أو في اليوم نفسه الذي أكل فيه بنو إسرائيل الطعام من كنعان، توقّف يهوه عن إرسال المنّ من السماء كل صباح كما كان يفعل لإطعامهم في البرية. وقد تتذكّرون أنّ معنى كلمة "منّ" ربما كان: "ما هذا؟"، وهي العبارة التي قالها بنو إسرائيل عندما أرسل يهوه هذا الطعام من السماء لأول مرة في سفر الخروج. وكان المنّ المصدر الرئيسي لطعام بني إسرائيل أثناء وجودهم في البرية. ويصف سفر الخروج المنّ بأنّه مادة بيضاء طعمها مثل الرقائق المصنوعة بالعسل. وكان الناس يطحنون المنّ ويغلونه، ثم يصنعون منه فطائر من الخبز. وقد أمر يهوه بني إسرائيل ألّا يجمعوا إلا الكمية الكافية لإطعام عائلاتهم كل يوم من دون أن يُبقوا شيئًا لليوم التالي. أمّا في اليوم السادس من الأسبوع، فكان عليهم أن يجمعوا كمية مضاعفة لكي يستريحوا في يوم السبت ولا يخرجوا لجمع المنّ في ذلك اليوم. ولأنّ يهوه لم يسمح لهم بجمع أكثر ممّا يحتاجون إليه، فقد كان هذا يعلّمهم أنّ كل شيء يأتي من يهوه، وأنّهم لا يستطيعون أن يعيشوا بدونه. وتخبرنا هذه القصة أنّ بني إسرائيل لم يروا المنّ مرة أخرى أبدًا، بل صاروا يأكلون شيئًا جديدًا، وهو غلّة أرض كنعان.</w:t>
      </w:r>
    </w:p>
    <w:p>
      <w:pPr>
        <w:bidi/>
      </w:pPr>
      <w:r>
        <w:rPr>
          <w:rtl/>
          <w:cs/>
          <w:lang w:val="ar_AE" w:bidi="ar_AE"/>
        </w:rPr>
      </w:r>
      <w:r>
        <w:rPr>
          <w:rtl/>
          <w:cs/>
          <w:lang w:val="ar_AE" w:bidi="ar_AE"/>
        </w:rPr>
        <w:t>توقّفوا هنا كمجموعة وناقشوا هذا السؤال: احكوا قصة عن وقت توقّف فيه الناس فجأة عن رؤية شيء معيّن أو اختباره، لكن شيئًا جديدًا حلّ محلّه. وانتبهوا إلى الطريقة التي تتحدّثون بها عن حدوث هذه التغييرات. أوقِفوا الاستماع إلى هذا التسجيل الصوتي هنا.</w:t>
      </w:r>
    </w:p>
    <w:p>
      <w:pPr>
        <w:bidi/>
      </w:pPr>
      <w:r>
        <w:rPr>
          <w:rtl/>
          <w:cs/>
          <w:lang w:val="ar_AE" w:bidi="ar_AE"/>
        </w:rPr>
      </w:r>
      <w:r>
        <w:rPr>
          <w:rtl/>
          <w:cs/>
          <w:lang w:val="ar_AE" w:bidi="ar_AE"/>
        </w:rPr>
        <w:t>تستخدم القصة الآن كلمة خاصة في اللغة الأصلية لتُظهر أنّ بعض الوقت قد مرّ قبل حدوث الجزء التالي من القصة. ولا نعرف كم من الوقت مرّ، لكن ربما كان بضعة أيام. وتقول القصة: "كانَ يَشوعُ عِندَ أريحا". وربما تعني كلمة "عند" هنا "بالقرب من". ونحن نعرف بالفعل أنّ بني إسرائيل كانوا نازلين في الجلجال بالقرب من أريحا. لذلك، ربما كان يشوع في معسكر إسرائيل، أو ربما اقترب أكثر من أريحا ليرى سرًا مدى استعداد المدينة للدفاع عن نفسها في الحرب. لكننا لا نعرف ذلك بالتأكيد. ولذلك، قد ترغبون في قول شيء مثل: "وفي أحد الأيام، بينما كان يشوع وبنو إسرائيل نازلين قرب أريحا".</w:t>
      </w:r>
    </w:p>
    <w:p>
      <w:pPr>
        <w:bidi/>
      </w:pPr>
      <w:r>
        <w:rPr>
          <w:rtl/>
          <w:cs/>
          <w:lang w:val="ar_AE" w:bidi="ar_AE"/>
        </w:rPr>
      </w:r>
      <w:r>
        <w:rPr>
          <w:rtl/>
          <w:cs/>
          <w:lang w:val="ar_AE" w:bidi="ar_AE"/>
        </w:rPr>
        <w:t>توقّفوا هنا كمجموعة وناقشوا كيف ستجعلون واضحًا أنّ يشوع كان قريبًا من أريحا. أوقِفوا الاستماع إلى هذا التسجيل الصوتي هنا.</w:t>
      </w:r>
    </w:p>
    <w:p>
      <w:pPr>
        <w:bidi/>
      </w:pPr>
      <w:r>
        <w:rPr>
          <w:rtl/>
          <w:cs/>
          <w:lang w:val="ar_AE" w:bidi="ar_AE"/>
        </w:rPr>
      </w:r>
      <w:r>
        <w:rPr>
          <w:rtl/>
          <w:cs/>
          <w:lang w:val="ar_AE" w:bidi="ar_AE"/>
        </w:rPr>
        <w:t>والآن يجذب الراوي انتباهنا باستخدام كلمة تُظهر أنّ شيئًا مفاجئًا سيحدث. فيرفع يشوع عينيه ويرى رجلًا واقفًا أمامه يحمل سيفًا. فيسأل يشوع الرجل إن كان صديقًا لإسرائيل أم عدوًا لها. فيقول الرجل: "كلا"، أي إنّه ليس صديقًا ولا عدوًا. ثم يقول إنّه رئيس جند يهوه، أو قائد جيشه. ويعتقد كثيرون أنّ هذا الرجل كان ملاكًا، لكن القصة لا تقول ذلك صراحة. وعلى الأرجح، فإنّ جند يهوه هم جيش الملائكة الذين يساعدون في حروب يهوه. كما أنّ هذا الجيش سيساعد في حروب إسرائيل أيضًا، لأنّ بني إسرائيل، حين يتبعون يهوه، يكونون في الحقيقة يحاربون حروب يهوه. وقد ترغبون في ترجمة كلام الرجل بعبارة مثل: "أنا الشخص الذي يقود"، أو "أنا قائد". فيسقط يشوع على وجهه إلى الأرض ليُظهر احترامًا عظيمًا.</w:t>
      </w:r>
    </w:p>
    <w:p>
      <w:pPr>
        <w:bidi/>
      </w:pPr>
      <w:r>
        <w:rPr>
          <w:rtl/>
          <w:cs/>
          <w:lang w:val="ar_AE" w:bidi="ar_AE"/>
        </w:rPr>
      </w:r>
      <w:r>
        <w:rPr>
          <w:rtl/>
          <w:cs/>
          <w:lang w:val="ar_AE" w:bidi="ar_AE"/>
        </w:rPr>
        <w:t>توقّفوا هنا وناقشوا هذا السؤال كمجموعة: في لغتكم، كيف يمكن لشخص أن يسأل شخصًا آخر سؤالًا يتوقّع فيه أن تكون الإجابة واحدة من بين خيارين؟ وكيف يمكن للشخص الآخر أن يجيب بأنّ الإجابة ليست أيًّا من الخيارين؟ وانتبهوا إلى الطريقة التي يجيب بها الشخص. ففي هذه القصة، لم يُجب رئيس جند يهوه بإحدى الإجابتين اللتين طرحهما يشوع، بل قال إنّه ليس مع بني إسرائيل ولا ضدهم. فكيف ستترجمون إجابته؟ أوقِفوا الاستماع إلى هذا التسجيل الصوتي هنا.</w:t>
      </w:r>
    </w:p>
    <w:p>
      <w:pPr>
        <w:bidi/>
      </w:pPr>
      <w:r>
        <w:rPr>
          <w:rtl/>
          <w:cs/>
          <w:lang w:val="ar_AE" w:bidi="ar_AE"/>
        </w:rPr>
      </w:r>
      <w:r>
        <w:rPr>
          <w:rtl/>
          <w:cs/>
          <w:lang w:val="ar_AE" w:bidi="ar_AE"/>
        </w:rPr>
        <w:t>وعندما يسمع يشوع ما قاله الرجل، يطرح نفسه على الأرض ساجدًا على وجهه ليُظهر احترامه له. ويدعو يشوع الرجل: "سيدي"، أو "مولاي"، كما دعا نفسه "عبده". ثم يسأل الرجل عمّا يأمره أن يفعله. وهذا يُظهر أنّ يشوع فهم أنّ هذا الرجل أعظم منه شأنًا.</w:t>
      </w:r>
    </w:p>
    <w:p>
      <w:pPr>
        <w:bidi/>
      </w:pPr>
      <w:r>
        <w:rPr>
          <w:rtl/>
          <w:cs/>
          <w:lang w:val="ar_AE" w:bidi="ar_AE"/>
        </w:rPr>
      </w:r>
      <w:r>
        <w:rPr>
          <w:rtl/>
          <w:cs/>
          <w:lang w:val="ar_AE" w:bidi="ar_AE"/>
        </w:rPr>
        <w:t>توقّفوا هنا وحاولوا أن تُمثّلوا لبعضكم كيف يمكن أن يبدو يشوع وهو ساجد على وجهه إلى الأرض. وناقشوا كمجموعة كيف ستصفون ما فعله يشوع وما قاله عندما سمع كلام الرجل. أوقِفوا الاستماع إلى هذا التسجيل الصوتي هنا.</w:t>
      </w:r>
    </w:p>
    <w:p>
      <w:pPr>
        <w:bidi/>
      </w:pPr>
      <w:r>
        <w:rPr>
          <w:rtl/>
          <w:cs/>
          <w:lang w:val="ar_AE" w:bidi="ar_AE"/>
        </w:rPr>
      </w:r>
      <w:r>
        <w:rPr>
          <w:rtl/>
          <w:cs/>
          <w:lang w:val="ar_AE" w:bidi="ar_AE"/>
        </w:rPr>
        <w:t>توقّفوا هنا كمجموعة وناقشوا كيف ستجعلون واضحًا أنّ هذا الرجل مُرسَل من عند يهوه. وإن احتجتم إلى ذلك، فارجعوا إلى القصة التي رويتموها في النص الثاني لتجدوا كلمات وعبارات تصف الحديث مع رسول من عند الله. أوقِفوا الاستماع إلى هذا التسجيل الصوتي هنا.</w:t>
      </w:r>
    </w:p>
    <w:p>
      <w:pPr>
        <w:bidi/>
      </w:pPr>
      <w:r>
        <w:rPr>
          <w:rtl/>
          <w:cs/>
          <w:lang w:val="ar_AE" w:bidi="ar_AE"/>
        </w:rPr>
      </w:r>
      <w:r>
        <w:rPr>
          <w:rtl/>
          <w:cs/>
          <w:lang w:val="ar_AE" w:bidi="ar_AE"/>
        </w:rPr>
        <w:t>فيأمر الرجل يشوع أن يخلع نعليه من رجليه. وكانت النعال تُستخدم لحماية أسفل القدمين أثناء السفر أو المشي على الطرق الصخرية. وكان للنعل جزءٌ سفلي يُربط بالقدم بواسطة سيور أو أربطة تُثبّته في مكانه. ويقول الرجل إنّ على يشوع أن يخلع نعليه لأنّ المكان الذي يقف فيه مقدّس. وتتذكّرون أنّ يهوه قدوس، أي إنّه كامل في صلاحه وطهارته وقدرته ومجده. وكل مكان أو شخص أو شيء يُخصَّص ليهوه يُدعى مقدّسًا. وهذا يعني أنّه مُفرَز لأغراض يهوه الخاصة. فكان على بني إسرائيل أن يتبعوا طقوسًا معينة تجعلهم مقبولين أمام الله. وهذا كان يُدعى "تنقية أنفسهم"، أو "أن يصيروا طاهرين". وكانت النعال تُعتبر نجسة بسبب الطرق الترابية المليئة بالغبار، ولهذا كان على يشوع أن يخلع نعليه.</w:t>
      </w:r>
    </w:p>
    <w:p>
      <w:pPr>
        <w:bidi/>
      </w:pPr>
      <w:r>
        <w:rPr>
          <w:rtl/>
          <w:cs/>
          <w:lang w:val="ar_AE" w:bidi="ar_AE"/>
        </w:rPr>
      </w:r>
      <w:r>
        <w:rPr>
          <w:rtl/>
          <w:cs/>
          <w:lang w:val="ar_AE" w:bidi="ar_AE"/>
        </w:rPr>
        <w:t>توقّفوا هنا كمجموعة وانظروا إلى صورة لنعال. أوقِفوا الاستماع إلى هذا التسجيل الصوتي هنا.</w:t>
      </w:r>
    </w:p>
    <w:p>
      <w:pPr>
        <w:bidi/>
      </w:pPr>
      <w:r>
        <w:rPr>
          <w:rtl/>
          <w:cs/>
          <w:lang w:val="ar_AE" w:bidi="ar_AE"/>
        </w:rPr>
      </w:r>
      <w:r>
        <w:rPr>
          <w:rtl/>
          <w:cs/>
          <w:lang w:val="ar_AE" w:bidi="ar_AE"/>
        </w:rPr>
        <w:t>وتنتهي القصة بطاعة يشوع لما أمره به رئيس جند يهوه.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٥: ١٠–١٥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ورئيس جند يهوه، أو قائد جيشه</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لا يزال بنو إسرائيل نازلين في الجلجال، وهو المكان القريب من أريحا الذي كانوا نازلين فيه في القصة السابقة. وفي هذا المشهد، يحتفل بنو إسرائيل بعيد الفصح، ويأكلون طعامًا من أرض كنعان، بما في ذلك الأقراص غير المختمرة والحبوب المشوية. كما يتوقّف يهوه عن إعطائهم المنّ، لأنّ الشعب صار الآن يأكل الطعام الذي ينمو في كنعان.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يهوه: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اسألوا من يؤدّون دور شعب إسرائيل: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يحدث المشهد الثاني في يوم آخر بينما كان بنو إسرائيل لا يزالون نازلين قرب أريحا. وفجأة يرى يشوع رجلًا يحمل سيفًا. فيسأل يشوع الرجل إن كان صديقًا لبني إسرائيل أم عدوًا 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الرجل إنّه ليس صديقًا ولا عدوًا، بل هو رئيس جند يهوه.</w:t>
      </w:r>
    </w:p>
    <w:p>
      <w:pPr>
        <w:pStyle w:val="ListBullet"/>
        <w:bidi/>
        <w:spacing w:line="240" w:lineRule="auto"/>
        <w:ind w:left="720"/>
      </w:pPr>
      <w:r>
        <w:rPr>
          <w:rtl/>
          <w:cs/>
          <w:lang w:val="ar_AE" w:bidi="ar_AE"/>
        </w:rPr>
      </w:r>
      <w:r>
        <w:rPr>
          <w:rtl/>
          <w:cs/>
          <w:lang w:val="ar_AE" w:bidi="ar_AE"/>
        </w:rPr>
        <w:t xml:space="preserve">واسألوا الشخص الذي يؤدِّي دور الرجل الذي يحمل السيف: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يسقط يشوع على وجهه إلى الأرض، ويسأل الرجل باحترام عمّا يريد منه أن يفعله.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يأمر رئيس جند يهوه ليشوع أن يخلع نعليه من رجليه، لأنّه واقف على أرض مقدسة.</w:t>
      </w:r>
    </w:p>
    <w:p>
      <w:pPr>
        <w:pStyle w:val="ListBullet"/>
        <w:bidi/>
        <w:spacing w:line="240" w:lineRule="auto"/>
        <w:ind w:left="720"/>
      </w:pPr>
      <w:r>
        <w:rPr>
          <w:rtl/>
          <w:cs/>
          <w:lang w:val="ar_AE" w:bidi="ar_AE"/>
        </w:rPr>
      </w:r>
      <w:r>
        <w:rPr>
          <w:rtl/>
          <w:cs/>
          <w:lang w:val="ar_AE" w:bidi="ar_AE"/>
        </w:rPr>
        <w:t xml:space="preserve">واسألوا الشخص الذي يؤدِّي دور الرجل الذي يحمل السيف: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يخلع يشوع نعليه، كما أمره الرجل.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٥: ١٠–١٥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القصة السابقة، أمر يهوه يشوع أن </w:t>
      </w:r>
      <w:r>
        <w:rPr>
          <w:b/>
          <w:rtl/>
          <w:cs/>
          <w:lang w:val="ar_AE" w:bidi="ar_AE"/>
        </w:rPr>
        <w:t xml:space="preserve">يختن </w:t>
      </w:r>
      <w:r>
        <w:rPr>
          <w:rtl/>
          <w:cs/>
          <w:lang w:val="ar_AE" w:bidi="ar_AE"/>
        </w:rPr>
        <w:t xml:space="preserve">جميع رجال إسرائيل وصبيانهم. وكان هذا مهمًا جدًا لإعداد بني إسرائيل لما سيفعلونه بعد ذلك في هذه القصة. وتتذكّرون أنّ الختان يعني قطع القُلْفَة، أو الجلد الزائد، من طرف عضو الذكر عند الرجل أو الصبي. استخدموا الكلمة نفسها أو العبارة نفسها التي استخدمتموها للختان في المقطع السابق. ولمزيد من المعلومات، ابحثوا عن </w:t>
      </w:r>
      <w:r>
        <w:rPr>
          <w:b/>
          <w:rtl/>
          <w:cs/>
          <w:lang w:val="ar_AE" w:bidi="ar_AE"/>
        </w:rPr>
        <w:t>"الختان"</w:t>
      </w:r>
      <w:r>
        <w:rPr>
          <w:rtl/>
          <w:cs/>
          <w:lang w:val="ar_AE" w:bidi="ar_AE"/>
        </w:rPr>
        <w:t xml:space="preserve"> في قاموس الكلمات الرئيسية.</w:t>
      </w:r>
    </w:p>
    <w:p>
      <w:pPr>
        <w:bidi/>
      </w:pPr>
      <w:r>
        <w:rPr>
          <w:rtl/>
          <w:cs/>
          <w:lang w:val="ar_AE" w:bidi="ar_AE"/>
        </w:rPr>
      </w:r>
      <w:r>
        <w:rPr>
          <w:rtl/>
          <w:cs/>
          <w:lang w:val="ar_AE" w:bidi="ar_AE"/>
        </w:rPr>
        <w:t xml:space="preserve">تقول بداية القصة إنّ </w:t>
      </w:r>
      <w:r>
        <w:rPr>
          <w:b/>
          <w:rtl/>
          <w:cs/>
          <w:lang w:val="ar_AE" w:bidi="ar_AE"/>
        </w:rPr>
        <w:t>"بني إسرائيل"</w:t>
      </w:r>
      <w:r>
        <w:rPr>
          <w:rtl/>
          <w:cs/>
          <w:lang w:val="ar_AE" w:bidi="ar_AE"/>
        </w:rPr>
        <w:t xml:space="preserve"> كانوا لا يزالون مخيمين في الجلجال عندما احتفلوا </w:t>
      </w:r>
      <w:r>
        <w:rPr>
          <w:b/>
          <w:rtl/>
          <w:cs/>
          <w:lang w:val="ar_AE" w:bidi="ar_AE"/>
        </w:rPr>
        <w:t>بعيد الفصح</w:t>
      </w:r>
      <w:r>
        <w:rPr>
          <w:rtl/>
          <w:cs/>
          <w:lang w:val="ar_AE" w:bidi="ar_AE"/>
        </w:rPr>
        <w:t>. ويُشير تعبير "بنو إسرائيل" هنا إلى جميع الذكور الإسرائيليين. وكان الفصح احتفالًا مهمًا أمر يهوه بني إسرائيل أن يحتفلوا به كل سنة لكي يتذكّروا كيف خلّصهم من الموت في مصر.</w:t>
      </w:r>
    </w:p>
    <w:p>
      <w:pPr>
        <w:bidi/>
      </w:pPr>
      <w:r>
        <w:rPr>
          <w:rtl/>
          <w:cs/>
          <w:lang w:val="ar_AE" w:bidi="ar_AE"/>
        </w:rPr>
      </w:r>
      <w:r>
        <w:rPr>
          <w:rtl/>
          <w:cs/>
          <w:lang w:val="ar_AE" w:bidi="ar_AE"/>
        </w:rPr>
        <w:t>توقّفوا هنا وناقشوا كمجموعة ما الكلمة أو العبارة التي ستستخدمونها للتعبير عن "</w:t>
      </w:r>
      <w:r>
        <w:rPr>
          <w:b/>
          <w:rtl/>
          <w:cs/>
          <w:lang w:val="ar_AE" w:bidi="ar_AE"/>
        </w:rPr>
        <w:t>الفصح</w:t>
      </w:r>
      <w:r>
        <w:rPr>
          <w:rtl/>
          <w:cs/>
          <w:lang w:val="ar_AE" w:bidi="ar_AE"/>
        </w:rPr>
        <w:t xml:space="preserve">". إذا كنتم قد ترجمتم هذه الكلمة من قبل في سِفر آخر من الكتاب المُقدَّس، استخدموا الكلمة ذاتها التي استخدمتموها هناك. واستخدموا الكلمات أو العبارات نفسها التي استخدمتموها سابقًا للتعبير عن </w:t>
      </w:r>
      <w:r>
        <w:rPr>
          <w:b/>
          <w:rtl/>
          <w:cs/>
          <w:lang w:val="ar_AE" w:bidi="ar_AE"/>
        </w:rPr>
        <w:t>"إسرائيل"</w:t>
      </w:r>
      <w:r>
        <w:rPr>
          <w:rtl/>
          <w:cs/>
          <w:lang w:val="ar_AE" w:bidi="ar_AE"/>
        </w:rPr>
        <w:t xml:space="preserve"> و</w:t>
      </w:r>
      <w:r>
        <w:rPr>
          <w:b/>
          <w:rtl/>
          <w:cs/>
          <w:lang w:val="ar_AE" w:bidi="ar_AE"/>
        </w:rPr>
        <w:t>"بني إسرائيل"</w:t>
      </w:r>
      <w:r>
        <w:rPr>
          <w:rtl/>
          <w:cs/>
          <w:lang w:val="ar_AE" w:bidi="ar_AE"/>
        </w:rPr>
        <w:t xml:space="preserve">. ولمزيد من المعلومات عن </w:t>
      </w:r>
      <w:r>
        <w:rPr>
          <w:b/>
          <w:rtl/>
          <w:cs/>
          <w:lang w:val="ar_AE" w:bidi="ar_AE"/>
        </w:rPr>
        <w:t>إسرائيل</w:t>
      </w:r>
      <w:r>
        <w:rPr>
          <w:rtl/>
          <w:cs/>
          <w:lang w:val="ar_AE" w:bidi="ar_AE"/>
        </w:rPr>
        <w:t xml:space="preserve">، </w:t>
      </w:r>
      <w:r>
        <w:rPr>
          <w:b/>
          <w:rtl/>
          <w:cs/>
          <w:lang w:val="ar_AE" w:bidi="ar_AE"/>
        </w:rPr>
        <w:t>وبني إسرائيل</w:t>
      </w:r>
      <w:r>
        <w:rPr>
          <w:rtl/>
          <w:cs/>
          <w:lang w:val="ar_AE" w:bidi="ar_AE"/>
        </w:rPr>
        <w:t>، و</w:t>
      </w:r>
      <w:r>
        <w:rPr>
          <w:b/>
          <w:rtl/>
          <w:cs/>
          <w:lang w:val="ar_AE" w:bidi="ar_AE"/>
        </w:rPr>
        <w:t>الفصح</w:t>
      </w:r>
      <w:r>
        <w:rPr>
          <w:rtl/>
          <w:cs/>
          <w:lang w:val="ar_AE" w:bidi="ar_AE"/>
        </w:rPr>
        <w:t>، راجعوا قاموس الكلمات الرئيسية. أوقِفوا الاستماع إلى هذا التسجيل الصوتي هنا.</w:t>
      </w:r>
    </w:p>
    <w:p>
      <w:pPr>
        <w:bidi/>
      </w:pPr>
      <w:r>
        <w:rPr>
          <w:rtl/>
          <w:cs/>
          <w:lang w:val="ar_AE" w:bidi="ar_AE"/>
        </w:rPr>
      </w:r>
      <w:r>
        <w:rPr>
          <w:rtl/>
          <w:cs/>
          <w:lang w:val="ar_AE" w:bidi="ar_AE"/>
        </w:rPr>
        <w:t>تقول القصة إنّ بني إسرائيل أكلوا من "</w:t>
      </w:r>
      <w:r>
        <w:rPr>
          <w:b/>
          <w:rtl/>
          <w:cs/>
          <w:lang w:val="ar_AE" w:bidi="ar_AE"/>
        </w:rPr>
        <w:t>غَلّة الأرض</w:t>
      </w:r>
      <w:r>
        <w:rPr>
          <w:rtl/>
          <w:cs/>
          <w:lang w:val="ar_AE" w:bidi="ar_AE"/>
        </w:rPr>
        <w:t xml:space="preserve">"، أو من </w:t>
      </w:r>
      <w:r>
        <w:rPr>
          <w:b/>
          <w:rtl/>
          <w:cs/>
          <w:lang w:val="ar_AE" w:bidi="ar_AE"/>
        </w:rPr>
        <w:t>محصولها</w:t>
      </w:r>
      <w:r>
        <w:rPr>
          <w:rtl/>
          <w:cs/>
          <w:lang w:val="ar_AE" w:bidi="ar_AE"/>
        </w:rPr>
        <w:t>. و"الغَلّة" هي الأغذية التي يزرعها الناس عن طريق الزراعة. أمّا "الحصاد"، فهو الطعام الذي اكتمل نموّه وصار جاهزًا ليُؤخذ من النبات ويُؤكل. استخدموا الكلمة نفسها أو العبارة نفسها التي استخدمتموها سابقًا للتعبير عن "الحصاد".</w:t>
      </w:r>
    </w:p>
    <w:p>
      <w:pPr>
        <w:bidi/>
      </w:pPr>
      <w:r>
        <w:rPr>
          <w:rtl/>
          <w:cs/>
          <w:lang w:val="ar_AE" w:bidi="ar_AE"/>
        </w:rPr>
      </w:r>
      <w:r>
        <w:rPr>
          <w:rtl/>
          <w:cs/>
          <w:lang w:val="ar_AE" w:bidi="ar_AE"/>
        </w:rPr>
        <w:t xml:space="preserve">توقّفوا هنا وناقشوا كمجموعة ما الكلمة أو العبارة التي ستستخدمونها للتعبير عن </w:t>
      </w:r>
      <w:r>
        <w:rPr>
          <w:b/>
          <w:rtl/>
          <w:cs/>
          <w:lang w:val="ar_AE" w:bidi="ar_AE"/>
        </w:rPr>
        <w:t>"غَلّة الأرض"</w:t>
      </w:r>
      <w:r>
        <w:rPr>
          <w:rtl/>
          <w:cs/>
          <w:lang w:val="ar_AE" w:bidi="ar_AE"/>
        </w:rPr>
        <w:t>. إذا كنتم قد ترجمتم هذه الكلمة من قبل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وتقول القصة إنّ بني إسرائيل أكلوا "فطيرًا"، أي خبزًا مصنوعًا بلا خمير. </w:t>
      </w:r>
      <w:r>
        <w:rPr>
          <w:b/>
          <w:rtl/>
          <w:cs/>
          <w:lang w:val="ar_AE" w:bidi="ar_AE"/>
        </w:rPr>
        <w:t>والخمير</w:t>
      </w:r>
      <w:r>
        <w:rPr>
          <w:rtl/>
          <w:cs/>
          <w:lang w:val="ar_AE" w:bidi="ar_AE"/>
        </w:rPr>
        <w:t>، أو الخميرة، مادة تُخمِّر العجين وتجعل الخبز يرتفع قبل خبزه. ويكون الخبز المصنوع بالخمير أكثر ليونة وانتفاخًا. وكلمة</w:t>
      </w:r>
      <w:r>
        <w:rPr>
          <w:b/>
          <w:rtl/>
          <w:cs/>
          <w:lang w:val="ar_AE" w:bidi="ar_AE"/>
        </w:rPr>
        <w:t xml:space="preserve"> فطير</w:t>
      </w:r>
      <w:r>
        <w:rPr>
          <w:rtl/>
          <w:cs/>
          <w:lang w:val="ar_AE" w:bidi="ar_AE"/>
        </w:rPr>
        <w:t xml:space="preserve"> هي كلمة أخرى تُستخدم لوصف قطع صغيرة من الخبز.</w:t>
      </w:r>
    </w:p>
    <w:p>
      <w:pPr>
        <w:bidi/>
      </w:pPr>
      <w:r>
        <w:rPr>
          <w:rtl/>
          <w:cs/>
          <w:lang w:val="ar_AE" w:bidi="ar_AE"/>
        </w:rPr>
      </w:r>
      <w:r>
        <w:rPr>
          <w:rtl/>
          <w:cs/>
          <w:lang w:val="ar_AE" w:bidi="ar_AE"/>
        </w:rPr>
        <w:t>توقّفوا هنا وناقشوا كمجموعة ما الكلمة أو العبارة التي ستستخدمونها للتعبير عن "</w:t>
      </w:r>
      <w:r>
        <w:rPr>
          <w:b/>
          <w:rtl/>
          <w:cs/>
          <w:lang w:val="ar_AE" w:bidi="ar_AE"/>
        </w:rPr>
        <w:t>فطير</w:t>
      </w:r>
      <w:r>
        <w:rPr>
          <w:rtl/>
          <w:cs/>
          <w:lang w:val="ar_AE" w:bidi="ar_AE"/>
        </w:rPr>
        <w:t>"، أو "بلا خمير". إذا كنتم قد ترجمتم هذه الكلمة من قبل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وتقول القصة أيضًا إنّ بني إسرائيل أكلوا حبوبًا مشوية. وهذا يعني أنّهم لم يأكلوا الحبوب مباشرة من النبات، بل شووها أولًا على النار ثم أكلوها.</w:t>
      </w:r>
    </w:p>
    <w:p>
      <w:pPr>
        <w:bidi/>
      </w:pPr>
      <w:r>
        <w:rPr>
          <w:rtl/>
          <w:cs/>
          <w:lang w:val="ar_AE" w:bidi="ar_AE"/>
        </w:rPr>
      </w:r>
      <w:r>
        <w:rPr>
          <w:rtl/>
          <w:cs/>
          <w:lang w:val="ar_AE" w:bidi="ar_AE"/>
        </w:rPr>
        <w:t xml:space="preserve">توقّفوا هنا وناقشوا كمجموعة ما الكلمة أو العبارة التي ستستخدمونها للتعبير عن </w:t>
      </w:r>
      <w:r>
        <w:rPr>
          <w:b/>
          <w:rtl/>
          <w:cs/>
          <w:lang w:val="ar_AE" w:bidi="ar_AE"/>
        </w:rPr>
        <w:t>الحبوب المجففة</w:t>
      </w:r>
      <w:r>
        <w:rPr>
          <w:rtl/>
          <w:cs/>
          <w:lang w:val="ar_AE" w:bidi="ar_AE"/>
        </w:rPr>
        <w:t xml:space="preserve"> أو </w:t>
      </w:r>
      <w:r>
        <w:rPr>
          <w:b/>
          <w:rtl/>
          <w:cs/>
          <w:lang w:val="ar_AE" w:bidi="ar_AE"/>
        </w:rPr>
        <w:t>"الحبوب المشوية"</w:t>
      </w:r>
      <w:r>
        <w:rPr>
          <w:rtl/>
          <w:cs/>
          <w:lang w:val="ar_AE" w:bidi="ar_AE"/>
        </w:rPr>
        <w:t>. وإن احتجتم إلى ذلك، فانظروا مرة أخرى إلى صورة الشعير المشوي. إذا كنتم قد ترجمتم هذه الكلمة من قبل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وفي اليوم نفسه الذي أكل فيه بنو إسرائيل الطعام من أرض </w:t>
      </w:r>
      <w:r>
        <w:rPr>
          <w:b/>
          <w:rtl/>
          <w:cs/>
          <w:lang w:val="ar_AE" w:bidi="ar_AE"/>
        </w:rPr>
        <w:t>كنعان</w:t>
      </w:r>
      <w:r>
        <w:rPr>
          <w:rtl/>
          <w:cs/>
          <w:lang w:val="ar_AE" w:bidi="ar_AE"/>
        </w:rPr>
        <w:t>، تقول القصة إنّ يهوه توقّف عن إرسال</w:t>
      </w:r>
      <w:r>
        <w:rPr>
          <w:b/>
          <w:rtl/>
          <w:cs/>
          <w:lang w:val="ar_AE" w:bidi="ar_AE"/>
        </w:rPr>
        <w:t xml:space="preserve"> المنّ </w:t>
      </w:r>
      <w:r>
        <w:rPr>
          <w:rtl/>
          <w:cs/>
          <w:lang w:val="ar_AE" w:bidi="ar_AE"/>
        </w:rPr>
        <w:t>كل يوم ليأكله بنو إسرائيل. وكان المنّ مادة بيضاء طعمها مثل الرقائق المصنوعة بالعسل. وكان الناس يطحنون المنّ ويغلونه، ثم يصنعون منه فطيرًا. وعندما أرسل يهوه المنّ لأول مرة في البرية لإطعام بني إسرائيل، قالوا: "ما هذا؟"</w:t>
      </w:r>
    </w:p>
    <w:p>
      <w:pPr>
        <w:bidi/>
      </w:pPr>
      <w:r>
        <w:rPr>
          <w:rtl/>
          <w:cs/>
          <w:lang w:val="ar_AE" w:bidi="ar_AE"/>
        </w:rPr>
      </w:r>
      <w:r>
        <w:rPr>
          <w:rtl/>
          <w:cs/>
          <w:lang w:val="ar_AE" w:bidi="ar_AE"/>
        </w:rPr>
        <w:t xml:space="preserve">توقّفوا هنا وناقشوا كمجموعة ما الكلمة أو العبارة التي ستستخدمونها للتعبير عن </w:t>
      </w:r>
      <w:r>
        <w:rPr>
          <w:b/>
          <w:rtl/>
          <w:cs/>
          <w:lang w:val="ar_AE" w:bidi="ar_AE"/>
        </w:rPr>
        <w:t>"المنّ"</w:t>
      </w:r>
      <w:r>
        <w:rPr>
          <w:rtl/>
          <w:cs/>
          <w:lang w:val="ar_AE" w:bidi="ar_AE"/>
        </w:rPr>
        <w:t xml:space="preserve"> و"أرض </w:t>
      </w:r>
      <w:r>
        <w:rPr>
          <w:b/>
          <w:rtl/>
          <w:cs/>
          <w:lang w:val="ar_AE" w:bidi="ar_AE"/>
        </w:rPr>
        <w:t>كنعان</w:t>
      </w:r>
      <w:r>
        <w:rPr>
          <w:rtl/>
          <w:cs/>
          <w:lang w:val="ar_AE" w:bidi="ar_AE"/>
        </w:rPr>
        <w:t xml:space="preserve">". وراجعوا قاموس الكلمات الرئيسية لمزيد من المعلومات عن </w:t>
      </w:r>
      <w:r>
        <w:rPr>
          <w:b/>
          <w:rtl/>
          <w:cs/>
          <w:lang w:val="ar_AE" w:bidi="ar_AE"/>
        </w:rPr>
        <w:t>كنعان</w:t>
      </w:r>
      <w:r>
        <w:rPr>
          <w:rtl/>
          <w:cs/>
          <w:lang w:val="ar_AE" w:bidi="ar_AE"/>
        </w:rPr>
        <w:t>. وإذا كنتم قد ترجمتم تلك الكلمات من قبل في سِفر آخر من الكتاب المُقَدَّس، استخدموا الكلمات عينها التي استخدمتموها هناك. أوقِفوا الاستماع إلى هذا التسجيل الصوتي هنا.</w:t>
      </w:r>
    </w:p>
    <w:p>
      <w:pPr>
        <w:bidi/>
      </w:pPr>
      <w:r>
        <w:rPr>
          <w:rtl/>
          <w:cs/>
          <w:lang w:val="ar_AE" w:bidi="ar_AE"/>
        </w:rPr>
      </w:r>
      <w:r>
        <w:rPr>
          <w:rtl/>
          <w:cs/>
          <w:lang w:val="ar_AE" w:bidi="ar_AE"/>
        </w:rPr>
        <w:t xml:space="preserve">وفي أحد الأيام، بينما كان بنو إسرائيل لا يزالون نازلين قرب أريحا، رأى يشوع رجلًا واقفًا أمامه يحمل </w:t>
      </w:r>
      <w:r>
        <w:rPr>
          <w:b/>
          <w:rtl/>
          <w:cs/>
          <w:lang w:val="ar_AE" w:bidi="ar_AE"/>
        </w:rPr>
        <w:t>سيفًا</w:t>
      </w:r>
      <w:r>
        <w:rPr>
          <w:rtl/>
          <w:cs/>
          <w:lang w:val="ar_AE" w:bidi="ar_AE"/>
        </w:rPr>
        <w:t>. والسيف سلاح له نصل طويل حاد يستخدمه الجندي ليقاتل عدوه بالطعن أو الضرب. وكانت السيوف تُستخدم كثيرًا في الحروب في زمن الكتاب المقدس.</w:t>
      </w:r>
    </w:p>
    <w:p>
      <w:pPr>
        <w:bidi/>
      </w:pPr>
      <w:r>
        <w:rPr>
          <w:rtl/>
          <w:cs/>
          <w:lang w:val="ar_AE" w:bidi="ar_AE"/>
        </w:rPr>
      </w:r>
      <w:r>
        <w:rPr>
          <w:rtl/>
          <w:cs/>
          <w:lang w:val="ar_AE" w:bidi="ar_AE"/>
        </w:rPr>
        <w:t xml:space="preserve">توقّفوا هنا كمجموعة وانظروا إلى صورة </w:t>
      </w:r>
      <w:r>
        <w:rPr>
          <w:b/>
          <w:rtl/>
          <w:cs/>
          <w:lang w:val="ar_AE" w:bidi="ar_AE"/>
        </w:rPr>
        <w:t>لسيف</w:t>
      </w:r>
      <w:r>
        <w:rPr>
          <w:rtl/>
          <w:cs/>
          <w:lang w:val="ar_AE" w:bidi="ar_AE"/>
        </w:rPr>
        <w:t>، إن احتجتم إلى ذلك. وناقشوا كمجموعة ما الكلمة أو العبارة التي ستستخدمونها للتعبير عن "السيف". إذا كنتم قد ترجمتم هذه الكلمة أو العبارة بالفعل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فيسأل يشوع الرجل إن كان صديقًا لإسرائيل أم عدوًا لها. فيقول الرجل: "كلا"، أي إنّه ليس أيًّا منهما. ثم يقول إنّه </w:t>
      </w:r>
      <w:r>
        <w:rPr>
          <w:b/>
          <w:rtl/>
          <w:cs/>
          <w:lang w:val="ar_AE" w:bidi="ar_AE"/>
        </w:rPr>
        <w:t>رئيس جند</w:t>
      </w:r>
      <w:r>
        <w:rPr>
          <w:rtl/>
          <w:cs/>
          <w:lang w:val="ar_AE" w:bidi="ar_AE"/>
        </w:rPr>
        <w:t xml:space="preserve"> يهوه، أو قائد جيشه. والقائد هو الشخص المسؤول عن قيادة الجيش.</w:t>
      </w:r>
    </w:p>
    <w:p>
      <w:pPr>
        <w:bidi/>
      </w:pPr>
      <w:r>
        <w:rPr>
          <w:rtl/>
          <w:cs/>
          <w:lang w:val="ar_AE" w:bidi="ar_AE"/>
        </w:rPr>
      </w:r>
      <w:r>
        <w:rPr>
          <w:rtl/>
          <w:cs/>
          <w:lang w:val="ar_AE" w:bidi="ar_AE"/>
        </w:rPr>
        <w:t>توقّفوا هنا وناقشوا كمجموعة ما الكلمة أو العبارة التي ستستخدمونها للتعبير عن "</w:t>
      </w:r>
      <w:r>
        <w:rPr>
          <w:b/>
          <w:rtl/>
          <w:cs/>
          <w:lang w:val="ar_AE" w:bidi="ar_AE"/>
        </w:rPr>
        <w:t>رئيس الجند</w:t>
      </w:r>
      <w:r>
        <w:rPr>
          <w:rtl/>
          <w:cs/>
          <w:lang w:val="ar_AE" w:bidi="ar_AE"/>
        </w:rPr>
        <w:t>". إذا كنتم قد ترجمتم هذه الكلمة أو العبارة بالفعل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فيسأل يشوع الرجل عمّا يريد منه أن يفعله. ويدعو يشوع الرجل: "</w:t>
      </w:r>
      <w:r>
        <w:rPr>
          <w:b/>
          <w:rtl/>
          <w:cs/>
          <w:lang w:val="ar_AE" w:bidi="ar_AE"/>
        </w:rPr>
        <w:t>سيدي</w:t>
      </w:r>
      <w:r>
        <w:rPr>
          <w:rtl/>
          <w:cs/>
          <w:lang w:val="ar_AE" w:bidi="ar_AE"/>
        </w:rPr>
        <w:t>"، كما دعا نفسه: "</w:t>
      </w:r>
      <w:r>
        <w:rPr>
          <w:b/>
          <w:rtl/>
          <w:cs/>
          <w:lang w:val="ar_AE" w:bidi="ar_AE"/>
        </w:rPr>
        <w:t>عبده</w:t>
      </w:r>
      <w:r>
        <w:rPr>
          <w:rtl/>
          <w:cs/>
          <w:lang w:val="ar_AE" w:bidi="ar_AE"/>
        </w:rPr>
        <w:t xml:space="preserve">". ومعنى "سيدي" هو "يا مولاي"، أو الشخص صاحب السلطان. أمّا "عبدك"، فتعني أنّ يشوع مستعد أن يفعل كل ما يقوله الرجل، كما يفعل العبد أو الخادم. استخدموا الكلمات أو العبارات نفسها التي استخدمتموها سابقًا للتعبير عن "الرب"، و"العبد"، و"السيد". ولمزيد من المعلومات عن </w:t>
      </w:r>
      <w:r>
        <w:rPr>
          <w:b/>
          <w:rtl/>
          <w:cs/>
          <w:lang w:val="ar_AE" w:bidi="ar_AE"/>
        </w:rPr>
        <w:t>"الرب"</w:t>
      </w:r>
      <w:r>
        <w:rPr>
          <w:rtl/>
          <w:cs/>
          <w:lang w:val="ar_AE" w:bidi="ar_AE"/>
        </w:rPr>
        <w:t xml:space="preserve"> و</w:t>
      </w:r>
      <w:r>
        <w:rPr>
          <w:b/>
          <w:rtl/>
          <w:cs/>
          <w:lang w:val="ar_AE" w:bidi="ar_AE"/>
        </w:rPr>
        <w:t>"العبد"</w:t>
      </w:r>
      <w:r>
        <w:rPr>
          <w:rtl/>
          <w:cs/>
          <w:lang w:val="ar_AE" w:bidi="ar_AE"/>
        </w:rPr>
        <w:t>، راجعوا قاموس الكلمات الرئيسية.</w:t>
      </w:r>
    </w:p>
    <w:p>
      <w:pPr>
        <w:bidi/>
      </w:pPr>
      <w:r>
        <w:rPr>
          <w:rtl/>
          <w:cs/>
          <w:lang w:val="ar_AE" w:bidi="ar_AE"/>
        </w:rPr>
      </w:r>
      <w:r>
        <w:rPr>
          <w:rtl/>
          <w:cs/>
          <w:lang w:val="ar_AE" w:bidi="ar_AE"/>
        </w:rPr>
        <w:t xml:space="preserve">ثم يأمر رئيس جند يهوه يشوع أن يخلع </w:t>
      </w:r>
      <w:r>
        <w:rPr>
          <w:b/>
          <w:rtl/>
          <w:cs/>
          <w:lang w:val="ar_AE" w:bidi="ar_AE"/>
        </w:rPr>
        <w:t>نعليه</w:t>
      </w:r>
      <w:r>
        <w:rPr>
          <w:rtl/>
          <w:cs/>
          <w:lang w:val="ar_AE" w:bidi="ar_AE"/>
        </w:rPr>
        <w:t xml:space="preserve"> لأنّ هذا المكان </w:t>
      </w:r>
      <w:r>
        <w:rPr>
          <w:b/>
          <w:rtl/>
          <w:cs/>
          <w:lang w:val="ar_AE" w:bidi="ar_AE"/>
        </w:rPr>
        <w:t>مقدّس</w:t>
      </w:r>
      <w:r>
        <w:rPr>
          <w:rtl/>
          <w:cs/>
          <w:lang w:val="ar_AE" w:bidi="ar_AE"/>
        </w:rPr>
        <w:t>. وكانت النعال تُستخدم لحماية أسفل القدمين أثناء السفر أو المشي على الطرق الصخرية. ويتكوّن النعل من قاعدة سفلية تُربط بالقدم بواسطة سيور أو أربطة لتثبيته. ومعنى "مقدّس" هو طاهر وصالح بالكامل. وكل مكان أو شخص أو شيء يُخصَّص ليهوه يُدعى مقدّسًا. وكان يهوه قد اختار بني إسرائيل ليكونوا شعبه المقدّس، وليخدموا مقاصده. ولكي يكونوا مقدّسين، كان عليهم أن يعبدوا يهوه بالطريقة الصحيحة.</w:t>
      </w:r>
    </w:p>
    <w:p>
      <w:pPr>
        <w:bidi/>
      </w:pPr>
      <w:r>
        <w:rPr>
          <w:rtl/>
          <w:cs/>
          <w:lang w:val="ar_AE" w:bidi="ar_AE"/>
        </w:rPr>
      </w:r>
      <w:r>
        <w:rPr>
          <w:rtl/>
          <w:cs/>
          <w:lang w:val="ar_AE" w:bidi="ar_AE"/>
        </w:rPr>
        <w:t>توقّفوا هنا وناقشوا كمجموعة ما الكلمة أو العبارة التي ستستخدمونها للتعبير عن "</w:t>
      </w:r>
      <w:r>
        <w:rPr>
          <w:b/>
          <w:rtl/>
          <w:cs/>
          <w:lang w:val="ar_AE" w:bidi="ar_AE"/>
        </w:rPr>
        <w:t>النعال</w:t>
      </w:r>
      <w:r>
        <w:rPr>
          <w:rtl/>
          <w:cs/>
          <w:lang w:val="ar_AE" w:bidi="ar_AE"/>
        </w:rPr>
        <w:t>" و"</w:t>
      </w:r>
      <w:r>
        <w:rPr>
          <w:b/>
          <w:rtl/>
          <w:cs/>
          <w:lang w:val="ar_AE" w:bidi="ar_AE"/>
        </w:rPr>
        <w:t>المقدّس</w:t>
      </w:r>
      <w:r>
        <w:rPr>
          <w:rtl/>
          <w:cs/>
          <w:lang w:val="ar_AE" w:bidi="ar_AE"/>
        </w:rPr>
        <w:t xml:space="preserve">". وإذا كنتم قد ترجمتم هذه الكلمات أو العبارات من قبل في سفر آخر من الكتاب المقدس، فاستخدموا الكلمات نفسها التي استخدمتموها هناك. للمزيد من المعلومات عما هو </w:t>
      </w:r>
      <w:r>
        <w:rPr>
          <w:b/>
          <w:rtl/>
          <w:cs/>
          <w:lang w:val="ar_AE" w:bidi="ar_AE"/>
        </w:rPr>
        <w:t>مُقدَّس</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٦: ١–١٤ واحفظوه في قلوبكم.</w:t>
      </w:r>
    </w:p>
    <w:p>
      <w:pPr>
        <w:bidi/>
      </w:pPr>
      <w:r>
        <w:rPr>
          <w:rtl/>
          <w:cs/>
          <w:lang w:val="ar_AE" w:bidi="ar_AE"/>
        </w:rPr>
      </w:r>
      <w:r>
        <w:rPr>
          <w:rtl/>
          <w:cs/>
          <w:lang w:val="ar_AE" w:bidi="ar_AE"/>
        </w:rPr>
        <w:t>استمعوا إلى نسخة صوتية من سِفر يشوع ٦: ١–١٤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٦: ١–١٤ من الترجمة الأسهل للفهم.</w:t>
      </w:r>
    </w:p>
    <w:p>
      <w:pPr>
        <w:bidi/>
      </w:pPr>
      <w:r>
        <w:rPr>
          <w:rtl/>
          <w:cs/>
          <w:lang w:val="ar_AE" w:bidi="ar_AE"/>
        </w:rPr>
      </w:r>
      <w:r>
        <w:rPr>
          <w:rtl/>
          <w:cs/>
          <w:lang w:val="ar_AE" w:bidi="ar_AE"/>
        </w:rPr>
        <w:t>في المقطع السابق، التقى يشوع بملاك، قائد جيش يهوه. وقد ذكّر هذا الملاك، أي الرسول المرسَل من يهوه، يشوع بوضوح بأن يهوه حاضر مع بني إسرائيل وهم يبدأون دخول أرض كنعان. والآن، كان يهوه على وشك أن يعطي يشوع التعليمات الخاصة بكيفية هزيمة أريحا، أول مدينة كنعانية يواجهها بنو إسرائيل.</w:t>
      </w:r>
    </w:p>
    <w:p>
      <w:pPr>
        <w:bidi/>
      </w:pPr>
      <w:r>
        <w:rPr>
          <w:rtl/>
          <w:cs/>
          <w:lang w:val="ar_AE" w:bidi="ar_AE"/>
        </w:rPr>
      </w:r>
      <w:r>
        <w:rPr>
          <w:rtl/>
          <w:cs/>
          <w:lang w:val="ar_AE" w:bidi="ar_AE"/>
        </w:rPr>
        <w:t>توقّفوا هنا، وانظروا معًا إلى خريطة تُظهر نهر الأردن، وأرض كنعان، ومعسكر الجلجال، وأريحا. أوقِفوا الاستماع إلى هذا التسجيل الصوتي هنا.</w:t>
      </w:r>
    </w:p>
    <w:p>
      <w:pPr>
        <w:bidi/>
      </w:pPr>
      <w:r>
        <w:rPr>
          <w:rtl/>
          <w:cs/>
          <w:lang w:val="ar_AE" w:bidi="ar_AE"/>
        </w:rPr>
      </w:r>
      <w:r>
        <w:rPr>
          <w:rtl/>
          <w:cs/>
          <w:lang w:val="ar_AE" w:bidi="ar_AE"/>
        </w:rPr>
        <w:t>يبدأ يشوع بشرح ما وجده بنو إسرائيل عندما وصلوا إلى مدينة أريحا. فقد كانت المدينة مُغلقةً بإحكام. ومعنى ذلك أن رجال أريحا كانوا قد أغلقوا أبواب أسوار المدينة، بحيث لا يستطيع أحد فتحها من الخارج. وكما تتذكّرون، كانت أريحا هي المدينة التي التقى فيها جواسيس يشوع براحاب. وقد أخبرت راحاب الجاسوسين أن شعبها كان يعرف أخبار بني إسرائيل وإلههم، وأنهم كانوا خائفين منهم جدًا. ولهذا وجد يشوع المدينة محصَّنةً ومغلقة، لأن أهلها كانوا خائفين من جيش بني إسرائيل. بل كانوا خائفين إلى درجة أنهم لم يسمحوا لأحد بالدخول أو الخروج من المدينة.</w:t>
      </w:r>
    </w:p>
    <w:p>
      <w:pPr>
        <w:bidi/>
      </w:pPr>
      <w:r>
        <w:rPr>
          <w:rtl/>
          <w:cs/>
          <w:lang w:val="ar_AE" w:bidi="ar_AE"/>
        </w:rPr>
      </w:r>
      <w:r>
        <w:rPr>
          <w:rtl/>
          <w:cs/>
          <w:lang w:val="ar_AE" w:bidi="ar_AE"/>
        </w:rPr>
        <w:t>توقّفوا هنا، وانظروا معًا إلى صورة توضيحية لمدينة أريحا بأسوارها وأبوابها المغلقة. كيف تحمي المدن أو القرى نفسها من الأعداء في ثقافتكم؟ وكيف يتمكّن الجنود في بيئتكم من رؤية الأعداء وهم قادمون من مسافة بعيدة؟ أوقِفوا الاستماع إلى هذا التسجيل الصوتي هنا.</w:t>
      </w:r>
    </w:p>
    <w:p>
      <w:pPr>
        <w:bidi/>
      </w:pPr>
      <w:r>
        <w:rPr>
          <w:rtl/>
          <w:cs/>
          <w:lang w:val="ar_AE" w:bidi="ar_AE"/>
        </w:rPr>
      </w:r>
      <w:r>
        <w:rPr>
          <w:rtl/>
          <w:cs/>
          <w:lang w:val="ar_AE" w:bidi="ar_AE"/>
        </w:rPr>
        <w:t>ثم يخبر يهوه يشوع بأنه سيسلّم أريحا إلى يده. وهذه عبارة خاصة تعني أن يهوه سيمنحه النصرة على المدينة، وعلى ملكها، وعلى رجالها الأقوياء الشجعان، أي رجال الحرب البواسل. ثم يأمر يهوه يشوع وجنوده أن يدوروا حول المدينة مرةً واحدة كل يوم، مدة ستة أيام متتالية. وهنا، لا تشير كلمة "يدوروا" إلى حركة عسكرية قتالية بقدر ما تشير إلى موكب ديني رسمي مهيب. ولم يكن الدوران حول أريحا يستغرق وقتًا طويلًا، لأن مدن ذلك العصر، وفي تلك المنطقة، لم تكن كبيرة المساحة. فقد كانت أريحا لا تتجاوز نحو مئتين وخمسة وعشرين مترًا طولًا، وثمانين مترًا عرضًا. ومن المرجّح أن الجنود الذين في مقدمة الموكب كانوا يعودون إلى المعسكر قبل أن يُتمّ بقية الجمع طوافهم حول المدينة. ونعلم من مقاطع سابقة أن عدد جنود بني إسرائيل كان يقارب أربعين ألف رجل.</w:t>
      </w:r>
    </w:p>
    <w:p>
      <w:pPr>
        <w:bidi/>
      </w:pPr>
      <w:r>
        <w:rPr>
          <w:rtl/>
          <w:cs/>
          <w:lang w:val="ar_AE" w:bidi="ar_AE"/>
        </w:rPr>
      </w:r>
      <w:r>
        <w:rPr>
          <w:rtl/>
          <w:cs/>
          <w:lang w:val="ar_AE" w:bidi="ar_AE"/>
        </w:rPr>
        <w:t>توقفوا هنا وناقشوا هذا السؤال كمجموعة. كيف يسير الجنود في صفوف منظّمة في ثقافتكم؟ وإذا لم يكن ذلك شائعًا، فكيف ينظّم القادة رجال الحرب لديهم بطريقة تُخيف الأعداء؟ أوقِفوا الاستماع إلى هذا التسجيل الصوتي هنا.</w:t>
      </w:r>
    </w:p>
    <w:p>
      <w:pPr>
        <w:bidi/>
      </w:pPr>
      <w:r>
        <w:rPr>
          <w:rtl/>
          <w:cs/>
          <w:lang w:val="ar_AE" w:bidi="ar_AE"/>
        </w:rPr>
      </w:r>
      <w:r>
        <w:rPr>
          <w:rtl/>
          <w:cs/>
          <w:lang w:val="ar_AE" w:bidi="ar_AE"/>
        </w:rPr>
        <w:t>ثم يقول يهوه إن تابوت العهد سيسير أمام بني إسرائيل. وكما تتذكّرون، كان التابوت صندوقًا مستطيلًا يرمز إلى حضور يهوه نفسه وسط شعبه. وكانت بداخله ألواح الحجر التي كُتبت عليها كلمات العهد، أي الوعد الملزم الذي قطعه يهوه مع بني إسرائيل. ونعلم أن أربعة كهنة كانوا يحملونه، لأنه كان مزوّدًا بعصوين للحمل على جانبيه.</w:t>
      </w:r>
    </w:p>
    <w:p>
      <w:pPr>
        <w:bidi/>
      </w:pPr>
      <w:r>
        <w:rPr>
          <w:rtl/>
          <w:cs/>
          <w:lang w:val="ar_AE" w:bidi="ar_AE"/>
        </w:rPr>
      </w:r>
      <w:r>
        <w:rPr>
          <w:rtl/>
          <w:cs/>
          <w:lang w:val="ar_AE" w:bidi="ar_AE"/>
        </w:rPr>
        <w:t>توقّفوا هنا، وانظروا معًا إلى صورة لتابوت العهد مع عصويه. أوقِفوا الاستماع إلى هذا التسجيل الصوتي هنا.</w:t>
      </w:r>
    </w:p>
    <w:p>
      <w:pPr>
        <w:bidi/>
      </w:pPr>
      <w:r>
        <w:rPr>
          <w:rtl/>
          <w:cs/>
          <w:lang w:val="ar_AE" w:bidi="ar_AE"/>
        </w:rPr>
      </w:r>
      <w:r>
        <w:rPr>
          <w:rtl/>
          <w:cs/>
          <w:lang w:val="ar_AE" w:bidi="ar_AE"/>
        </w:rPr>
        <w:t>ويأمر يهوه أن يسير سبعة كهنة أمام التابوت، حاملين أبواقًا من قرون الكباش. وكان الناس يصنعون هذه الأبواق من قرون ذكور الغنم. وكان الكهنة ينفخون فيها فتُصدر صوتًا عاليًا. وسيظلّ الكهنة ينفخون فيها وهم يحملونها كل يوم.</w:t>
      </w:r>
    </w:p>
    <w:p>
      <w:pPr>
        <w:bidi/>
      </w:pPr>
      <w:r>
        <w:rPr>
          <w:rtl/>
          <w:cs/>
          <w:lang w:val="ar_AE" w:bidi="ar_AE"/>
        </w:rPr>
      </w:r>
      <w:r>
        <w:rPr>
          <w:rtl/>
          <w:cs/>
          <w:lang w:val="ar_AE" w:bidi="ar_AE"/>
        </w:rPr>
        <w:t>توقّفوا هنا، وانظروا معًا إلى صورة لأبواق قرون الكباش. أوقِفوا الاستماع إلى هذا التسجيل الصوتي هنا.</w:t>
      </w:r>
    </w:p>
    <w:p>
      <w:pPr>
        <w:bidi/>
      </w:pPr>
      <w:r>
        <w:rPr>
          <w:rtl/>
          <w:cs/>
          <w:lang w:val="ar_AE" w:bidi="ar_AE"/>
        </w:rPr>
      </w:r>
      <w:r>
        <w:rPr>
          <w:rtl/>
          <w:cs/>
          <w:lang w:val="ar_AE" w:bidi="ar_AE"/>
        </w:rPr>
        <w:t>لكن يهوه يعطي تعليمات خاصة لليوم السابع. ففي ذلك اليوم، سيطوف بنو إسرائيل حول المدينة سبع مرات. وسيظل الكهنة ينفخون في أبواقهم باستمرار أثناء الطواف. وفي نهاية الطواف السابع، ستسكت الأبواق. ثم يعطي يشوع إشارة للكهنة ليطلقوا نفخةً طويلة. وفي اللحظة نفسها، يهتف الجنود بصوت عظيم، وعندئذٍ ستنهار أسوار أريحا. وكان بنو إسرائيل يستخدمون هذا النوع من هتاف الحرب لإخافة الأعداء، ولتشجيع جنودهم. ويقول يهوه إنه عندما ينهار السور، فإن الجنود سيدخلون المدينة مباشرةً من الموضع الذي يقفون عنده.</w:t>
      </w:r>
    </w:p>
    <w:p>
      <w:pPr>
        <w:bidi/>
      </w:pPr>
      <w:r>
        <w:rPr>
          <w:rtl/>
          <w:cs/>
          <w:lang w:val="ar_AE" w:bidi="ar_AE"/>
        </w:rPr>
      </w:r>
      <w:r>
        <w:rPr>
          <w:rtl/>
          <w:cs/>
          <w:lang w:val="ar_AE" w:bidi="ar_AE"/>
        </w:rPr>
        <w:t>وهكذا ينقل يشوع بن نون جميع تعليمات يهوه إلى الكهنة. فيأمرهم بحمل التابوت أمام الجنود. كما يكلّف سبعة كهنة بحمل الأبواق والسير أمام التابوت. ثم يأمر جيش بني إسرائيل أن يتقدّموا وأن يطوفوا حول المدينة. ويرسل مجموعةً صغيرة من الجنود، وهم الطليعة، لتسير أمام التابوت، أما بقية الجنود، فيسيرون خلفه. وهكذا يكون ترتيب الموكب: الطليعة، ثم الكهنة الحاملون للأبواق، ثم التابوت، وأخيرًا المؤخرة، أي بقية الجنود.</w:t>
      </w:r>
    </w:p>
    <w:p>
      <w:pPr>
        <w:bidi/>
      </w:pPr>
      <w:r>
        <w:rPr>
          <w:rtl/>
          <w:cs/>
          <w:lang w:val="ar_AE" w:bidi="ar_AE"/>
        </w:rPr>
      </w:r>
      <w:r>
        <w:rPr>
          <w:rtl/>
          <w:cs/>
          <w:lang w:val="ar_AE" w:bidi="ar_AE"/>
        </w:rPr>
        <w:t>توقّفوا هنا، وانظروا معًا إلى رسم يوضّح ترتيب موكب بني إسرائيل حول أريحا. أوقِفوا الاستماع إلى هذا التسجيل الصوتي هنا.</w:t>
      </w:r>
    </w:p>
    <w:p>
      <w:pPr>
        <w:bidi/>
      </w:pPr>
      <w:r>
        <w:rPr>
          <w:rtl/>
          <w:cs/>
          <w:lang w:val="ar_AE" w:bidi="ar_AE"/>
        </w:rPr>
      </w:r>
      <w:r>
        <w:rPr>
          <w:rtl/>
          <w:cs/>
          <w:lang w:val="ar_AE" w:bidi="ar_AE"/>
        </w:rPr>
        <w:t>ويطيع بنو إسرائيل جميع أوامر يشوع. وطوال مدة الطواف، يواصل الكهنة النفخ في الأبواق. أما الجنود، فقد أمرهم يشوع أن يلتزموا الصمت. فلم يهتفوا، ولم ينطقوا بكلمة، حتى اليوم السابع حين أمرهم أن يهتفوا معًا. ويشدّد يشوع على أن التابوت هو الذي يطوف حول المدينة ثم يعود إلى معسكر بني إسرائيل في الجلجال. ورغم أنه لا يذكر الجنود صراحةً، فإننا نعلم من بقية القصة أنهم كانوا يسيرون مع الكهنة والتابوت. ويركّز يشوع على أن حضور يهوه هو الذي يتقدّم بني إسرائيل، وهو الذي سيمنحهم النصرة في النهاية. وبعد أن يطوف الجمع حول أريحا مرةً واحدة، يعود الجيش كله إلى المعسكر ليبيت هناك.</w:t>
      </w:r>
    </w:p>
    <w:p>
      <w:pPr>
        <w:bidi/>
      </w:pPr>
      <w:r>
        <w:rPr>
          <w:rtl/>
          <w:cs/>
          <w:lang w:val="ar_AE" w:bidi="ar_AE"/>
        </w:rPr>
      </w:r>
      <w:r>
        <w:rPr>
          <w:rtl/>
          <w:cs/>
          <w:lang w:val="ar_AE" w:bidi="ar_AE"/>
        </w:rPr>
        <w:t>وفي صباح اليوم الثاني، يستيقظ يشوع والكهنة والجنود مبكرًا ليطوفوا مرةً أخرى. وكما حدث في اليوم الأول، يسيرون بالترتيب نفسه أمام التابوت وخلفه، بينما يواصل الكهنة النفخ في قرون الكباش. ثم يعودون إلى المعسكر ليلًا. ومنذ اليوم الأول، ظلّوا يفعلون ذلك بالطريقة نفسها مدة ستة أيام متتالية.</w:t>
      </w:r>
    </w:p>
    <w:p>
      <w:pPr>
        <w:bidi/>
      </w:pPr>
      <w:r>
        <w:rPr>
          <w:rtl/>
          <w:cs/>
          <w:lang w:val="ar_AE" w:bidi="ar_AE"/>
        </w:rPr>
      </w:r>
      <w:r>
        <w:rPr>
          <w:rtl/>
          <w:cs/>
          <w:lang w:val="ar_AE" w:bidi="ar_AE"/>
        </w:rPr>
        <w:t>وفي المقطع التالي، سنرى كيف أسقط يهوه مدينة أريحا من أجل بني إسرائيل في اليوم السابع، لأنهم أطاعوا أوامره.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٦: ١–١٤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ينظر يشوع إلى مدينة أريحا، فيراها مغلقةً بإحكام. فلا أحد يستطيع الدخول إليها أو الخروج منها. ثم يخبر يهوه يشوع بأنه قد منحه النصرة على أريحا، وعلى ملكها، وعلى جنودها. ويأمره أن يطلب من الجنود والكهنة أن يطوفوا حول المدينة مع تابوت العهد مدة ستة أيام. ويخبره أنه في اليوم السابع، وبعد الطواف، سيمنح بني إسرائيل النصرة. ويقول له إن الأسوار ستسقط حين يهتف الجنود في الوقت نفسه الذي ينفخ فيه الكهنة في الأبواق.</w:t>
      </w:r>
    </w:p>
    <w:p>
      <w:pPr>
        <w:bidi/>
      </w:pPr>
      <w:r>
        <w:rPr>
          <w:rtl/>
          <w:cs/>
          <w:lang w:val="ar_AE" w:bidi="ar_AE"/>
        </w:rPr>
      </w:r>
      <w:r>
        <w:rPr>
          <w:b/>
          <w:rtl/>
          <w:cs/>
          <w:lang w:val="ar_AE" w:bidi="ar_AE"/>
        </w:rPr>
        <w:t>في المشهد الثاني:</w:t>
      </w:r>
      <w:r>
        <w:rPr>
          <w:rtl/>
          <w:cs/>
          <w:lang w:val="ar_AE" w:bidi="ar_AE"/>
        </w:rPr>
        <w:t xml:space="preserve"> يجمع يشوع الكهنة، ويبلّغهم أوامر يهوه. وعندما يقول: "اجتازوا"، يبدأ موكب بني إسرائيل في الطواف حول المدينة. فيتقدّم الجنود المسلّحون أولًا. ثم يسير سبعة كهنة نافخين في أبواقهم. ويأتي بعدهم تابوت العهد. ثم يسير بقية الجنود خلفه. ويظلّ الجنود صامتين تمامًا. وبعد أن يُكملوا الطواف حول المدينة، يعودون إلى معسكرهم ليبيتوا هناك.</w:t>
      </w:r>
    </w:p>
    <w:p>
      <w:pPr>
        <w:bidi/>
      </w:pPr>
      <w:r>
        <w:rPr>
          <w:rtl/>
          <w:cs/>
          <w:lang w:val="ar_AE" w:bidi="ar_AE"/>
        </w:rPr>
      </w:r>
      <w:r>
        <w:rPr>
          <w:b/>
          <w:rtl/>
          <w:cs/>
          <w:lang w:val="ar_AE" w:bidi="ar_AE"/>
        </w:rPr>
        <w:t>في المشهد الثالث:</w:t>
      </w:r>
      <w:r>
        <w:rPr>
          <w:rtl/>
          <w:cs/>
          <w:lang w:val="ar_AE" w:bidi="ar_AE"/>
        </w:rPr>
        <w:t xml:space="preserve"> يستيقظ يشوع في الصباح الباكر من اليوم التالي، ومعه الكهنة والجنود. ويطوفون حول المدينة بالطريقة نفسها. فينفخ الكهنة في الأبواق، بينما يظل الجنود صامتين. ثم يعودون إلى المعسكر ويقضون الليل هناك. واعتبارًا من اليوم الأول، استمر بنو إسرائيل يفعلون هذا ستة أيام متتالية، كما أمرهم يهوه.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سبعة كهنة حاملون للأبواق</w:t>
      </w:r>
    </w:p>
    <w:p>
      <w:pPr>
        <w:pStyle w:val="ListBullet"/>
        <w:bidi/>
        <w:spacing w:line="240" w:lineRule="auto"/>
        <w:ind w:left="720"/>
      </w:pPr>
      <w:r>
        <w:rPr>
          <w:rtl/>
          <w:cs/>
          <w:lang w:val="ar_AE" w:bidi="ar_AE"/>
        </w:rPr>
      </w:r>
      <w:r>
        <w:rPr>
          <w:rtl/>
          <w:cs/>
          <w:lang w:val="ar_AE" w:bidi="ar_AE"/>
        </w:rPr>
        <w:t>أربعة كهنة يحملون التابوت</w:t>
      </w:r>
    </w:p>
    <w:p>
      <w:pPr>
        <w:pStyle w:val="ListBullet"/>
        <w:bidi/>
        <w:spacing w:line="240" w:lineRule="auto"/>
        <w:ind w:left="720"/>
      </w:pPr>
      <w:r>
        <w:rPr>
          <w:rtl/>
          <w:cs/>
          <w:lang w:val="ar_AE" w:bidi="ar_AE"/>
        </w:rPr>
      </w:r>
      <w:r>
        <w:rPr>
          <w:rtl/>
          <w:cs/>
          <w:lang w:val="ar_AE" w:bidi="ar_AE"/>
        </w:rPr>
        <w:t>الجنود السائرون أمام التابوت</w:t>
      </w:r>
    </w:p>
    <w:p>
      <w:pPr>
        <w:pStyle w:val="ListBullet"/>
        <w:bidi/>
        <w:spacing w:line="240" w:lineRule="auto"/>
        <w:ind w:left="720"/>
      </w:pPr>
      <w:r>
        <w:rPr>
          <w:rtl/>
          <w:cs/>
          <w:lang w:val="ar_AE" w:bidi="ar_AE"/>
        </w:rPr>
      </w:r>
      <w:r>
        <w:rPr>
          <w:rtl/>
          <w:cs/>
          <w:lang w:val="ar_AE" w:bidi="ar_AE"/>
        </w:rPr>
        <w:t>الجنود السائرون خلف التابوت</w:t>
      </w:r>
    </w:p>
    <w:p>
      <w:pPr>
        <w:pStyle w:val="ListBullet"/>
        <w:bidi/>
        <w:spacing w:line="240" w:lineRule="auto"/>
        <w:ind w:left="720"/>
      </w:pPr>
      <w:r>
        <w:rPr>
          <w:rtl/>
          <w:cs/>
          <w:lang w:val="ar_AE" w:bidi="ar_AE"/>
        </w:rPr>
      </w:r>
      <w:r>
        <w:rPr>
          <w:rtl/>
          <w:cs/>
          <w:lang w:val="ar_AE" w:bidi="ar_AE"/>
        </w:rPr>
        <w:t>وأهل أريحا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يرى يشوع أن مدينة أريحا مغلقة تمامًا. فكل أبوابها موصدة داخل الأسوار، ولا يستطيع أحد الدخول أو الخروج. وكان أهل أريحا خائفين من بني إسرائيل.</w:t>
      </w:r>
    </w:p>
    <w:p>
      <w:pPr>
        <w:bidi/>
      </w:pPr>
      <w:r>
        <w:rPr>
          <w:rtl/>
          <w:cs/>
          <w:lang w:val="ar_AE" w:bidi="ar_AE"/>
        </w:rPr>
      </w:r>
      <w:r>
        <w:rPr>
          <w:rtl/>
          <w:cs/>
          <w:lang w:val="ar_AE" w:bidi="ar_AE"/>
        </w:rPr>
        <w:t>وعندما يقول يهوه ليشوع إنه قد سلّم المدينة وملكها وجنودها الأقوياء إلى يده، فهذه عبارة خاصة تعني أنه منحه سلطانًا كاملًا عليها ونصرةً مؤكدة. ويخبره أيضًا أن عليه وعلى جنوده أن يطوفوا حول المدينة بالطريقة نفسها ستة أيام متتالية. ومن المهم أن تنتبهوا إلى أن هذا الأمر يتكرّر يومًا بعد يوم دون تغيير.</w:t>
      </w:r>
    </w:p>
    <w:p>
      <w:pPr>
        <w:bidi/>
      </w:pPr>
      <w:r>
        <w:rPr>
          <w:rtl/>
          <w:cs/>
          <w:lang w:val="ar_AE" w:bidi="ar_AE"/>
        </w:rPr>
      </w:r>
      <w:r>
        <w:rPr>
          <w:rtl/>
          <w:cs/>
          <w:lang w:val="ar_AE" w:bidi="ar_AE"/>
        </w:rPr>
        <w:t>كما يقول يهوه إن سبعة كهنة سيسيرون أمام التابوت وهم يحملون أبواقًا من قرون الكباش. ويُعَدّ التابوت أهم جزء في الموكب، لأنه يرمز إلى حضور يهوه نفسه مع بني إسرائيل. ومن المهم أيضًا أن تتذكّروا أن هناك أربعة كهنة آخرين يحملون التابوت، لأنه مزوّد بعصيّ للحمل.</w:t>
      </w:r>
    </w:p>
    <w:p>
      <w:pPr>
        <w:bidi/>
      </w:pPr>
      <w:r>
        <w:rPr>
          <w:rtl/>
          <w:cs/>
          <w:lang w:val="ar_AE" w:bidi="ar_AE"/>
        </w:rPr>
      </w:r>
      <w:r>
        <w:rPr>
          <w:rtl/>
          <w:cs/>
          <w:lang w:val="ar_AE" w:bidi="ar_AE"/>
        </w:rPr>
        <w:t>ثم يوضّح يهوه أن اليوم السابع سيكون مختلفًا. فبدلًا من الطواف مرةً واحدة، سيطوف بنو إسرائيل سبع مرات. وبعد اكتمال الطواف، ينتظر الجنود حتى يُطلق الكهنة نفخةً طويلة في الأبواق. وعندئذ يهتف جميع الجنود. وفي تلك اللحظة، ستسقط الأسوار سقوطًا مباشرًا. لن تميل أو تنهار إلى الجوانب، بل ستنهار في مواضعها. ثم يدخل الجنود المدينة من الموضع الذي يقفون عنده.</w:t>
      </w:r>
    </w:p>
    <w:p>
      <w:pPr>
        <w:bidi/>
      </w:pPr>
      <w:r>
        <w:rPr>
          <w:rtl/>
          <w:cs/>
          <w:lang w:val="ar_AE" w:bidi="ar_AE"/>
        </w:rPr>
      </w:r>
      <w:r>
        <w:rPr>
          <w:rtl/>
          <w:cs/>
          <w:lang w:val="ar_AE" w:bidi="ar_AE"/>
        </w:rPr>
        <w:t>بعد ذلك، يجمع يشوع الكهنة ويبلّغهم تعليمات يهوه. ومن المهم أن نلاحظ أن الراوي يكشف مزيدًا من التفاصيل مع تقدّم القصة. ففي البداية سمعنا بعض تعليمات يهوه ليشوع فقط. أما الآن، فنسمع بقية الخطة حين يشرح يشوع للكهنة ما ينبغي أن يفعلوه.</w:t>
      </w:r>
    </w:p>
    <w:p>
      <w:pPr>
        <w:bidi/>
      </w:pPr>
      <w:r>
        <w:rPr>
          <w:rtl/>
          <w:cs/>
          <w:lang w:val="ar_AE" w:bidi="ar_AE"/>
        </w:rPr>
      </w:r>
      <w:r>
        <w:rPr>
          <w:rtl/>
          <w:cs/>
          <w:lang w:val="ar_AE" w:bidi="ar_AE"/>
        </w:rPr>
        <w:t>وحين يأمرهم أن يحملوا تابوت العهد، فهو يقصد أن يرفعوه فعليًا مستخدمين عصيّ الحمل.</w:t>
      </w:r>
    </w:p>
    <w:p>
      <w:pPr>
        <w:bidi/>
      </w:pPr>
      <w:r>
        <w:rPr>
          <w:rtl/>
          <w:cs/>
          <w:lang w:val="ar_AE" w:bidi="ar_AE"/>
        </w:rPr>
      </w:r>
      <w:r>
        <w:rPr>
          <w:rtl/>
          <w:cs/>
          <w:lang w:val="ar_AE" w:bidi="ar_AE"/>
        </w:rPr>
        <w:t>ورغم أن القصة لم توضّح هذا الترتيب من قبل، فإن يشوع يحدّده الآن بصورة دقيقة. فعندما يقول: "اجتازوا"، فإنه يأمر مجموعة صغيرة من الجنود أن يسيروا أولًا أمام الكهنة السبعة. ثم يأتي بعدهم الكهنة الأربعة الحاملون للتابوت. وأخيرًا تسير بقية الجنود خلف التابوت.</w:t>
      </w:r>
    </w:p>
    <w:p>
      <w:pPr>
        <w:bidi/>
      </w:pPr>
      <w:r>
        <w:rPr>
          <w:rtl/>
          <w:cs/>
          <w:lang w:val="ar_AE" w:bidi="ar_AE"/>
        </w:rPr>
      </w:r>
      <w:r>
        <w:rPr>
          <w:rtl/>
          <w:cs/>
          <w:lang w:val="ar_AE" w:bidi="ar_AE"/>
        </w:rPr>
        <w:t>توقّفوا هنا، وتحدّثوا عن موقف سمعتم فيه شخصًا يأمر آخرين بالتقدّم. ما العبارة التي يستخدمها القادة العسكريون في ثقافتكم ليبدأ الجنود السير؟ وكيف ستترجمون أمر يشوع حين قال: "اجتازوا"؟ أوقِفوا الاستماع إلى هذا التسجيل الصوتي هنا.</w:t>
      </w:r>
    </w:p>
    <w:p>
      <w:pPr>
        <w:bidi/>
      </w:pPr>
      <w:r>
        <w:rPr>
          <w:rtl/>
          <w:cs/>
          <w:lang w:val="ar_AE" w:bidi="ar_AE"/>
        </w:rPr>
      </w:r>
      <w:r>
        <w:rPr>
          <w:rtl/>
          <w:cs/>
          <w:lang w:val="ar_AE" w:bidi="ar_AE"/>
        </w:rPr>
        <w:t>ومن المهم أن نتذكّر أن الجنود الذين في المؤخرة كانوا يتركون مسافة بينهم وبين التابوت، لأنهم لم يكن ينبغي لهم الاقتراب كثيرًا من حضور يهوه.</w:t>
      </w:r>
    </w:p>
    <w:p>
      <w:pPr>
        <w:bidi/>
      </w:pPr>
      <w:r>
        <w:rPr>
          <w:rtl/>
          <w:cs/>
          <w:lang w:val="ar_AE" w:bidi="ar_AE"/>
        </w:rPr>
      </w:r>
      <w:r>
        <w:rPr>
          <w:rtl/>
          <w:cs/>
          <w:lang w:val="ar_AE" w:bidi="ar_AE"/>
        </w:rPr>
        <w:t>وعندما يقول النص إن الكهنة السبعة ساروا أمام يهوه، فالمقصود أنهم ساروا أمام التابوت، لأن التابوت كان يمثّل حضور يهوه غير المنظور.</w:t>
      </w:r>
    </w:p>
    <w:p>
      <w:pPr>
        <w:bidi/>
      </w:pPr>
      <w:r>
        <w:rPr>
          <w:rtl/>
          <w:cs/>
          <w:lang w:val="ar_AE" w:bidi="ar_AE"/>
        </w:rPr>
      </w:r>
      <w:r>
        <w:rPr>
          <w:rtl/>
          <w:cs/>
          <w:lang w:val="ar_AE" w:bidi="ar_AE"/>
        </w:rPr>
        <w:t>توقّفوا هنا، واصنعوا نموذجًا بسيطًا باستخدام الحجارة أو أي أشياء أخرى، لتوضيح طريقة سير بني إسرائيل حول المدينة. أوقِفوا الاستماع إلى هذا التسجيل الصوتي هنا.</w:t>
      </w:r>
    </w:p>
    <w:p>
      <w:pPr>
        <w:bidi/>
      </w:pPr>
      <w:r>
        <w:rPr>
          <w:rtl/>
          <w:cs/>
          <w:lang w:val="ar_AE" w:bidi="ar_AE"/>
        </w:rPr>
      </w:r>
      <w:r>
        <w:rPr>
          <w:rtl/>
          <w:cs/>
          <w:lang w:val="ar_AE" w:bidi="ar_AE"/>
        </w:rPr>
        <w:t>ومن المهم أيضًا أن تتذكّروا أن الجنود لم يُصدروا أي صوت أثناء الطواف. فقد أمرهم يشوع ألّا يُصدروا صوتًا حتى اليوم السابع، حين يأمرهم بالهتاف. ويكرّر يشوع عبارات مثل: "لا تهتِفوا" و"لا تُسَمِّعوا صوتَكُمْ" ليؤكّد أن عليهم أن يظلّوا في صمت كامل. وهذا يعني أن صوت الأبواق المستمر كان الصوت الوحيد الذي كان يُسمَع أثناء الطواف.</w:t>
      </w:r>
    </w:p>
    <w:p>
      <w:pPr>
        <w:bidi/>
      </w:pPr>
      <w:r>
        <w:rPr>
          <w:rtl/>
          <w:cs/>
          <w:lang w:val="ar_AE" w:bidi="ar_AE"/>
        </w:rPr>
      </w:r>
      <w:r>
        <w:rPr>
          <w:rtl/>
          <w:cs/>
          <w:lang w:val="ar_AE" w:bidi="ar_AE"/>
        </w:rPr>
        <w:t>وقد أمر يشوع الكهنة أن يحملوا تابوت يهوه حول المدينة. فحضور يهوه هو الذي يمنح بني إسرائيل النصرة، وقد حرص الراوي على توضيح هذه الحقيقة بجلاء. ورغم أن يشوع لا يذكر الجنود والكهنة الآخرين صراحةً، فإنهم كانوا يسيرون مع التابوت أثناء الطواف.</w:t>
      </w:r>
    </w:p>
    <w:p>
      <w:pPr>
        <w:bidi/>
      </w:pPr>
      <w:r>
        <w:rPr>
          <w:rtl/>
          <w:cs/>
          <w:lang w:val="ar_AE" w:bidi="ar_AE"/>
        </w:rPr>
      </w:r>
      <w:r>
        <w:rPr>
          <w:rtl/>
          <w:cs/>
          <w:lang w:val="ar_AE" w:bidi="ar_AE"/>
        </w:rPr>
        <w:t>ويستخدم يشوع في هذا المقطع تسميات مختلفة للإشارة إلى التابوت نفسه. مثل: التابوت، وتابوت يهوه، وتابوت عهد يهوه. وجميعها تشير إلى الصندوق نفسه الذي يرمز إلى حضور يهوه.</w:t>
      </w:r>
    </w:p>
    <w:p>
      <w:pPr>
        <w:bidi/>
      </w:pPr>
      <w:r>
        <w:rPr>
          <w:rtl/>
          <w:cs/>
          <w:lang w:val="ar_AE" w:bidi="ar_AE"/>
        </w:rPr>
      </w:r>
      <w:r>
        <w:rPr>
          <w:rtl/>
          <w:cs/>
          <w:lang w:val="ar_AE" w:bidi="ar_AE"/>
        </w:rPr>
        <w:t>توقفوا هنا وناقشوا: رغم أن النص يقول إن التابوت كان يسير أمامهم، فإن الكهنة هم الذين كانوا يحملونه فعليًا. فالتركيز على التابوت يهدف إلى إبراز أهميته في تحقيق النصرة. كيف ستوضحون هذا الأمر في ترجمتكم؟ أوقِفوا الاستماع إلى هذا التسجيل الصوتي هنا.</w:t>
      </w:r>
    </w:p>
    <w:p>
      <w:pPr>
        <w:bidi/>
      </w:pPr>
      <w:r>
        <w:rPr>
          <w:rtl/>
          <w:cs/>
          <w:lang w:val="ar_AE" w:bidi="ar_AE"/>
        </w:rPr>
      </w:r>
      <w:r>
        <w:rPr>
          <w:rtl/>
          <w:cs/>
          <w:lang w:val="ar_AE" w:bidi="ar_AE"/>
        </w:rPr>
        <w:t>ومن المهم أن نلاحظ أنه بعد نهاية كل طواف، كان بنو إسرائيل يعودون إلى معسكرهم في الجلجال ليبيتوا هناك. ثم يستيقظون مبكرًا في صباح اليوم التالي، ويطوفون حول المدينة بالطريقة نفسها تمامًا. واستمرّوا في ذلك ستة أيام متتالية، بدءًا من اليوم الأول.</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٦: ١–١٤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سبعة كهنة حاملون للأبواق</w:t>
      </w:r>
    </w:p>
    <w:p>
      <w:pPr>
        <w:pStyle w:val="ListBullet"/>
        <w:bidi/>
        <w:spacing w:line="240" w:lineRule="auto"/>
        <w:ind w:left="720"/>
      </w:pPr>
      <w:r>
        <w:rPr>
          <w:rtl/>
          <w:cs/>
          <w:lang w:val="ar_AE" w:bidi="ar_AE"/>
        </w:rPr>
      </w:r>
      <w:r>
        <w:rPr>
          <w:rtl/>
          <w:cs/>
          <w:lang w:val="ar_AE" w:bidi="ar_AE"/>
        </w:rPr>
        <w:t>أربعة كهنة يحملون التابوت</w:t>
      </w:r>
    </w:p>
    <w:p>
      <w:pPr>
        <w:pStyle w:val="ListBullet"/>
        <w:bidi/>
        <w:spacing w:line="240" w:lineRule="auto"/>
        <w:ind w:left="720"/>
      </w:pPr>
      <w:r>
        <w:rPr>
          <w:rtl/>
          <w:cs/>
          <w:lang w:val="ar_AE" w:bidi="ar_AE"/>
        </w:rPr>
      </w:r>
      <w:r>
        <w:rPr>
          <w:rtl/>
          <w:cs/>
          <w:lang w:val="ar_AE" w:bidi="ar_AE"/>
        </w:rPr>
        <w:t>الجنود السائرون أمام التابوت</w:t>
      </w:r>
    </w:p>
    <w:p>
      <w:pPr>
        <w:pStyle w:val="ListBullet"/>
        <w:bidi/>
        <w:spacing w:line="240" w:lineRule="auto"/>
        <w:ind w:left="720"/>
      </w:pPr>
      <w:r>
        <w:rPr>
          <w:rtl/>
          <w:cs/>
          <w:lang w:val="ar_AE" w:bidi="ar_AE"/>
        </w:rPr>
      </w:r>
      <w:r>
        <w:rPr>
          <w:rtl/>
          <w:cs/>
          <w:lang w:val="ar_AE" w:bidi="ar_AE"/>
        </w:rPr>
        <w:t>الجنود السائرون خلف التابوت</w:t>
      </w:r>
    </w:p>
    <w:p>
      <w:pPr>
        <w:pStyle w:val="ListBullet"/>
        <w:bidi/>
        <w:spacing w:line="240" w:lineRule="auto"/>
        <w:ind w:left="720"/>
      </w:pPr>
      <w:r>
        <w:rPr>
          <w:rtl/>
          <w:cs/>
          <w:lang w:val="ar_AE" w:bidi="ar_AE"/>
        </w:rPr>
      </w:r>
      <w:r>
        <w:rPr>
          <w:rtl/>
          <w:cs/>
          <w:lang w:val="ar_AE" w:bidi="ar_AE"/>
        </w:rPr>
        <w:t>وأهل أريحا</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يشوع وهو ينظر إلى مدينة أريحا، ويرى أن أبوابها مغلقة بإحكام. فلا أحد يستطيع الدخول إليها أو الخروج منها. ثم يخبر يهوه يشوع بأنه قد منحه النصرة على أريحا، وعلى ملكها، وعلى جنودها.</w:t>
      </w:r>
    </w:p>
    <w:p>
      <w:pPr>
        <w:pStyle w:val="ListBullet"/>
        <w:bidi/>
        <w:spacing w:line="240" w:lineRule="auto"/>
        <w:ind w:left="720"/>
      </w:pPr>
      <w:r>
        <w:rPr>
          <w:rtl/>
          <w:cs/>
          <w:lang w:val="ar_AE" w:bidi="ar_AE"/>
        </w:rPr>
      </w:r>
      <w:r>
        <w:rPr>
          <w:rtl/>
          <w:cs/>
          <w:lang w:val="ar_AE" w:bidi="ar_AE"/>
        </w:rPr>
        <w:t xml:space="preserve">أوقفوا التمثيل. 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مثّلوا يهوه وهو يأمر يشوع أن يطلب من الجنود والكهنة أن يطوفوا حول المدينة مع التابوت مدة ستة أيام. وفي اليوم السابع، بعد الطواف، يمنح يهوه بني إسرائيل النصرة. ويخبره أن الأسوار ستنهار عندما يهتف الجنود في الوقت نفسه الذي ينفخ فيه الكهنة في الأبواق.</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يشوع وهو يجمع الكهنة ويبلّغهم أوامر يهوه. وعندما يقول: "اجتازوا"، يبدأ موكب بني إسرائيل في الطواف حول المدينة. فيتقدّم الجنود المسلّحون أولًا. ثم يسير سبعة كهنة نافخين في أبواقهم. ويأتي بعدهم الكهنة الأربعة الحاملون لتابوت العهد. ثم يسير بقية الجنود خلفه. ويظلّ الجنود صامتين تمامًا.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الكهنة: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بني إسرائيل وهم يُكملون طوافهم حول المدينة. ثم يعودون إلى معسكرهم ليبيتوا هناك. وفي صباح اليوم التالي، يستيقظ يشوع والكهنة والجنود مبكرًا. ويطوفون حول المدينة بالطريقة نفسها. فينفخ الكهنة في الأبواق، بينما يظل الجنود صامتين. ثم يعودون إلى المعسكر ويقضون الليل هناك.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جنود إسرائيل: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ثم اسألوا من يؤدّي دور أهل أريحا: "بِمَ تشعرون أو فيمَ تفكّرون؟"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مثّلوا بني إسرائيل وهم يطوفون حول المدينة بالطريقة نفسها ستة أيام متتالية، كما أمرهم يهوه.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٦: ١–١٤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يجد يشوع </w:t>
      </w:r>
      <w:r>
        <w:rPr>
          <w:b/>
          <w:rtl/>
          <w:cs/>
          <w:lang w:val="ar_AE" w:bidi="ar_AE"/>
        </w:rPr>
        <w:t>مدينة</w:t>
      </w:r>
      <w:r>
        <w:rPr>
          <w:rtl/>
          <w:cs/>
          <w:lang w:val="ar_AE" w:bidi="ar_AE"/>
        </w:rPr>
        <w:t xml:space="preserve"> أريحا مغلقةً بإحكام، أي مغلقة تمامًا، لأن أهلها كانوا خائفين من </w:t>
      </w:r>
      <w:r>
        <w:rPr>
          <w:b/>
          <w:rtl/>
          <w:cs/>
          <w:lang w:val="ar_AE" w:bidi="ar_AE"/>
        </w:rPr>
        <w:t>بني إسرائيل</w:t>
      </w:r>
      <w:r>
        <w:rPr>
          <w:rtl/>
          <w:cs/>
          <w:lang w:val="ar_AE" w:bidi="ar_AE"/>
        </w:rPr>
        <w:t xml:space="preserve">. وتذكّروا أن بني إسرائيل كانوا شعب الله الخاص. استخدموا الكلمة أو العبارة نفسها التي استخدمتموها في المقاطع السابقة للإشارة إلى مدينة كبيرة مُحاطة بسور. واستخدموا أيضًا الكلمة نفسها التي استخدمتموها سابقًا للإشارة إلى بني إسرائيل. لمزيد من المعلومات عن </w:t>
      </w:r>
      <w:r>
        <w:rPr>
          <w:b/>
          <w:rtl/>
          <w:cs/>
          <w:lang w:val="ar_AE" w:bidi="ar_AE"/>
        </w:rPr>
        <w:t>الإسرائيليين</w:t>
      </w:r>
      <w:r>
        <w:rPr>
          <w:rtl/>
          <w:cs/>
          <w:lang w:val="ar_AE" w:bidi="ar_AE"/>
        </w:rPr>
        <w:t xml:space="preserve">، راجعوا "قاموس الكلمات الرئيسية". </w:t>
      </w:r>
    </w:p>
    <w:p>
      <w:pPr>
        <w:bidi/>
      </w:pPr>
      <w:r>
        <w:rPr>
          <w:rtl/>
          <w:cs/>
          <w:lang w:val="ar_AE" w:bidi="ar_AE"/>
        </w:rPr>
      </w:r>
      <w:r>
        <w:rPr>
          <w:rtl/>
          <w:cs/>
          <w:lang w:val="ar_AE" w:bidi="ar_AE"/>
        </w:rPr>
        <w:t>وكما كان</w:t>
      </w:r>
      <w:r>
        <w:rPr>
          <w:b/>
          <w:rtl/>
          <w:cs/>
          <w:lang w:val="ar_AE" w:bidi="ar_AE"/>
        </w:rPr>
        <w:t xml:space="preserve"> يهوه</w:t>
      </w:r>
      <w:r>
        <w:rPr>
          <w:rtl/>
          <w:cs/>
          <w:lang w:val="ar_AE" w:bidi="ar_AE"/>
        </w:rPr>
        <w:t xml:space="preserve"> يكلّم موسى مباشرةً، فإنه هنا يكلّم يشوع مباشرةً بوصفه القائد الجديد لبني إسرائيل. ويخبره يهوه بأنه سيمنحه الغلبة على أريحا وعلى </w:t>
      </w:r>
      <w:r>
        <w:rPr>
          <w:b/>
          <w:rtl/>
          <w:cs/>
          <w:lang w:val="ar_AE" w:bidi="ar_AE"/>
        </w:rPr>
        <w:t>ملكها</w:t>
      </w:r>
      <w:r>
        <w:rPr>
          <w:rtl/>
          <w:cs/>
          <w:lang w:val="ar_AE" w:bidi="ar_AE"/>
        </w:rPr>
        <w:t xml:space="preserve">. استخدموا الكلمات أو العبارات نفسها التي استخدمتموها سابقًا للإشارة إلى يهوه والملك. ولمزيدٍ من المعلومات عن </w:t>
      </w:r>
      <w:r>
        <w:rPr>
          <w:b/>
          <w:rtl/>
          <w:cs/>
          <w:lang w:val="ar_AE" w:bidi="ar_AE"/>
        </w:rPr>
        <w:t>يهوه</w:t>
      </w:r>
      <w:r>
        <w:rPr>
          <w:rtl/>
          <w:cs/>
          <w:lang w:val="ar_AE" w:bidi="ar_AE"/>
        </w:rPr>
        <w:t xml:space="preserve"> </w:t>
      </w:r>
      <w:r>
        <w:rPr>
          <w:b/>
          <w:rtl/>
          <w:cs/>
          <w:lang w:val="ar_AE" w:bidi="ar_AE"/>
        </w:rPr>
        <w:t>والملك</w:t>
      </w:r>
      <w:r>
        <w:rPr>
          <w:rtl/>
          <w:cs/>
          <w:lang w:val="ar_AE" w:bidi="ar_AE"/>
        </w:rPr>
        <w:t>، راجعوا "قاموس الكلمات الرئيسية".</w:t>
      </w:r>
    </w:p>
    <w:p>
      <w:pPr>
        <w:bidi/>
      </w:pPr>
      <w:r>
        <w:rPr>
          <w:rtl/>
          <w:cs/>
          <w:lang w:val="ar_AE" w:bidi="ar_AE"/>
        </w:rPr>
      </w:r>
      <w:r>
        <w:rPr>
          <w:rtl/>
          <w:cs/>
          <w:lang w:val="ar_AE" w:bidi="ar_AE"/>
        </w:rPr>
        <w:t xml:space="preserve">ثم يقول يهوه إن سبعة </w:t>
      </w:r>
      <w:r>
        <w:rPr>
          <w:b/>
          <w:rtl/>
          <w:cs/>
          <w:lang w:val="ar_AE" w:bidi="ar_AE"/>
        </w:rPr>
        <w:t>كهنة</w:t>
      </w:r>
      <w:r>
        <w:rPr>
          <w:rtl/>
          <w:cs/>
          <w:lang w:val="ar_AE" w:bidi="ar_AE"/>
        </w:rPr>
        <w:t xml:space="preserve"> سيحملون أبواقًا من قرون الكباش أمام تابوت العهد، وسينفخون فيها باستمرار.</w:t>
      </w:r>
    </w:p>
    <w:p>
      <w:pPr>
        <w:bidi/>
      </w:pPr>
      <w:r>
        <w:rPr>
          <w:rtl/>
          <w:cs/>
          <w:lang w:val="ar_AE" w:bidi="ar_AE"/>
        </w:rPr>
      </w:r>
      <w:r>
        <w:rPr>
          <w:rtl/>
          <w:cs/>
          <w:lang w:val="ar_AE" w:bidi="ar_AE"/>
        </w:rPr>
        <w:t xml:space="preserve">توقّفوا هنا، وناقشوا الكلمة أو العبارة التي ستستخدمونها لوصف </w:t>
      </w:r>
      <w:r>
        <w:rPr>
          <w:b/>
          <w:rtl/>
          <w:cs/>
          <w:lang w:val="ar_AE" w:bidi="ar_AE"/>
        </w:rPr>
        <w:t>قرون الكباش</w:t>
      </w:r>
      <w:r>
        <w:rPr>
          <w:rtl/>
          <w:cs/>
          <w:lang w:val="ar_AE" w:bidi="ar_AE"/>
        </w:rPr>
        <w:t>. وإذا احتجتم، فانظروا مرةً أخرى إلى صورة هذه الأبواق. واحذروا أن تستخدموا العبارة نفسها التي استخدمتموها في الأسفار السابقة. أوقِفوا الاستماع إلى هذا التسجيل الصوتي هنا.</w:t>
      </w:r>
    </w:p>
    <w:p>
      <w:pPr>
        <w:bidi/>
      </w:pPr>
      <w:r>
        <w:rPr>
          <w:rtl/>
          <w:cs/>
          <w:lang w:val="ar_AE" w:bidi="ar_AE"/>
        </w:rPr>
      </w:r>
      <w:r>
        <w:rPr>
          <w:rtl/>
          <w:cs/>
          <w:lang w:val="ar_AE" w:bidi="ar_AE"/>
        </w:rPr>
        <w:t xml:space="preserve">كان </w:t>
      </w:r>
      <w:r>
        <w:rPr>
          <w:b/>
          <w:rtl/>
          <w:cs/>
          <w:lang w:val="ar_AE" w:bidi="ar_AE"/>
        </w:rPr>
        <w:t>الكهنة</w:t>
      </w:r>
      <w:r>
        <w:rPr>
          <w:rtl/>
          <w:cs/>
          <w:lang w:val="ar_AE" w:bidi="ar_AE"/>
        </w:rPr>
        <w:t xml:space="preserve"> يخدمون في خيمة الاجتماع، ويقدّمون الذبائح نيابةً عن الشعب، ويعلّمون الناس كيف يعيشون. استخدموا نفس الكلمة الخاصة بالكهنة التي استخدمتموها في المقاطع السابقة. للمزيد من المعلومات عن </w:t>
      </w:r>
      <w:r>
        <w:rPr>
          <w:b/>
          <w:rtl/>
          <w:cs/>
          <w:lang w:val="ar_AE" w:bidi="ar_AE"/>
        </w:rPr>
        <w:t>الكاهن</w:t>
      </w:r>
      <w:r>
        <w:rPr>
          <w:rtl/>
          <w:cs/>
          <w:lang w:val="ar_AE" w:bidi="ar_AE"/>
        </w:rPr>
        <w:t>، راجعوا قاموس الكلمات الرئيسية.</w:t>
      </w:r>
    </w:p>
    <w:p>
      <w:pPr>
        <w:bidi/>
      </w:pPr>
      <w:r>
        <w:rPr>
          <w:rtl/>
          <w:cs/>
          <w:lang w:val="ar_AE" w:bidi="ar_AE"/>
        </w:rPr>
      </w:r>
      <w:r>
        <w:rPr>
          <w:rtl/>
          <w:cs/>
          <w:lang w:val="ar_AE" w:bidi="ar_AE"/>
        </w:rPr>
        <w:t xml:space="preserve">ويقول يهوه إن التابوت سيسير أمام بني إسرائيل وهم يطوفون حول مدينة أريحا. </w:t>
      </w:r>
      <w:r>
        <w:rPr>
          <w:b/>
          <w:rtl/>
          <w:cs/>
          <w:lang w:val="ar_AE" w:bidi="ar_AE"/>
        </w:rPr>
        <w:t>والتابوت</w:t>
      </w:r>
      <w:r>
        <w:rPr>
          <w:rtl/>
          <w:cs/>
          <w:lang w:val="ar_AE" w:bidi="ar_AE"/>
        </w:rPr>
        <w:t xml:space="preserve">، أو </w:t>
      </w:r>
      <w:r>
        <w:rPr>
          <w:b/>
          <w:rtl/>
          <w:cs/>
          <w:lang w:val="ar_AE" w:bidi="ar_AE"/>
        </w:rPr>
        <w:t>تابوت العهد</w:t>
      </w:r>
      <w:r>
        <w:rPr>
          <w:rtl/>
          <w:cs/>
          <w:lang w:val="ar_AE" w:bidi="ar_AE"/>
        </w:rPr>
        <w:t xml:space="preserve">، هو صندوق خشبي مُغطّى بالذهب الخالص، أمر يهوه موسى بصنعه. وفي هذا المقطع، تُستخدم أسماء مختلفة للإشارة إليه، مثل: التابوت تابوت يهوه تابوت عهد يهوه. وكان التابوت يحتوي على لوحي الحجر اللذين أعطاهما يهوه لموسى، والمكتوب عليهما الوصايا العشر. وقد كان بنو إسرائيل يطلقون على هذين اللوحين اسم "العهد"، أي الوعد المُلزِم الذي قطعه يهوه مع شعبه. وكان بنو إسرائيل يعتقدون أن الله كان يسكن حرفيًا في المساحة الموجودة أعلى التابوت مباشرة، لذلك كان يرمز إلى حضور الله. استخدموا الكلمة أو العبارة نفسها التي استخدمتموها سابقًا للإشارة إلى تابوت العهد. لمزيد من المعلومات عن </w:t>
      </w:r>
      <w:r>
        <w:rPr>
          <w:b/>
          <w:rtl/>
          <w:cs/>
          <w:lang w:val="ar_AE" w:bidi="ar_AE"/>
        </w:rPr>
        <w:t>تابوت العهد</w:t>
      </w:r>
      <w:r>
        <w:rPr>
          <w:rtl/>
          <w:cs/>
          <w:lang w:val="ar_AE" w:bidi="ar_AE"/>
        </w:rPr>
        <w:t xml:space="preserve">، راجعوا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6:15–27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6: 15 - 27 واحتفظوا به في قلوبكم.</w:t>
      </w:r>
    </w:p>
    <w:p>
      <w:pPr>
        <w:bidi/>
      </w:pPr>
      <w:r>
        <w:rPr>
          <w:rtl/>
          <w:cs/>
          <w:lang w:val="ar_AE" w:bidi="ar_AE"/>
        </w:rPr>
      </w:r>
      <w:r>
        <w:rPr>
          <w:rtl/>
          <w:cs/>
          <w:lang w:val="ar_AE" w:bidi="ar_AE"/>
        </w:rPr>
        <w:t>استمعوا إلى نسخة صوتية من سفر يشوع 6: 15 - 27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6: 15 - 27 من الترجمة الأكثر فهمًا بالنسبة لكم.</w:t>
      </w:r>
    </w:p>
    <w:p>
      <w:pPr>
        <w:bidi/>
      </w:pPr>
      <w:r>
        <w:rPr>
          <w:rtl/>
          <w:cs/>
          <w:lang w:val="ar_AE" w:bidi="ar_AE"/>
        </w:rPr>
      </w:r>
      <w:r>
        <w:rPr>
          <w:rtl/>
          <w:cs/>
          <w:lang w:val="ar_AE" w:bidi="ar_AE"/>
        </w:rPr>
        <w:t>في المقطع الأخير، وصل يشوع إلى أول مدينة كنعانية، وهي أريحا، ووجد أبواب السور مغلقة، ولا أحد يدخل إلى المدينة أو يخرج منها. وقد أعطى يهوه ليشوع تعليمات محددة لهزيمة أريحا، فأطاع بنو إسرائيل تعليمات يهوه، وطافوا حول المدينة ستة أيام متتالية. والآن، في اليوم السابع، سيعطي يهوه بني إسرائيل النصر على أريحا.</w:t>
      </w:r>
    </w:p>
    <w:p>
      <w:pPr>
        <w:bidi/>
      </w:pPr>
      <w:r>
        <w:rPr>
          <w:rtl/>
          <w:cs/>
          <w:lang w:val="ar_AE" w:bidi="ar_AE"/>
        </w:rPr>
      </w:r>
      <w:r>
        <w:rPr>
          <w:rtl/>
          <w:cs/>
          <w:lang w:val="ar_AE" w:bidi="ar_AE"/>
        </w:rPr>
        <w:t>وفي اليوم السابع، استيقظ يشوع والكهنة وجنود بني إسرائيل عند الفجر، أي حين كانت الشمس تشرق في الصباح، في مُعسكرهم. وطافوا حول مدينة أريحا، لا مرة واحدة بل سبع مرات، كما أمر يهوه. وقد ساروا بالترتيب نفسه الذي ساروا به في الأيام الستة السابقة. هذا يعني أن مقدمة الجيش كانت تسير أولًا، ثم الكهنة الذين يحملون الأبواق، ثم الكهنة الذين يحملون تابوت العهد، وأخيرًا بقية الجنود.</w:t>
      </w:r>
    </w:p>
    <w:p>
      <w:pPr>
        <w:bidi/>
      </w:pPr>
      <w:r>
        <w:rPr>
          <w:rtl/>
          <w:cs/>
          <w:lang w:val="ar_AE" w:bidi="ar_AE"/>
        </w:rPr>
      </w:r>
      <w:r>
        <w:rPr>
          <w:rtl/>
          <w:cs/>
          <w:lang w:val="ar_AE" w:bidi="ar_AE"/>
        </w:rPr>
        <w:t>ومع أن ترتيب الأحداث قد يبدو مُربكًا، فمن المرجّح جدًا أن يشوع أعطى الجنود تعليماته بعد الطواف السابع، وقبل أن ينفخ الكهنة في الأبواق النفخة الأخيرة. يقول يشوع لجيش إسرائيل أن يهتفوا بصوت عالٍ عندما ينفخ الكهنة في الأبواق.</w:t>
      </w:r>
    </w:p>
    <w:p>
      <w:pPr>
        <w:bidi/>
      </w:pPr>
      <w:r>
        <w:rPr>
          <w:rtl/>
          <w:cs/>
          <w:lang w:val="ar_AE" w:bidi="ar_AE"/>
        </w:rPr>
      </w:r>
      <w:r>
        <w:rPr>
          <w:rtl/>
          <w:cs/>
          <w:lang w:val="ar_AE" w:bidi="ar_AE"/>
        </w:rPr>
        <w:t>توقّفوا هنا وانظروا كمجموعة إلى صورة لأبواق مصنوعة من قرون الكباش. أوقِفوا الاستماع إلى هذا التسجيل الصوتي هنا.</w:t>
      </w:r>
    </w:p>
    <w:p>
      <w:pPr>
        <w:bidi/>
      </w:pPr>
      <w:r>
        <w:rPr>
          <w:rtl/>
          <w:cs/>
          <w:lang w:val="ar_AE" w:bidi="ar_AE"/>
        </w:rPr>
      </w:r>
      <w:r>
        <w:rPr>
          <w:rtl/>
          <w:cs/>
          <w:lang w:val="ar_AE" w:bidi="ar_AE"/>
        </w:rPr>
        <w:t>يقول يشوع إن يهوه سيعطيهم النصر على المدينة. كما يوضّح إنه مع أن بني إسرائيل سيقاتلون، فإن جيش إسرائيل سيهزم أريحا بقوة الرب، لا بمهارتهم أو قوتهم هم.</w:t>
      </w:r>
    </w:p>
    <w:p>
      <w:pPr>
        <w:bidi/>
      </w:pPr>
      <w:r>
        <w:rPr>
          <w:rtl/>
          <w:cs/>
          <w:lang w:val="ar_AE" w:bidi="ar_AE"/>
        </w:rPr>
      </w:r>
      <w:r>
        <w:rPr>
          <w:rtl/>
          <w:cs/>
          <w:lang w:val="ar_AE" w:bidi="ar_AE"/>
        </w:rPr>
        <w:t>ثم يقول يشوع لجيشه إنهم سيحرّمون كل ما في المدينة ليهوه للهلاك. وهذا يعني أن على بني إسرائيل أن يدمّروا كل ما في المدينة بوصفه تقدمة ليهوه. ويشمل هذا الصغار والكبار، والحيوانات، والأشياء غير الحيّة.</w:t>
      </w:r>
    </w:p>
    <w:p>
      <w:pPr>
        <w:bidi/>
      </w:pPr>
      <w:r>
        <w:rPr>
          <w:rtl/>
          <w:cs/>
          <w:lang w:val="ar_AE" w:bidi="ar_AE"/>
        </w:rPr>
      </w:r>
      <w:r>
        <w:rPr>
          <w:rtl/>
          <w:cs/>
          <w:lang w:val="ar_AE" w:bidi="ar_AE"/>
        </w:rPr>
        <w:t>توقّفوا هنا وناقشوا هذا السؤال كمجموعة: احكوا قصة عن وقت هزم فيه جيشكم، أو جيش سمعتم عنه، مدينةً أو منطقةً هزيمة كاملة أو دمّرها تمامًا. أوقِفوا الاستماع إلى هذا التسجيل الصوتي هنا.</w:t>
      </w:r>
    </w:p>
    <w:p>
      <w:pPr>
        <w:bidi/>
      </w:pPr>
      <w:r>
        <w:rPr>
          <w:rtl/>
          <w:cs/>
          <w:lang w:val="ar_AE" w:bidi="ar_AE"/>
        </w:rPr>
      </w:r>
      <w:r>
        <w:rPr>
          <w:rtl/>
          <w:cs/>
          <w:lang w:val="ar_AE" w:bidi="ar_AE"/>
        </w:rPr>
        <w:t>ويقول يشوع إن الاستثناء الوحيد هو أن الجنود لا يدمّرون راحاب الزانية وكلَّ من في بيتها. وهذا لا يعني حرفيًا أنهم لن يدمّروا أيَّ شخص يدخل إلى بيت راحاب، بل المقصود به جميع أفراد عائلة راحاب الممتدة. وكما تتذكّرون، كانت راحاب قد أخفت جاسوسي بني إسرائيل وساعدتهما على الهرب. وكان الجاسوسان، أو الرسولان، قد وعدا راحاب بأن بني إسرائيل لن يؤذوا راحاب ولا عائلتها حين يهزمون أريحا، ما دامت راحاب وعائلتها باقين داخل بيتها. أما إذا خرج أحد من أفراد عائلة راحاب من بيتها، فلن ينجو ذلك الشخص.</w:t>
      </w:r>
    </w:p>
    <w:p>
      <w:pPr>
        <w:bidi/>
      </w:pPr>
      <w:r>
        <w:rPr>
          <w:rtl/>
          <w:cs/>
          <w:lang w:val="ar_AE" w:bidi="ar_AE"/>
        </w:rPr>
      </w:r>
      <w:r>
        <w:rPr>
          <w:rtl/>
          <w:cs/>
          <w:lang w:val="ar_AE" w:bidi="ar_AE"/>
        </w:rPr>
        <w:t>وعلى العكس من ذلك، يأمر يشوع جنوده أن يدمّروا كل شيء آخر في المدينة. ويشدّد يشوع على أن الجنود يجب أن يطيعوا أمره حين يقول لهم: «وَأَمَّا أَنْتُمْ فَاحْتَرِزُوا مِنَ الْحَرَامِ». ومع أن الجنود قد يُجرَّبون بأخذ الأشياء المحرَّمة بسبب الطمع، فإن يشوع يريد أن يتأكد من أنهم لا يأخذون شيئًا مما يخص يهوه. ويحذّر يشوع من أنه إذا أخذ الجنود أشياء مخصَّصة ليهوه، فإنهم سيجلبون الكارثة على بني إسرائيل جميعًا.</w:t>
      </w:r>
    </w:p>
    <w:p>
      <w:pPr>
        <w:bidi/>
      </w:pPr>
      <w:r>
        <w:rPr>
          <w:rtl/>
          <w:cs/>
          <w:lang w:val="ar_AE" w:bidi="ar_AE"/>
        </w:rPr>
      </w:r>
      <w:r>
        <w:rPr>
          <w:rtl/>
          <w:cs/>
          <w:lang w:val="ar_AE" w:bidi="ar_AE"/>
        </w:rPr>
        <w:t>توقّفوا هنا وناقشوا هذا السؤال كمجموعة: في قصص الحرب في ثقافتكم، من الذي يأخذ معظم الأشياء التي كانت تخص العدو المهزوم؟ لماذا؟ أوقِفوا الاستماع إلى هذا التسجيل الصوتي هنا.</w:t>
      </w:r>
    </w:p>
    <w:p>
      <w:pPr>
        <w:bidi/>
      </w:pPr>
      <w:r>
        <w:rPr>
          <w:rtl/>
          <w:cs/>
          <w:lang w:val="ar_AE" w:bidi="ar_AE"/>
        </w:rPr>
      </w:r>
      <w:r>
        <w:rPr>
          <w:rtl/>
          <w:cs/>
          <w:lang w:val="ar_AE" w:bidi="ar_AE"/>
        </w:rPr>
        <w:t>لكن إذا وجد بنو إسرائيل فضةً وذهبًا، أو آنية من نحاس وحديد، فلا ينبغي لهم أن يدمّروها لأنها مقدسة، أو مُفرزة قُدسًا ليهوه. وقد تشير كلمة آنية إلى أي نوع من الأوعية أو الأدوات أو الأشياء الزخرفية. وبدلًا من تدمير هذه الأشياء، يقول يشوع للجنود أن يحتفظوا بها لتُستخدم في مكان للتخزين، أو في الخزانة. كان الكهنة يستخدمون الأشياء الموجودة في الخزانة في طقوس عبادة يهوه. وكان موضع التخزين هذا على الأرجح في المسكن أو بقربه. وكما تتذكّرون، فالمسكن هو الخيمة المتنقلة التي كان يهوه يسكن فيها وسط شعبه، وكان بنو إسرائيل يعبدون يهوه فيها.</w:t>
      </w:r>
    </w:p>
    <w:p>
      <w:pPr>
        <w:bidi/>
      </w:pPr>
      <w:r>
        <w:rPr>
          <w:rtl/>
          <w:cs/>
          <w:lang w:val="ar_AE" w:bidi="ar_AE"/>
        </w:rPr>
      </w:r>
      <w:r>
        <w:rPr>
          <w:rtl/>
          <w:cs/>
          <w:lang w:val="ar_AE" w:bidi="ar_AE"/>
        </w:rPr>
        <w:t>ولما انتهى يشوع من إعطاء التعليمات، نفخ الكهنة في الأبواق (قرون الكباش)، وهتف جيش إسرائيل بصوت عالٍ في الوقت نفسه. وفي الحال سقطت أسوار أريحا، فصعد جيش إسرائيل إلى المدينة، وجرى فوق الأسوار المنهارة، وهزم المدينة. لقد كان على الجيش أن يصعد، لأن أريحا كانت مبنية على تلّ.</w:t>
      </w:r>
    </w:p>
    <w:p>
      <w:pPr>
        <w:bidi/>
      </w:pPr>
      <w:r>
        <w:rPr>
          <w:rtl/>
          <w:cs/>
          <w:lang w:val="ar_AE" w:bidi="ar_AE"/>
        </w:rPr>
      </w:r>
      <w:r>
        <w:rPr>
          <w:rtl/>
          <w:cs/>
          <w:lang w:val="ar_AE" w:bidi="ar_AE"/>
        </w:rPr>
        <w:t>توقّفوا هنا وانظروا كمجموعة إلى صورة لأريحا وأسوارها. أوقِفوا الاستماع إلى هذا التسجيل الصوتي هنا.</w:t>
      </w:r>
    </w:p>
    <w:p>
      <w:pPr>
        <w:bidi/>
      </w:pPr>
      <w:r>
        <w:rPr>
          <w:rtl/>
          <w:cs/>
          <w:lang w:val="ar_AE" w:bidi="ar_AE"/>
        </w:rPr>
      </w:r>
      <w:r>
        <w:rPr>
          <w:rtl/>
          <w:cs/>
          <w:lang w:val="ar_AE" w:bidi="ar_AE"/>
        </w:rPr>
        <w:t>ثم دمّر جيش إسرائيل المدينة تدميرًا كاملًا «بحدّ السيف». وهذا يعني أنهم أخذوا سيوفهم وقتلوا كل من في المدينة، من الناس والحيوانات جميعًا.</w:t>
      </w:r>
    </w:p>
    <w:p>
      <w:pPr>
        <w:bidi/>
      </w:pPr>
      <w:r>
        <w:rPr>
          <w:rtl/>
          <w:cs/>
          <w:lang w:val="ar_AE" w:bidi="ar_AE"/>
        </w:rPr>
      </w:r>
      <w:r>
        <w:rPr>
          <w:rtl/>
          <w:cs/>
          <w:lang w:val="ar_AE" w:bidi="ar_AE"/>
        </w:rPr>
        <w:t>توقّفوا هنا وانظروا كمجموعة إلى صورة لسيف. أوقِفوا الاستماع إلى هذا التسجيل الصوتي هنا.</w:t>
      </w:r>
    </w:p>
    <w:p>
      <w:pPr>
        <w:bidi/>
      </w:pPr>
      <w:r>
        <w:rPr>
          <w:rtl/>
          <w:cs/>
          <w:lang w:val="ar_AE" w:bidi="ar_AE"/>
        </w:rPr>
      </w:r>
      <w:r>
        <w:rPr>
          <w:rtl/>
          <w:cs/>
          <w:lang w:val="ar_AE" w:bidi="ar_AE"/>
        </w:rPr>
        <w:t>لكن يشوع حافظ على الوعد الذي قطعه الجاسوسان لراحاب. فأمر يشوع الرجلين أن يذهبا إلى بيت راحاب ويُخرجاها هي وجميع أفراد عائلتها من البيت. ولم يهلك بنو إسرائيل راحاب وعائلتها، لأن الجاسوسين كانا قد وعدا بإبقائها حيّة. فأطاع الرجلان يشوع، وأخرجا راحاب، ووالديها، وإخوتها، وجميع أفراد عائلتها الآخرين إلى خارج المدينة. ثم وضع الجاسوسان عائلة راحاب خارج مُعسكر إسرائيل، لأنهم كنعانيون ولا يتبعون شرائع يهوه، ولهذا كانوا نجسين نجاسة طقسية. فبالنسبة إلى بني إسرائيل، كان الشخص الصالح لخدمة يهوه هو الشخص الطاهر، والمقبول للمشاركة في عبادته. أما النجسون، مثل الكنعانيين، فكانوا غير لائقين لخدمة يهوه. وإذا لمس شخص نجس شخصًا طاهرًا، صار ذلك الطاهر أيضًا نجسًا، ولم يكن يستطيع أن يبقى في المُعسكر مع بقية بني إسرائيل. ومع ذلك، فإن راحاب «سَكَنَت فِي وَسَطِ إِسْرَائِيلَ إِلَى هَذَا الْيَوْمِ». وهذه طريقة أخرى للقول إن راحاب ونسلها صاروا جزءًا من شعب إسرائيل. ونحن لا نعرف على وجه الدقة كيف حدث هذا، لكن لا بد أنه في وقت ما تزوّجت راحاب، أو أحد نسلها، من عائلة إسرائيلية.</w:t>
      </w:r>
    </w:p>
    <w:p>
      <w:pPr>
        <w:bidi/>
      </w:pPr>
      <w:r>
        <w:rPr>
          <w:rtl/>
          <w:cs/>
          <w:lang w:val="ar_AE" w:bidi="ar_AE"/>
        </w:rPr>
      </w:r>
      <w:r>
        <w:rPr>
          <w:rtl/>
          <w:cs/>
          <w:lang w:val="ar_AE" w:bidi="ar_AE"/>
        </w:rPr>
        <w:t>دمّر بنو إسرائيل أريحا تدميرًا كاملًا، فهم لم يقتلوا كل إنسان وكل حيوان فقط، ما عدا عائلة راحاب، بل أحرقوا أيضًا كل ما بقي داخل المدينة. ويشدّد يشوع على أن الجنود أطاعوا أمر يهوه، فأخرجوا كل الأشياء المصنوعة من المعادن الثمينة من المدينة قبل أن يحرقوها. وقد احتفظ بنو إسرائيل بهذه الأشياء لخزانة يهوه في المسكن، أو في بيت يهوه.</w:t>
      </w:r>
    </w:p>
    <w:p>
      <w:pPr>
        <w:bidi/>
      </w:pPr>
      <w:r>
        <w:rPr>
          <w:rtl/>
          <w:cs/>
          <w:lang w:val="ar_AE" w:bidi="ar_AE"/>
        </w:rPr>
      </w:r>
      <w:r>
        <w:rPr>
          <w:rtl/>
          <w:cs/>
          <w:lang w:val="ar_AE" w:bidi="ar_AE"/>
        </w:rPr>
        <w:t>وبعد أن دمّر بنو إسرائيل المدينة، نطق يشوع بقَسَم، أو وجّه تحذيرًا مهيبًا، إلى بني إسرائيل. قال يشوع إن يهوه سيلعن، أو يعاقب، كل شخص يعيد بناء أريحا. وعندما كان شخص يلعن أحدًا، كان ذلك يعني أن يهوه غاضب على ذلك الشخص، وأنه سيعاقبه. وقال يشوع إن من يضع أساس أريحا فسيموت ابنه البكر، ومن يُقيم أبوابها فسيموت ابنه الأصغر. والأساس هو الجزء السفلي من أسوار المدينة الذي يحمل ثقل الأسوار كلها. والأساس هو ما يجعل البناء ثابتًا. وأما الأبواب فهي جزء من سور المدينة، ومن خلالها يدخل الناس إلى المدينة ويخرجون منها. ولم يكن يشوع يلعن كل من يسكن في الموضع نفسه الذي كانت فيه أريحا من قبل. بل كان يقول إن يهوه سيعاقب كل من يعيد بناء المدينة بأسوارها وأبوابها لتعود مدينة حرب.</w:t>
      </w:r>
    </w:p>
    <w:p>
      <w:pPr>
        <w:bidi/>
      </w:pPr>
      <w:r>
        <w:rPr>
          <w:rtl/>
          <w:cs/>
          <w:lang w:val="ar_AE" w:bidi="ar_AE"/>
        </w:rPr>
      </w:r>
      <w:r>
        <w:rPr>
          <w:rtl/>
          <w:cs/>
          <w:lang w:val="ar_AE" w:bidi="ar_AE"/>
        </w:rPr>
        <w:t>توقّفوا هنا وناقشوا هذا السؤال كمجموعة: كيف يستخدم الناس في ثقافتكم اللعنات؟ ومن الذي يطلق اللعنات، ولماذا؟ وما الفرق بين الطريقة التي لعن بها يشوع المدينة، والطريقة التي يستخدم بها الناس اللعنات في ثقافتكم؟ أوقِفوا الاستماع إلى هذا التسجيل الصوتي هنا.</w:t>
      </w:r>
    </w:p>
    <w:p>
      <w:pPr>
        <w:bidi/>
      </w:pPr>
      <w:r>
        <w:rPr>
          <w:rtl/>
          <w:cs/>
          <w:lang w:val="ar_AE" w:bidi="ar_AE"/>
        </w:rPr>
      </w:r>
      <w:r>
        <w:rPr>
          <w:rtl/>
          <w:cs/>
          <w:lang w:val="ar_AE" w:bidi="ar_AE"/>
        </w:rPr>
        <w:t>وكما وعد يهوه، كان يهوه مع يشوع وساعده في كل ما فعله. وسُمع في كل أرض كنعان عن عظمة يشوع. وقد هزم يهوه أول مدينة كنعانية أتى إليها بنو إسرائيل، وذلك بمجرد الأبواق والهتاف. وكانت هزيمة أريحا أول لمحة عن النصرة الكاملة التي سيعطيها يهوه لشعبه على أرض كنعان.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6: 15 - 27 من الترجمة الأكثر فهمًا بالنسبة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يستيقظ يشوع والكهنة وجنود بني إسرائيل مبكرًا في المُعسكر، ثم يطوفون حول مدينة أريحا سبع مرات مع التابوت.</w:t>
      </w:r>
    </w:p>
    <w:p>
      <w:pPr>
        <w:bidi/>
      </w:pPr>
      <w:r>
        <w:rPr>
          <w:rtl/>
          <w:cs/>
          <w:lang w:val="ar_AE" w:bidi="ar_AE"/>
        </w:rPr>
      </w:r>
      <w:r>
        <w:rPr>
          <w:b/>
          <w:rtl/>
          <w:cs/>
          <w:lang w:val="ar_AE" w:bidi="ar_AE"/>
        </w:rPr>
        <w:t xml:space="preserve"> في المشهد الثاني:</w:t>
      </w:r>
      <w:r>
        <w:rPr>
          <w:rtl/>
          <w:cs/>
          <w:lang w:val="ar_AE" w:bidi="ar_AE"/>
        </w:rPr>
        <w:t xml:space="preserve"> بعد الطواف السابع حول أريحا، يأمر يشوع للجنود أن يهتفوا بصوت عالٍ عندما ينفخ الكهنة في الأبواق، وسيعطيهم يهوه النصرة. ويأمرهم أن يدمّروا (يحرّموا) جميع الناس والحيوانات التي في المدينة، وأنه لن يُبقيَ بنو إسرائيل نفسًا حيًّة إلا راحاب وعائلتها. ويقول لهم يشوع ألّا يأخذوا شيئًا من المدينة لأنفسهم، لأن ذلك سيجلب العقاب على بني إسرائيل. كما أمرهم أن يحتفظوا بالفضة والذهب وآنية الحديد والنحاس لخزانة يهوه. </w:t>
      </w:r>
    </w:p>
    <w:p>
      <w:pPr>
        <w:bidi/>
      </w:pPr>
      <w:r>
        <w:rPr>
          <w:rtl/>
          <w:cs/>
          <w:lang w:val="ar_AE" w:bidi="ar_AE"/>
        </w:rPr>
      </w:r>
      <w:r>
        <w:rPr>
          <w:b/>
          <w:rtl/>
          <w:cs/>
          <w:lang w:val="ar_AE" w:bidi="ar_AE"/>
        </w:rPr>
        <w:t>في المشهد الثالث:</w:t>
      </w:r>
      <w:r>
        <w:rPr>
          <w:rtl/>
          <w:cs/>
          <w:lang w:val="ar_AE" w:bidi="ar_AE"/>
        </w:rPr>
        <w:t xml:space="preserve"> يعطي يشوع الإشارة، فيضرب الكهنة بالأبواق بصوت عالٍ بينما يهتف جميع جنود بني إسرائيل، وفي الحال تسقط أسوار المدينة، ويصعد جميع جنود بني إسرائيل إلى داخل المدينة ويمتلكونها. يُدمّر جيش إسرائيل المدينة تدميرًا كاملًا، ويقتل كل إنسان وكل حيوان فيها.</w:t>
      </w:r>
    </w:p>
    <w:p>
      <w:pPr>
        <w:bidi/>
      </w:pPr>
      <w:r>
        <w:rPr>
          <w:rtl/>
          <w:cs/>
          <w:lang w:val="ar_AE" w:bidi="ar_AE"/>
        </w:rPr>
      </w:r>
      <w:r>
        <w:rPr>
          <w:b/>
          <w:rtl/>
          <w:cs/>
          <w:lang w:val="ar_AE" w:bidi="ar_AE"/>
        </w:rPr>
        <w:t>في المشهد الرابع:</w:t>
      </w:r>
      <w:r>
        <w:rPr>
          <w:rtl/>
          <w:cs/>
          <w:lang w:val="ar_AE" w:bidi="ar_AE"/>
        </w:rPr>
        <w:t xml:space="preserve"> يأمر يشوع الجاسوسين أن يذهبا إلى بيت راحاب وأن يُخرِجا راحاب وعائلتها من المدينة. يطيع الجاسوسان يشوع، ويُخرِجان راحاب وعائلتها من أريحا ويتركانهم خارج مُعسكر بني إسرائيل.</w:t>
      </w:r>
    </w:p>
    <w:p>
      <w:pPr>
        <w:bidi/>
      </w:pPr>
      <w:r>
        <w:rPr>
          <w:rtl/>
          <w:cs/>
          <w:lang w:val="ar_AE" w:bidi="ar_AE"/>
        </w:rPr>
      </w:r>
      <w:r>
        <w:rPr>
          <w:b/>
          <w:rtl/>
          <w:cs/>
          <w:lang w:val="ar_AE" w:bidi="ar_AE"/>
        </w:rPr>
        <w:t>في المشهد الخامس:</w:t>
      </w:r>
      <w:r>
        <w:rPr>
          <w:rtl/>
          <w:cs/>
          <w:lang w:val="ar_AE" w:bidi="ar_AE"/>
        </w:rPr>
        <w:t xml:space="preserve"> بعد أن يُخرِج بنو إسرائيل جميع الغنائم النفيسة لخزانة يهوه، يحرق جيش إسرائيل كل ما بقي في أريحا. ويقول يشوع إن يهوه سيعاقب كل شخص يحاول أن يعيد بناء أريحا، وإن أولاده سيموتون. وذاع خبر يشوع في كل الأرض.</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الكهنة وهم يحملون الأبواق.</w:t>
      </w:r>
    </w:p>
    <w:p>
      <w:pPr>
        <w:pStyle w:val="ListBullet"/>
        <w:bidi/>
        <w:spacing w:line="240" w:lineRule="auto"/>
        <w:ind w:left="720"/>
      </w:pPr>
      <w:r>
        <w:rPr>
          <w:rtl/>
          <w:cs/>
          <w:lang w:val="ar_AE" w:bidi="ar_AE"/>
        </w:rPr>
      </w:r>
      <w:r>
        <w:rPr>
          <w:rtl/>
          <w:cs/>
          <w:lang w:val="ar_AE" w:bidi="ar_AE"/>
        </w:rPr>
        <w:t>جاسوسان من بني إسرائيل</w:t>
      </w:r>
    </w:p>
    <w:p>
      <w:pPr>
        <w:pStyle w:val="ListBullet"/>
        <w:bidi/>
        <w:spacing w:line="240" w:lineRule="auto"/>
        <w:ind w:left="720"/>
      </w:pPr>
      <w:r>
        <w:rPr>
          <w:rtl/>
          <w:cs/>
          <w:lang w:val="ar_AE" w:bidi="ar_AE"/>
        </w:rPr>
      </w:r>
      <w:r>
        <w:rPr>
          <w:rtl/>
          <w:cs/>
          <w:lang w:val="ar_AE" w:bidi="ar_AE"/>
        </w:rPr>
        <w:t>راحاب</w:t>
      </w:r>
    </w:p>
    <w:p>
      <w:pPr>
        <w:pStyle w:val="ListBullet"/>
        <w:bidi/>
        <w:spacing w:line="240" w:lineRule="auto"/>
        <w:ind w:left="720"/>
      </w:pPr>
      <w:r>
        <w:rPr>
          <w:rtl/>
          <w:cs/>
          <w:lang w:val="ar_AE" w:bidi="ar_AE"/>
        </w:rPr>
      </w:r>
      <w:r>
        <w:rPr>
          <w:rtl/>
          <w:cs/>
          <w:lang w:val="ar_AE" w:bidi="ar_AE"/>
        </w:rPr>
        <w:t>عائلة راحاب</w:t>
      </w:r>
    </w:p>
    <w:p>
      <w:pPr>
        <w:pStyle w:val="ListBullet"/>
        <w:bidi/>
        <w:spacing w:line="240" w:lineRule="auto"/>
        <w:ind w:left="720"/>
      </w:pPr>
      <w:r>
        <w:rPr>
          <w:rtl/>
          <w:cs/>
          <w:lang w:val="ar_AE" w:bidi="ar_AE"/>
        </w:rPr>
      </w:r>
      <w:r>
        <w:rPr>
          <w:rtl/>
          <w:cs/>
          <w:lang w:val="ar_AE" w:bidi="ar_AE"/>
        </w:rPr>
        <w:t>وأهل أريحا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نتذكّر أن بني إسرائيل قد طافوا حول أريحا مع التابوت بالفعل ستة أيام متتالية، وكانوا يتبعون جميع تعليمات يهوه، فقد كان يهوه قد وعد يشوع بالفعل بالنصرة.</w:t>
      </w:r>
    </w:p>
    <w:p>
      <w:pPr>
        <w:bidi/>
      </w:pPr>
      <w:r>
        <w:rPr>
          <w:rtl/>
          <w:cs/>
          <w:lang w:val="ar_AE" w:bidi="ar_AE"/>
        </w:rPr>
      </w:r>
      <w:r>
        <w:rPr>
          <w:rtl/>
          <w:cs/>
          <w:lang w:val="ar_AE" w:bidi="ar_AE"/>
        </w:rPr>
        <w:t>وفي اليوم السابع، يطوف جيش إسرائيل حول المدينة سبع مرات، تمامًا كما قال لهم يهوه. وكما تتذكّرون، فإن التابوت، الذي يرمز إلى حضور يهوه، كان يسير أمام جيش إسرائيل.</w:t>
      </w:r>
    </w:p>
    <w:p>
      <w:pPr>
        <w:bidi/>
      </w:pPr>
      <w:r>
        <w:rPr>
          <w:rtl/>
          <w:cs/>
          <w:lang w:val="ar_AE" w:bidi="ar_AE"/>
        </w:rPr>
      </w:r>
      <w:r>
        <w:rPr>
          <w:rtl/>
          <w:cs/>
          <w:lang w:val="ar_AE" w:bidi="ar_AE"/>
        </w:rPr>
        <w:t>ومن المرجّح أنه بعد الطواف السابع حول المدينة، أعطى يشوع تعليماته للجنود. هنا، أعطى يشوع الجنود تعليماته لهم أولًا، ثم هتفوا للمرة الأخيرة عندما نفخ الكهنة في الأبواق (قرون الكباش).</w:t>
      </w:r>
    </w:p>
    <w:p>
      <w:pPr>
        <w:bidi/>
      </w:pPr>
      <w:r>
        <w:rPr>
          <w:rtl/>
          <w:cs/>
          <w:lang w:val="ar_AE" w:bidi="ar_AE"/>
        </w:rPr>
      </w:r>
      <w:r>
        <w:rPr>
          <w:rtl/>
          <w:cs/>
          <w:lang w:val="ar_AE" w:bidi="ar_AE"/>
        </w:rPr>
        <w:t>ويعلن يشوع للجنود إن يهوه قد أعطاهم المدينة. وهذا التعبير يعني أن يهوه سيساعد بني إسرائيل على امتلاك أريحا. ومع أن ذلك لم يكن قد حدث بعد، فإن هذه العبارة تُظهر أن يشوع واثق تمامًا أن النصر سيأتي بقوة يهوه.</w:t>
      </w:r>
    </w:p>
    <w:p>
      <w:pPr>
        <w:bidi/>
      </w:pPr>
      <w:r>
        <w:rPr>
          <w:rtl/>
          <w:cs/>
          <w:lang w:val="ar_AE" w:bidi="ar_AE"/>
        </w:rPr>
      </w:r>
      <w:r>
        <w:rPr>
          <w:rtl/>
          <w:cs/>
          <w:lang w:val="ar_AE" w:bidi="ar_AE"/>
        </w:rPr>
        <w:t>يأمر يشوع الجنود أن يحرّموا كل ما في أريحا ليهوه. وبعبارة أخرى، عليهم أن يدمّروا جميع المباني، وجميع الناس، وجميع الحيوانات تدميرًا كاملًا. لقد كان على جيش إسرائيل أن يدمّر أريحا بوصفها تقدمة، أو بوصف ذلك طريقة لتخصيصها ليهوه، لأن يهوه هو الذي أعطاهم النصر.</w:t>
      </w:r>
    </w:p>
    <w:p>
      <w:pPr>
        <w:bidi/>
      </w:pPr>
      <w:r>
        <w:rPr>
          <w:rtl/>
          <w:cs/>
          <w:lang w:val="ar_AE" w:bidi="ar_AE"/>
        </w:rPr>
      </w:r>
      <w:r>
        <w:rPr>
          <w:rtl/>
          <w:cs/>
          <w:lang w:val="ar_AE" w:bidi="ar_AE"/>
        </w:rPr>
        <w:t>توقّفوا هنا وناقشوا كمجموعة: أعيدوا سرد القصة من فقرة تهيئة المشهد الخاصة بالكيفية التي دمّر بها جيشكم، أو جيش سمعتم عنه، مدينةً أو منطقةً تدميرًا كاملًا. وانتبهوا إلى الكلمات والعبارات التي تستخدمونها للتعبير عن التدمير الكامل للمدينة. كيف ستترجمون عبارة «مُحرّمًا»؟ أوقِفوا الاستماع إلى هذا التسجيل الصوتي هنا.</w:t>
      </w:r>
    </w:p>
    <w:p>
      <w:pPr>
        <w:bidi/>
      </w:pPr>
      <w:r>
        <w:rPr>
          <w:rtl/>
          <w:cs/>
          <w:lang w:val="ar_AE" w:bidi="ar_AE"/>
        </w:rPr>
      </w:r>
      <w:r>
        <w:rPr>
          <w:rtl/>
          <w:cs/>
          <w:lang w:val="ar_AE" w:bidi="ar_AE"/>
        </w:rPr>
        <w:t>من المهم أن نلاحظ أن هناك قصتين تُروَيان هنا في الوقت نفسه: قصة دمار أريحا، وقصة راحاب. وسرد هاتين القصتين معًا يبرز التباين بينهما، فبينما دمّر بنو إسرائيل أريحا تدميرًا كاملًا، أبقوا راحاب ومن كان في بيتها أحياء. تشير عبارة «كُلَّ مَا لَهَا» إلى سائر أفراد عائلة راحاب، وقد أبقاهم يشوع أحياء لأن راحاب اختارت أن تُخبئ جاسوسي بني إسرائيل عندما جاءا أول مرة إلى أريحا.</w:t>
      </w:r>
    </w:p>
    <w:p>
      <w:pPr>
        <w:bidi/>
      </w:pPr>
      <w:r>
        <w:rPr>
          <w:rtl/>
          <w:cs/>
          <w:lang w:val="ar_AE" w:bidi="ar_AE"/>
        </w:rPr>
      </w:r>
      <w:r>
        <w:rPr>
          <w:rtl/>
          <w:cs/>
          <w:lang w:val="ar_AE" w:bidi="ar_AE"/>
        </w:rPr>
        <w:t>ويحذّر يشوع الجنود من أمر هام وهو، مع أنهم قد يشتهون الأشياء التي في المدينة لأنفسهم، فلا يجوز لهم أن يأخذوا شيئًا، لأن عليهم أن يخصّصوا كل شيء ليهوه بتحريمه أو تدميره. ويقول يشوع إنه إذا أخذ الجنود شيئًا من أريحا، فإنهم سيجلبون الهلاك، أو العقاب، على مُعسكر بني إسرائيل كله.</w:t>
      </w:r>
    </w:p>
    <w:p>
      <w:pPr>
        <w:bidi/>
      </w:pPr>
      <w:r>
        <w:rPr>
          <w:rtl/>
          <w:cs/>
          <w:lang w:val="ar_AE" w:bidi="ar_AE"/>
        </w:rPr>
      </w:r>
      <w:r>
        <w:rPr>
          <w:rtl/>
          <w:cs/>
          <w:lang w:val="ar_AE" w:bidi="ar_AE"/>
        </w:rPr>
        <w:t>ويأمر يشوع الجنود أن يحفظوا كل الذهب والفضة وآنية الحديد والنحاس التي يجدونها في المدينة. فهذه الأشياء مُقدّسة، أو مَفرزة ليهوه، وسيضعها الكهنة في خزانة يهوه، أو في مخزن المسكن. وهذا هو الموضع الذي كان الكهنة يحفظون فيه الأشياء التي يستخدمونها في طقوس العبادة.</w:t>
      </w:r>
    </w:p>
    <w:p>
      <w:pPr>
        <w:bidi/>
      </w:pPr>
      <w:r>
        <w:rPr>
          <w:rtl/>
          <w:cs/>
          <w:lang w:val="ar_AE" w:bidi="ar_AE"/>
        </w:rPr>
      </w:r>
      <w:r>
        <w:rPr>
          <w:rtl/>
          <w:cs/>
          <w:lang w:val="ar_AE" w:bidi="ar_AE"/>
        </w:rPr>
        <w:t>وبالفعل، يفعل جيش بني إسرائيل تمامًا كما أمره يشوع. ينفخ الكهنة في قرون الكباش (الأبواق) للمرة الأخيرة، ويهتف جيش إسرائيل كله في الوقت نفسه، فتسقط أسوار أريحا إلى أسفل، أو تنهار، فيصعد الجنود فوق الأنقاض ويدخلون المدينة من الموضع الذي كانوا واقفين عنده. أما عبارة «أَخَذُوا الْمَدِينَةَ» فهي تعني أنهم هزموا جنود أريحا وامتلكوا المدينة.</w:t>
      </w:r>
    </w:p>
    <w:p>
      <w:pPr>
        <w:bidi/>
      </w:pPr>
      <w:r>
        <w:rPr>
          <w:rtl/>
          <w:cs/>
          <w:lang w:val="ar_AE" w:bidi="ar_AE"/>
        </w:rPr>
      </w:r>
      <w:r>
        <w:rPr>
          <w:rtl/>
          <w:cs/>
          <w:lang w:val="ar_AE" w:bidi="ar_AE"/>
        </w:rPr>
        <w:t>وعندما يقول يشوع إنهم حرّموا المدينة «بحدّ السيف»، فالمعنى أن بني إسرائيل استخدموا سيوفهم لقتل جميع الناس والحيوانات التي في المدينة.</w:t>
      </w:r>
    </w:p>
    <w:p>
      <w:pPr>
        <w:bidi/>
      </w:pPr>
      <w:r>
        <w:rPr>
          <w:rtl/>
          <w:cs/>
          <w:lang w:val="ar_AE" w:bidi="ar_AE"/>
        </w:rPr>
      </w:r>
      <w:r>
        <w:rPr>
          <w:rtl/>
          <w:cs/>
          <w:lang w:val="ar_AE" w:bidi="ar_AE"/>
        </w:rPr>
        <w:t>ويأمر يشوع الجاسوسين أن يوفيا بوعدهما، وأن يذهبا إلى بيت راحاب ويُخرجاها هي وعائلتها من المدينة. وكانت عائلة راحاب هي الاستثناء الوحيد من التدمير الكامل لأريحا. وليس واضحًا هل أعطى يشوع هذه التعليمات للجاسوسين قبل بدء المعركة أم بعدها. وقد ترغبون في إعادة ترتيب القصة بحيث يُعطي يشوع تعليماته للجاسوسين قبل أن تبدأ المعركة. واحذروا أن ترتّبوا القصة بالطريقة التي تبدو أكثر منطقية في ترجمتكم.</w:t>
      </w:r>
    </w:p>
    <w:p>
      <w:pPr>
        <w:bidi/>
      </w:pPr>
      <w:r>
        <w:rPr>
          <w:rtl/>
          <w:cs/>
          <w:lang w:val="ar_AE" w:bidi="ar_AE"/>
        </w:rPr>
      </w:r>
      <w:r>
        <w:rPr>
          <w:rtl/>
          <w:cs/>
          <w:lang w:val="ar_AE" w:bidi="ar_AE"/>
        </w:rPr>
        <w:t>ومن المهم أن نلاحظ أن الجاسوسين وضعا عائلة راحاب خارج مُعسكر بني إسرائيل، لأن راحاب وأفراد عائلتها كانوا كنعانيين، ولذلك كانوا نجسين نجاسة طقسية.</w:t>
      </w:r>
    </w:p>
    <w:p>
      <w:pPr>
        <w:bidi/>
      </w:pPr>
      <w:r>
        <w:rPr>
          <w:rtl/>
          <w:cs/>
          <w:lang w:val="ar_AE" w:bidi="ar_AE"/>
        </w:rPr>
      </w:r>
      <w:r>
        <w:rPr>
          <w:rtl/>
          <w:cs/>
          <w:lang w:val="ar_AE" w:bidi="ar_AE"/>
        </w:rPr>
        <w:t>ووضع جنود بني إسرائيل جانبًا كل المعادن النفيسة التي وجدوها في أريحا لخزانة يهوه، ثم أحرق الجنود المدينة كلها.</w:t>
      </w:r>
    </w:p>
    <w:p>
      <w:pPr>
        <w:bidi/>
      </w:pPr>
      <w:r>
        <w:rPr>
          <w:rtl/>
          <w:cs/>
          <w:lang w:val="ar_AE" w:bidi="ar_AE"/>
        </w:rPr>
      </w:r>
      <w:r>
        <w:rPr>
          <w:rtl/>
          <w:cs/>
          <w:lang w:val="ar_AE" w:bidi="ar_AE"/>
        </w:rPr>
        <w:t>يستخدم يشوع التكرار ليؤكّد التدمير الكامل لأريحا، وفي المقابل، يستخدم يشوع أيضًا التكرار ليؤكّد إنقاذ راحاب وعائلتها. فهو يقول إنه «اسْتَحْيَا يَشُوعُ رَاحَابَ الزَّانِيَةَ وَبَيْتَ أَبِيهَا وَكُلَّ مَا لَهَا»، وأنها «وَسَكَنَتْ فِي وَسَطِ إِسْرَائِيلَ إِلَى هَذَا الْيَوْمِ». فبينما لعن يشوع أريحا، صار نسل راحاب جزءًا من شعب الله.</w:t>
      </w:r>
    </w:p>
    <w:p>
      <w:pPr>
        <w:bidi/>
      </w:pPr>
      <w:r>
        <w:rPr>
          <w:rtl/>
          <w:cs/>
          <w:lang w:val="ar_AE" w:bidi="ar_AE"/>
        </w:rPr>
      </w:r>
      <w:r>
        <w:rPr>
          <w:rtl/>
          <w:cs/>
          <w:lang w:val="ar_AE" w:bidi="ar_AE"/>
        </w:rPr>
        <w:t>وينطق يشوع بقَسَم، أو يوجّه تحذيرًا شديدًا، إلى بني إسرائيل. فيقول يشوع: «بِبِكْرِهِ يُؤَسِّسُهَا وَبِصَغِيرِهِ يَنْصِبُ أَبْوَابَهَا». وهذا يعني أن يهوه سيلعن، أو يعاقب، كل من يعيد بناء أريحا. فأولاده، من أكبرهم إلى أصغرهم، سيموتون.</w:t>
      </w:r>
    </w:p>
    <w:p>
      <w:pPr>
        <w:bidi/>
      </w:pPr>
      <w:r>
        <w:rPr>
          <w:rtl/>
          <w:cs/>
          <w:lang w:val="ar_AE" w:bidi="ar_AE"/>
        </w:rPr>
      </w:r>
      <w:r>
        <w:rPr>
          <w:rtl/>
          <w:cs/>
          <w:lang w:val="ar_AE" w:bidi="ar_AE"/>
        </w:rPr>
        <w:t>وكان يهوه مع يشوع، وساعد يشوع في كل ما فعله. وسمع كل من في أرض كنعان عن يشوع وعن الأعمال التي صنعها.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6: 15 - 27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الكهنة وهم يحملون أبواق الكباش.</w:t>
      </w:r>
    </w:p>
    <w:p>
      <w:pPr>
        <w:pStyle w:val="ListBullet"/>
        <w:bidi/>
        <w:spacing w:line="240" w:lineRule="auto"/>
        <w:ind w:left="720"/>
      </w:pPr>
      <w:r>
        <w:rPr>
          <w:rtl/>
          <w:cs/>
          <w:lang w:val="ar_AE" w:bidi="ar_AE"/>
        </w:rPr>
      </w:r>
      <w:r>
        <w:rPr>
          <w:rtl/>
          <w:cs/>
          <w:lang w:val="ar_AE" w:bidi="ar_AE"/>
        </w:rPr>
        <w:t>جاسوسان من بني إسرائيل</w:t>
      </w:r>
    </w:p>
    <w:p>
      <w:pPr>
        <w:pStyle w:val="ListBullet"/>
        <w:bidi/>
        <w:spacing w:line="240" w:lineRule="auto"/>
        <w:ind w:left="720"/>
      </w:pPr>
      <w:r>
        <w:rPr>
          <w:rtl/>
          <w:cs/>
          <w:lang w:val="ar_AE" w:bidi="ar_AE"/>
        </w:rPr>
      </w:r>
      <w:r>
        <w:rPr>
          <w:rtl/>
          <w:cs/>
          <w:lang w:val="ar_AE" w:bidi="ar_AE"/>
        </w:rPr>
        <w:t>راحاب</w:t>
      </w:r>
    </w:p>
    <w:p>
      <w:pPr>
        <w:pStyle w:val="ListBullet"/>
        <w:bidi/>
        <w:spacing w:line="240" w:lineRule="auto"/>
        <w:ind w:left="720"/>
      </w:pPr>
      <w:r>
        <w:rPr>
          <w:rtl/>
          <w:cs/>
          <w:lang w:val="ar_AE" w:bidi="ar_AE"/>
        </w:rPr>
      </w:r>
      <w:r>
        <w:rPr>
          <w:rtl/>
          <w:cs/>
          <w:lang w:val="ar_AE" w:bidi="ar_AE"/>
        </w:rPr>
        <w:t>عائلة راحاب</w:t>
      </w:r>
    </w:p>
    <w:p>
      <w:pPr>
        <w:pStyle w:val="ListBullet"/>
        <w:bidi/>
        <w:spacing w:line="240" w:lineRule="auto"/>
        <w:ind w:left="720"/>
      </w:pPr>
      <w:r>
        <w:rPr>
          <w:rtl/>
          <w:cs/>
          <w:lang w:val="ar_AE" w:bidi="ar_AE"/>
        </w:rPr>
      </w:r>
      <w:r>
        <w:rPr>
          <w:rtl/>
          <w:cs/>
          <w:lang w:val="ar_AE" w:bidi="ar_AE"/>
        </w:rPr>
        <w:t>وأهل أريحا</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يستيقظ يشوع والكهنة وجنود بني إسرائيل مبكرين في المعسكر، ثم يطوفون حول مدينة أريحا سبع مرات، وتابوت العهد معهم. وبعد الدورة السابعة حول أريحا، يطلب يشوع من الجنود أن يهتفوا بصوت عظيم عندما ينفخ الكهنة في أبواق الكباش، وسيمنحهم يهوه النصرة.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جنود إسرائيل: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يشوع وهو يأمر الجنود أن يحرّموا كل الناس والحيوانات داخل المدينة. على الجنود أن يعفوا راحاب وعائلتها فقط ويبقوهم أحياء. يخبر يشوع الجنود ألا يأخذوا شيئًا من المدينة، حتى لا يكدّروا بني إسرائيل ويجلبوا العقاب عليهم. كما أمرهم أيضًا أن يحتفظوا بالفضة والذهب وآنية الحديد والنحاس لخزانة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جنود إسرائيل: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يشوع وهو يعطي الإشارة، والكهنة ينفخون بقوة في أبواق الكباش، بينما يهتف جميع جنود إسرائيل بصوت عظيم، وفجأة، تسقط أسوار المدينة.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يصعد جميع الإسرائيليين إلى المدينة ويحتلوها. ويقوم جيش إسرائيل بتدمير المدينة بالكامل، ويقتلوا كل إنسان وكل حيوان فيها.</w:t>
      </w:r>
    </w:p>
    <w:p>
      <w:pPr>
        <w:bidi/>
      </w:pPr>
      <w:r>
        <w:rPr>
          <w:rtl/>
          <w:cs/>
          <w:lang w:val="ar_AE" w:bidi="ar_AE"/>
        </w:rPr>
      </w:r>
      <w:r>
        <w:rPr>
          <w:rtl/>
          <w:cs/>
          <w:lang w:val="ar_AE" w:bidi="ar_AE"/>
        </w:rPr>
        <w:t>وفي الوقت نفسه، مثّلوا يشوع وهو يأمر الجاسوسين أن يذهبا إلى بيت راحاب ويُخرجا راحاب وعائلتها من المدينة، فيطيع الجاسوسان يشوع، ويخرجا راحاب وعائلتها من أريحا، ويضعوهم خارج معسكر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راحاب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الجاسوسين: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جنود إسرائيل وهم يُخرجون كل المعادن الثمينة لخزانة يهوه، ثم يحرقون كل ما تبقّى في أريحا. يقول يشوع إن يهوه سيلعن، أو يعاقب، أي شخص يحاول أن يعيد بناء أريحا، وسيموت أبناءه. وذاع خبر يشوع في كل الأرض.</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6: 15 - 27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بعد أن يدور جيش إسرائيل حول </w:t>
      </w:r>
      <w:r>
        <w:rPr>
          <w:b/>
          <w:rtl/>
          <w:cs/>
          <w:lang w:val="ar_AE" w:bidi="ar_AE"/>
        </w:rPr>
        <w:t>مدينة</w:t>
      </w:r>
      <w:r>
        <w:rPr>
          <w:rtl/>
          <w:cs/>
          <w:lang w:val="ar_AE" w:bidi="ar_AE"/>
        </w:rPr>
        <w:t xml:space="preserve"> أريحا سبع مرات، يقول يشوع للجنود أن يهتفوا في الوقت نفسه الذي ينفخ فيه </w:t>
      </w:r>
      <w:r>
        <w:rPr>
          <w:b/>
          <w:rtl/>
          <w:cs/>
          <w:lang w:val="ar_AE" w:bidi="ar_AE"/>
        </w:rPr>
        <w:t xml:space="preserve">الكهنة </w:t>
      </w:r>
      <w:r>
        <w:rPr>
          <w:rtl/>
          <w:cs/>
          <w:lang w:val="ar_AE" w:bidi="ar_AE"/>
        </w:rPr>
        <w:t>في الأبواق، أو في</w:t>
      </w:r>
      <w:r>
        <w:rPr>
          <w:b/>
          <w:rtl/>
          <w:cs/>
          <w:lang w:val="ar_AE" w:bidi="ar_AE"/>
        </w:rPr>
        <w:t>قرون الكباش</w:t>
      </w:r>
      <w:r>
        <w:rPr>
          <w:rtl/>
          <w:cs/>
          <w:lang w:val="ar_AE" w:bidi="ar_AE"/>
        </w:rPr>
        <w:t xml:space="preserve">. استخدموا نفس الكلمات التي تعبّر عن المدينة، والكاهن، وقرون الكباش كما استخدمتموها في المقاطع السابقة. للمزيد من المعلومات عن </w:t>
      </w:r>
      <w:r>
        <w:rPr>
          <w:rtl/>
          <w:cs/>
          <w:lang w:val="ar_AE" w:bidi="ar_AE"/>
        </w:rPr>
        <w:t>الكاهن</w:t>
      </w:r>
      <w:r>
        <w:rPr>
          <w:rtl/>
          <w:cs/>
          <w:lang w:val="ar_AE" w:bidi="ar_AE"/>
        </w:rPr>
        <w:t>، راجعوا قاموس الكلمات الرئيسية.</w:t>
      </w:r>
    </w:p>
    <w:p>
      <w:pPr>
        <w:bidi/>
      </w:pPr>
      <w:r>
        <w:rPr>
          <w:rtl/>
          <w:cs/>
          <w:lang w:val="ar_AE" w:bidi="ar_AE"/>
        </w:rPr>
      </w:r>
      <w:r>
        <w:rPr>
          <w:rtl/>
          <w:cs/>
          <w:lang w:val="ar_AE" w:bidi="ar_AE"/>
        </w:rPr>
        <w:t>يشوع يقول للجنود أن يهتفوا بصوت عالٍ، لأن</w:t>
      </w:r>
      <w:r>
        <w:rPr>
          <w:b/>
          <w:rtl/>
          <w:cs/>
          <w:lang w:val="ar_AE" w:bidi="ar_AE"/>
        </w:rPr>
        <w:t xml:space="preserve"> يهوه</w:t>
      </w:r>
      <w:r>
        <w:rPr>
          <w:rtl/>
          <w:cs/>
          <w:lang w:val="ar_AE" w:bidi="ar_AE"/>
        </w:rPr>
        <w:t xml:space="preserve"> قد أعطاهم المدينة. استخدموا الكلمة أو العبارة نفسها التي استخدمتموها في المقاطع السابقة للإشارة إلى اسم الرب (يهوه). لمزيد من المعلومات عن كلمة </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 xml:space="preserve">يقول يشوع للجنود أن يُبقوا راحاب </w:t>
      </w:r>
      <w:r>
        <w:rPr>
          <w:b/>
          <w:rtl/>
          <w:cs/>
          <w:lang w:val="ar_AE" w:bidi="ar_AE"/>
        </w:rPr>
        <w:t xml:space="preserve">الزانية </w:t>
      </w:r>
      <w:r>
        <w:rPr>
          <w:rtl/>
          <w:cs/>
          <w:lang w:val="ar_AE" w:bidi="ar_AE"/>
        </w:rPr>
        <w:t>حيّة، لأنها أخفت</w:t>
      </w:r>
      <w:r>
        <w:rPr>
          <w:b/>
          <w:rtl/>
          <w:cs/>
          <w:lang w:val="ar_AE" w:bidi="ar_AE"/>
        </w:rPr>
        <w:t xml:space="preserve"> الجاسوسين</w:t>
      </w:r>
      <w:r>
        <w:rPr>
          <w:rtl/>
          <w:cs/>
          <w:lang w:val="ar_AE" w:bidi="ar_AE"/>
        </w:rPr>
        <w:t xml:space="preserve"> اللذين أرسلوهما. احرصوا على استخدام الكلمة نفسها للإشارة إلى الزانية والجاسوسين كما استخدمتموها في قصة راحاب السابقة.</w:t>
      </w:r>
    </w:p>
    <w:p>
      <w:pPr>
        <w:bidi/>
      </w:pPr>
      <w:r>
        <w:rPr>
          <w:rtl/>
          <w:cs/>
          <w:lang w:val="ar_AE" w:bidi="ar_AE"/>
        </w:rPr>
      </w:r>
      <w:r>
        <w:rPr>
          <w:rtl/>
          <w:cs/>
          <w:lang w:val="ar_AE" w:bidi="ar_AE"/>
        </w:rPr>
        <w:t xml:space="preserve">يُهلك بنو إسرائيل كلَّ حيٍّ في المدينة </w:t>
      </w:r>
      <w:r>
        <w:rPr>
          <w:b/>
          <w:rtl/>
          <w:cs/>
          <w:lang w:val="ar_AE" w:bidi="ar_AE"/>
        </w:rPr>
        <w:t>بالسيف</w:t>
      </w:r>
      <w:r>
        <w:rPr>
          <w:rtl/>
          <w:cs/>
          <w:lang w:val="ar_AE" w:bidi="ar_AE"/>
        </w:rPr>
        <w:t>، أي إنهم يستخدمون سيوفهم لقتل كل حيوان وكل إنسان. استخدموا الكلمة نفسها للإشارة إلى السيف كما استخدمتموها في المقاطع السابقة.</w:t>
      </w:r>
    </w:p>
    <w:p>
      <w:pPr>
        <w:bidi/>
      </w:pPr>
      <w:r>
        <w:rPr>
          <w:rtl/>
          <w:cs/>
          <w:lang w:val="ar_AE" w:bidi="ar_AE"/>
        </w:rPr>
      </w:r>
      <w:r>
        <w:rPr>
          <w:rtl/>
          <w:cs/>
          <w:lang w:val="ar_AE" w:bidi="ar_AE"/>
        </w:rPr>
        <w:t xml:space="preserve">يقول يشوع للجنود إنه إذا أخذوا شيئًا من الأشياء المخصّصة ليهوه، فإنهم سيجلبون الدمار على محلّة </w:t>
      </w:r>
      <w:r>
        <w:rPr>
          <w:b/>
          <w:rtl/>
          <w:cs/>
          <w:lang w:val="ar_AE" w:bidi="ar_AE"/>
        </w:rPr>
        <w:t>إسرائيل</w:t>
      </w:r>
      <w:r>
        <w:rPr>
          <w:rtl/>
          <w:cs/>
          <w:lang w:val="ar_AE" w:bidi="ar_AE"/>
        </w:rPr>
        <w:t xml:space="preserve">. تشير عبارة محلّة إسرائيل إلى بني إسرائيل، أو شعب إسرائيل. استخدموا الكلمة نفسها التي استخدمتموها في المقاطع السابقة للإشارة إلى إسرائيل. لمزيدٍ من المعلومات عن </w:t>
      </w:r>
      <w:r>
        <w:rPr>
          <w:rtl/>
          <w:cs/>
          <w:lang w:val="ar_AE" w:bidi="ar_AE"/>
        </w:rPr>
        <w:t>إسرائيل</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إن كل الأشياء المصنوعة من الذهب أو الفضة أو النحاس أو الحديد هي </w:t>
      </w:r>
      <w:r>
        <w:rPr>
          <w:b/>
          <w:rtl/>
          <w:cs/>
          <w:lang w:val="ar_AE" w:bidi="ar_AE"/>
        </w:rPr>
        <w:t>قُدْسًا لِلرَّبِّ</w:t>
      </w:r>
      <w:r>
        <w:rPr>
          <w:rtl/>
          <w:cs/>
          <w:lang w:val="ar_AE" w:bidi="ar_AE"/>
        </w:rPr>
        <w:t xml:space="preserve">، أو مفرزة ليهوه. استخدموا الكلمة ذاتها التي استخدمتوها في المقاطع السابقة للإشارة إلى مُقدَّس. للمزيد من المعلومات عما هو </w:t>
      </w:r>
      <w:r>
        <w:rPr>
          <w:rtl/>
          <w:cs/>
          <w:lang w:val="ar_AE" w:bidi="ar_AE"/>
        </w:rPr>
        <w:t>مُقدَّس</w:t>
      </w:r>
      <w:r>
        <w:rPr>
          <w:rtl/>
          <w:cs/>
          <w:lang w:val="ar_AE" w:bidi="ar_AE"/>
        </w:rPr>
        <w:t>، راجعوا قاموس الكلمات الرئيسية.</w:t>
      </w:r>
    </w:p>
    <w:p>
      <w:pPr>
        <w:bidi/>
      </w:pPr>
      <w:r>
        <w:rPr>
          <w:rtl/>
          <w:cs/>
          <w:lang w:val="ar_AE" w:bidi="ar_AE"/>
        </w:rPr>
      </w:r>
      <w:r>
        <w:rPr>
          <w:rtl/>
          <w:cs/>
          <w:lang w:val="ar_AE" w:bidi="ar_AE"/>
        </w:rPr>
        <w:t xml:space="preserve">وللمزيد من المعلومات عمّا هو </w:t>
      </w:r>
      <w:r>
        <w:rPr>
          <w:b/>
          <w:rtl/>
          <w:cs/>
          <w:lang w:val="ar_AE" w:bidi="ar_AE"/>
        </w:rPr>
        <w:t>قُدْس</w:t>
      </w:r>
      <w:r>
        <w:rPr>
          <w:rtl/>
          <w:cs/>
          <w:lang w:val="ar_AE" w:bidi="ar_AE"/>
        </w:rPr>
        <w:t>، راجعوا «قاموس الكلمات الرئيسية». ستدخل هذه الأشياء المصنوعة من الذهب والفضة والنحاس والحديد إلى خزانة يهوه. لقد كان الكهنة يخزنون الأمتعة التي يستخدمونها خلال طقوس العبادة في المخازن.</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الخزانة</w:t>
      </w:r>
      <w:r>
        <w:rPr>
          <w:rtl/>
          <w:cs/>
          <w:lang w:val="ar_AE" w:bidi="ar_AE"/>
        </w:rPr>
        <w:t>. أوقِفوا الاستماع إلى هذا التسجيل الصوتي هنا.</w:t>
      </w:r>
    </w:p>
    <w:p>
      <w:pPr>
        <w:bidi/>
      </w:pPr>
      <w:r>
        <w:rPr>
          <w:rtl/>
          <w:cs/>
          <w:lang w:val="ar_AE" w:bidi="ar_AE"/>
        </w:rPr>
      </w:r>
      <w:r>
        <w:rPr>
          <w:rtl/>
          <w:cs/>
          <w:lang w:val="ar_AE" w:bidi="ar_AE"/>
        </w:rPr>
        <w:t xml:space="preserve">وبعد أن دمّر جيش إسرائيل أريحا تدميرًا كاملًا، </w:t>
      </w:r>
      <w:r>
        <w:rPr>
          <w:b/>
          <w:rtl/>
          <w:cs/>
          <w:lang w:val="ar_AE" w:bidi="ar_AE"/>
        </w:rPr>
        <w:t>حَلِفَ</w:t>
      </w:r>
      <w:r>
        <w:rPr>
          <w:rtl/>
          <w:cs/>
          <w:lang w:val="ar_AE" w:bidi="ar_AE"/>
        </w:rPr>
        <w:t xml:space="preserve"> يشوع بقَسَم. وقد يكون الحلف هو وعدًا أو تحذيرًا جادًا أيضًا. وفي هذه الحالة، كان يهوه يؤكد بوعد بأنه سيلعن أيَّ شخص يعيد بناء مدينة أريحا. وبهذه الطريقة كان يهوه يحذّر الناس من فِعل ذلك. استخدموا الكلمة نفسها التي تعبّر عن الحلف الذي يحمل معنى التحذير، التي استخدمتموها في المقاطع السابقة. ولمزيدٍ من المعلومات عن كلمة </w:t>
      </w:r>
      <w:r>
        <w:rPr>
          <w:rtl/>
          <w:cs/>
          <w:lang w:val="ar_AE" w:bidi="ar_AE"/>
        </w:rPr>
        <w:t>قَسَم/حلف</w:t>
      </w:r>
      <w:r>
        <w:rPr>
          <w:rtl/>
          <w:cs/>
          <w:lang w:val="ar_AE" w:bidi="ar_AE"/>
        </w:rPr>
        <w:t>، انظر قاموس الكلمات الرئيسية.</w:t>
      </w:r>
    </w:p>
    <w:p>
      <w:pPr>
        <w:bidi/>
      </w:pPr>
      <w:r>
        <w:rPr>
          <w:rtl/>
          <w:cs/>
          <w:lang w:val="ar_AE" w:bidi="ar_AE"/>
        </w:rPr>
      </w:r>
      <w:r>
        <w:rPr>
          <w:rtl/>
          <w:cs/>
          <w:lang w:val="ar_AE" w:bidi="ar_AE"/>
        </w:rPr>
        <w:t xml:space="preserve">يقول يشوع إن يهوه </w:t>
      </w:r>
      <w:r>
        <w:rPr>
          <w:b/>
          <w:rtl/>
          <w:cs/>
          <w:lang w:val="ar_AE" w:bidi="ar_AE"/>
        </w:rPr>
        <w:t>سيلعن</w:t>
      </w:r>
      <w:r>
        <w:rPr>
          <w:rtl/>
          <w:cs/>
          <w:lang w:val="ar_AE" w:bidi="ar_AE"/>
        </w:rPr>
        <w:t xml:space="preserve"> أي شخص يحاول أن يعيد بناء أريحا. أن تلعن شخص ما هو نقيض أن تبارك شخصًا. وعندما تلعنه، فأنت تتمنى أن يحدث له شيئًا سيئًا. وعندما يلعن يهوه شخصًا، فإن الشيء السيئ الذي قال يهوه إنه سيحدث، سيحدث بالتأكيد. وهنا، يلعن يهوه الأشخاص كعقاب لهم، إن قاموا ببناء المدينة. وقد قال يهوه لبني إسرائيل إنه إن أطاعوه، فسيباركهم، وإن عصوا، فسوف يلعنهم.</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لعنة</w:t>
      </w:r>
      <w:r>
        <w:rPr>
          <w:rtl/>
          <w:cs/>
          <w:lang w:val="ar_AE" w:bidi="ar_AE"/>
        </w:rPr>
        <w:t xml:space="preserve">. لمزيدٍ من المعلومات، ابحث عن كلمة </w:t>
      </w:r>
      <w:r>
        <w:rPr>
          <w:rtl/>
          <w:cs/>
          <w:lang w:val="ar_AE" w:bidi="ar_AE"/>
        </w:rPr>
        <w:t>لعنة</w:t>
      </w:r>
      <w:r>
        <w:rPr>
          <w:rtl/>
          <w:cs/>
          <w:lang w:val="ar_AE" w:bidi="ar_AE"/>
        </w:rPr>
        <w:t xml:space="preserve"> في قاموس الكلمات الرئيسية.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7: 1- 9 واحفظوه في قلوبكم.</w:t>
      </w:r>
    </w:p>
    <w:p>
      <w:pPr>
        <w:bidi/>
      </w:pPr>
      <w:r>
        <w:rPr>
          <w:rtl/>
          <w:cs/>
          <w:lang w:val="ar_AE" w:bidi="ar_AE"/>
        </w:rPr>
      </w:r>
      <w:r>
        <w:rPr>
          <w:rtl/>
          <w:cs/>
          <w:lang w:val="ar_AE" w:bidi="ar_AE"/>
        </w:rPr>
        <w:t>استمعوا إلى نسخة صوتية من سفر يشوع ٧: ١–٩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7: 1 - 9 من الترجمة الأكثر فهمًا بالنسبة لكم.</w:t>
      </w:r>
    </w:p>
    <w:p>
      <w:pPr>
        <w:bidi/>
      </w:pPr>
      <w:r>
        <w:rPr>
          <w:rtl/>
          <w:cs/>
          <w:lang w:val="ar_AE" w:bidi="ar_AE"/>
        </w:rPr>
      </w:r>
      <w:r>
        <w:rPr>
          <w:rtl/>
          <w:cs/>
          <w:lang w:val="ar_AE" w:bidi="ar_AE"/>
        </w:rPr>
        <w:t>في المقطع السابق، أعطى يهوه بني إسرائيل النصر على أول مدينة كنعانية وصلوا إليها، وهي أريحا. وكان يشوع قد أمر جنوده أن يخصّصوا كل ما في المدينة ليهوه، وذلك بأن يدمّروه تدميرًا كاملًا. كما حذّرهم من أن يهوه سيعاقب جميع بني إسرائيل إن أخذ أحد شيئًا من أريحا. والآن نكتشف أن شخصًا ما قد أخذ فعلًا شيئًا من أريحا سرًّا، ولذلك سيخسر بنو إسرائيل معركتهم التالية بسببه.</w:t>
      </w:r>
    </w:p>
    <w:p>
      <w:pPr>
        <w:bidi/>
      </w:pPr>
      <w:r>
        <w:rPr>
          <w:rtl/>
          <w:cs/>
          <w:lang w:val="ar_AE" w:bidi="ar_AE"/>
        </w:rPr>
      </w:r>
      <w:r>
        <w:rPr>
          <w:rtl/>
          <w:cs/>
          <w:lang w:val="ar_AE" w:bidi="ar_AE"/>
        </w:rPr>
        <w:t>في بداية هذا المقطع نتعلّم أن بني إسرائيل خانوا الأمانة مع يهوه، أو كانوا غير أمناء له، لأن أحدهم أخذ شيئًا من أريحا قبل أن يدمّر بنو إسرائيل المدينة. وكما نعلم، كان ينبغي لهم أن يحرقوا كل ما في أريحا، لأن جميع هذه الأشياء كانت تقدمة ليهوه. وقد صار بنو إسرائيل غير أمناء ليهوه عندما لم يحرقوا كل الأشياء المخصَّصة للهلاك، لأن هذا كان إثمًا خطيرًا في حق يهوه. ولا يكتفي الراوي بأن يخبرنا من هو الذي عصى يهوه، بل يذكر أيضًا نسبه، أو أسلافه. إنه عخان بن كرمي بن زمري بن زارح، من سبط يهوذا. ومع أن رجلًا واحدًا فقط هو الذي عصى يهوه، فإن عخان جعل يهوه يغضب غضبًا شديدًا على جميع بني إسرائيل.</w:t>
      </w:r>
    </w:p>
    <w:p>
      <w:pPr>
        <w:bidi/>
      </w:pPr>
      <w:r>
        <w:rPr>
          <w:rtl/>
          <w:cs/>
          <w:lang w:val="ar_AE" w:bidi="ar_AE"/>
        </w:rPr>
      </w:r>
      <w:r>
        <w:rPr>
          <w:rtl/>
          <w:cs/>
          <w:lang w:val="ar_AE" w:bidi="ar_AE"/>
        </w:rPr>
        <w:t>توقّفوا هنا وناقشوا هذا السؤال كمجموعة: احكوا قصة عن وقت أثّر فيه شخص واحد، بتصرّفه الخاطئ، تأثيرًا خطيرًا على كل مجتمعكم. أوقِفوا الاستماع إلى هذا التسجيل الصوتي هنا.</w:t>
      </w:r>
    </w:p>
    <w:p>
      <w:pPr>
        <w:bidi/>
      </w:pPr>
      <w:r>
        <w:rPr>
          <w:rtl/>
          <w:cs/>
          <w:lang w:val="ar_AE" w:bidi="ar_AE"/>
        </w:rPr>
      </w:r>
      <w:r>
        <w:rPr>
          <w:rtl/>
          <w:cs/>
          <w:lang w:val="ar_AE" w:bidi="ar_AE"/>
        </w:rPr>
        <w:t>ولأن عخان أخذ أشياء من أريحا سرًّا، لم يكن يشوع يعلم بشيء عن فعل عصيانه هذا. وكما فعل من قبل مع أريحا، أرسل يشوع جواسيس من مُعسكر بني إسرائيل في الجلجال ليجمعوا معلومات عن مدينة قريبة تُدعى عاي. وقد كانت عاي تقع بالقرب من بيت آون شرق بيت إيل، وكانت مدينة قائمة على سلسلة جبلية، على بُعد نحو أربعة وعشرين كيلومترًا شمال غرب أريحا. وكانت عاي أصغر من أريحا، لكنها أعلى منها ارتفاعًا.</w:t>
      </w:r>
    </w:p>
    <w:p>
      <w:pPr>
        <w:bidi/>
      </w:pPr>
      <w:r>
        <w:rPr>
          <w:rtl/>
          <w:cs/>
          <w:lang w:val="ar_AE" w:bidi="ar_AE"/>
        </w:rPr>
      </w:r>
      <w:r>
        <w:rPr>
          <w:rtl/>
          <w:cs/>
          <w:lang w:val="ar_AE" w:bidi="ar_AE"/>
        </w:rPr>
        <w:t>توقّفوا هنا وانظروا كمجموعة إلى خريطة تُبيّن موضع أريحا بالنسبة إلى عاي وبيت إيل. أوقِفوا الاستماع إلى هذا التسجيل الصوتي هنا.</w:t>
      </w:r>
    </w:p>
    <w:p>
      <w:pPr>
        <w:bidi/>
      </w:pPr>
      <w:r>
        <w:rPr>
          <w:rtl/>
          <w:cs/>
          <w:lang w:val="ar_AE" w:bidi="ar_AE"/>
        </w:rPr>
      </w:r>
      <w:r>
        <w:rPr>
          <w:rtl/>
          <w:cs/>
          <w:lang w:val="ar_AE" w:bidi="ar_AE"/>
        </w:rPr>
        <w:t>وقال يشوع لجواسيسه أن يصعدوا ويجمعوا معلومات عن عاي والأرض المحيطة بها. لقد أراد يشوع أن يعرف أي معلومات تساعده على التخطيط للهجوم على عاي. فأطاعه الجواسيس، ثم عادوا ليخبروه بما عرفوه. وقالوا له إنه ليس من الضروري أن يرسل جيش إسرائيل كله لمهاجمة عاي، بل يمكنه أن يهزمها بألفين إلى ثلاثة آلاف رجل فقط. وكان هذا عددًا قليلًا جدًا من جيش إسرائيل، لأن مجموع عدد الجنود كان نحو أربعين ألفًا. وقال الجواسيس إنه لا داعي لأن يُتعب يشوع الجيش كله، ما دام يستطيع أن يرسل عددًا قليلًا من الجنود ويهزم هذه المدينة الأصغر بسهولة.</w:t>
      </w:r>
    </w:p>
    <w:p>
      <w:pPr>
        <w:bidi/>
      </w:pPr>
      <w:r>
        <w:rPr>
          <w:rtl/>
          <w:cs/>
          <w:lang w:val="ar_AE" w:bidi="ar_AE"/>
        </w:rPr>
      </w:r>
      <w:r>
        <w:rPr>
          <w:rtl/>
          <w:cs/>
          <w:lang w:val="ar_AE" w:bidi="ar_AE"/>
        </w:rPr>
        <w:t>فاتّبع يشوع مشورة الجواسيس، وأرسل ثلاثة آلاف جندي فقط لمهاجمة عاي. لكن بدلًا من أن يربحوا بسهولة أمام المدينة الأصغر، هزم جنود عاي الجنود الإسرائيليين، وجعلوهم يهربون. وقتل جنود عاي ستةً وثلاثين رجلًا من بني إسرائيل أمام باب المدينة وعلى منحدر التل المؤدي إلى الشباريم، أي إلى محاجر الصخور. وكما كان الحال في أريحا، كانت عاي أيضًا مُحاطة بسور، وكان الباب في السور هو الطريق الوحيد للدخول إلى المدينة والخروج منها. وقد طارد جنود عاي بني إسرائيل حتى الشباريم، وهو موضع كان الناس يحفرون في الصخور ليحصلوا منه على صخور يستعملوها في البناء. وذابت قلوب بني إسرائيل من الخوف، لأن أهل عاي هزموهم. وهذه صياغة خاصة أيضًا. فعبارة «فَذَابَ قَلْبُ الشَّعْبِ وَصَارَ مِثْلَ الْمَاءِ» تعني أن الهزيمة جعلت بني إسرائيل يخافون جدًا ويفقدون شجاعتهم.</w:t>
      </w:r>
    </w:p>
    <w:p>
      <w:pPr>
        <w:bidi/>
      </w:pPr>
      <w:r>
        <w:rPr>
          <w:rtl/>
          <w:cs/>
          <w:lang w:val="ar_AE" w:bidi="ar_AE"/>
        </w:rPr>
      </w:r>
      <w:r>
        <w:rPr>
          <w:rtl/>
          <w:cs/>
          <w:lang w:val="ar_AE" w:bidi="ar_AE"/>
        </w:rPr>
        <w:t>وعندما رجع الجنود وأخبروا يشوع بما حدث، مزّق يشوع والشيوخ، أي قادة إسرائيل الآخرون، ثيابهم ووضعوا التراب على رؤوسهم. ثم طرحوا أنفسهم على الأرض ووجوههم إلى أسفل أمام تابوت يهوه إلى المساء. وكما تتذكّرون، كان التابوت يرمز إلى حضور يهوه. وفي الثقافة العبرية، كان الناس يمزّقون ثيابهم، ويطرحون أنفسهم على الأرض، ويضعون التراب على رؤوسهم، ليُظهروا شعورهم بالذل والحزن.</w:t>
      </w:r>
    </w:p>
    <w:p>
      <w:pPr>
        <w:bidi/>
      </w:pPr>
      <w:r>
        <w:rPr>
          <w:rtl/>
          <w:cs/>
          <w:lang w:val="ar_AE" w:bidi="ar_AE"/>
        </w:rPr>
      </w:r>
      <w:r>
        <w:rPr>
          <w:rtl/>
          <w:cs/>
          <w:lang w:val="ar_AE" w:bidi="ar_AE"/>
        </w:rPr>
        <w:t>توقّفوا هنا وناقشوا هذا السؤال كمجموعة: ماذا يفعل الناس في ثقافتكم ليُظهروا الذل والحزن؟ وفي المكان الذي تعيشون فيه، كيف قد يتصرّف جيش بعد أن ينهزموا؟ أوقِفوا الاستماع إلى هذا التسجيل الصوتي هنا.</w:t>
      </w:r>
    </w:p>
    <w:p>
      <w:pPr>
        <w:bidi/>
      </w:pPr>
      <w:r>
        <w:rPr>
          <w:rtl/>
          <w:cs/>
          <w:lang w:val="ar_AE" w:bidi="ar_AE"/>
        </w:rPr>
      </w:r>
      <w:r>
        <w:rPr>
          <w:rtl/>
          <w:cs/>
          <w:lang w:val="ar_AE" w:bidi="ar_AE"/>
        </w:rPr>
        <w:t>ويبدأ يشوع صلاته إلى يهوه بكلمة مثل: «آه» أو «يا له من أمر فظيع»، ليُظهر حزنه وذهوله. ثم يسأل يهوه سؤالًا لا يتوقّع في الحقيقة أن يجيبه عليه، بل يقوله على سبيل الشكوى. وكان يشوع يظن أن يهوه ربما يكون مسؤولًا عن هزيمة إسرائيل. فسأل الرب لماذا سمح يهوه لبني إسرائيل أن يعبروا نهر الأردن إلى أرض الموعد، إذا كان سيترك الأموريين يهزمونهم. وعندما يذكر يشوع الأموريين، فقد يكون يقصد جميع الكنعانيين، أو يقصد على وجه الخصوص الجماعة التي كانت تسكن في الجبال قرب عاي. وكان يشوع يظن أن الأموريين سوف يُبيدون بني إسرائيل أو يقتلونهم. لقد أظهر يشوع ندمه بقوله إنه يتمنّى لو أن بني إسرائيل رضوا بالبقاء في الجانب الشرقي من الأردن ولم يعبروا إلى الأرض التي وعدهم بها يهوه.</w:t>
      </w:r>
    </w:p>
    <w:p>
      <w:pPr>
        <w:bidi/>
      </w:pPr>
      <w:r>
        <w:rPr>
          <w:rtl/>
          <w:cs/>
          <w:lang w:val="ar_AE" w:bidi="ar_AE"/>
        </w:rPr>
      </w:r>
      <w:r>
        <w:rPr>
          <w:rtl/>
          <w:cs/>
          <w:lang w:val="ar_AE" w:bidi="ar_AE"/>
        </w:rPr>
        <w:t>توقّفوا هنا وانظروا كمجموعة إلى خريطة تُظهر نهر الأردن وأرض كنعان. أوقِفوا الاستماع إلى هذا التسجيل الصوتي هنا.</w:t>
      </w:r>
    </w:p>
    <w:p>
      <w:pPr>
        <w:bidi/>
      </w:pPr>
      <w:r>
        <w:rPr>
          <w:rtl/>
          <w:cs/>
          <w:lang w:val="ar_AE" w:bidi="ar_AE"/>
        </w:rPr>
      </w:r>
      <w:r>
        <w:rPr>
          <w:rtl/>
          <w:cs/>
          <w:lang w:val="ar_AE" w:bidi="ar_AE"/>
        </w:rPr>
        <w:t xml:space="preserve">ثم يسأل يشوع: «مَاذَا أَقُولُ بَعْدَمَا حَوَّلَ إِسْرَائِيلُ قَفَاهُ أَمَامَ أَعْدَائِهِ؟» وهذا أيضًا سؤال آخر لا يتوقّع من يهوه أن يجيبه عليه. فقد استخدم يشوع هذا السؤال ليُكمل شكواه إلى يهوه، لأنه لم يكن يفهم لماذا سمح يهوه لأهل عاي أن يغلبوا بني إسرائيل. وعندما قال يشوع إن «حَوَّلَ إِسْرَائِيلُ قَفَاهُ أَمَامَ أَعْدَائِهِا»، كان يقصد أنهم هربوا من المعركة، ولذلك هزمهم أعداؤهم. ثم قال ليهوه إن جميع سكان كنعان سيسمعون بهزيمة بني إسرائيل، وإنهم سيجتمعون ليهاجموهم. وعندما قال إنهم «يَقْرِضُونَ اسْمَنَا مِنَ الأَرْضِ»، قصد أنهم سيقتلونهم، ولن يبقى أحد يذكر أسماء بني إسرائيل بعد ذلك. ثم سأل سؤالًا ثالثًا لا ينتظر أيضًا أن يجيبه يهوه عليه، إذ قال: وَمَاذَا تَصْنَعُ لاسْمِكَ الْعَظِيمِ؟وكان يشوع يلمّح بقوة إلى أن هزيمة إسرائيل ستسيء إلى سمعة يهوه، لأن شعوب كنعان سترى في يهوه إلهًا ضعيفًا يسمح لأعداء شعبه أن يهزموه. </w:t>
      </w:r>
    </w:p>
    <w:p>
      <w:pPr>
        <w:bidi/>
      </w:pPr>
      <w:r>
        <w:rPr>
          <w:rtl/>
          <w:cs/>
          <w:lang w:val="ar_AE" w:bidi="ar_AE"/>
        </w:rPr>
      </w:r>
      <w:r>
        <w:rPr>
          <w:rtl/>
          <w:cs/>
          <w:lang w:val="ar_AE" w:bidi="ar_AE"/>
        </w:rPr>
        <w:t>وفي المقطع التالي، سنسمع جواب يهوه على صلاة يشوع، حين يكشف له عن عصيان عخان السري.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7: 1 - 9 من الترجمة الأكثر فهمًا بالنسبة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يأخذ عخان أشياءً من أريحا سرًّا قبل أن يُدمِّر جيش إسرائيل كلَّ ما في المدينة.</w:t>
      </w:r>
    </w:p>
    <w:p>
      <w:pPr>
        <w:bidi/>
      </w:pPr>
      <w:r>
        <w:rPr>
          <w:rtl/>
          <w:cs/>
          <w:lang w:val="ar_AE" w:bidi="ar_AE"/>
        </w:rPr>
      </w:r>
      <w:r>
        <w:rPr>
          <w:b/>
          <w:rtl/>
          <w:cs/>
          <w:lang w:val="ar_AE" w:bidi="ar_AE"/>
        </w:rPr>
        <w:t>وفي المشهد الثاني:</w:t>
      </w:r>
      <w:r>
        <w:rPr>
          <w:rtl/>
          <w:cs/>
          <w:lang w:val="ar_AE" w:bidi="ar_AE"/>
        </w:rPr>
        <w:t xml:space="preserve"> يرسل يشوع جاسوسين إلى عاي. يذهب الجاسوسان إلى المدينة الصغيرة، ثم يرجعان ليقدّما تقريرهما إلى يشوع. ويقول الجاسوسان ليشوع إنه لا يحتاج إلا إلى أن يرسل ألفين إلى ثلاثة آلاف جندي لهزيمة عاي. فيستمع يشوع إلى مشورتهما، ويرسل ثلاثة آلاف جندي ليهاجموا عاي.</w:t>
      </w:r>
    </w:p>
    <w:p>
      <w:pPr>
        <w:bidi/>
      </w:pPr>
      <w:r>
        <w:rPr>
          <w:rtl/>
          <w:cs/>
          <w:lang w:val="ar_AE" w:bidi="ar_AE"/>
        </w:rPr>
      </w:r>
      <w:r>
        <w:rPr>
          <w:b/>
          <w:rtl/>
          <w:cs/>
          <w:lang w:val="ar_AE" w:bidi="ar_AE"/>
        </w:rPr>
        <w:t>وفي المشهد الثالث:</w:t>
      </w:r>
      <w:r>
        <w:rPr>
          <w:rtl/>
          <w:cs/>
          <w:lang w:val="ar_AE" w:bidi="ar_AE"/>
        </w:rPr>
        <w:t xml:space="preserve"> يهاجم الجنود الإسرائيليون الثلاثة آلاف عاي، لكن أهل عاي يهزمون بني إسرائيل. ويقتل الجنود الذين يحمون عاي ستةً وثلاثين رجلًا من بني إسرائيل، ثم يطارد الجنود بني إسرائيل بعيدًا عن المدينة، نازلين بهم من التل حتى يصلوا إلى مقلع الحجارة.</w:t>
      </w:r>
    </w:p>
    <w:p>
      <w:pPr>
        <w:bidi/>
      </w:pPr>
      <w:r>
        <w:rPr>
          <w:rtl/>
          <w:cs/>
          <w:lang w:val="ar_AE" w:bidi="ar_AE"/>
        </w:rPr>
      </w:r>
      <w:r>
        <w:rPr>
          <w:b/>
          <w:rtl/>
          <w:cs/>
          <w:lang w:val="ar_AE" w:bidi="ar_AE"/>
        </w:rPr>
        <w:t>وفي المشهد الرابع:</w:t>
      </w:r>
      <w:r>
        <w:rPr>
          <w:rtl/>
          <w:cs/>
          <w:lang w:val="ar_AE" w:bidi="ar_AE"/>
        </w:rPr>
        <w:t xml:space="preserve"> يرجع الجنود الإسرائيليون الذين نجوا إلى المُعسكر، ويخبرون يشوع بما حدث في عاي. فيمزّق يشوع وشيوخ إسرائيل ثيابهم، ويطرحون أنفسهم على الأرض أمام التابوت، ويضعون التراب على رؤوسهم. في المساء، يصلّي يشوع إلى يهوه وفي المساء يصلّي يشوع إلى يهوه، ويسأله لماذا سمح لأعدائهم أن يهزموهم.</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عَخَان</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جنود عاي</w:t>
      </w:r>
    </w:p>
    <w:p>
      <w:pPr>
        <w:pStyle w:val="ListBullet"/>
        <w:bidi/>
        <w:spacing w:line="240" w:lineRule="auto"/>
        <w:ind w:left="720"/>
      </w:pPr>
      <w:r>
        <w:rPr>
          <w:rtl/>
          <w:cs/>
          <w:lang w:val="ar_AE" w:bidi="ar_AE"/>
        </w:rPr>
      </w:r>
      <w:r>
        <w:rPr>
          <w:rtl/>
          <w:cs/>
          <w:lang w:val="ar_AE" w:bidi="ar_AE"/>
        </w:rPr>
        <w:t>جاسوسا بني إسرائيل</w:t>
      </w:r>
    </w:p>
    <w:p>
      <w:pPr>
        <w:pStyle w:val="ListBullet"/>
        <w:bidi/>
        <w:spacing w:line="240" w:lineRule="auto"/>
        <w:ind w:left="720"/>
      </w:pPr>
      <w:r>
        <w:rPr>
          <w:rtl/>
          <w:cs/>
          <w:lang w:val="ar_AE" w:bidi="ar_AE"/>
        </w:rPr>
      </w:r>
      <w:r>
        <w:rPr>
          <w:rtl/>
          <w:cs/>
          <w:lang w:val="ar_AE" w:bidi="ar_AE"/>
        </w:rPr>
        <w:t>شيوخ بني إسرائيل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نتذكّر أن يهوه كان قد أمر بني إسرائيل أن يدمّروا كل ما في أريحا، بوصف ذلك طريقة لتخصيص المدينة ليهوه. وهذا يعني أن عخان أخذ أشياء من أريحا سرًّا قبل أن يُتمّ جيش إسرائيل تدمير المدينة تدميرًا كاملًا. وهكذا خان عخان الأمانة مع يهوه، أو لم يحفظ وعده له.</w:t>
      </w:r>
    </w:p>
    <w:p>
      <w:pPr>
        <w:bidi/>
      </w:pPr>
      <w:r>
        <w:rPr>
          <w:rtl/>
          <w:cs/>
          <w:lang w:val="ar_AE" w:bidi="ar_AE"/>
        </w:rPr>
      </w:r>
      <w:r>
        <w:rPr>
          <w:rtl/>
          <w:cs/>
          <w:lang w:val="ar_AE" w:bidi="ar_AE"/>
        </w:rPr>
        <w:t>ومع أن رجلًا واحدًا فقط هو الذي عصى يهوه، فإن غضب يهوه اشتعل على جميع بني إسرائيل. وهذه صياغة خاصة تعني أن يهوه كان غاضبًا جدًا على بني إسرائيل كلهم.</w:t>
      </w:r>
    </w:p>
    <w:p>
      <w:pPr>
        <w:bidi/>
      </w:pPr>
      <w:r>
        <w:rPr>
          <w:rtl/>
          <w:cs/>
          <w:lang w:val="ar_AE" w:bidi="ar_AE"/>
        </w:rPr>
      </w:r>
      <w:r>
        <w:rPr>
          <w:rtl/>
          <w:cs/>
          <w:lang w:val="ar_AE" w:bidi="ar_AE"/>
        </w:rPr>
        <w:t>توقّفوا هنا وناقشوا مع مجموعتكم: تحدّثوا عن مرة غضب فيها شخص تعرفونه غضبًا شديدًا من شخص آخر لأنه كان غير أمين أو لأنه نقض وعدًا. وانتبهوا إلى الطريقة التي تصفون بها هذا الغضب الشديد. ما الكلمات أو العبارات التي ستستخدمونها لتعبّروا عن أن يهوه كان غاضبًا جدًا على بني إسرائيل؟ أوقِفوا الاستماع إلى هذا التسجيل الصوتي هنا.</w:t>
      </w:r>
    </w:p>
    <w:p>
      <w:pPr>
        <w:bidi/>
      </w:pPr>
      <w:r>
        <w:rPr>
          <w:rtl/>
          <w:cs/>
          <w:lang w:val="ar_AE" w:bidi="ar_AE"/>
        </w:rPr>
      </w:r>
      <w:r>
        <w:rPr>
          <w:rtl/>
          <w:cs/>
          <w:lang w:val="ar_AE" w:bidi="ar_AE"/>
        </w:rPr>
        <w:t>والآن تركّز القصة على ما كان يفعله يشوع. فبما أن يشوع لم يكن يعرف ما فعله عخان، أرسل رجالًا لكي «يصعدوا» ويتجسّسوا الأرض القريبة من مدينة عاي. وكان يشوع يتوقّع أن يواصل بنو إسرائيل امتلاك المدن في كنعان.</w:t>
      </w:r>
    </w:p>
    <w:p>
      <w:pPr>
        <w:bidi/>
      </w:pPr>
      <w:r>
        <w:rPr>
          <w:rtl/>
          <w:cs/>
          <w:lang w:val="ar_AE" w:bidi="ar_AE"/>
        </w:rPr>
      </w:r>
      <w:r>
        <w:rPr>
          <w:rtl/>
          <w:cs/>
          <w:lang w:val="ar_AE" w:bidi="ar_AE"/>
        </w:rPr>
        <w:t>ومن المهم أن نتذكّر أن يشوع كان في مُعسكر بني إسرائيل في الجلجال، بالقرب من مدينة أريحا المُدمَّرة. ولأن عاي كانت قائمة على سلسلة جبلية، كان على الجاسوسين أن يسيرا صعودًا حتى يصلا إلى المدينة.</w:t>
      </w:r>
    </w:p>
    <w:p>
      <w:pPr>
        <w:bidi/>
      </w:pPr>
      <w:r>
        <w:rPr>
          <w:rtl/>
          <w:cs/>
          <w:lang w:val="ar_AE" w:bidi="ar_AE"/>
        </w:rPr>
      </w:r>
      <w:r>
        <w:rPr>
          <w:rtl/>
          <w:cs/>
          <w:lang w:val="ar_AE" w:bidi="ar_AE"/>
        </w:rPr>
        <w:t>فذهب الجاسوسان إلى عاي، ثم رجعا ليقدّما تقريرهما إلى يشوع. وقالا له إنه لا يحتاج إلا إلى أن يرسل ألفين إلى ثلاثة آلاف جندي لهزيمة المدينة، لأنها مدينة صغيرة.</w:t>
      </w:r>
    </w:p>
    <w:p>
      <w:pPr>
        <w:bidi/>
      </w:pPr>
      <w:r>
        <w:rPr>
          <w:rtl/>
          <w:cs/>
          <w:lang w:val="ar_AE" w:bidi="ar_AE"/>
        </w:rPr>
      </w:r>
      <w:r>
        <w:rPr>
          <w:rtl/>
          <w:cs/>
          <w:lang w:val="ar_AE" w:bidi="ar_AE"/>
        </w:rPr>
        <w:t>فأرسل يشوع ثلاثة آلاف جندي يصعدون التل ليهاجموا عاي، بينما بقي بقية الجيش في مُعسكر بني إسرائيل. وكما كانت أريحا، كانت عاي أيضًا مُحاطة بسور.</w:t>
      </w:r>
    </w:p>
    <w:p>
      <w:pPr>
        <w:bidi/>
      </w:pPr>
      <w:r>
        <w:rPr>
          <w:rtl/>
          <w:cs/>
          <w:lang w:val="ar_AE" w:bidi="ar_AE"/>
        </w:rPr>
      </w:r>
      <w:r>
        <w:rPr>
          <w:rtl/>
          <w:cs/>
          <w:lang w:val="ar_AE" w:bidi="ar_AE"/>
        </w:rPr>
        <w:t>ويخبرنا الراوي أن عاي هزمت بني إسرائيل وقتلت ستةً وثلاثين جنديًّا. ثم يعود الراوي ليذكر لنا مزيدًا من التفاصيل عما حدث. فقد تقاتل الجيشان أمام أبواب المدينة، ثم استدار بنو إسرائيل وهربوا. فطاردهم جنود عاي نازلين بهم من التل حتى الشباريم، أي مقلع الحجارة. وفي الطريق قتل جنود عاي ستةً وثلاثين رجلًا من بني إسرائيل.</w:t>
      </w:r>
    </w:p>
    <w:p>
      <w:pPr>
        <w:bidi/>
      </w:pPr>
      <w:r>
        <w:rPr>
          <w:rtl/>
          <w:cs/>
          <w:lang w:val="ar_AE" w:bidi="ar_AE"/>
        </w:rPr>
      </w:r>
      <w:r>
        <w:rPr>
          <w:rtl/>
          <w:cs/>
          <w:lang w:val="ar_AE" w:bidi="ar_AE"/>
        </w:rPr>
        <w:t>وذابت قلوب بني إسرائيل وصارت كالماء. وأنتم تتذكّرون أن قلوب أهل أريحا كانت قد ذَابَت. وهذه أيضًا صياغة خاصة تعني أن بني إسرائيل صاروا خائفين جدًا.</w:t>
      </w:r>
    </w:p>
    <w:p>
      <w:pPr>
        <w:bidi/>
      </w:pPr>
      <w:r>
        <w:rPr>
          <w:rtl/>
          <w:cs/>
          <w:lang w:val="ar_AE" w:bidi="ar_AE"/>
        </w:rPr>
      </w:r>
      <w:r>
        <w:rPr>
          <w:rtl/>
          <w:cs/>
          <w:lang w:val="ar_AE" w:bidi="ar_AE"/>
        </w:rPr>
        <w:t>وعندما سمع يشوع وقادة إسرائيل هذا الخبر، مزّقوا ثيابهم، وطرحوا أنفسهم على الأرض أمام التابوت، ووضعوا التراب على رؤوسهم ليُظهروا حزنهم. وعلى الأرجح كانوا قد مزّقوا ثيابهم الخارجية والداخلية عند صدورهم علامةً على الألم الذي في قلوبهم. ولم يكن يشوع يتوقّع أبدًا أن يحدث هذا.</w:t>
      </w:r>
    </w:p>
    <w:p>
      <w:pPr>
        <w:bidi/>
      </w:pPr>
      <w:r>
        <w:rPr>
          <w:rtl/>
          <w:cs/>
          <w:lang w:val="ar_AE" w:bidi="ar_AE"/>
        </w:rPr>
      </w:r>
      <w:r>
        <w:rPr>
          <w:rtl/>
          <w:cs/>
          <w:lang w:val="ar_AE" w:bidi="ar_AE"/>
        </w:rPr>
        <w:t>ومن المهم أن نتذكّر أن تابوت يهوه كان يرمز إلى حضوره. وإحدى الطرق لإظهار هذا في التمثيل هي أن يقف من يؤدّي دور يهوه أمام يشوع والشيوخ بينما هم ساقطون على الأرض.</w:t>
      </w:r>
    </w:p>
    <w:p>
      <w:pPr>
        <w:bidi/>
      </w:pPr>
      <w:r>
        <w:rPr>
          <w:rtl/>
          <w:cs/>
          <w:lang w:val="ar_AE" w:bidi="ar_AE"/>
        </w:rPr>
      </w:r>
      <w:r>
        <w:rPr>
          <w:rtl/>
          <w:cs/>
          <w:lang w:val="ar_AE" w:bidi="ar_AE"/>
        </w:rPr>
        <w:t>ثم يصلّي يشوع إلى يهوه. فيستخدم كلمة مثل: «آه» أو «هذا أمر فظيع»، ليُظهر حزنه وألمه. ويدعو يشوع يهوه «السيد» أو «الرب» ليُظهر الاحترام. ثم يطرح عدة أسئلة لا ينتظر من يهوه أن يجيب عنها. بل يستخدم هذه الأسئلة ليقدّم شكواه إلى يهوه. فهو لا يفهم لماذا سمح يهوه لعاي أن تهزم بني إسرائيل.</w:t>
      </w:r>
    </w:p>
    <w:p>
      <w:pPr>
        <w:bidi/>
      </w:pPr>
      <w:r>
        <w:rPr>
          <w:rtl/>
          <w:cs/>
          <w:lang w:val="ar_AE" w:bidi="ar_AE"/>
        </w:rPr>
      </w:r>
      <w:r>
        <w:rPr>
          <w:rtl/>
          <w:cs/>
          <w:lang w:val="ar_AE" w:bidi="ar_AE"/>
        </w:rPr>
        <w:t>توقّفوا هنا وناقشوا كمجموعة: عندما تكونون في حزن شديد أو ضيق شديد، كيف تُظهرون حزنكم؟ وما أنواع الكلمات التي تستخدمونها لتقولوا إن الموقف فظيع؟ أوقِفوا الاستماع إلى هذا التسجيل الصوتي هنا.</w:t>
      </w:r>
    </w:p>
    <w:p>
      <w:pPr>
        <w:bidi/>
      </w:pPr>
      <w:r>
        <w:rPr>
          <w:rtl/>
          <w:cs/>
          <w:lang w:val="ar_AE" w:bidi="ar_AE"/>
        </w:rPr>
      </w:r>
      <w:r>
        <w:rPr>
          <w:rtl/>
          <w:cs/>
          <w:lang w:val="ar_AE" w:bidi="ar_AE"/>
        </w:rPr>
        <w:t>وعندما يقول يشوع: «تَدْفَعَنَا إِلَى يَدِ الأَمُورِيِّينَ»، فهو يستخدم صياغة خاصة تعني أن يهوه سمح للأموريين أن يتسلّطوا على بني إسرائيل ويهزموهم.</w:t>
      </w:r>
    </w:p>
    <w:p>
      <w:pPr>
        <w:bidi/>
      </w:pPr>
      <w:r>
        <w:rPr>
          <w:rtl/>
          <w:cs/>
          <w:lang w:val="ar_AE" w:bidi="ar_AE"/>
        </w:rPr>
      </w:r>
      <w:r>
        <w:rPr>
          <w:rtl/>
          <w:cs/>
          <w:lang w:val="ar_AE" w:bidi="ar_AE"/>
        </w:rPr>
        <w:t>ويسأل يشوع يهوه لماذا سمح للشعب أصلًا أن يعبر نهر الأردن. ويستخدم هذا السؤال ليُظهر ندمه على أن بني إسرائيل دخلوا أرض كنعان.</w:t>
      </w:r>
    </w:p>
    <w:p>
      <w:pPr>
        <w:bidi/>
      </w:pPr>
      <w:r>
        <w:rPr>
          <w:rtl/>
          <w:cs/>
          <w:lang w:val="ar_AE" w:bidi="ar_AE"/>
        </w:rPr>
      </w:r>
      <w:r>
        <w:rPr>
          <w:rtl/>
          <w:cs/>
          <w:lang w:val="ar_AE" w:bidi="ar_AE"/>
        </w:rPr>
        <w:t>ثم يسأل يشوع: «مَاذَا أَقُولُ...؟» ليشدّد على شكواه. ويقول إن بني إِسْرَائِيلُ حَوَّلَ قَفَاهُ أَمَامَ أَعْدَائِهِ. وهذه صياغة خاصة تعني أنهم هربوا من أمام أعدائهم. كما يخاف يشوع من أن أعداءهم «يَقْرِضُونَ اسْمَنَا مِنَ الأَرْضِ». وهذه أيضًا صياغة خاصة تعني أن الكنعانيين سيقتلون بني إسرائيل، ولن يبقى أحد يذكرهم بعد ذلك.</w:t>
      </w:r>
    </w:p>
    <w:p>
      <w:pPr>
        <w:bidi/>
      </w:pPr>
      <w:r>
        <w:rPr>
          <w:rtl/>
          <w:cs/>
          <w:lang w:val="ar_AE" w:bidi="ar_AE"/>
        </w:rPr>
      </w:r>
      <w:r>
        <w:rPr>
          <w:rtl/>
          <w:cs/>
          <w:lang w:val="ar_AE" w:bidi="ar_AE"/>
        </w:rPr>
        <w:t>توقّفوا هنا وناقشوا كمجموعة: فكّروا في أناس لم يعد أحد يذكرهم اليوم، ربما لأن جماعة أخرى أهلكتهم جميعًا. كيف تتحدثون عن عدم بقاء أحد يتذكّرهم؟ أوقِفوا الاستماع إلى هذا التسجيل الصوتي هنا.</w:t>
      </w:r>
    </w:p>
    <w:p>
      <w:pPr>
        <w:bidi/>
      </w:pPr>
      <w:r>
        <w:rPr>
          <w:rtl/>
          <w:cs/>
          <w:lang w:val="ar_AE" w:bidi="ar_AE"/>
        </w:rPr>
      </w:r>
      <w:r>
        <w:rPr>
          <w:rtl/>
          <w:cs/>
          <w:lang w:val="ar_AE" w:bidi="ar_AE"/>
        </w:rPr>
        <w:t xml:space="preserve">ويستخدم يشوع السؤال: «وَمَاذَا تَصْنَعُ لاسْمِكَ الْعَظِيمِ؟» بوصفه طريقة ليقول ليهوه إن هزيمة بني إسرائيل ستضرّ بسمعته. وكان يشوع يظن أن الناس الساكنين في أرض كنعان سيرون يهوه إلهًا ضعيفًا، لأنه سمح لهم أن يهزموا شعبه. </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7: 1 - 9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عَخَان</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جنود عاي</w:t>
      </w:r>
    </w:p>
    <w:p>
      <w:pPr>
        <w:pStyle w:val="ListBullet"/>
        <w:bidi/>
        <w:spacing w:line="240" w:lineRule="auto"/>
        <w:ind w:left="720"/>
      </w:pPr>
      <w:r>
        <w:rPr>
          <w:rtl/>
          <w:cs/>
          <w:lang w:val="ar_AE" w:bidi="ar_AE"/>
        </w:rPr>
      </w:r>
      <w:r>
        <w:rPr>
          <w:rtl/>
          <w:cs/>
          <w:lang w:val="ar_AE" w:bidi="ar_AE"/>
        </w:rPr>
        <w:t>جاسوسا بني إسرائيل</w:t>
      </w:r>
    </w:p>
    <w:p>
      <w:pPr>
        <w:pStyle w:val="ListBullet"/>
        <w:bidi/>
        <w:spacing w:line="240" w:lineRule="auto"/>
        <w:ind w:left="720"/>
      </w:pPr>
      <w:r>
        <w:rPr>
          <w:rtl/>
          <w:cs/>
          <w:lang w:val="ar_AE" w:bidi="ar_AE"/>
        </w:rPr>
      </w:r>
      <w:r>
        <w:rPr>
          <w:rtl/>
          <w:cs/>
          <w:lang w:val="ar_AE" w:bidi="ar_AE"/>
        </w:rPr>
        <w:t>شيوخ بني إسرائيل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عليكم كمجموعة تمثيل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الشخصان اللذان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عخان وهو يأخذ سرًا أشياء من أريحا قبل أن يدمّر جيش إسرائيل كل ما في المدينة.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عخان: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يشوع وهو يرسل الجاسوسين إلى عاي. يذهب الجاسوسان إلى المدينة الصغيرة، ثم يرجعان ليقدّما تقريرهما إلى يشوع. ويقول الجاسوسان ليشوع إن كل ما يحتاج إليه هو أن يرسل ألفين إلى ثلاثة آلاف جندي لهزيمة عاي.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الجاسوسين: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يشوع وهو يستمع إلى مشورة الجاسوسين، فيرسل يشوع ثلاثة آلاف جندي ليهاجموا عاي. يهجم جنود بني إسرائيل الثلاثة آلاف على عاي، لكن العدو يهزمهم. ويقتل الجنود الذين يدافعون عن عاي ستةً وثلاثين رجلًا من بني إسرائيل، ويطاردون بني إسرائيل بعيدًا عن المدينة، مِنْ أَمَامِ الْبَابِ فِي الْمُنْحَدَرِ.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جنود عاي: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جنود بني إسرائيل الذين نجوا وهم يرجعون إلى المحلّة ويخبرون يشوع بما حدث في عاي.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الجنود المهزومين: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يشوع وشيوخ إسرائيل وهم يمزّقون ثيابهم، ويسقطون على الأرض أمام التابوت، ويضعون التراب على رؤوسهم. في المساء، يصلّي يشوع إلى يهوه ويسأل لماذا سمح يهوه لهم أن ينهزموا.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7: 1 - 9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لقد كان عخان شخصًا غير أمينًا، أو لم يثبت في إيمانه، عندما أخذ بعض الأشياء المخصَّصة من أريحا. وتشير كلمة </w:t>
      </w:r>
      <w:r>
        <w:rPr>
          <w:b/>
          <w:rtl/>
          <w:cs/>
          <w:lang w:val="ar_AE" w:bidi="ar_AE"/>
        </w:rPr>
        <w:t xml:space="preserve">الحرام </w:t>
      </w:r>
      <w:r>
        <w:rPr>
          <w:rtl/>
          <w:cs/>
          <w:lang w:val="ar_AE" w:bidi="ar_AE"/>
        </w:rPr>
        <w:t xml:space="preserve"> (الأشياء المُخصصة) إلى كل ما في أريحا مما أمر يهوه بني إسرائيل أن يحرّموه بوصفه تقدمة ليهوه، فهذه الأشياء كانت تخصّ يهوه. احرصوا على ترجمة كلمة «الحرام» بالطريقة نفسها التي استخدمتموها في المقاطع السابقة.</w:t>
      </w:r>
    </w:p>
    <w:p>
      <w:pPr>
        <w:bidi/>
      </w:pPr>
      <w:r>
        <w:rPr>
          <w:rtl/>
          <w:cs/>
          <w:lang w:val="ar_AE" w:bidi="ar_AE"/>
        </w:rPr>
      </w:r>
      <w:r>
        <w:rPr>
          <w:rtl/>
          <w:cs/>
          <w:lang w:val="ar_AE" w:bidi="ar_AE"/>
        </w:rPr>
        <w:t>إن</w:t>
      </w:r>
      <w:r>
        <w:rPr>
          <w:b/>
          <w:rtl/>
          <w:cs/>
          <w:lang w:val="ar_AE" w:bidi="ar_AE"/>
        </w:rPr>
        <w:t>الإيمان</w:t>
      </w:r>
      <w:r>
        <w:rPr>
          <w:rtl/>
          <w:cs/>
          <w:lang w:val="ar_AE" w:bidi="ar_AE"/>
        </w:rPr>
        <w:t xml:space="preserve"> هو التصديق بأن ما يقوله يهوه عن نفسه هو حق. والشخص </w:t>
      </w:r>
      <w:r>
        <w:rPr>
          <w:b/>
          <w:rtl/>
          <w:cs/>
          <w:lang w:val="ar_AE" w:bidi="ar_AE"/>
        </w:rPr>
        <w:t xml:space="preserve">الأمين </w:t>
      </w:r>
      <w:r>
        <w:rPr>
          <w:rtl/>
          <w:cs/>
          <w:lang w:val="ar_AE" w:bidi="ar_AE"/>
        </w:rPr>
        <w:t>هو الذي يلتزم بأن يفعل ما يأمره به يهوه. ولأن عخان لم يصدّق ما قاله يهوه، ولم يفعل ما أمره به يهوه، فقد كان غير أمين.</w:t>
      </w:r>
    </w:p>
    <w:p>
      <w:pPr>
        <w:bidi/>
      </w:pPr>
      <w:r>
        <w:rPr>
          <w:rtl/>
          <w:cs/>
          <w:lang w:val="ar_AE" w:bidi="ar_AE"/>
        </w:rPr>
      </w:r>
      <w:r>
        <w:rPr>
          <w:rtl/>
          <w:cs/>
          <w:lang w:val="ar_AE" w:bidi="ar_AE"/>
        </w:rPr>
        <w:t xml:space="preserve">توقّفوا هنا وناقشوا كيف ستتحدثون عن كون عخان </w:t>
      </w:r>
      <w:r>
        <w:rPr>
          <w:b/>
          <w:rtl/>
          <w:cs/>
          <w:lang w:val="ar_AE" w:bidi="ar_AE"/>
        </w:rPr>
        <w:t>خائن</w:t>
      </w:r>
      <w:r>
        <w:rPr>
          <w:rtl/>
          <w:cs/>
          <w:lang w:val="ar_AE" w:bidi="ar_AE"/>
        </w:rPr>
        <w:t xml:space="preserve">، أي غير أمين لما قاله الله. ولمزيد من المعلومات عن </w:t>
      </w:r>
      <w:r>
        <w:rPr>
          <w:rtl/>
          <w:cs/>
          <w:lang w:val="ar_AE" w:bidi="ar_AE"/>
        </w:rPr>
        <w:t>الإيمان</w:t>
      </w:r>
      <w:r>
        <w:rPr>
          <w:rtl/>
          <w:cs/>
          <w:lang w:val="ar_AE" w:bidi="ar_AE"/>
        </w:rPr>
        <w:t>، راجعوا قاموس الكلمات الرئيسية. أوقِفوا الاستماع إلى هذا التسجيل الصوتي هنا.</w:t>
      </w:r>
    </w:p>
    <w:p>
      <w:pPr>
        <w:bidi/>
      </w:pPr>
      <w:r>
        <w:rPr>
          <w:rtl/>
          <w:cs/>
          <w:lang w:val="ar_AE" w:bidi="ar_AE"/>
        </w:rPr>
      </w:r>
      <w:r>
        <w:rPr>
          <w:rtl/>
          <w:cs/>
          <w:lang w:val="ar_AE" w:bidi="ar_AE"/>
        </w:rPr>
        <w:t xml:space="preserve">يرسل يشوع رجالًا لكي </w:t>
      </w:r>
      <w:r>
        <w:rPr>
          <w:b/>
          <w:rtl/>
          <w:cs/>
          <w:lang w:val="ar_AE" w:bidi="ar_AE"/>
        </w:rPr>
        <w:t>يتجسّسوا</w:t>
      </w:r>
      <w:r>
        <w:rPr>
          <w:rtl/>
          <w:cs/>
          <w:lang w:val="ar_AE" w:bidi="ar_AE"/>
        </w:rPr>
        <w:t>، أو يجمعوا معلومات، عن مدينة عاي. استخدموا الكلمة نفسها التي استخدمتموها في المقاطع السابقة لكلمة «يتجسّس».</w:t>
      </w:r>
    </w:p>
    <w:p>
      <w:pPr>
        <w:bidi/>
      </w:pPr>
      <w:r>
        <w:rPr>
          <w:rtl/>
          <w:cs/>
          <w:lang w:val="ar_AE" w:bidi="ar_AE"/>
        </w:rPr>
      </w:r>
      <w:r>
        <w:rPr>
          <w:rtl/>
          <w:cs/>
          <w:lang w:val="ar_AE" w:bidi="ar_AE"/>
        </w:rPr>
        <w:t xml:space="preserve">تهجم مجموعة صغيرة من بني </w:t>
      </w:r>
      <w:r>
        <w:rPr>
          <w:b/>
          <w:rtl/>
          <w:cs/>
          <w:lang w:val="ar_AE" w:bidi="ar_AE"/>
        </w:rPr>
        <w:t>إسرائيل</w:t>
      </w:r>
      <w:r>
        <w:rPr>
          <w:rtl/>
          <w:cs/>
          <w:lang w:val="ar_AE" w:bidi="ar_AE"/>
        </w:rPr>
        <w:t xml:space="preserve"> على مدينة عاي، لكن جنود عاي يهزمونهم. يشير تعبير "الشَّعْبِ" إلى بنو إسرائيل، أي جميع نسل </w:t>
      </w:r>
      <w:r>
        <w:rPr>
          <w:rtl/>
          <w:cs/>
          <w:lang w:val="ar_AE" w:bidi="ar_AE"/>
        </w:rPr>
        <w:t>إبراهيم</w:t>
      </w:r>
      <w:r>
        <w:rPr>
          <w:rtl/>
          <w:cs/>
          <w:lang w:val="ar_AE" w:bidi="ar_AE"/>
        </w:rPr>
        <w:t xml:space="preserve">، أو إلى شعب يهوه. استخدموا الكلمة أو العبارة نفسها التي استخدمتموها في المقاطع السابقة للإشارة إلى بني إسرائيل. لمزيد من المعلومات عن </w:t>
      </w:r>
      <w:r>
        <w:rPr>
          <w:rtl/>
          <w:cs/>
          <w:lang w:val="ar_AE" w:bidi="ar_AE"/>
        </w:rPr>
        <w:t>الإسرائيليين</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فَذَابَ قَلْبُ شَّعْبِ بني إسرائيل </w:t>
      </w:r>
      <w:r>
        <w:rPr>
          <w:b/>
          <w:rtl/>
          <w:cs/>
          <w:lang w:val="ar_AE" w:bidi="ar_AE"/>
        </w:rPr>
        <w:t>وَصَارَ مِثْلَ الْمَاءِ</w:t>
      </w:r>
      <w:r>
        <w:rPr>
          <w:rtl/>
          <w:cs/>
          <w:lang w:val="ar_AE" w:bidi="ar_AE"/>
        </w:rPr>
        <w:t>بسبب الخوف. استخدموا الكلمات أو العبارات نفسها التي تعبر عن الخوف «ذَابَ قَلْبُ الشَّعْبِ وَصَارَ مِثْلَ الْمَاءِ» التي استخدمتموها في المقاطع السابقة.</w:t>
      </w:r>
    </w:p>
    <w:p>
      <w:pPr>
        <w:bidi/>
      </w:pPr>
      <w:r>
        <w:rPr>
          <w:rtl/>
          <w:cs/>
          <w:lang w:val="ar_AE" w:bidi="ar_AE"/>
        </w:rPr>
      </w:r>
      <w:r>
        <w:rPr>
          <w:rtl/>
          <w:cs/>
          <w:lang w:val="ar_AE" w:bidi="ar_AE"/>
        </w:rPr>
        <w:t xml:space="preserve">عندما يسمع يشوع عن الهزيمة، يمزّق ثيابه ويسقط على الأرض أمام تابوت </w:t>
      </w:r>
      <w:r>
        <w:rPr>
          <w:b/>
          <w:rtl/>
          <w:cs/>
          <w:lang w:val="ar_AE" w:bidi="ar_AE"/>
        </w:rPr>
        <w:t>يهوه</w:t>
      </w:r>
      <w:r>
        <w:rPr>
          <w:rtl/>
          <w:cs/>
          <w:lang w:val="ar_AE" w:bidi="ar_AE"/>
        </w:rPr>
        <w:t xml:space="preserve">، أو </w:t>
      </w:r>
      <w:r>
        <w:rPr>
          <w:b/>
          <w:rtl/>
          <w:cs/>
          <w:lang w:val="ar_AE" w:bidi="ar_AE"/>
        </w:rPr>
        <w:t>تابوت العهد</w:t>
      </w:r>
      <w:r>
        <w:rPr>
          <w:rtl/>
          <w:cs/>
          <w:lang w:val="ar_AE" w:bidi="ar_AE"/>
        </w:rPr>
        <w:t xml:space="preserve">. ويهوه هو الاسم الشخصي لله، وسيُستخدم عبر هذا المقطع. وتابوت العهد هو الصندوق الذي كان بنو إسرائيل يحفظون فيه لوحي الحجر اللذين كتب عليهما يهوه شرائعه، كما كان التابوت يرمز إلى حضور يهوه. استخدموا الكلمة أو العبارة نفسها التي استخدمتموها في المقاطع السابقة للإشارة إلى يهوه وتابوت الرب. ولمزيد من المعلومات عن </w:t>
      </w:r>
      <w:r>
        <w:rPr>
          <w:rtl/>
          <w:cs/>
          <w:lang w:val="ar_AE" w:bidi="ar_AE"/>
        </w:rPr>
        <w:t>يهوه</w:t>
      </w:r>
      <w:r>
        <w:rPr>
          <w:rtl/>
          <w:cs/>
          <w:lang w:val="ar_AE" w:bidi="ar_AE"/>
        </w:rPr>
        <w:t xml:space="preserve"> أو </w:t>
      </w:r>
      <w:r>
        <w:rPr>
          <w:b/>
          <w:rtl/>
          <w:cs/>
          <w:lang w:val="ar_AE" w:bidi="ar_AE"/>
        </w:rPr>
        <w:t>تابوت العهد</w:t>
      </w:r>
      <w:r>
        <w:rPr>
          <w:rtl/>
          <w:cs/>
          <w:lang w:val="ar_AE" w:bidi="ar_AE"/>
        </w:rPr>
        <w:t>، ارجعوا إلى «قاموس الكلمات الرئيسية».</w:t>
      </w:r>
    </w:p>
    <w:p>
      <w:pPr>
        <w:bidi/>
      </w:pPr>
      <w:r>
        <w:rPr>
          <w:rtl/>
          <w:cs/>
          <w:lang w:val="ar_AE" w:bidi="ar_AE"/>
        </w:rPr>
      </w:r>
      <w:r>
        <w:rPr>
          <w:rtl/>
          <w:cs/>
          <w:lang w:val="ar_AE" w:bidi="ar_AE"/>
        </w:rPr>
        <w:t xml:space="preserve">ينوح </w:t>
      </w:r>
      <w:r>
        <w:rPr>
          <w:b/>
          <w:rtl/>
          <w:cs/>
          <w:lang w:val="ar_AE" w:bidi="ar_AE"/>
        </w:rPr>
        <w:t>شيوخ إسرائيل</w:t>
      </w:r>
      <w:r>
        <w:rPr>
          <w:rtl/>
          <w:cs/>
          <w:lang w:val="ar_AE" w:bidi="ar_AE"/>
        </w:rPr>
        <w:t xml:space="preserve"> أيضًا مع يشوع بسبب هزيمة جيشهم. والشيخ هو شخص له سلطان في الجماعة، وكان الشيوخ غالبًا رجالًا أكبر سنًا، وكانوا في العادة رؤساء عائلات أو مجموعات من العائلات.</w:t>
      </w:r>
    </w:p>
    <w:p>
      <w:pPr>
        <w:bidi/>
      </w:pPr>
      <w:r>
        <w:rPr>
          <w:rtl/>
          <w:cs/>
          <w:lang w:val="ar_AE" w:bidi="ar_AE"/>
        </w:rPr>
      </w:r>
      <w:r>
        <w:rPr>
          <w:rtl/>
          <w:cs/>
          <w:lang w:val="ar_AE" w:bidi="ar_AE"/>
        </w:rPr>
        <w:t xml:space="preserve">توقّفوا هنا وناقشوا معًا في المجموعة: ما الكلمة أو العبارة التي سوف تستخدمونها للتعبير عن </w:t>
      </w:r>
      <w:r>
        <w:rPr>
          <w:b/>
          <w:rtl/>
          <w:cs/>
          <w:lang w:val="ar_AE" w:bidi="ar_AE"/>
        </w:rPr>
        <w:t>الشيوخ</w:t>
      </w:r>
      <w:r>
        <w:rPr>
          <w:rtl/>
          <w:cs/>
          <w:lang w:val="ar_AE" w:bidi="ar_AE"/>
        </w:rPr>
        <w:t xml:space="preserve">؟ انظروا كلمة </w:t>
      </w:r>
      <w:r>
        <w:rPr>
          <w:rtl/>
          <w:cs/>
          <w:lang w:val="ar_AE" w:bidi="ar_AE"/>
        </w:rPr>
        <w:t>شيوخ</w:t>
      </w:r>
      <w:r>
        <w:rPr>
          <w:rtl/>
          <w:cs/>
          <w:lang w:val="ar_AE" w:bidi="ar_AE"/>
        </w:rPr>
        <w:t xml:space="preserve"> في "قاموس الكلمات الرئيسية" لمزيد من المعلومات. إذا كنتم قد ترجمتم هذه الكلمة من قبل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يصلّي يشوع إلى يهوه ويدعوه « يَا سَيِّدُ </w:t>
      </w:r>
      <w:r>
        <w:rPr>
          <w:b/>
          <w:rtl/>
          <w:cs/>
          <w:lang w:val="ar_AE" w:bidi="ar_AE"/>
        </w:rPr>
        <w:t>الرَّبُّ</w:t>
      </w:r>
      <w:r>
        <w:rPr>
          <w:rtl/>
          <w:cs/>
          <w:lang w:val="ar_AE" w:bidi="ar_AE"/>
        </w:rPr>
        <w:t xml:space="preserve">». ولقب «السيد»، أو «الرب»، يدلّ على الاحترام. ويستخدم يشوع هذا اللقب ليُظهر أن ليهوه سلطانًا عليه. استخدموا الكلمة أو العبارة نفسها لكلمة «السيد» أو «الرب»، بمعنى صاحب السلطان، التي استخدمتموها في المقاطع السابقة. ولمزيدٍ من المعلومات عن كلمة </w:t>
      </w:r>
      <w:r>
        <w:rPr>
          <w:rtl/>
          <w:cs/>
          <w:lang w:val="ar_AE" w:bidi="ar_AE"/>
        </w:rPr>
        <w:t>الرب</w:t>
      </w:r>
      <w:r>
        <w:rPr>
          <w:rtl/>
          <w:cs/>
          <w:lang w:val="ar_AE" w:bidi="ar_AE"/>
        </w:rPr>
        <w:t xml:space="preserve">، انظروا قاموس الكلمات الرئيسية. </w:t>
      </w:r>
    </w:p>
    <w:p>
      <w:pPr>
        <w:bidi/>
      </w:pPr>
      <w:r>
        <w:rPr>
          <w:rtl/>
          <w:cs/>
          <w:lang w:val="ar_AE" w:bidi="ar_AE"/>
        </w:rPr>
      </w:r>
      <w:r>
        <w:rPr>
          <w:rtl/>
          <w:cs/>
          <w:lang w:val="ar_AE" w:bidi="ar_AE"/>
        </w:rPr>
        <w:t xml:space="preserve">ويسأل يشوع يهوه لماذا سمح لبني إسرائيل أن يعبروا </w:t>
      </w:r>
      <w:r>
        <w:rPr>
          <w:b/>
          <w:rtl/>
          <w:cs/>
          <w:lang w:val="ar_AE" w:bidi="ar_AE"/>
        </w:rPr>
        <w:t>نهر الأردن</w:t>
      </w:r>
      <w:r>
        <w:rPr>
          <w:rtl/>
          <w:cs/>
          <w:lang w:val="ar_AE" w:bidi="ar_AE"/>
        </w:rPr>
        <w:t xml:space="preserve">. نهر الأردن هو نهر طويل يمر في إسرائيل من الشمال إلى الجنوب. ويُعَدّ نهر الأردن مهمًّا لأن بني إسرائيل كان عليهم أن يعبروا هذا النهر لكي يدخلوا الأرض التي وعد يهوه أن يعطيها لهم. استخدموا الكلمة أو العبارة نفسها التي استخدمتموها في المقاطع السابقة للإشارة إلى نهر الأردن. ولمزيد من المعلومات عن </w:t>
      </w:r>
      <w:r>
        <w:rPr>
          <w:rtl/>
          <w:cs/>
          <w:lang w:val="ar_AE" w:bidi="ar_AE"/>
        </w:rPr>
        <w:t>نهر الأردن</w:t>
      </w:r>
      <w:r>
        <w:rPr>
          <w:rtl/>
          <w:cs/>
          <w:lang w:val="ar_AE" w:bidi="ar_AE"/>
        </w:rPr>
        <w:t>، ارجعوا إلى «قاموس الكلمات الرئيسية».</w:t>
      </w:r>
    </w:p>
    <w:p>
      <w:pPr>
        <w:bidi/>
      </w:pPr>
      <w:r>
        <w:rPr>
          <w:rtl/>
          <w:cs/>
          <w:lang w:val="ar_AE" w:bidi="ar_AE"/>
        </w:rPr>
      </w:r>
      <w:r>
        <w:rPr>
          <w:rtl/>
          <w:cs/>
          <w:lang w:val="ar_AE" w:bidi="ar_AE"/>
        </w:rPr>
        <w:t xml:space="preserve">ويقول يشوع إن </w:t>
      </w:r>
      <w:r>
        <w:rPr>
          <w:b/>
          <w:rtl/>
          <w:cs/>
          <w:lang w:val="ar_AE" w:bidi="ar_AE"/>
        </w:rPr>
        <w:t>الكنعانيين</w:t>
      </w:r>
      <w:r>
        <w:rPr>
          <w:rtl/>
          <w:cs/>
          <w:lang w:val="ar_AE" w:bidi="ar_AE"/>
        </w:rPr>
        <w:t xml:space="preserve"> سيسمعون بهزيمة بني إسرائيل فيدمّرونهم. ويشير الكنعانيون إلى الناس الذين كانوا يعيشون في أرض </w:t>
      </w:r>
      <w:r>
        <w:rPr>
          <w:b/>
          <w:rtl/>
          <w:cs/>
          <w:lang w:val="ar_AE" w:bidi="ar_AE"/>
        </w:rPr>
        <w:t>كنعان</w:t>
      </w:r>
      <w:r>
        <w:rPr>
          <w:rtl/>
          <w:cs/>
          <w:lang w:val="ar_AE" w:bidi="ar_AE"/>
        </w:rPr>
        <w:t>، أي الأرض التي وعد يهوه أن يعطيها لنسل إبراهيم. استخدموا الكلمة أو العبارة نفسها للكنعانيين التي استخدمتموها في المقاطع السابقة. وللمزيد من المعلومات عن</w:t>
      </w:r>
      <w:r>
        <w:rPr>
          <w:rtl/>
          <w:cs/>
          <w:lang w:val="ar_AE" w:bidi="ar_AE"/>
        </w:rPr>
        <w:t xml:space="preserve"> كنعان</w:t>
      </w:r>
      <w:r>
        <w:rPr>
          <w:rtl/>
          <w:cs/>
          <w:lang w:val="ar_AE" w:bidi="ar_AE"/>
        </w:rPr>
        <w:t>”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7:10–26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7: 10- 26 واحتفظوا به في قلوبكم.</w:t>
      </w:r>
    </w:p>
    <w:p>
      <w:pPr>
        <w:bidi/>
      </w:pPr>
      <w:r>
        <w:rPr>
          <w:rtl/>
          <w:cs/>
          <w:lang w:val="ar_AE" w:bidi="ar_AE"/>
        </w:rPr>
      </w:r>
      <w:r>
        <w:rPr>
          <w:rtl/>
          <w:cs/>
          <w:lang w:val="ar_AE" w:bidi="ar_AE"/>
        </w:rPr>
        <w:t>استمعوا إلى نسخة صوتية من يشوع 7: 10 - 26 ثلاث مرات، من ثلاث ترجمات مختلفة، إن أمكن. 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7: 10–26 من الترجمة الأكثر فهمًا بالنسبة لكم.</w:t>
      </w:r>
    </w:p>
    <w:p>
      <w:pPr>
        <w:bidi/>
      </w:pPr>
      <w:r>
        <w:rPr>
          <w:rtl/>
          <w:cs/>
          <w:lang w:val="ar_AE" w:bidi="ar_AE"/>
        </w:rPr>
      </w:r>
      <w:r>
        <w:rPr>
          <w:rtl/>
          <w:cs/>
          <w:lang w:val="ar_AE" w:bidi="ar_AE"/>
        </w:rPr>
        <w:t>في المقطع السابق، كان رجل من بني إسرائيل يُدعى عخان قد سرق سرًّا بعض الأشياء المخصَّصة ليهوه من أريحا. ولم يكن يشوع يعلم بهذا، لذلك أرسل جزءًا من جيشه ليهاجم مدينة كنعانية قريبة، لكن جنود العدو هزموا بني إسرائيل. ثم صلّى يشوع إلى يهوه وسأله لماذا سمح للعدو أن يهزم شعبه. والآن يجيب يهوه يشوع، ويكشف له من المسؤول عن خسارة بني إسرائيل للمعركة.</w:t>
      </w:r>
    </w:p>
    <w:p>
      <w:pPr>
        <w:bidi/>
      </w:pPr>
      <w:r>
        <w:rPr>
          <w:rtl/>
          <w:cs/>
          <w:lang w:val="ar_AE" w:bidi="ar_AE"/>
        </w:rPr>
      </w:r>
      <w:r>
        <w:rPr>
          <w:rtl/>
          <w:cs/>
          <w:lang w:val="ar_AE" w:bidi="ar_AE"/>
        </w:rPr>
        <w:t>وكما تتذكّرون، ففي المقطع السابق كان يشوع وشيوخ إسرائيل ينوحون وهم ساقطون على الأرض أمام التابوت. وبعد أن اشتكى يشوع إلى يهوه، جاءه الآن جواب يهوه. فقال يهوه ليشوع أن يقوم، ووبّخه بسؤاله لماذا هو ساقط على الأرض. وقال له إن إسرائيل قد أخطأ، أو عصى يهوه، وإن إسرائيل قد نقض عهد يهوه. وكان من ضمن عهد يهوه مع بني إسرائيل، أو اتفاقهم معه، أن عليهم أن يدمّروا كل ما في المدن الكنعانية التي يهزمونها. وكان تدمير تلك الأشياء وسيلة لتقديمها وتخصيصها ليهوه. ثم قال يهوه إن إسرائيل قد سرق بعض الأشياء المخصَّصة للهلاك من أريحا، ثم كذب بشأنها، وأخفى تلك الأشياء بين ممتلكاته. ومع أن عخان وحده هو الذي عصى، فإن يهوه يقول إن إسرائيل كله مسؤول عن فعل عخان. ولم يكن يشوع قد عرف بعد ما فعله عخان، لكن بني إسرائيل لن يقدروا على هزيمة أعداءهم بسببه. بل إنهم يُدِيرُونَ قَفَاهُمْ أَمَامَ أَعْدَائِهِمْ، أي سيهربون منهم منهزمين. وقال يهوه إنه إذا لم يُزِل بنو إسرائيل الأشياء المخصَّصة للهلاك، فلن يكون معهم بعد الآن، بل سيُهلكهم هو نفسه.</w:t>
      </w:r>
    </w:p>
    <w:p>
      <w:pPr>
        <w:bidi/>
      </w:pPr>
      <w:r>
        <w:rPr>
          <w:rtl/>
          <w:cs/>
          <w:lang w:val="ar_AE" w:bidi="ar_AE"/>
        </w:rPr>
      </w:r>
      <w:r>
        <w:rPr>
          <w:rtl/>
          <w:cs/>
          <w:lang w:val="ar_AE" w:bidi="ar_AE"/>
        </w:rPr>
        <w:t>ثم أمر يهوه يشوع أن يقول لبني إسرائيل إن عليهم أن يقدّسوا أنفسهم، أو أن يجعلوا أنفسهم مقدّسين، لكي يمثلوا أمام يهوه في اليوم التالي. وهذا يعني أن الشعب سيقوم بطقسٍ يهيّئهم لذلك. وفي هذا الطقس، سيعترفون بخطاياهم، ويزيل يهوه ذنبهم لكي يصيروا مقدّسين، أو قادرين على المثول أمامه في اليوم التالي.</w:t>
      </w:r>
    </w:p>
    <w:p>
      <w:pPr>
        <w:bidi/>
      </w:pPr>
      <w:r>
        <w:rPr>
          <w:rtl/>
          <w:cs/>
          <w:lang w:val="ar_AE" w:bidi="ar_AE"/>
        </w:rPr>
      </w:r>
      <w:r>
        <w:rPr>
          <w:rtl/>
          <w:cs/>
          <w:lang w:val="ar_AE" w:bidi="ar_AE"/>
        </w:rPr>
        <w:t>توقّفوا هنا وناقشوا هذا السؤال كمجموعة: ما نوع الأفعال المخزية التي يفعلها شخص واحد والتي تؤثر في المجتمع كله؟ وما العواقب التي تقع على الفرد وعلى الجماعة عندما يفعل شخص مثل هذه الأمور؟ أوقِفوا الاستماع إلى هذا التسجيل الصوتي هنا.</w:t>
      </w:r>
    </w:p>
    <w:p>
      <w:pPr>
        <w:bidi/>
      </w:pPr>
      <w:r>
        <w:rPr>
          <w:rtl/>
          <w:cs/>
          <w:lang w:val="ar_AE" w:bidi="ar_AE"/>
        </w:rPr>
      </w:r>
      <w:r>
        <w:rPr>
          <w:rtl/>
          <w:cs/>
          <w:lang w:val="ar_AE" w:bidi="ar_AE"/>
        </w:rPr>
        <w:t>ويقول يهوه ليشوع إن على الشعب أن يمثُل أمامه. ومع أن الراوي لا يذكر ذلك صراحةً، إلا أن المقصود هو أن الشعب سيقف أمام المسكن، أو الخيمة التي كان بنو إسرائيل يحفظون فيها تابوت العهد.</w:t>
      </w:r>
    </w:p>
    <w:p>
      <w:pPr>
        <w:bidi/>
      </w:pPr>
      <w:r>
        <w:rPr>
          <w:rtl/>
          <w:cs/>
          <w:lang w:val="ar_AE" w:bidi="ar_AE"/>
        </w:rPr>
      </w:r>
      <w:r>
        <w:rPr>
          <w:rtl/>
          <w:cs/>
          <w:lang w:val="ar_AE" w:bidi="ar_AE"/>
        </w:rPr>
        <w:t>توقّفوا هنا وانظروا كمجموعة إلى صورة للمسكن ولتابوت العهد. أوقِفوا الاستماع إلى هذا التسجيل الصوتي هنا.</w:t>
      </w:r>
    </w:p>
    <w:p>
      <w:pPr>
        <w:bidi/>
      </w:pPr>
      <w:r>
        <w:rPr>
          <w:rtl/>
          <w:cs/>
          <w:lang w:val="ar_AE" w:bidi="ar_AE"/>
        </w:rPr>
      </w:r>
      <w:r>
        <w:rPr>
          <w:rtl/>
          <w:cs/>
          <w:lang w:val="ar_AE" w:bidi="ar_AE"/>
        </w:rPr>
        <w:t>أولًا، يقف الشعب أمام يهوه في مجموعات بحسب أسباط إسرائيل الاثني عشر. وعندما يختار يهوه سبطًا، تقف كل عشيرة من ذلك السبط أمامه. وعندما يختار عشيرة، تقف كل أسرة، أو بيت، من تلك العشيرة أمامه. وعندما يختار بيتًا، يقف كل رجل من تلك الأسرة أمامه. وفي النهاية يختار يهوه الرجل المسؤول عن أخذ الأشياء المخصَّصة للهلاك. وهكذا يبقى الرجل المذنب واقفًا وحده أمام إسرائيل كلها وأمام حضور يهوه.</w:t>
      </w:r>
    </w:p>
    <w:p>
      <w:pPr>
        <w:bidi/>
      </w:pPr>
      <w:r>
        <w:rPr>
          <w:rtl/>
          <w:cs/>
          <w:lang w:val="ar_AE" w:bidi="ar_AE"/>
        </w:rPr>
      </w:r>
      <w:r>
        <w:rPr>
          <w:rtl/>
          <w:cs/>
          <w:lang w:val="ar_AE" w:bidi="ar_AE"/>
        </w:rPr>
        <w:t>ثم يقول يهوه ليشوع أن يقتل الرجل المذنب ويحرقه مع عائلته وكل ما يملكه. ولأن ذلك الرجل لم يُتلِف الأشياء المخصَّصة للتحريم كما طلب يهوه، صار الآن على بني إسرائيل أن يُهلكوا الرجل نفسه. وكان عليهم أن يفعلوا ذلك لأنه نقض العهد عمدًا، وجلب على إسرائيل خزيًا عظيمًا إذ لم يحفظ وعده ليهوه.</w:t>
      </w:r>
    </w:p>
    <w:p>
      <w:pPr>
        <w:bidi/>
      </w:pPr>
      <w:r>
        <w:rPr>
          <w:rtl/>
          <w:cs/>
          <w:lang w:val="ar_AE" w:bidi="ar_AE"/>
        </w:rPr>
      </w:r>
      <w:r>
        <w:rPr>
          <w:rtl/>
          <w:cs/>
          <w:lang w:val="ar_AE" w:bidi="ar_AE"/>
        </w:rPr>
        <w:t>فيطيع يشوع كل ما قاله يهوه. وفي الصباح الباكر من اليوم التالي، تأتي الأسباط الاثنا عشر وتمثل أمام يهوه عند المسكن. ومع أننا لا نعرف على وجه الدقة كيف اختار يهوه، فإن كثيرًا من العلماء يظنون أن بني إسرائيل ألقوا قرعةً، أو رموا حجارة صغيرة، وأن طريقة سقوط الحجارة على الأرض كانت تُظهر اختيار يهوه. فاختار يهوه أولًا سبط يهوذا، ثم اختار عشيرة الزارحيين، وبعد ذلك اختار بيت زَبْدِي. ولما تقدّم جميع رجال بيت زَبْدِي، اختار يهوه عخان. وكان عخان ابن كرمي، ابن زَبْدِي، ابن زارح، من سبط يهوذا.</w:t>
      </w:r>
    </w:p>
    <w:p>
      <w:pPr>
        <w:bidi/>
      </w:pPr>
      <w:r>
        <w:rPr>
          <w:rtl/>
          <w:cs/>
          <w:lang w:val="ar_AE" w:bidi="ar_AE"/>
        </w:rPr>
      </w:r>
      <w:r>
        <w:rPr>
          <w:rtl/>
          <w:cs/>
          <w:lang w:val="ar_AE" w:bidi="ar_AE"/>
        </w:rPr>
        <w:t>ثم يدعو يشوع عخان بقوله: «يَا ابْنِي». وكانت هذه طريقة مهذّبة يتحدّث بها شخص ذو مكانة أعلى مع من هو أدنى منه مكانة. ويقول يشوع لعخان أن يُعطي مجدًا، أو كرامة، ليهوه بأن يقول الحق. ويطلب منه أن يعترف بما فعل، ويحذّره من أن يُخفي الأمر.</w:t>
      </w:r>
    </w:p>
    <w:p>
      <w:pPr>
        <w:bidi/>
      </w:pPr>
      <w:r>
        <w:rPr>
          <w:rtl/>
          <w:cs/>
          <w:lang w:val="ar_AE" w:bidi="ar_AE"/>
        </w:rPr>
      </w:r>
      <w:r>
        <w:rPr>
          <w:rtl/>
          <w:cs/>
          <w:lang w:val="ar_AE" w:bidi="ar_AE"/>
        </w:rPr>
        <w:t>توقّفوا هنا وناقشوا هذا السؤال كمجموعة: في ثقافتكم، كيف يعترف الناس علنًا بأنهم مذنبون بجريمة؟ وماذا يحدث عندما يتهم شخصٌ شخصًا آخر بجريمة في المكان الذي تعيشون فيه؟ أوقِفوا الاستماع إلى هذا التسجيل الصوتي هنا.</w:t>
      </w:r>
    </w:p>
    <w:p>
      <w:pPr>
        <w:bidi/>
      </w:pPr>
      <w:r>
        <w:rPr>
          <w:rtl/>
          <w:cs/>
          <w:lang w:val="ar_AE" w:bidi="ar_AE"/>
        </w:rPr>
      </w:r>
      <w:r>
        <w:rPr>
          <w:rtl/>
          <w:cs/>
          <w:lang w:val="ar_AE" w:bidi="ar_AE"/>
        </w:rPr>
        <w:t>فيعترف عخان بأنه أخطأ إلى يهوه. ويقرّ بأنه عندما رأى بعض الغنيمة، أي الأشياء الجميلة التي وجدها بنو إسرائيل في أريحا، احتفظ ببعضها لنفسه. وقد سرق رداءً جميلاً من بابل، ومئتي شاقل من الفضة، ولسانًا من الذهب. وهذا يعني أن وزن الفضة كان يزيد قليلًا على كيلوجرامين، وأن قطعة الذهب كانت تزن نحو نصف كيلوجرام.</w:t>
      </w:r>
    </w:p>
    <w:p>
      <w:pPr>
        <w:bidi/>
      </w:pPr>
      <w:r>
        <w:rPr>
          <w:rtl/>
          <w:cs/>
          <w:lang w:val="ar_AE" w:bidi="ar_AE"/>
        </w:rPr>
      </w:r>
      <w:r>
        <w:rPr>
          <w:rtl/>
          <w:cs/>
          <w:lang w:val="ar_AE" w:bidi="ar_AE"/>
        </w:rPr>
        <w:t>توقّفوا هنا وانظروا كمجموعة إلى صورة لرداء بابلي، وفضة، وذهب. أوقِفوا الاستماع إلى هذا التسجيل الصوتي هنا.</w:t>
      </w:r>
    </w:p>
    <w:p>
      <w:pPr>
        <w:bidi/>
      </w:pPr>
      <w:r>
        <w:rPr>
          <w:rtl/>
          <w:cs/>
          <w:lang w:val="ar_AE" w:bidi="ar_AE"/>
        </w:rPr>
      </w:r>
      <w:r>
        <w:rPr>
          <w:rtl/>
          <w:cs/>
          <w:lang w:val="ar_AE" w:bidi="ar_AE"/>
        </w:rPr>
        <w:t>ويقول عخان إنه اشتهى تلك الأشياء، أي إنه أرادها جدًا لنفسه. وهو يقرّ بأن ذلك كان بمثابة سرقة، لأن الأشياء المخصَّصة للهلاك كانت في الحقيقة ملكًا ليهوه. ثم يعترف بأنه دفن الأشياء المسروقة تحت خيمته، وكانت الفضة والذهب مدفونين تحت الرداء. فيرسل يشوع رسلًا ليفتّشوا تحت الخيمة. فيركض الرسل إلى خيمة عخان، ويجدون الأشياء مدفونة هناك. ثم يأتون بها ويضعونها أمام يشوع وأمام المسكن.</w:t>
      </w:r>
    </w:p>
    <w:p>
      <w:pPr>
        <w:bidi/>
      </w:pPr>
      <w:r>
        <w:rPr>
          <w:rtl/>
          <w:cs/>
          <w:lang w:val="ar_AE" w:bidi="ar_AE"/>
        </w:rPr>
      </w:r>
      <w:r>
        <w:rPr>
          <w:rtl/>
          <w:cs/>
          <w:lang w:val="ar_AE" w:bidi="ar_AE"/>
        </w:rPr>
        <w:t xml:space="preserve">بعد ذلك يأخذ يشوع وبنو إسرائيل عخان، والأشياء المسروقة، وعائلته، وبهائمه، وكل ما يملكه، إلى وادي عخور، أي وادي المشقة. وعندما يصلون إلى هناك، يسأل يشوع عخان سؤالًا لا يتوقّع أن يجيب عنه. فيقول له: « كَيْفَ كَدَّرْتَنَا؟» وكان يقول هذا ليوبّخه على عصيانه ليهوه، ولأنه تسبّب في هزيمة بني إسرائيل أمام أعدائهم. وبحسب العهد الذي صنعه يهوه مع شعبه، فإن عقوبة الخطية، أو العصيان، هي الموت. ثم يرجم بنو إسرائيل جميعًا عخان بالحجارة حتى مات. ويفعلون الشيء نفسه بعائلته، ثم يحرقون أجسادهم مع كل ما كان يملكه عخان. وبعد ذلك يكوّمون حجارة فوق أجسادهم حتى لا يعود بنو إسرائيل يرونها. ويقول الراوي إن الحجارة كانت لا تزال هناك وقت كتابة سفر يشوع. </w:t>
      </w:r>
    </w:p>
    <w:p>
      <w:pPr>
        <w:bidi/>
      </w:pPr>
      <w:r>
        <w:rPr>
          <w:rtl/>
          <w:cs/>
          <w:lang w:val="ar_AE" w:bidi="ar_AE"/>
        </w:rPr>
      </w:r>
      <w:r>
        <w:rPr>
          <w:rtl/>
          <w:cs/>
          <w:lang w:val="ar_AE" w:bidi="ar_AE"/>
        </w:rPr>
        <w:t>توقّفوا هنا وناقشوا هذا السؤال كمجموعة: في ثقافتكم، ما أشدّ أنواع العقوبة على الجريمة؟ ومن الذي ينفّذ العقوبة؟ أوقِفوا الاستماع إلى هذا التسجيل الصوتي هنا.</w:t>
      </w:r>
    </w:p>
    <w:p>
      <w:pPr>
        <w:bidi/>
      </w:pPr>
      <w:r>
        <w:rPr>
          <w:rtl/>
          <w:cs/>
          <w:lang w:val="ar_AE" w:bidi="ar_AE"/>
        </w:rPr>
      </w:r>
      <w:r>
        <w:rPr>
          <w:rtl/>
          <w:cs/>
          <w:lang w:val="ar_AE" w:bidi="ar_AE"/>
        </w:rPr>
        <w:t>ولأن بني إسرائيل أطاعوا يهوه وأزالوا الأشياء المخصَّصة للهلاك، انصرف عنهم غضب يهوه المتّقد. وهذه صياغة خاصة تعني أن يهوه لم يعد غاضبًا على بني إسرائيل. وهذا يعني أن بني إسرائيل صار بإمكانهم مرةً أخرى أن ينتصروا على أعدائهم، لأن يهوه صار معهم من جديد. ويخبرنا الراوي أن بني إسرائيل ظلّوا يطلقون على الوادي الذي مات فيه عخان اسم «وادي عخور»، أي «وادي المشقة».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7: 10–26 من الترجمة الأكثر فهمًا بالنسبة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يكون يشوع مطروحًا ساقطًا على الأرض أمام التابوت. فيقول يهوه ليشوع أن يقوم. ويخبره أن إسرائيل هو المسؤول عن الهزيمة، لأن شخصًا ما قد نقض العهد وسرق الأشياء المخصَّصة للتحريم من أريحا، ثم كذب بشأنها وأخفاها بين ممتلكاته. ويقول يهوه إنه لن يكون مع إسرائيل، وإن بني إسرائيل لا يستطيعون أن ينتصروا على أعدائهم حتى يزيلوا الحرام من وسطهم.</w:t>
      </w:r>
    </w:p>
    <w:p>
      <w:pPr>
        <w:bidi/>
      </w:pPr>
      <w:r>
        <w:rPr>
          <w:rtl/>
          <w:cs/>
          <w:lang w:val="ar_AE" w:bidi="ar_AE"/>
        </w:rPr>
      </w:r>
      <w:r>
        <w:rPr>
          <w:b/>
          <w:rtl/>
          <w:cs/>
          <w:lang w:val="ar_AE" w:bidi="ar_AE"/>
        </w:rPr>
        <w:t>في المشهد الثاني:</w:t>
      </w:r>
      <w:r>
        <w:rPr>
          <w:rtl/>
          <w:cs/>
          <w:lang w:val="ar_AE" w:bidi="ar_AE"/>
        </w:rPr>
        <w:t xml:space="preserve"> يقول يهوه ليشوع أن يذهب ويقدّس الشعب. ويعطيه تعليمات عن الكيفية التي يجب أن يمثُل بها بنو إسرائيل أمامه في اليوم التالي. كما يقول له إن بني إسرائيل سيضطرّون في اليوم التالي إلى قتل وإحراق الشخص الذي أخذ الأشياء المُحرّمة، لأنه نقض العهد.</w:t>
      </w:r>
    </w:p>
    <w:p>
      <w:pPr>
        <w:bidi/>
      </w:pPr>
      <w:r>
        <w:rPr>
          <w:rtl/>
          <w:cs/>
          <w:lang w:val="ar_AE" w:bidi="ar_AE"/>
        </w:rPr>
      </w:r>
      <w:r>
        <w:rPr>
          <w:b/>
          <w:rtl/>
          <w:cs/>
          <w:lang w:val="ar_AE" w:bidi="ar_AE"/>
        </w:rPr>
        <w:t>في المشهد الثالث:</w:t>
      </w:r>
      <w:r>
        <w:rPr>
          <w:rtl/>
          <w:cs/>
          <w:lang w:val="ar_AE" w:bidi="ar_AE"/>
        </w:rPr>
        <w:t xml:space="preserve"> بعد أن طهّروا أنفسهم لكي يقفوا أمام يهوه، يقف يشوع وبنو إسرائيل في اليوم التالي أمام المسكن. ويختار يهوه عخان على أنه الشخص الذي نقض العهد.</w:t>
      </w:r>
    </w:p>
    <w:p>
      <w:pPr>
        <w:bidi/>
      </w:pPr>
      <w:r>
        <w:rPr>
          <w:rtl/>
          <w:cs/>
          <w:lang w:val="ar_AE" w:bidi="ar_AE"/>
        </w:rPr>
      </w:r>
      <w:r>
        <w:rPr>
          <w:b/>
          <w:rtl/>
          <w:cs/>
          <w:lang w:val="ar_AE" w:bidi="ar_AE"/>
        </w:rPr>
        <w:t>في المشهد الرابع:</w:t>
      </w:r>
      <w:r>
        <w:rPr>
          <w:rtl/>
          <w:cs/>
          <w:lang w:val="ar_AE" w:bidi="ar_AE"/>
        </w:rPr>
        <w:t xml:space="preserve"> يقول يشوع لعخان أن يكرم يهوه بأن يقول الحق. فيعترف عخان بأنه سرق رداءً وفضةً وذهبًا من أريحا، وأخفاها تحت خيمته. فيرسل يشوع رجالًا ليبحثوا عن الأشياء تحت خيمة عخان، ثم يأتي الرجال بهذه الأشياء إلى المسكن.</w:t>
      </w:r>
    </w:p>
    <w:p>
      <w:pPr>
        <w:bidi/>
      </w:pPr>
      <w:r>
        <w:rPr>
          <w:rtl/>
          <w:cs/>
          <w:lang w:val="ar_AE" w:bidi="ar_AE"/>
        </w:rPr>
      </w:r>
      <w:r>
        <w:rPr>
          <w:b/>
          <w:rtl/>
          <w:cs/>
          <w:lang w:val="ar_AE" w:bidi="ar_AE"/>
        </w:rPr>
        <w:t>في المشهد الخامس:</w:t>
      </w:r>
      <w:r>
        <w:rPr>
          <w:rtl/>
          <w:cs/>
          <w:lang w:val="ar_AE" w:bidi="ar_AE"/>
        </w:rPr>
        <w:t xml:space="preserve"> يأخذ يشوع وبنو إسرائيل عخان، والأشياء المخصَّصة للتحريم، وعائلة عخان، وكل ما كان يملكه، إلى وادي عخور. ويقول يشوع إن يهوه سيعاقب عخان الآن، فيرجم بنو إسرائيل عخان بالحجارة، ثم يرجمون عائلته أيضًا، حتى يموتوا. ثم يحرق بنو إسرائيل أجسادهم وكل ممتلكات عخان. وعندئذٍ لم يعد يهوه غاضبًا على بني إسرائيل.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سِبط يهوذا</w:t>
      </w:r>
    </w:p>
    <w:p>
      <w:pPr>
        <w:pStyle w:val="ListBullet"/>
        <w:bidi/>
        <w:spacing w:line="240" w:lineRule="auto"/>
        <w:ind w:left="720"/>
      </w:pPr>
      <w:r>
        <w:rPr>
          <w:rtl/>
          <w:cs/>
          <w:lang w:val="ar_AE" w:bidi="ar_AE"/>
        </w:rPr>
      </w:r>
      <w:r>
        <w:rPr>
          <w:rtl/>
          <w:cs/>
          <w:lang w:val="ar_AE" w:bidi="ar_AE"/>
        </w:rPr>
        <w:t>عَشِيرَة الزَّارَحِيِّين</w:t>
      </w:r>
    </w:p>
    <w:p>
      <w:pPr>
        <w:pStyle w:val="ListBullet"/>
        <w:bidi/>
        <w:spacing w:line="240" w:lineRule="auto"/>
        <w:ind w:left="720"/>
      </w:pPr>
      <w:r>
        <w:rPr>
          <w:rtl/>
          <w:cs/>
          <w:lang w:val="ar_AE" w:bidi="ar_AE"/>
        </w:rPr>
      </w:r>
      <w:r>
        <w:rPr>
          <w:rtl/>
          <w:cs/>
          <w:lang w:val="ar_AE" w:bidi="ar_AE"/>
        </w:rPr>
        <w:t>عائلة زَبْدِي</w:t>
      </w:r>
    </w:p>
    <w:p>
      <w:pPr>
        <w:pStyle w:val="ListBullet"/>
        <w:bidi/>
        <w:spacing w:line="240" w:lineRule="auto"/>
        <w:ind w:left="720"/>
      </w:pPr>
      <w:r>
        <w:rPr>
          <w:rtl/>
          <w:cs/>
          <w:lang w:val="ar_AE" w:bidi="ar_AE"/>
        </w:rPr>
      </w:r>
      <w:r>
        <w:rPr>
          <w:rtl/>
          <w:cs/>
          <w:lang w:val="ar_AE" w:bidi="ar_AE"/>
        </w:rPr>
        <w:t>عخان</w:t>
      </w:r>
    </w:p>
    <w:p>
      <w:pPr>
        <w:pStyle w:val="ListBullet"/>
        <w:bidi/>
        <w:spacing w:line="240" w:lineRule="auto"/>
        <w:ind w:left="720"/>
      </w:pPr>
      <w:r>
        <w:rPr>
          <w:rtl/>
          <w:cs/>
          <w:lang w:val="ar_AE" w:bidi="ar_AE"/>
        </w:rPr>
      </w:r>
      <w:r>
        <w:rPr>
          <w:rtl/>
          <w:cs/>
          <w:lang w:val="ar_AE" w:bidi="ar_AE"/>
        </w:rPr>
        <w:t>عائلة عخان</w:t>
      </w:r>
    </w:p>
    <w:p>
      <w:pPr>
        <w:pStyle w:val="ListBullet"/>
        <w:bidi/>
        <w:spacing w:line="240" w:lineRule="auto"/>
        <w:ind w:left="720"/>
      </w:pPr>
      <w:r>
        <w:rPr>
          <w:rtl/>
          <w:cs/>
          <w:lang w:val="ar_AE" w:bidi="ar_AE"/>
        </w:rPr>
      </w:r>
      <w:r>
        <w:rPr>
          <w:rtl/>
          <w:cs/>
          <w:lang w:val="ar_AE" w:bidi="ar_AE"/>
        </w:rPr>
        <w:t>والرسل، رجال يشوع</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نتذكّر أن يهوه، في المقطع السابق، أمر بني إسرائيل أن يدمّروا كل ما في أريحا. وكان هذا نوعًا من التقدمة ليهوه. كما قال يهوه إن أيّ شخص يعصي أمره ويأخذ شيئًا من المدينة، فإن ذلك سيجلب الهلاك على إسرائيل كلها.</w:t>
      </w:r>
    </w:p>
    <w:p>
      <w:pPr>
        <w:bidi/>
      </w:pPr>
      <w:r>
        <w:rPr>
          <w:rtl/>
          <w:cs/>
          <w:lang w:val="ar_AE" w:bidi="ar_AE"/>
        </w:rPr>
      </w:r>
      <w:r>
        <w:rPr>
          <w:rtl/>
          <w:cs/>
          <w:lang w:val="ar_AE" w:bidi="ar_AE"/>
        </w:rPr>
        <w:t>ومن المهم أيضًا أن نتذكّر أن يشوع كان ساقطًا على الأرض ليُعبّر عن حزنه ويُظهره وهو يصلّي إلى يهوه. فعندما قال له يهوه: «قُمْ!»، وسأله: « لِمَاذَا أَنْتَ سَاقِطٌ عَلَى وَجْهِكَ؟» كان هذا أسلوبًا لتوبيخ يشوع.</w:t>
      </w:r>
    </w:p>
    <w:p>
      <w:pPr>
        <w:bidi/>
      </w:pPr>
      <w:r>
        <w:rPr>
          <w:rtl/>
          <w:cs/>
          <w:lang w:val="ar_AE" w:bidi="ar_AE"/>
        </w:rPr>
      </w:r>
      <w:r>
        <w:rPr>
          <w:rtl/>
          <w:cs/>
          <w:lang w:val="ar_AE" w:bidi="ar_AE"/>
        </w:rPr>
        <w:t>وقال يهوه إن إسرائيل قد أخطأ، ونقض عهد يهوه، وسرق أشياء مُحرّمة، وكذب، وأخفى تلك الأشياء بين ممتلكاته. لكن يهوه كان في الحقيقة يصف أفعال رجل واحد فقط، وهو عخان. ومع ذلك، فقد حمَّل يهوه إسرائيل كلها مسؤولية ما فعله عخان.</w:t>
      </w:r>
    </w:p>
    <w:p>
      <w:pPr>
        <w:bidi/>
      </w:pPr>
      <w:r>
        <w:rPr>
          <w:rtl/>
          <w:cs/>
          <w:lang w:val="ar_AE" w:bidi="ar_AE"/>
        </w:rPr>
      </w:r>
      <w:r>
        <w:rPr>
          <w:rtl/>
          <w:cs/>
          <w:lang w:val="ar_AE" w:bidi="ar_AE"/>
        </w:rPr>
        <w:t>وعندما يقول يهوه إن بني إسرائيل «فَلَمْ يَتَمَكَّنْ بَنُو إِسْرَائِيلَ لِلثُّبُوتِ أَمَامَ أَعْدَائِهِمْ»، وإنهم «يُدِيرُونَ قَفَاهُمْ أَمَامَ أَعْدَائِهِمْ»، فإنه يستخدم تعبيرًا خاصًا. وهذا التعبير يعني أن بني إسرائيل لا يستطيعون الانتصار على أعدائهم من دون يهوه. كما قال يهوه إنه لن يكون مع بني إسرائيل حتى ينزعوا الأشياء المسروقة.</w:t>
      </w:r>
    </w:p>
    <w:p>
      <w:pPr>
        <w:bidi/>
      </w:pPr>
      <w:r>
        <w:rPr>
          <w:rtl/>
          <w:cs/>
          <w:lang w:val="ar_AE" w:bidi="ar_AE"/>
        </w:rPr>
      </w:r>
      <w:r>
        <w:rPr>
          <w:rtl/>
          <w:cs/>
          <w:lang w:val="ar_AE" w:bidi="ar_AE"/>
        </w:rPr>
        <w:t>ثم قال يهوه ليشوع أن يقدّس الشعب، أي أن يجعلهم طاهرين طهارةً طقسية، ومستعدين لعبادة يهوه. وأخبره بالضبط بما يجب أن يقوله لبني إسرائيل.</w:t>
      </w:r>
    </w:p>
    <w:p>
      <w:pPr>
        <w:bidi/>
      </w:pPr>
      <w:r>
        <w:rPr>
          <w:rtl/>
          <w:cs/>
          <w:lang w:val="ar_AE" w:bidi="ar_AE"/>
        </w:rPr>
      </w:r>
      <w:r>
        <w:rPr>
          <w:rtl/>
          <w:cs/>
          <w:lang w:val="ar_AE" w:bidi="ar_AE"/>
        </w:rPr>
        <w:t>وبعد ذلك أعطى يهوه يشوع تعليمات محدّدة عن الكيفية التي يجب أن يمثُل بها بنو إسرائيل أمامه. فأولًا، كان عليهم أن ينقسموا إلى أسباطهم الاثني عشر. وليس واضحًا تمامًا كيف كان يهوه سيُظهر اختياره لهم، لكن عندما يختار يهوه سبطًا، تقف كل عشائر ذلك السبط أمامه. وعندما يختار عشيرة، تقف كل بيوت تلك العشيرة أمامه. وعندما يختار بيتًا، يقف كل رجل من ذلك البيت أمامه. وفي النهاية يختار يهوه الرجل المسؤول عن سرقة الأشياء المخصَّصة للهلاك. وعندئذٍ يبقى الرجل المذنب واقفًا وحده أمام إسرائيل كلها وفي حضور يهوه. ويشدّد يهوه على أن هذا الرجل قد ارتكب أمرًا فظيعًا جدًا. فهو قد نقض العهد، أو الاتفاق الخاص، الذي بين إسرائيل ويهوه.</w:t>
      </w:r>
    </w:p>
    <w:p>
      <w:pPr>
        <w:bidi/>
      </w:pPr>
      <w:r>
        <w:rPr>
          <w:rtl/>
          <w:cs/>
          <w:lang w:val="ar_AE" w:bidi="ar_AE"/>
        </w:rPr>
      </w:r>
      <w:r>
        <w:rPr>
          <w:rtl/>
          <w:cs/>
          <w:lang w:val="ar_AE" w:bidi="ar_AE"/>
        </w:rPr>
        <w:t>توقّفوا هنا وناقشوا كمجموعة: صِفوا فعلًا رهيبًا فعله شخص في جماعتكم في الماضي. كيف تصفون هذا الفعل؟ أوقِفوا الاستماع إلى هذا التسجيل الصوتي هنا.</w:t>
      </w:r>
    </w:p>
    <w:p>
      <w:pPr>
        <w:bidi/>
      </w:pPr>
      <w:r>
        <w:rPr>
          <w:rtl/>
          <w:cs/>
          <w:lang w:val="ar_AE" w:bidi="ar_AE"/>
        </w:rPr>
      </w:r>
      <w:r>
        <w:rPr>
          <w:rtl/>
          <w:cs/>
          <w:lang w:val="ar_AE" w:bidi="ar_AE"/>
        </w:rPr>
        <w:t>ومع أن الراوي لا يذكر ذلك صراحةً، فإن بني إسرائيل أطاعوا يهوه وطهّروا أنفسهم طوال بقية ذلك اليوم. وعلى الأرجح قاموا ببعض الطقوس ليعترفوا بخطاياهم ويجعلوا أنفسهم طاهرين طهارةً طقسية، وهم يستعدّون للقاء يهوه.</w:t>
      </w:r>
    </w:p>
    <w:p>
      <w:pPr>
        <w:bidi/>
      </w:pPr>
      <w:r>
        <w:rPr>
          <w:rtl/>
          <w:cs/>
          <w:lang w:val="ar_AE" w:bidi="ar_AE"/>
        </w:rPr>
      </w:r>
      <w:r>
        <w:rPr>
          <w:rtl/>
          <w:cs/>
          <w:lang w:val="ar_AE" w:bidi="ar_AE"/>
        </w:rPr>
        <w:t>وفي الصباح الباكر من اليوم التالي، مَثُلَ يشوع وبنو إسرائيل أمام يهوه. ومن المهم أن نتذكّر أن بني إسرائيل كانوا واقفين أمام المسكن، الذي يرمز إلى حضور يهوه. ومن المرجّح جدًا أنهم ألقوا قرعةً، أو رموا حجارة صغيرة ليروا ماذا تكون عندما تقع، لكي يعرفوا اختيارات يهوه.</w:t>
      </w:r>
    </w:p>
    <w:p>
      <w:pPr>
        <w:bidi/>
      </w:pPr>
      <w:r>
        <w:rPr>
          <w:rtl/>
          <w:cs/>
          <w:lang w:val="ar_AE" w:bidi="ar_AE"/>
        </w:rPr>
      </w:r>
      <w:r>
        <w:rPr>
          <w:rtl/>
          <w:cs/>
          <w:lang w:val="ar_AE" w:bidi="ar_AE"/>
        </w:rPr>
        <w:t>فمَثُل بنو إسرائيل بحسب أسباطهم، فاختار يهوه يهوذا. ثم انقسم يهوذا إلى عشائر، فاختار يهوه الزارحيين. ثم انقسم الزارحيون إلى أسر، فاختار يهوه بيت زبدي. ثم انقسم بيت زبدي إلى رجال منفردين، فاختار يهوه عخان.</w:t>
      </w:r>
    </w:p>
    <w:p>
      <w:pPr>
        <w:bidi/>
      </w:pPr>
      <w:r>
        <w:rPr>
          <w:rtl/>
          <w:cs/>
          <w:lang w:val="ar_AE" w:bidi="ar_AE"/>
        </w:rPr>
      </w:r>
      <w:r>
        <w:rPr>
          <w:rtl/>
          <w:cs/>
          <w:lang w:val="ar_AE" w:bidi="ar_AE"/>
        </w:rPr>
        <w:t>ومن المهم أن نتذكّر أنه عندما دعا يشوع عخان: «يا ابني»، فإن هذه كانت طريقة مهذبة يتكلم بها شخص ذو مكانة أعلى مع شخص أدنى منه مكانة.</w:t>
      </w:r>
    </w:p>
    <w:p>
      <w:pPr>
        <w:bidi/>
      </w:pPr>
      <w:r>
        <w:rPr>
          <w:rtl/>
          <w:cs/>
          <w:lang w:val="ar_AE" w:bidi="ar_AE"/>
        </w:rPr>
      </w:r>
      <w:r>
        <w:rPr>
          <w:rtl/>
          <w:cs/>
          <w:lang w:val="ar_AE" w:bidi="ar_AE"/>
        </w:rPr>
        <w:t>توقّفوا هنا وناقشوا كمجموعة ما الذي قد تقولونه لشخص أدنى منكم مكانة عندما تبدأون الحديث معه. أوقِفوا الاستماع إلى هذا التسجيل الصوتي هنا.</w:t>
      </w:r>
    </w:p>
    <w:p>
      <w:pPr>
        <w:bidi/>
      </w:pPr>
      <w:r>
        <w:rPr>
          <w:rtl/>
          <w:cs/>
          <w:lang w:val="ar_AE" w:bidi="ar_AE"/>
        </w:rPr>
      </w:r>
      <w:r>
        <w:rPr>
          <w:rtl/>
          <w:cs/>
          <w:lang w:val="ar_AE" w:bidi="ar_AE"/>
        </w:rPr>
        <w:t>ثم قال يشوع لعخان أن يقول الحق لكي يكرم يهوه ويمجّده. فاعترف عخان بما فعله. وقال إنه سرق رداءً وفضةً وذهبًا من أريحا، وأخفى هذه الأشياء تحت خيمته. ومن المهم أن نتذكّر أن عخان كان يشترك في تلك الخيمة مع عائلته، ولذلك من المحتمل أن عائلته كانت تعرف ما فعله.</w:t>
      </w:r>
    </w:p>
    <w:p>
      <w:pPr>
        <w:bidi/>
      </w:pPr>
      <w:r>
        <w:rPr>
          <w:rtl/>
          <w:cs/>
          <w:lang w:val="ar_AE" w:bidi="ar_AE"/>
        </w:rPr>
      </w:r>
      <w:r>
        <w:rPr>
          <w:rtl/>
          <w:cs/>
          <w:lang w:val="ar_AE" w:bidi="ar_AE"/>
        </w:rPr>
        <w:t>فأرسل يشوع رسلًا ليفتّشوا تحت خيمة عخان. فوجد الرسل الأشياء، ثم أتوا بها إلى يشوع. وبسط الرسل الأشياء أمام المسكن.</w:t>
      </w:r>
    </w:p>
    <w:p>
      <w:pPr>
        <w:bidi/>
      </w:pPr>
      <w:r>
        <w:rPr>
          <w:rtl/>
          <w:cs/>
          <w:lang w:val="ar_AE" w:bidi="ar_AE"/>
        </w:rPr>
      </w:r>
      <w:r>
        <w:rPr>
          <w:rtl/>
          <w:cs/>
          <w:lang w:val="ar_AE" w:bidi="ar_AE"/>
        </w:rPr>
        <w:t>ثم أخذ يشوع وبنو إسرائيل عخان، وعائلته، والأشياء التي سرقها، وبهائمه، وكل ممتلكاته، وذهبوا بهم إلى وادي عخور. ومن المهم أن نلاحظ أن الراوي يخبرنا أيضًا أن أبناء عخان وبناته قد ماتوا. ويقول الراوي ذلك ليؤكد أن نسل عخان، أو ذريته، قد انتهى. كما يُظهر هذا أنه كما أن عائلة عخان وعدت معًا أن تطيع يهوه، فقد نقضت ذلك الوعد معًا أيضًا. ولهذا السبب عاقب يهوه العائلة كلها.</w:t>
      </w:r>
    </w:p>
    <w:p>
      <w:pPr>
        <w:bidi/>
      </w:pPr>
      <w:r>
        <w:rPr>
          <w:rtl/>
          <w:cs/>
          <w:lang w:val="ar_AE" w:bidi="ar_AE"/>
        </w:rPr>
      </w:r>
      <w:r>
        <w:rPr>
          <w:rtl/>
          <w:cs/>
          <w:lang w:val="ar_AE" w:bidi="ar_AE"/>
        </w:rPr>
        <w:t>ثم سأل يشوع عخان: «كَيْفَ كَدَّرْتَنَا؟» وقال له ذلك ليوبّخه على سرقة الأشياء المُحرّمة، ولأنه تَسبّب في هزيمة إسرائيل أمام عاي. وقد جلب يهوه المتاعب على عخان بأن عاقبه. وقد كانت عقوبة عخان هي الموت.</w:t>
      </w:r>
    </w:p>
    <w:p>
      <w:pPr>
        <w:bidi/>
      </w:pPr>
      <w:r>
        <w:rPr>
          <w:rtl/>
          <w:cs/>
          <w:lang w:val="ar_AE" w:bidi="ar_AE"/>
        </w:rPr>
      </w:r>
      <w:r>
        <w:rPr>
          <w:rtl/>
          <w:cs/>
          <w:lang w:val="ar_AE" w:bidi="ar_AE"/>
        </w:rPr>
        <w:t>فقتل بنو إسرائيل عخان وعائلته برجمهم بالحجارة حتى ماتوا. ثم أحرقوا الأجساد، وكل ممتلكات عخان، وبعد ذلك كوّموا الحجارة فوقهم، وسمّوا ذلك المكان وادي عخور، أي وادي المتاعب، أو وادي المشقة. وبعد هذا، انصرف يهوه عن سخطه المتّقد. وهذا تعبير خاص يعني أن يهوه كفَّ عن سخطه على بني إسرائيل.</w:t>
      </w:r>
    </w:p>
    <w:p>
      <w:pPr>
        <w:bidi/>
      </w:pPr>
      <w:r>
        <w:rPr>
          <w:rtl/>
          <w:cs/>
          <w:lang w:val="ar_AE" w:bidi="ar_AE"/>
        </w:rPr>
      </w:r>
      <w:r>
        <w:rPr>
          <w:rtl/>
          <w:cs/>
          <w:lang w:val="ar_AE" w:bidi="ar_AE"/>
        </w:rPr>
        <w:t>توقّفوا هنا وناقشوا كمجموعة: فكّروا في وقت توقّفتم فيه أنتم، أو توقّف فيه شخص تعرفونه، عن غضبه الشديد. كيف عبّرتم عن أنكم كففتم عن الغضب؟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7: 10–26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سِبط يهوذا.</w:t>
      </w:r>
    </w:p>
    <w:p>
      <w:pPr>
        <w:pStyle w:val="ListBullet"/>
        <w:bidi/>
        <w:spacing w:line="240" w:lineRule="auto"/>
        <w:ind w:left="720"/>
      </w:pPr>
      <w:r>
        <w:rPr>
          <w:rtl/>
          <w:cs/>
          <w:lang w:val="ar_AE" w:bidi="ar_AE"/>
        </w:rPr>
      </w:r>
      <w:r>
        <w:rPr>
          <w:rtl/>
          <w:cs/>
          <w:lang w:val="ar_AE" w:bidi="ar_AE"/>
        </w:rPr>
        <w:t>عَشِيرَة الزَّارَحِيِّين</w:t>
      </w:r>
    </w:p>
    <w:p>
      <w:pPr>
        <w:pStyle w:val="ListBullet"/>
        <w:bidi/>
        <w:spacing w:line="240" w:lineRule="auto"/>
        <w:ind w:left="720"/>
      </w:pPr>
      <w:r>
        <w:rPr>
          <w:rtl/>
          <w:cs/>
          <w:lang w:val="ar_AE" w:bidi="ar_AE"/>
        </w:rPr>
      </w:r>
      <w:r>
        <w:rPr>
          <w:rtl/>
          <w:cs/>
          <w:lang w:val="ar_AE" w:bidi="ar_AE"/>
        </w:rPr>
        <w:t>عائلة زَبْدِي</w:t>
      </w:r>
    </w:p>
    <w:p>
      <w:pPr>
        <w:pStyle w:val="ListBullet"/>
        <w:bidi/>
        <w:spacing w:line="240" w:lineRule="auto"/>
        <w:ind w:left="720"/>
      </w:pPr>
      <w:r>
        <w:rPr>
          <w:rtl/>
          <w:cs/>
          <w:lang w:val="ar_AE" w:bidi="ar_AE"/>
        </w:rPr>
      </w:r>
      <w:r>
        <w:rPr>
          <w:rtl/>
          <w:cs/>
          <w:lang w:val="ar_AE" w:bidi="ar_AE"/>
        </w:rPr>
        <w:t>عخان</w:t>
      </w:r>
    </w:p>
    <w:p>
      <w:pPr>
        <w:pStyle w:val="ListBullet"/>
        <w:bidi/>
        <w:spacing w:line="240" w:lineRule="auto"/>
        <w:ind w:left="720"/>
      </w:pPr>
      <w:r>
        <w:rPr>
          <w:rtl/>
          <w:cs/>
          <w:lang w:val="ar_AE" w:bidi="ar_AE"/>
        </w:rPr>
      </w:r>
      <w:r>
        <w:rPr>
          <w:rtl/>
          <w:cs/>
          <w:lang w:val="ar_AE" w:bidi="ar_AE"/>
        </w:rPr>
        <w:t>عائلة عخان</w:t>
      </w:r>
    </w:p>
    <w:p>
      <w:pPr>
        <w:pStyle w:val="ListBullet"/>
        <w:bidi/>
        <w:spacing w:line="240" w:lineRule="auto"/>
        <w:ind w:left="720"/>
      </w:pPr>
      <w:r>
        <w:rPr>
          <w:rtl/>
          <w:cs/>
          <w:lang w:val="ar_AE" w:bidi="ar_AE"/>
        </w:rPr>
      </w:r>
      <w:r>
        <w:rPr>
          <w:rtl/>
          <w:cs/>
          <w:lang w:val="ar_AE" w:bidi="ar_AE"/>
        </w:rPr>
        <w:t>والرسل، رجال يشوع</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يشوع وهو ساقط على الأرض أمام التابوت، فيقول يهوه ليشوع أن يقوم. كما يقول يهوه له إن شعب إسرائيل هو المسؤول عن هذه الهزيمة، لأن أحدًا قد نقض العهد. لقد سرق أحدهم الأشياء المُحرّمة من أريحا، وكذب بشأن ذلك، وأخفى تلك الأشياء بين مقتنياته. كما يقول يهوه إنه لن يكون مع إسرائيل، وإن إسرائيل لا يستطيع أن ينتصر على أعدائه حتى ينزعوا الأشياء المُحرّمة من وسطه.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وهو يقول ليشوع أن يذهب ويقدّس الشعب. ويأمر يهوه يشوع أن يقول للشعب: "تَقَدَّسُوا لِلْغَدِ. فِي وَسَطِكَ حَرَامٌ يَا إِسْرَائِيلُ، فَلَا تَتَمَكَّنُ لِلثُّبُوتِ أَمَامَ أَعْدَائِكَ." ويعطي يهوه تعليمات ليشوع عن الكيفية التي يجب أن يَمثُل بها بنو إسرائيل أمامه في اليوم التالي. كما يقول يهوه ليشوع إنه في اليوم التالي يجب على بني إسرائيل أن يقتلوا ويحرقوا مَن أخذ الأشياء المُحرّمة، لأن ذلك الشخص قد نقض العهد.</w:t>
      </w:r>
    </w:p>
    <w:p>
      <w:pPr>
        <w:bidi/>
      </w:pPr>
      <w:r>
        <w:rPr>
          <w:rtl/>
          <w:cs/>
          <w:lang w:val="ar_AE" w:bidi="ar_AE"/>
        </w:rPr>
      </w:r>
      <w:r>
        <w:rPr>
          <w:rtl/>
          <w:cs/>
          <w:lang w:val="ar_AE" w:bidi="ar_AE"/>
        </w:rPr>
        <w:t>مثّلوا يشوع وهو يُخبر بني إسرائيل بتعليمات يهوه، ومثّلوا بني إسرائيل وهم يطهّرون أنفسهم. وفي اليوم التالي يقف يشوع وبنو إسرائيل أمام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بني إسرائيل: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بني إسرائيل وهم ينقسمون إلى أسباطهم الاثني عشر. ومثّلوا يهوه وهو يختار سبط يهوذا. فيتقدّم سبط يهوذا ثم ينقسم إلى عشائر. ثم يختار يهوه عشيرة الزارحيين، فتتقدّم وتنقسم إلى بيوت. ثم يختار يهوه بيت زبدي، فيتقدّم. ثم يتقدّم رجال زبدي، فيختار يهوه عخان. ومثّلوا يشوع وهو يقول لعخان أن يُكرم الرب بأن يقول الحق.</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عخان: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عخان وهو يعترف بأنه سرق رداءً وفضةً وذهبًا من أريحا، وأخفى هذه الأشياء تحت خيمته. فيرسل يشوع رجالًا ليبحثوا عن الأشياء تحت خيمة عخان، ويجد الرجال الأشياء المدفونة ويأتون بها إلى يشوع عند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يشوع وبني إسرائيل وهم يأخذون عخان، والأشياء المُحرّمة، وعائلة عخان، وكل ما كان يملكه، إلى وادي عخور. ويسأل يشوع لماذا جلب عخان المتاعب على إسرائيل كلها. ثم يقول يشوع إن يهوه سيعاقب عخان الآن، فيرجم بنو إسرائيل عخان أولًا بالحجارة، ثم عائلته. ثم يحرق بنو إسرائيل أجسادهم وكل ممتلكات عخان. وعندئذٍ لم يعد يهوه غاضبًا على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بني إسرائيل: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يهوه: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بني إسرائيل وهم يتذكّرون ما حدث لعخان في الوادي، ويُسمّونه وادي الاضطراب.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7: 10–26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يقول</w:t>
      </w:r>
      <w:r>
        <w:rPr>
          <w:b/>
          <w:rtl/>
          <w:cs/>
          <w:lang w:val="ar_AE" w:bidi="ar_AE"/>
        </w:rPr>
        <w:t>يهوه</w:t>
      </w:r>
      <w:r>
        <w:rPr>
          <w:rtl/>
          <w:cs/>
          <w:lang w:val="ar_AE" w:bidi="ar_AE"/>
        </w:rPr>
        <w:t xml:space="preserve"> ليشوع أن يقوم. وتذكّروا أن يهوه هو الاسم الشخصي لله، وسيُستخدم في كل هذا المقطع. استخدموا الكلمة أو العبارة نفسها التي استخدمتموها في المقاطع السابقة للإشارة إلى اسم الرب (يهوه).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ويقول يهوه ليشوع أن يقوم، لأن أحدًا في </w:t>
      </w:r>
      <w:r>
        <w:rPr>
          <w:b/>
          <w:rtl/>
          <w:cs/>
          <w:lang w:val="ar_AE" w:bidi="ar_AE"/>
        </w:rPr>
        <w:t>إسرائيل</w:t>
      </w:r>
      <w:r>
        <w:rPr>
          <w:rtl/>
          <w:cs/>
          <w:lang w:val="ar_AE" w:bidi="ar_AE"/>
        </w:rPr>
        <w:t xml:space="preserve"> قد أخطأ، أو عصى يهوه. ويشير لقب إسرائيل هنا إلى نسل </w:t>
      </w:r>
      <w:r>
        <w:rPr>
          <w:rtl/>
          <w:cs/>
          <w:lang w:val="ar_AE" w:bidi="ar_AE"/>
        </w:rPr>
        <w:t>إبراهيم</w:t>
      </w:r>
      <w:r>
        <w:rPr>
          <w:rtl/>
          <w:cs/>
          <w:lang w:val="ar_AE" w:bidi="ar_AE"/>
        </w:rPr>
        <w:t xml:space="preserve">، أو إلى شعب يهوه. ويقول يهوه إن أحدًا قد نقض </w:t>
      </w:r>
      <w:r>
        <w:rPr>
          <w:b/>
          <w:rtl/>
          <w:cs/>
          <w:lang w:val="ar_AE" w:bidi="ar_AE"/>
        </w:rPr>
        <w:t>عهده</w:t>
      </w:r>
      <w:r>
        <w:rPr>
          <w:rtl/>
          <w:cs/>
          <w:lang w:val="ar_AE" w:bidi="ar_AE"/>
        </w:rPr>
        <w:t>. وكما تتذكّرون، فإن العهد هو الاتفاق الرسمي الذي صنعه يهوه مع شعبه، والذي لا ينبغي نقضه. فقد وافق يهوه أن يعطي بني إسرائيل أرض</w:t>
      </w:r>
      <w:r>
        <w:rPr>
          <w:rtl/>
          <w:cs/>
          <w:lang w:val="ar_AE" w:bidi="ar_AE"/>
        </w:rPr>
        <w:t>كنعان</w:t>
      </w:r>
      <w:r>
        <w:rPr>
          <w:rtl/>
          <w:cs/>
          <w:lang w:val="ar_AE" w:bidi="ar_AE"/>
        </w:rPr>
        <w:t>، ووعد بنو إسرائيل أن يثقوا به ويطيعوه. ولأن عخان عصى الرب، وأخذ بعض الأشياء من أريحا، فقد نقض عهده معه. استخدموا الكلمة أو العبارة نفسها للإشارة إلى</w:t>
      </w:r>
      <w:r>
        <w:rPr>
          <w:rtl/>
          <w:cs/>
          <w:lang w:val="ar_AE" w:bidi="ar_AE"/>
        </w:rPr>
        <w:t xml:space="preserve"> إسرائيل</w:t>
      </w:r>
      <w:r>
        <w:rPr>
          <w:rtl/>
          <w:cs/>
          <w:lang w:val="ar_AE" w:bidi="ar_AE"/>
        </w:rPr>
        <w:t xml:space="preserve"> </w:t>
      </w:r>
      <w:r>
        <w:rPr>
          <w:rtl/>
          <w:cs/>
          <w:lang w:val="ar_AE" w:bidi="ar_AE"/>
        </w:rPr>
        <w:t>والعهد</w:t>
      </w:r>
      <w:r>
        <w:rPr>
          <w:rtl/>
          <w:cs/>
          <w:lang w:val="ar_AE" w:bidi="ar_AE"/>
        </w:rPr>
        <w:t xml:space="preserve"> التي استخدمتموها في المقاطع السابقة. ولمزيد من المعلومات عن إسرائيل والعهد، ارجعوا إلى «قاموس الكلمات الرئيسية».</w:t>
      </w:r>
    </w:p>
    <w:p>
      <w:pPr>
        <w:bidi/>
      </w:pPr>
      <w:r>
        <w:rPr>
          <w:rtl/>
          <w:cs/>
          <w:lang w:val="ar_AE" w:bidi="ar_AE"/>
        </w:rPr>
      </w:r>
      <w:r>
        <w:rPr>
          <w:rtl/>
          <w:cs/>
          <w:lang w:val="ar_AE" w:bidi="ar_AE"/>
        </w:rPr>
        <w:t xml:space="preserve">توقّفوا هنا وناقشوا ما الكلمة أو العبارة التي ستستخدمونها لكلمة </w:t>
      </w:r>
      <w:r>
        <w:rPr>
          <w:b/>
          <w:rtl/>
          <w:cs/>
          <w:lang w:val="ar_AE" w:bidi="ar_AE"/>
        </w:rPr>
        <w:t>خطية</w:t>
      </w:r>
      <w:r>
        <w:rPr>
          <w:rtl/>
          <w:cs/>
          <w:lang w:val="ar_AE" w:bidi="ar_AE"/>
        </w:rPr>
        <w:t xml:space="preserve">. ولمزيد من المعلومات عن كلمة </w:t>
      </w:r>
      <w:r>
        <w:rPr>
          <w:rtl/>
          <w:cs/>
          <w:lang w:val="ar_AE" w:bidi="ar_AE"/>
        </w:rPr>
        <w:t>الخطية</w:t>
      </w:r>
      <w:r>
        <w:rPr>
          <w:rtl/>
          <w:cs/>
          <w:lang w:val="ar_AE" w:bidi="ar_AE"/>
        </w:rPr>
        <w:t>ارجعوا إلى «قاموس الكلمات الرئيسية». وإذا كنتم قد ترجمتم هذه الكلمة من قبل في جزء آخر من الكتاب المقدس، فاستخدموا هنا الكلمة نفسها. أوقِفوا الاستماع إلى هذا التسجيل الصوتي هنا.</w:t>
      </w:r>
    </w:p>
    <w:p>
      <w:pPr>
        <w:bidi/>
      </w:pPr>
      <w:r>
        <w:rPr>
          <w:rtl/>
          <w:cs/>
          <w:lang w:val="ar_AE" w:bidi="ar_AE"/>
        </w:rPr>
      </w:r>
      <w:r>
        <w:rPr>
          <w:rtl/>
          <w:cs/>
          <w:lang w:val="ar_AE" w:bidi="ar_AE"/>
        </w:rPr>
        <w:t xml:space="preserve">يقول يهوه إن أحدًا أخذ بعض </w:t>
      </w:r>
      <w:r>
        <w:rPr>
          <w:b/>
          <w:rtl/>
          <w:cs/>
          <w:lang w:val="ar_AE" w:bidi="ar_AE"/>
        </w:rPr>
        <w:t>الأشياء المحرّمة</w:t>
      </w:r>
      <w:r>
        <w:rPr>
          <w:rtl/>
          <w:cs/>
          <w:lang w:val="ar_AE" w:bidi="ar_AE"/>
        </w:rPr>
        <w:t xml:space="preserve"> من أريحا. ثم إن هذا الشخص كذب بشأن ذلك، وأخفى الأشياء بين مقتنياته. وتشير عبارة «الْمَأْخُوذُ بِالْحَرَامِ» إلى كل ما كان داخل أريحا مما أمر يهوه شعبه أن يحرّموه. لقد كان تدمير ما في داخل المدينة بمثابة الطريقة لتقديمه ليهوه. استخدموا الكلمة أو العبارة نفسها لتعبير «الْمَأْخُوذُ بِالْحَرَامِ» التي استخدمتموها في المقاطع السابقة.</w:t>
      </w:r>
    </w:p>
    <w:p>
      <w:pPr>
        <w:bidi/>
      </w:pPr>
      <w:r>
        <w:rPr>
          <w:rtl/>
          <w:cs/>
          <w:lang w:val="ar_AE" w:bidi="ar_AE"/>
        </w:rPr>
      </w:r>
      <w:r>
        <w:rPr>
          <w:rtl/>
          <w:cs/>
          <w:lang w:val="ar_AE" w:bidi="ar_AE"/>
        </w:rPr>
        <w:t xml:space="preserve">والآن، يحتاج يشوع أن </w:t>
      </w:r>
      <w:r>
        <w:rPr>
          <w:b/>
          <w:rtl/>
          <w:cs/>
          <w:lang w:val="ar_AE" w:bidi="ar_AE"/>
        </w:rPr>
        <w:t xml:space="preserve">يقدّس </w:t>
      </w:r>
      <w:r>
        <w:rPr>
          <w:rtl/>
          <w:cs/>
          <w:lang w:val="ar_AE" w:bidi="ar_AE"/>
        </w:rPr>
        <w:t xml:space="preserve">الشعب. ومعنى التقديس هو أن يجعل الشخص مُقَدسًا ومفرزًا ليهوه. وفي هذه الحالة، كان الشعب يطهّرون أنفسهم من خلال طقسٍ محددين يزيلان كل ما قد يجعلهم نجسين وغير لائقين لعبادة يهوه. استخدموا نفس الكلمة أو العبارة التي استخدمتموها في المقاطع السابقة لترجمة كلمة تكريس. ولمزيد من المعلومات عن كلمة </w:t>
      </w:r>
      <w:r>
        <w:rPr>
          <w:rtl/>
          <w:cs/>
          <w:lang w:val="ar_AE" w:bidi="ar_AE"/>
        </w:rPr>
        <w:t>تكريس</w:t>
      </w:r>
      <w:r>
        <w:rPr>
          <w:rtl/>
          <w:cs/>
          <w:lang w:val="ar_AE" w:bidi="ar_AE"/>
        </w:rPr>
        <w:t>، راجعوا قاموس الكلمات الرئيسية.</w:t>
      </w:r>
    </w:p>
    <w:p>
      <w:pPr>
        <w:bidi/>
      </w:pPr>
      <w:r>
        <w:rPr>
          <w:rtl/>
          <w:cs/>
          <w:lang w:val="ar_AE" w:bidi="ar_AE"/>
        </w:rPr>
      </w:r>
      <w:r>
        <w:rPr>
          <w:rtl/>
          <w:cs/>
          <w:lang w:val="ar_AE" w:bidi="ar_AE"/>
        </w:rPr>
        <w:t xml:space="preserve">يشير يشوع إلى الله بصفته الرَّبّ </w:t>
      </w:r>
      <w:r>
        <w:rPr>
          <w:b/>
          <w:rtl/>
          <w:cs/>
          <w:lang w:val="ar_AE" w:bidi="ar_AE"/>
        </w:rPr>
        <w:t xml:space="preserve">إِلَه </w:t>
      </w:r>
      <w:r>
        <w:rPr>
          <w:rtl/>
          <w:cs/>
          <w:lang w:val="ar_AE" w:bidi="ar_AE"/>
        </w:rPr>
        <w:t xml:space="preserve">إِسْرَائِيل. وهذا اللقب يُذكّر بني إسرائيل بأن يهوه الرب هو إلههم الخاص، أي إله العهد. فقد وعد يهوه أن يعطي بني إسرائيل الأرض، كما وعد بنو إسرائيل أن يطيعوا يهوه. استخدموا العبارة نفسها "الرَّبُّ إِلَهُ إِسْرَائِيلَ"، التي استخدمتموها في المقاطع السابقة، وتذكّروا أن كلمة </w:t>
      </w:r>
      <w:r>
        <w:rPr>
          <w:rtl/>
          <w:cs/>
          <w:lang w:val="ar_AE" w:bidi="ar_AE"/>
        </w:rPr>
        <w:t>إِلَهُ</w:t>
      </w:r>
      <w:r>
        <w:rPr>
          <w:rtl/>
          <w:cs/>
          <w:lang w:val="ar_AE" w:bidi="ar_AE"/>
        </w:rPr>
        <w:t xml:space="preserve"> موجودة في «قاموس الكلمات الرئيسية».</w:t>
      </w:r>
    </w:p>
    <w:p>
      <w:pPr>
        <w:bidi/>
      </w:pPr>
      <w:r>
        <w:rPr>
          <w:rtl/>
          <w:cs/>
          <w:lang w:val="ar_AE" w:bidi="ar_AE"/>
        </w:rPr>
      </w:r>
      <w:r>
        <w:rPr>
          <w:rtl/>
          <w:cs/>
          <w:lang w:val="ar_AE" w:bidi="ar_AE"/>
        </w:rPr>
        <w:t>يعطي يهوه الرب تعليمات محددة ليشوع عن الكيفية التي يجب أن يمثُل بها بنو إسرائيل. فأولًا سيمثلون بحسب الأسباط، ثم بحسب العشائر، ثم بحسب الأسر أو البيوت. وكان السبط هو أكبر مجموعة من الأقارب، ويتكوّن من عدة عشائر. أما العشائر فكانت مجموعة أصغر من الأقارب، وكانت تضم بيوتًا أو أسرًا مختلفة. وكان البيت أو الأسرة عادةً تتألف من مجموعة أفراد العائلة الذين يعيشون معًا.</w:t>
      </w:r>
    </w:p>
    <w:p>
      <w:pPr>
        <w:bidi/>
      </w:pPr>
      <w:r>
        <w:rPr>
          <w:rtl/>
          <w:cs/>
          <w:lang w:val="ar_AE" w:bidi="ar_AE"/>
        </w:rPr>
      </w:r>
      <w:r>
        <w:rPr>
          <w:rtl/>
          <w:cs/>
          <w:lang w:val="ar_AE" w:bidi="ar_AE"/>
        </w:rPr>
        <w:t>توقّفوا هنا وناقشوا ما الكلمات التي ستستخدمونها</w:t>
      </w:r>
      <w:r>
        <w:rPr>
          <w:b/>
          <w:rtl/>
          <w:cs/>
          <w:lang w:val="ar_AE" w:bidi="ar_AE"/>
        </w:rPr>
        <w:t xml:space="preserve"> للأسباط</w:t>
      </w:r>
      <w:r>
        <w:rPr>
          <w:rtl/>
          <w:cs/>
          <w:lang w:val="ar_AE" w:bidi="ar_AE"/>
        </w:rPr>
        <w:t>، و</w:t>
      </w:r>
      <w:r>
        <w:rPr>
          <w:b/>
          <w:rtl/>
          <w:cs/>
          <w:lang w:val="ar_AE" w:bidi="ar_AE"/>
        </w:rPr>
        <w:t>العشائر</w:t>
      </w:r>
      <w:r>
        <w:rPr>
          <w:rtl/>
          <w:cs/>
          <w:lang w:val="ar_AE" w:bidi="ar_AE"/>
        </w:rPr>
        <w:t>، و</w:t>
      </w:r>
      <w:r>
        <w:rPr>
          <w:b/>
          <w:rtl/>
          <w:cs/>
          <w:lang w:val="ar_AE" w:bidi="ar_AE"/>
        </w:rPr>
        <w:t>البيوت</w:t>
      </w:r>
      <w:r>
        <w:rPr>
          <w:rtl/>
          <w:cs/>
          <w:lang w:val="ar_AE" w:bidi="ar_AE"/>
        </w:rPr>
        <w:t xml:space="preserve"> أو الأسر . وتأكدوا أن تستخدموا الكلمات أو العبارات نفسها للسبط، والعشيرة، والأسرة التي استخدمتموها في أسفار سابقة من الكتاب المقدس. ومصطلح</w:t>
      </w:r>
      <w:r>
        <w:rPr>
          <w:rtl/>
          <w:cs/>
          <w:lang w:val="ar_AE" w:bidi="ar_AE"/>
        </w:rPr>
        <w:t>بيت</w:t>
      </w:r>
      <w:r>
        <w:rPr>
          <w:rtl/>
          <w:cs/>
          <w:lang w:val="ar_AE" w:bidi="ar_AE"/>
        </w:rPr>
        <w:t xml:space="preserve"> مذكور في "قاموس الكلمات الرئيسية". أوقِفوا الاستماع إلى هذا التسجيل الصوتي هنا.</w:t>
      </w:r>
    </w:p>
    <w:p>
      <w:pPr>
        <w:bidi/>
      </w:pPr>
      <w:r>
        <w:rPr>
          <w:rtl/>
          <w:cs/>
          <w:lang w:val="ar_AE" w:bidi="ar_AE"/>
        </w:rPr>
      </w:r>
      <w:r>
        <w:rPr>
          <w:rtl/>
          <w:cs/>
          <w:lang w:val="ar_AE" w:bidi="ar_AE"/>
        </w:rPr>
        <w:t xml:space="preserve">يقول يشوع لعخان أن يعْطِي </w:t>
      </w:r>
      <w:r>
        <w:rPr>
          <w:b/>
          <w:rtl/>
          <w:cs/>
          <w:lang w:val="ar_AE" w:bidi="ar_AE"/>
        </w:rPr>
        <w:t xml:space="preserve">مَجْدًا </w:t>
      </w:r>
      <w:r>
        <w:rPr>
          <w:rtl/>
          <w:cs/>
          <w:lang w:val="ar_AE" w:bidi="ar_AE"/>
        </w:rPr>
        <w:t xml:space="preserve"> لِلرَّبِّ وأن يقول الحق. وعندما يُعطي الناس مجدًا ليهوه، فإنهم يسبّحون يهوه، ويعظّمونه، ويقولون عنه كلامًا حسنًا.</w:t>
      </w:r>
    </w:p>
    <w:p>
      <w:pPr>
        <w:bidi/>
      </w:pPr>
      <w:r>
        <w:rPr>
          <w:rtl/>
          <w:cs/>
          <w:lang w:val="ar_AE" w:bidi="ar_AE"/>
        </w:rPr>
      </w:r>
      <w:r>
        <w:rPr>
          <w:rtl/>
          <w:cs/>
          <w:lang w:val="ar_AE" w:bidi="ar_AE"/>
        </w:rPr>
        <w:t xml:space="preserve">توقّفوا هنا وناقشوا الكلمة أو العبارة التي سوف تستخدمونها للتعبير عن </w:t>
      </w:r>
      <w:r>
        <w:rPr>
          <w:b/>
          <w:rtl/>
          <w:cs/>
          <w:lang w:val="ar_AE" w:bidi="ar_AE"/>
        </w:rPr>
        <w:t>مجد</w:t>
      </w:r>
      <w:r>
        <w:rPr>
          <w:rtl/>
          <w:cs/>
          <w:lang w:val="ar_AE" w:bidi="ar_AE"/>
        </w:rPr>
        <w:t xml:space="preserve">. استخدموا نفس الكلمة أو العبارة التي استخدمتموها قبلًا في أسفار الكتاب المقدس للتعبير عن «المجد». ولمزيد من المعلومات عن </w:t>
      </w:r>
      <w:r>
        <w:rPr>
          <w:rtl/>
          <w:cs/>
          <w:lang w:val="ar_AE" w:bidi="ar_AE"/>
        </w:rPr>
        <w:t>المجد</w:t>
      </w:r>
      <w:r>
        <w:rPr>
          <w:rtl/>
          <w:cs/>
          <w:lang w:val="ar_AE" w:bidi="ar_AE"/>
        </w:rPr>
        <w:t>، انظروا قاموس الكلمات الرئيسية. أوقِفوا الاستماع إلى هذا التسجيل الصوتي هنا.</w:t>
      </w:r>
    </w:p>
    <w:p>
      <w:pPr>
        <w:bidi/>
      </w:pPr>
      <w:r>
        <w:rPr>
          <w:rtl/>
          <w:cs/>
          <w:lang w:val="ar_AE" w:bidi="ar_AE"/>
        </w:rPr>
      </w:r>
      <w:r>
        <w:rPr>
          <w:rtl/>
          <w:cs/>
          <w:lang w:val="ar_AE" w:bidi="ar_AE"/>
        </w:rPr>
        <w:t xml:space="preserve">يعترف عخان بأنه أخذ </w:t>
      </w:r>
      <w:r>
        <w:rPr>
          <w:b/>
          <w:rtl/>
          <w:cs/>
          <w:lang w:val="ar_AE" w:bidi="ar_AE"/>
        </w:rPr>
        <w:t xml:space="preserve">اغَنِيمَة </w:t>
      </w:r>
      <w:r>
        <w:rPr>
          <w:rtl/>
          <w:cs/>
          <w:lang w:val="ar_AE" w:bidi="ar_AE"/>
        </w:rPr>
        <w:t>، أو أشياء ثمينة، من أريحا.</w:t>
      </w:r>
    </w:p>
    <w:p>
      <w:pPr>
        <w:bidi/>
      </w:pPr>
      <w:r>
        <w:rPr>
          <w:rtl/>
          <w:cs/>
          <w:lang w:val="ar_AE" w:bidi="ar_AE"/>
        </w:rPr>
      </w:r>
      <w:r>
        <w:rPr>
          <w:rtl/>
          <w:cs/>
          <w:lang w:val="ar_AE" w:bidi="ar_AE"/>
        </w:rPr>
        <w:t xml:space="preserve">توقّفوا هنا وناقشوا كيف ستتحدثون عن </w:t>
      </w:r>
      <w:r>
        <w:rPr>
          <w:b/>
          <w:rtl/>
          <w:cs/>
          <w:lang w:val="ar_AE" w:bidi="ar_AE"/>
        </w:rPr>
        <w:t>الْغَنِيمَة</w:t>
      </w:r>
      <w:r>
        <w:rPr>
          <w:rtl/>
          <w:cs/>
          <w:lang w:val="ar_AE" w:bidi="ar_AE"/>
        </w:rPr>
        <w:t>، أو الأشياء الثمينة التي أخذها عخان من أريحا. أوقِفوا الاستماع إلى هذا التسجيل الصوتي هنا.</w:t>
      </w:r>
    </w:p>
    <w:p>
      <w:pPr>
        <w:bidi/>
      </w:pPr>
      <w:r>
        <w:rPr>
          <w:rtl/>
          <w:cs/>
          <w:lang w:val="ar_AE" w:bidi="ar_AE"/>
        </w:rPr>
      </w:r>
      <w:r>
        <w:rPr>
          <w:rtl/>
          <w:cs/>
          <w:lang w:val="ar_AE" w:bidi="ar_AE"/>
        </w:rPr>
        <w:t>لقد أخذ عخان مئتي شاقل من الفضة، ولسانًا من الذهب يزن خمسين شاقلًا. والشاقل هو وحدة وزن تبلغ نحو 11.4 جرامًا تقريبًا. وفي هذه الحالة، كان وزن الفضة ما يزيد بقليل على اثنين كيلوغرام. أما قطعة الذهب فكان وزنها نحو نصف كيلوجرام.</w:t>
      </w:r>
    </w:p>
    <w:p>
      <w:pPr>
        <w:bidi/>
      </w:pPr>
      <w:r>
        <w:rPr>
          <w:rtl/>
          <w:cs/>
          <w:lang w:val="ar_AE" w:bidi="ar_AE"/>
        </w:rPr>
      </w:r>
      <w:r>
        <w:rPr>
          <w:rtl/>
          <w:cs/>
          <w:lang w:val="ar_AE" w:bidi="ar_AE"/>
        </w:rPr>
        <w:t xml:space="preserve">توقّفوا هنا وناقشوا كيف ستتحدثون عن أوزان قطع الفضة والذهب. وإن استخدمتم مصطلح </w:t>
      </w:r>
      <w:r>
        <w:rPr>
          <w:b/>
          <w:rtl/>
          <w:cs/>
          <w:lang w:val="ar_AE" w:bidi="ar_AE"/>
        </w:rPr>
        <w:t>شاقل</w:t>
      </w:r>
      <w:r>
        <w:rPr>
          <w:rtl/>
          <w:cs/>
          <w:lang w:val="ar_AE" w:bidi="ar_AE"/>
        </w:rPr>
        <w:t xml:space="preserve"> بدلًا من الكيلوجرامات، فاستخدموا الكلمة أو العبارة نفسها للإشارة إلى كلمة «شاقل» التي استخدمتموها في أسفار سابقة من الكتاب المقدس. لمزيد من المعلومات عن </w:t>
      </w:r>
      <w:r>
        <w:rPr>
          <w:b/>
          <w:rtl/>
          <w:cs/>
          <w:lang w:val="ar_AE" w:bidi="ar_AE"/>
        </w:rPr>
        <w:t>الشاقل</w:t>
      </w:r>
      <w:r>
        <w:rPr>
          <w:rtl/>
          <w:cs/>
          <w:lang w:val="ar_AE" w:bidi="ar_AE"/>
        </w:rPr>
        <w:t xml:space="preserve">، ارجعوا إلى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8: 1- 13 واحتفظوا به في قلوبكم.</w:t>
      </w:r>
    </w:p>
    <w:p>
      <w:pPr>
        <w:bidi/>
      </w:pPr>
      <w:r>
        <w:rPr>
          <w:rtl/>
          <w:cs/>
          <w:lang w:val="ar_AE" w:bidi="ar_AE"/>
        </w:rPr>
      </w:r>
      <w:r>
        <w:rPr>
          <w:rtl/>
          <w:cs/>
          <w:lang w:val="ar_AE" w:bidi="ar_AE"/>
        </w:rPr>
        <w:t>استمعوا إلى نسخة صوتية من سفر يشوع 8: 1 - 13 ثلاث مرات، من ثلاث ترجمات مختلفة، إن أمكن. 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8: 1- 13 بأبسط ترجمة يسهل فهمها.</w:t>
      </w:r>
    </w:p>
    <w:p>
      <w:pPr>
        <w:bidi/>
      </w:pPr>
      <w:r>
        <w:rPr>
          <w:rtl/>
          <w:cs/>
          <w:lang w:val="ar_AE" w:bidi="ar_AE"/>
        </w:rPr>
      </w:r>
      <w:r>
        <w:rPr>
          <w:rtl/>
          <w:cs/>
          <w:lang w:val="ar_AE" w:bidi="ar_AE"/>
        </w:rPr>
        <w:t>في السابق، هزم جنود عاي مجموعةً من جنود بني إسرائيل لأن واحدًا من بني إسرائيل سرق سرًّا أشياء من أريحا ونقض عهد يهوه. وبحسب أمر يهوه، رجم بنو إسرائيل ذلك الرجل وحرّموا الأشياء المسروقة، لكي يستردوا علاقتهم بيهوه. والآن، يُخبر يهوه يشوع كيف يهزم مدينة عاي.</w:t>
      </w:r>
    </w:p>
    <w:p>
      <w:pPr>
        <w:bidi/>
      </w:pPr>
      <w:r>
        <w:rPr>
          <w:rtl/>
          <w:cs/>
          <w:lang w:val="ar_AE" w:bidi="ar_AE"/>
        </w:rPr>
      </w:r>
      <w:r>
        <w:rPr>
          <w:rtl/>
          <w:cs/>
          <w:lang w:val="ar_AE" w:bidi="ar_AE"/>
        </w:rPr>
        <w:t>ويتكلّم يهوه مع يشوع، ويقول له ألّا يخاف وألّا يرتعب. وكما تتذكّرون، ففي المرة السابقة التي أرسل فيها يشوع جنودًا إلى عاي، هزمت عاي بني إسرائيل. أما هذه المرة، فيقول يهوه ليشوع أن يأخذ جيش إسرائيل كله ليهاجم عاي. وكما فعل في أريحا، يقول يهوه ليشوع إنه قد دفع ملك عاي وشعبها ومدينتها وأرضها إلى يد يشوع. وهذا تعبير خاص معناه أن يهوه سيساعد يشوع على هزيمة المدينة. وكما حدث من قبل، يريد يهوه من يشوع أن يُهلك جميع الساكنين في مدينة عاي. لكن، وعلى خلاف أريحا، يقول يهوه هذه المرة إن بني إسرائيل يمكنهم أن يحتفظوا لأنفسهم بأي بهائم، أي مواشٍ، وبأي أشياء ثمينة داخل المدينة. ويقول يهوه ليشوع أيضًا إن عليه أن ينصب كمينًا خلف المدينة. وهذه خطة حربية يرسل فيها يشوع بعض جنود بني إسرائيل ليختبئوا حتى يهاجموا عاي فجأة.</w:t>
      </w:r>
    </w:p>
    <w:p>
      <w:pPr>
        <w:bidi/>
      </w:pPr>
      <w:r>
        <w:rPr>
          <w:rtl/>
          <w:cs/>
          <w:lang w:val="ar_AE" w:bidi="ar_AE"/>
        </w:rPr>
      </w:r>
      <w:r>
        <w:rPr>
          <w:rtl/>
          <w:cs/>
          <w:lang w:val="ar_AE" w:bidi="ar_AE"/>
        </w:rPr>
        <w:t>توقّفوا هنا وناقشوا كمجموعة: ما الخطط الحربية أو أساليب الصيد التي يستخدمها الناس في ثقافتكم لمفاجأة العدو أو الفريسة؟ قوموا بسرد قصة رائعة عن حرب أو صيد من ثقافة مجموعتكم. أوقِفوا الاستماع إلى هذا التسجيل الصوتي هنا.</w:t>
      </w:r>
    </w:p>
    <w:p>
      <w:pPr>
        <w:bidi/>
      </w:pPr>
      <w:r>
        <w:rPr>
          <w:rtl/>
          <w:cs/>
          <w:lang w:val="ar_AE" w:bidi="ar_AE"/>
        </w:rPr>
      </w:r>
      <w:r>
        <w:rPr>
          <w:rtl/>
          <w:cs/>
          <w:lang w:val="ar_AE" w:bidi="ar_AE"/>
        </w:rPr>
        <w:t>يطيع يشوع يهوه، ويأخذ جميع جنود بني إسرائيل لمهاجمة عاي. ويختار يشوع ثلاثين ألفًا من أفضل رجاله المقاتلين ويعطيهم تعليمات خاصة، ويقدّم لهم يشوع ملخّصًا لما سيحدث. يعطيهم يشوع خطةً للقتال، فيقول للجنود أن يذهبوا ويختبئوا خلف المدينة، أي في الجهة الغربية من المدينة، لكي يهاجموا البلدة بعد ذلك على حين غِرّة. ويجب على الجنود ألّا يبتعدوا كثيرًا عن المدينة، وأن يكونوا مستعدين للهجوم في أي لحظة.</w:t>
      </w:r>
    </w:p>
    <w:p>
      <w:pPr>
        <w:bidi/>
      </w:pPr>
      <w:r>
        <w:rPr>
          <w:rtl/>
          <w:cs/>
          <w:lang w:val="ar_AE" w:bidi="ar_AE"/>
        </w:rPr>
      </w:r>
      <w:r>
        <w:rPr>
          <w:rtl/>
          <w:cs/>
          <w:lang w:val="ar_AE" w:bidi="ar_AE"/>
        </w:rPr>
        <w:t>وبينما يكون الجنود مختبئين، يتقدّم يشوع وبقية الجيش نحو مقدّمة المدينة كما لو أنهم ذاهبون لمهاجمتها. ونحن نعلم من المقاطع السابقة أن جيش بني إسرائيل كان يضم نحو أربعين ألف جندي في المجموع، ولذلك لا بد أن يشوع أخذ معه نحو عشرة آلاف رجل ليتقدّموا إلى أمام المدينة. ويخبرهم يشوع إنه عندما يخرج جنود عاي لمهاجمة بني إسرائيل، فإن بني إسرائيل سيستديرون ويهربون، كما فعلوا في المرة الأولى، لكن هذه المرة، لن يهرب بنو إسرائيل خوفًا، بل سيهربون لكي يخدعوا جنود عاي ويجعلوهم يتركون مدينتهم. ويقول يشوع إن جنود عاي سيظنون أنهم يهزمون بني إسرائيل كما فعلوا من قبل. وعندما يقود يشوع ورجاله جنود عاي بعيدًا عن المدينة، يخرج الجنود الثلاثون ألفًا من مخبئهم ويستولون على المدينة، أو يهزمونها. يقول يشوع للجنود إن يهوه الرب سيساعدهم على هزيمة المدينة، وبعد أن يهزم الجنود المدينة، يأمرهم يشوع أن يحرقوها، لأن هذا هو أمر الرب. ومن المهم جدًا هذه المرة أن يطيع بنو إسرائيل أوامر يهوه.</w:t>
      </w:r>
    </w:p>
    <w:p>
      <w:pPr>
        <w:bidi/>
      </w:pPr>
      <w:r>
        <w:rPr>
          <w:rtl/>
          <w:cs/>
          <w:lang w:val="ar_AE" w:bidi="ar_AE"/>
        </w:rPr>
      </w:r>
      <w:r>
        <w:rPr>
          <w:rtl/>
          <w:cs/>
          <w:lang w:val="ar_AE" w:bidi="ar_AE"/>
        </w:rPr>
        <w:t>خرج الجنود الثلاثون ألفًا من مُعسكر الجلجال، وتسلّلوا خلف مدينة عاي ليختبئوا هناك طوال الليل. واختبأ الجنود بين مدينتَي بيت إيل وعاي، أي على بُعد نحو ثلاثة كيلومترات غرب عاي. وبقوا هناك ينتظرون أن يبدأ هجوم بني إسرائيل في اليوم التالي. أمّا يشوع، فبقي ليلًا مع بقية بني إسرائيل في مُعسكرهم.</w:t>
      </w:r>
    </w:p>
    <w:p>
      <w:pPr>
        <w:bidi/>
      </w:pPr>
      <w:r>
        <w:rPr>
          <w:rtl/>
          <w:cs/>
          <w:lang w:val="ar_AE" w:bidi="ar_AE"/>
        </w:rPr>
      </w:r>
      <w:r>
        <w:rPr>
          <w:rtl/>
          <w:cs/>
          <w:lang w:val="ar_AE" w:bidi="ar_AE"/>
        </w:rPr>
        <w:t>توقّفوا هنا وانظروا كمجموعة إلى خريطة تُظهر مُعسكر بني إسرائيل في الجلجال، وعاي، وبيت إيل. أوقِفوا الاستماع إلى هذا التسجيل الصوتي هنا.</w:t>
      </w:r>
    </w:p>
    <w:p>
      <w:pPr>
        <w:bidi/>
      </w:pPr>
      <w:r>
        <w:rPr>
          <w:rtl/>
          <w:cs/>
          <w:lang w:val="ar_AE" w:bidi="ar_AE"/>
        </w:rPr>
      </w:r>
      <w:r>
        <w:rPr>
          <w:rtl/>
          <w:cs/>
          <w:lang w:val="ar_AE" w:bidi="ar_AE"/>
        </w:rPr>
        <w:t>وفي الصباح الباكر من اليوم التالي، أخذ يشوع والشيوخ، أي قادة إسرائيل الآخرين، بقية بني إسرائيل وساروا نحو عاي. وكانت المسافة نحو خمسةٍ وعشرين كيلومترًا، أو نحو خمسة عشر ميلًا. واقترب جيش بني إسرائيل من عاي، حتى صار أمام المدينة مباشرة، ثم نزلوا في المُعسكر من جهة الشمال، ولم يكن يفصل بين الجيش وعاي إلا وادٍ واحد. وهذا يعني أن جنود عاي كانوا يستطيعون بسهولة أن يروا جيش بني إسرائيل نازلًا في المُعسكر مقابلهم. ثم أمر يشوع خمسة آلاف رجل أن ينصبوا كمينًا في الجهة الغربية من عاي، بين بيت إيل وعاي. وليس واضحًا لماذا يختلف الرقمان، ثلاثون ألفًا وخمسة آلاف، إلى هذا الحد، لكننا نعتقد أن هذا كان الكمين نفسه.</w:t>
      </w:r>
    </w:p>
    <w:p>
      <w:pPr>
        <w:bidi/>
      </w:pPr>
      <w:r>
        <w:rPr>
          <w:rtl/>
          <w:cs/>
          <w:lang w:val="ar_AE" w:bidi="ar_AE"/>
        </w:rPr>
      </w:r>
      <w:r>
        <w:rPr>
          <w:rtl/>
          <w:cs/>
          <w:lang w:val="ar_AE" w:bidi="ar_AE"/>
        </w:rPr>
        <w:t>توقّفوا هنا وانظروا كمجموعة إلى خريطة تُظهر مدينة عاي، ووادي الأردن، وموضع مُعسكر بني إسرائيل، وموضع الكمين الإسرائيلي. أوقِفوا الاستماع إلى هذا التسجيل الصوتي هنا.</w:t>
      </w:r>
    </w:p>
    <w:p>
      <w:pPr>
        <w:bidi/>
      </w:pPr>
      <w:r>
        <w:rPr>
          <w:rtl/>
          <w:cs/>
          <w:lang w:val="ar_AE" w:bidi="ar_AE"/>
        </w:rPr>
      </w:r>
      <w:r>
        <w:rPr>
          <w:rtl/>
          <w:cs/>
          <w:lang w:val="ar_AE" w:bidi="ar_AE"/>
        </w:rPr>
        <w:t>وقد رتّب يشوع والشيوخ الجيش في مواضعه، في شمال وغرب المدينة، فوضعوا المجموعة الرئيسية من الجنود في الشمال، بينما اختبأ الجنود الذين في الغرب، مستعدين لمهاجمة المدينة على حين غِرّة. ثم نزل يشوع وقضى الليل في الوادي.</w:t>
      </w:r>
    </w:p>
    <w:p>
      <w:pPr>
        <w:bidi/>
      </w:pPr>
      <w:r>
        <w:rPr>
          <w:rtl/>
          <w:cs/>
          <w:lang w:val="ar_AE" w:bidi="ar_AE"/>
        </w:rPr>
      </w:r>
      <w:r>
        <w:rPr>
          <w:rtl/>
          <w:cs/>
          <w:lang w:val="ar_AE" w:bidi="ar_AE"/>
        </w:rPr>
        <w:t>وبعد أن صار الجميع في مواقع القتال، سيصف المقطع التالي المعركة بين بني إسرائيل ومدينة عاي.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8: 1- 13 بأبسط ترجمة يسهل فهمها.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يقول يهوه ليشوع ألا يخاف، وأن يأخذ معه كل الجيش ليهاجم عاي. ويؤكد يهوه له أنه سيمنحه النصرة. ثم يأمره أن يدمّر عاي تمامًا، لكنه يسمح للجنود هذه المرة أن يحتفظوا بالبهائم والغنائم الثمينة. كما يقول يهوه أيضًا إنه على يشوع أن ينصب كمينًا من وراء المدينة.</w:t>
      </w:r>
    </w:p>
    <w:p>
      <w:pPr>
        <w:bidi/>
      </w:pPr>
      <w:r>
        <w:rPr>
          <w:rtl/>
          <w:cs/>
          <w:lang w:val="ar_AE" w:bidi="ar_AE"/>
        </w:rPr>
      </w:r>
      <w:r>
        <w:rPr>
          <w:b/>
          <w:rtl/>
          <w:cs/>
          <w:lang w:val="ar_AE" w:bidi="ar_AE"/>
        </w:rPr>
        <w:t xml:space="preserve"> في المشهد الثاني:</w:t>
      </w:r>
      <w:r>
        <w:rPr>
          <w:rtl/>
          <w:cs/>
          <w:lang w:val="ar_AE" w:bidi="ar_AE"/>
        </w:rPr>
        <w:t xml:space="preserve"> يعطي يشوع تعليمات خاصة لثلاثين ألف جندي لكي يضعوا كمينًا غرب المدينة. ويوضح لهم أن الجزء الرئيسي من الجيش سيهاجم المدينة من الأمام، ثم يلتفتون ويركضون هاربين. وسيفعلون ذلك ليجذبوا جنود عاي بعيدًا عن مدينتهم. وعندما يحدث هذا، سيشنّ الجنود الذين في الغرب هجومًا مفاجئًا ويستولون على عاي. ويخبرهم يشوع أن يهوه سيمنحهم النصرة، وأن عليهم أن يحرقوا كل شيء في المدينة بعد أن يدخلوها. ثم يرسل يشوع الجنود ليلًا لكي ينصبوا الكمين سرًّا.</w:t>
      </w:r>
    </w:p>
    <w:p>
      <w:pPr>
        <w:bidi/>
      </w:pPr>
      <w:r>
        <w:rPr>
          <w:rtl/>
          <w:cs/>
          <w:lang w:val="ar_AE" w:bidi="ar_AE"/>
        </w:rPr>
      </w:r>
      <w:r>
        <w:rPr>
          <w:b/>
          <w:rtl/>
          <w:cs/>
          <w:lang w:val="ar_AE" w:bidi="ar_AE"/>
        </w:rPr>
        <w:t>في المشهد الثالث:</w:t>
      </w:r>
      <w:r>
        <w:rPr>
          <w:rtl/>
          <w:cs/>
          <w:lang w:val="ar_AE" w:bidi="ar_AE"/>
        </w:rPr>
        <w:t xml:space="preserve"> يبقى يشوع في المعسكر طوال الليل. وفي الصباح الباكر من اليوم التالي، يقود يشوع والشيوخ بقية جيش إسرائيل نحو عاي. وعندما يصلون إلى أمام المدينة، يُقيمون مُعسكرهم إلى شمال عاي. وفي تلك الليلة، يرسل يشوع خمسة آلاف رجل ليكونوا جزءًا من الكمين في الغرب. ثم يرتب يشوع والشيوخ الجيش في مواقع القتال، ويبقى يشوع في الوادي تلك الليلة.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المشايخ</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كمين بني إسرائيل</w:t>
      </w:r>
    </w:p>
    <w:p>
      <w:pPr>
        <w:pStyle w:val="ListBullet"/>
        <w:bidi/>
        <w:spacing w:line="240" w:lineRule="auto"/>
        <w:ind w:left="720"/>
      </w:pPr>
      <w:r>
        <w:rPr>
          <w:rtl/>
          <w:cs/>
          <w:lang w:val="ar_AE" w:bidi="ar_AE"/>
        </w:rPr>
      </w:r>
      <w:r>
        <w:rPr>
          <w:rtl/>
          <w:cs/>
          <w:lang w:val="ar_AE" w:bidi="ar_AE"/>
        </w:rPr>
        <w:t>وجنود عاي</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نتذكر أن رجال عاي كانوا قد قتلوا مؤخرًا ستةً وثلاثين رجلًا، وهزموا جزءًا صغيرًا من جيش إسرائيل بعد أن عصى أحد الإسرائيليين يهوه في أريحا.</w:t>
      </w:r>
    </w:p>
    <w:p>
      <w:pPr>
        <w:bidi/>
      </w:pPr>
      <w:r>
        <w:rPr>
          <w:rtl/>
          <w:cs/>
          <w:lang w:val="ar_AE" w:bidi="ar_AE"/>
        </w:rPr>
      </w:r>
      <w:r>
        <w:rPr>
          <w:rtl/>
          <w:cs/>
          <w:lang w:val="ar_AE" w:bidi="ar_AE"/>
        </w:rPr>
        <w:t>يستخدم يهوه التكرار عندما يقول: «لا تخف» و«لا ترتعب». ويستخدم يهوه هذا التكرار ليؤكد أن يشوع ليس لديه سبب للخوف هذه المرة.</w:t>
      </w:r>
    </w:p>
    <w:p>
      <w:pPr>
        <w:bidi/>
      </w:pPr>
      <w:r>
        <w:rPr>
          <w:rtl/>
          <w:cs/>
          <w:lang w:val="ar_AE" w:bidi="ar_AE"/>
        </w:rPr>
      </w:r>
      <w:r>
        <w:rPr>
          <w:rtl/>
          <w:cs/>
          <w:lang w:val="ar_AE" w:bidi="ar_AE"/>
        </w:rPr>
        <w:t>فعلى عكس المرة السابقة، حين لم يكن يهوه مع الإسرائيليين، يعد يهوه هذه المرة أن يُسلِّم عاي وملكها وشعبها وأرضها إلى يد يشوع. وهذا تعبير خاص يعني أن يهوه سيمنح يشوع النصرة.</w:t>
      </w:r>
    </w:p>
    <w:p>
      <w:pPr>
        <w:bidi/>
      </w:pPr>
      <w:r>
        <w:rPr>
          <w:rtl/>
          <w:cs/>
          <w:lang w:val="ar_AE" w:bidi="ar_AE"/>
        </w:rPr>
      </w:r>
      <w:r>
        <w:rPr>
          <w:rtl/>
          <w:cs/>
          <w:lang w:val="ar_AE" w:bidi="ar_AE"/>
        </w:rPr>
        <w:t>وعندما يقول يهوه إن على يشوع أن يفعل بعاي كما فعل بأريحا، فهو يقصد أن يدمّر المدينة تمامًا، بقتل كل من فيها وإحراق المدينة. والاستثناء الوحيد هذه المرة هو أن الإسرائيليين يستطيعون الاحتفاظ بالأشياء الثمينة والمواشي، أي البهائم مثل الأبقار والغنم والماعز.</w:t>
      </w:r>
    </w:p>
    <w:p>
      <w:pPr>
        <w:bidi/>
      </w:pPr>
      <w:r>
        <w:rPr>
          <w:rtl/>
          <w:cs/>
          <w:lang w:val="ar_AE" w:bidi="ar_AE"/>
        </w:rPr>
      </w:r>
      <w:r>
        <w:rPr>
          <w:rtl/>
          <w:cs/>
          <w:lang w:val="ar_AE" w:bidi="ar_AE"/>
        </w:rPr>
        <w:t>ويأمر يهوه يشوع أن ينصب كمينًا، أي هجوم مفاجئ، خلف المدينة، أو في جهتها الغربية. وهذا يعني أن الجنود الذين في الكمين سيختبئون وينتظرون حتى يحين وقت مهاجمة المدينة.</w:t>
      </w:r>
    </w:p>
    <w:p>
      <w:pPr>
        <w:bidi/>
      </w:pPr>
      <w:r>
        <w:rPr>
          <w:rtl/>
          <w:cs/>
          <w:lang w:val="ar_AE" w:bidi="ar_AE"/>
        </w:rPr>
      </w:r>
      <w:r>
        <w:rPr>
          <w:rtl/>
          <w:cs/>
          <w:lang w:val="ar_AE" w:bidi="ar_AE"/>
        </w:rPr>
        <w:t>ثم يجهّز يشوع جنود إسرائيل للتحرك نحو عاي، ويعطي تعليمات خاصة لثلاثين ألف جندي ليقيموا كمينًا في الجهة الغربية من عاي، أي خلف المدينة. ويستخدم يشوع كلمة خاصة لجذب انتباه الجنود حتى يصغوا جيدًا لما هو على وشك أن يقوله.</w:t>
      </w:r>
    </w:p>
    <w:p>
      <w:pPr>
        <w:bidi/>
      </w:pPr>
      <w:r>
        <w:rPr>
          <w:rtl/>
          <w:cs/>
          <w:lang w:val="ar_AE" w:bidi="ar_AE"/>
        </w:rPr>
      </w:r>
      <w:r>
        <w:rPr>
          <w:rtl/>
          <w:cs/>
          <w:lang w:val="ar_AE" w:bidi="ar_AE"/>
        </w:rPr>
        <w:t>توقّفوا هنا وناقشوا كمجموعة: كيف تتحدَّثون عادةً عن الاتجاهات، مثل الشمال والجنوب والشرق والغرب؟ كانت الجهة الغربية من عاي هي الجهة التي تغرب فيها الشمس، أما الجهة الشمالية من عاي فهي المكان الذي كان فيه يشوع وبقية الجيش. وعندما تكون مواجهًا للشمال، تكون الشمس الغاربة عن يسارك. فكّروا في الطريقة التي ستصفون بها مكان الكمين، وهو الجهة الغربية، ومكان بقية الجيش ويشوع، وهو الجهة الشمالية. أوقِفوا الاستماع إلى هذا التسجيل الصوتي هنا.</w:t>
      </w:r>
    </w:p>
    <w:p>
      <w:pPr>
        <w:bidi/>
      </w:pPr>
      <w:r>
        <w:rPr>
          <w:rtl/>
          <w:cs/>
          <w:lang w:val="ar_AE" w:bidi="ar_AE"/>
        </w:rPr>
      </w:r>
      <w:r>
        <w:rPr>
          <w:rtl/>
          <w:cs/>
          <w:lang w:val="ar_AE" w:bidi="ar_AE"/>
        </w:rPr>
        <w:t>توقّف هنا وناقشوا معًا: فكّروا في وقتٍ أراد فيه قائد أن يجذب انتباه شعبه. ما الكلمات أو العبارات التي استخدمها ذلك القائد ليطلب من الجميع أن يصغوا إليه بعناية؟ أوقِفوا الاستماع إلى هذا التسجيل الصوتي هنا.</w:t>
      </w:r>
    </w:p>
    <w:p>
      <w:pPr>
        <w:bidi/>
      </w:pPr>
      <w:r>
        <w:rPr>
          <w:rtl/>
          <w:cs/>
          <w:lang w:val="ar_AE" w:bidi="ar_AE"/>
        </w:rPr>
      </w:r>
      <w:r>
        <w:rPr>
          <w:rtl/>
          <w:cs/>
          <w:lang w:val="ar_AE" w:bidi="ar_AE"/>
        </w:rPr>
        <w:t>من المهم أن نتذكر أن يشوع شرح خطة المعركة للجنود قبل تنفيذها. فقد قال إن بقية الجيش سيهاجم المدينة من الأمام، ثم يتظاهر بالهرب لكي يدفع جنودَ عاي إلى الخروج من مدينتهم. وسيظن جنود عاي أنهم ينتصرون، لأنهم سبق أن هزموا الإسرائيليين مرة من قبل. وعندما يخرج جنود العدو من المدينة، يهاجم الجنود المختبئون غربي عاي المدينةَ من الخلف ويسيطرون عليها.</w:t>
      </w:r>
    </w:p>
    <w:p>
      <w:pPr>
        <w:bidi/>
      </w:pPr>
      <w:r>
        <w:rPr>
          <w:rtl/>
          <w:cs/>
          <w:lang w:val="ar_AE" w:bidi="ar_AE"/>
        </w:rPr>
      </w:r>
      <w:r>
        <w:rPr>
          <w:rtl/>
          <w:cs/>
          <w:lang w:val="ar_AE" w:bidi="ar_AE"/>
        </w:rPr>
        <w:t>ويخبر يشوع الجنود المشاركين في الكمين أن يهوه سيدفع المدينة إلى أيديهم. وهذا تعبير خاص يعني أن يهوه سيمنحهم النصرة.</w:t>
      </w:r>
    </w:p>
    <w:p>
      <w:pPr>
        <w:bidi/>
      </w:pPr>
      <w:r>
        <w:rPr>
          <w:rtl/>
          <w:cs/>
          <w:lang w:val="ar_AE" w:bidi="ar_AE"/>
        </w:rPr>
      </w:r>
      <w:r>
        <w:rPr>
          <w:rtl/>
          <w:cs/>
          <w:lang w:val="ar_AE" w:bidi="ar_AE"/>
        </w:rPr>
        <w:t>كما يخبرهم أن يهوه يريد منهم أن يحرقوا كل شيء بعد هزيمة المدينة، وأن عليهم أن يفعلوا ذلك لأن يهوه أمرهم بذلك. ثم يقول لهم: «انْظُرُوا! أَنْتُمْ تَكْمُنُونَ لِلْمَدِينَةِ مِنْ وَرَاءِ الْمَدِينَةِ.»، ليؤكد مدى أهمية طاعتهم ليهوه.</w:t>
      </w:r>
    </w:p>
    <w:p>
      <w:pPr>
        <w:bidi/>
      </w:pPr>
      <w:r>
        <w:rPr>
          <w:rtl/>
          <w:cs/>
          <w:lang w:val="ar_AE" w:bidi="ar_AE"/>
        </w:rPr>
      </w:r>
      <w:r>
        <w:rPr>
          <w:rtl/>
          <w:cs/>
          <w:lang w:val="ar_AE" w:bidi="ar_AE"/>
        </w:rPr>
        <w:t>توقّفوا هنا وناقشوا معًا: عندما يريد قائد، أو ربما أحد الوالدين، من أتباعه أن يطيعوا تعليماته بدقة، ما نوع العبارات التي يقولها ليؤكد لهم أنه يجب عليهم تنفيذ كل ما أمرهم به؟ أوقِفوا الاستماع إلى هذا التسجيل الصوتي هنا.</w:t>
      </w:r>
    </w:p>
    <w:p>
      <w:pPr>
        <w:bidi/>
      </w:pPr>
      <w:r>
        <w:rPr>
          <w:rtl/>
          <w:cs/>
          <w:lang w:val="ar_AE" w:bidi="ar_AE"/>
        </w:rPr>
      </w:r>
      <w:r>
        <w:rPr>
          <w:rtl/>
          <w:cs/>
          <w:lang w:val="ar_AE" w:bidi="ar_AE"/>
        </w:rPr>
        <w:t>من المهم أن نلاحظ أن الجنود ذهبوا ليلًا إلى مكان اختبائهم في الجهة الغربية من المدينة، مما يقلّل احتمال أن يراهم جنود العدو. ويقضي يشوع الليل مع بقية الجنود والشعب في معسكر إسرائيل في الجلجال.</w:t>
      </w:r>
    </w:p>
    <w:p>
      <w:pPr>
        <w:bidi/>
      </w:pPr>
      <w:r>
        <w:rPr>
          <w:rtl/>
          <w:cs/>
          <w:lang w:val="ar_AE" w:bidi="ar_AE"/>
        </w:rPr>
      </w:r>
      <w:r>
        <w:rPr>
          <w:rtl/>
          <w:cs/>
          <w:lang w:val="ar_AE" w:bidi="ar_AE"/>
        </w:rPr>
        <w:t>وفي اليوم التالي، يقود يشوع والشيوخ جيش إسرائيل نحو عاي، وهي رحلة صعود لمسافة خمسة وعشرين كيلومترًا تقريبًا. وعندما يصلون أمام المدينة، يقيمون معسكرهم شمالها، بينما يفصل بينهم وبين عاي وادٍ، أي منطقة منخفضة من الأرض. وهذا يعني أن العدو كان يستطيع أن يراهم من فوق أسوار المدينة عبر الوادي.</w:t>
      </w:r>
    </w:p>
    <w:p>
      <w:pPr>
        <w:bidi/>
      </w:pPr>
      <w:r>
        <w:rPr>
          <w:rtl/>
          <w:cs/>
          <w:lang w:val="ar_AE" w:bidi="ar_AE"/>
        </w:rPr>
      </w:r>
      <w:r>
        <w:rPr>
          <w:rtl/>
          <w:cs/>
          <w:lang w:val="ar_AE" w:bidi="ar_AE"/>
        </w:rPr>
        <w:t>وفي تلك الليلة، يرسل يشوع خمسة آلاف جندي للمشاركة في الكمين في الجهة الغربية. وليس واضحًا ما إذا كان هذا قد حدث في الليلة التي كان فيها يشوع مع جنوده أمام عاي، أم أن يشوع كان قد أرسل هؤلاء الجنود مسبقًا. ولأن ترتيب الأحداث في هذه القصة غير واضح تمامًا، فمن الأفضل ترجمة هذا الجزء بطريقة مشابهة للنص الكتابي الذي تستمعون إليه.</w:t>
      </w:r>
    </w:p>
    <w:p>
      <w:pPr>
        <w:bidi/>
      </w:pPr>
      <w:r>
        <w:rPr>
          <w:rtl/>
          <w:cs/>
          <w:lang w:val="ar_AE" w:bidi="ar_AE"/>
        </w:rPr>
      </w:r>
      <w:r>
        <w:rPr>
          <w:rtl/>
          <w:cs/>
          <w:lang w:val="ar_AE" w:bidi="ar_AE"/>
        </w:rPr>
        <w:t>ثم يرتب يشوع والشيوخ، أي قادة إسرائيل، الجيش في مواقعه، ويذكّرنا الراوي بمكان تمركز كل جزء من الجيش. فالكَمين، أي الجنود المختبئون، كان في الجهة الغربية، أما بقية الجيش فكان في الجهة الشمالية عبر الوادي، حيث كان أهل عاي يستطيعون رؤيتهم.</w:t>
      </w:r>
    </w:p>
    <w:p>
      <w:pPr>
        <w:bidi/>
      </w:pPr>
      <w:r>
        <w:rPr>
          <w:rtl/>
          <w:cs/>
          <w:lang w:val="ar_AE" w:bidi="ar_AE"/>
        </w:rPr>
      </w:r>
      <w:r>
        <w:rPr>
          <w:rtl/>
          <w:cs/>
          <w:lang w:val="ar_AE" w:bidi="ar_AE"/>
        </w:rPr>
        <w:t>وفي تلك الليلة، ينزل يشوع إلى الوادي ويقضي الليل هناك.</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8: 1- 13 بأبسط ترجمة يسهل فهمها.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المشايخ</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كمين بني إسرائيل</w:t>
      </w:r>
    </w:p>
    <w:p>
      <w:pPr>
        <w:pStyle w:val="ListBullet"/>
        <w:bidi/>
        <w:spacing w:line="240" w:lineRule="auto"/>
        <w:ind w:left="720"/>
      </w:pPr>
      <w:r>
        <w:rPr>
          <w:rtl/>
          <w:cs/>
          <w:lang w:val="ar_AE" w:bidi="ar_AE"/>
        </w:rPr>
      </w:r>
      <w:r>
        <w:rPr>
          <w:rtl/>
          <w:cs/>
          <w:lang w:val="ar_AE" w:bidi="ar_AE"/>
        </w:rPr>
        <w:t>وجنود عاي</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يهوه وهو يقول ليشوع ألّا يخاف، وأن يأخذ كل الجيش ليهاجم عاي، وإنه سيعطي يشوع النصرة. يقول يهوه إنه على يشوع أن يُحرّم عاي تحريمًا (تدميرًا) كاملًا، لكنه يسمح للجنود أن يحتفظوا بغَنِيمَتَهَا وَبَهَائِمَهَا. كما يقول يهوه أيضًا إنه على يشوع أن ينصب كمينًا من وراء المدينة.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يشوع وهو يعطي تعليمات خاصة لثلاثين ألف جندي لكي ينصبوا كمينًا غربي المدينة. ويقول يشوع إن القسم الرئيسي من الجيش سيهاجم المدينة من الأمام، ثم يستدير ويهرب. وسيفعلون ذلك ليجذبوا جنود عاي بعيدًا عن مدينتهم. وعندما يحدث هذا، سيشنّ الجنود الذين في الغرب هجومًا مفاجئًا ويستولون على عاي. ويقول يشوع للجنود إن يهوه سيعطيهم النصرة، وعليهم أن يحرقوا كل ما في المدينة بعد أن يستولوا عليها. ثم يرسل يشوع الجنود ليلًا لكي ينصبوا الكمين سرًّا.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الجنود الذين هم جزء من الكمين: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يشوع وهو لابث في المحلّة تلك الليلة. وفي الصباح الباكر من اليوم التالي، يقود يشوع والشيوخ بقية جيش إسرائيل نحو عاي. وعندما يصلون إلى أمام المدينة، يُقيمون مُعسكرهم إلى شمال عاي. وفي وقت ما، يرسل يشوع خمسة آلاف رجل ليكونوا جزءًا من الكمين ناحية الغرب. ينظّم يشوع والشيوخ الجيش في مواقع القتال، ويبقى يشوع في الوادي تلك الليلة.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جنود عاي: "بمَ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8: 1- 13 بأبسط ترجمة يسهل فهمها.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يتكلّم </w:t>
      </w:r>
      <w:r>
        <w:rPr>
          <w:b/>
          <w:rtl/>
          <w:cs/>
          <w:lang w:val="ar_AE" w:bidi="ar_AE"/>
        </w:rPr>
        <w:t>يهوه</w:t>
      </w:r>
      <w:r>
        <w:rPr>
          <w:rtl/>
          <w:cs/>
          <w:lang w:val="ar_AE" w:bidi="ar_AE"/>
        </w:rPr>
        <w:t xml:space="preserve"> مع يشوع ويقول له ألّا يخاف، بل أن يذهب ويهاجم </w:t>
      </w:r>
      <w:r>
        <w:rPr>
          <w:b/>
          <w:rtl/>
          <w:cs/>
          <w:lang w:val="ar_AE" w:bidi="ar_AE"/>
        </w:rPr>
        <w:t xml:space="preserve">مدينة </w:t>
      </w:r>
      <w:r>
        <w:rPr>
          <w:rtl/>
          <w:cs/>
          <w:lang w:val="ar_AE" w:bidi="ar_AE"/>
        </w:rPr>
        <w:t xml:space="preserve">عاي بكل جيش إسرائيل. ويهوه هو الاسم الشخصي لله، وسيُستخدم في كل هذا المقطع. استخدموا الكلمات أو العبارات نفسها للإشارة إلى المدينة ويهوه اللتين استخدمتموهما في المقاطع السابقة. ولمزيدٍ من المعلومات عن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يخبر يهوه يشوع أنه دفع عاي، </w:t>
      </w:r>
      <w:r>
        <w:rPr>
          <w:b/>
          <w:rtl/>
          <w:cs/>
          <w:lang w:val="ar_AE" w:bidi="ar_AE"/>
        </w:rPr>
        <w:t>مَلكها</w:t>
      </w:r>
      <w:r>
        <w:rPr>
          <w:rtl/>
          <w:cs/>
          <w:lang w:val="ar_AE" w:bidi="ar_AE"/>
        </w:rPr>
        <w:t>، وشعبها، والأرض "</w:t>
      </w:r>
      <w:r>
        <w:rPr>
          <w:b/>
          <w:rtl/>
          <w:cs/>
          <w:lang w:val="ar_AE" w:bidi="ar_AE"/>
        </w:rPr>
        <w:t>بيد يشوع</w:t>
      </w:r>
      <w:r>
        <w:rPr>
          <w:rtl/>
          <w:cs/>
          <w:lang w:val="ar_AE" w:bidi="ar_AE"/>
        </w:rPr>
        <w:t>". استخدموا الكلمة نفسها لكلمة «ملك» التي استخدمتموها في المقاطع السابقة، وتذكّروا أن كلمة «</w:t>
      </w:r>
      <w:r>
        <w:rPr>
          <w:rtl/>
          <w:cs/>
          <w:lang w:val="ar_AE" w:bidi="ar_AE"/>
        </w:rPr>
        <w:t>ملك</w:t>
      </w:r>
      <w:r>
        <w:rPr>
          <w:rtl/>
          <w:cs/>
          <w:lang w:val="ar_AE" w:bidi="ar_AE"/>
        </w:rPr>
        <w:t>» موجودة في «قاموس الكلمات الرئيسية». وفي العبرية، فإن تعبير «بيدك» هو تعبير خاص يُستخدم في سياق الحروب، ومعناه أن يهوه سيعطي يشوع نصرة على أعدائه. احرصوا على استخدام الكلمة أو العبارة نفسها للتعبير وضع شيء في يد شخصٍ ما، كما استخدمتموها في المقاطع السابقة.</w:t>
      </w:r>
    </w:p>
    <w:p>
      <w:pPr>
        <w:bidi/>
      </w:pPr>
      <w:r>
        <w:rPr>
          <w:rtl/>
          <w:cs/>
          <w:lang w:val="ar_AE" w:bidi="ar_AE"/>
        </w:rPr>
      </w:r>
      <w:r>
        <w:rPr>
          <w:rtl/>
          <w:cs/>
          <w:lang w:val="ar_AE" w:bidi="ar_AE"/>
        </w:rPr>
        <w:t xml:space="preserve">ويقول يهوه ليشوع إن الشعب يمكنه أن يأخذ لنفسه الأشياء الثمينة و </w:t>
      </w:r>
      <w:r>
        <w:rPr>
          <w:b/>
          <w:rtl/>
          <w:cs/>
          <w:lang w:val="ar_AE" w:bidi="ar_AE"/>
        </w:rPr>
        <w:t>البهائم</w:t>
      </w:r>
      <w:r>
        <w:rPr>
          <w:rtl/>
          <w:cs/>
          <w:lang w:val="ar_AE" w:bidi="ar_AE"/>
        </w:rPr>
        <w:t xml:space="preserve"> من عاي. والمقصود بالبهائم هو كل حيوان يستخدمه الناس في العمل أو الطعام، مثل الأبقار والغنم والماعز. استخدموا الكلمة نفسها للتعبير عن هذه الأنواع من الحيوانات الأليفة التي استخدمتموها من قبل.</w:t>
      </w:r>
    </w:p>
    <w:p>
      <w:pPr>
        <w:bidi/>
      </w:pPr>
      <w:r>
        <w:rPr>
          <w:rtl/>
          <w:cs/>
          <w:lang w:val="ar_AE" w:bidi="ar_AE"/>
        </w:rPr>
      </w:r>
      <w:r>
        <w:rPr>
          <w:rtl/>
          <w:cs/>
          <w:lang w:val="ar_AE" w:bidi="ar_AE"/>
        </w:rPr>
        <w:t>ويدعو يشوع يهوه: "</w:t>
      </w:r>
      <w:r>
        <w:rPr>
          <w:b/>
          <w:rtl/>
          <w:cs/>
          <w:lang w:val="ar_AE" w:bidi="ar_AE"/>
        </w:rPr>
        <w:t>الرب</w:t>
      </w:r>
      <w:r>
        <w:rPr>
          <w:rtl/>
          <w:cs/>
          <w:lang w:val="ar_AE" w:bidi="ar_AE"/>
        </w:rPr>
        <w:t xml:space="preserve">". ويشدّد يشوع هنا على دور يهوه باعتباره إله العهد وخالق بني إسرائيل. استخدموا الكلمة أو العبارة نفسها لكلمة «الرب» التي استخدمتموها في المقاطع السابقة. وللمزيد من المعلومات عن كلمة </w:t>
      </w:r>
      <w:r>
        <w:rPr>
          <w:rtl/>
          <w:cs/>
          <w:lang w:val="ar_AE" w:bidi="ar_AE"/>
        </w:rPr>
        <w:t>الله</w:t>
      </w:r>
      <w:r>
        <w:rPr>
          <w:rtl/>
          <w:cs/>
          <w:lang w:val="ar_AE" w:bidi="ar_AE"/>
        </w:rPr>
        <w:t>، ارجعوا إلى "قاموس الكلمات الرئيسية".</w:t>
      </w:r>
    </w:p>
    <w:p>
      <w:pPr>
        <w:bidi/>
      </w:pPr>
      <w:r>
        <w:rPr>
          <w:rtl/>
          <w:cs/>
          <w:lang w:val="ar_AE" w:bidi="ar_AE"/>
        </w:rPr>
      </w:r>
      <w:r>
        <w:rPr>
          <w:rtl/>
          <w:cs/>
          <w:lang w:val="ar_AE" w:bidi="ar_AE"/>
        </w:rPr>
        <w:t xml:space="preserve">وبعد ترتيب الكمين، يقود يشوع و </w:t>
      </w:r>
      <w:r>
        <w:rPr>
          <w:b/>
          <w:rtl/>
          <w:cs/>
          <w:lang w:val="ar_AE" w:bidi="ar_AE"/>
        </w:rPr>
        <w:t xml:space="preserve">شيوخ </w:t>
      </w:r>
      <w:r>
        <w:rPr>
          <w:rtl/>
          <w:cs/>
          <w:lang w:val="ar_AE" w:bidi="ar_AE"/>
        </w:rPr>
        <w:t xml:space="preserve"> </w:t>
      </w:r>
      <w:r>
        <w:rPr>
          <w:b/>
          <w:rtl/>
          <w:cs/>
          <w:lang w:val="ar_AE" w:bidi="ar_AE"/>
        </w:rPr>
        <w:t>إسرائيل</w:t>
      </w:r>
      <w:r>
        <w:rPr>
          <w:rtl/>
          <w:cs/>
          <w:lang w:val="ar_AE" w:bidi="ar_AE"/>
        </w:rPr>
        <w:t xml:space="preserve"> جيشهم نحو عاي. والشيوخ هم قادة آخرين من بني إسرائيل مسؤولين عن أسباطٍ وعشائر مختلفة. وتشير إسرائيل إلى جميع نسل </w:t>
      </w:r>
      <w:r>
        <w:rPr>
          <w:rtl/>
          <w:cs/>
          <w:lang w:val="ar_AE" w:bidi="ar_AE"/>
        </w:rPr>
        <w:t>إبراهيم</w:t>
      </w:r>
      <w:r>
        <w:rPr>
          <w:rtl/>
          <w:cs/>
          <w:lang w:val="ar_AE" w:bidi="ar_AE"/>
        </w:rPr>
        <w:t xml:space="preserve">، أو إلى شعب يهوه. استخدموا الكلمة أو العبارة نفسها للشيوخ ولإسرائيل التي استخدمتموها في المقاطع السابقة. ولمزيد من المعلومات عن </w:t>
      </w:r>
      <w:r>
        <w:rPr>
          <w:rtl/>
          <w:cs/>
          <w:lang w:val="ar_AE" w:bidi="ar_AE"/>
        </w:rPr>
        <w:t>الشيوخ</w:t>
      </w:r>
      <w:r>
        <w:rPr>
          <w:rtl/>
          <w:cs/>
          <w:lang w:val="ar_AE" w:bidi="ar_AE"/>
        </w:rPr>
        <w:t xml:space="preserve"> و</w:t>
      </w:r>
      <w:r>
        <w:rPr>
          <w:rtl/>
          <w:cs/>
          <w:lang w:val="ar_AE" w:bidi="ar_AE"/>
        </w:rPr>
        <w:t>إسرائيل</w:t>
      </w:r>
      <w:r>
        <w:rPr>
          <w:rtl/>
          <w:cs/>
          <w:lang w:val="ar_AE" w:bidi="ar_AE"/>
        </w:rPr>
        <w:t>، ارجعوا إلى «قاموس الكلمات الرئيسية».</w:t>
      </w:r>
    </w:p>
    <w:p>
      <w:pPr>
        <w:bidi/>
      </w:pPr>
      <w:r>
        <w:rPr>
          <w:rtl/>
          <w:cs/>
          <w:lang w:val="ar_AE" w:bidi="ar_AE"/>
        </w:rPr>
      </w:r>
      <w:r>
        <w:rPr>
          <w:rtl/>
          <w:cs/>
          <w:lang w:val="ar_AE" w:bidi="ar_AE"/>
        </w:rPr>
        <w:t xml:space="preserve">توقّفوا هنا وناقشوا كمجموعة كيف ستتحدّثون عن </w:t>
      </w:r>
      <w:r>
        <w:rPr>
          <w:b/>
          <w:rtl/>
          <w:cs/>
          <w:lang w:val="ar_AE" w:bidi="ar_AE"/>
        </w:rPr>
        <w:t>الكمين</w:t>
      </w:r>
      <w:r>
        <w:rPr>
          <w:rtl/>
          <w:cs/>
          <w:lang w:val="ar_AE" w:bidi="ar_AE"/>
        </w:rPr>
        <w:t>، أو مجموعة الجنود الذين يختبئون في الجهة الغربية من عاي لكي يهاجموها على حين غِرّة. ما الكلمة أو العبارة التي ستستخدمونها لوصفهم؟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8:14–29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8: 14 - 29 واحتفظوا به في قلوبكم.</w:t>
      </w:r>
    </w:p>
    <w:p>
      <w:pPr>
        <w:bidi/>
      </w:pPr>
      <w:r>
        <w:rPr>
          <w:rtl/>
          <w:cs/>
          <w:lang w:val="ar_AE" w:bidi="ar_AE"/>
        </w:rPr>
      </w:r>
      <w:r>
        <w:rPr>
          <w:rtl/>
          <w:cs/>
          <w:lang w:val="ar_AE" w:bidi="ar_AE"/>
        </w:rPr>
        <w:t>استمعوا إلى نسخة صوتية من سِفر يشوع 8: 14 - 29 ثلاث مرات، من ثلاث ترجمات مختلفة، إن أمكن. 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سفر يشوع 8: 14 - 29 من الترجمة الأسهل للفهم.</w:t>
      </w:r>
    </w:p>
    <w:p>
      <w:pPr>
        <w:bidi/>
      </w:pPr>
      <w:r>
        <w:rPr>
          <w:rtl/>
          <w:cs/>
          <w:lang w:val="ar_AE" w:bidi="ar_AE"/>
        </w:rPr>
      </w:r>
      <w:r>
        <w:rPr>
          <w:rtl/>
          <w:cs/>
          <w:lang w:val="ar_AE" w:bidi="ar_AE"/>
        </w:rPr>
        <w:t>في المقطع السابق، أعطى يهوه يشوع خطةً حربية لهزيمة مدينة عاي الكنعانية. فقد قال له أن ينصب كمينًا خلف المدينة، ووعده بأنه سيعطيه النصر. والآن، يتبع يشوع وجيش إسرائيل أوامر يهوه ويهزمون عاي.</w:t>
      </w:r>
    </w:p>
    <w:p>
      <w:pPr>
        <w:bidi/>
      </w:pPr>
      <w:r>
        <w:rPr>
          <w:rtl/>
          <w:cs/>
          <w:lang w:val="ar_AE" w:bidi="ar_AE"/>
        </w:rPr>
      </w:r>
      <w:r>
        <w:rPr>
          <w:rtl/>
          <w:cs/>
          <w:lang w:val="ar_AE" w:bidi="ar_AE"/>
        </w:rPr>
        <w:t>وكما تتذكّرون، كان يشوع قد رتّب جيش إسرائيل في مواقع القتال، فجعل الكمين في الغرب، بينما كان القسم الرئيسي من الجيش أمام المدينة. وقد قضى يشوع الليل في الوادي الواقع بين جيش إسرائيل ومدينة عاي. وفي الصباح الباكر من اليوم التالي، عندما رأى ملك عاي القسم الرئيسي من جيش إسرائيل، جمع جيشه بسرعة وخرج مسرعًا من المدينة. فخرج ملك عاي وجيشه لملاقاة بني إسرائيل في الحرب باتجاه العربة، أي وادي نهر الأردن، وكان هذا الوادي إلى شرق المدينة. ولم يكن ملك عاي يعلم بوجود جنود بني إسرائيل المختبئين خلف المدينة.</w:t>
      </w:r>
    </w:p>
    <w:p>
      <w:pPr>
        <w:bidi/>
      </w:pPr>
      <w:r>
        <w:rPr>
          <w:rtl/>
          <w:cs/>
          <w:lang w:val="ar_AE" w:bidi="ar_AE"/>
        </w:rPr>
      </w:r>
      <w:r>
        <w:rPr>
          <w:rtl/>
          <w:cs/>
          <w:lang w:val="ar_AE" w:bidi="ar_AE"/>
        </w:rPr>
        <w:t>توقّفوا هنا وانظروا كمجموعة إلى خريطة تُظهر مدينة عاي وبيت إيل، ووادي نهر الأردن، ومواقع مُعسكر بني إسرائيل والكمين الإسرائيلي. أوقِفوا الاستماع إلى هذا التسجيل الصوتي هنا.</w:t>
      </w:r>
    </w:p>
    <w:p>
      <w:pPr>
        <w:bidi/>
      </w:pPr>
      <w:r>
        <w:rPr>
          <w:rtl/>
          <w:cs/>
          <w:lang w:val="ar_AE" w:bidi="ar_AE"/>
        </w:rPr>
      </w:r>
      <w:r>
        <w:rPr>
          <w:rtl/>
          <w:cs/>
          <w:lang w:val="ar_AE" w:bidi="ar_AE"/>
        </w:rPr>
        <w:t>ثم يبدأ الجيشان في القتال، ويتظاهر يشوع وبنو إسرائيل بأنهم ينسحبون ويسمحون لجنود عاي بالغلبة ويدفعونهم إلى الوراء. يتظاهر بنو إسرائيل بالهرب نحو البرية، أي الأرض الصخرية الواقعة شرق عاي، حيث كان يسكن عدد قليل من الناس، بين عاي ووادي نهر الأردن. ويستمر بنو إسرائيل في الهرب، فيجعلون جنود عاي يبتعدون أكثر فأكثر عن مدينتهم. يدعو ملك عاي جميع الرجال المقاتلين من عاي ومن بيت إيل، وهي مدينة قريبة، لكي يطاردوا بني إسرائيل، فيخرج جنود العدو من أبواب المدينة، تاركين الأبواب مفتوحة ومدينة عاي بلا حماية.</w:t>
      </w:r>
    </w:p>
    <w:p>
      <w:pPr>
        <w:bidi/>
      </w:pPr>
      <w:r>
        <w:rPr>
          <w:rtl/>
          <w:cs/>
          <w:lang w:val="ar_AE" w:bidi="ar_AE"/>
        </w:rPr>
      </w:r>
      <w:r>
        <w:rPr>
          <w:rtl/>
          <w:cs/>
          <w:lang w:val="ar_AE" w:bidi="ar_AE"/>
        </w:rPr>
        <w:t>توقّفوا هنا وناقشوا هذا السؤال كمجموعة: ما نوع الدفاعات أو وسائل الحماية التي توجد في بلدتكم ضد هجمات الأعداء؟ أوقِفوا الاستماع إلى هذا التسجيل الصوتي هنا.</w:t>
      </w:r>
    </w:p>
    <w:p>
      <w:pPr>
        <w:bidi/>
      </w:pPr>
      <w:r>
        <w:rPr>
          <w:rtl/>
          <w:cs/>
          <w:lang w:val="ar_AE" w:bidi="ar_AE"/>
        </w:rPr>
      </w:r>
      <w:r>
        <w:rPr>
          <w:rtl/>
          <w:cs/>
          <w:lang w:val="ar_AE" w:bidi="ar_AE"/>
        </w:rPr>
        <w:t>في وسط المعركة، يقول يهوه ليشوع أن يمدّ ذراعه ومزراقه (حربته) في اتجاه عاي. والمزراق هو على الأرجح سلاح قصير كان الناس يستخدمونه للطعن وللصيد. وكان بعض أنواع المزارق (الحِراب) عبارة عن سيف مقوّس على شكل هلال. ويقول يهوه إنه سيدفع عاي إلى يد يشوع، أي إنه سيعطي يشوع النصر على المدينة.</w:t>
      </w:r>
    </w:p>
    <w:p>
      <w:pPr>
        <w:bidi/>
      </w:pPr>
      <w:r>
        <w:rPr>
          <w:rtl/>
          <w:cs/>
          <w:lang w:val="ar_AE" w:bidi="ar_AE"/>
        </w:rPr>
      </w:r>
      <w:r>
        <w:rPr>
          <w:rtl/>
          <w:cs/>
          <w:lang w:val="ar_AE" w:bidi="ar_AE"/>
        </w:rPr>
        <w:t>توقّفوا هنا وانظروا كمجموعة إلى صورة مزراق (حربة). أوقِفوا الاستماع إلى هذا التسجيل الصوتي هنا.</w:t>
      </w:r>
    </w:p>
    <w:p>
      <w:pPr>
        <w:bidi/>
      </w:pPr>
      <w:r>
        <w:rPr>
          <w:rtl/>
          <w:cs/>
          <w:lang w:val="ar_AE" w:bidi="ar_AE"/>
        </w:rPr>
      </w:r>
      <w:r>
        <w:rPr>
          <w:rtl/>
          <w:cs/>
          <w:lang w:val="ar_AE" w:bidi="ar_AE"/>
        </w:rPr>
        <w:t>يطيع يشوع يهوه، ويُوجّه حربته نحو عاي. ولا يرمز فعل يشوع هذا فقط إلى قوة يهوه في هزيمة عاي، بل ربما كان أيضًا علامةً للكمين الإسرائيلي لكي يهاجم عاي. فقد عرف الجنود المختبئون في الجهة الغربية من عاي أن رفع يشوع لحربته هو الإشارة لبدء هجومهم المفاجئ. فيندفع الجنود الإسرائيليون من الكمين إلى داخل المدينة ويستولون عليها. وسريعًا ما يشعلون النار في البيوت وفي الأشياء الأخرى داخل البلدة.</w:t>
      </w:r>
    </w:p>
    <w:p>
      <w:pPr>
        <w:bidi/>
      </w:pPr>
      <w:r>
        <w:rPr>
          <w:rtl/>
          <w:cs/>
          <w:lang w:val="ar_AE" w:bidi="ar_AE"/>
        </w:rPr>
      </w:r>
      <w:r>
        <w:rPr>
          <w:rtl/>
          <w:cs/>
          <w:lang w:val="ar_AE" w:bidi="ar_AE"/>
        </w:rPr>
        <w:t>وعندما يلتفت جيش عاي إلى الوراء، يرون بلدتهم تحترق والدخان يملأ السماء. لكن لم يعد هناك اتجاه يمكنهم أن يهربوا إليه، لأن جيش إسرائيل صار على الجانبين. وفجأة يستدير يشوع والجنود الذين تظاهروا بالهرب، ويبدؤون في مهاجمة جنود عاي. كما يخرج الجنود الإسرائيليون الذين استولوا على عاي وأحرقوها من المدينة، ويهاجمون جنود عاي من الخلف، فيقضي جيش إسرائيل على جنود عاي، أي يهاجمهم ويقتلهم جميعًا. ولا يسمحون لأحد أن يهرب، لكنهم يأخذون ملك عاي حيًّا ويأتون به إلى يشوع.</w:t>
      </w:r>
    </w:p>
    <w:p>
      <w:pPr>
        <w:bidi/>
      </w:pPr>
      <w:r>
        <w:rPr>
          <w:rtl/>
          <w:cs/>
          <w:lang w:val="ar_AE" w:bidi="ar_AE"/>
        </w:rPr>
      </w:r>
      <w:r>
        <w:rPr>
          <w:rtl/>
          <w:cs/>
          <w:lang w:val="ar_AE" w:bidi="ar_AE"/>
        </w:rPr>
        <w:t>توقّفوا هنا وناقشوا هذا السؤال كمجموعة: كيف يعامل الجنود في ثقافتكم قادة العدو الذين يُؤسَرون؟ أوقِفوا الاستماع إلى هذا التسجيل الصوتي هنا.</w:t>
      </w:r>
    </w:p>
    <w:p>
      <w:pPr>
        <w:bidi/>
      </w:pPr>
      <w:r>
        <w:rPr>
          <w:rtl/>
          <w:cs/>
          <w:lang w:val="ar_AE" w:bidi="ar_AE"/>
        </w:rPr>
      </w:r>
      <w:r>
        <w:rPr>
          <w:rtl/>
          <w:cs/>
          <w:lang w:val="ar_AE" w:bidi="ar_AE"/>
        </w:rPr>
        <w:t>وبعد أن يطارد جيش إسرائيل جميع جنود عاي في الحقول المكشوفة ويقتلهم، يرجعون إلى المدينة ويقتلون كل من فيها، ويقتلون النساء والأطفال أيضًا. لقد تم قَتْلِ جَمِيعِ سُكَّانِ عَايٍ بحد السيف، مما يعني أن بني إسرائيل كانوا يقتلون كل شخص بسيوفهم. ومات جميع رجال عاي ونسائها في ذلك اليوم، وكان عددهم اثني عشر ألفًا. ومنذ أن بدأ الكمين، ظل يشوع يمدّ مزراقه نحو مدينة عاي إلى أن مات كل شخص فيها. وكان هذا الفعل رمزًا إلى أن يهوه هو الذي منح النصر على عاي، لا بنو إسرائيل أنفسهم. وكما حدث في أريحا، حرّم بنو إسرائيل المدينة ليهوه تحريمًا كاملًا، وذلك بتدمير جميع الناس والمدينة تدميرًا كاملًا. لكن هذه المرة سمح يهوه لبني إسرائيل أن يحتفظوا بالبهائم والغنائم (الأشياء الثمينة) التي داخل المدينة.</w:t>
      </w:r>
    </w:p>
    <w:p>
      <w:pPr>
        <w:bidi/>
      </w:pPr>
      <w:r>
        <w:rPr>
          <w:rtl/>
          <w:cs/>
          <w:lang w:val="ar_AE" w:bidi="ar_AE"/>
        </w:rPr>
      </w:r>
      <w:r>
        <w:rPr>
          <w:rtl/>
          <w:cs/>
          <w:lang w:val="ar_AE" w:bidi="ar_AE"/>
        </w:rPr>
        <w:t>توقّفوا هنا وناقشوا هذا السؤال كمجموعة: في ثقافتكم، مَن الذي ينال المدح على النصر في الحرب، ولماذا؟ أوقِفوا الاستماع إلى هذا التسجيل الصوتي هنا.</w:t>
      </w:r>
    </w:p>
    <w:p>
      <w:pPr>
        <w:bidi/>
      </w:pPr>
      <w:r>
        <w:rPr>
          <w:rtl/>
          <w:cs/>
          <w:lang w:val="ar_AE" w:bidi="ar_AE"/>
        </w:rPr>
      </w:r>
      <w:r>
        <w:rPr>
          <w:rtl/>
          <w:cs/>
          <w:lang w:val="ar_AE" w:bidi="ar_AE"/>
        </w:rPr>
        <w:t>يحرق الجنود الإسرائيليون كل ما في المدينة، فتصير إلى الأبد كومةً من الخراب. وهذا مناسب، لأن اسم «عاي» في العبرية يعني «خِرَب»، ولا تزال عاي كومةً من الخراب في الوقت الذي يكتب فيه كاتب سفر يشوع هذا السفر. ويأمر يشوع جنوده أن يقتلوا ملك عاي ويعلّقوه على شجرة. وبما أن الكلمة التي تعني «شجرة» يمكن أن تعني أيضًا «عمودًا»، فمن الأرجح أنهم علّقوا جسد الملك الميت على وتد خشبي، أو على عمود مدبّب، وكانت هذه عادةً حربية شائعة في ذلك الزمن. فالجيش المنتصر كان عادةً يعلّق أجساد الأعداء المهزومين ليكونوا عبرةً للآخرين عمّا قد يحدث لهم. ويُبقِي الجنود جسد الملك مُعلّقًا حتى تغرب الشمس، ثم ينزلون الجسد عن الشجرة ويطرحونه أمام أبواب المدينة الخربة. ويكوّم الجنود الإسرائيليون حجارة فوق جسد الملك الميت ليواروه. وظل الأمر هكذا إلى الوقت الذي كتب فيه كاتب سفر يشوع هذا السفر.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سفر يشوع 8: 14 - 29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يرى ملك عاي جيش إسرائيل في الصباح الباكر إلى الشمال، فيجمع جنوده بسرعة ويخرج مسرعًا من المدينة لملاقاة بني إسرائيل في المعركة. وهكذا يترك جنود عاي مدينتهم من دون حماية.</w:t>
      </w:r>
    </w:p>
    <w:p>
      <w:pPr>
        <w:bidi/>
      </w:pPr>
      <w:r>
        <w:rPr>
          <w:rtl/>
          <w:cs/>
          <w:lang w:val="ar_AE" w:bidi="ar_AE"/>
        </w:rPr>
      </w:r>
      <w:r>
        <w:rPr>
          <w:b/>
          <w:rtl/>
          <w:cs/>
          <w:lang w:val="ar_AE" w:bidi="ar_AE"/>
        </w:rPr>
        <w:t>في المشهد الثاني:</w:t>
      </w:r>
      <w:r>
        <w:rPr>
          <w:rtl/>
          <w:cs/>
          <w:lang w:val="ar_AE" w:bidi="ar_AE"/>
        </w:rPr>
        <w:t xml:space="preserve"> يقاتل بنو إسرائيل جنود عاي أمام المدينة، ثم يتظاهرون بالهزيمة، يسمح يشوع وبنو إسرائيل لجنود عاي أن يدفعوهم إلى الوراء، ثم يستديرون ويتظاهرون بالهرب، فيطاردهم جنود عاي مبتعدين أكثر فأكثر عن مدينتهم. ثم يدعو ملك عاي جميع الجنود من عاي وبيت إيل ليطاردوا بني إسرائيل.</w:t>
      </w:r>
    </w:p>
    <w:p>
      <w:pPr>
        <w:bidi/>
      </w:pPr>
      <w:r>
        <w:rPr>
          <w:rtl/>
          <w:cs/>
          <w:lang w:val="ar_AE" w:bidi="ar_AE"/>
        </w:rPr>
      </w:r>
      <w:r>
        <w:rPr>
          <w:b/>
          <w:rtl/>
          <w:cs/>
          <w:lang w:val="ar_AE" w:bidi="ar_AE"/>
        </w:rPr>
        <w:t>في المشهد الثالث:</w:t>
      </w:r>
      <w:r>
        <w:rPr>
          <w:rtl/>
          <w:cs/>
          <w:lang w:val="ar_AE" w:bidi="ar_AE"/>
        </w:rPr>
        <w:t xml:space="preserve"> يأمر يهوه يشوع أن يرفع حربته ويوجهها نحو عاي، ويقول إنه سيمنحه النصرة. فيطيع يشوع أمر يهوه، وعندما يمَدّ يَشُوعُ الْمِزْرَاقَ الَّذِي بِيَدِهِ نَحْوَ الْمَدِينَةِ، يبدأ بنو إسرائيل تنفيذ الكمين. فيخرج بنو إسرائيل من مخبئهم في الجانب الغربي من المدينة ويهاجمونها، ثم يسيطر بنو إسرائيل على المدينة ويحرقونها، بينما يبقى يشوع موجهًا مزراقه نحو المدينة.</w:t>
      </w:r>
    </w:p>
    <w:p>
      <w:pPr>
        <w:bidi/>
      </w:pPr>
      <w:r>
        <w:rPr>
          <w:rtl/>
          <w:cs/>
          <w:lang w:val="ar_AE" w:bidi="ar_AE"/>
        </w:rPr>
      </w:r>
      <w:r>
        <w:rPr>
          <w:b/>
          <w:rtl/>
          <w:cs/>
          <w:lang w:val="ar_AE" w:bidi="ar_AE"/>
        </w:rPr>
        <w:t>في المشهد الرابع:</w:t>
      </w:r>
      <w:r>
        <w:rPr>
          <w:rtl/>
          <w:cs/>
          <w:lang w:val="ar_AE" w:bidi="ar_AE"/>
        </w:rPr>
        <w:t xml:space="preserve"> يلتفت جنود عاي إلى الوراء فيرون مدينتهم تحترق والدخان يصعد إلى السماء. ولا يعود بإمكانهم الهرب، لأن بني إسرائيل صاروا على الجانبين. وعندئذٍ يستدير جنود يشوع ويهاجمون جنود العدو. كما يخرج الجنود الذين استولوا على المدينة ويهاجمونهم من الخلف. ويطارد بنو إسرائيل جميع جنود عاي ويقتلونهم خارج المدينة، ثم يدخل الجنود إلى المدينة ويقتلون كل من فيها، ويأسرون ملك عاي. وأخيرًا يُنزِل يشوع حربته بعدما هزم بنو إسرائيل الجميع.</w:t>
      </w:r>
    </w:p>
    <w:p>
      <w:pPr>
        <w:bidi/>
      </w:pPr>
      <w:r>
        <w:rPr>
          <w:rtl/>
          <w:cs/>
          <w:lang w:val="ar_AE" w:bidi="ar_AE"/>
        </w:rPr>
      </w:r>
      <w:r>
        <w:rPr>
          <w:b/>
          <w:rtl/>
          <w:cs/>
          <w:lang w:val="ar_AE" w:bidi="ar_AE"/>
        </w:rPr>
        <w:t>في المشهد الخامس:</w:t>
      </w:r>
      <w:r>
        <w:rPr>
          <w:rtl/>
          <w:cs/>
          <w:lang w:val="ar_AE" w:bidi="ar_AE"/>
        </w:rPr>
        <w:t xml:space="preserve"> يأخذ بنو إسرائيل الحيوانات والغنائم الثمينة من عاي لأنفسهم. ثم يعود يشوع إلى عاي، ويُحضِر الجنود ملك عاي إليه. فيأمر يشوع بقتل الملك وتعليقه على خشبة حتى غروب الشمس. وعندما تغرب الشمس، يُنزِل الجنود الجثة ويلقونها أمام المدينة المدمَّرة، ويُكوِّم الجنود حجارة فوق جثة الملك تذكارًا بما حدث.</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كمين بني إسرائيل</w:t>
      </w:r>
    </w:p>
    <w:p>
      <w:pPr>
        <w:pStyle w:val="ListBullet"/>
        <w:bidi/>
        <w:spacing w:line="240" w:lineRule="auto"/>
        <w:ind w:left="720"/>
      </w:pPr>
      <w:r>
        <w:rPr>
          <w:rtl/>
          <w:cs/>
          <w:lang w:val="ar_AE" w:bidi="ar_AE"/>
        </w:rPr>
      </w:r>
      <w:r>
        <w:rPr>
          <w:rtl/>
          <w:cs/>
          <w:lang w:val="ar_AE" w:bidi="ar_AE"/>
        </w:rPr>
        <w:t>ملك عاي</w:t>
      </w:r>
    </w:p>
    <w:p>
      <w:pPr>
        <w:pStyle w:val="ListBullet"/>
        <w:bidi/>
        <w:spacing w:line="240" w:lineRule="auto"/>
        <w:ind w:left="720"/>
      </w:pPr>
      <w:r>
        <w:rPr>
          <w:rtl/>
          <w:cs/>
          <w:lang w:val="ar_AE" w:bidi="ar_AE"/>
        </w:rPr>
      </w:r>
      <w:r>
        <w:rPr>
          <w:rtl/>
          <w:cs/>
          <w:lang w:val="ar_AE" w:bidi="ar_AE"/>
        </w:rPr>
        <w:t>جيش عاي</w:t>
      </w:r>
    </w:p>
    <w:p>
      <w:pPr>
        <w:pStyle w:val="ListBullet"/>
        <w:bidi/>
        <w:spacing w:line="240" w:lineRule="auto"/>
        <w:ind w:left="720"/>
      </w:pPr>
      <w:r>
        <w:rPr>
          <w:rtl/>
          <w:cs/>
          <w:lang w:val="ar_AE" w:bidi="ar_AE"/>
        </w:rPr>
      </w:r>
      <w:r>
        <w:rPr>
          <w:rtl/>
          <w:cs/>
          <w:lang w:val="ar_AE" w:bidi="ar_AE"/>
        </w:rPr>
        <w:t>سكان عاي</w:t>
      </w:r>
    </w:p>
    <w:p>
      <w:pPr>
        <w:pStyle w:val="ListBullet"/>
        <w:bidi/>
        <w:spacing w:line="240" w:lineRule="auto"/>
        <w:ind w:left="720"/>
      </w:pPr>
      <w:r>
        <w:rPr>
          <w:rtl/>
          <w:cs/>
          <w:lang w:val="ar_AE" w:bidi="ar_AE"/>
        </w:rPr>
      </w:r>
      <w:r>
        <w:rPr>
          <w:rtl/>
          <w:cs/>
          <w:lang w:val="ar_AE" w:bidi="ar_AE"/>
        </w:rPr>
        <w:t>رجال بيت إيل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نتذكر أن يشوع كان قد وضع جيش إسرائيل في الليلة السابقة عبر الوادي، في مكان واضح أمام مدينة عاي. وعندما استيقظ ملك عاي باكرًا ورأى جيش إسرائيل، أسرع ليجمع جميع رجاله المقاتلين لمهاجمة العدو.</w:t>
      </w:r>
    </w:p>
    <w:p>
      <w:pPr>
        <w:bidi/>
      </w:pPr>
      <w:r>
        <w:rPr>
          <w:rtl/>
          <w:cs/>
          <w:lang w:val="ar_AE" w:bidi="ar_AE"/>
        </w:rPr>
      </w:r>
      <w:r>
        <w:rPr>
          <w:rtl/>
          <w:cs/>
          <w:lang w:val="ar_AE" w:bidi="ar_AE"/>
        </w:rPr>
        <w:t>التقى الجيشان أمام السهل، أو البرية القريبة من وادي الأردن، وبدأ القتال. ويحرص الراوي على تذكيرنا بأن ملك العدو لم يكن يعلم بوجود الكمين الإسرائيلي خلف المدينة.</w:t>
      </w:r>
    </w:p>
    <w:p>
      <w:pPr>
        <w:bidi/>
      </w:pPr>
      <w:r>
        <w:rPr>
          <w:rtl/>
          <w:cs/>
          <w:lang w:val="ar_AE" w:bidi="ar_AE"/>
        </w:rPr>
      </w:r>
      <w:r>
        <w:rPr>
          <w:rtl/>
          <w:cs/>
          <w:lang w:val="ar_AE" w:bidi="ar_AE"/>
        </w:rPr>
        <w:t>ومن المهم أيضًا أن نتذكر أن عاي كانت قد هزمت بني إسرائيل في المعركة السابقة وقتلت ستةً وثلاثين رجلًا. أما هذه المرة، فيتظاهر يشوع وجنوده بالهزيمة ويستديرون للهرب، فينحدرون نحو الوادي.</w:t>
      </w:r>
    </w:p>
    <w:p>
      <w:pPr>
        <w:bidi/>
      </w:pPr>
      <w:r>
        <w:rPr>
          <w:rtl/>
          <w:cs/>
          <w:lang w:val="ar_AE" w:bidi="ar_AE"/>
        </w:rPr>
      </w:r>
      <w:r>
        <w:rPr>
          <w:rtl/>
          <w:cs/>
          <w:lang w:val="ar_AE" w:bidi="ar_AE"/>
        </w:rPr>
        <w:t>لكن بني إسرائيل لم يكونوا يهربون حقًا، بل كانوا يريدون جذب جنود عاي بعيدًا عن مدينتهم غير المحمية. ولهذا دعا ملك عاي ليس فقط جنوده، بل أيضًا رجال مدينة بيت إيل القريبة، لمطاردة بني إسرائيل. ومن المهم أن نلاحظ أن كثيرًا من الترجمات لا تذكر رجال بيت إيل، لأن سبب مشاركتهم في المعركة غير واضح.</w:t>
      </w:r>
    </w:p>
    <w:p>
      <w:pPr>
        <w:bidi/>
      </w:pPr>
      <w:r>
        <w:rPr>
          <w:rtl/>
          <w:cs/>
          <w:lang w:val="ar_AE" w:bidi="ar_AE"/>
        </w:rPr>
      </w:r>
      <w:r>
        <w:rPr>
          <w:rtl/>
          <w:cs/>
          <w:lang w:val="ar_AE" w:bidi="ar_AE"/>
        </w:rPr>
        <w:t>وفي ذلك الزمان، كانت المدن غالبًا محاطة بأسوار ولها بوابة للدخول. فإذا خرج الجنود وتركوا البوابة مفتوحة، أصبحت المدينة بلا دفاع، وفي داخلها النساء والأطفال والرجال غير القادرين على القتال.</w:t>
      </w:r>
    </w:p>
    <w:p>
      <w:pPr>
        <w:bidi/>
      </w:pPr>
      <w:r>
        <w:rPr>
          <w:rtl/>
          <w:cs/>
          <w:lang w:val="ar_AE" w:bidi="ar_AE"/>
        </w:rPr>
      </w:r>
      <w:r>
        <w:rPr>
          <w:rtl/>
          <w:cs/>
          <w:lang w:val="ar_AE" w:bidi="ar_AE"/>
        </w:rPr>
        <w:t>ثم يتكلم يهوه مع يشوع ويطلب منه أن يمد مزراقه نحو عاي، معلنًا أن يهوه سيسلم المدينة بيده. وهذا تعبير خاص يعني أن يهوه سيمنحه النصرة، وأن انتصار بني إسرائيل سيكون بقوة يهوه.</w:t>
      </w:r>
    </w:p>
    <w:p>
      <w:pPr>
        <w:bidi/>
      </w:pPr>
      <w:r>
        <w:rPr>
          <w:rtl/>
          <w:cs/>
          <w:lang w:val="ar_AE" w:bidi="ar_AE"/>
        </w:rPr>
      </w:r>
      <w:r>
        <w:rPr>
          <w:rtl/>
          <w:cs/>
          <w:lang w:val="ar_AE" w:bidi="ar_AE"/>
        </w:rPr>
        <w:t>وعندما رفع يشوع مزراقه (حربته)، كان ذلك على الأرجح إشارة لبدء تحرّك الكمين. وليس واضحًا إن كان الجنود المختبئون قد رأوا الإشارة مباشرة، أم أن رسلًا نقلوا إليهم الأمر بعد رؤية مزراق (أي حربة) يشوع. على أي حال، فبعد رفع الحربة، خرج الجنود المختبئون من أماكنهم، ودخلوا المدينة واستولوا عليها، ثم أحرقوها بحسب أمر يهوه.</w:t>
      </w:r>
    </w:p>
    <w:p>
      <w:pPr>
        <w:bidi/>
      </w:pPr>
      <w:r>
        <w:rPr>
          <w:rtl/>
          <w:cs/>
          <w:lang w:val="ar_AE" w:bidi="ar_AE"/>
        </w:rPr>
      </w:r>
      <w:r>
        <w:rPr>
          <w:rtl/>
          <w:cs/>
          <w:lang w:val="ar_AE" w:bidi="ar_AE"/>
        </w:rPr>
        <w:t xml:space="preserve">ومن المهم أن نتذكر أن يشوع ظل رافعًا حربته طوال المعركة حتى نهايتها، ولم يُنزِلها إلا بعد أن قتل بنو إسرائيل جميع أهل عاي. </w:t>
      </w:r>
    </w:p>
    <w:p>
      <w:pPr>
        <w:bidi/>
      </w:pPr>
      <w:r>
        <w:rPr>
          <w:rtl/>
          <w:cs/>
          <w:lang w:val="ar_AE" w:bidi="ar_AE"/>
        </w:rPr>
      </w:r>
      <w:r>
        <w:rPr>
          <w:rtl/>
          <w:cs/>
          <w:lang w:val="ar_AE" w:bidi="ar_AE"/>
        </w:rPr>
        <w:t>وبعد أن رفع يشوع حربته، نظر جنود عاي إلى الخلف فرأوا مدينتهم تحترق. عندها استدار جنود يشوع وهاجموا العدو، أي جنود عاي، بينما خرج الجنود الذين نصبوا الكمين من داخل المدينة وهاجموا جنود عاي من الخلف، فأصبح جنود عاي محاصرين بين جيشين من بني إسرائيل.</w:t>
      </w:r>
    </w:p>
    <w:p>
      <w:pPr>
        <w:bidi/>
      </w:pPr>
      <w:r>
        <w:rPr>
          <w:rtl/>
          <w:cs/>
          <w:lang w:val="ar_AE" w:bidi="ar_AE"/>
        </w:rPr>
      </w:r>
      <w:r>
        <w:rPr>
          <w:rtl/>
          <w:cs/>
          <w:lang w:val="ar_AE" w:bidi="ar_AE"/>
        </w:rPr>
        <w:t xml:space="preserve">وطارد بنو إسرائيل جميع جنود عاي وقتلوهم في البرية بالسيف، مات جنود العدو بحدِّ السيف، أي إن بني إسرائيل قتلوهم بالسيوف. ثم أبقوا ملك عاي حيًا وحده وأحضروه إلى يشوع. </w:t>
      </w:r>
    </w:p>
    <w:p>
      <w:pPr>
        <w:bidi/>
      </w:pPr>
      <w:r>
        <w:rPr>
          <w:rtl/>
          <w:cs/>
          <w:lang w:val="ar_AE" w:bidi="ar_AE"/>
        </w:rPr>
      </w:r>
      <w:r>
        <w:rPr>
          <w:rtl/>
          <w:cs/>
          <w:lang w:val="ar_AE" w:bidi="ar_AE"/>
        </w:rPr>
        <w:t>وبعد ذلك عادوا إلى المدينة وقتلوا كل من بقي فيها. ومن المهم أن نتذكر أن هذا هو التدمير الكامل نفسه الذي طلبه يهوه في أريحا. وفي ذلك اليوم قتل بنو إسرائيل جميع سكان عاي، وكان عددهم اثني عشر ألفًا.</w:t>
      </w:r>
    </w:p>
    <w:p>
      <w:pPr>
        <w:bidi/>
      </w:pPr>
      <w:r>
        <w:rPr>
          <w:rtl/>
          <w:cs/>
          <w:lang w:val="ar_AE" w:bidi="ar_AE"/>
        </w:rPr>
      </w:r>
      <w:r>
        <w:rPr>
          <w:rtl/>
          <w:cs/>
          <w:lang w:val="ar_AE" w:bidi="ar_AE"/>
        </w:rPr>
        <w:t xml:space="preserve">كما يجب أن نتذكر أن يشوع استمر ممسكًا بحربته حتى دمّر بنو إسرائيل عاي تمامًا. </w:t>
      </w:r>
    </w:p>
    <w:p>
      <w:pPr>
        <w:bidi/>
      </w:pPr>
      <w:r>
        <w:rPr>
          <w:rtl/>
          <w:cs/>
          <w:lang w:val="ar_AE" w:bidi="ar_AE"/>
        </w:rPr>
      </w:r>
      <w:r>
        <w:rPr>
          <w:rtl/>
          <w:cs/>
          <w:lang w:val="ar_AE" w:bidi="ar_AE"/>
        </w:rPr>
        <w:t xml:space="preserve">ثم احتفظوا بالبهائم والغنائم الثمينة كما أمرهم يهوه. </w:t>
      </w:r>
    </w:p>
    <w:p>
      <w:pPr>
        <w:bidi/>
      </w:pPr>
      <w:r>
        <w:rPr>
          <w:rtl/>
          <w:cs/>
          <w:lang w:val="ar_AE" w:bidi="ar_AE"/>
        </w:rPr>
      </w:r>
      <w:r>
        <w:rPr>
          <w:rtl/>
          <w:cs/>
          <w:lang w:val="ar_AE" w:bidi="ar_AE"/>
        </w:rPr>
        <w:t>وبعد ذلك أمر يشوع بقتل ملك عاي وتعليقه على خشبة، وتركوا جثته هناك إلى غروب الشمس، ثم أنزلوها ودفنوها تحت كومة من الحجارة أمام المدينة المدمَّرة.</w:t>
      </w:r>
    </w:p>
    <w:p>
      <w:pPr>
        <w:bidi/>
      </w:pPr>
      <w:r>
        <w:rPr>
          <w:rtl/>
          <w:cs/>
          <w:lang w:val="ar_AE" w:bidi="ar_AE"/>
        </w:rPr>
      </w:r>
      <w:r>
        <w:rPr>
          <w:rtl/>
          <w:cs/>
          <w:lang w:val="ar_AE" w:bidi="ar_AE"/>
        </w:rPr>
        <w:t>توقّفوا هنا وأعيدوا رواية قصة عن معركة عظيمة. انتبهوا إلى الكلمات والعبارات والإيماءات ونبرة الصوت التي تستخدمونها أثناء سرد القصة. كيف تجعلون المستمع متشوقًا لمعرفة ما سيحدث بعد ذلك؟ وبينما تفكرون في قصة هجوم بني إسرائيل على عاي، فكّروا في الطريقة التي ستروون بها هذه المعركة بصورة مشوقة ومثيرة للاهتمام.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يشوع 8: 14 - 29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كمين بني إسرائيل</w:t>
      </w:r>
    </w:p>
    <w:p>
      <w:pPr>
        <w:pStyle w:val="ListBullet"/>
        <w:bidi/>
        <w:spacing w:line="240" w:lineRule="auto"/>
        <w:ind w:left="720"/>
      </w:pPr>
      <w:r>
        <w:rPr>
          <w:rtl/>
          <w:cs/>
          <w:lang w:val="ar_AE" w:bidi="ar_AE"/>
        </w:rPr>
      </w:r>
      <w:r>
        <w:rPr>
          <w:rtl/>
          <w:cs/>
          <w:lang w:val="ar_AE" w:bidi="ar_AE"/>
        </w:rPr>
        <w:t>ملك عاي</w:t>
      </w:r>
    </w:p>
    <w:p>
      <w:pPr>
        <w:pStyle w:val="ListBullet"/>
        <w:bidi/>
        <w:spacing w:line="240" w:lineRule="auto"/>
        <w:ind w:left="720"/>
      </w:pPr>
      <w:r>
        <w:rPr>
          <w:rtl/>
          <w:cs/>
          <w:lang w:val="ar_AE" w:bidi="ar_AE"/>
        </w:rPr>
      </w:r>
      <w:r>
        <w:rPr>
          <w:rtl/>
          <w:cs/>
          <w:lang w:val="ar_AE" w:bidi="ar_AE"/>
        </w:rPr>
        <w:t>جيش عاي</w:t>
      </w:r>
    </w:p>
    <w:p>
      <w:pPr>
        <w:pStyle w:val="ListBullet"/>
        <w:bidi/>
        <w:spacing w:line="240" w:lineRule="auto"/>
        <w:ind w:left="720"/>
      </w:pPr>
      <w:r>
        <w:rPr>
          <w:rtl/>
          <w:cs/>
          <w:lang w:val="ar_AE" w:bidi="ar_AE"/>
        </w:rPr>
      </w:r>
      <w:r>
        <w:rPr>
          <w:rtl/>
          <w:cs/>
          <w:lang w:val="ar_AE" w:bidi="ar_AE"/>
        </w:rPr>
        <w:t>سكان عاي</w:t>
      </w:r>
    </w:p>
    <w:p>
      <w:pPr>
        <w:pStyle w:val="ListBullet"/>
        <w:bidi/>
        <w:spacing w:line="240" w:lineRule="auto"/>
        <w:ind w:left="720"/>
      </w:pPr>
      <w:r>
        <w:rPr>
          <w:rtl/>
          <w:cs/>
          <w:lang w:val="ar_AE" w:bidi="ar_AE"/>
        </w:rPr>
      </w:r>
      <w:r>
        <w:rPr>
          <w:rtl/>
          <w:cs/>
          <w:lang w:val="ar_AE" w:bidi="ar_AE"/>
        </w:rPr>
        <w:t>رجال بيت إيل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عليكم كمجموعة تمثيل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ملك عاي وهو يستيقظ مبكرًا ويرى جيش بني إسرائيل متجهًا إلى الشمال، فيجمع ملك عاي جنوده بسرعة ويهرع إلى خارج المدينة للقاء بني إسرائيل في المعركة. وهكذا يترك جنود عاي مدينتهم من دون حماية.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ملك عاي: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بني إسرائيل وهم يقاتلون جنود عاي أمام المدينة، ويتظاهرون بأنهم يتركون العدو ينتصر. يسمح يشوع وبنو إسرائيل لجنود عاي بأن يدفعوهم إلى الوراء، ثم يستديرون ويتظاهرون بالهرب فيطاردهم جنود عاي وبذلك يبتعدون أكثر عن مدينتهم. ثم يدعو ملك عاي جميع الجنود من عاي وبيت إيل ليطاردوا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جنود إسرائيل: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وهو يأمر يشوع أن يرفع حربته (الْمِزْرَاق) ويشير بها نحو عاي، ويقول إنه سيعطي يشوع النصرة. يطيع يشوع يهوه. وحين يشير يشوع بحربته، يبدأ بنو إسرائيل كمينهم، فيخرج بنو إسرائيل من مخبئهم في الجانب الغربي من المدينة ويهاجمونها، ويستولون على المدينة ويحرقونها. ويبقي يشوع ويده ممدودة بحربته نحو المدينة.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جنود عاي وهم يلتفتون إلى الوراء ويرون مدينتهم تحترق والدخان يتصاعد إلى السماء، ولا يستطيعون الهرب لأن بني إسرائيل صاروا على الجانبين. وعندئذٍ يستدير جنود يشوع ويهاجمون جنود العدو. ويخرج بنو إسرائيل من عاي ويبدؤون بمهاجمة جنود عاي من الخلف.</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جنود عاي: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بني إسرائيل وهم يطاردون جميع جنود عاي خارج المدينة ويقتلونهم، ثم يدخلون المدينة ويقتلون كل من فيها. ويأسر الجنود ملك عاي. ويُنزِل يشوع حربته بعدما يُهزم الجميع.</w:t>
      </w:r>
    </w:p>
    <w:p>
      <w:pPr>
        <w:bidi/>
      </w:pPr>
      <w:r>
        <w:rPr>
          <w:rtl/>
          <w:cs/>
          <w:lang w:val="ar_AE" w:bidi="ar_AE"/>
        </w:rPr>
      </w:r>
      <w:r>
        <w:rPr>
          <w:rtl/>
          <w:cs/>
          <w:lang w:val="ar_AE" w:bidi="ar_AE"/>
        </w:rPr>
        <w:t>مثّلوا بني إسرائيل وهم يأخذون كل الحيوانات والأشياء الثمينة من عاي لأنفسهم. ثم يعود يشوع إلى عاي ويأتيه جنوده بملك عاي. ويأمر يشوع الجنود أن يقتلوا الملك ويعلّقوه على شجرة حتى المساء. ومثّلوا الجنود وهم ينزلون جثة الملك الميت في المساء ويطرحونها أمام المدينة الخربة. ويُكوِّم الجنود حجارة فوق جثة الملك تذكارًا لما حدث.</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بني إسرائيل: "بمَ تشعرون أو فيمَ تفكِّرون؟"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يشوع 8: 14 - 29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عندما يرى </w:t>
      </w:r>
      <w:r>
        <w:rPr>
          <w:b/>
          <w:rtl/>
          <w:cs/>
          <w:lang w:val="ar_AE" w:bidi="ar_AE"/>
        </w:rPr>
        <w:t>ملك</w:t>
      </w:r>
      <w:r>
        <w:rPr>
          <w:rtl/>
          <w:cs/>
          <w:lang w:val="ar_AE" w:bidi="ar_AE"/>
        </w:rPr>
        <w:t xml:space="preserve"> عاي الجنود الواقفين أمام </w:t>
      </w:r>
      <w:r>
        <w:rPr>
          <w:b/>
          <w:rtl/>
          <w:cs/>
          <w:lang w:val="ar_AE" w:bidi="ar_AE"/>
        </w:rPr>
        <w:t>مدينته</w:t>
      </w:r>
      <w:r>
        <w:rPr>
          <w:rtl/>
          <w:cs/>
          <w:lang w:val="ar_AE" w:bidi="ar_AE"/>
        </w:rPr>
        <w:t xml:space="preserve">، يجمع جنوده ليلاقوا </w:t>
      </w:r>
      <w:r>
        <w:rPr>
          <w:b/>
          <w:rtl/>
          <w:cs/>
          <w:lang w:val="ar_AE" w:bidi="ar_AE"/>
        </w:rPr>
        <w:t>إسرائيل</w:t>
      </w:r>
      <w:r>
        <w:rPr>
          <w:rtl/>
          <w:cs/>
          <w:lang w:val="ar_AE" w:bidi="ar_AE"/>
        </w:rPr>
        <w:t xml:space="preserve"> في الحرب. وهنا تشير كلمة «إسرائيل» إلى جميع نسل </w:t>
      </w:r>
      <w:r>
        <w:rPr>
          <w:b/>
          <w:rtl/>
          <w:cs/>
          <w:lang w:val="ar_AE" w:bidi="ar_AE"/>
        </w:rPr>
        <w:t>إبراهيم</w:t>
      </w:r>
      <w:r>
        <w:rPr>
          <w:rtl/>
          <w:cs/>
          <w:lang w:val="ar_AE" w:bidi="ar_AE"/>
        </w:rPr>
        <w:t xml:space="preserve"> معًا، أي إلى بني </w:t>
      </w:r>
      <w:r>
        <w:rPr>
          <w:b/>
          <w:rtl/>
          <w:cs/>
          <w:lang w:val="ar_AE" w:bidi="ar_AE"/>
        </w:rPr>
        <w:t>إسرائيل</w:t>
      </w:r>
      <w:r>
        <w:rPr>
          <w:rtl/>
          <w:cs/>
          <w:lang w:val="ar_AE" w:bidi="ar_AE"/>
        </w:rPr>
        <w:t>. استخدموا الكلمات أو العبارات نفسها للإشارة إلى المدينة، وإسرائيل، والملك التي استخدمتموها في المقاطع السابقة. ولمزيد من المعلومات عن</w:t>
      </w:r>
      <w:r>
        <w:rPr>
          <w:b/>
          <w:rtl/>
          <w:cs/>
          <w:lang w:val="ar_AE" w:bidi="ar_AE"/>
        </w:rPr>
        <w:t xml:space="preserve"> إسرائيل</w:t>
      </w:r>
      <w:r>
        <w:rPr>
          <w:rtl/>
          <w:cs/>
          <w:lang w:val="ar_AE" w:bidi="ar_AE"/>
        </w:rPr>
        <w:t xml:space="preserve"> </w:t>
      </w:r>
      <w:r>
        <w:rPr>
          <w:b/>
          <w:rtl/>
          <w:cs/>
          <w:lang w:val="ar_AE" w:bidi="ar_AE"/>
        </w:rPr>
        <w:t>والملك</w:t>
      </w:r>
      <w:r>
        <w:rPr>
          <w:rtl/>
          <w:cs/>
          <w:lang w:val="ar_AE" w:bidi="ar_AE"/>
        </w:rPr>
        <w:t>، ارجعوا إلى «قاموس الكلمات الرئيسية».</w:t>
      </w:r>
    </w:p>
    <w:p>
      <w:pPr>
        <w:bidi/>
      </w:pPr>
      <w:r>
        <w:rPr>
          <w:rtl/>
          <w:cs/>
          <w:lang w:val="ar_AE" w:bidi="ar_AE"/>
        </w:rPr>
      </w:r>
      <w:r>
        <w:rPr>
          <w:rtl/>
          <w:cs/>
          <w:lang w:val="ar_AE" w:bidi="ar_AE"/>
        </w:rPr>
        <w:t xml:space="preserve">ولم يكن ملك عاي يعلم أن لدى بني إسرائيل </w:t>
      </w:r>
      <w:r>
        <w:rPr>
          <w:b/>
          <w:rtl/>
          <w:cs/>
          <w:lang w:val="ar_AE" w:bidi="ar_AE"/>
        </w:rPr>
        <w:t>كمينًا</w:t>
      </w:r>
      <w:r>
        <w:rPr>
          <w:rtl/>
          <w:cs/>
          <w:lang w:val="ar_AE" w:bidi="ar_AE"/>
        </w:rPr>
        <w:t>، أو مجموعة من الجنود، مختبئة في الجهة الغربية من المدينة. استخدموا الكلمات أو العبارات نفسها للتعبير عن كلمة كمين.</w:t>
      </w:r>
    </w:p>
    <w:p>
      <w:pPr>
        <w:bidi/>
      </w:pPr>
      <w:r>
        <w:rPr>
          <w:rtl/>
          <w:cs/>
          <w:lang w:val="ar_AE" w:bidi="ar_AE"/>
        </w:rPr>
      </w:r>
      <w:r>
        <w:rPr>
          <w:rtl/>
          <w:cs/>
          <w:lang w:val="ar_AE" w:bidi="ar_AE"/>
        </w:rPr>
        <w:t xml:space="preserve">وبعد أن يقاتل بنو إسرائيل جنود عاي، يتظاهرون بأنهم قد انهزموا ويهربون إلى </w:t>
      </w:r>
      <w:r>
        <w:rPr>
          <w:b/>
          <w:rtl/>
          <w:cs/>
          <w:lang w:val="ar_AE" w:bidi="ar_AE"/>
        </w:rPr>
        <w:t>البرية</w:t>
      </w:r>
      <w:r>
        <w:rPr>
          <w:rtl/>
          <w:cs/>
          <w:lang w:val="ar_AE" w:bidi="ar_AE"/>
        </w:rPr>
        <w:t xml:space="preserve">. والبرية تشير إلى مكان جافّ وصخري لا يسكنه الناس. استخدموا نفس الكلمة أو العبارة التي استعملتموها سابقًا لترجمة كلمة البرّيّة، وللمزيد من المعلومات عن كلمة </w:t>
      </w:r>
      <w:r>
        <w:rPr>
          <w:b/>
          <w:rtl/>
          <w:cs/>
          <w:lang w:val="ar_AE" w:bidi="ar_AE"/>
        </w:rPr>
        <w:t>البرّيّة</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في وسط المعركة، يقول </w:t>
      </w:r>
      <w:r>
        <w:rPr>
          <w:b/>
          <w:rtl/>
          <w:cs/>
          <w:lang w:val="ar_AE" w:bidi="ar_AE"/>
        </w:rPr>
        <w:t xml:space="preserve"> يهوه</w:t>
      </w:r>
      <w:r>
        <w:rPr>
          <w:rtl/>
          <w:cs/>
          <w:lang w:val="ar_AE" w:bidi="ar_AE"/>
        </w:rPr>
        <w:t xml:space="preserve"> ليشوع أن يرفع حربته نحو عاي. ويهوه هو الاسم الشخصي لله، وهو يُستخدم في كل هذا المقطع. استخدموا الكلمة أو العبارة ذاتها التي استُخدمت سابقًا لترجمة الكلمة "الرب/يهوه"، ولمزيدٍ من المعلومات حول مصطلح </w:t>
      </w:r>
      <w:r>
        <w:rPr>
          <w:b/>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توقّفوا هنا وانظروا كمجموعة إلى صورة </w:t>
      </w:r>
      <w:r>
        <w:rPr>
          <w:b/>
          <w:rtl/>
          <w:cs/>
          <w:lang w:val="ar_AE" w:bidi="ar_AE"/>
        </w:rPr>
        <w:t>مزراق</w:t>
      </w:r>
      <w:r>
        <w:rPr>
          <w:rtl/>
          <w:cs/>
          <w:lang w:val="ar_AE" w:bidi="ar_AE"/>
        </w:rPr>
        <w:t>، أي حربة، إن لم تكونوا قد فعلتم ذلك من قبل، وناقشوا ما الكلمة التي ستستخدمونها لوصف هذا النوع من السلاح. أوقِفوا الاستماع إلى هذا التسجيل الصوتي هنا.</w:t>
      </w:r>
    </w:p>
    <w:p>
      <w:pPr>
        <w:bidi/>
      </w:pPr>
      <w:r>
        <w:rPr>
          <w:rtl/>
          <w:cs/>
          <w:lang w:val="ar_AE" w:bidi="ar_AE"/>
        </w:rPr>
      </w:r>
      <w:r>
        <w:rPr>
          <w:rtl/>
          <w:cs/>
          <w:lang w:val="ar_AE" w:bidi="ar_AE"/>
        </w:rPr>
        <w:t>يقول يهوه ليشوع إنه سيدفع المدينة إلى يد يشوع. وتذكّروا أن هذا التعبير هو أسلوب خاص معناه أن يهوه سيعطي يشوع نصرة على عاي. احرصوا على استخدام العبارة نفسها للإشارة إلى تعبير «قَدْ دَفَعْتُ بِيَدِكَ» التي استخدمتموها في المقاطع السابقة.</w:t>
      </w:r>
    </w:p>
    <w:p>
      <w:pPr>
        <w:bidi/>
      </w:pPr>
      <w:r>
        <w:rPr>
          <w:rtl/>
          <w:cs/>
          <w:lang w:val="ar_AE" w:bidi="ar_AE"/>
        </w:rPr>
      </w:r>
      <w:r>
        <w:rPr>
          <w:rtl/>
          <w:cs/>
          <w:lang w:val="ar_AE" w:bidi="ar_AE"/>
        </w:rPr>
        <w:t xml:space="preserve">يسمح يهوه لبني إسرائيل أن يحتفظوا بكل </w:t>
      </w:r>
      <w:r>
        <w:rPr>
          <w:b/>
          <w:rtl/>
          <w:cs/>
          <w:lang w:val="ar_AE" w:bidi="ar_AE"/>
        </w:rPr>
        <w:t>الغنيمة</w:t>
      </w:r>
      <w:r>
        <w:rPr>
          <w:rtl/>
          <w:cs/>
          <w:lang w:val="ar_AE" w:bidi="ar_AE"/>
        </w:rPr>
        <w:t xml:space="preserve"> من عاي. وتذكّروا أن الغنيمة تشير إلى الأشياء الثمينة التي تبقى داخل المدينة المهزومة، مثل المعادن النفيسة أو الحيوانات الأليفة، والتي يحقّ للجيش المنتصر أن يحتفظ بها. احرصوا على استخدام الكلمة أو العبارة نفسها لكلمة «غنيمة»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8:30–35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٨: ٣٠- ٣٥ واحتفظوا به في قلوبكم.</w:t>
      </w:r>
    </w:p>
    <w:p>
      <w:pPr>
        <w:bidi/>
      </w:pPr>
      <w:r>
        <w:rPr>
          <w:rtl/>
          <w:cs/>
          <w:lang w:val="ar_AE" w:bidi="ar_AE"/>
        </w:rPr>
      </w:r>
      <w:r>
        <w:rPr>
          <w:rtl/>
          <w:cs/>
          <w:lang w:val="ar_AE" w:bidi="ar_AE"/>
        </w:rPr>
        <w:t>استمعوا إلى نسخة صوتية من يشوع 8: 30 - 35 ثلاث مرات، من ثلاث ترجمات مختلفة، إن أمكن. 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8: 30 - 35 من الترجمة الأسهل للفهم.</w:t>
      </w:r>
    </w:p>
    <w:p>
      <w:pPr>
        <w:bidi/>
      </w:pPr>
      <w:r>
        <w:rPr>
          <w:rtl/>
          <w:cs/>
          <w:lang w:val="ar_AE" w:bidi="ar_AE"/>
        </w:rPr>
      </w:r>
      <w:r>
        <w:rPr>
          <w:rtl/>
          <w:cs/>
          <w:lang w:val="ar_AE" w:bidi="ar_AE"/>
        </w:rPr>
        <w:t>في المقطع السابق، اتّبع يشوع وبنو إسرائيل خطة يهوه الحربية، وهزموا مدينة عاي. وقد دمّر بنو إسرائيل أهل المدينة والمدينة نفسها تدميرًا كاملًا، لكن يهوه سمح لهم أن يحتفظوا بالبهائم والأشياء الثمينة التي كانت فيها. والآن يبني يشوع مذبحًا، ويقود الشعب ليتذكّروا العهد الذي صنعه يهوه معهم.</w:t>
      </w:r>
    </w:p>
    <w:p>
      <w:pPr>
        <w:bidi/>
      </w:pPr>
      <w:r>
        <w:rPr>
          <w:rtl/>
          <w:cs/>
          <w:lang w:val="ar_AE" w:bidi="ar_AE"/>
        </w:rPr>
      </w:r>
      <w:r>
        <w:rPr>
          <w:rtl/>
          <w:cs/>
          <w:lang w:val="ar_AE" w:bidi="ar_AE"/>
        </w:rPr>
        <w:t>وبعد ذلك بوقت ما، بعد أن هزم بنو إسرائيل عاي، سافر يشوع وبنو إسرائيل إلى جبل عيبال، الذي يقع على بُعد نحو اثنين وثلاثين كيلومترًا إلى الشمال من عاي. وكان جبل عيبال في الجهة الشمالية من وادي شكيم، بينما كان جبل جرزيم في الجهة الجنوبية من الوادي.</w:t>
      </w:r>
    </w:p>
    <w:p>
      <w:pPr>
        <w:bidi/>
      </w:pPr>
      <w:r>
        <w:rPr>
          <w:rtl/>
          <w:cs/>
          <w:lang w:val="ar_AE" w:bidi="ar_AE"/>
        </w:rPr>
      </w:r>
      <w:r>
        <w:rPr>
          <w:rtl/>
          <w:cs/>
          <w:lang w:val="ar_AE" w:bidi="ar_AE"/>
        </w:rPr>
        <w:t>توقّفوا هنا وانظروا كمجموعة إلى خريطة تُظهر جبل عيبال، ووادي شكيم، وجبل جرزيم، وعاي. أوقِفوا الاستماع إلى هذا التسجيل الصوتي هنا.</w:t>
      </w:r>
    </w:p>
    <w:p>
      <w:pPr>
        <w:bidi/>
      </w:pPr>
      <w:r>
        <w:rPr>
          <w:rtl/>
          <w:cs/>
          <w:lang w:val="ar_AE" w:bidi="ar_AE"/>
        </w:rPr>
      </w:r>
      <w:r>
        <w:rPr>
          <w:rtl/>
          <w:cs/>
          <w:lang w:val="ar_AE" w:bidi="ar_AE"/>
        </w:rPr>
        <w:t>ثم بنى يشوع مذبحًا ليهوه، إله إسرائيل، على جبل عيبال. وتعبير «إله إسرائيل» هو لقب يبرز من هو يهوه بالنسبة إلى شعبه. فهو إله عهدهم. وكما تتذكّرون، كان بنو إسرائيل يستخدمون المذابح ليقدّموا ذبائح ليهوه. وقد بنى يشوع المذبح بحسب التعليم الوارد في شريعة موسى، وبالتحديد التعليم الموجود في سفر التثنية. وكان بنو إسرائيل يستخدمون عبارة «شريعة موسى» للإشارة إلى جميع التعليمات التي أعطاها يهوه لشعبه بواسطة موسى. كما يدعو يشوع موسى «عبد الرب». وهذا لقب متواضع يُظهر أن موسى كان يطيع يهوه بوصفه سيّده. وكانت شريعة يهوه تُلزم بني إسرائيل أن يبنوا مذبحًا بتكويم حجارة لم يقطعوها بأدوات من حديد. وعلى الأرجح كان ذلك لأن يهوه أراد لعبادة بني إسرائيل أن تكون مختلفة ومنفصلة عن عبادة الكنعانيين، التي كانت تتضمّن نحت الحجارة لصنع الأصنام. وكذلك، ففي ثقافة بني إسرائيل كانت الحجارة غير المقطوعة أو المنحوتة تُظهر أن المذبح يخصّ يهوه.</w:t>
      </w:r>
    </w:p>
    <w:p>
      <w:pPr>
        <w:bidi/>
      </w:pPr>
      <w:r>
        <w:rPr>
          <w:rtl/>
          <w:cs/>
          <w:lang w:val="ar_AE" w:bidi="ar_AE"/>
        </w:rPr>
      </w:r>
      <w:r>
        <w:rPr>
          <w:rtl/>
          <w:cs/>
          <w:lang w:val="ar_AE" w:bidi="ar_AE"/>
        </w:rPr>
        <w:t>توقّفوا هنا وانظروا كمجموعة إلى صورة لمذبح حجري. كيف يقدّم الناس في ثقافتكم الذبائح للآلهة؟ صِفوا الطقوس أو الممارسات الدينية التي يقوم بها الناس في المكان الذي تعيشون فيه. أوقِفوا الاستماع إلى هذا التسجيل الصوتي هنا.</w:t>
      </w:r>
    </w:p>
    <w:p>
      <w:pPr>
        <w:bidi/>
      </w:pPr>
      <w:r>
        <w:rPr>
          <w:rtl/>
          <w:cs/>
          <w:lang w:val="ar_AE" w:bidi="ar_AE"/>
        </w:rPr>
      </w:r>
      <w:r>
        <w:rPr>
          <w:rtl/>
          <w:cs/>
          <w:lang w:val="ar_AE" w:bidi="ar_AE"/>
        </w:rPr>
        <w:t>ويقدّم بنو إسرائيل ليهوه محرقات وذبائح سلامة أو شركة. فعندما كان الكهنة يقدّمون ذبيحة محرقة نيابةً عن بني إسرائيل، كانوا يحرقون الحيوان كله على المذبح في النار. وكان ذلك وسيلة لتطهير الشعب من عصيانهم ليهوه. أمّا ذبائح السلامة فكانت تختلف عن ذلك، إذ كان الكهنة يحرقون جزءًا فقط من الحيوان على المذبح، ثم يأكل العابدون بقيّة الحيوان. ومن كان يأكل جزءًا من الحيوان كان يدخل في شركة مع يهوه.</w:t>
      </w:r>
    </w:p>
    <w:p>
      <w:pPr>
        <w:bidi/>
      </w:pPr>
      <w:r>
        <w:rPr>
          <w:rtl/>
          <w:cs/>
          <w:lang w:val="ar_AE" w:bidi="ar_AE"/>
        </w:rPr>
      </w:r>
      <w:r>
        <w:rPr>
          <w:rtl/>
          <w:cs/>
          <w:lang w:val="ar_AE" w:bidi="ar_AE"/>
        </w:rPr>
        <w:t>ثم يكتب يشوع نسخة من الشريعة بينما جميع بني إسرائيل يشاهدونه. وكان هذا حدثًا مهمًّا جدًا لإسرائيل كلها، لأن يشوع كان ينفّذ وصية موسى الواردة في سفر التثنية. ففي ذلك الموضع كان يهوه قد أوصى أن يكتب جميع ملوك إسرائيل، أو قادتهم، الشريعة لأنفسهم لكي يتذكّروها جيدًا ويعدوا باتّباعها. وقبل أن يموت موسى، أمر يشوع أن يذهب إلى جبل عيبال ويكتب الشريعة على حجارة كبيرة. وكان هذا يرمز إلى أن يهوه قد صنع عهدًا، أو وعدًا قويًّا، بأن يكون دائمًا مع شعبه وأن يعطيهم أرض كنعان. وكان عهد يهوه مرتبطًا بطاعة بني إسرائيل لشريعته، لأن شريعة يهوه كانت تتضمّن شروط العهد. وكما تتذكّرون، كان موسى قد كتب النسخة الأصلية من الشريعة على لوحين من الحجر، وكان بنو إسرائيل يحفظون هذين اللوحين في تابوت العهد.</w:t>
      </w:r>
    </w:p>
    <w:p>
      <w:pPr>
        <w:bidi/>
      </w:pPr>
      <w:r>
        <w:rPr>
          <w:rtl/>
          <w:cs/>
          <w:lang w:val="ar_AE" w:bidi="ar_AE"/>
        </w:rPr>
      </w:r>
      <w:r>
        <w:rPr>
          <w:rtl/>
          <w:cs/>
          <w:lang w:val="ar_AE" w:bidi="ar_AE"/>
        </w:rPr>
        <w:t>ثم قام يشوع وبنو إسرائيل بمراسم لتكريم يهوه. فقد أقاموا تابوت العهد، الذي يرمز إلى حضور يهوه، في وسط شعب إسرائيل كله. وكانت إسرائيل كلها تشمل بني إسرائيل المولودين في الشعب، وكذلك الغرباء، أو الأجانب، الذين كانوا يعيشون في جماعة إسرائيل. وكان جميع شيوخ إسرائيل، ورؤساؤهم، وقضاتهم، حاضرين أيضًا. فالشيوخ كانوا قادة الأسباط والعائلات، أمّا الرؤساء فكانت عليهم مسؤوليات عسكرية وإدارية، وكان القضاة هم الذين يفصلون في الخصومات بين بني إسرائيل.</w:t>
      </w:r>
    </w:p>
    <w:p>
      <w:pPr>
        <w:bidi/>
      </w:pPr>
      <w:r>
        <w:rPr>
          <w:rtl/>
          <w:cs/>
          <w:lang w:val="ar_AE" w:bidi="ar_AE"/>
        </w:rPr>
      </w:r>
      <w:r>
        <w:rPr>
          <w:rtl/>
          <w:cs/>
          <w:lang w:val="ar_AE" w:bidi="ar_AE"/>
        </w:rPr>
        <w:t>ووقف بنو إسرائيل في مجموعتين متقابلتين، مقابل تابوت العهد. وتقف مجموعة من بني إسرائيل وظهورها إلى جبل جرزيم، بينما تقف المجموعة الأخرى وظهورها إلى جبل عيبال. ومن المرجّح أن المجموعتين كانتا تقفان على سفحي الجبلين، في مواجهة الجبل المقابل. وقد بيّن العلماء أن هذا المكان كان مناسبًا جدًا لكي يتمكّن هذا الجمع الكبير من الناس من سماع كل ما قاله يشوع. كان الموضع يعمل كأنه مدرّج، يردّد كل ما يُقال، ويجعل جميع بني إسرائيل قادرين على سماع بركات يهوه ولعناته. وكان الكهنة اللاويون الذين يحملون تابوت العهد يقفون في أماكنهم على جانبي التابوت. وكانوا يحملون التابوت على عصيّ فوق أكتافهم. وكما تتذكّرون، فإن الكهنة وحدهم هم الذين سمح لهم يهوه أن يلمسوا عصيّ التابوت. وكان جميع الكهنة ينتمون إلى سبط لاوي، أو إلى اللاويين.</w:t>
      </w:r>
    </w:p>
    <w:p>
      <w:pPr>
        <w:bidi/>
      </w:pPr>
      <w:r>
        <w:rPr>
          <w:rtl/>
          <w:cs/>
          <w:lang w:val="ar_AE" w:bidi="ar_AE"/>
        </w:rPr>
      </w:r>
      <w:r>
        <w:rPr>
          <w:rtl/>
          <w:cs/>
          <w:lang w:val="ar_AE" w:bidi="ar_AE"/>
        </w:rPr>
        <w:t>توقّفوا هنا وانظروا إلى رسم يوضّح الكهنة وهم يحملون تابوت العهد. أوقِفوا الاستماع إلى هذا التسجيل الصوتي هنا.</w:t>
      </w:r>
    </w:p>
    <w:p>
      <w:pPr>
        <w:bidi/>
      </w:pPr>
      <w:r>
        <w:rPr>
          <w:rtl/>
          <w:cs/>
          <w:lang w:val="ar_AE" w:bidi="ar_AE"/>
        </w:rPr>
      </w:r>
      <w:r>
        <w:rPr>
          <w:rtl/>
          <w:cs/>
          <w:lang w:val="ar_AE" w:bidi="ar_AE"/>
        </w:rPr>
        <w:t>ويشدّد يشوع على أن كل ما فعله بنو إسرائيل كان بحسب التعليمات التي أعطاها موسى في سفر التثنية. فقد أمر موسى بني إسرائيل أن يقرأوا الشريعة وأن يباركوا الشعب. وعندما يبارك شخصٌ شخصًا آخر، فإنه يطلب من يهوه أن يُظهر رضاه عن ذلك الشخص. وفي هذه الحالة، يبارك الكهنة الشعب قبل أن يقرأ يشوع بصوت عالٍ كل الشريعة على بني إسرائيل. فيقرأ يشوع جميع تعاليم موسى للشعب، بما فيها البركات واللعنات. وقبل أن يموت موسى، قال للشعب إن يهوه سيباركهم إن أطاعوه، لكنهم سيختبرون اللعنات إن عصوه. واللعنة هي عندما يعاقب يهوه شخصًا. وفي كثير من الحالات، في مثل هذه المراسم في الأزمنة القديمة، كان الناس يهتفون بالبركات واللعنات. لكننا لا نعرف هل هتف شعب إسرائيل بالبركات واللعنات هنا أم لا.</w:t>
      </w:r>
    </w:p>
    <w:p>
      <w:pPr>
        <w:bidi/>
      </w:pPr>
      <w:r>
        <w:rPr>
          <w:rtl/>
          <w:cs/>
          <w:lang w:val="ar_AE" w:bidi="ar_AE"/>
        </w:rPr>
      </w:r>
      <w:r>
        <w:rPr>
          <w:rtl/>
          <w:cs/>
          <w:lang w:val="ar_AE" w:bidi="ar_AE"/>
        </w:rPr>
        <w:t>توقّفوا هنا وناقشوا مع مجموعتكم: كيف يحتفل الناس في ثقافتكم بالعهود والوعود التي أوفت بها آلهتهم؟ وما نوع الأنشطة التي يقومون بها؟ وكيف يرتّبون أنفسهم عندما يكونون في جماعات كبيرة؟ وكيف تشارك الجماعات الكبيرة نفسها في المراسم؟ أوقِفوا الاستماع إلى هذا التسجيل الصوتي هنا.</w:t>
      </w:r>
    </w:p>
    <w:p>
      <w:pPr>
        <w:bidi/>
      </w:pPr>
      <w:r>
        <w:rPr>
          <w:rtl/>
          <w:cs/>
          <w:lang w:val="ar_AE" w:bidi="ar_AE"/>
        </w:rPr>
      </w:r>
      <w:r>
        <w:rPr>
          <w:rtl/>
          <w:cs/>
          <w:lang w:val="ar_AE" w:bidi="ar_AE"/>
        </w:rPr>
        <w:t>وعندما يقول النص إنه لم تكن هناك كلمة واحدة من كلام موسى لم يقرأها يشوع، فإن هذا يبيّن مدى أهمية أن يقرأ يشوع الشريعة كلها على بني إسرائيل. ويشدّد الراوي على أن جميع شعب إسرائيل كانوا حاضرين ليستمعوا إلى قراءة الشريعة. ويشمل هذا النساء، والأطفال، والأجانب، الذين لا يكونون حاضرين دائمًا في كل احتفال من احتفالات بني إسرائيل. وكان هذا الاحتفال الإسرائيلي كله تمجيدًا ليهوه، وإعلانًا أنه قد حفظ وعوده لشعبه المختار. وقد كرّر بنو إسرائيل وأكّدوا أنهم سيحفظون عهدهم، ويطيعون شرائع يهوه، في الأرض التي أعطاهم إياها.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8: 30 - 35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يسافر يشوع وبنو إسرائيل إلى جبل عيبال. ويتبع يشوع التعليمات التي أعطاها يهوه لموسى بشأن بناء مذبح. ثم يقدّم الكهنة ذبائح محرقة وذبائح سلامة ليهوه نيابةً عن الشعب. ويكتب يشوع نسخة من شريعة موسى على حجارة كبيرة أمام جميع بني إسرائيل.</w:t>
      </w:r>
    </w:p>
    <w:p>
      <w:pPr>
        <w:bidi/>
      </w:pPr>
      <w:r>
        <w:rPr>
          <w:rtl/>
          <w:cs/>
          <w:lang w:val="ar_AE" w:bidi="ar_AE"/>
        </w:rPr>
      </w:r>
      <w:r>
        <w:rPr>
          <w:b/>
          <w:rtl/>
          <w:cs/>
          <w:lang w:val="ar_AE" w:bidi="ar_AE"/>
        </w:rPr>
        <w:t>في المشهد الثاني:</w:t>
      </w:r>
      <w:r>
        <w:rPr>
          <w:rtl/>
          <w:cs/>
          <w:lang w:val="ar_AE" w:bidi="ar_AE"/>
        </w:rPr>
        <w:t xml:space="preserve"> يقسّم يشوع بني إسرائيل إلى مجموعتين بحسب تعليمات موسى. فتقف مجموعة أمام جبل عيبال، وتقف المجموعة الأخرى أمام جبل جرزيم. وتواجه المجموعتان بعضهما بعضًا، بينما يكون التابوت الذي يحمله الكهنة في الوسط.</w:t>
      </w:r>
    </w:p>
    <w:p>
      <w:pPr>
        <w:bidi/>
      </w:pPr>
      <w:r>
        <w:rPr>
          <w:rtl/>
          <w:cs/>
          <w:lang w:val="ar_AE" w:bidi="ar_AE"/>
        </w:rPr>
      </w:r>
      <w:r>
        <w:rPr>
          <w:b/>
          <w:rtl/>
          <w:cs/>
          <w:lang w:val="ar_AE" w:bidi="ar_AE"/>
        </w:rPr>
        <w:t>في المشهد الثالث:</w:t>
      </w:r>
      <w:r>
        <w:rPr>
          <w:rtl/>
          <w:cs/>
          <w:lang w:val="ar_AE" w:bidi="ar_AE"/>
        </w:rPr>
        <w:t xml:space="preserve"> يقرأ يشوع الشريعة كلها، بما فيها البركات واللعنات التي كتبها موسى. ويقرأ يشوع كل كلمة وكل وصية أعطاها موسى. يستمع كل بني إسرائيل، بما في ذلك النساء والغرباء الذين يسكنون بينهم، إلى يشوع.</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الكهنة</w:t>
      </w:r>
    </w:p>
    <w:p>
      <w:pPr>
        <w:pStyle w:val="ListBullet"/>
        <w:bidi/>
        <w:spacing w:line="240" w:lineRule="auto"/>
        <w:ind w:left="720"/>
      </w:pPr>
      <w:r>
        <w:rPr>
          <w:rtl/>
          <w:cs/>
          <w:lang w:val="ar_AE" w:bidi="ar_AE"/>
        </w:rPr>
      </w:r>
      <w:r>
        <w:rPr>
          <w:rtl/>
          <w:cs/>
          <w:lang w:val="ar_AE" w:bidi="ar_AE"/>
        </w:rPr>
        <w:t>جميع بني إسرائيل</w:t>
      </w:r>
    </w:p>
    <w:p>
      <w:pPr>
        <w:pStyle w:val="ListBullet"/>
        <w:bidi/>
        <w:spacing w:line="240" w:lineRule="auto"/>
        <w:ind w:left="720"/>
      </w:pPr>
      <w:r>
        <w:rPr>
          <w:rtl/>
          <w:cs/>
          <w:lang w:val="ar_AE" w:bidi="ar_AE"/>
        </w:rPr>
      </w:r>
      <w:r>
        <w:rPr>
          <w:rtl/>
          <w:cs/>
          <w:lang w:val="ar_AE" w:bidi="ar_AE"/>
        </w:rPr>
        <w:t>والغرباء الذين يسكنون في وسط بني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نتذكّر أن بني إسرائيل كانوا قد هزموا عاي في نهاية المقطع السابق.</w:t>
      </w:r>
    </w:p>
    <w:p>
      <w:pPr>
        <w:bidi/>
      </w:pPr>
      <w:r>
        <w:rPr>
          <w:rtl/>
          <w:cs/>
          <w:lang w:val="ar_AE" w:bidi="ar_AE"/>
        </w:rPr>
      </w:r>
      <w:r>
        <w:rPr>
          <w:rtl/>
          <w:cs/>
          <w:lang w:val="ar_AE" w:bidi="ar_AE"/>
        </w:rPr>
        <w:t>ومن المهم أيضًا أن نتذكّر أن هذا المقطع هو توقّف قصير، لكنه مهم، داخل القصة الأكبر التي تتناول امتلاك بني إسرائيل لأرض كنعان. فالآن يبني يشوع مذبحًا ليهوه على جبل عيبال. وهذا يعني أن بني إسرائيل قد انتقلوا من عاي إلى جبل عيبال، وقد ساروا مسافة نحو اثنين وثلاثين كيلومترًا.</w:t>
      </w:r>
    </w:p>
    <w:p>
      <w:pPr>
        <w:bidi/>
      </w:pPr>
      <w:r>
        <w:rPr>
          <w:rtl/>
          <w:cs/>
          <w:lang w:val="ar_AE" w:bidi="ar_AE"/>
        </w:rPr>
      </w:r>
      <w:r>
        <w:rPr>
          <w:rtl/>
          <w:cs/>
          <w:lang w:val="ar_AE" w:bidi="ar_AE"/>
        </w:rPr>
        <w:t>ومن المهم أن نتذكّر أن يهوه كان قد أعطى موسى تعليمات عن كيفية بناء مذبح حين كان بنو إسرائيل في البرية، ولذلك كان يشوع يعرف بالضبط كيف يتبع تلك التعليمات. وقد بنى بنو إسرائيل المذبح بحجارة لم يقطعها أحد.</w:t>
      </w:r>
    </w:p>
    <w:p>
      <w:pPr>
        <w:bidi/>
      </w:pPr>
      <w:r>
        <w:rPr>
          <w:rtl/>
          <w:cs/>
          <w:lang w:val="ar_AE" w:bidi="ar_AE"/>
        </w:rPr>
      </w:r>
      <w:r>
        <w:rPr>
          <w:rtl/>
          <w:cs/>
          <w:lang w:val="ar_AE" w:bidi="ar_AE"/>
        </w:rPr>
        <w:t>ويقدّم بنو إسرائيل على المذبح ذبيحة محرقة وذبيحة سلامة، أو شركة. ومن المهم أن نتذكّر أن الكهنة هم الذين قدّموا هذه الذبائح نيابةً عن الشعب.</w:t>
      </w:r>
    </w:p>
    <w:p>
      <w:pPr>
        <w:bidi/>
      </w:pPr>
      <w:r>
        <w:rPr>
          <w:rtl/>
          <w:cs/>
          <w:lang w:val="ar_AE" w:bidi="ar_AE"/>
        </w:rPr>
      </w:r>
      <w:r>
        <w:rPr>
          <w:rtl/>
          <w:cs/>
          <w:lang w:val="ar_AE" w:bidi="ar_AE"/>
        </w:rPr>
        <w:t>ثم يكتب يشوع التعليمات على حجارة. وهذه حجارة منفصلة عن حجارة المذبح. ومن المهم أن نتذكّر أنه بحسب التعليمات التي أعطاها موسى ليشوع، كان يشوع يغطّي الحجارة بالجص. وهذا يعني أن يشوع يكتب التعليمات على الجص.</w:t>
      </w:r>
    </w:p>
    <w:p>
      <w:pPr>
        <w:bidi/>
      </w:pPr>
      <w:r>
        <w:rPr>
          <w:rtl/>
          <w:cs/>
          <w:lang w:val="ar_AE" w:bidi="ar_AE"/>
        </w:rPr>
      </w:r>
      <w:r>
        <w:rPr>
          <w:rtl/>
          <w:cs/>
          <w:lang w:val="ar_AE" w:bidi="ar_AE"/>
        </w:rPr>
        <w:t>ومن المرجّح أن يشوع نسخ هذه الشرائع إمّا من نسخة كانت معه بالفعل، أو من النسخة التي كتبها موسى. يكتب يشوع هذه التعليمات على الحجارة أمام جميع بني إسرائيل، أو بحضورهم. وبعبارة أخرى، كان كثير من بني إسرائيل يشاهدون يشوع وهو ينقش التعليمات على الحجارة.</w:t>
      </w:r>
    </w:p>
    <w:p>
      <w:pPr>
        <w:bidi/>
      </w:pPr>
      <w:r>
        <w:rPr>
          <w:rtl/>
          <w:cs/>
          <w:lang w:val="ar_AE" w:bidi="ar_AE"/>
        </w:rPr>
      </w:r>
      <w:r>
        <w:rPr>
          <w:rtl/>
          <w:cs/>
          <w:lang w:val="ar_AE" w:bidi="ar_AE"/>
        </w:rPr>
        <w:t>توقّفوا هنا وناقشوا مع مجموعتكم: كيف ستتحدثون في لغتكم عن كتابة يشوع للتعليمات على الحجارة «أَمَامَ بَنِي إِسْرَائِيلَ» أوقِفوا الاستماع إلى هذا التسجيل الصوتي هنا.</w:t>
      </w:r>
    </w:p>
    <w:p>
      <w:pPr>
        <w:bidi/>
      </w:pPr>
      <w:r>
        <w:rPr>
          <w:rtl/>
          <w:cs/>
          <w:lang w:val="ar_AE" w:bidi="ar_AE"/>
        </w:rPr>
      </w:r>
      <w:r>
        <w:rPr>
          <w:rtl/>
          <w:cs/>
          <w:lang w:val="ar_AE" w:bidi="ar_AE"/>
        </w:rPr>
        <w:t>من المهم أن نتذكّر أن موسى كان قد أعطى تعليمات عن كيفية تقسيم الشعب بحسب أسباطهم على الجبلين، جبل عيبال وجبل جرزيم.</w:t>
      </w:r>
    </w:p>
    <w:p>
      <w:pPr>
        <w:bidi/>
      </w:pPr>
      <w:r>
        <w:rPr>
          <w:rtl/>
          <w:cs/>
          <w:lang w:val="ar_AE" w:bidi="ar_AE"/>
        </w:rPr>
      </w:r>
      <w:r>
        <w:rPr>
          <w:rtl/>
          <w:cs/>
          <w:lang w:val="ar_AE" w:bidi="ar_AE"/>
        </w:rPr>
        <w:t>ومن المهم أن نلاحظ أن هذا المقطع لا يذكر أيَّ الأسباط كانت على جبل عيبال، وأيَّها كانت على جبل جرزيم. وكان موسى قد قال سابقًا إن أسباط شمعون، ولاوي، ويهوذا، ويساكر، ويوسف، وبنيامين ستقف على جبل جرزيم وتنطق بالبركات. وأما أسباط رأوبين، وجاد، وأشير، وزبولون، ودان، ونفتالي، فستقف على جبل عيبال وتنطق باللعنات. ومع أن المقطع لا يذكر ذلك صراحة، فمن المرجّح أن الأسباط الستة الواقفة على جبل جرزيم كانت تهتف بالبركات التي تحلّ عندما يطيع الناس يهوه، وأن الأسباط الستة الواقفة على جبل عيبال كانت تهتف باللعنات التي تحلّ عندما يعصي الناس يهوه. وهذا يتيح لكل الحاضرين أن يسمعوا ما يُقال.</w:t>
      </w:r>
    </w:p>
    <w:p>
      <w:pPr>
        <w:bidi/>
      </w:pPr>
      <w:r>
        <w:rPr>
          <w:rtl/>
          <w:cs/>
          <w:lang w:val="ar_AE" w:bidi="ar_AE"/>
        </w:rPr>
      </w:r>
      <w:r>
        <w:rPr>
          <w:rtl/>
          <w:cs/>
          <w:lang w:val="ar_AE" w:bidi="ar_AE"/>
        </w:rPr>
        <w:t>توقّفوا هنا وناقشوا مع مجموعتكم: كيف يتحدث الناس في ثقافتكم عن التعليمات السابقة ويتذكّرونها؟ أوقِفوا الاستماع إلى هذا التسجيل الصوتي هنا.</w:t>
      </w:r>
    </w:p>
    <w:p>
      <w:pPr>
        <w:bidi/>
      </w:pPr>
      <w:r>
        <w:rPr>
          <w:rtl/>
          <w:cs/>
          <w:lang w:val="ar_AE" w:bidi="ar_AE"/>
        </w:rPr>
      </w:r>
      <w:r>
        <w:rPr>
          <w:rtl/>
          <w:cs/>
          <w:lang w:val="ar_AE" w:bidi="ar_AE"/>
        </w:rPr>
        <w:t>كانت مجموعتا بني إسرائيل تواجه إحداهما الأخرى، وكان تابوت يهوه في الوسط، ويحمله الكهنة.</w:t>
      </w:r>
    </w:p>
    <w:p>
      <w:pPr>
        <w:bidi/>
      </w:pPr>
      <w:r>
        <w:rPr>
          <w:rtl/>
          <w:cs/>
          <w:lang w:val="ar_AE" w:bidi="ar_AE"/>
        </w:rPr>
      </w:r>
      <w:r>
        <w:rPr>
          <w:rtl/>
          <w:cs/>
          <w:lang w:val="ar_AE" w:bidi="ar_AE"/>
        </w:rPr>
        <w:t>وقد سمع الجميع، من بني إسرائيل والغرباء المقيمين بينهم، يشوع وهو يقرأ البركات واللعنات التي كتبها موسى. ويقرأ يشوع أيضًا كل كلمة وكل وصية أعطاها موسى، بينما يسمعه جميع بني إسرائيل. ويؤكّد الراوي أن يشوع قرأ كل كلمة.</w:t>
      </w:r>
    </w:p>
    <w:p>
      <w:pPr>
        <w:bidi/>
      </w:pPr>
      <w:r>
        <w:rPr>
          <w:rtl/>
          <w:cs/>
          <w:lang w:val="ar_AE" w:bidi="ar_AE"/>
        </w:rPr>
      </w:r>
      <w:r>
        <w:rPr>
          <w:rtl/>
          <w:cs/>
          <w:lang w:val="ar_AE" w:bidi="ar_AE"/>
        </w:rPr>
        <w:t>توقّفوا هنا وناقشوا مع مجموعتكم: كيف ستجعلون واضحًا في لغتكم أن يشوع قرأ كل كلمات الشريعة، لا جزءًا منها فقط؟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8: 30 - 35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الكهنة</w:t>
      </w:r>
    </w:p>
    <w:p>
      <w:pPr>
        <w:pStyle w:val="ListBullet"/>
        <w:bidi/>
        <w:spacing w:line="240" w:lineRule="auto"/>
        <w:ind w:left="720"/>
      </w:pPr>
      <w:r>
        <w:rPr>
          <w:rtl/>
          <w:cs/>
          <w:lang w:val="ar_AE" w:bidi="ar_AE"/>
        </w:rPr>
      </w:r>
      <w:r>
        <w:rPr>
          <w:rtl/>
          <w:cs/>
          <w:lang w:val="ar_AE" w:bidi="ar_AE"/>
        </w:rPr>
        <w:t>جميع بني إسرائيل</w:t>
      </w:r>
    </w:p>
    <w:p>
      <w:pPr>
        <w:pStyle w:val="ListBullet"/>
        <w:bidi/>
        <w:spacing w:line="240" w:lineRule="auto"/>
        <w:ind w:left="720"/>
      </w:pPr>
      <w:r>
        <w:rPr>
          <w:rtl/>
          <w:cs/>
          <w:lang w:val="ar_AE" w:bidi="ar_AE"/>
        </w:rPr>
      </w:r>
      <w:r>
        <w:rPr>
          <w:rtl/>
          <w:cs/>
          <w:lang w:val="ar_AE" w:bidi="ar_AE"/>
        </w:rPr>
        <w:t>والغرباء الذين يسكنون في وسط بني إسرائيل</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يشوع وهو يتذكّر تعليمات موسى. فقد قال لهم موسى إنه عندما يعبرون نهر الأردن يجب عليهم أن يبنوا مذبحًا. وكان موسى قد أخبرهم عن الكيفية التي يفعلون بها ذلك والمكان. مثّلوا يشوع وهو يسير مع بني إسرائيل إلى جبل عيبال. ويأمر يشوع بني إسرائيل أن يبنوا المذبح بحِجَارَةٍ صَحِيحَةٍ، غير منحوتة، تمامًا كما أمر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يشوع وهو يقول للكهنة أن يقدّموا ذبيحة محرقة وذبيحة سلامة ليهوه من أجل الشعب. يكتب يشوع نسخة من وصايا موسى على الحجارة.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الكهنة: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يشوع وهو يقسم بني إسرائيل إلى مجموعتين بحسب تعليمات موسى، فتقف مجموعة على جبل عيبال، وتقف المجموعة الأخرى على جبل جرزيم. وتواجه المجموعتان بعضهما بعضًا، بينما يكون التابوت في الوسط ويحمله الكهنة. ومثّلوا يشوع وهو يقرأ البركات واللعنات التي كتبها موسى. ويقرأ يشوع كل كلمة وكل وصية أعطاها موسى، بينما يستمع كل بني إسرائيل، وكل المقمين وسطهم، إلى كلمات يشوع.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بني إسرائيل: "بمَ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8: 30 - 35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يسافر يشوع إلى جبل عيبال ليبني </w:t>
      </w:r>
      <w:r>
        <w:rPr>
          <w:b/>
          <w:rtl/>
          <w:cs/>
          <w:lang w:val="ar_AE" w:bidi="ar_AE"/>
        </w:rPr>
        <w:t>مذبحًا</w:t>
      </w:r>
      <w:r>
        <w:rPr>
          <w:rtl/>
          <w:cs/>
          <w:lang w:val="ar_AE" w:bidi="ar_AE"/>
        </w:rPr>
        <w:t xml:space="preserve"> ليهوه. والمذبح هو مكان يذبح فيه الناس الحيوانات ويحرقونها تقدمةً ليهوه. وفي هذه الحالة، بنى بنو إسرائيل المذبح من حجارة غير منحوتة، ربما على شكل مائدة أو منصة صغيرة. استخدموا نفس الكلمة أو العبارة التي استخدمتوها في المقاطع السابقة للإشارة إلى المذبح. للمزيد من المعلومات عن </w:t>
      </w:r>
      <w:r>
        <w:rPr>
          <w:b/>
          <w:rtl/>
          <w:cs/>
          <w:lang w:val="ar_AE" w:bidi="ar_AE"/>
        </w:rPr>
        <w:t>المذبح</w:t>
      </w:r>
      <w:r>
        <w:rPr>
          <w:rtl/>
          <w:cs/>
          <w:lang w:val="ar_AE" w:bidi="ar_AE"/>
        </w:rPr>
        <w:t>، راجعوا قاموس الكلمات الرئيسية.</w:t>
      </w:r>
    </w:p>
    <w:p>
      <w:pPr>
        <w:bidi/>
      </w:pPr>
      <w:r>
        <w:rPr>
          <w:rtl/>
          <w:cs/>
          <w:lang w:val="ar_AE" w:bidi="ar_AE"/>
        </w:rPr>
      </w:r>
      <w:r>
        <w:rPr>
          <w:rtl/>
          <w:cs/>
          <w:lang w:val="ar_AE" w:bidi="ar_AE"/>
        </w:rPr>
        <w:t>يبني يشوع المذبح</w:t>
      </w:r>
      <w:r>
        <w:rPr>
          <w:b/>
          <w:rtl/>
          <w:cs/>
          <w:lang w:val="ar_AE" w:bidi="ar_AE"/>
        </w:rPr>
        <w:t xml:space="preserve"> ليهوه</w:t>
      </w:r>
      <w:r>
        <w:rPr>
          <w:rtl/>
          <w:cs/>
          <w:lang w:val="ar_AE" w:bidi="ar_AE"/>
        </w:rPr>
        <w:t xml:space="preserve">، </w:t>
      </w:r>
      <w:r>
        <w:rPr>
          <w:b/>
          <w:rtl/>
          <w:cs/>
          <w:lang w:val="ar_AE" w:bidi="ar_AE"/>
        </w:rPr>
        <w:t>إله</w:t>
      </w:r>
      <w:r>
        <w:rPr>
          <w:rtl/>
          <w:cs/>
          <w:lang w:val="ar_AE" w:bidi="ar_AE"/>
        </w:rPr>
        <w:t xml:space="preserve"> </w:t>
      </w:r>
      <w:r>
        <w:rPr>
          <w:b/>
          <w:rtl/>
          <w:cs/>
          <w:lang w:val="ar_AE" w:bidi="ar_AE"/>
        </w:rPr>
        <w:t>إسرائيل</w:t>
      </w:r>
      <w:r>
        <w:rPr>
          <w:rtl/>
          <w:cs/>
          <w:lang w:val="ar_AE" w:bidi="ar_AE"/>
        </w:rPr>
        <w:t xml:space="preserve">. الرب (يهوه) هو الاسم الشخصي للرب. أما لقب «إله إسرائيل» فيؤكد مَن هو يهوه بالنسبة إلى شعبه إسرائيل. فيهوه هو إله العهد لبني إسرائيل. استخدموا الكلمات أو العبارات نفسها التي استخدمتموها في المقاطع السابقة للإشارة إلى يهوه، وإله، وإسرائيل. ولمزيد من المعلومات عن </w:t>
      </w:r>
      <w:r>
        <w:rPr>
          <w:b/>
          <w:rtl/>
          <w:cs/>
          <w:lang w:val="ar_AE" w:bidi="ar_AE"/>
        </w:rPr>
        <w:t>يهوه</w:t>
      </w:r>
      <w:r>
        <w:rPr>
          <w:rtl/>
          <w:cs/>
          <w:lang w:val="ar_AE" w:bidi="ar_AE"/>
        </w:rPr>
        <w:t xml:space="preserve">، </w:t>
      </w:r>
      <w:r>
        <w:rPr>
          <w:b/>
          <w:rtl/>
          <w:cs/>
          <w:lang w:val="ar_AE" w:bidi="ar_AE"/>
        </w:rPr>
        <w:t>وإله</w:t>
      </w:r>
      <w:r>
        <w:rPr>
          <w:rtl/>
          <w:cs/>
          <w:lang w:val="ar_AE" w:bidi="ar_AE"/>
        </w:rPr>
        <w:t xml:space="preserve">، </w:t>
      </w:r>
      <w:r>
        <w:rPr>
          <w:b/>
          <w:rtl/>
          <w:cs/>
          <w:lang w:val="ar_AE" w:bidi="ar_AE"/>
        </w:rPr>
        <w:t>وإسرائيل</w:t>
      </w:r>
      <w:r>
        <w:rPr>
          <w:rtl/>
          <w:cs/>
          <w:lang w:val="ar_AE" w:bidi="ar_AE"/>
        </w:rPr>
        <w:t>، راجعوا قاموس الكلمات الرئيسية.</w:t>
      </w:r>
    </w:p>
    <w:p>
      <w:pPr>
        <w:bidi/>
      </w:pPr>
      <w:r>
        <w:rPr>
          <w:rtl/>
          <w:cs/>
          <w:lang w:val="ar_AE" w:bidi="ar_AE"/>
        </w:rPr>
      </w:r>
      <w:r>
        <w:rPr>
          <w:rtl/>
          <w:cs/>
          <w:lang w:val="ar_AE" w:bidi="ar_AE"/>
        </w:rPr>
        <w:t xml:space="preserve">بنى يشوع </w:t>
      </w:r>
      <w:r>
        <w:rPr>
          <w:b/>
          <w:rtl/>
          <w:cs/>
          <w:lang w:val="ar_AE" w:bidi="ar_AE"/>
        </w:rPr>
        <w:t>وبنو إسرائيل</w:t>
      </w:r>
      <w:r>
        <w:rPr>
          <w:rtl/>
          <w:cs/>
          <w:lang w:val="ar_AE" w:bidi="ar_AE"/>
        </w:rPr>
        <w:t xml:space="preserve"> المذبح. ويشير تعبير «بني إسرائيل» إلى شعب الله، أي نسل إبراهيم. وفي هذه الحالة، يشمل كل إسرائيل أيضًا الغرباء الذين كانوا يعيشون كجزء من جماعة بني إسرائيل. وكان جميع بني إسرائيل حاضرين في هذا الاحتفال. استخدموا الكلمة أو العبارة نفسها التي استخدمتموها في المقاطع السابقة للإشارة إلى بني إسرائيل. لمزيد من المعلومات عن </w:t>
      </w:r>
      <w:r>
        <w:rPr>
          <w:b/>
          <w:rtl/>
          <w:cs/>
          <w:lang w:val="ar_AE" w:bidi="ar_AE"/>
        </w:rPr>
        <w:t>الإسرائيليين</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يشير يشوع إلى موسى باعتباره </w:t>
      </w:r>
      <w:r>
        <w:rPr>
          <w:b/>
          <w:rtl/>
          <w:cs/>
          <w:lang w:val="ar_AE" w:bidi="ar_AE"/>
        </w:rPr>
        <w:t>عبدًا</w:t>
      </w:r>
      <w:r>
        <w:rPr>
          <w:rtl/>
          <w:cs/>
          <w:lang w:val="ar_AE" w:bidi="ar_AE"/>
        </w:rPr>
        <w:t xml:space="preserve"> ليهوه الرب. والعبد هو شخص يعمل لدى شخص آخر، وتكون مكانته منخفضة في المجتمع. وفي كثير من الأحيان، تُستخدم كلمة «عبد» لتوضيح أن الشخص يخدم الآخرين. وفي هذه الحالة، يخدم موسى يهوه باعتباره سيده. استخدِموا الكلمة أو العبارة نفسها التي استخدمتموها في المقاطع السابقة لترجمة كلمة "عبد". ولمزيدٍ من المعلومات عن كلمة </w:t>
      </w:r>
      <w:r>
        <w:rPr>
          <w:b/>
          <w:rtl/>
          <w:cs/>
          <w:lang w:val="ar_AE" w:bidi="ar_AE"/>
        </w:rPr>
        <w:t>"عبد"</w:t>
      </w:r>
      <w:r>
        <w:rPr>
          <w:rtl/>
          <w:cs/>
          <w:lang w:val="ar_AE" w:bidi="ar_AE"/>
        </w:rPr>
        <w:t>، ارجعوا إلى قاموس الكلمات الرئيسية.</w:t>
      </w:r>
    </w:p>
    <w:p>
      <w:pPr>
        <w:bidi/>
      </w:pPr>
      <w:r>
        <w:rPr>
          <w:rtl/>
          <w:cs/>
          <w:lang w:val="ar_AE" w:bidi="ar_AE"/>
        </w:rPr>
      </w:r>
      <w:r>
        <w:rPr>
          <w:rtl/>
          <w:cs/>
          <w:lang w:val="ar_AE" w:bidi="ar_AE"/>
        </w:rPr>
        <w:t>يبني بنو إسرائيل المذبح تمامًا كما أوصى موسى في سفر شريعة موسى. وفي هذه الحالة، يشير «سِفْرِ تَوْرَاةِ مُوسَى» إلى مجموعة التعليمات الكاملة التي أعطاها يهوه لشعبه من خلال موسى. وكانت التعليمات الرئيسية، أي الوصايا أو الشرائع العشر، منقوشة على لوحين من حجر. أما باقي التعليمات، فعلى الأرجح أن موسى كتبها على درج، أي قطعة طويلة من الرقائق كان الناس يلفونها. وفي العهد القديم، نجد شريعة موسى، خاصة في الأسفار الخمسة الأولى من الكتاب المقدس.</w:t>
      </w:r>
    </w:p>
    <w:p>
      <w:pPr>
        <w:bidi/>
      </w:pPr>
      <w:r>
        <w:rPr>
          <w:rtl/>
          <w:cs/>
          <w:lang w:val="ar_AE" w:bidi="ar_AE"/>
        </w:rPr>
      </w:r>
      <w:r>
        <w:rPr>
          <w:rtl/>
          <w:cs/>
          <w:lang w:val="ar_AE" w:bidi="ar_AE"/>
        </w:rPr>
        <w:t xml:space="preserve">توقفوا هنا وراجعوا معًا الكلمة أو العبارة التي ستستخدمونها للتعبير عن «سِفْرِ </w:t>
      </w:r>
      <w:r>
        <w:rPr>
          <w:b/>
          <w:rtl/>
          <w:cs/>
          <w:lang w:val="ar_AE" w:bidi="ar_AE"/>
        </w:rPr>
        <w:t>تَوْرَاةِ</w:t>
      </w:r>
      <w:r>
        <w:rPr>
          <w:rtl/>
          <w:cs/>
          <w:lang w:val="ar_AE" w:bidi="ar_AE"/>
        </w:rPr>
        <w:t xml:space="preserve"> مُوسَى». تذكّروا أنكم ترجمتم عبارة «سِفْرِ تَوْرَاةِ مُوسَى» في المقطع الأول من سفر يشوع، لذلك استخدموا العبارة نفسها هنا. ابحثوا عن كلمة </w:t>
      </w:r>
      <w:r>
        <w:rPr>
          <w:b/>
          <w:rtl/>
          <w:cs/>
          <w:lang w:val="ar_AE" w:bidi="ar_AE"/>
        </w:rPr>
        <w:t>شريعة (قانون)</w:t>
      </w:r>
      <w:r>
        <w:rPr>
          <w:rtl/>
          <w:cs/>
          <w:lang w:val="ar_AE" w:bidi="ar_AE"/>
        </w:rPr>
        <w:t xml:space="preserve"> في قاموس الكلمات الرئيسية لمزيد من المعلومات. أوقِفوا الاستماع إلى هذا التسجيل الصوتي هنا.</w:t>
      </w:r>
    </w:p>
    <w:p>
      <w:pPr>
        <w:bidi/>
      </w:pPr>
      <w:r>
        <w:rPr>
          <w:rtl/>
          <w:cs/>
          <w:lang w:val="ar_AE" w:bidi="ar_AE"/>
        </w:rPr>
      </w:r>
      <w:r>
        <w:rPr>
          <w:rtl/>
          <w:cs/>
          <w:lang w:val="ar_AE" w:bidi="ar_AE"/>
        </w:rPr>
        <w:t xml:space="preserve">بحسب شريعة موسى، لم يكن مسموحًا لبني إسرائيل أن يستخدموا أداة من حديد لنحت حجارة المذبح. وتشير الأداة الحديدية هنا إلى </w:t>
      </w:r>
      <w:r>
        <w:rPr>
          <w:b/>
          <w:rtl/>
          <w:cs/>
          <w:lang w:val="ar_AE" w:bidi="ar_AE"/>
        </w:rPr>
        <w:t>الإزميل</w:t>
      </w:r>
      <w:r>
        <w:rPr>
          <w:rtl/>
          <w:cs/>
          <w:lang w:val="ar_AE" w:bidi="ar_AE"/>
        </w:rPr>
        <w:t>، وهو أداة كان الناس يستخدمونها لقطع الحجارة الكبيرة وتشكيلها.</w:t>
      </w:r>
    </w:p>
    <w:p>
      <w:pPr>
        <w:bidi/>
      </w:pPr>
      <w:r>
        <w:rPr>
          <w:rtl/>
          <w:cs/>
          <w:lang w:val="ar_AE" w:bidi="ar_AE"/>
        </w:rPr>
      </w:r>
      <w:r>
        <w:rPr>
          <w:rtl/>
          <w:cs/>
          <w:lang w:val="ar_AE" w:bidi="ar_AE"/>
        </w:rPr>
        <w:t>توقفوا هنا وانظروا معًا إلى صورة إزميل. أوقِفوا الاستماع إلى هذا التسجيل الصوتي هنا.</w:t>
      </w:r>
    </w:p>
    <w:p>
      <w:pPr>
        <w:bidi/>
      </w:pPr>
      <w:r>
        <w:rPr>
          <w:rtl/>
          <w:cs/>
          <w:lang w:val="ar_AE" w:bidi="ar_AE"/>
        </w:rPr>
      </w:r>
      <w:r>
        <w:rPr>
          <w:rtl/>
          <w:cs/>
          <w:lang w:val="ar_AE" w:bidi="ar_AE"/>
        </w:rPr>
        <w:t xml:space="preserve">يقدم بنو إسرائيل ليهوه </w:t>
      </w:r>
      <w:r>
        <w:rPr>
          <w:b/>
          <w:rtl/>
          <w:cs/>
          <w:lang w:val="ar_AE" w:bidi="ar_AE"/>
        </w:rPr>
        <w:t xml:space="preserve"> محرقة</w:t>
      </w:r>
      <w:r>
        <w:rPr>
          <w:rtl/>
          <w:cs/>
          <w:lang w:val="ar_AE" w:bidi="ar_AE"/>
        </w:rPr>
        <w:t xml:space="preserve"> </w:t>
      </w:r>
      <w:r>
        <w:rPr>
          <w:b/>
          <w:rtl/>
          <w:cs/>
          <w:lang w:val="ar_AE" w:bidi="ar_AE"/>
        </w:rPr>
        <w:t>وذبيحة سلام</w:t>
      </w:r>
      <w:r>
        <w:rPr>
          <w:rtl/>
          <w:cs/>
          <w:lang w:val="ar_AE" w:bidi="ar_AE"/>
        </w:rPr>
        <w:t xml:space="preserve"> أو شركة. والمحرقة هي ذبيحة يحرق فيها الكاهن حيوانًا كاملًا بالنار على المذبح. وكان ذلك وسيلة لتطهير الشعب من عصيانه ليهوه. أما ذبائح السلام أو الشركة، فقد كانت ذبائح يحرق فيها الكهنة جزءًا فقط من الحيوان على المذبح، ثم يأكل العابدون بقية الحيوان. وكل من كان يأكل من الذبيحة كان له شركة مع يهوه.</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«المحرقة»</w:t>
      </w:r>
      <w:r>
        <w:rPr>
          <w:rtl/>
          <w:cs/>
          <w:lang w:val="ar_AE" w:bidi="ar_AE"/>
        </w:rPr>
        <w:t xml:space="preserve"> و</w:t>
      </w:r>
      <w:r>
        <w:rPr>
          <w:b/>
          <w:rtl/>
          <w:cs/>
          <w:lang w:val="ar_AE" w:bidi="ar_AE"/>
        </w:rPr>
        <w:t>«ذبيحة السلام أو الشركة»</w:t>
      </w:r>
      <w:r>
        <w:rPr>
          <w:rtl/>
          <w:cs/>
          <w:lang w:val="ar_AE" w:bidi="ar_AE"/>
        </w:rPr>
        <w:t xml:space="preserve">. وإذا كنتم قد ترجمتم «المحرقة» أو «ذبيحة السلامة أو الشركة» من قبل في سفر آخر من الكتاب المقدس، فاستخدموا الكلمات نفسها هنا. ولمزيد من المعلومات عن </w:t>
      </w:r>
      <w:r>
        <w:rPr>
          <w:b/>
          <w:rtl/>
          <w:cs/>
          <w:lang w:val="ar_AE" w:bidi="ar_AE"/>
        </w:rPr>
        <w:t>المحرقة</w:t>
      </w:r>
      <w:r>
        <w:rPr>
          <w:rtl/>
          <w:cs/>
          <w:lang w:val="ar_AE" w:bidi="ar_AE"/>
        </w:rPr>
        <w:t xml:space="preserve"> أو </w:t>
      </w:r>
      <w:r>
        <w:rPr>
          <w:b/>
          <w:rtl/>
          <w:cs/>
          <w:lang w:val="ar_AE" w:bidi="ar_AE"/>
        </w:rPr>
        <w:t>وذبيحة السلامة</w:t>
      </w:r>
      <w:r>
        <w:rPr>
          <w:rtl/>
          <w:cs/>
          <w:lang w:val="ar_AE" w:bidi="ar_AE"/>
        </w:rPr>
        <w:t>، أي الشركة، راجعوا قاموس الكلمات الرئيسية. أوقِفوا الاستماع إلى هذا التسجيل الصوتي هنا.</w:t>
      </w:r>
    </w:p>
    <w:p>
      <w:pPr>
        <w:bidi/>
      </w:pPr>
      <w:r>
        <w:rPr>
          <w:rtl/>
          <w:cs/>
          <w:lang w:val="ar_AE" w:bidi="ar_AE"/>
        </w:rPr>
      </w:r>
      <w:r>
        <w:rPr>
          <w:rtl/>
          <w:cs/>
          <w:lang w:val="ar_AE" w:bidi="ar_AE"/>
        </w:rPr>
        <w:t>وكان جميع شيوخ إسرائيل وعرفائهم وقضاتهم حاضرين أيضًا في هذا الاحتفال. كان الشيوخ هم قادة أسباط إسرائيل وعائلاتهم. أما العرفاء، فكانت لديهم مسؤوليات عسكرية وإدارية. وكان القضاة أشخاصًا يحكمون في النزاعات بين بني إسرائيل.</w:t>
      </w:r>
    </w:p>
    <w:p>
      <w:pPr>
        <w:bidi/>
      </w:pPr>
      <w:r>
        <w:rPr>
          <w:rtl/>
          <w:cs/>
          <w:lang w:val="ar_AE" w:bidi="ar_AE"/>
        </w:rPr>
      </w:r>
      <w:r>
        <w:rPr>
          <w:rtl/>
          <w:cs/>
          <w:lang w:val="ar_AE" w:bidi="ar_AE"/>
        </w:rPr>
        <w:t xml:space="preserve">توقفوا هنا وناقشوا الكلمات التي ستستخدمونها للتعبير عن </w:t>
      </w:r>
      <w:r>
        <w:rPr>
          <w:b/>
          <w:rtl/>
          <w:cs/>
          <w:lang w:val="ar_AE" w:bidi="ar_AE"/>
        </w:rPr>
        <w:t>الشيوخ</w:t>
      </w:r>
      <w:r>
        <w:rPr>
          <w:rtl/>
          <w:cs/>
          <w:lang w:val="ar_AE" w:bidi="ar_AE"/>
        </w:rPr>
        <w:t xml:space="preserve"> و</w:t>
      </w:r>
      <w:r>
        <w:rPr>
          <w:b/>
          <w:rtl/>
          <w:cs/>
          <w:lang w:val="ar_AE" w:bidi="ar_AE"/>
        </w:rPr>
        <w:t>العرفاء</w:t>
      </w:r>
      <w:r>
        <w:rPr>
          <w:rtl/>
          <w:cs/>
          <w:lang w:val="ar_AE" w:bidi="ar_AE"/>
        </w:rPr>
        <w:t xml:space="preserve"> و</w:t>
      </w:r>
      <w:r>
        <w:rPr>
          <w:b/>
          <w:rtl/>
          <w:cs/>
          <w:lang w:val="ar_AE" w:bidi="ar_AE"/>
        </w:rPr>
        <w:t>القضاة</w:t>
      </w:r>
      <w:r>
        <w:rPr>
          <w:rtl/>
          <w:cs/>
          <w:lang w:val="ar_AE" w:bidi="ar_AE"/>
        </w:rPr>
        <w:t xml:space="preserve">. استخدموا نفس الكلمة أو العبارة التي استخدمتموها في المقاطع السابقة للتعبير عن الشيوخ. ولمزيد من المعلومات عن </w:t>
      </w:r>
      <w:r>
        <w:rPr>
          <w:b/>
          <w:rtl/>
          <w:cs/>
          <w:lang w:val="ar_AE" w:bidi="ar_AE"/>
        </w:rPr>
        <w:t>الشيوخ</w:t>
      </w:r>
      <w:r>
        <w:rPr>
          <w:rtl/>
          <w:cs/>
          <w:lang w:val="ar_AE" w:bidi="ar_AE"/>
        </w:rPr>
        <w:t xml:space="preserve"> و</w:t>
      </w:r>
      <w:r>
        <w:rPr>
          <w:b/>
          <w:rtl/>
          <w:cs/>
          <w:lang w:val="ar_AE" w:bidi="ar_AE"/>
        </w:rPr>
        <w:t>القضاة</w:t>
      </w:r>
      <w:r>
        <w:rPr>
          <w:rtl/>
          <w:cs/>
          <w:lang w:val="ar_AE" w:bidi="ar_AE"/>
        </w:rPr>
        <w:t>، راجعوا قاموس الكلمات الرئيسية. أوقِفوا الاستماع إلى هذا التسجيل الصوتي هنا.</w:t>
      </w:r>
    </w:p>
    <w:p>
      <w:pPr>
        <w:bidi/>
      </w:pPr>
      <w:r>
        <w:rPr>
          <w:rtl/>
          <w:cs/>
          <w:lang w:val="ar_AE" w:bidi="ar_AE"/>
        </w:rPr>
      </w:r>
      <w:r>
        <w:rPr>
          <w:rtl/>
          <w:cs/>
          <w:lang w:val="ar_AE" w:bidi="ar_AE"/>
        </w:rPr>
        <w:t xml:space="preserve">وكان جميع بني إسرائيل حاضرين في الاحتفال، بمن فيهم </w:t>
      </w:r>
      <w:r>
        <w:rPr>
          <w:b/>
          <w:rtl/>
          <w:cs/>
          <w:lang w:val="ar_AE" w:bidi="ar_AE"/>
        </w:rPr>
        <w:t>الغرباء</w:t>
      </w:r>
      <w:r>
        <w:rPr>
          <w:rtl/>
          <w:cs/>
          <w:lang w:val="ar_AE" w:bidi="ar_AE"/>
        </w:rPr>
        <w:t xml:space="preserve">، أي </w:t>
      </w:r>
      <w:r>
        <w:rPr>
          <w:b/>
          <w:rtl/>
          <w:cs/>
          <w:lang w:val="ar_AE" w:bidi="ar_AE"/>
        </w:rPr>
        <w:t>الأجانب</w:t>
      </w:r>
      <w:r>
        <w:rPr>
          <w:rtl/>
          <w:cs/>
          <w:lang w:val="ar_AE" w:bidi="ar_AE"/>
        </w:rPr>
        <w:t xml:space="preserve"> المقيمون بين بني إسرائيل. ويشير الغريب إلى شخص أجنبي يعيش في بلدٍ ليس هو البلد الذي وُلد فيه. وفي هذه الحالة، كان الغرباء أشخاصًا ليسوا من نسل إبراهيم، لكنهم كانوا يعيشون بين بني إسرائيل ويتبعون شريعة موسى.</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الغريب</w:t>
      </w:r>
      <w:r>
        <w:rPr>
          <w:rtl/>
          <w:cs/>
          <w:lang w:val="ar_AE" w:bidi="ar_AE"/>
        </w:rPr>
        <w:t xml:space="preserve"> أو </w:t>
      </w:r>
      <w:r>
        <w:rPr>
          <w:b/>
          <w:rtl/>
          <w:cs/>
          <w:lang w:val="ar_AE" w:bidi="ar_AE"/>
        </w:rPr>
        <w:t>الأجنبي</w:t>
      </w:r>
      <w:r>
        <w:rPr>
          <w:rtl/>
          <w:cs/>
          <w:lang w:val="ar_AE" w:bidi="ar_AE"/>
        </w:rPr>
        <w:t xml:space="preserve">. ولمزيد من المعلومات، ابحثوا عن كلمة </w:t>
      </w:r>
      <w:r>
        <w:rPr>
          <w:b/>
          <w:rtl/>
          <w:cs/>
          <w:lang w:val="ar_AE" w:bidi="ar_AE"/>
        </w:rPr>
        <w:t>«نزيل»</w:t>
      </w:r>
      <w:r>
        <w:rPr>
          <w:rtl/>
          <w:cs/>
          <w:lang w:val="ar_AE" w:bidi="ar_AE"/>
        </w:rPr>
        <w:t xml:space="preserve"> أو </w:t>
      </w:r>
      <w:r>
        <w:rPr>
          <w:b/>
          <w:rtl/>
          <w:cs/>
          <w:lang w:val="ar_AE" w:bidi="ar_AE"/>
        </w:rPr>
        <w:t>«غريب»</w:t>
      </w:r>
      <w:r>
        <w:rPr>
          <w:rtl/>
          <w:cs/>
          <w:lang w:val="ar_AE" w:bidi="ar_AE"/>
        </w:rPr>
        <w:t xml:space="preserve"> في قاموس الكلمات الرئيسية. إذا كنتم قد ترجمتم هذه الكلمة من قبل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وينقسم بنو إسرائيل إلى مجموعتين تقفان تواجهان </w:t>
      </w:r>
      <w:r>
        <w:rPr>
          <w:b/>
          <w:rtl/>
          <w:cs/>
          <w:lang w:val="ar_AE" w:bidi="ar_AE"/>
        </w:rPr>
        <w:t>تابوت العهد</w:t>
      </w:r>
      <w:r>
        <w:rPr>
          <w:rtl/>
          <w:cs/>
          <w:lang w:val="ar_AE" w:bidi="ar_AE"/>
        </w:rPr>
        <w:t xml:space="preserve"> الموجود في الوسط. وكان تابوت العهد صندوقًا يحتوي في داخله على لوحي الحجر اللذين كُتبت عليهما كلمات العهد. وكان التابوت يرمز إلى حضور يهوه بين شعبه. استخدموا الكلمة أو العبارة نفسها التي استخدمتموها سابقًا للإشارة إلى تابوت العهد. لمزيد من المعلومات عن </w:t>
      </w:r>
      <w:r>
        <w:rPr>
          <w:b/>
          <w:rtl/>
          <w:cs/>
          <w:lang w:val="ar_AE" w:bidi="ar_AE"/>
        </w:rPr>
        <w:t>تابوت العهد</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وكان </w:t>
      </w:r>
      <w:r>
        <w:rPr>
          <w:b/>
          <w:rtl/>
          <w:cs/>
          <w:lang w:val="ar_AE" w:bidi="ar_AE"/>
        </w:rPr>
        <w:t>الكهنة</w:t>
      </w:r>
      <w:r>
        <w:rPr>
          <w:rtl/>
          <w:cs/>
          <w:lang w:val="ar_AE" w:bidi="ar_AE"/>
        </w:rPr>
        <w:t xml:space="preserve"> اللاويون هم الذين يحملون تابوت العهد. وكما تتذكرون، فإن </w:t>
      </w:r>
      <w:r>
        <w:rPr>
          <w:b/>
          <w:rtl/>
          <w:cs/>
          <w:lang w:val="ar_AE" w:bidi="ar_AE"/>
        </w:rPr>
        <w:t>اللاويين</w:t>
      </w:r>
      <w:r>
        <w:rPr>
          <w:rtl/>
          <w:cs/>
          <w:lang w:val="ar_AE" w:bidi="ar_AE"/>
        </w:rPr>
        <w:t xml:space="preserve"> هم نسل لاوي، أحد أبناء يعقوب الاثني عشر. وكان الكهنة يقدمون الذبائح ليهوه نيابةً عن الشعب، ويعلّمون الناس كيف يعبدون يهوه. وكان جميع الكهنة من سبط لاوي. استخدِموا الكلمة أو العبارة ذاتها التي استخدمتوها في المقاطع السابقة للإشارة إلى كلمة كهنة. ولمزيد من المعلومات عن </w:t>
      </w:r>
      <w:r>
        <w:rPr>
          <w:b/>
          <w:rtl/>
          <w:cs/>
          <w:lang w:val="ar_AE" w:bidi="ar_AE"/>
        </w:rPr>
        <w:t>اللاويين</w:t>
      </w:r>
      <w:r>
        <w:rPr>
          <w:rtl/>
          <w:cs/>
          <w:lang w:val="ar_AE" w:bidi="ar_AE"/>
        </w:rPr>
        <w:t xml:space="preserve"> أو </w:t>
      </w:r>
      <w:r>
        <w:rPr>
          <w:b/>
          <w:rtl/>
          <w:cs/>
          <w:lang w:val="ar_AE" w:bidi="ar_AE"/>
        </w:rPr>
        <w:t>الكهنة</w:t>
      </w:r>
      <w:r>
        <w:rPr>
          <w:rtl/>
          <w:cs/>
          <w:lang w:val="ar_AE" w:bidi="ar_AE"/>
        </w:rPr>
        <w:t>، راجعوا قاموس الكلمات الرئيسية.</w:t>
      </w:r>
    </w:p>
    <w:p>
      <w:pPr>
        <w:bidi/>
      </w:pPr>
      <w:r>
        <w:rPr>
          <w:rtl/>
          <w:cs/>
          <w:lang w:val="ar_AE" w:bidi="ar_AE"/>
        </w:rPr>
      </w:r>
      <w:r>
        <w:rPr>
          <w:rtl/>
          <w:cs/>
          <w:lang w:val="ar_AE" w:bidi="ar_AE"/>
        </w:rPr>
        <w:t xml:space="preserve">يقرأ يشوع جميع كلمات الشريعة، بما في ذلك </w:t>
      </w:r>
      <w:r>
        <w:rPr>
          <w:b/>
          <w:rtl/>
          <w:cs/>
          <w:lang w:val="ar_AE" w:bidi="ar_AE"/>
        </w:rPr>
        <w:t>البركات</w:t>
      </w:r>
      <w:r>
        <w:rPr>
          <w:rtl/>
          <w:cs/>
          <w:lang w:val="ar_AE" w:bidi="ar_AE"/>
        </w:rPr>
        <w:t xml:space="preserve"> </w:t>
      </w:r>
      <w:r>
        <w:rPr>
          <w:b/>
          <w:rtl/>
          <w:cs/>
          <w:lang w:val="ar_AE" w:bidi="ar_AE"/>
        </w:rPr>
        <w:t>واللعنات</w:t>
      </w:r>
      <w:r>
        <w:rPr>
          <w:rtl/>
          <w:cs/>
          <w:lang w:val="ar_AE" w:bidi="ar_AE"/>
        </w:rPr>
        <w:t xml:space="preserve"> . والبركة هي عندما يطلب شخص من يهوه أن يُظهر نعمته لشخصٍ أو لشيءٍ ما. أما اللعنة فهي عكس البركة. فعندما يلعن يهوه شخصًا، فإن الأمر السيئ الذي يقوله سيحدث بالتأكيد. ويقوم الله بلعن الناس لمعاقبتهم بسبب عدم طاعتهم له. استخدموا نفس الكلمة أو العبارة التي استخدمتموها في المقاطع السابقة للتعبير عن البركة واللعنة. ولمزيد من المعلومات عن </w:t>
      </w:r>
      <w:r>
        <w:rPr>
          <w:b/>
          <w:rtl/>
          <w:cs/>
          <w:lang w:val="ar_AE" w:bidi="ar_AE"/>
        </w:rPr>
        <w:t>البركة</w:t>
      </w:r>
      <w:r>
        <w:rPr>
          <w:rtl/>
          <w:cs/>
          <w:lang w:val="ar_AE" w:bidi="ar_AE"/>
        </w:rPr>
        <w:t xml:space="preserve"> </w:t>
      </w:r>
      <w:r>
        <w:rPr>
          <w:b/>
          <w:rtl/>
          <w:cs/>
          <w:lang w:val="ar_AE" w:bidi="ar_AE"/>
        </w:rPr>
        <w:t>واللعنة</w:t>
      </w:r>
      <w:r>
        <w:rPr>
          <w:rtl/>
          <w:cs/>
          <w:lang w:val="ar_AE" w:bidi="ar_AE"/>
        </w:rPr>
        <w:t>، راجعوا قاموس الكلمات الرئيسية.</w:t>
      </w:r>
    </w:p>
    <w:p>
      <w:pPr>
        <w:bidi/>
      </w:pPr>
      <w:r>
        <w:rPr>
          <w:rtl/>
          <w:cs/>
          <w:lang w:val="ar_AE" w:bidi="ar_AE"/>
        </w:rPr>
      </w:r>
      <w:r>
        <w:rPr>
          <w:rtl/>
          <w:cs/>
          <w:lang w:val="ar_AE" w:bidi="ar_AE"/>
        </w:rPr>
        <w:t xml:space="preserve">ويقرأ يشوع كل الشريعة أمام </w:t>
      </w:r>
      <w:r>
        <w:rPr>
          <w:b/>
          <w:rtl/>
          <w:cs/>
          <w:lang w:val="ar_AE" w:bidi="ar_AE"/>
        </w:rPr>
        <w:t>جماعة</w:t>
      </w:r>
      <w:r>
        <w:rPr>
          <w:rtl/>
          <w:cs/>
          <w:lang w:val="ar_AE" w:bidi="ar_AE"/>
        </w:rPr>
        <w:t xml:space="preserve">، أو </w:t>
      </w:r>
      <w:r>
        <w:rPr>
          <w:b/>
          <w:rtl/>
          <w:cs/>
          <w:lang w:val="ar_AE" w:bidi="ar_AE"/>
        </w:rPr>
        <w:t>مجمع</w:t>
      </w:r>
      <w:r>
        <w:rPr>
          <w:rtl/>
          <w:cs/>
          <w:lang w:val="ar_AE" w:bidi="ar_AE"/>
        </w:rPr>
        <w:t xml:space="preserve"> إسرائيل. وهنا تشير كلمة الجماعة أو المجمع إلى اجتماع رسمي لشعب إسرائيل لغرض ديني. وكان جميع بني إسرائيل، حتى الغرباء المقيمون بينهم، يشاركون في سماع قراءة عهد يهوه مع شعبه الخاص.</w:t>
      </w:r>
    </w:p>
    <w:p>
      <w:pPr>
        <w:bidi/>
      </w:pPr>
      <w:r>
        <w:rPr>
          <w:rtl/>
          <w:cs/>
          <w:lang w:val="ar_AE" w:bidi="ar_AE"/>
        </w:rPr>
      </w:r>
      <w:r>
        <w:rPr>
          <w:rtl/>
          <w:cs/>
          <w:lang w:val="ar_AE" w:bidi="ar_AE"/>
        </w:rPr>
        <w:t xml:space="preserve">توقفوا هنا وناقشوا معًا كيف ستصفون </w:t>
      </w:r>
      <w:r>
        <w:rPr>
          <w:b/>
          <w:rtl/>
          <w:cs/>
          <w:lang w:val="ar_AE" w:bidi="ar_AE"/>
        </w:rPr>
        <w:t>جماعة</w:t>
      </w:r>
      <w:r>
        <w:rPr>
          <w:rtl/>
          <w:cs/>
          <w:lang w:val="ar_AE" w:bidi="ar_AE"/>
        </w:rPr>
        <w:t xml:space="preserve"> أو </w:t>
      </w:r>
      <w:r>
        <w:rPr>
          <w:b/>
          <w:rtl/>
          <w:cs/>
          <w:lang w:val="ar_AE" w:bidi="ar_AE"/>
        </w:rPr>
        <w:t>مجمع</w:t>
      </w:r>
      <w:r>
        <w:rPr>
          <w:rtl/>
          <w:cs/>
          <w:lang w:val="ar_AE" w:bidi="ar_AE"/>
        </w:rPr>
        <w:t xml:space="preserve"> إسرائيل.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9: 1 - 15 واحتفظوا به في قلوبكم.</w:t>
      </w:r>
    </w:p>
    <w:p>
      <w:pPr>
        <w:bidi/>
      </w:pPr>
      <w:r>
        <w:rPr>
          <w:rtl/>
          <w:cs/>
          <w:lang w:val="ar_AE" w:bidi="ar_AE"/>
        </w:rPr>
      </w:r>
      <w:r>
        <w:rPr>
          <w:rtl/>
          <w:cs/>
          <w:lang w:val="ar_AE" w:bidi="ar_AE"/>
        </w:rPr>
        <w:t>استمعوا إلى نسخة صوتية من سفر يشوع 9: 1–15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9: 1- 15 بأبسط ترجمة يسهل فهمها.</w:t>
      </w:r>
    </w:p>
    <w:p>
      <w:pPr>
        <w:bidi/>
      </w:pPr>
      <w:r>
        <w:rPr>
          <w:rtl/>
          <w:cs/>
          <w:lang w:val="ar_AE" w:bidi="ar_AE"/>
        </w:rPr>
      </w:r>
      <w:r>
        <w:rPr>
          <w:rtl/>
          <w:cs/>
          <w:lang w:val="ar_AE" w:bidi="ar_AE"/>
        </w:rPr>
        <w:t>في المقطع السابق، بعدما هزم بنو إسرائيل أريحا وعاي، قاد يشوع الشعب ليتذكّروا العهد الذي صنعه يهوه معهم. فبعد أن بنى يشوع مذبحًا ليهوه، وقف نصف الشعب أمام جبل عيبال، ووقف نصفهم الآخر أمام جبل جرزيم. وكان الكهنة يقفون بين الشعب حاملين تابوت العهد. ثم قرأ يشوع لجميع الشعب كل كلمة أمر يهوه موسى أن يكتبها.</w:t>
      </w:r>
    </w:p>
    <w:p>
      <w:pPr>
        <w:bidi/>
      </w:pPr>
      <w:r>
        <w:rPr>
          <w:rtl/>
          <w:cs/>
          <w:lang w:val="ar_AE" w:bidi="ar_AE"/>
        </w:rPr>
      </w:r>
      <w:r>
        <w:rPr>
          <w:rtl/>
          <w:cs/>
          <w:lang w:val="ar_AE" w:bidi="ar_AE"/>
        </w:rPr>
        <w:t>وكان يشوع وبنو إسرائيل نازلين في المُعسكر في الجلجال. وعلى الأرجح، كان هذا هو الموضع نفسه القريب من أريحا، حيث نزل بنو إسرائيل أول مُعسكر لهم بعد أن عبروا نهر الأردن إلى كنعان، الأرض التي وعدهم بها يهوه.</w:t>
      </w:r>
    </w:p>
    <w:p>
      <w:pPr>
        <w:bidi/>
      </w:pPr>
      <w:r>
        <w:rPr>
          <w:rtl/>
          <w:cs/>
          <w:lang w:val="ar_AE" w:bidi="ar_AE"/>
        </w:rPr>
      </w:r>
      <w:r>
        <w:rPr>
          <w:rtl/>
          <w:cs/>
          <w:lang w:val="ar_AE" w:bidi="ar_AE"/>
        </w:rPr>
        <w:t>توقّفوا هنا وانظروا إلى الخريطة. حدّدوا معًا مواضع الجلجال، وأريحا، وعاي، وجبعون. أوقِفوا الاستماع إلى هذا التسجيل الصوتي هنا.</w:t>
      </w:r>
    </w:p>
    <w:p>
      <w:pPr>
        <w:bidi/>
      </w:pPr>
      <w:r>
        <w:rPr>
          <w:rtl/>
          <w:cs/>
          <w:lang w:val="ar_AE" w:bidi="ar_AE"/>
        </w:rPr>
      </w:r>
      <w:r>
        <w:rPr>
          <w:rtl/>
          <w:cs/>
          <w:lang w:val="ar_AE" w:bidi="ar_AE"/>
        </w:rPr>
        <w:t>وفي كنعان، كان كثير من الشعوب يسكنون عبر الأردن، أي في غرب نهر الأردن. وكانت هذه قبائل الحثيين، والأموريين، والكنعانيين، والفرزيين، والحويّين، واليبوسيين. وكانوا يسكنون في الجبال والسفوح في وسط كنعان، وعلى ساحل البحر المتوسط، وإلى أقصى الشمال حتى جبال لبنان.</w:t>
      </w:r>
    </w:p>
    <w:p>
      <w:pPr>
        <w:bidi/>
      </w:pPr>
      <w:r>
        <w:rPr>
          <w:rtl/>
          <w:cs/>
          <w:lang w:val="ar_AE" w:bidi="ar_AE"/>
        </w:rPr>
      </w:r>
      <w:r>
        <w:rPr>
          <w:rtl/>
          <w:cs/>
          <w:lang w:val="ar_AE" w:bidi="ar_AE"/>
        </w:rPr>
        <w:t>توقّفوا هنا وانظروا إلى خريطة كنعان التي تشمل المناطق التي كان يسكنها الحثيون، والأموريون، والكنعانيون، والفرزيون، والحويّون، واليبوسيون معًا. أوقِفوا الاستماع إلى هذا التسجيل الصوتي هنا.</w:t>
      </w:r>
    </w:p>
    <w:p>
      <w:pPr>
        <w:bidi/>
      </w:pPr>
      <w:r>
        <w:rPr>
          <w:rtl/>
          <w:cs/>
          <w:lang w:val="ar_AE" w:bidi="ar_AE"/>
        </w:rPr>
      </w:r>
      <w:r>
        <w:rPr>
          <w:rtl/>
          <w:cs/>
          <w:lang w:val="ar_AE" w:bidi="ar_AE"/>
        </w:rPr>
        <w:t>كان كثير من الملوك يحكمون مدنًا داخل كل واحدة من هذه القبائل. وقد سمع جميع هؤلاء الملوك كيف قاد يشوع بني إسرائيل ليفتحوا أريحا وعاي ويدمّروهما، ولذلك قرّر هؤلاء الملوك أن يضمّوا جيوشهم معًا ليحاربوا يشوع وبني إسرائيل متّحدين.</w:t>
      </w:r>
    </w:p>
    <w:p>
      <w:pPr>
        <w:bidi/>
      </w:pPr>
      <w:r>
        <w:rPr>
          <w:rtl/>
          <w:cs/>
          <w:lang w:val="ar_AE" w:bidi="ar_AE"/>
        </w:rPr>
      </w:r>
      <w:r>
        <w:rPr>
          <w:rtl/>
          <w:cs/>
          <w:lang w:val="ar_AE" w:bidi="ar_AE"/>
        </w:rPr>
        <w:t>أما أهل جبعون، أو الجبعونيون، فكانوا من قبيلة الحويّين. وقد سمعوا هم أيضًا كيف هزم يشوع وبنو إسرائيل أريحا وعاي، فوضعوا خطة مختلفة. وكانت جبعون تبعد بضعة كيلومترات فقط عن الجلجال، حيث كان يشوع وبنو إسرائيل نازلين في المُعسكر. ومع أن يهوه كان قد أمر بني إسرائيل أن يحرّموا كل قبيلة في كنعان، فإن الجبعونيين قرّروا أنهم لا يريدون أن يقاتلوا بني إسرائيل، بل أراد أهل جبعون أن يقطعوا عهدًا، أو اتفاق سلام، مع إسرائيل.</w:t>
      </w:r>
    </w:p>
    <w:p>
      <w:pPr>
        <w:bidi/>
      </w:pPr>
      <w:r>
        <w:rPr>
          <w:rtl/>
          <w:cs/>
          <w:lang w:val="ar_AE" w:bidi="ar_AE"/>
        </w:rPr>
      </w:r>
      <w:r>
        <w:rPr>
          <w:rtl/>
          <w:cs/>
          <w:lang w:val="ar_AE" w:bidi="ar_AE"/>
        </w:rPr>
        <w:t xml:space="preserve"> لذلك قرّر الجبعونيون أن يخدعوا بني إسرائيل ليظنّوا أنهم يعيشون بعيدًا جدًا. فلبس بعض الجبعونيين ثيابًا قديمة ممزّقة، ونعالًا بالية، لكي يبدوا كأنهم جاؤوا من أرض بعيدة. وجمعوا خبزًا يابسًا صار فُتاتًا في أكياس بالية، ووضعوا خمرًا في زقاق بالية ومُشققة ومربوطة. والزقاق هي أوعية تُصنع من جلد الحيوان. ثم حمّلوا الأكياس والزقاق على حميرهم، وهي حيوانات تستطيع أن تحمل أحمالًا ثقيلة.</w:t>
      </w:r>
    </w:p>
    <w:p>
      <w:pPr>
        <w:bidi/>
      </w:pPr>
      <w:r>
        <w:rPr>
          <w:rtl/>
          <w:cs/>
          <w:lang w:val="ar_AE" w:bidi="ar_AE"/>
        </w:rPr>
      </w:r>
      <w:r>
        <w:rPr>
          <w:rtl/>
          <w:cs/>
          <w:lang w:val="ar_AE" w:bidi="ar_AE"/>
        </w:rPr>
        <w:t>توقّفوا هنا وانظروا كمجموعة إلى صورة خبز يابس قد صار فُتاتًا. انظروا إلى صورة لزقاق خمر. انظروا إلى صورة لنعال قديمة بالية وثياب رثة. وانظروا إلى صورة حمار. أوقِفوا الاستماع إلى هذا التسجيل الصوتي هنا.</w:t>
      </w:r>
    </w:p>
    <w:p>
      <w:pPr>
        <w:bidi/>
      </w:pPr>
      <w:r>
        <w:rPr>
          <w:rtl/>
          <w:cs/>
          <w:lang w:val="ar_AE" w:bidi="ar_AE"/>
        </w:rPr>
      </w:r>
      <w:r>
        <w:rPr>
          <w:rtl/>
          <w:cs/>
          <w:lang w:val="ar_AE" w:bidi="ar_AE"/>
        </w:rPr>
        <w:t>سافرت المجموعة الصغيرة من جبعون إلى الجلجال والتقت بيشوع في معسكر بني إسرائيل. ثم أخبروا يشوع وبني إسرائيل أنهم قد قطعوا مسافة طويلة ليقطعوا عهدًا أو اتفاق سلام، مع بني إسرائيل. لكن رجال إسرائيل سألوا الجبعونيين عن مدينتهم. كان بنو إسرائيل يعلمون أنه لا يُسمح لهم أن يقطعوا عهدًا مع أي من أسباط كنعان، ولم يثقوا في أن الجبعونيين كانوا يقولون الحق عن المكان الذي يسكنونه.</w:t>
      </w:r>
    </w:p>
    <w:p>
      <w:pPr>
        <w:bidi/>
      </w:pPr>
      <w:r>
        <w:rPr>
          <w:rtl/>
          <w:cs/>
          <w:lang w:val="ar_AE" w:bidi="ar_AE"/>
        </w:rPr>
      </w:r>
      <w:r>
        <w:rPr>
          <w:rtl/>
          <w:cs/>
          <w:lang w:val="ar_AE" w:bidi="ar_AE"/>
        </w:rPr>
        <w:t>قال الجبعونيون ليشوع إنهم مستعدّون أن يكونوا عبيدًا لبني إسرائيل. لكن يشوع واصل سؤالهم، فسألهم: من هم؟ وأين يسكنون؟ إلا أن الجبعونيين أصرّوا على أنهم جاؤوا من بلاد بعيدة جدًا.</w:t>
      </w:r>
    </w:p>
    <w:p>
      <w:pPr>
        <w:bidi/>
      </w:pPr>
      <w:r>
        <w:rPr>
          <w:rtl/>
          <w:cs/>
          <w:lang w:val="ar_AE" w:bidi="ar_AE"/>
        </w:rPr>
      </w:r>
      <w:r>
        <w:rPr>
          <w:rtl/>
          <w:cs/>
          <w:lang w:val="ar_AE" w:bidi="ar_AE"/>
        </w:rPr>
        <w:t>وقال الجبعونيون إنهم سمعوا بالأعمال العظيمة التي صنعها يهوه، وبقوته، وبكل ما فعله في مصر. كما سمعوا أيضًا الأخبار عن كيف هزم يهوه وبنو إسرائيل ملكي الأموريين، سيحون ملك حشبون، وعوج ملك باشان، في عشتاروث شرقيّ نهر الأردن. وكما تتذكّرون من قصص سفر العدد، فإن بني إسرائيل هزموا هذين الملكين قبل أن يعبروا نهر الأردن إلى أرض كنعان. ولذلك قال الجبعونيون ليشوع إنه بسبب أن شعب جبعون قد سمع بكل هذه الأمور، فإن شيوخ الجبعونيين والساكنين في أرضهم قالوا لبعضهم أن يحملوا زادًا ويسافروا ليقطعوا عهدًا، أو اتفاقًا قويًّا، مع إسرائيل. وقال الجبعونيون لبني إسرائيل إنه عندما خرجوا من بيوتهم كان خبزهم لا يزال دافئًا وطازجًا، وكانت زقاقهم جديدة وسليمة. ثم بسبب طول المسافة وطول مدة السفر صار الخبز الآن يابسًا وفُتاتًا، وصارت الزقاق مُشققة وبالية. كما قال الجبعونيون إن ثيابهم ونعالهم قد بليت من طول أيام السفر.</w:t>
      </w:r>
    </w:p>
    <w:p>
      <w:pPr>
        <w:bidi/>
      </w:pPr>
      <w:r>
        <w:rPr>
          <w:rtl/>
          <w:cs/>
          <w:lang w:val="ar_AE" w:bidi="ar_AE"/>
        </w:rPr>
      </w:r>
      <w:r>
        <w:rPr>
          <w:rtl/>
          <w:cs/>
          <w:lang w:val="ar_AE" w:bidi="ar_AE"/>
        </w:rPr>
        <w:t>توقّفوا هنا وناقشوا هذا السؤال كمجموعة: تحدّثوا عن مرة قال فيها شخص كِذبة، أو خدع شخصًا آخر، لكي يحمي نفسه. أوقِفوا الاستماع إلى هذا التسجيل الصوتي هنا.</w:t>
      </w:r>
    </w:p>
    <w:p>
      <w:pPr>
        <w:bidi/>
      </w:pPr>
      <w:r>
        <w:rPr>
          <w:rtl/>
          <w:cs/>
          <w:lang w:val="ar_AE" w:bidi="ar_AE"/>
        </w:rPr>
      </w:r>
      <w:r>
        <w:rPr>
          <w:rtl/>
          <w:cs/>
          <w:lang w:val="ar_AE" w:bidi="ar_AE"/>
        </w:rPr>
        <w:t>فحص بنو إسرائيل طعام الجبعونيين. وهذا يعني أنه ربما نظروا إليه ولمسوه، أو ربما جرّبوا بعضه ووجدوه قديمًا. ونحن لا نعرف بالضبط ماذا فعل بنو إسرائيل، لكنهم في كل الأحوال وثقوا بأن الخبز اليابس المتفتّت دليل على أن الجبعونيين كانوا يقولون الحق عن المكان الذي جاؤوا منه. لم يطلب يشوع وبنو إسرائيل معونة يهوه أو مشورته ليأخذوا قرارهم، بل قطع يشوع وبنو إسرائيل عهد سلام مع الجبعونيين. ووعد بنو إسرائيل أن يُبقوا الجبعونيين في أمان، وأن يتركوهم أحياء. كما حلف قادة إسرائيل قَسَمًا، أو وعدًا مُهيبًا، لتثبيت هذا العهد. كان شعب إسرائيل يقدّم وعدًا قاطعًا بأن يُبقوا شعب جبعون في أمان، ولو لم يفِ إسرائيل بهذا الوعد، لعاقب يهوه إسرائيل. كما كان من العار أن «ينقض» إسرائيل هذا القَسَم.</w:t>
      </w:r>
    </w:p>
    <w:p>
      <w:pPr>
        <w:bidi/>
      </w:pPr>
      <w:r>
        <w:rPr>
          <w:rtl/>
          <w:cs/>
          <w:lang w:val="ar_AE" w:bidi="ar_AE"/>
        </w:rPr>
      </w:r>
      <w:r>
        <w:rPr>
          <w:rtl/>
          <w:cs/>
          <w:lang w:val="ar_AE" w:bidi="ar_AE"/>
        </w:rPr>
        <w:t>توقّفوا هنا وناقشوا هذه الأسئلة كمجموعة: احكوا قصة عن وقت اتّخذ فيه شخص قرارًا مهمًّا بناءً على معلومات لم تكن صحيحة. أوقِفوا الاستماع إلى هذا التسجيل الصوتي هنا.</w:t>
      </w:r>
    </w:p>
    <w:p>
      <w:pPr>
        <w:bidi/>
      </w:pPr>
      <w:r>
        <w:rPr>
          <w:rtl/>
          <w:cs/>
          <w:lang w:val="ar_AE" w:bidi="ar_AE"/>
        </w:rPr>
      </w:r>
      <w:r>
        <w:rPr>
          <w:rtl/>
          <w:cs/>
          <w:lang w:val="ar_AE" w:bidi="ar_AE"/>
        </w:rPr>
        <w:t>توقّفوا هنا واحكوا قصة أخرى عن وقت صنعت فيه جماعتان في مجتمعكم اتفاق سلام.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9: 1- 15 بأبسط ترجمة يسهل فهمها.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يسمع جميع الملوك الذين في غرب نهر الأردن كيف قاد يشوع بني إسرائيل لهزيمة مدينتَي أريحا وعاي. فيقرّر هؤلاء الملوك أن يجتمعوا معًا وأن يحاربوا كجيش واحد ضد يشوع وبني إسرائيل.</w:t>
      </w:r>
    </w:p>
    <w:p>
      <w:pPr>
        <w:bidi/>
      </w:pPr>
      <w:r>
        <w:rPr>
          <w:rtl/>
          <w:cs/>
          <w:lang w:val="ar_AE" w:bidi="ar_AE"/>
        </w:rPr>
      </w:r>
      <w:r>
        <w:rPr>
          <w:b/>
          <w:rtl/>
          <w:cs/>
          <w:lang w:val="ar_AE" w:bidi="ar_AE"/>
        </w:rPr>
        <w:t>وفي المشهد الثاني:</w:t>
      </w:r>
      <w:r>
        <w:rPr>
          <w:rtl/>
          <w:cs/>
          <w:lang w:val="ar_AE" w:bidi="ar_AE"/>
        </w:rPr>
        <w:t xml:space="preserve"> يقرّر أهل مدينة جبعون، الذين ينتمون إلى قبيلة الحويّين، أنهم لا يريدون القتال، بل يريدون أن يقطعوا عهد سلام مع يشوع. وهم يعلمون أن يهوه قد أمر بني إسرائيل أن يهزموا كل قبيلة في كنعان، لذلك كانوا يخططون أن يخدعوا يشوع وإسرائيل، فيدّعوا أنهم جاءوا من أرض بعيدة.</w:t>
      </w:r>
    </w:p>
    <w:p>
      <w:pPr>
        <w:bidi/>
      </w:pPr>
      <w:r>
        <w:rPr>
          <w:rtl/>
          <w:cs/>
          <w:lang w:val="ar_AE" w:bidi="ar_AE"/>
        </w:rPr>
      </w:r>
      <w:r>
        <w:rPr>
          <w:b/>
          <w:rtl/>
          <w:cs/>
          <w:lang w:val="ar_AE" w:bidi="ar_AE"/>
        </w:rPr>
        <w:t>وفي المشهد الثالث:</w:t>
      </w:r>
      <w:r>
        <w:rPr>
          <w:rtl/>
          <w:cs/>
          <w:lang w:val="ar_AE" w:bidi="ar_AE"/>
        </w:rPr>
        <w:t xml:space="preserve"> تسافر مجموعة صغيرة من أهل جبعون إلى يشوع في الجلجال، وتطلب أن تقطع عهدًا معه. وكانوا يحملون خبزًا يابسًا قد صار فُتاتًا وزقاق خمر ممزقة، وتبدو ثيابهم بالية. فكانوا يظهرون وكأنهم قد سافروا مسافة طويلة. لكن يشوع وبني إسرائيل لا يسألون مشورة يهوه، أو ماذا ينبغي أن يفعلوا. بل يقطع بنو إسرائيل عهدًا ويعدون أن يحموا أهل جبعون ويُبقوهم في أمان.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ملوك كنعان</w:t>
      </w:r>
    </w:p>
    <w:p>
      <w:pPr>
        <w:pStyle w:val="ListBullet"/>
        <w:bidi/>
        <w:spacing w:line="240" w:lineRule="auto"/>
        <w:ind w:left="720"/>
      </w:pPr>
      <w:r>
        <w:rPr>
          <w:rtl/>
          <w:cs/>
          <w:lang w:val="ar_AE" w:bidi="ar_AE"/>
        </w:rPr>
      </w:r>
      <w:r>
        <w:rPr>
          <w:rtl/>
          <w:cs/>
          <w:lang w:val="ar_AE" w:bidi="ar_AE"/>
        </w:rPr>
        <w:t>الحويون الذين من جبعون</w:t>
      </w:r>
    </w:p>
    <w:p>
      <w:pPr>
        <w:pStyle w:val="ListBullet"/>
        <w:bidi/>
        <w:spacing w:line="240" w:lineRule="auto"/>
        <w:ind w:left="720"/>
      </w:pPr>
      <w:r>
        <w:rPr>
          <w:rtl/>
          <w:cs/>
          <w:lang w:val="ar_AE" w:bidi="ar_AE"/>
        </w:rPr>
      </w:r>
      <w:r>
        <w:rPr>
          <w:rtl/>
          <w:cs/>
          <w:lang w:val="ar_AE" w:bidi="ar_AE"/>
        </w:rPr>
        <w:t>مجموعة صغيرة من أهل جبعون تسافر إلى الجلجال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وبنو إسرائيل، بمن فيهم القادة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وفي المشهد الأول، كان يشوع وبنو إسرائيل نازلين في المُعسكر في الجلجال. وعلى الأرجح، كان هذا هو المكان نفسه القريب من أريحا، حيث أقام بنو إسرائيل أول مُعسكر لهم بعد أن عبروا نهر الأردن إلى كنعان، الأرض التي وعدهم بها يهوه. وقد سمع جميع الملوك في كنعان، عبر نهر الأردن، أي في غرب نهر الأردن، كيف فتح يشوع وبنو إسرائيل أريحا وعاي. وكان هؤلاء الملوك يشملون ملوك الحثيين، والأموريين، والكنعانيين، والفرزيين، والحويّين، واليبوسيين. وكانت هذه القبائل تسكن في الجبال والسفوح في وسط كنعان، وعلى ساحل البحر المتوسط، وإلى أقصى الشمال حتى جبال لبنان.</w:t>
      </w:r>
    </w:p>
    <w:p>
      <w:pPr>
        <w:bidi/>
      </w:pPr>
      <w:r>
        <w:rPr>
          <w:rtl/>
          <w:cs/>
          <w:lang w:val="ar_AE" w:bidi="ar_AE"/>
        </w:rPr>
      </w:r>
      <w:r>
        <w:rPr>
          <w:rtl/>
          <w:cs/>
          <w:lang w:val="ar_AE" w:bidi="ar_AE"/>
        </w:rPr>
        <w:t>توقّفوا هنا وناقشوا كمجموعة: انظروا إلى الخريطة مرة أخرى، وحدّدوا موضع كل منطقة في كنعان. وهنا ينتقل وصف جغرافية كنعان من الشرق إلى الغرب. ففكّروا في الطريقة التي تصفون بها مناطق بلادكم أو أرضكم. كيف ترتّبون المناطق الجغرافية في ثقافتكم عندما تصفونها؟ أوقِفوا الاستماع إلى هذا التسجيل الصوتي هنا.</w:t>
      </w:r>
    </w:p>
    <w:p>
      <w:pPr>
        <w:bidi/>
      </w:pPr>
      <w:r>
        <w:rPr>
          <w:rtl/>
          <w:cs/>
          <w:lang w:val="ar_AE" w:bidi="ar_AE"/>
        </w:rPr>
      </w:r>
      <w:r>
        <w:rPr>
          <w:rtl/>
          <w:cs/>
          <w:lang w:val="ar_AE" w:bidi="ar_AE"/>
        </w:rPr>
        <w:t xml:space="preserve">وقبل أن يدخل بنو إسرائيل الأرض التي وعدهم بها يهوه، كان يهوه قد قال ليشوع ولبني إسرائيل أن يدمّروا جميع الشعوب الساكنة في كنعان تدميرًا كاملًا، لأن يهوه كان مستعدًّا أن يعاقب خطية الكنعانيين. وقد كان يقصد بهذا أن على شعب إسرائيل أن يهزم ويمتلك القبائل الكنعانية التي لم تختر أن ترجع وتتبع يهوه. لم يكن يقصد أن يُقتل كل فرد في كل قبيلة دون استثناء، إلا إن يهوه لم يسمح لإسرائيل أن تقطع عهودًا أو معاهدات سلام مع أحد من سكان كنعان. وكان الملوك يعلمون أن يهوه قد أمر يشوع وبني إسرائيل أن يفتحوا ويهلكوا كل ملك وكل مدينة في كنعان. لذلك قرّر هؤلاء الملوك أن يعملوا معًا ويحاربوا يشوع وإسرائيل. </w:t>
      </w:r>
    </w:p>
    <w:p>
      <w:pPr>
        <w:bidi/>
      </w:pPr>
      <w:r>
        <w:rPr>
          <w:rtl/>
          <w:cs/>
          <w:lang w:val="ar_AE" w:bidi="ar_AE"/>
        </w:rPr>
      </w:r>
      <w:r>
        <w:rPr>
          <w:rtl/>
          <w:cs/>
          <w:lang w:val="ar_AE" w:bidi="ar_AE"/>
        </w:rPr>
        <w:t>توقّفوا هنا وناقشوا: احكوا قصة عن الطريقة التي يتجاوب بها الناس في ثقافتكم عندما يشعرون بالتهديد من جيش معادٍ أو من دولة أخرى. ما الكلمات أو الأفعال التي يستخدمها الناس ليُظهروا ما يشعرون به؟ أوقِفوا الاستماع إلى التسجيل الصوتي هنا.</w:t>
      </w:r>
    </w:p>
    <w:p>
      <w:pPr>
        <w:bidi/>
      </w:pPr>
      <w:r>
        <w:rPr>
          <w:rtl/>
          <w:cs/>
          <w:lang w:val="ar_AE" w:bidi="ar_AE"/>
        </w:rPr>
      </w:r>
      <w:r>
        <w:rPr>
          <w:rtl/>
          <w:cs/>
          <w:lang w:val="ar_AE" w:bidi="ar_AE"/>
        </w:rPr>
        <w:t>وفي المشهد الثاني، يسمع أيضًا الناس الذين يسكنون في مدينة جبعون كيف بدأ يشوع وبنو إسرائيل بامتلاك كنعان. وكان هؤلاء الناس من جبعون، لكنهم أيضًا جزء من شعب الحويّين، ولذلك يُدعون الجبعونيين أو الحويّين. وكانت جبعون تبعد بضعة كيلومترات فقط عن المكان الذي كان بنو إسرائيل نازلين فيه في المُعسكر. وبدلًا من أن يقاتلوا إسرائيل، أراد أهل جبعون أن يقطعوا عهد سلام مع إسرائيل. العهد هو وعد بين جماعتين أو بين شخصين. وكان الجبعونيون يعلمون أن يهوه لن يسمح لبني إسرائيل أن يقطعوا معهم عهدًا، لأن الجبعونيين كانوا يسكنون في كنعان، ولذلك قرّروا أن يخدعوا بني إسرائيل بادّعائهم أنهم جاؤوا من أرض بعيدة. فأرسلوا مجموعة صغيرة من الناس لتمثّل جميع شعب جبعون. وكان هؤلاء الناس يحملون رسالة إلى بني إسرائيل.</w:t>
      </w:r>
    </w:p>
    <w:p>
      <w:pPr>
        <w:bidi/>
      </w:pPr>
      <w:r>
        <w:rPr>
          <w:rtl/>
          <w:cs/>
          <w:lang w:val="ar_AE" w:bidi="ar_AE"/>
        </w:rPr>
      </w:r>
      <w:r>
        <w:rPr>
          <w:rtl/>
          <w:cs/>
          <w:lang w:val="ar_AE" w:bidi="ar_AE"/>
        </w:rPr>
        <w:t>توقّفوا هنا وناقشوا كمجموعة: كيف تصف ثقافتكم الناس الذين يذهبون لينقلوا رسالة إلى شخص أو إلى أناس يمثّلون جماعة؟ أوقِفوا الاستماع إلى هذا التسجيل الصوتي هنا.</w:t>
      </w:r>
    </w:p>
    <w:p>
      <w:pPr>
        <w:bidi/>
      </w:pPr>
      <w:r>
        <w:rPr>
          <w:rtl/>
          <w:cs/>
          <w:lang w:val="ar_AE" w:bidi="ar_AE"/>
        </w:rPr>
      </w:r>
      <w:r>
        <w:rPr>
          <w:rtl/>
          <w:cs/>
          <w:lang w:val="ar_AE" w:bidi="ar_AE"/>
        </w:rPr>
        <w:t>ولبس هؤلاء الجبعونيون ثيابًا ونعالًا ممزّقة وبالية. ووضعوا خبزًا يابسًا متفتّتًا في أكياس قديمة، وحملوا زقاق ممزّقة ومُرقعة. وكانت الزقاق هي أوعية تُصنع من جلد الحيوان. حمّلت المجموعة الصغيرة من الجبعونيين كل زادها على حميرها، وهي حيوانات كبيرة بما يكفي لحمل الأثقال. وكل هذه الأشياء جعلت المجموعة الصغيرة تبدو كأنها كانت تسافر منذ أيام كثيرة من بلاد بعيدة.</w:t>
      </w:r>
    </w:p>
    <w:p>
      <w:pPr>
        <w:bidi/>
      </w:pPr>
      <w:r>
        <w:rPr>
          <w:rtl/>
          <w:cs/>
          <w:lang w:val="ar_AE" w:bidi="ar_AE"/>
        </w:rPr>
      </w:r>
      <w:r>
        <w:rPr>
          <w:rtl/>
          <w:cs/>
          <w:lang w:val="ar_AE" w:bidi="ar_AE"/>
        </w:rPr>
        <w:t>وفي المشهد الثالث، تصل المجموعة الصغيرة من الجبعونيين إلى الجلجال، وتقول ليشوع إنها جاءت من أرض بعيدة وتريد أن تقطع عهدًا مع إسرائيل. لكن بني إسرائيل لم يثقوا بما ادّعاه الجبعونيون. فقالوا لهم: «لَعَلَّكَ سَاكِنٌ فِي وَسَطِي، فَكَيْفَ أَقْطَعُ لَكَ عَهْدًا؟» فأجاب الجبعونيون: «عَبِيدُكَ نَحْنُ». وقالوا هذا ليُظهروا احترامهم لبني إسرائيل واستعدادهم لطاعتهم. ومرةً أخرى، طلب يشوع بإلحاح أن يعرف من هم الجبعونيون ومن أين جاؤوا. وهذه المرة قال الجبعونيون إنهم جاؤوا من بلاد بعيدة، وإنهم قد سمعوا «باسم يهوه إلهكم العظيم». وهذا يعني أنهم كانوا قد سمعوا بصيت يهوه، وبكل الأعمال العظيمة التي صنعها في مصر. كما سمعوا أيضًا بما فعله يهوه بملكي الأموريين، سيحون وعوج، في الجهة الشرقية من نهر الأردن.</w:t>
      </w:r>
    </w:p>
    <w:p>
      <w:pPr>
        <w:bidi/>
      </w:pPr>
      <w:r>
        <w:rPr>
          <w:rtl/>
          <w:cs/>
          <w:lang w:val="ar_AE" w:bidi="ar_AE"/>
        </w:rPr>
      </w:r>
      <w:r>
        <w:rPr>
          <w:rtl/>
          <w:cs/>
          <w:lang w:val="ar_AE" w:bidi="ar_AE"/>
        </w:rPr>
        <w:t>توقّفوا هنا وناقشوا كمجموعة: لقد أخبر الجبعونيون بني إسرائيل كيف سمعوا عن يهوه. فكيف ينقل الناس في ثقافتكم الأخبار التي سمعوها من الآخرين؟ أوقِفوا الاستماع إلى هذا التسجيل الصوتي هنا.</w:t>
      </w:r>
    </w:p>
    <w:p>
      <w:pPr>
        <w:bidi/>
      </w:pPr>
      <w:r>
        <w:rPr>
          <w:rtl/>
          <w:cs/>
          <w:lang w:val="ar_AE" w:bidi="ar_AE"/>
        </w:rPr>
      </w:r>
      <w:r>
        <w:rPr>
          <w:rtl/>
          <w:cs/>
          <w:lang w:val="ar_AE" w:bidi="ar_AE"/>
        </w:rPr>
        <w:t>وعندما سمع شيوخ الجبعونيين وأهل أرضهم عن يهوه، أرسلوا هذه المجموعة الصغيرة من الجبعونيين لتقطع عهدًا مع إسرائيل. وكدليل على طول رحلتهم، أصرّ الجبعونيون أن ينظر بنو إسرائيل إلى الخبز الذي بقي معهم ليأكلوه. وقالوا إن الخبز كان دافئًا وطازجًا عندما خرجوا من بيوتهم، لكنه الآن صار يابسًا وفُتاتًا. كما أن زقاق الخمر صارت ممزّقة، وثيابهم ونعالهم بليت من طول السفر. ففحص بنو إسرائيل الطعام، ثم قرّروا أن يقطعوا عهدًا مع أهل جبعون. وربما أكلوا بعض الخبز، لكنهم على أي حال فحصوه بعناية. ولم يسأل يشوع وبنو إسرائيل يهوه أن يعينهم في اتخاذ هذا القرار. وكان يهوه عادةً يرشد بني إسرائيل بأن يعطي تعليماته لرئيس الكهنة، لكن هذه المرة لم يطلب يشوع وبنو إسرائيل من يهوه أن يقودهم إلى الاختيار الأفضل. فصنع يشوع وبنو إسرائيل عهدًا مع الجبعونيين، ووعدوا أن يُبقوهم في أمان وأن يتركوهم أحياء. ثم ثبّت قادة جماعة إسرائيل هذا العهد بقَسَمٍ مُلزِم.</w:t>
      </w:r>
    </w:p>
    <w:p>
      <w:pPr>
        <w:bidi/>
      </w:pPr>
      <w:r>
        <w:rPr>
          <w:rtl/>
          <w:cs/>
          <w:lang w:val="ar_AE" w:bidi="ar_AE"/>
        </w:rPr>
      </w:r>
      <w:r>
        <w:rPr>
          <w:rtl/>
          <w:cs/>
          <w:lang w:val="ar_AE" w:bidi="ar_AE"/>
        </w:rPr>
        <w:t>توقّفوا هنا وناقشوا: احكوا قصة عن شخص حاول أن يقنع شخصًا آخر بكذبة. كيف أقنعه؟ وما الكلمات أو نبرة الصوت التي استخدمها؟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9: 1- 15 بأبسط ترجمة يسهل فهمها.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ملوك كنعان</w:t>
      </w:r>
    </w:p>
    <w:p>
      <w:pPr>
        <w:pStyle w:val="ListBullet"/>
        <w:bidi/>
        <w:spacing w:line="240" w:lineRule="auto"/>
        <w:ind w:left="720"/>
      </w:pPr>
      <w:r>
        <w:rPr>
          <w:rtl/>
          <w:cs/>
          <w:lang w:val="ar_AE" w:bidi="ar_AE"/>
        </w:rPr>
      </w:r>
      <w:r>
        <w:rPr>
          <w:rtl/>
          <w:cs/>
          <w:lang w:val="ar_AE" w:bidi="ar_AE"/>
        </w:rPr>
        <w:t>الحويّون من جبعون</w:t>
      </w:r>
    </w:p>
    <w:p>
      <w:pPr>
        <w:pStyle w:val="ListBullet"/>
        <w:bidi/>
        <w:spacing w:line="240" w:lineRule="auto"/>
        <w:ind w:left="720"/>
      </w:pPr>
      <w:r>
        <w:rPr>
          <w:rtl/>
          <w:cs/>
          <w:lang w:val="ar_AE" w:bidi="ar_AE"/>
        </w:rPr>
      </w:r>
      <w:r>
        <w:rPr>
          <w:rtl/>
          <w:cs/>
          <w:lang w:val="ar_AE" w:bidi="ar_AE"/>
        </w:rPr>
        <w:t>مجموعة صغيرة من أهل جبعون تسافر إلى الجلجال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وبنو إسرائيل، بمن فيهم القادة</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يسمع جميع ملوك كنعان الذين في غرب نهر الأردن بما فعله يشوع وبنو إسرائيل حين هزموا أريحا وعاي. فيقرّر الملوك أنهم يريدون أن يحاربوا بني إسرائيل جميعًا معًا كجيش واحد كبير.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ملوك كنعان: «فيمَ تفكّرون وبمَ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الناس الذين يسكنون في مدينة جبعون، من قبيلة الحويّين، لا يريدون أن يقاتلوا يشوع وبني إسرائيل. بل إن الجبعونيين، الذين هم من الحويّين، يريدون أن يصنعوا مع يشوع وبني إسرائيل معاهدة سلام. وهم يعلمون أن يهوه لن يسمح لبني إسرائيل أن يصنعوا معاهدة مع أي قبيلة تسكن في كنعان، لذلك قرّر الجبعونيون أن يخدعوا يشوع وبني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الجبعونيين: «فيمَ تفكّرون وبمَ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فيجمع بعض أهل جبعون مؤنًا تجعلهم يبدون كأنهم جاءوا من أرض بعيدة. فيضعون خبزًا يابسًا متفتتًا في أكياس بالية، ويحملون قِرَب خمر ممزقة ومُرقَّعة، ويلبسون ثيابًا ونعالًا تبدو قديمة وبالية. ويحمّلون هذه المؤن على حميرهم، ويسافرون إلى الجلجال حيث كان يشوع وبنو إسرائيل نازلين في المُعسكر.</w:t>
      </w:r>
    </w:p>
    <w:p>
      <w:pPr>
        <w:bidi/>
      </w:pPr>
      <w:r>
        <w:rPr>
          <w:rtl/>
          <w:cs/>
          <w:lang w:val="ar_AE" w:bidi="ar_AE"/>
        </w:rPr>
      </w:r>
      <w:r>
        <w:rPr>
          <w:rtl/>
          <w:cs/>
          <w:lang w:val="ar_AE" w:bidi="ar_AE"/>
        </w:rPr>
        <w:t>وعندما يصلون إلى الجلجال، يقول هؤلاء الناس ليشوع إنهم جاءوا من أرض بعيدة، وإنهم يريدون أن يقطعوا عهدًا مع بني إسرائيل. لكن رجال إسرائيل يقولون للجبعونيين ما معناه أنهم لا يعلمون من أين أتوا، فيقولون: "لَعَلَّكَ سَاكِنٌ فِي وَسَطِي، فَكَيْفَ أَقْطَعُ لَكَ عَهْدًا؟"</w:t>
      </w:r>
    </w:p>
    <w:p>
      <w:pPr>
        <w:bidi/>
      </w:pPr>
      <w:r>
        <w:rPr>
          <w:rtl/>
          <w:cs/>
          <w:lang w:val="ar_AE" w:bidi="ar_AE"/>
        </w:rPr>
      </w:r>
      <w:r>
        <w:rPr>
          <w:rtl/>
          <w:cs/>
          <w:lang w:val="ar_AE" w:bidi="ar_AE"/>
        </w:rPr>
        <w:t>فيردّ ممثلو جبعون: "عَبِيدُكَ نَحْنُ".</w:t>
      </w:r>
    </w:p>
    <w:p>
      <w:pPr>
        <w:bidi/>
      </w:pPr>
      <w:r>
        <w:rPr>
          <w:rtl/>
          <w:cs/>
          <w:lang w:val="ar_AE" w:bidi="ar_AE"/>
        </w:rPr>
      </w:r>
      <w:r>
        <w:rPr>
          <w:rtl/>
          <w:cs/>
          <w:lang w:val="ar_AE" w:bidi="ar_AE"/>
        </w:rPr>
        <w:t>فيسألهم يشوع مرةً أخرى: "مَنْ أَنْتُمْ؟ وَمِنْ أَيْنَ جِئْتُمْ؟"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المجموعة الصغيرة من أهل جبعون: «فيمَ تفكّرون وبمَ تشعرون؟» قد يجيب الناس بعبارات مثل:</w:t>
      </w:r>
    </w:p>
    <w:p>
      <w:pPr>
        <w:pStyle w:val="ListBullet"/>
        <w:bidi/>
        <w:spacing w:line="240" w:lineRule="auto"/>
        <w:ind w:left="720"/>
      </w:pPr>
      <w:r>
        <w:rPr>
          <w:rtl/>
          <w:cs/>
          <w:lang w:val="ar_AE" w:bidi="ar_AE"/>
        </w:rPr>
      </w:r>
      <w:r>
        <w:rPr>
          <w:rtl/>
          <w:cs/>
          <w:lang w:val="ar_AE" w:bidi="ar_AE"/>
        </w:rPr>
        <w:t>واسألوا الأشخاص الذين يمثّلون بني إسرائيل: «فيمَ تفكّرون وبمَ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أفراد المجموعة الصغيرة من الجبعونيين ليشوع إنهم جاءوا من أرض بعيدة لأنهم سمعوا بصيت يهوه، وبالأعمال العظيمة التي صنعها في مصر. وقد سمعوا كيف ساعد يهوه بني إسرائيل على هزيمة ملكَي الأموريين، عوج وسيحون. ويقولون إنه عندما سمع شيوخ أرضهم عن يهوه، أرسل الشيوخ هذه المجموعة الصغيرة فورًا لكي تقطع عهدًا مع بني إسرائيل. ثم يُرون بني إسرائيل مؤونتهم ويقولون: «هَذَا خُبْزُنَا سُخْنًا تَزَوَّدْنَاهُ مِنْ بُيُوتِنَا يَوْمَ خُرُوجِنَا لِكَيْ نَسِيرَ إِلَيْكُمْ، وَهَا هُوَ الآنَ يَابِسٌ قَدْ صَارَ فُتَاتًا. وَهَذِهِ زِقَاقُ الْخَمْرِ الَّتِي مَلأْنَاهَا جَدِيدَةً، هُوَذَا قَدْ تَشَقَّقَتْ. وَهَذِهِ ثِيَابُنَا وَنِعَالُنَا قَدْ بَلِيَتْ مِنْ طُولِ الطَّرِيقِ جِدًّا». فيفحص رجال إسرائيل المؤونة، لكن يشوع وبني إسرائيل لا يسألون يهوه أن يساعدهم في اتخاذ القرار. لذلك يقطع يشوع عهدًا مع الحويّين من جبعون، ويحلف بنو إسرائيل قَسَمًا بأن يتركوهم أحياء.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يشوع: «فيمَ تفكّر وبمَ تشعر؟»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يهوه: "فيمَ تفكّر وبمَ تشعر؟"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9: 1- 15 بأبسط ترجمة يسهل فهمها.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يشير تعبير الملوك الذين في </w:t>
      </w:r>
      <w:r>
        <w:rPr>
          <w:b/>
          <w:rtl/>
          <w:cs/>
          <w:lang w:val="ar_AE" w:bidi="ar_AE"/>
        </w:rPr>
        <w:t xml:space="preserve"> عَبْرِ الأُرْدُنِّ</w:t>
      </w:r>
      <w:r>
        <w:rPr>
          <w:rtl/>
          <w:cs/>
          <w:lang w:val="ar_AE" w:bidi="ar_AE"/>
        </w:rPr>
        <w:t xml:space="preserve"> — الحثيين، والأموريين، والكنعانيين، والفرزيين، والحويّين، واليبوسيين — إلى الشعوب التي كانت تسكن الأرض في الوقت الذي كان فيه يهوه يقود يشوع وبني إسرائيل ليمتلكوها. وكانت هذه الشعوب تسكن في منطقة الجبال، والسفوح الغربية، وعلى ساحل البحر المتوسط إلى الشمال حتى جبال لبنان. ونهر الأردن هو نهر طويل يجري في الأرض من الشمال إلى الجنوب. استخدموا الكلمة أو العبارة نفسها للإشارة إلى نهر الأردن التي استخدمتموها في المقاطع السابقة. ولمزيد من المعلومات عن </w:t>
      </w:r>
      <w:r>
        <w:rPr>
          <w:b/>
          <w:rtl/>
          <w:cs/>
          <w:lang w:val="ar_AE" w:bidi="ar_AE"/>
        </w:rPr>
        <w:t>نهر الأردن</w:t>
      </w:r>
      <w:r>
        <w:rPr>
          <w:rtl/>
          <w:cs/>
          <w:lang w:val="ar_AE" w:bidi="ar_AE"/>
        </w:rPr>
        <w:t>، ارجعوا إلى «قاموس الكلمات الرئيسية».</w:t>
      </w:r>
    </w:p>
    <w:p>
      <w:pPr>
        <w:bidi/>
      </w:pPr>
      <w:r>
        <w:rPr>
          <w:rtl/>
          <w:cs/>
          <w:lang w:val="ar_AE" w:bidi="ar_AE"/>
        </w:rPr>
      </w:r>
      <w:r>
        <w:rPr>
          <w:rtl/>
          <w:cs/>
          <w:lang w:val="ar_AE" w:bidi="ar_AE"/>
        </w:rPr>
        <w:t>توقّفوا هنا كمجموعة، وإن لزم الأمر، وانظروا إلى خريطة كنعان التي تُظهر المواضع التي كانت تعيش فيها هذه الشعوب. أوقِفوا الاستماع إلى هذا التسجيل الصوتي هنا.</w:t>
      </w:r>
    </w:p>
    <w:p>
      <w:pPr>
        <w:bidi/>
      </w:pPr>
      <w:r>
        <w:rPr>
          <w:rtl/>
          <w:cs/>
          <w:lang w:val="ar_AE" w:bidi="ar_AE"/>
        </w:rPr>
      </w:r>
      <w:r>
        <w:rPr>
          <w:rtl/>
          <w:cs/>
          <w:lang w:val="ar_AE" w:bidi="ar_AE"/>
        </w:rPr>
        <w:t xml:space="preserve">كان </w:t>
      </w:r>
      <w:r>
        <w:rPr>
          <w:b/>
          <w:rtl/>
          <w:cs/>
          <w:lang w:val="ar_AE" w:bidi="ar_AE"/>
        </w:rPr>
        <w:t>الملوك</w:t>
      </w:r>
      <w:r>
        <w:rPr>
          <w:rtl/>
          <w:cs/>
          <w:lang w:val="ar_AE" w:bidi="ar_AE"/>
        </w:rPr>
        <w:t xml:space="preserve"> الذين في غرب نهر الأردن يريدون أن يقاتلوا معًا ضد يشوع وبني إسرائيل. والملك هو الشخص الذي يحكم مدينة، أو قبيلة، أو إقليمًا. استخدموا نفس الكلمة التي استخدمتموها في المقاطع السابقة للإشارة إلى المَلِك. ولمزيدٍ من المعلومات عن كلمة "</w:t>
      </w:r>
      <w:r>
        <w:rPr>
          <w:b/>
          <w:rtl/>
          <w:cs/>
          <w:lang w:val="ar_AE" w:bidi="ar_AE"/>
        </w:rPr>
        <w:t>ملك</w:t>
      </w:r>
      <w:r>
        <w:rPr>
          <w:rtl/>
          <w:cs/>
          <w:lang w:val="ar_AE" w:bidi="ar_AE"/>
        </w:rPr>
        <w:t>"، انظروا قاموس الكلمات الرئيسية.</w:t>
      </w:r>
    </w:p>
    <w:p>
      <w:pPr>
        <w:bidi/>
      </w:pPr>
      <w:r>
        <w:rPr>
          <w:rtl/>
          <w:cs/>
          <w:lang w:val="ar_AE" w:bidi="ar_AE"/>
        </w:rPr>
      </w:r>
      <w:r>
        <w:rPr>
          <w:rtl/>
          <w:cs/>
          <w:lang w:val="ar_AE" w:bidi="ar_AE"/>
        </w:rPr>
        <w:t xml:space="preserve">استخدموا الكلمة نفسها التي استخدمتموها في المقاطع السابقة للإشارة إلى «الملك». يُدعى هؤلاء الناس </w:t>
      </w:r>
      <w:r>
        <w:rPr>
          <w:b/>
          <w:rtl/>
          <w:cs/>
          <w:lang w:val="ar_AE" w:bidi="ar_AE"/>
        </w:rPr>
        <w:t>جبعونيين</w:t>
      </w:r>
      <w:r>
        <w:rPr>
          <w:rtl/>
          <w:cs/>
          <w:lang w:val="ar_AE" w:bidi="ar_AE"/>
        </w:rPr>
        <w:t xml:space="preserve"> أو </w:t>
      </w:r>
      <w:r>
        <w:rPr>
          <w:b/>
          <w:rtl/>
          <w:cs/>
          <w:lang w:val="ar_AE" w:bidi="ar_AE"/>
        </w:rPr>
        <w:t>حويّين</w:t>
      </w:r>
      <w:r>
        <w:rPr>
          <w:rtl/>
          <w:cs/>
          <w:lang w:val="ar_AE" w:bidi="ar_AE"/>
        </w:rPr>
        <w:t xml:space="preserve"> لأنهم كانوا ينتمون إلى قبيلة الحويّين.</w:t>
      </w:r>
    </w:p>
    <w:p>
      <w:pPr>
        <w:bidi/>
      </w:pPr>
      <w:r>
        <w:rPr>
          <w:rtl/>
          <w:cs/>
          <w:lang w:val="ar_AE" w:bidi="ar_AE"/>
        </w:rPr>
      </w:r>
      <w:r>
        <w:rPr>
          <w:rtl/>
          <w:cs/>
          <w:lang w:val="ar_AE" w:bidi="ar_AE"/>
        </w:rPr>
        <w:t>وقد قرّر الجبعونيون أن يتصرّفوا بمكر، أو أن يكذبوا على بني إسرائيل. وأراد الجبعونيون أن يخدعوا بني إسرائيل لكي يظنّوا أن جبعون بعيدة عن كنعان. ولكي يبدوا كأنهم جاؤوا من رحلة طويلة، حملوا معهم مؤنًا تبدو قديمة. فكان خبزهم يابسًا ومتفتّتًا، وكانت زقاق خمرهم بَالِيَةً ومُشَقَّقَةً. وزقاق الخمر هو وعاء مصنوع من جلد الحيوان. وكانت الثياب التي لبسها الجبعونيون أيضًا رثّة ومرقّعة وبالية. وقد حمّلوا كل زادهم على</w:t>
      </w:r>
      <w:r>
        <w:rPr>
          <w:b/>
          <w:rtl/>
          <w:cs/>
          <w:lang w:val="ar_AE" w:bidi="ar_AE"/>
        </w:rPr>
        <w:t xml:space="preserve"> الحمير</w:t>
      </w:r>
      <w:r>
        <w:rPr>
          <w:rtl/>
          <w:cs/>
          <w:lang w:val="ar_AE" w:bidi="ar_AE"/>
        </w:rPr>
        <w:t xml:space="preserve">. والحمار هو حيوان كبير بما يكفي لحمل الأثقال. ولمزيد من المعلومات عن </w:t>
      </w:r>
      <w:r>
        <w:rPr>
          <w:b/>
          <w:rtl/>
          <w:cs/>
          <w:lang w:val="ar_AE" w:bidi="ar_AE"/>
        </w:rPr>
        <w:t>الحمار</w:t>
      </w:r>
      <w:r>
        <w:rPr>
          <w:rtl/>
          <w:cs/>
          <w:lang w:val="ar_AE" w:bidi="ar_AE"/>
        </w:rPr>
        <w:t>، ارجعوا إلى قاموس الكلمات الرئيسية.</w:t>
      </w:r>
    </w:p>
    <w:p>
      <w:pPr>
        <w:bidi/>
      </w:pPr>
      <w:r>
        <w:rPr>
          <w:rtl/>
          <w:cs/>
          <w:lang w:val="ar_AE" w:bidi="ar_AE"/>
        </w:rPr>
      </w:r>
      <w:r>
        <w:rPr>
          <w:rtl/>
          <w:cs/>
          <w:lang w:val="ar_AE" w:bidi="ar_AE"/>
        </w:rPr>
        <w:t xml:space="preserve">توقّفوا هنا وانظروا كمجموعة إلى صورة </w:t>
      </w:r>
      <w:r>
        <w:rPr>
          <w:b/>
          <w:rtl/>
          <w:cs/>
          <w:lang w:val="ar_AE" w:bidi="ar_AE"/>
        </w:rPr>
        <w:t>خبز يابس فتاتًا</w:t>
      </w:r>
      <w:r>
        <w:rPr>
          <w:rtl/>
          <w:cs/>
          <w:lang w:val="ar_AE" w:bidi="ar_AE"/>
        </w:rPr>
        <w:t xml:space="preserve">. انظروا إلى صورة لزقاق </w:t>
      </w:r>
      <w:r>
        <w:rPr>
          <w:b/>
          <w:rtl/>
          <w:cs/>
          <w:lang w:val="ar_AE" w:bidi="ar_AE"/>
        </w:rPr>
        <w:t>خمر</w:t>
      </w:r>
      <w:r>
        <w:rPr>
          <w:rtl/>
          <w:cs/>
          <w:lang w:val="ar_AE" w:bidi="ar_AE"/>
        </w:rPr>
        <w:t xml:space="preserve">. وانظروا إلى صورة </w:t>
      </w:r>
      <w:r>
        <w:rPr>
          <w:b/>
          <w:rtl/>
          <w:cs/>
          <w:lang w:val="ar_AE" w:bidi="ar_AE"/>
        </w:rPr>
        <w:t xml:space="preserve">ثياب </w:t>
      </w:r>
      <w:r>
        <w:rPr>
          <w:rtl/>
          <w:cs/>
          <w:lang w:val="ar_AE" w:bidi="ar_AE"/>
        </w:rPr>
        <w:t xml:space="preserve"> </w:t>
      </w:r>
      <w:r>
        <w:rPr>
          <w:b/>
          <w:rtl/>
          <w:cs/>
          <w:lang w:val="ar_AE" w:bidi="ar_AE"/>
        </w:rPr>
        <w:t xml:space="preserve">ونعال </w:t>
      </w:r>
      <w:r>
        <w:rPr>
          <w:rtl/>
          <w:cs/>
          <w:lang w:val="ar_AE" w:bidi="ar_AE"/>
        </w:rPr>
        <w:t xml:space="preserve">بالية. وانظروا إلى صورة </w:t>
      </w:r>
      <w:r>
        <w:rPr>
          <w:b/>
          <w:rtl/>
          <w:cs/>
          <w:lang w:val="ar_AE" w:bidi="ar_AE"/>
        </w:rPr>
        <w:t>حمار</w:t>
      </w:r>
      <w:r>
        <w:rPr>
          <w:rtl/>
          <w:cs/>
          <w:lang w:val="ar_AE" w:bidi="ar_AE"/>
        </w:rPr>
        <w:t>. وناقشوا ما الاسم الذي ستطلقونه على كل واحد من هذه الأشياء. أوقِفوا الاستماع إلى هذا التسجيل الصوتي هنا.</w:t>
      </w:r>
    </w:p>
    <w:p>
      <w:pPr>
        <w:bidi/>
      </w:pPr>
      <w:r>
        <w:rPr>
          <w:rtl/>
          <w:cs/>
          <w:lang w:val="ar_AE" w:bidi="ar_AE"/>
        </w:rPr>
      </w:r>
      <w:r>
        <w:rPr>
          <w:rtl/>
          <w:cs/>
          <w:lang w:val="ar_AE" w:bidi="ar_AE"/>
        </w:rPr>
        <w:t xml:space="preserve">سافر الجبعونيون إلى الجلجال حيث كان </w:t>
      </w:r>
      <w:r>
        <w:rPr>
          <w:b/>
          <w:rtl/>
          <w:cs/>
          <w:lang w:val="ar_AE" w:bidi="ar_AE"/>
        </w:rPr>
        <w:t>بنو إسرائيل</w:t>
      </w:r>
      <w:r>
        <w:rPr>
          <w:rtl/>
          <w:cs/>
          <w:lang w:val="ar_AE" w:bidi="ar_AE"/>
        </w:rPr>
        <w:t xml:space="preserve"> نازلين في المُعسكر. وتُشير كلمة "إسرائيل" إلى الشعب الذين هُم نسل إبراهيم، استخدموا نفس الكلمة أو العبارة للتعبير عن بني إسرائيل كما استخدمتموها في المقاطع السابقة. للمزيد من المعلومات عن </w:t>
      </w:r>
      <w:r>
        <w:rPr>
          <w:b/>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 xml:space="preserve">أراد الجبعونيون أن يصنعوا مع بني إسرائيل معاهدة سلام، أو </w:t>
      </w:r>
      <w:r>
        <w:rPr>
          <w:b/>
          <w:rtl/>
          <w:cs/>
          <w:lang w:val="ar_AE" w:bidi="ar_AE"/>
        </w:rPr>
        <w:t>عهدًا</w:t>
      </w:r>
      <w:r>
        <w:rPr>
          <w:rtl/>
          <w:cs/>
          <w:lang w:val="ar_AE" w:bidi="ar_AE"/>
        </w:rPr>
        <w:t xml:space="preserve">. وعندما يصنع الناس عهدًا بعضهم مع بعض، فإنهم يقطعون وعدًا قويًّا لا يستطيعون أن ينقضوه. وعندما يصنع الناس عهدًا، فإنهم يعلنون أنهم يريدون أن تكون بينهم علاقة طيبة. ووعد بنو إسرائيل بأنهم سيعيشون في وفاق مع الجبعونيين، من غير قتال. استخدموا الكلمة أو العبارة نفسها لكلمة «عهد» التي استخدمتموها في المقاطع السابقة. للمزيد من المعلومات عن </w:t>
      </w:r>
      <w:r>
        <w:rPr>
          <w:b/>
          <w:rtl/>
          <w:cs/>
          <w:lang w:val="ar_AE" w:bidi="ar_AE"/>
        </w:rPr>
        <w:t>العهد</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w:t>
      </w:r>
      <w:r>
        <w:rPr>
          <w:b/>
          <w:rtl/>
          <w:cs/>
          <w:lang w:val="ar_AE" w:bidi="ar_AE"/>
        </w:rPr>
        <w:t>سلام</w:t>
      </w:r>
      <w:r>
        <w:rPr>
          <w:rtl/>
          <w:cs/>
          <w:lang w:val="ar_AE" w:bidi="ar_AE"/>
        </w:rPr>
        <w:t xml:space="preserve">. وإذا كنتم قد ترجمتم هذه الكلمة في سِفر آخر من الكتاب المُقَدَّس، استخدموا نفس الكلمة هنا. ولمزيد من المعلومات عن </w:t>
      </w:r>
      <w:r>
        <w:rPr>
          <w:b/>
          <w:rtl/>
          <w:cs/>
          <w:lang w:val="ar_AE" w:bidi="ar_AE"/>
        </w:rPr>
        <w:t>السلام</w:t>
      </w:r>
      <w:r>
        <w:rPr>
          <w:rtl/>
          <w:cs/>
          <w:lang w:val="ar_AE" w:bidi="ar_AE"/>
        </w:rPr>
        <w:t>ارجعوا إلى «قاموس الكلمات الرئيسية» . أوقِفوا الاستماع إلى هذا التسجيل الصوتي هنا.</w:t>
      </w:r>
    </w:p>
    <w:p>
      <w:pPr>
        <w:bidi/>
      </w:pPr>
      <w:r>
        <w:rPr>
          <w:rtl/>
          <w:cs/>
          <w:lang w:val="ar_AE" w:bidi="ar_AE"/>
        </w:rPr>
      </w:r>
      <w:r>
        <w:rPr>
          <w:rtl/>
          <w:cs/>
          <w:lang w:val="ar_AE" w:bidi="ar_AE"/>
        </w:rPr>
        <w:t xml:space="preserve">وفي البداية، لم يصدّق يشوع وبنو إسرائيل أن الجبعونيين يقولون الحق، لكن عندما سأل يشوع الجبعونيين عن المكان الذي يسكنون فيه، أجابوا: «عَبِيدُكَ نَحْنُ». </w:t>
      </w:r>
      <w:r>
        <w:rPr>
          <w:b/>
          <w:rtl/>
          <w:cs/>
          <w:lang w:val="ar_AE" w:bidi="ar_AE"/>
        </w:rPr>
        <w:t>والعبد</w:t>
      </w:r>
      <w:r>
        <w:rPr>
          <w:rtl/>
          <w:cs/>
          <w:lang w:val="ar_AE" w:bidi="ar_AE"/>
        </w:rPr>
        <w:t xml:space="preserve"> هو رجل أو امرأة يعملان عند شخصٍ آخر. استخدموا الكلمة نفسها لكلمة «عبد» التي استخدمتموها في المقاطع السابقة. ولمزيدٍ من المعلومات عن كلمة </w:t>
      </w:r>
      <w:r>
        <w:rPr>
          <w:b/>
          <w:rtl/>
          <w:cs/>
          <w:lang w:val="ar_AE" w:bidi="ar_AE"/>
        </w:rPr>
        <w:t>"عبد"</w:t>
      </w:r>
      <w:r>
        <w:rPr>
          <w:rtl/>
          <w:cs/>
          <w:lang w:val="ar_AE" w:bidi="ar_AE"/>
        </w:rPr>
        <w:t>، ارجعوا إلى قاموس الكلمات الرئيسية.</w:t>
      </w:r>
    </w:p>
    <w:p>
      <w:pPr>
        <w:bidi/>
      </w:pPr>
      <w:r>
        <w:rPr>
          <w:rtl/>
          <w:cs/>
          <w:lang w:val="ar_AE" w:bidi="ar_AE"/>
        </w:rPr>
      </w:r>
      <w:r>
        <w:rPr>
          <w:rtl/>
          <w:cs/>
          <w:lang w:val="ar_AE" w:bidi="ar_AE"/>
        </w:rPr>
        <w:t>ثم سأل يشوع الجبعونيين مرةً أخرى من أين جاؤوا، فقالوا له إنهم قد سمعوا في أرضهم عن</w:t>
      </w:r>
      <w:r>
        <w:rPr>
          <w:b/>
          <w:rtl/>
          <w:cs/>
          <w:lang w:val="ar_AE" w:bidi="ar_AE"/>
        </w:rPr>
        <w:t xml:space="preserve"> يهوه</w:t>
      </w:r>
      <w:r>
        <w:rPr>
          <w:rtl/>
          <w:cs/>
          <w:lang w:val="ar_AE" w:bidi="ar_AE"/>
        </w:rPr>
        <w:t xml:space="preserve">، </w:t>
      </w:r>
      <w:r>
        <w:rPr>
          <w:b/>
          <w:rtl/>
          <w:cs/>
          <w:lang w:val="ar_AE" w:bidi="ar_AE"/>
        </w:rPr>
        <w:t xml:space="preserve">إله </w:t>
      </w:r>
      <w:r>
        <w:rPr>
          <w:rtl/>
          <w:cs/>
          <w:lang w:val="ar_AE" w:bidi="ar_AE"/>
        </w:rPr>
        <w:t>بني إسرائيل. وكلمة الرب (يهوه) هو الاسم الخاص بالله، أما كلمة إلهك فهي الكلمة العامة التي يُشار بها إلى إله. استخدموا الكلمة أو العبارة نفسها ليهوه، والكلمة العامة نفسها لكلمة إله، التي استخدمتموها في المقاطع السابقة. ولمزيد من المعلومات عن الكلمتين</w:t>
      </w:r>
      <w:r>
        <w:rPr>
          <w:b/>
          <w:rtl/>
          <w:cs/>
          <w:lang w:val="ar_AE" w:bidi="ar_AE"/>
        </w:rPr>
        <w:t xml:space="preserve"> يهوه</w:t>
      </w:r>
      <w:r>
        <w:rPr>
          <w:rtl/>
          <w:cs/>
          <w:lang w:val="ar_AE" w:bidi="ar_AE"/>
        </w:rPr>
        <w:t xml:space="preserve"> </w:t>
      </w:r>
      <w:r>
        <w:rPr>
          <w:b/>
          <w:rtl/>
          <w:cs/>
          <w:lang w:val="ar_AE" w:bidi="ar_AE"/>
        </w:rPr>
        <w:t>وإله</w:t>
      </w:r>
      <w:r>
        <w:rPr>
          <w:rtl/>
          <w:cs/>
          <w:lang w:val="ar_AE" w:bidi="ar_AE"/>
        </w:rPr>
        <w:t>، راجعوا قاموس الكلمات الرئيسية.</w:t>
      </w:r>
    </w:p>
    <w:p>
      <w:pPr>
        <w:bidi/>
      </w:pPr>
      <w:r>
        <w:rPr>
          <w:rtl/>
          <w:cs/>
          <w:lang w:val="ar_AE" w:bidi="ar_AE"/>
        </w:rPr>
      </w:r>
      <w:r>
        <w:rPr>
          <w:rtl/>
          <w:cs/>
          <w:lang w:val="ar_AE" w:bidi="ar_AE"/>
        </w:rPr>
        <w:t>وعندما سمع شيوخ مدينة جبعون عن يهوه، أرسلوا مجموعة صغيرة لتقطع عهدًا مع بني إسرائيل. و</w:t>
      </w:r>
      <w:r>
        <w:rPr>
          <w:b/>
          <w:rtl/>
          <w:cs/>
          <w:lang w:val="ar_AE" w:bidi="ar_AE"/>
        </w:rPr>
        <w:t>الشيخ</w:t>
      </w:r>
      <w:r>
        <w:rPr>
          <w:rtl/>
          <w:cs/>
          <w:lang w:val="ar_AE" w:bidi="ar_AE"/>
        </w:rPr>
        <w:t xml:space="preserve"> هو شخص له سلطة في الجماعة. وكان من المعتاد أن يجتمع مجموعة من الشيوخ معًا لتتخذ قرارات من جهة شؤون مجتمعهم. استخدموا الكلمة نفسها لكلمة «شيخ» التي استخدمتموها في المقاطع السابقة. لمزيد من المعلومات عن كلمة </w:t>
      </w:r>
      <w:r>
        <w:rPr>
          <w:b/>
          <w:rtl/>
          <w:cs/>
          <w:lang w:val="ar_AE" w:bidi="ar_AE"/>
        </w:rPr>
        <w:t>"شيخ"</w:t>
      </w:r>
      <w:r>
        <w:rPr>
          <w:rtl/>
          <w:cs/>
          <w:lang w:val="ar_AE" w:bidi="ar_AE"/>
        </w:rPr>
        <w:t>، راجعوا قاموس الكلمات الرئيسية.</w:t>
      </w:r>
    </w:p>
    <w:p>
      <w:pPr>
        <w:bidi/>
      </w:pPr>
      <w:r>
        <w:rPr>
          <w:rtl/>
          <w:cs/>
          <w:lang w:val="ar_AE" w:bidi="ar_AE"/>
        </w:rPr>
      </w:r>
      <w:r>
        <w:rPr>
          <w:rtl/>
          <w:cs/>
          <w:lang w:val="ar_AE" w:bidi="ar_AE"/>
        </w:rPr>
        <w:t xml:space="preserve">وقد ثبّت قادة جماعة بني إسرائيل العهد </w:t>
      </w:r>
      <w:r>
        <w:rPr>
          <w:b/>
          <w:rtl/>
          <w:cs/>
          <w:lang w:val="ar_AE" w:bidi="ar_AE"/>
        </w:rPr>
        <w:t>بحلف</w:t>
      </w:r>
      <w:r>
        <w:rPr>
          <w:rtl/>
          <w:cs/>
          <w:lang w:val="ar_AE" w:bidi="ar_AE"/>
        </w:rPr>
        <w:t xml:space="preserve">. فعندما يقطع الناس عهدًا بعضهم مع بعض، يمكنهم أن يحلفوا قَسَمًا ليجعلوا الوعد أكثر جدّية. وعندما يحلف شخصٌ قَسَمًا، فإنه يقول: "سأحفظ وعدي حفظًا أكيدًا، وإذا لم أفعل، فليعاقبني الله". استخدموا الكلمة نفسها لكلمة «حَلف» التي استخدمتموها في المقاطع السابقة. ولمزيدٍ من المعلومات عن كلمة </w:t>
      </w:r>
      <w:r>
        <w:rPr>
          <w:b/>
          <w:rtl/>
          <w:cs/>
          <w:lang w:val="ar_AE" w:bidi="ar_AE"/>
        </w:rPr>
        <w:t>قَسَم/حلف</w:t>
      </w:r>
      <w:r>
        <w:rPr>
          <w:rtl/>
          <w:cs/>
          <w:lang w:val="ar_AE" w:bidi="ar_AE"/>
        </w:rPr>
        <w:t>، انظر قاموس الكلمات الرئيسية.</w:t>
      </w:r>
    </w:p>
    <w:p>
      <w:pPr>
        <w:bidi/>
      </w:pPr>
      <w:r>
        <w:rPr>
          <w:rtl/>
          <w:cs/>
          <w:lang w:val="ar_AE" w:bidi="ar_AE"/>
        </w:rPr>
      </w:r>
      <w:r>
        <w:rPr>
          <w:rtl/>
          <w:cs/>
          <w:lang w:val="ar_AE" w:bidi="ar_AE"/>
        </w:rPr>
        <w:t xml:space="preserve">توقّفوا هنا وناقشوا ما الكلمة التي ستستخدمونها لتعبير </w:t>
      </w:r>
      <w:r>
        <w:rPr>
          <w:b/>
          <w:rtl/>
          <w:cs/>
          <w:lang w:val="ar_AE" w:bidi="ar_AE"/>
        </w:rPr>
        <w:t>«جماعة إسرائيل»</w:t>
      </w:r>
      <w:r>
        <w:rPr>
          <w:rtl/>
          <w:cs/>
          <w:lang w:val="ar_AE" w:bidi="ar_AE"/>
        </w:rPr>
        <w:t>. فالجماعة، أو المحفل، في إسرائيل تشير إلى كل جماعة شعب بني إسرائيل. وإذا كنتم قد ترجمتم هذه الكلمة في سفرٍ سابق من الكتاب المقدس، فاستخدموا هنا الكلمة نفسها.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9:16–27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9: 16 - 27 واحتفظوا به في قلوبكم.</w:t>
      </w:r>
    </w:p>
    <w:p>
      <w:pPr>
        <w:bidi/>
      </w:pPr>
      <w:r>
        <w:rPr>
          <w:rtl/>
          <w:cs/>
          <w:lang w:val="ar_AE" w:bidi="ar_AE"/>
        </w:rPr>
      </w:r>
      <w:r>
        <w:rPr>
          <w:rtl/>
          <w:cs/>
          <w:lang w:val="ar_AE" w:bidi="ar_AE"/>
        </w:rPr>
        <w:t>استمعوا إلى نسخة صوتية من يشوع 9: 16 - 27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9: 16- 27 بأبسط ترجمة يسهل فهمها.</w:t>
      </w:r>
    </w:p>
    <w:p>
      <w:pPr>
        <w:bidi/>
      </w:pPr>
      <w:r>
        <w:rPr>
          <w:rtl/>
          <w:cs/>
          <w:lang w:val="ar_AE" w:bidi="ar_AE"/>
        </w:rPr>
      </w:r>
      <w:r>
        <w:rPr>
          <w:rtl/>
          <w:cs/>
          <w:lang w:val="ar_AE" w:bidi="ar_AE"/>
        </w:rPr>
        <w:t>في المقطع السابق، كان بنو إسرائيل نازلين في الجلجال. وجاء بعض الناس من جبعون إلى يشوع وبني إسرائيل، وادّعوا أنهم من أرض بعيدة. وقد أظهروا لبني إسرائيل خبزًا يابسًا متفتّتًا، ولبسوا ثيابًا بالية. وعرض الجبعونيون أن يكونوا عبيدًا لبني إسرائيل. لكن يشوع وبني إسرائيل لم يسألوا يهوه أن يرشدهم. بل قطعوا عهدًا مع الجبعونيين، ووعدوا أن يُبقوهم أحياء.</w:t>
      </w:r>
    </w:p>
    <w:p>
      <w:pPr>
        <w:bidi/>
      </w:pPr>
      <w:r>
        <w:rPr>
          <w:rtl/>
          <w:cs/>
          <w:lang w:val="ar_AE" w:bidi="ar_AE"/>
        </w:rPr>
      </w:r>
      <w:r>
        <w:rPr>
          <w:rtl/>
          <w:cs/>
          <w:lang w:val="ar_AE" w:bidi="ar_AE"/>
        </w:rPr>
        <w:t>وبعد ثلاثة أيام من قطع بني إسرائيل والجبعونيين العهد معًا، اكتشف بنو إسرائيل أن الجبعونيين يسكنون بالقرب منهم. ونحن لا نعرف كيف اكتشف بنو إسرائيل ذلك. فلعلّهم كانوا يسيرون في الأرض، فصادفوا المكان الذي يسكن فيه الجبعونيون، أو ربما أخبر أحدٌ بني إسرائيل أين يسكن الجبعونيون، فسافر بنو إسرائيل إلى مدنهم. لكننا نعلم أنه في غضون ثلاثة أيام جاءت جماعة إسرائيل كلها إلى جبعون. وكان الجبعونيون يسكنون في أربع مدن: جبعون، وكفيرة، وبئيروت، وقرية يعاريم. وكانت هذه المدن متقاربة بعضها من بعض.</w:t>
      </w:r>
    </w:p>
    <w:p>
      <w:pPr>
        <w:bidi/>
      </w:pPr>
      <w:r>
        <w:rPr>
          <w:rtl/>
          <w:cs/>
          <w:lang w:val="ar_AE" w:bidi="ar_AE"/>
        </w:rPr>
      </w:r>
      <w:r>
        <w:rPr>
          <w:rtl/>
          <w:cs/>
          <w:lang w:val="ar_AE" w:bidi="ar_AE"/>
        </w:rPr>
        <w:t>توقّفوا هنا وانظروا إلى خريطة تُظهر الجلجال، وجبعون، وكفيرة، وبئيروت، وقرية يعاريم. أوقِفوا الاستماع إلى هذا التسجيل الصوتي هنا.</w:t>
      </w:r>
    </w:p>
    <w:p>
      <w:pPr>
        <w:bidi/>
      </w:pPr>
      <w:r>
        <w:rPr>
          <w:rtl/>
          <w:cs/>
          <w:lang w:val="ar_AE" w:bidi="ar_AE"/>
        </w:rPr>
      </w:r>
      <w:r>
        <w:rPr>
          <w:rtl/>
          <w:cs/>
          <w:lang w:val="ar_AE" w:bidi="ar_AE"/>
        </w:rPr>
        <w:t>وتذمّرت جماعة إسرائيل على قادة إسرائيل. وكان الشعب منزعجًا بسبب الموقف الذي تسبّب فيه القادة. وكان بنو إسرائيل يظنّون أن يهوه سيعاقبهم إن لم يقتلوا الجبعونيين كما أمرهم. لكن الآن، بسبب العهد، أو معاهدة السلام، التي قطعها قادة إسرائيل مع الجبعونيين، كان يمكن أيضًا أن يعاقب يهوه بني إسرائيل إذا قتلوا الجبعونيين. وعرف قادة إسرائيل أنهم لا يستطيعون أن ينقضوا القَسَم الذي حلفوه باسم يهوه، مع أنهم حلفوه بناءً على معلومات كاذبة. لذلك، بدلًا من قتل الجبعونيين، قرّر قادة إسرائيل أن يجعلوهم خدّامًا يقطعون الحطب ويحملون الماء لبني إسرائيل.</w:t>
      </w:r>
    </w:p>
    <w:p>
      <w:pPr>
        <w:bidi/>
      </w:pPr>
      <w:r>
        <w:rPr>
          <w:rtl/>
          <w:cs/>
          <w:lang w:val="ar_AE" w:bidi="ar_AE"/>
        </w:rPr>
      </w:r>
      <w:r>
        <w:rPr>
          <w:rtl/>
          <w:cs/>
          <w:lang w:val="ar_AE" w:bidi="ar_AE"/>
        </w:rPr>
        <w:t>توقّفوا هنا وناقشوا هذا السؤال كمجموعة: احكوا قصة عن وقت اتخذ فيه شخص واحد، أو مجموعة صغيرة من الناس، قرارًا أثّر في مجموعة أكبر من الناس. أوقِفوا الاستماع إلى هذا التسجيل الصوتي هنا.</w:t>
      </w:r>
    </w:p>
    <w:p>
      <w:pPr>
        <w:bidi/>
      </w:pPr>
      <w:r>
        <w:rPr>
          <w:rtl/>
          <w:cs/>
          <w:lang w:val="ar_AE" w:bidi="ar_AE"/>
        </w:rPr>
      </w:r>
      <w:r>
        <w:rPr>
          <w:rtl/>
          <w:cs/>
          <w:lang w:val="ar_AE" w:bidi="ar_AE"/>
        </w:rPr>
        <w:t>ثم أمر يشوع أن يُؤتَى بالجبعونيين إليه. فسأل يشوع الجبعونيين لماذا خدعوا بني إسرائيل حين قالوا إنهم جاؤوا من أرض بعيدة، مع أنهم في الحقيقة يسكنون قريبًا جدًا. ثم قال يشوع للجبعونيين إنه بسبب كذبهم، قد لعنهم يهوه بأن يكونوا دائمًا عبيدًا يقطعون الحطب ويحملون الماء لبيت الله ولجماعة إسرائيل. وكان الجبعونيون يساعدون بني إسرائيل في الحطب والماء اللذين يحتاجون إليهما للعبادة في المسكن، أي موضع عبادة يهوه.</w:t>
      </w:r>
    </w:p>
    <w:p>
      <w:pPr>
        <w:bidi/>
      </w:pPr>
      <w:r>
        <w:rPr>
          <w:rtl/>
          <w:cs/>
          <w:lang w:val="ar_AE" w:bidi="ar_AE"/>
        </w:rPr>
      </w:r>
      <w:r>
        <w:rPr>
          <w:rtl/>
          <w:cs/>
          <w:lang w:val="ar_AE" w:bidi="ar_AE"/>
        </w:rPr>
        <w:t>توقّفوا هنا وانظروا إلى صورة لشخص يقطع الحطب، وصورة لشخص يحمل الماء. أوقِفوا الاستماع إلى هذا التسجيل الصوتي هنا.</w:t>
      </w:r>
    </w:p>
    <w:p>
      <w:pPr>
        <w:bidi/>
      </w:pPr>
      <w:r>
        <w:rPr>
          <w:rtl/>
          <w:cs/>
          <w:lang w:val="ar_AE" w:bidi="ar_AE"/>
        </w:rPr>
      </w:r>
      <w:r>
        <w:rPr>
          <w:rtl/>
          <w:cs/>
          <w:lang w:val="ar_AE" w:bidi="ar_AE"/>
        </w:rPr>
        <w:t>فأجاب الجبعونيون يشوع وقالوا إنهم علموا علمًا أكيدًا أن يهوه كان قد أمر عبده موسى أن يأخذ الأرض ويهلك الشعوب الساكنة فيها. وكان الجبعونيون خائفين جدًا من بني إسرائيل، ولذلك كذبوا لكي يبقوا أحياء. واعترف الجبعونيون بأن يشوع وبني إسرائيل أقوى منهم، وقالوا ليشوع أن يفعل بهم ما يراه صوابًا.</w:t>
      </w:r>
    </w:p>
    <w:p>
      <w:pPr>
        <w:bidi/>
      </w:pPr>
      <w:r>
        <w:rPr>
          <w:rtl/>
          <w:cs/>
          <w:lang w:val="ar_AE" w:bidi="ar_AE"/>
        </w:rPr>
      </w:r>
      <w:r>
        <w:rPr>
          <w:rtl/>
          <w:cs/>
          <w:lang w:val="ar_AE" w:bidi="ar_AE"/>
        </w:rPr>
        <w:t>توقّفوا هنا وناقشوا هذا السؤال كمجموعة: احكوا قصة عن وقت قال فيه شخص الحق، مع أن ذلك سبّب له ضررًا. أو احكوا قصة عن وقت لم يقل فيه شخص الحق حتى لا يسبّب ضررًا. كيف يكون قول الحق مهمًّا حتى عندما قد يسبّب ضررًا؟ أوقِفوا الاستماع إلى هذا التسجيل الصوتي هنا.</w:t>
      </w:r>
    </w:p>
    <w:p>
      <w:pPr>
        <w:bidi/>
      </w:pPr>
      <w:r>
        <w:rPr>
          <w:rtl/>
          <w:cs/>
          <w:lang w:val="ar_AE" w:bidi="ar_AE"/>
        </w:rPr>
      </w:r>
      <w:r>
        <w:rPr>
          <w:rtl/>
          <w:cs/>
          <w:lang w:val="ar_AE" w:bidi="ar_AE"/>
        </w:rPr>
        <w:t>وأنقذ يشوع الجبعونيين من بني إسرائيل الذين أرادوا أن يهلكوهم. ومنذ ذلك اليوم، جعل يشوع الجبعونيين يعملون في المسكن، موضع عبادة يهوه. وكان المسكن ينتقل من مكان إلى مكان، وكان يهوه يبيّن لبني إسرائيل أين يريدهم أن يُقيموا المسكن في كل مرة. وكان الجبعونيون يقطعون الحطب ويحملون الماء لكي يتمكّن بنو إسرائيل من تقديم الذبائح التي طلب يهوه منهم أن يقدّموها في المسكن. واستمر الجبعونيون في الخدمة «إِلَى هَذَا الْيَوْمِ» في كل موضع يختاره يهوه للمذبح، أي لموضع العبادة.</w:t>
      </w:r>
    </w:p>
    <w:p>
      <w:pPr>
        <w:bidi/>
      </w:pPr>
      <w:r>
        <w:rPr>
          <w:rtl/>
          <w:cs/>
          <w:lang w:val="ar_AE" w:bidi="ar_AE"/>
        </w:rPr>
      </w:r>
      <w:r>
        <w:rPr>
          <w:rtl/>
          <w:cs/>
          <w:lang w:val="ar_AE" w:bidi="ar_AE"/>
        </w:rPr>
        <w:t>توقّفوا هنا وانظروا كمجموعة إلى صورة لمذبح 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9: 16- 27 بأبسط ترجمة يسهل فهمها.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بعد ثلاثة أيام من قطع العهد مع الجبعونيين، يكتشف بنو إسرائيل أن الجبعونيين يسكنون قريبًا منهم مثل الجيران. فتسافر جماعة إسرائيل كلها إلى مدن الجبعونيين. وكان شعب إسرائيل يريد أن يقتل الجبعونيين كما كان يهوه قد أمر في الأصل، لكن لم يكن مسموحًا لهم أن يقتلوهم، لأن قادة إسرائيل كانوا قد حلفوا أمام يهوه قَسَمًا قويًّا ألّا يؤذوا الجبعونيين.</w:t>
      </w:r>
    </w:p>
    <w:p>
      <w:pPr>
        <w:bidi/>
      </w:pPr>
      <w:r>
        <w:rPr>
          <w:rtl/>
          <w:cs/>
          <w:lang w:val="ar_AE" w:bidi="ar_AE"/>
        </w:rPr>
      </w:r>
      <w:r>
        <w:rPr>
          <w:b/>
          <w:rtl/>
          <w:cs/>
          <w:lang w:val="ar_AE" w:bidi="ar_AE"/>
        </w:rPr>
        <w:t>وفي المشهد الثاني:</w:t>
      </w:r>
      <w:r>
        <w:rPr>
          <w:rtl/>
          <w:cs/>
          <w:lang w:val="ar_AE" w:bidi="ar_AE"/>
        </w:rPr>
        <w:t xml:space="preserve"> يتذمّر شعب إسرائيل على قادتهم. لقد كان الشعب يريد أن يقتل الجبعونيين لكي يطيع أمر يهوه بإهلاك جميع سكان الأرض. لكن القادة يذكّرون الشعب بأنهم حلفوا أمام يهوه قَسَمًا قويًّا، وأنهم إن نقضوا هذا القَسَم فإن يهوه سيغضب جدًا. وكان القادة يرون أن الجبعونيين ينبغي أن يصيروا عبيدًا لبني إسرائيل، فيقطعون الحطب ويحملون الماء للجماعة.</w:t>
      </w:r>
    </w:p>
    <w:p>
      <w:pPr>
        <w:bidi/>
      </w:pPr>
      <w:r>
        <w:rPr>
          <w:rtl/>
          <w:cs/>
          <w:lang w:val="ar_AE" w:bidi="ar_AE"/>
        </w:rPr>
      </w:r>
      <w:r>
        <w:rPr>
          <w:b/>
          <w:rtl/>
          <w:cs/>
          <w:lang w:val="ar_AE" w:bidi="ar_AE"/>
        </w:rPr>
        <w:t>وفي المشهد الثالث:</w:t>
      </w:r>
      <w:r>
        <w:rPr>
          <w:rtl/>
          <w:cs/>
          <w:lang w:val="ar_AE" w:bidi="ar_AE"/>
        </w:rPr>
        <w:t xml:space="preserve"> يدعو يشوع الجبعونيين إليه، ويسألهم لماذا كذبوا بشأن سكنهم في مكان بعيد، بينما هم يسكنون قريبًا من بني إسرائيل. فيجيب الجبعونيون أنهم علموا أن يهوه قد أمر بني إسرائيل أن يهلكوا جميع سكان الأرض، ولذلك كذبوا لكي ينجوا بحياتهم، ثم يوافقون على أن يعاملهم يشوع بما يراه حسنًا. ولذلك لا يسمح يشوع لبني إسرائيل أن يقتلوهم، بل يجعلهم قاطعي حطب وحاملي ماء لمذبح يهوه، في أي موضع يختاره يهوه له.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جماعة إسرائيل، أو بنو إسرائيل</w:t>
      </w:r>
    </w:p>
    <w:p>
      <w:pPr>
        <w:pStyle w:val="ListBullet"/>
        <w:bidi/>
        <w:spacing w:line="240" w:lineRule="auto"/>
        <w:ind w:left="720"/>
      </w:pPr>
      <w:r>
        <w:rPr>
          <w:rtl/>
          <w:cs/>
          <w:lang w:val="ar_AE" w:bidi="ar_AE"/>
        </w:rPr>
      </w:r>
      <w:r>
        <w:rPr>
          <w:rtl/>
          <w:cs/>
          <w:lang w:val="ar_AE" w:bidi="ar_AE"/>
        </w:rPr>
        <w:t>قادة إسرائيل</w:t>
      </w:r>
    </w:p>
    <w:p>
      <w:pPr>
        <w:pStyle w:val="ListBullet"/>
        <w:bidi/>
        <w:spacing w:line="240" w:lineRule="auto"/>
        <w:ind w:left="720"/>
      </w:pPr>
      <w:r>
        <w:rPr>
          <w:rtl/>
          <w:cs/>
          <w:lang w:val="ar_AE" w:bidi="ar_AE"/>
        </w:rPr>
      </w:r>
      <w:r>
        <w:rPr>
          <w:rtl/>
          <w:cs/>
          <w:lang w:val="ar_AE" w:bidi="ar_AE"/>
        </w:rPr>
        <w:t>الجبعونيون</w:t>
      </w:r>
    </w:p>
    <w:p>
      <w:pPr>
        <w:pStyle w:val="ListBullet"/>
        <w:bidi/>
        <w:spacing w:line="240" w:lineRule="auto"/>
        <w:ind w:left="720"/>
      </w:pPr>
      <w:r>
        <w:rPr>
          <w:rtl/>
          <w:cs/>
          <w:lang w:val="ar_AE" w:bidi="ar_AE"/>
        </w:rPr>
      </w:r>
      <w:r>
        <w:rPr>
          <w:rtl/>
          <w:cs/>
          <w:lang w:val="ar_AE" w:bidi="ar_AE"/>
        </w:rPr>
        <w:t>ويشوع</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كان بنو إسرائيل قد سافروا في أرض كنعان، وبعد ثلاثة أيام من قطعهم عهدًا وحلفهم قَسَمًا مُهيبًا مع الجبعونيين، وصلوا إلى أرض الجبعونيين، واكتشفوا أن الجبعونيين كانوا في الحقيقة يسكنون قريبًا منهم مثل الجيران. هذا يعني أن إسرائيل قطعت العهد مع جبعون في يومٍ ما، ثم سافرت في اليوم التالي، وفي اليوم الثالث وجدت مدن الجبعونيين، التي هي جِبْعُون وَالْكَفِيرَة وَبَئِيرُوت وَقَرْيَة يَعَارِيمَ. وكانت هذه المدن لا تبعد إلا نحو ثلاثين كيلومترًا عن الجلجال، حيث كان بنو إسرائيل نازلين في المُعسكر. وكان شعب إسرائيل يريد أن يقتل الجبعونيين، لكنه لم يكن يستطيع أن يهاجمهم، لأن قادة إسرائيل كانوا قد حلفوا أمام يهوه قَسَمًا مُهيبًا ألّا يؤذوا الجبعونيين.</w:t>
      </w:r>
    </w:p>
    <w:p>
      <w:pPr>
        <w:bidi/>
      </w:pPr>
      <w:r>
        <w:rPr>
          <w:rtl/>
          <w:cs/>
          <w:lang w:val="ar_AE" w:bidi="ar_AE"/>
        </w:rPr>
      </w:r>
      <w:r>
        <w:rPr>
          <w:rtl/>
          <w:cs/>
          <w:lang w:val="ar_AE" w:bidi="ar_AE"/>
        </w:rPr>
        <w:t>توقّفوا هنا وناقشوا كمجموعة: احكوا قصة تقع فيها بعض الأحداث بعد الأحداث الأولى ببضعة أيام. كيف تحسب ثقافتكم الأيام؟ أوقِفوا الاستماع إلى هذا التسجيل الصوتي هنا.</w:t>
      </w:r>
    </w:p>
    <w:p>
      <w:pPr>
        <w:bidi/>
      </w:pPr>
      <w:r>
        <w:rPr>
          <w:rtl/>
          <w:cs/>
          <w:lang w:val="ar_AE" w:bidi="ar_AE"/>
        </w:rPr>
      </w:r>
      <w:r>
        <w:rPr>
          <w:rtl/>
          <w:cs/>
          <w:lang w:val="ar_AE" w:bidi="ar_AE"/>
        </w:rPr>
        <w:t>ويتذمّر شعب إسرائيل، أو يشتكي، على قادته بسبب العهد الذي قطعه القادة مع الجبعونيين.</w:t>
      </w:r>
    </w:p>
    <w:p>
      <w:pPr>
        <w:bidi/>
      </w:pPr>
      <w:r>
        <w:rPr>
          <w:rtl/>
          <w:cs/>
          <w:lang w:val="ar_AE" w:bidi="ar_AE"/>
        </w:rPr>
      </w:r>
      <w:r>
        <w:rPr>
          <w:rtl/>
          <w:cs/>
          <w:lang w:val="ar_AE" w:bidi="ar_AE"/>
        </w:rPr>
        <w:t>توقّفوا هنا وتحدّثوا عن وقت اشتكت فيه مجموعة من الناس من قادتها. ما الكلمات أو العبارات التي تستخدمونها لوصف طريقة شكواهم؟ أوقِفوا الاستماع إلى هذا التسجيل الصوتي هنا.</w:t>
      </w:r>
    </w:p>
    <w:p>
      <w:pPr>
        <w:bidi/>
      </w:pPr>
      <w:r>
        <w:rPr>
          <w:rtl/>
          <w:cs/>
          <w:lang w:val="ar_AE" w:bidi="ar_AE"/>
        </w:rPr>
      </w:r>
      <w:r>
        <w:rPr>
          <w:rtl/>
          <w:cs/>
          <w:lang w:val="ar_AE" w:bidi="ar_AE"/>
        </w:rPr>
        <w:t>كان الشعب يريد أن يطيع أمر يهوه بإهلاك الناس الذين يعيشون في الأرض، لكن القادة ذكّروا الشعب قائلين: «إِنَّنَا قَدْ حَلَفْنَا لَهُمْ بِالرَّبِّ إِلَهِ إِسْرَائِيلَ. وَالآنَ لَا نَتَمَكَّنُ مِنْ مَسِّهِمْ. وإن فعلنا، فسوف يَكُونُ عَلَيْنَا سَخَطٌ (من يهوه) مِنْ أَجْلِ الْحَلْفِ الَّذِي حَلَفْنَا لَهُمْ هَذَا نَصْنَعُهُ لَهُمْ وَنَسْتَحْيِيهِمْ». وكان غضب يهوه، أو سخطه، سينزل على بني إسرائيل ويعاقبهم إن هم نقضوا القَسَم مع الجبعونيين. ولذلك، وبما أن بني إسرائيل لا يستطيعون قتل الجبعونيين، قرّر القادة بدلًا من ذلك أن يقوم الجبعونيون بقطع الحطب وحمل الماء لجماعة إسرائيل. وعادةً ما كان العبيد، أو الأرقّاء، أو الغرباء، هم الذين يقومون بهذه الأعمال. لقد كان القادة يريدون أن يتأكدوا من أن أهل جبعون إنه لن يكون لهم أي تأثير على شعب إسرائيل. ومع ذلك، لم يكن القادة أنفسهم هم الذين أخبروا الجبعونيين بالدور الذي سيقومون به، بل إن يشوع هو الذي أخبرهم بهذا القرار.</w:t>
      </w:r>
    </w:p>
    <w:p>
      <w:pPr>
        <w:bidi/>
      </w:pPr>
      <w:r>
        <w:rPr>
          <w:rtl/>
          <w:cs/>
          <w:lang w:val="ar_AE" w:bidi="ar_AE"/>
        </w:rPr>
      </w:r>
      <w:r>
        <w:rPr>
          <w:rtl/>
          <w:cs/>
          <w:lang w:val="ar_AE" w:bidi="ar_AE"/>
        </w:rPr>
        <w:t>توقّفوا هنا وناقشوا كمجموعة: احكوا قصة تتضمّن قرارًا اتخذته جماعة في وقتٍ ما، لكن قائدًا هو الذي أعلنه في وقت لاحق. ما الكلمات التي تساعد السامع على فهم ترتيب الأحداث؟ أوقِفوا الاستماع إلى هذا التسجيل الصوتي هنا.</w:t>
      </w:r>
    </w:p>
    <w:p>
      <w:pPr>
        <w:bidi/>
      </w:pPr>
      <w:r>
        <w:rPr>
          <w:rtl/>
          <w:cs/>
          <w:lang w:val="ar_AE" w:bidi="ar_AE"/>
        </w:rPr>
      </w:r>
      <w:r>
        <w:rPr>
          <w:rtl/>
          <w:cs/>
          <w:lang w:val="ar_AE" w:bidi="ar_AE"/>
        </w:rPr>
        <w:t>ثم أرسل يشوع رسولًا إلى أهل جبعون وطلب أن تأتي مجموعة من الجبعونيين لتتحدّث معه. فجاء الرسول بالناس، أو بالمجموعة، من جبعون إلى يشوع حيث كان، فقال لهم يشوع: «لِمَاذَا خَدَعْتُمُونَا قَائِلِينَ: نَحْنُ بَعِيدُونَ عَنْكُمْ جِدًّا، وَأَنْتُمْ سَاكِنُونَ فِي وَسَطِنَا؟» ولأن الجبعونيين كذبوا على يشوع، فقد لعنهم يهوه وفرض عليهم عقوبة أن يعملوا لخدمة بني إسرائيل. ولذلك قال لهم يشوع: « فَالآنَ مَلْعُونُونَ أَنْتُمْ. فَلَا يَنْقَطِعُ مِنْكُمُ الْعَبِيدُ وَمُحْتَطِبُو الْحَطَبِ وَمُسْتَقُو الْمَاءِ لِبَيْتِ إِلَهِي». ومع أن قادة إسرائيل كانوا قد قرّروا بالفعل نوع العمل الذي سيقوم به الجبعونيون، فإن يشوع هو الذي أخبر الجبعونيين بهذا القرار. فردّ الجبعونيون على يشوع باحترام شديد قائلين: "أُخْبِرَ عَبِيدُكَ إِخْبَارًا، ... خِفْنَا جِدًّا عَلَى أَنْفُسِنَا مِنْ قِبَلِكُمْ. أُخْبِرَ عَبِيدُكَ إِخْبَارًا بِمَا أَمَرَ بِهِ الرَّبُّ إِلَهُكَ مُوسَى عَبْدَهُ أَنْ يُعْطِيَكُمْ كُلَّ الأَرْضِ، وَيُبِيدَ جَمِيعَ سُكَّانِ الأَرْضِ مِنْ أَمَامِكُمْ". وكان الجبعونيون يفهمون أن يشوع وبني إسرائيل لهم سلطان عليهم. وهذا يعني أن بني إسرائيل هم الذين يقرّرون كيف يعاملون الجبعونيين، وأن الجبعونيين لا يملكون شيئًا يقولونه بخصوص الطريقة التي سيعاملهم بها بنو إسرائيل.</w:t>
      </w:r>
    </w:p>
    <w:p>
      <w:pPr>
        <w:bidi/>
      </w:pPr>
      <w:r>
        <w:rPr>
          <w:rtl/>
          <w:cs/>
          <w:lang w:val="ar_AE" w:bidi="ar_AE"/>
        </w:rPr>
      </w:r>
      <w:r>
        <w:rPr>
          <w:rtl/>
          <w:cs/>
          <w:lang w:val="ar_AE" w:bidi="ar_AE"/>
        </w:rPr>
        <w:t>فلم يسمح يشوع لبني إسرائيل بأن يقتلوا الجبعونيين. لكن يشوع وقادة إسرائيل جعلوا الجبعونيين قاطعي حطب وحاملي ماء لجماعة إسرائيل ولمذبح يهوه، في أي موضع يختاره يهوه ليُقام فيه. وكان لبني إسرائيل مسكنٌ ينقلونه من مكان إلى آخر، وكان يهوه يبيّن لهم في كل مرة أين يقيمونه عندما ينزلون في المُعسكر. وكان بنو إسرائيل يقيمون المذبح مع المسكن لكي يقدّموا الذبائح في عبادتهم ليهوه. وأحيانًا كان يهوه يعطي أيضًا تعليمات خاصة ببناء مذابح في مواضع ومناسبات مخصوصة. وكان الجبعونيون يخدمون عند المذبح، ويخبرنا الراوي أنهم ما زالوا يخدمون «إلى هذا اليوم»، أي إلى الوقت الذي كتب فيه الراوي هذه القصة.</w:t>
      </w:r>
    </w:p>
    <w:p>
      <w:pPr>
        <w:bidi/>
      </w:pPr>
      <w:r>
        <w:rPr>
          <w:rtl/>
          <w:cs/>
          <w:lang w:val="ar_AE" w:bidi="ar_AE"/>
        </w:rPr>
      </w:r>
      <w:r>
        <w:rPr>
          <w:rtl/>
          <w:cs/>
          <w:lang w:val="ar_AE" w:bidi="ar_AE"/>
        </w:rPr>
        <w:t>توقّفوا هنا وناقشوا كمجموعة: هنا تشير كلمة «مذبح» إلى موضع عبادة ليهوه، لأن العبادة كانت تتضمّن تقديم الذبائح على المذبح. كيف تصفون أماكن العبادة في ثقافتكم؟ ومن الذي يقرّر أين يمكنكم أن تعبدوا الله، أو آلهة ثقافتكم؟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9: 16- 27 بأبسط ترجمة يسهل فهمها.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جماعة إسرائيل، أو بنو إسرائيل</w:t>
      </w:r>
    </w:p>
    <w:p>
      <w:pPr>
        <w:pStyle w:val="ListBullet"/>
        <w:bidi/>
        <w:spacing w:line="240" w:lineRule="auto"/>
        <w:ind w:left="720"/>
      </w:pPr>
      <w:r>
        <w:rPr>
          <w:rtl/>
          <w:cs/>
          <w:lang w:val="ar_AE" w:bidi="ar_AE"/>
        </w:rPr>
      </w:r>
      <w:r>
        <w:rPr>
          <w:rtl/>
          <w:cs/>
          <w:lang w:val="ar_AE" w:bidi="ar_AE"/>
        </w:rPr>
        <w:t>قادة إسرائيل</w:t>
      </w:r>
    </w:p>
    <w:p>
      <w:pPr>
        <w:pStyle w:val="ListBullet"/>
        <w:bidi/>
        <w:spacing w:line="240" w:lineRule="auto"/>
        <w:ind w:left="720"/>
      </w:pPr>
      <w:r>
        <w:rPr>
          <w:rtl/>
          <w:cs/>
          <w:lang w:val="ar_AE" w:bidi="ar_AE"/>
        </w:rPr>
      </w:r>
      <w:r>
        <w:rPr>
          <w:rtl/>
          <w:cs/>
          <w:lang w:val="ar_AE" w:bidi="ar_AE"/>
        </w:rPr>
        <w:t>الجبعونيون</w:t>
      </w:r>
    </w:p>
    <w:p>
      <w:pPr>
        <w:pStyle w:val="ListBullet"/>
        <w:bidi/>
        <w:spacing w:line="240" w:lineRule="auto"/>
        <w:ind w:left="720"/>
      </w:pPr>
      <w:r>
        <w:rPr>
          <w:rtl/>
          <w:cs/>
          <w:lang w:val="ar_AE" w:bidi="ar_AE"/>
        </w:rPr>
      </w:r>
      <w:r>
        <w:rPr>
          <w:rtl/>
          <w:cs/>
          <w:lang w:val="ar_AE" w:bidi="ar_AE"/>
        </w:rPr>
        <w:t>ويشوع</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بعد ثلاثة أيام من قطع عهدٍ وحلفِ قَسَمٍ مُهيب مع الجبعونيين، علم بنو إسرائيل أن الجبعونيين قد كذبوا عليهم. وكان الجبعونيون جيرانًا لبني إسرائيل. وفي الحال، سافر شعب إسرائيل إلى مدن الجبعونيين، ووصلوا إليها في غضون ثلاثة أيام. لكن بني إسرائيل لم يهاجموا الجبعونيين، لأن قادة إسرائيل كانوا قد حلفوا أمام يهوه قَسَمًا مُهيبًا أن يحموا جبعون.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شعب إسرائيل: "بمَ تشعرون أو فيمَ تفكِّرون؟"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تذمّر شعب إسرائيل على قادة إسرائيل لأن القادة كانوا قد صنعوا معاهدة مع الجبعونيين. لكن القادة أجابوا: «لأننا حلفنا أمام يهوه قَسَمًا مُهيبًا، لا نستطيع أن نهاجمهم. ويجب أن نُبقيهم أحياء، لأن يهوه سيغضب جدًا إن نحن نقضنا قَسَمنا». فأطاع بنو إسرائيل قادتهم، وأبقوا الجبعونيين أحياء، لكنهم جعلوا الجبعونيين يقطعون الحطب ويحملون الماء لجماعة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قادة إسرائيل: «فيم تفكّرون وبما تشعرون؟»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ودعا يشوع الجبعونيين ليأتوا إليه. وقال لهم يشوع: "لِمَاذَا خَدَعْتُمُونَا قَائِلِينَ: نَحْنُ بَعِيدُونَ عَنْكُمْ جِدًّا، وَأَنْتُمْ سَاكِنُونَ فِي وَسَطِنَا؟ فَالآنَ مَلْعُونُونَ أَنْتُمْ. فَلَا يَنْقَطِعُ مِنْكُمُ الْعَبِيدُ وَمُحْتَطِبُو الْحَطَبِ وَمُسْتَقُو الْمَاءِ لِبَيْتِ إِلَهِي".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يشوع: «فيم تفكّرون وبما تشعرون؟»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فيردّ أهل جبعون على يشوع قائلين: «أُخْبِرَ عَبِيدُكَ إِخْبَارًا بِمَا أَمَرَ بِهِ الرَّبُّ إِلَهُكَ مُوسَى عَبْدَهُ أَنْ يُعْطِيَكُمْ كُلَّ الأَرْضِ، وَيُبِيدَ جَمِيعَ سُكَّانِ الأَرْضِ مِنْ أَمَامِكُمْ. فَخِفْنَا جِدًّا عَلَى أَنْفُسِنَا مِنْ قِبَلِكُمْ، فَفَعَلْنَا هَذَا الأَمْرَ. وَالآنَ فَهُوَذَا نَحْنُ بِيَدِكَ، فَافْعَلْ بِنَا مَا هُوَ صَالِحٌ وَحَقٌّ فِي عَيْنَيْكَ أَنْ تَعْمَلَ». فلم يسمح يشوع لبني إسرائيل أن يقتلوا الجبعونيين. وجعل يشوع الجبعونيين قاطعي حطب وحاملي ماء لجماعة إسرائيل ولبيت يهوه، في أي موضع يختاره يهوه لبنائه. واستمر الجبعونيون في القيام بهذه الأعمال إلى الوقت الذي دوّن فيه الراوي هذا المقطع.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الجبعونيين: «فيم تفكّرون وبما تشعرون؟»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9: 16- 27 بأبسط ترجمة يسهل فهمها.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بعد ثلاثة أيام من قطع شعب إسرائيل </w:t>
      </w:r>
      <w:r>
        <w:rPr>
          <w:b/>
          <w:rtl/>
          <w:cs/>
          <w:lang w:val="ar_AE" w:bidi="ar_AE"/>
        </w:rPr>
        <w:t>عهدًا</w:t>
      </w:r>
      <w:r>
        <w:rPr>
          <w:rtl/>
          <w:cs/>
          <w:lang w:val="ar_AE" w:bidi="ar_AE"/>
        </w:rPr>
        <w:t xml:space="preserve"> مع الجبعونيين بأن يُبقوهم أحياء، اكتشفوا أن الجبعونيين لم يقولوا الحق. عندما يقطع الناس عهدًا، فإنهم يعطون وعدًا رسميًا لبعضهم البعض لا يستطيعون كسره. استخدموا الكلمة أو العبارة نفسها للإشارة لكلمة «عهد» التي استخدمتموها في المقاطع السابقة. للمزيد من المعلومات عن </w:t>
      </w:r>
      <w:r>
        <w:rPr>
          <w:b/>
          <w:rtl/>
          <w:cs/>
          <w:lang w:val="ar_AE" w:bidi="ar_AE"/>
        </w:rPr>
        <w:t>العهد</w:t>
      </w:r>
      <w:r>
        <w:rPr>
          <w:rtl/>
          <w:cs/>
          <w:lang w:val="ar_AE" w:bidi="ar_AE"/>
        </w:rPr>
        <w:t>، راجعوا قاموس الكلمات الرئيسية.</w:t>
      </w:r>
    </w:p>
    <w:p>
      <w:pPr>
        <w:bidi/>
      </w:pPr>
      <w:r>
        <w:rPr>
          <w:rtl/>
          <w:cs/>
          <w:lang w:val="ar_AE" w:bidi="ar_AE"/>
        </w:rPr>
      </w:r>
      <w:r>
        <w:rPr>
          <w:rtl/>
          <w:cs/>
          <w:lang w:val="ar_AE" w:bidi="ar_AE"/>
        </w:rPr>
        <w:t xml:space="preserve">وقد اكتشف بنو إسرائيل أن الجبعونيين كانوا </w:t>
      </w:r>
      <w:r>
        <w:rPr>
          <w:b/>
          <w:rtl/>
          <w:cs/>
          <w:lang w:val="ar_AE" w:bidi="ar_AE"/>
        </w:rPr>
        <w:t>قَرِيبُونَ إِلَيْهِمْ</w:t>
      </w:r>
      <w:r>
        <w:rPr>
          <w:rtl/>
          <w:cs/>
          <w:lang w:val="ar_AE" w:bidi="ar_AE"/>
        </w:rPr>
        <w:t>. والقريب هو شخص يعيش قريبًا من شخص آخر. فقد كان الجبعونيون يسكنون في الأرض نفسها مع بني إسرائيل، ولم يكونوا يسكنون في بلد بعيد.</w:t>
      </w:r>
    </w:p>
    <w:p>
      <w:pPr>
        <w:bidi/>
      </w:pPr>
      <w:r>
        <w:rPr>
          <w:rtl/>
          <w:cs/>
          <w:lang w:val="ar_AE" w:bidi="ar_AE"/>
        </w:rPr>
      </w:r>
      <w:r>
        <w:rPr>
          <w:rtl/>
          <w:cs/>
          <w:lang w:val="ar_AE" w:bidi="ar_AE"/>
        </w:rPr>
        <w:t>توقّفوا هنا وناقشوا كمجموعة ما الكلمة أو العبارة التي ستستخدمونها للتعبير عن كلمة «</w:t>
      </w:r>
      <w:r>
        <w:rPr>
          <w:b/>
          <w:rtl/>
          <w:cs/>
          <w:lang w:val="ar_AE" w:bidi="ar_AE"/>
        </w:rPr>
        <w:t>قريب</w:t>
      </w:r>
      <w:r>
        <w:rPr>
          <w:rtl/>
          <w:cs/>
          <w:lang w:val="ar_AE" w:bidi="ar_AE"/>
        </w:rPr>
        <w:t>». ابحثوا عن كلمة "</w:t>
      </w:r>
      <w:r>
        <w:rPr>
          <w:b/>
          <w:rtl/>
          <w:cs/>
          <w:lang w:val="ar_AE" w:bidi="ar_AE"/>
        </w:rPr>
        <w:t>قريب</w:t>
      </w:r>
      <w:r>
        <w:rPr>
          <w:rtl/>
          <w:cs/>
          <w:lang w:val="ar_AE" w:bidi="ar_AE"/>
        </w:rPr>
        <w:t>"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الاستماع إلى هذا التسجيل الصوتي هنا.</w:t>
      </w:r>
    </w:p>
    <w:p>
      <w:pPr>
        <w:bidi/>
      </w:pPr>
      <w:r>
        <w:rPr>
          <w:rtl/>
          <w:cs/>
          <w:lang w:val="ar_AE" w:bidi="ar_AE"/>
        </w:rPr>
      </w:r>
      <w:r>
        <w:rPr>
          <w:rtl/>
          <w:cs/>
          <w:lang w:val="ar_AE" w:bidi="ar_AE"/>
        </w:rPr>
        <w:t xml:space="preserve">ثم خرج </w:t>
      </w:r>
      <w:r>
        <w:rPr>
          <w:b/>
          <w:rtl/>
          <w:cs/>
          <w:lang w:val="ar_AE" w:bidi="ar_AE"/>
        </w:rPr>
        <w:t>بنو إسرائيل</w:t>
      </w:r>
      <w:r>
        <w:rPr>
          <w:rtl/>
          <w:cs/>
          <w:lang w:val="ar_AE" w:bidi="ar_AE"/>
        </w:rPr>
        <w:t xml:space="preserve"> فورًا من الجلجال ليسافروا إلى مدن الجبعونيين. ويشير مصطلح بنو إسرائيل إلى الشعب المنحدر من إبراهيم. استخدموا الكلمات أو العبارات نفسها للإشارة إلى الكلمات "مدينة" و"بني إسرائيل" التي استخدمتموها في المقاطع السابقة. ولمزيد من المعلومات عن </w:t>
      </w:r>
      <w:r>
        <w:rPr>
          <w:b/>
          <w:rtl/>
          <w:cs/>
          <w:lang w:val="ar_AE" w:bidi="ar_AE"/>
        </w:rPr>
        <w:t>بني إسرائيل</w:t>
      </w:r>
      <w:r>
        <w:rPr>
          <w:rtl/>
          <w:cs/>
          <w:lang w:val="ar_AE" w:bidi="ar_AE"/>
        </w:rPr>
        <w:t>، ارجعوا إلى «قاموس الكلمات الرئيسية».</w:t>
      </w:r>
    </w:p>
    <w:p>
      <w:pPr>
        <w:bidi/>
      </w:pPr>
      <w:r>
        <w:rPr>
          <w:rtl/>
          <w:cs/>
          <w:lang w:val="ar_AE" w:bidi="ar_AE"/>
        </w:rPr>
      </w:r>
      <w:r>
        <w:rPr>
          <w:rtl/>
          <w:cs/>
          <w:lang w:val="ar_AE" w:bidi="ar_AE"/>
        </w:rPr>
        <w:t>توقّفوا هنا وانظروا إلى خريطة تشمل مُعسكر بني إسرائيل في الجلجال، وكذلك مدن الجبعونيين. أوقِفوا الاستماع إلى هذا التسجيل الصوتي هنا.</w:t>
      </w:r>
    </w:p>
    <w:p>
      <w:pPr>
        <w:bidi/>
      </w:pPr>
      <w:r>
        <w:rPr>
          <w:rtl/>
          <w:cs/>
          <w:lang w:val="ar_AE" w:bidi="ar_AE"/>
        </w:rPr>
      </w:r>
      <w:r>
        <w:rPr>
          <w:rtl/>
          <w:cs/>
          <w:lang w:val="ar_AE" w:bidi="ar_AE"/>
        </w:rPr>
        <w:t xml:space="preserve">ولم يهاجم بنو إسرائيل الجبعونيين، لأن قادة إسرائيل كانوا قد </w:t>
      </w:r>
      <w:r>
        <w:rPr>
          <w:b/>
          <w:rtl/>
          <w:cs/>
          <w:lang w:val="ar_AE" w:bidi="ar_AE"/>
        </w:rPr>
        <w:t>حلفوا</w:t>
      </w:r>
      <w:r>
        <w:rPr>
          <w:rtl/>
          <w:cs/>
          <w:lang w:val="ar_AE" w:bidi="ar_AE"/>
        </w:rPr>
        <w:t xml:space="preserve"> أمام يهوه قَسَمًا قويًّا أن يُبقوهم في أمان. عندما يقطع الناس وعدًا لبعضهم البعض، فيمكنهم أن يحلفوا بقَسَم ليجعلوا الوعد أكثر جدية. وعندما يقول شخص ما قَسَمًا، فإنه يقول: "سأحافظ بكل تأكيد على وعدي. وإن لم أفعل، فقد يعاقبني يهوه". وإذا لم يُوفِ الشخص بوعده بعد أن يحلف قَسَمًا، نقول إنه قد نقض القَسَم. وكان نقض القَسَم أمرًا مُخزيًا جدًا وخطيرًا. استخدموا الكلمة نفسها لكلمة «قَسَم» التي استخدمتموها في المقاطع السابقة. ولمزيدٍ من المعلومات عن كلمة </w:t>
      </w:r>
      <w:r>
        <w:rPr>
          <w:b/>
          <w:rtl/>
          <w:cs/>
          <w:lang w:val="ar_AE" w:bidi="ar_AE"/>
        </w:rPr>
        <w:t>قَسَم/حلف</w:t>
      </w:r>
      <w:r>
        <w:rPr>
          <w:rtl/>
          <w:cs/>
          <w:lang w:val="ar_AE" w:bidi="ar_AE"/>
        </w:rPr>
        <w:t>، انظر قاموس الكلمات الرئيسية.</w:t>
      </w:r>
    </w:p>
    <w:p>
      <w:pPr>
        <w:bidi/>
      </w:pPr>
      <w:r>
        <w:rPr>
          <w:rtl/>
          <w:cs/>
          <w:lang w:val="ar_AE" w:bidi="ar_AE"/>
        </w:rPr>
      </w:r>
      <w:r>
        <w:rPr>
          <w:rtl/>
          <w:cs/>
          <w:lang w:val="ar_AE" w:bidi="ar_AE"/>
        </w:rPr>
        <w:t xml:space="preserve">كان قادة إسرائيل قد حلفوا قَسَمًا أمام </w:t>
      </w:r>
      <w:r>
        <w:rPr>
          <w:b/>
          <w:rtl/>
          <w:cs/>
          <w:lang w:val="ar_AE" w:bidi="ar_AE"/>
        </w:rPr>
        <w:t>يهوه</w:t>
      </w:r>
      <w:r>
        <w:rPr>
          <w:rtl/>
          <w:cs/>
          <w:lang w:val="ar_AE" w:bidi="ar_AE"/>
        </w:rPr>
        <w:t xml:space="preserve">، </w:t>
      </w:r>
      <w:r>
        <w:rPr>
          <w:b/>
          <w:rtl/>
          <w:cs/>
          <w:lang w:val="ar_AE" w:bidi="ar_AE"/>
        </w:rPr>
        <w:t>إله</w:t>
      </w:r>
      <w:r>
        <w:rPr>
          <w:rtl/>
          <w:cs/>
          <w:lang w:val="ar_AE" w:bidi="ar_AE"/>
        </w:rPr>
        <w:t xml:space="preserve"> </w:t>
      </w:r>
      <w:r>
        <w:rPr>
          <w:b/>
          <w:rtl/>
          <w:cs/>
          <w:lang w:val="ar_AE" w:bidi="ar_AE"/>
        </w:rPr>
        <w:t>إسرائيل</w:t>
      </w:r>
      <w:r>
        <w:rPr>
          <w:rtl/>
          <w:cs/>
          <w:lang w:val="ar_AE" w:bidi="ar_AE"/>
        </w:rPr>
        <w:t xml:space="preserve">. ويهوه هو الاسم الخاص بالله، أما كلمة "إلهك" فهي الكلمة العامة التي يُشار بها إلى الإله الخالق. استخدموا الكلمات أو العبارات نفسها للإشارة إلى إسرائيل، والرب، والكلمة العامة نفسها لكلمة إله، التي استخدمتموها في المقاطع السابقة. ولمزيد من المعلومات عن </w:t>
      </w:r>
      <w:r>
        <w:rPr>
          <w:b/>
          <w:rtl/>
          <w:cs/>
          <w:lang w:val="ar_AE" w:bidi="ar_AE"/>
        </w:rPr>
        <w:t>إسرائيل</w:t>
      </w:r>
      <w:r>
        <w:rPr>
          <w:rtl/>
          <w:cs/>
          <w:lang w:val="ar_AE" w:bidi="ar_AE"/>
        </w:rPr>
        <w:t xml:space="preserve">، </w:t>
      </w:r>
      <w:r>
        <w:rPr>
          <w:b/>
          <w:rtl/>
          <w:cs/>
          <w:lang w:val="ar_AE" w:bidi="ar_AE"/>
        </w:rPr>
        <w:t>والرب</w:t>
      </w:r>
      <w:r>
        <w:rPr>
          <w:rtl/>
          <w:cs/>
          <w:lang w:val="ar_AE" w:bidi="ar_AE"/>
        </w:rPr>
        <w:t xml:space="preserve">، وعن </w:t>
      </w:r>
      <w:r>
        <w:rPr>
          <w:b/>
          <w:rtl/>
          <w:cs/>
          <w:lang w:val="ar_AE" w:bidi="ar_AE"/>
        </w:rPr>
        <w:t>إله</w:t>
      </w:r>
      <w:r>
        <w:rPr>
          <w:rtl/>
          <w:cs/>
          <w:lang w:val="ar_AE" w:bidi="ar_AE"/>
        </w:rPr>
        <w:t>، ارجعوا إلى «قاموس الكلمات الرئيسية».</w:t>
      </w:r>
    </w:p>
    <w:p>
      <w:pPr>
        <w:bidi/>
      </w:pPr>
      <w:r>
        <w:rPr>
          <w:rtl/>
          <w:cs/>
          <w:lang w:val="ar_AE" w:bidi="ar_AE"/>
        </w:rPr>
      </w:r>
      <w:r>
        <w:rPr>
          <w:rtl/>
          <w:cs/>
          <w:lang w:val="ar_AE" w:bidi="ar_AE"/>
        </w:rPr>
        <w:t xml:space="preserve">وتذمّرت جماعة إسرائيل، أو جماعتهم، على قادتهم لأن القادة كانوا قد حلفوا قَسَمًا. استخدموا الكلمة نفسها لتعبير </w:t>
      </w:r>
      <w:r>
        <w:rPr>
          <w:b/>
          <w:rtl/>
          <w:cs/>
          <w:lang w:val="ar_AE" w:bidi="ar_AE"/>
        </w:rPr>
        <w:t>«جماعة إسرائيل»</w:t>
      </w:r>
      <w:r>
        <w:rPr>
          <w:rtl/>
          <w:cs/>
          <w:lang w:val="ar_AE" w:bidi="ar_AE"/>
        </w:rPr>
        <w:t xml:space="preserve"> التي استخدمتموها في المقاطع السابقة. وقال القادة لبني إسرائيل إن عليهم أن يحفظوا قَسَمهم ويُبقوا الجبعونيين أحياء. ولو قتل بنو إسرائيل الجبعونيين، لأرسل يهوه </w:t>
      </w:r>
      <w:r>
        <w:rPr>
          <w:b/>
          <w:rtl/>
          <w:cs/>
          <w:lang w:val="ar_AE" w:bidi="ar_AE"/>
        </w:rPr>
        <w:t>سخطه</w:t>
      </w:r>
      <w:r>
        <w:rPr>
          <w:rtl/>
          <w:cs/>
          <w:lang w:val="ar_AE" w:bidi="ar_AE"/>
        </w:rPr>
        <w:t xml:space="preserve"> على شعب إسرائيل. والسَخَط هو الغضب الشديد ليهوه عندما يرى الخطية والشر. والسخط هو أشد من الغضب، ويتضمّن معاقبة الناس على خطيتهم.</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"الغضب"</w:t>
      </w:r>
      <w:r>
        <w:rPr>
          <w:rtl/>
          <w:cs/>
          <w:lang w:val="ar_AE" w:bidi="ar_AE"/>
        </w:rPr>
        <w:t xml:space="preserve">. انظروا تعبير </w:t>
      </w:r>
      <w:r>
        <w:rPr>
          <w:b/>
          <w:rtl/>
          <w:cs/>
          <w:lang w:val="ar_AE" w:bidi="ar_AE"/>
        </w:rPr>
        <w:t>سخط</w:t>
      </w:r>
      <w:r>
        <w:rPr>
          <w:rtl/>
          <w:cs/>
          <w:lang w:val="ar_AE" w:bidi="ar_AE"/>
        </w:rPr>
        <w:t xml:space="preserve"> في قاموس الكلمات الرئيسية لمزيد من المعلومات. إذا كنتم قد ترجمتم هذه الكلمة من قبل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يقول القادة إلى شعب إسرائيل إن الجبعونيين يجب أن يبقوا أحياء، لكن الجبعونيين من الآن فصاعدًا ستكون أعمالهم </w:t>
      </w:r>
      <w:r>
        <w:rPr>
          <w:b/>
          <w:rtl/>
          <w:cs/>
          <w:lang w:val="ar_AE" w:bidi="ar_AE"/>
        </w:rPr>
        <w:t>قطعَ الحطب</w:t>
      </w:r>
      <w:r>
        <w:rPr>
          <w:rtl/>
          <w:cs/>
          <w:lang w:val="ar_AE" w:bidi="ar_AE"/>
        </w:rPr>
        <w:t xml:space="preserve"> </w:t>
      </w:r>
      <w:r>
        <w:rPr>
          <w:b/>
          <w:rtl/>
          <w:cs/>
          <w:lang w:val="ar_AE" w:bidi="ar_AE"/>
        </w:rPr>
        <w:t>وحملَ الماء</w:t>
      </w:r>
      <w:r>
        <w:rPr>
          <w:rtl/>
          <w:cs/>
          <w:lang w:val="ar_AE" w:bidi="ar_AE"/>
        </w:rPr>
        <w:t>. فكان الجبعونيون مسؤولين عن قطع الأشجار من أجل الحطب، وعن استقاء الماء من الآبار أو الجداول لجماعة إسرائيل. وهذه كانت أعمالًا يقوم بها العبيد أو الخدّام عادةً.</w:t>
      </w:r>
    </w:p>
    <w:p>
      <w:pPr>
        <w:bidi/>
      </w:pPr>
      <w:r>
        <w:rPr>
          <w:rtl/>
          <w:cs/>
          <w:lang w:val="ar_AE" w:bidi="ar_AE"/>
        </w:rPr>
      </w:r>
      <w:r>
        <w:rPr>
          <w:rtl/>
          <w:cs/>
          <w:lang w:val="ar_AE" w:bidi="ar_AE"/>
        </w:rPr>
        <w:t>توقّفوا هنا وناقشوا كمجموعة ما الكلمة أو العبارة التي ستستخدمونها لكلمتَي «</w:t>
      </w:r>
      <w:r>
        <w:rPr>
          <w:b/>
          <w:rtl/>
          <w:cs/>
          <w:lang w:val="ar_AE" w:bidi="ar_AE"/>
        </w:rPr>
        <w:t>قاطع حطب</w:t>
      </w:r>
      <w:r>
        <w:rPr>
          <w:rtl/>
          <w:cs/>
          <w:lang w:val="ar_AE" w:bidi="ar_AE"/>
        </w:rPr>
        <w:t>» و«</w:t>
      </w:r>
      <w:r>
        <w:rPr>
          <w:b/>
          <w:rtl/>
          <w:cs/>
          <w:lang w:val="ar_AE" w:bidi="ar_AE"/>
        </w:rPr>
        <w:t>حامل ماء</w:t>
      </w:r>
      <w:r>
        <w:rPr>
          <w:rtl/>
          <w:cs/>
          <w:lang w:val="ar_AE" w:bidi="ar_AE"/>
        </w:rPr>
        <w:t>». واستخدموا الكلمة أو العبارة نفسها لـ«قاطع حطب» و«حامل ماء» في كل سفر يشوع. توقّفوا هنا وانظروا إلى صورة شخص يقطع الحطب ويحمل الماء أو يستقيه.</w:t>
      </w:r>
    </w:p>
    <w:p>
      <w:pPr>
        <w:bidi/>
      </w:pPr>
      <w:r>
        <w:rPr>
          <w:rtl/>
          <w:cs/>
          <w:lang w:val="ar_AE" w:bidi="ar_AE"/>
        </w:rPr>
      </w:r>
      <w:r>
        <w:rPr>
          <w:rtl/>
          <w:cs/>
          <w:lang w:val="ar_AE" w:bidi="ar_AE"/>
        </w:rPr>
        <w:t xml:space="preserve">ثم يدعو يشوع الجبعونيين إليه ويسألهم لماذا خدعوا بني إسرائيل. ويقول يشوع للجبعونيين إنهم </w:t>
      </w:r>
      <w:r>
        <w:rPr>
          <w:b/>
          <w:rtl/>
          <w:cs/>
          <w:lang w:val="ar_AE" w:bidi="ar_AE"/>
        </w:rPr>
        <w:t>ملعونون</w:t>
      </w:r>
      <w:r>
        <w:rPr>
          <w:rtl/>
          <w:cs/>
          <w:lang w:val="ar_AE" w:bidi="ar_AE"/>
        </w:rPr>
        <w:t xml:space="preserve"> ليكونوا من الآن فصاعدًا عبيدًا يقطعون الحطب ويحملون الماء. أن تلعن شخص ما هو نقيض أن تبارك شخصًا. وعندما تلعن شخصًا، فأنت تتمنّى أن يحدث له شيء سيّئ. وكان الناس يعتقدون أن اللعنة ستتحقق. لمزيدٍ من المعلومات، ابحث عن كلمة </w:t>
      </w:r>
      <w:r>
        <w:rPr>
          <w:b/>
          <w:rtl/>
          <w:cs/>
          <w:lang w:val="ar_AE" w:bidi="ar_AE"/>
        </w:rPr>
        <w:t>لعنة</w:t>
      </w:r>
      <w:r>
        <w:rPr>
          <w:rtl/>
          <w:cs/>
          <w:lang w:val="ar_AE" w:bidi="ar_AE"/>
        </w:rPr>
        <w:t xml:space="preserve"> في قاموس الكلمات الرئيسية. استخدموا الكلمة نفسها للإشارة إلى كلمة «لعنة» التي استخدمتموها في المقاطع السابقة.</w:t>
      </w:r>
    </w:p>
    <w:p>
      <w:pPr>
        <w:bidi/>
      </w:pPr>
      <w:r>
        <w:rPr>
          <w:rtl/>
          <w:cs/>
          <w:lang w:val="ar_AE" w:bidi="ar_AE"/>
        </w:rPr>
      </w:r>
      <w:r>
        <w:rPr>
          <w:rtl/>
          <w:cs/>
          <w:lang w:val="ar_AE" w:bidi="ar_AE"/>
        </w:rPr>
        <w:t xml:space="preserve">ويردّ الجبعونيون على يشوع بأن يدعوا أنفسهم </w:t>
      </w:r>
      <w:r>
        <w:rPr>
          <w:b/>
          <w:rtl/>
          <w:cs/>
          <w:lang w:val="ar_AE" w:bidi="ar_AE"/>
        </w:rPr>
        <w:t>عبيده</w:t>
      </w:r>
      <w:r>
        <w:rPr>
          <w:rtl/>
          <w:cs/>
          <w:lang w:val="ar_AE" w:bidi="ar_AE"/>
        </w:rPr>
        <w:t xml:space="preserve">. والعبد هو رجل أو امرأة يعملان عند شخص آخر. وفي الكتاب المقدس يمكنكم أن تستخدموا الكلمة نفسها لعبد أو خادم. وإذا كنت عبدًا، فإن لك عادةً مكانة متدنية في المجتمع. احرصوا على استخدام الكلمة أو العبارة نفسها التي استخدمتموها سابقًا لكلمة «عبد أو فتى». ولمزيدٍ من المعلومات عن كلمة </w:t>
      </w:r>
      <w:r>
        <w:rPr>
          <w:b/>
          <w:rtl/>
          <w:cs/>
          <w:lang w:val="ar_AE" w:bidi="ar_AE"/>
        </w:rPr>
        <w:t>"عبد"</w:t>
      </w:r>
      <w:r>
        <w:rPr>
          <w:rtl/>
          <w:cs/>
          <w:lang w:val="ar_AE" w:bidi="ar_AE"/>
        </w:rPr>
        <w:t>، ارجعوا إلى قاموس الكلمات الرئيسية.</w:t>
      </w:r>
    </w:p>
    <w:p>
      <w:pPr>
        <w:bidi/>
      </w:pPr>
      <w:r>
        <w:rPr>
          <w:rtl/>
          <w:cs/>
          <w:lang w:val="ar_AE" w:bidi="ar_AE"/>
        </w:rPr>
      </w:r>
      <w:r>
        <w:rPr>
          <w:rtl/>
          <w:cs/>
          <w:lang w:val="ar_AE" w:bidi="ar_AE"/>
        </w:rPr>
        <w:t xml:space="preserve">ويقول الجبعونيون ليشوع إنهم كذبوا بشأن المكان الذي يسكنون فيه لكي يبقوا أحياء. ويعترف الجبعونيون بأنهم صاروا الآن في يد يشوع، أي تحت سلطانه. فينقذ يشوع الجبعونيين من أن يُقتلوا، ويقول لهم إنهم من الآن فصاعدًا سيخدمون أمة إسرائيل بقطع الحطب وحمل الماء للجماعة </w:t>
      </w:r>
      <w:r>
        <w:rPr>
          <w:b/>
          <w:rtl/>
          <w:cs/>
          <w:lang w:val="ar_AE" w:bidi="ar_AE"/>
        </w:rPr>
        <w:t>ومذبح</w:t>
      </w:r>
      <w:r>
        <w:rPr>
          <w:rtl/>
          <w:cs/>
          <w:lang w:val="ar_AE" w:bidi="ar_AE"/>
        </w:rPr>
        <w:t xml:space="preserve"> يهوه، في أي موضع يختاره يهوه للمذبح. وقد يشير المذبح إلى موضع يذبح فيه الناس الحيوانات ويحرقونها تقدمةً ليهوه، أو قد يشير إلى موضع يحرق فيه الناس البخور. وكثيرًا ما كان الناس يبنون مذبحًا من حجارة. وسيكون الجبعونيون إلى الأبد عبيدًا يقطعون الحطب لذبائح المذبح ويحملون الماء الذي يحتاجون إليه. استخدموا الكلمة نفسها التي استخدمتموها في المقاطع السابقة للإشارة إلى المذبح. للمزيد من المعلومات عن </w:t>
      </w:r>
      <w:r>
        <w:rPr>
          <w:b/>
          <w:rtl/>
          <w:cs/>
          <w:lang w:val="ar_AE" w:bidi="ar_AE"/>
        </w:rPr>
        <w:t>المذبح</w:t>
      </w:r>
      <w:r>
        <w:rPr>
          <w:rtl/>
          <w:cs/>
          <w:lang w:val="ar_AE" w:bidi="ar_AE"/>
        </w:rPr>
        <w:t>، راجعوا قاموس الكلمات الرئيسية.</w:t>
      </w:r>
    </w:p>
    <w:p>
      <w:pPr>
        <w:bidi/>
      </w:pPr>
      <w:r>
        <w:rPr>
          <w:rtl/>
          <w:cs/>
          <w:lang w:val="ar_AE" w:bidi="ar_AE"/>
        </w:rPr>
      </w:r>
      <w:r>
        <w:rPr>
          <w:rtl/>
          <w:cs/>
          <w:lang w:val="ar_AE" w:bidi="ar_AE"/>
        </w:rPr>
        <w:t>توقّفوا هنا وانظروا كمجموعة إلى صورة لمذبح يهوه. أوقِفوا الاستماع إلى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10: 1 - 15 واحتفظوا به في قلوبكم.</w:t>
      </w:r>
    </w:p>
    <w:p>
      <w:pPr>
        <w:bidi/>
      </w:pPr>
      <w:r>
        <w:rPr>
          <w:rtl/>
          <w:cs/>
          <w:lang w:val="ar_AE" w:bidi="ar_AE"/>
        </w:rPr>
      </w:r>
      <w:r>
        <w:rPr>
          <w:rtl/>
          <w:cs/>
          <w:lang w:val="ar_AE" w:bidi="ar_AE"/>
        </w:rPr>
        <w:t>استمعوا إلى نسخة صوتية من يشوع 10: 1 - 15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10: 1- 15 بأبسط ترجمة يسهل فهمها.</w:t>
      </w:r>
    </w:p>
    <w:p>
      <w:pPr>
        <w:bidi/>
      </w:pPr>
      <w:r>
        <w:rPr>
          <w:rtl/>
          <w:cs/>
          <w:lang w:val="ar_AE" w:bidi="ar_AE"/>
        </w:rPr>
      </w:r>
      <w:r>
        <w:rPr>
          <w:rtl/>
          <w:cs/>
          <w:lang w:val="ar_AE" w:bidi="ar_AE"/>
        </w:rPr>
        <w:t>في المقطع السابق، اكتشف بنو إسرائيل أن الجبعونيين لم يكونوا يسكنون بعيدًا. فقد كان الجبعونيون جيرانًا لبني إسرائيل. ولأن إسرائيل كانت قد قطعت عهد سلام مع جبعون، لم يهاجم بنو إسرائيل جبعون. بل أمر يشوع أن يكون الجبعونيون في خدمة إسرائيل، يقطعون الحطب ويحملون الماء.</w:t>
      </w:r>
    </w:p>
    <w:p>
      <w:pPr>
        <w:bidi/>
      </w:pPr>
      <w:r>
        <w:rPr>
          <w:rtl/>
          <w:cs/>
          <w:lang w:val="ar_AE" w:bidi="ar_AE"/>
        </w:rPr>
      </w:r>
      <w:r>
        <w:rPr>
          <w:rtl/>
          <w:cs/>
          <w:lang w:val="ar_AE" w:bidi="ar_AE"/>
        </w:rPr>
        <w:t>وبعد أن واجه بنو إسرائيل الجبعونيين، رجعوا إلى مُعسكرهم في الجلجال. لقد كانت الجلجال قريبة من أريحا وعاي، وهما المدينتان اللتان دمّرهما بنو إسرائيل تدميرًا كاملًا لأنهم أطاعوا يهوه.</w:t>
      </w:r>
    </w:p>
    <w:p>
      <w:pPr>
        <w:bidi/>
      </w:pPr>
      <w:r>
        <w:rPr>
          <w:rtl/>
          <w:cs/>
          <w:lang w:val="ar_AE" w:bidi="ar_AE"/>
        </w:rPr>
      </w:r>
      <w:r>
        <w:rPr>
          <w:rtl/>
          <w:cs/>
          <w:lang w:val="ar_AE" w:bidi="ar_AE"/>
        </w:rPr>
        <w:t>توقّفوا هنا كمجموعة، وانظروا إلى خريطة تشمل أريحا وعاي والجلجال. أوقِفوا الاستماع إلى هذا التسجيل الصوتي هنا.</w:t>
      </w:r>
    </w:p>
    <w:p>
      <w:pPr>
        <w:bidi/>
      </w:pPr>
      <w:r>
        <w:rPr>
          <w:rtl/>
          <w:cs/>
          <w:lang w:val="ar_AE" w:bidi="ar_AE"/>
        </w:rPr>
      </w:r>
      <w:r>
        <w:rPr>
          <w:rtl/>
          <w:cs/>
          <w:lang w:val="ar_AE" w:bidi="ar_AE"/>
        </w:rPr>
        <w:t>وفي ذلك الوقت، كان أدوني صادق ملكًا على أورشليم، وهي مدينة كانت تابعة للأموريين. وكان الأموريون جزءًا من قبائل كنعان. وقد سمع أدوني صادق كيف دمّر يشوع أريحا وعاي تدميرًا كاملًا، وكيف قتل ملكي هاتين المدينتين. كما سمع أيضًا أن الجبعونيين قد قطعوا عهد سلام مع بني إسرائيل، وصاروا يعيشون بينهم. فخاف الملك أدوني صادق وشعبه، لأن جبعون كانت مدينة كبيرة ومهمّة. كانت جبعون أكبر من عاي، وكانت تضاهي أي مدينة يحكمها ملك. كما كان رجال جبعون معروفين بأنهم رجال حرب جبابرة. وكان سلام إسرائيل مع الجبعونيين يُعدّ تهديدًا لملك أدوني صادق وحُكمه، لأن إسرائيل وجبعون معًا كان من الصعب إخضاعهما إذا هاجما أورشليم.</w:t>
      </w:r>
    </w:p>
    <w:p>
      <w:pPr>
        <w:bidi/>
      </w:pPr>
      <w:r>
        <w:rPr>
          <w:rtl/>
          <w:cs/>
          <w:lang w:val="ar_AE" w:bidi="ar_AE"/>
        </w:rPr>
      </w:r>
      <w:r>
        <w:rPr>
          <w:rtl/>
          <w:cs/>
          <w:lang w:val="ar_AE" w:bidi="ar_AE"/>
        </w:rPr>
        <w:t>وفي ذلك الوقت أيضًا كان هناك أربعة ملوك آخرون لمدن أمورية. وهؤلاء الملوك هم هوهام ملك حبرون، وفيرام ملك يرموث، ويافيا ملك لخيش، ودبير ملك عجلون. فأرسل أدوني صادق رسائل إلى هؤلاء الملوك الأربعة من الأموريين. وكانت الرسائل تطلب منهم أن ينضمّوا إليه في مهاجمة الجبعونيين، لأن الجبعونيين كانوا قد صنعوا سلامًا مع يشوع وبني إسرائيل. فجاء هؤلاء الملوك الخمسة معًا بجيوشهم ليحاصروا جبعون ويهاجموها. وفي تلك الأيام، كانت المدن الكبيرة عادةً محاطة بأسوار. وعندما كان جيش يحاصر مدينة، كان يمنع أهلها من الخروج خارج الأسوار ليجلبوا طعامًا أو ماءً. وكانت جيوش الأعداء كثيرًا ما تحاصر المدن لتُضعف أهلها بالجوع، ثم تهاجم المدينة عندما تبلغ أقصى درجات الضعف.</w:t>
      </w:r>
    </w:p>
    <w:p>
      <w:pPr>
        <w:bidi/>
      </w:pPr>
      <w:r>
        <w:rPr>
          <w:rtl/>
          <w:cs/>
          <w:lang w:val="ar_AE" w:bidi="ar_AE"/>
        </w:rPr>
      </w:r>
      <w:r>
        <w:rPr>
          <w:rtl/>
          <w:cs/>
          <w:lang w:val="ar_AE" w:bidi="ar_AE"/>
        </w:rPr>
        <w:t>توقّفوا هنا كمجموعة، وانظروا إلى خريطة تشمل جبعون، وأورشليم، وحبرون، ويرموث، ولخيش، وعجلون. وناقشوا هذا السؤال كمجموعة: احكوا عن وقت اجتمعت فيه جماعة من الناس أو عدد من المدن في ثقافتكم لتحارب جماعة أخرى. أوقِفوا الاستماع إلى هذا التسجيل الصوتي هنا.</w:t>
      </w:r>
    </w:p>
    <w:p>
      <w:pPr>
        <w:bidi/>
      </w:pPr>
      <w:r>
        <w:rPr>
          <w:rtl/>
          <w:cs/>
          <w:lang w:val="ar_AE" w:bidi="ar_AE"/>
        </w:rPr>
      </w:r>
      <w:r>
        <w:rPr>
          <w:rtl/>
          <w:cs/>
          <w:lang w:val="ar_AE" w:bidi="ar_AE"/>
        </w:rPr>
        <w:t>وفي الحال، أخذ بعض الرجال من جبعون رسائل إلى يشوع في الجلجال. وتوسّلوا إلى يشوع ألّا يتركهم وحدهم، بل أن يأتي سريعًا ليخلّصهم من هجوم ملوك الأموريين. كانوا بحاجة إلى يشوع لينقذهم ويساعدهم. ولأن إسرائيل كانت قد قطعت عهدًا أو معاهدةً مع جبعون، كان عليها أن تساعدهم. فجمع يشوع جيشه فورًا، ومعه أفضل المحاربين جبابرة البأس، ومضى من الجلجال إلى جبعون. وقبل أن ينطلقوا، طمأن يهوه يشوع بأن بني إسرائيل لا ينبغي لهم أن يخافوا من جيوش الأموريين. فقد كان يهوه سيعطي بني إسرائيل نصرًا أكيدًا على الأموريين. بل قال يهوه أيضًا إنه لن يقف منهم رجل أموري واحد أمام إسرائيل.</w:t>
      </w:r>
    </w:p>
    <w:p>
      <w:pPr>
        <w:bidi/>
      </w:pPr>
      <w:r>
        <w:rPr>
          <w:rtl/>
          <w:cs/>
          <w:lang w:val="ar_AE" w:bidi="ar_AE"/>
        </w:rPr>
      </w:r>
      <w:r>
        <w:rPr>
          <w:rtl/>
          <w:cs/>
          <w:lang w:val="ar_AE" w:bidi="ar_AE"/>
        </w:rPr>
        <w:t>فسار يشوع وجيش إسرائيل طوال الليل في مسالك جبلية شديدة الانحدار. وساروا بسرعة كبيرة حتى فاجأوا جيوش الأموريين عندما وصلوا إلى جبعون. فجعل يهوه جيوش الأموريين ترتعب وتضطرب اضطرابًا شديدًا، فهربوا حين رأوا جيش إسرائيل يهاجمهم. ثم جعل يهوه بني إسرائيل يقتلون كثيرًا من الأموريين في جبعون، ويطاردون الباقين منهم في منحدر الجبل عند مدينة بيت حورون. وأعطى يهوه جيش إسرائيل القوة ليواصلوا ضرب الأموريين جنوبًا حتى مدينتَي عزيقة ومقيدة.</w:t>
      </w:r>
    </w:p>
    <w:p>
      <w:pPr>
        <w:bidi/>
      </w:pPr>
      <w:r>
        <w:rPr>
          <w:rtl/>
          <w:cs/>
          <w:lang w:val="ar_AE" w:bidi="ar_AE"/>
        </w:rPr>
      </w:r>
      <w:r>
        <w:rPr>
          <w:rtl/>
          <w:cs/>
          <w:lang w:val="ar_AE" w:bidi="ar_AE"/>
        </w:rPr>
        <w:t>وأثناء هروب الأموريين منحدرين عند بيت حورون بعيدًا عن جيش إسرائيل، ألقى يهوه حجارة برد عظيمة على جيش الأموريين. وسقطت حجارة البرد حتى عزيقة. وكان الذين قتلتهم حجارة البرد في ذلك اليوم أكثر من الذين قتلهم جيش إسرائيل بالسيوف.</w:t>
      </w:r>
    </w:p>
    <w:p>
      <w:pPr>
        <w:bidi/>
      </w:pPr>
      <w:r>
        <w:rPr>
          <w:rtl/>
          <w:cs/>
          <w:lang w:val="ar_AE" w:bidi="ar_AE"/>
        </w:rPr>
      </w:r>
      <w:r>
        <w:rPr>
          <w:rtl/>
          <w:cs/>
          <w:lang w:val="ar_AE" w:bidi="ar_AE"/>
        </w:rPr>
        <w:t>توقّفوا هنا وانظروا إلى خريطة تشمل الطريق الذي سلكه جنود الأموريين في هروبهم، وتشمل جبعون، وبيت حورون، وعزيقة، ومقيدة. وانظروا أيضًا إلى صورة لحجر برد كبير. أوقِفوا الاستماع إلى هذا التسجيل الصوتي هنا.</w:t>
      </w:r>
    </w:p>
    <w:p>
      <w:pPr>
        <w:bidi/>
      </w:pPr>
      <w:r>
        <w:rPr>
          <w:rtl/>
          <w:cs/>
          <w:lang w:val="ar_AE" w:bidi="ar_AE"/>
        </w:rPr>
      </w:r>
      <w:r>
        <w:rPr>
          <w:rtl/>
          <w:cs/>
          <w:lang w:val="ar_AE" w:bidi="ar_AE"/>
        </w:rPr>
        <w:t>وفي ذلك اليوم، أعطى يهوه رجال إسرائيل النصر على الأموريين. وفي اليوم نفسه، صلّى يشوع إلى يهوه أمام جميع شعب إسرائيل، وطلب من يهوه أن يوقف الشمس عن الحركة فوق جبعون، وأن يوقف القمر في وادي أيلون، الذي يقع جنوب المنحدر الجبلي عند بيت حورون.</w:t>
      </w:r>
    </w:p>
    <w:p>
      <w:pPr>
        <w:bidi/>
      </w:pPr>
      <w:r>
        <w:rPr>
          <w:rtl/>
          <w:cs/>
          <w:lang w:val="ar_AE" w:bidi="ar_AE"/>
        </w:rPr>
      </w:r>
      <w:r>
        <w:rPr>
          <w:rtl/>
          <w:cs/>
          <w:lang w:val="ar_AE" w:bidi="ar_AE"/>
        </w:rPr>
        <w:t>فَدَامَتِ الشَّمْسُ وَوَقَفَ الْقَمَرُ يومًا كاملًا، حتى أتمّ بنو إسرائيل هزيمة أعدائهم تمامًا. ويقتبس يشوع هذه القصة من سفر ياشر، الذي كان على الأرجح كتابًا يضم أناشيد حروب قديمة. وقد فعل يهوه ما طلبه يشوع. ولم يحدث قط قبل ذلك ولا بعده أن استجاب يهوه لصلاة إنسان فأوقف الشمس والقمر بهذه الطريقة. لقد استمع يهوه إلى يشوع، وحارب لأجل إسرائيل. وبعد هذا النصر، رجع يشوع وبنو إسرائيل إلى مُعسكرهم في الجلجال.</w:t>
      </w:r>
    </w:p>
    <w:p>
      <w:pPr>
        <w:bidi/>
      </w:pPr>
      <w:r>
        <w:rPr>
          <w:rtl/>
          <w:cs/>
          <w:lang w:val="ar_AE" w:bidi="ar_AE"/>
        </w:rPr>
      </w:r>
      <w:r>
        <w:rPr>
          <w:rtl/>
          <w:cs/>
          <w:lang w:val="ar_AE" w:bidi="ar_AE"/>
        </w:rPr>
        <w:t>توقّفوا هنا وناقشوا هذا السؤال كمجموعة: احكوا عن وقت حدث فيه أمر لم يستطع أحد أن يفسّره. كيف كان ردّ فعل الناس؟ كيف كان ردّ فعل الناس؟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10: 1- 15 بأبسط ترجمة يسهل فهمها.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يعلم أدوني صادق، ملك أورشليم، أن يشوع قد دمّر مدينتَي أريحا وعاي تدميرًا كاملًا، وقتل ملكيهما. كما علم أيضًا أن الجبعونيين قد قطعوا عهد سلام مع بني إسرائيل. فخاف الملك وشعبه خوفًا شديدًا.</w:t>
      </w:r>
    </w:p>
    <w:p>
      <w:pPr>
        <w:bidi/>
      </w:pPr>
      <w:r>
        <w:rPr>
          <w:rtl/>
          <w:cs/>
          <w:lang w:val="ar_AE" w:bidi="ar_AE"/>
        </w:rPr>
      </w:r>
      <w:r>
        <w:rPr>
          <w:b/>
          <w:rtl/>
          <w:cs/>
          <w:lang w:val="ar_AE" w:bidi="ar_AE"/>
        </w:rPr>
        <w:t>في المشهد الثاني:</w:t>
      </w:r>
      <w:r>
        <w:rPr>
          <w:rtl/>
          <w:cs/>
          <w:lang w:val="ar_AE" w:bidi="ar_AE"/>
        </w:rPr>
        <w:t xml:space="preserve"> يرسل أدوني صادق رسائل إلى ملوك الأموريين الأربعة الآخرين. ويحثّهم على أن ينضمّوا إليه في تدمير جبعون، لأنهم قد صنعوا سلامًا مع يشوع وبني إسرائيل. وهكذا اتحد الملوك الخمسة مع جيوشهم ليُحاصروا مدينة جبعون، أو منطقتها، ويهاجموها.</w:t>
      </w:r>
    </w:p>
    <w:p>
      <w:pPr>
        <w:bidi/>
      </w:pPr>
      <w:r>
        <w:rPr>
          <w:rtl/>
          <w:cs/>
          <w:lang w:val="ar_AE" w:bidi="ar_AE"/>
        </w:rPr>
      </w:r>
      <w:r>
        <w:rPr>
          <w:b/>
          <w:rtl/>
          <w:cs/>
          <w:lang w:val="ar_AE" w:bidi="ar_AE"/>
        </w:rPr>
        <w:t>في المشهد الثالث:</w:t>
      </w:r>
      <w:r>
        <w:rPr>
          <w:rtl/>
          <w:cs/>
          <w:lang w:val="ar_AE" w:bidi="ar_AE"/>
        </w:rPr>
        <w:t xml:space="preserve"> يرسل رجال جبعون رسائل عاجلة إلى يشوع في الجلجال، ويتوسّلون إليه أن يخلّص الجبعونيين من ملوك الأموريين الخمسة. وفي الحال يخرج يشوع ومحاربوه من الجلجال إلى جبعون. ويؤكّد يهوه ليشوع أن يهوه قد أعطى إسرائيل بالفعل النصر على الأموريين، وأنه لا ينبغي لبني إسرائيل أن يخافوا.</w:t>
      </w:r>
    </w:p>
    <w:p>
      <w:pPr>
        <w:bidi/>
      </w:pPr>
      <w:r>
        <w:rPr>
          <w:rtl/>
          <w:cs/>
          <w:lang w:val="ar_AE" w:bidi="ar_AE"/>
        </w:rPr>
      </w:r>
      <w:r>
        <w:rPr>
          <w:b/>
          <w:rtl/>
          <w:cs/>
          <w:lang w:val="ar_AE" w:bidi="ar_AE"/>
        </w:rPr>
        <w:t>في المشهد الرابع:</w:t>
      </w:r>
      <w:r>
        <w:rPr>
          <w:rtl/>
          <w:cs/>
          <w:lang w:val="ar_AE" w:bidi="ar_AE"/>
        </w:rPr>
        <w:t xml:space="preserve"> يسير يشوع وجيش إسرائيل فورًا إلى جبعون، ويفاجئون جيش الأموريين عند وصولهم. ويجعل يهوه الأموريين يهربون في خوف، فيقتل جيش إسرائيل كثيرين منهم في جبعون ويطارد الباقين. يقتل يهوه جنودًا أكثر مما قتلهم جيش إسرائيل بسيوفه، إذ يُلقي الرب بحجارة برد عظيمة على الأموريين المنسحبين من المعركة.</w:t>
      </w:r>
    </w:p>
    <w:p>
      <w:pPr>
        <w:bidi/>
      </w:pPr>
      <w:r>
        <w:rPr>
          <w:rtl/>
          <w:cs/>
          <w:lang w:val="ar_AE" w:bidi="ar_AE"/>
        </w:rPr>
      </w:r>
      <w:r>
        <w:rPr>
          <w:b/>
          <w:rtl/>
          <w:cs/>
          <w:lang w:val="ar_AE" w:bidi="ar_AE"/>
        </w:rPr>
        <w:t>في المشهد الخامس:</w:t>
      </w:r>
      <w:r>
        <w:rPr>
          <w:rtl/>
          <w:cs/>
          <w:lang w:val="ar_AE" w:bidi="ar_AE"/>
        </w:rPr>
        <w:t xml:space="preserve"> في اليوم نفسه الذي يهزم فيه يهوه الأموريين من أجل إسرائيل، يصلّي يشوع ويطلب من يهوه أن يجعل الشمس والقمر يقفان. فيُبقي يهوه الشمس والقمر من غير حركة في السماء لكي يتمكّن يشوع من هزيمة الأموريين. ولم يسبق قط، ولا بعد ذلك، أن استجاب يهوه لصلاة مثل هذه وعمل بهذه الطريقة. وبعد أن تنتهي المعركة، يرجع يشوع وبنو إسرائيل إلى الجلجال.</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أَدُونِي صَادَق</w:t>
      </w:r>
    </w:p>
    <w:p>
      <w:pPr>
        <w:pStyle w:val="ListBullet"/>
        <w:bidi/>
        <w:spacing w:line="240" w:lineRule="auto"/>
        <w:ind w:left="720"/>
      </w:pPr>
      <w:r>
        <w:rPr>
          <w:rtl/>
          <w:cs/>
          <w:lang w:val="ar_AE" w:bidi="ar_AE"/>
        </w:rPr>
      </w:r>
      <w:r>
        <w:rPr>
          <w:rtl/>
          <w:cs/>
          <w:lang w:val="ar_AE" w:bidi="ar_AE"/>
        </w:rPr>
        <w:t>أربعة ملوك أموريين: هُوهَامَ مَلِكِ حَبْرُونَ، وَفِرْآمَ مَلِكِ يَرْمُوتَ، وَيَافِيعَ مَلِكِ لَخِيشَ، وَدَبِيرَ مَلِكِ عَجْلُونَ</w:t>
      </w:r>
    </w:p>
    <w:p>
      <w:pPr>
        <w:pStyle w:val="ListBullet"/>
        <w:bidi/>
        <w:spacing w:line="240" w:lineRule="auto"/>
        <w:ind w:left="720"/>
      </w:pPr>
      <w:r>
        <w:rPr>
          <w:rtl/>
          <w:cs/>
          <w:lang w:val="ar_AE" w:bidi="ar_AE"/>
        </w:rPr>
      </w:r>
      <w:r>
        <w:rPr>
          <w:rtl/>
          <w:cs/>
          <w:lang w:val="ar_AE" w:bidi="ar_AE"/>
        </w:rPr>
        <w:t>الجبعونيون</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جيش بني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وجيوش الأموريون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يسمع أدوني صادق، ملك أورشليم، أن يشوع قد استولى على أريحا وعاي ودمّرهما، وأنه قتل أيضًا ملكيهما. كما يعلم أدوني صادق بالعهد السلمي الذي قطعه بنو إسرائيل والجبعونيون معًا. وتُسبّب هذه الأحداث خوفًا شديدًا للملك ولشعبه. وكانت أورشليم مدينة يسكن فيها بعض من الشعب الأموري. وكانت تقع بين أريحا وعاي وجبعون. وكانت جبعون مدينة كبيرة ومهمّة، أكبر بكثير من عاي. وكان محاربو جبعون رجالًا أقوياء وجبابرة. وكان عهد السلام الذي قطعته جبعون مع إسرائيل يعني أن إسرائيل وجبعون صارتا تقاتلان في الجانب نفسه، مع أن الجبعونيين كانوا عبيدًا. ومن المرجّح أن الملك أدوني صادق كان خائفًا من أن يسير بنو إسرائيل بعد ذلك نحو أورشليم ليمتلكوها.</w:t>
      </w:r>
    </w:p>
    <w:p>
      <w:pPr>
        <w:bidi/>
      </w:pPr>
      <w:r>
        <w:rPr>
          <w:rtl/>
          <w:cs/>
          <w:lang w:val="ar_AE" w:bidi="ar_AE"/>
        </w:rPr>
      </w:r>
      <w:r>
        <w:rPr>
          <w:rtl/>
          <w:cs/>
          <w:lang w:val="ar_AE" w:bidi="ar_AE"/>
        </w:rPr>
        <w:t>توقّفوا هنا وانظروا كمجموعة إلى الخريطة التي تشمل أريحا وعاي وجبعون وأورشليم. أوقِفوا الاستماع إلى هذا التسجيل الصوتي هنا.</w:t>
      </w:r>
    </w:p>
    <w:p>
      <w:pPr>
        <w:bidi/>
      </w:pPr>
      <w:r>
        <w:rPr>
          <w:rtl/>
          <w:cs/>
          <w:lang w:val="ar_AE" w:bidi="ar_AE"/>
        </w:rPr>
      </w:r>
      <w:r>
        <w:rPr>
          <w:rtl/>
          <w:cs/>
          <w:lang w:val="ar_AE" w:bidi="ar_AE"/>
        </w:rPr>
        <w:t>وفي المشهد الثاني، يرسل أدوني صادق رسائل إلى الملوك الأربعة الآخرين من الأموريين. وكان الأموريون يسكنون في منطقة الجبال في كنعان، وكانوا محاربين أقوياء جدًا. وكانت مدن الملوك الخمسة مدنًا مهمّة على طريق تجاري يمرّ عبر كنعان يدعو أدوني صادق هوهام ملك حبرون، وفيرام ملك يرموث، ويافيا ملك لخيش، ودبير ملك عجلون، لكي ينضمّوا إليه في مهاجمة جبعون، لأن جبعون قد تحالفت مع إسرائيل. فينضمّ الملوك الآخرون إلى أدوني صادق، وتجتمع جيوشهم معًا وتحاصر جبعون لتقطعها عن كل شيء قبل أن تهاجمها.</w:t>
      </w:r>
    </w:p>
    <w:p>
      <w:pPr>
        <w:bidi/>
      </w:pPr>
      <w:r>
        <w:rPr>
          <w:rtl/>
          <w:cs/>
          <w:lang w:val="ar_AE" w:bidi="ar_AE"/>
        </w:rPr>
      </w:r>
      <w:r>
        <w:rPr>
          <w:rtl/>
          <w:cs/>
          <w:lang w:val="ar_AE" w:bidi="ar_AE"/>
        </w:rPr>
        <w:t xml:space="preserve">وفي المشهد الثالث، يرسل الجبعونيون رسلًا إلى يشوع في الجلجال. ويستخدمون كلمات احترام ليُظهروا أنهم خاضعون لسلطان إسرائيل، ويتوسّلون إلى يشوع أن يساعدهم. فيقولون: «لاَ تُرْخِ يَدَيْكَ عَنْ عَبِيدِكَ. اصْعَدْ إِلَيْنَا عَاجِلًا وَخَلِّصْنَا وَأَعِنَّا، لأَنَّهُ قَدِ اجْتَمَعَ عَلَيْنَا جَمِيعُ مُلُوكِ الأَمُورِيِّينَ السَّاكِنِينَ فِي الْجَبَلِ» وفي الحال يجمع يشوع الجيش، بما في ذلك المحاربين الجبابرة. وقبل أن يبدأوا السير، يطمئن يهوه يشوع بأن بني إسرائيل لا ينبغي أن يخافوا من جيش الأموريين. ومع أن هذه المعلومة تَرِد بعد أن يذكر السرد أن بني إسرائيل بدأوا المسير، فإننا نعلم أن يهوه شجّع يشوع قبل أن يبدأوا السير. لقد كان يهوه قد دفع الأموريين بالفعل إلى يد إسرائيل. وهذا يعني أن يهوه قد أعطى إسرائيل النصر على الأموريين من قبل، وأنه لن يقدر أموري واحد أن يثبت أمام إسرائيل. </w:t>
      </w:r>
    </w:p>
    <w:p>
      <w:pPr>
        <w:bidi/>
      </w:pPr>
      <w:r>
        <w:rPr>
          <w:rtl/>
          <w:cs/>
          <w:lang w:val="ar_AE" w:bidi="ar_AE"/>
        </w:rPr>
      </w:r>
      <w:r>
        <w:rPr>
          <w:rtl/>
          <w:cs/>
          <w:lang w:val="ar_AE" w:bidi="ar_AE"/>
        </w:rPr>
        <w:t>توقّفوا هنا وناقشوا كمجموعة: احكوا قصة عن وقت بدت فيه ظروف شخصٍ ما ميؤوسًا منها تمامًا. كيف كنتم ستتوسّلون إلى شخصٍ ما طلبًا للمساعدة لو شعرتم أن لا رجاء لكم؟ ما الكلمات التي تستخدمونها؟ أوقِفوا الاستماع إلى هذا التسجيل الصوتي هنا.</w:t>
      </w:r>
    </w:p>
    <w:p>
      <w:pPr>
        <w:bidi/>
      </w:pPr>
      <w:r>
        <w:rPr>
          <w:rtl/>
          <w:cs/>
          <w:lang w:val="ar_AE" w:bidi="ar_AE"/>
        </w:rPr>
      </w:r>
      <w:r>
        <w:rPr>
          <w:rtl/>
          <w:cs/>
          <w:lang w:val="ar_AE" w:bidi="ar_AE"/>
        </w:rPr>
        <w:t>في المشهد الرابع، أخذ يشوع جيشه ومعه أشد رجال إسرائيل جبابرة في القتال. وساروا طوال الليل صعودًا عبر ممرات جبلية شديدة الانحدار حتى وصلوا إلى جبعون. والجبل هو جزء مرتفع من سطح الأرض له جوانب شديدة الانحدار، أمّا الممر الجبلي فهو طريق بين جبلين. ولأنهم ساروا بهذه السرعة، فاجأ جيش إسرائيل الأموريين عند وصوله. وجعل يهوه جنود الأموريين يرتعبون ويهربون في كل اتجاه.</w:t>
      </w:r>
    </w:p>
    <w:p>
      <w:pPr>
        <w:bidi/>
      </w:pPr>
      <w:r>
        <w:rPr>
          <w:rtl/>
          <w:cs/>
          <w:lang w:val="ar_AE" w:bidi="ar_AE"/>
        </w:rPr>
      </w:r>
      <w:r>
        <w:rPr>
          <w:rtl/>
          <w:cs/>
          <w:lang w:val="ar_AE" w:bidi="ar_AE"/>
        </w:rPr>
        <w:t>توقّفوا هنا وانظروا إلى صورة لممر جبلي. وناقشوا هذا السؤال كمجموعة: كيف تصفون الناس عندما يكونون مرعوبين ومرتبكين جدًا؟ أوقِفوا الاستماع إلى هذا التسجيل الصوتي هنا.</w:t>
      </w:r>
    </w:p>
    <w:p>
      <w:pPr>
        <w:bidi/>
      </w:pPr>
      <w:r>
        <w:rPr>
          <w:rtl/>
          <w:cs/>
          <w:lang w:val="ar_AE" w:bidi="ar_AE"/>
        </w:rPr>
      </w:r>
      <w:r>
        <w:rPr>
          <w:rtl/>
          <w:cs/>
          <w:lang w:val="ar_AE" w:bidi="ar_AE"/>
        </w:rPr>
        <w:t>قتل بنو إسرائيل كثيرًا من الأموريين في جبعون، وقد أعطاهم يهوه القوة ليطاردوا بقية الأموريين بينما يهربون. ركض الجنود على الطريق إلى بيت حورون، وطاردهم بنو إسرائيل حتى مدينتَي عزيقة ومقيدة. وكان بنو إسرائيل يقتلونهم بالسيوف. وبينما كان الأموريون يهربون، جعل يهوه عاصفة عظيمة تبدأ، و«رَمَاهُمُ الرَّبُّ بِحِجَارَةٍ عَظِيمَةٍ مِنَ السَّمَاءِ». وهذا يبيّن لنا أن يهوه هو الذي سبّب عاصفة البرد. وحجارة البرد هي قطرات ماء متجمّدة قد تسقط أثناء العواصف الكبيرة المصحوبة بالرعد والبرق. وقد قتلت حجارة البرد من الأموريين أكثر مما قتلت سيوف بني إسرائيل.</w:t>
      </w:r>
    </w:p>
    <w:p>
      <w:pPr>
        <w:bidi/>
      </w:pPr>
      <w:r>
        <w:rPr>
          <w:rtl/>
          <w:cs/>
          <w:lang w:val="ar_AE" w:bidi="ar_AE"/>
        </w:rPr>
      </w:r>
      <w:r>
        <w:rPr>
          <w:rtl/>
          <w:cs/>
          <w:lang w:val="ar_AE" w:bidi="ar_AE"/>
        </w:rPr>
        <w:t>توقّفوا هنا وناقشوا كمجموعة: كيف تتحدّثون عن إله يتسبّب في حدوث شيء مثل كارثة طبيعية؟ وهنا «رمى» يهوه حجارة البرد، أي إن يهوه هو الذي سبّب البرد. كيف يمكن أن تعبّروا عن أن يهوه هو الذي أحدث شيئًا كهذا؟ أوقِفوا الاستماع إلى هذا التسجيل الصوتي هنا.</w:t>
      </w:r>
    </w:p>
    <w:p>
      <w:pPr>
        <w:bidi/>
      </w:pPr>
      <w:r>
        <w:rPr>
          <w:rtl/>
          <w:cs/>
          <w:lang w:val="ar_AE" w:bidi="ar_AE"/>
        </w:rPr>
      </w:r>
      <w:r>
        <w:rPr>
          <w:rtl/>
          <w:cs/>
          <w:lang w:val="ar_AE" w:bidi="ar_AE"/>
        </w:rPr>
        <w:t>في المشهد الخامس، في اليوم نفسه الذي أعطى فيه يهوه يشوع وبني إسرائيل النصرة على الأموريين، صنع يهوه معجزات أخرى أيضًا لأجل بني إسرائيل. ففي ذلك اليوم صلّى يشوع إلى يهوه أمام جميع شعب إسرائيل. وطلب يشوع من الشمس والقمر أن يقفا. ومع أن يشوع كلّم الشمس والقمر، فإننا نعلم أن المقصود هو أنه كان يطلب من يهوه أن يجعل الشمس والقمر ثابتين في السماء، لكي يكون عنده وقت كافٍ لهزيمة الأموريين هزيمةً كاملة. فاستجاب يهوه لصلاة يشوع، وأبقى الشمس والقمر ثابتين في السماء فوق جبعون إلى أن هزم بنو إسرائيل الأموريين. وبما أن الشمس لم تتحرّك، صار النهار أطول من يوم عادي. وقد دوّن أحدهم هذا الحدث في سفر ياشر، الذي يُرجّح أنه كان مجموعة من أناشيد المديح للأبطال. وكان الناس يكتبون هذه الأناشيد على قطعة طويلة من الورق يلفّونها. ونحن لم يعد عندنا اليوم أي نسخة من سفر ياشر، لكننا نعلم أنه يقول إن الشمس لم تغرب كما يحدث في اليوم المعتاد. ولم يكن قبل ذلك ولا بعده يوم لم تتحرّك فيه الشمس.</w:t>
      </w:r>
    </w:p>
    <w:p>
      <w:pPr>
        <w:bidi/>
      </w:pPr>
      <w:r>
        <w:rPr>
          <w:rtl/>
          <w:cs/>
          <w:lang w:val="ar_AE" w:bidi="ar_AE"/>
        </w:rPr>
      </w:r>
      <w:r>
        <w:rPr>
          <w:rtl/>
          <w:cs/>
          <w:lang w:val="ar_AE" w:bidi="ar_AE"/>
        </w:rPr>
        <w:t>توقّفوا هنا وناقشوا كمجموعة: كيف تتحدّثون عادةً عن حركة الشمس والقمر في السماء؟ وكيف يمكن أن تتحدّثوا عن بقاء الشمس والقمر ثابتين؟ أوقِفوا الاستماع إلى هذا التسجيل الصوتي هنا.</w:t>
      </w:r>
    </w:p>
    <w:p>
      <w:pPr>
        <w:bidi/>
      </w:pPr>
      <w:r>
        <w:rPr>
          <w:rtl/>
          <w:cs/>
          <w:lang w:val="ar_AE" w:bidi="ar_AE"/>
        </w:rPr>
      </w:r>
      <w:r>
        <w:rPr>
          <w:rtl/>
          <w:cs/>
          <w:lang w:val="ar_AE" w:bidi="ar_AE"/>
        </w:rPr>
        <w:t>لم يستجب يهوه منذ ذلك الوقت لصوت إنسان، أو لصلاة إنسان يطلب منه شيئًا، بهذه الطريقة نفسها.</w:t>
      </w:r>
    </w:p>
    <w:p>
      <w:pPr>
        <w:bidi/>
      </w:pPr>
      <w:r>
        <w:rPr>
          <w:rtl/>
          <w:cs/>
          <w:lang w:val="ar_AE" w:bidi="ar_AE"/>
        </w:rPr>
      </w:r>
      <w:r>
        <w:rPr>
          <w:rtl/>
          <w:cs/>
          <w:lang w:val="ar_AE" w:bidi="ar_AE"/>
        </w:rPr>
        <w:t>توقّفوا هنا وناقشوا كمجموعة: احكوا قصة عن صلاة معيّنة استجاب الله لها. ما الكلمات التي ستستخدمونها لتوضيح أن الله يستجيب للصلوات بطرق مختلفة؟ أوقِفوا الاستماع إلى هذا التسجيل الصوتي هنا.</w:t>
      </w:r>
    </w:p>
    <w:p>
      <w:pPr>
        <w:bidi/>
      </w:pPr>
      <w:r>
        <w:rPr>
          <w:rtl/>
          <w:cs/>
          <w:lang w:val="ar_AE" w:bidi="ar_AE"/>
        </w:rPr>
      </w:r>
      <w:r>
        <w:rPr>
          <w:rtl/>
          <w:cs/>
          <w:lang w:val="ar_AE" w:bidi="ar_AE"/>
        </w:rPr>
        <w:t>وبعد أن انتهت المعركة، رجع يشوع وبنو إسرائيل الذين كانوا معه إلى الجلجال. لكن القصة تواصل بعد ذلك الحديث بمزيد من التفصيل عمّا حدث للأموريين، مما يجعل رجوع يشوع وبني إسرائيل إلى الجلجال في هذا الموضع يبدو غير ممكن. ونحن لا نعرف على وجه اليقين لماذا تخبرنا القصة أنهم رجعوا في هذا الوقت.</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10: 1- 15 بأبسط ترجمة يسهل فهمها.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أَدُونِي صَادَق</w:t>
      </w:r>
    </w:p>
    <w:p>
      <w:pPr>
        <w:pStyle w:val="ListBullet"/>
        <w:bidi/>
        <w:spacing w:line="240" w:lineRule="auto"/>
        <w:ind w:left="720"/>
      </w:pPr>
      <w:r>
        <w:rPr>
          <w:rtl/>
          <w:cs/>
          <w:lang w:val="ar_AE" w:bidi="ar_AE"/>
        </w:rPr>
      </w:r>
      <w:r>
        <w:rPr>
          <w:rtl/>
          <w:cs/>
          <w:lang w:val="ar_AE" w:bidi="ar_AE"/>
        </w:rPr>
        <w:t>أربعة ملوك أموريين: هُوهَامَ مَلِكِ حَبْرُونَ، وَفِرْآمَ مَلِكِ يَرْمُوتَ، وَيَافِيعَ مَلِكِ لَخِيشَ، وَدَبِيرَ مَلِكِ عَجْلُونَ</w:t>
      </w:r>
    </w:p>
    <w:p>
      <w:pPr>
        <w:pStyle w:val="ListBullet"/>
        <w:bidi/>
        <w:spacing w:line="240" w:lineRule="auto"/>
        <w:ind w:left="720"/>
      </w:pPr>
      <w:r>
        <w:rPr>
          <w:rtl/>
          <w:cs/>
          <w:lang w:val="ar_AE" w:bidi="ar_AE"/>
        </w:rPr>
      </w:r>
      <w:r>
        <w:rPr>
          <w:rtl/>
          <w:cs/>
          <w:lang w:val="ar_AE" w:bidi="ar_AE"/>
        </w:rPr>
        <w:t>الجبعونيون</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جيش بني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وجيوش الأموريون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كان أدوني صادق، ملك أورشليم، قد سمع أن يشوع دمّر مدينتَي أريحا وعاي تدميرًا كاملًا، وأنه قتل ملكي المدينتين. كما سمع أيضًا أن جبعون قد قطعت عهد سلام مع إسرائيل، وصارت تعيش في وسط شعب إسرائيل وتخدم بينهم. فخاف أدوني صادق وشعبه من هذا العهد الذي بين جبعون وإسرائيل، لأن جبعون كانت مدينة كبيرة ومهمّة، وَكُلُّ رِجَالِهَا جَبَابِرَةٌ.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أدوني صادق: «فيمَ تفكّر أو بمَ تشعر؟»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فأرسل أدوني صادق رسائل إلى ملوك الأموريين الآخرين: هُوهَام مَلِكِ حَبْرُونَ، وَفِرْآم مَلِكِ يَرْمُوتَ، وَيَافِيع مَلِكِ لَخِيشَ، وَدَبِير مَلِكِ عَجْلُونَ. وحثّهم على أن ينضمّوا إليه في مهاجمة جبعون، لأنهم قد صنعوا سلامًا مع يشوع وبني إسرائيل. فوافق جميع الملوك، ومعًا أحاطت جيوشهم بمدينة جبعون وهاجموها.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ملوك الأموريين الخمسة: «فيمَ تفكّرون وبمَ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فأرسل أهل جبعون سريعًا رسالة إلى يشوع في الجلجال. وقالوا له: «لاَ تُرْخِ يَدَيْكَ عَنْ عَبِيدِكَ. اصْعَدْ إِلَيْنَا عَاجِلًا وَخَلِّصْنَا وَأَعِنَّا، لأَنَّهُ قَدِ اجْتَمَعَ عَلَيْنَا جَمِيعُ مُلُوكِ الأَمُورِيِّينَ السَّاكِنِينَ فِي الْجَبَلِ». فخرج يشوع من الجلجال في الحال إلى جبعون. وقبل أن يغادر، طمأن يهوه يشوع قائلًا له إنه ينبغي ألا يخاف، لأن يهوه سيهزم الأموريين من أجل إسرائيل والجبعونيين. فلَا يَقِفُ رَجُلٌ أموري واحد أمام يهوه وأمام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الجبعونيين: «فيمَ تفكّرون وبمَ تشعرون؟» قد يجيب الناس بعبارات مثل:</w:t>
      </w:r>
    </w:p>
    <w:p>
      <w:pPr>
        <w:pStyle w:val="ListBullet"/>
        <w:bidi/>
        <w:spacing w:line="240" w:lineRule="auto"/>
        <w:ind w:left="720"/>
      </w:pPr>
      <w:r>
        <w:rPr>
          <w:rtl/>
          <w:cs/>
          <w:lang w:val="ar_AE" w:bidi="ar_AE"/>
        </w:rPr>
      </w:r>
      <w:r>
        <w:rPr>
          <w:rtl/>
          <w:cs/>
          <w:lang w:val="ar_AE" w:bidi="ar_AE"/>
        </w:rPr>
        <w:t xml:space="preserve">اسألوا الشخص الذي يؤدي دور يشوع: «بماذا تفكّر وبماذا تشعر؟»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يهوه: "بماذا تفكر أو تشعر؟"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فسار يشوع طوال الليل عبر ممرات الجبال، وفاجأ الأموريين على حين غِرّة. وجعل يهوه الأموريين يهربون من بني إسرائيل في خوف. وساعد يهوه بني إسرائيل على قتل كثير من الأموريين عند جبعون، وأعطاهم قوة ليطاردوا الأموريين من بيت حورون إلى عزيقة ومقيدة. وبينما كان الأموريون يهربون من إسرائيل، أرسل يهوه عاصفة عظيمة وألقى عليهم حجارة برد كبيرة من بيت حورون إلى عزيقة. وقتل يهوه من الأموريين بحجارة البرد في ذلك اليوم أكثر ممن قتلت سيوف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جيش إسرائيل: «بماذا تفكّرون أو بماذا تشعرون؟» قد يجيب الناس بعبارات مثل:</w:t>
      </w:r>
    </w:p>
    <w:p>
      <w:pPr>
        <w:pStyle w:val="ListBullet"/>
        <w:bidi/>
        <w:spacing w:line="240" w:lineRule="auto"/>
        <w:ind w:left="720"/>
      </w:pPr>
      <w:r>
        <w:rPr>
          <w:rtl/>
          <w:cs/>
          <w:lang w:val="ar_AE" w:bidi="ar_AE"/>
        </w:rPr>
      </w:r>
      <w:r>
        <w:rPr>
          <w:rtl/>
          <w:cs/>
          <w:lang w:val="ar_AE" w:bidi="ar_AE"/>
        </w:rPr>
        <w:t>واسألوا الذين يؤدّون دور جيوش الأموريين: «بماذا تفكّرون أو بماذا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اليوم نفسه الذي ساعد فيه يهوه يشوع على هزيمة جيوش الأموريين، صلّى يشوع إلى يهوه أمام جميع شعب إسرائيل. وطلب من يهوه أن يطيل النهار بإبقاء الشمس والقمر ثابتين في السماء. وكان يشوع يريد أن يتأكد أن عنده وقتًا كافيًا ليهزم الأموريين. فاستجاب يهوه ليشوع، وأبقى الشمس عالية في السماء يومًا كاملًا، فلم تغرب في وقتها المعتاد. وقد كُتبت هذه الأحداث في سفر ياشر. ولم يحدث قبل ذلك ولا بعده أن استمع يهوه إلى صلاة إنسان وعمل بهذه الطريقة.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يشوع: «بماذا تفكّر وبماذا تشعر؟»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يهوه: "بماذا تفكر أو تشعر؟"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وعندما هزم إسرائيل الأموريين هزيمة كاملة، رجع جميع بني إسرائيل إلى الجلجال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10: 1- 15 بأبسط ترجمة يسهل فهمها.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كان أدوني صادق ملك أورشليم. وأورشليم مدينة كانت تابعة للأموريين. وهي مبنية على جبل، وهي مدينة مهمّة لشعب إسرائيل.</w:t>
      </w:r>
    </w:p>
    <w:p>
      <w:pPr>
        <w:bidi/>
      </w:pPr>
      <w:r>
        <w:rPr>
          <w:rtl/>
          <w:cs/>
          <w:lang w:val="ar_AE" w:bidi="ar_AE"/>
        </w:rPr>
      </w:r>
      <w:r>
        <w:rPr>
          <w:rtl/>
          <w:cs/>
          <w:lang w:val="ar_AE" w:bidi="ar_AE"/>
        </w:rPr>
        <w:t xml:space="preserve">توقّفوا هنا وناقشوا معًا الكلمة أو العبارة التي سوف تستخدمون للإشارة إلى </w:t>
      </w:r>
      <w:r>
        <w:rPr>
          <w:b/>
          <w:rtl/>
          <w:cs/>
          <w:lang w:val="ar_AE" w:bidi="ar_AE"/>
        </w:rPr>
        <w:t>أورشليم</w:t>
      </w:r>
      <w:r>
        <w:rPr>
          <w:rtl/>
          <w:cs/>
          <w:lang w:val="ar_AE" w:bidi="ar_AE"/>
        </w:rPr>
        <w:t xml:space="preserve">. انظروا كلمة </w:t>
      </w:r>
      <w:r>
        <w:rPr>
          <w:b/>
          <w:rtl/>
          <w:cs/>
          <w:lang w:val="ar_AE" w:bidi="ar_AE"/>
        </w:rPr>
        <w:t>أورشليم</w:t>
      </w:r>
      <w:r>
        <w:rPr>
          <w:rtl/>
          <w:cs/>
          <w:lang w:val="ar_AE" w:bidi="ar_AE"/>
        </w:rPr>
        <w:t xml:space="preserve"> في "قاموس الكلمات الرئيسية" لمزيد من المعلومات. إذا كنتم قد ترجمتم هذه الكلمة من قبل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كان أدوني صادق </w:t>
      </w:r>
      <w:r>
        <w:rPr>
          <w:b/>
          <w:rtl/>
          <w:cs/>
          <w:lang w:val="ar_AE" w:bidi="ar_AE"/>
        </w:rPr>
        <w:t>ملكًا</w:t>
      </w:r>
      <w:r>
        <w:rPr>
          <w:rtl/>
          <w:cs/>
          <w:lang w:val="ar_AE" w:bidi="ar_AE"/>
        </w:rPr>
        <w:t xml:space="preserve">. والملك هو شخص يحكم </w:t>
      </w:r>
      <w:r>
        <w:rPr>
          <w:b/>
          <w:rtl/>
          <w:cs/>
          <w:lang w:val="ar_AE" w:bidi="ar_AE"/>
        </w:rPr>
        <w:t>مدينة</w:t>
      </w:r>
      <w:r>
        <w:rPr>
          <w:rtl/>
          <w:cs/>
          <w:lang w:val="ar_AE" w:bidi="ar_AE"/>
        </w:rPr>
        <w:t xml:space="preserve"> أو إقليمًا. استخدموا الكلمتين نفسيهما للمدينة وللملك كما استخدمتموهما في المقاطع السابقة. ولمزيدٍ من المعلومات عن كلمة "</w:t>
      </w:r>
      <w:r>
        <w:rPr>
          <w:b/>
          <w:rtl/>
          <w:cs/>
          <w:lang w:val="ar_AE" w:bidi="ar_AE"/>
        </w:rPr>
        <w:t>ملك</w:t>
      </w:r>
      <w:r>
        <w:rPr>
          <w:rtl/>
          <w:cs/>
          <w:lang w:val="ar_AE" w:bidi="ar_AE"/>
        </w:rPr>
        <w:t>"، انظروا قاموس الكلمات الرئيسية.</w:t>
      </w:r>
    </w:p>
    <w:p>
      <w:pPr>
        <w:bidi/>
      </w:pPr>
      <w:r>
        <w:rPr>
          <w:rtl/>
          <w:cs/>
          <w:lang w:val="ar_AE" w:bidi="ar_AE"/>
        </w:rPr>
      </w:r>
      <w:r>
        <w:rPr>
          <w:rtl/>
          <w:cs/>
          <w:lang w:val="ar_AE" w:bidi="ar_AE"/>
        </w:rPr>
        <w:t xml:space="preserve">وقد سمع أدوني صادق كيف أن يشوع قد </w:t>
      </w:r>
      <w:r>
        <w:rPr>
          <w:b/>
          <w:rtl/>
          <w:cs/>
          <w:lang w:val="ar_AE" w:bidi="ar_AE"/>
        </w:rPr>
        <w:t>حرّم</w:t>
      </w:r>
      <w:r>
        <w:rPr>
          <w:rtl/>
          <w:cs/>
          <w:lang w:val="ar_AE" w:bidi="ar_AE"/>
        </w:rPr>
        <w:t xml:space="preserve"> أريحا وعاي تحريمًا كاملًا، وقتل ملكيهما. وكان يهوه قد أمر موسى، ثم يشوع بعده، أن يدمّرا مدن الكنعانيين في أرض الموعد تدميرًا كاملًا. وتقول اللغة الأصلية إن على بني إسرائيل أن يحرّموا المدن للهلاك، أي أن يلتزموا بأن يدمّروها تمامًا. وقد أمر يهوه إسرائيل أن يقتلوا الناس الذين حاربوا يهوه، لكن أن يُبقوا أحياءً كل من رجع عن طريقه ليتبع يهوه. استخدموا الكلمة أو العبارة نفسها لعبارة «يُحرّموا» التي استخدمتموها في المقاطع السابقة.</w:t>
      </w:r>
    </w:p>
    <w:p>
      <w:pPr>
        <w:bidi/>
      </w:pPr>
      <w:r>
        <w:rPr>
          <w:rtl/>
          <w:cs/>
          <w:lang w:val="ar_AE" w:bidi="ar_AE"/>
        </w:rPr>
      </w:r>
      <w:r>
        <w:rPr>
          <w:rtl/>
          <w:cs/>
          <w:lang w:val="ar_AE" w:bidi="ar_AE"/>
        </w:rPr>
        <w:t xml:space="preserve">وكان أدوني صادق خائفًا لأن الجبعونيين قد صنعوا سلامًا مع بني إسرائيل. وتتذكّرون من المقطع السابق أن الجبعونيين كانوا قد قطعوا عهدًا، أي وعدًا قويًّا، بالسلام مع بني إسرائيل. وفي هذا المقطع يقال فقط إنهم صنعوا سلامًا، أو اتفقوا على أن يعيشوا في سلام بعضهم مع بعض. ويمكنكم أن تقولوا ببساطة إنهم صالحوا، أو يمكنكم أن تقولوا مرة أخرى إن جبعون </w:t>
      </w:r>
      <w:r>
        <w:rPr>
          <w:b/>
          <w:rtl/>
          <w:cs/>
          <w:lang w:val="ar_AE" w:bidi="ar_AE"/>
        </w:rPr>
        <w:t>عهد سلام</w:t>
      </w:r>
      <w:r>
        <w:rPr>
          <w:rtl/>
          <w:cs/>
          <w:lang w:val="ar_AE" w:bidi="ar_AE"/>
        </w:rPr>
        <w:t xml:space="preserve"> مع بني إسرائيل. وإذا قلتم «عهد سلام»، فاستخدموا المصطلحات نفسها التي استخدمتموها في المقاطع السابقة، وارجعوا إلى «قاموس الكلمات الرئيسية» عند الحاجة لمعنى </w:t>
      </w:r>
      <w:r>
        <w:rPr>
          <w:b/>
          <w:rtl/>
          <w:cs/>
          <w:lang w:val="ar_AE" w:bidi="ar_AE"/>
        </w:rPr>
        <w:t>العهد</w:t>
      </w:r>
      <w:r>
        <w:rPr>
          <w:rtl/>
          <w:cs/>
          <w:lang w:val="ar_AE" w:bidi="ar_AE"/>
        </w:rPr>
        <w:t xml:space="preserve"> و</w:t>
      </w:r>
      <w:r>
        <w:rPr>
          <w:b/>
          <w:rtl/>
          <w:cs/>
          <w:lang w:val="ar_AE" w:bidi="ar_AE"/>
        </w:rPr>
        <w:t>السلام</w:t>
      </w:r>
      <w:r>
        <w:rPr>
          <w:rtl/>
          <w:cs/>
          <w:lang w:val="ar_AE" w:bidi="ar_AE"/>
        </w:rPr>
        <w:t>.</w:t>
      </w:r>
    </w:p>
    <w:p>
      <w:pPr>
        <w:bidi/>
      </w:pPr>
      <w:r>
        <w:rPr>
          <w:rtl/>
          <w:cs/>
          <w:lang w:val="ar_AE" w:bidi="ar_AE"/>
        </w:rPr>
      </w:r>
      <w:r>
        <w:rPr>
          <w:rtl/>
          <w:cs/>
          <w:lang w:val="ar_AE" w:bidi="ar_AE"/>
        </w:rPr>
        <w:t>ولذلك يحثّ أدوني صادق ملوك الأموريين الآخرين أن ينضمّوا إليه في مهاجمة جبعون. وكان الأموريون قبيلة في أرض كنعان، ويسكنون في منطقة الجبال في الجزء الأوسط من كنعان، وفي مدن مثل أورشليم، وحبرون، ويرموث، ولخيش، وعجلون.</w:t>
      </w:r>
    </w:p>
    <w:p>
      <w:pPr>
        <w:bidi/>
      </w:pPr>
      <w:r>
        <w:rPr>
          <w:rtl/>
          <w:cs/>
          <w:lang w:val="ar_AE" w:bidi="ar_AE"/>
        </w:rPr>
      </w:r>
      <w:r>
        <w:rPr>
          <w:rtl/>
          <w:cs/>
          <w:lang w:val="ar_AE" w:bidi="ar_AE"/>
        </w:rPr>
        <w:t xml:space="preserve">توقّفوا هنا وانظروا إلى خريطة كنعان لتروا أين كان الأموريون يسكنون. استخدموا الكلمة أو العبارة نفسها لكلمة </w:t>
      </w:r>
      <w:r>
        <w:rPr>
          <w:b/>
          <w:rtl/>
          <w:cs/>
          <w:lang w:val="ar_AE" w:bidi="ar_AE"/>
        </w:rPr>
        <w:t>أموري</w:t>
      </w:r>
      <w:r>
        <w:rPr>
          <w:rtl/>
          <w:cs/>
          <w:lang w:val="ar_AE" w:bidi="ar_AE"/>
        </w:rPr>
        <w:t xml:space="preserve"> التي استخدمتموها في المقاطع السابقة. أوقِفوا الاستماع إلى هذا التسجيل الصوتي هنا.</w:t>
      </w:r>
    </w:p>
    <w:p>
      <w:pPr>
        <w:bidi/>
      </w:pPr>
      <w:r>
        <w:rPr>
          <w:rtl/>
          <w:cs/>
          <w:lang w:val="ar_AE" w:bidi="ar_AE"/>
        </w:rPr>
      </w:r>
      <w:r>
        <w:rPr>
          <w:rtl/>
          <w:cs/>
          <w:lang w:val="ar_AE" w:bidi="ar_AE"/>
        </w:rPr>
        <w:t xml:space="preserve">يريد أدوني صادق أن يهاجم جبعون لأنهم قد صنعوا سلامًا مع شعب إسرائيل، أو مع </w:t>
      </w:r>
      <w:r>
        <w:rPr>
          <w:b/>
          <w:rtl/>
          <w:cs/>
          <w:lang w:val="ar_AE" w:bidi="ar_AE"/>
        </w:rPr>
        <w:t>بني إسرائيل</w:t>
      </w:r>
      <w:r>
        <w:rPr>
          <w:rtl/>
          <w:cs/>
          <w:lang w:val="ar_AE" w:bidi="ar_AE"/>
        </w:rPr>
        <w:t xml:space="preserve">. استخدموا الكلمة نفسها للإشارة لبني إسرائيل التي استخدمتموها في المقاطع السابقة. ولمزيد من المعلومات عن </w:t>
      </w:r>
      <w:r>
        <w:rPr>
          <w:b/>
          <w:rtl/>
          <w:cs/>
          <w:lang w:val="ar_AE" w:bidi="ar_AE"/>
        </w:rPr>
        <w:t>بني إسرائيل</w:t>
      </w:r>
      <w:r>
        <w:rPr>
          <w:rtl/>
          <w:cs/>
          <w:lang w:val="ar_AE" w:bidi="ar_AE"/>
        </w:rPr>
        <w:t>، ارجعوا إلى «قاموس الكلمات الرئيسية».</w:t>
      </w:r>
    </w:p>
    <w:p>
      <w:pPr>
        <w:bidi/>
      </w:pPr>
      <w:r>
        <w:rPr>
          <w:rtl/>
          <w:cs/>
          <w:lang w:val="ar_AE" w:bidi="ar_AE"/>
        </w:rPr>
      </w:r>
      <w:r>
        <w:rPr>
          <w:rtl/>
          <w:cs/>
          <w:lang w:val="ar_AE" w:bidi="ar_AE"/>
        </w:rPr>
        <w:t xml:space="preserve">وعندما أُحيطت مدينتهم، أرسل أهل جبعون رسالة إلى يشوع وتوسّلوا إليه ألّا يتخلّى عن </w:t>
      </w:r>
      <w:r>
        <w:rPr>
          <w:b/>
          <w:rtl/>
          <w:cs/>
          <w:lang w:val="ar_AE" w:bidi="ar_AE"/>
        </w:rPr>
        <w:t>عبيده</w:t>
      </w:r>
      <w:r>
        <w:rPr>
          <w:rtl/>
          <w:cs/>
          <w:lang w:val="ar_AE" w:bidi="ar_AE"/>
        </w:rPr>
        <w:t xml:space="preserve">. استخدموا الكلمة نفسها لكلمة «عبد» التي استخدمتموها في المقاطع السابقة. ولمزيدٍ من المعلومات عن كلمة </w:t>
      </w:r>
      <w:r>
        <w:rPr>
          <w:b/>
          <w:rtl/>
          <w:cs/>
          <w:lang w:val="ar_AE" w:bidi="ar_AE"/>
        </w:rPr>
        <w:t>"عبد"</w:t>
      </w:r>
      <w:r>
        <w:rPr>
          <w:rtl/>
          <w:cs/>
          <w:lang w:val="ar_AE" w:bidi="ar_AE"/>
        </w:rPr>
        <w:t>، ارجعوا إلى قاموس الكلمات الرئيسية.</w:t>
      </w:r>
    </w:p>
    <w:p>
      <w:pPr>
        <w:bidi/>
      </w:pPr>
      <w:r>
        <w:rPr>
          <w:rtl/>
          <w:cs/>
          <w:lang w:val="ar_AE" w:bidi="ar_AE"/>
        </w:rPr>
      </w:r>
      <w:r>
        <w:rPr>
          <w:rtl/>
          <w:cs/>
          <w:lang w:val="ar_AE" w:bidi="ar_AE"/>
        </w:rPr>
        <w:t xml:space="preserve">وقبل أن يسير يشوع وجيش بني إسرائيل من الجلجال إلى جبعون، طمأنهم </w:t>
      </w:r>
      <w:r>
        <w:rPr>
          <w:b/>
          <w:rtl/>
          <w:cs/>
          <w:lang w:val="ar_AE" w:bidi="ar_AE"/>
        </w:rPr>
        <w:t>يهوه</w:t>
      </w:r>
      <w:r>
        <w:rPr>
          <w:rtl/>
          <w:cs/>
          <w:lang w:val="ar_AE" w:bidi="ar_AE"/>
        </w:rPr>
        <w:t xml:space="preserve"> بأنهم لا ينبغي أن يخافوا، لأن يهوه سيهزم الأموريين من أجل إسرائيل. استخدموا الكلمة أو العبارة ذاتها التي استُخدمت سابقًا لترجمة الكلمة «الرب/يهوه»، ولمزيدٍ من المعلومات حول مصطلح </w:t>
      </w:r>
      <w:r>
        <w:rPr>
          <w:b/>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وجعل يهوه جيش الأموريين يهرب من بني إسرائيل خوفًا، فطاردهم بنو إسرائيل من بيت حورون إلى عزيقة ومقيدة. وبينما كان الأموريون يهربون، ألقى يهوه عليهم </w:t>
      </w:r>
      <w:r>
        <w:rPr>
          <w:b/>
          <w:rtl/>
          <w:cs/>
          <w:lang w:val="ar_AE" w:bidi="ar_AE"/>
        </w:rPr>
        <w:t>حجارة برد</w:t>
      </w:r>
      <w:r>
        <w:rPr>
          <w:rtl/>
          <w:cs/>
          <w:lang w:val="ar_AE" w:bidi="ar_AE"/>
        </w:rPr>
        <w:t xml:space="preserve"> عظيمة من السماء. وحجر البرد هو قطرة مطر أو ثلج متجمّدة. وأحيانًا قد تكون حجارة البرد بحجم بيض الدجاج. وقد تسقط حجارة البرد من السماء أثناء عاصفة شديدة.</w:t>
      </w:r>
    </w:p>
    <w:p>
      <w:pPr>
        <w:bidi/>
      </w:pPr>
      <w:r>
        <w:rPr>
          <w:rtl/>
          <w:cs/>
          <w:lang w:val="ar_AE" w:bidi="ar_AE"/>
        </w:rPr>
      </w:r>
      <w:r>
        <w:rPr>
          <w:rtl/>
          <w:cs/>
          <w:lang w:val="ar_AE" w:bidi="ar_AE"/>
        </w:rPr>
        <w:t xml:space="preserve">توقّفوا هنا وانظروا كمجموعة إلى صورة </w:t>
      </w:r>
      <w:r>
        <w:rPr>
          <w:b/>
          <w:rtl/>
          <w:cs/>
          <w:lang w:val="ar_AE" w:bidi="ar_AE"/>
        </w:rPr>
        <w:t>حجر برد</w:t>
      </w:r>
      <w:r>
        <w:rPr>
          <w:rtl/>
          <w:cs/>
          <w:lang w:val="ar_AE" w:bidi="ar_AE"/>
        </w:rPr>
        <w:t>. وناقشوا كمجموعة ما الكلمة أو العبارة التي ستستخدمونها لكلمة «حجر برد». إذا كنتم قد ترجمتم هذه الكلمة من قبل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وقتل يهوه من الأموريين بحجارة البرد أكثر مما قتل بنو إسرائيل </w:t>
      </w:r>
      <w:r>
        <w:rPr>
          <w:b/>
          <w:rtl/>
          <w:cs/>
          <w:lang w:val="ar_AE" w:bidi="ar_AE"/>
        </w:rPr>
        <w:t>بالسيوف</w:t>
      </w:r>
      <w:r>
        <w:rPr>
          <w:rtl/>
          <w:cs/>
          <w:lang w:val="ar_AE" w:bidi="ar_AE"/>
        </w:rPr>
        <w:t>. استخدموا الكلمة نفسها للسيوف التي استخدمتموها في المقاطع السابقة.</w:t>
      </w:r>
    </w:p>
    <w:p>
      <w:pPr>
        <w:bidi/>
      </w:pPr>
      <w:r>
        <w:rPr>
          <w:rtl/>
          <w:cs/>
          <w:lang w:val="ar_AE" w:bidi="ar_AE"/>
        </w:rPr>
      </w:r>
      <w:r>
        <w:rPr>
          <w:rtl/>
          <w:cs/>
          <w:lang w:val="ar_AE" w:bidi="ar_AE"/>
        </w:rPr>
        <w:t xml:space="preserve">وفي اليوم نفسه الذي هزم فيه يهوه الأموريين، كلّم يشوع يهوه وطلب إليه أن يُبقي الشمس والقمر ثابتين في السماء، لكي يكون النهار طويلًا بما يكفي فيُتِمّ إسرائيل هزيمة الأموريين تمامًا. والتكلم إلى يهوه يعني </w:t>
      </w:r>
      <w:r>
        <w:rPr>
          <w:b/>
          <w:rtl/>
          <w:cs/>
          <w:lang w:val="ar_AE" w:bidi="ar_AE"/>
        </w:rPr>
        <w:t>الصلاة</w:t>
      </w:r>
      <w:r>
        <w:rPr>
          <w:rtl/>
          <w:cs/>
          <w:lang w:val="ar_AE" w:bidi="ar_AE"/>
        </w:rPr>
        <w:t>. وعندما يصلّي شخص ما، فإنه يتواصل مع يهوه. وعندما يستمع يهوه إلى صلاة أحد ويستجيب، نقول إن يهوه قد استجاب صلاته.</w:t>
      </w:r>
    </w:p>
    <w:p>
      <w:pPr>
        <w:bidi/>
      </w:pPr>
      <w:r>
        <w:rPr>
          <w:rtl/>
          <w:cs/>
          <w:lang w:val="ar_AE" w:bidi="ar_AE"/>
        </w:rPr>
      </w:r>
      <w:r>
        <w:rPr>
          <w:rtl/>
          <w:cs/>
          <w:lang w:val="ar_AE" w:bidi="ar_AE"/>
        </w:rPr>
        <w:t xml:space="preserve">توقّفوا هنا وناقشوا معًا الكلمة أو العبارة التي ستستخدمونها للإشارة لكلمة </w:t>
      </w:r>
      <w:r>
        <w:rPr>
          <w:b/>
          <w:rtl/>
          <w:cs/>
          <w:lang w:val="ar_AE" w:bidi="ar_AE"/>
        </w:rPr>
        <w:t>يُصلِّي</w:t>
      </w:r>
      <w:r>
        <w:rPr>
          <w:rtl/>
          <w:cs/>
          <w:lang w:val="ar_AE" w:bidi="ar_AE"/>
        </w:rPr>
        <w:t xml:space="preserve">. هذا المقطع لا يستخدم في اللغة الأصلية الكلمة الخاصة بالصلاة إلى يهوه. بل يقول إن يهوه استمع إلى صوت إنسان. ومع ذلك، يمكنكم أن تستخدموا كلمتكم الخاصة بالصلاة إن أردتم. انظروا مصطلح </w:t>
      </w:r>
      <w:r>
        <w:rPr>
          <w:b/>
          <w:rtl/>
          <w:cs/>
          <w:lang w:val="ar_AE" w:bidi="ar_AE"/>
        </w:rPr>
        <w:t>يُصلي</w:t>
      </w:r>
      <w:r>
        <w:rPr>
          <w:rtl/>
          <w:cs/>
          <w:lang w:val="ar_AE" w:bidi="ar_AE"/>
        </w:rPr>
        <w:t xml:space="preserve">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الاستماع إلى هذا التسجيل الصوتي هنا.</w:t>
      </w:r>
    </w:p>
    <w:p>
      <w:pPr>
        <w:bidi/>
      </w:pPr>
      <w:r>
        <w:rPr>
          <w:rtl/>
          <w:cs/>
          <w:lang w:val="ar_AE" w:bidi="ar_AE"/>
        </w:rPr>
      </w:r>
      <w:r>
        <w:rPr>
          <w:rtl/>
          <w:cs/>
          <w:lang w:val="ar_AE" w:bidi="ar_AE"/>
        </w:rPr>
        <w:t xml:space="preserve">كما تظهر صلاة يشوع لكي تقف الشمس أيضًا في </w:t>
      </w:r>
      <w:r>
        <w:rPr>
          <w:b/>
          <w:rtl/>
          <w:cs/>
          <w:lang w:val="ar_AE" w:bidi="ar_AE"/>
        </w:rPr>
        <w:t>«سفر ياشر»</w:t>
      </w:r>
      <w:r>
        <w:rPr>
          <w:rtl/>
          <w:cs/>
          <w:lang w:val="ar_AE" w:bidi="ar_AE"/>
        </w:rPr>
        <w:t>. وكان هذا كتابًا قديمًا، وعلى الأرجح كان مجموعة من أناشيد الحروب القديمة. وتذكّروا أنه في ذلك الزمان كان الناس يكتبون القصص والتواريخ على لفائف، وهي صحائف طويلة من الورق أو الجلد كانوا يلفّونها.</w:t>
      </w:r>
    </w:p>
    <w:p>
      <w:pPr>
        <w:bidi/>
      </w:pPr>
      <w:r>
        <w:rPr>
          <w:rtl/>
          <w:cs/>
          <w:lang w:val="ar_AE" w:bidi="ar_AE"/>
        </w:rPr>
      </w:r>
      <w:r>
        <w:rPr>
          <w:rtl/>
          <w:cs/>
          <w:lang w:val="ar_AE" w:bidi="ar_AE"/>
        </w:rPr>
        <w:t xml:space="preserve">توقّفوا هنا وناقشوا كمجموعة ما الكلمة أو العبارة التي ستستخدمونها للتعبير عن </w:t>
      </w:r>
      <w:r>
        <w:rPr>
          <w:b/>
          <w:rtl/>
          <w:cs/>
          <w:lang w:val="ar_AE" w:bidi="ar_AE"/>
        </w:rPr>
        <w:t>«سفر ياشر»</w:t>
      </w:r>
      <w:r>
        <w:rPr>
          <w:rtl/>
          <w:cs/>
          <w:lang w:val="ar_AE" w:bidi="ar_AE"/>
        </w:rPr>
        <w:t>. وانظروا إلى صورة لِلَفافة إن احتجتم إلى ذلك لتساعدكم في اختيار الاسم الذي ستطلقونه على «سفر ياشر».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10:16–28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10: 16 - 28، واحتفظوا به في قلوبكم.</w:t>
      </w:r>
    </w:p>
    <w:p>
      <w:pPr>
        <w:bidi/>
      </w:pPr>
      <w:r>
        <w:rPr>
          <w:rtl/>
          <w:cs/>
          <w:lang w:val="ar_AE" w:bidi="ar_AE"/>
        </w:rPr>
      </w:r>
      <w:r>
        <w:rPr>
          <w:rtl/>
          <w:cs/>
          <w:lang w:val="ar_AE" w:bidi="ar_AE"/>
        </w:rPr>
        <w:t>استمعوا إلى نسخة صوتية من يشوع 10: 16 - 28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10: 16- 28 بأبسط ترجمة يسهل فهمها.</w:t>
      </w:r>
    </w:p>
    <w:p>
      <w:pPr>
        <w:bidi/>
      </w:pPr>
      <w:r>
        <w:rPr>
          <w:rtl/>
          <w:cs/>
          <w:lang w:val="ar_AE" w:bidi="ar_AE"/>
        </w:rPr>
      </w:r>
      <w:r>
        <w:rPr>
          <w:rtl/>
          <w:cs/>
          <w:lang w:val="ar_AE" w:bidi="ar_AE"/>
        </w:rPr>
        <w:t>في المقطع السابق، اجتمع خمسة من ملوك الأموريين ليهاجموا جبعون لأن جبعون كانت قد صنعت سلامًا مع شعب إسرائيل. وقد حارب يهوه لأجل إسرائيل وجبعون، وهزم جيوش الأموريين، فألقى يهوه حجارة برد على الجيوش. كما استجاب يهوه لصلاة يشوع فأطال النهار بإبقاء الشمس ثابتة في السماء، لكي يتمكّن جيش إسرائيل من إفناء جيوش الأموريين تمامًا.</w:t>
      </w:r>
    </w:p>
    <w:p>
      <w:pPr>
        <w:bidi/>
      </w:pPr>
      <w:r>
        <w:rPr>
          <w:rtl/>
          <w:cs/>
          <w:lang w:val="ar_AE" w:bidi="ar_AE"/>
        </w:rPr>
      </w:r>
      <w:r>
        <w:rPr>
          <w:rtl/>
          <w:cs/>
          <w:lang w:val="ar_AE" w:bidi="ar_AE"/>
        </w:rPr>
        <w:t>وكانت نهاية المقطع السابق قد أوضحت أن يشوع وبني إسرائيل رجعوا إلى الجلجال بعد المعركة. لكن هذا المقطع يروي أحداثًا وقعت قبل أن تنتهي المعركة. فهذه القصة تحدث قبل أن يرجع جيش إسرائيل إلى مُعسكره في الجلجال.</w:t>
      </w:r>
    </w:p>
    <w:p>
      <w:pPr>
        <w:bidi/>
      </w:pPr>
      <w:r>
        <w:rPr>
          <w:rtl/>
          <w:cs/>
          <w:lang w:val="ar_AE" w:bidi="ar_AE"/>
        </w:rPr>
      </w:r>
      <w:r>
        <w:rPr>
          <w:rtl/>
          <w:cs/>
          <w:lang w:val="ar_AE" w:bidi="ar_AE"/>
        </w:rPr>
        <w:t>وأثناء المعركة بين الأموريين وبني إسرائيل، هرب ملوك الأموريين الخمسة من يشوع وبني إسرائيل، ففرّوا إلى مغارة قرب مقيدة ليختبئوا فيها. ولما وجدهم أحد وأخبر يشوع، أمر يشوع الجنود أن يدحرجوا حجارة كبيرة على مدخل المغارة. كما أمر يشوع عددًا قليلًا من الرجال أن يبقوا هناك ليُبقوا الملوك داخل المغارة. وقال يشوع لبقية الجيش أن يواصلوا مطاردة جنود الأموريين. فطارد بنو إسرائيل الأموريين حتى لا يرجع أحد منهم إلى مدنه. وكان يهوه قد وعد بالفعل بأنه سيهزم الأموريين.</w:t>
      </w:r>
    </w:p>
    <w:p>
      <w:pPr>
        <w:bidi/>
      </w:pPr>
      <w:r>
        <w:rPr>
          <w:rtl/>
          <w:cs/>
          <w:lang w:val="ar_AE" w:bidi="ar_AE"/>
        </w:rPr>
      </w:r>
      <w:r>
        <w:rPr>
          <w:rtl/>
          <w:cs/>
          <w:lang w:val="ar_AE" w:bidi="ar_AE"/>
        </w:rPr>
        <w:t>توقّفوا هنا وانظروا إلى صورة لمغارة. أوقِفوا الاستماع إلى هذا التسجيل الصوتي هنا.</w:t>
      </w:r>
    </w:p>
    <w:p>
      <w:pPr>
        <w:bidi/>
      </w:pPr>
      <w:r>
        <w:rPr>
          <w:rtl/>
          <w:cs/>
          <w:lang w:val="ar_AE" w:bidi="ar_AE"/>
        </w:rPr>
      </w:r>
      <w:r>
        <w:rPr>
          <w:rtl/>
          <w:cs/>
          <w:lang w:val="ar_AE" w:bidi="ar_AE"/>
        </w:rPr>
        <w:t>ويواصل يشوع وبقية الجيش مطاردة الأموريين ويقتلون تقريبًا جميع جنودهم. كان بنو إسرائيل يطاردون الأموريين بسرعة، لأنه لو رجع الأموريون إلى مدنهم المُحاطة بالأسوار لصاروا في أمان. ولم ينجُ إلا عدد قليل من الأموريين، فعادوا إلى مدنهم. وبعد انتهاء المعركة، رجع بنو إسرائيل سالمين إلى يشوع عند مُعسكر جيش إسرائيل خارج مقيدة مباشرة. ولم يبقَ عدوّ واحد يجرؤ أن يهدّد إسرائيل.</w:t>
      </w:r>
    </w:p>
    <w:p>
      <w:pPr>
        <w:bidi/>
      </w:pPr>
      <w:r>
        <w:rPr>
          <w:rtl/>
          <w:cs/>
          <w:lang w:val="ar_AE" w:bidi="ar_AE"/>
        </w:rPr>
      </w:r>
      <w:r>
        <w:rPr>
          <w:rtl/>
          <w:cs/>
          <w:lang w:val="ar_AE" w:bidi="ar_AE"/>
        </w:rPr>
        <w:t>توقّفوا هنا وانظروا إلى خريطة تشمل الطريق الذي سلكته جيوش الأموريين في انسحابها من أمام إسرائيل. أوقِفوا الاستماع إلى هذا التسجيل الصوتي هنا.</w:t>
      </w:r>
    </w:p>
    <w:p>
      <w:pPr>
        <w:bidi/>
      </w:pPr>
      <w:r>
        <w:rPr>
          <w:rtl/>
          <w:cs/>
          <w:lang w:val="ar_AE" w:bidi="ar_AE"/>
        </w:rPr>
      </w:r>
      <w:r>
        <w:rPr>
          <w:rtl/>
          <w:cs/>
          <w:lang w:val="ar_AE" w:bidi="ar_AE"/>
        </w:rPr>
        <w:t>يقول يشوع لجنوده أن يرفعوا الحجارة الكبيرة، وأن يُخرجوا إليه ملوك أورشليم، وحبرون، ويرموث، ولخيش، وعجلون، ويأمر يشوع قادة جيشه، أو ضباطه، أن يأتوا ويضعوا أقدامهم على رقبة كل ملك. وكان فعل ذلك يُظهر أن بني إسرائيل صار لهم سلطان كامل على أعدائهم، لأن إسرائيل قد هزمتهم. وأثناء طاعة القادة، يذكّرهم يشوع بما قاله له يهوه، فلا ينبغي لهم أن يخافوا أو يرتعبوا أبدًا، بل عليهم أن يكونوا أقوياء وشجعانًا، لأن يهوه سيهزم جميع أعداء إسرائيل.</w:t>
      </w:r>
    </w:p>
    <w:p>
      <w:pPr>
        <w:bidi/>
      </w:pPr>
      <w:r>
        <w:rPr>
          <w:rtl/>
          <w:cs/>
          <w:lang w:val="ar_AE" w:bidi="ar_AE"/>
        </w:rPr>
      </w:r>
      <w:r>
        <w:rPr>
          <w:rtl/>
          <w:cs/>
          <w:lang w:val="ar_AE" w:bidi="ar_AE"/>
        </w:rPr>
        <w:t>توقّفوا هنا وناقشوا هذا السؤال كمجموعة: احكوا قصة عن وقت غلبت فيه جماعة من الناس جماعةً أخرى غلبةً تامة في منطقتكم. ما الأمور التي فعلها الغالبون ليُظهروا أنهم قد غلبوا الجماعة الأخرى تمامًا؟ أوقِفوا الاستماع إلى هذا التسجيل الصوتي هنا.</w:t>
      </w:r>
    </w:p>
    <w:p>
      <w:pPr>
        <w:bidi/>
      </w:pPr>
      <w:r>
        <w:rPr>
          <w:rtl/>
          <w:cs/>
          <w:lang w:val="ar_AE" w:bidi="ar_AE"/>
        </w:rPr>
      </w:r>
      <w:r>
        <w:rPr>
          <w:rtl/>
          <w:cs/>
          <w:lang w:val="ar_AE" w:bidi="ar_AE"/>
        </w:rPr>
        <w:t>ثم يقتل يشوع كل ملك، ويعلّق رجال يشوع أجسادهم على خمس شجرات، أو على خمسة أعمدة. وهذا هو الأمر نفسه الذي فعله يشوع بملك عاي عندما دمّر تلك المدينة. وتبقى الأجساد معلّقة إلى غروب الشمس، حين يأمر يشوع رجاله أن يُنزلوها ويطرحوها في المغارة التي كانوا قد اختبأوا فيها. وفي إسرائيل في ذلك الزمان، كان على الناس أن يُنزِلوا الجثث قبل غروب الشمس، وإلا نجّست الجثث الأرض، أي جعلت الأرض غير طاهرة ليهوه. ثم يضع الرجال حجارة كبيرة عند فتحة المغارة، وبقيت هناك إلى هذا اليوم.</w:t>
      </w:r>
    </w:p>
    <w:p>
      <w:pPr>
        <w:bidi/>
      </w:pPr>
      <w:r>
        <w:rPr>
          <w:rtl/>
          <w:cs/>
          <w:lang w:val="ar_AE" w:bidi="ar_AE"/>
        </w:rPr>
      </w:r>
      <w:r>
        <w:rPr>
          <w:rtl/>
          <w:cs/>
          <w:lang w:val="ar_AE" w:bidi="ar_AE"/>
        </w:rPr>
        <w:t>وفي ذلك اليوم نفسه، يدمّر يشوع مدينة مقيدة الأمورية. ولا نعرف على وجه الدقة أين كانت مقيدة تقع، لكننا نعرف أنها كانت قريبة من عزيقة. ويأمر يشوع رجاله أن يقتلوا كل من في المدينة بالسيوف. ثم يقتل يشوع ملك مقيدة بالطريقة نفسها التي قتل بها ملك أريحا، ولم ينجُ أحد من أهل مقيدة حيًّا.</w:t>
      </w:r>
    </w:p>
    <w:p>
      <w:pPr>
        <w:bidi/>
      </w:pPr>
      <w:r>
        <w:rPr>
          <w:rtl/>
          <w:cs/>
          <w:lang w:val="ar_AE" w:bidi="ar_AE"/>
        </w:rPr>
      </w:r>
      <w:r>
        <w:rPr>
          <w:rtl/>
          <w:cs/>
          <w:lang w:val="ar_AE" w:bidi="ar_AE"/>
        </w:rPr>
        <w:t>توقّفوا هنا وناقشوا هذا السؤال كمجموعة: تحدّثوا عن الكيفية التي قد يتفاعل بها الناس في ثقافتكم لو قيل لهم أن يقتلوا جماعة كاملة من الناس.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10: 16- 28 بأبسط ترجمة يسهل فهمها.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أثناء المعركة بين بني إسرائيل والأموريين، يهرب ملوك الأموريين الخمسة ويختبئون في مغارة. وعندما يُخبر أحدٌ يشوع بذلك الأمر، يأمر رجاله أن يكوِّموا حجارة كبيرة عند مدخل المغارة، وأن يضعوا عددًا قليلًا من الرجال حراسًا ليُبقوا الملوك داخل المغارة، ويأمر يشوع بقية الجيش أن يواصل مطاردة الأموريين.</w:t>
      </w:r>
    </w:p>
    <w:p>
      <w:pPr>
        <w:bidi/>
      </w:pPr>
      <w:r>
        <w:rPr>
          <w:rtl/>
          <w:cs/>
          <w:lang w:val="ar_AE" w:bidi="ar_AE"/>
        </w:rPr>
      </w:r>
      <w:r>
        <w:rPr>
          <w:b/>
          <w:rtl/>
          <w:cs/>
          <w:lang w:val="ar_AE" w:bidi="ar_AE"/>
        </w:rPr>
        <w:t>في المشهد الثاني:</w:t>
      </w:r>
      <w:r>
        <w:rPr>
          <w:rtl/>
          <w:cs/>
          <w:lang w:val="ar_AE" w:bidi="ar_AE"/>
        </w:rPr>
        <w:t xml:space="preserve"> يذبح يشوع والجيشُ الأموريين، ولا ينجو إلا عدد قليل من الجنود فيصلون سالمين إلى مدنهم. عاد جيش إسرائيل إلى المُعسكر في مقيدة، ولم يبقَ أي عدو يهدد إسرائيل.</w:t>
      </w:r>
    </w:p>
    <w:p>
      <w:pPr>
        <w:bidi/>
      </w:pPr>
      <w:r>
        <w:rPr>
          <w:rtl/>
          <w:cs/>
          <w:lang w:val="ar_AE" w:bidi="ar_AE"/>
        </w:rPr>
      </w:r>
      <w:r>
        <w:rPr>
          <w:b/>
          <w:rtl/>
          <w:cs/>
          <w:lang w:val="ar_AE" w:bidi="ar_AE"/>
        </w:rPr>
        <w:t>في المشهد الثالث:</w:t>
      </w:r>
      <w:r>
        <w:rPr>
          <w:rtl/>
          <w:cs/>
          <w:lang w:val="ar_AE" w:bidi="ar_AE"/>
        </w:rPr>
        <w:t xml:space="preserve"> يأمر يشوع رجاله أن يُخرجوا الملوك من المغارة وأن يأتوا بهم إليه، ثم يقول لقادة جيشه أن يضعوا أقدامهم على أعناق الملوك، كعلامةً على السلطان والقوة الكاملين. ويقتل يشوع الملوك، ويأمر رجاله أن يعلّقوا أجسادهم على خمسِ أخشابٍ. وعند غروب الشمس، يُنزِل الرجال الأجساد ويطرحونها من جديد في المغارة، ثم يكوِّمون حجارة كبيرة أخرى عند مدخلها.</w:t>
      </w:r>
    </w:p>
    <w:p>
      <w:pPr>
        <w:bidi/>
      </w:pPr>
      <w:r>
        <w:rPr>
          <w:rtl/>
          <w:cs/>
          <w:lang w:val="ar_AE" w:bidi="ar_AE"/>
        </w:rPr>
      </w:r>
      <w:r>
        <w:rPr>
          <w:b/>
          <w:rtl/>
          <w:cs/>
          <w:lang w:val="ar_AE" w:bidi="ar_AE"/>
        </w:rPr>
        <w:t>في المشهد الرابع:</w:t>
      </w:r>
      <w:r>
        <w:rPr>
          <w:rtl/>
          <w:cs/>
          <w:lang w:val="ar_AE" w:bidi="ar_AE"/>
        </w:rPr>
        <w:t xml:space="preserve"> في اليوم نفسه الذي يهزمون فيه الأموريين، يهاجم يشوع وجيش إسرائيل مدينة مقيدة، فيدمّرون المدينة تدميرًا كاملًا ولا يتركون أحدًا حيًّا. ويقتل يشوع الملك بالطريقة نفسها التي قتل بها ملك أريحا.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جنود بني إسرائيل، أو رجال يشوع</w:t>
      </w:r>
    </w:p>
    <w:p>
      <w:pPr>
        <w:pStyle w:val="ListBullet"/>
        <w:bidi/>
        <w:spacing w:line="240" w:lineRule="auto"/>
        <w:ind w:left="720"/>
      </w:pPr>
      <w:r>
        <w:rPr>
          <w:rtl/>
          <w:cs/>
          <w:lang w:val="ar_AE" w:bidi="ar_AE"/>
        </w:rPr>
      </w:r>
      <w:r>
        <w:rPr>
          <w:rtl/>
          <w:cs/>
          <w:lang w:val="ar_AE" w:bidi="ar_AE"/>
        </w:rPr>
        <w:t>الجنود الأموريون</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خمسة ملوك أموريين</w:t>
      </w:r>
    </w:p>
    <w:p>
      <w:pPr>
        <w:pStyle w:val="ListBullet"/>
        <w:bidi/>
        <w:spacing w:line="240" w:lineRule="auto"/>
        <w:ind w:left="720"/>
      </w:pPr>
      <w:r>
        <w:rPr>
          <w:rtl/>
          <w:cs/>
          <w:lang w:val="ar_AE" w:bidi="ar_AE"/>
        </w:rPr>
      </w:r>
      <w:r>
        <w:rPr>
          <w:rtl/>
          <w:cs/>
          <w:lang w:val="ar_AE" w:bidi="ar_AE"/>
        </w:rPr>
        <w:t>قادة جيش بني إسرائيل</w:t>
      </w:r>
    </w:p>
    <w:p>
      <w:pPr>
        <w:pStyle w:val="ListBullet"/>
        <w:bidi/>
        <w:spacing w:line="240" w:lineRule="auto"/>
        <w:ind w:left="720"/>
      </w:pPr>
      <w:r>
        <w:rPr>
          <w:rtl/>
          <w:cs/>
          <w:lang w:val="ar_AE" w:bidi="ar_AE"/>
        </w:rPr>
      </w:r>
      <w:r>
        <w:rPr>
          <w:rtl/>
          <w:cs/>
          <w:lang w:val="ar_AE" w:bidi="ar_AE"/>
        </w:rPr>
        <w:t>والأشخاص الذين عاشوا في مدينة مقيدة، بما في ذلك ملك مقيدة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هذه القصة تحدث في الحقيقة قبل أن يرجع جنود إسرائيل إلى مُعسكرهم في الجلجال. وكان رواة القصص في ذلك الزمان كثيرًا ما يُنهون القصة أولًا، ثم يرجعون بعدها ليذكروا تفاصيل أكثر عنها.</w:t>
      </w:r>
    </w:p>
    <w:p>
      <w:pPr>
        <w:bidi/>
      </w:pPr>
      <w:r>
        <w:rPr>
          <w:rtl/>
          <w:cs/>
          <w:lang w:val="ar_AE" w:bidi="ar_AE"/>
        </w:rPr>
      </w:r>
      <w:r>
        <w:rPr>
          <w:rtl/>
          <w:cs/>
          <w:lang w:val="ar_AE" w:bidi="ar_AE"/>
        </w:rPr>
        <w:t>توقّفوا هنا وناقشوا كمجموعة: ماذا تفعلون عندما تُنهون رواية قصة، ثم تريدون بعد ذلك أن ترجعوا لتشرحوا شيئًا آخر حدث فيها؟ وانتبهوا إلى الطريقة التي تبدأون بها الجزء الذي تضيفون فيه معلومات أخرى عن القصة التي رويتموها للتو. أوقِفوا الاستماع إلى هذا التسجيل الصوتي هنا.</w:t>
      </w:r>
    </w:p>
    <w:p>
      <w:pPr>
        <w:bidi/>
      </w:pPr>
      <w:r>
        <w:rPr>
          <w:rtl/>
          <w:cs/>
          <w:lang w:val="ar_AE" w:bidi="ar_AE"/>
        </w:rPr>
      </w:r>
      <w:r>
        <w:rPr>
          <w:rtl/>
          <w:cs/>
          <w:lang w:val="ar_AE" w:bidi="ar_AE"/>
        </w:rPr>
        <w:t>في المقطع السابق، كان بنو إسرائيل والأموريون يتقاتلون. وأثناء هذا القتال، هرب ملوك الأموريين الخمسة من جيش إسرائيل. ويصف هذا المقطع ما حدث عندما هربوا.</w:t>
      </w:r>
    </w:p>
    <w:p>
      <w:pPr>
        <w:bidi/>
      </w:pPr>
      <w:r>
        <w:rPr>
          <w:rtl/>
          <w:cs/>
          <w:lang w:val="ar_AE" w:bidi="ar_AE"/>
        </w:rPr>
      </w:r>
      <w:r>
        <w:rPr>
          <w:rtl/>
          <w:cs/>
          <w:lang w:val="ar_AE" w:bidi="ar_AE"/>
        </w:rPr>
        <w:t>فأثناء القتال، تسلّل الملوك الخمسة ليختبئوا في مغارة قرب مدينة مقيدة. لكن أحدًا وجدهم وأرسل خبرًا إلى يشوع، الذي كان في مُعسكر إسرائيل عند مقيدة، فأمر يشوع رجاله أن يكوِّموا حجارة كبيرة أمام المغارة. وأمر أيضًا بعض الرجال أن يقفوا حراسًا عند مدخل المغارة حتى لا يستطيع الملوك الهرب. وأمر بقية الجيش أن يواصلوا مطاردة جيش الأموريين. وكان جنود الأموريين يهربون نحو مدنهم المُحاطة بالأسوار. والأسوار هي ما تجعل المدينة آمنة. ولم يكن يشوع يريد لأي جندي أن يهرب ويصير آمنًا داخل مدينته.</w:t>
      </w:r>
    </w:p>
    <w:p>
      <w:pPr>
        <w:bidi/>
      </w:pPr>
      <w:r>
        <w:rPr>
          <w:rtl/>
          <w:cs/>
          <w:lang w:val="ar_AE" w:bidi="ar_AE"/>
        </w:rPr>
      </w:r>
      <w:r>
        <w:rPr>
          <w:rtl/>
          <w:cs/>
          <w:lang w:val="ar_AE" w:bidi="ar_AE"/>
        </w:rPr>
        <w:t>وفي المشهد الثاني، يُفني يشوع وجيش إسرائيل جيوش الأموريين تمامًا. والمقصود بالإفناء هنا التدمير الكامل أو الهزيمة الكاملة.</w:t>
      </w:r>
    </w:p>
    <w:p>
      <w:pPr>
        <w:bidi/>
      </w:pPr>
      <w:r>
        <w:rPr>
          <w:rtl/>
          <w:cs/>
          <w:lang w:val="ar_AE" w:bidi="ar_AE"/>
        </w:rPr>
      </w:r>
      <w:r>
        <w:rPr>
          <w:rtl/>
          <w:cs/>
          <w:lang w:val="ar_AE" w:bidi="ar_AE"/>
        </w:rPr>
        <w:t>توقّفوا هنا وناقشوا كمجموعة: ما الكلمات التي ستستخدمونها لوصف هذا النوع من القتل؟ أوقِفوا الاستماع إلى هذا التسجيل الصوتي هنا.</w:t>
      </w:r>
    </w:p>
    <w:p>
      <w:pPr>
        <w:bidi/>
      </w:pPr>
      <w:r>
        <w:rPr>
          <w:rtl/>
          <w:cs/>
          <w:lang w:val="ar_AE" w:bidi="ar_AE"/>
        </w:rPr>
      </w:r>
      <w:r>
        <w:rPr>
          <w:rtl/>
          <w:cs/>
          <w:lang w:val="ar_AE" w:bidi="ar_AE"/>
        </w:rPr>
        <w:t>لا ينجو من الأموريين إلا عدد قليل يتمكّن من الوصول إلى مدنهم، بينما يرجع جيش إسرائيل سالمًا إلى المُعسكر في مقيدة مع يشوع. ولم يترك بنو إسرائيل عدوًّا حيًّا يمكن أن يسبّب أي مشكلة لإسرائيل.</w:t>
      </w:r>
    </w:p>
    <w:p>
      <w:pPr>
        <w:bidi/>
      </w:pPr>
      <w:r>
        <w:rPr>
          <w:rtl/>
          <w:cs/>
          <w:lang w:val="ar_AE" w:bidi="ar_AE"/>
        </w:rPr>
      </w:r>
      <w:r>
        <w:rPr>
          <w:rtl/>
          <w:cs/>
          <w:lang w:val="ar_AE" w:bidi="ar_AE"/>
        </w:rPr>
        <w:t>وفي المشهد الثالث، يقول يشوع لرجاله أن يفتحوا باب المغارة، أي أن يزيلوا الحجارة عن مدخلها، وأن يُخرجوا إليه الملوك الخمسة. فيُخرج رجال يشوع ملوك أورشليم، وحبرون، ويرموث، ولخيش، وعجلون، ثم يقول يشوع لقادة جيشه أن يضعوا أقدامهم على عنق كل ملك. وكان على كل ملك أن يتمدّد على الأرض، وعلى قادة جيش إسرائيل أن يضعوا أقدامهم على أعناقهم. وكانت هذه عادة قديمة لإظهار السلطان الكامل لجماعة على أخرى. يطيع القادة يشوع. ويذكّرهم يشوع: «اَ تَخَافُوا وَلَا تَرْتَعِبُوا. تَشَدَّدُوا وَتَشَجَّعُوا. لأَنَّهُ هَكَذَا يَفْعَلُ الرَّبُّ بِجَمِيعِ أَعْدَائِكُمُ الَّذِينَ تُحَارِبُونَهُمْ». يقتل يشوع كل ملك، ويأمر الرجال أن يعلّقوا أجسادهم على خمس أخشاب، أو على خمسة أعمدة. وهذا يعني أن جنود إسرائيل وضعوا وتدًا حادًّا أو غصنًا في جسد كل ملك. وعند الغروب، يأمر يشوع الرجال أن يُنزِلوا الأجساد ويطرحوها في المغارة التي كان الرجال قد اختبأوا فيها. ثم يكوِّم الجنود حجارة كبيرة عند مدخل المغارة، وبقيت هذه الحجارة هناك إلى هذا اليوم. وهذا معناه أن الحجارة عند فم المغارة كانت لا تزال موجودة في الوقت الذي كُتب فيه سفر يشوع. ويستخدم الكاتب هذه العبارة ليُشعرنا أن هذه قصة حقيقية.</w:t>
      </w:r>
    </w:p>
    <w:p>
      <w:pPr>
        <w:bidi/>
      </w:pPr>
      <w:r>
        <w:rPr>
          <w:rtl/>
          <w:cs/>
          <w:lang w:val="ar_AE" w:bidi="ar_AE"/>
        </w:rPr>
      </w:r>
      <w:r>
        <w:rPr>
          <w:rtl/>
          <w:cs/>
          <w:lang w:val="ar_AE" w:bidi="ar_AE"/>
        </w:rPr>
        <w:t>توقّفوا هنا وناقشوا هذا السؤال كمجموعة: كيف تُنهون قصة بطريقة تجعل جمهوركم يعرف أن القصة حقيقية؟ وما الدليل الذي تشاركونه ليعرف الناس أنكم تحكون شيئًا حدث فعلًا؟ أوقِفوا الاستماع إلى هذا التسجيل الصوتي هنا.</w:t>
      </w:r>
    </w:p>
    <w:p>
      <w:pPr>
        <w:bidi/>
      </w:pPr>
      <w:r>
        <w:rPr>
          <w:rtl/>
          <w:cs/>
          <w:lang w:val="ar_AE" w:bidi="ar_AE"/>
        </w:rPr>
      </w:r>
      <w:r>
        <w:rPr>
          <w:rtl/>
          <w:cs/>
          <w:lang w:val="ar_AE" w:bidi="ar_AE"/>
        </w:rPr>
        <w:t>وفي المشهد الرابع، في ذلك اليوم نفسه، يهاجم يشوع وجيش إسرائيل مقيدة، فيضربون مقيدة بحدّ السيف، ويحرّمون كل شخص في المدينة للهلاك. وهذا يعني أنهم يدمّرون المدينة تمامًا ولا يتركون أحدًا حيًّا، كما أمر يهوه. ويقتل يشوع ملك مقيدة بالطريقة نفسها التي قتل بها ملك أريحا.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10: 16- 28 بأبسط ترجمة يسهل فهمها.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جنود بني إسرائيل، أو رجال يشوع</w:t>
      </w:r>
    </w:p>
    <w:p>
      <w:pPr>
        <w:pStyle w:val="ListBullet"/>
        <w:bidi/>
        <w:spacing w:line="240" w:lineRule="auto"/>
        <w:ind w:left="720"/>
      </w:pPr>
      <w:r>
        <w:rPr>
          <w:rtl/>
          <w:cs/>
          <w:lang w:val="ar_AE" w:bidi="ar_AE"/>
        </w:rPr>
      </w:r>
      <w:r>
        <w:rPr>
          <w:rtl/>
          <w:cs/>
          <w:lang w:val="ar_AE" w:bidi="ar_AE"/>
        </w:rPr>
        <w:t>الجنود الأموريون</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خمسة ملوك أموريين</w:t>
      </w:r>
    </w:p>
    <w:p>
      <w:pPr>
        <w:pStyle w:val="ListBullet"/>
        <w:bidi/>
        <w:spacing w:line="240" w:lineRule="auto"/>
        <w:ind w:left="720"/>
      </w:pPr>
      <w:r>
        <w:rPr>
          <w:rtl/>
          <w:cs/>
          <w:lang w:val="ar_AE" w:bidi="ar_AE"/>
        </w:rPr>
      </w:r>
      <w:r>
        <w:rPr>
          <w:rtl/>
          <w:cs/>
          <w:lang w:val="ar_AE" w:bidi="ar_AE"/>
        </w:rPr>
        <w:t>قادة جيش بني إسرائيل</w:t>
      </w:r>
    </w:p>
    <w:p>
      <w:pPr>
        <w:pStyle w:val="ListBullet"/>
        <w:bidi/>
        <w:spacing w:line="240" w:lineRule="auto"/>
        <w:ind w:left="720"/>
      </w:pPr>
      <w:r>
        <w:rPr>
          <w:rtl/>
          <w:cs/>
          <w:lang w:val="ar_AE" w:bidi="ar_AE"/>
        </w:rPr>
      </w:r>
      <w:r>
        <w:rPr>
          <w:rtl/>
          <w:cs/>
          <w:lang w:val="ar_AE" w:bidi="ar_AE"/>
        </w:rPr>
        <w:t>والأشخاص الذين عاشوا في مدينة مقيدة، بما في ذلك ملك مقيدة</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أثناء المعركة بين بني إسرائيل والأموريين، يهرب ملوك الأموريين الخمسة من جيش بني إسرائيل. ويتسلّل الملوك ليختبئوا في مغارة قرب مقيدة. وعندما يعثر عليهم أحدٌ ويُخبر يشوع، يأمر يشوع رجاله أن يدحرجوا حجارة كبيرة على مدخل المغارة. كما يأمر يشوع بعض الرجال أن يقفوا حراسًا عند مدخل المغارة حتى لا يستطيع الملوك الخمسة الهرب. ويأمر يشوع بقية جيش بني إسرائيل أن يواصلوا مطاردة جيش الأموريين وأن يهاجموهم من خلفهم. ولا يريد يشوع أن يصل أي رجل من جيش الأموريين إلى مدنه سالمًا. ويعلم يشوع أن يهوه قد وعد شعب إسرائيل بالنصر على الأموريين.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يشوع: "فيمَ تفكّر أو بمَ تشعر؟" قد يجيب الشخص بعبارات مثل: </w:t>
      </w:r>
    </w:p>
    <w:p>
      <w:pPr>
        <w:pStyle w:val="ListBullet"/>
        <w:bidi/>
        <w:spacing w:line="240" w:lineRule="auto"/>
        <w:ind w:left="720"/>
      </w:pPr>
      <w:r>
        <w:rPr>
          <w:rtl/>
          <w:cs/>
          <w:lang w:val="ar_AE" w:bidi="ar_AE"/>
        </w:rPr>
      </w:r>
      <w:r>
        <w:rPr>
          <w:rtl/>
          <w:cs/>
          <w:lang w:val="ar_AE" w:bidi="ar_AE"/>
        </w:rPr>
        <w:t>واسألوا الذين يؤدّون دور ملوك الأموريين الخمسة: «بماذا تفكّرون وبماذا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ويواصل يشوع وبنو إسرائيل مطاردة جيش الأموريين ويُفنونهم تمامًا. ولا ينجو إلا عدد قليل من جنود الأموريين فيتمكّنون من الوصول سالمين إلى مدنهم المُحصَّنة. يقتل بنو إسرائيل جميع الباقين من الجيوش الخمسة، ثم يرجع بنو إسرائيل إلى المُعسكر حيث كان يشوع ينتظر خارج مدينة مقيدة. ولا يتركون أحدًا حيًّا يمكن أن يسبّب مشاكل لإسرائيل.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الناجين من الأموريين: «بماذا تفكّرون وبماذا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ويأمر يشوع بعض الرجال أن يزيلوا الحجارة عن مدخل المغارة وأن يُخرجوا إليه ملوك الأموريين الخمسة. فيأتي بعض جنود بني إسرائيل بملوك أورشليم، وحبرون، ويرموث، ولخيش، وعجلون إلى يشوع. ويأمر يشوع قادة جيش إسرائيل أن يأتوا ويضعوا أقدامهم على عنق كل ملك. وعندما يطيع القادة، يذكّرهم يشوع ألّا يخافوا وألّا يرتعبوا أبدًا. ويقول لهم: «تَشَدَّدُوا وَتَشَجَّعُوا. لأَنَّهُ هَكَذَا يَفْعَلُ الرَّبُّ بِجَمِيعِ أَعْدَائِكُمُ الَّذِينَ تُحَارِبُونَهُمْ».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قادة جيش بني إسرائيل: «بماذا تفكّرون أو بماذا تشعرون؟» قد يجيب الناس بعبارات مثل:</w:t>
      </w:r>
    </w:p>
    <w:p>
      <w:pPr>
        <w:pStyle w:val="ListBullet"/>
        <w:bidi/>
        <w:spacing w:line="240" w:lineRule="auto"/>
        <w:ind w:left="720"/>
      </w:pPr>
      <w:r>
        <w:rPr>
          <w:rtl/>
          <w:cs/>
          <w:lang w:val="ar_AE" w:bidi="ar_AE"/>
        </w:rPr>
      </w:r>
      <w:r>
        <w:rPr>
          <w:rtl/>
          <w:cs/>
          <w:lang w:val="ar_AE" w:bidi="ar_AE"/>
        </w:rPr>
        <w:t>واسألوا الذين يؤدّون دور ملوك الأموريين الخمسة: «بماذا تفكّرون أو بماذا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يقتل يشوع كل ملك، ويأمر رجالًا أن يعلّقوا أجسادهم على خمس خشباتٍ، أو على خمسة أعمدة. وعند غروب الشمس، يأمر يشوع رجاله أن يُنزِلوا أجساد الملوك ويطرحوها في المغارة التي كان الملوك قد اختبأوا فيها. ثم يُكوِّم الرجال حجارة عند مدخل المغارة، وبقيت هناك إلى هذا اليوم.</w:t>
      </w:r>
    </w:p>
    <w:p>
      <w:pPr>
        <w:bidi/>
      </w:pPr>
      <w:r>
        <w:rPr>
          <w:rtl/>
          <w:cs/>
          <w:lang w:val="ar_AE" w:bidi="ar_AE"/>
        </w:rPr>
      </w:r>
      <w:r>
        <w:rPr>
          <w:rtl/>
          <w:cs/>
          <w:lang w:val="ar_AE" w:bidi="ar_AE"/>
        </w:rPr>
        <w:t>وفي اليوم نفسه الذي يهزم فيه يشوع وبنو إسرائيل جيوش الأموريين ويقتلون ملوكهم، يهاجم شعب إسرائيل مدينة مقيدة ويستولون عليها. ويقتل بنو إسرائيل كل شخص في المدينة، ولا يتركون أحدًا حيًّا. ثم يقتل يشوع ملك مقيدة بالطريقة نفسها التي قتل بها ملك أريحا.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أهل مقيدة: «بماذا تفكّرون أو بماذا تشعرون؟» قد يجيب الناس بعبارات مثل:</w:t>
      </w:r>
    </w:p>
    <w:p>
      <w:pPr>
        <w:pStyle w:val="ListBullet"/>
        <w:bidi/>
        <w:spacing w:line="240" w:lineRule="auto"/>
        <w:ind w:left="720"/>
      </w:pPr>
      <w:r>
        <w:rPr>
          <w:rtl/>
          <w:cs/>
          <w:lang w:val="ar_AE" w:bidi="ar_AE"/>
        </w:rPr>
      </w:r>
      <w:r>
        <w:rPr>
          <w:rtl/>
          <w:cs/>
          <w:lang w:val="ar_AE" w:bidi="ar_AE"/>
        </w:rPr>
        <w:t xml:space="preserve">اسألوا الشخص الذي يؤدي دور يشوع: «بماذا تفكّر وبماذا تشعر؟»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10: 16- 28 بأبسط ترجمة يسهل فهمها.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أثناء المعركة بين بني إسرائيل والأموريين، هرب </w:t>
      </w:r>
      <w:r>
        <w:rPr>
          <w:b/>
          <w:rtl/>
          <w:cs/>
          <w:lang w:val="ar_AE" w:bidi="ar_AE"/>
        </w:rPr>
        <w:t>ملوك</w:t>
      </w:r>
      <w:r>
        <w:rPr>
          <w:rtl/>
          <w:cs/>
          <w:lang w:val="ar_AE" w:bidi="ar_AE"/>
        </w:rPr>
        <w:t xml:space="preserve"> الأموريين الخمسة واختبأوا في مغارة. والملك هو الشخص الذي يحكم مدينة أو إقليمًا. استخدموا الكلمة أو العبارة نفسها لكلمة «ملك» التي استخدمتموها في المقاطع السابقة. ولمزيدٍ من المعلومات عن كلمة "</w:t>
      </w:r>
      <w:r>
        <w:rPr>
          <w:b/>
          <w:rtl/>
          <w:cs/>
          <w:lang w:val="ar_AE" w:bidi="ar_AE"/>
        </w:rPr>
        <w:t>ملك</w:t>
      </w:r>
      <w:r>
        <w:rPr>
          <w:rtl/>
          <w:cs/>
          <w:lang w:val="ar_AE" w:bidi="ar_AE"/>
        </w:rPr>
        <w:t>"، انظروا قاموس الكلمات الرئيسية.</w:t>
      </w:r>
    </w:p>
    <w:p>
      <w:pPr>
        <w:bidi/>
      </w:pPr>
      <w:r>
        <w:rPr>
          <w:rtl/>
          <w:cs/>
          <w:lang w:val="ar_AE" w:bidi="ar_AE"/>
        </w:rPr>
      </w:r>
      <w:r>
        <w:rPr>
          <w:rtl/>
          <w:cs/>
          <w:lang w:val="ar_AE" w:bidi="ar_AE"/>
        </w:rPr>
        <w:t xml:space="preserve">واختبأ الملوك الخمسة في </w:t>
      </w:r>
      <w:r>
        <w:rPr>
          <w:b/>
          <w:rtl/>
          <w:cs/>
          <w:lang w:val="ar_AE" w:bidi="ar_AE"/>
        </w:rPr>
        <w:t>مغارة</w:t>
      </w:r>
      <w:r>
        <w:rPr>
          <w:rtl/>
          <w:cs/>
          <w:lang w:val="ar_AE" w:bidi="ar_AE"/>
        </w:rPr>
        <w:t xml:space="preserve"> قرب مدينة مقيدة. والمغارة هي تجويف كبير تحت الأرض في جانب تلّ أو جرف، وغالبًا ما تتكوّن المغارات طبيعيًّا بفعل الماء أو الريح. ويُسمّى مدخل المغارة غالبًا "فم المغارة".</w:t>
      </w:r>
    </w:p>
    <w:p>
      <w:pPr>
        <w:bidi/>
      </w:pPr>
      <w:r>
        <w:rPr>
          <w:rtl/>
          <w:cs/>
          <w:lang w:val="ar_AE" w:bidi="ar_AE"/>
        </w:rPr>
      </w:r>
      <w:r>
        <w:rPr>
          <w:rtl/>
          <w:cs/>
          <w:lang w:val="ar_AE" w:bidi="ar_AE"/>
        </w:rPr>
        <w:t xml:space="preserve">توقّفوا هنا وانظروا كمجموعة إلى صورة لمغارة. وناقشوا كمجموعة ما الكلمة أو العبارة التي ستستخدمونها للتعبير عن </w:t>
      </w:r>
      <w:r>
        <w:rPr>
          <w:b/>
          <w:rtl/>
          <w:cs/>
          <w:lang w:val="ar_AE" w:bidi="ar_AE"/>
        </w:rPr>
        <w:t xml:space="preserve">مغارة </w:t>
      </w:r>
      <w:r>
        <w:rPr>
          <w:rtl/>
          <w:cs/>
          <w:lang w:val="ar_AE" w:bidi="ar_AE"/>
        </w:rPr>
        <w:t xml:space="preserve">، وما الكلمة التي ستستخدمونها لكلمة </w:t>
      </w:r>
      <w:r>
        <w:rPr>
          <w:b/>
          <w:rtl/>
          <w:cs/>
          <w:lang w:val="ar_AE" w:bidi="ar_AE"/>
        </w:rPr>
        <w:t>فم</w:t>
      </w:r>
      <w:r>
        <w:rPr>
          <w:rtl/>
          <w:cs/>
          <w:lang w:val="ar_AE" w:bidi="ar_AE"/>
        </w:rPr>
        <w:t>. وإذا كنتم قد ترجمتم تلك الكلمات من قبل في سِفر آخر من الكتاب المُقَدَّس، استخدموا الكلمات عينها التي استخدمتموها هناك. أوقِفوا الاستماع إلى هذا التسجيل الصوتي هنا.</w:t>
      </w:r>
    </w:p>
    <w:p>
      <w:pPr>
        <w:bidi/>
      </w:pPr>
      <w:r>
        <w:rPr>
          <w:rtl/>
          <w:cs/>
          <w:lang w:val="ar_AE" w:bidi="ar_AE"/>
        </w:rPr>
      </w:r>
      <w:r>
        <w:rPr>
          <w:rtl/>
          <w:cs/>
          <w:lang w:val="ar_AE" w:bidi="ar_AE"/>
        </w:rPr>
        <w:t xml:space="preserve">يأمر يشوع عددًا من الرجال أن يحرسوا المغارة، بينما يطارد بقية الجيش جنود الأموريين. ويذكّر يشوع جيشَ إسرائيل أن </w:t>
      </w:r>
      <w:r>
        <w:rPr>
          <w:b/>
          <w:rtl/>
          <w:cs/>
          <w:lang w:val="ar_AE" w:bidi="ar_AE"/>
        </w:rPr>
        <w:t>الرب</w:t>
      </w:r>
      <w:r>
        <w:rPr>
          <w:rtl/>
          <w:cs/>
          <w:lang w:val="ar_AE" w:bidi="ar_AE"/>
        </w:rPr>
        <w:t>،</w:t>
      </w:r>
      <w:r>
        <w:rPr>
          <w:b/>
          <w:rtl/>
          <w:cs/>
          <w:lang w:val="ar_AE" w:bidi="ar_AE"/>
        </w:rPr>
        <w:t xml:space="preserve"> إلههم،</w:t>
      </w:r>
      <w:r>
        <w:rPr>
          <w:rtl/>
          <w:cs/>
          <w:lang w:val="ar_AE" w:bidi="ar_AE"/>
        </w:rPr>
        <w:t xml:space="preserve"> قد وعد أن يدفع الأموريين إلى أيديهم، بمعنى أن يهزم أعداءهم. استخدموا الكلمة أو العبارة نفسها للإشارة إلى الرب والإله التي استخدمتموها في المقاطع السابقة. ولمزيد من المعلومات حول كلمة </w:t>
      </w:r>
      <w:r>
        <w:rPr>
          <w:b/>
          <w:rtl/>
          <w:cs/>
          <w:lang w:val="ar_AE" w:bidi="ar_AE"/>
        </w:rPr>
        <w:t>الرب (يهوه)</w:t>
      </w:r>
      <w:r>
        <w:rPr>
          <w:rtl/>
          <w:cs/>
          <w:lang w:val="ar_AE" w:bidi="ar_AE"/>
        </w:rPr>
        <w:t xml:space="preserve"> وكلمة </w:t>
      </w:r>
      <w:r>
        <w:rPr>
          <w:b/>
          <w:rtl/>
          <w:cs/>
          <w:lang w:val="ar_AE" w:bidi="ar_AE"/>
        </w:rPr>
        <w:t>الله</w:t>
      </w:r>
      <w:r>
        <w:rPr>
          <w:rtl/>
          <w:cs/>
          <w:lang w:val="ar_AE" w:bidi="ar_AE"/>
        </w:rPr>
        <w:t>، راجعوا قاموس الكلمات الرئيسية.</w:t>
      </w:r>
    </w:p>
    <w:p>
      <w:pPr>
        <w:bidi/>
      </w:pPr>
      <w:r>
        <w:rPr>
          <w:rtl/>
          <w:cs/>
          <w:lang w:val="ar_AE" w:bidi="ar_AE"/>
        </w:rPr>
      </w:r>
      <w:r>
        <w:rPr>
          <w:rtl/>
          <w:cs/>
          <w:lang w:val="ar_AE" w:bidi="ar_AE"/>
        </w:rPr>
        <w:t xml:space="preserve">ويعد يهوه </w:t>
      </w:r>
      <w:r>
        <w:rPr>
          <w:b/>
          <w:rtl/>
          <w:cs/>
          <w:lang w:val="ar_AE" w:bidi="ar_AE"/>
        </w:rPr>
        <w:t>بني إسرائيل</w:t>
      </w:r>
      <w:r>
        <w:rPr>
          <w:rtl/>
          <w:cs/>
          <w:lang w:val="ar_AE" w:bidi="ar_AE"/>
        </w:rPr>
        <w:t xml:space="preserve"> بأنه سيهزم أعداءهم. استخدموا الكلمة أو العبارة نفسها للإشارة إلى بني إسرائيل التي استخدمتموها في المقاطع السابقة. ولمزيد من المعلومات عن </w:t>
      </w:r>
      <w:r>
        <w:rPr>
          <w:b/>
          <w:rtl/>
          <w:cs/>
          <w:lang w:val="ar_AE" w:bidi="ar_AE"/>
        </w:rPr>
        <w:t>بني إسرائيل</w:t>
      </w:r>
      <w:r>
        <w:rPr>
          <w:rtl/>
          <w:cs/>
          <w:lang w:val="ar_AE" w:bidi="ar_AE"/>
        </w:rPr>
        <w:t>، ارجعوا إلى «قاموس الكلمات الرئيسية».</w:t>
      </w:r>
    </w:p>
    <w:p>
      <w:pPr>
        <w:bidi/>
      </w:pPr>
      <w:r>
        <w:rPr>
          <w:rtl/>
          <w:cs/>
          <w:lang w:val="ar_AE" w:bidi="ar_AE"/>
        </w:rPr>
      </w:r>
      <w:r>
        <w:rPr>
          <w:rtl/>
          <w:cs/>
          <w:lang w:val="ar_AE" w:bidi="ar_AE"/>
        </w:rPr>
        <w:t xml:space="preserve">وبعد أن يهزم يشوع الجيوش، يأمر الرجال أن يُخرجوا الملوك الخمسة من المغارة، ثم يأمر يشوع </w:t>
      </w:r>
      <w:r>
        <w:rPr>
          <w:b/>
          <w:rtl/>
          <w:cs/>
          <w:lang w:val="ar_AE" w:bidi="ar_AE"/>
        </w:rPr>
        <w:t>قادة</w:t>
      </w:r>
      <w:r>
        <w:rPr>
          <w:rtl/>
          <w:cs/>
          <w:lang w:val="ar_AE" w:bidi="ar_AE"/>
        </w:rPr>
        <w:t xml:space="preserve"> جيش إسرائيل أن يضعوا أقدامهم على أعناق الملوك. والقائد هو رئيسٌ للجيش. استخدموا الكلمة أو العبارة نفسها للإشارة إلى كلمة «قائد» التي استخدمتموها في المقاطع السابقة.</w:t>
      </w:r>
    </w:p>
    <w:p>
      <w:pPr>
        <w:bidi/>
      </w:pPr>
      <w:r>
        <w:rPr>
          <w:rtl/>
          <w:cs/>
          <w:lang w:val="ar_AE" w:bidi="ar_AE"/>
        </w:rPr>
      </w:r>
      <w:r>
        <w:rPr>
          <w:rtl/>
          <w:cs/>
          <w:lang w:val="ar_AE" w:bidi="ar_AE"/>
        </w:rPr>
        <w:t xml:space="preserve">وفي اليوم نفسه الذي يهزم فيه يشوع جيوش الأموريين، يضرب يشوع وجيش إسرائيل كلَّ من في مقيدة </w:t>
      </w:r>
      <w:r>
        <w:rPr>
          <w:b/>
          <w:rtl/>
          <w:cs/>
          <w:lang w:val="ar_AE" w:bidi="ar_AE"/>
        </w:rPr>
        <w:t xml:space="preserve">بحدّ السيف </w:t>
      </w:r>
      <w:r>
        <w:rPr>
          <w:rtl/>
          <w:cs/>
          <w:lang w:val="ar_AE" w:bidi="ar_AE"/>
        </w:rPr>
        <w:t>. و</w:t>
      </w:r>
      <w:r>
        <w:rPr>
          <w:b/>
          <w:rtl/>
          <w:cs/>
          <w:lang w:val="ar_AE" w:bidi="ar_AE"/>
        </w:rPr>
        <w:t xml:space="preserve">يُحرِّم </w:t>
      </w:r>
      <w:r>
        <w:rPr>
          <w:rtl/>
          <w:cs/>
          <w:lang w:val="ar_AE" w:bidi="ar_AE"/>
        </w:rPr>
        <w:t xml:space="preserve">يشوع </w:t>
      </w:r>
      <w:r>
        <w:rPr>
          <w:b/>
          <w:rtl/>
          <w:cs/>
          <w:lang w:val="ar_AE" w:bidi="ar_AE"/>
        </w:rPr>
        <w:t xml:space="preserve">مدينة </w:t>
      </w:r>
      <w:r>
        <w:rPr>
          <w:rtl/>
          <w:cs/>
          <w:lang w:val="ar_AE" w:bidi="ar_AE"/>
        </w:rPr>
        <w:t>مقيدة للهلاك. وهذه العبارات تعني أن بني إسرائيل يدمّرون المدينة وسكّانها تدميرًا كاملًا، ولا يتركون أحدًا حيًّا. وقد فعل بنو إسرائيل هذا طاعةً لأمر يهوه بألّا تكون لهم علاقة بشعوب الأرض الذين لا يتبعون يهوه. استخدموا الكلمات أو العبارات نفسها للإشارة إلى كلمة "مدينة"، و"ضَرَبَهَا بِحَدِّ السَّيْفِ"، و"حرّم" للهلاك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10:29–43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١٠: ٢٩–٤٣ واحفظوه في قلوبكم.</w:t>
      </w:r>
    </w:p>
    <w:p>
      <w:pPr>
        <w:bidi/>
      </w:pPr>
      <w:r>
        <w:rPr>
          <w:rtl/>
          <w:cs/>
          <w:lang w:val="ar_AE" w:bidi="ar_AE"/>
        </w:rPr>
      </w:r>
      <w:r>
        <w:rPr>
          <w:rtl/>
          <w:cs/>
          <w:lang w:val="ar_AE" w:bidi="ar_AE"/>
        </w:rPr>
        <w:t>استمعوا إلى نسخة صوتية من يشوع ١٠: ٢٩–٤٣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١٠: ٢٩–٤٣ في أكثر الترجمات المفهومة لكم.</w:t>
      </w:r>
    </w:p>
    <w:p>
      <w:pPr>
        <w:bidi/>
      </w:pPr>
      <w:r>
        <w:rPr>
          <w:rtl/>
          <w:cs/>
          <w:lang w:val="ar_AE" w:bidi="ar_AE"/>
        </w:rPr>
      </w:r>
      <w:r>
        <w:rPr>
          <w:rtl/>
          <w:cs/>
          <w:lang w:val="ar_AE" w:bidi="ar_AE"/>
        </w:rPr>
        <w:t>في المقطع السابق، هزم يشوعُ وجيشُ بني إسرائيل جيوشَ الأموريين الخمسة وقتلوا الملوكَ الخمسة. ثم دمَّر بنو إسرائيل مدينةَ مقيدة بالكامل ولم يتركوا أي ناجٍ. قَتل يشوعُ مَلكَ مقيدة بنفس الطريقة التي قَتل بها مَلكَ أريحا.</w:t>
      </w:r>
    </w:p>
    <w:p>
      <w:pPr>
        <w:bidi/>
      </w:pPr>
      <w:r>
        <w:rPr>
          <w:rtl/>
          <w:cs/>
          <w:lang w:val="ar_AE" w:bidi="ar_AE"/>
        </w:rPr>
      </w:r>
      <w:r>
        <w:rPr>
          <w:rtl/>
          <w:cs/>
          <w:lang w:val="ar_AE" w:bidi="ar_AE"/>
        </w:rPr>
        <w:t>بعد أن دمَّر بنو إسرائيل مدينةَ مقيدة، استمروا في التنقُّل حول المنطقة الجنوبية من كنعان. في أثناء مجيئهم إلى كل مدينة، كان بنو إسرائيل يُدمِّرون المُدنَ والناس الذين كانوا يعيشون فيها، وذلك طاعةً لأوامر يهوه. عندما قَتل يشوعُ وبنو إسرائيل جميعَ الناس في المدينة، كانوا يستردون تلك المدينةَ لتكون تحت سيادة يهوه.</w:t>
      </w:r>
    </w:p>
    <w:p>
      <w:pPr>
        <w:bidi/>
      </w:pPr>
      <w:r>
        <w:rPr>
          <w:rtl/>
          <w:cs/>
          <w:lang w:val="ar_AE" w:bidi="ar_AE"/>
        </w:rPr>
      </w:r>
      <w:r>
        <w:rPr>
          <w:rtl/>
          <w:cs/>
          <w:lang w:val="ar_AE" w:bidi="ar_AE"/>
        </w:rPr>
        <w:t>توقفوا هنا وانظروا كمجموعة إلى خريطةٍ لجنوب كنعان. تَشمل الخريطة تلك المُدن التي سَيْطر عليها يشوع: مقيدة، لِبنة، لخيش، عجلون، حبرون، ودَبير. أوقِفوا الاستماع إلى هذا التسجيل الصوتي هنا.</w:t>
      </w:r>
    </w:p>
    <w:p>
      <w:pPr>
        <w:bidi/>
      </w:pPr>
      <w:r>
        <w:rPr>
          <w:rtl/>
          <w:cs/>
          <w:lang w:val="ar_AE" w:bidi="ar_AE"/>
        </w:rPr>
      </w:r>
      <w:r>
        <w:rPr>
          <w:rtl/>
          <w:cs/>
          <w:lang w:val="ar_AE" w:bidi="ar_AE"/>
        </w:rPr>
        <w:t>إن المدينة التي سيطر عليها بنو إسرائيل بعد مقيدة هي لِبنة. حارَب بنو إسرائيل ضد لِبنة، وأعطى يهوه انتصارًا لبني إسرائيل على لِبنة ومَلِكها. قَتل يشوعُ وبنو إسرائيل كلَّ شخص في لِبنة، بما في ذلك المَلك. لم يُبقِ بنو إسرائيل أي شخص حي من شعب لِبنة. قَتل يشوعُ مَلكَ لِبنة بالطريقة نفسها التي قَتل بها مَلكَ أريحا.</w:t>
      </w:r>
    </w:p>
    <w:p>
      <w:pPr>
        <w:bidi/>
      </w:pPr>
      <w:r>
        <w:rPr>
          <w:rtl/>
          <w:cs/>
          <w:lang w:val="ar_AE" w:bidi="ar_AE"/>
        </w:rPr>
      </w:r>
      <w:r>
        <w:rPr>
          <w:rtl/>
          <w:cs/>
          <w:lang w:val="ar_AE" w:bidi="ar_AE"/>
        </w:rPr>
        <w:t>ثم انتقلَ يشوعُ وبنو إسرائيل جنوبًا إلى لخيش. حاصروا المدينةَ أو أحاطوا بها وهاجموها. في اليوم الثاني، هَزم يشوعُ وبنو إسرائيل المدينةَ وقتلوا جميعَ الذين كانوا يعيشون في لخيش. مثلما قَتلوا جميعَ من كانوا في لِبنة، قَتل بنو إسرائيل كلَّ شخص في لخيش. مرة أخرى، سلَّمَ يهوه مدينةَ لخيش لأيدي بني إسرائيل، مما يعني أن يهوه أعطى بني إسرائيل النصرَ. كان مَلك لخيش جزءًا من الملوك الأموريين الخمسة الذين قاتلوا ضد إسرائيل. كان يشوع قد قتل هذا المَلك بالفعل. بينما كان بنو إسرائيل يحاربون شعبَ لخيش، أتى الملك هورام من مدينة جازر ليساعد شعب لخيش. ضَربَ يشوعُ الجميعَ بحد السيف، أو قَتل الجميعَ، بما في ذلك هورام وجيش جازر. لم يَبق أيُ شخص من جيش جازر على قيد الحياة. لم يهاجم بنو إسرائيل مدينةَ جازر في هذا الوقت، لكنهم قَتلوا جيشَها كله.</w:t>
      </w:r>
    </w:p>
    <w:p>
      <w:pPr>
        <w:bidi/>
      </w:pPr>
      <w:r>
        <w:rPr>
          <w:rtl/>
          <w:cs/>
          <w:lang w:val="ar_AE" w:bidi="ar_AE"/>
        </w:rPr>
      </w:r>
      <w:r>
        <w:rPr>
          <w:rtl/>
          <w:cs/>
          <w:lang w:val="ar_AE" w:bidi="ar_AE"/>
        </w:rPr>
        <w:t>ثم انتقل يشوعُ وجميع إسرائيل باتجاه الجنوب الغربي من لخيش إلى مدينة عجلون. حاصروا المدينةَ وهاجموها. في ذلك اليوم نفسه، سيطروا على المدينة وقَتلوا كلَّ شخص يعيش فيها، تمامًا مثلما فعلوا مع لخيش. كان يشوع قد قَتل بالفعل مَلكَ عجلون في المغارة.</w:t>
      </w:r>
    </w:p>
    <w:p>
      <w:pPr>
        <w:bidi/>
      </w:pPr>
      <w:r>
        <w:rPr>
          <w:rtl/>
          <w:cs/>
          <w:lang w:val="ar_AE" w:bidi="ar_AE"/>
        </w:rPr>
      </w:r>
      <w:r>
        <w:rPr>
          <w:rtl/>
          <w:cs/>
          <w:lang w:val="ar_AE" w:bidi="ar_AE"/>
        </w:rPr>
        <w:t>انتقل يشوعُ وبنو إسرائيل إلى التلال نحو حبرون. حاربوا شعبَ حبرون ومَلكها، وقَتلوا جميعَ الناس الذين يعيشون هناك، تمامًا مثلما فعلوا في عجلون. كذلك قَتلوا جميعَ شعب المُدن المجاورة. كان يشوع قد قَتل مَلكَ حبرون مع ملوك الأموريين الآخرين في المغارة، لكن حبرون صار لها مَلكٌ جديد. قَتل يشوعُ مَلكَ حبرون الجديد. لم يترك بنو إسرائيل أي ناجين في حبرون، تمامًا مثلما لم يترك بنو إسرائيل أي ناجين في عجلون.</w:t>
      </w:r>
    </w:p>
    <w:p>
      <w:pPr>
        <w:bidi/>
      </w:pPr>
      <w:r>
        <w:rPr>
          <w:rtl/>
          <w:cs/>
          <w:lang w:val="ar_AE" w:bidi="ar_AE"/>
        </w:rPr>
      </w:r>
      <w:r>
        <w:rPr>
          <w:rtl/>
          <w:cs/>
          <w:lang w:val="ar_AE" w:bidi="ar_AE"/>
        </w:rPr>
        <w:t>أخيرًا، اتجه بنو إسرائيل نحو دبير وهاجموها. قبضوا على المَلك وسيطروا على المُدنَ المحيطة بدبير وقتلوهم بالسيوف. لم يترك بنو إسرائيل أيَّ شخص حيًا. لقد فعلوا مع دبير ومَلكها نفس الشيء الذي فعلوه مع حبرون ولِبنة ومَلكها.</w:t>
      </w:r>
    </w:p>
    <w:p>
      <w:pPr>
        <w:bidi/>
      </w:pPr>
      <w:r>
        <w:rPr>
          <w:rtl/>
          <w:cs/>
          <w:lang w:val="ar_AE" w:bidi="ar_AE"/>
        </w:rPr>
      </w:r>
      <w:r>
        <w:rPr>
          <w:rtl/>
          <w:cs/>
          <w:lang w:val="ar_AE" w:bidi="ar_AE"/>
        </w:rPr>
        <w:t>توقفوا هنا وناقشوا هذا السؤال كمجموعة: أَمرَ يهوه يشوعَ أن يقتل كل شخص في المُدن التي غزاها. عن طريق قتله لكل شخص في المدينة، خصَّصَ يشوعُ تلك المدينة ليهوه. كيف يُخصِّص الناس في ثقافتكم الأشياء لإلههم؟ لماذا تخصِّصون شيئًا لإلهكم؟ أوقِفوا الاستماع إلى هذا التسجيل الصوتي هنا.</w:t>
      </w:r>
    </w:p>
    <w:p>
      <w:pPr>
        <w:bidi/>
      </w:pPr>
      <w:r>
        <w:rPr>
          <w:rtl/>
          <w:cs/>
          <w:lang w:val="ar_AE" w:bidi="ar_AE"/>
        </w:rPr>
      </w:r>
      <w:r>
        <w:rPr>
          <w:rtl/>
          <w:cs/>
          <w:lang w:val="ar_AE" w:bidi="ar_AE"/>
        </w:rPr>
        <w:t>غزا يشوعُ الأرض بأكملها: المنطقة الجبلية أو الجزء الأوسط من الريف؛ والنقب، وهي منطقة البرية الجنوبية؛ والتلال المنخفضة، أو السفوح الغربية بين السهول والساحل؛ والمنحدرات المتجهة نحو البحر الميت. لم يترك يشوعُ أي شخص حي، بل خصَّصهم جميعًا ليهوه، تمامًا مثلما أَمره يهوه، إله إسرائيل. ضربَ يشوعُ ضربَ أو قَتل جميعَ الناس في المُدن، من قادش برنيع، التي هي جزء من الحدود الجنوبية ليهوذا، على طول الطريق إلى غزة على ساحل البحر المتوسط. غزا يشوعُ منطقة جوشن. لا نعرف موقع هذه المنطقة بالضبط، لكنها ليست جاسان التي في مصر. غزا يشوعُ مُدنًا على طول الطريق إلى جبعون في الشمال. دَمَّر يشوعُ جميعَ هذه المدن في وقت واحد، أو في معركة واحدة متواصلة، لأن يهوه، إله إسرائيل، حارَب من أجل إسرائيل.</w:t>
      </w:r>
    </w:p>
    <w:p>
      <w:pPr>
        <w:bidi/>
      </w:pPr>
      <w:r>
        <w:rPr>
          <w:rtl/>
          <w:cs/>
          <w:lang w:val="ar_AE" w:bidi="ar_AE"/>
        </w:rPr>
      </w:r>
      <w:r>
        <w:rPr>
          <w:rtl/>
          <w:cs/>
          <w:lang w:val="ar_AE" w:bidi="ar_AE"/>
        </w:rPr>
        <w:t>توقفوا هنا وانظروا إلى خريطة الأرض التي غزاها يشوعُ وبنو إسرائيل. أوقِفوا الاستماع إلى هذا التسجيل الصوتي هنا.</w:t>
      </w:r>
    </w:p>
    <w:p>
      <w:pPr>
        <w:bidi/>
      </w:pPr>
      <w:r>
        <w:rPr>
          <w:rtl/>
          <w:cs/>
          <w:lang w:val="ar_AE" w:bidi="ar_AE"/>
        </w:rPr>
      </w:r>
      <w:r>
        <w:rPr>
          <w:rtl/>
          <w:cs/>
          <w:lang w:val="ar_AE" w:bidi="ar_AE"/>
        </w:rPr>
        <w:t>بعد هزيمة جميع المُدن، عاد يشوعُ وبنو إسرائيل إلى المحلة في الجلجال.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١٠: ٢٩–٤٣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يقوم الفريق بتصوُّر هذا المقطع.</w:t>
      </w:r>
    </w:p>
    <w:p>
      <w:pPr>
        <w:bidi/>
      </w:pPr>
      <w:r>
        <w:rPr>
          <w:rtl/>
          <w:cs/>
          <w:lang w:val="ar_AE" w:bidi="ar_AE"/>
        </w:rPr>
      </w:r>
      <w:r>
        <w:rPr>
          <w:rtl/>
          <w:cs/>
          <w:lang w:val="ar_AE" w:bidi="ar_AE"/>
        </w:rPr>
        <w:t>يحتوي هذا المقطع على ستة مشاهد.</w:t>
      </w:r>
    </w:p>
    <w:p>
      <w:pPr>
        <w:bidi/>
      </w:pPr>
      <w:r>
        <w:rPr>
          <w:rtl/>
          <w:cs/>
          <w:lang w:val="ar_AE" w:bidi="ar_AE"/>
        </w:rPr>
      </w:r>
      <w:r>
        <w:rPr>
          <w:b/>
          <w:rtl/>
          <w:cs/>
          <w:lang w:val="ar_AE" w:bidi="ar_AE"/>
        </w:rPr>
        <w:t>في المشهد الأول:</w:t>
      </w:r>
      <w:r>
        <w:rPr>
          <w:rtl/>
          <w:cs/>
          <w:lang w:val="ar_AE" w:bidi="ar_AE"/>
        </w:rPr>
        <w:t xml:space="preserve"> بعد تدمير مقيدة، ينتقل يشوعُ وبنو إسرائيل نحو لِبنة. يهاجِمون ويُدمِّرون جميعَ الذين يعيشون في لِبنة. يقتلون مَلكَ لِبنة مثلما قَتلوا مَلكَ أريحا.</w:t>
      </w:r>
    </w:p>
    <w:p>
      <w:pPr>
        <w:bidi/>
      </w:pPr>
      <w:r>
        <w:rPr>
          <w:rtl/>
          <w:cs/>
          <w:lang w:val="ar_AE" w:bidi="ar_AE"/>
        </w:rPr>
      </w:r>
      <w:r>
        <w:rPr>
          <w:b/>
          <w:rtl/>
          <w:cs/>
          <w:lang w:val="ar_AE" w:bidi="ar_AE"/>
        </w:rPr>
        <w:t>في المشهد الثاني:</w:t>
      </w:r>
      <w:r>
        <w:rPr>
          <w:rtl/>
          <w:cs/>
          <w:lang w:val="ar_AE" w:bidi="ar_AE"/>
        </w:rPr>
        <w:t xml:space="preserve"> يقود يشوعُ بني إسرائيل إلى لخيش، ثم يهاجمون المدينة. في اليوم الثاني، يعطي يهوه إسرائيلَ نصرًا على لخيش. بينما كان بنو إسرائيل يهزمون لخيش، يَصل المَلكُ هورام من جازر مع جيشٍ ليُساعِد شعبَ لخيش. يُدمِّر يشوعُ المَلكَ هورام وجيشه أيضًا.</w:t>
      </w:r>
    </w:p>
    <w:p>
      <w:pPr>
        <w:bidi/>
      </w:pPr>
      <w:r>
        <w:rPr>
          <w:rtl/>
          <w:cs/>
          <w:lang w:val="ar_AE" w:bidi="ar_AE"/>
        </w:rPr>
      </w:r>
      <w:r>
        <w:rPr>
          <w:b/>
          <w:rtl/>
          <w:cs/>
          <w:lang w:val="ar_AE" w:bidi="ar_AE"/>
        </w:rPr>
        <w:t>في المشهد الثالث:</w:t>
      </w:r>
      <w:r>
        <w:rPr>
          <w:rtl/>
          <w:cs/>
          <w:lang w:val="ar_AE" w:bidi="ar_AE"/>
        </w:rPr>
        <w:t xml:space="preserve"> ينتقل يشوعُ وبنو إسرائيل إلى عجلون ويقتلون كلَّ شخص في تلك المدينة.</w:t>
      </w:r>
    </w:p>
    <w:p>
      <w:pPr>
        <w:bidi/>
      </w:pPr>
      <w:r>
        <w:rPr>
          <w:rtl/>
          <w:cs/>
          <w:lang w:val="ar_AE" w:bidi="ar_AE"/>
        </w:rPr>
      </w:r>
      <w:r>
        <w:rPr>
          <w:b/>
          <w:rtl/>
          <w:cs/>
          <w:lang w:val="ar_AE" w:bidi="ar_AE"/>
        </w:rPr>
        <w:t>في المشهد الرابع:</w:t>
      </w:r>
      <w:r>
        <w:rPr>
          <w:rtl/>
          <w:cs/>
          <w:lang w:val="ar_AE" w:bidi="ar_AE"/>
        </w:rPr>
        <w:t xml:space="preserve"> ينتقل بنو إسرائيل إلى حبرون ويقتلون كلَّ الذين يعيشون في المدينة، وكلَّ الذين يعيشون في المدُن المحيطة بها، وكذلك مَلكَ حبرون.</w:t>
      </w:r>
    </w:p>
    <w:p>
      <w:pPr>
        <w:bidi/>
      </w:pPr>
      <w:r>
        <w:rPr>
          <w:rtl/>
          <w:cs/>
          <w:lang w:val="ar_AE" w:bidi="ar_AE"/>
        </w:rPr>
      </w:r>
      <w:r>
        <w:rPr>
          <w:b/>
          <w:rtl/>
          <w:cs/>
          <w:lang w:val="ar_AE" w:bidi="ar_AE"/>
        </w:rPr>
        <w:t>في المشهد الخامس:</w:t>
      </w:r>
      <w:r>
        <w:rPr>
          <w:rtl/>
          <w:cs/>
          <w:lang w:val="ar_AE" w:bidi="ar_AE"/>
        </w:rPr>
        <w:t xml:space="preserve"> ينتقل بنو إسرائيل إلى دبير، حيث يهاجمون المدينة ويحتلونها. يقتلون كلَّ شخص بما في ذلك المَلك، مثلما فعلوا في حبرون ولِبنة.</w:t>
      </w:r>
    </w:p>
    <w:p>
      <w:pPr>
        <w:bidi/>
      </w:pPr>
      <w:r>
        <w:rPr>
          <w:rtl/>
          <w:cs/>
          <w:lang w:val="ar_AE" w:bidi="ar_AE"/>
        </w:rPr>
      </w:r>
      <w:r>
        <w:rPr>
          <w:b/>
          <w:rtl/>
          <w:cs/>
          <w:lang w:val="ar_AE" w:bidi="ar_AE"/>
        </w:rPr>
        <w:t>في المشهد السادس:</w:t>
      </w:r>
      <w:r>
        <w:rPr>
          <w:rtl/>
          <w:cs/>
          <w:lang w:val="ar_AE" w:bidi="ar_AE"/>
        </w:rPr>
        <w:t xml:space="preserve"> يحتل يشوعُ المنطقةَ كلها: المنطقة الجبلية، والمنحدرات الشرقية، والمنحدرات الغربية، والأرض الجافة في الجنوب. ثم يقود يشوعُ جيشَه من قادش برنيع في الجنوب إلى غزة بالقرب من الساحل. يقودهم يشوع إلى منطقة جوشن، ثم إلى الشمال وصولًا إلى جبعون. يَهزم يشوعُ كلَّ ملوك المنطقة ويَقتل جميع شعوبها. لا يُبقي يشوعُ أحدًا حيًا لأن يهوه، إله إسرائيل، أَمر يشوعَ أن يقتلهم جميعًا. كان يشوع قادرًا على فعل هذا لأن يهوه، إله إسرائيل، كان يُحارِب من أجل شعبه. بعدما تمت السيطرة على المنطقة يعود يشوع وبنو إسرائيل إلى المحلة في الجلجال.</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جيش بني إسرائيل</w:t>
      </w:r>
    </w:p>
    <w:p>
      <w:pPr>
        <w:pStyle w:val="ListBullet"/>
        <w:bidi/>
        <w:spacing w:line="240" w:lineRule="auto"/>
        <w:ind w:left="720"/>
      </w:pPr>
      <w:r>
        <w:rPr>
          <w:rtl/>
          <w:cs/>
          <w:lang w:val="ar_AE" w:bidi="ar_AE"/>
        </w:rPr>
      </w:r>
      <w:r>
        <w:rPr>
          <w:rtl/>
          <w:cs/>
          <w:lang w:val="ar_AE" w:bidi="ar_AE"/>
        </w:rPr>
        <w:t>شعب لِبنة ومَلكها</w:t>
      </w:r>
    </w:p>
    <w:p>
      <w:pPr>
        <w:pStyle w:val="ListBullet"/>
        <w:bidi/>
        <w:spacing w:line="240" w:lineRule="auto"/>
        <w:ind w:left="720"/>
      </w:pPr>
      <w:r>
        <w:rPr>
          <w:rtl/>
          <w:cs/>
          <w:lang w:val="ar_AE" w:bidi="ar_AE"/>
        </w:rPr>
      </w:r>
      <w:r>
        <w:rPr>
          <w:rtl/>
          <w:cs/>
          <w:lang w:val="ar_AE" w:bidi="ar_AE"/>
        </w:rPr>
        <w:t>شعب لخيش</w:t>
      </w:r>
    </w:p>
    <w:p>
      <w:pPr>
        <w:pStyle w:val="ListBullet"/>
        <w:bidi/>
        <w:spacing w:line="240" w:lineRule="auto"/>
        <w:ind w:left="720"/>
      </w:pPr>
      <w:r>
        <w:rPr>
          <w:rtl/>
          <w:cs/>
          <w:lang w:val="ar_AE" w:bidi="ar_AE"/>
        </w:rPr>
      </w:r>
      <w:r>
        <w:rPr>
          <w:rtl/>
          <w:cs/>
          <w:lang w:val="ar_AE" w:bidi="ar_AE"/>
        </w:rPr>
        <w:t>المَلك هورام وجيشه</w:t>
      </w:r>
    </w:p>
    <w:p>
      <w:pPr>
        <w:pStyle w:val="ListBullet"/>
        <w:bidi/>
        <w:spacing w:line="240" w:lineRule="auto"/>
        <w:ind w:left="720"/>
      </w:pPr>
      <w:r>
        <w:rPr>
          <w:rtl/>
          <w:cs/>
          <w:lang w:val="ar_AE" w:bidi="ar_AE"/>
        </w:rPr>
      </w:r>
      <w:r>
        <w:rPr>
          <w:rtl/>
          <w:cs/>
          <w:lang w:val="ar_AE" w:bidi="ar_AE"/>
        </w:rPr>
        <w:t>شعب عجلون</w:t>
      </w:r>
    </w:p>
    <w:p>
      <w:pPr>
        <w:pStyle w:val="ListBullet"/>
        <w:bidi/>
        <w:spacing w:line="240" w:lineRule="auto"/>
        <w:ind w:left="720"/>
      </w:pPr>
      <w:r>
        <w:rPr>
          <w:rtl/>
          <w:cs/>
          <w:lang w:val="ar_AE" w:bidi="ar_AE"/>
        </w:rPr>
      </w:r>
      <w:r>
        <w:rPr>
          <w:rtl/>
          <w:cs/>
          <w:lang w:val="ar_AE" w:bidi="ar_AE"/>
        </w:rPr>
        <w:t>شعب حبرون ومَلكها</w:t>
      </w:r>
    </w:p>
    <w:p>
      <w:pPr>
        <w:pStyle w:val="ListBullet"/>
        <w:bidi/>
        <w:spacing w:line="240" w:lineRule="auto"/>
        <w:ind w:left="720"/>
      </w:pPr>
      <w:r>
        <w:rPr>
          <w:rtl/>
          <w:cs/>
          <w:lang w:val="ar_AE" w:bidi="ar_AE"/>
        </w:rPr>
      </w:r>
      <w:r>
        <w:rPr>
          <w:rtl/>
          <w:cs/>
          <w:lang w:val="ar_AE" w:bidi="ar_AE"/>
        </w:rPr>
        <w:t>شعب دبير ومَلكها</w:t>
      </w:r>
    </w:p>
    <w:p>
      <w:pPr>
        <w:pStyle w:val="ListBullet"/>
        <w:bidi/>
        <w:spacing w:line="240" w:lineRule="auto"/>
        <w:ind w:left="720"/>
      </w:pPr>
      <w:r>
        <w:rPr>
          <w:rtl/>
          <w:cs/>
          <w:lang w:val="ar_AE" w:bidi="ar_AE"/>
        </w:rPr>
      </w:r>
      <w:r>
        <w:rPr>
          <w:rtl/>
          <w:cs/>
          <w:lang w:val="ar_AE" w:bidi="ar_AE"/>
        </w:rPr>
        <w:t>ويهوه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ينتقل يشوعُ وجميع إسرائيل من مقيدة إلى لِبنة. عندما نسمع أن يشوع و"كل إسرائيل" يهاجمون لِبنة، فإن هذا يعني أن يشوع وجيش بني إسرائيل يهاجمونها. يُشدِّد الراوي على أن الشعب وجيش بني إسرائيل يتصرفون جميعًا في وحدة. إذا لزم الأمر، قد تقولون في ترجمتكم إن يشوع و"الجيش" هم الذين يهاجمون لِبنة.</w:t>
      </w:r>
    </w:p>
    <w:p>
      <w:pPr>
        <w:bidi/>
      </w:pPr>
      <w:r>
        <w:rPr>
          <w:rtl/>
          <w:cs/>
          <w:lang w:val="ar_AE" w:bidi="ar_AE"/>
        </w:rPr>
      </w:r>
      <w:r>
        <w:rPr>
          <w:rtl/>
          <w:cs/>
          <w:lang w:val="ar_AE" w:bidi="ar_AE"/>
        </w:rPr>
        <w:t>يهاجِم يشوعُ وجيشُ إسرائيل لِبنة ويحاربون المدينةَ. يُسلِّم يهوه مدينةَ لِبنة ومَلكها إلى أيدي بني إسرائيل. هذا يعني أن يهوه يعطي بني إسرائيل نصرًا على شعب لِبنة. يَضرب يشوعُ لِبنة بِحَد السيف. هذا يعني أن يشوع والجيش يَقتلون كلَّ شخص في لِبنة بسيوفهم، ولا يتركون أحدًا حيًا. يقتل يشوعُ مَلكَ لِبنة مثلما قَتل مَلكَ أريحا. بهذه الطريقة، يُخصِّص يشوعُ كلَّ مدينةٍ ليهوه، أو يُسيطر على كلِّ مدينة لأجل يهوه. كان يهوه قد أَمر بني إسرائيل أن يُدمروا بالكامل كلَّ مدينة أو قبيلة تَعبد الأوثان.</w:t>
      </w:r>
    </w:p>
    <w:p>
      <w:pPr>
        <w:bidi/>
      </w:pPr>
      <w:r>
        <w:rPr>
          <w:rtl/>
          <w:cs/>
          <w:lang w:val="ar_AE" w:bidi="ar_AE"/>
        </w:rPr>
      </w:r>
      <w:r>
        <w:rPr>
          <w:rtl/>
          <w:cs/>
          <w:lang w:val="ar_AE" w:bidi="ar_AE"/>
        </w:rPr>
        <w:t>توقفوا هنا، وناقشوا ما يلي معًا: يُكرِّر الكاتب المعلومات ذاتها عن كل مدينة يغزوها شعبُ إسرائيل، لأن هذه هي الطريقة التي يروي بها بنو إسرائيل قصصًا عن المعارك. لا تحتاجون إلى تكرار المعلومات بهذه الطريقة إذا كان أسلوبكم في سرد القصص مختلفًا. مع ذلك، من المهم أن تتذكروا أن الراوي يريد أن يُشدِّد على أنه في كل مدينة كان بنو إسرائيل يطيعون جميع ما يأمرهم به يهوه. ناقشوا كيف ستتحدثون عن الأفعال التي يُكرِّرها شخصٌ ما. كيف تقولون نفس الكلام في كل مرة تصفون فيها الفعلَ المُتكرر؟ انتبهوا إلى الأفعال التي تَحدُث في كل مدينة في هذه القصة، وحَدِّدوا إذا كان يمكنكم سماع كيف أن جيش إسرائيل يَفعل الشيءَ نفسه في كل مرة يأتي فيها إلى إحدى المُدن. أوقِفوا الاستماع إلى هذا التسجيل الصوتي هنا.</w:t>
      </w:r>
    </w:p>
    <w:p>
      <w:pPr>
        <w:bidi/>
      </w:pPr>
      <w:r>
        <w:rPr>
          <w:rtl/>
          <w:cs/>
          <w:lang w:val="ar_AE" w:bidi="ar_AE"/>
        </w:rPr>
      </w:r>
      <w:r>
        <w:rPr>
          <w:rtl/>
          <w:cs/>
          <w:lang w:val="ar_AE" w:bidi="ar_AE"/>
        </w:rPr>
        <w:t>في المشهد الثاني، ينتقل يشوعُ وبنو إسرائيل ليحاربوا مدينةَ لخيش. يحاصرون المدينةَ أو يحيطون بها قبل أن يهاجموها، حتى لا يتمكن أحد من مغادرة المدينة للحصول على الطعام والماء. في اليوم الثاني من المعركة، يُسيطر يشوعُ وجميع إسرائيل على لخيش ويضربونها بِحَد السيف. مرةً أخرى، يُسلِّم يهوه المدينةَ لشعب إسرائيل. لا يتركون شخصًا واحدًا حيًا، بالضبط مثلما فعلوا مع لِبنة. في هذا الوقت، يُحضِر هورام، مَلكُ جازر، جيشَه ليُساعِد شعبَ لخيش في القتال ضد إسرائيل. يَقتل يشوعُ مَلكَ جازر وكلَّ جيشه. لا يَترك بنو إسرائيل أحدًا حيًا. من المهم أن تتذكروا أن جيش بني إسرائيل لا يغزو مدينةَ جازر، بل يَقتل مَلكها وجيشها فقط.</w:t>
      </w:r>
    </w:p>
    <w:p>
      <w:pPr>
        <w:bidi/>
      </w:pPr>
      <w:r>
        <w:rPr>
          <w:rtl/>
          <w:cs/>
          <w:lang w:val="ar_AE" w:bidi="ar_AE"/>
        </w:rPr>
      </w:r>
      <w:r>
        <w:rPr>
          <w:rtl/>
          <w:cs/>
          <w:lang w:val="ar_AE" w:bidi="ar_AE"/>
        </w:rPr>
        <w:t>توقفوا هنا وناقشوا معًا: في كل مدينة نسمع أن يهوه يُعطي إسرائيل النصرَ، أو أن بني إسرائيل يُخصِّصون المدينةَ للدمار. كان بنو إسرائيل يثقون بأن يهوه هو الذي يعطيهم القوةَ ليَهزموا أعداءهم، وكانوا يطيعون يهوه لأنهم كانوا يثقون به. احكوا قصةً من ثقافتكم عن وقت اتَّبع شخصٌ أو مجموعةٌ إلههم بالكامل، وكيف أعطاهم إلههم نصرًا كاملًا. انتبهوا إلى الكلمات والعبارات التي تستخدمونها للتحدُّث عن مدى تكريس الناس وطاعتهم لإلههم. أوقِفوا الاستماع إلى هذا التسجيل الصوتي هنا.</w:t>
      </w:r>
    </w:p>
    <w:p>
      <w:pPr>
        <w:bidi/>
      </w:pPr>
      <w:r>
        <w:rPr>
          <w:rtl/>
          <w:cs/>
          <w:lang w:val="ar_AE" w:bidi="ar_AE"/>
        </w:rPr>
      </w:r>
      <w:r>
        <w:rPr>
          <w:rtl/>
          <w:cs/>
          <w:lang w:val="ar_AE" w:bidi="ar_AE"/>
        </w:rPr>
        <w:t>في المشهد الثالث، ينتقل يشوع وجميع إسرائيل إلى عجلون، حيث يحاربون المدينةَ ويهزمونها في يوم واحد. يُخصِّص بنو إسرائيل المدينةَ ليهوه، ويقتلون كلَّ شخص في المدينة، بالضبط مثلما فعلوا مع لخيش. تُستخدم بعض الكلمات والعبارات نفسها في وصف دمار كل مدينة. يُكرِّر الراوي هذه الأحداث بهذه الطريقة ليُشدِّد على قوة يهوه ومُساعدته لإسرائيل في المعارك.</w:t>
      </w:r>
    </w:p>
    <w:p>
      <w:pPr>
        <w:bidi/>
      </w:pPr>
      <w:r>
        <w:rPr>
          <w:rtl/>
          <w:cs/>
          <w:lang w:val="ar_AE" w:bidi="ar_AE"/>
        </w:rPr>
      </w:r>
      <w:r>
        <w:rPr>
          <w:rtl/>
          <w:cs/>
          <w:lang w:val="ar_AE" w:bidi="ar_AE"/>
        </w:rPr>
        <w:t>في المشهد الرابع، ينتقل يشوعُ وجميع إسرائيل صعودًا إلى الجبال ليهاجموا حبرون والمُدن المحيطة بها. كانت شعب المدُن الصغيرة التي تُحيط بحبرون يعتمدون على حبرون في الدفاع عنهم. يُحارِب بنو إسرائيل مدينة حبرون والمُدن الصغيرة المحيطة بها ويُسيطرون عليها. يَقتل بنو إسرائيل كلَّ شخصٍ بما في ذلك مَلكَ حبرون. لا يَترك يشوعُ أحدًا حيًا بالضبط مثلما فَعل في عجلون.</w:t>
      </w:r>
    </w:p>
    <w:p>
      <w:pPr>
        <w:bidi/>
      </w:pPr>
      <w:r>
        <w:rPr>
          <w:rtl/>
          <w:cs/>
          <w:lang w:val="ar_AE" w:bidi="ar_AE"/>
        </w:rPr>
      </w:r>
      <w:r>
        <w:rPr>
          <w:rtl/>
          <w:cs/>
          <w:lang w:val="ar_AE" w:bidi="ar_AE"/>
        </w:rPr>
        <w:t>في المشهد الخامس، ينتقل يشوعُ وبنو إسرائيل ليهاجموا مدينة دبير والمُدن المحيطة بها. يَهزم بنو إسرائيل المدينةَ، ويأسرون مَلكها وجميع سكانها ويقتلونهم. يَقتل يشوعُ مَلكَ دبير مثلما قَتل مَلكي حبرون ولِبنة.</w:t>
      </w:r>
    </w:p>
    <w:p>
      <w:pPr>
        <w:bidi/>
      </w:pPr>
      <w:r>
        <w:rPr>
          <w:rtl/>
          <w:cs/>
          <w:lang w:val="ar_AE" w:bidi="ar_AE"/>
        </w:rPr>
      </w:r>
      <w:r>
        <w:rPr>
          <w:rtl/>
          <w:cs/>
          <w:lang w:val="ar_AE" w:bidi="ar_AE"/>
        </w:rPr>
        <w:t>في المشهد السادس، نسمع مُلخصًا للمعارك التي خاضها يشوعُ ليُسيطِر على الجزء الجنوبي من كنعان. يُسيطر يشوعُ على المنطقة بأكملها، من المنطقة الجبلية إلى صحراء الجنوب، والسفوح والمنحدرات المتجهة نحو البحر الميت. يطيع يشوعُ وجميعُ إسرائيل أوامر يهوه بأن يَقتلوا كلَّ شخص في كل مدينة في أرض كنعان. يَقتل يشوعُ وبنو إسرائيل كلَّ الشعوب من قادش برنيع إلى غزة، ومن جوشن إلى جبعون. يفعلون كل هذا على مرة واحدة في معركة طويلة مستمرة، منتقلين من مدينة إلى مدينة.</w:t>
      </w:r>
    </w:p>
    <w:p>
      <w:pPr>
        <w:bidi/>
      </w:pPr>
      <w:r>
        <w:rPr>
          <w:rtl/>
          <w:cs/>
          <w:lang w:val="ar_AE" w:bidi="ar_AE"/>
        </w:rPr>
      </w:r>
      <w:r>
        <w:rPr>
          <w:rtl/>
          <w:cs/>
          <w:lang w:val="ar_AE" w:bidi="ar_AE"/>
        </w:rPr>
        <w:t>توقفوا هنا وانظروا معًا إلى خريطة المُدن التي غزاها يشوع. أوقِفوا الاستماع إلى هذا التسجيل الصوتي هنا.</w:t>
      </w:r>
    </w:p>
    <w:p>
      <w:pPr>
        <w:bidi/>
      </w:pPr>
      <w:r>
        <w:rPr>
          <w:rtl/>
          <w:cs/>
          <w:lang w:val="ar_AE" w:bidi="ar_AE"/>
        </w:rPr>
      </w:r>
      <w:r>
        <w:rPr>
          <w:rtl/>
          <w:cs/>
          <w:lang w:val="ar_AE" w:bidi="ar_AE"/>
        </w:rPr>
        <w:t>يُسيطر يشوعُ على جميع هذه المدُن وهؤلاء الملوك ويدمِّرهم في وقت واحد. لأن يهوه كان يعطي نصرًا لبني إسرائيل، كانت كل هذه المعارك تحدث خلال رحلة واحدة طويلة من مدينة إلى مدينة. لا نعرف بالضبط كم الوقت الذي استغرقه يشوعُ لغزو هذه المدُن والملوك، لكن على الأرجح كان مدةً طويلة.</w:t>
      </w:r>
    </w:p>
    <w:p>
      <w:pPr>
        <w:bidi/>
      </w:pPr>
      <w:r>
        <w:rPr>
          <w:rtl/>
          <w:cs/>
          <w:lang w:val="ar_AE" w:bidi="ar_AE"/>
        </w:rPr>
      </w:r>
      <w:r>
        <w:rPr>
          <w:rtl/>
          <w:cs/>
          <w:lang w:val="ar_AE" w:bidi="ar_AE"/>
        </w:rPr>
        <w:t>توقفوا هنا وناقشوا معًا كيف ستتحدثون عن المعركة الطويلة المستمرة التي كان يشوعُ والجيش يخوضونها ضد هذه المُدن. أوقِفوا الاستماع إلى هذا التسجيل الصوتي هنا.</w:t>
      </w:r>
    </w:p>
    <w:p>
      <w:pPr>
        <w:bidi/>
      </w:pPr>
      <w:r>
        <w:rPr>
          <w:rtl/>
          <w:cs/>
          <w:lang w:val="ar_AE" w:bidi="ar_AE"/>
        </w:rPr>
      </w:r>
      <w:r>
        <w:rPr>
          <w:rtl/>
          <w:cs/>
          <w:lang w:val="ar_AE" w:bidi="ar_AE"/>
        </w:rPr>
        <w:t>كان بنو إسرائيل قادرين على هزيمة كل هؤلاء الناس لأن يهوه، إله إسرائيل، كان يحارِب من أجل إسرائيل وكان يعطي النصرَ لإسرائيل. كان يهوه قد أخبر بني إسرائيل أن عليهم أن يعبدوه وحده، وألا يعبدوا أي إله آخر كان الكنعانيون يعبدونه. في هذه القصة، يُوضِّح يشوعُ مرة أخرى أن يهوه هو الذي أعطى بني إسرائيل النصرَ، وليس أي إله آخر. نرى هذا النمط في كل سفر يشوع، إذ كان بنو إسرائيل يدركون أن يهوه هو الذي يساعدهم، وليس أي إلهٍ كنعاني. عندما انتهوا من غزو جميع شعوب المنطقة، عاد يشوعُ وجميع إسرائيل ليَخيموا في الجلجال.</w:t>
      </w:r>
    </w:p>
    <w:p>
      <w:pPr>
        <w:bidi/>
      </w:pPr>
      <w:r>
        <w:rPr>
          <w:rtl/>
          <w:cs/>
          <w:lang w:val="ar_AE" w:bidi="ar_AE"/>
        </w:rPr>
      </w:r>
      <w:r>
        <w:rPr>
          <w:rtl/>
          <w:cs/>
          <w:lang w:val="ar_AE" w:bidi="ar_AE"/>
        </w:rPr>
        <w:t>توقفوا هنا وناقشوا معًا: احكوا عن وقت كان فيه شخصٌ ما قادرًا على إنجاز شيء بدا مستحيلًا. ما هي الكلمات التي ستستخدمونها لمساعدة الناس على فهم كيف أن يهوه كان يحارب من أجل إسرائيل؟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١٠: ٢٩–٤٣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ستة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جيش بني إسرائيل</w:t>
      </w:r>
    </w:p>
    <w:p>
      <w:pPr>
        <w:pStyle w:val="ListBullet"/>
        <w:bidi/>
        <w:spacing w:line="240" w:lineRule="auto"/>
        <w:ind w:left="720"/>
      </w:pPr>
      <w:r>
        <w:rPr>
          <w:rtl/>
          <w:cs/>
          <w:lang w:val="ar_AE" w:bidi="ar_AE"/>
        </w:rPr>
      </w:r>
      <w:r>
        <w:rPr>
          <w:rtl/>
          <w:cs/>
          <w:lang w:val="ar_AE" w:bidi="ar_AE"/>
        </w:rPr>
        <w:t>شعب لِبنة ومَلكها</w:t>
      </w:r>
    </w:p>
    <w:p>
      <w:pPr>
        <w:pStyle w:val="ListBullet"/>
        <w:bidi/>
        <w:spacing w:line="240" w:lineRule="auto"/>
        <w:ind w:left="720"/>
      </w:pPr>
      <w:r>
        <w:rPr>
          <w:rtl/>
          <w:cs/>
          <w:lang w:val="ar_AE" w:bidi="ar_AE"/>
        </w:rPr>
      </w:r>
      <w:r>
        <w:rPr>
          <w:rtl/>
          <w:cs/>
          <w:lang w:val="ar_AE" w:bidi="ar_AE"/>
        </w:rPr>
        <w:t>شعب لخيش</w:t>
      </w:r>
    </w:p>
    <w:p>
      <w:pPr>
        <w:pStyle w:val="ListBullet"/>
        <w:bidi/>
        <w:spacing w:line="240" w:lineRule="auto"/>
        <w:ind w:left="720"/>
      </w:pPr>
      <w:r>
        <w:rPr>
          <w:rtl/>
          <w:cs/>
          <w:lang w:val="ar_AE" w:bidi="ar_AE"/>
        </w:rPr>
      </w:r>
      <w:r>
        <w:rPr>
          <w:rtl/>
          <w:cs/>
          <w:lang w:val="ar_AE" w:bidi="ar_AE"/>
        </w:rPr>
        <w:t>المَلك هورام وجيشه</w:t>
      </w:r>
    </w:p>
    <w:p>
      <w:pPr>
        <w:pStyle w:val="ListBullet"/>
        <w:bidi/>
        <w:spacing w:line="240" w:lineRule="auto"/>
        <w:ind w:left="720"/>
      </w:pPr>
      <w:r>
        <w:rPr>
          <w:rtl/>
          <w:cs/>
          <w:lang w:val="ar_AE" w:bidi="ar_AE"/>
        </w:rPr>
      </w:r>
      <w:r>
        <w:rPr>
          <w:rtl/>
          <w:cs/>
          <w:lang w:val="ar_AE" w:bidi="ar_AE"/>
        </w:rPr>
        <w:t>شعب عجلون</w:t>
      </w:r>
    </w:p>
    <w:p>
      <w:pPr>
        <w:pStyle w:val="ListBullet"/>
        <w:bidi/>
        <w:spacing w:line="240" w:lineRule="auto"/>
        <w:ind w:left="720"/>
      </w:pPr>
      <w:r>
        <w:rPr>
          <w:rtl/>
          <w:cs/>
          <w:lang w:val="ar_AE" w:bidi="ar_AE"/>
        </w:rPr>
      </w:r>
      <w:r>
        <w:rPr>
          <w:rtl/>
          <w:cs/>
          <w:lang w:val="ar_AE" w:bidi="ar_AE"/>
        </w:rPr>
        <w:t>شعب حبرون ومَلكها</w:t>
      </w:r>
    </w:p>
    <w:p>
      <w:pPr>
        <w:pStyle w:val="ListBullet"/>
        <w:bidi/>
        <w:spacing w:line="240" w:lineRule="auto"/>
        <w:ind w:left="720"/>
      </w:pPr>
      <w:r>
        <w:rPr>
          <w:rtl/>
          <w:cs/>
          <w:lang w:val="ar_AE" w:bidi="ar_AE"/>
        </w:rPr>
      </w:r>
      <w:r>
        <w:rPr>
          <w:rtl/>
          <w:cs/>
          <w:lang w:val="ar_AE" w:bidi="ar_AE"/>
        </w:rPr>
        <w:t>شعب دبير ومَلكها</w:t>
      </w:r>
    </w:p>
    <w:p>
      <w:pPr>
        <w:pStyle w:val="ListBullet"/>
        <w:bidi/>
        <w:spacing w:line="240" w:lineRule="auto"/>
        <w:ind w:left="720"/>
      </w:pPr>
      <w:r>
        <w:rPr>
          <w:rtl/>
          <w:cs/>
          <w:lang w:val="ar_AE" w:bidi="ar_AE"/>
        </w:rPr>
      </w:r>
      <w:r>
        <w:rPr>
          <w:rtl/>
          <w:cs/>
          <w:lang w:val="ar_AE" w:bidi="ar_AE"/>
        </w:rPr>
        <w:t>ويهوه</w:t>
      </w:r>
    </w:p>
    <w:p>
      <w:pPr>
        <w:bidi/>
      </w:pPr>
      <w:r>
        <w:rPr>
          <w:rtl/>
          <w:cs/>
          <w:lang w:val="ar_AE" w:bidi="ar_AE"/>
        </w:rPr>
      </w:r>
      <w:r>
        <w:rPr>
          <w:rtl/>
          <w:cs/>
          <w:lang w:val="ar_AE" w:bidi="ar_AE"/>
        </w:rPr>
        <w:t>عليكم كمجموعة تمثيل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ينتقل يشوعُ وبنو إسرائيل إلى مدينة لِبنة. يهاجم بنو إسرائيل شعبَ لِبنة ويقاتلونهم. لكن يهوه يعطي لبني إسرائيل النصرَ على لِبنة ومَلكها. يقتل يشوعُ وبنو إسرائيل كلَّ شخص في مدينة لِبنة. لا يَترك بنو إسرائيل أحدًا حيًا. ويقتلون مَلكَ لِبنة مثلما قَتلوا مَلكَ أريحا.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يشوع: "بماذا تفكر أو تشعر؟"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ينتقل يشوعُ وبنو إسرائيل إلى لخيش. يُحيطون بالمدينة ويهاجمونها. في اليوم الثاني من المعركة، يعطي يهوه لبني إسرائيل النصرَ على لخيش. يقتلون كلَّ شخص في لخيش مثلما فعلوا في لِبنة.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يمثِّلون دور بني إسرائيل: "بماذا تفكّرون أو ماذا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بينما كانت المعركة تدور في لخيش، ينتقل المَلك هورام وجيشه من جازر لمساعدة شعب لخيش. يدمِّر يشوع وبنو إسرائيل المَلك وجيشه بالكامل، ولا يتركون أحدًا حيًا.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المَلك هورام وجيشه: "بماذا تفكرون أو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أن يقتل يشوعُ وجيش بني إسرائيل كلَّ شخص في لخيش، ينتقلون إلى مدينة عجلون حيث يحيطون بالمدينة ويهاجمونها. في ذلك اليوم، يهزم بنو إسرائيل شعبَ عجلون ويقتلون كلَّ شخص في المدينة، مثلما فعلوا في لخيش.</w:t>
      </w:r>
    </w:p>
    <w:p>
      <w:pPr>
        <w:bidi/>
      </w:pPr>
      <w:r>
        <w:rPr>
          <w:rtl/>
          <w:cs/>
          <w:lang w:val="ar_AE" w:bidi="ar_AE"/>
        </w:rPr>
      </w:r>
      <w:r>
        <w:rPr>
          <w:rtl/>
          <w:cs/>
          <w:lang w:val="ar_AE" w:bidi="ar_AE"/>
        </w:rPr>
        <w:t>ثم ينتقل بنو إسرائيل صعودًا نحو حبرون حيث يهاجمون المدينةَ والمُدن المحيطة بها. يحارِبون ويقتلون جميعَ شعب حبرون بما في ذلك مَلكها. يتأكَّد يشوعُ من عدم نجاة أي شخص.</w:t>
      </w:r>
    </w:p>
    <w:p>
      <w:pPr>
        <w:bidi/>
      </w:pPr>
      <w:r>
        <w:rPr>
          <w:rtl/>
          <w:cs/>
          <w:lang w:val="ar_AE" w:bidi="ar_AE"/>
        </w:rPr>
      </w:r>
      <w:r>
        <w:rPr>
          <w:rtl/>
          <w:cs/>
          <w:lang w:val="ar_AE" w:bidi="ar_AE"/>
        </w:rPr>
        <w:t>أخيرًا، يقود يشوعُ بني إسرائيل إلى الانتقال ومهاجمة دبير. يحاربون ويدمِّرون دبير والمُدن المحيطة بها. يقتل يشوعُ جميعَ الشعب بما في ذلك مَلك دبير مثلما قَتل الجميع في حبرون ولِبنة.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شعب عجلون، وحبرون، ودبير: "بماذا تفكرون أو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يُسيطر يشوعُ وبنو إسرائيل على المنطقة، بما في ذلك المنطقة الجبلية، وصراء الجنوب، وسفوح التلال، والمنحدرات المتجهة نحو البحر الميت. لا يتركون أحدًا حيًا في أي من المدُن لأن يهوه أَمرَ أن يُقتل كل مَن كان يعبد الأوثان. من قادش برنيع في الجنوب إلى غزة على الساحل، من المنطقة الوسطى عند جوشن حتى الشمال إلى جبعون، يدمِّر يشوعُ وبنو إسرائيل المُدن ويقتلون كلَّ شخص يعيش فيها. يغزو يشوعُ جميعَ هذه المُدن في معركة واحدة طويلة، لأن يهوه، إله إسرائيل، كان يحارِب عن إسرائيل. بعد أن غزا بنو إسرائيل جميع المدُن في المنطقة، قاد يشوعُ بني إسرائيل إلى مُخيمهم في الجلجال.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يهوه: "فيما تفكر أو بما تشعر؟"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١٠: ٢٩–٤٣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انتقل يشوعُ وجميع </w:t>
      </w:r>
      <w:r>
        <w:rPr>
          <w:b/>
          <w:rtl/>
          <w:cs/>
          <w:lang w:val="ar_AE" w:bidi="ar_AE"/>
        </w:rPr>
        <w:t>إسرائيل</w:t>
      </w:r>
      <w:r>
        <w:rPr>
          <w:rtl/>
          <w:cs/>
          <w:lang w:val="ar_AE" w:bidi="ar_AE"/>
        </w:rPr>
        <w:t xml:space="preserve"> من مقيدة إلى لِبنة. تشير عبارة جميع إسرائيل إلى جميع </w:t>
      </w:r>
      <w:r>
        <w:rPr>
          <w:b/>
          <w:rtl/>
          <w:cs/>
          <w:lang w:val="ar_AE" w:bidi="ar_AE"/>
        </w:rPr>
        <w:t>بني إسرائيل</w:t>
      </w:r>
      <w:r>
        <w:rPr>
          <w:rtl/>
          <w:cs/>
          <w:lang w:val="ar_AE" w:bidi="ar_AE"/>
        </w:rPr>
        <w:t xml:space="preserve"> الذين في الجيش. تقول بعض الترجمات إن يشوع سار مع كل جيشه، وتقول بعض الترجمات إنه سار مع كل إسرائيل، أو كل بني إسرائيل. إذا قلتم إسرائيل أو بني إسرائيل هنا، استخدموا نفس الكلمة التي استخدمتموها في المقاطع السابقة للإشارة إلى إسرائيل أو بني إسرائيل. للمزيد من المعلومات عن </w:t>
      </w:r>
      <w:r>
        <w:rPr>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يهاجم بنو إسرائيل المدينةَ، ويهوه سلَّمَ المدينةَ في أيدي بني إسرائيل. هذا يعني أن يهوه أعطى إسرائيل ما يحتاجون إليه لأجل الانتصار على مدينة لِبنة. تَظهر هذه العبارة أيضًا في المعركة ضد لخيش. استخدموا كلمات مشابهة لِما استخدمتم في المقاطع السابقة عندما تتحدَّثون عن أن يهوه يُسلِّم الشعبَ إلى أيدي إسرائيل.</w:t>
      </w:r>
    </w:p>
    <w:p>
      <w:pPr>
        <w:bidi/>
      </w:pPr>
      <w:r>
        <w:rPr>
          <w:rtl/>
          <w:cs/>
          <w:lang w:val="ar_AE" w:bidi="ar_AE"/>
        </w:rPr>
      </w:r>
      <w:r>
        <w:rPr>
          <w:rtl/>
          <w:cs/>
          <w:lang w:val="ar_AE" w:bidi="ar_AE"/>
        </w:rPr>
        <w:t xml:space="preserve">استخدموا نفس اسم </w:t>
      </w:r>
      <w:r>
        <w:rPr>
          <w:b/>
          <w:rtl/>
          <w:cs/>
          <w:lang w:val="ar_AE" w:bidi="ar_AE"/>
        </w:rPr>
        <w:t>يهوه</w:t>
      </w:r>
      <w:r>
        <w:rPr>
          <w:rtl/>
          <w:cs/>
          <w:lang w:val="ar_AE" w:bidi="ar_AE"/>
        </w:rPr>
        <w:t xml:space="preserve"> الذي استخدمتموه في المقاطع السابقة. للمزيد من المعلومات حول اسم </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 xml:space="preserve">ثم ضَرب يشوعُ مدينةَ لِبنة </w:t>
      </w:r>
      <w:r>
        <w:rPr>
          <w:b/>
          <w:rtl/>
          <w:cs/>
          <w:lang w:val="ar_AE" w:bidi="ar_AE"/>
        </w:rPr>
        <w:t>بحد السيف</w:t>
      </w:r>
      <w:r>
        <w:rPr>
          <w:rtl/>
          <w:cs/>
          <w:lang w:val="ar_AE" w:bidi="ar_AE"/>
        </w:rPr>
        <w:t xml:space="preserve">. يقوم يشوعُ وبنو إسرائيل </w:t>
      </w:r>
      <w:r>
        <w:rPr>
          <w:b/>
          <w:rtl/>
          <w:cs/>
          <w:lang w:val="ar_AE" w:bidi="ar_AE"/>
        </w:rPr>
        <w:t>بتخصيص المدينة للدمار</w:t>
      </w:r>
      <w:r>
        <w:rPr>
          <w:rtl/>
          <w:cs/>
          <w:lang w:val="ar_AE" w:bidi="ar_AE"/>
        </w:rPr>
        <w:t xml:space="preserve"> وكل شخص فيها. هذا يعني أن يشوعُ قتل كلَّ شخص في المدينة، ولم يَترك أي شخص حي، طاعةً لأمر يهوه بأن يُقتل جميع الناس الذين كانوا يعبدون الأوثان. تَظهر عبارة "يضرب المدينة بِحَد السيف،" أيضًا في المعارك مع لخيش، وعجلون، وحبرون، ودبير. استخدموا نفس الكلمات أو العبارات التي استخدمتموها في المقاطع السابقة للإشارة إلى الضرب بِحَد السيف، والتخصيص للدمار.</w:t>
      </w:r>
    </w:p>
    <w:p>
      <w:pPr>
        <w:bidi/>
      </w:pPr>
      <w:r>
        <w:rPr>
          <w:rtl/>
          <w:cs/>
          <w:lang w:val="ar_AE" w:bidi="ar_AE"/>
        </w:rPr>
      </w:r>
      <w:r>
        <w:rPr>
          <w:rtl/>
          <w:cs/>
          <w:lang w:val="ar_AE" w:bidi="ar_AE"/>
        </w:rPr>
        <w:t xml:space="preserve">سلَّمَ يهوه مدينةَ لِبنة ومَلكها إلى أيدي إسرائيل. </w:t>
      </w:r>
      <w:r>
        <w:rPr>
          <w:b/>
          <w:rtl/>
          <w:cs/>
          <w:lang w:val="ar_AE" w:bidi="ar_AE"/>
        </w:rPr>
        <w:t>المَلِك</w:t>
      </w:r>
      <w:r>
        <w:rPr>
          <w:rtl/>
          <w:cs/>
          <w:lang w:val="ar_AE" w:bidi="ar_AE"/>
        </w:rPr>
        <w:t xml:space="preserve"> هو شخصٌ يَحكم مدينةً أو إقليمًا. استخدموا الكلمة ذاتها التي استخدمتموها في المقاطع السابقة للإشارة إلى المَلك. للمزيد من المعلومات عن كلمة </w:t>
      </w:r>
      <w:r>
        <w:rPr>
          <w:rtl/>
          <w:cs/>
          <w:lang w:val="ar_AE" w:bidi="ar_AE"/>
        </w:rPr>
        <w:t>مَلك</w:t>
      </w:r>
      <w:r>
        <w:rPr>
          <w:rtl/>
          <w:cs/>
          <w:lang w:val="ar_AE" w:bidi="ar_AE"/>
        </w:rPr>
        <w:t>، راجعوا قاموس الكلمات الرئيسية.</w:t>
      </w:r>
    </w:p>
    <w:p>
      <w:pPr>
        <w:bidi/>
      </w:pPr>
      <w:r>
        <w:rPr>
          <w:rtl/>
          <w:cs/>
          <w:lang w:val="ar_AE" w:bidi="ar_AE"/>
        </w:rPr>
      </w:r>
      <w:r>
        <w:rPr>
          <w:rtl/>
          <w:cs/>
          <w:lang w:val="ar_AE" w:bidi="ar_AE"/>
        </w:rPr>
        <w:t>حاصر يشوعُ وبنو إسرائيل مدينة لخيش. إن الحصار يعني أنهم يُحاصرون المدينةَ حتى لا يستطيع أحد دخولها أو الخروج منها. تكررت هذه العبارة أيضًا في المعركة مع عجلون.</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الحصار</w:t>
      </w:r>
      <w:r>
        <w:rPr>
          <w:rtl/>
          <w:cs/>
          <w:lang w:val="ar_AE" w:bidi="ar_AE"/>
        </w:rPr>
        <w:t>. إذا كنتم قد ترجمتم هذه العبارة بالفعل في سِفر آخر من الكتاب المُقدَّس، استخدموا نفس الكلمة أو العبارة التي استخدمتموها هناك. أوقِفوا الاستماع إلى هذا التسجيل الصوتي هنا.</w:t>
      </w:r>
    </w:p>
    <w:p>
      <w:pPr>
        <w:bidi/>
      </w:pPr>
      <w:r>
        <w:rPr>
          <w:rtl/>
          <w:cs/>
          <w:lang w:val="ar_AE" w:bidi="ar_AE"/>
        </w:rPr>
      </w:r>
      <w:r>
        <w:rPr>
          <w:rtl/>
          <w:cs/>
          <w:lang w:val="ar_AE" w:bidi="ar_AE"/>
        </w:rPr>
        <w:t>هاجم يشوعُ حبرون والمُدن المحيطة بها، أو القُرى الصغيرة المحيطة بها. كان لكل من حبرون ودبير مُدن أصغر حولهما تعتمدان على المدينة الأكبر لحمايتهم. إن الكلمة ذاتها التي تُشير إلى المدينة تُستخدم للإشارة إلى هذه المُدن الصغيرة المحيطة بحبرون والمحيطة بدبير، لذلك من المحتمل أن هذه المُدن الصغيرة كان لها سور حولها أو ربما لم يكن لها سور. استخدموا نفس الكلمة للإشارة إلى المُدن التي ربما كانت كبيرة بما يكفي لتكون لها أسوار حولها.</w:t>
      </w:r>
    </w:p>
    <w:p>
      <w:pPr>
        <w:bidi/>
      </w:pPr>
      <w:r>
        <w:rPr>
          <w:rtl/>
          <w:cs/>
          <w:lang w:val="ar_AE" w:bidi="ar_AE"/>
        </w:rPr>
      </w:r>
      <w:r>
        <w:rPr>
          <w:rtl/>
          <w:cs/>
          <w:lang w:val="ar_AE" w:bidi="ar_AE"/>
        </w:rPr>
        <w:t xml:space="preserve">كان يشوعُ وجميع إسرائيل قادرين على السيطرة على المنطقة لأن </w:t>
      </w:r>
      <w:r>
        <w:rPr>
          <w:b/>
          <w:rtl/>
          <w:cs/>
          <w:lang w:val="ar_AE" w:bidi="ar_AE"/>
        </w:rPr>
        <w:t>يهوه</w:t>
      </w:r>
      <w:r>
        <w:rPr>
          <w:rtl/>
          <w:cs/>
          <w:lang w:val="ar_AE" w:bidi="ar_AE"/>
        </w:rPr>
        <w:t xml:space="preserve">، </w:t>
      </w:r>
      <w:r>
        <w:rPr>
          <w:b/>
          <w:rtl/>
          <w:cs/>
          <w:lang w:val="ar_AE" w:bidi="ar_AE"/>
        </w:rPr>
        <w:t>إله</w:t>
      </w:r>
      <w:r>
        <w:rPr>
          <w:rtl/>
          <w:cs/>
          <w:lang w:val="ar_AE" w:bidi="ar_AE"/>
        </w:rPr>
        <w:t xml:space="preserve"> </w:t>
      </w:r>
      <w:r>
        <w:rPr>
          <w:b/>
          <w:rtl/>
          <w:cs/>
          <w:lang w:val="ar_AE" w:bidi="ar_AE"/>
        </w:rPr>
        <w:t>إسرائيل</w:t>
      </w:r>
      <w:r>
        <w:rPr>
          <w:rtl/>
          <w:cs/>
          <w:lang w:val="ar_AE" w:bidi="ar_AE"/>
        </w:rPr>
        <w:t xml:space="preserve"> ساعَدهم. استخدموا نفس الكلمات أو العبارات التي استخدمتموها في المقاطع السابقة للإشارة إلى يهوه، إله إسرائيل. للمزيد من المعلومات عن اسم </w:t>
      </w:r>
      <w:r>
        <w:rPr>
          <w:rtl/>
          <w:cs/>
          <w:lang w:val="ar_AE" w:bidi="ar_AE"/>
        </w:rPr>
        <w:t>يهوه</w:t>
      </w:r>
      <w:r>
        <w:rPr>
          <w:rtl/>
          <w:cs/>
          <w:lang w:val="ar_AE" w:bidi="ar_AE"/>
        </w:rPr>
        <w:t xml:space="preserve"> واللقب العام الذي يُشير إلى </w:t>
      </w:r>
      <w:r>
        <w:rPr>
          <w:rtl/>
          <w:cs/>
          <w:lang w:val="ar_AE" w:bidi="ar_AE"/>
        </w:rPr>
        <w:t>الله</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المقطع في أكثر الترجمات المفهومة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١١: ١–١٥ واحفظوه في قلوبكم.</w:t>
      </w:r>
    </w:p>
    <w:p>
      <w:pPr>
        <w:bidi/>
      </w:pPr>
      <w:r>
        <w:rPr>
          <w:rtl/>
          <w:cs/>
          <w:lang w:val="ar_AE" w:bidi="ar_AE"/>
        </w:rPr>
      </w:r>
      <w:r>
        <w:rPr>
          <w:rtl/>
          <w:cs/>
          <w:lang w:val="ar_AE" w:bidi="ar_AE"/>
        </w:rPr>
        <w:t>استمعوا إلى نسخة صوتية من يشوع ١١: ١–١٥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١١: ١–١٥ في أكثر الترجمات المفهومة لكم.</w:t>
      </w:r>
    </w:p>
    <w:p>
      <w:pPr>
        <w:bidi/>
      </w:pPr>
      <w:r>
        <w:rPr>
          <w:rtl/>
          <w:cs/>
          <w:lang w:val="ar_AE" w:bidi="ar_AE"/>
        </w:rPr>
      </w:r>
      <w:r>
        <w:rPr>
          <w:rtl/>
          <w:cs/>
          <w:lang w:val="ar_AE" w:bidi="ar_AE"/>
        </w:rPr>
        <w:t>في المقطع السابق، دمَّر يشوعُ وبنو إسرائيل مدُن لِبنة، ولخيش، وعجلون، وحبرون، ودبير. غزا يشوعُ كلَّ الأرض من قادش برنيع في الجنوب، إلى غزة على الساحل، وكل أرض جوشن وصولًا إلى الشمال عند جبعون. غزا يشوعُ جميعَ هذه المُدن خلال رحلة واحدة في أنحاء المنطقة لأن يهوه كان يحارِب عن إسرائيل.</w:t>
      </w:r>
    </w:p>
    <w:p>
      <w:pPr>
        <w:bidi/>
      </w:pPr>
      <w:r>
        <w:rPr>
          <w:rtl/>
          <w:cs/>
          <w:lang w:val="ar_AE" w:bidi="ar_AE"/>
        </w:rPr>
      </w:r>
      <w:r>
        <w:rPr>
          <w:rtl/>
          <w:cs/>
          <w:lang w:val="ar_AE" w:bidi="ar_AE"/>
        </w:rPr>
        <w:t>عندما غزا يشوعُ وبنو إسرائيل جميع المُدن، عادوا إلى مُخيمهم في الجلجال. كانت الجلجال في شمال شرق الأرض التي غَزُوها، بالقرب من المكان الذي كانت تقع فيه أريحا وعاي. في المقطع السابق، غزا يشوعُ وإسرائيل الجزءَ الجنوبي من أرض كنعان. في هذا المقطع، يقود يشوعُ بني إسرائيل لِغزو الجزء الشمالي من أرض كنعان.</w:t>
      </w:r>
    </w:p>
    <w:p>
      <w:pPr>
        <w:bidi/>
      </w:pPr>
      <w:r>
        <w:rPr>
          <w:rtl/>
          <w:cs/>
          <w:lang w:val="ar_AE" w:bidi="ar_AE"/>
        </w:rPr>
      </w:r>
      <w:r>
        <w:rPr>
          <w:rtl/>
          <w:cs/>
          <w:lang w:val="ar_AE" w:bidi="ar_AE"/>
        </w:rPr>
        <w:t>لمَّا سَمع يابين مَلك حاصور، عن انتصارات يشوع على المُدن الجنوبية، أَرسلَ المَلكُ يابين رسائل إلى الملوك الآخرين المحيطين به. كانت حاصور مدينة استراتيجية مهمة في منطقة الجليل. كانت أكبر من المُدن الأخرى المحيطة بها، وكانت قائدة المُدن الشمالية الأخرى. أَرسلَ المَلك يابين رسائل إلى ملوك كثيرين، بمن فيهم يوباب مَلك مادون، ومَلك شِمرون، ومَلك أكشاف. لسنا متأكدين من موقع هذه المُدن. كذلك أَرسلَ المَلك يابين رسائل إلى الملوك الذين في الهضاب الشمالية. أَرسلَ رسائل إلى الملوك في العربة، أو وادي نهر الأردن جنوب بحيرة الجليل، وإلى الذين في سفوح التلال، أو الجبال المنخفضة، في الاتجاه الغربي. أَرسلَ رسالةً إلى ملك مدينة مرتفعات دور في الغرب. أَرسلَ رسائل إلى ملوك الكنعانيين على جانبي نهر الأردن، بما في ذلك الأموريِّين والحثِّيين والفرزيِّين واليبوسيين في الجبال. أَرسلَ رسائل إلى الحويِّين الذين كانوا يعيشون عند سفح جبل حَرمون في أرض المصفاة، التي تقع شمال شرق الجلجال. تنصُ رسالة المَلك يابين على أن يَجمع الملوكُ جيوشَهم ليُحارِبوا ضد يشوع وبني إسرائيل.</w:t>
      </w:r>
    </w:p>
    <w:p>
      <w:pPr>
        <w:bidi/>
      </w:pPr>
      <w:r>
        <w:rPr>
          <w:rtl/>
          <w:cs/>
          <w:lang w:val="ar_AE" w:bidi="ar_AE"/>
        </w:rPr>
      </w:r>
      <w:r>
        <w:rPr>
          <w:rtl/>
          <w:cs/>
          <w:lang w:val="ar_AE" w:bidi="ar_AE"/>
        </w:rPr>
        <w:t>توقفوا هنا وانظروا كمجموعة إلى خريطةٍ لشمال كنعان. أوقِفوا الاستماع إلى هذا التسجيل الصوتي هنا.</w:t>
      </w:r>
    </w:p>
    <w:p>
      <w:pPr>
        <w:bidi/>
      </w:pPr>
      <w:r>
        <w:rPr>
          <w:rtl/>
          <w:cs/>
          <w:lang w:val="ar_AE" w:bidi="ar_AE"/>
        </w:rPr>
      </w:r>
      <w:r>
        <w:rPr>
          <w:rtl/>
          <w:cs/>
          <w:lang w:val="ar_AE" w:bidi="ar_AE"/>
        </w:rPr>
        <w:t>لذلك اجتمع جميع الملوك وجيوشهم ليُعسكروا عند نهر ميروم. كان هناك عدد كبير من الجنود الذين تجمعوا لدرجة أن إحصاءهم كان مستحيلًا. سيكون ذلك مثل محاولة إحصاء عدد حبات الرمل التي على شاطئ البحر. كذلك كان لديهم العديد من المركبات التي تَجرها الخيول. كانوا مستعدين للقتال ضد بني إسرائيل.</w:t>
      </w:r>
    </w:p>
    <w:p>
      <w:pPr>
        <w:bidi/>
      </w:pPr>
      <w:r>
        <w:rPr>
          <w:rtl/>
          <w:cs/>
          <w:lang w:val="ar_AE" w:bidi="ar_AE"/>
        </w:rPr>
      </w:r>
      <w:r>
        <w:rPr>
          <w:rtl/>
          <w:cs/>
          <w:lang w:val="ar_AE" w:bidi="ar_AE"/>
        </w:rPr>
        <w:t>توقَّفوا هنا وانظروا معًا إلى صورة الرمل الذي على شاطئ البحر. انظروا إلى صورة حصان وصورة مركبة حربية. أوقِفوا الاستماع إلى هذا التسجيل الصوتي هنا.</w:t>
      </w:r>
    </w:p>
    <w:p>
      <w:pPr>
        <w:bidi/>
      </w:pPr>
      <w:r>
        <w:rPr>
          <w:rtl/>
          <w:cs/>
          <w:lang w:val="ar_AE" w:bidi="ar_AE"/>
        </w:rPr>
      </w:r>
      <w:r>
        <w:rPr>
          <w:rtl/>
          <w:cs/>
          <w:lang w:val="ar_AE" w:bidi="ar_AE"/>
        </w:rPr>
        <w:t>أَمر يهوه يشوعَ ألا يخاف من الجيش الضخم. وَعد يهوه يشوعَ بأنه في نفس الوقت في اليوم التالي، سيُسلِّم يهوه كلَّ مجموعة الجيوش لأيدي إسرائيل، وسيموت جميعُ الجنود الكنعانيين. أَمر يهوه يشوعَ أن يُعرقِب الخيول، أو يقطع أرجلها من الخلف، حتى لا تتمكَّن من السير، وأن يحرق جميع المركبات بالنار بعد المعركة.</w:t>
      </w:r>
    </w:p>
    <w:p>
      <w:pPr>
        <w:bidi/>
      </w:pPr>
      <w:r>
        <w:rPr>
          <w:rtl/>
          <w:cs/>
          <w:lang w:val="ar_AE" w:bidi="ar_AE"/>
        </w:rPr>
      </w:r>
      <w:r>
        <w:rPr>
          <w:rtl/>
          <w:cs/>
          <w:lang w:val="ar_AE" w:bidi="ar_AE"/>
        </w:rPr>
        <w:t>لذلك تحرَّكَ يشوع وجميع محاربي بني إسرائيل نحو نهر ميروم وهاجموا الجيوشَ فجأةً. فَعلَ يهوه ما وَعدَ أن يفعله، وأعطى بني إسرائيل نصرًا على الجيوش. هَزمَهم جيشُ إسرائيل وطاردهم حتى صيدون العظيمة ومسرفوت مايم، وشرقًا إلى وادي مصفاة. واصَلَ بنو إسرائيل قتلَ الجنود في الجيش حتى لم يتبق أي جنود أحياء. وفعلَ يشوعُ بالضبط مثلما أَمر يهوه. عرقبَ يشوعُ الخيول وأحرق المركبات.</w:t>
      </w:r>
    </w:p>
    <w:p>
      <w:pPr>
        <w:bidi/>
      </w:pPr>
      <w:r>
        <w:rPr>
          <w:rtl/>
          <w:cs/>
          <w:lang w:val="ar_AE" w:bidi="ar_AE"/>
        </w:rPr>
      </w:r>
      <w:r>
        <w:rPr>
          <w:rtl/>
          <w:cs/>
          <w:lang w:val="ar_AE" w:bidi="ar_AE"/>
        </w:rPr>
        <w:t>بعد أن هزم جيشُ بني إسرائيل الجيش الضخم، قاد يشوع جيشَ بني إسرائيل نحو حاصور. في ذلك الوقت، كانت حاصور تتسيد هي ومَلكها على جميع الممالك الأخرى في المنطقة. سيطر بنو إسرائيل على المدينة وقتلوا مَلكها بالسيف. ضربَ بنو إسرائيل حاصور بِحَد السيف، وخصَّصوا المدينة كلها للدمار. بكلمات أخرى، خصَّصوا المدينة ليهوه، وقتلوا كلَّ شخص، أو كلَّ نسمة. ثم أحرق بنو إسرائيل حاصورَ بالنار.</w:t>
      </w:r>
    </w:p>
    <w:p>
      <w:pPr>
        <w:bidi/>
      </w:pPr>
      <w:r>
        <w:rPr>
          <w:rtl/>
          <w:cs/>
          <w:lang w:val="ar_AE" w:bidi="ar_AE"/>
        </w:rPr>
      </w:r>
      <w:r>
        <w:rPr>
          <w:rtl/>
          <w:cs/>
          <w:lang w:val="ar_AE" w:bidi="ar_AE"/>
        </w:rPr>
        <w:t>سيطر يشوع على جميع هذه المُدن وأَسر ملوكَها. كان الناس يبنون مدُنًا كبيرة في ذلك الوقت على أطلال المُدن السابقة. كان الناس عادةً ما يبنون أسوارًا كبيرة حول هذه المُدن لحماية الناس الذين يعيشون فيها. مع مرور الوقت، كان الناس يبنون المُدن الجديدة على ارتفاع أعلى من خلال المزيد من الطبقات من أطلال المُدن المدمَّرة تحتها. لذلك، كانت حاصور وجميع المُدن التي سيطر عليها يشوعُ والجيش تقع على تلال عالية. أحرق يشوعُ وجيش بني إسرائيل حاصور، لكنهم لم يحرقوا المُدن الأخرى. في المُدن التي لم يحرقها جيش إسرائيل، كانوا يحتفظون بكل الأشياء الثمينة والمواشي لأنفسهم. لكنهم كانوا يقتلون كلَّ شخص في كل مدينة، ولا يتركون أحدًا حيًا، لأنهم كانوا يطيعون أمر يهوه الذي أوصى به موسى، عبد يهوه. كان يهوه قد أعطى أوامر لموسى قبل ذلك بوقت طويل، وأمر موسى يشوعَ بما يجب أن يفعل عندما يسيطر يشوع على الأرض. أطاع يشوعُ يهوه وموسى، وفَعل كل ما أَمر يهوه موسى به.</w:t>
      </w:r>
    </w:p>
    <w:p>
      <w:pPr>
        <w:bidi/>
      </w:pPr>
      <w:r>
        <w:rPr>
          <w:rtl/>
          <w:cs/>
          <w:lang w:val="ar_AE" w:bidi="ar_AE"/>
        </w:rPr>
      </w:r>
      <w:r>
        <w:rPr>
          <w:rtl/>
          <w:cs/>
          <w:lang w:val="ar_AE" w:bidi="ar_AE"/>
        </w:rPr>
        <w:t>توقَّفوا هنا وناقشوا هذا السؤال كمجموعة: عندما يغزو شعبُكم أراضيَ أخرى، كيف يقرِّرون ما الذي سيُدمرونه وما الذي سيحتفظون به؟ أوقِفوا الاستماع إلى هذا التسجيل الصوتي هنا.</w:t>
      </w:r>
    </w:p>
    <w:p>
      <w:pPr>
        <w:bidi/>
      </w:pPr>
      <w:r>
        <w:rPr>
          <w:rtl/>
          <w:cs/>
          <w:lang w:val="ar_AE" w:bidi="ar_AE"/>
        </w:rPr>
      </w:r>
      <w:r>
        <w:rPr>
          <w:rtl/>
          <w:cs/>
          <w:lang w:val="ar_AE" w:bidi="ar_AE"/>
        </w:rPr>
        <w:t>توقَّفوا هنا وناقشوا هذا السؤال معًا: احكوا قصةً عن قائد في ثقافتكم. ماذا يفعل الناس عندما يأمرهم قائدهم بفعل شيء ما؟ ماذا يحدث عندما يأمرهم قائدهم بفعل شيءٍ أمره به شخصٌ آخر منذ زمنٍ بعيد؟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١١: ١–١٥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يَسمع يابين، ملك حاصور كيف غزا بنو إسرائيل المُدنَ الجنوبية، ويرسل رسائل إلى جميع الملوك المجاورين له. يريد يابين أن يجتمع جميع الملوك مع جيوشهم لهزيمة إسرائيل. لذلك يجتمع جميع الملوك عند ميروم ليحاربوا بني إسرائيل.</w:t>
      </w:r>
    </w:p>
    <w:p>
      <w:pPr>
        <w:bidi/>
      </w:pPr>
      <w:r>
        <w:rPr>
          <w:rtl/>
          <w:cs/>
          <w:lang w:val="ar_AE" w:bidi="ar_AE"/>
        </w:rPr>
      </w:r>
      <w:r>
        <w:rPr>
          <w:b/>
          <w:rtl/>
          <w:cs/>
          <w:lang w:val="ar_AE" w:bidi="ar_AE"/>
        </w:rPr>
        <w:t>في المشهد الثاني:</w:t>
      </w:r>
      <w:r>
        <w:rPr>
          <w:rtl/>
          <w:cs/>
          <w:lang w:val="ar_AE" w:bidi="ar_AE"/>
        </w:rPr>
        <w:t xml:space="preserve"> يقول يهوه ليشوع ألا يخاف، لأنه في نفس الوقت في اليوم التالي، سيُعطي يهوه النصرَ لإسرائيل، وسيموت كل جندي في جيوش الكنعانيين. يأمر يهوه يشوعَ أن يُعرقب الخيول ويحرق المركبات بعد المعركة. في اليوم التالي، يعطي يهوه النصرَ لإسرائيل، ويطيع يشوع كل ما أمره به يهوه. </w:t>
      </w:r>
    </w:p>
    <w:p>
      <w:pPr>
        <w:bidi/>
      </w:pPr>
      <w:r>
        <w:rPr>
          <w:rtl/>
          <w:cs/>
          <w:lang w:val="ar_AE" w:bidi="ar_AE"/>
        </w:rPr>
      </w:r>
      <w:r>
        <w:rPr>
          <w:b/>
          <w:rtl/>
          <w:cs/>
          <w:lang w:val="ar_AE" w:bidi="ar_AE"/>
        </w:rPr>
        <w:t>في المشهد الثالث:</w:t>
      </w:r>
      <w:r>
        <w:rPr>
          <w:rtl/>
          <w:cs/>
          <w:lang w:val="ar_AE" w:bidi="ar_AE"/>
        </w:rPr>
        <w:t xml:space="preserve"> يقود يشوعُ جيشَ بني إسرائيل نحو حاصور، لكي يُدمِّروها ويقتلوا مَلكها. يُدمِّر بنو إسرائيل حاصور بالكامل ويحرقونها. لم يحرق يشوع وإسرائيل أي مدُن أخرى على التلال غير حاصور. يأخذ بنو إسرائيل الأشياء والمواشي الثمينة من كل مدينة، لكنهم يقتلون كل شخص حتى لا يبقى أي أحياء. مثلما أَمر يهوه موسى، أَمر موسى يشوع. يفعل يشوع كل ما أمره به يهوه وموسى.</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يابين ملك حاصور</w:t>
      </w:r>
    </w:p>
    <w:p>
      <w:pPr>
        <w:pStyle w:val="ListBullet"/>
        <w:bidi/>
        <w:spacing w:line="240" w:lineRule="auto"/>
        <w:ind w:left="720"/>
      </w:pPr>
      <w:r>
        <w:rPr>
          <w:rtl/>
          <w:cs/>
          <w:lang w:val="ar_AE" w:bidi="ar_AE"/>
        </w:rPr>
      </w:r>
      <w:r>
        <w:rPr>
          <w:rtl/>
          <w:cs/>
          <w:lang w:val="ar_AE" w:bidi="ar_AE"/>
        </w:rPr>
        <w:t>ملوك القبائل المجاورة</w:t>
      </w:r>
    </w:p>
    <w:p>
      <w:pPr>
        <w:pStyle w:val="ListBullet"/>
        <w:bidi/>
        <w:spacing w:line="240" w:lineRule="auto"/>
        <w:ind w:left="720"/>
      </w:pPr>
      <w:r>
        <w:rPr>
          <w:rtl/>
          <w:cs/>
          <w:lang w:val="ar_AE" w:bidi="ar_AE"/>
        </w:rPr>
      </w:r>
      <w:r>
        <w:rPr>
          <w:rtl/>
          <w:cs/>
          <w:lang w:val="ar_AE" w:bidi="ar_AE"/>
        </w:rPr>
        <w:t>جنود جميع الجيوش</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جنود بني إسرائيل</w:t>
      </w:r>
    </w:p>
    <w:p>
      <w:pPr>
        <w:pStyle w:val="ListBullet"/>
        <w:bidi/>
        <w:spacing w:line="240" w:lineRule="auto"/>
        <w:ind w:left="720"/>
      </w:pPr>
      <w:r>
        <w:rPr>
          <w:rtl/>
          <w:cs/>
          <w:lang w:val="ar_AE" w:bidi="ar_AE"/>
        </w:rPr>
      </w:r>
      <w:r>
        <w:rPr>
          <w:rtl/>
          <w:cs/>
          <w:lang w:val="ar_AE" w:bidi="ar_AE"/>
        </w:rPr>
        <w:t>الناس الذين يعيشون في حاصور</w:t>
      </w:r>
    </w:p>
    <w:p>
      <w:pPr>
        <w:pStyle w:val="ListBullet"/>
        <w:bidi/>
        <w:spacing w:line="240" w:lineRule="auto"/>
        <w:ind w:left="720"/>
      </w:pPr>
      <w:r>
        <w:rPr>
          <w:rtl/>
          <w:cs/>
          <w:lang w:val="ar_AE" w:bidi="ar_AE"/>
        </w:rPr>
      </w:r>
      <w:r>
        <w:rPr>
          <w:rtl/>
          <w:cs/>
          <w:lang w:val="ar_AE" w:bidi="ar_AE"/>
        </w:rPr>
        <w:t>والخيول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عندما يسمع يابين، ملك حاصور عن انتصار إسرائيل على الجزء الجنوبي من كنعان، يرسل يابين رسائل إلى الملوك المجاورين له في الجزء الشمالي من كنعان. كان هؤلاء الملوك هم يوباب مَلك مادون، ومَلك شِمرون، ومَلك أكشاف. كذلك يُرسل يابين رسائل إلى الملوك في المنطقة الجبلية الشمالية. ويرسل رسائل إلى الملوك في منطقة البرية، أو العربة، جنوب بحر الجليل، وإلى الملوك في الأراضي السفلية، أو الجبال المنخفضة، التي تتجه نحو الساحل. ويرسل رسائل إلى دور في الغرب. يرسل يابين رسائل إلى جميع أنحاء الجزء الشمالي من كنعان في شرق وغرب نهر الأردن. يرسل رسائل إلى ملوك الأموريين، والحثِّيين، والفرزيِّين، واليبوسيين، وإلى مَلك الحويِّين الذين في أسفل جبل حَرمون. إن الرسالة التي يرسلها المَلك يابين، تقول إنه ينبغي على كل مَلك أن يجمع جيشه ويجتمعوا معًا ليحارِبوا ضد إسرائيل. يقوم كل مَلك يستقبل الرسالة بجمع جيشه، ويجتمعون جميعًا معًا عند نهر ميروم. إنهم مستعدون لمحاربة إسرائيل. إن الجنود الذين يجتمعون معًا عددهم مثل حبات الرمل على شاطئ البحر. هذا يعني أن هناك عددًا كبيرًا من الجنود، لدرجة أنه سيكون من المستحيل إحصاؤهم. كذلك يمتلك كلُّ جيش مركبات تجرها الخيول. كانت المركبة الحربية هي السلاح الأكثر تطورًا الذي استخدمه الناس في ذلك الوقت. كانت رمزًا لقوة الجيش. ساعدتِ المركبات الجيوشَ عن طريق نقلها للجنود والمواد بسرعة أكبر. الحصان هو حيوان كبير يستخدمه الناس لِجَر أو حمل الأحمال الثقيلة.</w:t>
      </w:r>
    </w:p>
    <w:p>
      <w:pPr>
        <w:bidi/>
      </w:pPr>
      <w:r>
        <w:rPr>
          <w:rtl/>
          <w:cs/>
          <w:lang w:val="ar_AE" w:bidi="ar_AE"/>
        </w:rPr>
      </w:r>
      <w:r>
        <w:rPr>
          <w:rtl/>
          <w:cs/>
          <w:lang w:val="ar_AE" w:bidi="ar_AE"/>
        </w:rPr>
        <w:t>توقَّفوا هنا وناقشوا كمجموعة: احكوا قصةً عن مجموعة كبيرة جدًا لدرجة أنه من المستحيل إحصاؤهم. ما هي الكلمات التي تساعد المُستمعين على فهم حجم المجموعة؟ أوقِفوا الاستماع إلى هذا التسجيل الصوتي هنا.</w:t>
      </w:r>
    </w:p>
    <w:p>
      <w:pPr>
        <w:bidi/>
      </w:pPr>
      <w:r>
        <w:rPr>
          <w:rtl/>
          <w:cs/>
          <w:lang w:val="ar_AE" w:bidi="ar_AE"/>
        </w:rPr>
      </w:r>
      <w:r>
        <w:rPr>
          <w:rtl/>
          <w:cs/>
          <w:lang w:val="ar_AE" w:bidi="ar_AE"/>
        </w:rPr>
        <w:t>في المشهد الثاني، نَعلم أن يشوع يَسمع عن جميع جيوش هؤلاء الملوك الذين اجتمعوا معًا. ربما كان يشوع وجيش بني إسرائيل قريبين من نهر ميروم في هذا الوقت. يقول يهوه ليشوع: "لا تخف من جيوش الكنعانيين، لأنني سأدفعهم ليد إسرائيل. بحلول هذا الوقت غدًا، سيكونون جميعًا أمواتًا. ثم سينبغي عليكم أن تعرقبوا خيولهم وتحرقوا مركباتهم." يَعدُ يهوه بأنه سيضمن انتصار إسرائيل على جيش الكنعانيين في نفس هذا الوقت في اليوم التالي. هذا يعني أن القتال سيبدأ على الأرجح قبل ذلك الوقت، لكن القتال سينتهي في نفس هذا الوقت في اليوم التالي. يأمر يهوه يشوعَ أن يَقطع أوتار أرجل الخيول. إن تعبير عرقبة الحصان يعني شَل حركته عن طريق قطع العضلة الموجودة في كاحله حتى لا يتمكن الحصان من المشي. كذلك يأمر يهوه يشوعَ أن يَحرق المركبات. لا يريد يهوه أن يستخدم إسرائيل الخيولَ أو المركبات في المعركة. وهكذا، يُهاجِم يشوعُ وجميع جيش بني إسرائيل جيشَ الكنعانيين فجأة عند ميروم. يُسلِّم يهوه الجيشَ الكنعاني في أيدي إسرائيل، مما يعني أن بني إسرائيل يَهزمون الكنعانيين بالكامل. ثم يطارِد جيشُ بني إسرائيل جيش الكنعانيين على طول الطريق شمالًا وغربًا إلى صيدون العظيمة ومسرفوت مايم، وشرقًا إلى وادي مصفاة. يقتلون كلَّ جندي كنعاني ولا يتركون أحدًا حيًا. يطيع يشوعُ أمر يهوه. يُعرقب الجنودُ في جيش يشوع الخيولَ ويحرقون المركبات. يخبرنا الكاتبُ مرةً أخرى أن يشوع يطيع أوامر يهوه.</w:t>
      </w:r>
    </w:p>
    <w:p>
      <w:pPr>
        <w:bidi/>
      </w:pPr>
      <w:r>
        <w:rPr>
          <w:rtl/>
          <w:cs/>
          <w:lang w:val="ar_AE" w:bidi="ar_AE"/>
        </w:rPr>
      </w:r>
      <w:r>
        <w:rPr>
          <w:rtl/>
          <w:cs/>
          <w:lang w:val="ar_AE" w:bidi="ar_AE"/>
        </w:rPr>
        <w:t>توقَّفوا هنا وناقشوا كمجموعة: احكوا قصةً يطيع فيها شخصٌ ما الأوامر. كيف تركِّزون في القصة على أن شخصًا ما أطاع أمرًا بطريقة جيدة؟ أوقِفوا الاستماع إلى هذا التسجيل الصوتي هنا.</w:t>
      </w:r>
    </w:p>
    <w:p>
      <w:pPr>
        <w:bidi/>
      </w:pPr>
      <w:r>
        <w:rPr>
          <w:rtl/>
          <w:cs/>
          <w:lang w:val="ar_AE" w:bidi="ar_AE"/>
        </w:rPr>
      </w:r>
      <w:r>
        <w:rPr>
          <w:rtl/>
          <w:cs/>
          <w:lang w:val="ar_AE" w:bidi="ar_AE"/>
        </w:rPr>
        <w:t>بعد المعركة، يقود يشوعُ جيش بني إسرائيل نحو حاصور. يُسيطرون على حاصور ومَلكها ويقتلون كلَّ شخص بالسيف. يدمر بنو إسرائيل مدينة حاصور لأنها رأس جميع القبائل التي في الشمال. يَضرب بنو إسرائيل مدينة حاصور بِحَد السيف ويخصصونها للدمار. هذا يعني أنهم يقتلون كلَّ شخص لأنهم يطيعون أمر يهوه. ثم يحرق بنو إسرائيل مدينة حاصور. يُسيطر يشوع على كل مدينة ويدمِّرها هي ومَلكها. يقتل يشوعُ وجميعُ إسرائيل كلَّ شخص حي طاعةً لأوامر يهوه. يُكرِّر الراوي ما فعله يشوع وبنو إسرائيل مع كل شخص في كل مدينة. من المهم بالنسبة للراوي أن يُخبرنا أن بني إسرائيل يُدمِّرون الجميع ويطيعون أوامر يهوه. يأمر يهوه موسى ويشوعَ وبني إسرائيل أن يُخصصوا كلَّ شخص في كل مدينة للدمار. مع ذلك، لا يحرق بنو إسرائيل أي مدينة أخرى على التلال غير حاصور. كان الناس في تلك الأيام يبنون مُدنًا فوق أطلال مُدن كانت موجودة سابقًا. هذا جعل المدينة على مستوى أعلى وأعلى، وبذلك تكون المُدن على قِمم التلال. يأخذ بنو إسرائيل كلَّ الغنيمة، أو الأشياء الثمينة والمواشي، الموجودة في كل مدينة ليتمكنوا من استخدامها، لكنهم يقتلون كل إنسان.</w:t>
      </w:r>
    </w:p>
    <w:p>
      <w:pPr>
        <w:bidi/>
      </w:pPr>
      <w:r>
        <w:rPr>
          <w:rtl/>
          <w:cs/>
          <w:lang w:val="ar_AE" w:bidi="ar_AE"/>
        </w:rPr>
      </w:r>
      <w:r>
        <w:rPr>
          <w:rtl/>
          <w:cs/>
          <w:lang w:val="ar_AE" w:bidi="ar_AE"/>
        </w:rPr>
        <w:t>توقَّفوا هنا وناقشوا في مجموعة: كيف ستَصفون المُدن التي بناها الناس على هضبة؟ أوقِفوا الاستماع إلى هذا التسجيل الصوتي هنا.</w:t>
      </w:r>
    </w:p>
    <w:p>
      <w:pPr>
        <w:bidi/>
      </w:pPr>
      <w:r>
        <w:rPr>
          <w:rtl/>
          <w:cs/>
          <w:lang w:val="ar_AE" w:bidi="ar_AE"/>
        </w:rPr>
      </w:r>
      <w:r>
        <w:rPr>
          <w:rtl/>
          <w:cs/>
          <w:lang w:val="ar_AE" w:bidi="ar_AE"/>
        </w:rPr>
        <w:t>يُقدِّم الراوي الآن ملخصًا لما حدث. مثلما أمر يهوه موسى، أمر موسى يشوعَ. يُطيع يشوع كل أمرٍ أعطاه يهوه لموسى.</w:t>
      </w:r>
    </w:p>
    <w:p>
      <w:pPr>
        <w:bidi/>
      </w:pPr>
      <w:r>
        <w:rPr>
          <w:rtl/>
          <w:cs/>
          <w:lang w:val="ar_AE" w:bidi="ar_AE"/>
        </w:rPr>
      </w:r>
      <w:r>
        <w:rPr>
          <w:rtl/>
          <w:cs/>
          <w:lang w:val="ar_AE" w:bidi="ar_AE"/>
        </w:rPr>
        <w:t>توقَّفوا هنا وناقشوا كمجموعة: احكوا قصةً عن وقت انتصر فيه شعبكم في معركة عظيمة. انتبهوا إلى الطريقة التي تختمون بها القصةَ. كيف تلخِّصون ما حدث في النهاية؟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١١: ١–١٥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يابين ملك حاصور</w:t>
      </w:r>
    </w:p>
    <w:p>
      <w:pPr>
        <w:pStyle w:val="ListBullet"/>
        <w:bidi/>
        <w:spacing w:line="240" w:lineRule="auto"/>
        <w:ind w:left="720"/>
      </w:pPr>
      <w:r>
        <w:rPr>
          <w:rtl/>
          <w:cs/>
          <w:lang w:val="ar_AE" w:bidi="ar_AE"/>
        </w:rPr>
      </w:r>
      <w:r>
        <w:rPr>
          <w:rtl/>
          <w:cs/>
          <w:lang w:val="ar_AE" w:bidi="ar_AE"/>
        </w:rPr>
        <w:t>ملوك القبائل المجاورة</w:t>
      </w:r>
    </w:p>
    <w:p>
      <w:pPr>
        <w:pStyle w:val="ListBullet"/>
        <w:bidi/>
        <w:spacing w:line="240" w:lineRule="auto"/>
        <w:ind w:left="720"/>
      </w:pPr>
      <w:r>
        <w:rPr>
          <w:rtl/>
          <w:cs/>
          <w:lang w:val="ar_AE" w:bidi="ar_AE"/>
        </w:rPr>
      </w:r>
      <w:r>
        <w:rPr>
          <w:rtl/>
          <w:cs/>
          <w:lang w:val="ar_AE" w:bidi="ar_AE"/>
        </w:rPr>
        <w:t>جنود جميع الجيوش</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جنود بني إسرائيل</w:t>
      </w:r>
    </w:p>
    <w:p>
      <w:pPr>
        <w:pStyle w:val="ListBullet"/>
        <w:bidi/>
        <w:spacing w:line="240" w:lineRule="auto"/>
        <w:ind w:left="720"/>
      </w:pPr>
      <w:r>
        <w:rPr>
          <w:rtl/>
          <w:cs/>
          <w:lang w:val="ar_AE" w:bidi="ar_AE"/>
        </w:rPr>
      </w:r>
      <w:r>
        <w:rPr>
          <w:rtl/>
          <w:cs/>
          <w:lang w:val="ar_AE" w:bidi="ar_AE"/>
        </w:rPr>
        <w:t>الناس الذين يعيشون في حاصور</w:t>
      </w:r>
    </w:p>
    <w:p>
      <w:pPr>
        <w:pStyle w:val="ListBullet"/>
        <w:bidi/>
        <w:spacing w:line="240" w:lineRule="auto"/>
        <w:ind w:left="720"/>
      </w:pPr>
      <w:r>
        <w:rPr>
          <w:rtl/>
          <w:cs/>
          <w:lang w:val="ar_AE" w:bidi="ar_AE"/>
        </w:rPr>
      </w:r>
      <w:r>
        <w:rPr>
          <w:rtl/>
          <w:cs/>
          <w:lang w:val="ar_AE" w:bidi="ar_AE"/>
        </w:rPr>
        <w:t>والخيول</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يسمع يابين، ملك حاصور، عن انتصار يشوع وبني إسرائيل على جميع الممالك الكنعانية في الجنوب. ثم يرسل المَلك يابين رسائل إلى جميع الملوك المجاورين له ويطلب منهم أن يجمعوا جيوشهم لمهاجمة إسرائيل. وهكذا، يجتمع جميعُ الملوك المجاورين له مع جيوشهم عند ميروم. ويجتمع الكثير من الجنود معًا لدرجة أنه من المستحيل إحصاؤهم. كذلك يمتلك كلُّ جيشٍ الخيولَ التي تجر المركبات.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المَلك يابين: "بماذا تفكر أو فيمَ تشعر؟" قد يجيب الشخص بعبارات مثل: </w:t>
      </w:r>
    </w:p>
    <w:p>
      <w:pPr>
        <w:pStyle w:val="ListBullet"/>
        <w:bidi/>
        <w:spacing w:line="240" w:lineRule="auto"/>
        <w:ind w:left="720"/>
      </w:pPr>
      <w:r>
        <w:rPr>
          <w:rtl/>
          <w:cs/>
          <w:lang w:val="ar_AE" w:bidi="ar_AE"/>
        </w:rPr>
      </w:r>
      <w:r>
        <w:rPr>
          <w:rtl/>
          <w:cs/>
          <w:lang w:val="ar_AE" w:bidi="ar_AE"/>
        </w:rPr>
        <w:t>اسألوا الأشخاص الذين يؤدون دور ملوك القبائل المجاورة: "بماذا تفكِّرون أو بماذا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يرى يشوعُ الجيوش المجتمعة لمحاربة إسرائيل، يتكلَّم يهوه إلى يشوع. يقول يهوه ليشوع: "لا تخف من جيوش الكنعانيين. سأعطيكم النصرَ عليهم. بحلول الغد، سيموتون جميعًا. بعد ذلك، يجب أن تُعرقبوا خيولهم وتحرقوا مركباتهم."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يشوع: "بماذا تفكر أو تشعر؟"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يهوه: "فيما تفكر أو بما تشعر؟"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اليوم التالي، يُهاجِم يشوعُ وجيش بني إسرائيل جيشَ الكنعانيين فجأة. يُعطي يهوه لإسرائيل النصرَ على الكنعانيين، ويُطارِد بنو إسرائيل الكنعانيين شرقًا وغربًا وشمالًا حتى يموت كل جندي كنعاني. يُعرقب يشوعُ وجيشه الخيول ويحرقوا المركبات مثلما أمره يهوه.</w:t>
      </w:r>
    </w:p>
    <w:p>
      <w:pPr>
        <w:bidi/>
      </w:pPr>
      <w:r>
        <w:rPr>
          <w:rtl/>
          <w:cs/>
          <w:lang w:val="ar_AE" w:bidi="ar_AE"/>
        </w:rPr>
      </w:r>
      <w:r>
        <w:rPr>
          <w:rtl/>
          <w:cs/>
          <w:lang w:val="ar_AE" w:bidi="ar_AE"/>
        </w:rPr>
        <w:t>في ذلك الوقت، يقود يشوعُ جيش بني إسرائيل إلى الانتقال لمهاجمة حاصور. يقتلون كلَّ شخص في حاصور، بما في ذلك المَلك يابين. ثم يحرق يشوعُ المدينة بالكامل. يدمِّر بنو إسرائيل حاصور ويحرقونها، لأن حاصور كانت قائدة ممالك الكنعانيين الشماليين. يقتلون حاصور بِحَد السيف، ويُخصِّصونها للدمار في طاعةٍ لأوامر يهوه. ولا يَتركون أيَّ شخص حيًا.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سكان حاصور: "بماذا تفكِّرون أو بماذا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يغزو يشوعُ وبنو إسرائيل كل مملكة وكذلك ملوكهم. يقتلون الجميع في طاعة لأمر موسى. لكن المدينة الوحيدة التي يحرقها بنو إسرائيل هي حاصور. يتركون كل المُدن الأخرى باقية على تلالها مع أنهم يقتلون جميع الشعب. يحتفظون بالغنيمة، أو الأشياء الثمينة، مع المواشي، لكنهم يقتلون كل شخص في كل مدينة. كان يهوه قد أَمر موسى، وموسى أَمر يشوع. يطيع يشوعُ بالكامل كلَّ أمرٍ أعطاه يهوه لموسى.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يشوع: "بماذا تفكر أو تشعر؟"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١١: ١–١٥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سَمع يابين، </w:t>
      </w:r>
      <w:r>
        <w:rPr>
          <w:b/>
          <w:rtl/>
          <w:cs/>
          <w:lang w:val="ar_AE" w:bidi="ar_AE"/>
        </w:rPr>
        <w:t>مَلك</w:t>
      </w:r>
      <w:r>
        <w:rPr>
          <w:rtl/>
          <w:cs/>
          <w:lang w:val="ar_AE" w:bidi="ar_AE"/>
        </w:rPr>
        <w:t xml:space="preserve"> حاصور، عن انتصارات إسرائيل على القبائل الجنوبية، وأَرسل رسائل إلى جميع الملوك و</w:t>
      </w:r>
      <w:r>
        <w:rPr>
          <w:b/>
          <w:rtl/>
          <w:cs/>
          <w:lang w:val="ar_AE" w:bidi="ar_AE"/>
        </w:rPr>
        <w:t>الممالك</w:t>
      </w:r>
      <w:r>
        <w:rPr>
          <w:rtl/>
          <w:cs/>
          <w:lang w:val="ar_AE" w:bidi="ar_AE"/>
        </w:rPr>
        <w:t xml:space="preserve"> المحيطة به. المَلك هو شخص يَحكم مدينةً أو إقليمًا. المملكة هي الإقليم أو الشعب الذي يَحكمه مَلكٌ. استخدموا الكلمة ذاتها التي استخدمتموها في المقاطع السابقة للإشارة إلى الملك. للمزيد من المعلومات عن كلمتي </w:t>
      </w:r>
      <w:r>
        <w:rPr>
          <w:b/>
          <w:rtl/>
          <w:cs/>
          <w:lang w:val="ar_AE" w:bidi="ar_AE"/>
        </w:rPr>
        <w:t>مَلك</w:t>
      </w:r>
      <w:r>
        <w:rPr>
          <w:rtl/>
          <w:cs/>
          <w:lang w:val="ar_AE" w:bidi="ar_AE"/>
        </w:rPr>
        <w:t xml:space="preserve"> و</w:t>
      </w:r>
      <w:r>
        <w:rPr>
          <w:b/>
          <w:rtl/>
          <w:cs/>
          <w:lang w:val="ar_AE" w:bidi="ar_AE"/>
        </w:rPr>
        <w:t>مملكة</w:t>
      </w:r>
      <w:r>
        <w:rPr>
          <w:rtl/>
          <w:cs/>
          <w:lang w:val="ar_AE" w:bidi="ar_AE"/>
        </w:rPr>
        <w:t>، راجعوا قاموس الكلمات الرئيسية.</w:t>
      </w:r>
    </w:p>
    <w:p>
      <w:pPr>
        <w:bidi/>
      </w:pPr>
      <w:r>
        <w:rPr>
          <w:rtl/>
          <w:cs/>
          <w:lang w:val="ar_AE" w:bidi="ar_AE"/>
        </w:rPr>
      </w:r>
      <w:r>
        <w:rPr>
          <w:rtl/>
          <w:cs/>
          <w:lang w:val="ar_AE" w:bidi="ar_AE"/>
        </w:rPr>
        <w:t>تجاوبًا مع رسالة المَلك يابين، جَمع جميعُ الملوك جيوشَهم للقتال ضد إسرائيل. اجتمع عددٌ كبير من الجنود لدرجة أن عددهم كان "مِثل الرمال التي على شاطئ البحر." وهذا تعبيرٌ يعني أنه كان هناك عددٌ كبير جدًا من الجنود، أو أن محاولة إحصائهم ستكون مستحيلة.</w:t>
      </w:r>
    </w:p>
    <w:p>
      <w:pPr>
        <w:bidi/>
      </w:pPr>
      <w:r>
        <w:rPr>
          <w:rtl/>
          <w:cs/>
          <w:lang w:val="ar_AE" w:bidi="ar_AE"/>
        </w:rPr>
      </w:r>
      <w:r>
        <w:rPr>
          <w:rtl/>
          <w:cs/>
          <w:lang w:val="ar_AE" w:bidi="ar_AE"/>
        </w:rPr>
        <w:t xml:space="preserve">توقَّفوا هنا وانظروا كمجموعة إلى صورة الرمال التي على شاطئ البحر. ناقشوا معًا الكلمة أو العبارة التي ستستخدمونها لصياغة عبارة </w:t>
      </w:r>
      <w:r>
        <w:rPr>
          <w:b/>
          <w:rtl/>
          <w:cs/>
          <w:lang w:val="ar_AE" w:bidi="ar_AE"/>
        </w:rPr>
        <w:t>مِثل الرمال التي على شاطئ البحر</w:t>
      </w:r>
      <w:r>
        <w:rPr>
          <w:rtl/>
          <w:cs/>
          <w:lang w:val="ar_AE" w:bidi="ar_AE"/>
        </w:rPr>
        <w:t>. إذا كنتم قد ترجمتم هذه العبارة بالفعل في سِفر آخر من الكتاب المُقدَّس، استخدموا نفس العبارة التي استخدمتموها هناك. أوقِفوا الاستماع إلى هذا التسجيل الصوتي هنا.</w:t>
      </w:r>
    </w:p>
    <w:p>
      <w:pPr>
        <w:bidi/>
      </w:pPr>
      <w:r>
        <w:rPr>
          <w:rtl/>
          <w:cs/>
          <w:lang w:val="ar_AE" w:bidi="ar_AE"/>
        </w:rPr>
      </w:r>
      <w:r>
        <w:rPr>
          <w:rtl/>
          <w:cs/>
          <w:lang w:val="ar_AE" w:bidi="ar_AE"/>
        </w:rPr>
        <w:t xml:space="preserve">كذلك أحضرت جيوش الكنعانيين الكثيرَ من </w:t>
      </w:r>
      <w:r>
        <w:rPr>
          <w:b/>
          <w:rtl/>
          <w:cs/>
          <w:lang w:val="ar_AE" w:bidi="ar_AE"/>
        </w:rPr>
        <w:t>الخيول</w:t>
      </w:r>
      <w:r>
        <w:rPr>
          <w:rtl/>
          <w:cs/>
          <w:lang w:val="ar_AE" w:bidi="ar_AE"/>
        </w:rPr>
        <w:t xml:space="preserve"> التي تجر </w:t>
      </w:r>
      <w:r>
        <w:rPr>
          <w:b/>
          <w:rtl/>
          <w:cs/>
          <w:lang w:val="ar_AE" w:bidi="ar_AE"/>
        </w:rPr>
        <w:t>المركبات</w:t>
      </w:r>
      <w:r>
        <w:rPr>
          <w:rtl/>
          <w:cs/>
          <w:lang w:val="ar_AE" w:bidi="ar_AE"/>
        </w:rPr>
        <w:t>. الحصان هو حيوان كبير يستخدمه الناس لِجَر أو حمل الأحمال الثقيلة. المركبة الحربية هي مركبة ذات عجلتين تجرها الخيول وكانت تُستخدم في العصور القديمة في المعارك أو في المواكب.</w:t>
      </w:r>
    </w:p>
    <w:p>
      <w:pPr>
        <w:bidi/>
      </w:pPr>
      <w:r>
        <w:rPr>
          <w:rtl/>
          <w:cs/>
          <w:lang w:val="ar_AE" w:bidi="ar_AE"/>
        </w:rPr>
      </w:r>
      <w:r>
        <w:rPr>
          <w:rtl/>
          <w:cs/>
          <w:lang w:val="ar_AE" w:bidi="ar_AE"/>
        </w:rPr>
        <w:t xml:space="preserve">توقَّفوا هنا وانظروا كمجموعة إلى صورةِ </w:t>
      </w:r>
      <w:r>
        <w:rPr>
          <w:b/>
          <w:rtl/>
          <w:cs/>
          <w:lang w:val="ar_AE" w:bidi="ar_AE"/>
        </w:rPr>
        <w:t>حصان</w:t>
      </w:r>
      <w:r>
        <w:rPr>
          <w:rtl/>
          <w:cs/>
          <w:lang w:val="ar_AE" w:bidi="ar_AE"/>
        </w:rPr>
        <w:t xml:space="preserve"> و</w:t>
      </w:r>
      <w:r>
        <w:rPr>
          <w:b/>
          <w:rtl/>
          <w:cs/>
          <w:lang w:val="ar_AE" w:bidi="ar_AE"/>
        </w:rPr>
        <w:t>مركبة حربية</w:t>
      </w:r>
      <w:r>
        <w:rPr>
          <w:rtl/>
          <w:cs/>
          <w:lang w:val="ar_AE" w:bidi="ar_AE"/>
        </w:rPr>
        <w:t>. ناقشوا معًا الكلمة أو العبارة التي ستستخدمونها للإشارة إلى الحصان والمركبة. إذا كنتم قد ترجمتم هاتين الكلمتين بالفعل في سِفر آخر من الكتاب المُقدَّس، استخدموا نفس الكلمتين اللتين استخدمتموهما هناك. أوقِفوا الاستماع إلى هذا التسجيل الصوتي هنا.</w:t>
      </w:r>
    </w:p>
    <w:p>
      <w:pPr>
        <w:bidi/>
      </w:pPr>
      <w:r>
        <w:rPr>
          <w:rtl/>
          <w:cs/>
          <w:lang w:val="ar_AE" w:bidi="ar_AE"/>
        </w:rPr>
      </w:r>
      <w:r>
        <w:rPr>
          <w:rtl/>
          <w:cs/>
          <w:lang w:val="ar_AE" w:bidi="ar_AE"/>
        </w:rPr>
        <w:t xml:space="preserve">أتت جيوش الكنعانيين للقتال ضد إسرائيل. في هذا المقطع، تشير كلمة إسرائيل إلى الشعب الذي من نسل إبراهيم. استخدموا الكلمة نفسها التي استخدمتموها في المقاطع السابقة للإشارة إلى </w:t>
      </w:r>
      <w:r>
        <w:rPr>
          <w:b/>
          <w:rtl/>
          <w:cs/>
          <w:lang w:val="ar_AE" w:bidi="ar_AE"/>
        </w:rPr>
        <w:t>إسرائيل</w:t>
      </w:r>
      <w:r>
        <w:rPr>
          <w:rtl/>
          <w:cs/>
          <w:lang w:val="ar_AE" w:bidi="ar_AE"/>
        </w:rPr>
        <w:t xml:space="preserve"> وإلى </w:t>
      </w:r>
      <w:r>
        <w:rPr>
          <w:b/>
          <w:rtl/>
          <w:cs/>
          <w:lang w:val="ar_AE" w:bidi="ar_AE"/>
        </w:rPr>
        <w:t>بني إسرائيل</w:t>
      </w:r>
      <w:r>
        <w:rPr>
          <w:rtl/>
          <w:cs/>
          <w:lang w:val="ar_AE" w:bidi="ar_AE"/>
        </w:rPr>
        <w:t xml:space="preserve">. للمزيد من المعلومات عن </w:t>
      </w:r>
      <w:r>
        <w:rPr>
          <w:b/>
          <w:rtl/>
          <w:cs/>
          <w:lang w:val="ar_AE" w:bidi="ar_AE"/>
        </w:rPr>
        <w:t>إسرائيل</w:t>
      </w:r>
      <w:r>
        <w:rPr>
          <w:rtl/>
          <w:cs/>
          <w:lang w:val="ar_AE" w:bidi="ar_AE"/>
        </w:rPr>
        <w:t xml:space="preserve"> أو </w:t>
      </w:r>
      <w:r>
        <w:rPr>
          <w:b/>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 xml:space="preserve">يتكلَّم يهوه إلى يشوع ليؤكِّد لإسرائيل أن </w:t>
      </w:r>
      <w:r>
        <w:rPr>
          <w:b/>
          <w:rtl/>
          <w:cs/>
          <w:lang w:val="ar_AE" w:bidi="ar_AE"/>
        </w:rPr>
        <w:t>يهوه</w:t>
      </w:r>
      <w:r>
        <w:rPr>
          <w:rtl/>
          <w:cs/>
          <w:lang w:val="ar_AE" w:bidi="ar_AE"/>
        </w:rPr>
        <w:t xml:space="preserve"> سيعطيهم النصر على جيش الكنعانيين. استخدموا نفس الكلمة التي استخدمتموها في المقاطع السابقة للإشارة إلى يهوه. للمزيد من المعلومات حول اسم </w:t>
      </w:r>
      <w:r>
        <w:rPr>
          <w:b/>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كذلك يقول يهوه ليشوع إنه بعد هزيمة الجيوش، يجب على يشوع أن "يُعرقب الخيول" ويحرق المركبات. إن تعبير يعرقب الحصان يعني قطع العضلة الموجودة فوق كاحل الحصان، مما يُعيق الحصان حتى لا يتمكن من المشي.</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عرقبة الخيل</w:t>
      </w:r>
      <w:r>
        <w:rPr>
          <w:rtl/>
          <w:cs/>
          <w:lang w:val="ar_AE" w:bidi="ar_AE"/>
        </w:rPr>
        <w:t>. إذا كنتم قد ترجمتم هذا التعبير بالفعل في سِفر آخر من الكتاب المُقدَّس، استخدموا نفس التعبير الذي استخدمتموه هناك. أوقِفوا الاستماع إلى هذا التسجيل الصوتي هنا.</w:t>
      </w:r>
    </w:p>
    <w:p>
      <w:pPr>
        <w:bidi/>
      </w:pPr>
      <w:r>
        <w:rPr>
          <w:rtl/>
          <w:cs/>
          <w:lang w:val="ar_AE" w:bidi="ar_AE"/>
        </w:rPr>
      </w:r>
      <w:r>
        <w:rPr>
          <w:rtl/>
          <w:cs/>
          <w:lang w:val="ar_AE" w:bidi="ar_AE"/>
        </w:rPr>
        <w:t xml:space="preserve">يُسلِّم يهوه الكنعانيين </w:t>
      </w:r>
      <w:r>
        <w:rPr>
          <w:b/>
          <w:rtl/>
          <w:cs/>
          <w:lang w:val="ar_AE" w:bidi="ar_AE"/>
        </w:rPr>
        <w:t>لأيدي إسرائيل</w:t>
      </w:r>
      <w:r>
        <w:rPr>
          <w:rtl/>
          <w:cs/>
          <w:lang w:val="ar_AE" w:bidi="ar_AE"/>
        </w:rPr>
        <w:t xml:space="preserve">. إن عبارة في أيدي إسرائيل تعني أن يهوه أعطى يشوعَ وإسرائيل القوةَ للانتصار على جيوش الكنعانيين وتدمير المُدن. يأخذ بنو إسرائيل </w:t>
      </w:r>
      <w:r>
        <w:rPr>
          <w:b/>
          <w:rtl/>
          <w:cs/>
          <w:lang w:val="ar_AE" w:bidi="ar_AE"/>
        </w:rPr>
        <w:t>الغنيمةَ</w:t>
      </w:r>
      <w:r>
        <w:rPr>
          <w:rtl/>
          <w:cs/>
          <w:lang w:val="ar_AE" w:bidi="ar_AE"/>
        </w:rPr>
        <w:t xml:space="preserve"> و</w:t>
      </w:r>
      <w:r>
        <w:rPr>
          <w:b/>
          <w:rtl/>
          <w:cs/>
          <w:lang w:val="ar_AE" w:bidi="ar_AE"/>
        </w:rPr>
        <w:t>يقتلون كلَّ مدينة بِحَد السيف</w:t>
      </w:r>
      <w:r>
        <w:rPr>
          <w:rtl/>
          <w:cs/>
          <w:lang w:val="ar_AE" w:bidi="ar_AE"/>
        </w:rPr>
        <w:t>، و</w:t>
      </w:r>
      <w:r>
        <w:rPr>
          <w:b/>
          <w:rtl/>
          <w:cs/>
          <w:lang w:val="ar_AE" w:bidi="ar_AE"/>
        </w:rPr>
        <w:t>يخصِّصونها للدمار</w:t>
      </w:r>
      <w:r>
        <w:rPr>
          <w:rtl/>
          <w:cs/>
          <w:lang w:val="ar_AE" w:bidi="ar_AE"/>
        </w:rPr>
        <w:t>. هذه العبارات تعني أن بني إسرائيل يقتلون كل شخص في كل مدينة ولا يتركون أحدًا حيًا. كانوا يفعلون هذا طاعةً لأمر يهوه من خلال موسى. استخدموا نفس الكلمات للإشارة إلى الغنيمة، والمدينة، ونفس العبارات للإشارة إلى "في أيدي إسرائيل،" و"يَضرب بِحَد السيف،" و"يُخصِّص للدمار"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المقطع في أكثر الترجمات المفهومة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11:16–23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١١: ١٦–٢٣ واحفظوه في قلوبكم.</w:t>
      </w:r>
    </w:p>
    <w:p>
      <w:pPr>
        <w:bidi/>
      </w:pPr>
      <w:r>
        <w:rPr>
          <w:rtl/>
          <w:cs/>
          <w:lang w:val="ar_AE" w:bidi="ar_AE"/>
        </w:rPr>
      </w:r>
      <w:r>
        <w:rPr>
          <w:rtl/>
          <w:cs/>
          <w:lang w:val="ar_AE" w:bidi="ar_AE"/>
        </w:rPr>
        <w:t>استمعوا إلى نسخة صوتية من يشوع ١١: ١٦–٢٣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١١: ١٦–٢٣ في أكثر الترجمات المفهومة لكم.</w:t>
      </w:r>
    </w:p>
    <w:p>
      <w:pPr>
        <w:bidi/>
      </w:pPr>
      <w:r>
        <w:rPr>
          <w:rtl/>
          <w:cs/>
          <w:lang w:val="ar_AE" w:bidi="ar_AE"/>
        </w:rPr>
      </w:r>
      <w:r>
        <w:rPr>
          <w:rtl/>
          <w:cs/>
          <w:lang w:val="ar_AE" w:bidi="ar_AE"/>
        </w:rPr>
        <w:t>في المقطع السابق، أعطى يهوه ليشوع وبني إسرائيل انتصارًا على ممالك كنعان الشمالية. قَتل بنو إسرائيل كلَّ شخص في كل مدينة، لكنهم تركوا جميع المدن باقية باستثناء حاصور، التي أحرقها يشوع. أطاع يشوع بالكامل كلَّ أمر أعطاه يهوه لموسى.</w:t>
      </w:r>
    </w:p>
    <w:p>
      <w:pPr>
        <w:bidi/>
      </w:pPr>
      <w:r>
        <w:rPr>
          <w:rtl/>
          <w:cs/>
          <w:lang w:val="ar_AE" w:bidi="ar_AE"/>
        </w:rPr>
      </w:r>
      <w:r>
        <w:rPr>
          <w:rtl/>
          <w:cs/>
          <w:lang w:val="ar_AE" w:bidi="ar_AE"/>
        </w:rPr>
        <w:t>يُعيد هذا المقطع القصةَ ويعطي ملخصًا لكل ما فعله يشوعُ وبنو إسرائيل عند دخولهم أرض كنعان التي وَعد يهوه أن يعطيها لهم. أعطى يهوه ليشوع وبني إسرائيل نصرًا حيثما حارَبوا. أطاع يشوعُ أوامر يهوه التي أعطاها يهوه من خلال موسى.</w:t>
      </w:r>
    </w:p>
    <w:p>
      <w:pPr>
        <w:bidi/>
      </w:pPr>
      <w:r>
        <w:rPr>
          <w:rtl/>
          <w:cs/>
          <w:lang w:val="ar_AE" w:bidi="ar_AE"/>
        </w:rPr>
      </w:r>
      <w:r>
        <w:rPr>
          <w:rtl/>
          <w:cs/>
          <w:lang w:val="ar_AE" w:bidi="ar_AE"/>
        </w:rPr>
        <w:t>مع أن هذا المقطع يقول إن يشوع سيطر على الأرض بأكملها، كان بعض الكنعانيين لا يزالون يعيشون في أرض إسرائيل. لكن يشوع وجيش بني إسرائيل غزوا الكثيرَ من الممالك لدرجة أن الكنعانيين لم يعدوا المُسيطرين على الأرض. لم يكن الكنعانيون قادرين على القتال ضد شعب إسرائيل أو يمنعوه من امتلاك الأرض. بهذه الطريقة، سيطر يشوع وبنو إسرائيل الأرض بأكملها.</w:t>
      </w:r>
    </w:p>
    <w:p>
      <w:pPr>
        <w:bidi/>
      </w:pPr>
      <w:r>
        <w:rPr>
          <w:rtl/>
          <w:cs/>
          <w:lang w:val="ar_AE" w:bidi="ar_AE"/>
        </w:rPr>
      </w:r>
      <w:r>
        <w:rPr>
          <w:rtl/>
          <w:cs/>
          <w:lang w:val="ar_AE" w:bidi="ar_AE"/>
        </w:rPr>
        <w:t xml:space="preserve">سيطر يشوعُ وبنو إسرائيل على كل الأرض التي تمتد حتى جنوب الجبل الأقرع بالقرب من أدوم ووصولًا إلى مدينة بعل جاد في الوادي الواقع بين جبل حَرمون وجبال لبنان. سيطروا على المنطقة الجبلية المركزية وسفوح الجبال، وبرية النقب في الجنوب، وكل منطقة جوشن والحقول الجافة التي تقع جنوبها، وأرض العربة، والتي تُدعى أيضًا وادي نهر الأردن. كانت سفوح الجبال عبارة عن تلال منخفضة تقع بين البحر والأرض الجبلية. تختلف جوشن عن أرض جاسان التي كانت موجودة في مصر. سيطر بنو إسرائيل على جميع ملوك هذه الأرض وقتلوهم. </w:t>
      </w:r>
    </w:p>
    <w:p>
      <w:pPr>
        <w:bidi/>
      </w:pPr>
      <w:r>
        <w:rPr>
          <w:rtl/>
          <w:cs/>
          <w:lang w:val="ar_AE" w:bidi="ar_AE"/>
        </w:rPr>
      </w:r>
      <w:r>
        <w:rPr>
          <w:rtl/>
          <w:cs/>
          <w:lang w:val="ar_AE" w:bidi="ar_AE"/>
        </w:rPr>
        <w:t>توقفوا هنا وانظروا معًا إلى خريطة المُدن التي غزاها يشوع. أوقِفوا الاستماع إلى هذا التسجيل الصوتي هنا.</w:t>
      </w:r>
    </w:p>
    <w:p>
      <w:pPr>
        <w:bidi/>
      </w:pPr>
      <w:r>
        <w:rPr>
          <w:rtl/>
          <w:cs/>
          <w:lang w:val="ar_AE" w:bidi="ar_AE"/>
        </w:rPr>
      </w:r>
      <w:r>
        <w:rPr>
          <w:rtl/>
          <w:cs/>
          <w:lang w:val="ar_AE" w:bidi="ar_AE"/>
        </w:rPr>
        <w:t>قاتَل يشوعُ ضد الملوك زمنًا طويلًا. لا نعرف بالضبط كم من الوقت استغرقت السيطرة على كل المنطقة، لكن ربما استغرقت حوالي سبع سنوات. في ذلك الوقت، كان الحويِّين الذين في مدينة جبعون هم فقط الذين صنعوا صُلحًا مع إسرائيل. انتصر بنو إسرائيل على كل مدينة أخرى في المعركة.</w:t>
      </w:r>
    </w:p>
    <w:p>
      <w:pPr>
        <w:bidi/>
      </w:pPr>
      <w:r>
        <w:rPr>
          <w:rtl/>
          <w:cs/>
          <w:lang w:val="ar_AE" w:bidi="ar_AE"/>
        </w:rPr>
      </w:r>
      <w:r>
        <w:rPr>
          <w:rtl/>
          <w:cs/>
          <w:lang w:val="ar_AE" w:bidi="ar_AE"/>
        </w:rPr>
        <w:t>شدَّد يهوه قلوبَ كل الملوك والسكان الآخرين في كل مدينة. كان شعب كنعان يتجاوبون في كبرياء وعناد، وكانوا مستعدين لمحاربة بني إسرائيل. كان يهوه يَعلم أن هذا سيحدث، لذلك أَمر يهوه موسى أن يقتل جميع الشعوب التي تعيش في كنعان. لم يُظهِر يهوه رحمةً لتلك الشعوب، لأنهم كانوا عنيدين وأرادوا محاربة بني إسرائيل.</w:t>
      </w:r>
    </w:p>
    <w:p>
      <w:pPr>
        <w:bidi/>
      </w:pPr>
      <w:r>
        <w:rPr>
          <w:rtl/>
          <w:cs/>
          <w:lang w:val="ar_AE" w:bidi="ar_AE"/>
        </w:rPr>
      </w:r>
      <w:r>
        <w:rPr>
          <w:rtl/>
          <w:cs/>
          <w:lang w:val="ar_AE" w:bidi="ar_AE"/>
        </w:rPr>
        <w:t>توقَّفوا هنا وناقشوا هذا السؤال كمجموعة: احكوا قصةً تصرَّف فيها شخصٌ ما بطريقة عنيدة جدًا، وأدت أفعاله العنيدة إلى أمور سيئة حدثت له. أوقِفوا الاستماع إلى هذا التسجيل الصوتي هنا.</w:t>
      </w:r>
    </w:p>
    <w:p>
      <w:pPr>
        <w:bidi/>
      </w:pPr>
      <w:r>
        <w:rPr>
          <w:rtl/>
          <w:cs/>
          <w:lang w:val="ar_AE" w:bidi="ar_AE"/>
        </w:rPr>
      </w:r>
      <w:r>
        <w:rPr>
          <w:rtl/>
          <w:cs/>
          <w:lang w:val="ar_AE" w:bidi="ar_AE"/>
        </w:rPr>
        <w:t>في أثناء هذا الوقت، دمَّر يشوعُ أيضًا العناقيين الذين يعيشون في حبرون، ودبير، وعناب، والمنطقة الجبلية في يهوذا وإسرائيل. أزال يشوعُ العناقيين من كل أنحاء إسرائيل. إن العناقيين هم من نسل عناق، وكانوا محاربين طوال القامة. دمَّر يشوعُ العناقيين ومُدنهم بالكامل. قتل يشوعُ جميع العناقيين الموجودين في الأرض ما عدا عددًا قليلًا في غزة، وجَت، وأشدود، التي كانت مُدنًا على ساحل البحر المتوسط.</w:t>
      </w:r>
    </w:p>
    <w:p>
      <w:pPr>
        <w:bidi/>
      </w:pPr>
      <w:r>
        <w:rPr>
          <w:rtl/>
          <w:cs/>
          <w:lang w:val="ar_AE" w:bidi="ar_AE"/>
        </w:rPr>
      </w:r>
      <w:r>
        <w:rPr>
          <w:rtl/>
          <w:cs/>
          <w:lang w:val="ar_AE" w:bidi="ar_AE"/>
        </w:rPr>
        <w:t>بهذه الطريقة، غزا يشوعُ وجميعُ إسرائيل الأرضَ بأكملها من أجل طاعة الأمر الذي أعطاه يهوه لموسى. قَسَمَ يشوعُ كل الأرض بين بني إسرائيل. أعطى يشوعُ كلَّ أسباط بني إسرائيل الاثني عشر ميراثًا، أو نصيبًا، من يهوه. تتذكَّرون أنه منذ زمن إبراهيم، ويعقوب، وموسى، وَعد يهوه نسلَ إبراهيم ويعقوب بأن هذه الأرض ستكون مُلكًا لهم يومًا ما. كان يهوه يُحقِّق هذا الوعدَ في ذلك الوقت. كذلك كان يهوه يفي بوعدٍ آخر كان قد قطعه لبني إسرائيل. أعطى يهوه بني إسرائيل راحةً، أو سلامًا، في هذه الأرض التي أعطاها لهم.</w:t>
      </w:r>
    </w:p>
    <w:p>
      <w:pPr>
        <w:bidi/>
      </w:pPr>
      <w:r>
        <w:rPr>
          <w:rtl/>
          <w:cs/>
          <w:lang w:val="ar_AE" w:bidi="ar_AE"/>
        </w:rPr>
      </w:r>
      <w:r>
        <w:rPr>
          <w:rtl/>
          <w:cs/>
          <w:lang w:val="ar_AE" w:bidi="ar_AE"/>
        </w:rPr>
        <w:t>توقَّفوا هنا وناقشوا معًا كمجموعة: احكوا قصةً عن كيف يُقسِّم الناسُ في ثقافتكم الأرض التي يعيشون عليها. كيف يعرفون من يَملك كلَّ قسم من أقسام الأرض؟ أوقِفوا الاستماع إلى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١١: ١٦–٢٣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يغزو يشوعُ وجيش بني إسرائيل الأرض بأكملها، من الجنوب إلى الشمال ومن الشرق إلى الغرب. يقبضون على كل ملوك الأرض ويقتلونهم. كانوا يحاربون ضد جميع الملوك لمدة طويلة.</w:t>
      </w:r>
    </w:p>
    <w:p>
      <w:pPr>
        <w:bidi/>
      </w:pPr>
      <w:r>
        <w:rPr>
          <w:rtl/>
          <w:cs/>
          <w:lang w:val="ar_AE" w:bidi="ar_AE"/>
        </w:rPr>
      </w:r>
      <w:r>
        <w:rPr>
          <w:b/>
          <w:rtl/>
          <w:cs/>
          <w:lang w:val="ar_AE" w:bidi="ar_AE"/>
        </w:rPr>
        <w:t>في المشهد الثاني:</w:t>
      </w:r>
      <w:r>
        <w:rPr>
          <w:rtl/>
          <w:cs/>
          <w:lang w:val="ar_AE" w:bidi="ar_AE"/>
        </w:rPr>
        <w:t xml:space="preserve"> لا تصنع أي مدينة سلامًا مع إسرائيل إلا مدينة جبعون. يجعل يهوه بقيةَ سكان الأرض عنيدين، وهُم يرغبون في القتال ضد إسرائيل. يقوم يهوه بهذا حتى يُدمِّر بنو إسرائيل الكنعانيين بالكامل دون رحمة. كان يهوه قد أمر موسى أن يُدمِّر شعوبَ كنعان بالكامل.</w:t>
      </w:r>
    </w:p>
    <w:p>
      <w:pPr>
        <w:bidi/>
      </w:pPr>
      <w:r>
        <w:rPr>
          <w:rtl/>
          <w:cs/>
          <w:lang w:val="ar_AE" w:bidi="ar_AE"/>
        </w:rPr>
      </w:r>
      <w:r>
        <w:rPr>
          <w:b/>
          <w:rtl/>
          <w:cs/>
          <w:lang w:val="ar_AE" w:bidi="ar_AE"/>
        </w:rPr>
        <w:t>في المشهد الثالث:</w:t>
      </w:r>
      <w:r>
        <w:rPr>
          <w:rtl/>
          <w:cs/>
          <w:lang w:val="ar_AE" w:bidi="ar_AE"/>
        </w:rPr>
        <w:t xml:space="preserve"> في أثناء محاربة الملوك، يُدمِّر يشوعُ أيضًا العناقيين. هؤلاء هم الشعب الذي عاش في حبرون، ودبير، وعناب، والأرض الجبلية الخاصة بإسرائيل ويهوذا. لم يتبق إلا عدد قليل من العناقيين في غزة، وجَت، وأشدود. لذلك أطاع يشوع الأوامر التي أعطاها يهوه لموسى وسيطر على الأرض. قسمَ يشوعُ الأرضَ بين أسباط إسرائيل بصفتها ميراثًا أو نصيبًا لهم، وصار الشعب في سلام في الأرض.</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الكنعانيون</w:t>
      </w:r>
    </w:p>
    <w:p>
      <w:pPr>
        <w:pStyle w:val="ListBullet"/>
        <w:bidi/>
        <w:spacing w:line="240" w:lineRule="auto"/>
        <w:ind w:left="720"/>
      </w:pPr>
      <w:r>
        <w:rPr>
          <w:rtl/>
          <w:cs/>
          <w:lang w:val="ar_AE" w:bidi="ar_AE"/>
        </w:rPr>
      </w:r>
      <w:r>
        <w:rPr>
          <w:rtl/>
          <w:cs/>
          <w:lang w:val="ar_AE" w:bidi="ar_AE"/>
        </w:rPr>
        <w:t>العناقيون</w:t>
      </w:r>
    </w:p>
    <w:p>
      <w:pPr>
        <w:pStyle w:val="ListBullet"/>
        <w:bidi/>
        <w:spacing w:line="240" w:lineRule="auto"/>
        <w:ind w:left="720"/>
      </w:pPr>
      <w:r>
        <w:rPr>
          <w:rtl/>
          <w:cs/>
          <w:lang w:val="ar_AE" w:bidi="ar_AE"/>
        </w:rPr>
      </w:r>
      <w:r>
        <w:rPr>
          <w:rtl/>
          <w:cs/>
          <w:lang w:val="ar_AE" w:bidi="ar_AE"/>
        </w:rPr>
        <w:t>ويهوه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يُقدِّم هذا المقطعُ ملخصًا للمعارك التي خاضها يشوع ليغزو كل أرض كنعان. يُذكِّرنا المشهد الأول بأن يشوع وبني إسرائيل سيطروا على كل الأرض في المنطقة الجبلية ومنطقة السهول، وفي صحراء النقب في الجنوب، وكل أرض جوشن، والعربة، التي تُدعى أيضًا وادي نهر الأردن. يأسر ويَقتل بنو إسرائيل جميعَ الملوك من الجبل الأقرع في الجنوب وصولًا إلى وادي لبنان عند قاعدة جبل حَرمون في الشمال. يساعدنا الوصف الشامل لكل الأرض التي غزاها يشوع على فهم أن يشوع كان يحارب وينتصر في كل أرض كنعان. حارَب يشوع وجيش إسرائيل ضد الملوك لمدة سبع سنوات تقريبًا، وأعطاهم يهوه النصرَ.</w:t>
      </w:r>
    </w:p>
    <w:p>
      <w:pPr>
        <w:bidi/>
      </w:pPr>
      <w:r>
        <w:rPr>
          <w:rtl/>
          <w:cs/>
          <w:lang w:val="ar_AE" w:bidi="ar_AE"/>
        </w:rPr>
      </w:r>
      <w:r>
        <w:rPr>
          <w:rtl/>
          <w:cs/>
          <w:lang w:val="ar_AE" w:bidi="ar_AE"/>
        </w:rPr>
        <w:t>توقَّفوا هنا وناقشوا هذا السؤال كمجموعة: احكوا قصةً تصفون فيها مساحةَ أرض، وخصوصًا مدى اتساع الأرض ومساحتها. انتبهوا إلى الطريقة التي تصفون بها المنطقة الشاسعة وحدودها. تدرَّبوا الآن على الطريقة الأكثر سلاسة لوصف حدود الأرض التي غزاها يشوع وجيش بني إسرائيل. أوقِفوا الاستماع إلى هذا التسجيل الصوتي هنا.</w:t>
      </w:r>
    </w:p>
    <w:p>
      <w:pPr>
        <w:bidi/>
      </w:pPr>
      <w:r>
        <w:rPr>
          <w:rtl/>
          <w:cs/>
          <w:lang w:val="ar_AE" w:bidi="ar_AE"/>
        </w:rPr>
      </w:r>
      <w:r>
        <w:rPr>
          <w:rtl/>
          <w:cs/>
          <w:lang w:val="ar_AE" w:bidi="ar_AE"/>
        </w:rPr>
        <w:t>في المشهد الثاني، لا تصنع أي من مدن كنعان صُلحًا مع إسرائيل باستثناء الحويِّين الذين يعيشون في جبعون، الذين سمعنا عنهم في قصة سابقة. يهزم بنو إسرائيل جميعَ المُدن الباقية في المعركة. شدَّد يهوه قلوبَ شعب كنعان. هذا يعني أن يهوه جعلهم متكبرين وعنيدين ومُستعدين للقتال ضد إسرائيل. قام يهوه بهذا حتى يُخصِّص بنو إسرائيل الكنعانيين ومُدنهم للدمار ويُدمِّرونهم بالكامل دون رحمة. كان يهوه قد أمر موسى بالفعل أن يُدمِّر جميع شعوبَ كنعان بالكامل.</w:t>
      </w:r>
    </w:p>
    <w:p>
      <w:pPr>
        <w:bidi/>
      </w:pPr>
      <w:r>
        <w:rPr>
          <w:rtl/>
          <w:cs/>
          <w:lang w:val="ar_AE" w:bidi="ar_AE"/>
        </w:rPr>
      </w:r>
      <w:r>
        <w:rPr>
          <w:rtl/>
          <w:cs/>
          <w:lang w:val="ar_AE" w:bidi="ar_AE"/>
        </w:rPr>
        <w:t>توقَّفوا هنا وناقشوا هذا السؤال كمجموعة: تذكَّروا القصة التي رويتموها في الخطوة السابقة عن شخص تصرف في عِناد. والآن، احكوا القصة مرة أخرى واهتموا بالكلمات التي تستخدمونها لوصف العناد. كيف ستتحدثون عن شعب كنعان الذين قَسُّوا قلوبهم؟ أوقِفوا الاستماع إلى هذا التسجيل الصوتي هنا.</w:t>
      </w:r>
    </w:p>
    <w:p>
      <w:pPr>
        <w:bidi/>
      </w:pPr>
      <w:r>
        <w:rPr>
          <w:rtl/>
          <w:cs/>
          <w:lang w:val="ar_AE" w:bidi="ar_AE"/>
        </w:rPr>
      </w:r>
      <w:r>
        <w:rPr>
          <w:rtl/>
          <w:cs/>
          <w:lang w:val="ar_AE" w:bidi="ar_AE"/>
        </w:rPr>
        <w:t>في المشهد الثالث، خلال المدة الطويلة التي كان يشوع والجيش يقاتلون فيها ضد ملوك الكنعانيين، كان يشوع يقاتل أيضًا ضد العناقيين. كان العناقيون محاربين عمالقة من نسل عناق، وكانوا يعيشون أيضًا في كنعان. أباد يشوعُ العناقيين، أو دمِّرهم هم ومُدنهم. كان العناقيون يعيشون في حبرون، ودبير، وعناب، والأرض الجبلية التي يعيش فيها يهوذا وإسرائيل. لم يترك يشوع أي عناقيين في الأرض، لكن بعض العناقيين بقوا موجودين في غزة، وجَت، وأشدود. لذلك سيطر يشوع على الأرض بأكملها أو غزاها، في طاعةٍ للأمر الذي أعطاه يهوه لموسى. أعطى يشوعُ الأرض لبني إسرائيل ميراثًا أو نصيبًا لهم. إن الميراث هو عطية يعطيها يهوه لشعبه لا يستطيع أحدٌ أن يسلبها منهم. أعطى يشوعُ أنصبةً من الأرض لكل سبط من أسباط إسرائيل بصفتها الميراث الذي وعد يهوه أن يعطيهم إياه. عندما حَصل كل سبط على أرضه، اختبر أخيرًا الراحة من القتال وهي الراحة التي وعدهم بها يهوه. بهذه الطريقة، يُنهي الراوي الجزء الأول من سفر يشوع بتلخيص أن يهوه أعطى لشعبه النصرَ، والميراث أو النصيب الموعود. تتطلع هذه القصة أيضًا إلى الجزء التالي من تاريخ إسرائيل، وهو وقت الراحة والسلام.</w:t>
      </w:r>
    </w:p>
    <w:p>
      <w:pPr>
        <w:bidi/>
      </w:pPr>
      <w:r>
        <w:rPr>
          <w:rtl/>
          <w:cs/>
          <w:lang w:val="ar_AE" w:bidi="ar_AE"/>
        </w:rPr>
      </w:r>
      <w:r>
        <w:rPr>
          <w:rtl/>
          <w:cs/>
          <w:lang w:val="ar_AE" w:bidi="ar_AE"/>
        </w:rPr>
        <w:t>توقَّفوا هنا وناقشوا هذا السؤال كمجموعة: تحدثوا عن فترة من الزمن شعرت فيها عائلتكم أو مجتمعكم بالسلام أو الراحة كمجتمع. احكوا القصة، وانتبهوا للكلمات التي تستخدمونها أثناء الحديث عن هذه الفترة من الزمن.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١١: ١٦–٢٣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الكنعانيون</w:t>
      </w:r>
    </w:p>
    <w:p>
      <w:pPr>
        <w:pStyle w:val="ListBullet"/>
        <w:bidi/>
        <w:spacing w:line="240" w:lineRule="auto"/>
        <w:ind w:left="720"/>
      </w:pPr>
      <w:r>
        <w:rPr>
          <w:rtl/>
          <w:cs/>
          <w:lang w:val="ar_AE" w:bidi="ar_AE"/>
        </w:rPr>
      </w:r>
      <w:r>
        <w:rPr>
          <w:rtl/>
          <w:cs/>
          <w:lang w:val="ar_AE" w:bidi="ar_AE"/>
        </w:rPr>
        <w:t>العناقيون</w:t>
      </w:r>
    </w:p>
    <w:p>
      <w:pPr>
        <w:pStyle w:val="ListBullet"/>
        <w:bidi/>
        <w:spacing w:line="240" w:lineRule="auto"/>
        <w:ind w:left="720"/>
      </w:pPr>
      <w:r>
        <w:rPr>
          <w:rtl/>
          <w:cs/>
          <w:lang w:val="ar_AE" w:bidi="ar_AE"/>
        </w:rPr>
      </w:r>
      <w:r>
        <w:rPr>
          <w:rtl/>
          <w:cs/>
          <w:lang w:val="ar_AE" w:bidi="ar_AE"/>
        </w:rPr>
        <w:t>ويهوه</w:t>
      </w:r>
    </w:p>
    <w:p>
      <w:pPr>
        <w:bidi/>
      </w:pPr>
      <w:r>
        <w:rPr>
          <w:rtl/>
          <w:cs/>
          <w:lang w:val="ar_AE" w:bidi="ar_AE"/>
        </w:rPr>
      </w:r>
      <w:r>
        <w:rPr>
          <w:rtl/>
          <w:cs/>
          <w:lang w:val="ar_AE" w:bidi="ar_AE"/>
        </w:rPr>
        <w:t>عليكم كمجموعة تمثيل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يُسيطر يشوع وجيش بني إسرائيل على أرض كنعان بأكملها. يُسيطرون على الأرض من الجبل الأقرع في الجنوب ووصولًا إلى جبل حَرمون في الشمال. يعطي يهوه ليشوع نصرةً على جميع الملوك والممالك التي في المنطقة. مع أن هذا يستغرق وقتًا طويلًا، إلا أن يشوع يأسر جميعَ الملوك ويقتلهم.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يشوع: «بماذا تفكّر وبماذا تشعر؟»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لم تصنع أي من الممالك سلامًا مع إسرائيل ما عدا شعب جبعون. يَهزم يشوعُ وبنو إسرائيل جميعَ الملوك والممالك الأخرى في المعركة. يحارِب شعب كنعان ضد إسرائيل لأن يهوه جعلهم عنيدين ومتكبرين ومستعدين لقتال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الكنعانيين: "بماذا تفكرون وتشعرون؟"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يتسبب يهوه في أن تتقسى قلوب الكنعانيين، لأنه يريد أن يُخصِّص بنو إسرائيل الكنعانيين للدمار وأن يُهلِكوهم بالكامل. لقد أوصى يهوه موسى بالفعل أنه ينبغي أن تُباد جميع قبائل الكنعانيين بلا رحمة.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يهوه: "بماذا تفكر أو تشعر؟" قد يجيب الشخص بعبارات مثل: </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 تفكِّرون وتشعرون؟"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أثناء الوقت الذي كان يشوع وبنو إسرائيل يقاتلون فيه ضد جميع ملوك الكنعانيين، هزم يشوعُ أيضًا العناقيين. كان العناقيون يسكنون في حبرون، ودبير، وعناب، وفي المنطقة الجبلية. يُدمِّر يشوعُ العناقيين ومُدنهم بالكامل، لكن عددًا قليلًا من العناقيين لا يزالون يعيش في غزة، وجَت، وأشدود.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العناقيين: "بماذا تفكرون وتشعرون؟" قد يجيب الناس بعبارات مثل:</w:t>
      </w:r>
    </w:p>
    <w:p>
      <w:pPr>
        <w:pStyle w:val="ListBullet"/>
        <w:bidi/>
        <w:spacing w:line="240" w:lineRule="auto"/>
        <w:ind w:left="720"/>
      </w:pPr>
      <w:r>
        <w:rPr>
          <w:rtl/>
          <w:cs/>
          <w:lang w:val="ar_AE" w:bidi="ar_AE"/>
        </w:rPr>
      </w:r>
      <w:r>
        <w:rPr>
          <w:rtl/>
          <w:cs/>
          <w:lang w:val="ar_AE" w:bidi="ar_AE"/>
        </w:rPr>
        <w:t xml:space="preserve">اسألوا الشخص الذي يؤدي دور يشوع: «بماذا تفكّر وبماذا تشعر؟»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وهكذا، سيطر يشوع وجميع إسرائيل على الأرض كلها بحسب أمر يهوه لموسى. يعطي يشوعُ الأرض لبني إسرائيل ميراثًا أو نصيبًا لهم من يهوه. يقسم يشوع الأرض إلى أنصبة لكل سبط. عندما قَسَّم يشوع الأرض، كان بنو إسرائيل في سلام في الأرض.</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 تفكِّرون وتشعرون؟"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١١: ١٦–٢٣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بعد أن حارَب الملوكَ في كنعان وقتًا طويلًا، سيطر يشوعُ على الأرض بأكملها لصالح </w:t>
      </w:r>
      <w:r>
        <w:rPr>
          <w:b/>
          <w:rtl/>
          <w:cs/>
          <w:lang w:val="ar_AE" w:bidi="ar_AE"/>
        </w:rPr>
        <w:t>إسرائيل</w:t>
      </w:r>
      <w:r>
        <w:rPr>
          <w:rtl/>
          <w:cs/>
          <w:lang w:val="ar_AE" w:bidi="ar_AE"/>
        </w:rPr>
        <w:t xml:space="preserve">. إن إسرائيل هي جميع الشعب الذي انحدر من نسل </w:t>
      </w:r>
      <w:r>
        <w:rPr>
          <w:rtl/>
          <w:cs/>
          <w:lang w:val="ar_AE" w:bidi="ar_AE"/>
        </w:rPr>
        <w:t>إبراهيم</w:t>
      </w:r>
      <w:r>
        <w:rPr>
          <w:rtl/>
          <w:cs/>
          <w:lang w:val="ar_AE" w:bidi="ar_AE"/>
        </w:rPr>
        <w:t xml:space="preserve">، الذين يُدعون أيضًا بني </w:t>
      </w:r>
      <w:r>
        <w:rPr>
          <w:b/>
          <w:rtl/>
          <w:cs/>
          <w:lang w:val="ar_AE" w:bidi="ar_AE"/>
        </w:rPr>
        <w:t>إسرائيل</w:t>
      </w:r>
      <w:r>
        <w:rPr>
          <w:rtl/>
          <w:cs/>
          <w:lang w:val="ar_AE" w:bidi="ar_AE"/>
        </w:rPr>
        <w:t xml:space="preserve">. استخدموا الكلمة أو العبارة نفسها التي استخدمتموها في المقاطع السابقة للإشارة إلى إسرائيل وبني إسرائيل. للمزيد من المعلومات عن </w:t>
      </w:r>
      <w:r>
        <w:rPr>
          <w:rtl/>
          <w:cs/>
          <w:lang w:val="ar_AE" w:bidi="ar_AE"/>
        </w:rPr>
        <w:t>إسرائيل</w:t>
      </w:r>
      <w:r>
        <w:rPr>
          <w:rtl/>
          <w:cs/>
          <w:lang w:val="ar_AE" w:bidi="ar_AE"/>
        </w:rPr>
        <w:t xml:space="preserve"> و</w:t>
      </w:r>
      <w:r>
        <w:rPr>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 xml:space="preserve">يأسر يشوع وإسرائيل جميع ملوك كنعان </w:t>
      </w:r>
      <w:r>
        <w:rPr>
          <w:b/>
          <w:rtl/>
          <w:cs/>
          <w:lang w:val="ar_AE" w:bidi="ar_AE"/>
        </w:rPr>
        <w:t>ويقتلونهم</w:t>
      </w:r>
      <w:r>
        <w:rPr>
          <w:rtl/>
          <w:cs/>
          <w:lang w:val="ar_AE" w:bidi="ar_AE"/>
        </w:rPr>
        <w:t xml:space="preserve">. المَلك هو شخص يَحكم مدينةً أو إقليمًا. استخدموا الكلمة أو العبارة نفسها لكلمة التي استخدمتموها في المقاطع السابقة للإشارة إلى المَلك. للمزيد من المعلومات عن كلمة </w:t>
      </w:r>
      <w:r>
        <w:rPr>
          <w:rtl/>
          <w:cs/>
          <w:lang w:val="ar_AE" w:bidi="ar_AE"/>
        </w:rPr>
        <w:t>ملك</w:t>
      </w:r>
      <w:r>
        <w:rPr>
          <w:rtl/>
          <w:cs/>
          <w:lang w:val="ar_AE" w:bidi="ar_AE"/>
        </w:rPr>
        <w:t xml:space="preserve"> راجعوا قاموس الكلمات الرئيسية.</w:t>
      </w:r>
    </w:p>
    <w:p>
      <w:pPr>
        <w:bidi/>
      </w:pPr>
      <w:r>
        <w:rPr>
          <w:rtl/>
          <w:cs/>
          <w:lang w:val="ar_AE" w:bidi="ar_AE"/>
        </w:rPr>
      </w:r>
      <w:r>
        <w:rPr>
          <w:rtl/>
          <w:cs/>
          <w:lang w:val="ar_AE" w:bidi="ar_AE"/>
        </w:rPr>
        <w:t xml:space="preserve">باستثناء شعب جبعون، لم يصنع أي من الكنعانيين الآخرين </w:t>
      </w:r>
      <w:r>
        <w:rPr>
          <w:b/>
          <w:rtl/>
          <w:cs/>
          <w:lang w:val="ar_AE" w:bidi="ar_AE"/>
        </w:rPr>
        <w:t>صُلحًا</w:t>
      </w:r>
      <w:r>
        <w:rPr>
          <w:rtl/>
          <w:cs/>
          <w:lang w:val="ar_AE" w:bidi="ar_AE"/>
        </w:rPr>
        <w:t xml:space="preserve"> مع إسرائيل. عندما يعيش الناس في تناغم مع بعضهم البعض دون قتال، فإنهم يعيشون في سلام. استخدموا نفس الكلمة أو العبارة التي استخدمتوها في المقاطع السابقة للإشارة إلى السلام. للمزيد من المعلومات عن </w:t>
      </w:r>
      <w:r>
        <w:rPr>
          <w:rtl/>
          <w:cs/>
          <w:lang w:val="ar_AE" w:bidi="ar_AE"/>
        </w:rPr>
        <w:t>السلام</w:t>
      </w:r>
      <w:r>
        <w:rPr>
          <w:rtl/>
          <w:cs/>
          <w:lang w:val="ar_AE" w:bidi="ar_AE"/>
        </w:rPr>
        <w:t>، راجعوا قاموس الكلمات الرئيسية.</w:t>
      </w:r>
    </w:p>
    <w:p>
      <w:pPr>
        <w:bidi/>
      </w:pPr>
      <w:r>
        <w:rPr>
          <w:rtl/>
          <w:cs/>
          <w:lang w:val="ar_AE" w:bidi="ar_AE"/>
        </w:rPr>
      </w:r>
      <w:r>
        <w:rPr>
          <w:rtl/>
          <w:cs/>
          <w:lang w:val="ar_AE" w:bidi="ar_AE"/>
        </w:rPr>
        <w:t xml:space="preserve">قسَّى </w:t>
      </w:r>
      <w:r>
        <w:rPr>
          <w:b/>
          <w:rtl/>
          <w:cs/>
          <w:lang w:val="ar_AE" w:bidi="ar_AE"/>
        </w:rPr>
        <w:t>يهوه</w:t>
      </w:r>
      <w:r>
        <w:rPr>
          <w:rtl/>
          <w:cs/>
          <w:lang w:val="ar_AE" w:bidi="ar_AE"/>
        </w:rPr>
        <w:t xml:space="preserve"> قلوبَ جميع ملوك الكنعانيين والمُدن الآخرين، ما عدا جبعون. استخدموا نفس الكلمة التي استخدمتموها في المقاطع السابقة للإشارة إلى اسم يهوه، وتذكَّروا أن اسم </w:t>
      </w:r>
      <w:r>
        <w:rPr>
          <w:rtl/>
          <w:cs/>
          <w:lang w:val="ar_AE" w:bidi="ar_AE"/>
        </w:rPr>
        <w:t>يهوه</w:t>
      </w:r>
      <w:r>
        <w:rPr>
          <w:rtl/>
          <w:cs/>
          <w:lang w:val="ar_AE" w:bidi="ar_AE"/>
        </w:rPr>
        <w:t xml:space="preserve"> موجود في قاموس الكلمات الرئيسية. إن "تقسية قلب الشخص" هو تعبير يعني التسبُّب في أن يكون الشخص غير مُبالٍ أو متجاوب مع عمل الله في حياة هذا الشخص. عندما قسَّى يهوه قلوبَ الكنعانيين، أصبحوا متكبرين وعنيدين ويريدون أن يقاتلوا ضد يهوه وإسرائيل.</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تقسية القلب</w:t>
      </w:r>
      <w:r>
        <w:rPr>
          <w:rtl/>
          <w:cs/>
          <w:lang w:val="ar_AE" w:bidi="ar_AE"/>
        </w:rPr>
        <w:t>.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قسَّى يهوه قلوبَ الكنعانيين حتى يُدمِّرهم بنو إسرائيل بالكامل دون أن يُظهروا لهم رحمة أو شفقة. إن عبارة يُدمِّر بالكامل هي مشابهة لعبارة يُخصِّص للدمار. إنها تعني تدمير مجموعة من الناس وألا يُترك أي ناجين من أجل طاعة أمر يهوه.</w:t>
      </w:r>
    </w:p>
    <w:p>
      <w:pPr>
        <w:bidi/>
      </w:pPr>
      <w:r>
        <w:rPr>
          <w:rtl/>
          <w:cs/>
          <w:lang w:val="ar_AE" w:bidi="ar_AE"/>
        </w:rPr>
      </w:r>
      <w:r>
        <w:rPr>
          <w:rtl/>
          <w:cs/>
          <w:lang w:val="ar_AE" w:bidi="ar_AE"/>
        </w:rPr>
        <w:t xml:space="preserve">توقَّفوا هنا وناقشوا كيف ستتحدثون عن </w:t>
      </w:r>
      <w:r>
        <w:rPr>
          <w:b/>
          <w:rtl/>
          <w:cs/>
          <w:lang w:val="ar_AE" w:bidi="ar_AE"/>
        </w:rPr>
        <w:t>تدميرهم بالكامل</w:t>
      </w:r>
      <w:r>
        <w:rPr>
          <w:rtl/>
          <w:cs/>
          <w:lang w:val="ar_AE" w:bidi="ar_AE"/>
        </w:rPr>
        <w:t xml:space="preserve"> وكيف ستتحدثون عن </w:t>
      </w:r>
      <w:r>
        <w:rPr>
          <w:b/>
          <w:rtl/>
          <w:cs/>
          <w:lang w:val="ar_AE" w:bidi="ar_AE"/>
        </w:rPr>
        <w:t>الرحمة</w:t>
      </w:r>
      <w:r>
        <w:rPr>
          <w:rtl/>
          <w:cs/>
          <w:lang w:val="ar_AE" w:bidi="ar_AE"/>
        </w:rPr>
        <w:t xml:space="preserve">. يوجد مُصطلح </w:t>
      </w:r>
      <w:r>
        <w:rPr>
          <w:rtl/>
          <w:cs/>
          <w:lang w:val="ar_AE" w:bidi="ar_AE"/>
        </w:rPr>
        <w:t>رحمة</w:t>
      </w:r>
      <w:r>
        <w:rPr>
          <w:rtl/>
          <w:cs/>
          <w:lang w:val="ar_AE" w:bidi="ar_AE"/>
        </w:rPr>
        <w:t xml:space="preserve"> في قاموس الكلمات الرئيسية. أوقِفوا الاستماع إلى هذا التسجيل الصوتي هنا.</w:t>
      </w:r>
    </w:p>
    <w:p>
      <w:pPr>
        <w:bidi/>
      </w:pPr>
      <w:r>
        <w:rPr>
          <w:rtl/>
          <w:cs/>
          <w:lang w:val="ar_AE" w:bidi="ar_AE"/>
        </w:rPr>
      </w:r>
      <w:r>
        <w:rPr>
          <w:rtl/>
          <w:cs/>
          <w:lang w:val="ar_AE" w:bidi="ar_AE"/>
        </w:rPr>
        <w:t xml:space="preserve">بعد أن غزا يشوع كل الأرض، أعطاها لشعب إسرائيل ميراثًا أو نصيبًا لهم. إن الميراث هو عطية يعطيها يهوه لشعبه، ولا يستطيع أحدٌ أن يسلبها منهم.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الميراث</w:t>
      </w:r>
      <w:r>
        <w:rPr>
          <w:rtl/>
          <w:cs/>
          <w:lang w:val="ar_AE" w:bidi="ar_AE"/>
        </w:rPr>
        <w:t xml:space="preserve"> أو </w:t>
      </w:r>
      <w:r>
        <w:rPr>
          <w:b/>
          <w:rtl/>
          <w:cs/>
          <w:lang w:val="ar_AE" w:bidi="ar_AE"/>
        </w:rPr>
        <w:t>النصيب</w:t>
      </w:r>
      <w:r>
        <w:rPr>
          <w:rtl/>
          <w:cs/>
          <w:lang w:val="ar_AE" w:bidi="ar_AE"/>
        </w:rPr>
        <w:t>. إذا كنتم قد ترجمتم هذه الكلمة من قبل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عندما وزَّع يشوع كل الأرض على أسباط إسرائيل، استراحت الأرض من الحرب. هذا تعبير يعني أن جميع الناس في الأرض توقفوا عن القتال وعاشوا في سلام.</w:t>
      </w:r>
    </w:p>
    <w:p>
      <w:pPr>
        <w:bidi/>
      </w:pPr>
      <w:r>
        <w:rPr>
          <w:rtl/>
          <w:cs/>
          <w:lang w:val="ar_AE" w:bidi="ar_AE"/>
        </w:rPr>
      </w:r>
      <w:r>
        <w:rPr>
          <w:rtl/>
          <w:cs/>
          <w:lang w:val="ar_AE" w:bidi="ar_AE"/>
        </w:rPr>
        <w:t xml:space="preserve">إذا لزم الأمر، توقَّفوا هنا وناقشوا معًا الكلمة أو العبارة التي ستستخدمونها للتعبير عن أن </w:t>
      </w:r>
      <w:r>
        <w:rPr>
          <w:b/>
          <w:rtl/>
          <w:cs/>
          <w:lang w:val="ar_AE" w:bidi="ar_AE"/>
        </w:rPr>
        <w:t>الأرض استراحت من الحرب</w:t>
      </w:r>
      <w:r>
        <w:rPr>
          <w:rtl/>
          <w:cs/>
          <w:lang w:val="ar_AE" w:bidi="ar_AE"/>
        </w:rPr>
        <w:t>. أوقِفوا الاستماع إلى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المقطع في أكثر الترجمات المفهومة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١٢: ١–٦ واحفظوه في قلوبكم.</w:t>
      </w:r>
    </w:p>
    <w:p>
      <w:pPr>
        <w:bidi/>
      </w:pPr>
      <w:r>
        <w:rPr>
          <w:rtl/>
          <w:cs/>
          <w:lang w:val="ar_AE" w:bidi="ar_AE"/>
        </w:rPr>
      </w:r>
      <w:r>
        <w:rPr>
          <w:rtl/>
          <w:cs/>
          <w:lang w:val="ar_AE" w:bidi="ar_AE"/>
        </w:rPr>
        <w:t>استمعوا إلى نسخة صوتية من يشوع ١٢: ١–٦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١٢: ١–٦ في أكثر الترجمات المفهومة لكم.</w:t>
      </w:r>
    </w:p>
    <w:p>
      <w:pPr>
        <w:bidi/>
      </w:pPr>
      <w:r>
        <w:rPr>
          <w:rtl/>
          <w:cs/>
          <w:lang w:val="ar_AE" w:bidi="ar_AE"/>
        </w:rPr>
      </w:r>
      <w:r>
        <w:rPr>
          <w:rtl/>
          <w:cs/>
          <w:lang w:val="ar_AE" w:bidi="ar_AE"/>
        </w:rPr>
        <w:t>في المقطع السابق، قدَّم سِفر يشوع ملخصًا عن كيف انتصر بنو إسرائيل على الناس في كنعان. حارَب يشوعُ وبنو إسرائيل الملوكَ في شمال وجنوب كنعان لفترة طويلة، وأعطاهم يهوه النصرَ على كل مَلك ومملكة. قسم يشوعُ الأرضَ التي سيطروا عليها بين أسباط إسرائيل بصفتها ميراثًا لهم من يهوه.</w:t>
      </w:r>
    </w:p>
    <w:p>
      <w:pPr>
        <w:bidi/>
      </w:pPr>
      <w:r>
        <w:rPr>
          <w:rtl/>
          <w:cs/>
          <w:lang w:val="ar_AE" w:bidi="ar_AE"/>
        </w:rPr>
      </w:r>
      <w:r>
        <w:rPr>
          <w:rtl/>
          <w:cs/>
          <w:lang w:val="ar_AE" w:bidi="ar_AE"/>
        </w:rPr>
        <w:t>يبدأ هذا المقطع بقائمة جميع الملوك والمناطق التي غزاها بنو إسرائيل في الأرض التي وعدهم بها يهوه. عندما يَذكر الكاتب هؤلاء الملوك، فإن ذلك يُمثِّل تسبيحًا ليهوه لأنه ساعَد شعبَه على غزو الأرض. في هذا المقطع، نسمع ملخَّصًا للملوك والأرض التي غزاها إسرائيل قبل أن يعبروا نهر الأردن ويدخلوا أرض كنعان. كان هؤلاء الملوك يعيشون شرق نهر الأردن. كان يهوه قد ساعد موسى وبني إسرائيل فعلًا على هزيمة هؤلاء الملوك وامتلاك أرضهم. حدث هذا قبل أن يصبح يشوع قائدًا لإسرائيل. في سِفر العدد ٢١: ٢١–٣٥، يروي موسى القصة المتعلقة بانتصار بني إسرائيل على المَلكيْن الأموريين سيحون وعوج.</w:t>
      </w:r>
    </w:p>
    <w:p>
      <w:pPr>
        <w:bidi/>
      </w:pPr>
      <w:r>
        <w:rPr>
          <w:rtl/>
          <w:cs/>
          <w:lang w:val="ar_AE" w:bidi="ar_AE"/>
        </w:rPr>
      </w:r>
      <w:r>
        <w:rPr>
          <w:rtl/>
          <w:cs/>
          <w:lang w:val="ar_AE" w:bidi="ar_AE"/>
        </w:rPr>
        <w:t>توقَّفوا هنا وانظروا معًا إلى صورة نهر الأردن. أوقِفوا الاستماع إلى هذا التسجيل الصوتي هنا.</w:t>
      </w:r>
    </w:p>
    <w:p>
      <w:pPr>
        <w:bidi/>
      </w:pPr>
      <w:r>
        <w:rPr>
          <w:rtl/>
          <w:cs/>
          <w:lang w:val="ar_AE" w:bidi="ar_AE"/>
        </w:rPr>
      </w:r>
      <w:r>
        <w:rPr>
          <w:rtl/>
          <w:cs/>
          <w:lang w:val="ar_AE" w:bidi="ar_AE"/>
        </w:rPr>
        <w:t xml:space="preserve">تبدأ الأرض التي غزاها موسى وبنو إسرائيل في الجنوب عند وادي أرنون. يتدفق نهر أرنون عبر الوادي إلى البحر الميت في منتصف المسافة تقريبًا بين الجزء الشمالي والجزء الجنوبي للبحر. تمتد الأرض إلى الشمال حتى جبل حَرمون وتشتمل على كل الأرض الواقعة شرق نهر الأردن، بما في ذلك المنطقة البرية التي تُدعى العربة، والتي تُدعى أحيانًا وادي نهر الأردن لأنها قريبة من نهر الأردن. يطلق الناس على هذه المنطقة بأكملها اسم شرق الأردن. وهي جزء من الأرض التي وعد يهوه بني إسرائيل أن تكون ميراثًا لهم. </w:t>
      </w:r>
    </w:p>
    <w:p>
      <w:pPr>
        <w:bidi/>
      </w:pPr>
      <w:r>
        <w:rPr>
          <w:rtl/>
          <w:cs/>
          <w:lang w:val="ar_AE" w:bidi="ar_AE"/>
        </w:rPr>
      </w:r>
      <w:r>
        <w:rPr>
          <w:rtl/>
          <w:cs/>
          <w:lang w:val="ar_AE" w:bidi="ar_AE"/>
        </w:rPr>
        <w:t>توقَّفوا هنا كمجموعة وانظروا إلى خريطة الأرض التي شرقي نهر الأردن التي غزاها بنو إسرائيل. ابحثوا عن المناطق المذكورة أعلاه: وادي أرنون، ونهر أرنون، والبحر الميت، وجبل حَرمون، وبرية العربة. أوقِفوا الاستماع إلى هذا التسجيل الصوتي هنا.</w:t>
      </w:r>
    </w:p>
    <w:p>
      <w:pPr>
        <w:bidi/>
      </w:pPr>
      <w:r>
        <w:rPr>
          <w:rtl/>
          <w:cs/>
          <w:lang w:val="ar_AE" w:bidi="ar_AE"/>
        </w:rPr>
      </w:r>
      <w:r>
        <w:rPr>
          <w:rtl/>
          <w:cs/>
          <w:lang w:val="ar_AE" w:bidi="ar_AE"/>
        </w:rPr>
        <w:t>يعتبر سيحون، مَلك الأموريين، واحدًا من الملوك الذين هزمهم موسى وبنو إسرائيل. كان المَلك سيحون يسكن في حشبون. كانت هذه المدينة تقع شرق الطرف الشمالي للبحر الميت. كان المَلك سيحون يحكم الجزء الجنوبي من أرض جلعاد، الذي يقع بين نهر يبوق في الشمال ونهر أرنون في الجنوب. كان المَلك سيحون يحكم من عروعير، التي تقع على حافة وادي أرنون. امتدت أرضه من وسط وادي أرنون إلى المنطقة التي بين عروعير والبحر الميت. كذلك حَكَم المَلك سيحون على وادي الأردن إلى الشرق من بحر كِنَّروت، أو بحر الجليل، في الشمال، وإلى البحر الميت في الجنوب. شملت أرضُ المَلك سيحون مناطق شرق البحر الميت حتى بيت يشيموت وجبل الفسجة.</w:t>
      </w:r>
    </w:p>
    <w:p>
      <w:pPr>
        <w:bidi/>
      </w:pPr>
      <w:r>
        <w:rPr>
          <w:rtl/>
          <w:cs/>
          <w:lang w:val="ar_AE" w:bidi="ar_AE"/>
        </w:rPr>
      </w:r>
      <w:r>
        <w:rPr>
          <w:rtl/>
          <w:cs/>
          <w:lang w:val="ar_AE" w:bidi="ar_AE"/>
        </w:rPr>
        <w:t>توقَّفوا هنا وانظروا كمجموعة إلى خريطة أرض المَلك سيحون. أوقِفوا الاستماع إلى هذا التسجيل الصوتي هنا.</w:t>
      </w:r>
    </w:p>
    <w:p>
      <w:pPr>
        <w:bidi/>
      </w:pPr>
      <w:r>
        <w:rPr>
          <w:rtl/>
          <w:cs/>
          <w:lang w:val="ar_AE" w:bidi="ar_AE"/>
        </w:rPr>
      </w:r>
      <w:r>
        <w:rPr>
          <w:rtl/>
          <w:cs/>
          <w:lang w:val="ar_AE" w:bidi="ar_AE"/>
        </w:rPr>
        <w:t>هزم موسى وبنو إسرائيل أيضًا عوجَ ملك باشان. كان من آخر الرفائيين. كان الرفائيون عِرقًا قديمًا من المحاربين العمالقة الذين كانوا يعيشون في كنعان. كان المَلك عوج يحكم من مدينتي عشتاروث وإذرعي. كانت هذه المُدن تقع شرق وجنوب شرق بحر الجليل، على بُعد حوالي ٢٥ كيلومترًا. كان يحكم أرضًا تصل شمالًا عند جبل حَرمون وتصل شرقًا حتى مدينة سلخة. كان المَلك عوج يحكم أيضًا كلَّ باشان، التي تقع شرق وشمال شرق بحر الجليل. كانت باشان تمتد حتى حدود منطقة جشور ومعكة نحو الشرق. كان المَلك عوج يحكم النصف الشمالي من جلعاد حتى أرض سيحون مَلك حشبون.</w:t>
      </w:r>
    </w:p>
    <w:p>
      <w:pPr>
        <w:bidi/>
      </w:pPr>
      <w:r>
        <w:rPr>
          <w:rtl/>
          <w:cs/>
          <w:lang w:val="ar_AE" w:bidi="ar_AE"/>
        </w:rPr>
      </w:r>
      <w:r>
        <w:rPr>
          <w:rtl/>
          <w:cs/>
          <w:lang w:val="ar_AE" w:bidi="ar_AE"/>
        </w:rPr>
        <w:t>توقَّفوا هنا وانظروا معًا إلى خريطة أرض المَلك عوج. أوقِفوا الاستماع إلى هذا التسجيل الصوتي هنا.</w:t>
      </w:r>
    </w:p>
    <w:p>
      <w:pPr>
        <w:bidi/>
      </w:pPr>
      <w:r>
        <w:rPr>
          <w:rtl/>
          <w:cs/>
          <w:lang w:val="ar_AE" w:bidi="ar_AE"/>
        </w:rPr>
      </w:r>
      <w:r>
        <w:rPr>
          <w:rtl/>
          <w:cs/>
          <w:lang w:val="ar_AE" w:bidi="ar_AE"/>
        </w:rPr>
        <w:t>كان موسى عبدَ يهوه. هَزم موسى وبنو إسرائيل المَلك سيحون والمَلك عوج. أعطى موسى أرضهما لسبطي رأوبين وجاد ونصف سبط منسَّى ميراثًا ونصيبًا لهم من 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١٢: ١–٦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هَزم موسى وبنو إسرائيل ملوكَ شرق نهر الأردن وأخذوا أرضهم. كانت أرضهم تمتد من وادي أرنون إلى جبل حَرمون وشملت كلَّ الأرض الموجودة شرق نهر الأردن.</w:t>
      </w:r>
    </w:p>
    <w:p>
      <w:pPr>
        <w:bidi/>
      </w:pPr>
      <w:r>
        <w:rPr>
          <w:rtl/>
          <w:cs/>
          <w:lang w:val="ar_AE" w:bidi="ar_AE"/>
        </w:rPr>
      </w:r>
      <w:r>
        <w:rPr>
          <w:b/>
          <w:rtl/>
          <w:cs/>
          <w:lang w:val="ar_AE" w:bidi="ar_AE"/>
        </w:rPr>
        <w:t>في المشهد الثاني:</w:t>
      </w:r>
      <w:r>
        <w:rPr>
          <w:rtl/>
          <w:cs/>
          <w:lang w:val="ar_AE" w:bidi="ar_AE"/>
        </w:rPr>
        <w:t xml:space="preserve"> نسمع الآن عن الجزء الجنوبي من الأرض شرق نهر الأردن. هَزم موسى وبنو إسرائيل سيحون مَلك حشبون. كان المَلك سيحون يحكم الجزءَ الجنوبي من جلعاد. سيطر المَلك سيحون على أرض شرق نهر الأردن من بحر الجليل إلى البحر الميت، وصولًا إلى جنوب جبل الفسجة.</w:t>
      </w:r>
    </w:p>
    <w:p>
      <w:pPr>
        <w:bidi/>
      </w:pPr>
      <w:r>
        <w:rPr>
          <w:rtl/>
          <w:cs/>
          <w:lang w:val="ar_AE" w:bidi="ar_AE"/>
        </w:rPr>
      </w:r>
      <w:r>
        <w:rPr>
          <w:b/>
          <w:rtl/>
          <w:cs/>
          <w:lang w:val="ar_AE" w:bidi="ar_AE"/>
        </w:rPr>
        <w:t>في المشهد الثالث:</w:t>
      </w:r>
      <w:r>
        <w:rPr>
          <w:rtl/>
          <w:cs/>
          <w:lang w:val="ar_AE" w:bidi="ar_AE"/>
        </w:rPr>
        <w:t xml:space="preserve"> نسمع الآن عن الجزء الشمالي من الأرض شرق نهر الأردن. هَزم موسى وبنو إسرائيل عوج مَلك باشان. كان المَلك عوج آخر الرفائيين، وكان يعيش في عشتاروث وإذرعي. كان المَلك عوج يحكم الجزءَ الشمالي من جلعاد، من حدود أرض المَلك سيحون في الجنوب إلى جبل حَرمون في الشمال وغربًا حتى حدود جشور ومعكة.</w:t>
      </w:r>
    </w:p>
    <w:p>
      <w:pPr>
        <w:bidi/>
      </w:pPr>
      <w:r>
        <w:rPr>
          <w:rtl/>
          <w:cs/>
          <w:lang w:val="ar_AE" w:bidi="ar_AE"/>
        </w:rPr>
      </w:r>
      <w:r>
        <w:rPr>
          <w:b/>
          <w:rtl/>
          <w:cs/>
          <w:lang w:val="ar_AE" w:bidi="ar_AE"/>
        </w:rPr>
        <w:t>في المشهد الرابع:</w:t>
      </w:r>
      <w:r>
        <w:rPr>
          <w:rtl/>
          <w:cs/>
          <w:lang w:val="ar_AE" w:bidi="ar_AE"/>
        </w:rPr>
        <w:t xml:space="preserve"> غزا موسى، عبدُ يهوه، هؤلاء الملوكَ وأعطى أرضهم ميراثًا لسبطي رأوبين وجاد ونصف سبط منسَّى.</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سيحون مَلك حشبون</w:t>
      </w:r>
    </w:p>
    <w:p>
      <w:pPr>
        <w:pStyle w:val="ListBullet"/>
        <w:bidi/>
        <w:spacing w:line="240" w:lineRule="auto"/>
        <w:ind w:left="720"/>
      </w:pPr>
      <w:r>
        <w:rPr>
          <w:rtl/>
          <w:cs/>
          <w:lang w:val="ar_AE" w:bidi="ar_AE"/>
        </w:rPr>
      </w:r>
      <w:r>
        <w:rPr>
          <w:rtl/>
          <w:cs/>
          <w:lang w:val="ar_AE" w:bidi="ar_AE"/>
        </w:rPr>
        <w:t>وعوج مَلك باشان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نسترجع شيئاً حدث بالفعل. كان يهوه قد أعطى موسى وبني إسرائيل بالفعل نصرًا على الملوك الذين حكموا شرق نهر الأردن. كان موسى قد أعطى بالفعل أرضَ هؤلاء الملوك لسبطي رأوبين وجاد ونصف سبط منسَّى. حدث كل هذا قبل أن يصبح يشوعُ قائدًا لإسرائيل، وقبل أن يعبر بنو إسرائيل نهر الأردن لغزو أرض كنعان. إن الأرض التي أعطاها موسى للأسباط كانت تشمل وادي أرنون باعتباره الحَد الجنوبي وجبل حَرمون باعتباره الحَد الشمالي. كانت هذه هي كل الأرض الواقعة شرق نهر الأردن، بما في ذلك برية العربة.</w:t>
      </w:r>
    </w:p>
    <w:p>
      <w:pPr>
        <w:bidi/>
      </w:pPr>
      <w:r>
        <w:rPr>
          <w:rtl/>
          <w:cs/>
          <w:lang w:val="ar_AE" w:bidi="ar_AE"/>
        </w:rPr>
      </w:r>
      <w:r>
        <w:rPr>
          <w:rtl/>
          <w:cs/>
          <w:lang w:val="ar_AE" w:bidi="ar_AE"/>
        </w:rPr>
        <w:t>توقَّفوا هنا وناقشوا معًا: تبدأ هذه القصة بقائمة ملوك كان بنو إسرائيل قد غزوهم في بداية دخولهم لأرض كنعان. وقع هذا الحدث قبل أحداث القصص السابقة. كيف ستبدأون سرد هذه القصة لإظهار أن هذه قائمة لملوك هزمهم بنو إسرائيل سابقًا؟ أوقِفوا الاستماع إلى هذا التسجيل الصوتي هنا.</w:t>
      </w:r>
    </w:p>
    <w:p>
      <w:pPr>
        <w:bidi/>
      </w:pPr>
      <w:r>
        <w:rPr>
          <w:rtl/>
          <w:cs/>
          <w:lang w:val="ar_AE" w:bidi="ar_AE"/>
        </w:rPr>
      </w:r>
      <w:r>
        <w:rPr>
          <w:rtl/>
          <w:cs/>
          <w:lang w:val="ar_AE" w:bidi="ar_AE"/>
        </w:rPr>
        <w:t>في المشهد الثاني، هَزم موسى وبنو إسرائيل أولًا سيحون مَلك حشبون. كان المَلك سيحون يحكم الجزءَ الجنوبي من جلعاد. كانت أرضه تمتد من نهر يبُّوق في الشمال إلى وادي نهر أرنون في الجنوب. كانت أرضه تمتد نحو الجنوب الشرقي إلى عروعير على حافة وادي أرنون، ونحو الجنوب الغربي في منتصف الطريق بين عروعير والبحر الميت. كان يحكم الأرض الموجودة غرب نهر الأردن من بحر الجليل إلى البحر الميت. كانت أرضه تشمل بلدة بيت يشيموث وجبل الفسجة.</w:t>
      </w:r>
    </w:p>
    <w:p>
      <w:pPr>
        <w:bidi/>
      </w:pPr>
      <w:r>
        <w:rPr>
          <w:rtl/>
          <w:cs/>
          <w:lang w:val="ar_AE" w:bidi="ar_AE"/>
        </w:rPr>
      </w:r>
      <w:r>
        <w:rPr>
          <w:rtl/>
          <w:cs/>
          <w:lang w:val="ar_AE" w:bidi="ar_AE"/>
        </w:rPr>
        <w:t>توقفوا هنا وانظروا إلى خريطة حدود أرض المَلك سيحون. ناقشوا كمجموعة: إذا كنتم تصفون هذه الحدود، كيف ستفعلون ذلك؟ كيف قد تحتاجون إلى تغيير ترتيب الحدود في وصفكم عن وصف الكتاب المُقدَّس؟ يمكنكم أن تشعروا بحرية في تغيير الترتيب إذا أردتم ذلك. أوقِفوا الاستماع إلى هذا التسجيل الصوتي هنا.</w:t>
      </w:r>
    </w:p>
    <w:p>
      <w:pPr>
        <w:bidi/>
      </w:pPr>
      <w:r>
        <w:rPr>
          <w:rtl/>
          <w:cs/>
          <w:lang w:val="ar_AE" w:bidi="ar_AE"/>
        </w:rPr>
      </w:r>
      <w:r>
        <w:rPr>
          <w:rtl/>
          <w:cs/>
          <w:lang w:val="ar_AE" w:bidi="ar_AE"/>
        </w:rPr>
        <w:t>في المشهد الثالث، هَزم موسى وبنو إسرائيل أيضًا عوج مَلك باشان. كان المَلك عوج واحدًا من آخر الرفائيين. كان شعب الرفائيين محاربين عظماء وكانوا أيضًا ضخامًا جدًا. كانوا يعيشون في كنعان قبل دخول موسى وبني إسرائيل الأرض. كان المَلك عوج يسكن في عشتاروث وإذرعي. كان المَلك عوج يحكم الجزء الشمالي من جلعاد. كانت أرض المَلك عوج تشمل كل أرض باشان نحو الشرق، والأرض الموجودة شمال جبل حَرمون ومدينة سلخة، والأرض الواقعة غرب أراضي جشور ومعكة. كانت أرض المَلك عوج تمتد جنوبًا نحو الحدود مع أرض المَلك سيحون.</w:t>
      </w:r>
    </w:p>
    <w:p>
      <w:pPr>
        <w:bidi/>
      </w:pPr>
      <w:r>
        <w:rPr>
          <w:rtl/>
          <w:cs/>
          <w:lang w:val="ar_AE" w:bidi="ar_AE"/>
        </w:rPr>
      </w:r>
      <w:r>
        <w:rPr>
          <w:rtl/>
          <w:cs/>
          <w:lang w:val="ar_AE" w:bidi="ar_AE"/>
        </w:rPr>
        <w:t>يُقدِّم المشهد الرابع تصريحًا ختاميًا: غزا موسى، عبدُ يهوه، هؤلاء الملوكَ وقتلهم، وأخذ أرضهم. يصف الكاتبُ موسى بأنه عبدُ يهوه مرَّتين في هذه الآية. قد تكون هذه طريقة يُؤكِّد بها الكاتب أن أسباط إسرائيل كان لهم فعلًا حقٌ في المُطالبة بالأرض التي تقع شرق نهر الأردن. أعطى موسى الأرض ميراثًا ونصيبًا لسبطي رأوبين وجاد ونصف سبط منسَّى.</w:t>
      </w:r>
    </w:p>
    <w:p>
      <w:pPr>
        <w:bidi/>
      </w:pPr>
      <w:r>
        <w:rPr>
          <w:rtl/>
          <w:cs/>
          <w:lang w:val="ar_AE" w:bidi="ar_AE"/>
        </w:rPr>
      </w:r>
      <w:r>
        <w:rPr>
          <w:rtl/>
          <w:cs/>
          <w:lang w:val="ar_AE" w:bidi="ar_AE"/>
        </w:rPr>
        <w:t>توقفوا هنا كمجموعة وانظروا إلى خريطة الأرض التي غزاها موسى وبنو إسرائيل شرق نهر الأردن.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١٢: ١–٦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سيحون مَلك حشبون</w:t>
      </w:r>
    </w:p>
    <w:p>
      <w:pPr>
        <w:pStyle w:val="ListBullet"/>
        <w:bidi/>
        <w:spacing w:line="240" w:lineRule="auto"/>
        <w:ind w:left="720"/>
      </w:pPr>
      <w:r>
        <w:rPr>
          <w:rtl/>
          <w:cs/>
          <w:lang w:val="ar_AE" w:bidi="ar_AE"/>
        </w:rPr>
      </w:r>
      <w:r>
        <w:rPr>
          <w:rtl/>
          <w:cs/>
          <w:lang w:val="ar_AE" w:bidi="ar_AE"/>
        </w:rPr>
        <w:t>وعوج مَلك باشان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كان موسى وبنو إسرائيل قد هزموا ملوكَ شرق نهر الأردن وغزوا أرضهم قبل أن يَعبر بنو إسرائيل الأردن إلى أرض كنعان. كانت الأرض التي سيطروا عليها تمتد من وادي نهر أرنون إلى جبل حَرمون وشملت كل الأرض شرق وادي الأردن.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 تفكِّرون وتشعرون؟"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هَزم موسى وبنو إسرائيل سيحون مَلك حشبون. كان المَلك سيحون يحكم الجزءَ الجنوبي من جلعاد. كانت مملكته تمتد من وسط وادي نهر أرنون إلى نهر يبوق. كان المَلك سيحون يملك على وادي نهر الأردن ناحية الشرق من بحر الجليل وصولًا إلى البحر الميت وحتى جبل الفسجة.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موسى: "بماذا تفكر أو تشعر؟"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سيحون، مَلك حشبون: "فيما تفكر أو بماذا تشعر؟"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هَزم موسى وبنو إسرائيل أيضًا عوجَ مَلك باشان. كان المَلك عوج يحكم الجزءَ الشمالي من جلعاد. كان المَلك عوج جزءًا من الرفائيين، الذين كانوا محاربين عظماء وأقوياء. كانت أرضه تمتد من جبل حَرمون في الشمال، إلى كل باشان في الشرق، إلى أراضي جشور ومعكة في الغرب، وجنوبًا إلى حدود أرض المَلك سيحون.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عوج مَلك باشان: "فيما تفكر أو بماذا تشعر؟"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غزا موسى، عبدُ يهوه، المَلك سيحون والمَلك عوج وأخذ أراضيهما. أعطى موسى الأرض لأسباط رأوبين، وجاد، ومنسَّى باعتبارها ميراثًا من يهوه.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موسى: "فيما تفكر أو بماذا تشعر؟"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١٢: ١–٦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موسى وبنو إسرائيل قد هزموا سابقًا </w:t>
      </w:r>
      <w:r>
        <w:rPr>
          <w:b/>
          <w:rtl/>
          <w:cs/>
          <w:lang w:val="ar_AE" w:bidi="ar_AE"/>
        </w:rPr>
        <w:t>مَلكيْن</w:t>
      </w:r>
      <w:r>
        <w:rPr>
          <w:rtl/>
          <w:cs/>
          <w:lang w:val="ar_AE" w:bidi="ar_AE"/>
        </w:rPr>
        <w:t xml:space="preserve"> في شرق نهر الأردن. كان المَلِك شخصًا يحكم مدينة أو إقليمًا. استخدموا الكلمة أو العبارة نفسها التي استخدمتموها في المقاطع السابقة للإشارة إلى المَلك. للمزيد من المعلومات عن كلمة </w:t>
      </w:r>
      <w:r>
        <w:rPr>
          <w:rtl/>
          <w:cs/>
          <w:lang w:val="ar_AE" w:bidi="ar_AE"/>
        </w:rPr>
        <w:t>مَلك</w:t>
      </w:r>
      <w:r>
        <w:rPr>
          <w:rtl/>
          <w:cs/>
          <w:lang w:val="ar_AE" w:bidi="ar_AE"/>
        </w:rPr>
        <w:t>، راجعوا قاموس الكلمات الرئيسية.</w:t>
      </w:r>
    </w:p>
    <w:p>
      <w:pPr>
        <w:bidi/>
      </w:pPr>
      <w:r>
        <w:rPr>
          <w:rtl/>
          <w:cs/>
          <w:lang w:val="ar_AE" w:bidi="ar_AE"/>
        </w:rPr>
      </w:r>
      <w:r>
        <w:rPr>
          <w:rtl/>
          <w:cs/>
          <w:lang w:val="ar_AE" w:bidi="ar_AE"/>
        </w:rPr>
        <w:t xml:space="preserve">إن الملوك الذين هزمهم موسى كانوا يحكمون الأراضي الموجودة في شرق </w:t>
      </w:r>
      <w:r>
        <w:rPr>
          <w:b/>
          <w:rtl/>
          <w:cs/>
          <w:lang w:val="ar_AE" w:bidi="ar_AE"/>
        </w:rPr>
        <w:t>نهر الأردن</w:t>
      </w:r>
      <w:r>
        <w:rPr>
          <w:rtl/>
          <w:cs/>
          <w:lang w:val="ar_AE" w:bidi="ar_AE"/>
        </w:rPr>
        <w:t xml:space="preserve">. نهر الأردن هو نهر طويل يمر في إسرائيل من الشمال إلى الجنوب. استخدموا الكلمة أو العبارة نفسها التي استخدمتموها في المقاطع السابقة للإشارة إلى نهر الأردن. للمزيد من المعلومات عن </w:t>
      </w:r>
      <w:r>
        <w:rPr>
          <w:rtl/>
          <w:cs/>
          <w:lang w:val="ar_AE" w:bidi="ar_AE"/>
        </w:rPr>
        <w:t>نهر الأردن</w:t>
      </w:r>
      <w:r>
        <w:rPr>
          <w:rtl/>
          <w:cs/>
          <w:lang w:val="ar_AE" w:bidi="ar_AE"/>
        </w:rPr>
        <w:t xml:space="preserve"> راجعوا قاموس الكلمات الرئيسية.</w:t>
      </w:r>
    </w:p>
    <w:p>
      <w:pPr>
        <w:bidi/>
      </w:pPr>
      <w:r>
        <w:rPr>
          <w:rtl/>
          <w:cs/>
          <w:lang w:val="ar_AE" w:bidi="ar_AE"/>
        </w:rPr>
      </w:r>
      <w:r>
        <w:rPr>
          <w:rtl/>
          <w:cs/>
          <w:lang w:val="ar_AE" w:bidi="ar_AE"/>
        </w:rPr>
        <w:t>قتل موسى و</w:t>
      </w:r>
      <w:r>
        <w:rPr>
          <w:b/>
          <w:rtl/>
          <w:cs/>
          <w:lang w:val="ar_AE" w:bidi="ar_AE"/>
        </w:rPr>
        <w:t>بنو إسرائيل</w:t>
      </w:r>
      <w:r>
        <w:rPr>
          <w:rtl/>
          <w:cs/>
          <w:lang w:val="ar_AE" w:bidi="ar_AE"/>
        </w:rPr>
        <w:t xml:space="preserve"> الملوكَ وأخذوا أرضهم. وبنو إسرائيل هم نسل إبراهيم. كانت أرض كنعان مقسَّمة بين أسباط إسرائيل. استخدموا الكلمة أو العبارة نفسها التي استخدمتموها في المقاطع السابقة للإشارة إلى بني إسرائيل. للمزيد من المعلومات عن </w:t>
      </w:r>
      <w:r>
        <w:rPr>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 xml:space="preserve">كان المَلك سيحون يحكم الجزءَ الجنوبي، وكان المَلك عوج يحكم الأجزاء الشمالية من </w:t>
      </w:r>
      <w:r>
        <w:rPr>
          <w:b/>
          <w:rtl/>
          <w:cs/>
          <w:lang w:val="ar_AE" w:bidi="ar_AE"/>
        </w:rPr>
        <w:t>جلعاد</w:t>
      </w:r>
      <w:r>
        <w:rPr>
          <w:rtl/>
          <w:cs/>
          <w:lang w:val="ar_AE" w:bidi="ar_AE"/>
        </w:rPr>
        <w:t>. كانت جلعاد منطقة في شرق نهر الأردن. لا نعلم على وجه اليقين حدود جلعاد القديمة، لكننا نعلم أن منطقة جلعاد كانت تغطي الكثير من المنطقة التي غزاها بنو إسرائيل شرق نهر الأردن.</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جلعاد</w:t>
      </w:r>
      <w:r>
        <w:rPr>
          <w:rtl/>
          <w:cs/>
          <w:lang w:val="ar_AE" w:bidi="ar_AE"/>
        </w:rPr>
        <w:t>. إذا كنتم قد ترجمتم هذه الكلمة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كان عوج، مَلك باشان، من شعب يُدعى </w:t>
      </w:r>
      <w:r>
        <w:rPr>
          <w:b/>
          <w:rtl/>
          <w:cs/>
          <w:lang w:val="ar_AE" w:bidi="ar_AE"/>
        </w:rPr>
        <w:t>الرفائيين</w:t>
      </w:r>
      <w:r>
        <w:rPr>
          <w:rtl/>
          <w:cs/>
          <w:lang w:val="ar_AE" w:bidi="ar_AE"/>
        </w:rPr>
        <w:t>. كان الرفائيون مجموعة من الناس الذين يعيشون في كنعان. كانوا طوال القامة جدًا وكانوا محاربين عظماء.</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الرفائيين</w:t>
      </w:r>
      <w:r>
        <w:rPr>
          <w:rtl/>
          <w:cs/>
          <w:lang w:val="ar_AE" w:bidi="ar_AE"/>
        </w:rPr>
        <w:t>. إذا كنتم قد ترجمتم هذه الكلمة من قبل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كان موسى </w:t>
      </w:r>
      <w:r>
        <w:rPr>
          <w:b/>
          <w:rtl/>
          <w:cs/>
          <w:lang w:val="ar_AE" w:bidi="ar_AE"/>
        </w:rPr>
        <w:t>عبدَ</w:t>
      </w:r>
      <w:r>
        <w:rPr>
          <w:rtl/>
          <w:cs/>
          <w:lang w:val="ar_AE" w:bidi="ar_AE"/>
        </w:rPr>
        <w:t xml:space="preserve"> يهوه. والعبد هو رجل أو امرأة يعمل عند شخصٍ آخر. استخدِموا الكلمة أو العبارة نفسها التي استخدمتموها في المقاطع السابقة للإشارة إلى العبد. للمزيد من المعلومات عن كلمة </w:t>
      </w:r>
      <w:r>
        <w:rPr>
          <w:rtl/>
          <w:cs/>
          <w:lang w:val="ar_AE" w:bidi="ar_AE"/>
        </w:rPr>
        <w:t>عبد</w:t>
      </w:r>
      <w:r>
        <w:rPr>
          <w:rtl/>
          <w:cs/>
          <w:lang w:val="ar_AE" w:bidi="ar_AE"/>
        </w:rPr>
        <w:t>، راجعوا قاموس الكلمات الرئيسية.</w:t>
      </w:r>
    </w:p>
    <w:p>
      <w:pPr>
        <w:bidi/>
      </w:pPr>
      <w:r>
        <w:rPr>
          <w:rtl/>
          <w:cs/>
          <w:lang w:val="ar_AE" w:bidi="ar_AE"/>
        </w:rPr>
      </w:r>
      <w:r>
        <w:rPr>
          <w:b/>
          <w:rtl/>
          <w:cs/>
          <w:lang w:val="ar_AE" w:bidi="ar_AE"/>
        </w:rPr>
        <w:t>يهوه</w:t>
      </w:r>
      <w:r>
        <w:rPr>
          <w:rtl/>
          <w:cs/>
          <w:lang w:val="ar_AE" w:bidi="ar_AE"/>
        </w:rPr>
        <w:t xml:space="preserve"> هو اسمٌ شخصي لله ويُظهِر العلاقة الوثيقة التي كانت تربطه بشعب إسرائيل. استخدموا الكلمة أو العبارة نفسها التي استخدمتموها في المقاطع السابقة للإشارة إلى يهوه. للمزيد من المعلومات حول اسم </w:t>
      </w:r>
      <w:r>
        <w:rPr>
          <w:rtl/>
          <w:cs/>
          <w:lang w:val="ar_AE" w:bidi="ar_AE"/>
        </w:rPr>
        <w:t>يهوه</w:t>
      </w:r>
      <w:r>
        <w:rPr>
          <w:rtl/>
          <w:cs/>
          <w:lang w:val="ar_AE" w:bidi="ar_AE"/>
        </w:rPr>
        <w:t xml:space="preserve"> راجعوا قاموس الكلمات الرئيسية.</w:t>
      </w:r>
    </w:p>
    <w:p>
      <w:pPr>
        <w:bidi/>
      </w:pPr>
      <w:r>
        <w:rPr>
          <w:rtl/>
          <w:cs/>
          <w:lang w:val="ar_AE" w:bidi="ar_AE"/>
        </w:rPr>
      </w:r>
      <w:r>
        <w:rPr>
          <w:rtl/>
          <w:cs/>
          <w:lang w:val="ar_AE" w:bidi="ar_AE"/>
        </w:rPr>
        <w:t xml:space="preserve">أعطى موسى الأرضَ التي سيطر عليها هو وبنو إسرائيل شرقَ نهر الأردن، لسبطي رأوبين وجاد ونصف سبط منسَّى </w:t>
      </w:r>
      <w:r>
        <w:rPr>
          <w:b/>
          <w:rtl/>
          <w:cs/>
          <w:lang w:val="ar_AE" w:bidi="ar_AE"/>
        </w:rPr>
        <w:t>ميراثًا</w:t>
      </w:r>
      <w:r>
        <w:rPr>
          <w:rtl/>
          <w:cs/>
          <w:lang w:val="ar_AE" w:bidi="ar_AE"/>
        </w:rPr>
        <w:t xml:space="preserve"> أو نصيبًا. الميراث هو عطية من يهوه. استخدموا نفس الكلمة أو العبارة للدلالة على الميراث كما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المقطع في أكثر الترجمات المفهومة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12:7–24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١٢: ٧–٢٤ واحفظوه في قلوبكم.</w:t>
      </w:r>
    </w:p>
    <w:p>
      <w:pPr>
        <w:bidi/>
      </w:pPr>
      <w:r>
        <w:rPr>
          <w:rtl/>
          <w:cs/>
          <w:lang w:val="ar_AE" w:bidi="ar_AE"/>
        </w:rPr>
      </w:r>
      <w:r>
        <w:rPr>
          <w:rtl/>
          <w:cs/>
          <w:lang w:val="ar_AE" w:bidi="ar_AE"/>
        </w:rPr>
        <w:t>استمعوا إلى نسخة صوتية من يشوع ١٢: ٧–٢٤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١٢: ٧–٢٤ في أكثر الترجمات المفهومة لكم.</w:t>
      </w:r>
    </w:p>
    <w:p>
      <w:pPr>
        <w:bidi/>
      </w:pPr>
      <w:r>
        <w:rPr>
          <w:rtl/>
          <w:cs/>
          <w:lang w:val="ar_AE" w:bidi="ar_AE"/>
        </w:rPr>
      </w:r>
      <w:r>
        <w:rPr>
          <w:rtl/>
          <w:cs/>
          <w:lang w:val="ar_AE" w:bidi="ar_AE"/>
        </w:rPr>
        <w:t>في المقطع السابق، كان الكاتب يروي كيف أن موسى وبني إسرائيل انتصروا بالفعل على الملوك الذين في شرق نهر الأردن. ثم أعطى موسى تلك الأرض لسبطي رأوبين وجاد ولنصف سبط منسَّى ميراثًا لهم من يهوه.</w:t>
      </w:r>
    </w:p>
    <w:p>
      <w:pPr>
        <w:bidi/>
      </w:pPr>
      <w:r>
        <w:rPr>
          <w:rtl/>
          <w:cs/>
          <w:lang w:val="ar_AE" w:bidi="ar_AE"/>
        </w:rPr>
      </w:r>
      <w:r>
        <w:rPr>
          <w:rtl/>
          <w:cs/>
          <w:lang w:val="ar_AE" w:bidi="ar_AE"/>
        </w:rPr>
        <w:t>يستكمل هذا المقطعُ تذكير الشعب بانتصار يهوه. يُعد هذا المقطع بمثابة تسبيح ليهوه. يصف المقطعُ جميعَ الملوك والأراضي التي غزاها يشوع وبنو إسرائيل على الجانب الغربي من نهر الأردن. لقد وَصف كاتبُ سِفر يشوع بالفعل بعض المعارك التي انتصر فيها إسرائيلُ على هؤلاء الملوك. لكن كاتب سِفر يشوع لم يذكر بعض هولاء الملوك ومناطق حُكمهم سابقًا. نعلم موقع بعض هذه المُدن، لكننا لا نعرف بالضبط موقع مُدن أخرى.</w:t>
      </w:r>
    </w:p>
    <w:p>
      <w:pPr>
        <w:bidi/>
      </w:pPr>
      <w:r>
        <w:rPr>
          <w:rtl/>
          <w:cs/>
          <w:lang w:val="ar_AE" w:bidi="ar_AE"/>
        </w:rPr>
      </w:r>
      <w:r>
        <w:rPr>
          <w:rtl/>
          <w:cs/>
          <w:lang w:val="ar_AE" w:bidi="ar_AE"/>
        </w:rPr>
        <w:t>انتصر يشوعُ وبنو إسرائيل على الملوك الموجودين على الجانب الغربي من نهر الأردن. كانت حدود هذه الأرض تمتد من بَعل جاد في وادي لبنان في الشمال إلى الجبل الأقرع بالقرب من أدوم في الجنوب. أعطى يشوعُ كل هذه الأرض لبقية أسباط إسرائيل التسعة والنصف نصيبًا لهم. شملت الأرضُ التي أعطاها يشوع، الجبالَ المركزية، والسفوح الغربية، ووادي العربة، والمنحدرات الشرقية أو الأماكن التي تتحرك فيها الأرض من منسوب مُرتفع إلى منسوب منخفِض، والبرية التي كانت في يهوذا، وبرية النقب في جنوب كنعان. قبل أن يسيطر يشوعُ وبنو إسرائيل على الأرض، كانت الأرض تنتمي إلى قبائل الحثيين، والأموريين، والكنعانيين، والفرزيين، والحويين، واليبوسيين.</w:t>
      </w:r>
    </w:p>
    <w:p>
      <w:pPr>
        <w:bidi/>
      </w:pPr>
      <w:r>
        <w:rPr>
          <w:rtl/>
          <w:cs/>
          <w:lang w:val="ar_AE" w:bidi="ar_AE"/>
        </w:rPr>
      </w:r>
      <w:r>
        <w:rPr>
          <w:rtl/>
          <w:cs/>
          <w:lang w:val="ar_AE" w:bidi="ar_AE"/>
        </w:rPr>
        <w:t>توقَّفوا هنا وانظروا كمجموعة إلى خريطة لجميع الأرض التي غزاها يشوعُ وبنو إسرائيل في غرب نهر الأردن. استمعوا مرة أخرى إلى مقطع الكتاب المُقدَّس ولاحظوا موقع كل مكان على الخريطة. أوقِفوا الاستماع إلى هذا التسجيل الصوتي هنا.</w:t>
      </w:r>
    </w:p>
    <w:p>
      <w:pPr>
        <w:bidi/>
      </w:pPr>
      <w:r>
        <w:rPr>
          <w:rtl/>
          <w:cs/>
          <w:lang w:val="ar_AE" w:bidi="ar_AE"/>
        </w:rPr>
      </w:r>
      <w:r>
        <w:rPr>
          <w:rtl/>
          <w:cs/>
          <w:lang w:val="ar_AE" w:bidi="ar_AE"/>
        </w:rPr>
        <w:t>ثم يَذكر الكاتبُ أسماءَ ومُدن الملوك الذين هزمهم بنو إسرائيل. يَذكرهم الكاتبُ بالترتيب الذي هزمهم به يشوعُ وبنو إسرائيل. هَزم يشوعُ وبنو إسرائيل مَلك أريحا ومدينته أولًا. ثم هزموا مَلك مدينة عاي، التي تقع بجوار بيت إيل. بعد ذلك، هَزم يشوعُ وبنو إسرائيل ملوكَ أورشليم، وحبرون، ويرموت، ولخيش، وعجلون. قرأنا سابقًا قصةَ المعركة الطويلة التي هَزم فيها يشوعُ هؤلاء الملوك في الجنوب. ثم هَزم يشوعُ مَلك جازر، ومَلك دبير، ومَلك جادر، ومَلك حرمة، ومَلك أراد. لا نملك سِجل لهذه المعارك، لكننا نَعرف أن هؤلاء الملوك كانوا يسكنون في الجزء الجنوبي من كنعان. ثم هَزم يشوعُ مَلك لِبنة، ومَلك عدلام، ومَلك مقيدة. كانت هذه المُدن أيضًا في الجزء الجنوبي من كنعان.</w:t>
      </w:r>
    </w:p>
    <w:p>
      <w:pPr>
        <w:bidi/>
      </w:pPr>
      <w:r>
        <w:rPr>
          <w:rtl/>
          <w:cs/>
          <w:lang w:val="ar_AE" w:bidi="ar_AE"/>
        </w:rPr>
      </w:r>
      <w:r>
        <w:rPr>
          <w:rtl/>
          <w:cs/>
          <w:lang w:val="ar_AE" w:bidi="ar_AE"/>
        </w:rPr>
        <w:t>توقَّفوا هنا وانظروا كمجموعة إلى خريطة لِمُدن الملوك التي غزاها يشوعُ في الجزء الجنوبي من كنعان. أوقِفوا الاستماع إلى هذا التسجيل الصوتي هنا.</w:t>
      </w:r>
    </w:p>
    <w:p>
      <w:pPr>
        <w:bidi/>
      </w:pPr>
      <w:r>
        <w:rPr>
          <w:rtl/>
          <w:cs/>
          <w:lang w:val="ar_AE" w:bidi="ar_AE"/>
        </w:rPr>
      </w:r>
      <w:r>
        <w:rPr>
          <w:rtl/>
          <w:cs/>
          <w:lang w:val="ar_AE" w:bidi="ar_AE"/>
        </w:rPr>
        <w:t>واصل يشوعُ القتال ضد الملوك في الجزء المركزي والشمالي من كنعان. هَزم هو وإسرائيل مَلِكَ بيت إيل، ومَلك تفوح، ومَلك حافر، ومَلك أفيق، ومَلك لشارون، ومَلك مادون. نحن لا نعرف على وجه اليقين أين كان يسكن هؤلاء الملوك. هَزم يشوعُ مَلك حاصور، ومَلك شِمرون مرأون، ومَلك أكشاف، ومَلك تعنك، ومَلك مجدو، ومَلك قادش، ومَلك يقنعام في الكرمل، ومَلك دور في مرتفعات دور، ومَلك جوييم في الجلجال، ومَلك ترصة. حارب بعضُ هؤلاء الملوك معًا ضد يشوع وبني إسرائيل، لكن بني إسرائيل هزموهم جميعًا. كان جميع هؤلاء الملوك يسكنون في الجزء الشمالي من كنعان.</w:t>
      </w:r>
    </w:p>
    <w:p>
      <w:pPr>
        <w:bidi/>
      </w:pPr>
      <w:r>
        <w:rPr>
          <w:rtl/>
          <w:cs/>
          <w:lang w:val="ar_AE" w:bidi="ar_AE"/>
        </w:rPr>
      </w:r>
      <w:r>
        <w:rPr>
          <w:rtl/>
          <w:cs/>
          <w:lang w:val="ar_AE" w:bidi="ar_AE"/>
        </w:rPr>
        <w:t>توقَّفوا هنا كمجموعة وانظروا إلى خريطة للملوك الذين غزاهم يشوعُ في الجزء الشمالي من كنعان. أوقِفوا الاستماع إلى هذا التسجيل الصوتي هنا.</w:t>
      </w:r>
    </w:p>
    <w:p>
      <w:pPr>
        <w:bidi/>
      </w:pPr>
      <w:r>
        <w:rPr>
          <w:rtl/>
          <w:cs/>
          <w:lang w:val="ar_AE" w:bidi="ar_AE"/>
        </w:rPr>
      </w:r>
      <w:r>
        <w:rPr>
          <w:rtl/>
          <w:cs/>
          <w:lang w:val="ar_AE" w:bidi="ar_AE"/>
        </w:rPr>
        <w:t>في المُجمل، هَزم يشوعُ وجيشُ إسرائيل واحدًا وثلاثين ملكًا في كنعان. هذه هي نهاية هذا الجزء من سفر يشوع، وهي تُذكِّرنا بالنصر العظيم الذي أعطاه يهوه لبني إسرائيل على أعدائهم في كنعان. والآن ننتقل إلى قصة بني إسرائيل عندما استقروا في الأرض.</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١٢: ٧–٢٤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بينما يُذكِّر الكاتبُ الناس بالملوك الذين هزمهم بنو إسرائيل على الجانب الغربي من نهر الأردن، يبدأ الكاتب بوصف حدود الأرض. تشمل الأرضُ الجبالَ المركزية، والانحدرات الشرقية والغربية، ووادي نهر الأردن، وبرية يهوذا وجنوب كنعان. قبل أن يهزم يشوعُ هؤلاء الملوك، كان الكنعانيون يسكنون هناك.</w:t>
      </w:r>
    </w:p>
    <w:p>
      <w:pPr>
        <w:bidi/>
      </w:pPr>
      <w:r>
        <w:rPr>
          <w:rtl/>
          <w:cs/>
          <w:lang w:val="ar_AE" w:bidi="ar_AE"/>
        </w:rPr>
      </w:r>
      <w:r>
        <w:rPr>
          <w:b/>
          <w:rtl/>
          <w:cs/>
          <w:lang w:val="ar_AE" w:bidi="ar_AE"/>
        </w:rPr>
        <w:t>في المشهد الثاني:</w:t>
      </w:r>
      <w:r>
        <w:rPr>
          <w:rtl/>
          <w:cs/>
          <w:lang w:val="ar_AE" w:bidi="ar_AE"/>
        </w:rPr>
        <w:t xml:space="preserve"> يغزو يشوع ملوكًا من الجزء الجنوبي من كنعان.</w:t>
      </w:r>
    </w:p>
    <w:p>
      <w:pPr>
        <w:bidi/>
      </w:pPr>
      <w:r>
        <w:rPr>
          <w:rtl/>
          <w:cs/>
          <w:lang w:val="ar_AE" w:bidi="ar_AE"/>
        </w:rPr>
      </w:r>
      <w:r>
        <w:rPr>
          <w:b/>
          <w:rtl/>
          <w:cs/>
          <w:lang w:val="ar_AE" w:bidi="ar_AE"/>
        </w:rPr>
        <w:t>في المشهد الثالث:</w:t>
      </w:r>
      <w:r>
        <w:rPr>
          <w:rtl/>
          <w:cs/>
          <w:lang w:val="ar_AE" w:bidi="ar_AE"/>
        </w:rPr>
        <w:t xml:space="preserve"> يغزو يشوع ملوكًا من الجزء المركزي والشمالي من كنعان. في المُجمل، هزم يشوعُ ٣١ ملكًا.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الكنعانيون</w:t>
      </w:r>
    </w:p>
    <w:p>
      <w:pPr>
        <w:pStyle w:val="ListBullet"/>
        <w:bidi/>
        <w:spacing w:line="240" w:lineRule="auto"/>
        <w:ind w:left="720"/>
      </w:pPr>
      <w:r>
        <w:rPr>
          <w:rtl/>
          <w:cs/>
          <w:lang w:val="ar_AE" w:bidi="ar_AE"/>
        </w:rPr>
      </w:r>
      <w:r>
        <w:rPr>
          <w:rtl/>
          <w:cs/>
          <w:lang w:val="ar_AE" w:bidi="ar_AE"/>
        </w:rPr>
        <w:t>ملوك جنوب كنعان</w:t>
      </w:r>
    </w:p>
    <w:p>
      <w:pPr>
        <w:pStyle w:val="ListBullet"/>
        <w:bidi/>
        <w:spacing w:line="240" w:lineRule="auto"/>
        <w:ind w:left="720"/>
      </w:pPr>
      <w:r>
        <w:rPr>
          <w:rtl/>
          <w:cs/>
          <w:lang w:val="ar_AE" w:bidi="ar_AE"/>
        </w:rPr>
      </w:r>
      <w:r>
        <w:rPr>
          <w:rtl/>
          <w:cs/>
          <w:lang w:val="ar_AE" w:bidi="ar_AE"/>
        </w:rPr>
        <w:t>وملوك شمال كنعان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يَصف الكاتب كيف هزم يشوعُ وبنو إسرائيل ملوكًا على الجانب الغربي من نهر الأردن. كان هؤلاء الملوك يعيشون في المنطقة من بَعل جاد في وادي لبنان في الشمال وحتى الجبل الأقرع بالقرب من سعير في الجنوب. أعطى يشوع كل الأرض لأسباط إسرائيل نصيبًا أو ميراثًا لهم. كانت هذه الأرض عطية، أو ميراث، من يهوه كان قد وَعَد أن يعطيها لبني إسرائيل. وسيمتلك كل سبط أرضه الخاصة. كانت هذه الأرض تضم كل أرض كنعان، من المنطقة الجبلية وسفوح الجبال الشرقية والغربية. كانت المنطقة الجبلية بها أماكن كثيرة حيث كانت بعض الأراضي أعلى من مناطق أخرى، لكن هذه التلال كانت صغيرة. السفوح هي تلال منخفضة تقع عند قاعدة مجموعة من الجبال. السفوح أكبر من التلال لكنها أصغر من الجبال. الجبال هي تلال كبيرة شديدة الانحدار، ترتفع فجأة من الأرض المحيطة بها. إن الأرض التي أعطاها يهوه لبني إسرائيل كانت تشمل العربة، أو وادي نهر الأردن، وبرية يهوذا، وبرية النقب في الجنوب. البرية هي مكان معزول وقاحل بالكاد يوجد فيه ماء أو نباتات أو أشجار. قبل أن يَهزم يشوعُ ملوك الأرض، عاشت شعوبٌ أخرى هناك مثل الحثيين، والأموريين، والكنعانيين، والفرزيين، والحويين، واليبوسيين.</w:t>
      </w:r>
    </w:p>
    <w:p>
      <w:pPr>
        <w:bidi/>
      </w:pPr>
      <w:r>
        <w:rPr>
          <w:rtl/>
          <w:cs/>
          <w:lang w:val="ar_AE" w:bidi="ar_AE"/>
        </w:rPr>
      </w:r>
      <w:r>
        <w:rPr>
          <w:rtl/>
          <w:cs/>
          <w:lang w:val="ar_AE" w:bidi="ar_AE"/>
        </w:rPr>
        <w:t>توقَّفوا هنا وناقشوا في مجموعة: كيف ستصفون الأرضَ بأكملها التي أعطاها يشوع للشعب ميراثًا أو نصيبًا لهم من يهوه؟ كيف ستتحدثون عن المنطقة الجبلية، والسفوح الشرقية والغربية، والجبال؟ كيف ستتحدثون عن برية يهودا وبرية النقب في الجنوب؟ أوقِفوا الاستماع إلى هذا التسجيل الصوتي هنا.</w:t>
      </w:r>
    </w:p>
    <w:p>
      <w:pPr>
        <w:bidi/>
      </w:pPr>
      <w:r>
        <w:rPr>
          <w:rtl/>
          <w:cs/>
          <w:lang w:val="ar_AE" w:bidi="ar_AE"/>
        </w:rPr>
      </w:r>
      <w:r>
        <w:rPr>
          <w:rtl/>
          <w:cs/>
          <w:lang w:val="ar_AE" w:bidi="ar_AE"/>
        </w:rPr>
        <w:t>في المشهد الثاني، هَزم يشوعُ ملوكًا في الجزء الجنوبي من كنعان. يُقدِّم الكاتب قائمةً بهؤلاء الملوك في الترتيب الذي غزاهم به يشوع. يُذكَر اسمُ كل مَلك مع الرقم "واحد" حتى نفهم أن يشوع هزم مَلكًا واحدًا من كل مدينة. نَعلم أن عدة مُدن وقُرى أصغر كانت غالبًا تحيط بكل مدينة، وأن ملك المدينة الأكبر كان يحكم كلَّ واحدة من هذه. أولًا، هزم يشوعُ وبنو إسرائيل مَلكي أريحا وعاي. روى كاتبُ سِفر يشوع قصصًا عن هذه المعارك في وقت سابق في سِفر يشوع. ثم هزم يشوعُ ملوكَ أورشليم، وحبرون، ويَرموت، ولخيش، وعجلون. حارَب هؤلاء الملوك كمجموعة ضد بني إسرائيل، وهزمهم بنو إسرائيل وقتلوهم. وَصفَ كاتبُ سِفر يشوع هذه المعركة في وقت سابق في سِفر يشوع. ثم هزم يشوعُ ملوك جازر، ودبير، وجادر، وحُرمة، وعراد، ولبنة، وعدلام، ومقيدة. ذَكر الكاتبُ المعارك ضد ملوك دبير، ولِبنة، ومقيدة في وقت سابق في سِفر يشوع.</w:t>
      </w:r>
    </w:p>
    <w:p>
      <w:pPr>
        <w:bidi/>
      </w:pPr>
      <w:r>
        <w:rPr>
          <w:rtl/>
          <w:cs/>
          <w:lang w:val="ar_AE" w:bidi="ar_AE"/>
        </w:rPr>
      </w:r>
      <w:r>
        <w:rPr>
          <w:rtl/>
          <w:cs/>
          <w:lang w:val="ar_AE" w:bidi="ar_AE"/>
        </w:rPr>
        <w:t>توقَّفوا هنا وناقشوا كمجموعة: احكوا قصةً تتضمن قائمة بأشياء متشابهة. كيف تذكرون قائمة الأشياء هذه أمام شخص آخر حتى يتذكَّر القائمة؟ أوقِفوا الاستماع إلى هذا التسجيل الصوتي هنا.</w:t>
      </w:r>
    </w:p>
    <w:p>
      <w:pPr>
        <w:bidi/>
      </w:pPr>
      <w:r>
        <w:rPr>
          <w:rtl/>
          <w:cs/>
          <w:lang w:val="ar_AE" w:bidi="ar_AE"/>
        </w:rPr>
      </w:r>
      <w:r>
        <w:rPr>
          <w:rtl/>
          <w:cs/>
          <w:lang w:val="ar_AE" w:bidi="ar_AE"/>
        </w:rPr>
        <w:t>في المشهد الثالث: يهزم يشوع ملوكًا من الجزء المركزي والشمالي في كنعان. يُقدِّم الكاتب قائمةً بهؤلاء الملوك في الترتيب الذي غزاهم به يشوع. هزم يشوع ملكًا واحدًا من كل مدينة، وربما كان بجوار كل منها مجموعة مدُن وقرى صغيرة. هزم يشوعُ وبنو إسرائيل ملوكَ بيت إيل، وتفوح، وحافر، وأفيق، ولشَّارون. لا نملك أي سجل لهذه المعارك. ثم هزم يشوعُ ملوكَ مادون، وحاصور، وشِمرون مرأون، وأكشاف. يوجد وصفٌ قصير للمعركة ضد ملوك مادون، وحاصور، وأكشاف من قبل في سِفر يشوع. هزم يشوعُ ملوكَ تعنك ومَجدو وقادش ويقنعام في الكرمل، ودور في مرتفعات دور، وجوييم في الجلجال، وترصة. في المُجمل، هزم يشوعُ وبنو إسرائيل ٣١ ملكًا في كنعان وأخذوا أرضهم.</w:t>
      </w:r>
    </w:p>
    <w:p>
      <w:pPr>
        <w:bidi/>
      </w:pPr>
      <w:r>
        <w:rPr>
          <w:rtl/>
          <w:cs/>
          <w:lang w:val="ar_AE" w:bidi="ar_AE"/>
        </w:rPr>
      </w:r>
      <w:r>
        <w:rPr>
          <w:rtl/>
          <w:cs/>
          <w:lang w:val="ar_AE" w:bidi="ar_AE"/>
        </w:rPr>
        <w:t>توقفوا هنا وانظروا معًا كمجموعة إلى خريطةٍ لجميع الملوك الذين هزمهم يشوع في كنعان. أوقِفوا الاستماع إلى هذا التسجيل الصوتي هنا.</w:t>
      </w:r>
    </w:p>
    <w:p>
      <w:pPr>
        <w:bidi/>
      </w:pPr>
      <w:r>
        <w:rPr>
          <w:rtl/>
          <w:cs/>
          <w:lang w:val="ar_AE" w:bidi="ar_AE"/>
        </w:rPr>
      </w:r>
      <w:r>
        <w:rPr>
          <w:rtl/>
          <w:cs/>
          <w:lang w:val="ar_AE" w:bidi="ar_AE"/>
        </w:rPr>
        <w:t>توقَّفوا هنا وناقشوا في مجموعة: كيف تختمون قائمةً طويلة لإظهار أنها انتهت؟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١٢: ٧–٢٤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الكنعانيون</w:t>
      </w:r>
    </w:p>
    <w:p>
      <w:pPr>
        <w:pStyle w:val="ListBullet"/>
        <w:bidi/>
        <w:spacing w:line="240" w:lineRule="auto"/>
        <w:ind w:left="720"/>
      </w:pPr>
      <w:r>
        <w:rPr>
          <w:rtl/>
          <w:cs/>
          <w:lang w:val="ar_AE" w:bidi="ar_AE"/>
        </w:rPr>
      </w:r>
      <w:r>
        <w:rPr>
          <w:rtl/>
          <w:cs/>
          <w:lang w:val="ar_AE" w:bidi="ar_AE"/>
        </w:rPr>
        <w:t>ملوك جنوب كنعان</w:t>
      </w:r>
    </w:p>
    <w:p>
      <w:pPr>
        <w:pStyle w:val="ListBullet"/>
        <w:bidi/>
        <w:spacing w:line="240" w:lineRule="auto"/>
        <w:ind w:left="720"/>
      </w:pPr>
      <w:r>
        <w:rPr>
          <w:rtl/>
          <w:cs/>
          <w:lang w:val="ar_AE" w:bidi="ar_AE"/>
        </w:rPr>
      </w:r>
      <w:r>
        <w:rPr>
          <w:rtl/>
          <w:cs/>
          <w:lang w:val="ar_AE" w:bidi="ar_AE"/>
        </w:rPr>
        <w:t>وملوك شمال كنعان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هزم يشوعُ وبنو إسرائيل ملوكًا كثيرين على الجانب الغربي من نهر الأردن، من بَعل جاد في الشمال إلى الجبل الأقرع في الجنوب. أعطى يشوع كل هذه الأرض لكل أسباط إسرائيل ليمتلكوها. شملت الأرضُ السفوحَ، والجبال، والصحراء، ووادي نهر الأردن. قبل أن يهزم يشوع وبنو إسرائيل جميعَ الملوك، كان الكنعانيون الآخرون يعيشون في الأرض.</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الكنعانيين: "بماذا تفكرون أو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هَزم يشوعُ وبنو إسرائيل قائمةً طويلة من الملوك. تبدأ قائمة الملوك المهزومين من الجزء الجنوبي من كنعان. هَزم يشوعُ المَلكيْن الموجوديْن في أريحا وعاي أولًا. ثم هَزم يشوعُ مجموعةً من الملوك الذين اتحدوا معًا في القتال. هؤلاء هم ملوك أورشليم، وحبرون، ويرموت، ولخيش، وعجلون. ثم هَزم يشوعُ ملوكًا من جازر، ودبير، وجادر، وحرمة، وعراد، ولِبنة، وعدلام، ومقيدة. هَزم يشوعُ جميعَ هؤلاء الملوك الذين من الجزء الجنوبي من كنعان.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يمثِّلون دور بني إسرائيل: "بماذا تفكِّرون أو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بدأ يشوع وبنو إسرائيل في الانتصار على الملوك الموجودين في وسط وشمال كنعان. هَزموا ملوكَ بيت إيل، وتفوح، وحافر، وأفيق، ولشَّارون. ثم حارَب يشوع وبنو إسرائيل وهَزموا ملوكَ مادون، وحاصور، وشمرون مرأون، وأكشاف.</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ملوك شمال كنعان: "بماذا تفكرون أو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هَزم يشوعُ ملوكَ تعنك، ومجدو، وقادش، ويقنعام، ودور، وجوييم، وترصة. في المُجمل، هَزم يشوعُ وبنو إسرائيل ٣١ مَلكًا.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يشوع: "بماذا تفكر أو تشعر؟"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١٢: ٧–٢٤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يُعطي هذا المقطع قائمةً </w:t>
      </w:r>
      <w:r>
        <w:rPr>
          <w:b/>
          <w:rtl/>
          <w:cs/>
          <w:lang w:val="ar_AE" w:bidi="ar_AE"/>
        </w:rPr>
        <w:t>بالملوك</w:t>
      </w:r>
      <w:r>
        <w:rPr>
          <w:rtl/>
          <w:cs/>
          <w:lang w:val="ar_AE" w:bidi="ar_AE"/>
        </w:rPr>
        <w:t xml:space="preserve"> الذين هزمهم يشوعُ و</w:t>
      </w:r>
      <w:r>
        <w:rPr>
          <w:b/>
          <w:rtl/>
          <w:cs/>
          <w:lang w:val="ar_AE" w:bidi="ar_AE"/>
        </w:rPr>
        <w:t>بنو إسرائيل</w:t>
      </w:r>
      <w:r>
        <w:rPr>
          <w:rtl/>
          <w:cs/>
          <w:lang w:val="ar_AE" w:bidi="ar_AE"/>
        </w:rPr>
        <w:t xml:space="preserve"> في كنعان. استخدموا الكلمة أو العبارة نفسها التي استخدمتموها في المقاطع السابقة للإشارة إلى المَلك وإلى بني إسرائيل. للمزيد من المعلومات عن </w:t>
      </w:r>
      <w:r>
        <w:rPr>
          <w:rtl/>
          <w:cs/>
          <w:lang w:val="ar_AE" w:bidi="ar_AE"/>
        </w:rPr>
        <w:t>المَلك</w:t>
      </w:r>
      <w:r>
        <w:rPr>
          <w:rtl/>
          <w:cs/>
          <w:lang w:val="ar_AE" w:bidi="ar_AE"/>
        </w:rPr>
        <w:t xml:space="preserve"> وعن </w:t>
      </w:r>
      <w:r>
        <w:rPr>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 xml:space="preserve">كان الملوك الذين هزمهم يشوعُ يسكنون غرب </w:t>
      </w:r>
      <w:r>
        <w:rPr>
          <w:b/>
          <w:rtl/>
          <w:cs/>
          <w:lang w:val="ar_AE" w:bidi="ar_AE"/>
        </w:rPr>
        <w:t>نهر الأردن</w:t>
      </w:r>
      <w:r>
        <w:rPr>
          <w:rtl/>
          <w:cs/>
          <w:lang w:val="ar_AE" w:bidi="ar_AE"/>
        </w:rPr>
        <w:t xml:space="preserve">. نهر الأردن هو نهر مهم في إسرائيل ويتدفق من الشمال إلى الجنوب. كان بنو إسرائيل قد عبروا نهر الأردن من الشرق إلى الغرب عندما دخلوا كنعان. استخدموا الكلمة أو العبارة نفسها التي استخدمتموها في المقاطع السابقة للإشارة إلى نهر الأردن. للمزيد من المعلومات عن </w:t>
      </w:r>
      <w:r>
        <w:rPr>
          <w:rtl/>
          <w:cs/>
          <w:lang w:val="ar_AE" w:bidi="ar_AE"/>
        </w:rPr>
        <w:t>نهر الأردن</w:t>
      </w:r>
      <w:r>
        <w:rPr>
          <w:rtl/>
          <w:cs/>
          <w:lang w:val="ar_AE" w:bidi="ar_AE"/>
        </w:rPr>
        <w:t xml:space="preserve"> راجعوا قاموس الكلمات الرئيسية.</w:t>
      </w:r>
    </w:p>
    <w:p>
      <w:pPr>
        <w:bidi/>
      </w:pPr>
      <w:r>
        <w:rPr>
          <w:rtl/>
          <w:cs/>
          <w:lang w:val="ar_AE" w:bidi="ar_AE"/>
        </w:rPr>
      </w:r>
      <w:r>
        <w:rPr>
          <w:rtl/>
          <w:cs/>
          <w:lang w:val="ar_AE" w:bidi="ar_AE"/>
        </w:rPr>
        <w:t xml:space="preserve">إن الأرض التي سيطر عليها يشوعُ والشعب تشمل </w:t>
      </w:r>
      <w:r>
        <w:rPr>
          <w:b/>
          <w:rtl/>
          <w:cs/>
          <w:lang w:val="ar_AE" w:bidi="ar_AE"/>
        </w:rPr>
        <w:t>برية</w:t>
      </w:r>
      <w:r>
        <w:rPr>
          <w:rtl/>
          <w:cs/>
          <w:lang w:val="ar_AE" w:bidi="ar_AE"/>
        </w:rPr>
        <w:t xml:space="preserve"> يهوذا وبرية النقب في الجنوب. الصحراء أو البرية هي مكان منعزل وقاحل بلا ماء. بالكاد تنمو الأشجار أو الشجيرات في البرية. استخدموا نفس الكلمة التي استخدمتموها في المقاطع السابقة للإشارة إلى البرية. للمزيد من المعلومات عن كلمة </w:t>
      </w:r>
      <w:r>
        <w:rPr>
          <w:rtl/>
          <w:cs/>
          <w:lang w:val="ar_AE" w:bidi="ar_AE"/>
        </w:rPr>
        <w:t>البرية</w:t>
      </w:r>
      <w:r>
        <w:rPr>
          <w:rtl/>
          <w:cs/>
          <w:lang w:val="ar_AE" w:bidi="ar_AE"/>
        </w:rPr>
        <w:t xml:space="preserve"> راجعوا إلى قاموس الكلمات الرئيسية.</w:t>
      </w:r>
    </w:p>
    <w:p>
      <w:pPr>
        <w:bidi/>
      </w:pPr>
      <w:r>
        <w:rPr>
          <w:rtl/>
          <w:cs/>
          <w:lang w:val="ar_AE" w:bidi="ar_AE"/>
        </w:rPr>
      </w:r>
      <w:r>
        <w:rPr>
          <w:rtl/>
          <w:cs/>
          <w:lang w:val="ar_AE" w:bidi="ar_AE"/>
        </w:rPr>
        <w:t xml:space="preserve">قسم يشوعُ الأرض بين أسباط إسرائيل لتكون </w:t>
      </w:r>
      <w:r>
        <w:rPr>
          <w:b/>
          <w:rtl/>
          <w:cs/>
          <w:lang w:val="ar_AE" w:bidi="ar_AE"/>
        </w:rPr>
        <w:t>ميراثًا</w:t>
      </w:r>
      <w:r>
        <w:rPr>
          <w:rtl/>
          <w:cs/>
          <w:lang w:val="ar_AE" w:bidi="ar_AE"/>
        </w:rPr>
        <w:t xml:space="preserve"> أو </w:t>
      </w:r>
      <w:r>
        <w:rPr>
          <w:b/>
          <w:rtl/>
          <w:cs/>
          <w:lang w:val="ar_AE" w:bidi="ar_AE"/>
        </w:rPr>
        <w:t>نصيبًا</w:t>
      </w:r>
      <w:r>
        <w:rPr>
          <w:rtl/>
          <w:cs/>
          <w:lang w:val="ar_AE" w:bidi="ar_AE"/>
        </w:rPr>
        <w:t xml:space="preserve"> لهم. النصيب أو الميراث هو شيء يملكه شخص آخر. عندما أعطى يشوعُ الأرض لكل سبط، صار ذلك السبط يمتلك الأرض باعتبارها ميراثه الذي وَعده به يهوه. يمكنكم استخدام الكلمة نفسها التي استخدمتموها في المقطع السابق للإشارة إلى الميراث، أو النصيب.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المقطع في أكثر الترجمات المفهومة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13: 1 - 7 واحفظوه في قلوبكم.</w:t>
      </w:r>
    </w:p>
    <w:p>
      <w:pPr>
        <w:bidi/>
      </w:pPr>
      <w:r>
        <w:rPr>
          <w:rtl/>
          <w:cs/>
          <w:lang w:val="ar_AE" w:bidi="ar_AE"/>
        </w:rPr>
      </w:r>
      <w:r>
        <w:rPr>
          <w:rtl/>
          <w:cs/>
          <w:lang w:val="ar_AE" w:bidi="ar_AE"/>
        </w:rPr>
        <w:t>استمعوا إلى نسخة صوتية من يشوع 13: 1 - 7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13: 1 - 7 في أكثر الترجمات المفهومة لكم.</w:t>
      </w:r>
    </w:p>
    <w:p>
      <w:pPr>
        <w:bidi/>
      </w:pPr>
      <w:r>
        <w:rPr>
          <w:rtl/>
          <w:cs/>
          <w:lang w:val="ar_AE" w:bidi="ar_AE"/>
        </w:rPr>
      </w:r>
      <w:r>
        <w:rPr>
          <w:rtl/>
          <w:cs/>
          <w:lang w:val="ar_AE" w:bidi="ar_AE"/>
        </w:rPr>
        <w:t>في القصة السابقة، سرد يشوع أسماء الواحد والثلاثين ملكًا الذين هزمهم هو وبنو إسرائيل في أرض الموعد، أو كنعان، غرب نهر الأردن.</w:t>
      </w:r>
    </w:p>
    <w:p>
      <w:pPr>
        <w:bidi/>
      </w:pPr>
      <w:r>
        <w:rPr>
          <w:rtl/>
          <w:cs/>
          <w:lang w:val="ar_AE" w:bidi="ar_AE"/>
        </w:rPr>
      </w:r>
      <w:r>
        <w:rPr>
          <w:rtl/>
          <w:cs/>
          <w:lang w:val="ar_AE" w:bidi="ar_AE"/>
        </w:rPr>
        <w:t>وتبدأ هذه القصة القسم الثاني من سفر يشوع، فيقدّم كاتب سفر يشوع ملخّصًا للأراضي والشعوب التي دخلها بنو إسرائيل وامتلكوها أو لم يمتلكوها. يُقسّم يشوع الأرض لتكون ميراثًا، أو مُلكًا، لكل سبط من أسباط بني إسرائيل.</w:t>
      </w:r>
    </w:p>
    <w:p>
      <w:pPr>
        <w:bidi/>
      </w:pPr>
      <w:r>
        <w:rPr>
          <w:rtl/>
          <w:cs/>
          <w:lang w:val="ar_AE" w:bidi="ar_AE"/>
        </w:rPr>
      </w:r>
      <w:r>
        <w:rPr>
          <w:rtl/>
          <w:cs/>
          <w:lang w:val="ar_AE" w:bidi="ar_AE"/>
        </w:rPr>
        <w:t>تبدأ القصة حين كان يشوع بين التسعين من عمره وما فوق المئة. وتتذكّرون أنه في قصة سابقة، أمر يهوه يشوع أن يقسّم أرض الموعد ويعطي كل سبط من أسباط إسرائيل جزءًا من الأرض ميراثًا، أو مُلكًا، قبل أن يموت يشوع. وقد كان يهوه، قبل ذلك بسنوات، أمر يشوع أن يدخل أرض الموعد ليمتلكها. والآن صار يشوع شيخًا، لكن بني إسرائيل لم يكونوا قد دخلوا بعد جزءًا كبيرًا من أرض الموعد. يقول يهوه ليشوع أن يُكمِل تقسيم أرض الموعد لأسباط إسرائيل، لأن يشوع صار شيخًا. وأنه يجب عليه أن يقسّم أرض الموعد لبني إسرائيل قبل أن يموت.</w:t>
      </w:r>
    </w:p>
    <w:p>
      <w:pPr>
        <w:bidi/>
      </w:pPr>
      <w:r>
        <w:rPr>
          <w:rtl/>
          <w:cs/>
          <w:lang w:val="ar_AE" w:bidi="ar_AE"/>
        </w:rPr>
      </w:r>
      <w:r>
        <w:rPr>
          <w:rtl/>
          <w:cs/>
          <w:lang w:val="ar_AE" w:bidi="ar_AE"/>
        </w:rPr>
        <w:t>توقّفوا هنا وناقشوا ما يلي كمجموعة: احكوا قصة من ثقافتكم عن شخص شيخ كان عليه أن يقوم بمهمة أخيرة مهمة قبل أن يموت. أوقِفوا الاستماع إلى هذا التسجيل الصوتي هنا.</w:t>
      </w:r>
    </w:p>
    <w:p>
      <w:pPr>
        <w:bidi/>
      </w:pPr>
      <w:r>
        <w:rPr>
          <w:rtl/>
          <w:cs/>
          <w:lang w:val="ar_AE" w:bidi="ar_AE"/>
        </w:rPr>
      </w:r>
      <w:r>
        <w:rPr>
          <w:rtl/>
          <w:cs/>
          <w:lang w:val="ar_AE" w:bidi="ar_AE"/>
        </w:rPr>
        <w:t>وفي هذه القصة، يخبر يهوه يشوع بكل الأرض التي بقي على الأسباط التسعة والنصف من إسرائيل أن يهزموها في أرض الموعد غرب نهر الأردن ويمتلكوها. ومن المهم أن نلاحظ أن الأراضي التي كان فيها أقل عدد من الكنعانيين هي المناطق التي هزمها بنو إسرائيل واستقرّوا فيها أثناء قيادة يشوع لهم، أما المناطق التي كان فيها أكبر عدد من الكنعانيين، فلم يكن بنو إسرائيل قد فتحوها بعد.</w:t>
      </w:r>
    </w:p>
    <w:p>
      <w:pPr>
        <w:bidi/>
      </w:pPr>
      <w:r>
        <w:rPr>
          <w:rtl/>
          <w:cs/>
          <w:lang w:val="ar_AE" w:bidi="ar_AE"/>
        </w:rPr>
      </w:r>
      <w:r>
        <w:rPr>
          <w:rtl/>
          <w:cs/>
          <w:lang w:val="ar_AE" w:bidi="ar_AE"/>
        </w:rPr>
        <w:t>ويصف يهوه ليشوع الجزء الجنوبي من كنعان الذي لا يزال على بني إسرائيل أن يفتحوه، فيذكر يهوه أربع مناطق وهي: أولًا، أرض كنعان الواسعة التي كانت تمتد من نهر الشِّيحُور، أو وادي مصر (الَّذِي هُوَ أَمَامَ مِصْرَ)، إِلَى تُخُمِ عَقْرُون شِمَالًا. وثانيًا، المنطقة التي كانت تخص الشعب الفلسطيني. وثالثًا، المنطقة التي كانت تخص الشعب الْجَشُورِيّ ورابعًا، المنطقة التي كانت تخص الْعَوِيِّين. ومن الممكن أن يكون الفلسطينيون والْجَشُورِيِّون في الحقيقة قد عاشوا داخل أرض كنعان الأوسع، وبذلك تكون هناك ثلاث مناطق منفصلة فقط.</w:t>
      </w:r>
    </w:p>
    <w:p>
      <w:pPr>
        <w:bidi/>
      </w:pPr>
      <w:r>
        <w:rPr>
          <w:rtl/>
          <w:cs/>
          <w:lang w:val="ar_AE" w:bidi="ar_AE"/>
        </w:rPr>
      </w:r>
      <w:r>
        <w:rPr>
          <w:rtl/>
          <w:cs/>
          <w:lang w:val="ar_AE" w:bidi="ar_AE"/>
        </w:rPr>
        <w:t>توقّفوا هنا كمجموعة وانظروا إلى خريطة أرض كنعان، ولاحظوا نهر الشيحور وحدود عقرون. أوقِفوا الاستماع إلى هذا التسجيل الصوتي هنا.</w:t>
      </w:r>
    </w:p>
    <w:p>
      <w:pPr>
        <w:bidi/>
      </w:pPr>
      <w:r>
        <w:rPr>
          <w:rtl/>
          <w:cs/>
          <w:lang w:val="ar_AE" w:bidi="ar_AE"/>
        </w:rPr>
      </w:r>
      <w:r>
        <w:rPr>
          <w:rtl/>
          <w:cs/>
          <w:lang w:val="ar_AE" w:bidi="ar_AE"/>
        </w:rPr>
        <w:t>كان الفلسطينيون يعيشون في أرض تشمل خمس مدن رئيسية، وكان يحكمها خمسة حكّام رئيسيين من الفلسطينيين. وهذه المدن هي غزة، وأشقلون، وأشدود، وجت، وعقرون. وكانت هذه المدن كلها ضمن الأرض التي أعطاها يهوه لبني إسرائيل. ولم يكن الفلسطينيون أصلًا من أرض كنعان، لكنهم كانوا قد استولوا على جزء من الأرض وسكنوا فيه. وكان يهوه يريد من بني إسرائيل أن يمتلكوا المدن الفلسطينية أيضًا.</w:t>
      </w:r>
    </w:p>
    <w:p>
      <w:pPr>
        <w:bidi/>
      </w:pPr>
      <w:r>
        <w:rPr>
          <w:rtl/>
          <w:cs/>
          <w:lang w:val="ar_AE" w:bidi="ar_AE"/>
        </w:rPr>
      </w:r>
      <w:r>
        <w:rPr>
          <w:rtl/>
          <w:cs/>
          <w:lang w:val="ar_AE" w:bidi="ar_AE"/>
        </w:rPr>
        <w:t>توقّفوا هنا وانظروا إلى خريطة كنعان كمجموعة، ولاحظوا المدن الخمس: غزة، وأشقلون، وأشدود، وجت، وعقرون. أوقِفوا الاستماع إلى هذا التسجيل الصوتي هنا.</w:t>
      </w:r>
    </w:p>
    <w:p>
      <w:pPr>
        <w:bidi/>
      </w:pPr>
      <w:r>
        <w:rPr>
          <w:rtl/>
          <w:cs/>
          <w:lang w:val="ar_AE" w:bidi="ar_AE"/>
        </w:rPr>
      </w:r>
      <w:r>
        <w:rPr>
          <w:rtl/>
          <w:cs/>
          <w:lang w:val="ar_AE" w:bidi="ar_AE"/>
        </w:rPr>
        <w:t>وكان الجشوريون والعويّون على الأرجح يسكنون قريبًا بعضهم من بعض، في الجزء الجنوبي من كنعان، إلى الجنوب الشرقي من مدينة غزة الفلسطينية.</w:t>
      </w:r>
    </w:p>
    <w:p>
      <w:pPr>
        <w:bidi/>
      </w:pPr>
      <w:r>
        <w:rPr>
          <w:rtl/>
          <w:cs/>
          <w:lang w:val="ar_AE" w:bidi="ar_AE"/>
        </w:rPr>
      </w:r>
      <w:r>
        <w:rPr>
          <w:rtl/>
          <w:cs/>
          <w:lang w:val="ar_AE" w:bidi="ar_AE"/>
        </w:rPr>
        <w:t>والآن يصف يهوه ليشوع الجزء الشمالي من كنعان الذي لا يزال على بني إسرائيل أن يمتلكوه، فيقول يهوه له إن كل أرض الكنعانيين ما تزال باقية. وقد تتذكّرون أن كلمة «الكنعانيين» هي اسم يمكن أن يشمل عدة قبائل مختلفة من الناس، وفي هذه المنطقة من كنعان، يصف يهوه مناطق الصيدونيين والجبليين.</w:t>
      </w:r>
    </w:p>
    <w:p>
      <w:pPr>
        <w:bidi/>
      </w:pPr>
      <w:r>
        <w:rPr>
          <w:rtl/>
          <w:cs/>
          <w:lang w:val="ar_AE" w:bidi="ar_AE"/>
        </w:rPr>
      </w:r>
      <w:r>
        <w:rPr>
          <w:rtl/>
          <w:cs/>
          <w:lang w:val="ar_AE" w:bidi="ar_AE"/>
        </w:rPr>
        <w:t>ويقول يهوه إن على يشوع أن يأخذ من مُغَارَة التي ملك للصيدونيين، والأرض الممتدة من هناك إلى الشمال حتى مدينة أفيق، التي كانت على حدود أرض الأموريين وتذكّروا أنه في قصة سابقة، كان يشوع قد فتح مدينة أفيق.</w:t>
      </w:r>
    </w:p>
    <w:p>
      <w:pPr>
        <w:bidi/>
      </w:pPr>
      <w:r>
        <w:rPr>
          <w:rtl/>
          <w:cs/>
          <w:lang w:val="ar_AE" w:bidi="ar_AE"/>
        </w:rPr>
      </w:r>
      <w:r>
        <w:rPr>
          <w:rtl/>
          <w:cs/>
          <w:lang w:val="ar_AE" w:bidi="ar_AE"/>
        </w:rPr>
        <w:t>توقّفوا هنا وانظروا إلى خريطة كنعان كمجموعة، ولاحظوا مدينة مُغارة ومدينة أفيق. أوقِفوا الاستماع إلى هذا التسجيل الصوتي هنا.</w:t>
      </w:r>
    </w:p>
    <w:p>
      <w:pPr>
        <w:bidi/>
      </w:pPr>
      <w:r>
        <w:rPr>
          <w:rtl/>
          <w:cs/>
          <w:lang w:val="ar_AE" w:bidi="ar_AE"/>
        </w:rPr>
      </w:r>
      <w:r>
        <w:rPr>
          <w:rtl/>
          <w:cs/>
          <w:lang w:val="ar_AE" w:bidi="ar_AE"/>
        </w:rPr>
        <w:t>يقول يهوه إن على يشوع أن يفتح منطقة الجبليين. وكان الجبليون يسكنون في منطقة جِبيل، من بيبلوس، وهي مدينة ساحلية، تقع على ساحل البحر المتوسط إلى الشمال من صيدون، وامتدادًا عبر لبنان الحالي نحو الشرق. وكان الحد الجنوبي لهذه المنطقة هو مدينة بعل جاد عند سفح جبل حرمون في الوادي الواقع بين جبال لبنان. وأما الحد الشمالي لهذه المنطقة فهو مدينة حماة، أو ليبو حماة، التي هي على الأرجح قريبة من الطرف الشمالي لوادي لبنان. ونحن نعلم من قصص لاحقة أن بني إسرائيل لم يفتحوا هذه الأرض كاملة قط.</w:t>
      </w:r>
    </w:p>
    <w:p>
      <w:pPr>
        <w:bidi/>
      </w:pPr>
      <w:r>
        <w:rPr>
          <w:rtl/>
          <w:cs/>
          <w:lang w:val="ar_AE" w:bidi="ar_AE"/>
        </w:rPr>
      </w:r>
      <w:r>
        <w:rPr>
          <w:rtl/>
          <w:cs/>
          <w:lang w:val="ar_AE" w:bidi="ar_AE"/>
        </w:rPr>
        <w:t>ويختتم يهوه كلامه بقوله ليشوع إنه هو الذي سيطرد جميع الناس من الجبال في منطقة لبنان، إلى الجنوب حتى مدينة مسرفوت مايم. وهذه المنطقة تشمل جميع أراضي الصيدونيين.</w:t>
      </w:r>
    </w:p>
    <w:p>
      <w:pPr>
        <w:bidi/>
      </w:pPr>
      <w:r>
        <w:rPr>
          <w:rtl/>
          <w:cs/>
          <w:lang w:val="ar_AE" w:bidi="ar_AE"/>
        </w:rPr>
      </w:r>
      <w:r>
        <w:rPr>
          <w:rtl/>
          <w:cs/>
          <w:lang w:val="ar_AE" w:bidi="ar_AE"/>
        </w:rPr>
        <w:t>توقّفوا هنا وانظروا إلى خريطة كنعان كمجموعة، ولاحظوا صيدون، وبعل جاد، وجبل حرمون، وجبال لبنان، وحماة، ومِسْرَفُوت مَايِم. أوقِفوا الاستماع إلى هذا التسجيل الصوتي هنا.</w:t>
      </w:r>
    </w:p>
    <w:p>
      <w:pPr>
        <w:bidi/>
      </w:pPr>
      <w:r>
        <w:rPr>
          <w:rtl/>
          <w:cs/>
          <w:lang w:val="ar_AE" w:bidi="ar_AE"/>
        </w:rPr>
      </w:r>
      <w:r>
        <w:rPr>
          <w:rtl/>
          <w:cs/>
          <w:lang w:val="ar_AE" w:bidi="ar_AE"/>
        </w:rPr>
        <w:t>ثم يأمر يهوه يشوع أن يوزّع أرض كنعان على الأسباط التسعة والنصف من بني إسرائيل الذين سيسكنون في الجانب الغربي من نهر الأردن. وسيكون هذا ميراثهم هو من يهوه.</w:t>
      </w:r>
    </w:p>
    <w:p>
      <w:pPr>
        <w:bidi/>
      </w:pPr>
      <w:r>
        <w:rPr>
          <w:rtl/>
          <w:cs/>
          <w:lang w:val="ar_AE" w:bidi="ar_AE"/>
        </w:rPr>
      </w:r>
      <w:r>
        <w:rPr>
          <w:rtl/>
          <w:cs/>
          <w:lang w:val="ar_AE" w:bidi="ar_AE"/>
        </w:rPr>
        <w:t>توقّفوا هنا وناقشوا كمجموعة: لماذا تظنّون أن يهوه قال ليشوع أن يقسّم أرض كنعان على أسباط إسرائيل حتى قبل أن يمتلكوها بالكامل؟ وكيف سيساعد هذا أسباط إسرائيل على الانتصار في الحروب؟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13: 1 - 7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يقول يهوه ليشوع إن يشوع صار الآن شيخًا، لكن لا تزال هناك أرض كثيرة في أرض كنعان يجب على بني إسرائيل أن يمتلكوها. ثم يصف يهوه حدود الأرض التي لم تُمتلك بعد في جنوب كنعان، والشعوب التي تسكن فيها.</w:t>
      </w:r>
    </w:p>
    <w:p>
      <w:pPr>
        <w:bidi/>
      </w:pPr>
      <w:r>
        <w:rPr>
          <w:rtl/>
          <w:cs/>
          <w:lang w:val="ar_AE" w:bidi="ar_AE"/>
        </w:rPr>
      </w:r>
      <w:r>
        <w:rPr>
          <w:b/>
          <w:rtl/>
          <w:cs/>
          <w:lang w:val="ar_AE" w:bidi="ar_AE"/>
        </w:rPr>
        <w:t>في المشهد الثاني:</w:t>
      </w:r>
      <w:r>
        <w:rPr>
          <w:rtl/>
          <w:cs/>
          <w:lang w:val="ar_AE" w:bidi="ar_AE"/>
        </w:rPr>
        <w:t xml:space="preserve"> يصف يهوه حدود الأرض التي لم يمتلكوها بعد في شمال كنعان، والشعوب التي تسكن فيها.</w:t>
      </w:r>
    </w:p>
    <w:p>
      <w:pPr>
        <w:bidi/>
      </w:pPr>
      <w:r>
        <w:rPr>
          <w:rtl/>
          <w:cs/>
          <w:lang w:val="ar_AE" w:bidi="ar_AE"/>
        </w:rPr>
      </w:r>
      <w:r>
        <w:rPr>
          <w:b/>
          <w:rtl/>
          <w:cs/>
          <w:lang w:val="ar_AE" w:bidi="ar_AE"/>
        </w:rPr>
        <w:t>في المشهد الثالث:</w:t>
      </w:r>
      <w:r>
        <w:rPr>
          <w:rtl/>
          <w:cs/>
          <w:lang w:val="ar_AE" w:bidi="ar_AE"/>
        </w:rPr>
        <w:t xml:space="preserve"> يأمر يهوه يشوع أن يقسّم الأرض الواقعة غرب نهر الأردن على أسباط إسرائيل التسعة والنصف، التي لم تُمتَلَك بعد، لتكون لهم ميراثًا.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أقطاب الفلسطينيين الخمسة الذين على غزة وَأشْدُودِ وَأشْقَلُونِ وَجَتِّ وَعَقْرُونِ</w:t>
      </w:r>
    </w:p>
    <w:p>
      <w:pPr>
        <w:pStyle w:val="ListBullet"/>
        <w:bidi/>
        <w:spacing w:line="240" w:lineRule="auto"/>
        <w:ind w:left="720"/>
      </w:pPr>
      <w:r>
        <w:rPr>
          <w:rtl/>
          <w:cs/>
          <w:lang w:val="ar_AE" w:bidi="ar_AE"/>
        </w:rPr>
      </w:r>
      <w:r>
        <w:rPr>
          <w:rtl/>
          <w:cs/>
          <w:lang w:val="ar_AE" w:bidi="ar_AE"/>
        </w:rPr>
        <w:t>الجرشوريون</w:t>
      </w:r>
    </w:p>
    <w:p>
      <w:pPr>
        <w:pStyle w:val="ListBullet"/>
        <w:bidi/>
        <w:spacing w:line="240" w:lineRule="auto"/>
        <w:ind w:left="720"/>
      </w:pPr>
      <w:r>
        <w:rPr>
          <w:rtl/>
          <w:cs/>
          <w:lang w:val="ar_AE" w:bidi="ar_AE"/>
        </w:rPr>
      </w:r>
      <w:r>
        <w:rPr>
          <w:rtl/>
          <w:cs/>
          <w:lang w:val="ar_AE" w:bidi="ar_AE"/>
        </w:rPr>
        <w:t>الكنعانيون</w:t>
      </w:r>
    </w:p>
    <w:p>
      <w:pPr>
        <w:pStyle w:val="ListBullet"/>
        <w:bidi/>
        <w:spacing w:line="240" w:lineRule="auto"/>
        <w:ind w:left="720"/>
      </w:pPr>
      <w:r>
        <w:rPr>
          <w:rtl/>
          <w:cs/>
          <w:lang w:val="ar_AE" w:bidi="ar_AE"/>
        </w:rPr>
      </w:r>
      <w:r>
        <w:rPr>
          <w:rtl/>
          <w:cs/>
          <w:lang w:val="ar_AE" w:bidi="ar_AE"/>
        </w:rPr>
        <w:t>العويّون</w:t>
      </w:r>
    </w:p>
    <w:p>
      <w:pPr>
        <w:pStyle w:val="ListBullet"/>
        <w:bidi/>
        <w:spacing w:line="240" w:lineRule="auto"/>
        <w:ind w:left="720"/>
      </w:pPr>
      <w:r>
        <w:rPr>
          <w:rtl/>
          <w:cs/>
          <w:lang w:val="ar_AE" w:bidi="ar_AE"/>
        </w:rPr>
      </w:r>
      <w:r>
        <w:rPr>
          <w:rtl/>
          <w:cs/>
          <w:lang w:val="ar_AE" w:bidi="ar_AE"/>
        </w:rPr>
        <w:t>الصيدونيون</w:t>
      </w:r>
    </w:p>
    <w:p>
      <w:pPr>
        <w:pStyle w:val="ListBullet"/>
        <w:bidi/>
        <w:spacing w:line="240" w:lineRule="auto"/>
        <w:ind w:left="720"/>
      </w:pPr>
      <w:r>
        <w:rPr>
          <w:rtl/>
          <w:cs/>
          <w:lang w:val="ar_AE" w:bidi="ar_AE"/>
        </w:rPr>
      </w:r>
      <w:r>
        <w:rPr>
          <w:rtl/>
          <w:cs/>
          <w:lang w:val="ar_AE" w:bidi="ar_AE"/>
        </w:rPr>
        <w:t>الأموريون</w:t>
      </w:r>
    </w:p>
    <w:p>
      <w:pPr>
        <w:pStyle w:val="ListBullet"/>
        <w:bidi/>
        <w:spacing w:line="240" w:lineRule="auto"/>
        <w:ind w:left="720"/>
      </w:pPr>
      <w:r>
        <w:rPr>
          <w:rtl/>
          <w:cs/>
          <w:lang w:val="ar_AE" w:bidi="ar_AE"/>
        </w:rPr>
      </w:r>
      <w:r>
        <w:rPr>
          <w:rtl/>
          <w:cs/>
          <w:lang w:val="ar_AE" w:bidi="ar_AE"/>
        </w:rPr>
        <w:t>الجبليون</w:t>
      </w:r>
    </w:p>
    <w:p>
      <w:pPr>
        <w:pStyle w:val="ListBullet"/>
        <w:bidi/>
        <w:spacing w:line="240" w:lineRule="auto"/>
        <w:ind w:left="720"/>
      </w:pPr>
      <w:r>
        <w:rPr>
          <w:rtl/>
          <w:cs/>
          <w:lang w:val="ar_AE" w:bidi="ar_AE"/>
        </w:rPr>
      </w:r>
      <w:r>
        <w:rPr>
          <w:rtl/>
          <w:cs/>
          <w:lang w:val="ar_AE" w:bidi="ar_AE"/>
        </w:rPr>
        <w:t>والأسباط التسعة والنصف الواقعة غرب نهر الأردن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نسمع أن يشوع شيخًا. ثم نسمع يهوه يقول ليشوع إنه شيخ. ويكرّر الكاتب هذا ليؤكّد أن يشوع صار شيخًا حقًا، وأنه سيموت قريبًا. ثم يمضي يهوه ليقول ليشوع إنه مع أن يشوع وبني إسرائيل قد امتلكوا جزءًا كبيرًا من أرض الموعد خلال سنوات كثيرة، فإن لا يزال أمامهم أرض كثيرة يجب أن يمتلكوها ويستقرّوا فيها.</w:t>
      </w:r>
    </w:p>
    <w:p>
      <w:pPr>
        <w:bidi/>
      </w:pPr>
      <w:r>
        <w:rPr>
          <w:rtl/>
          <w:cs/>
          <w:lang w:val="ar_AE" w:bidi="ar_AE"/>
        </w:rPr>
      </w:r>
      <w:r>
        <w:rPr>
          <w:rtl/>
          <w:cs/>
          <w:lang w:val="ar_AE" w:bidi="ar_AE"/>
        </w:rPr>
        <w:t>أولًا، يصف يهوه الأرض في جنوب كنعان التي لا يزال على بني إسرائيل أن يمتلكوها. ويبدو أن يهوه يصف أربع مناطق من الأرض في جنوب كنعان: أولًا، مناطق الفلسطينيين، والجرشوريين، والعويّين، ومنطقة أكبر للكنعانيين. وليس واضحًا هل كان الفلسطينيون والجرشوريون يسكنون داخل المنطقة الأكبر التي تخص الكنعانيين، أم أن هذه كانت مناطق منفصلة. وأما نهر شيحور، الذي هو الحد الجنوبي لهذه المنطقة، فيُسمّى أيضًا وادي مصر. وهذا النهر يكون جافًا في أوقات السنة التي لا تمطر فيها السماء، ويكون ممتلئًا بالماء في أوقات السنة التي يكثر فيها المطر.</w:t>
      </w:r>
    </w:p>
    <w:p>
      <w:pPr>
        <w:bidi/>
      </w:pPr>
      <w:r>
        <w:rPr>
          <w:rtl/>
          <w:cs/>
          <w:lang w:val="ar_AE" w:bidi="ar_AE"/>
        </w:rPr>
      </w:r>
      <w:r>
        <w:rPr>
          <w:rtl/>
          <w:cs/>
          <w:lang w:val="ar_AE" w:bidi="ar_AE"/>
        </w:rPr>
        <w:t>توقّفوا هنا وانظروا مرةً أخرى إلى خريطة كنعان، وناقشوا كمجموعة كيف ستتحدثون عن الجزء الجنوبي من كنعان الذي يصفه يهوه ليشوع. كيف ستصفون منطقة الفلسطينيين وحكّامهم الخمسة ومدنهم؟ وكيف ستصفون منطقة الجرشوريين والمنطقة الأكبر التي تخص الكنعانيين؟ أوقِفوا الاستماع إلى هذا التسجيل الصوتي هنا.</w:t>
      </w:r>
    </w:p>
    <w:p>
      <w:pPr>
        <w:bidi/>
      </w:pPr>
      <w:r>
        <w:rPr>
          <w:rtl/>
          <w:cs/>
          <w:lang w:val="ar_AE" w:bidi="ar_AE"/>
        </w:rPr>
      </w:r>
      <w:r>
        <w:rPr>
          <w:rtl/>
          <w:cs/>
          <w:lang w:val="ar_AE" w:bidi="ar_AE"/>
        </w:rPr>
        <w:t>وفي المشهد الثاني، يصف يهوه الأرض التي في شمال كنعان التي لا يزال على بني إسرائيل أن يمتلكوها. ويذكر يهوه أن المغارة تخص الصيدونيين. ونحن لسنا متأكدين هل كانت مغارة، وهو معنى اسمها، أم كانت مدينة اسمها مغارة. وعلى أي حال، فهي على الأرجح تقع على ساحل البحر المتوسط. ويتحدث يهوه عن الأرض الممتدة إلى كل لبنان نحو الشرق، أو في اتجاه شروق الشمس.</w:t>
      </w:r>
    </w:p>
    <w:p>
      <w:pPr>
        <w:bidi/>
      </w:pPr>
      <w:r>
        <w:rPr>
          <w:rtl/>
          <w:cs/>
          <w:lang w:val="ar_AE" w:bidi="ar_AE"/>
        </w:rPr>
      </w:r>
      <w:r>
        <w:rPr>
          <w:rtl/>
          <w:cs/>
          <w:lang w:val="ar_AE" w:bidi="ar_AE"/>
        </w:rPr>
        <w:t>توقّفوا هنا وناقشوا كمجموعة: كيف يتحدّث الناس في ثقافتكم عن الجهات مثل الشمال والجنوب والشرق والغرب؟ هنا كان الناس يتحدثون عن الشرق باعتباره الجهة التي تشرق منها الشمس. كيف ستصفون أن الأرض تمتد من المدن الواقعة على ساحل البحر المتوسط شرقًا؟ أوقِفوا الاستماع إلى هذا التسجيل الصوتي هنا.</w:t>
      </w:r>
    </w:p>
    <w:p>
      <w:pPr>
        <w:bidi/>
      </w:pPr>
      <w:r>
        <w:rPr>
          <w:rtl/>
          <w:cs/>
          <w:lang w:val="ar_AE" w:bidi="ar_AE"/>
        </w:rPr>
      </w:r>
      <w:r>
        <w:rPr>
          <w:rtl/>
          <w:cs/>
          <w:lang w:val="ar_AE" w:bidi="ar_AE"/>
        </w:rPr>
        <w:t>وتضم منطقة لبنان سلسلتين جبليتين عاليتين، وبينهما وادٍ خصيب. ويصل ارتفاع جبال لبنان إلى أكثر من 3300 متر، وتمتد لأكثر من 150 كيلومترًا. جبل حرمون هو جبل يقع عند الطرف الجنوبي من السلسلة الجبلية الشرقية. يقع جبل حرمون على بُعد نحو ٤٠ كيلومترًا إلى الشمال الشرقي من بحر الجليل، عند الحدود الشمالية الشرقية لإسرائيل. ويُعَدّ جبل حرمون أعلى جبل ذي قمم متعددة في إسرائيل القديمة، وغالبًا ما تكون قممه العالية مغطاة بالثلج. تصف القصة الحدّ الشرقي لهذه الأرض بأنه يمتد بين مدينة بعل جاد عند سفح جبل حرمون، في أقصى الطرف الجنوبي من وادي لبنان، ولبو حماة، أو مدينة حماة، عند أقصى الطرف الشمالي من وادي لبنان.</w:t>
      </w:r>
    </w:p>
    <w:p>
      <w:pPr>
        <w:bidi/>
      </w:pPr>
      <w:r>
        <w:rPr>
          <w:rtl/>
          <w:cs/>
          <w:lang w:val="ar_AE" w:bidi="ar_AE"/>
        </w:rPr>
      </w:r>
      <w:r>
        <w:rPr>
          <w:rtl/>
          <w:cs/>
          <w:lang w:val="ar_AE" w:bidi="ar_AE"/>
        </w:rPr>
        <w:t>توقّفوا هنا وانظروا كمجموعة إلى صورة لجبال لبنان المغطاة بالثلج. وانظروا أيضًا كمجموعة إلى صورة لجبل حرمون. أوقِفوا الاستماع إلى هذا التسجيل الصوتي هنا.</w:t>
      </w:r>
    </w:p>
    <w:p>
      <w:pPr>
        <w:bidi/>
      </w:pPr>
      <w:r>
        <w:rPr>
          <w:rtl/>
          <w:cs/>
          <w:lang w:val="ar_AE" w:bidi="ar_AE"/>
        </w:rPr>
      </w:r>
      <w:r>
        <w:rPr>
          <w:rtl/>
          <w:cs/>
          <w:lang w:val="ar_AE" w:bidi="ar_AE"/>
        </w:rPr>
        <w:t>ثم يصف يهوه الحد الغربي لهذه الأرض بأنه السلسلة الجبلية الغربية للبنان، الواقعة على ساحل البحر المتوسط. وهذه هي أرض الصيدونيين، وتمتد من المناطق الجبلية في شمال لبنان إلى مدينة مسرفوت مايم في الجنوب.</w:t>
      </w:r>
    </w:p>
    <w:p>
      <w:pPr>
        <w:bidi/>
      </w:pPr>
      <w:r>
        <w:rPr>
          <w:rtl/>
          <w:cs/>
          <w:lang w:val="ar_AE" w:bidi="ar_AE"/>
        </w:rPr>
      </w:r>
      <w:r>
        <w:rPr>
          <w:rtl/>
          <w:cs/>
          <w:lang w:val="ar_AE" w:bidi="ar_AE"/>
        </w:rPr>
        <w:t>توقّفوا هنا وانظروا مرةً أخرى إلى خريطة كنعان، وصفوا كمجموعة كيف ستتحدثون عن حدود الجزء الشمالي من كنعان الذي يصفه يهوه ليشوع. كيف ستصفون المنطقتين الجبليتين في لبنان؟ أوقِفوا الاستماع إلى هذا التسجيل الصوتي هنا.</w:t>
      </w:r>
    </w:p>
    <w:p>
      <w:pPr>
        <w:bidi/>
      </w:pPr>
      <w:r>
        <w:rPr>
          <w:rtl/>
          <w:cs/>
          <w:lang w:val="ar_AE" w:bidi="ar_AE"/>
        </w:rPr>
      </w:r>
      <w:r>
        <w:rPr>
          <w:rtl/>
          <w:cs/>
          <w:lang w:val="ar_AE" w:bidi="ar_AE"/>
        </w:rPr>
        <w:t>وفي المشهد الثالث، يقول يهوه ليشوع إنه هو الذي سيطردهم من الأرض. ومن المرجّح جدًا أن يهوه يقصد أنه سيطرد جميع الأمم الباقية. وسيكون على بني إسرائيل أن يقاتلوا الأمم الساكنة في كنعان قتالًا فعليًا، لكن يهوه هو الذي سيعطيهم النصرة على هذه الأمم التي ما زالت تعيش في كنعان. ويصف يهوه حدود هذه الأراضي ليُظهر لبني إسرائيل أنه جادّ في وعده لهم.</w:t>
      </w:r>
    </w:p>
    <w:p>
      <w:pPr>
        <w:bidi/>
      </w:pPr>
      <w:r>
        <w:rPr>
          <w:rtl/>
          <w:cs/>
          <w:lang w:val="ar_AE" w:bidi="ar_AE"/>
        </w:rPr>
      </w:r>
      <w:r>
        <w:rPr>
          <w:rtl/>
          <w:cs/>
          <w:lang w:val="ar_AE" w:bidi="ar_AE"/>
        </w:rPr>
        <w:t>توقّفوا هنا وناقشوا كمجموعة: احكوا قصة حقيقية تصفون فيها منطقة من أرض أو مدينة. كيف تُثبت التفاصيل في قصة كهذه لجمهوركم أنها قصة حقيقية؟ وكيف تشاركون التفاصيل بطريقة تجعل السامعين مقتنعين أنكم كنتم هناك وتعرفون المنطقة؟ وكيف سيؤثر ذلك في الطريقة التي ستروون بها هذا الوصف للأرض؟ أوقِفوا الاستماع إلى هذا التسجيل الصوتي هنا.</w:t>
      </w:r>
    </w:p>
    <w:p>
      <w:pPr>
        <w:bidi/>
      </w:pPr>
      <w:r>
        <w:rPr>
          <w:rtl/>
          <w:cs/>
          <w:lang w:val="ar_AE" w:bidi="ar_AE"/>
        </w:rPr>
      </w:r>
      <w:r>
        <w:rPr>
          <w:rtl/>
          <w:cs/>
          <w:lang w:val="ar_AE" w:bidi="ar_AE"/>
        </w:rPr>
        <w:t>ومع أن هناك أممًا أخرى ما تزال تعيش في كنعان، فإن يهوه يأمر يشوع أن يقسّم كنعان ويعطي الأرض ميراثًا، أو مُلكًا، لأسباط إسرائيل. ثم يوضّح يهوه أنه يتحدّث عن تقسيم الأرض الواقعة غرب نهر الأردن للأسباط التسعة والنصف الباقية، دون رأوبين وجاد ونصف سبط منسّى الذين يعيشون شرق نهر الأردن.</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13: 1 - 7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أقطاب الفلسطينيين الخمسة الذين على غزة وَأشْدُودِ وَأشْقَلُونِ وَجَتِّ وَعَقْرُونِ.</w:t>
      </w:r>
    </w:p>
    <w:p>
      <w:pPr>
        <w:pStyle w:val="ListBullet"/>
        <w:bidi/>
        <w:spacing w:line="240" w:lineRule="auto"/>
        <w:ind w:left="720"/>
      </w:pPr>
      <w:r>
        <w:rPr>
          <w:rtl/>
          <w:cs/>
          <w:lang w:val="ar_AE" w:bidi="ar_AE"/>
        </w:rPr>
      </w:r>
      <w:r>
        <w:rPr>
          <w:rtl/>
          <w:cs/>
          <w:lang w:val="ar_AE" w:bidi="ar_AE"/>
        </w:rPr>
        <w:t>الجرشوريون</w:t>
      </w:r>
    </w:p>
    <w:p>
      <w:pPr>
        <w:pStyle w:val="ListBullet"/>
        <w:bidi/>
        <w:spacing w:line="240" w:lineRule="auto"/>
        <w:ind w:left="720"/>
      </w:pPr>
      <w:r>
        <w:rPr>
          <w:rtl/>
          <w:cs/>
          <w:lang w:val="ar_AE" w:bidi="ar_AE"/>
        </w:rPr>
      </w:r>
      <w:r>
        <w:rPr>
          <w:rtl/>
          <w:cs/>
          <w:lang w:val="ar_AE" w:bidi="ar_AE"/>
        </w:rPr>
        <w:t>الكنعانيون</w:t>
      </w:r>
    </w:p>
    <w:p>
      <w:pPr>
        <w:pStyle w:val="ListBullet"/>
        <w:bidi/>
        <w:spacing w:line="240" w:lineRule="auto"/>
        <w:ind w:left="720"/>
      </w:pPr>
      <w:r>
        <w:rPr>
          <w:rtl/>
          <w:cs/>
          <w:lang w:val="ar_AE" w:bidi="ar_AE"/>
        </w:rPr>
      </w:r>
      <w:r>
        <w:rPr>
          <w:rtl/>
          <w:cs/>
          <w:lang w:val="ar_AE" w:bidi="ar_AE"/>
        </w:rPr>
        <w:t>العويّون</w:t>
      </w:r>
    </w:p>
    <w:p>
      <w:pPr>
        <w:pStyle w:val="ListBullet"/>
        <w:bidi/>
        <w:spacing w:line="240" w:lineRule="auto"/>
        <w:ind w:left="720"/>
      </w:pPr>
      <w:r>
        <w:rPr>
          <w:rtl/>
          <w:cs/>
          <w:lang w:val="ar_AE" w:bidi="ar_AE"/>
        </w:rPr>
      </w:r>
      <w:r>
        <w:rPr>
          <w:rtl/>
          <w:cs/>
          <w:lang w:val="ar_AE" w:bidi="ar_AE"/>
        </w:rPr>
        <w:t>الصيدونيون</w:t>
      </w:r>
    </w:p>
    <w:p>
      <w:pPr>
        <w:pStyle w:val="ListBullet"/>
        <w:bidi/>
        <w:spacing w:line="240" w:lineRule="auto"/>
        <w:ind w:left="720"/>
      </w:pPr>
      <w:r>
        <w:rPr>
          <w:rtl/>
          <w:cs/>
          <w:lang w:val="ar_AE" w:bidi="ar_AE"/>
        </w:rPr>
      </w:r>
      <w:r>
        <w:rPr>
          <w:rtl/>
          <w:cs/>
          <w:lang w:val="ar_AE" w:bidi="ar_AE"/>
        </w:rPr>
        <w:t>الأموريون</w:t>
      </w:r>
    </w:p>
    <w:p>
      <w:pPr>
        <w:pStyle w:val="ListBullet"/>
        <w:bidi/>
        <w:spacing w:line="240" w:lineRule="auto"/>
        <w:ind w:left="720"/>
      </w:pPr>
      <w:r>
        <w:rPr>
          <w:rtl/>
          <w:cs/>
          <w:lang w:val="ar_AE" w:bidi="ar_AE"/>
        </w:rPr>
      </w:r>
      <w:r>
        <w:rPr>
          <w:rtl/>
          <w:cs/>
          <w:lang w:val="ar_AE" w:bidi="ar_AE"/>
        </w:rPr>
        <w:t>الجبليون</w:t>
      </w:r>
    </w:p>
    <w:p>
      <w:pPr>
        <w:pStyle w:val="ListBullet"/>
        <w:bidi/>
        <w:spacing w:line="240" w:lineRule="auto"/>
        <w:ind w:left="720"/>
      </w:pPr>
      <w:r>
        <w:rPr>
          <w:rtl/>
          <w:cs/>
          <w:lang w:val="ar_AE" w:bidi="ar_AE"/>
        </w:rPr>
      </w:r>
      <w:r>
        <w:rPr>
          <w:rtl/>
          <w:cs/>
          <w:lang w:val="ar_AE" w:bidi="ar_AE"/>
        </w:rPr>
        <w:t>والأسباط التسعة والنصف الواقعة غرب نهر الأردن.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يهوه ليشوع إن يشوع صار شاخ، اي تقدم في الأيام، ولا تزال هناك أرض كثيرة جدًا في أرض كنعان بقي على إسرائيل أن يمتلكها. ثم يصف يهوه حدود الأرض التي الباقية ولم تُمتَلك بعد.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اسألوا الذين يؤدّون دور الأسباط التسعة والنصف من إسرائيل: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يهوه ليشوع إنه هو الذي سيطرد الشعوب الساكنة في الأرض. كما يأمر يهوه أيضًا يشوع أن يقسّم أجزاء كنعان الواقعة غرب نهر الأردن على الأسباط التسعة والنصف من بني إسرائيل الذين يعيشون في أرض الموعد، لتكون لهم ميراثًا أو مُلكًا.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13: 1 - 7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يقول</w:t>
      </w:r>
      <w:r>
        <w:rPr>
          <w:b/>
          <w:rtl/>
          <w:cs/>
          <w:lang w:val="ar_AE" w:bidi="ar_AE"/>
        </w:rPr>
        <w:t xml:space="preserve"> يهوه</w:t>
      </w:r>
      <w:r>
        <w:rPr>
          <w:rtl/>
          <w:cs/>
          <w:lang w:val="ar_AE" w:bidi="ar_AE"/>
        </w:rPr>
        <w:t xml:space="preserve"> ليشوع إنه لا تزال هناك أرض كثيرة جدًا ليمتلكوها. ويهوه هو الاسم الذي يدعو الله به نفسه. استخدموا الكلمة أو العبارة ذاتها التي استُخدمت سابقًا لترجمة الكلمة «الرب/يهوه»،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b/>
          <w:rtl/>
          <w:cs/>
          <w:lang w:val="ar_AE" w:bidi="ar_AE"/>
        </w:rPr>
        <w:t>وامتلاك</w:t>
      </w:r>
      <w:r>
        <w:rPr>
          <w:rtl/>
          <w:cs/>
          <w:lang w:val="ar_AE" w:bidi="ar_AE"/>
        </w:rPr>
        <w:t xml:space="preserve"> شيءٍ ما يعني أن يأخذ الشخص ملكية شيء كان يملكه شخص آخر، ويصير هو المالك الجديد له. وعادةً ما يَمتلك الناس شيئًا عن طريق الشراء والبيع أو عن طريق الحرب. استخدموا الكلمة أو العبارة نفسها لكلمة «يمتلك» التي استخدمتموها في المقاطع السابقة.</w:t>
      </w:r>
    </w:p>
    <w:p>
      <w:pPr>
        <w:bidi/>
      </w:pPr>
      <w:r>
        <w:rPr>
          <w:rtl/>
          <w:cs/>
          <w:lang w:val="ar_AE" w:bidi="ar_AE"/>
        </w:rPr>
      </w:r>
      <w:r>
        <w:rPr>
          <w:rtl/>
          <w:cs/>
          <w:lang w:val="ar_AE" w:bidi="ar_AE"/>
        </w:rPr>
        <w:t xml:space="preserve">ويقول يهوه إنه </w:t>
      </w:r>
      <w:r>
        <w:rPr>
          <w:b/>
          <w:rtl/>
          <w:cs/>
          <w:lang w:val="ar_AE" w:bidi="ar_AE"/>
        </w:rPr>
        <w:t>سيطرد</w:t>
      </w:r>
      <w:r>
        <w:rPr>
          <w:rtl/>
          <w:cs/>
          <w:lang w:val="ar_AE" w:bidi="ar_AE"/>
        </w:rPr>
        <w:t xml:space="preserve"> الشعوب من أمام </w:t>
      </w:r>
      <w:r>
        <w:rPr>
          <w:b/>
          <w:rtl/>
          <w:cs/>
          <w:lang w:val="ar_AE" w:bidi="ar_AE"/>
        </w:rPr>
        <w:t>بني إسرائيل</w:t>
      </w:r>
      <w:r>
        <w:rPr>
          <w:rtl/>
          <w:cs/>
          <w:lang w:val="ar_AE" w:bidi="ar_AE"/>
        </w:rPr>
        <w:t xml:space="preserve">. استخدموا الكلمات أو العبارات نفسها للإشارة إلى بني إسرائيل وتعبير «يطرد» التي استخدمتموها في المقاطع السابقة. للمزيد من المعلومات عن </w:t>
      </w:r>
      <w:r>
        <w:rPr>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 xml:space="preserve">يأمر يهوه يشوع أن </w:t>
      </w:r>
      <w:r>
        <w:rPr>
          <w:b/>
          <w:rtl/>
          <w:cs/>
          <w:lang w:val="ar_AE" w:bidi="ar_AE"/>
        </w:rPr>
        <w:t>يُقسِّم</w:t>
      </w:r>
      <w:r>
        <w:rPr>
          <w:rtl/>
          <w:cs/>
          <w:lang w:val="ar_AE" w:bidi="ar_AE"/>
        </w:rPr>
        <w:t xml:space="preserve">، أو </w:t>
      </w:r>
      <w:r>
        <w:rPr>
          <w:b/>
          <w:rtl/>
          <w:cs/>
          <w:lang w:val="ar_AE" w:bidi="ar_AE"/>
        </w:rPr>
        <w:t>يوزّع</w:t>
      </w:r>
      <w:r>
        <w:rPr>
          <w:rtl/>
          <w:cs/>
          <w:lang w:val="ar_AE" w:bidi="ar_AE"/>
        </w:rPr>
        <w:t>، أرض الموعد، أي أرض كنعان، ميراثًا أو مُلكًا، على الأسباط التسعة والنصف من بني إسرائيل الواقعة غرب نهر الأردن. وتعيّين شيءٍ ما يعني أن يُخصَص ويُوزَّع على أنه نصيب أو حصة من كلٍّ أكبر.</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«يُقسِّم»</w:t>
      </w:r>
      <w:r>
        <w:rPr>
          <w:rtl/>
          <w:cs/>
          <w:lang w:val="ar_AE" w:bidi="ar_AE"/>
        </w:rPr>
        <w:t xml:space="preserve"> أو </w:t>
      </w:r>
      <w:r>
        <w:rPr>
          <w:b/>
          <w:rtl/>
          <w:cs/>
          <w:lang w:val="ar_AE" w:bidi="ar_AE"/>
        </w:rPr>
        <w:t>«يُوزِّع»</w:t>
      </w:r>
      <w:r>
        <w:rPr>
          <w:rtl/>
          <w:cs/>
          <w:lang w:val="ar_AE" w:bidi="ar_AE"/>
        </w:rPr>
        <w:t>. أوقِفوا الاستماع إلى هذا التسجيل الصوتي هنا.</w:t>
      </w:r>
    </w:p>
    <w:p>
      <w:pPr>
        <w:bidi/>
      </w:pPr>
      <w:r>
        <w:rPr>
          <w:rtl/>
          <w:cs/>
          <w:lang w:val="ar_AE" w:bidi="ar_AE"/>
        </w:rPr>
      </w:r>
      <w:r>
        <w:rPr>
          <w:b/>
          <w:rtl/>
          <w:cs/>
          <w:lang w:val="ar_AE" w:bidi="ar_AE"/>
        </w:rPr>
        <w:t>والميراث</w:t>
      </w:r>
      <w:r>
        <w:rPr>
          <w:rtl/>
          <w:cs/>
          <w:lang w:val="ar_AE" w:bidi="ar_AE"/>
        </w:rPr>
        <w:t xml:space="preserve"> هو شيء يناله الإنسان ويصير في حيازته من سلفه. وعادةً ما يكون الميراث ممتلكات، أو تجارة، أو مالًا، أو بيوتًا، أو أرضًا. استخدموا الكلمة أو العبارة نفسها لكلمة «ميراث» أو «مُلك»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13:8–13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١٣: ٨–١٣ واحفظوه في قلوبكم.</w:t>
      </w:r>
    </w:p>
    <w:p>
      <w:pPr>
        <w:bidi/>
      </w:pPr>
      <w:r>
        <w:rPr>
          <w:rtl/>
          <w:cs/>
          <w:lang w:val="ar_AE" w:bidi="ar_AE"/>
        </w:rPr>
      </w:r>
      <w:r>
        <w:rPr>
          <w:rtl/>
          <w:cs/>
          <w:lang w:val="ar_AE" w:bidi="ar_AE"/>
        </w:rPr>
        <w:t>استمعوا إلى نسخة صوتية من يشوع ١٣: ٨–١٣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١٣: ٨–١٣ في أكثر الترجمات المفهومة لكم.</w:t>
      </w:r>
    </w:p>
    <w:p>
      <w:pPr>
        <w:bidi/>
      </w:pPr>
      <w:r>
        <w:rPr>
          <w:rtl/>
          <w:cs/>
          <w:lang w:val="ar_AE" w:bidi="ar_AE"/>
        </w:rPr>
      </w:r>
      <w:r>
        <w:rPr>
          <w:rtl/>
          <w:cs/>
          <w:lang w:val="ar_AE" w:bidi="ar_AE"/>
        </w:rPr>
        <w:t>إن هذا المقطع يتبع القصة السابقة التي فيها يقول يهوه ليشوع عن حجم الأرض التي لا يزال ينبغي على بني إسرائيل أن يسيطروا عليها في أرض الموعد، غرب نهر الأردن.</w:t>
      </w:r>
    </w:p>
    <w:p>
      <w:pPr>
        <w:bidi/>
      </w:pPr>
      <w:r>
        <w:rPr>
          <w:rtl/>
          <w:cs/>
          <w:lang w:val="ar_AE" w:bidi="ar_AE"/>
        </w:rPr>
      </w:r>
      <w:r>
        <w:rPr>
          <w:rtl/>
          <w:cs/>
          <w:lang w:val="ar_AE" w:bidi="ar_AE"/>
        </w:rPr>
        <w:t>يتحدث هذا المقطع عن كيف كان موسى قد خصَّص بالفعل الأرضَ التي في شرق نهر الأردن، أو وزَّعها كلها على سبطي رأوبين وجاد ونصف سبط منسَّى، باعتبارها ميراثًا أو نصيبًا لهم. كان موسى قد وزَّع بالفعل الأرضَ على هذه الأسباط شرق الأردن، بينما وزَّع يشوع الأرضَ على الأسباط التسعة والنصف في غرب الأردن. نسمع مُجددًا هذه المعلومات لأنه من المهم أن نتذكَّر أنه بالرغم من أن نهر الأردن كان يَفصل بين الأسباط، إلا أن جميع الأسباط كانت لا تزال من بني إسرائيل وحصلوا جميعًا على الأرض باعتبارها ميراثهم باستثناء سبط لاوي.</w:t>
      </w:r>
    </w:p>
    <w:p>
      <w:pPr>
        <w:bidi/>
      </w:pPr>
      <w:r>
        <w:rPr>
          <w:rtl/>
          <w:cs/>
          <w:lang w:val="ar_AE" w:bidi="ar_AE"/>
        </w:rPr>
      </w:r>
      <w:r>
        <w:rPr>
          <w:rtl/>
          <w:cs/>
          <w:lang w:val="ar_AE" w:bidi="ar_AE"/>
        </w:rPr>
        <w:t>يصف هذا المقطعُ حدود الأرض كلها التي وزَّعها موسى على سبطي رأوبين وجاد ونصف سبط منسَّى على الجانب الشرقي من نهر الأردن. كانت الحدود الجنوبية لهذه الأرض تمتد من مدينة عروعير في الضفة الشمالية لنهر أرنون في الوادي، بما في ذلك المدينة الموجودة في وادي أرنون، إلى سهل ميدبا وصولًا إلى ديبون. كانت مدينة عروعير تقع على الضفة الشمالية لنهر أرنون، شرق البحر الميت.</w:t>
      </w:r>
    </w:p>
    <w:p>
      <w:pPr>
        <w:bidi/>
      </w:pPr>
      <w:r>
        <w:rPr>
          <w:rtl/>
          <w:cs/>
          <w:lang w:val="ar_AE" w:bidi="ar_AE"/>
        </w:rPr>
      </w:r>
      <w:r>
        <w:rPr>
          <w:rtl/>
          <w:cs/>
          <w:lang w:val="ar_AE" w:bidi="ar_AE"/>
        </w:rPr>
        <w:t>توقَّفوا هنا وانظروا كمجموعة إلى خريطة لأرض بني إسرائيل التي في شرق نهر الأردن. لاحظوا موقع عروعير، ووادي نهر أرنون، وسهل ميدبا، والبحر الميت، وديبون. لاحظوا موقع مدينة عروعير على ضفة النهر. انظروا إلى صورة لوادي أحد الأنهار ومنطقة سهول. أوقِفوا الاستماع إلى هذا التسجيل الصوتي هنا.</w:t>
      </w:r>
    </w:p>
    <w:p>
      <w:pPr>
        <w:bidi/>
      </w:pPr>
      <w:r>
        <w:rPr>
          <w:rtl/>
          <w:cs/>
          <w:lang w:val="ar_AE" w:bidi="ar_AE"/>
        </w:rPr>
      </w:r>
      <w:r>
        <w:rPr>
          <w:rtl/>
          <w:cs/>
          <w:lang w:val="ar_AE" w:bidi="ar_AE"/>
        </w:rPr>
        <w:t>كانت ديبون مدينة موآبية في سهل ميدبا وأخذها بنو إسرائيل من الموآبيين. ثم تمتد الأرض شمالًا عبر سهل ميدبا، وهو منطقة مرتفعة مسطحة بين نهر أرنون في الجنوب ومدينة حشبون في الشمال. ستتذكَّرون من سفر العدد أن مدينة ميدبا كانت مدينة موآبية أخذها بنو إسرائيل من سيحون مَلك الأموريين، عندما رَفض المَلكُ سيحون السماحَ لبني إسرائيل بالعبور في أرضه بسلام.</w:t>
      </w:r>
    </w:p>
    <w:p>
      <w:pPr>
        <w:bidi/>
      </w:pPr>
      <w:r>
        <w:rPr>
          <w:rtl/>
          <w:cs/>
          <w:lang w:val="ar_AE" w:bidi="ar_AE"/>
        </w:rPr>
      </w:r>
      <w:r>
        <w:rPr>
          <w:rtl/>
          <w:cs/>
          <w:lang w:val="ar_AE" w:bidi="ar_AE"/>
        </w:rPr>
        <w:t>تشمل منطقةُ شرقِ نهر الأردن جميعَ المُدن التي كان سيحون مَلك الأموريين يحكمها في حشبون. حشبون هي منطقة أخرى بها سهول مسطحة خصبة. امتدت الأرض حتى حدود العمونيين.</w:t>
      </w:r>
    </w:p>
    <w:p>
      <w:pPr>
        <w:bidi/>
      </w:pPr>
      <w:r>
        <w:rPr>
          <w:rtl/>
          <w:cs/>
          <w:lang w:val="ar_AE" w:bidi="ar_AE"/>
        </w:rPr>
      </w:r>
      <w:r>
        <w:rPr>
          <w:rtl/>
          <w:cs/>
          <w:lang w:val="ar_AE" w:bidi="ar_AE"/>
        </w:rPr>
        <w:t>توقَّفوا هنا وانظروا كمجموعة إلى الخريطة مرة أخرى. لاحظوا موقع حشبون وحدود العمونيين. أوقِفوا الاستماع إلى هذا التسجيل الصوتي هنا.</w:t>
      </w:r>
    </w:p>
    <w:p>
      <w:pPr>
        <w:bidi/>
      </w:pPr>
      <w:r>
        <w:rPr>
          <w:rtl/>
          <w:cs/>
          <w:lang w:val="ar_AE" w:bidi="ar_AE"/>
        </w:rPr>
      </w:r>
      <w:r>
        <w:rPr>
          <w:rtl/>
          <w:cs/>
          <w:lang w:val="ar_AE" w:bidi="ar_AE"/>
        </w:rPr>
        <w:t>تشمل الأرضُ منطقةَ جلعاد. تغطي منطقةُ جلعاد المنحدرات الشرقية لوادي نهر الأردن أو جباله، والأرض المسطحة التي فوقه نحو الشرق.</w:t>
      </w:r>
    </w:p>
    <w:p>
      <w:pPr>
        <w:bidi/>
      </w:pPr>
      <w:r>
        <w:rPr>
          <w:rtl/>
          <w:cs/>
          <w:lang w:val="ar_AE" w:bidi="ar_AE"/>
        </w:rPr>
      </w:r>
      <w:r>
        <w:rPr>
          <w:rtl/>
          <w:cs/>
          <w:lang w:val="ar_AE" w:bidi="ar_AE"/>
        </w:rPr>
        <w:t>توقَّفوا هنا ولاحظوا كمجموعة موقع جلعاد على الخريطة. أوقِفوا الاستماع إلى هذا التسجيل الصوتي هنا.</w:t>
      </w:r>
    </w:p>
    <w:p>
      <w:pPr>
        <w:bidi/>
      </w:pPr>
      <w:r>
        <w:rPr>
          <w:rtl/>
          <w:cs/>
          <w:lang w:val="ar_AE" w:bidi="ar_AE"/>
        </w:rPr>
      </w:r>
      <w:r>
        <w:rPr>
          <w:rtl/>
          <w:cs/>
          <w:lang w:val="ar_AE" w:bidi="ar_AE"/>
        </w:rPr>
        <w:t>كذلك تشمل الأرضُ مملكة الجشوريين ومملكة المعكيين، وهما مملكتان صغيرتان تقعان شمال شرق بحر الجليل.</w:t>
      </w:r>
    </w:p>
    <w:p>
      <w:pPr>
        <w:bidi/>
      </w:pPr>
      <w:r>
        <w:rPr>
          <w:rtl/>
          <w:cs/>
          <w:lang w:val="ar_AE" w:bidi="ar_AE"/>
        </w:rPr>
      </w:r>
      <w:r>
        <w:rPr>
          <w:rtl/>
          <w:cs/>
          <w:lang w:val="ar_AE" w:bidi="ar_AE"/>
        </w:rPr>
        <w:t>توقَّفوا هنا كمجموعة، وانظروا إلى موقع جشور ومعكة على الخريطة. أوقِفوا الاستماع إلى هذا التسجيل الصوتي هنا.</w:t>
      </w:r>
    </w:p>
    <w:p>
      <w:pPr>
        <w:bidi/>
      </w:pPr>
      <w:r>
        <w:rPr>
          <w:rtl/>
          <w:cs/>
          <w:lang w:val="ar_AE" w:bidi="ar_AE"/>
        </w:rPr>
      </w:r>
      <w:r>
        <w:rPr>
          <w:rtl/>
          <w:cs/>
          <w:lang w:val="ar_AE" w:bidi="ar_AE"/>
        </w:rPr>
        <w:t>كذلك تشمل الأرضُ مملكةَ عوج السابقة، التي بدأت من جبل حَرمون. يقع جبل حرمون على بُعد نحو ٤٠ كيلومترًا إلى الشمال الشرقي من بحر الجليل، عند الحدود الشمالية الشرقية لإسرائيل. يُعتبر جبل حَرمون أعلى جبل في أرض إسرائيل القديمة، وله قِمم جبلية عديدة. عادةً ما تتكون الثلوج على أعلى القِمم في حَرمون.</w:t>
      </w:r>
    </w:p>
    <w:p>
      <w:pPr>
        <w:bidi/>
      </w:pPr>
      <w:r>
        <w:rPr>
          <w:rtl/>
          <w:cs/>
          <w:lang w:val="ar_AE" w:bidi="ar_AE"/>
        </w:rPr>
      </w:r>
      <w:r>
        <w:rPr>
          <w:rtl/>
          <w:cs/>
          <w:lang w:val="ar_AE" w:bidi="ar_AE"/>
        </w:rPr>
        <w:t>توقَّفوا هنا وانظروا كمجموعة إلى خريطة وصورة لجبل حَرمون. أوقِفوا الاستماع إلى هذا التسجيل الصوتي هنا.</w:t>
      </w:r>
    </w:p>
    <w:p>
      <w:pPr>
        <w:bidi/>
      </w:pPr>
      <w:r>
        <w:rPr>
          <w:rtl/>
          <w:cs/>
          <w:lang w:val="ar_AE" w:bidi="ar_AE"/>
        </w:rPr>
      </w:r>
      <w:r>
        <w:rPr>
          <w:rtl/>
          <w:cs/>
          <w:lang w:val="ar_AE" w:bidi="ar_AE"/>
        </w:rPr>
        <w:t>تمتد الأرضُ لتغطي كلَّ وادي باشان حتى سلخة، وجميعَ أرض عوج مَلك باشان الذي مَلكَ في عشتاروث وإذرعي. يقع باشان في شمال شرق بحر الجليل. باشان هو وادٍ خصيب للزراعة. سلخة هي بلدة تقع على الحدود الشرقية لباشان.</w:t>
      </w:r>
    </w:p>
    <w:p>
      <w:pPr>
        <w:bidi/>
      </w:pPr>
      <w:r>
        <w:rPr>
          <w:rtl/>
          <w:cs/>
          <w:lang w:val="ar_AE" w:bidi="ar_AE"/>
        </w:rPr>
      </w:r>
      <w:r>
        <w:rPr>
          <w:rtl/>
          <w:cs/>
          <w:lang w:val="ar_AE" w:bidi="ar_AE"/>
        </w:rPr>
        <w:t>كان عوج هو المَلك الأموري في باشان، والذي حكم في عاصمة عشتاروث وفي بلدة إذرعي. كان عوج أحد آخر الرفائيين، وهي سلالة العمالقة المعروفين بقامتهم العالية. ذُكِر الرفائيون في قِصص سابقة. يُذكِّر يشوعُ بني إسرائيل بأن موسى قَتل عوجَ وجميع العمالقة الرفائيين وطردهم من أرض الموعد.</w:t>
      </w:r>
    </w:p>
    <w:p>
      <w:pPr>
        <w:bidi/>
      </w:pPr>
      <w:r>
        <w:rPr>
          <w:rtl/>
          <w:cs/>
          <w:lang w:val="ar_AE" w:bidi="ar_AE"/>
        </w:rPr>
      </w:r>
      <w:r>
        <w:rPr>
          <w:rtl/>
          <w:cs/>
          <w:lang w:val="ar_AE" w:bidi="ar_AE"/>
        </w:rPr>
        <w:t>توقَّفوا هنا وانظروا كمجموعة إلى موقع باشان، وسلخة، وعشتاروث، وإذرعي على الخريطة. أوقِفوا الاستماع إلى هذا التسجيل الصوتي هنا.</w:t>
      </w:r>
    </w:p>
    <w:p>
      <w:pPr>
        <w:bidi/>
      </w:pPr>
      <w:r>
        <w:rPr>
          <w:rtl/>
          <w:cs/>
          <w:lang w:val="ar_AE" w:bidi="ar_AE"/>
        </w:rPr>
      </w:r>
      <w:r>
        <w:rPr>
          <w:rtl/>
          <w:cs/>
          <w:lang w:val="ar_AE" w:bidi="ar_AE"/>
        </w:rPr>
        <w:t>لكن بني إسرائيل لم يقتلوا أو يطردوا الجشوريين والمعكيين من الأرض التي وزَّعها موسى على نصف سبط منسَّى. حتى زمن كتابة سِفر يشوع، كان الجشوريون والمعكيون يسكنون في الأرض. يعطي كاتبُ هذا المقطع تحذيرًا لبني إسرائيل – لقد فشلوا في فِعل ما أمرهم به يهوه.</w:t>
      </w:r>
    </w:p>
    <w:p>
      <w:pPr>
        <w:bidi/>
      </w:pPr>
      <w:r>
        <w:rPr>
          <w:rtl/>
          <w:cs/>
          <w:lang w:val="ar_AE" w:bidi="ar_AE"/>
        </w:rPr>
      </w:r>
      <w:r>
        <w:rPr>
          <w:rtl/>
          <w:cs/>
          <w:lang w:val="ar_AE" w:bidi="ar_AE"/>
        </w:rPr>
        <w:t>توقَّفوا هنا وانظروا كمجموعة إلى موقع جشور ومعكة على الخريطة.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١٣: ٨–١٣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يُذكِّر يشوعُ بني إسرائيل بأن موسى قد أعطى بالفعل سبطي رأوبين وجاد ونصف سبط منسَّى أرضَ ميراثهم شرق نهر الأردن.</w:t>
      </w:r>
    </w:p>
    <w:p>
      <w:pPr>
        <w:bidi/>
      </w:pPr>
      <w:r>
        <w:rPr>
          <w:rtl/>
          <w:cs/>
          <w:lang w:val="ar_AE" w:bidi="ar_AE"/>
        </w:rPr>
      </w:r>
      <w:r>
        <w:rPr>
          <w:b/>
          <w:rtl/>
          <w:cs/>
          <w:lang w:val="ar_AE" w:bidi="ar_AE"/>
        </w:rPr>
        <w:t>في المشهد الثاني:</w:t>
      </w:r>
      <w:r>
        <w:rPr>
          <w:rtl/>
          <w:cs/>
          <w:lang w:val="ar_AE" w:bidi="ar_AE"/>
        </w:rPr>
        <w:t xml:space="preserve"> يَذكر يشوعُ مدنًا، وقُرى، ومناطق معيَّنة، بالإضافة إلى مَلكيْن وأربع ممالك. المَلِكان هما سيحون مَلك الأموريين، وعوج مَلك باشان. يُذكِّر يشوعُ بني إسرائيل بأن موسى قَتل عوجَ مَلك باشان وطرده مع الرفائيين. يُذكِّر يشوعُ بني إسرائيل أنهم فشلوا في قتْل وطرْد الجشوريين والمعكيين من أرض الموعد.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 وتحديدًا شعب سبطي رأوبين وجاد ونصف سِبط منسَّى</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سيحون، مَلك الأموريين، الذي كان في حشبون</w:t>
      </w:r>
    </w:p>
    <w:p>
      <w:pPr>
        <w:pStyle w:val="ListBullet"/>
        <w:bidi/>
        <w:spacing w:line="240" w:lineRule="auto"/>
        <w:ind w:left="720"/>
      </w:pPr>
      <w:r>
        <w:rPr>
          <w:rtl/>
          <w:cs/>
          <w:lang w:val="ar_AE" w:bidi="ar_AE"/>
        </w:rPr>
      </w:r>
      <w:r>
        <w:rPr>
          <w:rtl/>
          <w:cs/>
          <w:lang w:val="ar_AE" w:bidi="ar_AE"/>
        </w:rPr>
        <w:t>العمونيون</w:t>
      </w:r>
    </w:p>
    <w:p>
      <w:pPr>
        <w:pStyle w:val="ListBullet"/>
        <w:bidi/>
        <w:spacing w:line="240" w:lineRule="auto"/>
        <w:ind w:left="720"/>
      </w:pPr>
      <w:r>
        <w:rPr>
          <w:rtl/>
          <w:cs/>
          <w:lang w:val="ar_AE" w:bidi="ar_AE"/>
        </w:rPr>
      </w:r>
      <w:r>
        <w:rPr>
          <w:rtl/>
          <w:cs/>
          <w:lang w:val="ar_AE" w:bidi="ar_AE"/>
        </w:rPr>
        <w:t>الجشوريون</w:t>
      </w:r>
    </w:p>
    <w:p>
      <w:pPr>
        <w:pStyle w:val="ListBullet"/>
        <w:bidi/>
        <w:spacing w:line="240" w:lineRule="auto"/>
        <w:ind w:left="720"/>
      </w:pPr>
      <w:r>
        <w:rPr>
          <w:rtl/>
          <w:cs/>
          <w:lang w:val="ar_AE" w:bidi="ar_AE"/>
        </w:rPr>
      </w:r>
      <w:r>
        <w:rPr>
          <w:rtl/>
          <w:cs/>
          <w:lang w:val="ar_AE" w:bidi="ar_AE"/>
        </w:rPr>
        <w:t>المعكيون</w:t>
      </w:r>
    </w:p>
    <w:p>
      <w:pPr>
        <w:pStyle w:val="ListBullet"/>
        <w:bidi/>
        <w:spacing w:line="240" w:lineRule="auto"/>
        <w:ind w:left="720"/>
      </w:pPr>
      <w:r>
        <w:rPr>
          <w:rtl/>
          <w:cs/>
          <w:lang w:val="ar_AE" w:bidi="ar_AE"/>
        </w:rPr>
      </w:r>
      <w:r>
        <w:rPr>
          <w:rtl/>
          <w:cs/>
          <w:lang w:val="ar_AE" w:bidi="ar_AE"/>
        </w:rPr>
        <w:t>عوج، مَلك باشان</w:t>
      </w:r>
    </w:p>
    <w:p>
      <w:pPr>
        <w:pStyle w:val="ListBullet"/>
        <w:bidi/>
        <w:spacing w:line="240" w:lineRule="auto"/>
        <w:ind w:left="720"/>
      </w:pPr>
      <w:r>
        <w:rPr>
          <w:rtl/>
          <w:cs/>
          <w:lang w:val="ar_AE" w:bidi="ar_AE"/>
        </w:rPr>
      </w:r>
      <w:r>
        <w:rPr>
          <w:rtl/>
          <w:cs/>
          <w:lang w:val="ar_AE" w:bidi="ar_AE"/>
        </w:rPr>
        <w:t>والرفائيون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الراوي مقطعَه بتذكير بني إسرائيل بأن موسى قد أعطى بالفعل سبطي رأوبين وجاد ونصف سبط منسَّى أرضهم في شرق نهر الأردن. مرةً أخرى، يدعو راوي القصة موسى "عبدَ يهوه" ليذكِّر بني إسرائيل بأن يهوه هو الذي أعطى شعبَه الأرضَ التي وعدهم بها. كان موسى يتصرف بصفته عبدَ يهوه، وكان يطيع كل ما أمره به يهوه.</w:t>
      </w:r>
    </w:p>
    <w:p>
      <w:pPr>
        <w:bidi/>
      </w:pPr>
      <w:r>
        <w:rPr>
          <w:rtl/>
          <w:cs/>
          <w:lang w:val="ar_AE" w:bidi="ar_AE"/>
        </w:rPr>
      </w:r>
      <w:r>
        <w:rPr>
          <w:rtl/>
          <w:cs/>
          <w:lang w:val="ar_AE" w:bidi="ar_AE"/>
        </w:rPr>
        <w:t>يُخبِر يشوعُ بني إسرائيل مرتين أن موسى هو الذي أعطى الأرضَ لسبطي رأوبين وجاد ولنصف سبط منسَّى. كان هذا ليتذكَّروا أن السبطين ونصف السبط الذين كانوا يسكنون شرق نهر الأردن كانوا مشمولين في الميراث. كان موسى قد أعطاهم تلك الأرضَ ليمتلكوها.</w:t>
      </w:r>
    </w:p>
    <w:p>
      <w:pPr>
        <w:bidi/>
      </w:pPr>
      <w:r>
        <w:rPr>
          <w:rtl/>
          <w:cs/>
          <w:lang w:val="ar_AE" w:bidi="ar_AE"/>
        </w:rPr>
      </w:r>
      <w:r>
        <w:rPr>
          <w:rtl/>
          <w:cs/>
          <w:lang w:val="ar_AE" w:bidi="ar_AE"/>
        </w:rPr>
        <w:t>يصف هذا المقطعُ نظرةً عامة على الأرض كلها التي ورثها أو حصل عليها بنو إسرائيل في سبطي رأوبين وجاد ونصف سبط منسَّى. إن هذا المقطع هو مجرد نظرة عامة، لكن المقاطع التالية ستتحدَّث عن الحدود المحدَّدة لكل سبط.</w:t>
      </w:r>
    </w:p>
    <w:p>
      <w:pPr>
        <w:bidi/>
      </w:pPr>
      <w:r>
        <w:rPr>
          <w:rtl/>
          <w:cs/>
          <w:lang w:val="ar_AE" w:bidi="ar_AE"/>
        </w:rPr>
      </w:r>
      <w:r>
        <w:rPr>
          <w:rtl/>
          <w:cs/>
          <w:lang w:val="ar_AE" w:bidi="ar_AE"/>
        </w:rPr>
        <w:t>من المهم أن نتذكَّر أنه في أرض بني إسرائيل، كانت الأنهار تتدفق في الغالب عبر الأودية، والتي كانت أرضًا منخفضة بين أرضيْن مرتفعتيْن على جانبي النهر. إن الأودية قد تُسمى أخاديد، أو أودية. إن الهضاب، أو السهول، هي أرض مرتفعة، وغالبًا ما تكون أرضًا خصبة جيدة لزراعة المحاصيل.</w:t>
      </w:r>
    </w:p>
    <w:p>
      <w:pPr>
        <w:bidi/>
      </w:pPr>
      <w:r>
        <w:rPr>
          <w:rtl/>
          <w:cs/>
          <w:lang w:val="ar_AE" w:bidi="ar_AE"/>
        </w:rPr>
      </w:r>
      <w:r>
        <w:rPr>
          <w:rtl/>
          <w:cs/>
          <w:lang w:val="ar_AE" w:bidi="ar_AE"/>
        </w:rPr>
        <w:t>توقَّفوا هنا وانظروا كمجموعة إلى صورةٍ لوادي أحد الأنهار، ومنطقة سهول، وجبل حَرمون. أوقِفوا الاستماع إلى هذا التسجيل الصوتي هنا.</w:t>
      </w:r>
    </w:p>
    <w:p>
      <w:pPr>
        <w:bidi/>
      </w:pPr>
      <w:r>
        <w:rPr>
          <w:rtl/>
          <w:cs/>
          <w:lang w:val="ar_AE" w:bidi="ar_AE"/>
        </w:rPr>
      </w:r>
      <w:r>
        <w:rPr>
          <w:rtl/>
          <w:cs/>
          <w:lang w:val="ar_AE" w:bidi="ar_AE"/>
        </w:rPr>
        <w:t>توقَّفوا هنا وناقشوا كمجموعة: صفوا حدود بلدكم أو منطقتكم، بما في ذلك الأنهار والأراضي المسطحة التي تشكل حدودها. فكِّروا في الطريقة التي تَصفون بها حدود وأراضي المناطق التي يعيش فيها شعبكم. كيف يُشبه أو يختلف ذلك عن الطريقة التي يَصف بها الراوي هذه الأرض في هذا المقطع؟ يمكنك النظر مرةً أخرى إلى الخريطة إذا كان ذلك مفيدًا. أوقِفوا الاستماع إلى هذا التسجيل الصوتي هنا.</w:t>
      </w:r>
    </w:p>
    <w:p>
      <w:pPr>
        <w:bidi/>
      </w:pPr>
      <w:r>
        <w:rPr>
          <w:rtl/>
          <w:cs/>
          <w:lang w:val="ar_AE" w:bidi="ar_AE"/>
        </w:rPr>
      </w:r>
      <w:r>
        <w:rPr>
          <w:rtl/>
          <w:cs/>
          <w:lang w:val="ar_AE" w:bidi="ar_AE"/>
        </w:rPr>
        <w:t>يُخبرنا الراوي عن عوج مَلك باشان. كان المَلك عوج يحكم على مدينة باشان، وكذلك على مدينتَي عشتاروث وإذرعي. يُذكِّرنا الراوي بأن المَلك عوج كان الوحيد الذي تبقى من مجموعة صغيرة من الناس ذوي القامة العالية التي تُدعى الرفائيين، لأن موسى كان قد هاجم وقتل جميع الرفائيين الباقيين.</w:t>
      </w:r>
    </w:p>
    <w:p>
      <w:pPr>
        <w:bidi/>
      </w:pPr>
      <w:r>
        <w:rPr>
          <w:rtl/>
          <w:cs/>
          <w:lang w:val="ar_AE" w:bidi="ar_AE"/>
        </w:rPr>
      </w:r>
      <w:r>
        <w:rPr>
          <w:rtl/>
          <w:cs/>
          <w:lang w:val="ar_AE" w:bidi="ar_AE"/>
        </w:rPr>
        <w:t>توقَّفوا هنا وناقشوا كمجموعة: كيف ستقدِّمون المعلومات الإضافية عن المَلك عوج والرفائيين؟ أوقِفوا الاستماع إلى هذا التسجيل الصوتي هنا.</w:t>
      </w:r>
    </w:p>
    <w:p>
      <w:pPr>
        <w:bidi/>
      </w:pPr>
      <w:r>
        <w:rPr>
          <w:rtl/>
          <w:cs/>
          <w:lang w:val="ar_AE" w:bidi="ar_AE"/>
        </w:rPr>
      </w:r>
      <w:r>
        <w:rPr>
          <w:rtl/>
          <w:cs/>
          <w:lang w:val="ar_AE" w:bidi="ar_AE"/>
        </w:rPr>
        <w:t>تنتهي هذه القصة بقول إن بني إسرائيل لم يَطردوا أو يَقتلوا بالكامل جميعَ الشعب الذي كان يسكن قبلهم في الأرض مثلما أمرهم يهوه. في الواقع، كان أهل جشور ومعكة لا يزالون يعيشون بين بني إسرائيل.</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١٣: ٨–١٣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 وتحديدًا شعب سبطي رأوبين وجاد ونصف سِبط منسَّى</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سيحون، مَلك الأموريين، الذي كان في حشبون</w:t>
      </w:r>
    </w:p>
    <w:p>
      <w:pPr>
        <w:pStyle w:val="ListBullet"/>
        <w:bidi/>
        <w:spacing w:line="240" w:lineRule="auto"/>
        <w:ind w:left="720"/>
      </w:pPr>
      <w:r>
        <w:rPr>
          <w:rtl/>
          <w:cs/>
          <w:lang w:val="ar_AE" w:bidi="ar_AE"/>
        </w:rPr>
      </w:r>
      <w:r>
        <w:rPr>
          <w:rtl/>
          <w:cs/>
          <w:lang w:val="ar_AE" w:bidi="ar_AE"/>
        </w:rPr>
        <w:t>العمونيون</w:t>
      </w:r>
    </w:p>
    <w:p>
      <w:pPr>
        <w:pStyle w:val="ListBullet"/>
        <w:bidi/>
        <w:spacing w:line="240" w:lineRule="auto"/>
        <w:ind w:left="720"/>
      </w:pPr>
      <w:r>
        <w:rPr>
          <w:rtl/>
          <w:cs/>
          <w:lang w:val="ar_AE" w:bidi="ar_AE"/>
        </w:rPr>
      </w:r>
      <w:r>
        <w:rPr>
          <w:rtl/>
          <w:cs/>
          <w:lang w:val="ar_AE" w:bidi="ar_AE"/>
        </w:rPr>
        <w:t>الجشوريون</w:t>
      </w:r>
    </w:p>
    <w:p>
      <w:pPr>
        <w:pStyle w:val="ListBullet"/>
        <w:bidi/>
        <w:spacing w:line="240" w:lineRule="auto"/>
        <w:ind w:left="720"/>
      </w:pPr>
      <w:r>
        <w:rPr>
          <w:rtl/>
          <w:cs/>
          <w:lang w:val="ar_AE" w:bidi="ar_AE"/>
        </w:rPr>
      </w:r>
      <w:r>
        <w:rPr>
          <w:rtl/>
          <w:cs/>
          <w:lang w:val="ar_AE" w:bidi="ar_AE"/>
        </w:rPr>
        <w:t>المعكيون</w:t>
      </w:r>
    </w:p>
    <w:p>
      <w:pPr>
        <w:pStyle w:val="ListBullet"/>
        <w:bidi/>
        <w:spacing w:line="240" w:lineRule="auto"/>
        <w:ind w:left="720"/>
      </w:pPr>
      <w:r>
        <w:rPr>
          <w:rtl/>
          <w:cs/>
          <w:lang w:val="ar_AE" w:bidi="ar_AE"/>
        </w:rPr>
      </w:r>
      <w:r>
        <w:rPr>
          <w:rtl/>
          <w:cs/>
          <w:lang w:val="ar_AE" w:bidi="ar_AE"/>
        </w:rPr>
        <w:t>عوج، مَلك باشان</w:t>
      </w:r>
    </w:p>
    <w:p>
      <w:pPr>
        <w:pStyle w:val="ListBullet"/>
        <w:bidi/>
        <w:spacing w:line="240" w:lineRule="auto"/>
        <w:ind w:left="720"/>
      </w:pPr>
      <w:r>
        <w:rPr>
          <w:rtl/>
          <w:cs/>
          <w:lang w:val="ar_AE" w:bidi="ar_AE"/>
        </w:rPr>
      </w:r>
      <w:r>
        <w:rPr>
          <w:rtl/>
          <w:cs/>
          <w:lang w:val="ar_AE" w:bidi="ar_AE"/>
        </w:rPr>
        <w:t>والرفائيون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يصف يشوعُ مُجمل الأرض التي وزَّعها موسى باعتبارها ميراثًا أو نصيبًا لسبطي رأوبين وجاد ونصف سبط منسَّى في شرق نهر الأردن. يَذكر يشوعُ مدنًا، وقُرى، ومناطق معيَّنة في الأرض، بالإضافة إلى مَلكيْن وأربع ممالك. المَلِكان هما سيحون مَلك الأموريين، وعوج مَلك باشان.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يُذكِّر يشوعُ بني إسرائيل بأن موسى قَتل عوجَ مَلك باشان وطرده مع الرفائيين. يُذكِّر يشوعُ بني إسرائيل أنهم فشلوا في قتْل وطرْد الجشوريين والمعكيين من ميراث نصف سبط منسَّى. يواصل الجشوريون والمعكيون العيش مع نصف سبط منسَّى في أرض الموعد.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موسى: "بماذا تشعر أو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١٣: ٨–١٣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موسى، </w:t>
      </w:r>
      <w:r>
        <w:rPr>
          <w:b/>
          <w:rtl/>
          <w:cs/>
          <w:lang w:val="ar_AE" w:bidi="ar_AE"/>
        </w:rPr>
        <w:t>عبد</w:t>
      </w:r>
      <w:r>
        <w:rPr>
          <w:rtl/>
          <w:cs/>
          <w:lang w:val="ar_AE" w:bidi="ar_AE"/>
        </w:rPr>
        <w:t xml:space="preserve"> </w:t>
      </w:r>
      <w:r>
        <w:rPr>
          <w:b/>
          <w:rtl/>
          <w:cs/>
          <w:lang w:val="ar_AE" w:bidi="ar_AE"/>
        </w:rPr>
        <w:t>يهوه</w:t>
      </w:r>
      <w:r>
        <w:rPr>
          <w:rtl/>
          <w:cs/>
          <w:lang w:val="ar_AE" w:bidi="ar_AE"/>
        </w:rPr>
        <w:t xml:space="preserve">، قد وزَّع </w:t>
      </w:r>
      <w:r>
        <w:rPr>
          <w:b/>
          <w:rtl/>
          <w:cs/>
          <w:lang w:val="ar_AE" w:bidi="ar_AE"/>
        </w:rPr>
        <w:t>ميراث</w:t>
      </w:r>
      <w:r>
        <w:rPr>
          <w:rtl/>
          <w:cs/>
          <w:lang w:val="ar_AE" w:bidi="ar_AE"/>
        </w:rPr>
        <w:t xml:space="preserve"> الأرض على سبطي رأوبين، وجاد، ونصف سبط منسَّى. إن الميراث أو النصيب هو شيء يحصل عليه الشخص ويمتلكه من خلال سَلفه. وعادةً ما يكون الميراث ممتلكات، أو تجارة، أو مالًا، أو بيوتًا، أو أرضًا. استخدموا الكلمة أو العبارة نفسها التي استخدمتموها في المقاطع السابقة للإشارة إلى الميراث، ويهوه وإلى العبد. للمزيد من المعلومات عن </w:t>
      </w:r>
      <w:r>
        <w:rPr>
          <w:rtl/>
          <w:cs/>
          <w:lang w:val="ar_AE" w:bidi="ar_AE"/>
        </w:rPr>
        <w:t>يهوه</w:t>
      </w:r>
      <w:r>
        <w:rPr>
          <w:rtl/>
          <w:cs/>
          <w:lang w:val="ar_AE" w:bidi="ar_AE"/>
        </w:rPr>
        <w:t xml:space="preserve"> وعن </w:t>
      </w:r>
      <w:r>
        <w:rPr>
          <w:rtl/>
          <w:cs/>
          <w:lang w:val="ar_AE" w:bidi="ar_AE"/>
        </w:rPr>
        <w:t>العبد</w:t>
      </w:r>
      <w:r>
        <w:rPr>
          <w:rtl/>
          <w:cs/>
          <w:lang w:val="ar_AE" w:bidi="ar_AE"/>
        </w:rPr>
        <w:t>، راجعوا قاموس الكلمات الرئيسية.</w:t>
      </w:r>
    </w:p>
    <w:p>
      <w:pPr>
        <w:bidi/>
      </w:pPr>
      <w:r>
        <w:rPr>
          <w:rtl/>
          <w:cs/>
          <w:lang w:val="ar_AE" w:bidi="ar_AE"/>
        </w:rPr>
      </w:r>
      <w:r>
        <w:rPr>
          <w:rtl/>
          <w:cs/>
          <w:lang w:val="ar_AE" w:bidi="ar_AE"/>
        </w:rPr>
        <w:t xml:space="preserve">إن </w:t>
      </w:r>
      <w:r>
        <w:rPr>
          <w:b/>
          <w:rtl/>
          <w:cs/>
          <w:lang w:val="ar_AE" w:bidi="ar_AE"/>
        </w:rPr>
        <w:t>تخصيص</w:t>
      </w:r>
      <w:r>
        <w:rPr>
          <w:rtl/>
          <w:cs/>
          <w:lang w:val="ar_AE" w:bidi="ar_AE"/>
        </w:rPr>
        <w:t xml:space="preserve"> شيء ما هو توزيعه كحصة، أو جزء من الكل. استخدموا الكلمة أو العبارة نفسها التي استخدمتموها في المقاطع السابقة للإشارة إلى التخصيص.</w:t>
      </w:r>
    </w:p>
    <w:p>
      <w:pPr>
        <w:bidi/>
      </w:pPr>
      <w:r>
        <w:rPr>
          <w:rtl/>
          <w:cs/>
          <w:lang w:val="ar_AE" w:bidi="ar_AE"/>
        </w:rPr>
      </w:r>
      <w:r>
        <w:rPr>
          <w:rtl/>
          <w:cs/>
          <w:lang w:val="ar_AE" w:bidi="ar_AE"/>
        </w:rPr>
        <w:t xml:space="preserve">يتحدَّث يشوعُ عن </w:t>
      </w:r>
      <w:r>
        <w:rPr>
          <w:b/>
          <w:rtl/>
          <w:cs/>
          <w:lang w:val="ar_AE" w:bidi="ar_AE"/>
        </w:rPr>
        <w:t>وادي</w:t>
      </w:r>
      <w:r>
        <w:rPr>
          <w:rtl/>
          <w:cs/>
          <w:lang w:val="ar_AE" w:bidi="ar_AE"/>
        </w:rPr>
        <w:t xml:space="preserve"> أرنون، وكل أرض </w:t>
      </w:r>
      <w:r>
        <w:rPr>
          <w:b/>
          <w:rtl/>
          <w:cs/>
          <w:lang w:val="ar_AE" w:bidi="ar_AE"/>
        </w:rPr>
        <w:t>السهول</w:t>
      </w:r>
      <w:r>
        <w:rPr>
          <w:rtl/>
          <w:cs/>
          <w:lang w:val="ar_AE" w:bidi="ar_AE"/>
        </w:rPr>
        <w:t xml:space="preserve"> أو سهل ميدبا حتى ديبون. إن الوادي هو قطعة طويلة من الأرض تقع على مستوى أدنى، وعادةً ما تكون بين سلاسل من التلال أو الجبال. استخدموا الكلمة أو العبارة نفسها التي استخدمتموها في المقاطع السابقة للإشارة إلى الوادي. إن السهل هو قطعة أرض مسطحة واسعة تقع على منطقة مرتفعة.</w:t>
      </w:r>
    </w:p>
    <w:p>
      <w:pPr>
        <w:bidi/>
      </w:pPr>
      <w:r>
        <w:rPr>
          <w:rtl/>
          <w:cs/>
          <w:lang w:val="ar_AE" w:bidi="ar_AE"/>
        </w:rPr>
      </w:r>
      <w:r>
        <w:rPr>
          <w:rtl/>
          <w:cs/>
          <w:lang w:val="ar_AE" w:bidi="ar_AE"/>
        </w:rPr>
        <w:t xml:space="preserve">توقَّفوا هنا وانظروا كمجموعة إلى صورةٍ لأحد </w:t>
      </w:r>
      <w:r>
        <w:rPr>
          <w:b/>
          <w:rtl/>
          <w:cs/>
          <w:lang w:val="ar_AE" w:bidi="ar_AE"/>
        </w:rPr>
        <w:t>السهول</w:t>
      </w:r>
      <w:r>
        <w:rPr>
          <w:rtl/>
          <w:cs/>
          <w:lang w:val="ar_AE" w:bidi="ar_AE"/>
        </w:rPr>
        <w:t xml:space="preserve"> أو الهضاب. ناقشوا كمجموعة الكلمة أو العبارة التي ستستخدمونها للتعبير عن السهول. إذا كنتم قد ترجمتم هذه الكلمة من قبل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يَذكر يشوعُ سيحون وعوج بصفتهما </w:t>
      </w:r>
      <w:r>
        <w:rPr>
          <w:b/>
          <w:rtl/>
          <w:cs/>
          <w:lang w:val="ar_AE" w:bidi="ar_AE"/>
        </w:rPr>
        <w:t>مَلكيْن</w:t>
      </w:r>
      <w:r>
        <w:rPr>
          <w:rtl/>
          <w:cs/>
          <w:lang w:val="ar_AE" w:bidi="ar_AE"/>
        </w:rPr>
        <w:t xml:space="preserve">. استخدموا نفس الكلمة التي استخدمتموها في المقاطع السابقة للإشارة إلى المَلك، وتذكَّروا أن كلمة </w:t>
      </w:r>
      <w:r>
        <w:rPr>
          <w:rtl/>
          <w:cs/>
          <w:lang w:val="ar_AE" w:bidi="ar_AE"/>
        </w:rPr>
        <w:t>مَلك</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يَذكر يشوعُ كلَّ </w:t>
      </w:r>
      <w:r>
        <w:rPr>
          <w:b/>
          <w:rtl/>
          <w:cs/>
          <w:lang w:val="ar_AE" w:bidi="ar_AE"/>
        </w:rPr>
        <w:t>مملكة</w:t>
      </w:r>
      <w:r>
        <w:rPr>
          <w:rtl/>
          <w:cs/>
          <w:lang w:val="ar_AE" w:bidi="ar_AE"/>
        </w:rPr>
        <w:t xml:space="preserve"> عوج، الذي كان من بقية الشعب الذي يُدعى </w:t>
      </w:r>
      <w:r>
        <w:rPr>
          <w:b/>
          <w:rtl/>
          <w:cs/>
          <w:lang w:val="ar_AE" w:bidi="ar_AE"/>
        </w:rPr>
        <w:t>الرفائيين</w:t>
      </w:r>
      <w:r>
        <w:rPr>
          <w:rtl/>
          <w:cs/>
          <w:lang w:val="ar_AE" w:bidi="ar_AE"/>
        </w:rPr>
        <w:t xml:space="preserve">، أو الشخص الوحيد المتبقي. استخدموا الكلمة أو العبارة نفسها التي استخدمتموها في المقاطع السابقة للإشارة إلى المملكة، وتذكَّروا أن كلمة </w:t>
      </w:r>
      <w:r>
        <w:rPr>
          <w:rtl/>
          <w:cs/>
          <w:lang w:val="ar_AE" w:bidi="ar_AE"/>
        </w:rPr>
        <w:t>مملكة</w:t>
      </w:r>
      <w:r>
        <w:rPr>
          <w:rtl/>
          <w:cs/>
          <w:lang w:val="ar_AE" w:bidi="ar_AE"/>
        </w:rPr>
        <w:t xml:space="preserve"> موجودة في قاموس الكلمات الرئيسية. إن الرفائيين هم شعب عملاق كان يسكن في كنعان قبل أن يقتلهم موسى. استخدموا الكلمة أو العبارة نفسها التي استخدمتموها في المقاطع السابقة للإشارة إلى الرفائيين.</w:t>
      </w:r>
    </w:p>
    <w:p>
      <w:pPr>
        <w:bidi/>
      </w:pPr>
      <w:r>
        <w:rPr>
          <w:rtl/>
          <w:cs/>
          <w:lang w:val="ar_AE" w:bidi="ar_AE"/>
        </w:rPr>
      </w:r>
      <w:r>
        <w:rPr>
          <w:rtl/>
          <w:cs/>
          <w:lang w:val="ar_AE" w:bidi="ar_AE"/>
        </w:rPr>
        <w:t xml:space="preserve">لم يَطرد أو يُدمِّر </w:t>
      </w:r>
      <w:r>
        <w:rPr>
          <w:b/>
          <w:rtl/>
          <w:cs/>
          <w:lang w:val="ar_AE" w:bidi="ar_AE"/>
        </w:rPr>
        <w:t>بنو إسرائيل</w:t>
      </w:r>
      <w:r>
        <w:rPr>
          <w:rtl/>
          <w:cs/>
          <w:lang w:val="ar_AE" w:bidi="ar_AE"/>
        </w:rPr>
        <w:t xml:space="preserve"> شعبَ جشور ومعكة. إن هذه ليست هي جشور التي تقع غرب نهر الأردن. استخدموا الكلمة أو العبارة نفسها التي استخدمتموها في المقاطع السابقة للإشارة إلى بني إسرائيل. للمزيد من المعلومات عن </w:t>
      </w:r>
      <w:r>
        <w:rPr>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 xml:space="preserve">كان بنو إسرائيل ويهوه </w:t>
      </w:r>
      <w:r>
        <w:rPr>
          <w:b/>
          <w:rtl/>
          <w:cs/>
          <w:lang w:val="ar_AE" w:bidi="ar_AE"/>
        </w:rPr>
        <w:t>يَطردون</w:t>
      </w:r>
      <w:r>
        <w:rPr>
          <w:rtl/>
          <w:cs/>
          <w:lang w:val="ar_AE" w:bidi="ar_AE"/>
        </w:rPr>
        <w:t xml:space="preserve"> الشعوب من الأرض أو يُدمِّرونهم لكي يخرجوا بالكامل من الأرض. صِفوا هذا الفعل هنا بالطريقة نفسها التي وصفتموه بها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المقطع في أكثر الترجمات المفهومة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13:24–33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١٣: ٢٤–٣٣ واحفظوه في قلوبكم.</w:t>
      </w:r>
    </w:p>
    <w:p>
      <w:pPr>
        <w:bidi/>
      </w:pPr>
      <w:r>
        <w:rPr>
          <w:rtl/>
          <w:cs/>
          <w:lang w:val="ar_AE" w:bidi="ar_AE"/>
        </w:rPr>
      </w:r>
      <w:r>
        <w:rPr>
          <w:rtl/>
          <w:cs/>
          <w:lang w:val="ar_AE" w:bidi="ar_AE"/>
        </w:rPr>
        <w:t>استمعوا إلى نسخة صوتية من يشوع ١٣: ٢٤–٣٣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١٣: ٢٤–٣٣ في أكثر الترجمات المفهومة لكم.</w:t>
      </w:r>
    </w:p>
    <w:p>
      <w:pPr>
        <w:bidi/>
      </w:pPr>
      <w:r>
        <w:rPr>
          <w:rtl/>
          <w:cs/>
          <w:lang w:val="ar_AE" w:bidi="ar_AE"/>
        </w:rPr>
      </w:r>
      <w:r>
        <w:rPr>
          <w:rtl/>
          <w:cs/>
          <w:lang w:val="ar_AE" w:bidi="ar_AE"/>
        </w:rPr>
        <w:t>كان يشوع يصف الأراضي التي أعطاها موسى للسبطين ونصف السبط في شرق الأردن. ستتذكَّرون أنه عندما وَصل بنو إسرائيل إلى الجانب الشرقي من نهر الأردن، طَلب سبطا رأوبين وجاد ونصف سبط منسَّى أن يبقوا في تلك المنطقة. هذان السبطان ونصف السبط لم يريدوا أن يذهبوا إلى ما هو أبعد في أرض الموعد. لم يكن موسى راضيًا عن طلبهم، لكنه وافق لأن السبطين ونصف السبط وَعدوا أن يقاتلوا لأجل يهوه إلى جانب بقية إسرائيل لكي يطردوا سكان الأرض.</w:t>
      </w:r>
    </w:p>
    <w:p>
      <w:pPr>
        <w:bidi/>
      </w:pPr>
      <w:r>
        <w:rPr>
          <w:rtl/>
          <w:cs/>
          <w:lang w:val="ar_AE" w:bidi="ar_AE"/>
        </w:rPr>
      </w:r>
      <w:r>
        <w:rPr>
          <w:rtl/>
          <w:cs/>
          <w:lang w:val="ar_AE" w:bidi="ar_AE"/>
        </w:rPr>
        <w:t>والآن، يَصف يشوعُ الأرضَ التي أعطاها موسى لسبط جاد بحسب بيوتهم أو عشائرهم، في الجانب الشرقي من نهر الأردن. كانت هذه الأرض تمتد من يعزير في الشرق، وشملت كلَّ جلعاد. كان اسم جلعاد يُطلق على المنطقة الجبلية الواقعة شرق نهر الأردن ووصولًا إلى حافة البرية في الشرق. كذلك أعطى موسى جادَ نصفَ أرض عمون وصولًا إلى مدينة عروعير. إن مدينة عروعير هذه ليست هي نفس المدينة التي أعطاها موسى لسبط رأوبين. فقد كانت هذه المدينة أبعد نحو الشمال، وكانت بجانب ربَّة أو أمامها. ليس واضحًا ما إذا كانت عروعير هذه شرق ربَّة أم غربها. كان الحد الجنوبي يمتد وصولًا إلى حشبون، عاصمة الملك سيحون. أعطى موسى لسبط رأوبين حشبون، لكن حشبون كانت تقع على الحد الفاصل بين السبطين.</w:t>
      </w:r>
    </w:p>
    <w:p>
      <w:pPr>
        <w:bidi/>
      </w:pPr>
      <w:r>
        <w:rPr>
          <w:rtl/>
          <w:cs/>
          <w:lang w:val="ar_AE" w:bidi="ar_AE"/>
        </w:rPr>
      </w:r>
      <w:r>
        <w:rPr>
          <w:rtl/>
          <w:cs/>
          <w:lang w:val="ar_AE" w:bidi="ar_AE"/>
        </w:rPr>
        <w:t>لا نعرف اليوم موقع كثير من المُدن التي نسمع عنها في هذا المقطع. كانت محنايم مكانًا في جلعاد حيث رأى يعقوبُ ملائكةَ الله. كانت محنايم على الحدود بين جاد ونصف سبط منسَّى الذي سكن أيضًا في جلعاد. نعتقد أنها تقع على بُعد حوالي عشرين كيلومترًا إلى الشمال من نهر يبوق. كانت الأرض تمتد أيضًا باتجاه الشمال إلى دبير، في شرق نهر الأردن مباشرة. كانت أربع مدن تقع في وادي الأردن، أي في الأرض المنخفضة القريبة من النهر. كان الحد الغربي لهذه الأرض هو أيضًا نهر الأردن، وكان يمتد شمالًا إلى الطرف الجنوبي من بحر الجليل. ثم انعطف الحدُ شرقًا.</w:t>
      </w:r>
    </w:p>
    <w:p>
      <w:pPr>
        <w:bidi/>
      </w:pPr>
      <w:r>
        <w:rPr>
          <w:rtl/>
          <w:cs/>
          <w:lang w:val="ar_AE" w:bidi="ar_AE"/>
        </w:rPr>
      </w:r>
      <w:r>
        <w:rPr>
          <w:rtl/>
          <w:cs/>
          <w:lang w:val="ar_AE" w:bidi="ar_AE"/>
        </w:rPr>
        <w:t>توقَّفوا هنا وانظروا كمجموعة إلى خريطة تشمل أرضَ سبط جاد. أوقِفوا الاستماع إلى هذا التسجيل الصوتي هنا.</w:t>
      </w:r>
    </w:p>
    <w:p>
      <w:pPr>
        <w:bidi/>
      </w:pPr>
      <w:r>
        <w:rPr>
          <w:rtl/>
          <w:cs/>
          <w:lang w:val="ar_AE" w:bidi="ar_AE"/>
        </w:rPr>
      </w:r>
      <w:r>
        <w:rPr>
          <w:rtl/>
          <w:cs/>
          <w:lang w:val="ar_AE" w:bidi="ar_AE"/>
        </w:rPr>
        <w:t>ثم يَصف يشوعُ الأرضَ التي أعطاها موسى لعشائر نصف سبط منسَّى. تقع هذه الأرضُ مباشرة شمال سبط جاد. لقد شملت أرضُهم محنايم، التي كانت تقع نحو الجنوب من أقصى نقطة شمالية لأرض جاد. لقد وقعت أرضهم في جلعاد وعلى الحدود مع جاد، وشملت كل باشان. كانت عاصمة باشان هي عشتاروث في الشمال، وكانت تحت حكم المَلك عوج. هَزم بنو إسرائيل المَلك عوج عند إذرعي، وأخذوا أرضه وأعطاها موسى لنصف سبط منسَّى.</w:t>
      </w:r>
    </w:p>
    <w:p>
      <w:pPr>
        <w:bidi/>
      </w:pPr>
      <w:r>
        <w:rPr>
          <w:rtl/>
          <w:cs/>
          <w:lang w:val="ar_AE" w:bidi="ar_AE"/>
        </w:rPr>
      </w:r>
      <w:r>
        <w:rPr>
          <w:rtl/>
          <w:cs/>
          <w:lang w:val="ar_AE" w:bidi="ar_AE"/>
        </w:rPr>
        <w:t>توقَّفوا هنا وناقشوا هذا السؤال كمجموعة: كيف يُقسِّم الناس في ثقافتكم الأرضَ والمناطق فيما بينهم؟ من الذي يقرِّر مَن ينال أيَّ جزء من الأرض؟ أوقِفوا الاستماع إلى هذا التسجيل الصوتي هنا.</w:t>
      </w:r>
    </w:p>
    <w:p>
      <w:pPr>
        <w:bidi/>
      </w:pPr>
      <w:r>
        <w:rPr>
          <w:rtl/>
          <w:cs/>
          <w:lang w:val="ar_AE" w:bidi="ar_AE"/>
        </w:rPr>
      </w:r>
      <w:r>
        <w:rPr>
          <w:rtl/>
          <w:cs/>
          <w:lang w:val="ar_AE" w:bidi="ar_AE"/>
        </w:rPr>
        <w:t>توقَّفوا هنا وانظروا معًا كمجموعة إلى الخريطة التي تشمل أرضَ نصف سبط منسَّى. لاحظوا مواقع جلعاد، وعشتاروث، وإذرعي.</w:t>
      </w:r>
    </w:p>
    <w:p>
      <w:pPr>
        <w:bidi/>
      </w:pPr>
      <w:r>
        <w:rPr>
          <w:rtl/>
          <w:cs/>
          <w:lang w:val="ar_AE" w:bidi="ar_AE"/>
        </w:rPr>
      </w:r>
      <w:r>
        <w:rPr>
          <w:rtl/>
          <w:cs/>
          <w:lang w:val="ar_AE" w:bidi="ar_AE"/>
        </w:rPr>
        <w:t xml:space="preserve">يقدِّم يشوع تصريحًا مُلخَّصًا عن تقسيم الأرض في شرق نهر الأردن. أعطى موسى هذه الأرضَ لرأوبين وجاد ونصف سبط منسَّى، بينما كان بنو إسرائيل يخيمون في سهول موآب، شرق أريحا. لكن موسى لم يُعطِ أرضًا لسبط لاوي، لأن يهوه، إله إسرائيل، وَعد أن يكون هو ميراث اللاويين. لقد وَعد يهوه أن يَمنح اللاويين تقدمات الطعام التي تُقدَّم له، لتكون ميراثهم أو عطيتهم من يهوه. </w:t>
      </w:r>
    </w:p>
    <w:p>
      <w:pPr>
        <w:bidi/>
      </w:pPr>
      <w:r>
        <w:rPr>
          <w:rtl/>
          <w:cs/>
          <w:lang w:val="ar_AE" w:bidi="ar_AE"/>
        </w:rPr>
      </w:r>
      <w:r>
        <w:rPr>
          <w:rtl/>
          <w:cs/>
          <w:lang w:val="ar_AE" w:bidi="ar_AE"/>
        </w:rPr>
        <w:t>توقَّفوا هنا إذا لزم الأمر، وانظروا معًا إلى الخريطة وحدِّدوا موقعَ سهول موآب.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١٣: ٢٤–٣٣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يَصف يشوعُ الأرضَ التي أعطاها موسى لعشائر سبط جاد.</w:t>
      </w:r>
    </w:p>
    <w:p>
      <w:pPr>
        <w:bidi/>
      </w:pPr>
      <w:r>
        <w:rPr>
          <w:rtl/>
          <w:cs/>
          <w:lang w:val="ar_AE" w:bidi="ar_AE"/>
        </w:rPr>
      </w:r>
      <w:r>
        <w:rPr>
          <w:b/>
          <w:rtl/>
          <w:cs/>
          <w:lang w:val="ar_AE" w:bidi="ar_AE"/>
        </w:rPr>
        <w:t>في المشهد الثاني:</w:t>
      </w:r>
      <w:r>
        <w:rPr>
          <w:rtl/>
          <w:cs/>
          <w:lang w:val="ar_AE" w:bidi="ar_AE"/>
        </w:rPr>
        <w:t xml:space="preserve"> يصف يشوع الأرض التي أعطاها موسى لعشائر نصف سبط منسَّى، ابن ماكير.</w:t>
      </w:r>
    </w:p>
    <w:p>
      <w:pPr>
        <w:bidi/>
      </w:pPr>
      <w:r>
        <w:rPr>
          <w:rtl/>
          <w:cs/>
          <w:lang w:val="ar_AE" w:bidi="ar_AE"/>
        </w:rPr>
      </w:r>
      <w:r>
        <w:rPr>
          <w:b/>
          <w:rtl/>
          <w:cs/>
          <w:lang w:val="ar_AE" w:bidi="ar_AE"/>
        </w:rPr>
        <w:t>في المشهد الثالث:</w:t>
      </w:r>
      <w:r>
        <w:rPr>
          <w:rtl/>
          <w:cs/>
          <w:lang w:val="ar_AE" w:bidi="ar_AE"/>
        </w:rPr>
        <w:t xml:space="preserve"> وزَّع موسى هذه الأرضَ بينما كان بنو إسرائيل نازلين في سهول موآب على الجانب الشرقي من نهر الأردن، إلى شرق أريحا. لكن موسى لم يعطِ سبطَ لاوي أي نصيب من الأرض ميراثًا لهم، لأن يهوه وعد أن يكون هو ميراثهم.</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سبط جاد</w:t>
      </w:r>
    </w:p>
    <w:p>
      <w:pPr>
        <w:pStyle w:val="ListBullet"/>
        <w:bidi/>
        <w:spacing w:line="240" w:lineRule="auto"/>
        <w:ind w:left="720"/>
      </w:pPr>
      <w:r>
        <w:rPr>
          <w:rtl/>
          <w:cs/>
          <w:lang w:val="ar_AE" w:bidi="ar_AE"/>
        </w:rPr>
      </w:r>
      <w:r>
        <w:rPr>
          <w:rtl/>
          <w:cs/>
          <w:lang w:val="ar_AE" w:bidi="ar_AE"/>
        </w:rPr>
        <w:t>المَلك سيحون</w:t>
      </w:r>
    </w:p>
    <w:p>
      <w:pPr>
        <w:pStyle w:val="ListBullet"/>
        <w:bidi/>
        <w:spacing w:line="240" w:lineRule="auto"/>
        <w:ind w:left="720"/>
      </w:pPr>
      <w:r>
        <w:rPr>
          <w:rtl/>
          <w:cs/>
          <w:lang w:val="ar_AE" w:bidi="ar_AE"/>
        </w:rPr>
      </w:r>
      <w:r>
        <w:rPr>
          <w:rtl/>
          <w:cs/>
          <w:lang w:val="ar_AE" w:bidi="ar_AE"/>
        </w:rPr>
        <w:t>نصف سبط منسَّى</w:t>
      </w:r>
    </w:p>
    <w:p>
      <w:pPr>
        <w:pStyle w:val="ListBullet"/>
        <w:bidi/>
        <w:spacing w:line="240" w:lineRule="auto"/>
        <w:ind w:left="720"/>
      </w:pPr>
      <w:r>
        <w:rPr>
          <w:rtl/>
          <w:cs/>
          <w:lang w:val="ar_AE" w:bidi="ar_AE"/>
        </w:rPr>
      </w:r>
      <w:r>
        <w:rPr>
          <w:rtl/>
          <w:cs/>
          <w:lang w:val="ar_AE" w:bidi="ar_AE"/>
        </w:rPr>
        <w:t>المَلك عوج</w:t>
      </w:r>
    </w:p>
    <w:p>
      <w:pPr>
        <w:pStyle w:val="ListBullet"/>
        <w:bidi/>
        <w:spacing w:line="240" w:lineRule="auto"/>
        <w:ind w:left="720"/>
      </w:pPr>
      <w:r>
        <w:rPr>
          <w:rtl/>
          <w:cs/>
          <w:lang w:val="ar_AE" w:bidi="ar_AE"/>
        </w:rPr>
      </w:r>
      <w:r>
        <w:rPr>
          <w:rtl/>
          <w:cs/>
          <w:lang w:val="ar_AE" w:bidi="ar_AE"/>
        </w:rPr>
        <w:t>ماكير</w:t>
      </w:r>
    </w:p>
    <w:p>
      <w:pPr>
        <w:pStyle w:val="ListBullet"/>
        <w:bidi/>
        <w:spacing w:line="240" w:lineRule="auto"/>
        <w:ind w:left="720"/>
      </w:pPr>
      <w:r>
        <w:rPr>
          <w:rtl/>
          <w:cs/>
          <w:lang w:val="ar_AE" w:bidi="ar_AE"/>
        </w:rPr>
      </w:r>
      <w:r>
        <w:rPr>
          <w:rtl/>
          <w:cs/>
          <w:lang w:val="ar_AE" w:bidi="ar_AE"/>
        </w:rPr>
        <w:t>وسِبط لاوي</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 يشوع يَصف فقط في هذا المقطع الأرضَ التي أعطاها موسى لسبط ولنصف سبط. كان موسى قد خصّص تلك الأرض بينما كان بنو إسرائيل نازلين في الجانب الشرقي من نهر الأردن، في سهول موآب، قبل أن يدخلوا أرض الموعد.</w:t>
      </w:r>
    </w:p>
    <w:p>
      <w:pPr>
        <w:bidi/>
      </w:pPr>
      <w:r>
        <w:rPr>
          <w:rtl/>
          <w:cs/>
          <w:lang w:val="ar_AE" w:bidi="ar_AE"/>
        </w:rPr>
      </w:r>
      <w:r>
        <w:rPr>
          <w:rtl/>
          <w:cs/>
          <w:lang w:val="ar_AE" w:bidi="ar_AE"/>
        </w:rPr>
        <w:t>توقَّفوا هنا وناقشوا هذا السؤال كمجموعة: احكوا قصةً من الماضي عن شيء رأيتم شخصًا آخر يفعله. وانتبهوا إلى اللغة التي تستخدمونها للتحدُّث عن ذلك الشخص في الماضي. لاحظوا إذا كنتم تستخدمون لغة خاصة لأنكم شهدتم هذا الحدثَ بأنفسكم، على عكس إذا كنتم قد سمعتم عنه فقط. أوقِفوا الاستماع إلى هذا التسجيل الصوتي هنا.</w:t>
      </w:r>
    </w:p>
    <w:p>
      <w:pPr>
        <w:bidi/>
      </w:pPr>
      <w:r>
        <w:rPr>
          <w:rtl/>
          <w:cs/>
          <w:lang w:val="ar_AE" w:bidi="ar_AE"/>
        </w:rPr>
      </w:r>
      <w:r>
        <w:rPr>
          <w:rtl/>
          <w:cs/>
          <w:lang w:val="ar_AE" w:bidi="ar_AE"/>
        </w:rPr>
        <w:t>يَصف يشوعُ الأرضَ التي أعطاها موسى لعشائر سبط جاد. كان نصيب جاد يشمل معظم جلعاد ونصف أرض عمون، وصولًا إلى مدينة عروعير. تذكَّروا أننا لسنا متأكدين ما إذا كانت عروعير شرق ربَّة أم غربها. تقع عروعير "أمام" ربَّة، لكننا لا نعرف ما إذا كان هذا يعني أنها تقع إلى الشرق أم إلى الغرب من ربَّة.</w:t>
      </w:r>
    </w:p>
    <w:p>
      <w:pPr>
        <w:bidi/>
      </w:pPr>
      <w:r>
        <w:rPr>
          <w:rtl/>
          <w:cs/>
          <w:lang w:val="ar_AE" w:bidi="ar_AE"/>
        </w:rPr>
      </w:r>
      <w:r>
        <w:rPr>
          <w:rtl/>
          <w:cs/>
          <w:lang w:val="ar_AE" w:bidi="ar_AE"/>
        </w:rPr>
        <w:t>توقَّفوا هنا وناقشوا كمجموعة كيف تتحدثون عن المُدن إذا كانت نحو الشرق أو الغرب من بعضها بعضًا. أوقِفوا الاستماع إلى هذا التسجيل الصوتي هنا.</w:t>
      </w:r>
    </w:p>
    <w:p>
      <w:pPr>
        <w:bidi/>
      </w:pPr>
      <w:r>
        <w:rPr>
          <w:rtl/>
          <w:cs/>
          <w:lang w:val="ar_AE" w:bidi="ar_AE"/>
        </w:rPr>
      </w:r>
      <w:r>
        <w:rPr>
          <w:rtl/>
          <w:cs/>
          <w:lang w:val="ar_AE" w:bidi="ar_AE"/>
        </w:rPr>
        <w:t>إن حدود سبط جاد هي قائمة من المُدن. هذه المُدن هي: يعزير، وجلعاد، وعروعير، وربَّة، وحشبون، ورامة المِصفاة، وبُطونيم، ومحنايم، ودبير، وبيت هارام، وبيت نِمرة، وسُكوت، وصَافون.</w:t>
      </w:r>
    </w:p>
    <w:p>
      <w:pPr>
        <w:bidi/>
      </w:pPr>
      <w:r>
        <w:rPr>
          <w:rtl/>
          <w:cs/>
          <w:lang w:val="ar_AE" w:bidi="ar_AE"/>
        </w:rPr>
      </w:r>
      <w:r>
        <w:rPr>
          <w:rtl/>
          <w:cs/>
          <w:lang w:val="ar_AE" w:bidi="ar_AE"/>
        </w:rPr>
        <w:t>توقَّفوا هنا وتدرَّبوا على سرد أسماء المُدن. ناقشوا كيف ستنطقونها في لغتكم. أوقِفوا الاستماع إلى هذا التسجيل الصوتي هنا.</w:t>
      </w:r>
    </w:p>
    <w:p>
      <w:pPr>
        <w:bidi/>
      </w:pPr>
      <w:r>
        <w:rPr>
          <w:rtl/>
          <w:cs/>
          <w:lang w:val="ar_AE" w:bidi="ar_AE"/>
        </w:rPr>
      </w:r>
      <w:r>
        <w:rPr>
          <w:rtl/>
          <w:cs/>
          <w:lang w:val="ar_AE" w:bidi="ar_AE"/>
        </w:rPr>
        <w:t>بعد سبط جاد، يَصف يشوعُ الأرضَ التي أعطاها موسى لنصف سبط منسَّى، والتي تقع باتجاه الشمال من سبط جاد. كان جزء كبير من هذه الأرض يشمل الأجزاء الشمالية من جلعاد، وكذلك المملكة السابقة لباشان التي كانت تخص المَلك عوج. أعطى موسى منسَّى ستين قرية من قرى يائير في باشان. كان يائير من نسل منسَّى، ولذلك سُميت هذه القرى باسمه لأنه كان قد سيطر على هذه القرى الستين في وقت سابق.</w:t>
      </w:r>
    </w:p>
    <w:p>
      <w:pPr>
        <w:bidi/>
      </w:pPr>
      <w:r>
        <w:rPr>
          <w:rtl/>
          <w:cs/>
          <w:lang w:val="ar_AE" w:bidi="ar_AE"/>
        </w:rPr>
      </w:r>
      <w:r>
        <w:rPr>
          <w:rtl/>
          <w:cs/>
          <w:lang w:val="ar_AE" w:bidi="ar_AE"/>
        </w:rPr>
        <w:t>توقَّفوا هنا وناقشوا هذا السؤال كمجموعة: كيف يُسمِّي الناس في مجتمعكم المُدن أو القرى؟ أوقِفوا الاستماع إلى هذا التسجيل الصوتي هنا.</w:t>
      </w:r>
    </w:p>
    <w:p>
      <w:pPr>
        <w:bidi/>
      </w:pPr>
      <w:r>
        <w:rPr>
          <w:rtl/>
          <w:cs/>
          <w:lang w:val="ar_AE" w:bidi="ar_AE"/>
        </w:rPr>
      </w:r>
      <w:r>
        <w:rPr>
          <w:rtl/>
          <w:cs/>
          <w:lang w:val="ar_AE" w:bidi="ar_AE"/>
        </w:rPr>
        <w:t>يُقدِّم يشوع تصريحًا مُلخَّصًا يختتم به كيف قسَّم موسى الأرضَ للسبطين ونصف السبط في الجانب الشرقي من نهر الأردن. يُكرِّر يشوع ما قاله في بداية وصف حدود الأسباط الشرقية، وهو أن سبط لاوي لم يحصل على أرضٍ، لأن يهوه، إله إسرائيل نفسه، كان هو ميراثهم.</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١٣: ٢٤–٣٣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سبط جاد</w:t>
      </w:r>
    </w:p>
    <w:p>
      <w:pPr>
        <w:pStyle w:val="ListBullet"/>
        <w:bidi/>
        <w:spacing w:line="240" w:lineRule="auto"/>
        <w:ind w:left="720"/>
      </w:pPr>
      <w:r>
        <w:rPr>
          <w:rtl/>
          <w:cs/>
          <w:lang w:val="ar_AE" w:bidi="ar_AE"/>
        </w:rPr>
      </w:r>
      <w:r>
        <w:rPr>
          <w:rtl/>
          <w:cs/>
          <w:lang w:val="ar_AE" w:bidi="ar_AE"/>
        </w:rPr>
        <w:t>المَلك سيحون</w:t>
      </w:r>
    </w:p>
    <w:p>
      <w:pPr>
        <w:pStyle w:val="ListBullet"/>
        <w:bidi/>
        <w:spacing w:line="240" w:lineRule="auto"/>
        <w:ind w:left="720"/>
      </w:pPr>
      <w:r>
        <w:rPr>
          <w:rtl/>
          <w:cs/>
          <w:lang w:val="ar_AE" w:bidi="ar_AE"/>
        </w:rPr>
      </w:r>
      <w:r>
        <w:rPr>
          <w:rtl/>
          <w:cs/>
          <w:lang w:val="ar_AE" w:bidi="ar_AE"/>
        </w:rPr>
        <w:t>نصف سبط منسَّى</w:t>
      </w:r>
    </w:p>
    <w:p>
      <w:pPr>
        <w:pStyle w:val="ListBullet"/>
        <w:bidi/>
        <w:spacing w:line="240" w:lineRule="auto"/>
        <w:ind w:left="720"/>
      </w:pPr>
      <w:r>
        <w:rPr>
          <w:rtl/>
          <w:cs/>
          <w:lang w:val="ar_AE" w:bidi="ar_AE"/>
        </w:rPr>
      </w:r>
      <w:r>
        <w:rPr>
          <w:rtl/>
          <w:cs/>
          <w:lang w:val="ar_AE" w:bidi="ar_AE"/>
        </w:rPr>
        <w:t>المَلك عوج</w:t>
      </w:r>
    </w:p>
    <w:p>
      <w:pPr>
        <w:pStyle w:val="ListBullet"/>
        <w:bidi/>
        <w:spacing w:line="240" w:lineRule="auto"/>
        <w:ind w:left="720"/>
      </w:pPr>
      <w:r>
        <w:rPr>
          <w:rtl/>
          <w:cs/>
          <w:lang w:val="ar_AE" w:bidi="ar_AE"/>
        </w:rPr>
      </w:r>
      <w:r>
        <w:rPr>
          <w:rtl/>
          <w:cs/>
          <w:lang w:val="ar_AE" w:bidi="ar_AE"/>
        </w:rPr>
        <w:t>ماكير</w:t>
      </w:r>
    </w:p>
    <w:p>
      <w:pPr>
        <w:pStyle w:val="ListBullet"/>
        <w:bidi/>
        <w:spacing w:line="240" w:lineRule="auto"/>
        <w:ind w:left="720"/>
      </w:pPr>
      <w:r>
        <w:rPr>
          <w:rtl/>
          <w:cs/>
          <w:lang w:val="ar_AE" w:bidi="ar_AE"/>
        </w:rPr>
      </w:r>
      <w:r>
        <w:rPr>
          <w:rtl/>
          <w:cs/>
          <w:lang w:val="ar_AE" w:bidi="ar_AE"/>
        </w:rPr>
        <w:t>وسِبط لاوي</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يَصف يشوعُ الأرضَ التي أعطاها موسى لعشائر سبط جاد.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سبط جاد: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يَصف يشوعُ الأرضَ التي أعطاها موسى لعشائر نصف سبط منسَّى، بني ماكير.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نصف سبط منسَّى: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لقد وزَّع موسى هذه الأرضَ بينما كان بنو إسرائيل نازلين في سهول موآب على الجانب الشرقي من نهر الأردن، إلى شرق أريحا. لكن موسى لم يعطِ سبطَ لاوي أي نصيب من الأرض ميراثًا، لأن يهوه وَعد أن يكون هو ميراثهم.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١٣: ٢٤–٣٣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أعطى موسى </w:t>
      </w:r>
      <w:r>
        <w:rPr>
          <w:b/>
          <w:rtl/>
          <w:cs/>
          <w:lang w:val="ar_AE" w:bidi="ar_AE"/>
        </w:rPr>
        <w:t>ميراثًا</w:t>
      </w:r>
      <w:r>
        <w:rPr>
          <w:rtl/>
          <w:cs/>
          <w:lang w:val="ar_AE" w:bidi="ar_AE"/>
        </w:rPr>
        <w:t xml:space="preserve"> من يهوه </w:t>
      </w:r>
      <w:r>
        <w:rPr>
          <w:b/>
          <w:rtl/>
          <w:cs/>
          <w:lang w:val="ar_AE" w:bidi="ar_AE"/>
        </w:rPr>
        <w:t>للعائلات الرئيسية</w:t>
      </w:r>
      <w:r>
        <w:rPr>
          <w:rtl/>
          <w:cs/>
          <w:lang w:val="ar_AE" w:bidi="ar_AE"/>
        </w:rPr>
        <w:t xml:space="preserve">، أو </w:t>
      </w:r>
      <w:r>
        <w:rPr>
          <w:b/>
          <w:rtl/>
          <w:cs/>
          <w:lang w:val="ar_AE" w:bidi="ar_AE"/>
        </w:rPr>
        <w:t>العشائر</w:t>
      </w:r>
      <w:r>
        <w:rPr>
          <w:rtl/>
          <w:cs/>
          <w:lang w:val="ar_AE" w:bidi="ar_AE"/>
        </w:rPr>
        <w:t xml:space="preserve">، في سبط جاد على الجانب الشرقي من </w:t>
      </w:r>
      <w:r>
        <w:rPr>
          <w:b/>
          <w:rtl/>
          <w:cs/>
          <w:lang w:val="ar_AE" w:bidi="ar_AE"/>
        </w:rPr>
        <w:t>نهر الأردن</w:t>
      </w:r>
      <w:r>
        <w:rPr>
          <w:rtl/>
          <w:cs/>
          <w:lang w:val="ar_AE" w:bidi="ar_AE"/>
        </w:rPr>
        <w:t xml:space="preserve">. أعطى موسى المُدنَ وقراها المحيطة بها مَسكنًا لسبط جاد. نهر الأردن هو النهر الذي يجري من الشمال إلى الجنوب عبر أرض إسرائيل. استخدموا الكلمات أو العبارات نفسها التي استخدمتموها في المقاطع السابقة للإشارة إلى العشائر أو العائلات الكبيرة، وللميراث، ولنهر الأردن. للمزيد من المعلومات عن </w:t>
      </w:r>
      <w:r>
        <w:rPr>
          <w:rtl/>
          <w:cs/>
          <w:lang w:val="ar_AE" w:bidi="ar_AE"/>
        </w:rPr>
        <w:t>نهر الأردن</w:t>
      </w:r>
      <w:r>
        <w:rPr>
          <w:rtl/>
          <w:cs/>
          <w:lang w:val="ar_AE" w:bidi="ar_AE"/>
        </w:rPr>
        <w:t xml:space="preserve"> راجعوا قاموس الكلمات الرئيسية.</w:t>
      </w:r>
    </w:p>
    <w:p>
      <w:pPr>
        <w:bidi/>
      </w:pPr>
      <w:r>
        <w:rPr>
          <w:rtl/>
          <w:cs/>
          <w:lang w:val="ar_AE" w:bidi="ar_AE"/>
        </w:rPr>
      </w:r>
      <w:r>
        <w:rPr>
          <w:rtl/>
          <w:cs/>
          <w:lang w:val="ar_AE" w:bidi="ar_AE"/>
        </w:rPr>
        <w:t xml:space="preserve">تُعد </w:t>
      </w:r>
      <w:r>
        <w:rPr>
          <w:b/>
          <w:rtl/>
          <w:cs/>
          <w:lang w:val="ar_AE" w:bidi="ar_AE"/>
        </w:rPr>
        <w:t>المُدن</w:t>
      </w:r>
      <w:r>
        <w:rPr>
          <w:rtl/>
          <w:cs/>
          <w:lang w:val="ar_AE" w:bidi="ar_AE"/>
        </w:rPr>
        <w:t xml:space="preserve"> أكبر من القُرى، ولها أسوار حولها للحماية. أما </w:t>
      </w:r>
      <w:r>
        <w:rPr>
          <w:b/>
          <w:rtl/>
          <w:cs/>
          <w:lang w:val="ar_AE" w:bidi="ar_AE"/>
        </w:rPr>
        <w:t>القرى</w:t>
      </w:r>
      <w:r>
        <w:rPr>
          <w:rtl/>
          <w:cs/>
          <w:lang w:val="ar_AE" w:bidi="ar_AE"/>
        </w:rPr>
        <w:t xml:space="preserve"> فهي أصغر من المُدن، وكانت غالبًا ما تعتمد على المُدن لأجل حمايتها. استخدموا الكلمة نفسها التي استخدمتموها في المقاطع السابقة للإشارة إلى المُدن والقرى.</w:t>
      </w:r>
    </w:p>
    <w:p>
      <w:pPr>
        <w:bidi/>
      </w:pPr>
      <w:r>
        <w:rPr>
          <w:rtl/>
          <w:cs/>
          <w:lang w:val="ar_AE" w:bidi="ar_AE"/>
        </w:rPr>
      </w:r>
      <w:r>
        <w:rPr>
          <w:rtl/>
          <w:cs/>
          <w:lang w:val="ar_AE" w:bidi="ar_AE"/>
        </w:rPr>
        <w:t>ثم أعطى موسى ميراثًا لنصف سبط منسَّى، أيضًا على الجانب الشرقي من نهر الأردن. وأعطى موسى الأرضَ لنسل ماكير، الذي كان ابن منسَّى. كان يائير، وهو رجل من سبط منسَّى، قد سيطر على ستين قرية قبل سنوات كثيرة. وكان اسم هذه القُرى حووث يائير، لكننا ندعوها هنا قُرى يائير فقط. تذكَّروا أن المدينة تكون عادةً أكبر من القرية، وغالبًا يكون لها سور يحميها من هجوم الأعداء، لكن من المحتمل أن قُرى يائير هذه لم تكن لها أسوار.</w:t>
      </w:r>
    </w:p>
    <w:p>
      <w:pPr>
        <w:bidi/>
      </w:pPr>
      <w:r>
        <w:rPr>
          <w:rtl/>
          <w:cs/>
          <w:lang w:val="ar_AE" w:bidi="ar_AE"/>
        </w:rPr>
      </w:r>
      <w:r>
        <w:rPr>
          <w:rtl/>
          <w:cs/>
          <w:lang w:val="ar_AE" w:bidi="ar_AE"/>
        </w:rPr>
        <w:t xml:space="preserve">وزَّع موسى هذه الأراضي بينما كان بنو إسرائيل نازلين في سهول موآب، عبر نهر الأردن، إلى الشرق من أريحا. لكن موسى لم يُعطِ سبط </w:t>
      </w:r>
      <w:r>
        <w:rPr>
          <w:b/>
          <w:rtl/>
          <w:cs/>
          <w:lang w:val="ar_AE" w:bidi="ar_AE"/>
        </w:rPr>
        <w:t>لاوي</w:t>
      </w:r>
      <w:r>
        <w:rPr>
          <w:rtl/>
          <w:cs/>
          <w:lang w:val="ar_AE" w:bidi="ar_AE"/>
        </w:rPr>
        <w:t xml:space="preserve"> ميراثًا. لقد وعد </w:t>
      </w:r>
      <w:r>
        <w:rPr>
          <w:b/>
          <w:rtl/>
          <w:cs/>
          <w:lang w:val="ar_AE" w:bidi="ar_AE"/>
        </w:rPr>
        <w:t>يهوه</w:t>
      </w:r>
      <w:r>
        <w:rPr>
          <w:rtl/>
          <w:cs/>
          <w:lang w:val="ar_AE" w:bidi="ar_AE"/>
        </w:rPr>
        <w:t xml:space="preserve"> </w:t>
      </w:r>
      <w:r>
        <w:rPr>
          <w:b/>
          <w:rtl/>
          <w:cs/>
          <w:lang w:val="ar_AE" w:bidi="ar_AE"/>
        </w:rPr>
        <w:t>إله</w:t>
      </w:r>
      <w:r>
        <w:rPr>
          <w:rtl/>
          <w:cs/>
          <w:lang w:val="ar_AE" w:bidi="ar_AE"/>
        </w:rPr>
        <w:t xml:space="preserve"> </w:t>
      </w:r>
      <w:r>
        <w:rPr>
          <w:b/>
          <w:rtl/>
          <w:cs/>
          <w:lang w:val="ar_AE" w:bidi="ar_AE"/>
        </w:rPr>
        <w:t>إسرائيل</w:t>
      </w:r>
      <w:r>
        <w:rPr>
          <w:rtl/>
          <w:cs/>
          <w:lang w:val="ar_AE" w:bidi="ar_AE"/>
        </w:rPr>
        <w:t xml:space="preserve">، </w:t>
      </w:r>
      <w:r>
        <w:rPr>
          <w:b/>
          <w:rtl/>
          <w:cs/>
          <w:lang w:val="ar_AE" w:bidi="ar_AE"/>
        </w:rPr>
        <w:t>اللاويين</w:t>
      </w:r>
      <w:r>
        <w:rPr>
          <w:rtl/>
          <w:cs/>
          <w:lang w:val="ar_AE" w:bidi="ar_AE"/>
        </w:rPr>
        <w:t xml:space="preserve"> بأنه سيكون هو ميراثهم. اللاويون هم أحد الأسباط الاثني عشر في إسرائيل. يهوه هو الاسم الشخصي والاسم العَلَم لله. الله هو الإله الخالق الواحد الحقيقي. تشير كلمة إسرائيل هنا إلى نسل يعقوب. استخدموا الكلمات أو العبارات نفسها التي استخدمتموها في المقاطع السابقة للإشارة إلى لاوي أو اللاويين، ويهوه، والله، وإسرائيل. للمزيد من المعلومات عن </w:t>
      </w:r>
      <w:r>
        <w:rPr>
          <w:rtl/>
          <w:cs/>
          <w:lang w:val="ar_AE" w:bidi="ar_AE"/>
        </w:rPr>
        <w:t>اللاويين</w:t>
      </w:r>
      <w:r>
        <w:rPr>
          <w:rtl/>
          <w:cs/>
          <w:lang w:val="ar_AE" w:bidi="ar_AE"/>
        </w:rPr>
        <w:t>، و</w:t>
      </w:r>
      <w:r>
        <w:rPr>
          <w:rtl/>
          <w:cs/>
          <w:lang w:val="ar_AE" w:bidi="ar_AE"/>
        </w:rPr>
        <w:t>يهوه</w:t>
      </w:r>
      <w:r>
        <w:rPr>
          <w:rtl/>
          <w:cs/>
          <w:lang w:val="ar_AE" w:bidi="ar_AE"/>
        </w:rPr>
        <w:t>، و</w:t>
      </w:r>
      <w:r>
        <w:rPr>
          <w:rtl/>
          <w:cs/>
          <w:lang w:val="ar_AE" w:bidi="ar_AE"/>
        </w:rPr>
        <w:t>الله</w:t>
      </w:r>
      <w:r>
        <w:rPr>
          <w:rtl/>
          <w:cs/>
          <w:lang w:val="ar_AE" w:bidi="ar_AE"/>
        </w:rPr>
        <w:t>، و</w:t>
      </w:r>
      <w:r>
        <w:rPr>
          <w:rtl/>
          <w:cs/>
          <w:lang w:val="ar_AE" w:bidi="ar_AE"/>
        </w:rPr>
        <w:t>إسرائيل</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في أكثر الترجمات المفهومة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يشوع ١٤: ١–١٥ واحفظوه في قلوبكم.</w:t>
      </w:r>
    </w:p>
    <w:p>
      <w:pPr>
        <w:bidi/>
      </w:pPr>
      <w:r>
        <w:rPr>
          <w:rtl/>
          <w:cs/>
          <w:lang w:val="ar_AE" w:bidi="ar_AE"/>
        </w:rPr>
      </w:r>
      <w:r>
        <w:rPr>
          <w:rtl/>
          <w:cs/>
          <w:lang w:val="ar_AE" w:bidi="ar_AE"/>
        </w:rPr>
        <w:t>استمعوا إلى نسخة صوتية من يشوع ١٤: ١–١٥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يشوع ١٤: ١–١٥ في أكثر الترجمات المفهومة لكم. </w:t>
      </w:r>
    </w:p>
    <w:p>
      <w:pPr>
        <w:bidi/>
      </w:pPr>
      <w:r>
        <w:rPr>
          <w:rtl/>
          <w:cs/>
          <w:lang w:val="ar_AE" w:bidi="ar_AE"/>
        </w:rPr>
      </w:r>
      <w:r>
        <w:rPr>
          <w:rtl/>
          <w:cs/>
          <w:lang w:val="ar_AE" w:bidi="ar_AE"/>
        </w:rPr>
        <w:t>لقد عبر بنو إسرائيل نهرَ الأردن إلى الجانب الغربي إلى أرض كنعان، وسيطروا على الأرض. والآن يَقسمون الأرضَ بين الأسباط التسعة والنصف المتبقين. تذكَّروا أن موسى كان قد قسَّم بالفعل الأرضَ في شرق نهر الأردن بين سبطي رأوبين وجاد ونصف سبط منسَّى.</w:t>
      </w:r>
    </w:p>
    <w:p>
      <w:pPr>
        <w:bidi/>
      </w:pPr>
      <w:r>
        <w:rPr>
          <w:rtl/>
          <w:cs/>
          <w:lang w:val="ar_AE" w:bidi="ar_AE"/>
        </w:rPr>
      </w:r>
      <w:r>
        <w:rPr>
          <w:rtl/>
          <w:cs/>
          <w:lang w:val="ar_AE" w:bidi="ar_AE"/>
        </w:rPr>
        <w:t>توقَّفوا هنا وانظروا معًا إلى خريطة تُظهر تقسيم الأرض بين أسباط إسرائيل. لاحظوا مدن الجلجال، وقادش برنيع، وكذلك مدينة حبرون. أوقِفوا الاستماع إلى هذا التسجيل الصوتي هنا.</w:t>
      </w:r>
    </w:p>
    <w:p>
      <w:pPr>
        <w:bidi/>
      </w:pPr>
      <w:r>
        <w:rPr>
          <w:rtl/>
          <w:cs/>
          <w:lang w:val="ar_AE" w:bidi="ar_AE"/>
        </w:rPr>
      </w:r>
      <w:r>
        <w:rPr>
          <w:rtl/>
          <w:cs/>
          <w:lang w:val="ar_AE" w:bidi="ar_AE"/>
        </w:rPr>
        <w:t>توقَّفوا هنا وناقشوا هذا السؤال معًا كمجموعة: ناقشوا كيف قسَّم الناسُ لأول مرة أرضَ مجتمعكم بين العشائر أو العائلات الرئيسية. أوقِفوا الاستماع إلى هذا التسجيل الصوتي هنا.</w:t>
      </w:r>
    </w:p>
    <w:p>
      <w:pPr>
        <w:bidi/>
      </w:pPr>
      <w:r>
        <w:rPr>
          <w:rtl/>
          <w:cs/>
          <w:lang w:val="ar_AE" w:bidi="ar_AE"/>
        </w:rPr>
      </w:r>
      <w:r>
        <w:rPr>
          <w:rtl/>
          <w:cs/>
          <w:lang w:val="ar_AE" w:bidi="ar_AE"/>
        </w:rPr>
        <w:t>كان يشوع، وألعازار الكاهن، الذي كان ابن هارون، مع رؤساء العائلات في كل سبط، سيقومون الآن بتقسيم الأرض بين الأسباط التسعة والنصف المتبقين. أَمر يهوه يشوعَ أن يُقسِّم الأرض بإلقاء القُرعة ليرى من سيحصل على أي أرض. هذا يعني أن القادة على الأرجح كانوا يرمون حجارة كانت تُعلَّم بطريقةٍ ما لتمثيل كل سبط من الأسباط. ثم وضعوا الحجارةَ في وعاء من نوع ما، أو حتى في رداء، ثم يُلقون الحجارة من الوعاء أو كانوا يسحبون أحد الحجارة من الرداء. كان بنو إسرائيل يعتبرون هذه إحدى الطرق التي يُعلِن بها يهوه عن إرادته في أمر معين. كانت هذه طريقة معتادة في ذلك الوقت لاتخاذ القرارات.</w:t>
      </w:r>
    </w:p>
    <w:p>
      <w:pPr>
        <w:bidi/>
      </w:pPr>
      <w:r>
        <w:rPr>
          <w:rtl/>
          <w:cs/>
          <w:lang w:val="ar_AE" w:bidi="ar_AE"/>
        </w:rPr>
      </w:r>
      <w:r>
        <w:rPr>
          <w:rtl/>
          <w:cs/>
          <w:lang w:val="ar_AE" w:bidi="ar_AE"/>
        </w:rPr>
        <w:t>توقَّفوا هنا وانظروا معًا كمجموعة إلى صورة للحجارة التي استخدمها الناس في إلقاء القُرعة. توقَّفوا هنا وشاهدوا الفيديو الذي يُظهر أشخاصًا وهم يُلقون القُرعة، إن كان ذلك متوفرًا. أوقِفوا الاستماع إلى هذا التسجيل الصوتي هنا.</w:t>
      </w:r>
    </w:p>
    <w:p>
      <w:pPr>
        <w:bidi/>
      </w:pPr>
      <w:r>
        <w:rPr>
          <w:rtl/>
          <w:cs/>
          <w:lang w:val="ar_AE" w:bidi="ar_AE"/>
        </w:rPr>
      </w:r>
      <w:r>
        <w:rPr>
          <w:rtl/>
          <w:cs/>
          <w:lang w:val="ar_AE" w:bidi="ar_AE"/>
        </w:rPr>
        <w:t>توقَّفوا هنا وناقشوا هذا السؤال كمجموعة: كيف يسعى الناس في ثقافتكم إلى اكتشاف الإرشاد من الله أو آلهتهم عند اتخاذ القرارات الكبرى؟ أوقِفوا الاستماع إلى هذا التسجيل الصوتي هنا.</w:t>
      </w:r>
    </w:p>
    <w:p>
      <w:pPr>
        <w:bidi/>
      </w:pPr>
      <w:r>
        <w:rPr>
          <w:rtl/>
          <w:cs/>
          <w:lang w:val="ar_AE" w:bidi="ar_AE"/>
        </w:rPr>
      </w:r>
      <w:r>
        <w:rPr>
          <w:rtl/>
          <w:cs/>
          <w:lang w:val="ar_AE" w:bidi="ar_AE"/>
        </w:rPr>
        <w:t>ستتذكَّرون أن اللاويين هم أحد أسباط إسرائيل. لم يُعطِ يهوه اللاويين ميراثًا في الأرض، لأن يهوه نفسه هو ميراثهم. لكن اللاويين حصلوا بالفعل على بعض المدن والمراعي لأجل قطعانهم. انقسم سبط يوسف إلى نصفين، منسَّى وأفرايم، وهما ابنا يوسف. لذلك قسَّم يشوعُ الأرضَ إلى اثنتي عشرة منطقة لأسباط إسرائيل. كان هذا التقسيم يشمل سبطي منسَّى وأفرايم، لكنه لم يشمل سبط لاوي. أطاع بنو إسرائيل ما أَمر به يهوه موسى بشأن تقسيم أرض كنعان.</w:t>
      </w:r>
    </w:p>
    <w:p>
      <w:pPr>
        <w:bidi/>
      </w:pPr>
      <w:r>
        <w:rPr>
          <w:rtl/>
          <w:cs/>
          <w:lang w:val="ar_AE" w:bidi="ar_AE"/>
        </w:rPr>
      </w:r>
      <w:r>
        <w:rPr>
          <w:rtl/>
          <w:cs/>
          <w:lang w:val="ar_AE" w:bidi="ar_AE"/>
        </w:rPr>
        <w:t>توقَّفوا هنا وناقشوا هذا السؤال كمجموعة: ناقشوا كيف أصبح الناس في ثقافتكم كهنة أو قادة دينيين. هل يأتون من قبائل، أو عائلات، أو عشائر معيَّنة؟ ناقشوا أي ميراث أو هدايا يحصل عليها الكهنة أو القادة الدينيون. أوقِفوا الاستماع إلى هذا التسجيل الصوتي هنا.</w:t>
      </w:r>
    </w:p>
    <w:p>
      <w:pPr>
        <w:bidi/>
      </w:pPr>
      <w:r>
        <w:rPr>
          <w:rtl/>
          <w:cs/>
          <w:lang w:val="ar_AE" w:bidi="ar_AE"/>
        </w:rPr>
      </w:r>
      <w:r>
        <w:rPr>
          <w:rtl/>
          <w:cs/>
          <w:lang w:val="ar_AE" w:bidi="ar_AE"/>
        </w:rPr>
        <w:t>والآن يعطي يشوع مثالًا على كيف قام بتوزيع الأرض. كان بنو إسرائيل لا يزالون يخيمون في الجلجال على الجانب الغربي من نهر الأردن عندما اقترب كالب وبعض أفراد سبط يهوذا إلى يشوع. ربما جاء بعض الناس من سبط يهوذا مع كالب لأنه على الأرجح كان من سبط يهوذا. على الأرجح حدث هذا قبل أن يقسم يشوعُ، وألعازار، والقادة الأرض الموجودة على الجانب الغربي من الأردن. كان كالب ويشوع اثنين من الجواسيس الاثني عشر الذين أرسلهم موسى للتجسس على أرض كنعان في بداية رحلة بني إسرائيل في الخروج من مصر. كان كالب ويشوع الوحيدين اللذين صدَّقا أن يهوه سيعطيهما الأرض. كانا الوحيدين من الجواسيس الاثني عشر اللذين سمح لهما يهوه بدخول أرض الموعد.</w:t>
      </w:r>
    </w:p>
    <w:p>
      <w:pPr>
        <w:bidi/>
      </w:pPr>
      <w:r>
        <w:rPr>
          <w:rtl/>
          <w:cs/>
          <w:lang w:val="ar_AE" w:bidi="ar_AE"/>
        </w:rPr>
      </w:r>
      <w:r>
        <w:rPr>
          <w:rtl/>
          <w:cs/>
          <w:lang w:val="ar_AE" w:bidi="ar_AE"/>
        </w:rPr>
        <w:t>يُذكِّر كالب يشوعَ بكلام يهوه لموسى بشأن كالب بعد أن رجع هو ويشوع من استكشاف الأرض. كان كالب قد رجع ومعه أخبار جيدة وتَبِع يهوه بكل قلبه، بينما جعل الجواسيسُ الآخرون قلوبَ بني إسرائيل تذوب من الخوف. لهذا السبب، كان يهوه قد أخبر موسى أنه حيثما وطأت قدما كالب في أرض الموعد، فإن ذلك الجزء من الأرض سيكون نصيبًا لكالب. والآن يأتي كالب ليَحصل على ما وَعده به يهوه.</w:t>
      </w:r>
    </w:p>
    <w:p>
      <w:pPr>
        <w:bidi/>
      </w:pPr>
      <w:r>
        <w:rPr>
          <w:rtl/>
          <w:cs/>
          <w:lang w:val="ar_AE" w:bidi="ar_AE"/>
        </w:rPr>
      </w:r>
      <w:r>
        <w:rPr>
          <w:rtl/>
          <w:cs/>
          <w:lang w:val="ar_AE" w:bidi="ar_AE"/>
        </w:rPr>
        <w:t>توقَّفوا هنا وناقشوا هذا السؤال كمجموعة: احكوا قصةً عن وعدٍ قطعَه أحدهم لكم أو لشخص تعرفونه. كيف أوفى الشخصُ بالوعد؟ كيف شعرتم أنتم أو الشخص الذي تلقَّى الوعدَ قبل وبعد تَلَّقي الوعد؟ أوقِفوا الاستماع إلى هذا التسجيل الصوتي هنا.</w:t>
      </w:r>
    </w:p>
    <w:p>
      <w:pPr>
        <w:bidi/>
      </w:pPr>
      <w:r>
        <w:rPr>
          <w:rtl/>
          <w:cs/>
          <w:lang w:val="ar_AE" w:bidi="ar_AE"/>
        </w:rPr>
      </w:r>
      <w:r>
        <w:rPr>
          <w:rtl/>
          <w:cs/>
          <w:lang w:val="ar_AE" w:bidi="ar_AE"/>
        </w:rPr>
        <w:t>يقارن كالب بين بني إسرائيل العصاة الذين قتلهم يهوه في البرية، وبين نفسه إذ أبقاه يهوه حيًا لمدة خمس وأربعين سنة. لقد أبقى يهوه كالبَ حيًا لأنه أطاع يهوه وفعلَ كلَّ ما طَلب منه يهوه أن يفعله. يقول كالب إنه لا يزال قويًا مثلما كان في ذلك الوقت، وأنه لا يزال مستعدًا للذهاب إلى المعركة. هذا أمر جيد، لأن موسى كان قد وعد كالب بمنطقة حبرون. كان العناقيون شعبًا طويل القامة وقويًا جدًا، وكانوا يسكنون في مدن محاطة بأسوار في منطقة حبرون. في الواقع، كانت مدينة حبرون تُدعى قرية أربع، لأن رجلًا عظيمًا من العناقيين كان اسمه أربع. لكن كالب يثق أنه بمساعدة يهوه، سيتمكن من هزيمة العناقيين. كان يشوعُ قد هزم العناقيين بالفعل، ولكن يبدو أنهم عادوا إلى الأرض، ويجب على كالب أن يهزمهم مرة أخرى.</w:t>
      </w:r>
    </w:p>
    <w:p>
      <w:pPr>
        <w:bidi/>
      </w:pPr>
      <w:r>
        <w:rPr>
          <w:rtl/>
          <w:cs/>
          <w:lang w:val="ar_AE" w:bidi="ar_AE"/>
        </w:rPr>
      </w:r>
      <w:r>
        <w:rPr>
          <w:rtl/>
          <w:cs/>
          <w:lang w:val="ar_AE" w:bidi="ar_AE"/>
        </w:rPr>
        <w:t>ثم يطلب يشوعُ من يهوه أن يبارك كالبَ، ويعطي كالبَ ونسله منطقة حبرون بصفتها ميراثَ كالب. وهكذا، صار كالب ونسله يمتلكون أرض حبرون. بعد أن هَزم كالبُ العناقيين في هذه المنطقة، استراحت الأرضُ من الحرب، وكان يشوع قادرًا على توزيع كل الأرض على كل سبط.</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يشوع ١٤: ١–١٥ في أكثر الترجمات المفهومة لكم.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هذه مقدمة للقسم التالي من سفر يشوع، حيث يعطي يشوعُ الأرضَ لكل سبط. يقسم يشوعُ، وألعازار، ورؤساء الأسباط التسعة والنصف الأرضَ التي تقع غرب نهر الأردن بالقرعة، تمامًا مثلما أمر يهوه. </w:t>
      </w:r>
    </w:p>
    <w:p>
      <w:pPr>
        <w:bidi/>
      </w:pPr>
      <w:r>
        <w:rPr>
          <w:rtl/>
          <w:cs/>
          <w:lang w:val="ar_AE" w:bidi="ar_AE"/>
        </w:rPr>
      </w:r>
      <w:r>
        <w:rPr>
          <w:b/>
          <w:rtl/>
          <w:cs/>
          <w:lang w:val="ar_AE" w:bidi="ar_AE"/>
        </w:rPr>
        <w:t>في المشهد الثاني:</w:t>
      </w:r>
      <w:r>
        <w:rPr>
          <w:rtl/>
          <w:cs/>
          <w:lang w:val="ar_AE" w:bidi="ar_AE"/>
        </w:rPr>
        <w:t xml:space="preserve"> يأتي كالبُ وسبط يهوذا إلى يشوع في الجلجال. يُذكِّر كالبُ يشوعَ بكلام يهوه لموسى منذ خمسة وأربعين سنة. كان يهوه قد وعد أن يعطي كالبَ كل مكان تلمسه قدمه في الأرض، لأنه كان يتبع يهوه بكل قلبه.</w:t>
      </w:r>
    </w:p>
    <w:p>
      <w:pPr>
        <w:bidi/>
      </w:pPr>
      <w:r>
        <w:rPr>
          <w:rtl/>
          <w:cs/>
          <w:lang w:val="ar_AE" w:bidi="ar_AE"/>
        </w:rPr>
      </w:r>
      <w:r>
        <w:rPr>
          <w:b/>
          <w:rtl/>
          <w:cs/>
          <w:lang w:val="ar_AE" w:bidi="ar_AE"/>
        </w:rPr>
        <w:t>في المشهد الثالث:</w:t>
      </w:r>
      <w:r>
        <w:rPr>
          <w:rtl/>
          <w:cs/>
          <w:lang w:val="ar_AE" w:bidi="ar_AE"/>
        </w:rPr>
        <w:t xml:space="preserve"> يسأل كالبُ يشوعَ عن الأرض التي وَعد بها يهوه لكالب. يَعرف يشوعُ أن العناقيين لا يزالون في الأرض، ويعيشون في مدن ذات أسوار محصنة. لكن كالب يثق أن يهوه سيساعده على طردهم من الأرض.</w:t>
      </w:r>
    </w:p>
    <w:p>
      <w:pPr>
        <w:bidi/>
      </w:pPr>
      <w:r>
        <w:rPr>
          <w:rtl/>
          <w:cs/>
          <w:lang w:val="ar_AE" w:bidi="ar_AE"/>
        </w:rPr>
      </w:r>
      <w:r>
        <w:rPr>
          <w:b/>
          <w:rtl/>
          <w:cs/>
          <w:lang w:val="ar_AE" w:bidi="ar_AE"/>
        </w:rPr>
        <w:t>في المشهد الرابع:</w:t>
      </w:r>
      <w:r>
        <w:rPr>
          <w:rtl/>
          <w:cs/>
          <w:lang w:val="ar_AE" w:bidi="ar_AE"/>
        </w:rPr>
        <w:t xml:space="preserve"> يبارك يشوعُ كالبَ ويعطيه أرض حبرون. صار كالبُ ونسله يمتلكون حبرون منذ ذلك الحين. كانت حبرون تُدعى قرية أربع، على اسم رجلٍ عظيم من العناقيين. واستراحت الآن الأرضُ من الحرب.</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 بن نون</w:t>
      </w:r>
    </w:p>
    <w:p>
      <w:pPr>
        <w:pStyle w:val="ListBullet"/>
        <w:bidi/>
        <w:spacing w:line="240" w:lineRule="auto"/>
        <w:ind w:left="720"/>
      </w:pPr>
      <w:r>
        <w:rPr>
          <w:rtl/>
          <w:cs/>
          <w:lang w:val="ar_AE" w:bidi="ar_AE"/>
        </w:rPr>
      </w:r>
      <w:r>
        <w:rPr>
          <w:rtl/>
          <w:cs/>
          <w:lang w:val="ar_AE" w:bidi="ar_AE"/>
        </w:rPr>
        <w:t>ألعازار، الكاهن ابن هارون</w:t>
      </w:r>
    </w:p>
    <w:p>
      <w:pPr>
        <w:pStyle w:val="ListBullet"/>
        <w:bidi/>
        <w:spacing w:line="240" w:lineRule="auto"/>
        <w:ind w:left="720"/>
      </w:pPr>
      <w:r>
        <w:rPr>
          <w:rtl/>
          <w:cs/>
          <w:lang w:val="ar_AE" w:bidi="ar_AE"/>
        </w:rPr>
      </w:r>
      <w:r>
        <w:rPr>
          <w:rtl/>
          <w:cs/>
          <w:lang w:val="ar_AE" w:bidi="ar_AE"/>
        </w:rPr>
        <w:t>رؤساء الأسباط التسعة والنصف</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السبطان ونصف السبط الموجودون في شرق الأردن</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كالب</w:t>
      </w:r>
    </w:p>
    <w:p>
      <w:pPr>
        <w:pStyle w:val="ListBullet"/>
        <w:bidi/>
        <w:spacing w:line="240" w:lineRule="auto"/>
        <w:ind w:left="720"/>
      </w:pPr>
      <w:r>
        <w:rPr>
          <w:rtl/>
          <w:cs/>
          <w:lang w:val="ar_AE" w:bidi="ar_AE"/>
        </w:rPr>
      </w:r>
      <w:r>
        <w:rPr>
          <w:rtl/>
          <w:cs/>
          <w:lang w:val="ar_AE" w:bidi="ar_AE"/>
        </w:rPr>
        <w:t>شعب يهوذا</w:t>
      </w:r>
    </w:p>
    <w:p>
      <w:pPr>
        <w:pStyle w:val="ListBullet"/>
        <w:bidi/>
        <w:spacing w:line="240" w:lineRule="auto"/>
        <w:ind w:left="720"/>
      </w:pPr>
      <w:r>
        <w:rPr>
          <w:rtl/>
          <w:cs/>
          <w:lang w:val="ar_AE" w:bidi="ar_AE"/>
        </w:rPr>
      </w:r>
      <w:r>
        <w:rPr>
          <w:rtl/>
          <w:cs/>
          <w:lang w:val="ar_AE" w:bidi="ar_AE"/>
        </w:rPr>
        <w:t>بقية بني إسرائيل</w:t>
      </w:r>
    </w:p>
    <w:p>
      <w:pPr>
        <w:pStyle w:val="ListBullet"/>
        <w:bidi/>
        <w:spacing w:line="240" w:lineRule="auto"/>
        <w:ind w:left="720"/>
      </w:pPr>
      <w:r>
        <w:rPr>
          <w:rtl/>
          <w:cs/>
          <w:lang w:val="ar_AE" w:bidi="ar_AE"/>
        </w:rPr>
      </w:r>
      <w:r>
        <w:rPr>
          <w:rtl/>
          <w:cs/>
          <w:lang w:val="ar_AE" w:bidi="ar_AE"/>
        </w:rPr>
        <w:t>والعناقيون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لاحظوا أن معظم الأحداث تَحدث في الجلجال، على الجانب الغربي من نهر الأردن، شرق أريحا.</w:t>
      </w:r>
    </w:p>
    <w:p>
      <w:pPr>
        <w:bidi/>
      </w:pPr>
      <w:r>
        <w:rPr>
          <w:rtl/>
          <w:cs/>
          <w:lang w:val="ar_AE" w:bidi="ar_AE"/>
        </w:rPr>
      </w:r>
      <w:r>
        <w:rPr>
          <w:rtl/>
          <w:cs/>
          <w:lang w:val="ar_AE" w:bidi="ar_AE"/>
        </w:rPr>
        <w:t>توقَّفوا هنا، وإذا احتجتم إلى ذلك، انظروا مرة أخرى إلى خريطة أرض الموعد. لاحظوا أين تقع الجلجال. أوقِفوا الاستماع إلى هذا التسجيل الصوتي هنا.</w:t>
      </w:r>
    </w:p>
    <w:p>
      <w:pPr>
        <w:bidi/>
      </w:pPr>
      <w:r>
        <w:rPr>
          <w:rtl/>
          <w:cs/>
          <w:lang w:val="ar_AE" w:bidi="ar_AE"/>
        </w:rPr>
      </w:r>
      <w:r>
        <w:rPr>
          <w:rtl/>
          <w:cs/>
          <w:lang w:val="ar_AE" w:bidi="ar_AE"/>
        </w:rPr>
        <w:t>يبدأ الكاتبُ هذا المقطعَ بملخَّص عن كيف أعطى يشوعُ كلَّ سبطٍ نصيبَه من أرض كنعان. وهذه مقدمة للقسم التالي من سِفر يشوع. كان يشوعُ قد أعطى بالفعل أرضًا لسبطين ونصف السبط على الجانب الشرقي من الأردن. والآن سيعطي يشوعُ أرضًا للأسباط التسعة والنصف المتبقين. نَسمع مرة أخرى أن اللاويين لم يحصلوا على ميراث من يهوه لأنهم كانوا مُكرَّسين لخدمته. كان يهوه نفسه هو ميراثهم. لكن الأسباط الاثني عشر حصلوا على ميراث من الأرض. يتوقف يشوعُ ليشرح السبب. كان ليوسف، أحد أبناء يعقوب، أو إسرائيل، ابنان اسمهما منسَّى وأفرايم. أصبح هذان الابنان رأسين لسبطين في إسرائيل. وهذا لأن سبط يوسف انقسم بين ابنيه منسَّى وأفرايم ليصبحا سبطين. تبدأ المشاهد المتبقية سردًا تفصيليًا لكيف قسَّم يشوعُ الأرض بين الأسباط بالقرعة.</w:t>
      </w:r>
    </w:p>
    <w:p>
      <w:pPr>
        <w:bidi/>
      </w:pPr>
      <w:r>
        <w:rPr>
          <w:rtl/>
          <w:cs/>
          <w:lang w:val="ar_AE" w:bidi="ar_AE"/>
        </w:rPr>
      </w:r>
      <w:r>
        <w:rPr>
          <w:rtl/>
          <w:cs/>
          <w:lang w:val="ar_AE" w:bidi="ar_AE"/>
        </w:rPr>
        <w:t>توقَّفوا هنا وناقشوا هذا السؤال كمجموعة: كيف تبدأون قصة أو محادثة ستقدِّمون فيها الكثير من المعلومات التفصيلية؟ أوقِفوا الاستماع إلى هذا التسجيل الصوتي هنا.</w:t>
      </w:r>
    </w:p>
    <w:p>
      <w:pPr>
        <w:bidi/>
      </w:pPr>
      <w:r>
        <w:rPr>
          <w:rtl/>
          <w:cs/>
          <w:lang w:val="ar_AE" w:bidi="ar_AE"/>
        </w:rPr>
      </w:r>
      <w:r>
        <w:rPr>
          <w:rtl/>
          <w:cs/>
          <w:lang w:val="ar_AE" w:bidi="ar_AE"/>
        </w:rPr>
        <w:t>توقَّفوا هنا وناقشوا كيف ستصفون فكرة اتخاذ القرارات من خلال إلقاء القُرعة، أو إلقاء الحجارة. أوقِفوا الاستماع إلى هذا التسجيل الصوتي هنا.</w:t>
      </w:r>
    </w:p>
    <w:p>
      <w:pPr>
        <w:bidi/>
      </w:pPr>
      <w:r>
        <w:rPr>
          <w:rtl/>
          <w:cs/>
          <w:lang w:val="ar_AE" w:bidi="ar_AE"/>
        </w:rPr>
      </w:r>
      <w:r>
        <w:rPr>
          <w:rtl/>
          <w:cs/>
          <w:lang w:val="ar_AE" w:bidi="ar_AE"/>
        </w:rPr>
        <w:t>في المشهد الثاني، يَطلب كالبُ، ابن يفنة من عشيرة القنزيين، الميراثَ الذي وعده به يهوه قبل خمسة وأربعين سنة. نَسمع اسمَ والد كالب، وتاريخ عائلته، حتى نَعلم أن هذا هو كالب الذي سمعنا عنه من قبل. يسترجع كالبُ القصةَ التي حدثتْ عندما كان بنو إسرائيل في قادش برنيع. يُذكِّر كالبُ يشوعَ بميراث الأرض الذي وعده به يهوه لأنه بقي أمينًا ليهوه من كل قلبه. يقول كالبُ إن بني إسرائيل الآخرين الذين ذهبوا معه لاستكشاف الأرض، جعلوا قلوب بني إسرائيل تذوب، أو جعلوهم يخافون. لكن كالبَ اتَّبع يهوه بكل قلبه، مما يعني أنه أطاع يهوه ووَثقَ به بحماس. وهكذا، وَعد يهوه كالبَ بالأرض التي سارت عليها قدماه، مما يعني أنه وَعد كالبَ بامتلاك الأرض التي استكشفها كالب في كنعان.</w:t>
      </w:r>
    </w:p>
    <w:p>
      <w:pPr>
        <w:bidi/>
      </w:pPr>
      <w:r>
        <w:rPr>
          <w:rtl/>
          <w:cs/>
          <w:lang w:val="ar_AE" w:bidi="ar_AE"/>
        </w:rPr>
      </w:r>
      <w:r>
        <w:rPr>
          <w:rtl/>
          <w:cs/>
          <w:lang w:val="ar_AE" w:bidi="ar_AE"/>
        </w:rPr>
        <w:t>توقَّفوا هنا وناقشوا هذا السؤال كمجموعة: كيف تشاركون قصةً داخل قصة؟ كيف تتأكَّدون من أنه من السهل تمييز الفرق بين ما يحدث في هذه اللحظة وما كان يحدث منذ سنوات عديدة؟ أوقِفوا الاستماع إلى هذا التسجيل الصوتي هنا.</w:t>
      </w:r>
    </w:p>
    <w:p>
      <w:pPr>
        <w:bidi/>
      </w:pPr>
      <w:r>
        <w:rPr>
          <w:rtl/>
          <w:cs/>
          <w:lang w:val="ar_AE" w:bidi="ar_AE"/>
        </w:rPr>
      </w:r>
      <w:r>
        <w:rPr>
          <w:rtl/>
          <w:cs/>
          <w:lang w:val="ar_AE" w:bidi="ar_AE"/>
        </w:rPr>
        <w:t>توقَّفوا هنا وناقشوا ما يلي: اتَّبع كالبُ يهوه بكل قلبه. كان يطيع يهوه ويثق به في كل شيء. إن بني إسرائيل الآخرين الذين دخلوا كنعان مع كالبَ منذ سنوات عديدة لم يفعلوا مثله. كيف ستتحدثون عن التباين الذي عبَّر عنه كالبُ بين سلوك الجواسيس الآخرين الذين جعلوا قلوب بني إسرائيل تذوب، وسلوكه هو إذ اتَّبع يهوه؟ أوقِفوا الاستماع إلى هذا التسجيل الصوتي هنا.</w:t>
      </w:r>
    </w:p>
    <w:p>
      <w:pPr>
        <w:bidi/>
      </w:pPr>
      <w:r>
        <w:rPr>
          <w:rtl/>
          <w:cs/>
          <w:lang w:val="ar_AE" w:bidi="ar_AE"/>
        </w:rPr>
      </w:r>
      <w:r>
        <w:rPr>
          <w:rtl/>
          <w:cs/>
          <w:lang w:val="ar_AE" w:bidi="ar_AE"/>
        </w:rPr>
        <w:t>في المشهد الثالث، يَطلب كالبُ الميراثَ الذي وعده به يهوه. يقول كالب: "أعطني ميراثي." يَطلب كالبُ من يشوع بأسلوب مهذب. إن أرض ميراث كالب هي المكان الذي يسكن فيه العناقيون العمالقة. كان كالبُ متأكدًا من أنه قوي بما يكفي ليخوض حربًا، وقوي بما يكفي ليَخرج ويَدخل. هذا يعني أن كالبَ كان قويًا بما يكفي للقيام بأي مهام معتادة وللقيام بأي رحلة. كان كالبُ أكثر يقينًا بخصوص أن يهوه سيفي بوعده وسيساعده على طرد العناقيين.</w:t>
      </w:r>
    </w:p>
    <w:p>
      <w:pPr>
        <w:bidi/>
      </w:pPr>
      <w:r>
        <w:rPr>
          <w:rtl/>
          <w:cs/>
          <w:lang w:val="ar_AE" w:bidi="ar_AE"/>
        </w:rPr>
      </w:r>
      <w:r>
        <w:rPr>
          <w:rtl/>
          <w:cs/>
          <w:lang w:val="ar_AE" w:bidi="ar_AE"/>
        </w:rPr>
        <w:t>توقَّفوا هنا وناقشوا كمجموعة كيف ستتحدثون عن امتلاككم القوة لتخوضوا حربًا ولأداء المهام الضرورية اليومية. أوقِفوا الاستماع إلى هذا التسجيل الصوتي هنا.</w:t>
      </w:r>
    </w:p>
    <w:p>
      <w:pPr>
        <w:bidi/>
      </w:pPr>
      <w:r>
        <w:rPr>
          <w:rtl/>
          <w:cs/>
          <w:lang w:val="ar_AE" w:bidi="ar_AE"/>
        </w:rPr>
      </w:r>
      <w:r>
        <w:rPr>
          <w:rtl/>
          <w:cs/>
          <w:lang w:val="ar_AE" w:bidi="ar_AE"/>
        </w:rPr>
        <w:t>في المشهد الرابع، يُبارِك يشوعُ كالبَ ويعطيه منطقة حبرون. عندما يُبارِك أحدهم شخصًا آخر، كان يفعل أكثر من مجرد أن يتمنى له الحظَ السعيد أو الرخاء. كان يَمنح الشخصَ القدرةَ والقوة لإكمال مهمة ما.</w:t>
      </w:r>
    </w:p>
    <w:p>
      <w:pPr>
        <w:bidi/>
      </w:pPr>
      <w:r>
        <w:rPr>
          <w:rtl/>
          <w:cs/>
          <w:lang w:val="ar_AE" w:bidi="ar_AE"/>
        </w:rPr>
      </w:r>
      <w:r>
        <w:rPr>
          <w:rtl/>
          <w:cs/>
          <w:lang w:val="ar_AE" w:bidi="ar_AE"/>
        </w:rPr>
        <w:t>توقَّفوا هنا، وإذا لزم الأمر، خذوا وقتًا لمباركة بعضكم بعضًا وجماعتكم باسم يهوه. لاحظوا الكلمات التي تستخدمونها، وما هي رغبة قلوبكم لأجل الشخص الذي تباركونه. أوقِفوا الاستماع إلى هذا التسجيل الصوتي هنا.</w:t>
      </w:r>
    </w:p>
    <w:p>
      <w:pPr>
        <w:bidi/>
      </w:pPr>
      <w:r>
        <w:rPr>
          <w:rtl/>
          <w:cs/>
          <w:lang w:val="ar_AE" w:bidi="ar_AE"/>
        </w:rPr>
      </w:r>
      <w:r>
        <w:rPr>
          <w:rtl/>
          <w:cs/>
          <w:lang w:val="ar_AE" w:bidi="ar_AE"/>
        </w:rPr>
        <w:t>صار كالبُ ونسله يمتلكون أرضَ حبرون وظلوا يمتلكونها منذ ذلك الحين. هذه طريقة للتعبير عن إنه كان أمرًا دائمًا، وأنه كان ينطبق على الأقل حتى الوقت الذي كُتب فيه هذا السفر. قبل أن يسيطر كالبُ على الأرض، كانت تُدعى قرية أربع، على اسم رجلٍ عظيم من العناقيين. والآن استراحت الأرض من الحرب، مما يعني أن الناس الذين يعيشون هناك كانوا في سلام ولا يحاربون. هذه طريقة لتقديم القسم التالي من سِفر يشوع. في القسم التالي، سنرى كيف يُقسِّم يشوعُ الأرضَ لأن الأرض صارت في سلام الآن.</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يشوع ١٤: ١–١٥ في أكثر الترجمات المفهومة لكم.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 بن نون</w:t>
      </w:r>
    </w:p>
    <w:p>
      <w:pPr>
        <w:pStyle w:val="ListBullet"/>
        <w:bidi/>
        <w:spacing w:line="240" w:lineRule="auto"/>
        <w:ind w:left="720"/>
      </w:pPr>
      <w:r>
        <w:rPr>
          <w:rtl/>
          <w:cs/>
          <w:lang w:val="ar_AE" w:bidi="ar_AE"/>
        </w:rPr>
      </w:r>
      <w:r>
        <w:rPr>
          <w:rtl/>
          <w:cs/>
          <w:lang w:val="ar_AE" w:bidi="ar_AE"/>
        </w:rPr>
        <w:t>ألعازار، الكاهن ابن هارون</w:t>
      </w:r>
    </w:p>
    <w:p>
      <w:pPr>
        <w:pStyle w:val="ListBullet"/>
        <w:bidi/>
        <w:spacing w:line="240" w:lineRule="auto"/>
        <w:ind w:left="720"/>
      </w:pPr>
      <w:r>
        <w:rPr>
          <w:rtl/>
          <w:cs/>
          <w:lang w:val="ar_AE" w:bidi="ar_AE"/>
        </w:rPr>
      </w:r>
      <w:r>
        <w:rPr>
          <w:rtl/>
          <w:cs/>
          <w:lang w:val="ar_AE" w:bidi="ar_AE"/>
        </w:rPr>
        <w:t>رؤساء الأسباط التسعة والنصف</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سبطان ونصف السبط الموجودون في شرق الأردن</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كالب</w:t>
      </w:r>
    </w:p>
    <w:p>
      <w:pPr>
        <w:pStyle w:val="ListBullet"/>
        <w:bidi/>
        <w:spacing w:line="240" w:lineRule="auto"/>
        <w:ind w:left="720"/>
      </w:pPr>
      <w:r>
        <w:rPr>
          <w:rtl/>
          <w:cs/>
          <w:lang w:val="ar_AE" w:bidi="ar_AE"/>
        </w:rPr>
      </w:r>
      <w:r>
        <w:rPr>
          <w:rtl/>
          <w:cs/>
          <w:lang w:val="ar_AE" w:bidi="ar_AE"/>
        </w:rPr>
        <w:t>شعب يهوذا</w:t>
      </w:r>
    </w:p>
    <w:p>
      <w:pPr>
        <w:pStyle w:val="ListBullet"/>
        <w:bidi/>
        <w:spacing w:line="240" w:lineRule="auto"/>
        <w:ind w:left="720"/>
      </w:pPr>
      <w:r>
        <w:rPr>
          <w:rtl/>
          <w:cs/>
          <w:lang w:val="ar_AE" w:bidi="ar_AE"/>
        </w:rPr>
      </w:r>
      <w:r>
        <w:rPr>
          <w:rtl/>
          <w:cs/>
          <w:lang w:val="ar_AE" w:bidi="ar_AE"/>
        </w:rPr>
        <w:t>بقية بني إسرائيل</w:t>
      </w:r>
    </w:p>
    <w:p>
      <w:pPr>
        <w:pStyle w:val="ListBullet"/>
        <w:bidi/>
        <w:spacing w:line="240" w:lineRule="auto"/>
        <w:ind w:left="720"/>
      </w:pPr>
      <w:r>
        <w:rPr>
          <w:rtl/>
          <w:cs/>
          <w:lang w:val="ar_AE" w:bidi="ar_AE"/>
        </w:rPr>
      </w:r>
      <w:r>
        <w:rPr>
          <w:rtl/>
          <w:cs/>
          <w:lang w:val="ar_AE" w:bidi="ar_AE"/>
        </w:rPr>
        <w:t>والعناقيون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يقسم يشوعُ، وألعازار، ورؤساء الأسباط التسعة والنصف الأرضَ التي تقع غرب نهر الأردن بالقرعة، تمامًا مثلما أمر يهوه. كان موسى قد أعطى بالفعل الأرضَ التي تقع شرق نهر الأردن لسبطين ونصف من أسباط إسرائيل. لم يحصل اللاويون على ميراث من الأرض.</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أحد اللاويين: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أصبح ابنا يوسف، منسَّى وأفرايم، اثنين من أسباط إسرائيل، وأُعطيَ بعض اللاويين بعض المُدن والمراعي لأجل قطعانهم.</w:t>
      </w:r>
    </w:p>
    <w:p>
      <w:pPr>
        <w:bidi/>
      </w:pPr>
      <w:r>
        <w:rPr>
          <w:rtl/>
          <w:cs/>
          <w:lang w:val="ar_AE" w:bidi="ar_AE"/>
        </w:rPr>
      </w:r>
      <w:r>
        <w:rPr>
          <w:rtl/>
          <w:cs/>
          <w:lang w:val="ar_AE" w:bidi="ar_AE"/>
        </w:rPr>
        <w:t>يأتي كالب وسبط يهوذا إلى يشوع في الجلجال.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يُذكِّر كالبُ يشوعَ بكلام يهوه لموسى منذ خمسة وأربعين سنة. عندما دخل يشوعُ وكالبُ، مع عشرة جواسيس آخرين، إلى أرض الموعد، رجع كالبُ ومعه أخبار جيدة وبقي أمينًا ليهوه. أَدخلَ باقي الجواسيس الخوف في قلوب بني إسرائيل. كان يهوه قد وَعد أن يعطي كالبَ كلَّ مكان تدوسه رجله في الأرض، لأنه كان يتبع يهوه بكل قلبه.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كالب: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يُدرك كالبُ أن يهوه أبقاه حيًا لمدة خمس وأربعين سنة بينما كان بنو إسرائيل تائهين في البرية. والآن أصبح كالبُ في الخامسة والثمانين من العمر، ولا يزال قويًا ومستعدًا للمعركة مثلما كان عندما كان في الأربعين من العمر.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يسأل كالبُ يشوعَ عن الأرض التي وَعده بها يهوه. يَعرف يشوعُ أن العناقيين كانوا في الأرض في مدن ذات أسوار محصنة. لكن كالب يثق أن يهوه سيساعده على طردهم من الأرض.</w:t>
      </w:r>
    </w:p>
    <w:p>
      <w:pPr>
        <w:bidi/>
      </w:pPr>
      <w:r>
        <w:rPr>
          <w:rtl/>
          <w:cs/>
          <w:lang w:val="ar_AE" w:bidi="ar_AE"/>
        </w:rPr>
      </w:r>
      <w:r>
        <w:rPr>
          <w:rtl/>
          <w:cs/>
          <w:lang w:val="ar_AE" w:bidi="ar_AE"/>
        </w:rPr>
        <w:t>يبارك يشوعُ كالبَ ويعطيه أرض حبرون.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كالب: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صار كالبُ ونسله يمتلكون حبرون منذ ذلك الحين. كانت حبرون تُدعى قرية أربع، على اسم رجلٍ عظيم من العناقيين. واستراحت الآن الأرضُ من الحرب.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يشوع ١٤: ١–١٥ في أكثر الترجمات المفهومة لكم.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يقسم يشوعُ، وألعازار </w:t>
      </w:r>
      <w:r>
        <w:rPr>
          <w:b/>
          <w:rtl/>
          <w:cs/>
          <w:lang w:val="ar_AE" w:bidi="ar_AE"/>
        </w:rPr>
        <w:t>الكاهن</w:t>
      </w:r>
      <w:r>
        <w:rPr>
          <w:rtl/>
          <w:cs/>
          <w:lang w:val="ar_AE" w:bidi="ar_AE"/>
        </w:rPr>
        <w:t xml:space="preserve">، وقادة </w:t>
      </w:r>
      <w:r>
        <w:rPr>
          <w:b/>
          <w:rtl/>
          <w:cs/>
          <w:lang w:val="ar_AE" w:bidi="ar_AE"/>
        </w:rPr>
        <w:t>عشائر</w:t>
      </w:r>
      <w:r>
        <w:rPr>
          <w:rtl/>
          <w:cs/>
          <w:lang w:val="ar_AE" w:bidi="ar_AE"/>
        </w:rPr>
        <w:t xml:space="preserve"> أسباط </w:t>
      </w:r>
      <w:r>
        <w:rPr>
          <w:b/>
          <w:rtl/>
          <w:cs/>
          <w:lang w:val="ar_AE" w:bidi="ar_AE"/>
        </w:rPr>
        <w:t>إسرائيل</w:t>
      </w:r>
      <w:r>
        <w:rPr>
          <w:rtl/>
          <w:cs/>
          <w:lang w:val="ar_AE" w:bidi="ar_AE"/>
        </w:rPr>
        <w:t xml:space="preserve"> أرضَ </w:t>
      </w:r>
      <w:r>
        <w:rPr>
          <w:b/>
          <w:rtl/>
          <w:cs/>
          <w:lang w:val="ar_AE" w:bidi="ar_AE"/>
        </w:rPr>
        <w:t>كنعان</w:t>
      </w:r>
      <w:r>
        <w:rPr>
          <w:rtl/>
          <w:cs/>
          <w:lang w:val="ar_AE" w:bidi="ar_AE"/>
        </w:rPr>
        <w:t xml:space="preserve"> إلى المناطق التي حصل عليها </w:t>
      </w:r>
      <w:r>
        <w:rPr>
          <w:b/>
          <w:rtl/>
          <w:cs/>
          <w:lang w:val="ar_AE" w:bidi="ar_AE"/>
        </w:rPr>
        <w:t>بنو إسرائيل</w:t>
      </w:r>
      <w:r>
        <w:rPr>
          <w:rtl/>
          <w:cs/>
          <w:lang w:val="ar_AE" w:bidi="ar_AE"/>
        </w:rPr>
        <w:t xml:space="preserve"> </w:t>
      </w:r>
      <w:r>
        <w:rPr>
          <w:b/>
          <w:rtl/>
          <w:cs/>
          <w:lang w:val="ar_AE" w:bidi="ar_AE"/>
        </w:rPr>
        <w:t>كميراث</w:t>
      </w:r>
      <w:r>
        <w:rPr>
          <w:rtl/>
          <w:cs/>
          <w:lang w:val="ar_AE" w:bidi="ar_AE"/>
        </w:rPr>
        <w:t xml:space="preserve">. كنعان هي الأرض التي وَعد بها يهوه لنسل إبراهيم ويعقوب، أو إسرائيل. بنو إسرائيل هم نسل يعقوب. في بعض الأحيان، يُشار إليهم ببساطة بكلمة "إسرائيل" عندما يُقصَد شعبُ الله. كان شعب إسرائيل مقسَّمًا إلى اثني عشر سبطًا، وكان في كل سبط عائلات أو عشائر كبيرة. إن كلمة عشائر هنا تعني ببساطة عائلات كبيرة. استخدموا الكلمات نفسها التي استخدمتموها في المقاطع السابقة للإشارة إلى العشائر، والكاهن، وإسرائيل، وكنعان، وبني إسرائيل، والميراث. للمزيد من المعلومات عن </w:t>
      </w:r>
      <w:r>
        <w:rPr>
          <w:rtl/>
          <w:cs/>
          <w:lang w:val="ar_AE" w:bidi="ar_AE"/>
        </w:rPr>
        <w:t>الكاهن</w:t>
      </w:r>
      <w:r>
        <w:rPr>
          <w:rtl/>
          <w:cs/>
          <w:lang w:val="ar_AE" w:bidi="ar_AE"/>
        </w:rPr>
        <w:t>، و</w:t>
      </w:r>
      <w:r>
        <w:rPr>
          <w:rtl/>
          <w:cs/>
          <w:lang w:val="ar_AE" w:bidi="ar_AE"/>
        </w:rPr>
        <w:t>إسرائيل</w:t>
      </w:r>
      <w:r>
        <w:rPr>
          <w:rtl/>
          <w:cs/>
          <w:lang w:val="ar_AE" w:bidi="ar_AE"/>
        </w:rPr>
        <w:t>، و</w:t>
      </w:r>
      <w:r>
        <w:rPr>
          <w:rtl/>
          <w:cs/>
          <w:lang w:val="ar_AE" w:bidi="ar_AE"/>
        </w:rPr>
        <w:t>كنعان</w:t>
      </w:r>
      <w:r>
        <w:rPr>
          <w:rtl/>
          <w:cs/>
          <w:lang w:val="ar_AE" w:bidi="ar_AE"/>
        </w:rPr>
        <w:t>، و</w:t>
      </w:r>
      <w:r>
        <w:rPr>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 xml:space="preserve">قسَّم يشوعُ هذه الأرض، غرب نهر الأردن، بالقرعة، وأعطى إياها للأسباط التسعة والنصف فقط، تمامًا مثلما أَمر </w:t>
      </w:r>
      <w:r>
        <w:rPr>
          <w:b/>
          <w:rtl/>
          <w:cs/>
          <w:lang w:val="ar_AE" w:bidi="ar_AE"/>
        </w:rPr>
        <w:t>يهوه</w:t>
      </w:r>
      <w:r>
        <w:rPr>
          <w:rtl/>
          <w:cs/>
          <w:lang w:val="ar_AE" w:bidi="ar_AE"/>
        </w:rPr>
        <w:t xml:space="preserve">. كان موسى قد أعطى بالفعل الأرضَ التي تقع شرق </w:t>
      </w:r>
      <w:r>
        <w:rPr>
          <w:b/>
          <w:rtl/>
          <w:cs/>
          <w:lang w:val="ar_AE" w:bidi="ar_AE"/>
        </w:rPr>
        <w:t>نهر الأردن</w:t>
      </w:r>
      <w:r>
        <w:rPr>
          <w:rtl/>
          <w:cs/>
          <w:lang w:val="ar_AE" w:bidi="ar_AE"/>
        </w:rPr>
        <w:t xml:space="preserve"> لسبطين ونصف سبط من أسباط إسرائيل. يهوه هو الاسم الشخصي والاسم العَلَم لله. يمر نهر الأردن (يُدعى أيضًا الأردن) عبر أرض إسرائيل من الشمال إلى الجنوب. استخدموا الكلمات نفسها التي استخدمتموها في المقاطع السابقة للإشارة إلى يهوه وإلى نهر الأردن. للمزيد من المعلومات عن </w:t>
      </w:r>
      <w:r>
        <w:rPr>
          <w:rtl/>
          <w:cs/>
          <w:lang w:val="ar_AE" w:bidi="ar_AE"/>
        </w:rPr>
        <w:t>يهوه</w:t>
      </w:r>
      <w:r>
        <w:rPr>
          <w:rtl/>
          <w:cs/>
          <w:lang w:val="ar_AE" w:bidi="ar_AE"/>
        </w:rPr>
        <w:t xml:space="preserve"> وعن </w:t>
      </w:r>
      <w:r>
        <w:rPr>
          <w:rtl/>
          <w:cs/>
          <w:lang w:val="ar_AE" w:bidi="ar_AE"/>
        </w:rPr>
        <w:t>نهر الأردن</w:t>
      </w:r>
      <w:r>
        <w:rPr>
          <w:rtl/>
          <w:cs/>
          <w:lang w:val="ar_AE" w:bidi="ar_AE"/>
        </w:rPr>
        <w:t>، راجعوا قاموس الكلمات الرئيسية.</w:t>
      </w:r>
    </w:p>
    <w:p>
      <w:pPr>
        <w:bidi/>
      </w:pPr>
      <w:r>
        <w:rPr>
          <w:rtl/>
          <w:cs/>
          <w:lang w:val="ar_AE" w:bidi="ar_AE"/>
        </w:rPr>
      </w:r>
      <w:r>
        <w:rPr>
          <w:rtl/>
          <w:cs/>
          <w:lang w:val="ar_AE" w:bidi="ar_AE"/>
        </w:rPr>
        <w:t xml:space="preserve">لم يحصل </w:t>
      </w:r>
      <w:r>
        <w:rPr>
          <w:b/>
          <w:rtl/>
          <w:cs/>
          <w:lang w:val="ar_AE" w:bidi="ar_AE"/>
        </w:rPr>
        <w:t>اللاويون</w:t>
      </w:r>
      <w:r>
        <w:rPr>
          <w:rtl/>
          <w:cs/>
          <w:lang w:val="ar_AE" w:bidi="ar_AE"/>
        </w:rPr>
        <w:t xml:space="preserve"> على ميراث في الأرض، لكنهم حصلوا على </w:t>
      </w:r>
      <w:r>
        <w:rPr>
          <w:b/>
          <w:rtl/>
          <w:cs/>
          <w:lang w:val="ar_AE" w:bidi="ar_AE"/>
        </w:rPr>
        <w:t>مُدن</w:t>
      </w:r>
      <w:r>
        <w:rPr>
          <w:rtl/>
          <w:cs/>
          <w:lang w:val="ar_AE" w:bidi="ar_AE"/>
        </w:rPr>
        <w:t xml:space="preserve"> يسكنون فيها وعلى مراعٍ </w:t>
      </w:r>
      <w:r>
        <w:rPr>
          <w:b/>
          <w:rtl/>
          <w:cs/>
          <w:lang w:val="ar_AE" w:bidi="ar_AE"/>
        </w:rPr>
        <w:t>لماشيتهم</w:t>
      </w:r>
      <w:r>
        <w:rPr>
          <w:rtl/>
          <w:cs/>
          <w:lang w:val="ar_AE" w:bidi="ar_AE"/>
        </w:rPr>
        <w:t xml:space="preserve">. كانت المُدن كبيرة بما يكفي لتكون لها أسوار حولها. كان من الممكن أن تَشمل الماشية، والماعز، والغنم. استخدموا الكلمة نفسها التي استخدمتموها في المقاطع السابقة للإشارة إلى اللاويين، والماشية، والمُدن. للمزيد من المعلومات عن </w:t>
      </w:r>
      <w:r>
        <w:rPr>
          <w:rtl/>
          <w:cs/>
          <w:lang w:val="ar_AE" w:bidi="ar_AE"/>
        </w:rPr>
        <w:t>اللاويين</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المراعي</w:t>
      </w:r>
      <w:r>
        <w:rPr>
          <w:rtl/>
          <w:cs/>
          <w:lang w:val="ar_AE" w:bidi="ar_AE"/>
        </w:rPr>
        <w:t xml:space="preserve"> التي يمكن لحيوانات اللاويين أن تستخدمها للعيش فيها والأكل منها. هذه أرض صالحة لتعيش فيها الماشية، والغنم، والماعز وتتغذى على النباتات التي فيها. أوقِفوا الاستماع إلى هذا التسجيل الصوتي هنا.</w:t>
      </w:r>
    </w:p>
    <w:p>
      <w:pPr>
        <w:bidi/>
      </w:pPr>
      <w:r>
        <w:rPr>
          <w:rtl/>
          <w:cs/>
          <w:lang w:val="ar_AE" w:bidi="ar_AE"/>
        </w:rPr>
      </w:r>
      <w:r>
        <w:rPr>
          <w:rtl/>
          <w:cs/>
          <w:lang w:val="ar_AE" w:bidi="ar_AE"/>
        </w:rPr>
        <w:t xml:space="preserve">يأتي كالبُ وسبط يهوذا إلى يشوع في الجلجال. يُذكِّر كالبُ يشوعَ بكلام يهوه لموسى، رجل </w:t>
      </w:r>
      <w:r>
        <w:rPr>
          <w:b/>
          <w:rtl/>
          <w:cs/>
          <w:lang w:val="ar_AE" w:bidi="ar_AE"/>
        </w:rPr>
        <w:t>الله</w:t>
      </w:r>
      <w:r>
        <w:rPr>
          <w:rtl/>
          <w:cs/>
          <w:lang w:val="ar_AE" w:bidi="ar_AE"/>
        </w:rPr>
        <w:t xml:space="preserve">، قبل خمسة وأربعين سنة. عندما دخل يشوعُ وكالبُ، مع عشرة جواسيس آخرين، إلى أرض الموعد، رجع كالبُ ومعه أخبار جيدة وبقي أمينًا ليهوه، إلهه. والله هو الإله الواحد الحق الخالق. استخدموا الكلمة العامة ذاتها التي استخدمتموها في المقاطع السابقة للإشارة إلى الله. للمزيد من المعلومات عن اسم </w:t>
      </w:r>
      <w:r>
        <w:rPr>
          <w:rtl/>
          <w:cs/>
          <w:lang w:val="ar_AE" w:bidi="ar_AE"/>
        </w:rPr>
        <w:t>الله</w:t>
      </w:r>
      <w:r>
        <w:rPr>
          <w:rtl/>
          <w:cs/>
          <w:lang w:val="ar_AE" w:bidi="ar_AE"/>
        </w:rPr>
        <w:t>، راجعوا قاموس الكلمات الرئيسية.</w:t>
      </w:r>
    </w:p>
    <w:p>
      <w:pPr>
        <w:bidi/>
      </w:pPr>
      <w:r>
        <w:rPr>
          <w:rtl/>
          <w:cs/>
          <w:lang w:val="ar_AE" w:bidi="ar_AE"/>
        </w:rPr>
      </w:r>
      <w:r>
        <w:rPr>
          <w:rtl/>
          <w:cs/>
          <w:lang w:val="ar_AE" w:bidi="ar_AE"/>
        </w:rPr>
        <w:t>جعلَ بقية الجواسيس قلوبَ بني إسرائيل تذوب، أو جعلوهم يخافون. كان يهوه قد وَعد أن يعطي لكالبَ كلَّ مكان استكشفه، لأنه كان يتبع يهوه بكل قلبه. استخدموا الكلمات أو العبارات نفسها التي استخدمتموها في المقاطع السابقة للتعبير "جعل قلب أحدهم يذوب،" أو جعله يخاف.</w:t>
      </w:r>
    </w:p>
    <w:p>
      <w:pPr>
        <w:bidi/>
      </w:pPr>
      <w:r>
        <w:rPr>
          <w:rtl/>
          <w:cs/>
          <w:lang w:val="ar_AE" w:bidi="ar_AE"/>
        </w:rPr>
      </w:r>
      <w:r>
        <w:rPr>
          <w:rtl/>
          <w:cs/>
          <w:lang w:val="ar_AE" w:bidi="ar_AE"/>
        </w:rPr>
        <w:t xml:space="preserve">توقَّفوا هنا وناقشوا كمجموعة كيف ستتحدثون عن شخص يتبع يهوه </w:t>
      </w:r>
      <w:r>
        <w:rPr>
          <w:b/>
          <w:rtl/>
          <w:cs/>
          <w:lang w:val="ar_AE" w:bidi="ar_AE"/>
        </w:rPr>
        <w:t>بكل قلبه</w:t>
      </w:r>
      <w:r>
        <w:rPr>
          <w:rtl/>
          <w:cs/>
          <w:lang w:val="ar_AE" w:bidi="ar_AE"/>
        </w:rPr>
        <w:t>. فكَّروا في شخصٍ يطيع يهوه دائمًا ويُظهِر محبته له. كيف تَصفون هذا الشخص؟ ما هي الكلمات أو العبارات التي ستستخدمونها للإشارة إلى كالب الذي اتبع يهوه بكل قلبه؟ أوقِفوا الاستماع إلى هذا التسجيل الصوتي هنا.</w:t>
      </w:r>
    </w:p>
    <w:p>
      <w:pPr>
        <w:bidi/>
      </w:pPr>
      <w:r>
        <w:rPr>
          <w:rtl/>
          <w:cs/>
          <w:lang w:val="ar_AE" w:bidi="ar_AE"/>
        </w:rPr>
      </w:r>
      <w:r>
        <w:rPr>
          <w:rtl/>
          <w:cs/>
          <w:lang w:val="ar_AE" w:bidi="ar_AE"/>
        </w:rPr>
        <w:t xml:space="preserve">يُدرك كالبُ أن يهوه أبقاه حيًا لمدة خمس وأربعين سنة بينما كان بنو إسرائيل تائهين في </w:t>
      </w:r>
      <w:r>
        <w:rPr>
          <w:b/>
          <w:rtl/>
          <w:cs/>
          <w:lang w:val="ar_AE" w:bidi="ar_AE"/>
        </w:rPr>
        <w:t>البرية</w:t>
      </w:r>
      <w:r>
        <w:rPr>
          <w:rtl/>
          <w:cs/>
          <w:lang w:val="ar_AE" w:bidi="ar_AE"/>
        </w:rPr>
        <w:t xml:space="preserve">. إن الصحراء، أو البرية، هي مكان قاحل ومنعزل بلا ماء، وفيه عدد قليل جدًا من الحيوانات. استخدموا الكلمة نفسها التي استخدمتموها في مقاطع سابقة لِلإشارة إلى البرية. للمزيد من المعلومات عن كلمة </w:t>
      </w:r>
      <w:r>
        <w:rPr>
          <w:rtl/>
          <w:cs/>
          <w:lang w:val="ar_AE" w:bidi="ar_AE"/>
        </w:rPr>
        <w:t>البرية</w:t>
      </w:r>
      <w:r>
        <w:rPr>
          <w:rtl/>
          <w:cs/>
          <w:lang w:val="ar_AE" w:bidi="ar_AE"/>
        </w:rPr>
        <w:t xml:space="preserve"> راجعوا قاموس الكلمات الرئيسيّة.</w:t>
      </w:r>
    </w:p>
    <w:p>
      <w:pPr>
        <w:bidi/>
      </w:pPr>
      <w:r>
        <w:rPr>
          <w:rtl/>
          <w:cs/>
          <w:lang w:val="ar_AE" w:bidi="ar_AE"/>
        </w:rPr>
      </w:r>
      <w:r>
        <w:rPr>
          <w:rtl/>
          <w:cs/>
          <w:lang w:val="ar_AE" w:bidi="ar_AE"/>
        </w:rPr>
        <w:t>والآن أصبح كالبُ في الخامسة والثمانين من العمر، ولا يزال قويًا ومستعدًا للمعركة مثلما كان عندما كان في الأربعين من العمر. يَطلب كالبُ من يشوعَ أن يُعطيه الأرض التي وَعده بها يهوه. يَعلم يشوعُ أن العناقيين كانوا في المنطقة ولديهم أسوار محصنة. لكن كالب يثق أن يهوه سيساعده على طردهم من الأرض.</w:t>
      </w:r>
    </w:p>
    <w:p>
      <w:pPr>
        <w:bidi/>
      </w:pPr>
      <w:r>
        <w:rPr>
          <w:rtl/>
          <w:cs/>
          <w:lang w:val="ar_AE" w:bidi="ar_AE"/>
        </w:rPr>
      </w:r>
      <w:r>
        <w:rPr>
          <w:b/>
          <w:rtl/>
          <w:cs/>
          <w:lang w:val="ar_AE" w:bidi="ar_AE"/>
        </w:rPr>
        <w:t>بارك</w:t>
      </w:r>
      <w:r>
        <w:rPr>
          <w:rtl/>
          <w:cs/>
          <w:lang w:val="ar_AE" w:bidi="ar_AE"/>
        </w:rPr>
        <w:t xml:space="preserve"> يشوعُ كالبَ وأعطاه أرض حبرون. إن مُبارَكة شخصٍ ما تعني أن يُصلِّي أحدهم أن يُمكِّن يهوه ذلك الشخصَ من أن يفعل أمورًا صالحة، أو أن يَعمل الله أمورًا صالحة لأجله. استخدموا الكلمة ذاتها التي استخدمتموها في المقاطع السابقة للإشارة إلى كلمة يبارك. للمزيد من المعلومات عن كلمة </w:t>
      </w:r>
      <w:r>
        <w:rPr>
          <w:rtl/>
          <w:cs/>
          <w:lang w:val="ar_AE" w:bidi="ar_AE"/>
        </w:rPr>
        <w:t>يُبارِك</w:t>
      </w:r>
      <w:r>
        <w:rPr>
          <w:rtl/>
          <w:cs/>
          <w:lang w:val="ar_AE" w:bidi="ar_AE"/>
        </w:rPr>
        <w:t>، راجعوا قاموس الكلمات الرئيسية.</w:t>
      </w:r>
    </w:p>
    <w:p>
      <w:pPr>
        <w:bidi/>
      </w:pPr>
      <w:r>
        <w:rPr>
          <w:rtl/>
          <w:cs/>
          <w:lang w:val="ar_AE" w:bidi="ar_AE"/>
        </w:rPr>
      </w:r>
      <w:r>
        <w:rPr>
          <w:rtl/>
          <w:cs/>
          <w:lang w:val="ar_AE" w:bidi="ar_AE"/>
        </w:rPr>
        <w:t>صار كالبُ ونسله يمتلكون حبرون كميراث منذ ذلك الحين. كانت حبرون تُدعى قرية أربع، على اسم رجلٍ عظيم من العناقيين. والآن استراحت الأرضُ من الحرب، مما يعني أن الشعب يعيش في هدوء ولا يحارب.</w:t>
      </w:r>
    </w:p>
    <w:p>
      <w:pPr>
        <w:bidi/>
      </w:pPr>
      <w:r>
        <w:rPr>
          <w:rtl/>
          <w:cs/>
          <w:lang w:val="ar_AE" w:bidi="ar_AE"/>
        </w:rPr>
      </w:r>
      <w:r>
        <w:rPr>
          <w:rtl/>
          <w:cs/>
          <w:lang w:val="ar_AE" w:bidi="ar_AE"/>
        </w:rPr>
        <w:t xml:space="preserve">توقَّفوا هنا وناقشوا كمجموعة كيف ستتحدثون عن كون الأرض </w:t>
      </w:r>
      <w:r>
        <w:rPr>
          <w:b/>
          <w:rtl/>
          <w:cs/>
          <w:lang w:val="ar_AE" w:bidi="ar_AE"/>
        </w:rPr>
        <w:t>هادئةً</w:t>
      </w:r>
      <w:r>
        <w:rPr>
          <w:rtl/>
          <w:cs/>
          <w:lang w:val="ar_AE" w:bidi="ar_AE"/>
        </w:rPr>
        <w:t xml:space="preserve">، أو </w:t>
      </w:r>
      <w:r>
        <w:rPr>
          <w:b/>
          <w:rtl/>
          <w:cs/>
          <w:lang w:val="ar_AE" w:bidi="ar_AE"/>
        </w:rPr>
        <w:t>في سلام</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في أكثر الترجمات المفهومة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يشوع 15: 1 - 12 واحفظوه في قلوبكم. </w:t>
      </w:r>
    </w:p>
    <w:p>
      <w:pPr>
        <w:bidi/>
      </w:pPr>
      <w:r>
        <w:rPr>
          <w:rtl/>
          <w:cs/>
          <w:lang w:val="ar_AE" w:bidi="ar_AE"/>
        </w:rPr>
      </w:r>
      <w:r>
        <w:rPr>
          <w:rtl/>
          <w:cs/>
          <w:lang w:val="ar_AE" w:bidi="ar_AE"/>
        </w:rPr>
        <w:t xml:space="preserve">استمعوا إلى النسخة الصوتية من يشوع 15: 1 - 12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يشوع ١٥: ١–١٢ من الترجمة الأسهل للفهم. </w:t>
      </w:r>
    </w:p>
    <w:p>
      <w:pPr>
        <w:bidi/>
      </w:pPr>
      <w:r>
        <w:rPr>
          <w:rtl/>
          <w:cs/>
          <w:lang w:val="ar_AE" w:bidi="ar_AE"/>
        </w:rPr>
      </w:r>
      <w:r>
        <w:rPr>
          <w:rtl/>
          <w:cs/>
          <w:lang w:val="ar_AE" w:bidi="ar_AE"/>
        </w:rPr>
        <w:t xml:space="preserve">لقد بارك يشوع كالب، الذي من سبط يهوذا، وأعطاه الميراث الذي وعده به يهوه في كنعان. والآن، يحدّد هذا المقطع كامل حدود الأرض التي أعطاها يشوع لسبط يهوذا ميراثًا لهم في أرض الموعد. </w:t>
      </w:r>
    </w:p>
    <w:p>
      <w:pPr>
        <w:bidi/>
      </w:pPr>
      <w:r>
        <w:rPr>
          <w:rtl/>
          <w:cs/>
          <w:lang w:val="ar_AE" w:bidi="ar_AE"/>
        </w:rPr>
      </w:r>
      <w:r>
        <w:rPr>
          <w:rtl/>
          <w:cs/>
          <w:lang w:val="ar_AE" w:bidi="ar_AE"/>
        </w:rPr>
        <w:t>توقفوا هنا وانظروا إلى خريطتي كنعان. انظروا أولًا إلى الخريطة التي تُظهر أرض كل سبط من أسباط إسرائيل بكاملها. ثم انظروا إلى الخريطة الخاصة بسبط يهوذا تحديدًا. أوقِفوا الاستماع إلى هذا التسجيل الصوتي هنا.</w:t>
      </w:r>
    </w:p>
    <w:p>
      <w:pPr>
        <w:bidi/>
      </w:pPr>
      <w:r>
        <w:rPr>
          <w:rtl/>
          <w:cs/>
          <w:lang w:val="ar_AE" w:bidi="ar_AE"/>
        </w:rPr>
      </w:r>
      <w:r>
        <w:rPr>
          <w:rtl/>
          <w:cs/>
          <w:lang w:val="ar_AE" w:bidi="ar_AE"/>
        </w:rPr>
        <w:t xml:space="preserve">لم يكن يهوذا ابن يعقوب، الذي يُدعى أيضًا إسرائيل، هو الابن الأكبر. لكن يعقوب، والد يهوذا، أعطاه بركة خاصة بينما كانوا لا يزالون في مصر. فقد بارك يعقوب يهوذا بالقيادة. ومن الواضح أن يهوذا هو أهم سبط، لأنه حصل على القرعة الأولى عندما ألقى يشوع ورؤساء إسرائيل القرعة لتقسييم الأراضي على الأسباط. إن ميراث يهوذا هو الأكبر مساحةً بين جميع أسباط كنعان. وقد امتدت أرض يهوذا إلى أدوم وبرية سين في الجنوب. </w:t>
      </w:r>
    </w:p>
    <w:p>
      <w:pPr>
        <w:bidi/>
      </w:pPr>
      <w:r>
        <w:rPr>
          <w:rtl/>
          <w:cs/>
          <w:lang w:val="ar_AE" w:bidi="ar_AE"/>
        </w:rPr>
      </w:r>
      <w:r>
        <w:rPr>
          <w:rtl/>
          <w:cs/>
          <w:lang w:val="ar_AE" w:bidi="ar_AE"/>
        </w:rPr>
        <w:t xml:space="preserve">يُحدِّد هذا المقطع حدود أراضي يهوذا. ولا نعرف بعض هذه المناطق اليوم. إن بحر الملح، أو البحر الميت، هو الحد الشرقي. وكان الطرف الجنوبي للبحر الميت بداية الحدود الجنوبية. وتنحدر نزولاً إلى الغرب نحو قادش برنيع ثم صعودًا نحو وادي مصر وصولاً إلى البحر المتوسط في الغرب. وعبرت الحدود الشماليّة من أقصى شمال البحر الميت، غربًا عبر عدة مُدن وبلدات، ومرّت بجنوب أورشليم، وصولاً إلى البحر المتوسط في الغرب. وكانت الحدود الشمالية مشتركة مع سبط بنيامين وسبط دان. هذه هي الحدود المحيطة بعشائر سبط يهوذا. </w:t>
      </w:r>
    </w:p>
    <w:p>
      <w:pPr>
        <w:bidi/>
      </w:pPr>
      <w:r>
        <w:rPr>
          <w:rtl/>
          <w:cs/>
          <w:lang w:val="ar_AE" w:bidi="ar_AE"/>
        </w:rPr>
      </w:r>
      <w:r>
        <w:rPr>
          <w:rtl/>
          <w:cs/>
          <w:lang w:val="ar_AE" w:bidi="ar_AE"/>
        </w:rPr>
        <w:t>توقفوا هنا وانظروا إلى خريطة أرض يهوذا. أوقِفوا الاستماع إلى هذا التسجيل الصوتي هنا.</w:t>
      </w:r>
    </w:p>
    <w:p>
      <w:pPr>
        <w:bidi/>
      </w:pPr>
      <w:r>
        <w:rPr>
          <w:rtl/>
          <w:cs/>
          <w:lang w:val="ar_AE" w:bidi="ar_AE"/>
        </w:rPr>
      </w:r>
      <w:r>
        <w:rPr>
          <w:rtl/>
          <w:cs/>
          <w:lang w:val="ar_AE" w:bidi="ar_AE"/>
        </w:rPr>
        <w:t>توقفوا هنا وناقشوا هذا السؤال معًا: كيف يحدّد الناس في ثقافتكم حدود ممتلكاتهم؟ وكيف يُحدِّدون حدود القبائل؟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يشوع ١٥: ١–١٢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كان يهوذا أول من يحصل على نصيبه من الأرض بحسب عشائره حتى أدوم وبرية صين في الجنوب. </w:t>
      </w:r>
    </w:p>
    <w:p>
      <w:pPr>
        <w:bidi/>
      </w:pPr>
      <w:r>
        <w:rPr>
          <w:rtl/>
          <w:cs/>
          <w:lang w:val="ar_AE" w:bidi="ar_AE"/>
        </w:rPr>
      </w:r>
      <w:r>
        <w:rPr>
          <w:b/>
          <w:rtl/>
          <w:cs/>
          <w:lang w:val="ar_AE" w:bidi="ar_AE"/>
        </w:rPr>
        <w:t>في المشهد الثاني:</w:t>
      </w:r>
      <w:r>
        <w:rPr>
          <w:rtl/>
          <w:cs/>
          <w:lang w:val="ar_AE" w:bidi="ar_AE"/>
        </w:rPr>
        <w:t xml:space="preserve"> تمتد الحدود الجنوبية من الطرف الجنوبي للبحر الميت، عبر عقبة عقربيم، إلى قادش برنيع. ثم تميل الحدود صعودًا مرة أخرى باتجاه وادي مصر، وصولاً إلى البحر المتوسط. </w:t>
      </w:r>
    </w:p>
    <w:p>
      <w:pPr>
        <w:bidi/>
      </w:pPr>
      <w:r>
        <w:rPr>
          <w:rtl/>
          <w:cs/>
          <w:lang w:val="ar_AE" w:bidi="ar_AE"/>
        </w:rPr>
      </w:r>
      <w:r>
        <w:rPr>
          <w:b/>
          <w:rtl/>
          <w:cs/>
          <w:lang w:val="ar_AE" w:bidi="ar_AE"/>
        </w:rPr>
        <w:t>في المشهد الثالث:</w:t>
      </w:r>
      <w:r>
        <w:rPr>
          <w:rtl/>
          <w:cs/>
          <w:lang w:val="ar_AE" w:bidi="ar_AE"/>
        </w:rPr>
        <w:t xml:space="preserve"> الحدود الشرقية هي البحر الميت ثم تتجه شمالًا إلى مصب نهر الأردن، أو نهايته. </w:t>
      </w:r>
    </w:p>
    <w:p>
      <w:pPr>
        <w:bidi/>
      </w:pPr>
      <w:r>
        <w:rPr>
          <w:rtl/>
          <w:cs/>
          <w:lang w:val="ar_AE" w:bidi="ar_AE"/>
        </w:rPr>
      </w:r>
      <w:r>
        <w:rPr>
          <w:b/>
          <w:rtl/>
          <w:cs/>
          <w:lang w:val="ar_AE" w:bidi="ar_AE"/>
        </w:rPr>
        <w:t>في المشهد الرابع:</w:t>
      </w:r>
      <w:r>
        <w:rPr>
          <w:rtl/>
          <w:cs/>
          <w:lang w:val="ar_AE" w:bidi="ar_AE"/>
        </w:rPr>
        <w:t xml:space="preserve"> تمتد الحدود الشمالية من أقصى شمال البحر الميت وصولاً إلى التلال المطلة على وادي نهر الأردن. ومن هناك تمرّ شمالًا وغربًا عبر المنطقة الجبلية، بما في ذلك جنوب أورشليم، وعبر عدة مدن غربًا إلى البحر المتوسط. </w:t>
      </w:r>
    </w:p>
    <w:p>
      <w:pPr>
        <w:bidi/>
      </w:pPr>
      <w:r>
        <w:rPr>
          <w:rtl/>
          <w:cs/>
          <w:lang w:val="ar_AE" w:bidi="ar_AE"/>
        </w:rPr>
      </w:r>
      <w:r>
        <w:rPr>
          <w:b/>
          <w:rtl/>
          <w:cs/>
          <w:lang w:val="ar_AE" w:bidi="ar_AE"/>
        </w:rPr>
        <w:t>في المشهد الخامس:</w:t>
      </w:r>
      <w:r>
        <w:rPr>
          <w:rtl/>
          <w:cs/>
          <w:lang w:val="ar_AE" w:bidi="ar_AE"/>
        </w:rPr>
        <w:t xml:space="preserve"> الحدود الغربية للأرض هي البحر المتوسط. وهذه هي جميع حدود أرض سبط يهوذا. </w:t>
      </w:r>
    </w:p>
    <w:p>
      <w:pPr>
        <w:bidi/>
      </w:pPr>
      <w:r>
        <w:rPr>
          <w:rtl/>
          <w:cs/>
          <w:lang w:val="ar_AE" w:bidi="ar_AE"/>
        </w:rPr>
      </w:r>
      <w:r>
        <w:rPr>
          <w:rtl/>
          <w:cs/>
          <w:lang w:val="ar_AE" w:bidi="ar_AE"/>
        </w:rPr>
        <w:t>والشخصيات الواردة في هذا المقطع هي:</w:t>
      </w:r>
    </w:p>
    <w:p>
      <w:pPr>
        <w:bidi/>
      </w:pPr>
      <w:r>
        <w:rPr>
          <w:rtl/>
          <w:cs/>
          <w:lang w:val="ar_AE" w:bidi="ar_AE"/>
        </w:rPr>
      </w:r>
      <w:r>
        <w:rPr>
          <w:rtl/>
          <w:cs/>
          <w:lang w:val="ar_AE" w:bidi="ar_AE"/>
        </w:rPr>
        <w:t xml:space="preserve">العشائر، أو مجموعات العائلات الممتدة، من سبط يهوذا </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يبدأ هذا المقطع بتقديم التوزيع الأول الذي أعطاه يشوع لسبط يهوذا. ونسمع الكثير من التفاصيل عن حدود يهوذا. وتُحدد المسطحات المائية الحدود الغربية والشرقية، لكن الراوي يذكر لنا أماكن كثيرة ليُظهر لنا موقع الحدود الجنوبية والشمالية ليهوذا. </w:t>
      </w:r>
    </w:p>
    <w:p>
      <w:pPr>
        <w:bidi/>
      </w:pPr>
      <w:r>
        <w:rPr>
          <w:rtl/>
          <w:cs/>
          <w:lang w:val="ar_AE" w:bidi="ar_AE"/>
        </w:rPr>
      </w:r>
      <w:r>
        <w:rPr>
          <w:rtl/>
          <w:cs/>
          <w:lang w:val="ar_AE" w:bidi="ar_AE"/>
        </w:rPr>
        <w:t>توقفوا هنا وتتبعوا خريطة حدود سبط يهوذا أثناء الاستماع إلى المقطع مرة أخرى. فكّروا في الطريقة التي تتحدَّثون بها عن حدود أراضيكم. وأثناء رسمكم الحدود على هذه الخريطة، كيف ستتحدثون عن الخطوط الحدودية خاصة عندما تصعد جبلًا، أو تمشي على طول منحدر، أو تنزل من جبل؟ أوقِفوا الاستماع إلى هذا التسجيل الصوتي هنا.</w:t>
      </w:r>
    </w:p>
    <w:p>
      <w:pPr>
        <w:bidi/>
      </w:pPr>
      <w:r>
        <w:rPr>
          <w:rtl/>
          <w:cs/>
          <w:lang w:val="ar_AE" w:bidi="ar_AE"/>
        </w:rPr>
      </w:r>
      <w:r>
        <w:rPr>
          <w:rtl/>
          <w:cs/>
          <w:lang w:val="ar_AE" w:bidi="ar_AE"/>
        </w:rPr>
        <w:t xml:space="preserve">يبدأ الوصف بالحدود الجنوبية ويمتد من الشرق إلى الغرب. ثم نسمع عن الحدود الشرقية، ثم الحدود الشمالية، التي تتحرك من الشرق إلى الغرب أيضًا. وأخيرًا نسمع عن الحدود الغربية. لا نعرف اليوم الكثير من الأماكن الواقعة على طول الحدود الجنوبية والشمالية. وتبدأ الحدود الجنوبية عند البحر الميت، وهو بحر ممتلئ بالملح، وتتجه إلى الجنوب الغربي على طول عقبة عقربيم، التي كان على الأرجح ممرًا عبر الجبال أو التلال. ولا نعرف موقع هذه المنطقة اليوم. لكن الحدود الجنوبية تستمر عبر برية صين، وفوق قادش برنيع، بصفتها أقصى نقطة حدودية في الجنوب. ثم تصعد إلى الشمال الغربي نحو وادي مصر، أو وادي النهر الجاف في مصر، وصولاً إلى البحر المتوسط. </w:t>
      </w:r>
    </w:p>
    <w:p>
      <w:pPr>
        <w:bidi/>
      </w:pPr>
      <w:r>
        <w:rPr>
          <w:rtl/>
          <w:cs/>
          <w:lang w:val="ar_AE" w:bidi="ar_AE"/>
        </w:rPr>
      </w:r>
      <w:r>
        <w:rPr>
          <w:rtl/>
          <w:cs/>
          <w:lang w:val="ar_AE" w:bidi="ar_AE"/>
        </w:rPr>
        <w:t>توقفوا هنا وانظروا معًا إلى صورة نهر جاف. أوقِفوا الاستماع إلى هذا التسجيل الصوتي هنا.</w:t>
      </w:r>
    </w:p>
    <w:p>
      <w:pPr>
        <w:bidi/>
      </w:pPr>
      <w:r>
        <w:rPr>
          <w:rtl/>
          <w:cs/>
          <w:lang w:val="ar_AE" w:bidi="ar_AE"/>
        </w:rPr>
      </w:r>
      <w:r>
        <w:rPr>
          <w:rtl/>
          <w:cs/>
          <w:lang w:val="ar_AE" w:bidi="ar_AE"/>
        </w:rPr>
        <w:t xml:space="preserve">أما الحدود الشرقية ليهوذا فهي البحر الميت نفسه، على طول الطريق حتى مصب نهر الأردن. ومصب نهر الأردن، على الحدود الشرقية والشمالية ليهوذا، يعني المكان الذي يتدفق فيه النهر إلى مسطح مائي أكبر. وهو الموضع الذي يلتقي فيه النهر مع البحيرة الكبرى. فهذا هو المكان الذي يلتقي فيه نهر الأردن بالبحر الميت، الذي هو بحيرة كبيرة يبلغ طولها نحو 85 كيلومترًا وعرضها 10 كيلومترات. </w:t>
      </w:r>
    </w:p>
    <w:p>
      <w:pPr>
        <w:bidi/>
      </w:pPr>
      <w:r>
        <w:rPr>
          <w:rtl/>
          <w:cs/>
          <w:lang w:val="ar_AE" w:bidi="ar_AE"/>
        </w:rPr>
      </w:r>
      <w:r>
        <w:rPr>
          <w:rtl/>
          <w:cs/>
          <w:lang w:val="ar_AE" w:bidi="ar_AE"/>
        </w:rPr>
        <w:t xml:space="preserve">والحدود الشمالية أكثر تعقيدًا؛ لأنها تتحرك بين المدن والوديان، أي المناطق المنخفضة بين الجبال. وعادةً ما تمر عبر منطقة فيها ماء أو ينبوع، حيث يتدفق الماء بشكل طبيعي من الأرض. وأهم شيء يجب ملاحظته هو أن الحدود تمتد جنوبًا على المنحدر، أو على جانب الجبل. وفي الغالب، أضاف أحدهم لاحقًا العبارة التي مفادها أن هذا المنحدر يقع جنوب المنطقة التي ستصبح مدينة أورشليم مباشرة. ولأن أورشليم أصبحت مدينة مهمة بالنسبة لبني إسرائيل، كان من الجيد أن يربط الجمهور هذه المنطقة بأورشليم، لكي يدركوا أن أورشليم كانت خارج أرض يهوذا مباشرة. </w:t>
      </w:r>
    </w:p>
    <w:p>
      <w:pPr>
        <w:bidi/>
      </w:pPr>
      <w:r>
        <w:rPr>
          <w:rtl/>
          <w:cs/>
          <w:lang w:val="ar_AE" w:bidi="ar_AE"/>
        </w:rPr>
      </w:r>
      <w:r>
        <w:rPr>
          <w:rtl/>
          <w:cs/>
          <w:lang w:val="ar_AE" w:bidi="ar_AE"/>
        </w:rPr>
        <w:t xml:space="preserve">ثم تصعد الحدود الشمالية إلى أعلى الجبل المجاور لوادي هنوم، وإلى ينابيع المياه التي تقع في أعلى الجبل. وغالبًا ما تمتدّ الحدود على طول المنحدر، أو جانب الوادي أو الجبل. </w:t>
      </w:r>
    </w:p>
    <w:p>
      <w:pPr>
        <w:bidi/>
      </w:pPr>
      <w:r>
        <w:rPr>
          <w:rtl/>
          <w:cs/>
          <w:lang w:val="ar_AE" w:bidi="ar_AE"/>
        </w:rPr>
      </w:r>
      <w:r>
        <w:rPr>
          <w:rtl/>
          <w:cs/>
          <w:lang w:val="ar_AE" w:bidi="ar_AE"/>
        </w:rPr>
        <w:t xml:space="preserve">وينتهي المقطع بتلخيص مفاده أن هذه هي حدود أرض عائلات سبط يهوذا أو عشائره. </w:t>
      </w:r>
    </w:p>
    <w:p>
      <w:pPr>
        <w:bidi/>
      </w:pPr>
      <w:r>
        <w:rPr>
          <w:rtl/>
          <w:cs/>
          <w:lang w:val="ar_AE" w:bidi="ar_AE"/>
        </w:rPr>
      </w:r>
      <w:r>
        <w:rPr>
          <w:rtl/>
          <w:cs/>
          <w:lang w:val="ar_AE" w:bidi="ar_AE"/>
        </w:rPr>
        <w:t>توقَّفوا هنا وصفوا بالتناوب منطقة قبيلتكم أو عشيرتكم لبعضكم البعض. انتبهوا إلى الطريقة التي تحكون بها عن الحدود. من أين تبدأون؟ في أي اتجاه تذهبون؟ وما مناطق الأرض أو المدن التي تصفونها؟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يشوع ١٥: ١–١٢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bidi/>
      </w:pPr>
      <w:r>
        <w:rPr>
          <w:rtl/>
          <w:cs/>
          <w:lang w:val="ar_AE" w:bidi="ar_AE"/>
        </w:rPr>
      </w:r>
      <w:r>
        <w:rPr>
          <w:rtl/>
          <w:cs/>
          <w:lang w:val="ar_AE" w:bidi="ar_AE"/>
        </w:rPr>
        <w:t xml:space="preserve">العشائر، أو مجموعات العائلات الممتدة، من سبط يهوذا </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كان توزيع الأرض لسبط يهوذا، بحسب عشائره، يمتد إلى أرض أدوم، وإلى برية سين في أقصى الجنوب.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يمثل عشائر سبط يهوذا: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بدأت حدودهم الجنوبية من الطرف الجنوبي للبحر الميت، وعبرت جنوب عقبة عقربيم، واستمرت إلى صين، وعبرت إلى جنوب قادش برنيع. ثم مرّت عبر حصرون إلى أدار، ثم دارت حول القرقع. ثم عبرت إلى عصمون وانضمت إلى وادي مصر، أو قاع النهر الجاف، وانتهت عند البحر المتوسط. وهذه هي حدودهم الجنوبية.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سبط يهوذا: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أما الحدود الشرقية فهي البحر الميت حتى مصب نهر الأردن. وبدأت الحدود الشمالية من خليج البحر عند مصب الأردن، وصعدت إلى بيت حوجلة، واستمرت شمال بيت العربة إلى حجر بوهن، الذي هو ابن رأوبين. ثم تصعد الحدود إلى دبير من وادي عخور، وتتجه شمالًا إلى الجلجال، الذي يواجه جبل عقبة أدميم جنوب الوادي. واستمرت الحدود إلى مياه عين شمس أو بئر عين شمس، ثم خرجت عند عين روجل. ثم صعدت إلى وادي بن هنوم على طول المنحدر الجنوبي لمدينة اليبوسيين، التي هي أورشليم. ومن هناك ارتفعت إلى أعلى التل غرب وادي هنوم عند الطرف الشمالي من وادي الرفائيين. من أعلى التل، اتِّجهت الحدود نحو عين ماء تُدعى نفتوح، وخرجت عند مدن جبل عفرون، ونزلت نحو بعلة، التي تُدعى أيضًا قرية يعاريم. ثم انحنت باتجاه الغرب من بعلة إلى جبل سعير، وامتدت على طول المنحدر الشمالي لجبل يعاريم، الذي يُدعى أيضًا كسالون، واستمرت إلى بيت شمس وعبرت إلى تمنة. وذهبت إلى المنحدر الشمالي لعقرون، وتحوَّلت نحو شكرون، ومرت بطول جبل البعلة، ووصلت إلى يبنئيل. وانتهت الحدود عند البحر المتوسط. أما الحدود الغربية فهي ساحل البحر المتوسط.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سبط يهوذا: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هذه هي الحدود المحيطة بشعب يهوذا بحسب عشائرهم.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يشوع ١٥: ١–١٢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امتدّ نصيب سبط </w:t>
      </w:r>
      <w:r>
        <w:rPr>
          <w:b/>
          <w:rtl/>
          <w:cs/>
          <w:lang w:val="ar_AE" w:bidi="ar_AE"/>
        </w:rPr>
        <w:t>يهوذا</w:t>
      </w:r>
      <w:r>
        <w:rPr>
          <w:rtl/>
          <w:cs/>
          <w:lang w:val="ar_AE" w:bidi="ar_AE"/>
        </w:rPr>
        <w:t xml:space="preserve">، بحسب </w:t>
      </w:r>
      <w:r>
        <w:rPr>
          <w:b/>
          <w:rtl/>
          <w:cs/>
          <w:lang w:val="ar_AE" w:bidi="ar_AE"/>
        </w:rPr>
        <w:t>عشائره</w:t>
      </w:r>
      <w:r>
        <w:rPr>
          <w:rtl/>
          <w:cs/>
          <w:lang w:val="ar_AE" w:bidi="ar_AE"/>
        </w:rPr>
        <w:t xml:space="preserve">، أو </w:t>
      </w:r>
      <w:r>
        <w:rPr>
          <w:b/>
          <w:rtl/>
          <w:cs/>
          <w:lang w:val="ar_AE" w:bidi="ar_AE"/>
        </w:rPr>
        <w:t>مجموعات عائلاته الممتدة</w:t>
      </w:r>
      <w:r>
        <w:rPr>
          <w:rtl/>
          <w:cs/>
          <w:lang w:val="ar_AE" w:bidi="ar_AE"/>
        </w:rPr>
        <w:t xml:space="preserve">، حتى أرض أدوم، إلى </w:t>
      </w:r>
      <w:r>
        <w:rPr>
          <w:b/>
          <w:rtl/>
          <w:cs/>
          <w:lang w:val="ar_AE" w:bidi="ar_AE"/>
        </w:rPr>
        <w:t>برية</w:t>
      </w:r>
      <w:r>
        <w:rPr>
          <w:rtl/>
          <w:cs/>
          <w:lang w:val="ar_AE" w:bidi="ar_AE"/>
        </w:rPr>
        <w:t xml:space="preserve"> أو صحراء صين، في أقصى الجنوب. كان يهوذا واحدًا من أبناء يعقوب. ويشير اسم يهوذا في هذا المقطع أيضًا إلى الأرض التي أعطاها يشوع لنسل يهوذا. استخدموا الكلمة نفسها التي استخدمتموها في المقاطع السابقة للإشارة إلى يهوذا، </w:t>
      </w:r>
      <w:r>
        <w:rPr>
          <w:b/>
          <w:rtl/>
          <w:cs/>
          <w:lang w:val="ar_AE" w:bidi="ar_AE"/>
        </w:rPr>
        <w:t>والبرية،</w:t>
      </w:r>
      <w:r>
        <w:rPr>
          <w:rtl/>
          <w:cs/>
          <w:lang w:val="ar_AE" w:bidi="ar_AE"/>
        </w:rPr>
        <w:t xml:space="preserve"> والعشائر.</w:t>
      </w:r>
    </w:p>
    <w:p>
      <w:pPr>
        <w:bidi/>
      </w:pPr>
      <w:r>
        <w:rPr>
          <w:rtl/>
          <w:cs/>
          <w:lang w:val="ar_AE" w:bidi="ar_AE"/>
        </w:rPr>
      </w:r>
      <w:r>
        <w:rPr>
          <w:rtl/>
          <w:cs/>
          <w:lang w:val="ar_AE" w:bidi="ar_AE"/>
        </w:rPr>
        <w:t xml:space="preserve">بدأت حدود يهوذا الجنوبية من الخليج عند الطرف الجنوبي </w:t>
      </w:r>
      <w:r>
        <w:rPr>
          <w:b/>
          <w:rtl/>
          <w:cs/>
          <w:lang w:val="ar_AE" w:bidi="ar_AE"/>
        </w:rPr>
        <w:t>للبحر الميت</w:t>
      </w:r>
      <w:r>
        <w:rPr>
          <w:rtl/>
          <w:cs/>
          <w:lang w:val="ar_AE" w:bidi="ar_AE"/>
        </w:rPr>
        <w:t>، وعبرت جنوب عقبة عقربيم، واستمرت إلى برية صين، وعبرت جنوب قادش برنيع. والبحر الميت هو بحر مليء بالملح، لذلك لا يستطيع أي كائن حي أن يعيش فيه. ولذلك يُسمَّى أحيانًا أيضًا بحر الملح العظيم.</w:t>
      </w:r>
    </w:p>
    <w:p>
      <w:pPr>
        <w:bidi/>
      </w:pPr>
      <w:r>
        <w:rPr>
          <w:rtl/>
          <w:cs/>
          <w:lang w:val="ar_AE" w:bidi="ar_AE"/>
        </w:rPr>
      </w:r>
      <w:r>
        <w:rPr>
          <w:rtl/>
          <w:cs/>
          <w:lang w:val="ar_AE" w:bidi="ar_AE"/>
        </w:rPr>
        <w:t xml:space="preserve">ثم مرّت الحدود عبر حصرون إلى أدار، وانحنت إلى القرقع. ثم عبرت إلى عصمون وانضمت إلى وادي مصر، وهو قاع نهر جاف، وانتهت عند البحر المتوسط. وهذه هي حدودهم الجنوبية. كانت مصر هي الأرض التي تركها بنو إسرائيل في رحلتهم إلى أرض الموعد. والبحر المتوسط هو مجمع مائي كبير إلى غرب إسرائيل. </w:t>
      </w:r>
    </w:p>
    <w:p>
      <w:pPr>
        <w:bidi/>
      </w:pPr>
      <w:r>
        <w:rPr>
          <w:rtl/>
          <w:cs/>
          <w:lang w:val="ar_AE" w:bidi="ar_AE"/>
        </w:rPr>
      </w:r>
      <w:r>
        <w:rPr>
          <w:rtl/>
          <w:cs/>
          <w:lang w:val="ar_AE" w:bidi="ar_AE"/>
        </w:rPr>
        <w:t>توقَّفوا هنا وانظروا إلى صورة وادي مصر، أو وادي نهر جاف، إذا لزم الأمر. أوقِفوا الاستماع إلى هذا التسجيل الصوتي هنا.</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وادي</w:t>
      </w:r>
      <w:r>
        <w:rPr>
          <w:rtl/>
          <w:cs/>
          <w:lang w:val="ar_AE" w:bidi="ar_AE"/>
        </w:rPr>
        <w:t xml:space="preserve"> النهر الجاف. تذكّروا أن الوادي أو قاع النهر الجاف يكون جافًا خلال الموسم الذي لا تهطل فيه الأمطار. وعادةً ما يكون ممتلئًا بالماء خلال موسم هطول الأمطار بانتظام. إذا كنتم قد ترجمتم هذه الكلمة من قبل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أما الحدود الشرقية فهي البحر الميت وحتى مصب </w:t>
      </w:r>
      <w:r>
        <w:rPr>
          <w:b/>
          <w:rtl/>
          <w:cs/>
          <w:lang w:val="ar_AE" w:bidi="ar_AE"/>
        </w:rPr>
        <w:t>نهر الأردن</w:t>
      </w:r>
      <w:r>
        <w:rPr>
          <w:rtl/>
          <w:cs/>
          <w:lang w:val="ar_AE" w:bidi="ar_AE"/>
        </w:rPr>
        <w:t xml:space="preserve">. ويمتد نهر الأردن شمالًا وجنوبًا عبر إسرائيل. استخدموا الكلمة ذاتها التي استخدمتموها في المقاطع السابقة للإشارة إلى الأردن أو نهر الأردن. ولمزيد من المعلومات عن </w:t>
      </w:r>
      <w:r>
        <w:rPr>
          <w:b/>
          <w:rtl/>
          <w:cs/>
          <w:lang w:val="ar_AE" w:bidi="ar_AE"/>
        </w:rPr>
        <w:t>نهر الأردن</w:t>
      </w:r>
      <w:r>
        <w:rPr>
          <w:rtl/>
          <w:cs/>
          <w:lang w:val="ar_AE" w:bidi="ar_AE"/>
        </w:rPr>
        <w:t>، ارجعوا إلى «قاموس الكلمات الرئيسية».</w:t>
      </w:r>
    </w:p>
    <w:p>
      <w:pPr>
        <w:bidi/>
      </w:pPr>
      <w:r>
        <w:rPr>
          <w:rtl/>
          <w:cs/>
          <w:lang w:val="ar_AE" w:bidi="ar_AE"/>
        </w:rPr>
      </w:r>
      <w:r>
        <w:rPr>
          <w:rtl/>
          <w:cs/>
          <w:lang w:val="ar_AE" w:bidi="ar_AE"/>
        </w:rPr>
        <w:t xml:space="preserve">وتبدأ الحدود الشمالية من خليج البحر عند مصب الأردن، وتصعد إلى بيت حجلة، وتستمر شمال بيت العربة إلى حجر بوهن، الذي هو ابن رأوبين. ثم تصعد الحدود إلى دبير من وادي عخور، وتتجه شمالًا إلى الجلجال، الذي يواجه جبل عقبة أدميم جنوب الوادي. وتستمر حتى المياه، أو بئر عين شمس، ثم تخرج عند عين روجل. تذكّروا أن البئر هي مصدر ماء من حفرة عميقة في الأرض. </w:t>
      </w:r>
    </w:p>
    <w:p>
      <w:pPr>
        <w:bidi/>
      </w:pPr>
      <w:r>
        <w:rPr>
          <w:rtl/>
          <w:cs/>
          <w:lang w:val="ar_AE" w:bidi="ar_AE"/>
        </w:rPr>
      </w:r>
      <w:r>
        <w:rPr>
          <w:rtl/>
          <w:cs/>
          <w:lang w:val="ar_AE" w:bidi="ar_AE"/>
        </w:rPr>
        <w:t xml:space="preserve">ثم تمتد الحدود إلى وادي بن هنوم على طول المنحدر الجنوبي لمدينة اليبوسيين، أي </w:t>
      </w:r>
      <w:r>
        <w:rPr>
          <w:b/>
          <w:rtl/>
          <w:cs/>
          <w:lang w:val="ar_AE" w:bidi="ar_AE"/>
        </w:rPr>
        <w:t>أورشليم</w:t>
      </w:r>
      <w:r>
        <w:rPr>
          <w:rtl/>
          <w:cs/>
          <w:lang w:val="ar_AE" w:bidi="ar_AE"/>
        </w:rPr>
        <w:t xml:space="preserve">. أصبحت أورشليم عاصمة إسرائيل وكانت مكان عبادة اليهود الرئيسي، حيث كان هيكل يهوه موجودًا فيها. استخدموا الكلمة نفسها التي استخدمتموها في المقاطع السابقة للإشارة إلى أورشليم، والوادي، والمنحدرات، والمنحدرات الجبلية. ولمزيد من المعلومات عن </w:t>
      </w:r>
      <w:r>
        <w:rPr>
          <w:b/>
          <w:rtl/>
          <w:cs/>
          <w:lang w:val="ar_AE" w:bidi="ar_AE"/>
        </w:rPr>
        <w:t>أورشليم</w:t>
      </w:r>
      <w:r>
        <w:rPr>
          <w:rtl/>
          <w:cs/>
          <w:lang w:val="ar_AE" w:bidi="ar_AE"/>
        </w:rPr>
        <w:t>، انظروا قاموس الكلمات الرئيسية.</w:t>
      </w:r>
    </w:p>
    <w:p>
      <w:pPr>
        <w:bidi/>
      </w:pPr>
      <w:r>
        <w:rPr>
          <w:rtl/>
          <w:cs/>
          <w:lang w:val="ar_AE" w:bidi="ar_AE"/>
        </w:rPr>
      </w:r>
      <w:r>
        <w:rPr>
          <w:rtl/>
          <w:cs/>
          <w:lang w:val="ar_AE" w:bidi="ar_AE"/>
        </w:rPr>
        <w:t xml:space="preserve">ومن هناك ارتفعت الحدود، أو صعدت، إلى أعلى التل غرب وادي هنوم عند الطرف الشمالي من وادي الرفائيين. من أعلى التل، اتِّجهت الحدود نحو عين ماء تُدعى نفتوح، ثم خرجت عند مدينة جبل عفرون، ونزلت تجاه بعلة، التي تُدعى أيضًا قرية يعاريم. ثم انحنت باتجاه الغرب من بعلة إلى جبل سعير، وجرت على طول المنحدر الشمالي لجبل يعاريم، الذي يُدعى أيضًا كسَالون، واستمرت حتى بيت شمس، وعبرت إلى تمنة. وذهبت إلى المنحدر الشمالي لعقرون، واتجهت نحو شكرون، ومرت إلى جبل البعلة، ووصلت إلى يبنئيل. وانتهت الحدود عند البحر. </w:t>
      </w:r>
    </w:p>
    <w:p>
      <w:pPr>
        <w:bidi/>
      </w:pPr>
      <w:r>
        <w:rPr>
          <w:rtl/>
          <w:cs/>
          <w:lang w:val="ar_AE" w:bidi="ar_AE"/>
        </w:rPr>
      </w:r>
      <w:r>
        <w:rPr>
          <w:rtl/>
          <w:cs/>
          <w:lang w:val="ar_AE" w:bidi="ar_AE"/>
        </w:rPr>
        <w:t xml:space="preserve">أما الحدود الغربية فهي ساحل البحر المتوسط. </w:t>
      </w:r>
    </w:p>
    <w:p>
      <w:pPr>
        <w:bidi/>
      </w:pPr>
      <w:r>
        <w:rPr>
          <w:rtl/>
          <w:cs/>
          <w:lang w:val="ar_AE" w:bidi="ar_AE"/>
        </w:rPr>
      </w:r>
      <w:r>
        <w:rPr>
          <w:rtl/>
          <w:cs/>
          <w:lang w:val="ar_AE" w:bidi="ar_AE"/>
        </w:rPr>
        <w:t>توقَّفوا هنا وراجعوا كيف ستتحدثون عن الاتجاهات مثل الشمال والجنوب والشرق والغرب. استخدموا الكلمات ذاتها التي استخدمتموها في المقاطع السابقة للإشارة إلى هذه الاتجاهات. أوقِفوا الاستماع إلى هذا التسجيل الصوتي هنا.</w:t>
      </w:r>
    </w:p>
    <w:p>
      <w:pPr>
        <w:bidi/>
      </w:pPr>
      <w:r>
        <w:rPr>
          <w:rtl/>
          <w:cs/>
          <w:lang w:val="ar_AE" w:bidi="ar_AE"/>
        </w:rPr>
      </w:r>
      <w:r>
        <w:rPr>
          <w:rtl/>
          <w:cs/>
          <w:lang w:val="ar_AE" w:bidi="ar_AE"/>
        </w:rPr>
        <w:t>هذه هي الحدود المحيطة بسبط يهوذا بعشائرها، أي مجموعات عائلاتها.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15:13–19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يشوع 15: 13 - 19 واحفظوه في قلوبكم. </w:t>
      </w:r>
    </w:p>
    <w:p>
      <w:pPr>
        <w:bidi/>
      </w:pPr>
      <w:r>
        <w:rPr>
          <w:rtl/>
          <w:cs/>
          <w:lang w:val="ar_AE" w:bidi="ar_AE"/>
        </w:rPr>
      </w:r>
      <w:r>
        <w:rPr>
          <w:rtl/>
          <w:cs/>
          <w:lang w:val="ar_AE" w:bidi="ar_AE"/>
        </w:rPr>
        <w:t xml:space="preserve">استمعوا إلى النسخة الصوتية من يشوع 15: 13 - 19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يشوع 15: 13 - 19 من الترجمة الأسهل للفهم. </w:t>
      </w:r>
    </w:p>
    <w:p>
      <w:pPr>
        <w:bidi/>
      </w:pPr>
      <w:r>
        <w:rPr>
          <w:rtl/>
          <w:cs/>
          <w:lang w:val="ar_AE" w:bidi="ar_AE"/>
        </w:rPr>
      </w:r>
      <w:r>
        <w:rPr>
          <w:rtl/>
          <w:cs/>
          <w:lang w:val="ar_AE" w:bidi="ar_AE"/>
        </w:rPr>
        <w:t xml:space="preserve">أحضر يشوع بني إسرائيل إلى أرض كنعان، وبدأ يقسّم الأرض بالقُرعة، كما أمره يهوه. وقعت القرعة الأولى على سبط يهوذا. فطلب كالب بن يفنَّة الأرض التي وعده بها يهوه من خلال موسى. أعطى يشوع كالب الأرض التي أمر يهوه موسى أن يعطيها له. كانت هذه الأرض هي المنطقة المحيطة بحبرون، التي عُرفت سابقًا باسم قرية أربع، تيمناً بأعظم رجل من العناقيين. وكان أربع أبو عناق الذي كان سلف العناقيين، أو الشعب العناقي. ثم طرد كالب عشائر بني عناق الثلاث، أو مجموعات عائلاتهم الممتدة. وعشائر بني عناق هي: عشيرة شيشاي، وعشيرة أخيمان، وعشيرة تلماي. تُنهي هذه القصة القسم الذي أعطى فيه يشوع الأرض لسبط يهوذا. ويظهر ذلك أن شعب سبط يهوذا طَردوا الناس الذين كانوا يسكنون في منطقتهم. </w:t>
      </w:r>
    </w:p>
    <w:p>
      <w:pPr>
        <w:bidi/>
      </w:pPr>
      <w:r>
        <w:rPr>
          <w:rtl/>
          <w:cs/>
          <w:lang w:val="ar_AE" w:bidi="ar_AE"/>
        </w:rPr>
      </w:r>
      <w:r>
        <w:rPr>
          <w:rtl/>
          <w:cs/>
          <w:lang w:val="ar_AE" w:bidi="ar_AE"/>
        </w:rPr>
        <w:t>توقّفوا هنا وانظروا معًا إلى خريطة حبرون ودبير وبرية النقب. أوقِفوا الاستماع إلى هذا التسجيل الصوتي هنا.</w:t>
      </w:r>
    </w:p>
    <w:p>
      <w:pPr>
        <w:bidi/>
      </w:pPr>
      <w:r>
        <w:rPr>
          <w:rtl/>
          <w:cs/>
          <w:lang w:val="ar_AE" w:bidi="ar_AE"/>
        </w:rPr>
      </w:r>
      <w:r>
        <w:rPr>
          <w:rtl/>
          <w:cs/>
          <w:lang w:val="ar_AE" w:bidi="ar_AE"/>
        </w:rPr>
        <w:t>توقّفوا هنا وناقشوا ما يلي معًا كمجموعة: احكوا قصة عن مجموعة من الناس يعيشون في أرض كانت ملكًا لشخصٍ آخر في وقت ما. كيف تتحدثون عن مجموعة تطرد مجموعة أخرى؟ أوقِفوا الاستماع إلى هذا التسجيل الصوتي هنا.</w:t>
      </w:r>
    </w:p>
    <w:p>
      <w:pPr>
        <w:bidi/>
      </w:pPr>
      <w:r>
        <w:rPr>
          <w:rtl/>
          <w:cs/>
          <w:lang w:val="ar_AE" w:bidi="ar_AE"/>
        </w:rPr>
      </w:r>
      <w:r>
        <w:rPr>
          <w:rtl/>
          <w:cs/>
          <w:lang w:val="ar_AE" w:bidi="ar_AE"/>
        </w:rPr>
        <w:t xml:space="preserve">ثم يواصل كالب طرد الناس الذين يسكنون في منطقة دبير، التي تبعد حوالي عشرين كيلومترًا جنوب حبرون. كان يشوع قد غزا دبير من قبل، لكن يبدو أن الشعب عاد إلى تلك المنطقة في ذلك الوقت. ثم يعرض كالب أن يعطي ابنته زوجة لرجل من جيشه يغزو المنطقة المحيطة بدبير. </w:t>
      </w:r>
    </w:p>
    <w:p>
      <w:pPr>
        <w:bidi/>
      </w:pPr>
      <w:r>
        <w:rPr>
          <w:rtl/>
          <w:cs/>
          <w:lang w:val="ar_AE" w:bidi="ar_AE"/>
        </w:rPr>
      </w:r>
      <w:r>
        <w:rPr>
          <w:rtl/>
          <w:cs/>
          <w:lang w:val="ar_AE" w:bidi="ar_AE"/>
        </w:rPr>
        <w:t>توقّفوا هنا وناقشوا هذا السؤال معًا: كيف يستخدم الناس الزواج كمكافأة في ثقافتكم؟ ناقشوا طرقًا مختلفة تجد بها العائلات أزواجًا أو زوجات مستقبليين لأبنائها وبناتها. أوقِفوا الاستماع إلى هذا التسجيل الصوتي هنا.</w:t>
      </w:r>
    </w:p>
    <w:p>
      <w:pPr>
        <w:bidi/>
      </w:pPr>
      <w:r>
        <w:rPr>
          <w:rtl/>
          <w:cs/>
          <w:lang w:val="ar_AE" w:bidi="ar_AE"/>
        </w:rPr>
      </w:r>
      <w:r>
        <w:rPr>
          <w:rtl/>
          <w:cs/>
          <w:lang w:val="ar_AE" w:bidi="ar_AE"/>
        </w:rPr>
        <w:t xml:space="preserve">وقد غزا الأرض عثنيئيل بن قناز، ابن أخي كالب. فأعطى كالب ابنته، التي هي ابنة عم عثنيئيل، زوجة له. تقول معظم الترجمات إنه عندما جاءت عكسة ابنة كالب إلى عثنيئيل بصفتها زوجته، طلبت من عثنيئيل أن يطلب من أبيها كالب أن يعطيهما أرضًا. لكن هذا يتناقض مع بقية القصة؛ لذلك تقول بعض الترجمات إن عثنيئيل طلب من زوجته الجديدة عكسة أن تطلب من أبيها أن يعطيها أرضًا. في كلتا الحالتين، تذهب عكسة إلى كالب على حمار وتطلب منه بركة، أو هدية. </w:t>
      </w:r>
    </w:p>
    <w:p>
      <w:pPr>
        <w:bidi/>
      </w:pPr>
      <w:r>
        <w:rPr>
          <w:rtl/>
          <w:cs/>
          <w:lang w:val="ar_AE" w:bidi="ar_AE"/>
        </w:rPr>
      </w:r>
      <w:r>
        <w:rPr>
          <w:rtl/>
          <w:cs/>
          <w:lang w:val="ar_AE" w:bidi="ar_AE"/>
        </w:rPr>
        <w:t>توقّفوا هنا وناقشوا هذا السؤال معًا: احكوا عن أنواع الهدايا التي تعطونها لأبنائكم في يوم زفافهم. أوقِفوا الاستماع إلى هذا التسجيل الصوتي هنا.</w:t>
      </w:r>
    </w:p>
    <w:p>
      <w:pPr>
        <w:bidi/>
      </w:pPr>
      <w:r>
        <w:rPr>
          <w:rtl/>
          <w:cs/>
          <w:lang w:val="ar_AE" w:bidi="ar_AE"/>
        </w:rPr>
      </w:r>
      <w:r>
        <w:rPr>
          <w:rtl/>
          <w:cs/>
          <w:lang w:val="ar_AE" w:bidi="ar_AE"/>
        </w:rPr>
        <w:t xml:space="preserve">إن هدية الأرض التي أعطاها كالب لعثنيئيل ولابنته عكسة تُعد نموذجية بالنسبة للعادات في الشرق الأدنى القديم. ففي كثير من الأحيان كان الملوك أو الأمراء يقدمون هدايا من الأراضي للضباط العسكريين مكافأة لهم على خدماتهم. وكانت هذه أيضًا طريقة يجبر بها الملوك الناس أن يزرعوا الأرض التي لم يستخدمها أحد بعد لإنتاج المحاصيل. </w:t>
      </w:r>
    </w:p>
    <w:p>
      <w:pPr>
        <w:bidi/>
      </w:pPr>
      <w:r>
        <w:rPr>
          <w:rtl/>
          <w:cs/>
          <w:lang w:val="ar_AE" w:bidi="ar_AE"/>
        </w:rPr>
      </w:r>
      <w:r>
        <w:rPr>
          <w:rtl/>
          <w:cs/>
          <w:lang w:val="ar_AE" w:bidi="ar_AE"/>
        </w:rPr>
        <w:t xml:space="preserve">عرض كالب أرضًا وزواجًا على الشخص الذي غزا شعب العناقيين؛ لأنه كان يعلم أهمية تدمير العناقيين بالكامل. وكانت الأرض والزواج مهمين جدًا بالنسبة إلى الناس، لذلك كان الجنود في جيش كالب يحاولون بجدية هزيمة العناقيين حتى يحصلوا على هذه المكافأة. وبما أن الأرض التي أعطاها كالب كانت جافة تمامًا، فإن طلب عكسة الحصول على مصادر مائية كان أمرًا طبيعيًا ومعقولاً. تريد عكسة أن تتأكد من أنها وعثنيئيل قادران على العيش بشكل جيد في الأرض التي أعطاها لهما كالب. كما أنه من الطبيعي أن يعطي كالب ابنته هدايا زفاف تساعدهما على النجاح. </w:t>
      </w:r>
    </w:p>
    <w:p>
      <w:pPr>
        <w:bidi/>
      </w:pPr>
      <w:r>
        <w:rPr>
          <w:rtl/>
          <w:cs/>
          <w:lang w:val="ar_AE" w:bidi="ar_AE"/>
        </w:rPr>
      </w:r>
      <w:r>
        <w:rPr>
          <w:rtl/>
          <w:cs/>
          <w:lang w:val="ar_AE" w:bidi="ar_AE"/>
        </w:rPr>
        <w:t>توقّفوا هنا وناقشوا هذا السؤال معًا كمجموعة: تحدثوا عما يحدث عندما يكون لشخص ما الكثير من الأراضي في ثقافتكم. لماذا يريد شخص ما أن يمتلك الكثير من الأرض؟ إذا كان لديكم الكثير من الأراضي، فما الأشياء التي تريدونها في تلك الأرض لتجعلها أكثر فائدة لكم؟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يشوع 15: 13 - 19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يعطي يشوع كالب أرض حبرون وسط نصيب سبط يهوذا، كما أمر يهوه. ويطردُ كالب ثلاث عشائر، أو مجموعات عائلية كبيرة، من العناقيين من الأرض. </w:t>
      </w:r>
    </w:p>
    <w:p>
      <w:pPr>
        <w:bidi/>
      </w:pPr>
      <w:r>
        <w:rPr>
          <w:rtl/>
          <w:cs/>
          <w:lang w:val="ar_AE" w:bidi="ar_AE"/>
        </w:rPr>
      </w:r>
      <w:r>
        <w:rPr>
          <w:b/>
          <w:rtl/>
          <w:cs/>
          <w:lang w:val="ar_AE" w:bidi="ar_AE"/>
        </w:rPr>
        <w:t>في المشهد الثاني:</w:t>
      </w:r>
      <w:r>
        <w:rPr>
          <w:rtl/>
          <w:cs/>
          <w:lang w:val="ar_AE" w:bidi="ar_AE"/>
        </w:rPr>
        <w:t xml:space="preserve"> يسير كالب ليحارب الشعب الساكن في دبير. ويعرض كالب تزويج ابنته لمن يهاجم هذا الجزء من الأرض ويستولي عليه من جيشه. فيحتل عثنيئيل، ابن أخي كالب، الأرض. وتصبح عكسة، ابنة كالب، زوجةً لعثنيئيل. </w:t>
      </w:r>
    </w:p>
    <w:p>
      <w:pPr>
        <w:bidi/>
      </w:pPr>
      <w:r>
        <w:rPr>
          <w:rtl/>
          <w:cs/>
          <w:lang w:val="ar_AE" w:bidi="ar_AE"/>
        </w:rPr>
      </w:r>
      <w:r>
        <w:rPr>
          <w:b/>
          <w:rtl/>
          <w:cs/>
          <w:lang w:val="ar_AE" w:bidi="ar_AE"/>
        </w:rPr>
        <w:t>في المشهد الثالث:</w:t>
      </w:r>
      <w:r>
        <w:rPr>
          <w:rtl/>
          <w:cs/>
          <w:lang w:val="ar_AE" w:bidi="ar_AE"/>
        </w:rPr>
        <w:t xml:space="preserve"> تطلب عكسة قطعة أرض من كالب. وعندما تنزل عكسة عن حمارها، يسألها كالب: "ما الأمر؟" أو "ماذا تريدين؟" فتطلب عكسة هدية، وهي ينابيع ماء، بالإضافة إلى الأرض الواقعة في برية النقب. فيعطي كالب عكسة وعثنيئيل الينابيع العلوية والسفلية.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كالب</w:t>
      </w:r>
    </w:p>
    <w:p>
      <w:pPr>
        <w:pStyle w:val="ListBullet"/>
        <w:bidi/>
        <w:spacing w:line="240" w:lineRule="auto"/>
        <w:ind w:left="720"/>
      </w:pPr>
      <w:r>
        <w:rPr>
          <w:rtl/>
          <w:cs/>
          <w:lang w:val="ar_AE" w:bidi="ar_AE"/>
        </w:rPr>
      </w:r>
      <w:r>
        <w:rPr>
          <w:rtl/>
          <w:cs/>
          <w:lang w:val="ar_AE" w:bidi="ar_AE"/>
        </w:rPr>
        <w:t>عثنيئيل</w:t>
      </w:r>
    </w:p>
    <w:p>
      <w:pPr>
        <w:pStyle w:val="ListBullet"/>
        <w:bidi/>
        <w:spacing w:line="240" w:lineRule="auto"/>
        <w:ind w:left="720"/>
      </w:pPr>
      <w:r>
        <w:rPr>
          <w:rtl/>
          <w:cs/>
          <w:lang w:val="ar_AE" w:bidi="ar_AE"/>
        </w:rPr>
      </w:r>
      <w:r>
        <w:rPr>
          <w:rtl/>
          <w:cs/>
          <w:lang w:val="ar_AE" w:bidi="ar_AE"/>
        </w:rPr>
        <w:t>عكسة</w:t>
      </w:r>
    </w:p>
    <w:p>
      <w:pPr>
        <w:pStyle w:val="ListBullet"/>
        <w:bidi/>
        <w:spacing w:line="240" w:lineRule="auto"/>
        <w:ind w:left="720"/>
      </w:pPr>
      <w:r>
        <w:rPr>
          <w:rtl/>
          <w:cs/>
          <w:lang w:val="ar_AE" w:bidi="ar_AE"/>
        </w:rPr>
      </w:r>
      <w:r>
        <w:rPr>
          <w:rtl/>
          <w:cs/>
          <w:lang w:val="ar_AE" w:bidi="ar_AE"/>
        </w:rPr>
        <w:t xml:space="preserve">عشائر بني عناق التي تعيش بالقرب من حبرون: شيشاي، وأخيمان، وتلماي </w:t>
      </w:r>
    </w:p>
    <w:p>
      <w:pPr>
        <w:pStyle w:val="ListBullet"/>
        <w:bidi/>
        <w:spacing w:line="240" w:lineRule="auto"/>
        <w:ind w:left="720"/>
      </w:pPr>
      <w:r>
        <w:rPr>
          <w:rtl/>
          <w:cs/>
          <w:lang w:val="ar_AE" w:bidi="ar_AE"/>
        </w:rPr>
      </w:r>
      <w:r>
        <w:rPr>
          <w:rtl/>
          <w:cs/>
          <w:lang w:val="ar_AE" w:bidi="ar_AE"/>
        </w:rPr>
        <w:t xml:space="preserve">والشعب الساكن بالقرب من دبير </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لاحظوا أن هذه القصة تحدث في ثلاث مناطق مختلفة. يُشار إلى منطقتَين من هذه المناطق أحيانًا بأسماء مختلفة. أطلق العناقيون على حبرون اسم قرية أربع تيمنًا باسم جد بني عناق الأعظم. وهذا الاسم الأخير يعني "بيت الأربعة". كما أطلق العناقيون أيضًا على دبير اسم قرية سفر، والتي تعني "بيت الكتبة". والنقب هي منطقة برية جافة جنوب حبرون ودبير. </w:t>
      </w:r>
    </w:p>
    <w:p>
      <w:pPr>
        <w:bidi/>
      </w:pPr>
      <w:r>
        <w:rPr>
          <w:rtl/>
          <w:cs/>
          <w:lang w:val="ar_AE" w:bidi="ar_AE"/>
        </w:rPr>
      </w:r>
      <w:r>
        <w:rPr>
          <w:rtl/>
          <w:cs/>
          <w:lang w:val="ar_AE" w:bidi="ar_AE"/>
        </w:rPr>
        <w:t>توقَّفوا هنا وانظروا إلى صورة البرية. أوقِفوا الاستماع إلى هذا التسجيل الصوتي هنا.</w:t>
      </w:r>
    </w:p>
    <w:p>
      <w:pPr>
        <w:bidi/>
      </w:pPr>
      <w:r>
        <w:rPr>
          <w:rtl/>
          <w:cs/>
          <w:lang w:val="ar_AE" w:bidi="ar_AE"/>
        </w:rPr>
      </w:r>
      <w:r>
        <w:rPr>
          <w:rtl/>
          <w:cs/>
          <w:lang w:val="ar_AE" w:bidi="ar_AE"/>
        </w:rPr>
        <w:t xml:space="preserve">في المشهد الأول، تقول ترجمات كثيرة إن يهوه أمرَ يشوع أن يعطي كالب أرض حبرون. لكن الأكثر ترجيحًا هو أن يهوه أمر موسى، ثم أخبر موسى يشوع، حيث إن يشوع تولَّى منصب موسى قائدًا للشعب. ويطرد كالب الآن عشائر بني عناق الثلاث، أو مجموعات عائلاتهم الممتدة، الذين كانوا يعيشون في الأرض المحيطة بحبرون. وهذا يعني أن كالب وجيشه أجبرا العناقيين على مغادرة حبرون حتى يتمكن كالب من امتلاك الأرض. </w:t>
      </w:r>
    </w:p>
    <w:p>
      <w:pPr>
        <w:bidi/>
      </w:pPr>
      <w:r>
        <w:rPr>
          <w:rtl/>
          <w:cs/>
          <w:lang w:val="ar_AE" w:bidi="ar_AE"/>
        </w:rPr>
      </w:r>
      <w:r>
        <w:rPr>
          <w:rtl/>
          <w:cs/>
          <w:lang w:val="ar_AE" w:bidi="ar_AE"/>
        </w:rPr>
        <w:t xml:space="preserve">في المشهد الثاني، يزحف كالب ضد ساكني دبير، أي إنه يهاجمهم ليهزمهم. يعرض كالب الزواج بابنته مكافأةً لمن يهاجم الشعب الساكن في دبير ويهزمهم. قناز هو أخو كالب الأصغر. وعثنيئيل هو ابن قناز. </w:t>
      </w:r>
    </w:p>
    <w:p>
      <w:pPr>
        <w:bidi/>
      </w:pPr>
      <w:r>
        <w:rPr>
          <w:rtl/>
          <w:cs/>
          <w:lang w:val="ar_AE" w:bidi="ar_AE"/>
        </w:rPr>
      </w:r>
      <w:r>
        <w:rPr>
          <w:rtl/>
          <w:cs/>
          <w:lang w:val="ar_AE" w:bidi="ar_AE"/>
        </w:rPr>
        <w:t>توقَّفوا هنا وناقشوا معًا: كيف يُعرّف الناس في ثقافتكم الأشخاص الذين تربطهم بهم علاقة قرابة. فبماذا تدعون ابن أخيكم؟ أوقِفوا الاستماع إلى هذا التسجيل الصوتي هنا.</w:t>
      </w:r>
    </w:p>
    <w:p>
      <w:pPr>
        <w:bidi/>
      </w:pPr>
      <w:r>
        <w:rPr>
          <w:rtl/>
          <w:cs/>
          <w:lang w:val="ar_AE" w:bidi="ar_AE"/>
        </w:rPr>
      </w:r>
      <w:r>
        <w:rPr>
          <w:rtl/>
          <w:cs/>
          <w:lang w:val="ar_AE" w:bidi="ar_AE"/>
        </w:rPr>
        <w:t xml:space="preserve">في المشهد الثالث، تقول بعض الترجمات إنه عندما تأتي عكسة إلى عثنيئيل، فإنها تسأله سؤالًا. وطريقة أخرى لقول هذا هي أنه "في يوم زفافهم"، تسأل عكسّة عثنيئيل سؤالًا. كما تقول معظم الترجمات إن عكسة تُقنع عثنيئيل بأن يطلب من كالب حقلًا. لكن في الجزء التالي من هذا المشهد، تطلب عكسة من كالب هدية زفاف، أو "بركة". لذلك من الممكن ترجمة النص على أن عثنيئيل يقنع عكسة بأن تطلب هدية من كالب، أو أن عثنيئيل يطلب الحقل فعلاً، بينما تطلب عكسة ينابيع الماء. لسنا متأكدين أي ينابيع ماء كانت عكسة تطلبها. تنزل عكسة عن حمارها احترامًا لأبيها. وسألها كالب: "ماذا تُريدين" أو "ماذا تريدين كهدية زفاف؟" يسأل كالب عكسة بأدب عن سبب مجيئها وما يستطيع فعله من أجلها. </w:t>
      </w:r>
    </w:p>
    <w:p>
      <w:pPr>
        <w:bidi/>
      </w:pPr>
      <w:r>
        <w:rPr>
          <w:rtl/>
          <w:cs/>
          <w:lang w:val="ar_AE" w:bidi="ar_AE"/>
        </w:rPr>
      </w:r>
      <w:r>
        <w:rPr>
          <w:rtl/>
          <w:cs/>
          <w:lang w:val="ar_AE" w:bidi="ar_AE"/>
        </w:rPr>
        <w:t>توقَّفوا هنا وفكّروا فيما يحدث عندما يأتي أحد إليكم ليطلب شيئًا ما. وكيف ترحبون به؟ كيف ستترجمون طريقة ترحيب كالب بعكسة عندما تنزل عن حمارها؟ أوقِفوا الاستماع إلى هذا التسجيل الصوتي هنا.</w:t>
      </w:r>
    </w:p>
    <w:p>
      <w:pPr>
        <w:bidi/>
      </w:pPr>
      <w:r>
        <w:rPr>
          <w:rtl/>
          <w:cs/>
          <w:lang w:val="ar_AE" w:bidi="ar_AE"/>
        </w:rPr>
      </w:r>
      <w:r>
        <w:rPr>
          <w:rtl/>
          <w:cs/>
          <w:lang w:val="ar_AE" w:bidi="ar_AE"/>
        </w:rPr>
        <w:t xml:space="preserve">تطلب عكسة بركة، أو هدية مكونة من ينابيع ماء، لأن الأرض جافة جدًا. ويعطيها كالب الينابيع العلوية والسفلية. وربما كانت هذه الينابيع قريبة جدًا من قطعة الأرض التي أعطاها كالب لهما في البداية. </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يشوع 15: 13 - 19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كالب</w:t>
      </w:r>
    </w:p>
    <w:p>
      <w:pPr>
        <w:pStyle w:val="ListBullet"/>
        <w:bidi/>
        <w:spacing w:line="240" w:lineRule="auto"/>
        <w:ind w:left="720"/>
      </w:pPr>
      <w:r>
        <w:rPr>
          <w:rtl/>
          <w:cs/>
          <w:lang w:val="ar_AE" w:bidi="ar_AE"/>
        </w:rPr>
      </w:r>
      <w:r>
        <w:rPr>
          <w:rtl/>
          <w:cs/>
          <w:lang w:val="ar_AE" w:bidi="ar_AE"/>
        </w:rPr>
        <w:t>عثنيئيل</w:t>
      </w:r>
    </w:p>
    <w:p>
      <w:pPr>
        <w:pStyle w:val="ListBullet"/>
        <w:bidi/>
        <w:spacing w:line="240" w:lineRule="auto"/>
        <w:ind w:left="720"/>
      </w:pPr>
      <w:r>
        <w:rPr>
          <w:rtl/>
          <w:cs/>
          <w:lang w:val="ar_AE" w:bidi="ar_AE"/>
        </w:rPr>
      </w:r>
      <w:r>
        <w:rPr>
          <w:rtl/>
          <w:cs/>
          <w:lang w:val="ar_AE" w:bidi="ar_AE"/>
        </w:rPr>
        <w:t>عكسة</w:t>
      </w:r>
    </w:p>
    <w:p>
      <w:pPr>
        <w:pStyle w:val="ListBullet"/>
        <w:bidi/>
        <w:spacing w:line="240" w:lineRule="auto"/>
        <w:ind w:left="720"/>
      </w:pPr>
      <w:r>
        <w:rPr>
          <w:rtl/>
          <w:cs/>
          <w:lang w:val="ar_AE" w:bidi="ar_AE"/>
        </w:rPr>
      </w:r>
      <w:r>
        <w:rPr>
          <w:rtl/>
          <w:cs/>
          <w:lang w:val="ar_AE" w:bidi="ar_AE"/>
        </w:rPr>
        <w:t xml:space="preserve">عشائر بني عناق التي تعيش بالقرب من حبرون: شيشاي، وأخيمان، وتلماي </w:t>
      </w:r>
    </w:p>
    <w:p>
      <w:pPr>
        <w:pStyle w:val="ListBullet"/>
        <w:bidi/>
        <w:spacing w:line="240" w:lineRule="auto"/>
        <w:ind w:left="720"/>
      </w:pPr>
      <w:r>
        <w:rPr>
          <w:rtl/>
          <w:cs/>
          <w:lang w:val="ar_AE" w:bidi="ar_AE"/>
        </w:rPr>
      </w:r>
      <w:r>
        <w:rPr>
          <w:rtl/>
          <w:cs/>
          <w:lang w:val="ar_AE" w:bidi="ar_AE"/>
        </w:rPr>
        <w:t xml:space="preserve">والشعب الساكن بالقرب من دبير </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يعطي يشوع كالب أرض حبرون، وسط نصيب سبط يهوذا، كما أمر يهوه. ويطرد كالب ثلاث عشائر من العناقيين من الأرض. </w:t>
      </w:r>
    </w:p>
    <w:p>
      <w:pPr>
        <w:bidi/>
      </w:pPr>
      <w:r>
        <w:rPr>
          <w:rtl/>
          <w:cs/>
          <w:lang w:val="ar_AE" w:bidi="ar_AE"/>
        </w:rPr>
      </w:r>
      <w:r>
        <w:rPr>
          <w:rtl/>
          <w:cs/>
          <w:lang w:val="ar_AE" w:bidi="ar_AE"/>
        </w:rPr>
        <w:t xml:space="preserve">ثم يزحف ضد الشعب الساكن في دبير.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كالب: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ويعرض كالب تزويج ابنته لمن يهاجم هذا الجزء من الأرض ويستولي عليه من جيشه. فيحتل عثنيئيل، ابن أخي كالب، الأرض. وتصبح عكسة، ابنة كالب، زوجةً لعثنيئيل.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عكسة: "بماذا تشعرين أو فيمَ تفكِّرين؟"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عُثنيئيل: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تطلب عكسة من عثنيئيل أن يطلب قطعة أرض من كالب. وعندما تنزل عكسة عن حمارها، يسألها كالب: "ما الأمر؟" أو "ماذا تريدين؟" فتطلب عكسة هدية، وهي ينابيع ماء، بالإضافة إلى الأرض الواقعة في برية النقب. فيعطي كالب عكسة وعثنيئيل الينابيع العلوية والسفلية.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يشوع 15: 13 - 19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يعطي يشوع كالب أرض حبرون، وسط نصيب سبط يهوذا من الأرض، كما أمر </w:t>
      </w:r>
      <w:r>
        <w:rPr>
          <w:b/>
          <w:rtl/>
          <w:cs/>
          <w:lang w:val="ar_AE" w:bidi="ar_AE"/>
        </w:rPr>
        <w:t>يهوه</w:t>
      </w:r>
      <w:r>
        <w:rPr>
          <w:rtl/>
          <w:cs/>
          <w:lang w:val="ar_AE" w:bidi="ar_AE"/>
        </w:rPr>
        <w:t xml:space="preserve">. وكلمة يهوذا تعني في هذه الحالة، نسل يهوذا ابن يعقوب. استخدموا الكلمات نفسها التي استخدمتموها سابقًا للإشارة إلى يهوذا ويهوه. للمزيد من المعلومات بخصوص </w:t>
      </w:r>
      <w:r>
        <w:rPr>
          <w:b/>
          <w:rtl/>
          <w:cs/>
          <w:lang w:val="ar_AE" w:bidi="ar_AE"/>
        </w:rPr>
        <w:t>يهوه</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يطرد </w:t>
      </w:r>
      <w:r>
        <w:rPr>
          <w:b/>
          <w:rtl/>
          <w:cs/>
          <w:lang w:val="ar_AE" w:bidi="ar_AE"/>
        </w:rPr>
        <w:t>كالب</w:t>
      </w:r>
      <w:r>
        <w:rPr>
          <w:rtl/>
          <w:cs/>
          <w:lang w:val="ar_AE" w:bidi="ar_AE"/>
        </w:rPr>
        <w:t xml:space="preserve"> ثلاث عشائر من العناقيين من الأرض المحيطة بحبرون. استخدموا الكلمات أو العبارات نفسها التي استخدمتموها في المقاطع السابقة للإشارة إلى «طرد الشعوب». </w:t>
      </w:r>
    </w:p>
    <w:p>
      <w:pPr>
        <w:bidi/>
      </w:pPr>
      <w:r>
        <w:rPr>
          <w:rtl/>
          <w:cs/>
          <w:lang w:val="ar_AE" w:bidi="ar_AE"/>
        </w:rPr>
      </w:r>
      <w:r>
        <w:rPr>
          <w:rtl/>
          <w:cs/>
          <w:lang w:val="ar_AE" w:bidi="ar_AE"/>
        </w:rPr>
        <w:t xml:space="preserve">ثم يهاجم كالب الشعب الذي يعيش في دبير. ويعرض كالب تزويج ابنته لمن يهاجم هذا الجزء من الأرض ويستولي عليه من جيشه. يحتل عثنيئيل، ابن أخي كالب، الأرض. وتصبح عكسة ابنة كالب زوجةً لعثنيئيل. تقنع عكسة عثنيئيل بأن يطلب قطعة أرض من كالب. وعندما تنزل عكسة عن </w:t>
      </w:r>
      <w:r>
        <w:rPr>
          <w:b/>
          <w:rtl/>
          <w:cs/>
          <w:lang w:val="ar_AE" w:bidi="ar_AE"/>
        </w:rPr>
        <w:t>حمارها</w:t>
      </w:r>
      <w:r>
        <w:rPr>
          <w:rtl/>
          <w:cs/>
          <w:lang w:val="ar_AE" w:bidi="ar_AE"/>
        </w:rPr>
        <w:t xml:space="preserve">، يسألها كالب: ما الخطب؟ أو ما الذي تريدينه؟ تطلب عكسة </w:t>
      </w:r>
      <w:r>
        <w:rPr>
          <w:b/>
          <w:rtl/>
          <w:cs/>
          <w:lang w:val="ar_AE" w:bidi="ar_AE"/>
        </w:rPr>
        <w:t>بركة</w:t>
      </w:r>
      <w:r>
        <w:rPr>
          <w:rtl/>
          <w:cs/>
          <w:lang w:val="ar_AE" w:bidi="ar_AE"/>
        </w:rPr>
        <w:t xml:space="preserve">، أو هدية عبارة عن ينابيع مائية بالإضافة إلى الأرض في </w:t>
      </w:r>
      <w:r>
        <w:rPr>
          <w:b/>
          <w:rtl/>
          <w:cs/>
          <w:lang w:val="ar_AE" w:bidi="ar_AE"/>
        </w:rPr>
        <w:t>برية</w:t>
      </w:r>
      <w:r>
        <w:rPr>
          <w:rtl/>
          <w:cs/>
          <w:lang w:val="ar_AE" w:bidi="ar_AE"/>
        </w:rPr>
        <w:t xml:space="preserve"> النقب. فيعطي كالب عكسة وعثنيئيل</w:t>
      </w:r>
      <w:r>
        <w:rPr>
          <w:b/>
          <w:rtl/>
          <w:cs/>
          <w:lang w:val="ar_AE" w:bidi="ar_AE"/>
        </w:rPr>
        <w:t xml:space="preserve"> الينابيع</w:t>
      </w:r>
      <w:r>
        <w:rPr>
          <w:rtl/>
          <w:cs/>
          <w:lang w:val="ar_AE" w:bidi="ar_AE"/>
        </w:rPr>
        <w:t xml:space="preserve"> العلوية والسفلية. الحمار حيوان قوي بما يكفي لحمل البضائع أو الناس. وهو أصغر من الحصان، كما إنه حيوان مسالم. والبركة هي طريقة لإعطاء أشياء صالحة لشخصٍ ما، أو لطلب أشياء صالحة من الله. والينبوع هو المكان الذي يخرج فيه الماء بشكل طبيعي من الأرض. استخدموا الكلمات نفسها التي استخدمتموها في المقاطع السابقة للإشارة إلى الحمار، والبركة، والبرية، والينبوع. ولمزيد من المعلومات عن </w:t>
      </w:r>
      <w:r>
        <w:rPr>
          <w:b/>
          <w:rtl/>
          <w:cs/>
          <w:lang w:val="ar_AE" w:bidi="ar_AE"/>
        </w:rPr>
        <w:t>الحمار</w:t>
      </w:r>
      <w:r>
        <w:rPr>
          <w:rtl/>
          <w:cs/>
          <w:lang w:val="ar_AE" w:bidi="ar_AE"/>
        </w:rPr>
        <w:t xml:space="preserve">، </w:t>
      </w:r>
      <w:r>
        <w:rPr>
          <w:b/>
          <w:rtl/>
          <w:cs/>
          <w:lang w:val="ar_AE" w:bidi="ar_AE"/>
        </w:rPr>
        <w:t>ويبارك</w:t>
      </w:r>
      <w:r>
        <w:rPr>
          <w:rtl/>
          <w:cs/>
          <w:lang w:val="ar_AE" w:bidi="ar_AE"/>
        </w:rPr>
        <w:t xml:space="preserve">، </w:t>
      </w:r>
      <w:r>
        <w:rPr>
          <w:b/>
          <w:rtl/>
          <w:cs/>
          <w:lang w:val="ar_AE" w:bidi="ar_AE"/>
        </w:rPr>
        <w:t>والبرية</w:t>
      </w:r>
      <w:r>
        <w:rPr>
          <w:rtl/>
          <w:cs/>
          <w:lang w:val="ar_AE" w:bidi="ar_AE"/>
        </w:rPr>
        <w:t>، راجعوا قاموس الكلمات الرئيسية.</w:t>
      </w:r>
    </w:p>
    <w:p>
      <w:pPr>
        <w:bidi/>
      </w:pPr>
      <w:r>
        <w:rPr>
          <w:rtl/>
          <w:cs/>
          <w:lang w:val="ar_AE" w:bidi="ar_AE"/>
        </w:rPr>
      </w:r>
      <w:r>
        <w:rPr>
          <w:rtl/>
          <w:cs/>
          <w:lang w:val="ar_AE" w:bidi="ar_AE"/>
        </w:rPr>
        <w:t>توقفوا هنا وانظروا إلى صورة حمار إذا لزم الأمر.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15:20–32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يشوع 15: 20 - 32 واحفظوه في قلوبكم. </w:t>
      </w:r>
    </w:p>
    <w:p>
      <w:pPr>
        <w:bidi/>
      </w:pPr>
      <w:r>
        <w:rPr>
          <w:rtl/>
          <w:cs/>
          <w:lang w:val="ar_AE" w:bidi="ar_AE"/>
        </w:rPr>
      </w:r>
      <w:r>
        <w:rPr>
          <w:rtl/>
          <w:cs/>
          <w:lang w:val="ar_AE" w:bidi="ar_AE"/>
        </w:rPr>
        <w:t xml:space="preserve">استمعوا إلى النسخة الصوتية من يشوع 15: 20 - 32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يشوع 15: 20- 32 من الترجمة الأسهل فهمًا لكم. </w:t>
      </w:r>
    </w:p>
    <w:p>
      <w:pPr>
        <w:bidi/>
      </w:pPr>
      <w:r>
        <w:rPr>
          <w:rtl/>
          <w:cs/>
          <w:lang w:val="ar_AE" w:bidi="ar_AE"/>
        </w:rPr>
      </w:r>
      <w:r>
        <w:rPr>
          <w:rtl/>
          <w:cs/>
          <w:lang w:val="ar_AE" w:bidi="ar_AE"/>
        </w:rPr>
        <w:t xml:space="preserve">بدأ يشوع بتقسيم أرض كنعان بحسب القرعة، حيث أمر يهوه يشوع أن يُقسِّم الأرض بهذه الطريقة. وقعت القرعة الأولى على سبط يهوذا. هذه هي الأرض التي أصبحت تُعرف باسم يهوذا، ولاحقًا باسم اليهودية. وقد شرحت المقاطع السابقة حصة الأرض التي أعطاها يهوه لكالب، كما شرحت حدود أرض يهوذا. وتسرد المقاطع التالية مدُن يهوذا بحسب المناطق. يذكر هذا المقطع المدن الواقعة في الجزء الجنوبي من أرض يهوذا. وستذكر المقاطع التالية المدن الواقعة في التلال القريبة من الساحل، ثم الجبال، ثم البرية. إن هذه المدن هي بلدات كبيرة تحيط بها أسوار للحماية عادة. </w:t>
      </w:r>
    </w:p>
    <w:p>
      <w:pPr>
        <w:bidi/>
      </w:pPr>
      <w:r>
        <w:rPr>
          <w:rtl/>
          <w:cs/>
          <w:lang w:val="ar_AE" w:bidi="ar_AE"/>
        </w:rPr>
      </w:r>
      <w:r>
        <w:rPr>
          <w:rtl/>
          <w:cs/>
          <w:lang w:val="ar_AE" w:bidi="ar_AE"/>
        </w:rPr>
        <w:t>توقفوا هنا وناقشوا هذا السؤال معًا: كيف تميز ثقافتكم بين المقاطعات، أو مناطق الأرض التي يعيش فيها الناس؟ أوقِفوا الاستماع إلى هذا التسجيل الصوتي هنا.</w:t>
      </w:r>
    </w:p>
    <w:p>
      <w:pPr>
        <w:bidi/>
      </w:pPr>
      <w:r>
        <w:rPr>
          <w:rtl/>
          <w:cs/>
          <w:lang w:val="ar_AE" w:bidi="ar_AE"/>
        </w:rPr>
      </w:r>
      <w:r>
        <w:rPr>
          <w:rtl/>
          <w:cs/>
          <w:lang w:val="ar_AE" w:bidi="ar_AE"/>
        </w:rPr>
        <w:t xml:space="preserve">يُظهر سرد أسماء كل مدينة من هذه المدن أن هذه قصة حقيقية وأن أسباط إسرائيل حصلوا حقًا على أرض من يهوه. </w:t>
      </w:r>
    </w:p>
    <w:p>
      <w:pPr>
        <w:bidi/>
      </w:pPr>
      <w:r>
        <w:rPr>
          <w:rtl/>
          <w:cs/>
          <w:lang w:val="ar_AE" w:bidi="ar_AE"/>
        </w:rPr>
      </w:r>
      <w:r>
        <w:rPr>
          <w:rtl/>
          <w:cs/>
          <w:lang w:val="ar_AE" w:bidi="ar_AE"/>
        </w:rPr>
        <w:t xml:space="preserve">يصف هذا المقطع المدن التي كانت في أقصى جنوب أرض يهوذا. وهي على حدود أدوم في برية النقب. وتقع المدينة المركزية حول بئر سبع. وتقع مدمنَّة وحرمة على الحدود الشمالية لهذه المنطقة. في الغرب، امتدت المدن حتى شلحيم. واليوم لا يمكن تحديد موقع معظم هذه المدن. </w:t>
      </w:r>
    </w:p>
    <w:p>
      <w:pPr>
        <w:bidi/>
      </w:pPr>
      <w:r>
        <w:rPr>
          <w:rtl/>
          <w:cs/>
          <w:lang w:val="ar_AE" w:bidi="ar_AE"/>
        </w:rPr>
      </w:r>
      <w:r>
        <w:rPr>
          <w:rtl/>
          <w:cs/>
          <w:lang w:val="ar_AE" w:bidi="ar_AE"/>
        </w:rPr>
        <w:t>توقفوا هنا وانظروا إلى خريطة يهوذا، وقوموا بتحديد المنطقة الجنوبية معًا. أوقِفوا الاستماع إلى هذا التسجيل الصوتي هنا.</w:t>
      </w:r>
    </w:p>
    <w:p>
      <w:pPr>
        <w:bidi/>
      </w:pPr>
      <w:r>
        <w:rPr>
          <w:rtl/>
          <w:cs/>
          <w:lang w:val="ar_AE" w:bidi="ar_AE"/>
        </w:rPr>
      </w:r>
      <w:r>
        <w:rPr>
          <w:rtl/>
          <w:cs/>
          <w:lang w:val="ar_AE" w:bidi="ar_AE"/>
        </w:rPr>
        <w:t xml:space="preserve">هناك تسع وعشرون مدينة في المجموع، مع أن القائمة الفعلية كانت تضم نحو خمس وثلاثين مدينة. ولا نعرف سبب اختلاف الأعداد. وتشير المدن التسع والعشرون إلى المدن الكبرى، ولابد وأن هناك بعض القرى خارج تلك المدن. والقرى أصغر من المدن، إذ قد تحتوي فقط على بعض البيوت القليلة وأماكن للحيوانات. ولا يكون للقرى عادةً سور حولها، مما يعني أن الناس في القرى كانوا يعتمدون في الغالب على المدن في الحماية. وكان حكام أو ملوك المدن الكبيرة يحكمون عادةً القرى المحيطة بمدينتهم. </w:t>
      </w:r>
    </w:p>
    <w:p>
      <w:pPr>
        <w:bidi/>
      </w:pPr>
      <w:r>
        <w:rPr>
          <w:rtl/>
          <w:cs/>
          <w:lang w:val="ar_AE" w:bidi="ar_AE"/>
        </w:rPr>
      </w:r>
      <w:r>
        <w:rPr>
          <w:rtl/>
          <w:cs/>
          <w:lang w:val="ar_AE" w:bidi="ar_AE"/>
        </w:rPr>
        <w:t xml:space="preserve">توقفوا هنا وناقشوا هذا السؤال معًا: اذكروا القرى والمدن والبلدات والمقاطعات، والمناطق المختلفة، وكذلك الأنهار والوديان الموجودة في الجزء الجنوبي من مجتمعكم.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يشوع 15: 20- 32 من الترجمة الأسهل فهمًا لكم.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 الأول:</w:t>
      </w:r>
      <w:r>
        <w:rPr>
          <w:rtl/>
          <w:cs/>
          <w:lang w:val="ar_AE" w:bidi="ar_AE"/>
        </w:rPr>
        <w:t xml:space="preserve"> المقطع هو قائمة بالمدن الرئيسية في المقاطعة أو المنطقة الجنوبية من يهوذا. </w:t>
      </w:r>
    </w:p>
    <w:p>
      <w:pPr>
        <w:bidi/>
      </w:pPr>
      <w:r>
        <w:rPr>
          <w:rtl/>
          <w:cs/>
          <w:lang w:val="ar_AE" w:bidi="ar_AE"/>
        </w:rPr>
      </w:r>
      <w:r>
        <w:rPr>
          <w:rtl/>
          <w:cs/>
          <w:lang w:val="ar_AE" w:bidi="ar_AE"/>
        </w:rPr>
        <w:t>والشخصيات الواردة في هذا المقطع هي:</w:t>
      </w:r>
    </w:p>
    <w:p>
      <w:pPr>
        <w:bidi/>
      </w:pPr>
      <w:r>
        <w:rPr>
          <w:rtl/>
          <w:cs/>
          <w:lang w:val="ar_AE" w:bidi="ar_AE"/>
        </w:rPr>
      </w:r>
      <w:r>
        <w:rPr>
          <w:rtl/>
          <w:cs/>
          <w:lang w:val="ar_AE" w:bidi="ar_AE"/>
        </w:rPr>
        <w:t>سِبط يهوذا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من المرجّح أن بداية هذا المقطع هي مقدمة للمقطع، وتتحدَّث عن مناطق الأرض التي أعطاها يهوه لعشائر سبط يهوذا، أو لعائلاته الممتدة. يحدث هذا المقطع في المدن الجنوبية لسبط يهوذا في منطقة صحراء النقب، بالقرب من حدود أرض أدوم. </w:t>
      </w:r>
    </w:p>
    <w:p>
      <w:pPr>
        <w:bidi/>
      </w:pPr>
      <w:r>
        <w:rPr>
          <w:rtl/>
          <w:cs/>
          <w:lang w:val="ar_AE" w:bidi="ar_AE"/>
        </w:rPr>
      </w:r>
      <w:r>
        <w:rPr>
          <w:rtl/>
          <w:cs/>
          <w:lang w:val="ar_AE" w:bidi="ar_AE"/>
        </w:rPr>
        <w:t>توقَّفوا هنا وناقشوا هذا السؤال معًا: حدِّدوا المدن في مجتمعكم لها أسماء اقتُرضت أو تُرجمت من لغات أخرى أو من شعوب أخرى. أوقِفوا الاستماع إلى هذا التسجيل الصوتي هنا.</w:t>
      </w:r>
    </w:p>
    <w:p>
      <w:pPr>
        <w:bidi/>
      </w:pPr>
      <w:r>
        <w:rPr>
          <w:rtl/>
          <w:cs/>
          <w:lang w:val="ar_AE" w:bidi="ar_AE"/>
        </w:rPr>
      </w:r>
      <w:r>
        <w:rPr>
          <w:rtl/>
          <w:cs/>
          <w:lang w:val="ar_AE" w:bidi="ar_AE"/>
        </w:rPr>
        <w:t>توقَّفوا هنا وناقشوا هذا السؤال معًا: ناقشوا كيف ستتذكَّرون أسماء المدن الواردة في هذا المقطع. كيف ستقرِّرون ترجمة كل اسم من هذه الأسماء؟ أوقِفوا الاستماع إلى هذا التسجيل الصوتي هنا.</w:t>
      </w:r>
    </w:p>
    <w:p>
      <w:pPr>
        <w:bidi/>
      </w:pPr>
      <w:r>
        <w:rPr>
          <w:rtl/>
          <w:cs/>
          <w:lang w:val="ar_AE" w:bidi="ar_AE"/>
        </w:rPr>
      </w:r>
      <w:r>
        <w:rPr>
          <w:rtl/>
          <w:cs/>
          <w:lang w:val="ar_AE" w:bidi="ar_AE"/>
        </w:rPr>
        <w:t xml:space="preserve">لاحظوا أن المقطع يذكر أكثر من تسع وعشرين مدينة، لكن في الختام يخبرنا الراوي أن هناك تسعًا وعشرين مدينة مع القرى المحيطة بها في المجموع. </w:t>
      </w:r>
    </w:p>
    <w:p>
      <w:pPr>
        <w:bidi/>
      </w:pPr>
      <w:r>
        <w:rPr>
          <w:rtl/>
          <w:cs/>
          <w:lang w:val="ar_AE" w:bidi="ar_AE"/>
        </w:rPr>
      </w:r>
      <w:r>
        <w:rPr>
          <w:rtl/>
          <w:cs/>
          <w:lang w:val="ar_AE" w:bidi="ar_AE"/>
        </w:rPr>
        <w:t>توقَّفوا هنا وتذكَّروا كيف قمتم بإدراج المدن في مجتمعكم في الخطوة الثانية. بحسب أي ترتيب ذكرتم مدُنكم؟ ما الكلمات أو العبارات التي استخدمتموها عند ذكر هذه المدن؟ انتبهوا إلى كيف ختمتم قائمة أسماء المدن والمناطق الجنوبية في مجتمعكم. كيف ستختتمون قائمة المدن في هذا المقطع؟ أوقِفوا الاستماع إلى هذا التسجيل الصوتي هنا.</w:t>
      </w:r>
    </w:p>
    <w:p>
      <w:pPr>
        <w:bidi/>
      </w:pPr>
      <w:r>
        <w:rPr>
          <w:rtl/>
          <w:cs/>
          <w:lang w:val="ar_AE" w:bidi="ar_AE"/>
        </w:rPr>
      </w:r>
      <w:r>
        <w:rPr>
          <w:rtl/>
          <w:cs/>
          <w:lang w:val="ar_AE" w:bidi="ar_AE"/>
        </w:rPr>
        <w:t>الآن، على المجموعة أنْ تعرض أحداث القصة على لوحة القصص، أو ترسمها، أو تستخدم أجسامًا لتجسيد المقطع وأحداثه. يمكنكم استخدام الحجارة أو العصي ووضعها على الأرض في محاولة لذكر اسم كل مدينة.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يشوع 15: 20- 32 من الترجمة الأسهل فهمًا لكم.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والشخصيات الواردة في هذا المقطع هي:</w:t>
      </w:r>
    </w:p>
    <w:p>
      <w:pPr>
        <w:bidi/>
      </w:pPr>
      <w:r>
        <w:rPr>
          <w:rtl/>
          <w:cs/>
          <w:lang w:val="ar_AE" w:bidi="ar_AE"/>
        </w:rPr>
      </w:r>
      <w:r>
        <w:rPr>
          <w:rtl/>
          <w:cs/>
          <w:lang w:val="ar_AE" w:bidi="ar_AE"/>
        </w:rPr>
        <w:t>سِبط يهوذا</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هذا هو ميراث سبط يهوذا بحسب عشائره، أي عائلاته الممتدة. يُسمِّي المقطع تسعًا وعشرين مدينة في الجزء الجنوبي من أرض يهوذا.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سبط يهوذا: "بماذا تشعر أو فيمَ تفكِّر؟" قد يجيب الشخص بعبارات مثل: </w:t>
      </w:r>
    </w:p>
    <w:p>
      <w:pPr>
        <w:bidi/>
      </w:pPr>
      <w:r>
        <w:rPr>
          <w:rtl/>
          <w:cs/>
          <w:lang w:val="ar_AE" w:bidi="ar_AE"/>
        </w:rPr>
      </w:r>
      <w:r>
        <w:rPr>
          <w:rtl/>
          <w:cs/>
          <w:lang w:val="ar_AE" w:bidi="ar_AE"/>
        </w:rPr>
        <w:t xml:space="preserve">تحدثوا عن شعوركم عندما أدركتم أن سبط يهوذا حصل على جميع هذه المدن.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يشوع 15: 20- 32 من الترجمة الأسهل فهمًا لكم.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يتناول هذا المقطع </w:t>
      </w:r>
      <w:r>
        <w:rPr>
          <w:b/>
          <w:rtl/>
          <w:cs/>
          <w:lang w:val="ar_AE" w:bidi="ar_AE"/>
        </w:rPr>
        <w:t>ميراث</w:t>
      </w:r>
      <w:r>
        <w:rPr>
          <w:rtl/>
          <w:cs/>
          <w:lang w:val="ar_AE" w:bidi="ar_AE"/>
        </w:rPr>
        <w:t xml:space="preserve"> الأرض الذي أعطاه يهوه لسبط يهوذا بحسب </w:t>
      </w:r>
      <w:r>
        <w:rPr>
          <w:b/>
          <w:rtl/>
          <w:cs/>
          <w:lang w:val="ar_AE" w:bidi="ar_AE"/>
        </w:rPr>
        <w:t>عشائره</w:t>
      </w:r>
      <w:r>
        <w:rPr>
          <w:rtl/>
          <w:cs/>
          <w:lang w:val="ar_AE" w:bidi="ar_AE"/>
        </w:rPr>
        <w:t xml:space="preserve">، أو عائلاته الممتدة. استخدموا الكلمة نفسها التي استخدمتموها في المقاطع السابقة للإشارة إلى الميراث والعشائر. </w:t>
      </w:r>
    </w:p>
    <w:p>
      <w:pPr>
        <w:bidi/>
      </w:pPr>
      <w:r>
        <w:rPr>
          <w:rtl/>
          <w:cs/>
          <w:lang w:val="ar_AE" w:bidi="ar_AE"/>
        </w:rPr>
      </w:r>
      <w:r>
        <w:rPr>
          <w:rtl/>
          <w:cs/>
          <w:lang w:val="ar_AE" w:bidi="ar_AE"/>
        </w:rPr>
        <w:t xml:space="preserve">يتعلق هذا المقطع بتوزيع الأرض التي أعطاها يهوه لسبط </w:t>
      </w:r>
      <w:r>
        <w:rPr>
          <w:b/>
          <w:rtl/>
          <w:cs/>
          <w:lang w:val="ar_AE" w:bidi="ar_AE"/>
        </w:rPr>
        <w:t>يهوذا</w:t>
      </w:r>
      <w:r>
        <w:rPr>
          <w:rtl/>
          <w:cs/>
          <w:lang w:val="ar_AE" w:bidi="ar_AE"/>
        </w:rPr>
        <w:t xml:space="preserve"> على الحدود مع أرض أدوم. ويخبرنا الراوي أن هناك 29 </w:t>
      </w:r>
      <w:r>
        <w:rPr>
          <w:b/>
          <w:rtl/>
          <w:cs/>
          <w:lang w:val="ar_AE" w:bidi="ar_AE"/>
        </w:rPr>
        <w:t>مدينة</w:t>
      </w:r>
      <w:r>
        <w:rPr>
          <w:rtl/>
          <w:cs/>
          <w:lang w:val="ar_AE" w:bidi="ar_AE"/>
        </w:rPr>
        <w:t xml:space="preserve"> جنوبية. ولكل مدينة توجد في الغالب </w:t>
      </w:r>
      <w:r>
        <w:rPr>
          <w:b/>
          <w:rtl/>
          <w:cs/>
          <w:lang w:val="ar_AE" w:bidi="ar_AE"/>
        </w:rPr>
        <w:t>قرى</w:t>
      </w:r>
      <w:r>
        <w:rPr>
          <w:rtl/>
          <w:cs/>
          <w:lang w:val="ar_AE" w:bidi="ar_AE"/>
        </w:rPr>
        <w:t xml:space="preserve"> محيطة أعطاها يهوه لسبط يهوذا أيضًا. لكن القائمة تشمل أكثر من 29 اسمًا. لا نعرف سبب وجود أكثر من 29 اسمًا للمدن، لكن عليكم ترجمة العدد كما هو مكتوب. إن المدُن هي بلدات كبيرة تحيط بها أسوار للحماية. أما القرى فهي أصغر من المدن، وتعتمد في حمايتها على المدن في الغالب. استخدموا الكلمات نفسها التي استخدمتموها في المقاطع السابقة للإشارة إلى يهوذا، والمدن، والقرى. </w:t>
      </w:r>
    </w:p>
    <w:p>
      <w:pPr>
        <w:bidi/>
      </w:pPr>
      <w:r>
        <w:rPr>
          <w:rtl/>
          <w:cs/>
          <w:lang w:val="ar_AE" w:bidi="ar_AE"/>
        </w:rPr>
      </w:r>
      <w:r>
        <w:rPr>
          <w:rtl/>
          <w:cs/>
          <w:lang w:val="ar_AE" w:bidi="ar_AE"/>
        </w:rPr>
        <w:t>توقفوا هنا وناقشوا معًا كيف ستترجمون أسماء المدُن الواردة في هذا المقطع. هل ستنطقوتها بطريقة تبدو سلسة في لغتكم؟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15:33–47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يشوع 15: 33 - 47 واحفظوه في قلوبكم. </w:t>
      </w:r>
    </w:p>
    <w:p>
      <w:pPr>
        <w:bidi/>
      </w:pPr>
      <w:r>
        <w:rPr>
          <w:rtl/>
          <w:cs/>
          <w:lang w:val="ar_AE" w:bidi="ar_AE"/>
        </w:rPr>
      </w:r>
      <w:r>
        <w:rPr>
          <w:rtl/>
          <w:cs/>
          <w:lang w:val="ar_AE" w:bidi="ar_AE"/>
        </w:rPr>
        <w:t xml:space="preserve">استمعوا إلى النسخة الصوتية من يشوع 15: 33 - 47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يشوع ١٥: ٣٣–٤٧ من الترجمة الأسهل للفهم. </w:t>
      </w:r>
    </w:p>
    <w:p>
      <w:pPr>
        <w:bidi/>
      </w:pPr>
      <w:r>
        <w:rPr>
          <w:rtl/>
          <w:cs/>
          <w:lang w:val="ar_AE" w:bidi="ar_AE"/>
        </w:rPr>
      </w:r>
      <w:r>
        <w:rPr>
          <w:rtl/>
          <w:cs/>
          <w:lang w:val="ar_AE" w:bidi="ar_AE"/>
        </w:rPr>
        <w:t xml:space="preserve">يواصل هذا المقطع قائمة المدن أو القرى التي تعد جزءًا من الأرض التي أعطاها يشوع ليهوذا. تقع هذه المنطقة في سفوح التلال الغربية، أو التلال المنخفضة، وكذلك المنطقة الساحلية الغربية. وهذه أربع مناطق من مناطق يهوذا. وقد أدرج المقطع السابق مدُنًا في المنطقة الأولى. </w:t>
      </w:r>
    </w:p>
    <w:p>
      <w:pPr>
        <w:bidi/>
      </w:pPr>
      <w:r>
        <w:rPr>
          <w:rtl/>
          <w:cs/>
          <w:lang w:val="ar_AE" w:bidi="ar_AE"/>
        </w:rPr>
      </w:r>
      <w:r>
        <w:rPr>
          <w:rtl/>
          <w:cs/>
          <w:lang w:val="ar_AE" w:bidi="ar_AE"/>
        </w:rPr>
        <w:t xml:space="preserve">تشمل أولى هذه المناطق الأربع خمس عشرة مدينة وقراها المحيطة بها. وتشمل المنطقة الثانية ست عشرة مدينة وقراها المحيطة بها. كما تشمل المنطقة الثالثة تسع مدن وقراها المحيطة بها. </w:t>
      </w:r>
    </w:p>
    <w:p>
      <w:pPr>
        <w:bidi/>
      </w:pPr>
      <w:r>
        <w:rPr>
          <w:rtl/>
          <w:cs/>
          <w:lang w:val="ar_AE" w:bidi="ar_AE"/>
        </w:rPr>
      </w:r>
      <w:r>
        <w:rPr>
          <w:rtl/>
          <w:cs/>
          <w:lang w:val="ar_AE" w:bidi="ar_AE"/>
        </w:rPr>
        <w:t xml:space="preserve">أما المنطقة الرابعة فتقع في المنطقة الساحلية لأرض الفلسطينيين، وتشمل عقرون والقرى المحيطة بها. ويشرح المقطع أيضًا الحدود الغربية لأرض يهوذا. وتمتد هذه الحدود إلى وادي مصر على طول الطريق وصولاً إلى البحر المتوسط. والوادي هو قاع نهر جاف في الأشهر الحارة، ويمتلئ بالماء في مواسم الأمطار. </w:t>
      </w:r>
    </w:p>
    <w:p>
      <w:pPr>
        <w:bidi/>
      </w:pPr>
      <w:r>
        <w:rPr>
          <w:rtl/>
          <w:cs/>
          <w:lang w:val="ar_AE" w:bidi="ar_AE"/>
        </w:rPr>
      </w:r>
      <w:r>
        <w:rPr>
          <w:rtl/>
          <w:cs/>
          <w:lang w:val="ar_AE" w:bidi="ar_AE"/>
        </w:rPr>
        <w:t>توقفوا هنا وانظروا معًا إلى خريطة سفوح التلال الغربية والمناطق الساحلية ليهوذا. أوقِفوا الاستماع إلى هذا التسجيل الصوتي هنا.</w:t>
      </w:r>
    </w:p>
    <w:p>
      <w:pPr>
        <w:bidi/>
      </w:pPr>
      <w:r>
        <w:rPr>
          <w:rtl/>
          <w:cs/>
          <w:lang w:val="ar_AE" w:bidi="ar_AE"/>
        </w:rPr>
      </w:r>
      <w:r>
        <w:rPr>
          <w:rtl/>
          <w:cs/>
          <w:lang w:val="ar_AE" w:bidi="ar_AE"/>
        </w:rPr>
        <w:t>توقفوا هنا وانظروا معًا إلى صورة لوادٍ أو لقاع نهر جاف.</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يشوع ١٥: ٣٣–٤٧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يعطي يشوع سبط يهوذا أربع مناطق أخرى في سفوح الجبال الغربية لأرض كنعان. تحتوي أولى هذه المناطق الأربع على أربع عشرة مدينة وقراها. </w:t>
      </w:r>
    </w:p>
    <w:p>
      <w:pPr>
        <w:bidi/>
      </w:pPr>
      <w:r>
        <w:rPr>
          <w:rtl/>
          <w:cs/>
          <w:lang w:val="ar_AE" w:bidi="ar_AE"/>
        </w:rPr>
      </w:r>
      <w:r>
        <w:rPr>
          <w:b/>
          <w:rtl/>
          <w:cs/>
          <w:lang w:val="ar_AE" w:bidi="ar_AE"/>
        </w:rPr>
        <w:t>في المشهد الثاني:</w:t>
      </w:r>
      <w:r>
        <w:rPr>
          <w:rtl/>
          <w:cs/>
          <w:lang w:val="ar_AE" w:bidi="ar_AE"/>
        </w:rPr>
        <w:t xml:space="preserve"> تحتوي المنطقة الثانية من هذه المناطق على ست عشرة مدينة مع قراها. </w:t>
      </w:r>
    </w:p>
    <w:p>
      <w:pPr>
        <w:bidi/>
      </w:pPr>
      <w:r>
        <w:rPr>
          <w:rtl/>
          <w:cs/>
          <w:lang w:val="ar_AE" w:bidi="ar_AE"/>
        </w:rPr>
      </w:r>
      <w:r>
        <w:rPr>
          <w:b/>
          <w:rtl/>
          <w:cs/>
          <w:lang w:val="ar_AE" w:bidi="ar_AE"/>
        </w:rPr>
        <w:t>في المشهد الثالث:</w:t>
      </w:r>
      <w:r>
        <w:rPr>
          <w:rtl/>
          <w:cs/>
          <w:lang w:val="ar_AE" w:bidi="ar_AE"/>
        </w:rPr>
        <w:t xml:space="preserve"> تحتوي المنطقة الثالثة من هذه المناطق على تسع مدن وقراها. </w:t>
      </w:r>
    </w:p>
    <w:p>
      <w:pPr>
        <w:bidi/>
      </w:pPr>
      <w:r>
        <w:rPr>
          <w:rtl/>
          <w:cs/>
          <w:lang w:val="ar_AE" w:bidi="ar_AE"/>
        </w:rPr>
      </w:r>
      <w:r>
        <w:rPr>
          <w:b/>
          <w:rtl/>
          <w:cs/>
          <w:lang w:val="ar_AE" w:bidi="ar_AE"/>
        </w:rPr>
        <w:t>في المشهد الرابع:</w:t>
      </w:r>
      <w:r>
        <w:rPr>
          <w:rtl/>
          <w:cs/>
          <w:lang w:val="ar_AE" w:bidi="ar_AE"/>
        </w:rPr>
        <w:t xml:space="preserve"> تحتوي المنطقة الرابعة من هذه المناطق على مدينة عقرون، وغرب عقرون، وأشدود، وغزة، وجميع القرى المحيطة بها. وقد وصلت هذه إلى وادي النهر الجاف في مصر، وغرب البحر المتوسط. </w:t>
      </w:r>
    </w:p>
    <w:p>
      <w:pPr>
        <w:bidi/>
      </w:pPr>
      <w:r>
        <w:rPr>
          <w:rtl/>
          <w:cs/>
          <w:lang w:val="ar_AE" w:bidi="ar_AE"/>
        </w:rPr>
      </w:r>
      <w:r>
        <w:rPr>
          <w:rtl/>
          <w:cs/>
          <w:lang w:val="ar_AE" w:bidi="ar_AE"/>
        </w:rPr>
        <w:t>والشخصيات الواردة في هذا المقطع هي:</w:t>
      </w:r>
    </w:p>
    <w:p>
      <w:pPr>
        <w:bidi/>
      </w:pPr>
      <w:r>
        <w:rPr>
          <w:rtl/>
          <w:cs/>
          <w:lang w:val="ar_AE" w:bidi="ar_AE"/>
        </w:rPr>
      </w:r>
      <w:r>
        <w:rPr>
          <w:rtl/>
          <w:cs/>
          <w:lang w:val="ar_AE" w:bidi="ar_AE"/>
        </w:rPr>
        <w:t>شعب سبط يهوذا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لاحظوا أن ثلاث مناطق من الأربع تقع داخل سفوح الجبال الغربيّة لكنعان. </w:t>
      </w:r>
    </w:p>
    <w:p>
      <w:pPr>
        <w:bidi/>
      </w:pPr>
      <w:r>
        <w:rPr>
          <w:rtl/>
          <w:cs/>
          <w:lang w:val="ar_AE" w:bidi="ar_AE"/>
        </w:rPr>
      </w:r>
      <w:r>
        <w:rPr>
          <w:rtl/>
          <w:cs/>
          <w:lang w:val="ar_AE" w:bidi="ar_AE"/>
        </w:rPr>
        <w:t xml:space="preserve">أما المنطقة الأخيرة المذكورة هنا فتقع في المنطقة الساحلية الغربية لأرض فلسطين. والحدود الرئيسية المذكورة هي وادي مصر، أو وادي النهر الجاف في مصر، والبحر المتوسط. لاحظوا أنه في هذه المنطقة الأخيرة، يُسمِّي يشوع المدن ويذكر أن لكل منها بلداتها وقراها. والبلدات أصغر من المدن، والقرى أصغر من البلدات. </w:t>
      </w:r>
    </w:p>
    <w:p>
      <w:pPr>
        <w:bidi/>
      </w:pPr>
      <w:r>
        <w:rPr>
          <w:rtl/>
          <w:cs/>
          <w:lang w:val="ar_AE" w:bidi="ar_AE"/>
        </w:rPr>
      </w:r>
      <w:r>
        <w:rPr>
          <w:rtl/>
          <w:cs/>
          <w:lang w:val="ar_AE" w:bidi="ar_AE"/>
        </w:rPr>
        <w:t>توقفوا هنا، وانظروا مرة أخرى إلى خريطة سفوح الجبال الغربية والمنطقة الساحلية في أرض يهوذا، إذا لزم الأمر. أوقِفوا الاستماع إلى هذا التسجيل الصوتي هنا.</w:t>
      </w:r>
    </w:p>
    <w:p>
      <w:pPr>
        <w:bidi/>
      </w:pPr>
      <w:r>
        <w:rPr>
          <w:rtl/>
          <w:cs/>
          <w:lang w:val="ar_AE" w:bidi="ar_AE"/>
        </w:rPr>
      </w:r>
      <w:r>
        <w:rPr>
          <w:rtl/>
          <w:cs/>
          <w:lang w:val="ar_AE" w:bidi="ar_AE"/>
        </w:rPr>
        <w:t>توقفوا هنا وارسموا معًا خريطة لإحدى المناطق، أو القرى التي تعيشون فيها. تناوبوا في وصف المناطق لبعضكم بعضًا. لاحظوا ما تسمونه أكبر المدن، والبلدات المتوسطة، وأصغر البلدات.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يشوع ١٥: ٣٣–٤٧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bidi/>
      </w:pPr>
      <w:r>
        <w:rPr>
          <w:rtl/>
          <w:cs/>
          <w:lang w:val="ar_AE" w:bidi="ar_AE"/>
        </w:rPr>
      </w:r>
      <w:r>
        <w:rPr>
          <w:rtl/>
          <w:cs/>
          <w:lang w:val="ar_AE" w:bidi="ar_AE"/>
        </w:rPr>
        <w:t>شعب سبط يهوذا</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ويعطى يشوع سبط يهوذا أربع مناطق في سفوح الجبال غربيّ كنعان. أولى هذه المناطق الأربع تحتوي على أربع عشرة مدينة مع قراها، وتحتوي المنطقة الثانية على ست عشرة مدينة وقراها. أما المنطقة الثالثة فتحتوي على تسع مدن وقراها. وتحتوي المنطقة الرابعة التي أعطاها يشوع لسبط يهوذا في المنطقة الساحلية الغربيّة على عقرون، ومناطق غرب عقرون، وأشدود، وغزة، وجميع المدن والقرى المحيطة بها. وقد وصلت هذه إلى وادي النهر الجاف في مصر، وغرب البحر المتوسط.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سبط يهوذا: "بماذا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يشوع ١٥: ٣٣–٤٧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ويعطى يشوع سبط يهوذا أربع مناطق في </w:t>
      </w:r>
      <w:r>
        <w:rPr>
          <w:b/>
          <w:rtl/>
          <w:cs/>
          <w:lang w:val="ar_AE" w:bidi="ar_AE"/>
        </w:rPr>
        <w:t>سفوح</w:t>
      </w:r>
      <w:r>
        <w:rPr>
          <w:rtl/>
          <w:cs/>
          <w:lang w:val="ar_AE" w:bidi="ar_AE"/>
        </w:rPr>
        <w:t xml:space="preserve"> الجبال غربيّ كنعان. و سفوح الجبال هي تلال منخفضة تقع أسفل سلسلة الجبال. استخدموا الكلمة نفسها التي استخدمتموها في المقاطع السابقة للإشارة إلى سفوح الجبال. </w:t>
      </w:r>
    </w:p>
    <w:p>
      <w:pPr>
        <w:bidi/>
      </w:pPr>
      <w:r>
        <w:rPr>
          <w:rtl/>
          <w:cs/>
          <w:lang w:val="ar_AE" w:bidi="ar_AE"/>
        </w:rPr>
      </w:r>
      <w:r>
        <w:rPr>
          <w:rtl/>
          <w:cs/>
          <w:lang w:val="ar_AE" w:bidi="ar_AE"/>
        </w:rPr>
        <w:t xml:space="preserve">تتألف أولى هذه المناطق الأربع من أربع عشرة </w:t>
      </w:r>
      <w:r>
        <w:rPr>
          <w:b/>
          <w:rtl/>
          <w:cs/>
          <w:lang w:val="ar_AE" w:bidi="ar_AE"/>
        </w:rPr>
        <w:t>مدينة</w:t>
      </w:r>
      <w:r>
        <w:rPr>
          <w:rtl/>
          <w:cs/>
          <w:lang w:val="ar_AE" w:bidi="ar_AE"/>
        </w:rPr>
        <w:t xml:space="preserve"> </w:t>
      </w:r>
      <w:r>
        <w:rPr>
          <w:b/>
          <w:rtl/>
          <w:cs/>
          <w:lang w:val="ar_AE" w:bidi="ar_AE"/>
        </w:rPr>
        <w:t>ومستوطناتها</w:t>
      </w:r>
      <w:r>
        <w:rPr>
          <w:rtl/>
          <w:cs/>
          <w:lang w:val="ar_AE" w:bidi="ar_AE"/>
        </w:rPr>
        <w:t>. وتحتوي المنطقة الثانية التي أعطاها يشوع لسبط يهوذا في سفوح الجبال الغربيّة على ست عشرة مدينة ومستوطناتها. وتحتوي المنطقة الثالثة التي أعطاها يشوع لسبط يهوذا في سفوح الجبال الغربيّة على تسع مدُن ومستوطناتها. والمدُن أكبر من القرى أو المستوطنات وعادةً ما تحيط بها أسوار للحماية. أما المستوطنات فهي أصغر تجمعات سكنية، وتعتمد على المدُن للحماية. استخدموا الكلمة نفسها التي استخدمتموها في المقاطع السابقة للإشارة إلى المدُن والمستوطنات.</w:t>
      </w:r>
    </w:p>
    <w:p>
      <w:pPr>
        <w:bidi/>
      </w:pPr>
      <w:r>
        <w:rPr>
          <w:rtl/>
          <w:cs/>
          <w:lang w:val="ar_AE" w:bidi="ar_AE"/>
        </w:rPr>
      </w:r>
      <w:r>
        <w:rPr>
          <w:rtl/>
          <w:cs/>
          <w:lang w:val="ar_AE" w:bidi="ar_AE"/>
        </w:rPr>
        <w:t xml:space="preserve">وتحتوي المنطقة الرابعة التي أعطاها يشوع لسبط يهوذا في المناطق الساحلية الغربيّة على مدينة عقرون مع قرها ومستوطناتها. كما تشمل المناطق الواقعة غرب عقرون، ومدينة أشدود، ومدينة غزة، وجميع القرى والمستوطنات المحيطة بها. والقرى هي تجمعات سكنية أكبر من المستوطنة وأصغر من المدينة. استخدموا الكلمة نفسها التي استخدمتموها في المقاطع السابقة للإشارة إلى القرى. </w:t>
      </w:r>
    </w:p>
    <w:p>
      <w:pPr>
        <w:bidi/>
      </w:pPr>
      <w:r>
        <w:rPr>
          <w:rtl/>
          <w:cs/>
          <w:lang w:val="ar_AE" w:bidi="ar_AE"/>
        </w:rPr>
      </w:r>
      <w:r>
        <w:rPr>
          <w:rtl/>
          <w:cs/>
          <w:lang w:val="ar_AE" w:bidi="ar_AE"/>
        </w:rPr>
        <w:t xml:space="preserve">توقفوا هنا وناقشوا معًا كيف ستسمّون الأماكن الثلاثة ذات الأحجام المختلفة: </w:t>
      </w:r>
      <w:r>
        <w:rPr>
          <w:b/>
          <w:rtl/>
          <w:cs/>
          <w:lang w:val="ar_AE" w:bidi="ar_AE"/>
        </w:rPr>
        <w:t>المدُن</w:t>
      </w:r>
      <w:r>
        <w:rPr>
          <w:rtl/>
          <w:cs/>
          <w:lang w:val="ar_AE" w:bidi="ar_AE"/>
        </w:rPr>
        <w:t xml:space="preserve"> </w:t>
      </w:r>
      <w:r>
        <w:rPr>
          <w:b/>
          <w:rtl/>
          <w:cs/>
          <w:lang w:val="ar_AE" w:bidi="ar_AE"/>
        </w:rPr>
        <w:t>والقرى</w:t>
      </w:r>
      <w:r>
        <w:rPr>
          <w:rtl/>
          <w:cs/>
          <w:lang w:val="ar_AE" w:bidi="ar_AE"/>
        </w:rPr>
        <w:t xml:space="preserve"> </w:t>
      </w:r>
      <w:r>
        <w:rPr>
          <w:b/>
          <w:rtl/>
          <w:cs/>
          <w:lang w:val="ar_AE" w:bidi="ar_AE"/>
        </w:rPr>
        <w:t>والمستوطنات</w:t>
      </w:r>
      <w:r>
        <w:rPr>
          <w:rtl/>
          <w:cs/>
          <w:lang w:val="ar_AE" w:bidi="ar_AE"/>
        </w:rPr>
        <w:t>. أوقِفوا الاستماع إلى هذا التسجيل الصوتي هنا.</w:t>
      </w:r>
    </w:p>
    <w:p>
      <w:pPr>
        <w:bidi/>
      </w:pPr>
      <w:r>
        <w:rPr>
          <w:rtl/>
          <w:cs/>
          <w:lang w:val="ar_AE" w:bidi="ar_AE"/>
        </w:rPr>
      </w:r>
      <w:r>
        <w:rPr>
          <w:rtl/>
          <w:cs/>
          <w:lang w:val="ar_AE" w:bidi="ar_AE"/>
        </w:rPr>
        <w:t xml:space="preserve">وقد وصلت هذه إلى الوادي، أي وادي النهر الجاف في مصر، وإلى غرب البحر المتوسط. </w:t>
      </w:r>
      <w:r>
        <w:rPr>
          <w:b/>
          <w:rtl/>
          <w:cs/>
          <w:lang w:val="ar_AE" w:bidi="ar_AE"/>
        </w:rPr>
        <w:t>والوادي</w:t>
      </w:r>
      <w:r>
        <w:rPr>
          <w:rtl/>
          <w:cs/>
          <w:lang w:val="ar_AE" w:bidi="ar_AE"/>
        </w:rPr>
        <w:t xml:space="preserve"> هو مجرى نهر جاف في الفصول الحارة والجافة، ويمتلئ بالماء في موسم الأمطار. ترجموا الوادي، أو وادي النهر الجاف، بالطريقة نفسها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15:48–63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يشوع 15: 48 - 63 واحفظوه في قلوبكم. </w:t>
      </w:r>
    </w:p>
    <w:p>
      <w:pPr>
        <w:bidi/>
      </w:pPr>
      <w:r>
        <w:rPr>
          <w:rtl/>
          <w:cs/>
          <w:lang w:val="ar_AE" w:bidi="ar_AE"/>
        </w:rPr>
      </w:r>
      <w:r>
        <w:rPr>
          <w:rtl/>
          <w:cs/>
          <w:lang w:val="ar_AE" w:bidi="ar_AE"/>
        </w:rPr>
        <w:t xml:space="preserve">استمعوا إلى النسخة الصوتية من يشوع 15: 48 - 63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يشوع 15: 48- 63 من الترجمة الأسهل للفهم. </w:t>
      </w:r>
    </w:p>
    <w:p>
      <w:pPr>
        <w:bidi/>
      </w:pPr>
      <w:r>
        <w:rPr>
          <w:rtl/>
          <w:cs/>
          <w:lang w:val="ar_AE" w:bidi="ar_AE"/>
        </w:rPr>
      </w:r>
      <w:r>
        <w:rPr>
          <w:rtl/>
          <w:cs/>
          <w:lang w:val="ar_AE" w:bidi="ar_AE"/>
        </w:rPr>
        <w:t>يواصل هذا المقطع قائمة المدن والقرى التي تعد جزءًا من الأرض التي أعطاها يشوع لسبط يهوذا. ذكر المقطعان السابقان خمس مناطق، ويذكر هذا المقطع خمس مناطق في المنطقة الجبلية، ومنطقة واحدة في البرية.</w:t>
      </w:r>
    </w:p>
    <w:p>
      <w:pPr>
        <w:bidi/>
      </w:pPr>
      <w:r>
        <w:rPr>
          <w:rtl/>
          <w:cs/>
          <w:lang w:val="ar_AE" w:bidi="ar_AE"/>
        </w:rPr>
      </w:r>
      <w:r>
        <w:rPr>
          <w:rtl/>
          <w:cs/>
          <w:lang w:val="ar_AE" w:bidi="ar_AE"/>
        </w:rPr>
        <w:t>توقَّفوا هنا وانظروا إلى خريطة أرض يهوذا. ابحثوا عن المنطقة الجبلية والبرية على الخريطة. قد ترغبون في مواصلة النظر إلى هذه الخريطة أثناء الاستماع إلى "تجهيز المسرح"، مع تتبع المواقع عليها. أوقِفوا الاستماع إلى هذا التسجيل الصوتي هنا.</w:t>
      </w:r>
    </w:p>
    <w:p>
      <w:pPr>
        <w:bidi/>
      </w:pPr>
      <w:r>
        <w:rPr>
          <w:rtl/>
          <w:cs/>
          <w:lang w:val="ar_AE" w:bidi="ar_AE"/>
        </w:rPr>
      </w:r>
      <w:r>
        <w:rPr>
          <w:rtl/>
          <w:cs/>
          <w:lang w:val="ar_AE" w:bidi="ar_AE"/>
        </w:rPr>
        <w:t xml:space="preserve">وتقع المدن التي في المنطقة الجبلية في منطقة من التلال المنخفضة، تقع بدورها ضمن شريط ضيق من التلال يمتد من الشمال إلى الجنوب، بين الأراضي المنخفضة القريبة من الساحل في الغرب والبرية في الشرق. وتنحدر هذه التلال نحو الشرق مسافة تُقارب 900 متر من القمة إلى السفح، على امتداد يزيد على 16 كيلومترًا تقريبًا. </w:t>
      </w:r>
    </w:p>
    <w:p>
      <w:pPr>
        <w:bidi/>
      </w:pPr>
      <w:r>
        <w:rPr>
          <w:rtl/>
          <w:cs/>
          <w:lang w:val="ar_AE" w:bidi="ar_AE"/>
        </w:rPr>
      </w:r>
      <w:r>
        <w:rPr>
          <w:rtl/>
          <w:cs/>
          <w:lang w:val="ar_AE" w:bidi="ar_AE"/>
        </w:rPr>
        <w:t>توقَّفوا هنا وانظروا معًا إلى صورة للأراضي الجبلية. أوقِفوا الاستماع إلى هذا التسجيل الصوتي هنا.</w:t>
      </w:r>
    </w:p>
    <w:p>
      <w:pPr>
        <w:bidi/>
      </w:pPr>
      <w:r>
        <w:rPr>
          <w:rtl/>
          <w:cs/>
          <w:lang w:val="ar_AE" w:bidi="ar_AE"/>
        </w:rPr>
      </w:r>
      <w:r>
        <w:rPr>
          <w:rtl/>
          <w:cs/>
          <w:lang w:val="ar_AE" w:bidi="ar_AE"/>
        </w:rPr>
        <w:t xml:space="preserve">تحتوي أولى المناطق الخمس المذكورة هنا على إحدى عشرة مدينة وقراها. تذكروا إن المدن هي عادةً بلدات كبيرة تحيط بها أسوار للحماية، أما القرى فهي مستوطنات صغيرة تعتمد على المدن لحمايتها. وفي هذه المنطقة، يعطي يشوع اسمًا آخر لدبير، وهو "قرية سفر". </w:t>
      </w:r>
    </w:p>
    <w:p>
      <w:pPr>
        <w:bidi/>
      </w:pPr>
      <w:r>
        <w:rPr>
          <w:rtl/>
          <w:cs/>
          <w:lang w:val="ar_AE" w:bidi="ar_AE"/>
        </w:rPr>
      </w:r>
      <w:r>
        <w:rPr>
          <w:rtl/>
          <w:cs/>
          <w:lang w:val="ar_AE" w:bidi="ar_AE"/>
        </w:rPr>
        <w:t xml:space="preserve">وتشمل المنطقة الثانية من المناطق الخمس في المنطقة الجبلية تسع مدن مع قراها. وإحدى هذه المدن هي حبرون، التي استولى عليها كالب. </w:t>
      </w:r>
    </w:p>
    <w:p>
      <w:pPr>
        <w:bidi/>
      </w:pPr>
      <w:r>
        <w:rPr>
          <w:rtl/>
          <w:cs/>
          <w:lang w:val="ar_AE" w:bidi="ar_AE"/>
        </w:rPr>
      </w:r>
      <w:r>
        <w:rPr>
          <w:rtl/>
          <w:cs/>
          <w:lang w:val="ar_AE" w:bidi="ar_AE"/>
        </w:rPr>
        <w:t xml:space="preserve">أما المنطقة الثالثة من هذه المناطق الخمس في المنطقة الجبلية، فتشمل عشر مدُن وقراها. يُعتقد أن هذه المنطقة تقع جنوب شرق حبرون. </w:t>
      </w:r>
    </w:p>
    <w:p>
      <w:pPr>
        <w:bidi/>
      </w:pPr>
      <w:r>
        <w:rPr>
          <w:rtl/>
          <w:cs/>
          <w:lang w:val="ar_AE" w:bidi="ar_AE"/>
        </w:rPr>
      </w:r>
      <w:r>
        <w:rPr>
          <w:rtl/>
          <w:cs/>
          <w:lang w:val="ar_AE" w:bidi="ar_AE"/>
        </w:rPr>
        <w:t xml:space="preserve">كما تحتوي المنطقة الرابعة من هذه المناطق الخمس على ست مدن وقراها. ويُعتقد أن هذه المنطقة تقع شمال حبرون. </w:t>
      </w:r>
    </w:p>
    <w:p>
      <w:pPr>
        <w:bidi/>
      </w:pPr>
      <w:r>
        <w:rPr>
          <w:rtl/>
          <w:cs/>
          <w:lang w:val="ar_AE" w:bidi="ar_AE"/>
        </w:rPr>
      </w:r>
      <w:r>
        <w:rPr>
          <w:rtl/>
          <w:cs/>
          <w:lang w:val="ar_AE" w:bidi="ar_AE"/>
        </w:rPr>
        <w:t xml:space="preserve">أما المنطقة الخامسة فتحتوي على مدينتين وقراهما. وتقع هذه المنطقة بالقرب من الحدود الشمالية ليهوذا، بجانب حدود سبط بنيامين. </w:t>
      </w:r>
    </w:p>
    <w:p>
      <w:pPr>
        <w:bidi/>
      </w:pPr>
      <w:r>
        <w:rPr>
          <w:rtl/>
          <w:cs/>
          <w:lang w:val="ar_AE" w:bidi="ar_AE"/>
        </w:rPr>
      </w:r>
      <w:r>
        <w:rPr>
          <w:rtl/>
          <w:cs/>
          <w:lang w:val="ar_AE" w:bidi="ar_AE"/>
        </w:rPr>
        <w:t xml:space="preserve">ويذكر هذا المقطع أيضًا منطقة واحدة في البرية، أو منطقة ينمو فيها القليل جدًا من الزرع وبها ماء قليل جدًا. تقع هذه المنطقة على المنحدرات الشرقية، أو الجانب الشرقي للأراضي الجبلية، وتنحدر من التلال إلى وادي الأردن. وتضم هذه المنطقة ست مدن مع قراها. </w:t>
      </w:r>
    </w:p>
    <w:p>
      <w:pPr>
        <w:bidi/>
      </w:pPr>
      <w:r>
        <w:rPr>
          <w:rtl/>
          <w:cs/>
          <w:lang w:val="ar_AE" w:bidi="ar_AE"/>
        </w:rPr>
      </w:r>
      <w:r>
        <w:rPr>
          <w:rtl/>
          <w:cs/>
          <w:lang w:val="ar_AE" w:bidi="ar_AE"/>
        </w:rPr>
        <w:t>توقفوا هنا وناقشوا هذا السؤال معًا: اذكروا اسماء مدُن أو قرى مختلفة في مقاطعتكم، أو مناطقكم، حيث يُتحدَّث بلغتكم. أوقِفوا الاستماع إلى هذا التسجيل الصوتي هنا.</w:t>
      </w:r>
    </w:p>
    <w:p>
      <w:pPr>
        <w:bidi/>
      </w:pPr>
      <w:r>
        <w:rPr>
          <w:rtl/>
          <w:cs/>
          <w:lang w:val="ar_AE" w:bidi="ar_AE"/>
        </w:rPr>
      </w:r>
      <w:r>
        <w:rPr>
          <w:rtl/>
          <w:cs/>
          <w:lang w:val="ar_AE" w:bidi="ar_AE"/>
        </w:rPr>
        <w:t xml:space="preserve">لكن لم يستطع يهوذا إهلاك الشعب اليبوسي الساكن في أورشليم بالكامل. ولذلك، فمنذ ذلك الوقت وحتى وقت كتابة هذا المقطع، عاش اليبوسيون وشعب سبط يهوذا معًا في أورشليم، مع أنْ أورشليم أصبحت في النهاية جزءًا من أرض سبط بنيامين. </w:t>
      </w:r>
    </w:p>
    <w:p>
      <w:pPr>
        <w:bidi/>
      </w:pPr>
      <w:r>
        <w:rPr>
          <w:rtl/>
          <w:cs/>
          <w:lang w:val="ar_AE" w:bidi="ar_AE"/>
        </w:rPr>
      </w:r>
      <w:r>
        <w:rPr>
          <w:rtl/>
          <w:cs/>
          <w:lang w:val="ar_AE" w:bidi="ar_AE"/>
        </w:rPr>
        <w:t>توقفوا هنا وناقشوا هذا السؤال معًا: كيف يستجيب الناس في ثقافتكم للأشخاص الجدد الذين يحاولون العيش في أرضكم؟ وناقشوا كيف حصل شعبكم في ثقافتكم على الأرض التي تعيشون فيها أصلاً.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يشوع 15: 48- 63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سبعة مشاهد.</w:t>
      </w:r>
    </w:p>
    <w:p>
      <w:pPr>
        <w:bidi/>
      </w:pPr>
      <w:r>
        <w:rPr>
          <w:rtl/>
          <w:cs/>
          <w:lang w:val="ar_AE" w:bidi="ar_AE"/>
        </w:rPr>
      </w:r>
      <w:r>
        <w:rPr>
          <w:b/>
          <w:rtl/>
          <w:cs/>
          <w:lang w:val="ar_AE" w:bidi="ar_AE"/>
        </w:rPr>
        <w:t>في المشهد الأول:</w:t>
      </w:r>
      <w:r>
        <w:rPr>
          <w:rtl/>
          <w:cs/>
          <w:lang w:val="ar_AE" w:bidi="ar_AE"/>
        </w:rPr>
        <w:t xml:space="preserve"> يعطي يشوع سبط يهوذا خمس مناطق أخرى في المنطقة الجبلية. تتألف أولى هذه المناطق من إحدى عشرة مدينة مع قراها. </w:t>
      </w:r>
    </w:p>
    <w:p>
      <w:pPr>
        <w:bidi/>
      </w:pPr>
      <w:r>
        <w:rPr>
          <w:rtl/>
          <w:cs/>
          <w:lang w:val="ar_AE" w:bidi="ar_AE"/>
        </w:rPr>
      </w:r>
      <w:r>
        <w:rPr>
          <w:b/>
          <w:rtl/>
          <w:cs/>
          <w:lang w:val="ar_AE" w:bidi="ar_AE"/>
        </w:rPr>
        <w:t>في المشهد الثاني:</w:t>
      </w:r>
      <w:r>
        <w:rPr>
          <w:rtl/>
          <w:cs/>
          <w:lang w:val="ar_AE" w:bidi="ar_AE"/>
        </w:rPr>
        <w:t xml:space="preserve"> تحتوي المنطقة الثانية من هذه المناطق التي في الجبل على تسع مدن مع قراها. </w:t>
      </w:r>
    </w:p>
    <w:p>
      <w:pPr>
        <w:bidi/>
      </w:pPr>
      <w:r>
        <w:rPr>
          <w:rtl/>
          <w:cs/>
          <w:lang w:val="ar_AE" w:bidi="ar_AE"/>
        </w:rPr>
      </w:r>
      <w:r>
        <w:rPr>
          <w:b/>
          <w:rtl/>
          <w:cs/>
          <w:lang w:val="ar_AE" w:bidi="ar_AE"/>
        </w:rPr>
        <w:t>في المشهد الثالث:</w:t>
      </w:r>
      <w:r>
        <w:rPr>
          <w:rtl/>
          <w:cs/>
          <w:lang w:val="ar_AE" w:bidi="ar_AE"/>
        </w:rPr>
        <w:t xml:space="preserve"> تضم ثالث هذه المناطق التي في الجبل عشر مدن مع قراها. </w:t>
      </w:r>
    </w:p>
    <w:p>
      <w:pPr>
        <w:bidi/>
      </w:pPr>
      <w:r>
        <w:rPr>
          <w:rtl/>
          <w:cs/>
          <w:lang w:val="ar_AE" w:bidi="ar_AE"/>
        </w:rPr>
      </w:r>
      <w:r>
        <w:rPr>
          <w:b/>
          <w:rtl/>
          <w:cs/>
          <w:lang w:val="ar_AE" w:bidi="ar_AE"/>
        </w:rPr>
        <w:t>في المشهد الرابع:</w:t>
      </w:r>
      <w:r>
        <w:rPr>
          <w:rtl/>
          <w:cs/>
          <w:lang w:val="ar_AE" w:bidi="ar_AE"/>
        </w:rPr>
        <w:t xml:space="preserve"> تحتوي المنطقة الرابعة من هذه المناطق التي في الجبل على ست مدن مع قراها. </w:t>
      </w:r>
    </w:p>
    <w:p>
      <w:pPr>
        <w:bidi/>
      </w:pPr>
      <w:r>
        <w:rPr>
          <w:rtl/>
          <w:cs/>
          <w:lang w:val="ar_AE" w:bidi="ar_AE"/>
        </w:rPr>
      </w:r>
      <w:r>
        <w:rPr>
          <w:b/>
          <w:rtl/>
          <w:cs/>
          <w:lang w:val="ar_AE" w:bidi="ar_AE"/>
        </w:rPr>
        <w:t>في المشهد الخامس:</w:t>
      </w:r>
      <w:r>
        <w:rPr>
          <w:rtl/>
          <w:cs/>
          <w:lang w:val="ar_AE" w:bidi="ar_AE"/>
        </w:rPr>
        <w:t xml:space="preserve"> تحتوي المنطقة الخامسة من هذه المناطق التي في الجبل على مدينتين مع قراها. </w:t>
      </w:r>
    </w:p>
    <w:p>
      <w:pPr>
        <w:bidi/>
      </w:pPr>
      <w:r>
        <w:rPr>
          <w:rtl/>
          <w:cs/>
          <w:lang w:val="ar_AE" w:bidi="ar_AE"/>
        </w:rPr>
      </w:r>
      <w:r>
        <w:rPr>
          <w:b/>
          <w:rtl/>
          <w:cs/>
          <w:lang w:val="ar_AE" w:bidi="ar_AE"/>
        </w:rPr>
        <w:t>في المشهد السادس:</w:t>
      </w:r>
      <w:r>
        <w:rPr>
          <w:rtl/>
          <w:cs/>
          <w:lang w:val="ar_AE" w:bidi="ar_AE"/>
        </w:rPr>
        <w:t xml:space="preserve"> يعطي يشوع سبط يهوذا منطقة واحدة في البرية، على الجانب الشرقي من الجبل. تتكون هذه المنطقة من ست مدن مع قراها. </w:t>
      </w:r>
    </w:p>
    <w:p>
      <w:pPr>
        <w:bidi/>
      </w:pPr>
      <w:r>
        <w:rPr>
          <w:rtl/>
          <w:cs/>
          <w:lang w:val="ar_AE" w:bidi="ar_AE"/>
        </w:rPr>
      </w:r>
      <w:r>
        <w:rPr>
          <w:b/>
          <w:rtl/>
          <w:cs/>
          <w:lang w:val="ar_AE" w:bidi="ar_AE"/>
        </w:rPr>
        <w:t>في المشهد السابع:</w:t>
      </w:r>
      <w:r>
        <w:rPr>
          <w:rtl/>
          <w:cs/>
          <w:lang w:val="ar_AE" w:bidi="ar_AE"/>
        </w:rPr>
        <w:t xml:space="preserve"> في الختام، نسمع أن سبط يهوذا لم يستطع طرد اليبوسيين من أورشليم. لذلك عاش شعب سبط يهوذا مع اليبوسيين في أورشليم على الأقل حتى وقت كتابة هذا المقطع.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شعب سبط يهوذا</w:t>
      </w:r>
    </w:p>
    <w:p>
      <w:pPr>
        <w:pStyle w:val="ListBullet"/>
        <w:bidi/>
        <w:spacing w:line="240" w:lineRule="auto"/>
        <w:ind w:left="720"/>
      </w:pPr>
      <w:r>
        <w:rPr>
          <w:rtl/>
          <w:cs/>
          <w:lang w:val="ar_AE" w:bidi="ar_AE"/>
        </w:rPr>
      </w:r>
      <w:r>
        <w:rPr>
          <w:rtl/>
          <w:cs/>
          <w:lang w:val="ar_AE" w:bidi="ar_AE"/>
        </w:rPr>
        <w:t>واليبوسيون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لاحظوا أن الجبل عبارة عن أرض جبلية أو تلال تقع بجوار البرية مباشرة. وبسبب التلال فيهذه المنطقة، كان المناخ يؤدي إلى انخفاض معدلات الأمطار في البرية، مما جعل فلاحة الأرض صعبة. كان من المهم جدًا أن يعيش سبط يهوذا بالقرب من ينابيع الماء، أو الأنهار الطبيعية، أو البحار في هذه المنطقة. وربما لم توجد سوى ست مدن في البرية؛ بسبب ندرة المياه، وحرارة الجو، وجفاف الأرض. وهذا ما جعل العيش في البرية صعبًا على الناس. </w:t>
      </w:r>
    </w:p>
    <w:p>
      <w:pPr>
        <w:bidi/>
      </w:pPr>
      <w:r>
        <w:rPr>
          <w:rtl/>
          <w:cs/>
          <w:lang w:val="ar_AE" w:bidi="ar_AE"/>
        </w:rPr>
      </w:r>
      <w:r>
        <w:rPr>
          <w:rtl/>
          <w:cs/>
          <w:lang w:val="ar_AE" w:bidi="ar_AE"/>
        </w:rPr>
        <w:t>توقفوا هنا وانظروا إلى صورة البرية. أوقِفوا الاستماع إلى هذا التسجيل الصوتي هنا.</w:t>
      </w:r>
    </w:p>
    <w:p>
      <w:pPr>
        <w:bidi/>
      </w:pPr>
      <w:r>
        <w:rPr>
          <w:rtl/>
          <w:cs/>
          <w:lang w:val="ar_AE" w:bidi="ar_AE"/>
        </w:rPr>
      </w:r>
      <w:r>
        <w:rPr>
          <w:rtl/>
          <w:cs/>
          <w:lang w:val="ar_AE" w:bidi="ar_AE"/>
        </w:rPr>
        <w:t>توقفوا هنا وارسموا خريطة لمجتمعكم معًا على الورق، أو باستخدام العصي والصخور وأوراق الشجر. لاحظوا أنواع الأرض التي تحيط بكم. أذكروا أسماء التلال والوديان، والجبال، أو جداول المياه والأنهار. تناوبوا في وصف الخريطة والأرض لبعضكم البعض. لاحظوا كيف تصفون الأنواع المختلفة من الأراضي أو المياه. أوقِفوا الاستماع إلى هذا التسجيل الصوتي هنا.</w:t>
      </w:r>
    </w:p>
    <w:p>
      <w:pPr>
        <w:bidi/>
      </w:pPr>
      <w:r>
        <w:rPr>
          <w:rtl/>
          <w:cs/>
          <w:lang w:val="ar_AE" w:bidi="ar_AE"/>
        </w:rPr>
      </w:r>
      <w:r>
        <w:rPr>
          <w:rtl/>
          <w:cs/>
          <w:lang w:val="ar_AE" w:bidi="ar_AE"/>
        </w:rPr>
        <w:t xml:space="preserve">في المشهد السابع، لاحظوا أن شعب سبط يهوذا لا يتبع وصية يهوه بطرد الشعب الذي يعيش في الأرض. </w:t>
      </w:r>
    </w:p>
    <w:p>
      <w:pPr>
        <w:bidi/>
      </w:pPr>
      <w:r>
        <w:rPr>
          <w:rtl/>
          <w:cs/>
          <w:lang w:val="ar_AE" w:bidi="ar_AE"/>
        </w:rPr>
      </w:r>
      <w:r>
        <w:rPr>
          <w:rtl/>
          <w:cs/>
          <w:lang w:val="ar_AE" w:bidi="ar_AE"/>
        </w:rPr>
        <w:t>الآن، على المجموعة أن تصوّر أحداث القصة على لوحة وترسمها، أو تستخدم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يشوع 15: 48- 63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شعب سبط يهوذا</w:t>
      </w:r>
    </w:p>
    <w:p>
      <w:pPr>
        <w:pStyle w:val="ListBullet"/>
        <w:bidi/>
        <w:spacing w:line="240" w:lineRule="auto"/>
        <w:ind w:left="720"/>
      </w:pPr>
      <w:r>
        <w:rPr>
          <w:rtl/>
          <w:cs/>
          <w:lang w:val="ar_AE" w:bidi="ar_AE"/>
        </w:rPr>
      </w:r>
      <w:r>
        <w:rPr>
          <w:rtl/>
          <w:cs/>
          <w:lang w:val="ar_AE" w:bidi="ar_AE"/>
        </w:rPr>
        <w:t>واليبوسيون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يعطي يشوع سبط يهوذا خمس مناطق أخرى في المنطقة الجبلية. تتكون أولى هذه المناطق من إحدى عشرة مدينة وقراها. وتحتوي المنطقة الثانية من هذه المناطق على تسع مدن مع قراها. أما المنطقة الثالثة من هذه المناطق فتضم عشر مدُن وقراها. كما تحتوي المنطقة الرابعة من هذه المناطق على ست مدن وقراها. وتضم المنطقة الخامسة مدينتين وقراهما.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سبط يهوذا: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يعطي يشوع سبط يهوذا منطقة واحدة في البرية على الجانب الشرقي من المنطقة الجبلية. تتكون هذه المنطقة من ست مدن مع قراها.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سبط يهوذا: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لم يستطع أهل سبط يهوذا طرد اليبوسيين من أورشليم. لذلك عاش يهوذا مع اليبوسيين في أورشليم على الأقل حتى وقت كتابة هذا المقطع.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اليبوسيين: "بمَ تشعر أو فيمَ تفكِّر؟" قد يجيب الشخص بعبارات مثل: </w:t>
      </w:r>
    </w:p>
    <w:p>
      <w:pPr>
        <w:bidi/>
      </w:pPr>
      <w:r>
        <w:rPr>
          <w:rtl/>
          <w:cs/>
          <w:lang w:val="ar_AE" w:bidi="ar_AE"/>
        </w:rPr>
      </w:r>
      <w:r>
        <w:rPr>
          <w:rtl/>
          <w:cs/>
          <w:lang w:val="ar_AE" w:bidi="ar_AE"/>
        </w:rPr>
        <w:t>توقَّفوا هنا وتدرَّبوا على سرد أسماء المدن الواردة في المقطع. استخدموا أشياء لتعلّم أسماء المدن.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يشوع 15: 48- 63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يعطي يشوع سبط يهوذا خمس مناطق في </w:t>
      </w:r>
      <w:r>
        <w:rPr>
          <w:b/>
          <w:rtl/>
          <w:cs/>
          <w:lang w:val="ar_AE" w:bidi="ar_AE"/>
        </w:rPr>
        <w:t>الأرض الجبلية</w:t>
      </w:r>
      <w:r>
        <w:rPr>
          <w:rtl/>
          <w:cs/>
          <w:lang w:val="ar_AE" w:bidi="ar_AE"/>
        </w:rPr>
        <w:t xml:space="preserve"> في كنعان. والأرض الجبلية تحتوي على </w:t>
      </w:r>
      <w:r>
        <w:rPr>
          <w:b/>
          <w:rtl/>
          <w:cs/>
          <w:lang w:val="ar_AE" w:bidi="ar_AE"/>
        </w:rPr>
        <w:t>تلال</w:t>
      </w:r>
      <w:r>
        <w:rPr>
          <w:rtl/>
          <w:cs/>
          <w:lang w:val="ar_AE" w:bidi="ar_AE"/>
        </w:rPr>
        <w:t xml:space="preserve"> منخفضة أو جبال تمتد شمالًا وجنوبًا في وسط يهوذا. استخدموا الكلمة نفسها التي استخدمتموها في المقاطع السابقة للإشارة إلى التلال أو الأراضي الجبلية. </w:t>
      </w:r>
    </w:p>
    <w:p>
      <w:pPr>
        <w:bidi/>
      </w:pPr>
      <w:r>
        <w:rPr>
          <w:rtl/>
          <w:cs/>
          <w:lang w:val="ar_AE" w:bidi="ar_AE"/>
        </w:rPr>
      </w:r>
      <w:r>
        <w:rPr>
          <w:rtl/>
          <w:cs/>
          <w:lang w:val="ar_AE" w:bidi="ar_AE"/>
        </w:rPr>
        <w:t xml:space="preserve">تحتوي أولى هذه المناطق الخمس على إحدى عشرة </w:t>
      </w:r>
      <w:r>
        <w:rPr>
          <w:b/>
          <w:rtl/>
          <w:cs/>
          <w:lang w:val="ar_AE" w:bidi="ar_AE"/>
        </w:rPr>
        <w:t>مدينة</w:t>
      </w:r>
      <w:r>
        <w:rPr>
          <w:rtl/>
          <w:cs/>
          <w:lang w:val="ar_AE" w:bidi="ar_AE"/>
        </w:rPr>
        <w:t xml:space="preserve"> </w:t>
      </w:r>
      <w:r>
        <w:rPr>
          <w:b/>
          <w:rtl/>
          <w:cs/>
          <w:lang w:val="ar_AE" w:bidi="ar_AE"/>
        </w:rPr>
        <w:t>وقراها</w:t>
      </w:r>
      <w:r>
        <w:rPr>
          <w:rtl/>
          <w:cs/>
          <w:lang w:val="ar_AE" w:bidi="ar_AE"/>
        </w:rPr>
        <w:t xml:space="preserve">. وتحتوي المنطقة الثانية التي يعطيها يشوع لسبط يهوذا في المنطقة الجبلية على تسع مدن وقراها. وتحتوي المنطقة الثالثة التي أعطاها يشوع لسبط يهوذا في المنطقة الجبلية على عشر مدن وقراها. كما تحتوي المنطقة الرابعة من هذه المناطق الخمس على ست مدن وقراها. وتحتوي المنطقة الخامسة على مدينتين وقراهما. والمدن أكبر من القرى، وعادةً ما تحيط بها أسوار للحماية. أما القرى فهي أصغر التجمعات السكانية، وتعتمد على المدن للحماية. استخدموا الكلمات نفسها التي استخدمتموها في المقاطع السابقة للإشارة إلى المدن والقرى. </w:t>
      </w:r>
    </w:p>
    <w:p>
      <w:pPr>
        <w:bidi/>
      </w:pPr>
      <w:r>
        <w:rPr>
          <w:rtl/>
          <w:cs/>
          <w:lang w:val="ar_AE" w:bidi="ar_AE"/>
        </w:rPr>
      </w:r>
      <w:r>
        <w:rPr>
          <w:rtl/>
          <w:cs/>
          <w:lang w:val="ar_AE" w:bidi="ar_AE"/>
        </w:rPr>
        <w:t xml:space="preserve">ويعطي يشوع منطقة واحدة في </w:t>
      </w:r>
      <w:r>
        <w:rPr>
          <w:b/>
          <w:rtl/>
          <w:cs/>
          <w:lang w:val="ar_AE" w:bidi="ar_AE"/>
        </w:rPr>
        <w:t>البرية</w:t>
      </w:r>
      <w:r>
        <w:rPr>
          <w:rtl/>
          <w:cs/>
          <w:lang w:val="ar_AE" w:bidi="ar_AE"/>
        </w:rPr>
        <w:t xml:space="preserve"> لسبط يهوذا. وتقع هذه البرية على </w:t>
      </w:r>
      <w:r>
        <w:rPr>
          <w:b/>
          <w:rtl/>
          <w:cs/>
          <w:lang w:val="ar_AE" w:bidi="ar_AE"/>
        </w:rPr>
        <w:t>المنحدر</w:t>
      </w:r>
      <w:r>
        <w:rPr>
          <w:rtl/>
          <w:cs/>
          <w:lang w:val="ar_AE" w:bidi="ar_AE"/>
        </w:rPr>
        <w:t xml:space="preserve"> الشرقي للأراضي الجبلية. والبرية هي مكان جاف ينمو فيه القليل جدًا من النباتات، ويعيش فيه عدد قليل جدًا من الحيوانات. أما المنحدر فهو الجانب المائل للتلال أو الجبال. استخدموا الكلمة نفسها التي استخدمتموها في المقاطع السابقة للإشارة إلى البرية والمنحدر. وللمزيد من المعلومات عن كلمة </w:t>
      </w:r>
      <w:r>
        <w:rPr>
          <w:rtl/>
          <w:cs/>
          <w:lang w:val="ar_AE" w:bidi="ar_AE"/>
        </w:rPr>
        <w:t>البرّيّة</w:t>
      </w:r>
      <w:r>
        <w:rPr>
          <w:rtl/>
          <w:cs/>
          <w:lang w:val="ar_AE" w:bidi="ar_AE"/>
        </w:rPr>
        <w:t xml:space="preserve"> ارجعوا إلى "قاموس الكلمات الرئيسيّة".</w:t>
      </w:r>
    </w:p>
    <w:p>
      <w:pPr>
        <w:bidi/>
      </w:pPr>
      <w:r>
        <w:rPr>
          <w:rtl/>
          <w:cs/>
          <w:lang w:val="ar_AE" w:bidi="ar_AE"/>
        </w:rPr>
      </w:r>
      <w:r>
        <w:rPr>
          <w:rtl/>
          <w:cs/>
          <w:lang w:val="ar_AE" w:bidi="ar_AE"/>
        </w:rPr>
        <w:t>لم يستطع يهوذا طرد اليبوسيين من أورشليم. لذلك عاش بنو يهوذا، أو شعب سبط يهوذا، مع اليبوسيين في أورشليم، على الأقل حتى وقت كتابة هذا المقطع.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يشوع 16: 1 - 10 واحفظوه في قلوبكم. </w:t>
      </w:r>
    </w:p>
    <w:p>
      <w:pPr>
        <w:bidi/>
      </w:pPr>
      <w:r>
        <w:rPr>
          <w:rtl/>
          <w:cs/>
          <w:lang w:val="ar_AE" w:bidi="ar_AE"/>
        </w:rPr>
      </w:r>
      <w:r>
        <w:rPr>
          <w:rtl/>
          <w:cs/>
          <w:lang w:val="ar_AE" w:bidi="ar_AE"/>
        </w:rPr>
        <w:t xml:space="preserve">استمعوا إلى النسخة الصوتية من يشوع 16: 1 - 10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يشوع 16: 1 – 10 من الترجمة الأسهل للفهم. </w:t>
      </w:r>
    </w:p>
    <w:p>
      <w:pPr>
        <w:bidi/>
      </w:pPr>
      <w:r>
        <w:rPr>
          <w:rtl/>
          <w:cs/>
          <w:lang w:val="ar_AE" w:bidi="ar_AE"/>
        </w:rPr>
      </w:r>
      <w:r>
        <w:rPr>
          <w:rtl/>
          <w:cs/>
          <w:lang w:val="ar_AE" w:bidi="ar_AE"/>
        </w:rPr>
        <w:t xml:space="preserve">يواصل هذا المقطع وصف توزيع الأرض على أسباط إسرائيل. تذكَّروا أنَّ التوزيع الأول للأرض ذهَب إلى سبط يهوذا. وذهب التوزيع الثاني من الأرض إلى سبط يوسف. وألقى قادة بني إسرائيل حجارة تحمل علامات، تُدعى القرعة، ليقرَّروا لأي سبط سيعطون الأرض بعد ذلك. والآن يعطي يشوع الأرض لسبط يوسف. تذكّروا أنَّ سبط يوسف مقسّم إلى سبطين بحسب ابني يوسف: منسَّى، الأكبر، وأفرايم. يصف هذا المقطع الحدود الجنوبية لسبط يوسف كاملاً، وحدود نصف سبط أفرايم كاملة. </w:t>
      </w:r>
    </w:p>
    <w:p>
      <w:pPr>
        <w:bidi/>
      </w:pPr>
      <w:r>
        <w:rPr>
          <w:rtl/>
          <w:cs/>
          <w:lang w:val="ar_AE" w:bidi="ar_AE"/>
        </w:rPr>
      </w:r>
      <w:r>
        <w:rPr>
          <w:rtl/>
          <w:cs/>
          <w:lang w:val="ar_AE" w:bidi="ar_AE"/>
        </w:rPr>
        <w:t>توقَّفوا هنا وتحدثوا معًا عن قبائلكم المختلفة أو الأجزاء المختلفة من شعبكم. كيف نشأت المجموعات الصغيرة داخل قبيلتكم أو شعبكم؟ كيف تتحدَّثون عن المجموعات الصغيرة المختلفة داخل المجموعة الأكبر؟ أوقِفوا الاستماع إلى هذا التسجيل الصوتي هنا.</w:t>
      </w:r>
    </w:p>
    <w:p>
      <w:pPr>
        <w:bidi/>
      </w:pPr>
      <w:r>
        <w:rPr>
          <w:rtl/>
          <w:cs/>
          <w:lang w:val="ar_AE" w:bidi="ar_AE"/>
        </w:rPr>
      </w:r>
      <w:r>
        <w:rPr>
          <w:rtl/>
          <w:cs/>
          <w:lang w:val="ar_AE" w:bidi="ar_AE"/>
        </w:rPr>
        <w:t xml:space="preserve">تجاور الحدود الجنوبية لسبط يوسف معظم الحدود الشمالية لسبط بنيامين. </w:t>
      </w:r>
    </w:p>
    <w:p>
      <w:pPr>
        <w:bidi/>
      </w:pPr>
      <w:r>
        <w:rPr>
          <w:rtl/>
          <w:cs/>
          <w:lang w:val="ar_AE" w:bidi="ar_AE"/>
        </w:rPr>
      </w:r>
      <w:r>
        <w:rPr>
          <w:rtl/>
          <w:cs/>
          <w:lang w:val="ar_AE" w:bidi="ar_AE"/>
        </w:rPr>
        <w:t>توقَّفوا هنا وانظروا إلى خريطة الأرض التي أعطاها يهوه لأسباط إسرائيل الاثني عشر. لاحظوا موقع سبطي أفرايم ومنسّى. أوقِفوا الاستماع إلى هذا التسجيل الصوتي هنا.</w:t>
      </w:r>
    </w:p>
    <w:p>
      <w:pPr>
        <w:bidi/>
      </w:pPr>
      <w:r>
        <w:rPr>
          <w:rtl/>
          <w:cs/>
          <w:lang w:val="ar_AE" w:bidi="ar_AE"/>
        </w:rPr>
      </w:r>
      <w:r>
        <w:rPr>
          <w:rtl/>
          <w:cs/>
          <w:lang w:val="ar_AE" w:bidi="ar_AE"/>
        </w:rPr>
        <w:t>توقَّفوا هنا وانظروا إلى خريطة حدود أفرايم ذات أسماء المدن. قد ترغبون في الاستماع إلى المعلومات التالية أثناء النظر إلى هذه الخريطة وتتبعها. أوقِفوا الاستماع إلى هذا التسجيل الصوتي هنا.</w:t>
      </w:r>
    </w:p>
    <w:p>
      <w:pPr>
        <w:bidi/>
      </w:pPr>
      <w:r>
        <w:rPr>
          <w:rtl/>
          <w:cs/>
          <w:lang w:val="ar_AE" w:bidi="ar_AE"/>
        </w:rPr>
      </w:r>
      <w:r>
        <w:rPr>
          <w:rtl/>
          <w:cs/>
          <w:lang w:val="ar_AE" w:bidi="ar_AE"/>
        </w:rPr>
        <w:t xml:space="preserve">نسمع وصف الحدود الجنوبية لسبط يوسف، بدءًا من الشرق إلى الغرب. تبدأ الحدود عند نهر الأردن بالقرب من أريحا، ولكن شرقي ينابيع المياه القريبة من أريحا. ثم تمتد الحدود غربًا من نهر الأردن عبر البرية، وتصعد إلى المنطقة الجبلية، أو منطقة التلال عند بيت إيل. تذكر بعض النسخ بيت إيل ولوز بإعتبارهما مدينتَين منفصلتَين، لكن معظم الناس يعتقدون أن لوز هو اسم آخر لبيت إيل. من بيت إيل، تستمر الحدود غربًا إلى حدود الأركيين، الذين كانوا من الكنعانيين أيضًا، في عطاروت. ومن هناك تقول معظم الترجمات إن الحدود نزلت أو انحدرت. تذكّروا أن بيت إيل تقع في المنطقة الجبلية، ولذلك تنزل الحدود من الجبال إلى منطقة السهول المنخفضة عند بيت حورون السفلى وجازر، قبل أن تنتهي عند البحر المتوسط. وتقع جازر على بُعد نحو 24 كيلومترًا من البحر. </w:t>
      </w:r>
    </w:p>
    <w:p>
      <w:pPr>
        <w:bidi/>
      </w:pPr>
      <w:r>
        <w:rPr>
          <w:rtl/>
          <w:cs/>
          <w:lang w:val="ar_AE" w:bidi="ar_AE"/>
        </w:rPr>
      </w:r>
      <w:r>
        <w:rPr>
          <w:rtl/>
          <w:cs/>
          <w:lang w:val="ar_AE" w:bidi="ar_AE"/>
        </w:rPr>
        <w:t xml:space="preserve">ويعطي يشوع أفرايم ومنسّى، ابني يوسف، هذه الأرض ميراثًا. والآن يصف المقطع حدود عشائر أفرايم، أو عائلاته الممتدة. مع أن منسّى كان ابن يوسف البكر، إلا أن يعقوب، والد يوسف، بارك أفرايم ليكون أعظم من منسى. لذلك يعطي يشوع أفرايم التقسيم الأول من الأرض لسبط يوسف. </w:t>
      </w:r>
    </w:p>
    <w:p>
      <w:pPr>
        <w:bidi/>
      </w:pPr>
      <w:r>
        <w:rPr>
          <w:rtl/>
          <w:cs/>
          <w:lang w:val="ar_AE" w:bidi="ar_AE"/>
        </w:rPr>
      </w:r>
      <w:r>
        <w:rPr>
          <w:rtl/>
          <w:cs/>
          <w:lang w:val="ar_AE" w:bidi="ar_AE"/>
        </w:rPr>
        <w:t>توقَّفوا هنا وناقشوا هذا السؤال معًا: تحدثوا عن بعض الطرق التي تميزون بها الطفل الأكبر في كل عائلة في ثقافتكم. هل هناك مسؤوليات تقع على عاتق الابن الأكبر ولا تقع على عاتق الأبناء الأصغر، أو مسؤوليات تقع على عاتق الأبناء الأصغر ولا تقع على عاتق الأبناء الأكبر سنًا؟ ما الذي يجعلكم تُسلِّمون المسؤوليات لطفل آخر؟ أوقِفوا الاستماع إلى هذا التسجيل الصوتي هنا.</w:t>
      </w:r>
    </w:p>
    <w:p>
      <w:pPr>
        <w:bidi/>
      </w:pPr>
      <w:r>
        <w:rPr>
          <w:rtl/>
          <w:cs/>
          <w:lang w:val="ar_AE" w:bidi="ar_AE"/>
        </w:rPr>
      </w:r>
      <w:r>
        <w:rPr>
          <w:rtl/>
          <w:cs/>
          <w:lang w:val="ar_AE" w:bidi="ar_AE"/>
        </w:rPr>
        <w:t xml:space="preserve">يبدأ وصف الحدود الجنوبية لأفرايم في الشرق من مدينة تُدعى عطاروت أدار، ويمتد غربًا حتى البحر المتوسط. ومع أن المقطع لا يذكر ذلك صراحةً، فمن المرجح أن الحدود الجنوبية لأفرايم تتبع الحدود الجنوبية لسبط يوسف بأكمله، والتي ذُكرت سابقًا. يشمل المقطع مدينة بيت حورون العليا، كجزء من الحدود. وكانت مدينة بيت حورون العليا تقع في المنطقة الجبلية لتحمي نفسها من الأعداء الكامنين في السهول أو المناطق الساحلية المنخفضة. </w:t>
      </w:r>
    </w:p>
    <w:p>
      <w:pPr>
        <w:bidi/>
      </w:pPr>
      <w:r>
        <w:rPr>
          <w:rtl/>
          <w:cs/>
          <w:lang w:val="ar_AE" w:bidi="ar_AE"/>
        </w:rPr>
      </w:r>
      <w:r>
        <w:rPr>
          <w:rtl/>
          <w:cs/>
          <w:lang w:val="ar_AE" w:bidi="ar_AE"/>
        </w:rPr>
        <w:t xml:space="preserve">ثم ينتقل المقطع إلى الحدود الشرقية لأفرايم، التي تبدأ شمالاً من المكمَتة، وتتجه شرقًا نحو ينوحة. ثم تتجه الحدود جنوبًا لتصل إلى أريحا، أي إلى ضواحي أريحا. ثم تنتهي الحدود الشرقية عند نهر الأردن. </w:t>
      </w:r>
    </w:p>
    <w:p>
      <w:pPr>
        <w:bidi/>
      </w:pPr>
      <w:r>
        <w:rPr>
          <w:rtl/>
          <w:cs/>
          <w:lang w:val="ar_AE" w:bidi="ar_AE"/>
        </w:rPr>
      </w:r>
      <w:r>
        <w:rPr>
          <w:rtl/>
          <w:cs/>
          <w:lang w:val="ar_AE" w:bidi="ar_AE"/>
        </w:rPr>
        <w:t xml:space="preserve">ثم يعود المقطع إلى الحدود الشمالية لأفرايم، وهي الحدود الجنوبية لمنسَّى. تبدأ الحدود الشمالية شرقًا عند تفوح، وهي مدينة تقع غرب المكمتة مباشرةً. وقد أعطى يشوع مدينة تفُّوح لأفرايم، لكن الأرض المحيطة بها تنتمي إلى منسى. ومن تفوح، تمتد الحدود غربًا على طول وادي قانة، إلى البحر. ربما يحتوي هذا الوادي، أو قاع النهر الجاف، على ماء خلال مواسم هطول الأمطار الغزيرة، لكنه يصبح جافًا بقية العام. وعندما يكون فيه ماء، يتدفق غربًا من المنطقة الجبلية إلى السهول، ثم إلى البحر. </w:t>
      </w:r>
    </w:p>
    <w:p>
      <w:pPr>
        <w:bidi/>
      </w:pPr>
      <w:r>
        <w:rPr>
          <w:rtl/>
          <w:cs/>
          <w:lang w:val="ar_AE" w:bidi="ar_AE"/>
        </w:rPr>
      </w:r>
      <w:r>
        <w:rPr>
          <w:rtl/>
          <w:cs/>
          <w:lang w:val="ar_AE" w:bidi="ar_AE"/>
        </w:rPr>
        <w:t>توقَّفوا هنا وانظروا إلى صورة وادٍ أو قاع نهر جاف. أوقِفوا الاستماع إلى هذا التسجيل الصوتي هنا.</w:t>
      </w:r>
    </w:p>
    <w:p>
      <w:pPr>
        <w:bidi/>
      </w:pPr>
      <w:r>
        <w:rPr>
          <w:rtl/>
          <w:cs/>
          <w:lang w:val="ar_AE" w:bidi="ar_AE"/>
        </w:rPr>
      </w:r>
      <w:r>
        <w:rPr>
          <w:rtl/>
          <w:cs/>
          <w:lang w:val="ar_AE" w:bidi="ar_AE"/>
        </w:rPr>
        <w:t xml:space="preserve">يعطي يشوع هذه الأرض لعائلات، أو عشائر، أفرايم ميراثًا أو ملكًا لهم. كما تشمل أرض أفرايم أيضًا مدُنًا تقع ضمن ميراث منسَّى، أو ممتلكاته. يُعطى يشوع أفرايم جميع هذه المدن مع جميع قراها. تذكّروا أن المدينة هي بلدة كبيرة ذات سور للحماية، أما القرية فهي مستوطنة صغيرة تعتمد على المدينة لحمايتها. </w:t>
      </w:r>
    </w:p>
    <w:p>
      <w:pPr>
        <w:bidi/>
      </w:pPr>
      <w:r>
        <w:rPr>
          <w:rtl/>
          <w:cs/>
          <w:lang w:val="ar_AE" w:bidi="ar_AE"/>
        </w:rPr>
      </w:r>
      <w:r>
        <w:rPr>
          <w:rtl/>
          <w:cs/>
          <w:lang w:val="ar_AE" w:bidi="ar_AE"/>
        </w:rPr>
        <w:t xml:space="preserve">ينجح بنو أفرايم في الاستيلاء على الأرض التي وزَّعها يشوع عليهم، باستثناء مدينة جازر. فلم يستطع شعب أفرايم طرد الكنعانيين من جازر، أو إخراجهم منها. ولذلك سمح سبط أفرايم للكنعانيين بالبقاء كعمال قسريين، أو عبيد. وكانت جازر تقع في السهول القريبة من البحر. كانت مدن السهول عادةً أكبر من مدُن المنطقة الجبلية. ربما كان هذا سببًا في عدم تمكن أفرايم من طرد الكنعانيين من جازر. وعصى بنو أفرايم أمر يهوه بطرد جميع الشعب عصيانًا مباشرًا، عندما لم يطردوا الشعب الساكن في جازر. وعندما كتب يشوع هذا المقطع، كان الكنعانيون في جازر لا يزالون يعيشون عبيدًا وسط سبط أفرايم. </w:t>
      </w:r>
    </w:p>
    <w:p>
      <w:pPr>
        <w:bidi/>
      </w:pPr>
      <w:r>
        <w:rPr>
          <w:rtl/>
          <w:cs/>
          <w:lang w:val="ar_AE" w:bidi="ar_AE"/>
        </w:rPr>
      </w:r>
      <w:r>
        <w:rPr>
          <w:rtl/>
          <w:cs/>
          <w:lang w:val="ar_AE" w:bidi="ar_AE"/>
        </w:rPr>
        <w:t>توقفوا هنا وناقشوا هذا السؤال معًا: اذكروا أسماء المجتمعات الأخرى التي تملك أرضًا، أو استقرت وسط شعبكم. تحدَّثوا عن كيفية استقرار هؤلاء الناس بينكم. ما موقف مجتمعكم تجاه هذه الشعوب، وكيف تتعاملون معها؟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يشوع 16: 1 – 10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وقعت القُرعة على بني يوسف. يصف يشوع الحدود الجنوبية للأرض كلها التابعة لبني يوسف. وكانت هذه الحدود تمتد من نهر الأردن إلى البحر المتوسط. </w:t>
      </w:r>
    </w:p>
    <w:p>
      <w:pPr>
        <w:bidi/>
      </w:pPr>
      <w:r>
        <w:rPr>
          <w:rtl/>
          <w:cs/>
          <w:lang w:val="ar_AE" w:bidi="ar_AE"/>
        </w:rPr>
      </w:r>
      <w:r>
        <w:rPr>
          <w:b/>
          <w:rtl/>
          <w:cs/>
          <w:lang w:val="ar_AE" w:bidi="ar_AE"/>
        </w:rPr>
        <w:t>في المشهد الثاني:</w:t>
      </w:r>
      <w:r>
        <w:rPr>
          <w:rtl/>
          <w:cs/>
          <w:lang w:val="ar_AE" w:bidi="ar_AE"/>
        </w:rPr>
        <w:t xml:space="preserve"> يقسم يشوع أرض يوسف إلى جزأين، ثم يعطي التوزيع الأول لنصف سبط أفرايم. يصف يشوع حدود أرض أفرايم. </w:t>
      </w:r>
    </w:p>
    <w:p>
      <w:pPr>
        <w:bidi/>
      </w:pPr>
      <w:r>
        <w:rPr>
          <w:rtl/>
          <w:cs/>
          <w:lang w:val="ar_AE" w:bidi="ar_AE"/>
        </w:rPr>
      </w:r>
      <w:r>
        <w:rPr>
          <w:b/>
          <w:rtl/>
          <w:cs/>
          <w:lang w:val="ar_AE" w:bidi="ar_AE"/>
        </w:rPr>
        <w:t>في المشهد الثالث:</w:t>
      </w:r>
      <w:r>
        <w:rPr>
          <w:rtl/>
          <w:cs/>
          <w:lang w:val="ar_AE" w:bidi="ar_AE"/>
        </w:rPr>
        <w:t xml:space="preserve"> لم يستطع أفرايم طرد جميع الكنعانيين في مدينة جازر. وسمح سبط أفرايم للكنعانيين بالبقاء في جازر عبيدًا. وفي الوقت الذي كتب فيه يشوع هذا المقطع، كان الكنعانيون لا يزالون يعيشون مع سبط أفرايم.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سبط يوسف الكامل، الذي يشمل شعب سبط أفرايم وشعب سبط منسّى. </w:t>
      </w:r>
    </w:p>
    <w:p>
      <w:pPr>
        <w:pStyle w:val="ListBullet"/>
        <w:bidi/>
        <w:spacing w:line="240" w:lineRule="auto"/>
        <w:ind w:left="720"/>
      </w:pPr>
      <w:r>
        <w:rPr>
          <w:rtl/>
          <w:cs/>
          <w:lang w:val="ar_AE" w:bidi="ar_AE"/>
        </w:rPr>
      </w:r>
      <w:r>
        <w:rPr>
          <w:rtl/>
          <w:cs/>
          <w:lang w:val="ar_AE" w:bidi="ar_AE"/>
        </w:rPr>
        <w:t>والكنعانيون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تذكّروا أن أفرايم هو ابن يوسف. انقسم سبط يوسف إلى اقسمين يرأسهما ابنيه أفرايم ومنسّى. كان منسّى الابن الأكبر ليوسف، لكن يعقوب، جدهم، أعطى أفرايم بركة خاصة. ويذكر المقطع منسّى وأفرايم أولاً بحسب ترتيب ولادتهما الصحيح، لكنه يصف بعد ذلك الميراث الذي أعطاه يشوع لأفرايم أولًا. في هذا المشهد الأول، يصف يشوع الحدود الجنوبية للأرض كلها التي أعطاها لسبطي يوسف، منسّى وأفرايم. إن العبارة التي تقول إن منسّى وأفرايم حصلا على ميراثهما، أو ممتلكاتهما، هي ملخّص المشهد الأول.</w:t>
      </w:r>
    </w:p>
    <w:p>
      <w:pPr>
        <w:bidi/>
      </w:pPr>
      <w:r>
        <w:rPr>
          <w:rtl/>
          <w:cs/>
          <w:lang w:val="ar_AE" w:bidi="ar_AE"/>
        </w:rPr>
      </w:r>
      <w:r>
        <w:rPr>
          <w:rtl/>
          <w:cs/>
          <w:lang w:val="ar_AE" w:bidi="ar_AE"/>
        </w:rPr>
        <w:t xml:space="preserve">في المشهد الثاني، يعطي يشوع سبط أفرايم حدود أرضهم. يصف يشوع الحدود من الشرق إلى الغرب على الحدود الجنوبية، ومن الشمال إلى الجنوب على الحدود الشرقية، ومن الشرق إلى الغرب على الحدود الشمالية. والحدود الغربية للأرض هي البحر المتوسط. أعطى يشوع أفرايم جميع هذه المدُن وقراها، بما في ذلك بعض المدُن الواقعة ضمن ميراث منسّى. لاحظوا أن هناك عدة أنواع مختلفة من التضاريس في أرض أفرايم. تقع الحدود الشرقية، حتى نهر الأردن، على المنحدرات الشرقية للأراضي الجبلية بالقرب من البرية القاحلة. وتقع معظم أرض أفرايم في الأراضي الجبلية، لكن الجزء الغربي من الأرض يقع في المناطق المنخفضة بالقرب من البحر المتوسط. </w:t>
      </w:r>
    </w:p>
    <w:p>
      <w:pPr>
        <w:bidi/>
      </w:pPr>
      <w:r>
        <w:rPr>
          <w:rtl/>
          <w:cs/>
          <w:lang w:val="ar_AE" w:bidi="ar_AE"/>
        </w:rPr>
      </w:r>
      <w:r>
        <w:rPr>
          <w:rtl/>
          <w:cs/>
          <w:lang w:val="ar_AE" w:bidi="ar_AE"/>
        </w:rPr>
        <w:t>توقفوا هنا وفكّروا في الترتيب الذي يصف به يشوع حدود الأرض. يذكر يشوع الحدود الجنوبية من الشرق إلى الغرب، ثم الحدود الشرقية من الشمال إلى الجنوب، ثم الحدود الشمالية من الشرق إلى الغرب مرة أخرى. عندما تصفون حدود أرضكم، كيف ترتبون المعلومات؟ أوقِفوا الاستماع إلى هذا التسجيل الصوتي هنا.</w:t>
      </w:r>
    </w:p>
    <w:p>
      <w:pPr>
        <w:bidi/>
      </w:pPr>
      <w:r>
        <w:rPr>
          <w:rtl/>
          <w:cs/>
          <w:lang w:val="ar_AE" w:bidi="ar_AE"/>
        </w:rPr>
      </w:r>
      <w:r>
        <w:rPr>
          <w:rtl/>
          <w:cs/>
          <w:lang w:val="ar_AE" w:bidi="ar_AE"/>
        </w:rPr>
        <w:t xml:space="preserve">في المشهد الثالث، تذكّروا أن أمر يهوه كان يقضي بطرد جميع الناس الذين يعيشون في الأرض. لم يفعل أفرايم ذلك في جازر. بل سمح شعب أفرايم للكنعانيين أن يعيشوا في جازر كعمال قسريين. فكان الكنعانيون مثل العبيد لشعب أفرايم، إذ كان عليهم أن يعملوا بجد لخدمة شعب أفرايم، ولم يكن لديهم خيار. </w:t>
      </w:r>
    </w:p>
    <w:p>
      <w:pPr>
        <w:bidi/>
      </w:pPr>
      <w:r>
        <w:rPr>
          <w:rtl/>
          <w:cs/>
          <w:lang w:val="ar_AE" w:bidi="ar_AE"/>
        </w:rPr>
      </w:r>
      <w:r>
        <w:rPr>
          <w:rtl/>
          <w:cs/>
          <w:lang w:val="ar_AE" w:bidi="ar_AE"/>
        </w:rPr>
        <w:t>توقفوا هنا وناقشوا كيف تصفون أشخاصًا يعملون كالعبيد، ويقومون بالأعمال الشاقة دون أن يكون لهم خيار. أوقِفوا الاستماع إلى هذا التسجيل الصوتي هنا.</w:t>
      </w:r>
    </w:p>
    <w:p>
      <w:pPr>
        <w:bidi/>
      </w:pPr>
      <w:r>
        <w:rPr>
          <w:rtl/>
          <w:cs/>
          <w:lang w:val="ar_AE" w:bidi="ar_AE"/>
        </w:rPr>
      </w:r>
      <w:r>
        <w:rPr>
          <w:rtl/>
          <w:cs/>
          <w:lang w:val="ar_AE" w:bidi="ar_AE"/>
        </w:rPr>
        <w:t>الآن، على المجموعة أنْ تعرض أحداث القصة على لوحة القصص، أو ترسمها، أو تستخدم أجسامًا لتجسيد المقطع وأحداثه. استخدموا الصخور أو أوراق الشجر أو العصي لرسم خريطة حدود أفرايم ومدنها. تدرّبوا على قول أسماء المدُن وأي معالم بارزة مذكورة في المقطع.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يشوع 16: 1 – 10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سبط يوسف كاملاً، الذي يشمل شعب سبط أفرايم وشعب سبط منسّى </w:t>
      </w:r>
    </w:p>
    <w:p>
      <w:pPr>
        <w:pStyle w:val="ListBullet"/>
        <w:bidi/>
        <w:spacing w:line="240" w:lineRule="auto"/>
        <w:ind w:left="720"/>
      </w:pPr>
      <w:r>
        <w:rPr>
          <w:rtl/>
          <w:cs/>
          <w:lang w:val="ar_AE" w:bidi="ar_AE"/>
        </w:rPr>
      </w:r>
      <w:r>
        <w:rPr>
          <w:rtl/>
          <w:cs/>
          <w:lang w:val="ar_AE" w:bidi="ar_AE"/>
        </w:rPr>
        <w:t>والكنعانيون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ووقعت القرعة على سبط يوسف. يصف يشوع الحدود الجنوبية لسبط يوسف، من نهر الأردن إلى البحر المتوسط. كما يقسم أرض يوسف إلى جزأين، ثم يعطى التوزيع الأول لسبط أفرايم.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شعب سِبط منسَّى: "بمَ تشعرون أو فيمَ تفكرون؟"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يصف يشوع حدود أرض أفرايم. تمتد الحدود من الشرق إلى الغرب على الحدود الجنوبية، ومن الشمال إلى الجنوب على الحدود الشرقية، ومن الشرق إلى الغرب على الحدود الشمالية. والحدود الغربية للأرض هي البحر المتوسط. ثم يعطى يشوع جميع هذه المدن وقراها لأفرايم، بما في ذلك بعض المدن الواقعة في ميراث منسَّى.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أهل منسّى: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لم يستطع أفرايم طرد جميع الكنعانيين في جازر. وسمح سبط أفرايم للكنعانيين بالبقاء في جازر عبيدًا. وفي الوقت الذي كتب فيه يشوع هذا المقطع، كان الكنعانيون لا يزالون يعيشون مع سبط أفرايم.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سبط أفرايم: "بمَ تشعر أو فيمَ تفكِّر؟" قد يجيب الشخص بعبارات مثل:</w:t>
      </w:r>
    </w:p>
    <w:p>
      <w:pPr>
        <w:bidi/>
      </w:pPr>
      <w:r>
        <w:rPr>
          <w:rtl/>
          <w:cs/>
          <w:lang w:val="ar_AE" w:bidi="ar_AE"/>
        </w:rPr>
      </w:r>
      <w:r>
        <w:rPr>
          <w:rtl/>
          <w:cs/>
          <w:lang w:val="ar_AE" w:bidi="ar_AE"/>
        </w:rPr>
        <w:t>توقَّفوا هنا وتدرَّبوا على وصف حدود الأرض الواردة في المقطع. استخدموا أشياء لتعلّم أسماء المدن.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يشوع 16: 1 – 10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w:t>
      </w:r>
      <w:r>
        <w:rPr>
          <w:b/>
          <w:rtl/>
          <w:cs/>
          <w:lang w:val="ar_AE" w:bidi="ar_AE"/>
        </w:rPr>
        <w:t>التوزيع</w:t>
      </w:r>
      <w:r>
        <w:rPr>
          <w:rtl/>
          <w:cs/>
          <w:lang w:val="ar_AE" w:bidi="ar_AE"/>
        </w:rPr>
        <w:t xml:space="preserve"> التالي للأرض من نصيب سبط يوسف. يصف يشوع الحدود الجنوبية لسبط يوسف، من </w:t>
      </w:r>
      <w:r>
        <w:rPr>
          <w:b/>
          <w:rtl/>
          <w:cs/>
          <w:lang w:val="ar_AE" w:bidi="ar_AE"/>
        </w:rPr>
        <w:t>نهر الأردن</w:t>
      </w:r>
      <w:r>
        <w:rPr>
          <w:rtl/>
          <w:cs/>
          <w:lang w:val="ar_AE" w:bidi="ar_AE"/>
        </w:rPr>
        <w:t xml:space="preserve"> إلى </w:t>
      </w:r>
      <w:r>
        <w:rPr>
          <w:b/>
          <w:rtl/>
          <w:cs/>
          <w:lang w:val="ar_AE" w:bidi="ar_AE"/>
        </w:rPr>
        <w:t>البرية</w:t>
      </w:r>
      <w:r>
        <w:rPr>
          <w:rtl/>
          <w:cs/>
          <w:lang w:val="ar_AE" w:bidi="ar_AE"/>
        </w:rPr>
        <w:t xml:space="preserve">، ومن أريحا إلى </w:t>
      </w:r>
      <w:r>
        <w:rPr>
          <w:b/>
          <w:rtl/>
          <w:cs/>
          <w:lang w:val="ar_AE" w:bidi="ar_AE"/>
        </w:rPr>
        <w:t>الأراضي الجبلية</w:t>
      </w:r>
      <w:r>
        <w:rPr>
          <w:rtl/>
          <w:cs/>
          <w:lang w:val="ar_AE" w:bidi="ar_AE"/>
        </w:rPr>
        <w:t xml:space="preserve"> على طول الطريق وصولاً إلى البحر المتوسط. نهر الأردن هو نهر يتدفق من شمال إسرائيل إلى جنوبها. والبرية منطقة قاحلة وجافة من الأرض ينمو فيها القليل جدًا من أشكال الحياة. استخدموا الكلمات نفسها التي استخدمتموها للإشارة إلى التوزيع، ونهر الأردن، والبرية، والأرض الجبلية، كما في المقاطع السابقة. ولمزيد من المعلومات عن </w:t>
      </w:r>
      <w:r>
        <w:rPr>
          <w:rtl/>
          <w:cs/>
          <w:lang w:val="ar_AE" w:bidi="ar_AE"/>
        </w:rPr>
        <w:t>نهر الأردن</w:t>
      </w:r>
      <w:r>
        <w:rPr>
          <w:rtl/>
          <w:cs/>
          <w:lang w:val="ar_AE" w:bidi="ar_AE"/>
        </w:rPr>
        <w:t xml:space="preserve"> </w:t>
      </w:r>
      <w:r>
        <w:rPr>
          <w:rtl/>
          <w:cs/>
          <w:lang w:val="ar_AE" w:bidi="ar_AE"/>
        </w:rPr>
        <w:t>والبرية</w:t>
      </w:r>
      <w:r>
        <w:rPr>
          <w:rtl/>
          <w:cs/>
          <w:lang w:val="ar_AE" w:bidi="ar_AE"/>
        </w:rPr>
        <w:t xml:space="preserve">، راجعوا قاموس الكلمات الرئيسية. </w:t>
      </w:r>
    </w:p>
    <w:p>
      <w:pPr>
        <w:bidi/>
      </w:pPr>
      <w:r>
        <w:rPr>
          <w:rtl/>
          <w:cs/>
          <w:lang w:val="ar_AE" w:bidi="ar_AE"/>
        </w:rPr>
      </w:r>
      <w:r>
        <w:rPr>
          <w:rtl/>
          <w:cs/>
          <w:lang w:val="ar_AE" w:bidi="ar_AE"/>
        </w:rPr>
        <w:t xml:space="preserve">حصل شعب سبط يوسف، أي سبطا منسّى وأفرايم، على هذه الأرض </w:t>
      </w:r>
      <w:r>
        <w:rPr>
          <w:b/>
          <w:rtl/>
          <w:cs/>
          <w:lang w:val="ar_AE" w:bidi="ar_AE"/>
        </w:rPr>
        <w:t>ميراثًا لهم</w:t>
      </w:r>
      <w:r>
        <w:rPr>
          <w:rtl/>
          <w:cs/>
          <w:lang w:val="ar_AE" w:bidi="ar_AE"/>
        </w:rPr>
        <w:t xml:space="preserve">، أو </w:t>
      </w:r>
      <w:r>
        <w:rPr>
          <w:b/>
          <w:rtl/>
          <w:cs/>
          <w:lang w:val="ar_AE" w:bidi="ar_AE"/>
        </w:rPr>
        <w:t>ملكًا لهم</w:t>
      </w:r>
      <w:r>
        <w:rPr>
          <w:rtl/>
          <w:cs/>
          <w:lang w:val="ar_AE" w:bidi="ar_AE"/>
        </w:rPr>
        <w:t xml:space="preserve">. والميراث هو المال أو الممتلكات التي يحصل عليها الشخص من شخص آخر، عادةً بعد موته. استخدموا الكلمة نفسها التي استخدمتموها في المقاطع السابقة للإشارة إلى الميراث. </w:t>
      </w:r>
    </w:p>
    <w:p>
      <w:pPr>
        <w:bidi/>
      </w:pPr>
      <w:r>
        <w:rPr>
          <w:rtl/>
          <w:cs/>
          <w:lang w:val="ar_AE" w:bidi="ar_AE"/>
        </w:rPr>
      </w:r>
      <w:r>
        <w:rPr>
          <w:rtl/>
          <w:cs/>
          <w:lang w:val="ar_AE" w:bidi="ar_AE"/>
        </w:rPr>
        <w:t xml:space="preserve">تنقسم أرض أفرايم، ويصف يشوع الحدود وفقًا </w:t>
      </w:r>
      <w:r>
        <w:rPr>
          <w:b/>
          <w:rtl/>
          <w:cs/>
          <w:lang w:val="ar_AE" w:bidi="ar_AE"/>
        </w:rPr>
        <w:t>لعشائر</w:t>
      </w:r>
      <w:r>
        <w:rPr>
          <w:rtl/>
          <w:cs/>
          <w:lang w:val="ar_AE" w:bidi="ar_AE"/>
        </w:rPr>
        <w:t xml:space="preserve"> أفرايم، أو عائلاته الممتدة. استخدموا الكلمة نفسها التي استخدمتموها في المقاطع السابقة للإشارة إلى العشائر. </w:t>
      </w:r>
    </w:p>
    <w:p>
      <w:pPr>
        <w:bidi/>
      </w:pPr>
      <w:r>
        <w:rPr>
          <w:rtl/>
          <w:cs/>
          <w:lang w:val="ar_AE" w:bidi="ar_AE"/>
        </w:rPr>
      </w:r>
      <w:r>
        <w:rPr>
          <w:rtl/>
          <w:cs/>
          <w:lang w:val="ar_AE" w:bidi="ar_AE"/>
        </w:rPr>
        <w:t xml:space="preserve">تمتد الحدود من الشرق إلى الغرب على الحدود الجنوبية، ومن الشمال إلى الجنوب على الحدود الشرقية، ومن الشرق إلى الغرب على الحدود الشمالية. يعطي يشوع أفرايم جميع هذه </w:t>
      </w:r>
      <w:r>
        <w:rPr>
          <w:b/>
          <w:rtl/>
          <w:cs/>
          <w:lang w:val="ar_AE" w:bidi="ar_AE"/>
        </w:rPr>
        <w:t>المدُن</w:t>
      </w:r>
      <w:r>
        <w:rPr>
          <w:rtl/>
          <w:cs/>
          <w:lang w:val="ar_AE" w:bidi="ar_AE"/>
        </w:rPr>
        <w:t xml:space="preserve"> </w:t>
      </w:r>
      <w:r>
        <w:rPr>
          <w:b/>
          <w:rtl/>
          <w:cs/>
          <w:lang w:val="ar_AE" w:bidi="ar_AE"/>
        </w:rPr>
        <w:t>والقرى</w:t>
      </w:r>
      <w:r>
        <w:rPr>
          <w:rtl/>
          <w:cs/>
          <w:lang w:val="ar_AE" w:bidi="ar_AE"/>
        </w:rPr>
        <w:t xml:space="preserve">، بالإضافة إلى بعض المدن الواقعة في ميراث منسّى. والمدن أكبر من البلدات، ولها أسوار حولها للحماية. والقرى مستوطنات صغيرة لأشخاص يذهبون إلى المدينة طلبًا للحماية. استخدموا الكلمات نفسها التي استخدمتموها في المقاطع السابقة للإشارة إلى المدُن والقرى. </w:t>
      </w:r>
    </w:p>
    <w:p>
      <w:pPr>
        <w:bidi/>
      </w:pPr>
      <w:r>
        <w:rPr>
          <w:rtl/>
          <w:cs/>
          <w:lang w:val="ar_AE" w:bidi="ar_AE"/>
        </w:rPr>
      </w:r>
      <w:r>
        <w:rPr>
          <w:rtl/>
          <w:cs/>
          <w:lang w:val="ar_AE" w:bidi="ar_AE"/>
        </w:rPr>
        <w:t xml:space="preserve">وكان جزء من الحدود الشمالية لأفرايم يشمل نهر قانة، أو </w:t>
      </w:r>
      <w:r>
        <w:rPr>
          <w:b/>
          <w:rtl/>
          <w:cs/>
          <w:lang w:val="ar_AE" w:bidi="ar_AE"/>
        </w:rPr>
        <w:t>وادي</w:t>
      </w:r>
      <w:r>
        <w:rPr>
          <w:rtl/>
          <w:cs/>
          <w:lang w:val="ar_AE" w:bidi="ar_AE"/>
        </w:rPr>
        <w:t xml:space="preserve"> قانة. تذكّروا أن الوادي هو قاع نهر يجف في الموسم الذي لا تهطل فيه الأمطار، ويمتلئ بالماء في الموسم الذي تهطل فيه الأمطار. استخدموا الكلمة أو العبارة نفسها التي استخدمتموها في المقاطع السابقة للإشارة إلى الوادي، أو قاع النهر الجاف. </w:t>
      </w:r>
    </w:p>
    <w:p>
      <w:pPr>
        <w:bidi/>
      </w:pPr>
      <w:r>
        <w:rPr>
          <w:rtl/>
          <w:cs/>
          <w:lang w:val="ar_AE" w:bidi="ar_AE"/>
        </w:rPr>
      </w:r>
      <w:r>
        <w:rPr>
          <w:rtl/>
          <w:cs/>
          <w:lang w:val="ar_AE" w:bidi="ar_AE"/>
        </w:rPr>
        <w:t xml:space="preserve">لم يستطع أفرايم </w:t>
      </w:r>
      <w:r>
        <w:rPr>
          <w:b/>
          <w:rtl/>
          <w:cs/>
          <w:lang w:val="ar_AE" w:bidi="ar_AE"/>
        </w:rPr>
        <w:t>طرد</w:t>
      </w:r>
      <w:r>
        <w:rPr>
          <w:rtl/>
          <w:cs/>
          <w:lang w:val="ar_AE" w:bidi="ar_AE"/>
        </w:rPr>
        <w:t xml:space="preserve"> جميع الكنعانيين في جازر. استخدموا العبارة نفسها التي استخدمتموها في المقاطع السابقة للإشارة إلى الطرد. </w:t>
      </w:r>
    </w:p>
    <w:p>
      <w:pPr>
        <w:bidi/>
      </w:pPr>
      <w:r>
        <w:rPr>
          <w:rtl/>
          <w:cs/>
          <w:lang w:val="ar_AE" w:bidi="ar_AE"/>
        </w:rPr>
      </w:r>
      <w:r>
        <w:rPr>
          <w:rtl/>
          <w:cs/>
          <w:lang w:val="ar_AE" w:bidi="ar_AE"/>
        </w:rPr>
        <w:t xml:space="preserve">وفي وقت كتابة يشوع هذا المقطع، كان الكنعانيون لا يزالون يعيشون مع سبط أفرايم. والكنعانيون هو مصطلح عام للإشارة إلى الأشخاص الذين يعيشون في </w:t>
      </w:r>
      <w:r>
        <w:rPr>
          <w:b/>
          <w:rtl/>
          <w:cs/>
          <w:lang w:val="ar_AE" w:bidi="ar_AE"/>
        </w:rPr>
        <w:t>كنعان</w:t>
      </w:r>
      <w:r>
        <w:rPr>
          <w:rtl/>
          <w:cs/>
          <w:lang w:val="ar_AE" w:bidi="ar_AE"/>
        </w:rPr>
        <w:t xml:space="preserve">. ولمزيد من المعلومات عن </w:t>
      </w:r>
      <w:r>
        <w:rPr>
          <w:rtl/>
          <w:cs/>
          <w:lang w:val="ar_AE" w:bidi="ar_AE"/>
        </w:rPr>
        <w:t>كنعان</w:t>
      </w:r>
      <w:r>
        <w:rPr>
          <w:rtl/>
          <w:cs/>
          <w:lang w:val="ar_AE" w:bidi="ar_AE"/>
        </w:rPr>
        <w:t xml:space="preserve">، راجعوا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يشوع 17: 1 - 13 واحفظوه في قلوبكم. </w:t>
      </w:r>
    </w:p>
    <w:p>
      <w:pPr>
        <w:bidi/>
      </w:pPr>
      <w:r>
        <w:rPr>
          <w:rtl/>
          <w:cs/>
          <w:lang w:val="ar_AE" w:bidi="ar_AE"/>
        </w:rPr>
      </w:r>
      <w:r>
        <w:rPr>
          <w:rtl/>
          <w:cs/>
          <w:lang w:val="ar_AE" w:bidi="ar_AE"/>
        </w:rPr>
        <w:t xml:space="preserve">استمعوا إلى النسخة الصوتية من يشوع 17: 1 - 13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يشوع 17: 1 - 13 من الترجمة الأسهل للفهم. </w:t>
      </w:r>
    </w:p>
    <w:p>
      <w:pPr>
        <w:bidi/>
      </w:pPr>
      <w:r>
        <w:rPr>
          <w:rtl/>
          <w:cs/>
          <w:lang w:val="ar_AE" w:bidi="ar_AE"/>
        </w:rPr>
      </w:r>
      <w:r>
        <w:rPr>
          <w:rtl/>
          <w:cs/>
          <w:lang w:val="ar_AE" w:bidi="ar_AE"/>
        </w:rPr>
        <w:t xml:space="preserve">لا يزال يشوع وألعازار الكاهن ورؤساء أسباط إسرائيل يقسمون الأرض بين أسباط إسرائيل. ويعطون النصيب الثاني من الأرض لسبط يوسف، الذي كان مقسَّمًا بين سبطي منسَّى وأفرايم. كان يشوع قد أعطى سبط أفرايم أرضهم ميراثًا بالفعل. والآن يعطي يشوع نصف سبط منسّى ميراثهم على الجانب الغربي من نهر الأردن. تُذكِّر المقدمة الجمهور بأن النصف الآخر من سبط منسّى قد حصل بالفعل على أرض على الجانب الشرقي من نهر الأردن. </w:t>
      </w:r>
    </w:p>
    <w:p>
      <w:pPr>
        <w:bidi/>
      </w:pPr>
      <w:r>
        <w:rPr>
          <w:rtl/>
          <w:cs/>
          <w:lang w:val="ar_AE" w:bidi="ar_AE"/>
        </w:rPr>
      </w:r>
      <w:r>
        <w:rPr>
          <w:rtl/>
          <w:cs/>
          <w:lang w:val="ar_AE" w:bidi="ar_AE"/>
        </w:rPr>
        <w:t>توقفوا هنا وانظروا معًا إلى خريطة إسرائيل المُقسَّمة إلى الأسباط الاثني عشر. انتبهوا بشكل خاص إلى توزيع أرض منسَّى كلها على جانبي نهر الأردن. أوقِفوا الاستماع إلى هذا التسجيل الصوتي هنا.</w:t>
      </w:r>
    </w:p>
    <w:p>
      <w:pPr>
        <w:bidi/>
      </w:pPr>
      <w:r>
        <w:rPr>
          <w:rtl/>
          <w:cs/>
          <w:lang w:val="ar_AE" w:bidi="ar_AE"/>
        </w:rPr>
      </w:r>
      <w:r>
        <w:rPr>
          <w:rtl/>
          <w:cs/>
          <w:lang w:val="ar_AE" w:bidi="ar_AE"/>
        </w:rPr>
        <w:t xml:space="preserve">يشرح المقطع نسل منسَّى وميراثهم، أو ممتلكاتهم. كان ابن منسّى الوحيد، ماكير، محاربًا قويًا وشجاعًا. أعطى يشوع بعض نسل ماكير منطقتي جلعاد وباشان على الجانب الشرقي من نهر الأردن. على الأرجح، كان لماكير ابن يُدعى جلعاد. وجلعاد هذا مختلف عن منطقة جلعاد. أعطى يشوع لأبناء جلعاد بن ماكير، أرضًا على الجانب الغربي من نهر الأردن، بحسب عشائرهم، أو بحسب عائلاتهم الممتدة. يذكر المقطع ست عشائر، أو مجموعات عائلية ممتدة، تنحدر من منسى. كان هؤلاء الستة هم الذكور من نسل منسى على وجه التحديد، لأن القسم التالي يذكر الإناث من نسله. </w:t>
      </w:r>
    </w:p>
    <w:p>
      <w:pPr>
        <w:bidi/>
      </w:pPr>
      <w:r>
        <w:rPr>
          <w:rtl/>
          <w:cs/>
          <w:lang w:val="ar_AE" w:bidi="ar_AE"/>
        </w:rPr>
      </w:r>
      <w:r>
        <w:rPr>
          <w:rtl/>
          <w:cs/>
          <w:lang w:val="ar_AE" w:bidi="ar_AE"/>
        </w:rPr>
        <w:t xml:space="preserve">وكان لحافر، الذي كان الحفيد من الجيل الرابع لمنسَّى، ابنٌ يُدعى صَلُفْحَاد، لم يكن له سوى بنات. وكانت عائلة صلفحاد مهددة بفقدان ميراثها لعدم وجود أبناء. </w:t>
      </w:r>
    </w:p>
    <w:p>
      <w:pPr>
        <w:bidi/>
      </w:pPr>
      <w:r>
        <w:rPr>
          <w:rtl/>
          <w:cs/>
          <w:lang w:val="ar_AE" w:bidi="ar_AE"/>
        </w:rPr>
      </w:r>
      <w:r>
        <w:rPr>
          <w:rtl/>
          <w:cs/>
          <w:lang w:val="ar_AE" w:bidi="ar_AE"/>
        </w:rPr>
        <w:t xml:space="preserve">فذهبت بنات صلفحاد الخمس إلى ألعازار ويشوع ورؤساء الأسباط، وذكَّروهم بأن يهوه أمرَ موسى أن يعطيهن أرضًا، لأنه لم يكن لهن إخوة. وعادةً ما كان بنو إسرائيل يعطون الأرض للأبناء الذكور، لكن إذا لم يكن هناك أبناء، أمر يهوه أن تُعطى الأرض للبنات. لذلك، كانت بنات صلفحاد يستحققن ميراث أبيهنّ، أو ممتلكاته، قانونيًا، لأنه لم يكن لهن إخوة. يطيع يشوع أمر يهوه، ويعطى أرضًا لبنات صلفحاد الخمس مع بقية العشائر الخمس. فأعطى يشوع عشر قطع أرض غرب نهر الأردن لنسل منسّى هذا: قطعة واحدة لكل واحدة من بنات صلفحاد، وقطعة واحدة لكل عشيرة من عشائر منسّى الخمس المتبقية. </w:t>
      </w:r>
    </w:p>
    <w:p>
      <w:pPr>
        <w:bidi/>
      </w:pPr>
      <w:r>
        <w:rPr>
          <w:rtl/>
          <w:cs/>
          <w:lang w:val="ar_AE" w:bidi="ar_AE"/>
        </w:rPr>
      </w:r>
      <w:r>
        <w:rPr>
          <w:rtl/>
          <w:cs/>
          <w:lang w:val="ar_AE" w:bidi="ar_AE"/>
        </w:rPr>
        <w:t>توقّفوا هنا وناقشوا هذا السؤال معًا: ناقشوا الميراث في ثقافتكم. لمن يذهب الميراث عندما يموت أحدهم؟ ما دور الأبناء الذكور والإناث عندما يتعلق الأمر بالميراث؟ وفي أي سياقات يُسمح للنساء أن يرثن الممتلكات؟ أوقِفوا الاستماع إلى هذا التسجيل الصوتي هنا.</w:t>
      </w:r>
    </w:p>
    <w:p>
      <w:pPr>
        <w:bidi/>
      </w:pPr>
      <w:r>
        <w:rPr>
          <w:rtl/>
          <w:cs/>
          <w:lang w:val="ar_AE" w:bidi="ar_AE"/>
        </w:rPr>
      </w:r>
      <w:r>
        <w:rPr>
          <w:rtl/>
          <w:cs/>
          <w:lang w:val="ar_AE" w:bidi="ar_AE"/>
        </w:rPr>
        <w:t>توقَّفوا هنا وانظروا إلى خريطة أرض منسَّى. قد ترغبون في النظر إلى الخريطة أثناء الاستماع إلى المعلومات التالية، مع المتابعة عليها. أوقِفوا الاستماع إلى هذا التسجيل الصوتي هنا.</w:t>
      </w:r>
    </w:p>
    <w:p>
      <w:pPr>
        <w:bidi/>
      </w:pPr>
      <w:r>
        <w:rPr>
          <w:rtl/>
          <w:cs/>
          <w:lang w:val="ar_AE" w:bidi="ar_AE"/>
        </w:rPr>
      </w:r>
      <w:r>
        <w:rPr>
          <w:rtl/>
          <w:cs/>
          <w:lang w:val="ar_AE" w:bidi="ar_AE"/>
        </w:rPr>
        <w:t xml:space="preserve">يصف بقية المقطع حدود أرض منسَّى على الجانب الغربي من نهر الأردن. تبدأ الحدود الجنوبية من الشرق وتمتد نحو الغرب. ويذكر المقطع مدينة أشير، التي لا تُمثل أرض سبط أشير. وتمتد الحدود الجنوبية على طول وادي النهر الجاف، وادي قانة، إلى البحر المتوسط. وكان الجانب الجنوبي من وادي قانة ملكًا لأفرايم، وكان الجانب الشمالي منه ملكًا لمنسَّى. تتداخل الحدود الجنوبية قليلًا مع حدود سبط أفرايم. وفي الواقع، تقع بعض مدن أفرايم وسط مدن منسَّى. كما تتداخل الحدود الشمالية لأرض سبط منسَّى مع حدود سبطي يسَّاكر وأشير. </w:t>
      </w:r>
    </w:p>
    <w:p>
      <w:pPr>
        <w:bidi/>
      </w:pPr>
      <w:r>
        <w:rPr>
          <w:rtl/>
          <w:cs/>
          <w:lang w:val="ar_AE" w:bidi="ar_AE"/>
        </w:rPr>
      </w:r>
      <w:r>
        <w:rPr>
          <w:rtl/>
          <w:cs/>
          <w:lang w:val="ar_AE" w:bidi="ar_AE"/>
        </w:rPr>
        <w:t xml:space="preserve">كان لمنسَّى أيضًا مدُن في أرض يساكر وأرض أشير. ويسمِّي المقطع عدة مدُن مع سكانها ومستوطناتها، أو قراها. لا يزال خطر الكنعانيين قائمًا حتى بعد وصول بني إسرائيل إلى الأرض. في الواقع، لم يكن الكنعانيون ينوون مغادرة وطنهم. فقد عاشوا في المنطقة زمنًا طويلًا واستفادوا من موارد الأرض بشكل كبير. لم يستطع شعب سبط منسَّى طرد السكان الأصليين من الكنعانيين من تلك الأماكن، لذلك جعلوا الكنعانيين يعملون لهم عملاً قاسيًا. كان هذا تناقضًا تامًا مع الأمر الذي أمرهم به يهوه، وهو طردَ جميع الأمم الأخرى من الأرض. </w:t>
      </w:r>
    </w:p>
    <w:p>
      <w:pPr>
        <w:bidi/>
      </w:pPr>
      <w:r>
        <w:rPr>
          <w:rtl/>
          <w:cs/>
          <w:lang w:val="ar_AE" w:bidi="ar_AE"/>
        </w:rPr>
      </w:r>
      <w:r>
        <w:rPr>
          <w:rtl/>
          <w:cs/>
          <w:lang w:val="ar_AE" w:bidi="ar_AE"/>
        </w:rPr>
        <w:t xml:space="preserve">توقَّفوا هنا وناقشوا هذا السؤال معًا: احكوا قصة عن وقت عصت فيه مجموعة في ثقافتكم الله، أو آلهتها. ماذا حدث؟ ماذا شعروا؟ وماذا كانت العواقب؟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يشوع 17: 1 - 13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يقوم يشوع بتوزيع الأرض على سبط منسَّى، الذي كان ابن يوسف البكر. يعطي يشوع بعض نسل ماكير ابن منسَّى، الذي كان أبا جلعاد، منطقة جلعاد ومنطقة باشان على الجانب الشرقي من نهر الأردن. </w:t>
      </w:r>
    </w:p>
    <w:p>
      <w:pPr>
        <w:bidi/>
      </w:pPr>
      <w:r>
        <w:rPr>
          <w:rtl/>
          <w:cs/>
          <w:lang w:val="ar_AE" w:bidi="ar_AE"/>
        </w:rPr>
      </w:r>
      <w:r>
        <w:rPr>
          <w:b/>
          <w:rtl/>
          <w:cs/>
          <w:lang w:val="ar_AE" w:bidi="ar_AE"/>
        </w:rPr>
        <w:t>في المشهد الثاني:</w:t>
      </w:r>
      <w:r>
        <w:rPr>
          <w:rtl/>
          <w:cs/>
          <w:lang w:val="ar_AE" w:bidi="ar_AE"/>
        </w:rPr>
        <w:t xml:space="preserve"> يعطي يشوع بقية نسل منسّى الذكور الأرض على الجانب الغربي من نهر الأردن، بحسب عشائرهم، أي عائلاتهم الممتدة. هناك ست عشائر وأبناؤها، أي أبناء منسى الذكور. </w:t>
      </w:r>
    </w:p>
    <w:p>
      <w:pPr>
        <w:bidi/>
      </w:pPr>
      <w:r>
        <w:rPr>
          <w:rtl/>
          <w:cs/>
          <w:lang w:val="ar_AE" w:bidi="ar_AE"/>
        </w:rPr>
      </w:r>
      <w:r>
        <w:rPr>
          <w:b/>
          <w:rtl/>
          <w:cs/>
          <w:lang w:val="ar_AE" w:bidi="ar_AE"/>
        </w:rPr>
        <w:t>في المشهد الثالث:</w:t>
      </w:r>
      <w:r>
        <w:rPr>
          <w:rtl/>
          <w:cs/>
          <w:lang w:val="ar_AE" w:bidi="ar_AE"/>
        </w:rPr>
        <w:t xml:space="preserve"> كان لدى إحدى عشائر منسّى خمس بنات ولم يكن لديها بنون. لذلك تطلب البنات الخمس من يشوع أن يحفظ الوعد الذي قطعه يهوه لموسى بإعطائهن الأرض ميراثًا، أي ملكًا لهن. لذلك يعطي يشوع البنات أرضًا إلى جانب العشائر الخمس الأُخر. وهكذا ثمة عشرة أجزاء من الأرض التي يعطيها يشوع لسبط منسَّى على الجانب الغربي من نهر الأردن، بالإضافة إلى أرض جلعاد وباشان الواقعة على الجانب الشرقي من نهر الأردن. </w:t>
      </w:r>
    </w:p>
    <w:p>
      <w:pPr>
        <w:bidi/>
      </w:pPr>
      <w:r>
        <w:rPr>
          <w:rtl/>
          <w:cs/>
          <w:lang w:val="ar_AE" w:bidi="ar_AE"/>
        </w:rPr>
      </w:r>
      <w:r>
        <w:rPr>
          <w:b/>
          <w:rtl/>
          <w:cs/>
          <w:lang w:val="ar_AE" w:bidi="ar_AE"/>
        </w:rPr>
        <w:t>في المشهد الرابع:</w:t>
      </w:r>
      <w:r>
        <w:rPr>
          <w:rtl/>
          <w:cs/>
          <w:lang w:val="ar_AE" w:bidi="ar_AE"/>
        </w:rPr>
        <w:t xml:space="preserve"> يصف المقطع حدود أرض منسَّى من مدينة أشير على الحدود الجنوبية إلى البحر المتوسط، والحدود مع سبطي أشير ويساكر في الشمال والشرق. العديد من المدن التي في أرض منسَّى تنتمي إلى أفرايم. ويعطي يشوع بعض مدُن أشير ويساكر لسبط منسَّى. </w:t>
      </w:r>
    </w:p>
    <w:p>
      <w:pPr>
        <w:bidi/>
      </w:pPr>
      <w:r>
        <w:rPr>
          <w:rtl/>
          <w:cs/>
          <w:lang w:val="ar_AE" w:bidi="ar_AE"/>
        </w:rPr>
      </w:r>
      <w:r>
        <w:rPr>
          <w:b/>
          <w:rtl/>
          <w:cs/>
          <w:lang w:val="ar_AE" w:bidi="ar_AE"/>
        </w:rPr>
        <w:t>في المشهد الخامس:</w:t>
      </w:r>
      <w:r>
        <w:rPr>
          <w:rtl/>
          <w:cs/>
          <w:lang w:val="ar_AE" w:bidi="ar_AE"/>
        </w:rPr>
        <w:t xml:space="preserve"> لا يستطيع منسّى أن يمتلك مدن أشير ويساكر بالكامل لأن الكنعانيين لم يغادروها. وعندما يتقوَّى سبط مَنَسَّى، يستعبد الكنعانيين، لكنه لا يطردهم من الأرض.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شعب سبط منسَّى</w:t>
      </w:r>
    </w:p>
    <w:p>
      <w:pPr>
        <w:pStyle w:val="ListBullet"/>
        <w:bidi/>
        <w:spacing w:line="240" w:lineRule="auto"/>
        <w:ind w:left="720"/>
      </w:pPr>
      <w:r>
        <w:rPr>
          <w:rtl/>
          <w:cs/>
          <w:lang w:val="ar_AE" w:bidi="ar_AE"/>
        </w:rPr>
      </w:r>
      <w:r>
        <w:rPr>
          <w:rtl/>
          <w:cs/>
          <w:lang w:val="ar_AE" w:bidi="ar_AE"/>
        </w:rPr>
        <w:t>ماكير</w:t>
      </w:r>
    </w:p>
    <w:p>
      <w:pPr>
        <w:pStyle w:val="ListBullet"/>
        <w:bidi/>
        <w:spacing w:line="240" w:lineRule="auto"/>
        <w:ind w:left="720"/>
      </w:pPr>
      <w:r>
        <w:rPr>
          <w:rtl/>
          <w:cs/>
          <w:lang w:val="ar_AE" w:bidi="ar_AE"/>
        </w:rPr>
      </w:r>
      <w:r>
        <w:rPr>
          <w:rtl/>
          <w:cs/>
          <w:lang w:val="ar_AE" w:bidi="ar_AE"/>
        </w:rPr>
        <w:t>جلعاد</w:t>
      </w:r>
    </w:p>
    <w:p>
      <w:pPr>
        <w:pStyle w:val="ListBullet"/>
        <w:bidi/>
        <w:spacing w:line="240" w:lineRule="auto"/>
        <w:ind w:left="720"/>
      </w:pPr>
      <w:r>
        <w:rPr>
          <w:rtl/>
          <w:cs/>
          <w:lang w:val="ar_AE" w:bidi="ar_AE"/>
        </w:rPr>
      </w:r>
      <w:r>
        <w:rPr>
          <w:rtl/>
          <w:cs/>
          <w:lang w:val="ar_AE" w:bidi="ar_AE"/>
        </w:rPr>
        <w:t>أبيعزر وحالق وأسريئيل وشكم وحافر وشميداع</w:t>
      </w:r>
    </w:p>
    <w:p>
      <w:pPr>
        <w:pStyle w:val="ListBullet"/>
        <w:bidi/>
        <w:spacing w:line="240" w:lineRule="auto"/>
        <w:ind w:left="720"/>
      </w:pPr>
      <w:r>
        <w:rPr>
          <w:rtl/>
          <w:cs/>
          <w:lang w:val="ar_AE" w:bidi="ar_AE"/>
        </w:rPr>
      </w:r>
      <w:r>
        <w:rPr>
          <w:rtl/>
          <w:cs/>
          <w:lang w:val="ar_AE" w:bidi="ar_AE"/>
        </w:rPr>
        <w:t>صَلُفْحاد</w:t>
      </w:r>
    </w:p>
    <w:p>
      <w:pPr>
        <w:pStyle w:val="ListBullet"/>
        <w:bidi/>
        <w:spacing w:line="240" w:lineRule="auto"/>
        <w:ind w:left="720"/>
      </w:pPr>
      <w:r>
        <w:rPr>
          <w:rtl/>
          <w:cs/>
          <w:lang w:val="ar_AE" w:bidi="ar_AE"/>
        </w:rPr>
      </w:r>
      <w:r>
        <w:rPr>
          <w:rtl/>
          <w:cs/>
          <w:lang w:val="ar_AE" w:bidi="ar_AE"/>
        </w:rPr>
        <w:t>محلة ونوعة وحجلة وملكة وترصة</w:t>
      </w:r>
    </w:p>
    <w:p>
      <w:pPr>
        <w:pStyle w:val="ListBullet"/>
        <w:bidi/>
        <w:spacing w:line="240" w:lineRule="auto"/>
        <w:ind w:left="720"/>
      </w:pPr>
      <w:r>
        <w:rPr>
          <w:rtl/>
          <w:cs/>
          <w:lang w:val="ar_AE" w:bidi="ar_AE"/>
        </w:rPr>
      </w:r>
      <w:r>
        <w:rPr>
          <w:rtl/>
          <w:cs/>
          <w:lang w:val="ar_AE" w:bidi="ar_AE"/>
        </w:rPr>
        <w:t>يشوع بن نون</w:t>
      </w:r>
    </w:p>
    <w:p>
      <w:pPr>
        <w:pStyle w:val="ListBullet"/>
        <w:bidi/>
        <w:spacing w:line="240" w:lineRule="auto"/>
        <w:ind w:left="720"/>
      </w:pPr>
      <w:r>
        <w:rPr>
          <w:rtl/>
          <w:cs/>
          <w:lang w:val="ar_AE" w:bidi="ar_AE"/>
        </w:rPr>
      </w:r>
      <w:r>
        <w:rPr>
          <w:rtl/>
          <w:cs/>
          <w:lang w:val="ar_AE" w:bidi="ar_AE"/>
        </w:rPr>
        <w:t>ألعازار الكاهن</w:t>
      </w:r>
    </w:p>
    <w:p>
      <w:pPr>
        <w:pStyle w:val="ListBullet"/>
        <w:bidi/>
        <w:spacing w:line="240" w:lineRule="auto"/>
        <w:ind w:left="720"/>
      </w:pPr>
      <w:r>
        <w:rPr>
          <w:rtl/>
          <w:cs/>
          <w:lang w:val="ar_AE" w:bidi="ar_AE"/>
        </w:rPr>
      </w:r>
      <w:r>
        <w:rPr>
          <w:rtl/>
          <w:cs/>
          <w:lang w:val="ar_AE" w:bidi="ar_AE"/>
        </w:rPr>
        <w:t>رؤساء أسباط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والكنعانيون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في المشاهد الثلاثة الأولى، نسمع عن أشخاص مختلفين، وعلاقاتهم ببعضهم البعض. احرصوا على ملاحظة أن اسم جلعاد يشير إلى شخص ومكان أيضًا. جلعاد هو اسم جزء من الأرض التي حصل عليها نصف سبط منسَّى على الجانب الشرقي من نهر الأردن. كما أنه جد جميع عشائر منسّى التي تحصل على نصيبها من الأرض على الجانب الغربي من نهر الأردن. </w:t>
      </w:r>
    </w:p>
    <w:p>
      <w:pPr>
        <w:bidi/>
      </w:pPr>
      <w:r>
        <w:rPr>
          <w:rtl/>
          <w:cs/>
          <w:lang w:val="ar_AE" w:bidi="ar_AE"/>
        </w:rPr>
      </w:r>
      <w:r>
        <w:rPr>
          <w:rtl/>
          <w:cs/>
          <w:lang w:val="ar_AE" w:bidi="ar_AE"/>
        </w:rPr>
        <w:t>توقَّفوا هنا وتذكَّروا العلاقاتَ التالية: يوسف هو أبو أفرايم ومنسَّى. وكان لمنسّى ابن واحد اسمه ماكير. قد يكون لماكير عدة أبناء، لكن أحد أبنائه هو جلعاد. يحصل نسل أبناء ماكير الآخرين على أرض جلعاد وباشان الواقعة شرق نهر الأردن. ويحصل نسل جلعاد على عشرة أجزاء من الأرض الواقعة غرب نهر الأردن. ثمة ست عشائر، أو مجموعات عائلية من نسل جلعاد. وتحصل إحدى هذه العشائر على خمسة أجزاء من الأرض، بموجب حصة واحدة لكل ابنة. وتحصل كل عشيرة من العشائر أخرى على نصيب واحد من الأرض. وهذا يعني أن عشرة أجزاء من الأرض على الجانب الغربي من نهر الأردن تذهب إلى سبط منسَّى. والآن، ارسموا أو استخدموا أشياء لتصوِّروا علاقات الناس ببعضهم البعض، بدءًا من يوسف. أوقِفوا الاستماع إلى هذا التسجيل الصوتي هنا.</w:t>
      </w:r>
    </w:p>
    <w:p>
      <w:pPr>
        <w:bidi/>
      </w:pPr>
      <w:r>
        <w:rPr>
          <w:rtl/>
          <w:cs/>
          <w:lang w:val="ar_AE" w:bidi="ar_AE"/>
        </w:rPr>
      </w:r>
      <w:r>
        <w:rPr>
          <w:rtl/>
          <w:cs/>
          <w:lang w:val="ar_AE" w:bidi="ar_AE"/>
        </w:rPr>
        <w:t>توقَّفوا هنا وناقشوا هذا السؤال معًا: كيف تتحدثون عن النسل من الذكور والإناث، والأجيال المختلفة في ثقافتكم؟ كيف تتحدَّثون عن والدي والديكم؟ وكيف تتحدَّثون عن أبناء أبنائكم من الجيل الثالث؟ أوقِفوا الاستماع إلى هذا التسجيل الصوتي هنا.</w:t>
      </w:r>
    </w:p>
    <w:p>
      <w:pPr>
        <w:bidi/>
      </w:pPr>
      <w:r>
        <w:rPr>
          <w:rtl/>
          <w:cs/>
          <w:lang w:val="ar_AE" w:bidi="ar_AE"/>
        </w:rPr>
      </w:r>
      <w:r>
        <w:rPr>
          <w:rtl/>
          <w:cs/>
          <w:lang w:val="ar_AE" w:bidi="ar_AE"/>
        </w:rPr>
        <w:t xml:space="preserve">في المشهد الثالث، ستتذكَّرون أن صَلُفحاد، ابن حافر، كان له خمس بنات. يُذكِّرنا الراوي بهذه القصة السابقة، ويخبرنا الآن بما حدث للبنات. </w:t>
      </w:r>
    </w:p>
    <w:p>
      <w:pPr>
        <w:bidi/>
      </w:pPr>
      <w:r>
        <w:rPr>
          <w:rtl/>
          <w:cs/>
          <w:lang w:val="ar_AE" w:bidi="ar_AE"/>
        </w:rPr>
      </w:r>
      <w:r>
        <w:rPr>
          <w:rtl/>
          <w:cs/>
          <w:lang w:val="ar_AE" w:bidi="ar_AE"/>
        </w:rPr>
        <w:t xml:space="preserve">في المشهد الرابع، نسمع وصفًا لحدود منسَّى، بدءًا من الحدود الجنوبية في الشرق وذهابًا إلى الغرب. حيث تبدأ الحدود في مدينة تُدعى أشير. وهذه ليست نفس أرض سبط أشير. إذ تمتد الحدود على طول وادي قانة إلى البحر المتوسط. لاحظوا هنا، كما في حالة أفرايم، أن ثمة تنوعًا كبيرًا من التضاريس – من نهر الأردن وأجزاء من البرية، إلى الأراضي الجبلية، إلى المنحدرات بالقرب من البحر. </w:t>
      </w:r>
    </w:p>
    <w:p>
      <w:pPr>
        <w:bidi/>
      </w:pPr>
      <w:r>
        <w:rPr>
          <w:rtl/>
          <w:cs/>
          <w:lang w:val="ar_AE" w:bidi="ar_AE"/>
        </w:rPr>
      </w:r>
      <w:r>
        <w:rPr>
          <w:rtl/>
          <w:cs/>
          <w:lang w:val="ar_AE" w:bidi="ar_AE"/>
        </w:rPr>
        <w:t xml:space="preserve">عندما يذكر باقي هذا المقطع اسم أشير، فإنه يتحدث الآن عن أرض سبط أشير. الحدود الشمالية الغربية لأرض منسَّى هي الحدود مع أرض سبط أشير، وعلى الجانب الشمالي الشرقي توجد أرض سبط يساكر. ويعطي يشوع سبط منسّى مدُنًا داخل أراضي أشير ويساكر. حيث يُعطى يشوع لمنسَّى سبع مدن مع شعوبها ومستوطناتها، أو قراها. إلا أن شعب سبط منسّى لا يطرد الكنعانيين من هذه المدن؛ لأن الكنعانيين يرفضون المغادرة. وبمجرد أن يزداد بنو إسرائيل قوةً، يجبرون الكنعانيين على العمل لحسابهم. </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يشوع 17: 1 - 13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شعب سبط منسَّى</w:t>
      </w:r>
    </w:p>
    <w:p>
      <w:pPr>
        <w:pStyle w:val="ListBullet"/>
        <w:bidi/>
        <w:spacing w:line="240" w:lineRule="auto"/>
        <w:ind w:left="720"/>
      </w:pPr>
      <w:r>
        <w:rPr>
          <w:rtl/>
          <w:cs/>
          <w:lang w:val="ar_AE" w:bidi="ar_AE"/>
        </w:rPr>
      </w:r>
      <w:r>
        <w:rPr>
          <w:rtl/>
          <w:cs/>
          <w:lang w:val="ar_AE" w:bidi="ar_AE"/>
        </w:rPr>
        <w:t>ماكير</w:t>
      </w:r>
    </w:p>
    <w:p>
      <w:pPr>
        <w:pStyle w:val="ListBullet"/>
        <w:bidi/>
        <w:spacing w:line="240" w:lineRule="auto"/>
        <w:ind w:left="720"/>
      </w:pPr>
      <w:r>
        <w:rPr>
          <w:rtl/>
          <w:cs/>
          <w:lang w:val="ar_AE" w:bidi="ar_AE"/>
        </w:rPr>
      </w:r>
      <w:r>
        <w:rPr>
          <w:rtl/>
          <w:cs/>
          <w:lang w:val="ar_AE" w:bidi="ar_AE"/>
        </w:rPr>
        <w:t>جلعاد</w:t>
      </w:r>
    </w:p>
    <w:p>
      <w:pPr>
        <w:pStyle w:val="ListBullet"/>
        <w:bidi/>
        <w:spacing w:line="240" w:lineRule="auto"/>
        <w:ind w:left="720"/>
      </w:pPr>
      <w:r>
        <w:rPr>
          <w:rtl/>
          <w:cs/>
          <w:lang w:val="ar_AE" w:bidi="ar_AE"/>
        </w:rPr>
      </w:r>
      <w:r>
        <w:rPr>
          <w:rtl/>
          <w:cs/>
          <w:lang w:val="ar_AE" w:bidi="ar_AE"/>
        </w:rPr>
        <w:t>أبيعزر وحالق وأسريئيل وشكم وحافر وشميداع</w:t>
      </w:r>
    </w:p>
    <w:p>
      <w:pPr>
        <w:pStyle w:val="ListBullet"/>
        <w:bidi/>
        <w:spacing w:line="240" w:lineRule="auto"/>
        <w:ind w:left="720"/>
      </w:pPr>
      <w:r>
        <w:rPr>
          <w:rtl/>
          <w:cs/>
          <w:lang w:val="ar_AE" w:bidi="ar_AE"/>
        </w:rPr>
      </w:r>
      <w:r>
        <w:rPr>
          <w:rtl/>
          <w:cs/>
          <w:lang w:val="ar_AE" w:bidi="ar_AE"/>
        </w:rPr>
        <w:t>صَلُفْحاد</w:t>
      </w:r>
    </w:p>
    <w:p>
      <w:pPr>
        <w:pStyle w:val="ListBullet"/>
        <w:bidi/>
        <w:spacing w:line="240" w:lineRule="auto"/>
        <w:ind w:left="720"/>
      </w:pPr>
      <w:r>
        <w:rPr>
          <w:rtl/>
          <w:cs/>
          <w:lang w:val="ar_AE" w:bidi="ar_AE"/>
        </w:rPr>
      </w:r>
      <w:r>
        <w:rPr>
          <w:rtl/>
          <w:cs/>
          <w:lang w:val="ar_AE" w:bidi="ar_AE"/>
        </w:rPr>
        <w:t>محلة ونوعة وحجلة وملكة وترصة</w:t>
      </w:r>
    </w:p>
    <w:p>
      <w:pPr>
        <w:pStyle w:val="ListBullet"/>
        <w:bidi/>
        <w:spacing w:line="240" w:lineRule="auto"/>
        <w:ind w:left="720"/>
      </w:pPr>
      <w:r>
        <w:rPr>
          <w:rtl/>
          <w:cs/>
          <w:lang w:val="ar_AE" w:bidi="ar_AE"/>
        </w:rPr>
      </w:r>
      <w:r>
        <w:rPr>
          <w:rtl/>
          <w:cs/>
          <w:lang w:val="ar_AE" w:bidi="ar_AE"/>
        </w:rPr>
        <w:t>يشوع بن نون</w:t>
      </w:r>
    </w:p>
    <w:p>
      <w:pPr>
        <w:pStyle w:val="ListBullet"/>
        <w:bidi/>
        <w:spacing w:line="240" w:lineRule="auto"/>
        <w:ind w:left="720"/>
      </w:pPr>
      <w:r>
        <w:rPr>
          <w:rtl/>
          <w:cs/>
          <w:lang w:val="ar_AE" w:bidi="ar_AE"/>
        </w:rPr>
      </w:r>
      <w:r>
        <w:rPr>
          <w:rtl/>
          <w:cs/>
          <w:lang w:val="ar_AE" w:bidi="ar_AE"/>
        </w:rPr>
        <w:t>ألعازار الكاهن</w:t>
      </w:r>
    </w:p>
    <w:p>
      <w:pPr>
        <w:pStyle w:val="ListBullet"/>
        <w:bidi/>
        <w:spacing w:line="240" w:lineRule="auto"/>
        <w:ind w:left="720"/>
      </w:pPr>
      <w:r>
        <w:rPr>
          <w:rtl/>
          <w:cs/>
          <w:lang w:val="ar_AE" w:bidi="ar_AE"/>
        </w:rPr>
      </w:r>
      <w:r>
        <w:rPr>
          <w:rtl/>
          <w:cs/>
          <w:lang w:val="ar_AE" w:bidi="ar_AE"/>
        </w:rPr>
        <w:t>رؤساء أسباط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والكنعانيون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يوّزع يشوع الأرض على سبط منسَّى، الذي كان ابن يوسف البكر. كان موسى قد أعطى بالفعل بعض نسل ماكير ابن منسَّى، الذي كان أبا جلعاد، ومحاربًا جبارًا، مناطق جلعاد وباشان على الجانب الشرقي من نهر الأردن. لذلك يعطي يشوع بقية نسل منسَّى الذكور، الأرض على الجانب الغربي من نهر الأردن، بحسب عشائرهم، أو بحسب عائلاتهم الممتدة. هناك ست عشائر وأبناؤها، أي أبناء منسى الذكور.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العشائر الست: "بمَ تشعرون أو فيمَ تفكرون؟"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كان لإحدى عشائر منسَّى خمس بنات ولم يكن له أبناء. لذلك تطلب البنات الخمس من يشوع أن يحفظ الوعد الذي قطعه يهوه لموسى بإعطائهن الأرض ميراثًا، أي ملكًا لهن. لذلك يعطي يشوع البنات الأرض مع العشائر الخمس الأُخر، أي العائلات الممتدة.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البنات الخمس: "بمَ تشعرون أو فيمَ تفكرون؟"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لذلك تُعطى عشرة أجزاء من الأرض لسبط منسَّى، بالإضافة إلى أرض جلعاد وباشان. تمتد حدود منسَّى من أرض أسباط أشير ويساكر إلى البحر المتوسط، وإلى المكمتة في الجنوب، ونهر الأردن في الشرق. العديد من المدن التي في أرض منسَّى تنتمي إلى أفرايم. ويعطي يشوع بعض المدُن في أراضي أشير ويساكر لمنسى.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شعب سِبط منسَّى: "بمَ تشعرون أو فيمَ تفكرون؟"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لا يستطيع منسَّى أن يستولي على مدن أشير ويساكر بالكامل؛ لأن الكنعانيين لم يغادروا. بعدما يتقوَّى منسَّى، يستعبد الكنعانيين، لكنه لا يطردهم من الأرض.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 الممثلين المؤدين لدور الكنعانيين: "ما شعوركم أو فيم تفكرون؟"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يشوع 17: 1 - 13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يعطي يشوع </w:t>
      </w:r>
      <w:r>
        <w:rPr>
          <w:b/>
          <w:rtl/>
          <w:cs/>
          <w:lang w:val="ar_AE" w:bidi="ar_AE"/>
        </w:rPr>
        <w:t>نصيب</w:t>
      </w:r>
      <w:r>
        <w:rPr>
          <w:rtl/>
          <w:cs/>
          <w:lang w:val="ar_AE" w:bidi="ar_AE"/>
        </w:rPr>
        <w:t xml:space="preserve"> سبط منسَّى من الأرض، وهو ابن يوسف البكر. ويعطي يشوع منطقتي جلعاد وباشان على الجانب الشرقي من </w:t>
      </w:r>
      <w:r>
        <w:rPr>
          <w:b/>
          <w:rtl/>
          <w:cs/>
          <w:lang w:val="ar_AE" w:bidi="ar_AE"/>
        </w:rPr>
        <w:t>نهر الأردن</w:t>
      </w:r>
      <w:r>
        <w:rPr>
          <w:rtl/>
          <w:cs/>
          <w:lang w:val="ar_AE" w:bidi="ar_AE"/>
        </w:rPr>
        <w:t xml:space="preserve"> لبعض من نسل منسّى. ويمتد نهر الأردن شمالًا وجنوبًا عبر إسرائيل. استخدموا الكلمات نفسها التي استخدمتموها في المقاطع السابقة للإشارة إلى النصيب ونهر الأردن. ولمزيد من المعلومات عن </w:t>
      </w:r>
      <w:r>
        <w:rPr>
          <w:rtl/>
          <w:cs/>
          <w:lang w:val="ar_AE" w:bidi="ar_AE"/>
        </w:rPr>
        <w:t>نهر الأردن</w:t>
      </w:r>
      <w:r>
        <w:rPr>
          <w:rtl/>
          <w:cs/>
          <w:lang w:val="ar_AE" w:bidi="ar_AE"/>
        </w:rPr>
        <w:t>، ارجعوا إلى «قاموس الكلمات الرئيسية».</w:t>
      </w:r>
    </w:p>
    <w:p>
      <w:pPr>
        <w:bidi/>
      </w:pPr>
      <w:r>
        <w:rPr>
          <w:rtl/>
          <w:cs/>
          <w:lang w:val="ar_AE" w:bidi="ar_AE"/>
        </w:rPr>
      </w:r>
      <w:r>
        <w:rPr>
          <w:rtl/>
          <w:cs/>
          <w:lang w:val="ar_AE" w:bidi="ar_AE"/>
        </w:rPr>
        <w:t xml:space="preserve">لذلك يعطي يشوع بقية الذكور من </w:t>
      </w:r>
      <w:r>
        <w:rPr>
          <w:b/>
          <w:rtl/>
          <w:cs/>
          <w:lang w:val="ar_AE" w:bidi="ar_AE"/>
        </w:rPr>
        <w:t>نسل</w:t>
      </w:r>
      <w:r>
        <w:rPr>
          <w:rtl/>
          <w:cs/>
          <w:lang w:val="ar_AE" w:bidi="ar_AE"/>
        </w:rPr>
        <w:t xml:space="preserve"> منسى الأرض على الجانب الغربي من نهر الأردن، بحسب </w:t>
      </w:r>
      <w:r>
        <w:rPr>
          <w:b/>
          <w:rtl/>
          <w:cs/>
          <w:lang w:val="ar_AE" w:bidi="ar_AE"/>
        </w:rPr>
        <w:t>عشائرهم</w:t>
      </w:r>
      <w:r>
        <w:rPr>
          <w:rtl/>
          <w:cs/>
          <w:lang w:val="ar_AE" w:bidi="ar_AE"/>
        </w:rPr>
        <w:t xml:space="preserve">، أو بحسب </w:t>
      </w:r>
      <w:r>
        <w:rPr>
          <w:b/>
          <w:rtl/>
          <w:cs/>
          <w:lang w:val="ar_AE" w:bidi="ar_AE"/>
        </w:rPr>
        <w:t>مجموعات عائلاتهم الممتدة</w:t>
      </w:r>
      <w:r>
        <w:rPr>
          <w:rtl/>
          <w:cs/>
          <w:lang w:val="ar_AE" w:bidi="ar_AE"/>
        </w:rPr>
        <w:t xml:space="preserve">. ثمة ست عشائر في سبط منسى وأبنائها، أو نسلها من الذكور. والنسل هو الناس الذين يولدون لشخص من أبناء العائلة. استخدموا الكلمات نفسها التي استخدمتموها في المقاطع السابقة للإشارة إلى النسل والعشائر. ولمزيد من المعلومات عن كلمة </w:t>
      </w:r>
      <w:r>
        <w:rPr>
          <w:rtl/>
          <w:cs/>
          <w:lang w:val="ar_AE" w:bidi="ar_AE"/>
        </w:rPr>
        <w:t>نسل</w:t>
      </w:r>
      <w:r>
        <w:rPr>
          <w:rtl/>
          <w:cs/>
          <w:lang w:val="ar_AE" w:bidi="ar_AE"/>
        </w:rPr>
        <w:t>، راجعوا "قاموس الكلمات الرئيسية".</w:t>
      </w:r>
    </w:p>
    <w:p>
      <w:pPr>
        <w:bidi/>
      </w:pPr>
      <w:r>
        <w:rPr>
          <w:rtl/>
          <w:cs/>
          <w:lang w:val="ar_AE" w:bidi="ar_AE"/>
        </w:rPr>
      </w:r>
      <w:r>
        <w:rPr>
          <w:rtl/>
          <w:cs/>
          <w:lang w:val="ar_AE" w:bidi="ar_AE"/>
        </w:rPr>
        <w:t xml:space="preserve">إحدى عشائر منسّى، لها خمس بنات فقط. لذلك تطلب البنات الخمس من يشوع وألعازار </w:t>
      </w:r>
      <w:r>
        <w:rPr>
          <w:b/>
          <w:rtl/>
          <w:cs/>
          <w:lang w:val="ar_AE" w:bidi="ar_AE"/>
        </w:rPr>
        <w:t>الكاهن</w:t>
      </w:r>
      <w:r>
        <w:rPr>
          <w:rtl/>
          <w:cs/>
          <w:lang w:val="ar_AE" w:bidi="ar_AE"/>
        </w:rPr>
        <w:t xml:space="preserve"> ورؤساء الأسباط أن يحفظوا الوعد الذي قطعه </w:t>
      </w:r>
      <w:r>
        <w:rPr>
          <w:b/>
          <w:rtl/>
          <w:cs/>
          <w:lang w:val="ar_AE" w:bidi="ar_AE"/>
        </w:rPr>
        <w:t>يهوه</w:t>
      </w:r>
      <w:r>
        <w:rPr>
          <w:rtl/>
          <w:cs/>
          <w:lang w:val="ar_AE" w:bidi="ar_AE"/>
        </w:rPr>
        <w:t xml:space="preserve"> لموسى بإعطائهن الأرض </w:t>
      </w:r>
      <w:r>
        <w:rPr>
          <w:b/>
          <w:rtl/>
          <w:cs/>
          <w:lang w:val="ar_AE" w:bidi="ar_AE"/>
        </w:rPr>
        <w:t>ميراثًا</w:t>
      </w:r>
      <w:r>
        <w:rPr>
          <w:rtl/>
          <w:cs/>
          <w:lang w:val="ar_AE" w:bidi="ar_AE"/>
        </w:rPr>
        <w:t xml:space="preserve">. استخدموا الكلمات نفسها التي استخدمتموها في المقاطع السابقة للإشارة إلى الكاهن، ويهوه، والميراث. ولمزيد من المعلومات عن </w:t>
      </w:r>
      <w:r>
        <w:rPr>
          <w:rtl/>
          <w:cs/>
          <w:lang w:val="ar_AE" w:bidi="ar_AE"/>
        </w:rPr>
        <w:t>الكاهن</w:t>
      </w:r>
      <w:r>
        <w:rPr>
          <w:rtl/>
          <w:cs/>
          <w:lang w:val="ar_AE" w:bidi="ar_AE"/>
        </w:rPr>
        <w:t xml:space="preserve"> و</w:t>
      </w:r>
      <w:r>
        <w:rPr>
          <w:rtl/>
          <w:cs/>
          <w:lang w:val="ar_AE" w:bidi="ar_AE"/>
        </w:rPr>
        <w:t>يهوه</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لذلك يعطي يشوع البنات أرضًا إلى جانب العشائر الخمس الأُخر. لذلك يعطى يشوع عشرة قطع من الأرض لسبط منسَّى على الجانب الغربي من نهر الأردن. </w:t>
      </w:r>
    </w:p>
    <w:p>
      <w:pPr>
        <w:bidi/>
      </w:pPr>
      <w:r>
        <w:rPr>
          <w:rtl/>
          <w:cs/>
          <w:lang w:val="ar_AE" w:bidi="ar_AE"/>
        </w:rPr>
      </w:r>
      <w:r>
        <w:rPr>
          <w:rtl/>
          <w:cs/>
          <w:lang w:val="ar_AE" w:bidi="ar_AE"/>
        </w:rPr>
        <w:t xml:space="preserve">والعديد من </w:t>
      </w:r>
      <w:r>
        <w:rPr>
          <w:b/>
          <w:rtl/>
          <w:cs/>
          <w:lang w:val="ar_AE" w:bidi="ar_AE"/>
        </w:rPr>
        <w:t>المدُن</w:t>
      </w:r>
      <w:r>
        <w:rPr>
          <w:rtl/>
          <w:cs/>
          <w:lang w:val="ar_AE" w:bidi="ar_AE"/>
        </w:rPr>
        <w:t xml:space="preserve"> الواقعة على أرض منسَّى تنتمي إلى سبط أفرايم. ويعطي يشوع بعض المدُن الواقعة في أرض أشير ويساكر، مع شعبها و</w:t>
      </w:r>
      <w:r>
        <w:rPr>
          <w:b/>
          <w:rtl/>
          <w:cs/>
          <w:lang w:val="ar_AE" w:bidi="ar_AE"/>
        </w:rPr>
        <w:t>قراها</w:t>
      </w:r>
      <w:r>
        <w:rPr>
          <w:rtl/>
          <w:cs/>
          <w:lang w:val="ar_AE" w:bidi="ar_AE"/>
        </w:rPr>
        <w:t xml:space="preserve">، لسبط منسّى. والمدن أكبر من القرى، ولها أسوار حولها للحماية. أما القرى فهي مستوطنات صغيرة لأشخاص يعتمدون على المدن لحمايتهم. استخدموا الكلمات نفسها التي استخدمتموها في المقاطع السابقة للإشارة إلى المدُن والقرى. </w:t>
      </w:r>
    </w:p>
    <w:p>
      <w:pPr>
        <w:bidi/>
      </w:pPr>
      <w:r>
        <w:rPr>
          <w:rtl/>
          <w:cs/>
          <w:lang w:val="ar_AE" w:bidi="ar_AE"/>
        </w:rPr>
      </w:r>
      <w:r>
        <w:rPr>
          <w:rtl/>
          <w:cs/>
          <w:lang w:val="ar_AE" w:bidi="ar_AE"/>
        </w:rPr>
        <w:t xml:space="preserve">لا يستطيع منسى أنْ يستولي على المدن الواقعة في أرض أشير ويساكر بأكملها، لأن الكنعانيين لم يريدوا مغادرتها. عندما يتقوي </w:t>
      </w:r>
      <w:r>
        <w:rPr>
          <w:b/>
          <w:rtl/>
          <w:cs/>
          <w:lang w:val="ar_AE" w:bidi="ar_AE"/>
        </w:rPr>
        <w:t>بنو إسرائيل</w:t>
      </w:r>
      <w:r>
        <w:rPr>
          <w:rtl/>
          <w:cs/>
          <w:lang w:val="ar_AE" w:bidi="ar_AE"/>
        </w:rPr>
        <w:t xml:space="preserve">، يجعلون الكنعانيين يعملون لديهم، لكنهم لا يطردون الكنعانيين من الأرض. تحدثوا عن كيف أجبر بنو إسرائيل الكنعانيين على العمل الشاق لهم، كما فعلتم في المقاطع السابقة. واستخدموا الكلمة نفسها التي استخدمتموها في المقاطع السابقة للإشارة إلى بني إسرائيل. للمزيد من المعلومات عن </w:t>
      </w:r>
      <w:r>
        <w:rPr>
          <w:rtl/>
          <w:cs/>
          <w:lang w:val="ar_AE" w:bidi="ar_AE"/>
        </w:rPr>
        <w:t>بني إسرائيل</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17:14–18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يشوع 17: 14 - 18 واحفظوه في قلوبكم. </w:t>
      </w:r>
    </w:p>
    <w:p>
      <w:pPr>
        <w:bidi/>
      </w:pPr>
      <w:r>
        <w:rPr>
          <w:rtl/>
          <w:cs/>
          <w:lang w:val="ar_AE" w:bidi="ar_AE"/>
        </w:rPr>
      </w:r>
      <w:r>
        <w:rPr>
          <w:rtl/>
          <w:cs/>
          <w:lang w:val="ar_AE" w:bidi="ar_AE"/>
        </w:rPr>
        <w:t xml:space="preserve">استمعوا إلى النسخة الصوتية من يشوع 17: 14 - 18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يشوع 17: 14 - 18 من الترجمة الأسهل للفهم. </w:t>
      </w:r>
    </w:p>
    <w:p>
      <w:pPr>
        <w:bidi/>
      </w:pPr>
      <w:r>
        <w:rPr>
          <w:rtl/>
          <w:cs/>
          <w:lang w:val="ar_AE" w:bidi="ar_AE"/>
        </w:rPr>
      </w:r>
      <w:r>
        <w:rPr>
          <w:rtl/>
          <w:cs/>
          <w:lang w:val="ar_AE" w:bidi="ar_AE"/>
        </w:rPr>
        <w:t xml:space="preserve">أعطى يشوع شعب سبط يوسف نصيبهم من الأرض. ويُشكِّل سبطا منسَّى وأفرايم سبط يوسف. كان موسى قد أعطى نصف سبط منسّى أرضًا على الجانب الشرقي من نهر الأردن مع سبطين آخرين. وأعطى يشوع أفرايم ونصف سبط منسّى أرضًا على الجانب الغربي من نهر الأردن. والآن يتذمر نسل يوسف، كسبطٍ موحد، إلى يشوع؛ لأنهم لا يملكون أرضًا كافية لجميع شعبهم، لأن يهوه باركهم بشعبٍ كبير. </w:t>
      </w:r>
    </w:p>
    <w:p>
      <w:pPr>
        <w:bidi/>
      </w:pPr>
      <w:r>
        <w:rPr>
          <w:rtl/>
          <w:cs/>
          <w:lang w:val="ar_AE" w:bidi="ar_AE"/>
        </w:rPr>
      </w:r>
      <w:r>
        <w:rPr>
          <w:rtl/>
          <w:cs/>
          <w:lang w:val="ar_AE" w:bidi="ar_AE"/>
        </w:rPr>
        <w:t>توقفوا هنا واحكوا قصة عن وقت تذمر فيه أحد أمامكم. وكيف استجبتم لذلك؟ تحدثوا عن الفرق بين ردكم الفعلي وكيف أردتم الرد. أوقِفوا الاستماع إلى هذا التسجيل الصوتي هنا.</w:t>
      </w:r>
    </w:p>
    <w:p>
      <w:pPr>
        <w:bidi/>
      </w:pPr>
      <w:r>
        <w:rPr>
          <w:rtl/>
          <w:cs/>
          <w:lang w:val="ar_AE" w:bidi="ar_AE"/>
        </w:rPr>
      </w:r>
      <w:r>
        <w:rPr>
          <w:rtl/>
          <w:cs/>
          <w:lang w:val="ar_AE" w:bidi="ar_AE"/>
        </w:rPr>
        <w:t>توقفوا هنا وناقشوا هذا السؤال معًا: هل توجد أسباط أو عشائر فرعية في مجتمعكم نمت لتصبح ذات عدد سكاني كبير ولم يكن لديها أرض أو موارد كافية؟ كيف حلّ مجتمعكم هذه الإشكالية؟ أوقِفوا الاستماع إلى هذا التسجيل الصوتي هنا.</w:t>
      </w:r>
    </w:p>
    <w:p>
      <w:pPr>
        <w:bidi/>
      </w:pPr>
      <w:r>
        <w:rPr>
          <w:rtl/>
          <w:cs/>
          <w:lang w:val="ar_AE" w:bidi="ar_AE"/>
        </w:rPr>
      </w:r>
      <w:r>
        <w:rPr>
          <w:rtl/>
          <w:cs/>
          <w:lang w:val="ar_AE" w:bidi="ar_AE"/>
        </w:rPr>
        <w:t xml:space="preserve">من المحتمل أن شعب سبط يوسف كان يتوقَّع أن يعطيهم يشوع ما يريدون، لأن يشوع كان من سبط أفرايم. إلا أن يشوع يعطي سبط يوسف جوابًا عادلاً. حيث يشجع يشوع سبط يوسف على العمل والقتال من أجل الحصول على الأرض التي يعيش فيها الرفائيون والفرزيون. </w:t>
      </w:r>
    </w:p>
    <w:p>
      <w:pPr>
        <w:bidi/>
      </w:pPr>
      <w:r>
        <w:rPr>
          <w:rtl/>
          <w:cs/>
          <w:lang w:val="ar_AE" w:bidi="ar_AE"/>
        </w:rPr>
      </w:r>
      <w:r>
        <w:rPr>
          <w:rtl/>
          <w:cs/>
          <w:lang w:val="ar_AE" w:bidi="ar_AE"/>
        </w:rPr>
        <w:t xml:space="preserve">لسنا متأكدين مما إذا كانت الغابة، أو الأرض المليئة بالأشجار، التي يشجِّع يشوع سبط يوسف على إخلائها كانت شرق نهر الأردن أم غربه. كان الرفائيون عمالقة مثل بني عناق، وكانوا يعيشون في الأغلب إلى شرق نهر الأردن، لكن بعضهم عاش على الجانب الغربي الأقرب إلى أورشليم. أما الفرزيون فكانوا يعيشون عادةً غرب نهر الأردن. </w:t>
      </w:r>
    </w:p>
    <w:p>
      <w:pPr>
        <w:bidi/>
      </w:pPr>
      <w:r>
        <w:rPr>
          <w:rtl/>
          <w:cs/>
          <w:lang w:val="ar_AE" w:bidi="ar_AE"/>
        </w:rPr>
      </w:r>
      <w:r>
        <w:rPr>
          <w:rtl/>
          <w:cs/>
          <w:lang w:val="ar_AE" w:bidi="ar_AE"/>
        </w:rPr>
        <w:t>توقَّفوا هنا وانظروا معًا إلى خريطة سبط يوسف، ملاحظين أماكن سكن الرفائيين والفرزيين. أوقِفوا الاستماع إلى هذا التسجيل الصوتي هنا.</w:t>
      </w:r>
    </w:p>
    <w:p>
      <w:pPr>
        <w:bidi/>
      </w:pPr>
      <w:r>
        <w:rPr>
          <w:rtl/>
          <w:cs/>
          <w:lang w:val="ar_AE" w:bidi="ar_AE"/>
        </w:rPr>
      </w:r>
      <w:r>
        <w:rPr>
          <w:rtl/>
          <w:cs/>
          <w:lang w:val="ar_AE" w:bidi="ar_AE"/>
        </w:rPr>
        <w:t>توقَّفوا هنا وانظروا إلى صورة لمنطقة الغابات. أوقِفوا الاستماع إلى هذا التسجيل الصوتي هنا.</w:t>
      </w:r>
    </w:p>
    <w:p>
      <w:pPr>
        <w:bidi/>
      </w:pPr>
      <w:r>
        <w:rPr>
          <w:rtl/>
          <w:cs/>
          <w:lang w:val="ar_AE" w:bidi="ar_AE"/>
        </w:rPr>
      </w:r>
      <w:r>
        <w:rPr>
          <w:rtl/>
          <w:cs/>
          <w:lang w:val="ar_AE" w:bidi="ar_AE"/>
        </w:rPr>
        <w:t xml:space="preserve">سبط يوسف، الذي لا يزال غير راضٍ عن ميراثه أو ممتلكاته، يشتكي إلى يشوع من أن الكنعانيين أقوياء جدًا ولديهم مركبات من الحديد. كان الكنعانيون يستخدمون هذه المركبات تحديدًا في الحرب. وأي جيش يملك مركبات حديدية يكون قويًا وقادرًا على هزيمة أعدائه بسهولة. لكن بني إسرائيل كانوا يقاتلون في الغالب على الأقدام، من دون خيول أو مركبات. وربما شعر بنو إسرائيل بأن الكنعانيين مع مركباتهم، أقوياء جدًا لدرجة أنهم لن يستطيعوا محاربتهم. </w:t>
      </w:r>
    </w:p>
    <w:p>
      <w:pPr>
        <w:bidi/>
      </w:pPr>
      <w:r>
        <w:rPr>
          <w:rtl/>
          <w:cs/>
          <w:lang w:val="ar_AE" w:bidi="ar_AE"/>
        </w:rPr>
      </w:r>
      <w:r>
        <w:rPr>
          <w:rtl/>
          <w:cs/>
          <w:lang w:val="ar_AE" w:bidi="ar_AE"/>
        </w:rPr>
        <w:t>توقَّفوا هنا وانظروا إلى صورة لمركبة حديدية. أوقِفوا الاستماع إلى هذا التسجيل الصوتي هنا.</w:t>
      </w:r>
    </w:p>
    <w:p>
      <w:pPr>
        <w:bidi/>
      </w:pPr>
      <w:r>
        <w:rPr>
          <w:rtl/>
          <w:cs/>
          <w:lang w:val="ar_AE" w:bidi="ar_AE"/>
        </w:rPr>
      </w:r>
      <w:r>
        <w:rPr>
          <w:rtl/>
          <w:cs/>
          <w:lang w:val="ar_AE" w:bidi="ar_AE"/>
        </w:rPr>
        <w:t>توقفوا هنا وناقشوا هذا السؤال معًا: احكوا عن وقت أخبرتم فيه شخصًا يتذمر أن يجد حلاً شخصيًا لمشكلته. ماذا نتج عن ذلك؟ وماذا كان رد فعلهم؟ أوقِفوا الاستماع إلى هذا التسجيل الصوتي هنا.</w:t>
      </w:r>
    </w:p>
    <w:p>
      <w:pPr>
        <w:bidi/>
      </w:pPr>
      <w:r>
        <w:rPr>
          <w:rtl/>
          <w:cs/>
          <w:lang w:val="ar_AE" w:bidi="ar_AE"/>
        </w:rPr>
      </w:r>
      <w:r>
        <w:rPr>
          <w:rtl/>
          <w:cs/>
          <w:lang w:val="ar_AE" w:bidi="ar_AE"/>
        </w:rPr>
        <w:t xml:space="preserve">كان الكنعانيون الذين لديهم مركبات يسكنون في بيت شان، التي تقع عند الطرف الشرقي من وادي يزرعيل. وتحرس هذه الأرض مدخل الطريق التجاري المهم الذي يقود إلى وادي الأردن. وتقع على أقصى شرق أرض منسَّى غرب نهر الأردن. </w:t>
      </w:r>
    </w:p>
    <w:p>
      <w:pPr>
        <w:bidi/>
      </w:pPr>
      <w:r>
        <w:rPr>
          <w:rtl/>
          <w:cs/>
          <w:lang w:val="ar_AE" w:bidi="ar_AE"/>
        </w:rPr>
      </w:r>
      <w:r>
        <w:rPr>
          <w:rtl/>
          <w:cs/>
          <w:lang w:val="ar_AE" w:bidi="ar_AE"/>
        </w:rPr>
        <w:t>توقَّفوا هنا وانظروا معًا إلى خريطة بيت شان ومنطقة وادي يزرعيل وعلاقتهما بأراضي منسَّى وأفرايم. أوقِفوا الاستماع إلى هذا التسجيل الصوتي هنا.</w:t>
      </w:r>
    </w:p>
    <w:p>
      <w:pPr>
        <w:bidi/>
      </w:pPr>
      <w:r>
        <w:rPr>
          <w:rtl/>
          <w:cs/>
          <w:lang w:val="ar_AE" w:bidi="ar_AE"/>
        </w:rPr>
      </w:r>
      <w:r>
        <w:rPr>
          <w:rtl/>
          <w:cs/>
          <w:lang w:val="ar_AE" w:bidi="ar_AE"/>
        </w:rPr>
        <w:t xml:space="preserve">من المحتمل أن يشوع شجع سبط يوسف، المكون من سبط أفرايم ونصف سبط منسَّى، على الاستيلاء على الأرض الجبلية، وهي جبل جلبوع. وكانت سلسلة الجبال هذه مغطاة بالغابات الكثيفة، وتقع جنوب وادي يزرعيل مباشرة. يوافق يشوع على أن سبط يوسف كبير، ويضيف أنهم أقوياء. ويؤمن يشوع بأنهم لن يُخلوا الأرض من الأشجار فقط لجعلها صالحة للسكن، بل سيطردون الكنعانيين أيضًا الذين لديهم مركبات من الحديد. </w:t>
      </w:r>
    </w:p>
    <w:p>
      <w:pPr>
        <w:bidi/>
      </w:pPr>
      <w:r>
        <w:rPr>
          <w:rtl/>
          <w:cs/>
          <w:lang w:val="ar_AE" w:bidi="ar_AE"/>
        </w:rPr>
      </w:r>
      <w:r>
        <w:rPr>
          <w:rtl/>
          <w:cs/>
          <w:lang w:val="ar_AE" w:bidi="ar_AE"/>
        </w:rPr>
        <w:t>توقَّفوا هنا وناقشوا هذا السؤال معًا: احكوا قصة عن وقت كنتم فيه تكافحون في العمل أو القتال من أجل شيء كنتم تحتاجون إليه، ثم شجعكم أحدهم. بمَ شعرتم وقتها؟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يشوع 17: 14 - 18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يتذمر سبط يوسف أمام يشوع بسبب حاجتهم إلى مزيد من الأرض؛ لأن عدد أفراد سبطهم كبير. فقد بارك يهوه سبط يوسف، وجعله ينمو. فيجيب يشوع ويقول لهم إنه بما أن عددهم كبير، فيمكنهم أن يصعدوا ويُخلوا الغابة التي يعيش فيها الفرزيون والرفائيون. </w:t>
      </w:r>
    </w:p>
    <w:p>
      <w:pPr>
        <w:bidi/>
      </w:pPr>
      <w:r>
        <w:rPr>
          <w:rtl/>
          <w:cs/>
          <w:lang w:val="ar_AE" w:bidi="ar_AE"/>
        </w:rPr>
      </w:r>
      <w:r>
        <w:rPr>
          <w:b/>
          <w:rtl/>
          <w:cs/>
          <w:lang w:val="ar_AE" w:bidi="ar_AE"/>
        </w:rPr>
        <w:t>في المشهد الثاني:</w:t>
      </w:r>
      <w:r>
        <w:rPr>
          <w:rtl/>
          <w:cs/>
          <w:lang w:val="ar_AE" w:bidi="ar_AE"/>
        </w:rPr>
        <w:t xml:space="preserve"> يرد سبط يوسف بأن الأرض الجبلية لا تكفي. كما يخاف سبط يوسف من الكنعانيين ومركباتهم الحديدية، الذين يعيشون في الوادي، وفي مدينة بيت شان وقراها، وفي وادي يزرعيل. </w:t>
      </w:r>
    </w:p>
    <w:p>
      <w:pPr>
        <w:bidi/>
      </w:pPr>
      <w:r>
        <w:rPr>
          <w:rtl/>
          <w:cs/>
          <w:lang w:val="ar_AE" w:bidi="ar_AE"/>
        </w:rPr>
      </w:r>
      <w:r>
        <w:rPr>
          <w:b/>
          <w:rtl/>
          <w:cs/>
          <w:lang w:val="ar_AE" w:bidi="ar_AE"/>
        </w:rPr>
        <w:t>في المشهد الثالث:</w:t>
      </w:r>
      <w:r>
        <w:rPr>
          <w:rtl/>
          <w:cs/>
          <w:lang w:val="ar_AE" w:bidi="ar_AE"/>
        </w:rPr>
        <w:t xml:space="preserve"> يوافق يشوع على أنهم كثيرون وأقوياء. ويوافق أيضًا على إعطاء سبط يوسف الأرض الجبلية، مؤمنًا بأنهم سيُخلونها ويحتلونها إلى أبعد حدودها. كما يؤمن يشوع أن سبط يوسف يستطيع هزيمة الكنعانيين، رغم أن الكنعانيين أقوياء ولديهم مركبات حديدية.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سبط يوسف كاملاً، الذي يشمل شعب سبط أفرايم وشعب سبط منسّى. </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الفرزيون</w:t>
      </w:r>
    </w:p>
    <w:p>
      <w:pPr>
        <w:pStyle w:val="ListBullet"/>
        <w:bidi/>
        <w:spacing w:line="240" w:lineRule="auto"/>
        <w:ind w:left="720"/>
      </w:pPr>
      <w:r>
        <w:rPr>
          <w:rtl/>
          <w:cs/>
          <w:lang w:val="ar_AE" w:bidi="ar_AE"/>
        </w:rPr>
      </w:r>
      <w:r>
        <w:rPr>
          <w:rtl/>
          <w:cs/>
          <w:lang w:val="ar_AE" w:bidi="ar_AE"/>
        </w:rPr>
        <w:t>الرفائيون</w:t>
      </w:r>
    </w:p>
    <w:p>
      <w:pPr>
        <w:pStyle w:val="ListBullet"/>
        <w:bidi/>
        <w:spacing w:line="240" w:lineRule="auto"/>
        <w:ind w:left="720"/>
      </w:pPr>
      <w:r>
        <w:rPr>
          <w:rtl/>
          <w:cs/>
          <w:lang w:val="ar_AE" w:bidi="ar_AE"/>
        </w:rPr>
      </w:r>
      <w:r>
        <w:rPr>
          <w:rtl/>
          <w:cs/>
          <w:lang w:val="ar_AE" w:bidi="ar_AE"/>
        </w:rPr>
        <w:t>والكنعانيون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لا نعرف متى دار هذا الحوار بين يشوع والناس من سبط يوسف. ولم يُخاطب سبط يوسف يشوع، وألعازار، ورؤساء الأسباط، بل خاطبوا يشوع وحده. لذلك لا نعرف إن كانوا قد خاطبوا يشوع بعد أن أعطاهم تقسيم أرضهم مباشرة، أو بعد أن وزّع كل الأراضي على جميع أسباط إسرائيل. </w:t>
      </w:r>
    </w:p>
    <w:p>
      <w:pPr>
        <w:bidi/>
      </w:pPr>
      <w:r>
        <w:rPr>
          <w:rtl/>
          <w:cs/>
          <w:lang w:val="ar_AE" w:bidi="ar_AE"/>
        </w:rPr>
      </w:r>
      <w:r>
        <w:rPr>
          <w:rtl/>
          <w:cs/>
          <w:lang w:val="ar_AE" w:bidi="ar_AE"/>
        </w:rPr>
        <w:t xml:space="preserve">لاحظوا أيضًا أن سبط يوسف متحد في هذا المقطع كشعب واحد. ونحن نعلم أنهم أصبحوا سبطين: أفرايم ومنسّى. لكنهم هنا يجتمعون تحت اسم سبط يوسف. ويشجع يشوع سبط يوسف على أنهم يستطعون هزيمة الكنعانيين وإخلاء الأرض، أو جعلها جاهزة للسكن. وكانت هذه الأرض غابة، أو مليئة بالأشجار. ولكي يعيش الناس فيها، كان عليهم قطع بعض الأشجار لإفساح المجال للبيوت والمدن. ويشير يشوع إلى الناس في السبط، باعتبارهم بيت يوسف أو سبط يوسف، أو أفرايم ومنسّى. </w:t>
      </w:r>
    </w:p>
    <w:p>
      <w:pPr>
        <w:bidi/>
      </w:pPr>
      <w:r>
        <w:rPr>
          <w:rtl/>
          <w:cs/>
          <w:lang w:val="ar_AE" w:bidi="ar_AE"/>
        </w:rPr>
      </w:r>
      <w:r>
        <w:rPr>
          <w:rtl/>
          <w:cs/>
          <w:lang w:val="ar_AE" w:bidi="ar_AE"/>
        </w:rPr>
        <w:t>كما أننا لا نعرف بالتحديد الأرض التي يشجعهم يشوع على إخلائها. فقد كان الفرزيون والرفائيون يعيشون غالبًا على جانبي نهر الأردن. لكن بعض الناس يعتقدون أن يشوع يشجع سبط يوسف على إخلاء أرض جبل جلبوع، بالقرب من بيت شان ووادي يزرعيل.</w:t>
      </w:r>
    </w:p>
    <w:p>
      <w:pPr>
        <w:bidi/>
      </w:pPr>
      <w:r>
        <w:rPr>
          <w:rtl/>
          <w:cs/>
          <w:lang w:val="ar_AE" w:bidi="ar_AE"/>
        </w:rPr>
      </w:r>
      <w:r>
        <w:rPr>
          <w:rtl/>
          <w:cs/>
          <w:lang w:val="ar_AE" w:bidi="ar_AE"/>
        </w:rPr>
        <w:t>توقّفوا هنا وناقشوا هذا السؤال معًا: كيف يشجع الناس في ثقافتكم الآخرين على أن يكونوا شجعانًا، وكيف يشجعونهم على أنهم يستطعون القيام بالأمور؟ ما نبرة الصوت التي يستخدمها الناس عندما يشجّعون الآخرين؟ وما اللغة التي يستخدمونها؟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يشوع 17: 14 - 18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سبط يوسف كاملاً، الذي يشمل شعب سبط أفرايم وشعب سبط منسّى. </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الفرزيون</w:t>
      </w:r>
    </w:p>
    <w:p>
      <w:pPr>
        <w:pStyle w:val="ListBullet"/>
        <w:bidi/>
        <w:spacing w:line="240" w:lineRule="auto"/>
        <w:ind w:left="720"/>
      </w:pPr>
      <w:r>
        <w:rPr>
          <w:rtl/>
          <w:cs/>
          <w:lang w:val="ar_AE" w:bidi="ar_AE"/>
        </w:rPr>
      </w:r>
      <w:r>
        <w:rPr>
          <w:rtl/>
          <w:cs/>
          <w:lang w:val="ar_AE" w:bidi="ar_AE"/>
        </w:rPr>
        <w:t>الرفائيون</w:t>
      </w:r>
    </w:p>
    <w:p>
      <w:pPr>
        <w:pStyle w:val="ListBullet"/>
        <w:bidi/>
        <w:spacing w:line="240" w:lineRule="auto"/>
        <w:ind w:left="720"/>
      </w:pPr>
      <w:r>
        <w:rPr>
          <w:rtl/>
          <w:cs/>
          <w:lang w:val="ar_AE" w:bidi="ar_AE"/>
        </w:rPr>
      </w:r>
      <w:r>
        <w:rPr>
          <w:rtl/>
          <w:cs/>
          <w:lang w:val="ar_AE" w:bidi="ar_AE"/>
        </w:rPr>
        <w:t>والكنعانيون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يتذمر سبط يوسف أمام يشوع بسبب حاجتهم إلى مزيد من الأراضي؛ لأن عدد أفراد سبطهم كبير. فقد بارك يهوه سبط يوسف، وجعله شعبًا كثيرًا. فيجيب يشوع سبط يوسف بأنه بما أن عددهم كبير، فيمكنهم أن يصعدوا ويُخلوا الغابة التي يعيش فيها الفرزيون والرفائيون.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سبط يوسف: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ويرد سبط يوسف مرة أخرى بأن الأرض الجبلية لا تكفيهم. كما أنهم يخافون من الكنعانيين الذين يعيشون في الوادي، وفي بيت شان وقراها، وفي وادي يزرعيل، والذين لديهم مركبات حديدية.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يوافق يشوع على أنهم شعب كبير وقوي. كما يوافق أيضًا على إعطاء سبط يوسف الأرض الجبلية، مؤمنًا بأنهم سيُخلونها ويحتلونها إلى أبعد حدودها. ويؤمن يشوع بأن سبط يوسف يستطيع هزيمة الكنعانيين، رغم أن الكنعانيين أقوياء ولديهم مركبات حديدية.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سبط يوسف: "بمَ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يشوع 17: 14 - 18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يتذمر سبط يوسف أمام يشوع بسبب حاجتهم إلى مزيد من الأرض </w:t>
      </w:r>
      <w:r>
        <w:rPr>
          <w:b/>
          <w:rtl/>
          <w:cs/>
          <w:lang w:val="ar_AE" w:bidi="ar_AE"/>
        </w:rPr>
        <w:t>ميراثًا</w:t>
      </w:r>
      <w:r>
        <w:rPr>
          <w:rtl/>
          <w:cs/>
          <w:lang w:val="ar_AE" w:bidi="ar_AE"/>
        </w:rPr>
        <w:t xml:space="preserve">، أو </w:t>
      </w:r>
      <w:r>
        <w:rPr>
          <w:b/>
          <w:rtl/>
          <w:cs/>
          <w:lang w:val="ar_AE" w:bidi="ar_AE"/>
        </w:rPr>
        <w:t>ممتلكات</w:t>
      </w:r>
      <w:r>
        <w:rPr>
          <w:rtl/>
          <w:cs/>
          <w:lang w:val="ar_AE" w:bidi="ar_AE"/>
        </w:rPr>
        <w:t xml:space="preserve">؛ لأن عديد أفراد سبطهم كبير، إذ أن </w:t>
      </w:r>
      <w:r>
        <w:rPr>
          <w:b/>
          <w:rtl/>
          <w:cs/>
          <w:lang w:val="ar_AE" w:bidi="ar_AE"/>
        </w:rPr>
        <w:t>يهوه</w:t>
      </w:r>
      <w:r>
        <w:rPr>
          <w:rtl/>
          <w:cs/>
          <w:lang w:val="ar_AE" w:bidi="ar_AE"/>
        </w:rPr>
        <w:t xml:space="preserve"> قد </w:t>
      </w:r>
      <w:r>
        <w:rPr>
          <w:b/>
          <w:rtl/>
          <w:cs/>
          <w:lang w:val="ar_AE" w:bidi="ar_AE"/>
        </w:rPr>
        <w:t>باركهم</w:t>
      </w:r>
      <w:r>
        <w:rPr>
          <w:rtl/>
          <w:cs/>
          <w:lang w:val="ar_AE" w:bidi="ar_AE"/>
        </w:rPr>
        <w:t xml:space="preserve">. والميراث أو الملكية، هو الممتلكات أو الأرض التي يحصل عليها الناس عندما بعد موت أحدهم. الرب (يهوه) هو الاسم الشخصي للرب. وقد بارك يهوه الشعب إذ فعل لهم خيرًا. استخدموا الكلمات نفسها التي استخدمتموها في المقاطع السابقة للإشارة إلى الميراث أو الممتلكات، ويهوه، ويبارك. ولمزيد من المعلومات عن كلمتي </w:t>
      </w:r>
      <w:r>
        <w:rPr>
          <w:rtl/>
          <w:cs/>
          <w:lang w:val="ar_AE" w:bidi="ar_AE"/>
        </w:rPr>
        <w:t>يهوه</w:t>
      </w:r>
      <w:r>
        <w:rPr>
          <w:rtl/>
          <w:cs/>
          <w:lang w:val="ar_AE" w:bidi="ar_AE"/>
        </w:rPr>
        <w:t xml:space="preserve"> و</w:t>
      </w:r>
      <w:r>
        <w:rPr>
          <w:rtl/>
          <w:cs/>
          <w:lang w:val="ar_AE" w:bidi="ar_AE"/>
        </w:rPr>
        <w:t>بارك</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فيجيب يشوع ويخبرهم بأنه بما أن عددهم كبير، ولا تكفيهم </w:t>
      </w:r>
      <w:r>
        <w:rPr>
          <w:b/>
          <w:rtl/>
          <w:cs/>
          <w:lang w:val="ar_AE" w:bidi="ar_AE"/>
        </w:rPr>
        <w:t>الأراضي الجبلية</w:t>
      </w:r>
      <w:r>
        <w:rPr>
          <w:rtl/>
          <w:cs/>
          <w:lang w:val="ar_AE" w:bidi="ar_AE"/>
        </w:rPr>
        <w:t xml:space="preserve">، فيمكنهم أن يصعدوا ويُخلوا الغابة التي يعيش فيها الفرزيون والرفائيون. تذكّروا أن المنطقة الجبلية هي منطقة من الجبال والتلال تمتد من الشمال إلى الجنوب عبر الأرض التي أعطاها يشوع لأفرايم. أما </w:t>
      </w:r>
      <w:r>
        <w:rPr>
          <w:b/>
          <w:rtl/>
          <w:cs/>
          <w:lang w:val="ar_AE" w:bidi="ar_AE"/>
        </w:rPr>
        <w:t>الغابة</w:t>
      </w:r>
      <w:r>
        <w:rPr>
          <w:rtl/>
          <w:cs/>
          <w:lang w:val="ar_AE" w:bidi="ar_AE"/>
        </w:rPr>
        <w:t xml:space="preserve">، فهي أرض كثيرة الأشجار. استخدموا الكلمة نفسها التي استخدمتموها في المقاطع السابقة للإشارة إلى المنطقة الجبلية.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الغابة</w:t>
      </w:r>
      <w:r>
        <w:rPr>
          <w:rtl/>
          <w:cs/>
          <w:lang w:val="ar_AE" w:bidi="ar_AE"/>
        </w:rPr>
        <w:t>. إذا كنتم قد ترجمتم هذه الكلمة من قبل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يقول سبط يوسف إن الأرض الجبلية لا تكفيهم. كما إنهم يخافون من الكنعانيين الذين يعيشون في الوادي، وفي بيت شان </w:t>
      </w:r>
      <w:r>
        <w:rPr>
          <w:b/>
          <w:rtl/>
          <w:cs/>
          <w:lang w:val="ar_AE" w:bidi="ar_AE"/>
        </w:rPr>
        <w:t>وقراها</w:t>
      </w:r>
      <w:r>
        <w:rPr>
          <w:rtl/>
          <w:cs/>
          <w:lang w:val="ar_AE" w:bidi="ar_AE"/>
        </w:rPr>
        <w:t xml:space="preserve">، وفي وادي يزرعيل، والذين لديهم مركبات حديدية. والقرية هي مستوطنة صغيرة يذهب سكانها إلى المدن طلبًا للحماية. استخدموا الكلمة نفسها التي استخدمتموها في المقاطع السابقة للإشارة إلى القرى. </w:t>
      </w:r>
    </w:p>
    <w:p>
      <w:pPr>
        <w:bidi/>
      </w:pPr>
      <w:r>
        <w:rPr>
          <w:rtl/>
          <w:cs/>
          <w:lang w:val="ar_AE" w:bidi="ar_AE"/>
        </w:rPr>
      </w:r>
      <w:r>
        <w:rPr>
          <w:rtl/>
          <w:cs/>
          <w:lang w:val="ar_AE" w:bidi="ar_AE"/>
        </w:rPr>
        <w:t xml:space="preserve">يوافق يشوع على أنهم شعب كبير وقوي. كما يوافق أيضًا على إعطاء سبط يوسف الأرض الجبلية، ويؤمن بأنهم يستطيعون إخلائها والاستيطان فيها إلى أبعد حدودها. ويؤمن يشوع أيضًا بأن سبط يوسف يستطيع هزيمة </w:t>
      </w:r>
      <w:r>
        <w:rPr>
          <w:b/>
          <w:rtl/>
          <w:cs/>
          <w:lang w:val="ar_AE" w:bidi="ar_AE"/>
        </w:rPr>
        <w:t>الكنعانيين</w:t>
      </w:r>
      <w:r>
        <w:rPr>
          <w:rtl/>
          <w:cs/>
          <w:lang w:val="ar_AE" w:bidi="ar_AE"/>
        </w:rPr>
        <w:t xml:space="preserve">، رغم أن الكنعانيين أقوياء ولديهم </w:t>
      </w:r>
      <w:r>
        <w:rPr>
          <w:b/>
          <w:rtl/>
          <w:cs/>
          <w:lang w:val="ar_AE" w:bidi="ar_AE"/>
        </w:rPr>
        <w:t>مركبات حديدية</w:t>
      </w:r>
      <w:r>
        <w:rPr>
          <w:rtl/>
          <w:cs/>
          <w:lang w:val="ar_AE" w:bidi="ar_AE"/>
        </w:rPr>
        <w:t>. والحديد معدن قوي وصلب يستخدمه الناس كثيرًا في صنع الأسلحة. استخدموا الكلمات نفسها التي استخدمتموها في المقاطع السابقة للإشارة إلى المركبات، والحديد، والكنعانيين.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يشوع 18: 1 - 10 واحفظوه في قلوبكم. </w:t>
      </w:r>
    </w:p>
    <w:p>
      <w:pPr>
        <w:bidi/>
      </w:pPr>
      <w:r>
        <w:rPr>
          <w:rtl/>
          <w:cs/>
          <w:lang w:val="ar_AE" w:bidi="ar_AE"/>
        </w:rPr>
      </w:r>
      <w:r>
        <w:rPr>
          <w:rtl/>
          <w:cs/>
          <w:lang w:val="ar_AE" w:bidi="ar_AE"/>
        </w:rPr>
        <w:t xml:space="preserve">استمعوا إلى النسخة الصوتية من يشوع 18: 1 - 10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يشوع ١٨: ١–١٠ من الترجمة الأسهل للفهم. </w:t>
      </w:r>
    </w:p>
    <w:p>
      <w:pPr>
        <w:bidi/>
      </w:pPr>
      <w:r>
        <w:rPr>
          <w:rtl/>
          <w:cs/>
          <w:lang w:val="ar_AE" w:bidi="ar_AE"/>
        </w:rPr>
      </w:r>
      <w:r>
        <w:rPr>
          <w:rtl/>
          <w:cs/>
          <w:lang w:val="ar_AE" w:bidi="ar_AE"/>
        </w:rPr>
        <w:t xml:space="preserve">وصفت عدة مقاطع سابقة يشوع وهو يقسّم الأرض على خمسة أسباط من أسباط بني إسرائيل. وكانت: سبط يهوذا، وسبط رأوبين، وسبط جاد، ونصف سبط منسَّى ونصف سبط أفرايم. </w:t>
      </w:r>
    </w:p>
    <w:p>
      <w:pPr>
        <w:bidi/>
      </w:pPr>
      <w:r>
        <w:rPr>
          <w:rtl/>
          <w:cs/>
          <w:lang w:val="ar_AE" w:bidi="ar_AE"/>
        </w:rPr>
      </w:r>
      <w:r>
        <w:rPr>
          <w:rtl/>
          <w:cs/>
          <w:lang w:val="ar_AE" w:bidi="ar_AE"/>
        </w:rPr>
        <w:t xml:space="preserve">في المقطع السابق، أخبر سبطا أفرايم ومنسّى يشوع أنهما غير سعيدين؛ لأنه أعطاهما نصيبًا واحدًا فقط من الأرض، مع أنهما شعب كثير. فقال لهما يشوع أن يحتلا أرض الغابة التي تنتمي إلى الكنعانيين. وكان السبطان خائفين من سكان الأرض، لكن يشوع قال لهما أنهما شعب كثير وقوي، ولن يمتلكا منطقة واحدة من الأرض فقط، بل سيمتلكان الأرض الجبلية ويهزمان الكنعانيين. </w:t>
      </w:r>
    </w:p>
    <w:p>
      <w:pPr>
        <w:bidi/>
      </w:pPr>
      <w:r>
        <w:rPr>
          <w:rtl/>
          <w:cs/>
          <w:lang w:val="ar_AE" w:bidi="ar_AE"/>
        </w:rPr>
      </w:r>
      <w:r>
        <w:rPr>
          <w:rtl/>
          <w:cs/>
          <w:lang w:val="ar_AE" w:bidi="ar_AE"/>
        </w:rPr>
        <w:t xml:space="preserve">وبعد أن يحتل شعب إسرائيل الأرض، تجتمع كل جماعة إسرائيل، أو مجتمعهم، في مدينة شيلوه. كانت شيلوه على جبل في المنطقة الجبلية، على الأرض التي تنتمي الآن إلى سبط أفرايم. وكانت تقع بين شكيم من الشمال وبيت إيل من الجنوب. كما كانت تقع غرب نهر الأردن، على بُعد نحو 32 كيلومترًا شمال أورشليم. أما اسم شيلوه فيعني "راحة" في اللغة الأصلية. ستتذكَّرون من سفر التثنية أن يهوه نفسه أمرَ موسى أن يُقيم خيمة الاجتماع في المكان الذي سيختاره يهوه، حيث سيسكن يهوه وسط بني إسرائيل في أرض الموعد. لا بد أن يشوع، وربما ألعازار رئيس الكهنة معه، أمر جميع بني إسرائيل بالمجيء إلى شيلوه. ثم يقيم شعب إسرائيل خيمة الاجتماع، أو المسكن، هناك. وتتذكرون أن خيمة الاجتماع هي الخيمة التي يجتمع فيها يهوه مع شعبه. كان الرب قد أعطى تعليمات مفصلة لموسى حول كيفية بناء هذه الخيمة وإقامتها وما فيها. وكان اللاويون ينزلون الخيمة، ويحملونها، وينصبونها في كل مكان جديد عندما كانوا يتنقلون في البرية. </w:t>
      </w:r>
    </w:p>
    <w:p>
      <w:pPr>
        <w:bidi/>
      </w:pPr>
      <w:r>
        <w:rPr>
          <w:rtl/>
          <w:cs/>
          <w:lang w:val="ar_AE" w:bidi="ar_AE"/>
        </w:rPr>
      </w:r>
      <w:r>
        <w:rPr>
          <w:rtl/>
          <w:cs/>
          <w:lang w:val="ar_AE" w:bidi="ar_AE"/>
        </w:rPr>
        <w:t xml:space="preserve">ولا تزال هناك سبعة أسباط من بني إسرائيل لم يُوزِّع يشوع عليهم بعد نصيبًا من الأرض ميراثًا لهم. هذه هي الأسباط التالية: سبط بنيامين، وسبط شمعون، وسبط زبولون، وسبط يساكر، وسبط أشير، وسبط نفتالي، وسبط دان. ويوبخ يشوع بني إسرائيل من هذه الأسباط؛ لأنهم لم يغزوا بعد الأرض التي أعطاها لهم يهوه، إله آبائهم. لم تُظهر الأسباط السبعة أي رغبة عاجلة في طلب أن يُقسِّم يشوع الأرض لهم بالقرعة. كما لم تُظهر أي رغبة ملحة في امتلاك الأرض التي كانت ميراثهم من يهوه. بل أظهرت هذه الأسباط أنها لم تكن ممتنة ليهوه، وأنها لم تثق في يهوه ليهزم أعداءها من أجلها. </w:t>
      </w:r>
    </w:p>
    <w:p>
      <w:pPr>
        <w:bidi/>
      </w:pPr>
      <w:r>
        <w:rPr>
          <w:rtl/>
          <w:cs/>
          <w:lang w:val="ar_AE" w:bidi="ar_AE"/>
        </w:rPr>
      </w:r>
      <w:r>
        <w:rPr>
          <w:rtl/>
          <w:cs/>
          <w:lang w:val="ar_AE" w:bidi="ar_AE"/>
        </w:rPr>
        <w:t>توقَّفوا هنا وانظروا معًا إلى خريطة أرض كنعان، كما كانت قبل أن تحصل أسباط إسرائيل السبعة على نصيبها من الأرض. أوقِفوا الاستماع إلى هذا التسجيل الصوتي هنا.</w:t>
      </w:r>
    </w:p>
    <w:p>
      <w:pPr>
        <w:bidi/>
      </w:pPr>
      <w:r>
        <w:rPr>
          <w:rtl/>
          <w:cs/>
          <w:lang w:val="ar_AE" w:bidi="ar_AE"/>
        </w:rPr>
      </w:r>
      <w:r>
        <w:rPr>
          <w:rtl/>
          <w:cs/>
          <w:lang w:val="ar_AE" w:bidi="ar_AE"/>
        </w:rPr>
        <w:t xml:space="preserve">يأمر يشوع بني إسرائيل بتوفير ثلاثة أشخاص من كل سبط من الأسباط السبعة. ويقول يشوع إن على الشعب أن يسيروا ذهابًا وإيابًا في الأرض ويمسحوها. ويجب أن يكتبوا تقريرًا عن الأرض بحسب الميراث الذي سيحصل عليه كل سبط في النهاية. وسيتضمن التقرير قوائم بالمدن الواقعة في أجزاء مختلفة من الأرض، مع معلومات عن حجمها وخصائصها. كما سيحتوي أيضًا على معلومات عن جودة التربة وحالتها، والأراضي الخصبة، وما تنتجه. وعلى الأرجح سيذكر أيضًا أماكن الجبال والسهول، وأي أراضي مروية جيدًا بالماء وأيها جافة، وأي أشياء أخرى ستساعد على مقارنة أجزاء الأرض المختلفة. يقول يشوع إنه بعد مسح الأرض، يجب على الشعب تقسيمها إلى سبعة أجزاء. حيث كان لسبط يهوذا أرضه بالفعل في الجنوب. وكان لدى "بيت يوسف"، أو نسل يوسف، وهما سبطَا أفرايم ونصف سبطَ منسّى، أرضهما بالفعل في الشمال. ويجب على هذه الأسباط أن تبقى في أرضها. </w:t>
      </w:r>
    </w:p>
    <w:p>
      <w:pPr>
        <w:bidi/>
      </w:pPr>
      <w:r>
        <w:rPr>
          <w:rtl/>
          <w:cs/>
          <w:lang w:val="ar_AE" w:bidi="ar_AE"/>
        </w:rPr>
      </w:r>
      <w:r>
        <w:rPr>
          <w:rtl/>
          <w:cs/>
          <w:lang w:val="ar_AE" w:bidi="ar_AE"/>
        </w:rPr>
        <w:t>توقَّفوا هنا وناقشوا هذا السؤال معًا: كيف تمسحون الأرض في منطقتكم؟ تحدثوا عن الأشياء التي تعتبرونها مهمة في منطقة ما عندما تبحثون عن مكان جديد للعيش فيه. أوقِفوا الاستماع إلى هذا التسجيل الصوتي هنا.</w:t>
      </w:r>
    </w:p>
    <w:p>
      <w:pPr>
        <w:bidi/>
      </w:pPr>
      <w:r>
        <w:rPr>
          <w:rtl/>
          <w:cs/>
          <w:lang w:val="ar_AE" w:bidi="ar_AE"/>
        </w:rPr>
      </w:r>
      <w:r>
        <w:rPr>
          <w:rtl/>
          <w:cs/>
          <w:lang w:val="ar_AE" w:bidi="ar_AE"/>
        </w:rPr>
        <w:t xml:space="preserve">بعد أن يقسّم الشعب الأرض إلى سبعة أجزاء، سيعودون إلى يشوع ويقدِّمون له تقاريرهم. ثم سيلقي يشوع القُرعة للأسباط السبعة أمام يهوه ليُقرر أي قطعة من الأرض يريد يهوه أن يعطيها لكل سبط. وعبارة "إلقاء قرعة" تشير على الأرجح إلى وضع أشياء تحمل علامات في كيس أو وعاء. وكانت هذه الأشياء عادة حصى، وكان الناس يُميزونها إما بألوان، أو رموز، أو أسماء مختلفة. ثم كان أحدهم يهزّ الكيس حتى تسقط إحدى الحصى، وكان الشخص يتوقع أن يتسبب يهوه في سقوط الشيء المُعلَّم المناسب. ونعلم من القصص السابقة أن يشوع كان يلقي القُرعة عند مدخل خيمة الاجتماع، وأن ألعازار رئيس الكهنة ورؤساء الأسباط كانوا حاضرين مع يشوع. </w:t>
      </w:r>
    </w:p>
    <w:p>
      <w:pPr>
        <w:bidi/>
      </w:pPr>
      <w:r>
        <w:rPr>
          <w:rtl/>
          <w:cs/>
          <w:lang w:val="ar_AE" w:bidi="ar_AE"/>
        </w:rPr>
      </w:r>
      <w:r>
        <w:rPr>
          <w:rtl/>
          <w:cs/>
          <w:lang w:val="ar_AE" w:bidi="ar_AE"/>
        </w:rPr>
        <w:t>توقفوا هنا وانظروا معًا إلى صورة القرعة. أوقِفوا الاستماع إلى هذا التسجيل الصوتي هنا.</w:t>
      </w:r>
    </w:p>
    <w:p>
      <w:pPr>
        <w:bidi/>
      </w:pPr>
      <w:r>
        <w:rPr>
          <w:rtl/>
          <w:cs/>
          <w:lang w:val="ar_AE" w:bidi="ar_AE"/>
        </w:rPr>
      </w:r>
      <w:r>
        <w:rPr>
          <w:rtl/>
          <w:cs/>
          <w:lang w:val="ar_AE" w:bidi="ar_AE"/>
        </w:rPr>
        <w:t>توقفوا هنا وناقشوا هذا السؤال معًا: كيف يحدد الناس في ثقافتكم إرادة الآلهة التي يتبعونها؟ أوقِفوا الاستماع إلى هذا التسجيل الصوتي هنا.</w:t>
      </w:r>
    </w:p>
    <w:p>
      <w:pPr>
        <w:bidi/>
      </w:pPr>
      <w:r>
        <w:rPr>
          <w:rtl/>
          <w:cs/>
          <w:lang w:val="ar_AE" w:bidi="ar_AE"/>
        </w:rPr>
      </w:r>
      <w:r>
        <w:rPr>
          <w:rtl/>
          <w:cs/>
          <w:lang w:val="ar_AE" w:bidi="ar_AE"/>
        </w:rPr>
        <w:t xml:space="preserve">ثم يُذكِّر يشوع شعب إسرائيل مرة أخرى بأن سبط لاوي لن يحصل على نصيب في الأرض؛ لأن خدمتهم كهنة ليهوه هي ميراثهم. وقد حصل سبطا جاد ورأوبين ونصف سبط منسَّى على ميراثهم بالفعل على الجانب الآخر من نهر الأردن. إذ كان موسى، خادم الرب، قد أعطاهم هذا الميراث. بقوله هذا، يُذكِّر يشوع بني إسرائيل بوجود سبعة أسباط فقط لم تحصل بعد على نصيبها من الأرض. </w:t>
      </w:r>
    </w:p>
    <w:p>
      <w:pPr>
        <w:bidi/>
      </w:pPr>
      <w:r>
        <w:rPr>
          <w:rtl/>
          <w:cs/>
          <w:lang w:val="ar_AE" w:bidi="ar_AE"/>
        </w:rPr>
      </w:r>
      <w:r>
        <w:rPr>
          <w:rtl/>
          <w:cs/>
          <w:lang w:val="ar_AE" w:bidi="ar_AE"/>
        </w:rPr>
        <w:t xml:space="preserve">يتحدَّث يشوع الآن إلى الواحد والعشرين شخصًا من الأسباط السبعة ويقول: "طوفوا الأرض كلها واكتبوا تقريرًا عنها. ثم عودوا إليّ، وسأُلقي القُرعة لكُمَ هنا في شيلوه، لكي يُقرِّر يهوه كيف سيُقسِّم الأرض بينكم." وبهذا، يمضي الواحد والعشرون رجلاً من الأسباط السبعة في رحلتهم. ويغادر الرجال ويطوفون في كل أنحاء الأرض، ويكتبون تقريرًا عنها. ويظهر التقرير كيف يقسمون الأرض إلى سبعة أجزاء، ويذكر قائمة بالمدن الواقعة في كل جزء. ثم يعود الرجال إلى يشوع في المعسكر بالقرب من مدينة شيلوه. </w:t>
      </w:r>
    </w:p>
    <w:p>
      <w:pPr>
        <w:bidi/>
      </w:pPr>
      <w:r>
        <w:rPr>
          <w:rtl/>
          <w:cs/>
          <w:lang w:val="ar_AE" w:bidi="ar_AE"/>
        </w:rPr>
      </w:r>
      <w:r>
        <w:rPr>
          <w:rtl/>
          <w:cs/>
          <w:lang w:val="ar_AE" w:bidi="ar_AE"/>
        </w:rPr>
        <w:t>توقَّفوا هنا وناقشوا هذا السؤال معًا: يطلب يشوع من الشعب كتابة تقرير عن الأرض. كيف تُسجِّلون وتخزنون المعلومات المهمة في ثقافتكم؟ أوقِفوا الاستماع إلى هذا التسجيل الصوتي هنا.</w:t>
      </w:r>
    </w:p>
    <w:p>
      <w:pPr>
        <w:bidi/>
      </w:pPr>
      <w:r>
        <w:rPr>
          <w:rtl/>
          <w:cs/>
          <w:lang w:val="ar_AE" w:bidi="ar_AE"/>
        </w:rPr>
      </w:r>
      <w:r>
        <w:rPr>
          <w:rtl/>
          <w:cs/>
          <w:lang w:val="ar_AE" w:bidi="ar_AE"/>
        </w:rPr>
        <w:t xml:space="preserve">وهناك في مدينة شيلوه، يُلقي يشوع القُرعة لبني إسرائيل في حضرة يهوه عند خيمة الاجتماع. ويقسم يشوع الأرض على أسباط إسرائيل السبعة المتبقية. فيحصل كل سبط على قطعة أرض خاصة به.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يشوع ١٨: ١–١٠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ثمانية مشاهد.</w:t>
      </w:r>
    </w:p>
    <w:p>
      <w:pPr>
        <w:bidi/>
      </w:pPr>
      <w:r>
        <w:rPr>
          <w:rtl/>
          <w:cs/>
          <w:lang w:val="ar_AE" w:bidi="ar_AE"/>
        </w:rPr>
      </w:r>
      <w:r>
        <w:rPr>
          <w:b/>
          <w:rtl/>
          <w:cs/>
          <w:lang w:val="ar_AE" w:bidi="ar_AE"/>
        </w:rPr>
        <w:t>في المشهد الأول:</w:t>
      </w:r>
      <w:r>
        <w:rPr>
          <w:rtl/>
          <w:cs/>
          <w:lang w:val="ar_AE" w:bidi="ar_AE"/>
        </w:rPr>
        <w:t xml:space="preserve"> يجتمع جميع بني إسرائيل في مدينة شيلوه ويقيمون خيمة الاجتماع. </w:t>
      </w:r>
    </w:p>
    <w:p>
      <w:pPr>
        <w:bidi/>
      </w:pPr>
      <w:r>
        <w:rPr>
          <w:rtl/>
          <w:cs/>
          <w:lang w:val="ar_AE" w:bidi="ar_AE"/>
        </w:rPr>
      </w:r>
      <w:r>
        <w:rPr>
          <w:b/>
          <w:rtl/>
          <w:cs/>
          <w:lang w:val="ar_AE" w:bidi="ar_AE"/>
        </w:rPr>
        <w:t>في المشهد الثاني:</w:t>
      </w:r>
      <w:r>
        <w:rPr>
          <w:rtl/>
          <w:cs/>
          <w:lang w:val="ar_AE" w:bidi="ar_AE"/>
        </w:rPr>
        <w:t xml:space="preserve"> يوبخ يشوع بني إسرائيل؛ لأن هناك سبعة أسباط لا تحاول بجدية امتلاك الأرض التي أعطاها لهم يهوه ميراثًا. </w:t>
      </w:r>
    </w:p>
    <w:p>
      <w:pPr>
        <w:bidi/>
      </w:pPr>
      <w:r>
        <w:rPr>
          <w:rtl/>
          <w:cs/>
          <w:lang w:val="ar_AE" w:bidi="ar_AE"/>
        </w:rPr>
      </w:r>
      <w:r>
        <w:rPr>
          <w:b/>
          <w:rtl/>
          <w:cs/>
          <w:lang w:val="ar_AE" w:bidi="ar_AE"/>
        </w:rPr>
        <w:t>في المشهد الثالث:</w:t>
      </w:r>
      <w:r>
        <w:rPr>
          <w:rtl/>
          <w:cs/>
          <w:lang w:val="ar_AE" w:bidi="ar_AE"/>
        </w:rPr>
        <w:t xml:space="preserve"> يأمر يشوع بني إسرائيل بتوفير ثلاثة أشخاص من كل سبط من الأسباط السبعة حتى يرسلهم لاستكشاف الأرض التي يريدون الحصول عليها. ويُخبر يشوع بني إسرائيل بما سيطلبه من الأشخاص المختارين. سيكتب هؤلاء الناس تقريرًا عن الأرض بحسب التقسيمات المقترحة التي سيحصل عليها كل سبط، حيث سيقسمون الأرض إلى سبع مناطق. </w:t>
      </w:r>
    </w:p>
    <w:p>
      <w:pPr>
        <w:bidi/>
      </w:pPr>
      <w:r>
        <w:rPr>
          <w:rtl/>
          <w:cs/>
          <w:lang w:val="ar_AE" w:bidi="ar_AE"/>
        </w:rPr>
      </w:r>
      <w:r>
        <w:rPr>
          <w:b/>
          <w:rtl/>
          <w:cs/>
          <w:lang w:val="ar_AE" w:bidi="ar_AE"/>
        </w:rPr>
        <w:t>في المشهد الرابع:</w:t>
      </w:r>
      <w:r>
        <w:rPr>
          <w:rtl/>
          <w:cs/>
          <w:lang w:val="ar_AE" w:bidi="ar_AE"/>
        </w:rPr>
        <w:t xml:space="preserve"> يُخبر يشوع بني إسرائيل أنه بعد أن يُقسم الشعب الأرض إلى سبعة أجزاء، سيعودون إلى يشوع ويقدِّمون له تقاريرهم. ثم سيلقي يشوع القُرعة للأسباط السبعة أمام يهوه ليُقرر أي قطعة من الأرض يريد يهوه أن يعطيها لكل سبط. </w:t>
      </w:r>
    </w:p>
    <w:p>
      <w:pPr>
        <w:bidi/>
      </w:pPr>
      <w:r>
        <w:rPr>
          <w:rtl/>
          <w:cs/>
          <w:lang w:val="ar_AE" w:bidi="ar_AE"/>
        </w:rPr>
      </w:r>
      <w:r>
        <w:rPr>
          <w:b/>
          <w:rtl/>
          <w:cs/>
          <w:lang w:val="ar_AE" w:bidi="ar_AE"/>
        </w:rPr>
        <w:t>في المشهد الخامس:</w:t>
      </w:r>
      <w:r>
        <w:rPr>
          <w:rtl/>
          <w:cs/>
          <w:lang w:val="ar_AE" w:bidi="ar_AE"/>
        </w:rPr>
        <w:t xml:space="preserve"> يُذكِّر يشوع شعب إسرائيل بأن سبط لاوي، لن يحصل على نصيب في الأرض؛ لأن خدمتهم ككهنة ليهوه هي ميراثهم. وقد حصل سبطا جاد ورأوبين ونصف سبط منسَّى بالفعل على ميراثهم على الجانب الآخر من نهر الأردن. </w:t>
      </w:r>
    </w:p>
    <w:p>
      <w:pPr>
        <w:bidi/>
      </w:pPr>
      <w:r>
        <w:rPr>
          <w:rtl/>
          <w:cs/>
          <w:lang w:val="ar_AE" w:bidi="ar_AE"/>
        </w:rPr>
      </w:r>
      <w:r>
        <w:rPr>
          <w:b/>
          <w:rtl/>
          <w:cs/>
          <w:lang w:val="ar_AE" w:bidi="ar_AE"/>
        </w:rPr>
        <w:t>في المشهد السادس:</w:t>
      </w:r>
      <w:r>
        <w:rPr>
          <w:rtl/>
          <w:cs/>
          <w:lang w:val="ar_AE" w:bidi="ar_AE"/>
        </w:rPr>
        <w:t xml:space="preserve"> يتحدَّث يشوع الآن إلى واحد وعشرين شخصًا مختارًا من الأسباط السبعة، ويعلِّمهم ما يجب فعله. </w:t>
      </w:r>
    </w:p>
    <w:p>
      <w:pPr>
        <w:bidi/>
      </w:pPr>
      <w:r>
        <w:rPr>
          <w:rtl/>
          <w:cs/>
          <w:lang w:val="ar_AE" w:bidi="ar_AE"/>
        </w:rPr>
      </w:r>
      <w:r>
        <w:rPr>
          <w:b/>
          <w:rtl/>
          <w:cs/>
          <w:lang w:val="ar_AE" w:bidi="ar_AE"/>
        </w:rPr>
        <w:t>في المشهد السابع:</w:t>
      </w:r>
      <w:r>
        <w:rPr>
          <w:rtl/>
          <w:cs/>
          <w:lang w:val="ar_AE" w:bidi="ar_AE"/>
        </w:rPr>
        <w:t xml:space="preserve"> ينطلق الواحد والعشرون رجلاً من الأسباط السبعة في رحلتهم، حيث يجوبون جميع أنحاء الأرض ويكتبون تقريرًا عنها. ثم يعود الرجال إلى يشوع، إلى المعسكر بالقرب من مدينة شيلوه. </w:t>
      </w:r>
    </w:p>
    <w:p>
      <w:pPr>
        <w:bidi/>
      </w:pPr>
      <w:r>
        <w:rPr>
          <w:rtl/>
          <w:cs/>
          <w:lang w:val="ar_AE" w:bidi="ar_AE"/>
        </w:rPr>
      </w:r>
      <w:r>
        <w:rPr>
          <w:b/>
          <w:rtl/>
          <w:cs/>
          <w:lang w:val="ar_AE" w:bidi="ar_AE"/>
        </w:rPr>
        <w:t>في المشهد الثامن:</w:t>
      </w:r>
      <w:r>
        <w:rPr>
          <w:rtl/>
          <w:cs/>
          <w:lang w:val="ar_AE" w:bidi="ar_AE"/>
        </w:rPr>
        <w:t xml:space="preserve"> يُلقي يشوع القُرعة لأجل أسباط إسرائيل السبعة في محضر يهوه. ويقسم يشوع الأرض على الأسباط السبعة، ويحصل كل سبط على قطعة أرض خاصة به.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جميع بني إسرائيل</w:t>
      </w:r>
    </w:p>
    <w:p>
      <w:pPr>
        <w:pStyle w:val="ListBullet"/>
        <w:bidi/>
        <w:spacing w:line="240" w:lineRule="auto"/>
        <w:ind w:left="720"/>
      </w:pPr>
      <w:r>
        <w:rPr>
          <w:rtl/>
          <w:cs/>
          <w:lang w:val="ar_AE" w:bidi="ar_AE"/>
        </w:rPr>
      </w:r>
      <w:r>
        <w:rPr>
          <w:rtl/>
          <w:cs/>
          <w:lang w:val="ar_AE" w:bidi="ar_AE"/>
        </w:rPr>
        <w:t xml:space="preserve">سبعة أسباط من إسرائيل لم يُخصِّص لهم يشوع بعد نصيبًا من الأرض كميراث، أو ممتلكات. وهم: سبط بنيامين، وسِبط شمعون، وسِبط زبولون، وسِبط يساكر، وسِبط أشير، وسِبط نفتالي، وسِبط دان. </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 xml:space="preserve">وواحد وعشرون رجلاً من الأسباط السبعة الذين ذهبوا لاستكشاف الأرض. كان هناك ثلاثة رجال من كل سبط. </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ثم تجتمع جماعة بني إسرائيل كلها، أو مجتمعهم، في مدينة شيلوه. وشيلوه هي المكان الذي استقر فيه سبط أفرايم. </w:t>
      </w:r>
    </w:p>
    <w:p>
      <w:pPr>
        <w:bidi/>
      </w:pPr>
      <w:r>
        <w:rPr>
          <w:rtl/>
          <w:cs/>
          <w:lang w:val="ar_AE" w:bidi="ar_AE"/>
        </w:rPr>
      </w:r>
      <w:r>
        <w:rPr>
          <w:rtl/>
          <w:cs/>
          <w:lang w:val="ar_AE" w:bidi="ar_AE"/>
        </w:rPr>
        <w:t xml:space="preserve">ولا تزال هناك سبعة أسباط من شعب بني إسرائيل لم يعطيهم يشوع نصيبًا من الأرض ميراثًا أو ممتلكات. لذلك يتحدَّث يشوع إلى الشعب ويسألهم سؤالًا: "كم ستنتظرون قبل أن تبدأوا في امتلاك الأرض التي أعطاكم يهوه، إله آبائكم؟" إن تعبير "امتلاك الأرض" هو صياغة خاصة تعني أن بني إسرائيل سيطردون الكنعانيين الذين كانوا في الأرض. ويشير يشوع إلى يهوه بصفته "إله آبائكم". ومن خلال ذلك، يُؤكد يشوع أن يهوه، هو الإله الحقيقي الواحد الذي قطع وعدًا لأجداد بني إسرائيل. وإن يهوه هو أيضًا الذي أعطى بني إسرائيل هذه الأرض. لا ينتظر يشوع إجابةً على سؤاله، بل يطرح هذا السؤال توبيخًا للأسباط السبعة. </w:t>
      </w:r>
    </w:p>
    <w:p>
      <w:pPr>
        <w:bidi/>
      </w:pPr>
      <w:r>
        <w:rPr>
          <w:rtl/>
          <w:cs/>
          <w:lang w:val="ar_AE" w:bidi="ar_AE"/>
        </w:rPr>
      </w:r>
      <w:r>
        <w:rPr>
          <w:rtl/>
          <w:cs/>
          <w:lang w:val="ar_AE" w:bidi="ar_AE"/>
        </w:rPr>
        <w:t>توقفوا هنا وناقشوا هذا السؤال معًا: كيف توبِّخون شخصًا في لغتكم؟ احكوا قصة عن وقت وبخ فيه القادة الدينيون الشعب لأنهم لم يتبعوا إلههم. ما كان وقع هذا؟ ما الأشياء التي قالوها؟ أوقِفوا الاستماع إلى هذا التسجيل الصوتي هنا.</w:t>
      </w:r>
    </w:p>
    <w:p>
      <w:pPr>
        <w:bidi/>
      </w:pPr>
      <w:r>
        <w:rPr>
          <w:rtl/>
          <w:cs/>
          <w:lang w:val="ar_AE" w:bidi="ar_AE"/>
        </w:rPr>
      </w:r>
      <w:r>
        <w:rPr>
          <w:rtl/>
          <w:cs/>
          <w:lang w:val="ar_AE" w:bidi="ar_AE"/>
        </w:rPr>
        <w:t xml:space="preserve">يأمر يشوع بني إسرائيل بتوفير ثلاثة أشخاص من كل سبط من الأسباط السبعة. ويُخبر يشوع الأسباط بما سيفعله. إذ سيرسل يشوع الشعب ليذهبوا في الأرض التي يريدون الحصول عليها ذهابًا وإيابًا، وليمسحوا تلك الأرض. ويجب على الشعب أن يكتبوا تقريرًا عن الأرض بحسب الميراث، أو التقسيمات المقترحة التي سيحصل عليها كل سبط في النهاية. </w:t>
      </w:r>
    </w:p>
    <w:p>
      <w:pPr>
        <w:bidi/>
      </w:pPr>
      <w:r>
        <w:rPr>
          <w:rtl/>
          <w:cs/>
          <w:lang w:val="ar_AE" w:bidi="ar_AE"/>
        </w:rPr>
      </w:r>
      <w:r>
        <w:rPr>
          <w:rtl/>
          <w:cs/>
          <w:lang w:val="ar_AE" w:bidi="ar_AE"/>
        </w:rPr>
        <w:t xml:space="preserve">يصف يشوع ما سيحدث، فيقول، إنه بعد أن يقسم الشعب الأرض إلى سبعة أجزاء، يجب أن يعودوا إلى يشوع ويقدِّموا له تقاريرهم. فسبط يهوذا يملك بالفعل أرضه في الجنوب، و"بيت يوسف"، أي نسل يوسف، وهم سبط أفرايم ونصف سبط منسَّى، لديهم بالفعل أرضهم في الشمال. ويجب على هذه الأسباط أن تبقى في أرضها. ثم سيلقي يشوع القُرعة للأسباط السبعة أمام يهوه، أو في حضرة يهوه، ليقرَّر أي جزء من الأرض يريد يهوه أن يعطيه لكل سبط. ومع أن القصة تقول إن يشوع وحده هو الذي يُلقي القرعة، إلا أننا نعلم من القصص السابقة أن ألعازار رئيس الكهنة ورؤساء الأسباط الآخرين كانوا حاضرين أيضًا هناك. </w:t>
      </w:r>
    </w:p>
    <w:p>
      <w:pPr>
        <w:bidi/>
      </w:pPr>
      <w:r>
        <w:rPr>
          <w:rtl/>
          <w:cs/>
          <w:lang w:val="ar_AE" w:bidi="ar_AE"/>
        </w:rPr>
      </w:r>
      <w:r>
        <w:rPr>
          <w:rtl/>
          <w:cs/>
          <w:lang w:val="ar_AE" w:bidi="ar_AE"/>
        </w:rPr>
        <w:t>توقَّفوا هنا وانظروا معًا إلى خريطة أرض كنعان، كما كانت قبل أن تحصل أسباط إسرائيل السبعة على نصيبها من الأرض. أوقِفوا الاستماع إلى هذا التسجيل الصوتي هنا.</w:t>
      </w:r>
    </w:p>
    <w:p>
      <w:pPr>
        <w:bidi/>
      </w:pPr>
      <w:r>
        <w:rPr>
          <w:rtl/>
          <w:cs/>
          <w:lang w:val="ar_AE" w:bidi="ar_AE"/>
        </w:rPr>
      </w:r>
      <w:r>
        <w:rPr>
          <w:rtl/>
          <w:cs/>
          <w:lang w:val="ar_AE" w:bidi="ar_AE"/>
        </w:rPr>
        <w:t xml:space="preserve">ثم يُذكِّر يشوع بني إسرائيل بأن سبط لاوي لن يحصل على نصيب في الأرض؛ لأن خدمتهم ككهنة ليهوه هي ميراثهم. وقد حصلت أسباط جاد ورأوبين ونصف سبط منسَّى بالفعل على ميراثها على الجانب الشرقي من نهر الأردن. </w:t>
      </w:r>
    </w:p>
    <w:p>
      <w:pPr>
        <w:bidi/>
      </w:pPr>
      <w:r>
        <w:rPr>
          <w:rtl/>
          <w:cs/>
          <w:lang w:val="ar_AE" w:bidi="ar_AE"/>
        </w:rPr>
      </w:r>
      <w:r>
        <w:rPr>
          <w:rtl/>
          <w:cs/>
          <w:lang w:val="ar_AE" w:bidi="ar_AE"/>
        </w:rPr>
        <w:t xml:space="preserve">ويتحدَّث يشوع الآن إلى الواحد والعشرين شخصًا من الأسباط السبعة ويعلِّمهم، فيقول: "طوفوا بالأرض واكتبوا تقريرًا عنها. ثم عودوا إليّ، وسألقي القُرعة لكم، هنا في شيلوه، لكي يُقرِّر يهوه كيف سيُقسِّم الأرض بينكم." </w:t>
      </w:r>
    </w:p>
    <w:p>
      <w:pPr>
        <w:bidi/>
      </w:pPr>
      <w:r>
        <w:rPr>
          <w:rtl/>
          <w:cs/>
          <w:lang w:val="ar_AE" w:bidi="ar_AE"/>
        </w:rPr>
      </w:r>
      <w:r>
        <w:rPr>
          <w:rtl/>
          <w:cs/>
          <w:lang w:val="ar_AE" w:bidi="ar_AE"/>
        </w:rPr>
        <w:t>توقفوا هنا وناقشوا هذا السؤال معًا: يُكرِّر هذا المقطع ما سيحدث عدة مرات. يُخبر يشوع بني إسرائيل أولاً بما يريده من الواحد والعشرين رجلاً من الأسباط السبعة. ثم يعطي يشوع تعليمات للرجال، الذين اختارهم بنو إسرائيل. ناقشوا كيف ستوضحون أن يشوع كان يتحدَّث أولًا عن خطته لبني إسرائيل، ثم أعطى لاحقًا تعليمات للأشخاص المختارين. أوقِفوا الاستماع إلى هذا التسجيل الصوتي هنا.</w:t>
      </w:r>
    </w:p>
    <w:p>
      <w:pPr>
        <w:bidi/>
      </w:pPr>
      <w:r>
        <w:rPr>
          <w:rtl/>
          <w:cs/>
          <w:lang w:val="ar_AE" w:bidi="ar_AE"/>
        </w:rPr>
      </w:r>
      <w:r>
        <w:rPr>
          <w:rtl/>
          <w:cs/>
          <w:lang w:val="ar_AE" w:bidi="ar_AE"/>
        </w:rPr>
        <w:t xml:space="preserve">وبهذا، يمضي الواحد والعشرون رجلاً من الأسباط السبعة في رحلتهم. ويتجول الرجال في كل الأرض، ويكتبون تقريرًا عنها. على الأرجح، كتبوا التقرير في مخطوطة. فقد كان الناس يستخدمون المخطوطات بدلًا من الكُتب، إذ لم تكن الكتب موجودة في ذلك الوقت. ويُظهر التقرير كيف قسموا الأرض إلى سبعة أجزاء، وحددوا المدُن في كل جزء. ثم يعود الرجالُ إلى يشوع، إلى المحلة في مدينة شيلوه. </w:t>
      </w:r>
    </w:p>
    <w:p>
      <w:pPr>
        <w:bidi/>
      </w:pPr>
      <w:r>
        <w:rPr>
          <w:rtl/>
          <w:cs/>
          <w:lang w:val="ar_AE" w:bidi="ar_AE"/>
        </w:rPr>
      </w:r>
      <w:r>
        <w:rPr>
          <w:rtl/>
          <w:cs/>
          <w:lang w:val="ar_AE" w:bidi="ar_AE"/>
        </w:rPr>
        <w:t>توقَّفوا هنا وانظروا معًا إلى صورة المخطوطات. أوقِفوا الاستماع إلى هذا التسجيل الصوتي هنا.</w:t>
      </w:r>
    </w:p>
    <w:p>
      <w:pPr>
        <w:bidi/>
      </w:pPr>
      <w:r>
        <w:rPr>
          <w:rtl/>
          <w:cs/>
          <w:lang w:val="ar_AE" w:bidi="ar_AE"/>
        </w:rPr>
      </w:r>
      <w:r>
        <w:rPr>
          <w:rtl/>
          <w:cs/>
          <w:lang w:val="ar_AE" w:bidi="ar_AE"/>
        </w:rPr>
        <w:t>توقفوا هنا وقوموا بتمثيل المشهد معًا. اختاروا شخصًا واحدًا ليكون يشوع، وبعض الأشخاص ليُمثِّلوا أسباط إسرائيل السبعة. سيطلب الرجل الذي يؤدي دور يشوع من الآخرين، أن يُمسِّحوا قطعة صغيرة وقريبة من الأرض. وسيُخبرهم بأمور مهمة يجب البحث عنها حتى يتمكَّن من تقسيم الأرض إلى أجزاء عديدة. وهكذا، يمكنهم أن يبحثوا عن الأشجار، أو المساحات الخضراء، أو البيوت، أو الآبار، أو أي شيء آخر يقرر الشخص الذي يؤدِّي دور يشوع أنه يضيف قيمة إلى الأرض. ويجب على الناس الذين سيخرجون أن يقرَّروا كيف سيسجِّلون المعلومات، ثم يُقدِّموا تقاريرهم إلى الشخص الذي يلعب دور يشوع. أوقِفوا الاستماع إلى هذا التسجيل الصوتي هنا.</w:t>
      </w:r>
    </w:p>
    <w:p>
      <w:pPr>
        <w:bidi/>
      </w:pPr>
      <w:r>
        <w:rPr>
          <w:rtl/>
          <w:cs/>
          <w:lang w:val="ar_AE" w:bidi="ar_AE"/>
        </w:rPr>
      </w:r>
      <w:r>
        <w:rPr>
          <w:rtl/>
          <w:cs/>
          <w:lang w:val="ar_AE" w:bidi="ar_AE"/>
        </w:rPr>
        <w:t xml:space="preserve">وهناك في مدينة شيلوه، يُلقي يشوع القُرعة لبني إسرائيل في حضرة يهوه عند خيمة الاجتماع. ويقسم يشوع الأرض على أسباط إسرائيل السبعة المتبقية. فيحصل كل سبط على قطعة أرض خاصة به. </w:t>
      </w:r>
    </w:p>
    <w:p>
      <w:pPr>
        <w:bidi/>
      </w:pPr>
      <w:r>
        <w:rPr>
          <w:rtl/>
          <w:cs/>
          <w:lang w:val="ar_AE" w:bidi="ar_AE"/>
        </w:rPr>
      </w:r>
      <w:r>
        <w:rPr>
          <w:rtl/>
          <w:cs/>
          <w:lang w:val="ar_AE" w:bidi="ar_AE"/>
        </w:rPr>
        <w:t>توقَّفوا هنا وانظروا معًا إلى صورة للقُرعة، إذا لزم الأمر.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يشوع ١٨: ١–١٠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ثمانية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جميع بني إسرائيل</w:t>
      </w:r>
    </w:p>
    <w:p>
      <w:pPr>
        <w:pStyle w:val="ListBullet"/>
        <w:bidi/>
        <w:spacing w:line="240" w:lineRule="auto"/>
        <w:ind w:left="720"/>
      </w:pPr>
      <w:r>
        <w:rPr>
          <w:rtl/>
          <w:cs/>
          <w:lang w:val="ar_AE" w:bidi="ar_AE"/>
        </w:rPr>
      </w:r>
      <w:r>
        <w:rPr>
          <w:rtl/>
          <w:cs/>
          <w:lang w:val="ar_AE" w:bidi="ar_AE"/>
        </w:rPr>
        <w:t xml:space="preserve">سبعة أسباط من إسرائيل لم يعطهم يشوع بعد نصيبًا من الأرض ميراثًا لهم. وهم: سبط بنيامين، وسِبط شمعون، وسِبط زبولون، وسِبط يساكر، وسِبط أشير، وسِبط نفتالي، وسِبط دان. </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 xml:space="preserve">وواحد وعشرون رجلاً من الأسباط السبعة يذهبون ليتفحصوا الأرض، بواقع ثلاثة رجال من كل سبط. </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بعد أن يغزو بنو إسرائيل الأرض، تجتمع جماعة إسرائيل كلها في مدينة شيلوه. </w:t>
      </w:r>
    </w:p>
    <w:p>
      <w:pPr>
        <w:bidi/>
      </w:pPr>
      <w:r>
        <w:rPr>
          <w:rtl/>
          <w:cs/>
          <w:lang w:val="ar_AE" w:bidi="ar_AE"/>
        </w:rPr>
      </w:r>
      <w:r>
        <w:rPr>
          <w:rtl/>
          <w:cs/>
          <w:lang w:val="ar_AE" w:bidi="ar_AE"/>
        </w:rPr>
        <w:t xml:space="preserve">ولا تزال هناك سبعة أسباط من بني إسرائيل لم يعطهم يشوع نصيبًا من الأرض ميراثًا لهم. لذلك يوبخ يشوع بني إسرائيل ويقول إنه لم يكن ينبغي لهم الانتظار كل هذه المدة ليمتلكوا الأرض التي أعطاها لهم يهوه، إله آبائهم.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يأمر يشوع بني إسرائيل بتوفير ثلاثة أشخاص من كل سبط من الأسباط السبعة. ويُخبر يشوع الأسباط بأنه سيرسل الناس ليسيروا ذهابًا وإيابًا في الأرض التي يريدون الحصول عليها، وليمسحوها. حيث سيكتبون تقريرًا عن الأرض بحسب الميراث، أو التقسيمات المقترحة، التي سيحصل عليها كل سبط في النهاية. </w:t>
      </w:r>
    </w:p>
    <w:p>
      <w:pPr>
        <w:bidi/>
      </w:pPr>
      <w:r>
        <w:rPr>
          <w:rtl/>
          <w:cs/>
          <w:lang w:val="ar_AE" w:bidi="ar_AE"/>
        </w:rPr>
      </w:r>
      <w:r>
        <w:rPr>
          <w:rtl/>
          <w:cs/>
          <w:lang w:val="ar_AE" w:bidi="ar_AE"/>
        </w:rPr>
        <w:t xml:space="preserve">يقول يشوع إنه بعد أن يُقسم الشعب الأرض إلى سبعة أجزاء، سيعودون إليه ويقدِّمون تقاريرهم. فسبط يهوذا يملك بالفعل أرضه في الجنوب، و"بيت يوسف"، أي نسل يوسف، وهم سبط أفرايم ونصف سبط منسَّى، لديهم بالفعل أرضهم في الشمال. ويجب على هذه الأسباط أن تبقى في أرضها. ثم سيلقي يشوع القُرعة للأسباط السبعة أمام يهوه ليُحدد أي جزء من الأرض يريد يهوه أن يعطيه لكل سبط ميراثًا له.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بني إسرائيل: "بماذا تشعرون أو فيمتفكِّرون؟"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يُذكِّر يشوع شعب إسرائيل بأن سبط لاوي لن يحصل على نصيب في الأرض؛ لأن خدمتهم كهنةً ليهوه هي ميراثهم. وقد حصل سبطا جاد ورأوبين ونصف سبط منسَّى بالفعل على ميراثهم على الجانب الآخر من نهر الأردن. </w:t>
      </w:r>
    </w:p>
    <w:p>
      <w:pPr>
        <w:bidi/>
      </w:pPr>
      <w:r>
        <w:rPr>
          <w:rtl/>
          <w:cs/>
          <w:lang w:val="ar_AE" w:bidi="ar_AE"/>
        </w:rPr>
      </w:r>
      <w:r>
        <w:rPr>
          <w:rtl/>
          <w:cs/>
          <w:lang w:val="ar_AE" w:bidi="ar_AE"/>
        </w:rPr>
        <w:t xml:space="preserve">ويوصي يشوع الآن الواحد والعشرين شخصًا المختارين من الأسباط السبعة: "امشوا في كل الأرض واكتبوا تقريرًا عنها، ثم عودوا إليّ، وسألقي القُرعة لكم، هنا في شيلوه، لكي يُقرِّر يهوه كيف سيُقسِّم الأرض بينكم." </w:t>
      </w:r>
    </w:p>
    <w:p>
      <w:pPr>
        <w:bidi/>
      </w:pPr>
      <w:r>
        <w:rPr>
          <w:rtl/>
          <w:cs/>
          <w:lang w:val="ar_AE" w:bidi="ar_AE"/>
        </w:rPr>
      </w:r>
      <w:r>
        <w:rPr>
          <w:rtl/>
          <w:cs/>
          <w:lang w:val="ar_AE" w:bidi="ar_AE"/>
        </w:rPr>
        <w:t xml:space="preserve">لذلك يمضي الرجال في رحلتهم. ويتجول الرجال في كل الأرض، ويكتبون تقريرًا عنها. ويُظهر التقرير كيف قسموا الأرض إلى سبعة أجزاء، وحددوا المدُن في كل جزء. ثم يعود الرجالُ إلى يشوع، إلى المحلة في مدينة شيلوه.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الواحد والعشرين رجلاً من الأسباط السبعة: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وهناك في مدينة شيلوه، يُلقي يشوع القُرعة لبني إسرائيل في حضرة يهوه عند خيمة الاجتماع. ويقسم يشوع الأرض على أسباط إسرائيل السبعة المتبقية. فيحصل كل سبط على قطعة أرض خاصة به.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يشوع ١٨: ١–١٠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ثم تجتمع كل </w:t>
      </w:r>
      <w:r>
        <w:rPr>
          <w:b/>
          <w:rtl/>
          <w:cs/>
          <w:lang w:val="ar_AE" w:bidi="ar_AE"/>
        </w:rPr>
        <w:t>جماعة</w:t>
      </w:r>
      <w:r>
        <w:rPr>
          <w:rtl/>
          <w:cs/>
          <w:lang w:val="ar_AE" w:bidi="ar_AE"/>
        </w:rPr>
        <w:t xml:space="preserve"> </w:t>
      </w:r>
      <w:r>
        <w:rPr>
          <w:b/>
          <w:rtl/>
          <w:cs/>
          <w:lang w:val="ar_AE" w:bidi="ar_AE"/>
        </w:rPr>
        <w:t>بني إسرائيل</w:t>
      </w:r>
      <w:r>
        <w:rPr>
          <w:rtl/>
          <w:cs/>
          <w:lang w:val="ar_AE" w:bidi="ar_AE"/>
        </w:rPr>
        <w:t xml:space="preserve"> أو </w:t>
      </w:r>
      <w:r>
        <w:rPr>
          <w:b/>
          <w:rtl/>
          <w:cs/>
          <w:lang w:val="ar_AE" w:bidi="ar_AE"/>
        </w:rPr>
        <w:t>مجتمعهم</w:t>
      </w:r>
      <w:r>
        <w:rPr>
          <w:rtl/>
          <w:cs/>
          <w:lang w:val="ar_AE" w:bidi="ar_AE"/>
        </w:rPr>
        <w:t xml:space="preserve"> في شيلوه ويقيمون خيمة الاجتماع، أو المسكن هناك. استخدموا الكلمة نفسها التي استخدمتموها من قبل للإشارة إلى الجماعة أو المجتمع. إن بني إسرائيل، أو شعب إسرائيل، هم نسل يعقوب. استخدموا الكلمة أو العبارة نفسها التي استخدمتموها في المقاطع السابقة للإشارة إلى بني إسرائيل. ابحثوا عن تعبير </w:t>
      </w:r>
      <w:r>
        <w:rPr>
          <w:b/>
          <w:rtl/>
          <w:cs/>
          <w:lang w:val="ar_AE" w:bidi="ar_AE"/>
        </w:rPr>
        <w:t>بني إسرائيل</w:t>
      </w:r>
      <w:r>
        <w:rPr>
          <w:rtl/>
          <w:cs/>
          <w:lang w:val="ar_AE" w:bidi="ar_AE"/>
        </w:rPr>
        <w:t xml:space="preserve"> في قاموس الكلمات الرئيسية لمزيد من المعلومات. </w:t>
      </w:r>
    </w:p>
    <w:p>
      <w:pPr>
        <w:bidi/>
      </w:pPr>
      <w:r>
        <w:rPr>
          <w:rtl/>
          <w:cs/>
          <w:lang w:val="ar_AE" w:bidi="ar_AE"/>
        </w:rPr>
      </w:r>
      <w:r>
        <w:rPr>
          <w:rtl/>
          <w:cs/>
          <w:lang w:val="ar_AE" w:bidi="ar_AE"/>
        </w:rPr>
        <w:t xml:space="preserve">كانت </w:t>
      </w:r>
      <w:r>
        <w:rPr>
          <w:b/>
          <w:rtl/>
          <w:cs/>
          <w:lang w:val="ar_AE" w:bidi="ar_AE"/>
        </w:rPr>
        <w:t>شيلوه</w:t>
      </w:r>
      <w:r>
        <w:rPr>
          <w:rtl/>
          <w:cs/>
          <w:lang w:val="ar_AE" w:bidi="ar_AE"/>
        </w:rPr>
        <w:t xml:space="preserve"> مدينة على جبل في المنطقة الجبلية لأرض أفرايم. وكانت تقع في موقع مركزي بين شكيم شمالاً وبيت إيل جنوبًا. كما كانت تقع غرب نهر الأردن، على بُعد نحو عشرين ميلًا شمال أورشليم. أما اسم شيلوه فيعني "راحة" في اللغةُ الأصلية. </w:t>
      </w:r>
    </w:p>
    <w:p>
      <w:pPr>
        <w:bidi/>
      </w:pPr>
      <w:r>
        <w:rPr>
          <w:rtl/>
          <w:cs/>
          <w:lang w:val="ar_AE" w:bidi="ar_AE"/>
        </w:rPr>
      </w:r>
      <w:r>
        <w:rPr>
          <w:rtl/>
          <w:cs/>
          <w:lang w:val="ar_AE" w:bidi="ar_AE"/>
        </w:rPr>
        <w:t xml:space="preserve">و"خيمة الاجتماع" هي عبارة تُستخدم أحيانًا لوصف المسكن، أي بيت الله. وهي تشير إلى خيمة كبيرة كان بنو إسرائيل ينقلونها من مكان إلى آخر. وكان تابوت العهد داخلها. وكانت خيمة الاجتماع هي المكان الذي يعبد فيه بنو إسرائيل يهوه. وفيها كان الكهنة يقدّمون الذبائح نيابةً عن الشعب، قبل أن يُبنى الهيكل.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خيمة الاجتماع</w:t>
      </w:r>
      <w:r>
        <w:rPr>
          <w:rtl/>
          <w:cs/>
          <w:lang w:val="ar_AE" w:bidi="ar_AE"/>
        </w:rPr>
        <w:t>. ابحثوا عن «</w:t>
      </w:r>
      <w:r>
        <w:rPr>
          <w:b/>
          <w:rtl/>
          <w:cs/>
          <w:lang w:val="ar_AE" w:bidi="ar_AE"/>
        </w:rPr>
        <w:t>خيمة الاجتماع</w:t>
      </w:r>
      <w:r>
        <w:rPr>
          <w:rtl/>
          <w:cs/>
          <w:lang w:val="ar_AE" w:bidi="ar_AE"/>
        </w:rPr>
        <w:t>»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ويوبخ يشوع بني إسرائيل ويسألهم عن المدة التي سيؤجِّلون فيها دخولهم ليتملكوا الأرض التي أعطاها لهم </w:t>
      </w:r>
      <w:r>
        <w:rPr>
          <w:b/>
          <w:rtl/>
          <w:cs/>
          <w:lang w:val="ar_AE" w:bidi="ar_AE"/>
        </w:rPr>
        <w:t>يهوه</w:t>
      </w:r>
      <w:r>
        <w:rPr>
          <w:rtl/>
          <w:cs/>
          <w:lang w:val="ar_AE" w:bidi="ar_AE"/>
        </w:rPr>
        <w:t xml:space="preserve">، </w:t>
      </w:r>
      <w:r>
        <w:rPr>
          <w:b/>
          <w:rtl/>
          <w:cs/>
          <w:lang w:val="ar_AE" w:bidi="ar_AE"/>
        </w:rPr>
        <w:t>إله</w:t>
      </w:r>
      <w:r>
        <w:rPr>
          <w:rtl/>
          <w:cs/>
          <w:lang w:val="ar_AE" w:bidi="ar_AE"/>
        </w:rPr>
        <w:t xml:space="preserve"> آبائهم. يهوه (الرب) هو الاسم الشخصي لله، يَرِد في هذا المقطع كله. استخدِموا الكلمة نفسها التي استخدمتموها في المقاطع السابقة للإشارة إلى الرب (يهوه). لمزيد من المعلومات عن </w:t>
      </w:r>
      <w:r>
        <w:rPr>
          <w:b/>
          <w:rtl/>
          <w:cs/>
          <w:lang w:val="ar_AE" w:bidi="ar_AE"/>
        </w:rPr>
        <w:t>الرب (يهوه)</w:t>
      </w:r>
      <w:r>
        <w:rPr>
          <w:rtl/>
          <w:cs/>
          <w:lang w:val="ar_AE" w:bidi="ar_AE"/>
        </w:rPr>
        <w:t xml:space="preserve">، راجعوا قاموس الكلمات الرئيسية. أما الله فهو الاسم العام للإله، خالق الكون. استخدموا الكلمة أو العبارة نفسها التي استخدمتموها في المقاطع السابقة. انظروا لفظة </w:t>
      </w:r>
      <w:r>
        <w:rPr>
          <w:b/>
          <w:rtl/>
          <w:cs/>
          <w:lang w:val="ar_AE" w:bidi="ar_AE"/>
        </w:rPr>
        <w:t>الله</w:t>
      </w:r>
      <w:r>
        <w:rPr>
          <w:rtl/>
          <w:cs/>
          <w:lang w:val="ar_AE" w:bidi="ar_AE"/>
        </w:rPr>
        <w:t xml:space="preserve"> في قاموس الكلمات الرئيسية.</w:t>
      </w:r>
    </w:p>
    <w:p>
      <w:pPr>
        <w:bidi/>
      </w:pPr>
      <w:r>
        <w:rPr>
          <w:rtl/>
          <w:cs/>
          <w:lang w:val="ar_AE" w:bidi="ar_AE"/>
        </w:rPr>
      </w:r>
      <w:r>
        <w:rPr>
          <w:rtl/>
          <w:cs/>
          <w:lang w:val="ar_AE" w:bidi="ar_AE"/>
        </w:rPr>
        <w:t xml:space="preserve">يأمر يشوع الأحد والعشرين رجلاً أن يكتبوا أوصافًا للأرض التي يستطلعونها. وفي الغالب كان هؤلاء الرجال يكتبون الأوصاف على </w:t>
      </w:r>
      <w:r>
        <w:rPr>
          <w:b/>
          <w:rtl/>
          <w:cs/>
          <w:lang w:val="ar_AE" w:bidi="ar_AE"/>
        </w:rPr>
        <w:t>مخطوطات</w:t>
      </w:r>
      <w:r>
        <w:rPr>
          <w:rtl/>
          <w:cs/>
          <w:lang w:val="ar_AE" w:bidi="ar_AE"/>
        </w:rPr>
        <w:t xml:space="preserve">. استخدموا الكلمة أو العبارة نفسها التي استخدمتموها في المقاطع السابقة للإشارة إلى المخطوطات أو الأسفار. </w:t>
      </w:r>
    </w:p>
    <w:p>
      <w:pPr>
        <w:bidi/>
      </w:pPr>
      <w:r>
        <w:rPr>
          <w:rtl/>
          <w:cs/>
          <w:lang w:val="ar_AE" w:bidi="ar_AE"/>
        </w:rPr>
      </w:r>
      <w:r>
        <w:rPr>
          <w:rtl/>
          <w:cs/>
          <w:lang w:val="ar_AE" w:bidi="ar_AE"/>
        </w:rPr>
        <w:t xml:space="preserve">ثم يُذكِّر يشوع شعب إسرائيل بأن </w:t>
      </w:r>
      <w:r>
        <w:rPr>
          <w:b/>
          <w:rtl/>
          <w:cs/>
          <w:lang w:val="ar_AE" w:bidi="ar_AE"/>
        </w:rPr>
        <w:t>اللاويين</w:t>
      </w:r>
      <w:r>
        <w:rPr>
          <w:rtl/>
          <w:cs/>
          <w:lang w:val="ar_AE" w:bidi="ar_AE"/>
        </w:rPr>
        <w:t xml:space="preserve"> لن يحصلوا على نصيب في الأرض؛ لأن خدمتهم </w:t>
      </w:r>
      <w:r>
        <w:rPr>
          <w:b/>
          <w:rtl/>
          <w:cs/>
          <w:lang w:val="ar_AE" w:bidi="ar_AE"/>
        </w:rPr>
        <w:t>ككهنة</w:t>
      </w:r>
      <w:r>
        <w:rPr>
          <w:rtl/>
          <w:cs/>
          <w:lang w:val="ar_AE" w:bidi="ar_AE"/>
        </w:rPr>
        <w:t xml:space="preserve"> ليهوه هي ميراثهم. استخدموا الكلمة أو العبارة نفسها التي استخدمتموها في المقاطع السابقة للإشارة إلى اللاويين والكهنة. ولمزيد من المعلومات عن </w:t>
      </w:r>
      <w:r>
        <w:rPr>
          <w:b/>
          <w:rtl/>
          <w:cs/>
          <w:lang w:val="ar_AE" w:bidi="ar_AE"/>
        </w:rPr>
        <w:t>اللاويين</w:t>
      </w:r>
      <w:r>
        <w:rPr>
          <w:rtl/>
          <w:cs/>
          <w:lang w:val="ar_AE" w:bidi="ar_AE"/>
        </w:rPr>
        <w:t xml:space="preserve"> و</w:t>
      </w:r>
      <w:r>
        <w:rPr>
          <w:b/>
          <w:rtl/>
          <w:cs/>
          <w:lang w:val="ar_AE" w:bidi="ar_AE"/>
        </w:rPr>
        <w:t>الكهنة</w:t>
      </w:r>
      <w:r>
        <w:rPr>
          <w:rtl/>
          <w:cs/>
          <w:lang w:val="ar_AE" w:bidi="ar_AE"/>
        </w:rPr>
        <w:t>، راجعوا "قاموس الكلمات الرئيسية".</w:t>
      </w:r>
    </w:p>
    <w:p>
      <w:pPr>
        <w:bidi/>
      </w:pPr>
      <w:r>
        <w:rPr>
          <w:rtl/>
          <w:cs/>
          <w:lang w:val="ar_AE" w:bidi="ar_AE"/>
        </w:rPr>
      </w:r>
      <w:r>
        <w:rPr>
          <w:rtl/>
          <w:cs/>
          <w:lang w:val="ar_AE" w:bidi="ar_AE"/>
        </w:rPr>
        <w:t xml:space="preserve">ثم يلقي يشوع </w:t>
      </w:r>
      <w:r>
        <w:rPr>
          <w:b/>
          <w:rtl/>
          <w:cs/>
          <w:lang w:val="ar_AE" w:bidi="ar_AE"/>
        </w:rPr>
        <w:t>القُرعة</w:t>
      </w:r>
      <w:r>
        <w:rPr>
          <w:rtl/>
          <w:cs/>
          <w:lang w:val="ar_AE" w:bidi="ar_AE"/>
        </w:rPr>
        <w:t xml:space="preserve"> لبني إسرائيل في شيلوة أمام يهوه. وعبارة "إلقاء قرعة" تشير على الأرجح إلى وضع أشياء تحمل علامات في كيس أو وعاء. وكانت هذه الأشياء عادة حصى. وكان الناس يُميزون هذه الأشياء إما بألوان، أو رموز، أو أسماء مختلفة. ثم كان أحدهم يهزّ الكيس حتى تسقط إحدى الحصى، استخدموا الكلمة أو العبارة نفسها التي استخدمتموها في المقاطع السابقة للتعبير عن "إلقاء القُرعة".</w:t>
      </w:r>
    </w:p>
    <w:p>
      <w:pPr>
        <w:bidi/>
      </w:pPr>
      <w:r>
        <w:rPr>
          <w:rtl/>
          <w:cs/>
          <w:lang w:val="ar_AE" w:bidi="ar_AE"/>
        </w:rPr>
      </w:r>
      <w:r>
        <w:rPr>
          <w:rtl/>
          <w:cs/>
          <w:lang w:val="ar_AE" w:bidi="ar_AE"/>
        </w:rPr>
        <w:t>توقَّفوا هنا وانظروا معًا إلى صورة للقُرعة، إذا لزم الأمر.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18:11–28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يشوع 18: 11 - 28 واحفظوه في قلوبكم. </w:t>
      </w:r>
    </w:p>
    <w:p>
      <w:pPr>
        <w:bidi/>
      </w:pPr>
      <w:r>
        <w:rPr>
          <w:rtl/>
          <w:cs/>
          <w:lang w:val="ar_AE" w:bidi="ar_AE"/>
        </w:rPr>
      </w:r>
      <w:r>
        <w:rPr>
          <w:rtl/>
          <w:cs/>
          <w:lang w:val="ar_AE" w:bidi="ar_AE"/>
        </w:rPr>
        <w:t xml:space="preserve">استمعوا إلى النسخة الصوتية من يشوع 18: 11 - 28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يشوع 18: 11 - 28 من الترجمة الأسهل للفهم. </w:t>
      </w:r>
    </w:p>
    <w:p>
      <w:pPr>
        <w:bidi/>
      </w:pPr>
      <w:r>
        <w:rPr>
          <w:rtl/>
          <w:cs/>
          <w:lang w:val="ar_AE" w:bidi="ar_AE"/>
        </w:rPr>
      </w:r>
      <w:r>
        <w:rPr>
          <w:rtl/>
          <w:cs/>
          <w:lang w:val="ar_AE" w:bidi="ar_AE"/>
        </w:rPr>
        <w:t xml:space="preserve">في المقطع السابق، يوبخ يشوع بني إسرائيل؛ لأن سبعة أسباط لم تُظهِر أي رغبة عاجلة في امتلاك الأرض التي أعطاها لهم يهوه ميراثًا. أمرَ يشوع الأسباط أن يختاروا ثلاثة رجال من كل سبط لمسح الأرض وتقسيمها إلى سبعة أجزاء. ثم ألقي يشوع القُرعة ليُحدد أي قطعة من الأرض اختارها يهوه نصيبًا لكل سبط. </w:t>
      </w:r>
    </w:p>
    <w:p>
      <w:pPr>
        <w:bidi/>
      </w:pPr>
      <w:r>
        <w:rPr>
          <w:rtl/>
          <w:cs/>
          <w:lang w:val="ar_AE" w:bidi="ar_AE"/>
        </w:rPr>
      </w:r>
      <w:r>
        <w:rPr>
          <w:rtl/>
          <w:cs/>
          <w:lang w:val="ar_AE" w:bidi="ar_AE"/>
        </w:rPr>
        <w:t xml:space="preserve">هذا المقطع هو الأول من بين سبعة مقاطع تصف الأراضي التي وزَّعها يشوع على الأسباط السبعة المتبقية، وحدودها. ووصف الأرض مفصل جدًا، ويُظهر بدقة الأراضي التي يعطيها يهوه لكل سبط ميراثًا وملكًا. والحدود الواضحة دليلٌ على أن يهوه يُوفِّي بوعده لإبراهيم وإسحاق ويعقوب، بأن يعطي شعب إسرائيل أرض كنعان ليمتلكوها. </w:t>
      </w:r>
    </w:p>
    <w:p>
      <w:pPr>
        <w:bidi/>
      </w:pPr>
      <w:r>
        <w:rPr>
          <w:rtl/>
          <w:cs/>
          <w:lang w:val="ar_AE" w:bidi="ar_AE"/>
        </w:rPr>
      </w:r>
      <w:r>
        <w:rPr>
          <w:rtl/>
          <w:cs/>
          <w:lang w:val="ar_AE" w:bidi="ar_AE"/>
        </w:rPr>
        <w:t xml:space="preserve">وسقطت القرعة الأولى التي ألقاها يشوع على عشائر سبط بنيامين، أو مجموعات عائلاته الممتدة. كان بنيامين الابن الثاني ليعقوب من راحيل. وتقع أرض بنيامين شمال أرض يهوذا، وجنوب أرض نسل يوسف، أي أفرايم والنصف الغربي من سبط منسّى. </w:t>
      </w:r>
    </w:p>
    <w:p>
      <w:pPr>
        <w:bidi/>
      </w:pPr>
      <w:r>
        <w:rPr>
          <w:rtl/>
          <w:cs/>
          <w:lang w:val="ar_AE" w:bidi="ar_AE"/>
        </w:rPr>
      </w:r>
      <w:r>
        <w:rPr>
          <w:rtl/>
          <w:cs/>
          <w:lang w:val="ar_AE" w:bidi="ar_AE"/>
        </w:rPr>
        <w:t>توقَّفوا هنا وانظروا معًا إلى خريطتين تُظهران أرض سبط بنيامين. انتبهوا إلى المعالم البارزة مثل المدن، والتلال، والوديان، والمصادر المائية مثل الأنهار والينابيع. لاحظوا من هم جيران سبط بنيامين. وواصلوا النظر إلى هذه الخرائط أثناء الاستماع إلى بقية المعلومات، حتى تتمكنوا من تتبعها. أوقِفوا الاستماع إلى هذا التسجيل الصوتي هنا.</w:t>
      </w:r>
    </w:p>
    <w:p>
      <w:pPr>
        <w:bidi/>
      </w:pPr>
      <w:r>
        <w:rPr>
          <w:rtl/>
          <w:cs/>
          <w:lang w:val="ar_AE" w:bidi="ar_AE"/>
        </w:rPr>
      </w:r>
      <w:r>
        <w:rPr>
          <w:rtl/>
          <w:cs/>
          <w:lang w:val="ar_AE" w:bidi="ar_AE"/>
        </w:rPr>
        <w:t xml:space="preserve">يبدأ وصف حدود أرض بنيامين من الجانب الشمالي، حيث تمتد الحدود قليلاً على طول الحدود الجنوبية للجزء الغربي من سبط منسى، ثم على طول الحدود الجنوبية لأفرايم. ويبدأ وصف الحدود من الجانب الشرقي عند نهر الأردن. وتنتهي الحدود الشمالية عند برية بيت آون. </w:t>
      </w:r>
    </w:p>
    <w:p>
      <w:pPr>
        <w:bidi/>
      </w:pPr>
      <w:r>
        <w:rPr>
          <w:rtl/>
          <w:cs/>
          <w:lang w:val="ar_AE" w:bidi="ar_AE"/>
        </w:rPr>
      </w:r>
      <w:r>
        <w:rPr>
          <w:rtl/>
          <w:cs/>
          <w:lang w:val="ar_AE" w:bidi="ar_AE"/>
        </w:rPr>
        <w:t xml:space="preserve">والآن يصف المقطع حدود بنيامين الغربية. وفي بيت حورون، تمتد الحدود جنوبًا على طول الحافة الغربية للتلال المقابلة لبيت حورون. وتنتهي الحدود الغربية عند مدينة قرية بعل، التي تُعرف أيضًا باسم قرية يعاريم، والتي تنتمي إلى سبط يهوذا. وعبر الحدود الغربية توجد أرض ستصبح ميراثًا وملكًا لسبط آخر من إسرائيل. </w:t>
      </w:r>
    </w:p>
    <w:p>
      <w:pPr>
        <w:bidi/>
      </w:pPr>
      <w:r>
        <w:rPr>
          <w:rtl/>
          <w:cs/>
          <w:lang w:val="ar_AE" w:bidi="ar_AE"/>
        </w:rPr>
      </w:r>
      <w:r>
        <w:rPr>
          <w:rtl/>
          <w:cs/>
          <w:lang w:val="ar_AE" w:bidi="ar_AE"/>
        </w:rPr>
        <w:t xml:space="preserve">والآن يصف المقطع الحدود الجنوبية لبنيامين، التي تمتد على طول الحدود الشمالية لأرض يهوذا. تبدأ حدود بنيامين الجنوبية من أطراف قرية يعاريم. ثم تنتهي الحدود الجنوبية عند المدخل الشمالي لبحر الملح، أو البحر الميت، حيث يصب نهر الأردن فيه. </w:t>
      </w:r>
    </w:p>
    <w:p>
      <w:pPr>
        <w:bidi/>
      </w:pPr>
      <w:r>
        <w:rPr>
          <w:rtl/>
          <w:cs/>
          <w:lang w:val="ar_AE" w:bidi="ar_AE"/>
        </w:rPr>
      </w:r>
      <w:r>
        <w:rPr>
          <w:rtl/>
          <w:cs/>
          <w:lang w:val="ar_AE" w:bidi="ar_AE"/>
        </w:rPr>
        <w:t xml:space="preserve">أما الحدود الشرقية لأرض بنيامين فهي نهر الأردن. وهذه هي الأرض التي حصل عليها سبط بنيامين ميراثًا. وهذه الحدود تُحدد الأرض التي حصل عليها سبط بنيامين بحسب عائلاته. </w:t>
      </w:r>
    </w:p>
    <w:p>
      <w:pPr>
        <w:bidi/>
      </w:pPr>
      <w:r>
        <w:rPr>
          <w:rtl/>
          <w:cs/>
          <w:lang w:val="ar_AE" w:bidi="ar_AE"/>
        </w:rPr>
      </w:r>
      <w:r>
        <w:rPr>
          <w:rtl/>
          <w:cs/>
          <w:lang w:val="ar_AE" w:bidi="ar_AE"/>
        </w:rPr>
        <w:t xml:space="preserve">ثمة اثنتا عشرة مدينة في هذه الأرض، مع المستوطنات المحيطة بها في الجزء الشرقي من الأرض، التي تنتمي إلى سبط بنيامين. </w:t>
      </w:r>
    </w:p>
    <w:p>
      <w:pPr>
        <w:bidi/>
      </w:pPr>
      <w:r>
        <w:rPr>
          <w:rtl/>
          <w:cs/>
          <w:lang w:val="ar_AE" w:bidi="ar_AE"/>
        </w:rPr>
      </w:r>
      <w:r>
        <w:rPr>
          <w:rtl/>
          <w:cs/>
          <w:lang w:val="ar_AE" w:bidi="ar_AE"/>
        </w:rPr>
        <w:t>توقَّفوا هنا وناقشوا هذا السؤال معًا: عندما تتحدثون عن بلد ما، كيف تصفون ما يوجد داخل الأرض؟ كيف تتحدثون عن المدن، والموارد الطبيعية، والأرض، والمناطق التي تتسم بالتربة الجيدة، ومصادر المياه؟ أوقِفوا الاستماع إلى هذا التسجيل الصوتي هنا.</w:t>
      </w:r>
    </w:p>
    <w:p>
      <w:pPr>
        <w:bidi/>
      </w:pPr>
      <w:r>
        <w:rPr>
          <w:rtl/>
          <w:cs/>
          <w:lang w:val="ar_AE" w:bidi="ar_AE"/>
        </w:rPr>
      </w:r>
      <w:r>
        <w:rPr>
          <w:rtl/>
          <w:cs/>
          <w:lang w:val="ar_AE" w:bidi="ar_AE"/>
        </w:rPr>
        <w:t xml:space="preserve">ثمة أربع عشرة مدينة أخرى، مع المستوطنات المحيطة بها، في الجزء الغربي من الأرض، والتي تنتمي أيضًا إلى سبط بنيامين. يُوزِّع يشوع هذه الأرض على سبط بنيامين. </w:t>
      </w:r>
    </w:p>
    <w:p>
      <w:pPr>
        <w:bidi/>
      </w:pPr>
      <w:r>
        <w:rPr>
          <w:rtl/>
          <w:cs/>
          <w:lang w:val="ar_AE" w:bidi="ar_AE"/>
        </w:rPr>
      </w:r>
      <w:r>
        <w:rPr>
          <w:rtl/>
          <w:cs/>
          <w:lang w:val="ar_AE" w:bidi="ar_AE"/>
        </w:rPr>
        <w:t>توقفوا هنا وقوموا بالتمرين التالي معًا: اختاروا منطقة محلية وتناوبوا على وصفها معًا. صفوا حدود المنطقة وخصائصها، مثل المدن، ومصادر المياه، والمناطق الزراعية، وما إلى ذلك.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يشوع 18: 11 - 28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يقوم الفريق بتصوُّر هذا المقطع.</w:t>
      </w:r>
    </w:p>
    <w:p>
      <w:pPr>
        <w:bidi/>
      </w:pPr>
      <w:r>
        <w:rPr>
          <w:rtl/>
          <w:cs/>
          <w:lang w:val="ar_AE" w:bidi="ar_AE"/>
        </w:rPr>
      </w:r>
      <w:r>
        <w:rPr>
          <w:rtl/>
          <w:cs/>
          <w:lang w:val="ar_AE" w:bidi="ar_AE"/>
        </w:rPr>
        <w:t>يحتوي هذا المقطع على 6 مشاهد.</w:t>
      </w:r>
    </w:p>
    <w:p>
      <w:pPr>
        <w:bidi/>
      </w:pPr>
      <w:r>
        <w:rPr>
          <w:rtl/>
          <w:cs/>
          <w:lang w:val="ar_AE" w:bidi="ar_AE"/>
        </w:rPr>
      </w:r>
      <w:r>
        <w:rPr>
          <w:b/>
          <w:rtl/>
          <w:cs/>
          <w:lang w:val="ar_AE" w:bidi="ar_AE"/>
        </w:rPr>
        <w:t>في المشهد الأول:</w:t>
      </w:r>
      <w:r>
        <w:rPr>
          <w:rtl/>
          <w:cs/>
          <w:lang w:val="ar_AE" w:bidi="ar_AE"/>
        </w:rPr>
        <w:t xml:space="preserve"> يصف المقطع الحدود الشمالية لسبط بنيامين. </w:t>
      </w:r>
    </w:p>
    <w:p>
      <w:pPr>
        <w:bidi/>
      </w:pPr>
      <w:r>
        <w:rPr>
          <w:rtl/>
          <w:cs/>
          <w:lang w:val="ar_AE" w:bidi="ar_AE"/>
        </w:rPr>
      </w:r>
      <w:r>
        <w:rPr>
          <w:b/>
          <w:rtl/>
          <w:cs/>
          <w:lang w:val="ar_AE" w:bidi="ar_AE"/>
        </w:rPr>
        <w:t>في المشهد الثاني:</w:t>
      </w:r>
      <w:r>
        <w:rPr>
          <w:rtl/>
          <w:cs/>
          <w:lang w:val="ar_AE" w:bidi="ar_AE"/>
        </w:rPr>
        <w:t xml:space="preserve"> يصف المقطع الحدود الغربية لسبط بنيامين. </w:t>
      </w:r>
    </w:p>
    <w:p>
      <w:pPr>
        <w:bidi/>
      </w:pPr>
      <w:r>
        <w:rPr>
          <w:rtl/>
          <w:cs/>
          <w:lang w:val="ar_AE" w:bidi="ar_AE"/>
        </w:rPr>
      </w:r>
      <w:r>
        <w:rPr>
          <w:b/>
          <w:rtl/>
          <w:cs/>
          <w:lang w:val="ar_AE" w:bidi="ar_AE"/>
        </w:rPr>
        <w:t>في المشهد الثالث:</w:t>
      </w:r>
      <w:r>
        <w:rPr>
          <w:rtl/>
          <w:cs/>
          <w:lang w:val="ar_AE" w:bidi="ar_AE"/>
        </w:rPr>
        <w:t xml:space="preserve"> يصف المقطع الحدود الجنوبية لسبط بنيامين. </w:t>
      </w:r>
    </w:p>
    <w:p>
      <w:pPr>
        <w:bidi/>
      </w:pPr>
      <w:r>
        <w:rPr>
          <w:rtl/>
          <w:cs/>
          <w:lang w:val="ar_AE" w:bidi="ar_AE"/>
        </w:rPr>
      </w:r>
      <w:r>
        <w:rPr>
          <w:b/>
          <w:rtl/>
          <w:cs/>
          <w:lang w:val="ar_AE" w:bidi="ar_AE"/>
        </w:rPr>
        <w:t>في المشهد الرابع:</w:t>
      </w:r>
      <w:r>
        <w:rPr>
          <w:rtl/>
          <w:cs/>
          <w:lang w:val="ar_AE" w:bidi="ar_AE"/>
        </w:rPr>
        <w:t xml:space="preserve"> يصف المقطع الحدود الشرقية لسبط بنيامين. </w:t>
      </w:r>
    </w:p>
    <w:p>
      <w:pPr>
        <w:bidi/>
      </w:pPr>
      <w:r>
        <w:rPr>
          <w:rtl/>
          <w:cs/>
          <w:lang w:val="ar_AE" w:bidi="ar_AE"/>
        </w:rPr>
      </w:r>
      <w:r>
        <w:rPr>
          <w:b/>
          <w:rtl/>
          <w:cs/>
          <w:lang w:val="ar_AE" w:bidi="ar_AE"/>
        </w:rPr>
        <w:t>في المشهد الخامس:</w:t>
      </w:r>
      <w:r>
        <w:rPr>
          <w:rtl/>
          <w:cs/>
          <w:lang w:val="ar_AE" w:bidi="ar_AE"/>
        </w:rPr>
        <w:t xml:space="preserve"> يذكر المقطع مدُنًا تقع في الجزء الشرقي من أرض بنيامين. </w:t>
      </w:r>
    </w:p>
    <w:p>
      <w:pPr>
        <w:bidi/>
      </w:pPr>
      <w:r>
        <w:rPr>
          <w:rtl/>
          <w:cs/>
          <w:lang w:val="ar_AE" w:bidi="ar_AE"/>
        </w:rPr>
      </w:r>
      <w:r>
        <w:rPr>
          <w:b/>
          <w:rtl/>
          <w:cs/>
          <w:lang w:val="ar_AE" w:bidi="ar_AE"/>
        </w:rPr>
        <w:t>في المشهد السادس:</w:t>
      </w:r>
      <w:r>
        <w:rPr>
          <w:rtl/>
          <w:cs/>
          <w:lang w:val="ar_AE" w:bidi="ar_AE"/>
        </w:rPr>
        <w:t xml:space="preserve"> يذكر المقطع مدُنًا تقع في الجزء الغربي من أرض بنيامين.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يشوع، وألعازار الكاهن، ورؤساء الأسباط. ورغم أن المقطع لا يذكرهم صراحة، فإننا نعلم أنهم هم الذين يُلقون القرعة. </w:t>
      </w:r>
    </w:p>
    <w:p>
      <w:pPr>
        <w:pStyle w:val="ListBullet"/>
        <w:bidi/>
        <w:spacing w:line="240" w:lineRule="auto"/>
        <w:ind w:left="720"/>
      </w:pPr>
      <w:r>
        <w:rPr>
          <w:rtl/>
          <w:cs/>
          <w:lang w:val="ar_AE" w:bidi="ar_AE"/>
        </w:rPr>
      </w:r>
      <w:r>
        <w:rPr>
          <w:rtl/>
          <w:cs/>
          <w:lang w:val="ar_AE" w:bidi="ar_AE"/>
        </w:rPr>
        <w:t xml:space="preserve">وهناك أيضًا سبط بنيامين، الذي سيعيش في المنطقة التي يعطيها له يهوه ميراثًا ومُلكًا. </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تسقط القرعة الأولى التي يلقيها يشوع على عشائر سبط بنيامين. ولا نعرف بالضبط كيف كان يشوع يلقي القُرعة، أو كيف اختار السبط الأرض بناءً على القرعة. تقع أرض بنيامين شمال أرض يهوذا، وجنوب أرض نسل يوسف، أي أفرايم والنصف الغربي من سبط منسّى. </w:t>
      </w:r>
    </w:p>
    <w:p>
      <w:pPr>
        <w:bidi/>
      </w:pPr>
      <w:r>
        <w:rPr>
          <w:rtl/>
          <w:cs/>
          <w:lang w:val="ar_AE" w:bidi="ar_AE"/>
        </w:rPr>
      </w:r>
      <w:r>
        <w:rPr>
          <w:rtl/>
          <w:cs/>
          <w:lang w:val="ar_AE" w:bidi="ar_AE"/>
        </w:rPr>
        <w:t>توقَّفوا هنا وانظروا معًا إلى خريطتين تُظهران أرض سبط بنيامين. انتبهوا إلى المعالم البارزة مثل المدن، والتلال، والوديان، والمصادر المائية مثل الأنهار والينابيع. لاحظوا من هم جيران سبط بنيامين. وواصلوا النظر إلى هذه الخرائط أثناء الاستماع إلى بقية المعلومات، حتى تتمكنوا من تتبعها. أوقِفوا الاستماع إلى هذا التسجيل الصوتي هنا.</w:t>
      </w:r>
    </w:p>
    <w:p>
      <w:pPr>
        <w:bidi/>
      </w:pPr>
      <w:r>
        <w:rPr>
          <w:rtl/>
          <w:cs/>
          <w:lang w:val="ar_AE" w:bidi="ar_AE"/>
        </w:rPr>
      </w:r>
      <w:r>
        <w:rPr>
          <w:rtl/>
          <w:cs/>
          <w:lang w:val="ar_AE" w:bidi="ar_AE"/>
        </w:rPr>
        <w:t xml:space="preserve">يبدأ وصف حدود أرض بنيامين من الجانب الشمالي، حيث تمتد الحدود قليلاً على طول الحدود الجنوبية للجزء الغربي من سبط منسى، ثم على طول الحدود الجنوبية لأفرايم. ويبدأ وصف الحدود من الجانب الشرقي عند نهر الأردن. ثم تمر الحدود عبر المنحدر الشمالي لمدينة أريحا. تقع أريحا في منطقة مسطحة نسبيًا، لكن فيها جبال شديدة الانحدار إلى الشمال والشمال الغربي. يشير المنحدر إلى ارتفاعٍ شديد مفاجئ للجبل. ومن تلك النقطة تمر الحدود نحو الغرب، وتواصل عبر الأراضي الجبلية. وتنتهي الحدود الشمالية عند برية بيت آون. </w:t>
      </w:r>
    </w:p>
    <w:p>
      <w:pPr>
        <w:bidi/>
      </w:pPr>
      <w:r>
        <w:rPr>
          <w:rtl/>
          <w:cs/>
          <w:lang w:val="ar_AE" w:bidi="ar_AE"/>
        </w:rPr>
      </w:r>
      <w:r>
        <w:rPr>
          <w:rtl/>
          <w:cs/>
          <w:lang w:val="ar_AE" w:bidi="ar_AE"/>
        </w:rPr>
        <w:t xml:space="preserve">ومن هناك تستمر الحدود في اتجاه جنوبي إلى المنحدر الجنوبي لمدينة لوز، التي تُعرف أيضًا باسم بيت إيل. وتستمر الحدود إلى قرية عطاروت إدار، التي تقع على الجبل الواقع جنوب قرية بيت حورون السفلى. وكانت بيت حورون نفسها تنتمي إلى أفرايم. </w:t>
      </w:r>
    </w:p>
    <w:p>
      <w:pPr>
        <w:bidi/>
      </w:pPr>
      <w:r>
        <w:rPr>
          <w:rtl/>
          <w:cs/>
          <w:lang w:val="ar_AE" w:bidi="ar_AE"/>
        </w:rPr>
      </w:r>
      <w:r>
        <w:rPr>
          <w:rtl/>
          <w:cs/>
          <w:lang w:val="ar_AE" w:bidi="ar_AE"/>
        </w:rPr>
        <w:t xml:space="preserve">والآن يصف المقطع حدود بنيامين الغربية. وفي بيت حورون، تتجه الحدود جنوبًا على طول الحافة الغربية للتلال التي تواجه بيت حورون. وتنتهي الحدود الغربية عند مدينة قرية بعل، التي تُعرف أيضًا باسم قرية يعاريم، والتي تنتمي إلى سبط يهوذا. وعبر الحدود الغربية توجد أرض ستصبح ميراثًا لسبط آخر من إسرائيل. </w:t>
      </w:r>
    </w:p>
    <w:p>
      <w:pPr>
        <w:bidi/>
      </w:pPr>
      <w:r>
        <w:rPr>
          <w:rtl/>
          <w:cs/>
          <w:lang w:val="ar_AE" w:bidi="ar_AE"/>
        </w:rPr>
      </w:r>
      <w:r>
        <w:rPr>
          <w:rtl/>
          <w:cs/>
          <w:lang w:val="ar_AE" w:bidi="ar_AE"/>
        </w:rPr>
        <w:t xml:space="preserve">والآن يصف المقطع الحدود الجنوبية لبنيامين، التي تمتد على طول الحدود الشمالية لأرض يهوذا. تبدأ حدود بنيامين الجنوبية من أطراف قرية يعاريم. ومن هناك تمتد الحدود إلى مدينة عفرون، ثم إلى منبع مياه نفتوح. ثم تستمر الحدود إلى سفح الجبل على الجانب الشمالي من وادي الرفائيين، حيث يبدأ وادي هنوم. ومن هناك تمتدّ جنوبًا عبر وادي هنوم إلى جانب اليبوسيين، وهي سلسلة جبلية تقع جنوب مدينة يبوس. وقد أصبحت يبوس أورشليم لاحقًا. ثم تنتقل الحدود إلى عين روجل. وتنعطف باتجاه الشمال وصولاً إلى قرية عين شمس ومدينة جليلوت، التي كانت على الأرجح اسمًا آخر للجلجال. والمعنى الدقيق لكلمة جليلوت غير واضح. وتقع جليلوت مقابل عقبة، أو مرتفع أدميم. وعقبة أدميم هي طريق يصعد إلى جبل أدميم. وتستمر الحدود نزولًا من الجبال إلى حجر بوهن بن رأوبين. ومن هناك تمر الحدود على الجانب الشمالي من المنحدر المطل على العربة، أو وادي الأردن. ثم تدخل إلى وادي العربة نفسه، وهو صحراء قاحلة. وكلمة العربة تعني الصحراء، أو الأرض القاحلة. وتستمر الحدود عبر المنحدر الشمالي لمدينة بيت حجلة. ثم تنتهي الحدود الجنوبية عند المدخل الشمالي لبحر الملح، أو البحر الميت، حيث يصب نهر الأردن. </w:t>
      </w:r>
    </w:p>
    <w:p>
      <w:pPr>
        <w:bidi/>
      </w:pPr>
      <w:r>
        <w:rPr>
          <w:rtl/>
          <w:cs/>
          <w:lang w:val="ar_AE" w:bidi="ar_AE"/>
        </w:rPr>
      </w:r>
      <w:r>
        <w:rPr>
          <w:rtl/>
          <w:cs/>
          <w:lang w:val="ar_AE" w:bidi="ar_AE"/>
        </w:rPr>
        <w:t xml:space="preserve">أما الحدود الشرقية لأرض بنيامين فهي نهر الأردن. وهذه هي الأرض التي حصل عليها سبط بنيامين ميراثًا. وهذه الحدود تُحدد الأرض التي حصل عليها سبط بنيامين بحسب عائلاته. </w:t>
      </w:r>
    </w:p>
    <w:p>
      <w:pPr>
        <w:bidi/>
      </w:pPr>
      <w:r>
        <w:rPr>
          <w:rtl/>
          <w:cs/>
          <w:lang w:val="ar_AE" w:bidi="ar_AE"/>
        </w:rPr>
      </w:r>
      <w:r>
        <w:rPr>
          <w:rtl/>
          <w:cs/>
          <w:lang w:val="ar_AE" w:bidi="ar_AE"/>
        </w:rPr>
        <w:t xml:space="preserve">وهناك اثنتا عشرة مدينة في تلك الأرض، مع المستوطنات المحيطة بها في الجزء الشرقي من الأرض، التي تنتمي إلى سبط بنيامين. هذه المدن هي: أريحا، وبيت حوجلة، ووادي قصيص، وبيت العربة، وصمارايم، وبيت إيل، والعويم، والفارة، وعفرة، وكفر العموني، والعفني، وجبع. </w:t>
      </w:r>
    </w:p>
    <w:p>
      <w:pPr>
        <w:bidi/>
      </w:pPr>
      <w:r>
        <w:rPr>
          <w:rtl/>
          <w:cs/>
          <w:lang w:val="ar_AE" w:bidi="ar_AE"/>
        </w:rPr>
      </w:r>
      <w:r>
        <w:rPr>
          <w:rtl/>
          <w:cs/>
          <w:lang w:val="ar_AE" w:bidi="ar_AE"/>
        </w:rPr>
        <w:t xml:space="preserve">وثمة أربع عشرة مدينة أخرى، مع المستوطنات المحيطة بها، في الجزء الغربي من الأرض، والتي تنتمي أيضًا إلى سبط بنيامين. هذه المدن هي: جبعون، والرامة، وبئيروت، والمصفاة، والكفيرة، والموصة، وراقم، ويرفئیل، وترالة، وصيلع، وآلف، واليبوسي التي تُدعى أيضًا أورشليم، وجبعة، وقرية أربع. وقد أعطى يشوع هذه الأرض لسبط بنيامين. </w:t>
      </w:r>
    </w:p>
    <w:p>
      <w:pPr>
        <w:bidi/>
      </w:pPr>
      <w:r>
        <w:rPr>
          <w:rtl/>
          <w:cs/>
          <w:lang w:val="ar_AE" w:bidi="ar_AE"/>
        </w:rPr>
      </w:r>
      <w:r>
        <w:rPr>
          <w:rtl/>
          <w:cs/>
          <w:lang w:val="ar_AE" w:bidi="ar_AE"/>
        </w:rPr>
        <w:t>والآن، أعيدوا تصوير أرض بنيامين معًا على الأرض. اجمعوا أولاً بعض المواد، مثل الحجارة الكبيرة، لتمثيل جيران بنيامين: أسباط يهوذا وأفرايم والجزء الغربي من سبط منسى، وحجرًا إضافيًا لتمثيل جارهم المستقبلي عبر الحدود الغربية. ثم اجمعوا أشياء أخرى لتستخدموها علاماتٍ على المدن والقرى الواقعة على الحدود، والمدن داخل الأرض، والتلال، والوديان، والمسطحات المائية: مثل الينابيع، ونهر الأردن، وبحر الملح، أو البحر الميت. ثم استمعوا إلى التسجيل الصوتي مرة أخرى وتوقفوا كثيرًا لتضعوا كل المعالم البارزة في أماكنها أثناء سماعكم عنها. وبمجرد أن تنتهوا من وضع جميع الأغراض، ارسموا خطًا يصل بين جميع المعالم البارزة الواقعة على الحدود.</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يشوع 18: 11 - 28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6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يشوع، وألعازار الكاهن، ورؤساء الأسباط. ورغم أن المقطع لا يذكرهم صراحة، فإننا نعلم أنهم هم الذين يُلقون القرعة. </w:t>
      </w:r>
    </w:p>
    <w:p>
      <w:pPr>
        <w:pStyle w:val="ListBullet"/>
        <w:bidi/>
        <w:spacing w:line="240" w:lineRule="auto"/>
        <w:ind w:left="720"/>
      </w:pPr>
      <w:r>
        <w:rPr>
          <w:rtl/>
          <w:cs/>
          <w:lang w:val="ar_AE" w:bidi="ar_AE"/>
        </w:rPr>
      </w:r>
      <w:r>
        <w:rPr>
          <w:rtl/>
          <w:cs/>
          <w:lang w:val="ar_AE" w:bidi="ar_AE"/>
        </w:rPr>
        <w:t xml:space="preserve">وهناك أيضًا سبط بنيامين، الذي سيعيش في المنطقة التي يعطيها لهم يهوه ميراثًا وملكًا. </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تسقط القرعة الأولى التي يلقيها يشوع على عشائر سبط بنيامين. تقع أرض بنيامين شمال أرض يهوذا، وجنوب أرض نسل يوسف وأفرايم، وغرب أرض منسّى. </w:t>
      </w:r>
    </w:p>
    <w:p>
      <w:pPr>
        <w:bidi/>
      </w:pPr>
      <w:r>
        <w:rPr>
          <w:rtl/>
          <w:cs/>
          <w:lang w:val="ar_AE" w:bidi="ar_AE"/>
        </w:rPr>
      </w:r>
      <w:r>
        <w:rPr>
          <w:rtl/>
          <w:cs/>
          <w:lang w:val="ar_AE" w:bidi="ar_AE"/>
        </w:rPr>
        <w:t xml:space="preserve">ويصف يشوع الحدود الشمالية، والغربية، والجنوبية، والشرقية للأرض التي تنتمي إلى سبط بنيامين.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يصف يشوع المدُن الواقعة في الأجزاء الشرقية والغربية من الأرض التي تنتمي إلى سبط بنيامين.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أحد أبناء سبط بنيامين: "بماذا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يشوع 18: 11 - 28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تقع </w:t>
      </w:r>
      <w:r>
        <w:rPr>
          <w:b/>
          <w:rtl/>
          <w:cs/>
          <w:lang w:val="ar_AE" w:bidi="ar_AE"/>
        </w:rPr>
        <w:t>القُرعة</w:t>
      </w:r>
      <w:r>
        <w:rPr>
          <w:rtl/>
          <w:cs/>
          <w:lang w:val="ar_AE" w:bidi="ar_AE"/>
        </w:rPr>
        <w:t xml:space="preserve"> الأولى التي يُلقيها يشوع على </w:t>
      </w:r>
      <w:r>
        <w:rPr>
          <w:b/>
          <w:rtl/>
          <w:cs/>
          <w:lang w:val="ar_AE" w:bidi="ar_AE"/>
        </w:rPr>
        <w:t>العشائر</w:t>
      </w:r>
      <w:r>
        <w:rPr>
          <w:rtl/>
          <w:cs/>
          <w:lang w:val="ar_AE" w:bidi="ar_AE"/>
        </w:rPr>
        <w:t xml:space="preserve">، أو العائلات الممتدة، من سِبط بنيامين. استخدموا الكلمة أو العبارة ذاتها للإشارة إلى القُرعة والعشائر، أو مجموعات العائلات الممتدة، التي استخدمتموها في المقاطع السابقة. </w:t>
      </w:r>
    </w:p>
    <w:p>
      <w:pPr>
        <w:bidi/>
      </w:pPr>
      <w:r>
        <w:rPr>
          <w:rtl/>
          <w:cs/>
          <w:lang w:val="ar_AE" w:bidi="ar_AE"/>
        </w:rPr>
      </w:r>
      <w:r>
        <w:rPr>
          <w:rtl/>
          <w:cs/>
          <w:lang w:val="ar_AE" w:bidi="ar_AE"/>
        </w:rPr>
        <w:t xml:space="preserve">تنتهي الحدود الشمالية عند </w:t>
      </w:r>
      <w:r>
        <w:rPr>
          <w:b/>
          <w:rtl/>
          <w:cs/>
          <w:lang w:val="ar_AE" w:bidi="ar_AE"/>
        </w:rPr>
        <w:t>برية</w:t>
      </w:r>
      <w:r>
        <w:rPr>
          <w:rtl/>
          <w:cs/>
          <w:lang w:val="ar_AE" w:bidi="ar_AE"/>
        </w:rPr>
        <w:t xml:space="preserve"> بيت آون. استخدموا نفس الكلمة أو العبارة التي استعملتموها سابقًا لترجمة كلمة البرّيّة، وللمزيد من المعلومات عن كلمة </w:t>
      </w:r>
      <w:r>
        <w:rPr>
          <w:rtl/>
          <w:cs/>
          <w:lang w:val="ar_AE" w:bidi="ar_AE"/>
        </w:rPr>
        <w:t>البرّيّة</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عبر الحدود الغربية توجد أرض ستصبح </w:t>
      </w:r>
      <w:r>
        <w:rPr>
          <w:b/>
          <w:rtl/>
          <w:cs/>
          <w:lang w:val="ar_AE" w:bidi="ar_AE"/>
        </w:rPr>
        <w:t>ميراثًا وملكًا</w:t>
      </w:r>
      <w:r>
        <w:rPr>
          <w:rtl/>
          <w:cs/>
          <w:lang w:val="ar_AE" w:bidi="ar_AE"/>
        </w:rPr>
        <w:t xml:space="preserve"> لسِبط آخر من أسباط إسرائيل. استخدموا الكلمة أو العبارة ذاتها التي استخدمتموها في المقاطع السابقة للإشارة إلى "الميراث والمُلك".</w:t>
      </w:r>
    </w:p>
    <w:p>
      <w:pPr>
        <w:bidi/>
      </w:pPr>
      <w:r>
        <w:rPr>
          <w:rtl/>
          <w:cs/>
          <w:lang w:val="ar_AE" w:bidi="ar_AE"/>
        </w:rPr>
      </w:r>
      <w:r>
        <w:rPr>
          <w:rtl/>
          <w:cs/>
          <w:lang w:val="ar_AE" w:bidi="ar_AE"/>
        </w:rPr>
        <w:t xml:space="preserve">بسبب امتداد الحدود الجنوبية لسبط بنيامين على طول الحدود الشمالية لسبط يهوذا، فقد ترجمتم ووصفتم بالفعل العديد من أسماء الأماكن الواردة في يشوع 15: 1 - 12. ترجموا أو صفوا أسماء تلك الأماكن كما فعلتم في يشوع 15: 1 - 12. </w:t>
      </w:r>
    </w:p>
    <w:p>
      <w:pPr>
        <w:bidi/>
      </w:pPr>
      <w:r>
        <w:rPr>
          <w:rtl/>
          <w:cs/>
          <w:lang w:val="ar_AE" w:bidi="ar_AE"/>
        </w:rPr>
      </w:r>
      <w:r>
        <w:rPr>
          <w:rtl/>
          <w:cs/>
          <w:lang w:val="ar_AE" w:bidi="ar_AE"/>
        </w:rPr>
        <w:t xml:space="preserve">استخدموا الكلمات والعبارات ذاتها التي استخدمتموها في المقاطع السابقة للإشارة إلى أنواع التضاريس في الأرض، بما في ذلك </w:t>
      </w:r>
      <w:r>
        <w:rPr>
          <w:b/>
          <w:rtl/>
          <w:cs/>
          <w:lang w:val="ar_AE" w:bidi="ar_AE"/>
        </w:rPr>
        <w:t>التلال</w:t>
      </w:r>
      <w:r>
        <w:rPr>
          <w:rtl/>
          <w:cs/>
          <w:lang w:val="ar_AE" w:bidi="ar_AE"/>
        </w:rPr>
        <w:t xml:space="preserve">، </w:t>
      </w:r>
      <w:r>
        <w:rPr>
          <w:b/>
          <w:rtl/>
          <w:cs/>
          <w:lang w:val="ar_AE" w:bidi="ar_AE"/>
        </w:rPr>
        <w:t>وينابيع المياه</w:t>
      </w:r>
      <w:r>
        <w:rPr>
          <w:rtl/>
          <w:cs/>
          <w:lang w:val="ar_AE" w:bidi="ar_AE"/>
        </w:rPr>
        <w:t>، و</w:t>
      </w:r>
      <w:r>
        <w:rPr>
          <w:b/>
          <w:rtl/>
          <w:cs/>
          <w:lang w:val="ar_AE" w:bidi="ar_AE"/>
        </w:rPr>
        <w:t>المنحدرات</w:t>
      </w:r>
      <w:r>
        <w:rPr>
          <w:rtl/>
          <w:cs/>
          <w:lang w:val="ar_AE" w:bidi="ar_AE"/>
        </w:rPr>
        <w:t>، و</w:t>
      </w:r>
      <w:r>
        <w:rPr>
          <w:b/>
          <w:rtl/>
          <w:cs/>
          <w:lang w:val="ar_AE" w:bidi="ar_AE"/>
        </w:rPr>
        <w:t>جوانب الجبال</w:t>
      </w:r>
      <w:r>
        <w:rPr>
          <w:rtl/>
          <w:cs/>
          <w:lang w:val="ar_AE" w:bidi="ar_AE"/>
        </w:rPr>
        <w:t xml:space="preserve">. </w:t>
      </w:r>
    </w:p>
    <w:p>
      <w:pPr>
        <w:bidi/>
      </w:pPr>
      <w:r>
        <w:rPr>
          <w:rtl/>
          <w:cs/>
          <w:lang w:val="ar_AE" w:bidi="ar_AE"/>
        </w:rPr>
      </w:r>
      <w:r>
        <w:rPr>
          <w:rtl/>
          <w:cs/>
          <w:lang w:val="ar_AE" w:bidi="ar_AE"/>
        </w:rPr>
        <w:t xml:space="preserve">ثمة اثنتا عشرة </w:t>
      </w:r>
      <w:r>
        <w:rPr>
          <w:b/>
          <w:rtl/>
          <w:cs/>
          <w:lang w:val="ar_AE" w:bidi="ar_AE"/>
        </w:rPr>
        <w:t>مدينة</w:t>
      </w:r>
      <w:r>
        <w:rPr>
          <w:rtl/>
          <w:cs/>
          <w:lang w:val="ar_AE" w:bidi="ar_AE"/>
        </w:rPr>
        <w:t xml:space="preserve"> في هذه الأرض، إلى </w:t>
      </w:r>
      <w:r>
        <w:rPr>
          <w:b/>
          <w:rtl/>
          <w:cs/>
          <w:lang w:val="ar_AE" w:bidi="ar_AE"/>
        </w:rPr>
        <w:t>جانب المستوطنات</w:t>
      </w:r>
      <w:r>
        <w:rPr>
          <w:rtl/>
          <w:cs/>
          <w:lang w:val="ar_AE" w:bidi="ar_AE"/>
        </w:rPr>
        <w:t xml:space="preserve"> المحيطة بها في الجزء الشرقي من الأرض، التي تنتمي إلى سبط بنيامين. والمدينة هي مكان كبير به مباني كثيرة، وطرقًا، ومتاجر، حيث يعيش الكثير من الناس ويعملون. في الغالب يكون هناك سور حول المدينة للحماية. أما المستوطنات، فهي أصغر نوع من تجمعات البيوت. وتحتوي المستوطنة على مبانٍ وطرق أقل، ويعيش فيها عدد أقل من الناس. ويوجد عادةً عدد من القرى والمستوطنات المحيطة بالمدينة الواحدة، والتي تعتمد على المدينة للحماية. استخدموا الكلمات أو العبارات ذاتها التي استخدمتموها في المقاطع السابقة للإشارة إلى المدينة والمستوطنة.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19: 1 - 9 واحتفظوا بهذا المقطع في قلوبكم.</w:t>
      </w:r>
    </w:p>
    <w:p>
      <w:pPr>
        <w:bidi/>
      </w:pPr>
      <w:r>
        <w:rPr>
          <w:rtl/>
          <w:cs/>
          <w:lang w:val="ar_AE" w:bidi="ar_AE"/>
        </w:rPr>
      </w:r>
      <w:r>
        <w:rPr>
          <w:rtl/>
          <w:cs/>
          <w:lang w:val="ar_AE" w:bidi="ar_AE"/>
        </w:rPr>
        <w:t>استمعوا إلى نسخة صوتية من سِفر يشوع 19: 1 - 9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سِفر يشوع 19: 1 - 9 من الترجمة التي تستسيغونها بالأكثر.</w:t>
      </w:r>
    </w:p>
    <w:p>
      <w:pPr>
        <w:bidi/>
      </w:pPr>
      <w:r>
        <w:rPr>
          <w:rtl/>
          <w:cs/>
          <w:lang w:val="ar_AE" w:bidi="ar_AE"/>
        </w:rPr>
      </w:r>
      <w:r>
        <w:rPr>
          <w:rtl/>
          <w:cs/>
          <w:lang w:val="ar_AE" w:bidi="ar_AE"/>
        </w:rPr>
        <w:t>كان المقطع السابق هو الأول من بين سبعة مقاطع توضح الأراضي وحدودها التي خصصها يهوه للأسباط السبع المتبقية من بني إسرائيل. وسقطت القرعة الأولى التي ألقاها يشوع على سبط بنيامين، ووضَّح المقطع حدود أرض بنيامين والمدن التي فيها.</w:t>
      </w:r>
    </w:p>
    <w:p>
      <w:pPr>
        <w:bidi/>
      </w:pPr>
      <w:r>
        <w:rPr>
          <w:rtl/>
          <w:cs/>
          <w:lang w:val="ar_AE" w:bidi="ar_AE"/>
        </w:rPr>
      </w:r>
      <w:r>
        <w:rPr>
          <w:rtl/>
          <w:cs/>
          <w:lang w:val="ar_AE" w:bidi="ar_AE"/>
        </w:rPr>
        <w:t>يُلقي يشوع القرعة مرة أخرى. تُظهر هذه القرعة الثانية أن سبط شمعون هو التالي الذي سيحصل على أرضه. حصلت كل عشيرة، أو جماعة عائلية كبيرة، في سبط شمعون على أرض لها. تقع أرضهم داخل حدود الأرض التي حصل عليها سبط يهوذا ميراثًا.</w:t>
      </w:r>
    </w:p>
    <w:p>
      <w:pPr>
        <w:bidi/>
      </w:pPr>
      <w:r>
        <w:rPr>
          <w:rtl/>
          <w:cs/>
          <w:lang w:val="ar_AE" w:bidi="ar_AE"/>
        </w:rPr>
      </w:r>
      <w:r>
        <w:rPr>
          <w:rtl/>
          <w:cs/>
          <w:lang w:val="ar_AE" w:bidi="ar_AE"/>
        </w:rPr>
        <w:t>توقَّفوا هنا وانظروا معًا إلى خريطتين تُظهران أرض سبط شمعون. انتبهوا إلى المعالم البارزة مثل المدن، والتلال، والوديان، والمصادر المائية مثل الأنهار والينابيع. لاحظوا من هم جيران سبط شمعون. وواصلوا النظر إلى هذه الخرائط أثناء الاستماع إلى بقية المعلومات، حتى تتمكنوا من تتبعها. أوقِفوا الاستماع إلى هذا التسجيل الصوتي هنا.</w:t>
      </w:r>
    </w:p>
    <w:p>
      <w:pPr>
        <w:bidi/>
      </w:pPr>
      <w:r>
        <w:rPr>
          <w:rtl/>
          <w:cs/>
          <w:lang w:val="ar_AE" w:bidi="ar_AE"/>
        </w:rPr>
      </w:r>
      <w:r>
        <w:rPr>
          <w:rtl/>
          <w:cs/>
          <w:lang w:val="ar_AE" w:bidi="ar_AE"/>
        </w:rPr>
        <w:t>لا يوضح النص حدود أرض سبط شمعون، ولكنه يسرد المدن التي أعطاها لهم يهوه ميراثَا وملكًا داخل أراضي سبط يهوذا. يُعطى سبط شمعون المدن التالية ملكًا لهم: بِئْرُ سَبْعٍ وَشَبَعُ وَمُولَادَةُ، وَحَصَرُ شُوعَالَ وَبَالَةُ وَعَاصَمُ، وَأَلْتُولَدُ وَبَتُولُ وَحُرْمَةُ، وَصِقْلَغُ وَبَيْتُ ٱلْمَرْكَبُوتِ وَحَصَرُ سُوسَةَ، وَبَيْتُ لَبَاوُتَ وَشَارُوحَيْنِ. في المجموع، أعطى يهوه شمعون ثلاث عشرة مدينة والضياع المحيطة بها. وتقع كل هذه المدن والضياع في المنطقة الجافة من صحراء النقب.</w:t>
      </w:r>
    </w:p>
    <w:p>
      <w:pPr>
        <w:bidi/>
      </w:pPr>
      <w:r>
        <w:rPr>
          <w:rtl/>
          <w:cs/>
          <w:lang w:val="ar_AE" w:bidi="ar_AE"/>
        </w:rPr>
      </w:r>
      <w:r>
        <w:rPr>
          <w:rtl/>
          <w:cs/>
          <w:lang w:val="ar_AE" w:bidi="ar_AE"/>
        </w:rPr>
        <w:t>توقَّفوا هنا وناقشوا في مجموعة: يوضِّح هذا المقطع أرض سبط شمعون من خلال قائمة بجميع المدن التي أعطاها يهوه لشمعون. كيف تحددون بوضوح منطقة كبيرة مثل بلد ما من دون الحديث عن حدودها؟ أوقِفوا الاستماع إلى هذا التسجيل الصوتي هنا.</w:t>
      </w:r>
    </w:p>
    <w:p>
      <w:pPr>
        <w:bidi/>
      </w:pPr>
      <w:r>
        <w:rPr>
          <w:rtl/>
          <w:cs/>
          <w:lang w:val="ar_AE" w:bidi="ar_AE"/>
        </w:rPr>
      </w:r>
      <w:r>
        <w:rPr>
          <w:rtl/>
          <w:cs/>
          <w:lang w:val="ar_AE" w:bidi="ar_AE"/>
        </w:rPr>
        <w:t>تشمل أرض سبط شمعون أيضًا مدُن عَيْنُ وَرِمُّونُ وَعَاتَرُ وَعَاشَانُ. كما تشمل هذه المدن الأربع ضياعها المحيطة بها. تقع مدينتا عَيْنُ وَرِمُّونُ في صحراء النقب، بينما تقع مدينتا عَاتَرُ وَعَاشَانُ في الشمال، في منطقة سَهْلَهُ التي تتميز بخصوبة أرضها. كما تشمل أرض شمعون جميع المدن والقرى الأخرى حتى بَعْلَةِ بَئْرِ، التي تُدعى أيضًا رَامَةِ النقب، أو رَامَةِ ٱلْجَنُوبِ. هذه هي الأرض التي يعطيها يهوه لعشائر سبط شمعون ميراثًا وملكًا.</w:t>
      </w:r>
    </w:p>
    <w:p>
      <w:pPr>
        <w:bidi/>
      </w:pPr>
      <w:r>
        <w:rPr>
          <w:rtl/>
          <w:cs/>
          <w:lang w:val="ar_AE" w:bidi="ar_AE"/>
        </w:rPr>
      </w:r>
      <w:r>
        <w:rPr>
          <w:rtl/>
          <w:cs/>
          <w:lang w:val="ar_AE" w:bidi="ar_AE"/>
        </w:rPr>
        <w:t>توقَّفوا هنا وانظروا إلى خريطة أرض شمعون. ابحثوا عن المدن وتناقشوا في موقعها. كم عدد المدن القريبة من نهر أو مجرى مائي؟ هل كانت المدن قريبة من بعضها بعضًا أم متناثرة؟ هل هم على التلال أم في سهل؟ في منطقتكم، كيف قرَّر الناس مكان بناء المدن؟ ما خصائص الأرض التي جعلتهم يقررون البناء فيها؟ أوقِفوا الاستماع إلى هذا التسجيل الصوتي هنا.</w:t>
      </w:r>
    </w:p>
    <w:p>
      <w:pPr>
        <w:bidi/>
      </w:pPr>
      <w:r>
        <w:rPr>
          <w:rtl/>
          <w:cs/>
          <w:lang w:val="ar_AE" w:bidi="ar_AE"/>
        </w:rPr>
      </w:r>
      <w:r>
        <w:rPr>
          <w:rtl/>
          <w:cs/>
          <w:lang w:val="ar_AE" w:bidi="ar_AE"/>
        </w:rPr>
        <w:t>والأرض التي يحصل عليها سبط شمعون ميراثًا أو ملكًا دائمًا، تقع داخل أرض سبط يهوذا. لقد حصل سبط يهوذا على أرض أكبر من البقية مقارنة بعدد أفراد سبطها، لذلك أعطى يهوه سبط شمعون نصيبهم داخل أرض سبط يهوذا.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سِفر يشوع 19: 1 - 9 من الترجمة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يُلقي يشوع القرعة للمرة الثانية. كان سبط شمعون هو التالي ليحصل على أرضه. تقع أرضهم داخل حدود الأرض التي حصل عليها سبط يهوذا ميراثًا.</w:t>
      </w:r>
    </w:p>
    <w:p>
      <w:pPr>
        <w:bidi/>
      </w:pPr>
      <w:r>
        <w:rPr>
          <w:rtl/>
          <w:cs/>
          <w:lang w:val="ar_AE" w:bidi="ar_AE"/>
        </w:rPr>
      </w:r>
      <w:r>
        <w:rPr>
          <w:b/>
          <w:rtl/>
          <w:cs/>
          <w:lang w:val="ar_AE" w:bidi="ar_AE"/>
        </w:rPr>
        <w:t>في المشهد الثاني:</w:t>
      </w:r>
      <w:r>
        <w:rPr>
          <w:rtl/>
          <w:cs/>
          <w:lang w:val="ar_AE" w:bidi="ar_AE"/>
        </w:rPr>
        <w:t xml:space="preserve"> يسرد المقطع المدن الثلاث عشرة الأولى مع ضياعها التي تقع في أرض سبط شمعون.</w:t>
      </w:r>
    </w:p>
    <w:p>
      <w:pPr>
        <w:bidi/>
      </w:pPr>
      <w:r>
        <w:rPr>
          <w:rtl/>
          <w:cs/>
          <w:lang w:val="ar_AE" w:bidi="ar_AE"/>
        </w:rPr>
      </w:r>
      <w:r>
        <w:rPr>
          <w:b/>
          <w:rtl/>
          <w:cs/>
          <w:lang w:val="ar_AE" w:bidi="ar_AE"/>
        </w:rPr>
        <w:t>في المشهد الثالث:</w:t>
      </w:r>
      <w:r>
        <w:rPr>
          <w:rtl/>
          <w:cs/>
          <w:lang w:val="ar_AE" w:bidi="ar_AE"/>
        </w:rPr>
        <w:t xml:space="preserve"> يسرد المقطع أربع مدن أخرى مع ضياعها التي تقع في أرض سبط شمعون.</w:t>
      </w:r>
    </w:p>
    <w:p>
      <w:pPr>
        <w:bidi/>
      </w:pPr>
      <w:r>
        <w:rPr>
          <w:rtl/>
          <w:cs/>
          <w:lang w:val="ar_AE" w:bidi="ar_AE"/>
        </w:rPr>
      </w:r>
      <w:r>
        <w:rPr>
          <w:b/>
          <w:rtl/>
          <w:cs/>
          <w:lang w:val="ar_AE" w:bidi="ar_AE"/>
        </w:rPr>
        <w:t>في المشهد الرابع:</w:t>
      </w:r>
      <w:r>
        <w:rPr>
          <w:rtl/>
          <w:cs/>
          <w:lang w:val="ar_AE" w:bidi="ar_AE"/>
        </w:rPr>
        <w:t xml:space="preserve"> يكرر المقطع مرة أخرى أن الأرض التي يعطيها يهوه لسبط شمعون ملكية دائمة لهم تقع داخل أرض سبط يهوذا. يشرح النص أن هذا يرجع إلى أن سبط يهوذا قد حصل في الأصل على أرض كبيرة للغاية مقارنة بعدد أفراد السبط.</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يشوع، وألعازار الكاهن، ورؤساء الأسباط. ورغم أن المقطع لا يذكرهم صراحة، فإننا نعلم أنهم هم الذين يُلقون القرعة. </w:t>
      </w:r>
    </w:p>
    <w:p>
      <w:pPr>
        <w:pStyle w:val="ListBullet"/>
        <w:bidi/>
        <w:spacing w:line="240" w:lineRule="auto"/>
        <w:ind w:left="720"/>
      </w:pPr>
      <w:r>
        <w:rPr>
          <w:rtl/>
          <w:cs/>
          <w:lang w:val="ar_AE" w:bidi="ar_AE"/>
        </w:rPr>
      </w:r>
      <w:r>
        <w:rPr>
          <w:rtl/>
          <w:cs/>
          <w:lang w:val="ar_AE" w:bidi="ar_AE"/>
        </w:rPr>
        <w:t>وسبط شمعون، الذين سيسكنون في المنطقة التي يعطيها لهم يهوه ميراثاً.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يُلقي يشوع القرعة مرة أخرى. تُظهر هذه القرعة الثانية أن سبط شمعون هو التالي الذي سيحصل على أرضه. حصلت كل عشيرة، أو جماعة عائلية كبيرة، في سبط شمعون على أرض لها. تقع أرضهم داخل حدود الأرض التي حصل عليها سبط يهوذا ميراثًا وملكًا.</w:t>
      </w:r>
    </w:p>
    <w:p>
      <w:pPr>
        <w:bidi/>
      </w:pPr>
      <w:r>
        <w:rPr>
          <w:rtl/>
          <w:cs/>
          <w:lang w:val="ar_AE" w:bidi="ar_AE"/>
        </w:rPr>
      </w:r>
      <w:r>
        <w:rPr>
          <w:rtl/>
          <w:cs/>
          <w:lang w:val="ar_AE" w:bidi="ar_AE"/>
        </w:rPr>
        <w:t>توقَّفوا هنا وانظروا معًا إلى خريطتين تُظهران أرض سبط شمعون. انتبهوا إلى المعالم البارزة مثل المدن، والتلال، والوديان، والمصادر المائية مثل الأنهار والينابيع. لاحظوا من هم جيران سبط شمعون. وواصلوا النظر إلى هذه الخرائط أثناء الاستماع إلى بقية المعلومات، حتى تتمكنوا من تتبعها. أوقِفوا الاستماع إلى هذا التسجيل الصوتي هنا.</w:t>
      </w:r>
    </w:p>
    <w:p>
      <w:pPr>
        <w:bidi/>
      </w:pPr>
      <w:r>
        <w:rPr>
          <w:rtl/>
          <w:cs/>
          <w:lang w:val="ar_AE" w:bidi="ar_AE"/>
        </w:rPr>
      </w:r>
      <w:r>
        <w:rPr>
          <w:rtl/>
          <w:cs/>
          <w:lang w:val="ar_AE" w:bidi="ar_AE"/>
        </w:rPr>
        <w:t>لا يوضح النص حدود أرض سبط شمعون، لكنه يذكر المدن التي أعطاها لهم يهوه ميراثًا داخل أراضي سبط يهوذا. يُعطى سبط شمعون المدن التالية ملكًا دائمًا لهم: بِئْرُ سَبْعٍ [التي هي شَبَعُ أيضًا] وَمُولَادَةُ، وَحَصَرُ شُوعَالَ وَبَالَةُ وَعَاصَمُ، وَأَلْتُولَدُ وَبَتُولُ وَحُرْمَةُ، وَصِقْلَغُ وَبَيْتُ ٱلْمَرْكَبُوتِ وَحَصَرُ سُوسَةَ، وَبَيْتُ لَبَاوُتَ وَشَارُوحَيْنِ. في المجموع، أعطى يهوه شمعون ثلاث عشرة مدينة والضياع المحيطة بها. وتقع كل هذه المدن والضياع في المنطقة الجافة من صحراء النقب.</w:t>
      </w:r>
    </w:p>
    <w:p>
      <w:pPr>
        <w:bidi/>
      </w:pPr>
      <w:r>
        <w:rPr>
          <w:rtl/>
          <w:cs/>
          <w:lang w:val="ar_AE" w:bidi="ar_AE"/>
        </w:rPr>
      </w:r>
      <w:r>
        <w:rPr>
          <w:rtl/>
          <w:cs/>
          <w:lang w:val="ar_AE" w:bidi="ar_AE"/>
        </w:rPr>
        <w:t>تشمل أرض سبط شمعون أيضًا مدُن عَيْنُ وَرِمُّونُ وَعَاتَرُ وَعَاشَانُ. كما تشمل هذه المدن الأربع ضياعها المحيطة بها. تقع مدينتا عَيْنُ وَرِمُّونُ في صحراء النقب، بينما تقع مدينتا عَاتَرُ وَعَاشَانُ في الشمال، في منطقة السهل التي تتميز بخصوبة أرضها. كما تشمل أرض شمعون جميع المدن والقرى الأخرى حتى بَعْلَةِ بَئْرِ، التي تُدعى أيضًا رَامَةِ النقب، أو رَامَةِ ٱلْجَنُوبِ. هذه هي الأرض التي يعطيها يهوه لعشائر سبط شمعون ميراثًا وملكًا.</w:t>
      </w:r>
    </w:p>
    <w:p>
      <w:pPr>
        <w:bidi/>
      </w:pPr>
      <w:r>
        <w:rPr>
          <w:rtl/>
          <w:cs/>
          <w:lang w:val="ar_AE" w:bidi="ar_AE"/>
        </w:rPr>
      </w:r>
      <w:r>
        <w:rPr>
          <w:rtl/>
          <w:cs/>
          <w:lang w:val="ar_AE" w:bidi="ar_AE"/>
        </w:rPr>
        <w:t>توقفوا هنا وناقشوا في مجموعة كيف ستتحدثون عن المدن التي يعرفها الناس باسمين. أوقِفوا الاستماع إلى هذا التسجيل الصوتي هنا.</w:t>
      </w:r>
    </w:p>
    <w:p>
      <w:pPr>
        <w:bidi/>
      </w:pPr>
      <w:r>
        <w:rPr>
          <w:rtl/>
          <w:cs/>
          <w:lang w:val="ar_AE" w:bidi="ar_AE"/>
        </w:rPr>
      </w:r>
      <w:r>
        <w:rPr>
          <w:rtl/>
          <w:cs/>
          <w:lang w:val="ar_AE" w:bidi="ar_AE"/>
        </w:rPr>
        <w:t>والأرض التي يحصل عليها سبط شمعون ميراثًا أو ملكًا دائمًا، تقع داخل أرض سبط يهوذا. لقد حصل سبط يهوذا على أرض كبيرة للغاية مقارنة بعدد أفراد سبطه. لذلك، يحصل سبط شمعون على نصيبه من الأرض داخل أرض سبط يهوذا.</w:t>
      </w:r>
    </w:p>
    <w:p>
      <w:pPr>
        <w:bidi/>
      </w:pPr>
      <w:r>
        <w:rPr>
          <w:rtl/>
          <w:cs/>
          <w:lang w:val="ar_AE" w:bidi="ar_AE"/>
        </w:rPr>
      </w:r>
      <w:r>
        <w:rPr>
          <w:rtl/>
          <w:cs/>
          <w:lang w:val="ar_AE" w:bidi="ar_AE"/>
        </w:rPr>
        <w:t>والآن، في مجموعة، أعيدوا إنشاء أرض شمعون على الأرض. أولاً، ابحثوا عن نحو 17 حصاة كبيرة لتمثيل المدن ونحو 40 حصاة لتمثيل الضياع. رتبوا الحصى التي تمثل المدن والضياع على الأرض أثناء النظر إلى خريطة أرض شمعون. ابحثوا عن بعض العصي لتمثيل الأنهار والجداول، وضعوها على الأرض. بعد ذلك، ابحثوا عن بعض الأغصان المورقة أو أشياء أخرى مماثلة يمكنكم استخدامها لوضعها حول أرض سبط شمعون لتمثيل أرض يهوذا المحيطة.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يشوع 19: 1 - 9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يشوع، وألعازار الكاهن، ورؤساء الأسباط. ورغم أن المقطع لا يذكرهم صراحة، فإننا نعلم أنهم هم الذين يُلقون القرعة. </w:t>
      </w:r>
    </w:p>
    <w:p>
      <w:pPr>
        <w:pStyle w:val="ListBullet"/>
        <w:bidi/>
        <w:spacing w:line="240" w:lineRule="auto"/>
        <w:ind w:left="720"/>
      </w:pPr>
      <w:r>
        <w:rPr>
          <w:rtl/>
          <w:cs/>
          <w:lang w:val="ar_AE" w:bidi="ar_AE"/>
        </w:rPr>
      </w:r>
      <w:r>
        <w:rPr>
          <w:rtl/>
          <w:cs/>
          <w:lang w:val="ar_AE" w:bidi="ar_AE"/>
        </w:rPr>
        <w:t>وسبط شمعون، الذين سيسكنون في المنطقة التي يعطيها لهم يهوه ميراثاً.</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يُلقي يشوع القرعة مرة أخرى. تُظهر هذه القرعة الثانية أن سبط شمعون هو التالي ليحصل على أرضه. حصلت كل عائلة من سبط شمعون على أرض. تقع أرضهم داخل حدود الأرض التي حصل عليها سبط يهوذا ميراثًا.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أفراد من سِبط شمعون: "بمَ تشعرون أو فيمَ تفكِّرون؟"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يُعطى سبط شمعون المدن التالية ملكًا دائمًا لهم: بِئْرُ سَبْعٍ [التي تُدعى شَبَعُ أيضًا] وَمُولَادَةُ، وَحَصَرُ شُوعَالَ وَبَالَةُ وَعَاصَمُ، وَأَلْتُولَدُ وَبَتُولُ وَحُرْمَةُ، وَصِقْلَغُ وَبَيْتُ ٱلْمَرْكَبُوتِ وَحَصَرُ سُوسَةَ، وَبَيْتُ لَبَاوُتَ وَشَارُوحَيْنِ. في المجموع، 13 مدينة بضياعها تحيط بها. وتقع كل هذه المدن والضياع في المنطقة الجافة من صحراء النقب.</w:t>
      </w:r>
    </w:p>
    <w:p>
      <w:pPr>
        <w:bidi/>
      </w:pPr>
      <w:r>
        <w:rPr>
          <w:rtl/>
          <w:cs/>
          <w:lang w:val="ar_AE" w:bidi="ar_AE"/>
        </w:rPr>
      </w:r>
      <w:r>
        <w:rPr>
          <w:rtl/>
          <w:cs/>
          <w:lang w:val="ar_AE" w:bidi="ar_AE"/>
        </w:rPr>
        <w:t>تشمل أرض سبط شمعون أيضًا مدُن عَيْنُ وَرِمُّونُ وَعَاتَرُ وَعَاشَانُ. في المجموع، أعطى يهوه شمعون ثلاث عشرة مدينة والضياع المحيطة بها. تقع مدينتا عَيْن ورِمُّون في النقب، بينما تقع مدينتا عَاتَر وَعَاشَان في الشمال، في منطقة سهيلة التي تتميز بخصوبة أرضها. كما تشمل أرض شمعون جميع المدن والقرى الأخرى حتى بَعْلَةِ بَئْرِ، التي تُدعى أيضًا رَامَةِ النقب، أو رَامَةِ ٱلْجَنُوبِ. هذه هي الأرض التي تحصل عليها عشار سبط شمعون ميراثًا.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أفراد من سِبط شمعون: "بمَ تشعرون أو فيمَ تفكِّرون؟"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إن الأرض التي تحصل عليها عشائر سبط شمعون ملكًا دائمًا لها تقع داخل أرض سبط يهوذا. لقد حصل سبط يهوذا على أرض كبيرة للغاية مقارنة بعدد أفراد سبطه. لذلك، تحصل سبط شمعون على نصيبه من الأرض داخل أرض سبط يهوذا.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يشوع 19: 1 - 9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يُلقي يشوع </w:t>
      </w:r>
      <w:r>
        <w:rPr>
          <w:b/>
          <w:rtl/>
          <w:cs/>
          <w:lang w:val="ar_AE" w:bidi="ar_AE"/>
        </w:rPr>
        <w:t>القرعة</w:t>
      </w:r>
      <w:r>
        <w:rPr>
          <w:rtl/>
          <w:cs/>
          <w:lang w:val="ar_AE" w:bidi="ar_AE"/>
        </w:rPr>
        <w:t xml:space="preserve"> مرة أخرى. تُظهر هذه القرعة الثانية أن سبط شمعون هو التالي الذي سيحصل على أرضه. حصلت كل </w:t>
      </w:r>
      <w:r>
        <w:rPr>
          <w:b/>
          <w:rtl/>
          <w:cs/>
          <w:lang w:val="ar_AE" w:bidi="ar_AE"/>
        </w:rPr>
        <w:t>عشيرة</w:t>
      </w:r>
      <w:r>
        <w:rPr>
          <w:rtl/>
          <w:cs/>
          <w:lang w:val="ar_AE" w:bidi="ar_AE"/>
        </w:rPr>
        <w:t xml:space="preserve">، أو جماعة عائلية كبيرة، في سبط شمعون على أرض لها. استخدموا الكلمة أو العبارة ذاتها للإشارة إلى القُرعة والعشيرة، أو مجموعات العائلات الممتدة، التي استخدمتموها في المقاطع السابقة. </w:t>
      </w:r>
    </w:p>
    <w:p>
      <w:pPr>
        <w:bidi/>
      </w:pPr>
      <w:r>
        <w:rPr>
          <w:rtl/>
          <w:cs/>
          <w:lang w:val="ar_AE" w:bidi="ar_AE"/>
        </w:rPr>
      </w:r>
      <w:r>
        <w:rPr>
          <w:rtl/>
          <w:cs/>
          <w:lang w:val="ar_AE" w:bidi="ar_AE"/>
        </w:rPr>
        <w:t xml:space="preserve">تقع أرضهم داخل حدود الأرض التي حصل عليها سبط يهوذا </w:t>
      </w:r>
      <w:r>
        <w:rPr>
          <w:b/>
          <w:rtl/>
          <w:cs/>
          <w:lang w:val="ar_AE" w:bidi="ar_AE"/>
        </w:rPr>
        <w:t>ميراثًا</w:t>
      </w:r>
      <w:r>
        <w:rPr>
          <w:rtl/>
          <w:cs/>
          <w:lang w:val="ar_AE" w:bidi="ar_AE"/>
        </w:rPr>
        <w:t>. استخدموا نفس الكلمة أو العبارة للدلالة على الميراث كما في المقاطع السابقة.</w:t>
      </w:r>
    </w:p>
    <w:p>
      <w:pPr>
        <w:bidi/>
      </w:pPr>
      <w:r>
        <w:rPr>
          <w:rtl/>
          <w:cs/>
          <w:lang w:val="ar_AE" w:bidi="ar_AE"/>
        </w:rPr>
      </w:r>
      <w:r>
        <w:rPr>
          <w:rtl/>
          <w:cs/>
          <w:lang w:val="ar_AE" w:bidi="ar_AE"/>
        </w:rPr>
        <w:t xml:space="preserve">في المجموع، 13 </w:t>
      </w:r>
      <w:r>
        <w:rPr>
          <w:b/>
          <w:rtl/>
          <w:cs/>
          <w:lang w:val="ar_AE" w:bidi="ar_AE"/>
        </w:rPr>
        <w:t>مدينة</w:t>
      </w:r>
      <w:r>
        <w:rPr>
          <w:rtl/>
          <w:cs/>
          <w:lang w:val="ar_AE" w:bidi="ar_AE"/>
        </w:rPr>
        <w:t xml:space="preserve"> </w:t>
      </w:r>
      <w:r>
        <w:rPr>
          <w:b/>
          <w:rtl/>
          <w:cs/>
          <w:lang w:val="ar_AE" w:bidi="ar_AE"/>
        </w:rPr>
        <w:t>بضياعها</w:t>
      </w:r>
      <w:r>
        <w:rPr>
          <w:rtl/>
          <w:cs/>
          <w:lang w:val="ar_AE" w:bidi="ar_AE"/>
        </w:rPr>
        <w:t xml:space="preserve"> تحيط بها. استخدموا الكلمة أو العبارة نفسها للإشارة إلى مدينة وضيعة التي استخدمتموها في المقاطع السابقة.</w:t>
      </w:r>
    </w:p>
    <w:p>
      <w:pPr>
        <w:bidi/>
      </w:pPr>
      <w:r>
        <w:rPr>
          <w:rtl/>
          <w:cs/>
          <w:lang w:val="ar_AE" w:bidi="ar_AE"/>
        </w:rPr>
      </w:r>
      <w:r>
        <w:rPr>
          <w:rtl/>
          <w:cs/>
          <w:lang w:val="ar_AE" w:bidi="ar_AE"/>
        </w:rPr>
        <w:t xml:space="preserve">بما أن الأرض التي أعطاها يهوه لسبط شمعون هي جزء من الأرض التي أعطاها لسبط يهوذا، فقد ترجمتم بالفعل العديد من أسماء الأماكن في هذا المقطع في يشوع 15: 20 - 32 ويشوع 15: 33 - 47. يُرجى ترجمة أو وصف أسماء هذه الأماكن كما فعلتم في يشوع يشوع 15: 20 - 32 ويشوع 15: 33 - 47. قد تستخدمون كلمة </w:t>
      </w:r>
      <w:r>
        <w:rPr>
          <w:b/>
          <w:rtl/>
          <w:cs/>
          <w:lang w:val="ar_AE" w:bidi="ar_AE"/>
        </w:rPr>
        <w:t>صحراء</w:t>
      </w:r>
      <w:r>
        <w:rPr>
          <w:rtl/>
          <w:cs/>
          <w:lang w:val="ar_AE" w:bidi="ar_AE"/>
        </w:rPr>
        <w:t xml:space="preserve"> عندما تصفون برية النقب. إذا لزم الأمر، راجعوا كلمة </w:t>
      </w:r>
      <w:r>
        <w:rPr>
          <w:rtl/>
          <w:cs/>
          <w:lang w:val="ar_AE" w:bidi="ar_AE"/>
        </w:rPr>
        <w:t>برية/صحراء</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19:10–16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19: 10 - 16 واحتفظوا بهذا المقطع في قلوبكم.</w:t>
      </w:r>
    </w:p>
    <w:p>
      <w:pPr>
        <w:bidi/>
      </w:pPr>
      <w:r>
        <w:rPr>
          <w:rtl/>
          <w:cs/>
          <w:lang w:val="ar_AE" w:bidi="ar_AE"/>
        </w:rPr>
      </w:r>
      <w:r>
        <w:rPr>
          <w:rtl/>
          <w:cs/>
          <w:lang w:val="ar_AE" w:bidi="ar_AE"/>
        </w:rPr>
        <w:t>استمعوا إلى نسخة صوتية من سِفر يشوع 19: 10 - 16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سِفر يشوع 19: 10 - 16 من الترجمة التي تستسيغونها بالأكثر.</w:t>
      </w:r>
    </w:p>
    <w:p>
      <w:pPr>
        <w:bidi/>
      </w:pPr>
      <w:r>
        <w:rPr>
          <w:rtl/>
          <w:cs/>
          <w:lang w:val="ar_AE" w:bidi="ar_AE"/>
        </w:rPr>
      </w:r>
      <w:r>
        <w:rPr>
          <w:rtl/>
          <w:cs/>
          <w:lang w:val="ar_AE" w:bidi="ar_AE"/>
        </w:rPr>
        <w:t>كان المقطع السابق هو الثاني من سبعة مقاطع توضح الأراضي بحدودها التي خصصها يهوه لأسباط إسرائيل السبعة المتبقية. سقطت القرعة الثانية التي ألقاها يشوع على سبط شمعون، ويوضح المقطع أرض شمعون.</w:t>
      </w:r>
    </w:p>
    <w:p>
      <w:pPr>
        <w:bidi/>
      </w:pPr>
      <w:r>
        <w:rPr>
          <w:rtl/>
          <w:cs/>
          <w:lang w:val="ar_AE" w:bidi="ar_AE"/>
        </w:rPr>
      </w:r>
      <w:r>
        <w:rPr>
          <w:rtl/>
          <w:cs/>
          <w:lang w:val="ar_AE" w:bidi="ar_AE"/>
        </w:rPr>
        <w:t>يُلقي يشوع القرعة مرة أخرى. تُظهر هذه القرعة الثالثة أن سبط زبولون هو التالي ليحصل على أرضه. زبولون هو الابن السادس والأصغر ليعقوب من ليئة. حصلت كل عشيرة، أو جماعة عائلية كبيرة، في سبط زبولون على أرض لها. يوزِّع يشوع الأرض التي ستكون ميراثهم، أو مُلكًا دائمًا لهم، تمتد الأرض حتى مدينة ساريد في الجنوب الشرقي.</w:t>
      </w:r>
    </w:p>
    <w:p>
      <w:pPr>
        <w:bidi/>
      </w:pPr>
      <w:r>
        <w:rPr>
          <w:rtl/>
          <w:cs/>
          <w:lang w:val="ar_AE" w:bidi="ar_AE"/>
        </w:rPr>
      </w:r>
      <w:r>
        <w:rPr>
          <w:rtl/>
          <w:cs/>
          <w:lang w:val="ar_AE" w:bidi="ar_AE"/>
        </w:rPr>
        <w:t>توقَّفوا هنا وانظروا معًا إلى خريطتين تُظهران أرض سبط زبولون. انتبهوا إلى المعالم البارزة مثل المدن، والتلال، والوديان، والمصادر المائية مثل الأنهار والينابيع. لاحظوا من هم جيران سبط زبولون. وواصلوا النظر إلى هذه الخرائط أثناء الاستماع إلى بقية المعلومات، حتى تتمكنوا من تتبعها. أوقِفوا الاستماع إلى هذا التسجيل الصوتي هنا.</w:t>
      </w:r>
    </w:p>
    <w:p>
      <w:pPr>
        <w:bidi/>
      </w:pPr>
      <w:r>
        <w:rPr>
          <w:rtl/>
          <w:cs/>
          <w:lang w:val="ar_AE" w:bidi="ar_AE"/>
        </w:rPr>
      </w:r>
      <w:r>
        <w:rPr>
          <w:rtl/>
          <w:cs/>
          <w:lang w:val="ar_AE" w:bidi="ar_AE"/>
        </w:rPr>
        <w:t>يبدأ وصف الحدود الجنوبية من مدينة ساريد في الشرق. وتمتد الحدود غربًا إلى مدينة مَرْعَلَةَ، ثم تستمر إلى مدينة دَبَّاشَةَ. ثم تصل الحدود إلى النهر، أو الوادي، بالقرب من مدينة يَقْنَعَامَ. والوادي، هو مسار نهر يمتلئ بالماء في مواسم معينة. وعبر ذلك الجزء من الحدود توجد أرض النصف الغربي من سبط منسَّى.</w:t>
      </w:r>
    </w:p>
    <w:p>
      <w:pPr>
        <w:bidi/>
      </w:pPr>
      <w:r>
        <w:rPr>
          <w:rtl/>
          <w:cs/>
          <w:lang w:val="ar_AE" w:bidi="ar_AE"/>
        </w:rPr>
      </w:r>
      <w:r>
        <w:rPr>
          <w:rtl/>
          <w:cs/>
          <w:lang w:val="ar_AE" w:bidi="ar_AE"/>
        </w:rPr>
        <w:t xml:space="preserve">ومن الجانب الآخر من مدينة ساريد، تتجه الحدود شرقًا نحو شروق الشمس وتصل إلى حدود مدينة كِسْلُوتِ تَابُورَ. ثم تستمر الحدود إلى مدينة ٱلدَّبْرَةِ وصولاً إلى مدينة يَافِيع. عبر الحدود الجنوبية الشرقية توجد أرض ستصبح ميراثًا وملكًا لسِبط آخر من أسباط إسرائيل. </w:t>
      </w:r>
    </w:p>
    <w:p>
      <w:pPr>
        <w:bidi/>
      </w:pPr>
      <w:r>
        <w:rPr>
          <w:rtl/>
          <w:cs/>
          <w:lang w:val="ar_AE" w:bidi="ar_AE"/>
        </w:rPr>
      </w:r>
      <w:r>
        <w:rPr>
          <w:rtl/>
          <w:cs/>
          <w:lang w:val="ar_AE" w:bidi="ar_AE"/>
        </w:rPr>
        <w:t>تبدأ الحدود الشرقية من هناك وتستمر إلى مدينة جَتَّ حَافَرَ. وتمتد إلى مدينتي عِتِّ قَاصِينَ ورِمُّونَ وتتجه نحو مدينة نَيْعَةَ.</w:t>
      </w:r>
    </w:p>
    <w:p>
      <w:pPr>
        <w:bidi/>
      </w:pPr>
      <w:r>
        <w:rPr>
          <w:rtl/>
          <w:cs/>
          <w:lang w:val="ar_AE" w:bidi="ar_AE"/>
        </w:rPr>
      </w:r>
      <w:r>
        <w:rPr>
          <w:rtl/>
          <w:cs/>
          <w:lang w:val="ar_AE" w:bidi="ar_AE"/>
        </w:rPr>
        <w:t xml:space="preserve">في الشمال، تنعطف الحدود باتجاه مدينة حَنَّاتُون. لتنتهي عند وَادِي يَفْتَحْئِيلَ من الغرب. وعبر الحدود الشرقية والشمالية توجد أرض ستصبح ميراثًا لسبط آخر من إسرائيل. </w:t>
      </w:r>
    </w:p>
    <w:p>
      <w:pPr>
        <w:bidi/>
      </w:pPr>
      <w:r>
        <w:rPr>
          <w:rtl/>
          <w:cs/>
          <w:lang w:val="ar_AE" w:bidi="ar_AE"/>
        </w:rPr>
      </w:r>
      <w:r>
        <w:rPr>
          <w:rtl/>
          <w:cs/>
          <w:lang w:val="ar_AE" w:bidi="ar_AE"/>
        </w:rPr>
        <w:t>لا يصف المقطع الحدود الغربية لأرض سبط زبولون. وعبر الحدود الغربية توجد أرض ستصبح ميراثًا لسبط آخر من إسرائيل.</w:t>
      </w:r>
    </w:p>
    <w:p>
      <w:pPr>
        <w:bidi/>
      </w:pPr>
      <w:r>
        <w:rPr>
          <w:rtl/>
          <w:cs/>
          <w:lang w:val="ar_AE" w:bidi="ar_AE"/>
        </w:rPr>
      </w:r>
      <w:r>
        <w:rPr>
          <w:rtl/>
          <w:cs/>
          <w:lang w:val="ar_AE" w:bidi="ar_AE"/>
        </w:rPr>
        <w:t>يحصل سبط زبولون على اثنتي عشرة مدينة مع ضياعها المحيطة بها. وهم قَطَّةَ وَنَهْلَالَ وَشِمْرُونَ وَيَدَالَةَ وَبَيْتِ لَحْمٍ. يرجى ملاحظة أنه في الكتاب المقدس توجد مدينة أخرى تسمى بيت لحم تقع في أرض سبط يهوذا حيث ولد الرب يسوع لاحقًا. لا نعرف لماذا يذكر هذا المقطع خمس مدن فحسب من بين المدن الاثنتي عشرة المذكورة. لا يُخفى أن مدُن أخرى لم تُدرج هنا ضمن هذا العدد. على سبيل المثال، مدينة الناصرة هي جزء من أرض سبط زبولون، لكن المقطع لا يذكرها.</w:t>
      </w:r>
    </w:p>
    <w:p>
      <w:pPr>
        <w:bidi/>
      </w:pPr>
      <w:r>
        <w:rPr>
          <w:rtl/>
          <w:cs/>
          <w:lang w:val="ar_AE" w:bidi="ar_AE"/>
        </w:rPr>
      </w:r>
      <w:r>
        <w:rPr>
          <w:rtl/>
          <w:cs/>
          <w:lang w:val="ar_AE" w:bidi="ar_AE"/>
        </w:rPr>
        <w:t>توقَّفوا هنا وناقشوا هذا السؤال في مجموعة: يذكر هذا المقطع خمس مدن فحسب من بين الاثنتي عشرة مدينة. في مجتمعكم، ما قد تكون الأسباب التي تجعل بعض المعلومات مفقودة في بعض الأحيان في وثائق مهمة مثل مسح الأراضي؟ أوقِفوا الاستماع إلى هذا التسجيل الصوتي هنا.</w:t>
      </w:r>
    </w:p>
    <w:p>
      <w:pPr>
        <w:bidi/>
      </w:pPr>
      <w:r>
        <w:rPr>
          <w:rtl/>
          <w:cs/>
          <w:lang w:val="ar_AE" w:bidi="ar_AE"/>
        </w:rPr>
      </w:r>
      <w:r>
        <w:rPr>
          <w:rtl/>
          <w:cs/>
          <w:lang w:val="ar_AE" w:bidi="ar_AE"/>
        </w:rPr>
        <w:t>هذه هي الأرض التي يعطيها يهوه لسبط زبولون ميراثًا أو ملكًا دائمًا. وحصلت كل عشيرة، جماعة عائلية كبيرة، على أرض لها. ويحصلون على هذه المدن والضياع المحيطة بها.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سِفر يشوع 19: 10 - 16 من الترجمة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سبعة مشاهد.</w:t>
      </w:r>
    </w:p>
    <w:p>
      <w:pPr>
        <w:bidi/>
      </w:pPr>
      <w:r>
        <w:rPr>
          <w:rtl/>
          <w:cs/>
          <w:lang w:val="ar_AE" w:bidi="ar_AE"/>
        </w:rPr>
      </w:r>
      <w:r>
        <w:rPr>
          <w:b/>
          <w:rtl/>
          <w:cs/>
          <w:lang w:val="ar_AE" w:bidi="ar_AE"/>
        </w:rPr>
        <w:t>في المشهد الأول:</w:t>
      </w:r>
      <w:r>
        <w:rPr>
          <w:rtl/>
          <w:cs/>
          <w:lang w:val="ar_AE" w:bidi="ar_AE"/>
        </w:rPr>
        <w:t xml:space="preserve"> يُلقي يشوع القرعة للمرة الثالثة. كان سبط زبولون هو التالي ليحصل على ميراثه من الأرض. يوزع يشوع عليهم الأرض التي تصل إلى مدينة ساريد في الجنوب الشرقي.</w:t>
      </w:r>
    </w:p>
    <w:p>
      <w:pPr>
        <w:bidi/>
      </w:pPr>
      <w:r>
        <w:rPr>
          <w:rtl/>
          <w:cs/>
          <w:lang w:val="ar_AE" w:bidi="ar_AE"/>
        </w:rPr>
      </w:r>
      <w:r>
        <w:rPr>
          <w:b/>
          <w:rtl/>
          <w:cs/>
          <w:lang w:val="ar_AE" w:bidi="ar_AE"/>
        </w:rPr>
        <w:t>في المشهد الثاني:</w:t>
      </w:r>
      <w:r>
        <w:rPr>
          <w:rtl/>
          <w:cs/>
          <w:lang w:val="ar_AE" w:bidi="ar_AE"/>
        </w:rPr>
        <w:t xml:space="preserve"> يوضح المقطع جزء الحدود الجنوبية لأرض سبط زبولون التي تتجه غربًا من مدينة ساريد.</w:t>
      </w:r>
    </w:p>
    <w:p>
      <w:pPr>
        <w:bidi/>
      </w:pPr>
      <w:r>
        <w:rPr>
          <w:rtl/>
          <w:cs/>
          <w:lang w:val="ar_AE" w:bidi="ar_AE"/>
        </w:rPr>
      </w:r>
      <w:r>
        <w:rPr>
          <w:b/>
          <w:rtl/>
          <w:cs/>
          <w:lang w:val="ar_AE" w:bidi="ar_AE"/>
        </w:rPr>
        <w:t>في المشهد الثالث:</w:t>
      </w:r>
      <w:r>
        <w:rPr>
          <w:rtl/>
          <w:cs/>
          <w:lang w:val="ar_AE" w:bidi="ar_AE"/>
        </w:rPr>
        <w:t xml:space="preserve"> يوضح المقطع جزءًا من الحدود الجنوبية لأرض سبط زبولون، نحو شرق مدينة ساريد.</w:t>
      </w:r>
    </w:p>
    <w:p>
      <w:pPr>
        <w:bidi/>
      </w:pPr>
      <w:r>
        <w:rPr>
          <w:rtl/>
          <w:cs/>
          <w:lang w:val="ar_AE" w:bidi="ar_AE"/>
        </w:rPr>
      </w:r>
      <w:r>
        <w:rPr>
          <w:b/>
          <w:rtl/>
          <w:cs/>
          <w:lang w:val="ar_AE" w:bidi="ar_AE"/>
        </w:rPr>
        <w:t>في المشهد الرابع:</w:t>
      </w:r>
      <w:r>
        <w:rPr>
          <w:rtl/>
          <w:cs/>
          <w:lang w:val="ar_AE" w:bidi="ar_AE"/>
        </w:rPr>
        <w:t xml:space="preserve"> يوضح المقطع الحدود الشرقية لأرض سبط زبولون. </w:t>
      </w:r>
    </w:p>
    <w:p>
      <w:pPr>
        <w:bidi/>
      </w:pPr>
      <w:r>
        <w:rPr>
          <w:rtl/>
          <w:cs/>
          <w:lang w:val="ar_AE" w:bidi="ar_AE"/>
        </w:rPr>
      </w:r>
      <w:r>
        <w:rPr>
          <w:b/>
          <w:rtl/>
          <w:cs/>
          <w:lang w:val="ar_AE" w:bidi="ar_AE"/>
        </w:rPr>
        <w:t>في المشهد الخامس:</w:t>
      </w:r>
      <w:r>
        <w:rPr>
          <w:rtl/>
          <w:cs/>
          <w:lang w:val="ar_AE" w:bidi="ar_AE"/>
        </w:rPr>
        <w:t xml:space="preserve"> يوضح المقطع الحدود الشمالية لأرض سبط زبولون. </w:t>
      </w:r>
    </w:p>
    <w:p>
      <w:pPr>
        <w:bidi/>
      </w:pPr>
      <w:r>
        <w:rPr>
          <w:rtl/>
          <w:cs/>
          <w:lang w:val="ar_AE" w:bidi="ar_AE"/>
        </w:rPr>
      </w:r>
      <w:r>
        <w:rPr>
          <w:b/>
          <w:rtl/>
          <w:cs/>
          <w:lang w:val="ar_AE" w:bidi="ar_AE"/>
        </w:rPr>
        <w:t>في المشهد السادس:</w:t>
      </w:r>
      <w:r>
        <w:rPr>
          <w:rtl/>
          <w:cs/>
          <w:lang w:val="ar_AE" w:bidi="ar_AE"/>
        </w:rPr>
        <w:t xml:space="preserve"> يذكر المقطع خمس مدُن من أصل اثنتي عشرة يشكلون جزءًا من أرض سبط زبولون مع ضياعها المحيطة بها.</w:t>
      </w:r>
    </w:p>
    <w:p>
      <w:pPr>
        <w:bidi/>
      </w:pPr>
      <w:r>
        <w:rPr>
          <w:rtl/>
          <w:cs/>
          <w:lang w:val="ar_AE" w:bidi="ar_AE"/>
        </w:rPr>
      </w:r>
      <w:r>
        <w:rPr>
          <w:b/>
          <w:rtl/>
          <w:cs/>
          <w:lang w:val="ar_AE" w:bidi="ar_AE"/>
        </w:rPr>
        <w:t>في المشهد السابع:</w:t>
      </w:r>
      <w:r>
        <w:rPr>
          <w:rtl/>
          <w:cs/>
          <w:lang w:val="ar_AE" w:bidi="ar_AE"/>
        </w:rPr>
        <w:t xml:space="preserve"> يؤكد المقطع أن هذه أرض سبط زبولون، التي يحصلون عليها ميراثًا، أو مِلْكِيَّة دائمة.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يشوع، وألعازار الكاهن، ورؤساء الأسباط. ورغم أن المقطع لا يذكرهم صراحة، فإننا نعلم أنهم هم الذين يُلقون القرعة. </w:t>
      </w:r>
    </w:p>
    <w:p>
      <w:pPr>
        <w:pStyle w:val="ListBullet"/>
        <w:bidi/>
        <w:spacing w:line="240" w:lineRule="auto"/>
        <w:ind w:left="720"/>
      </w:pPr>
      <w:r>
        <w:rPr>
          <w:rtl/>
          <w:cs/>
          <w:lang w:val="ar_AE" w:bidi="ar_AE"/>
        </w:rPr>
      </w:r>
      <w:r>
        <w:rPr>
          <w:rtl/>
          <w:cs/>
          <w:lang w:val="ar_AE" w:bidi="ar_AE"/>
        </w:rPr>
        <w:t>وسبط زبولون، الذين سيسكنون في المنطقة التي يعطيها لهم يهوه ميراثاً.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يُلقي يشوع القرعة مرة أخرى. تُظهر هذه القرعة الثالثة أن سبط زبولون هو التالي ليحصل على أرضه. حصلت كل عشيرة، أو جماعة عائلية كبيرة، في سبط زبولون على أرض لها. يوزع يشوع عليهم أرضاً ستكون ميراثهم، أو ملكيتهم الدائمة. تمتد الأرض حتى مدينة ساريد في الجنوب الشرقي.</w:t>
      </w:r>
    </w:p>
    <w:p>
      <w:pPr>
        <w:bidi/>
      </w:pPr>
      <w:r>
        <w:rPr>
          <w:rtl/>
          <w:cs/>
          <w:lang w:val="ar_AE" w:bidi="ar_AE"/>
        </w:rPr>
      </w:r>
      <w:r>
        <w:rPr>
          <w:rtl/>
          <w:cs/>
          <w:lang w:val="ar_AE" w:bidi="ar_AE"/>
        </w:rPr>
        <w:t>توقَّفوا هنا وانظروا معًا إلى خريطتين تُظهران أرض سبط زبولون. انتبهوا إلى المعالم البارزة مثل المدن، والتلال، والوديان، والمصادر المائية مثل الأنهار والينابيع. لاحظوا من هم جيران سبط زبولون. وواصلوا النظر إلى هذه الخرائط أثناء الاستماع إلى بقية المعلومات، حتى تتمكنوا من تتبعها. أوقِفوا الاستماع إلى هذا التسجيل الصوتي هنا.</w:t>
      </w:r>
    </w:p>
    <w:p>
      <w:pPr>
        <w:bidi/>
      </w:pPr>
      <w:r>
        <w:rPr>
          <w:rtl/>
          <w:cs/>
          <w:lang w:val="ar_AE" w:bidi="ar_AE"/>
        </w:rPr>
      </w:r>
      <w:r>
        <w:rPr>
          <w:rtl/>
          <w:cs/>
          <w:lang w:val="ar_AE" w:bidi="ar_AE"/>
        </w:rPr>
        <w:t>يبدأ وصف الحدود الجنوبية من مدينة ساريد في الشرق. وتمتد الحدود غربًا إلى مدينة مَرْعَلَةَ، ثم تستمر إلى مدينة دَبَّاشَةَ. ثم تصل الحدود إلى النهر، أو الوادي، بالقرب من مدينة يَقْنَعَامَ. وعلى الجانب الآخر من الحدود تقع أرض سبط منسى من الغرب.</w:t>
      </w:r>
    </w:p>
    <w:p>
      <w:pPr>
        <w:bidi/>
      </w:pPr>
      <w:r>
        <w:rPr>
          <w:rtl/>
          <w:cs/>
          <w:lang w:val="ar_AE" w:bidi="ar_AE"/>
        </w:rPr>
      </w:r>
      <w:r>
        <w:rPr>
          <w:rtl/>
          <w:cs/>
          <w:lang w:val="ar_AE" w:bidi="ar_AE"/>
        </w:rPr>
        <w:t xml:space="preserve">ومن الجانب الآخر من مدينة ساريد، تتجه الحدود شرقًا نحو شروق الشمس وتصل إلى حدود مدينة كِسْلُوتِ تَابُورَ. </w:t>
      </w:r>
    </w:p>
    <w:p>
      <w:pPr>
        <w:bidi/>
      </w:pPr>
      <w:r>
        <w:rPr>
          <w:rtl/>
          <w:cs/>
          <w:lang w:val="ar_AE" w:bidi="ar_AE"/>
        </w:rPr>
      </w:r>
      <w:r>
        <w:rPr>
          <w:rtl/>
          <w:cs/>
          <w:lang w:val="ar_AE" w:bidi="ar_AE"/>
        </w:rPr>
        <w:t>توقفوا هنا وناقشوا ما يلي: لاحظوا أنه عندما يتحدث الكاتب عن حدود تتجه نحو الشرق، فإنه يقول أحيانًا أيضًا أنها تتجه "نحو شروق الشمس"، أو نحو الاتجاه الذي تشرق فيه الشمس كل صباح. في رأيكم، لماذا يقول الكاتب ذلك؟ كيف توضحون الاتجاهات عندما تصفون حدود الأراضي أو تشيرون إلى مكان شيء ما؟ أوقِفوا الاستماع إلى هذا التسجيل الصوتي هنا.</w:t>
      </w:r>
    </w:p>
    <w:p>
      <w:pPr>
        <w:bidi/>
      </w:pPr>
      <w:r>
        <w:rPr>
          <w:rtl/>
          <w:cs/>
          <w:lang w:val="ar_AE" w:bidi="ar_AE"/>
        </w:rPr>
      </w:r>
      <w:r>
        <w:rPr>
          <w:rtl/>
          <w:cs/>
          <w:lang w:val="ar_AE" w:bidi="ar_AE"/>
        </w:rPr>
        <w:t xml:space="preserve">ثم تستمر الحدود إلى مدينة ٱلدَّبْرَةِ وصولاً إلى مدينة يَافِيع. وعبر الحدود الجنوبية الشرقية توجد أرض ستصبح ميراثًا لسبط آخر من إسرائيل. </w:t>
      </w:r>
    </w:p>
    <w:p>
      <w:pPr>
        <w:bidi/>
      </w:pPr>
      <w:r>
        <w:rPr>
          <w:rtl/>
          <w:cs/>
          <w:lang w:val="ar_AE" w:bidi="ar_AE"/>
        </w:rPr>
      </w:r>
      <w:r>
        <w:rPr>
          <w:rtl/>
          <w:cs/>
          <w:lang w:val="ar_AE" w:bidi="ar_AE"/>
        </w:rPr>
        <w:t>تبدأ الحدود الشرقية من هناك وتستمر إلى مدينة جَتَّ حَافَرَ. وتمتد إلى مدينة يعِتِّ قَاصِينَ ورِمُّونَ وتتجه نحو مدينة نَيْعَةَ.</w:t>
      </w:r>
    </w:p>
    <w:p>
      <w:pPr>
        <w:bidi/>
      </w:pPr>
      <w:r>
        <w:rPr>
          <w:rtl/>
          <w:cs/>
          <w:lang w:val="ar_AE" w:bidi="ar_AE"/>
        </w:rPr>
      </w:r>
      <w:r>
        <w:rPr>
          <w:rtl/>
          <w:cs/>
          <w:lang w:val="ar_AE" w:bidi="ar_AE"/>
        </w:rPr>
        <w:t xml:space="preserve">في الشمال، تنعطف الحدود باتجاه مدينة حَنَّاتُون. لتنتهي عند وَادِي يَفْتَحْئِيلَ من الغرب. وعبر الحدود الشرقية والشمالية توجد أرض ستصبح ميراثًا لسبط آخر من إسرائيل. </w:t>
      </w:r>
    </w:p>
    <w:p>
      <w:pPr>
        <w:bidi/>
      </w:pPr>
      <w:r>
        <w:rPr>
          <w:rtl/>
          <w:cs/>
          <w:lang w:val="ar_AE" w:bidi="ar_AE"/>
        </w:rPr>
      </w:r>
      <w:r>
        <w:rPr>
          <w:rtl/>
          <w:cs/>
          <w:lang w:val="ar_AE" w:bidi="ar_AE"/>
        </w:rPr>
        <w:t>لا يصف المقطع الحدود الغربية لأرض سبط زبولون. وعبر الحدود الغربية توجد أرض ستصبح ميراثًا لسبط آخر من إسرائيل.</w:t>
      </w:r>
    </w:p>
    <w:p>
      <w:pPr>
        <w:bidi/>
      </w:pPr>
      <w:r>
        <w:rPr>
          <w:rtl/>
          <w:cs/>
          <w:lang w:val="ar_AE" w:bidi="ar_AE"/>
        </w:rPr>
      </w:r>
      <w:r>
        <w:rPr>
          <w:rtl/>
          <w:cs/>
          <w:lang w:val="ar_AE" w:bidi="ar_AE"/>
        </w:rPr>
        <w:t>يحصل سبط زبولون على اثنتي عشرة مدينة مع ضياعها المحيطة بها. وهم قَطَّةَ وَنَهْلَالَ وَشِمْرُونَ وَيَدَالَةَ وَبَيْتِ لَحْمٍ.</w:t>
      </w:r>
    </w:p>
    <w:p>
      <w:pPr>
        <w:bidi/>
      </w:pPr>
      <w:r>
        <w:rPr>
          <w:rtl/>
          <w:cs/>
          <w:lang w:val="ar_AE" w:bidi="ar_AE"/>
        </w:rPr>
      </w:r>
      <w:r>
        <w:rPr>
          <w:rtl/>
          <w:cs/>
          <w:lang w:val="ar_AE" w:bidi="ar_AE"/>
        </w:rPr>
        <w:t>هذه هي الأرض التي يعطيها يهوه لسبط زبولون ميراثًا أو ملكًا دائمًا. وحصلت كل عشيرة، جماعة عائلية كبيرة، على أرض لها. يحصلون على هذه المدُن التي مع ضياعها القريبة.</w:t>
      </w:r>
    </w:p>
    <w:p>
      <w:pPr>
        <w:bidi/>
      </w:pPr>
      <w:r>
        <w:rPr>
          <w:rtl/>
          <w:cs/>
          <w:lang w:val="ar_AE" w:bidi="ar_AE"/>
        </w:rPr>
      </w:r>
      <w:r>
        <w:rPr>
          <w:rtl/>
          <w:cs/>
          <w:lang w:val="ar_AE" w:bidi="ar_AE"/>
        </w:rPr>
        <w:t>والآن، أعيدوا تصوير أرض زبولون معًا على الأرض. اجمعوا أولاً بعض المواد، مثل الحجارة الكبيرة، لتمثيل جيران زبولون الحاليين، أي سبط منسى الغربي، وثلاثة حجارة إضافية، لتمثيل جيرانهم المستقبليين عبر الحدود الجنوبية الشرقية والشرقية والشمالية والغربية. ثم اجمعوا العناصر الأخرى التي ستستخدمها لتمييز المدن على الحدود، والمدن والضياع داخل الأرض. ابحثوا أيضاً عن أشياء لتمثيل التلال والوديان والمسطحات المائية مثل الينابيع والأنهار. ثم استمعوا إلى التسجيل الصوتي مرة أخرى وتوقفوا كثيرًا لتضعوا كل المعالم البارزة في أماكنها أثناء سماعكم عنها. وبمجرد أن تنتهوا من وضع جميع الأغراض، ارسموا خطًا يصل بين جميع المعالم البارزة الواقعة على الحدود.</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يشوع 19: 10 - 16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يشوع، وألعازار الكاهن، ورؤساء الأسباط. ورغم أن المقطع لا يذكرهم صراحة، فإننا نعلم أنهم هم الذين يُلقون القرعة. </w:t>
      </w:r>
    </w:p>
    <w:p>
      <w:pPr>
        <w:pStyle w:val="ListBullet"/>
        <w:bidi/>
        <w:spacing w:line="240" w:lineRule="auto"/>
        <w:ind w:left="720"/>
      </w:pPr>
      <w:r>
        <w:rPr>
          <w:rtl/>
          <w:cs/>
          <w:lang w:val="ar_AE" w:bidi="ar_AE"/>
        </w:rPr>
      </w:r>
      <w:r>
        <w:rPr>
          <w:rtl/>
          <w:cs/>
          <w:lang w:val="ar_AE" w:bidi="ar_AE"/>
        </w:rPr>
        <w:t>وسبط زبولون، الذين سيسكنون في المنطقة التي يعطيها لهم يهوه ميراثاً.</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يُلقي يشوع القرعة مرة أخرى. تُظهر هذه القرعة الثالثة أن سبط زبولون هو التالي ليحصل على أرضه. حصلت كل عشيرة، أو جماعة عائلية كبيرة، في سبط زبولون على أرض لها. يوزع يشوع عليهم أرضاً ستكون ميراثهم، أو ملكيتهم الدائمة. تمتد الأرض حتى مدينة ساريد في الجنوب الشرقي.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وتمتد الحدود غربًا إلى مدينة مَرْعَلَةَ، ثم تستمر إلى مدينة دَبَّاشَةَ. ثم تصل الحدود إلى النهر، أو الوادي، بالقرب من مدينة يَقْنَعَامَ. </w:t>
      </w:r>
    </w:p>
    <w:p>
      <w:pPr>
        <w:bidi/>
      </w:pPr>
      <w:r>
        <w:rPr>
          <w:rtl/>
          <w:cs/>
          <w:lang w:val="ar_AE" w:bidi="ar_AE"/>
        </w:rPr>
      </w:r>
      <w:r>
        <w:rPr>
          <w:rtl/>
          <w:cs/>
          <w:lang w:val="ar_AE" w:bidi="ar_AE"/>
        </w:rPr>
        <w:t xml:space="preserve">ومن الجانب الآخر من مدينة ساريد، تتجه الحدود شرقًا نحو شروق الشمس وتصل إلى حدود مدينة كِسْلُوتِ تَابُورَ. ثم تستمر الحدود إلى مدينة ٱلدَّبْرَةِ وصولاً إلى مدينة يَافِيع. </w:t>
      </w:r>
    </w:p>
    <w:p>
      <w:pPr>
        <w:bidi/>
      </w:pPr>
      <w:r>
        <w:rPr>
          <w:rtl/>
          <w:cs/>
          <w:lang w:val="ar_AE" w:bidi="ar_AE"/>
        </w:rPr>
      </w:r>
      <w:r>
        <w:rPr>
          <w:rtl/>
          <w:cs/>
          <w:lang w:val="ar_AE" w:bidi="ar_AE"/>
        </w:rPr>
        <w:t>تبدأ الحدود الشرقية من هناك وتستمر إلى مدينة جَتَّ حَافَرَ. وتمتد إلى مدينة يعِتِّ قَاصِينَ ورِمُّونَ وتتجه نحو مدينة نَيْعَةَ.</w:t>
      </w:r>
    </w:p>
    <w:p>
      <w:pPr>
        <w:bidi/>
      </w:pPr>
      <w:r>
        <w:rPr>
          <w:rtl/>
          <w:cs/>
          <w:lang w:val="ar_AE" w:bidi="ar_AE"/>
        </w:rPr>
      </w:r>
      <w:r>
        <w:rPr>
          <w:rtl/>
          <w:cs/>
          <w:lang w:val="ar_AE" w:bidi="ar_AE"/>
        </w:rPr>
        <w:t xml:space="preserve">في الشمال، تنعطف الحدود باتجاه مدينة حَنَّاتُون. لتنتهي عند وَادِي يَفْتَحْئِيلَ من الغرب. </w:t>
      </w:r>
    </w:p>
    <w:p>
      <w:pPr>
        <w:bidi/>
      </w:pPr>
      <w:r>
        <w:rPr>
          <w:rtl/>
          <w:cs/>
          <w:lang w:val="ar_AE" w:bidi="ar_AE"/>
        </w:rPr>
      </w:r>
      <w:r>
        <w:rPr>
          <w:rtl/>
          <w:cs/>
          <w:lang w:val="ar_AE" w:bidi="ar_AE"/>
        </w:rPr>
        <w:t>ويعطي يهوه سبط زبولون اثنتي عشرة مدينة مع ضياعها المحيطة بها. وهم قَطَّةَ وَنَهْلَالَ وَشِمْرُونَ وَيَدَالَةَ وَبَيْتِ لَحْمٍ.</w:t>
      </w:r>
    </w:p>
    <w:p>
      <w:pPr>
        <w:bidi/>
      </w:pPr>
      <w:r>
        <w:rPr>
          <w:rtl/>
          <w:cs/>
          <w:lang w:val="ar_AE" w:bidi="ar_AE"/>
        </w:rPr>
      </w:r>
      <w:r>
        <w:rPr>
          <w:rtl/>
          <w:cs/>
          <w:lang w:val="ar_AE" w:bidi="ar_AE"/>
        </w:rPr>
        <w:t>هذه هي الأرض التي يعطيها يهوه لسبط زبولون ميراثًا أو ملكًا دائمًا. وحصلت كل عشيرة، جماعة عائلية كبيرة، على أرض لها. يحصلون على هذه المدُن التي مع ضياعها القريبة.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شعب سبط زبولون: "بماذا تشعرون أو فيمَ تفكِّرون؟"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يشوع 19: 10 - 16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يُلقي يشوع </w:t>
      </w:r>
      <w:r>
        <w:rPr>
          <w:b/>
          <w:rtl/>
          <w:cs/>
          <w:lang w:val="ar_AE" w:bidi="ar_AE"/>
        </w:rPr>
        <w:t>القرعة</w:t>
      </w:r>
      <w:r>
        <w:rPr>
          <w:rtl/>
          <w:cs/>
          <w:lang w:val="ar_AE" w:bidi="ar_AE"/>
        </w:rPr>
        <w:t xml:space="preserve"> مرة أخرى. تُظهر هذه القرعة الثالثة أن سبط زبولون هو التالي ليحصل على أرضه. يُرجى الحفاظ على استاق ترجمة لفظة قرعة ووحدتها في كل المقاطع.</w:t>
      </w:r>
    </w:p>
    <w:p>
      <w:pPr>
        <w:bidi/>
      </w:pPr>
      <w:r>
        <w:rPr>
          <w:rtl/>
          <w:cs/>
          <w:lang w:val="ar_AE" w:bidi="ar_AE"/>
        </w:rPr>
      </w:r>
      <w:r>
        <w:rPr>
          <w:rtl/>
          <w:cs/>
          <w:lang w:val="ar_AE" w:bidi="ar_AE"/>
        </w:rPr>
        <w:t xml:space="preserve">حصلت كل </w:t>
      </w:r>
      <w:r>
        <w:rPr>
          <w:b/>
          <w:rtl/>
          <w:cs/>
          <w:lang w:val="ar_AE" w:bidi="ar_AE"/>
        </w:rPr>
        <w:t>عشيرة</w:t>
      </w:r>
      <w:r>
        <w:rPr>
          <w:rtl/>
          <w:cs/>
          <w:lang w:val="ar_AE" w:bidi="ar_AE"/>
        </w:rPr>
        <w:t>، أو جماعة عائلية كبيرة، في سبط زبولون على أرض لها. استخدموا الكلمة أو العبارة ذاتها للإشارة إلى عشيرة أو عائلة ممتدة، التي استخدمتموها في المقاطع السابقة.</w:t>
      </w:r>
    </w:p>
    <w:p>
      <w:pPr>
        <w:bidi/>
      </w:pPr>
      <w:r>
        <w:rPr>
          <w:rtl/>
          <w:cs/>
          <w:lang w:val="ar_AE" w:bidi="ar_AE"/>
        </w:rPr>
      </w:r>
      <w:r>
        <w:rPr>
          <w:rtl/>
          <w:cs/>
          <w:lang w:val="ar_AE" w:bidi="ar_AE"/>
        </w:rPr>
        <w:t xml:space="preserve">يوزع يشوع عليهم أرضاً ستكون </w:t>
      </w:r>
      <w:r>
        <w:rPr>
          <w:b/>
          <w:rtl/>
          <w:cs/>
          <w:lang w:val="ar_AE" w:bidi="ar_AE"/>
        </w:rPr>
        <w:t>ميراثهم</w:t>
      </w:r>
      <w:r>
        <w:rPr>
          <w:rtl/>
          <w:cs/>
          <w:lang w:val="ar_AE" w:bidi="ar_AE"/>
        </w:rPr>
        <w:t>، أو ملكيتهم الدائمة. استخدموا نفس الكلمة أو العبارة للدلالة على الميراث كما في المقاطع السابقة.</w:t>
      </w:r>
    </w:p>
    <w:p>
      <w:pPr>
        <w:bidi/>
      </w:pPr>
      <w:r>
        <w:rPr>
          <w:rtl/>
          <w:cs/>
          <w:lang w:val="ar_AE" w:bidi="ar_AE"/>
        </w:rPr>
      </w:r>
      <w:r>
        <w:rPr>
          <w:rtl/>
          <w:cs/>
          <w:lang w:val="ar_AE" w:bidi="ar_AE"/>
        </w:rPr>
        <w:t xml:space="preserve">ثم تصل الحدود إلى النهر، أو </w:t>
      </w:r>
      <w:r>
        <w:rPr>
          <w:b/>
          <w:rtl/>
          <w:cs/>
          <w:lang w:val="ar_AE" w:bidi="ar_AE"/>
        </w:rPr>
        <w:t>الوادي</w:t>
      </w:r>
      <w:r>
        <w:rPr>
          <w:rtl/>
          <w:cs/>
          <w:lang w:val="ar_AE" w:bidi="ar_AE"/>
        </w:rPr>
        <w:t xml:space="preserve">، بالقرب من مدينة يَقْنَعَامَ. والكلمة في اللغة الأصلية المترجمة إلى نهر هنا يمكن ترجمتها أيضًا إلى </w:t>
      </w:r>
      <w:r>
        <w:rPr>
          <w:b/>
          <w:rtl/>
          <w:cs/>
          <w:lang w:val="ar_AE" w:bidi="ar_AE"/>
        </w:rPr>
        <w:t>مخر</w:t>
      </w:r>
      <w:r>
        <w:rPr>
          <w:rtl/>
          <w:cs/>
          <w:lang w:val="ar_AE" w:bidi="ar_AE"/>
        </w:rPr>
        <w:t xml:space="preserve"> أو </w:t>
      </w:r>
      <w:r>
        <w:rPr>
          <w:b/>
          <w:rtl/>
          <w:cs/>
          <w:lang w:val="ar_AE" w:bidi="ar_AE"/>
        </w:rPr>
        <w:t>وادي</w:t>
      </w:r>
      <w:r>
        <w:rPr>
          <w:rtl/>
          <w:cs/>
          <w:lang w:val="ar_AE" w:bidi="ar_AE"/>
        </w:rPr>
        <w:t xml:space="preserve"> أو </w:t>
      </w:r>
      <w:r>
        <w:rPr>
          <w:b/>
          <w:rtl/>
          <w:cs/>
          <w:lang w:val="ar_AE" w:bidi="ar_AE"/>
        </w:rPr>
        <w:t>مجرى نهر جاف</w:t>
      </w:r>
      <w:r>
        <w:rPr>
          <w:rtl/>
          <w:cs/>
          <w:lang w:val="ar_AE" w:bidi="ar_AE"/>
        </w:rPr>
        <w:t>. عادة ما يتدفق الماء في مجرى النهر الجاف عند هطول الأمطار. يُرجى الحفاظ على وحدة ترجة ألفاظ الوادي، أو المخر، أو مجرى النهر الجاف، كما في المقاطع السابقة.</w:t>
      </w:r>
    </w:p>
    <w:p>
      <w:pPr>
        <w:bidi/>
      </w:pPr>
      <w:r>
        <w:rPr>
          <w:rtl/>
          <w:cs/>
          <w:lang w:val="ar_AE" w:bidi="ar_AE"/>
        </w:rPr>
      </w:r>
      <w:r>
        <w:rPr>
          <w:rtl/>
          <w:cs/>
          <w:lang w:val="ar_AE" w:bidi="ar_AE"/>
        </w:rPr>
        <w:t>توقَّفوا هنا وانظروا إلى صورة وادي أو مجرى نهر جاف، إذا لزم الأمر. أوقِفوا الاستماع إلى هذا التسجيل الصوتي هنا.</w:t>
      </w:r>
    </w:p>
    <w:p>
      <w:pPr>
        <w:bidi/>
      </w:pPr>
      <w:r>
        <w:rPr>
          <w:rtl/>
          <w:cs/>
          <w:lang w:val="ar_AE" w:bidi="ar_AE"/>
        </w:rPr>
      </w:r>
      <w:r>
        <w:rPr>
          <w:rtl/>
          <w:cs/>
          <w:lang w:val="ar_AE" w:bidi="ar_AE"/>
        </w:rPr>
        <w:t xml:space="preserve">يحصل سبط زبولون على </w:t>
      </w:r>
      <w:r>
        <w:rPr>
          <w:b/>
          <w:rtl/>
          <w:cs/>
          <w:lang w:val="ar_AE" w:bidi="ar_AE"/>
        </w:rPr>
        <w:t>مدُن</w:t>
      </w:r>
      <w:r>
        <w:rPr>
          <w:rtl/>
          <w:cs/>
          <w:lang w:val="ar_AE" w:bidi="ar_AE"/>
        </w:rPr>
        <w:t xml:space="preserve"> قطَّة، ونحَلْلَ، وشَمْرون، وعِدالة، وبيت لَحَم. فله اثنتا عشرة مدينة مع </w:t>
      </w:r>
      <w:r>
        <w:rPr>
          <w:b/>
          <w:rtl/>
          <w:cs/>
          <w:lang w:val="ar_AE" w:bidi="ar_AE"/>
        </w:rPr>
        <w:t>ضياعها</w:t>
      </w:r>
      <w:r>
        <w:rPr>
          <w:rtl/>
          <w:cs/>
          <w:lang w:val="ar_AE" w:bidi="ar_AE"/>
        </w:rPr>
        <w:t>. استخدموا الكلمات أو العبارات ذاتها التي استخدمتموها في المقاطع السابقة للإشارة إلى المدينة والمستوطنة.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19:17–23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19: 17 - 23 واحتفظوا بهذا المقطع في قلوبكم.</w:t>
      </w:r>
    </w:p>
    <w:p>
      <w:pPr>
        <w:bidi/>
      </w:pPr>
      <w:r>
        <w:rPr>
          <w:rtl/>
          <w:cs/>
          <w:lang w:val="ar_AE" w:bidi="ar_AE"/>
        </w:rPr>
      </w:r>
      <w:r>
        <w:rPr>
          <w:rtl/>
          <w:cs/>
          <w:lang w:val="ar_AE" w:bidi="ar_AE"/>
        </w:rPr>
        <w:t>استمعوا إلى نسخة صوتية من سِفر يشوع 19: 17 - 23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يشوع 19: 17 - 23 من الترجمة التي تستسيغونها بالأكثر. </w:t>
      </w:r>
    </w:p>
    <w:p>
      <w:pPr>
        <w:bidi/>
      </w:pPr>
      <w:r>
        <w:rPr>
          <w:rtl/>
          <w:cs/>
          <w:lang w:val="ar_AE" w:bidi="ar_AE"/>
        </w:rPr>
      </w:r>
      <w:r>
        <w:rPr>
          <w:rtl/>
          <w:cs/>
          <w:lang w:val="ar_AE" w:bidi="ar_AE"/>
        </w:rPr>
        <w:t>كان المقطع السابق هو الثالث من سبعة مقاطع توضح الأراضي بحدودها التي خصصها يهوه لأسباط إسرائيل السبعة المتبقية. وسقطت القرعة الثالثة التي ألقاها يشوع على سبط زبولون، ويوضح المقطع المدن التي كانت جزءًا من أرض زبولون.</w:t>
      </w:r>
    </w:p>
    <w:p>
      <w:pPr>
        <w:bidi/>
      </w:pPr>
      <w:r>
        <w:rPr>
          <w:rtl/>
          <w:cs/>
          <w:lang w:val="ar_AE" w:bidi="ar_AE"/>
        </w:rPr>
      </w:r>
      <w:r>
        <w:rPr>
          <w:rtl/>
          <w:cs/>
          <w:lang w:val="ar_AE" w:bidi="ar_AE"/>
        </w:rPr>
        <w:t>يُلقي يشوع القرعة مرة أخرى. تُظهر هذه القرعة الرابعة أن سبط يساكر هو التالي الذي سيحصل على أرضه. كان يسَّاكر الخامس بين أبناء يعقوب من ليئة. حصلت كل عشيرة، أو جماعة عائلية كبيرة، في سبط يساكر على أرض لها.</w:t>
      </w:r>
    </w:p>
    <w:p>
      <w:pPr>
        <w:bidi/>
      </w:pPr>
      <w:r>
        <w:rPr>
          <w:rtl/>
          <w:cs/>
          <w:lang w:val="ar_AE" w:bidi="ar_AE"/>
        </w:rPr>
      </w:r>
      <w:r>
        <w:rPr>
          <w:rtl/>
          <w:cs/>
          <w:lang w:val="ar_AE" w:bidi="ar_AE"/>
        </w:rPr>
        <w:t>توقَّفوا هنا وانظروا معًا إلى خريطتين تُظهران أرض سبط يساكر. انتبهوا إلى المعالم البارزة مثل المدن، والتلال، والوديان، والمصادر المائية مثل الأنهار والينابيع. لاحظوا من هم جيران سبط يساكر. وواصلوا النظر إلى هذه الخرائط أثناء الاستماع إلى بقية المعلومات، حتى تتمكنوا من تتبعها. أوقِفوا الاستماع إلى هذا التسجيل الصوتي هنا.</w:t>
      </w:r>
    </w:p>
    <w:p>
      <w:pPr>
        <w:bidi/>
      </w:pPr>
      <w:r>
        <w:rPr>
          <w:rtl/>
          <w:cs/>
          <w:lang w:val="ar_AE" w:bidi="ar_AE"/>
        </w:rPr>
      </w:r>
      <w:r>
        <w:rPr>
          <w:rtl/>
          <w:cs/>
          <w:lang w:val="ar_AE" w:bidi="ar_AE"/>
        </w:rPr>
        <w:t>تزخر أرض سبط يساكر بالمدن أكثر من أي شيء آخر. تضم أرض سبط يساكر مدُن يَزْرَعِيلَ وَٱلْكِسْلُوتِ وَشُونَمَ، وَحَفَارَايِمَ وَشِيئُونَ وَأَنَاحَرَةَ، وَرَبِّيتَ وَقِشْيُونَ وَآبَصَ، وَرَمَةَ وَعَيْنِ جَنِّيمَ وَعَيْنِ حَدَّةَ وَبَيْتِ فَصَّيْصَ. ولا يبدو أن القائمة تتبع ترتيبًا معينًا للمواقع. لا نعرف أين موقع العديد من المدن. تقع مدينة يزرعيل في الجزء الشرقي من وادي يزرعيل، وهو سهل خصب كبير. وكلمة يزرعيل تعني "الله يزرع". يسهل زراعة المحاصيل لأكل في هذا السهل الخصيب. وتغطي أرض سبط يساكر جزءًا كبيرًا من هذا الوادي.</w:t>
      </w:r>
    </w:p>
    <w:p>
      <w:pPr>
        <w:bidi/>
      </w:pPr>
      <w:r>
        <w:rPr>
          <w:rtl/>
          <w:cs/>
          <w:lang w:val="ar_AE" w:bidi="ar_AE"/>
        </w:rPr>
      </w:r>
      <w:r>
        <w:rPr>
          <w:rtl/>
          <w:cs/>
          <w:lang w:val="ar_AE" w:bidi="ar_AE"/>
        </w:rPr>
        <w:t>توقَّفوا هنا وناقشوا هذا السؤال في مجموعة: لا يبدو أن المدن التي يذكرها المقطع هنا تتبع ترتيبًا معينًا للمواقع. عندما تصفون منطقة ما في أرضكم، ما الترتيب الذي تتبعونه عند سرد المدُن أو المعالم البارزة الأخرى؟ أوقِفوا الاستماع إلى هذا التسجيل الصوتي هنا.</w:t>
      </w:r>
    </w:p>
    <w:p>
      <w:pPr>
        <w:bidi/>
      </w:pPr>
      <w:r>
        <w:rPr>
          <w:rtl/>
          <w:cs/>
          <w:lang w:val="ar_AE" w:bidi="ar_AE"/>
        </w:rPr>
      </w:r>
      <w:r>
        <w:rPr>
          <w:rtl/>
          <w:cs/>
          <w:lang w:val="ar_AE" w:bidi="ar_AE"/>
        </w:rPr>
        <w:t xml:space="preserve">يوضح المقطع هنا الحدود الشمالية الغربية لأرض سبط يساكر، المتاخمة لأرض سبط زبولون. على الجانب الغربي، تبدأ الحدود بالقرب من مدينة تابور، التي كانت على الجانب الآخر من الحدود وكانت جزءًا من أرض سبط زبولون. ثم تقترب الحدود من مدينتي شَحْصِيمَةَ وَبَيْتِ شَمْسٍ. وتمتد الحدود شرقًا حتى نهر الأردن. تشمل أرض سبط يساكر ست عشرة مدينة والقرى القريبة. </w:t>
      </w:r>
    </w:p>
    <w:p>
      <w:pPr>
        <w:bidi/>
      </w:pPr>
      <w:r>
        <w:rPr>
          <w:rtl/>
          <w:cs/>
          <w:lang w:val="ar_AE" w:bidi="ar_AE"/>
        </w:rPr>
      </w:r>
      <w:r>
        <w:rPr>
          <w:rtl/>
          <w:cs/>
          <w:lang w:val="ar_AE" w:bidi="ar_AE"/>
        </w:rPr>
        <w:t xml:space="preserve">ويتشارك سبط يساكر في حدوده الغربية والجنوبية مع نصف سبط منسَّى الغربي. ويمثل نهر الأردن الحدود الشرقية لسبط يساكر. وعبر الحدود الجنوبية الشرقية توجد أرض ستصبح ميراثًا لسبط آخر من إسرائيل. </w:t>
      </w:r>
    </w:p>
    <w:p>
      <w:pPr>
        <w:bidi/>
      </w:pPr>
      <w:r>
        <w:rPr>
          <w:rtl/>
          <w:cs/>
          <w:lang w:val="ar_AE" w:bidi="ar_AE"/>
        </w:rPr>
      </w:r>
      <w:r>
        <w:rPr>
          <w:rtl/>
          <w:cs/>
          <w:lang w:val="ar_AE" w:bidi="ar_AE"/>
        </w:rPr>
        <w:t>يحصل سبط يساكر على هذه الأرض ميراثًا له، أو ملكية دائمة. وحصلت كل عشيرة، جماعة عائلية كبيرة، على أرض لها. ويحصلون على هذه المدن والضياع المحيطة بها.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يشوع 19: 17 - 23 من الترجمة التي تستسيغونها بالأكثر.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يُلقي يشوع القرعة للمرة الرابعة. كان سبط يساكر هو التالي ليحصل على ميراثه من الأرض.</w:t>
      </w:r>
    </w:p>
    <w:p>
      <w:pPr>
        <w:bidi/>
      </w:pPr>
      <w:r>
        <w:rPr>
          <w:rtl/>
          <w:cs/>
          <w:lang w:val="ar_AE" w:bidi="ar_AE"/>
        </w:rPr>
      </w:r>
      <w:r>
        <w:rPr>
          <w:b/>
          <w:rtl/>
          <w:cs/>
          <w:lang w:val="ar_AE" w:bidi="ar_AE"/>
        </w:rPr>
        <w:t>في المشهد الثاني:</w:t>
      </w:r>
      <w:r>
        <w:rPr>
          <w:rtl/>
          <w:cs/>
          <w:lang w:val="ar_AE" w:bidi="ar_AE"/>
        </w:rPr>
        <w:t xml:space="preserve"> يذكر المقطع معظم المدن التي تشكل جزءًا من أرض سبط يسَّاكَر.</w:t>
      </w:r>
    </w:p>
    <w:p>
      <w:pPr>
        <w:bidi/>
      </w:pPr>
      <w:r>
        <w:rPr>
          <w:rtl/>
          <w:cs/>
          <w:lang w:val="ar_AE" w:bidi="ar_AE"/>
        </w:rPr>
      </w:r>
      <w:r>
        <w:rPr>
          <w:b/>
          <w:rtl/>
          <w:cs/>
          <w:lang w:val="ar_AE" w:bidi="ar_AE"/>
        </w:rPr>
        <w:t>في المشهد الرابع:</w:t>
      </w:r>
      <w:r>
        <w:rPr>
          <w:rtl/>
          <w:cs/>
          <w:lang w:val="ar_AE" w:bidi="ar_AE"/>
        </w:rPr>
        <w:t xml:space="preserve"> يوضح المقطع الحدود الشمالية الغربية لأرض سبط زبولون. </w:t>
      </w:r>
    </w:p>
    <w:p>
      <w:pPr>
        <w:bidi/>
      </w:pPr>
      <w:r>
        <w:rPr>
          <w:rtl/>
          <w:cs/>
          <w:lang w:val="ar_AE" w:bidi="ar_AE"/>
        </w:rPr>
      </w:r>
      <w:r>
        <w:rPr>
          <w:b/>
          <w:rtl/>
          <w:cs/>
          <w:lang w:val="ar_AE" w:bidi="ar_AE"/>
        </w:rPr>
        <w:t>في المشهد الرابع:</w:t>
      </w:r>
      <w:r>
        <w:rPr>
          <w:rtl/>
          <w:cs/>
          <w:lang w:val="ar_AE" w:bidi="ar_AE"/>
        </w:rPr>
        <w:t xml:space="preserve"> يؤكد المقطع أن هذه أرض سبط يساكر، التي يحصلون عليها ميراثًا، أو مِلْكِيَّة دائمة.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يشوع، وألعازار الكاهن، ورؤساء الأسباط. ورغم أن المقطع لا يذكرهم صراحة، فإننا نعلم أنهم هم الذين يُلقون القرعة. </w:t>
      </w:r>
    </w:p>
    <w:p>
      <w:pPr>
        <w:pStyle w:val="ListBullet"/>
        <w:bidi/>
        <w:spacing w:line="240" w:lineRule="auto"/>
        <w:ind w:left="720"/>
      </w:pPr>
      <w:r>
        <w:rPr>
          <w:rtl/>
          <w:cs/>
          <w:lang w:val="ar_AE" w:bidi="ar_AE"/>
        </w:rPr>
      </w:r>
      <w:r>
        <w:rPr>
          <w:rtl/>
          <w:cs/>
          <w:lang w:val="ar_AE" w:bidi="ar_AE"/>
        </w:rPr>
        <w:t>وسبط يساكر، الذين سيسكنون في المنطقة التي يعطيها لهم يهوه ميراثاً.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يُلقي يشوع القرعة مرة أخرى. تُظهر هذه القرعة الرابعة أن سبط يساكر هو التالي الذي سيحصل على أرضه. حصلت كل عشيرة، أو جماعة عائلية كبيرة، في سبط يساكر على أرض لها.</w:t>
      </w:r>
    </w:p>
    <w:p>
      <w:pPr>
        <w:bidi/>
      </w:pPr>
      <w:r>
        <w:rPr>
          <w:rtl/>
          <w:cs/>
          <w:lang w:val="ar_AE" w:bidi="ar_AE"/>
        </w:rPr>
      </w:r>
      <w:r>
        <w:rPr>
          <w:rtl/>
          <w:cs/>
          <w:lang w:val="ar_AE" w:bidi="ar_AE"/>
        </w:rPr>
        <w:t>توقَّفوا هنا وانظروا معًا إلى خريطتين تُظهران أرض سبط يساكر. انتبهوا إلى المعالم البارزة مثل المدن، والتلال، والوديان، والمصادر المائية مثل الأنهار والينابيع. لاحظوا من هم جيران سبط يساكر. وواصلوا النظر إلى هذه الخرائط أثناء الاستماع إلى بقية المعلومات، حتى تتمكنوا من تتبعها. أوقِفوا الاستماع إلى هذا التسجيل الصوتي هنا.</w:t>
      </w:r>
    </w:p>
    <w:p>
      <w:pPr>
        <w:bidi/>
      </w:pPr>
      <w:r>
        <w:rPr>
          <w:rtl/>
          <w:cs/>
          <w:lang w:val="ar_AE" w:bidi="ar_AE"/>
        </w:rPr>
      </w:r>
      <w:r>
        <w:rPr>
          <w:rtl/>
          <w:cs/>
          <w:lang w:val="ar_AE" w:bidi="ar_AE"/>
        </w:rPr>
        <w:t>تضم أرض سبط يساكر مدُن يَزْرَعِيلَ وَٱلْكِسْلُوتِ وَشُونَمَ، وَحَفَارَايِمَ وَشِيئُونَ وَأَنَاحَرَةَ، وَرَبِّيتَ وَقِشْيُونَ وَآبَصَ، وَرَمَةَ وَعَيْنِ جَنِّيمَ وَعَيْنِ حَدَّةَ وَبَيْتِ فَصَّيْصَ.</w:t>
      </w:r>
    </w:p>
    <w:p>
      <w:pPr>
        <w:bidi/>
      </w:pPr>
      <w:r>
        <w:rPr>
          <w:rtl/>
          <w:cs/>
          <w:lang w:val="ar_AE" w:bidi="ar_AE"/>
        </w:rPr>
      </w:r>
      <w:r>
        <w:rPr>
          <w:rtl/>
          <w:cs/>
          <w:lang w:val="ar_AE" w:bidi="ar_AE"/>
        </w:rPr>
        <w:t>توقَّفوا هنا وتحدثوا في مجموعة عن معنى أسماء المدن في أرضكم. أوقِفوا الاستماع إلى هذا التسجيل الصوتي هنا.</w:t>
      </w:r>
    </w:p>
    <w:p>
      <w:pPr>
        <w:bidi/>
      </w:pPr>
      <w:r>
        <w:rPr>
          <w:rtl/>
          <w:cs/>
          <w:lang w:val="ar_AE" w:bidi="ar_AE"/>
        </w:rPr>
      </w:r>
      <w:r>
        <w:rPr>
          <w:rtl/>
          <w:cs/>
          <w:lang w:val="ar_AE" w:bidi="ar_AE"/>
        </w:rPr>
        <w:t xml:space="preserve">من الغرب، تبدأ الحدود الشمالية الغربية بالاقتراب من مدينة تابور، التي تقع على الجانب الآخر من الحدود، التي هي جزء من أرض سبط زبولون. ثم تقترب الحدود من مدينتي شَحْصِيمَةَ وَبَيْتِ شَمْسٍ. وتمتد الحدود شرقًا حتى نهر الأردن. تشمل أرض سبط يساكر ست عشرة مدينة والقرى المحيطة بها. </w:t>
      </w:r>
    </w:p>
    <w:p>
      <w:pPr>
        <w:bidi/>
      </w:pPr>
      <w:r>
        <w:rPr>
          <w:rtl/>
          <w:cs/>
          <w:lang w:val="ar_AE" w:bidi="ar_AE"/>
        </w:rPr>
      </w:r>
      <w:r>
        <w:rPr>
          <w:rtl/>
          <w:cs/>
          <w:lang w:val="ar_AE" w:bidi="ar_AE"/>
        </w:rPr>
        <w:t>يحصل سبط يساكر على هذه الأرض ميراثًا له، أو ملكية دائمة. وحصلت كل عشيرة، جماعة عائلية كبيرة، على أرض لها. ويحصلون على هذه المدن والضياع المحيطة بها.</w:t>
      </w:r>
    </w:p>
    <w:p>
      <w:pPr>
        <w:bidi/>
      </w:pPr>
      <w:r>
        <w:rPr>
          <w:rtl/>
          <w:cs/>
          <w:lang w:val="ar_AE" w:bidi="ar_AE"/>
        </w:rPr>
      </w:r>
      <w:r>
        <w:rPr>
          <w:rtl/>
          <w:cs/>
          <w:lang w:val="ar_AE" w:bidi="ar_AE"/>
        </w:rPr>
        <w:t>والآن، أعيدوا تصوير أرض يساكر معًا على الأرض. اجمعوا أولاً بعض المواد، مثل الحجارة الكبيرة، لتمثيل جيران يساكر: أسباط زبولون ونصف سبط منسى الغربي، وحجرًا إضافيًا لتمثيل جارهم المستقبلي عبر الحدود الشمالية. ثم اجمعوا العناصر الأخرى التي ستستخدمها لتمييز المدن على الحدود، والمدن والضياع داخل الأرض. ابحثوا أيضاً عن أشياء لتمثيل التلال والوديان والمسطحات المائية مثل الينابيع والأنهار. ثم استمعوا إلى التسجيل الصوتي مرة أخرى وتوقفوا كثيرًا لتضعوا كل المعالم البارزة في أماكنها أثناء سماعكم عنها. بعد وضع جميع الأشياء، ارسم خطًا بين جميع المعالم على الحدود الشمالية الغربية، وهي الحدود الوحيدة التي يوضحها المقطع.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يشوع 19: 17 - 23 من الترجمة التي تستسيغونها بالأكثر.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يشوع، وألعازار الكاهن، ورؤساء الأسباط. ورغم أن المقطع لا يذكرهم صراحة، فإننا نعلم أنهم هم الذين يُلقون القرعة. </w:t>
      </w:r>
    </w:p>
    <w:p>
      <w:pPr>
        <w:pStyle w:val="ListBullet"/>
        <w:bidi/>
        <w:spacing w:line="240" w:lineRule="auto"/>
        <w:ind w:left="720"/>
      </w:pPr>
      <w:r>
        <w:rPr>
          <w:rtl/>
          <w:cs/>
          <w:lang w:val="ar_AE" w:bidi="ar_AE"/>
        </w:rPr>
      </w:r>
      <w:r>
        <w:rPr>
          <w:rtl/>
          <w:cs/>
          <w:lang w:val="ar_AE" w:bidi="ar_AE"/>
        </w:rPr>
        <w:t>وسبط يساكر، الذين سيسكنون في المنطقة التي يعطيها لهم يهوه ميراثاً.</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يُلقي يشوع القرعة مرة أخرى. تُظهر هذه القرعة الرابعة أن سبط يساكر هو التالي الذي سيحصل على أرضه. حصلت كل عشيرة، أو جماعة عائلية كبيرة، في سبط يساكر على أرض لها.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تضم أرض سبط يساكر مدُن يَزْرَعِيلَ وَٱلْكِسْلُوتِ وَشُونَمَ، وَحَفَارَايِمَ وَشِيئُونَ وَأَنَاحَرَةَ، وَرَبِّيتَ وَقِشْيُونَ وَآبَصَ، وَرَمَةَ وَعَيْنِ جَنِّيمَ وَعَيْنِ حَدَّةَ وَبَيْتِ فَصَّيْصَ.</w:t>
      </w:r>
    </w:p>
    <w:p>
      <w:pPr>
        <w:bidi/>
      </w:pPr>
      <w:r>
        <w:rPr>
          <w:rtl/>
          <w:cs/>
          <w:lang w:val="ar_AE" w:bidi="ar_AE"/>
        </w:rPr>
      </w:r>
      <w:r>
        <w:rPr>
          <w:rtl/>
          <w:cs/>
          <w:lang w:val="ar_AE" w:bidi="ar_AE"/>
        </w:rPr>
        <w:t xml:space="preserve">من الغرب، تبدأ الحدود الشمالية الغربية بالاقتراب من مدينة تابور، التي تقع على الجانب الآخر من الحدود، التي هي جزء من أرض سبط زبولون. ثم تقترب الحدود من مدينتي شَحْصِيمَةَ وَبَيْتِ شَمْسٍ. وتمتد الحدود شرقًا حتى نهر الأردن. تضم أرض يساكر ست عشرة مدينة والضياع المحيطة بها. </w:t>
      </w:r>
    </w:p>
    <w:p>
      <w:pPr>
        <w:bidi/>
      </w:pPr>
      <w:r>
        <w:rPr>
          <w:rtl/>
          <w:cs/>
          <w:lang w:val="ar_AE" w:bidi="ar_AE"/>
        </w:rPr>
      </w:r>
      <w:r>
        <w:rPr>
          <w:rtl/>
          <w:cs/>
          <w:lang w:val="ar_AE" w:bidi="ar_AE"/>
        </w:rPr>
        <w:t>يحصل سبط يساكر على هذه الأرض ميراثًا له، أو ملكية دائمة. وحصلت كل عشيرة، جماعة عائلية كبيرة، على أرض لها. ويحصلون على هذه المدن والضياع المحيطة بها.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 يؤدون دور شعب سبط يسَّاكَر: "بماذا تشعرون أو فيمَ تفكِّرون؟"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يشوع 19: 17 - 23 من الترجمة التي تستسيغونها بالأكثر.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يُلقي يشوع </w:t>
      </w:r>
      <w:r>
        <w:rPr>
          <w:b/>
          <w:rtl/>
          <w:cs/>
          <w:lang w:val="ar_AE" w:bidi="ar_AE"/>
        </w:rPr>
        <w:t>القرعة</w:t>
      </w:r>
      <w:r>
        <w:rPr>
          <w:rtl/>
          <w:cs/>
          <w:lang w:val="ar_AE" w:bidi="ar_AE"/>
        </w:rPr>
        <w:t xml:space="preserve"> مرة أخرى. تُظهر هذه القرعة الرابعة أن سبط يساكر هو التالي الذي سيحصل على أرضه. حصلت كل </w:t>
      </w:r>
      <w:r>
        <w:rPr>
          <w:b/>
          <w:rtl/>
          <w:cs/>
          <w:lang w:val="ar_AE" w:bidi="ar_AE"/>
        </w:rPr>
        <w:t>عشيرة</w:t>
      </w:r>
      <w:r>
        <w:rPr>
          <w:rtl/>
          <w:cs/>
          <w:lang w:val="ar_AE" w:bidi="ar_AE"/>
        </w:rPr>
        <w:t xml:space="preserve">، أو جماعة عائلية كبيرة، في سبط يساكر على أرض لها. استخدموا الكلمة أو العبارة ذاتها للإشارة إلى القُرعة والعشيرة، أو مجموعات العائلات الممتدة، التي استخدمتموها في المقاطع السابقة. </w:t>
      </w:r>
    </w:p>
    <w:p>
      <w:pPr>
        <w:bidi/>
      </w:pPr>
      <w:r>
        <w:rPr>
          <w:rtl/>
          <w:cs/>
          <w:lang w:val="ar_AE" w:bidi="ar_AE"/>
        </w:rPr>
      </w:r>
      <w:r>
        <w:rPr>
          <w:rtl/>
          <w:cs/>
          <w:lang w:val="ar_AE" w:bidi="ar_AE"/>
        </w:rPr>
        <w:t xml:space="preserve">تشمل أرض يساكر ست عشرة </w:t>
      </w:r>
      <w:r>
        <w:rPr>
          <w:b/>
          <w:rtl/>
          <w:cs/>
          <w:lang w:val="ar_AE" w:bidi="ar_AE"/>
        </w:rPr>
        <w:t>مدينة</w:t>
      </w:r>
      <w:r>
        <w:rPr>
          <w:rtl/>
          <w:cs/>
          <w:lang w:val="ar_AE" w:bidi="ar_AE"/>
        </w:rPr>
        <w:t xml:space="preserve"> و</w:t>
      </w:r>
      <w:r>
        <w:rPr>
          <w:b/>
          <w:rtl/>
          <w:cs/>
          <w:lang w:val="ar_AE" w:bidi="ar_AE"/>
        </w:rPr>
        <w:t>الضياع</w:t>
      </w:r>
      <w:r>
        <w:rPr>
          <w:rtl/>
          <w:cs/>
          <w:lang w:val="ar_AE" w:bidi="ar_AE"/>
        </w:rPr>
        <w:t xml:space="preserve"> القريبة. استخدموا الكلمة أو العبارة نفسها للإشارة إلى مدينة وضيعة التي استخدمتموها في المقاطع السابقة.</w:t>
      </w:r>
    </w:p>
    <w:p>
      <w:pPr>
        <w:bidi/>
      </w:pPr>
      <w:r>
        <w:rPr>
          <w:rtl/>
          <w:cs/>
          <w:lang w:val="ar_AE" w:bidi="ar_AE"/>
        </w:rPr>
      </w:r>
      <w:r>
        <w:rPr>
          <w:rtl/>
          <w:cs/>
          <w:lang w:val="ar_AE" w:bidi="ar_AE"/>
        </w:rPr>
        <w:t xml:space="preserve">يحصل سبط يساكر على هذه الأرض </w:t>
      </w:r>
      <w:r>
        <w:rPr>
          <w:b/>
          <w:rtl/>
          <w:cs/>
          <w:lang w:val="ar_AE" w:bidi="ar_AE"/>
        </w:rPr>
        <w:t>ميراثًا</w:t>
      </w:r>
      <w:r>
        <w:rPr>
          <w:rtl/>
          <w:cs/>
          <w:lang w:val="ar_AE" w:bidi="ar_AE"/>
        </w:rPr>
        <w:t xml:space="preserve"> له، أو ملكية دائمة. استخدموا نفس الكلمة أو العبارة للدلالة على الميراث كما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19:24–31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19: 24 - 31 واحتفظوا بهذا المقطع في قلوبكم.</w:t>
      </w:r>
    </w:p>
    <w:p>
      <w:pPr>
        <w:bidi/>
      </w:pPr>
      <w:r>
        <w:rPr>
          <w:rtl/>
          <w:cs/>
          <w:lang w:val="ar_AE" w:bidi="ar_AE"/>
        </w:rPr>
      </w:r>
      <w:r>
        <w:rPr>
          <w:rtl/>
          <w:cs/>
          <w:lang w:val="ar_AE" w:bidi="ar_AE"/>
        </w:rPr>
        <w:t>استمعوا إلى نسخة صوتية من سِفر يشوع 19: 24 - 31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19: 24 - 31 من الترجمة التي تستسيغونها بالأكثر.</w:t>
      </w:r>
    </w:p>
    <w:p>
      <w:pPr>
        <w:bidi/>
      </w:pPr>
      <w:r>
        <w:rPr>
          <w:rtl/>
          <w:cs/>
          <w:lang w:val="ar_AE" w:bidi="ar_AE"/>
        </w:rPr>
      </w:r>
      <w:r>
        <w:rPr>
          <w:rtl/>
          <w:cs/>
          <w:lang w:val="ar_AE" w:bidi="ar_AE"/>
        </w:rPr>
        <w:t>كان المقطع السابق هو الرابع من بين سبعة مقاطع توضح الأراضي وحدودها التي وزعها يهوه على الأسباط السبعة المتبقية من بني إسرائيل. سقطت القرعة الرابعة التي ألقاها يشوع على سبط يسَّاكَر، وأوضح المقطع المدن الواقعة في أرضه وجزءًا صغيرًا من الحدود.</w:t>
      </w:r>
    </w:p>
    <w:p>
      <w:pPr>
        <w:bidi/>
      </w:pPr>
      <w:r>
        <w:rPr>
          <w:rtl/>
          <w:cs/>
          <w:lang w:val="ar_AE" w:bidi="ar_AE"/>
        </w:rPr>
      </w:r>
      <w:r>
        <w:rPr>
          <w:rtl/>
          <w:cs/>
          <w:lang w:val="ar_AE" w:bidi="ar_AE"/>
        </w:rPr>
        <w:t>يُلقي يشوع القرعة مرة أخرى. تُظهر هذه القرعة الخامسة أن سبط أشير هو التالي ليحصل على الأرض. كان أشير الابن الثاني والأصغر للجارية زَلِفة. حصلت كل عشيرة، أو جماعة عائلية كبيرة، في سبط أشير على أرض لها.</w:t>
      </w:r>
    </w:p>
    <w:p>
      <w:pPr>
        <w:bidi/>
      </w:pPr>
      <w:r>
        <w:rPr>
          <w:rtl/>
          <w:cs/>
          <w:lang w:val="ar_AE" w:bidi="ar_AE"/>
        </w:rPr>
      </w:r>
      <w:r>
        <w:rPr>
          <w:rtl/>
          <w:cs/>
          <w:lang w:val="ar_AE" w:bidi="ar_AE"/>
        </w:rPr>
        <w:t>توقَّفوا هنا وانظروا معًا إلى خريطتين تُظهران أرض سبط أشير. انتبهوا إلى المعالم البارزة مثل المدن، والتلال، والوديان، والمصادر المائية مثل الأنهار والينابيع. لاحظوا من هم جيران سبط أشير. وواصلوا النظر إلى هذه الخرائط أثناء الاستماع إلى بقية المعلومات، حتى تتمكنوا من تتبعها. أوقِفوا الاستماع إلى هذا التسجيل الصوتي هنا.</w:t>
      </w:r>
    </w:p>
    <w:p>
      <w:pPr>
        <w:bidi/>
      </w:pPr>
      <w:r>
        <w:rPr>
          <w:rtl/>
          <w:cs/>
          <w:lang w:val="ar_AE" w:bidi="ar_AE"/>
        </w:rPr>
      </w:r>
      <w:r>
        <w:rPr>
          <w:rtl/>
          <w:cs/>
          <w:lang w:val="ar_AE" w:bidi="ar_AE"/>
        </w:rPr>
        <w:t>يحصل سبط أشير على أرض تقع في شمال غرب إسرائيل. تبدأ الحدود الجنوبية لأرض سبط أشير من مدينة حَلْقَةَ وتمتد غربًا إلى حَلِي وَبَاطَنَ وَأَكْشَافَ، وَأَلَّمَّلَكَ وَعَمْعَادَ وَمِشْآلَ. وعلى الجانب الآخر من الحدود تقع أرض سبط منسى من الغرب.</w:t>
      </w:r>
    </w:p>
    <w:p>
      <w:pPr>
        <w:bidi/>
      </w:pPr>
      <w:r>
        <w:rPr>
          <w:rtl/>
          <w:cs/>
          <w:lang w:val="ar_AE" w:bidi="ar_AE"/>
        </w:rPr>
      </w:r>
      <w:r>
        <w:rPr>
          <w:rtl/>
          <w:cs/>
          <w:lang w:val="ar_AE" w:bidi="ar_AE"/>
        </w:rPr>
        <w:t>تمتد أرض سبط أشير إلى سلسلة جبال الكرمل في الجنوب الغربي. يمتد الحد الغربي للأرض على طول البحر الأبيض المتوسط. لكن المقطع لا يوضح كل الحدود الغربية. يذكر هنا النقطة الجنوبية للحدود الغربية، وهي مدينتا الكرمل وشِيحُورِ لِبْنَةَ.</w:t>
      </w:r>
    </w:p>
    <w:p>
      <w:pPr>
        <w:bidi/>
      </w:pPr>
      <w:r>
        <w:rPr>
          <w:rtl/>
          <w:cs/>
          <w:lang w:val="ar_AE" w:bidi="ar_AE"/>
        </w:rPr>
      </w:r>
      <w:r>
        <w:rPr>
          <w:rtl/>
          <w:cs/>
          <w:lang w:val="ar_AE" w:bidi="ar_AE"/>
        </w:rPr>
        <w:t>يمتد الحد الشرقي شمالاً من مدينة حَلْقَةَ إلى مدينة بَيْتِ دَاجُونَ. فهي تلامس أراضي سبط زبولون ووادي يَفْتَحْئِيلَ، الذي يشكل جزءًا من الحدود بين أراضي سبطي أشير وزبولون.</w:t>
      </w:r>
    </w:p>
    <w:p>
      <w:pPr>
        <w:bidi/>
      </w:pPr>
      <w:r>
        <w:rPr>
          <w:rtl/>
          <w:cs/>
          <w:lang w:val="ar_AE" w:bidi="ar_AE"/>
        </w:rPr>
      </w:r>
      <w:r>
        <w:rPr>
          <w:rtl/>
          <w:cs/>
          <w:lang w:val="ar_AE" w:bidi="ar_AE"/>
        </w:rPr>
        <w:t>توقَّفوا هنا لمناقشة هذا السؤال في مجموعة: كان لأرض سبط أشير حدود طبيعية من جهتين، وهما البحر الأبيض المتوسط ووادي يَفْتَحْئِيلَ. ما الحدود الطبيعية التي تحيط بأرضكم، أو المناطق التي تحيط بأرضكم؟ أوقِفوا الاستماع إلى هذا التسجيل الصوتي هنا.</w:t>
      </w:r>
    </w:p>
    <w:p>
      <w:pPr>
        <w:bidi/>
      </w:pPr>
      <w:r>
        <w:rPr>
          <w:rtl/>
          <w:cs/>
          <w:lang w:val="ar_AE" w:bidi="ar_AE"/>
        </w:rPr>
      </w:r>
      <w:r>
        <w:rPr>
          <w:rtl/>
          <w:cs/>
          <w:lang w:val="ar_AE" w:bidi="ar_AE"/>
        </w:rPr>
        <w:t>وتمتد الحدود شمالاً إلى مدينتي بَيْتِ ٱلْعَامِقِ وَنَعِيئِيلَ، وتصل إلى كابول في الشمال. كما حصل سبط أشير على مدن عَبْرُونَ وَرَحُوبَ وَحَمُّونَ وَقَانَةَ. وتمتد الأرض في الشمال إلى مدينة صيدون العظيمة. وعبر أعلى الحدود الشرقية، إلى شمال وشرق أرض سبط زبولون، توجد أرض ستصبح ميراثًا لسبط آخر من إسرائيل.</w:t>
      </w:r>
    </w:p>
    <w:p>
      <w:pPr>
        <w:bidi/>
      </w:pPr>
      <w:r>
        <w:rPr>
          <w:rtl/>
          <w:cs/>
          <w:lang w:val="ar_AE" w:bidi="ar_AE"/>
        </w:rPr>
      </w:r>
      <w:r>
        <w:rPr>
          <w:rtl/>
          <w:cs/>
          <w:lang w:val="ar_AE" w:bidi="ar_AE"/>
        </w:rPr>
        <w:t>والآن على الأرجح يوضح المقطع الحدود الشمالية لأرض سبط أشير. يتجه الخط الحدودي جنوباً نحو مدينة الرامة ويستمر إلى صور، وهي مدينة قوية ذات أسوار عالية. بعد الوصول إلى مدينة حُوصَةَ، يتجه الخط الحدودي غرباً وينتهي عند البحر الأبيض المتوسط. إلى شمال أرض سبط أشير توجد أرض كنعان. تشمل أرض سبط أشير مدُن أَكْزِيبَ وَعُمَّةَ وَأَفِيقَ وَرَحُوبَ وكذلك 22 مدينة أخرى، مع ضياعها المحيطة بها.</w:t>
      </w:r>
    </w:p>
    <w:p>
      <w:pPr>
        <w:bidi/>
      </w:pPr>
      <w:r>
        <w:rPr>
          <w:rtl/>
          <w:cs/>
          <w:lang w:val="ar_AE" w:bidi="ar_AE"/>
        </w:rPr>
      </w:r>
      <w:r>
        <w:rPr>
          <w:rtl/>
          <w:cs/>
          <w:lang w:val="ar_AE" w:bidi="ar_AE"/>
        </w:rPr>
        <w:t>يحصل أشير على هذه الأرض ميراثًا له، أو ملكية دائمة. تحصل كل عشيرة أو مجموعة عائلات كبيرة، على قطعة أرض، وتحصل على مدنها وضياعها المحيطة بها.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19: 24 - 31 من الترجمة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يقوم الفريق بتصوُّر هذا المقطع.</w:t>
      </w:r>
    </w:p>
    <w:p>
      <w:pPr>
        <w:bidi/>
      </w:pPr>
      <w:r>
        <w:rPr>
          <w:rtl/>
          <w:cs/>
          <w:lang w:val="ar_AE" w:bidi="ar_AE"/>
        </w:rPr>
      </w:r>
      <w:r>
        <w:rPr>
          <w:rtl/>
          <w:cs/>
          <w:lang w:val="ar_AE" w:bidi="ar_AE"/>
        </w:rPr>
        <w:t>يحتوي هذا المقطع على 6 مشاهد.</w:t>
      </w:r>
    </w:p>
    <w:p>
      <w:pPr>
        <w:bidi/>
      </w:pPr>
      <w:r>
        <w:rPr>
          <w:rtl/>
          <w:cs/>
          <w:lang w:val="ar_AE" w:bidi="ar_AE"/>
        </w:rPr>
      </w:r>
      <w:r>
        <w:rPr>
          <w:b/>
          <w:rtl/>
          <w:cs/>
          <w:lang w:val="ar_AE" w:bidi="ar_AE"/>
        </w:rPr>
        <w:t>في المشهد الأول:</w:t>
      </w:r>
      <w:r>
        <w:rPr>
          <w:rtl/>
          <w:cs/>
          <w:lang w:val="ar_AE" w:bidi="ar_AE"/>
        </w:rPr>
        <w:t xml:space="preserve"> يُلقي يشوع القرعة للمرة الخامسة. كان سبط أشير هو التالي ليحصل على ميراثه من الأرض.</w:t>
      </w:r>
    </w:p>
    <w:p>
      <w:pPr>
        <w:bidi/>
      </w:pPr>
      <w:r>
        <w:rPr>
          <w:rtl/>
          <w:cs/>
          <w:lang w:val="ar_AE" w:bidi="ar_AE"/>
        </w:rPr>
      </w:r>
      <w:r>
        <w:rPr>
          <w:b/>
          <w:rtl/>
          <w:cs/>
          <w:lang w:val="ar_AE" w:bidi="ar_AE"/>
        </w:rPr>
        <w:t>في المشهد الثاني:</w:t>
      </w:r>
      <w:r>
        <w:rPr>
          <w:rtl/>
          <w:cs/>
          <w:lang w:val="ar_AE" w:bidi="ar_AE"/>
        </w:rPr>
        <w:t xml:space="preserve"> يصف المقطع الحدود الجنوبية لأرض سبط أشير.</w:t>
      </w:r>
    </w:p>
    <w:p>
      <w:pPr>
        <w:bidi/>
      </w:pPr>
      <w:r>
        <w:rPr>
          <w:rtl/>
          <w:cs/>
          <w:lang w:val="ar_AE" w:bidi="ar_AE"/>
        </w:rPr>
      </w:r>
      <w:r>
        <w:rPr>
          <w:b/>
          <w:rtl/>
          <w:cs/>
          <w:lang w:val="ar_AE" w:bidi="ar_AE"/>
        </w:rPr>
        <w:t>في المشهد الثالث:</w:t>
      </w:r>
      <w:r>
        <w:rPr>
          <w:rtl/>
          <w:cs/>
          <w:lang w:val="ar_AE" w:bidi="ar_AE"/>
        </w:rPr>
        <w:t xml:space="preserve"> يصف المقطع جزءًا من الحدود الغربية لأرض سبط أشير.</w:t>
      </w:r>
    </w:p>
    <w:p>
      <w:pPr>
        <w:bidi/>
      </w:pPr>
      <w:r>
        <w:rPr>
          <w:rtl/>
          <w:cs/>
          <w:lang w:val="ar_AE" w:bidi="ar_AE"/>
        </w:rPr>
      </w:r>
      <w:r>
        <w:rPr>
          <w:b/>
          <w:rtl/>
          <w:cs/>
          <w:lang w:val="ar_AE" w:bidi="ar_AE"/>
        </w:rPr>
        <w:t>في المشهد الرابع:</w:t>
      </w:r>
      <w:r>
        <w:rPr>
          <w:rtl/>
          <w:cs/>
          <w:lang w:val="ar_AE" w:bidi="ar_AE"/>
        </w:rPr>
        <w:t xml:space="preserve"> يصف المقطع الحدود الشرقية لأرض سبط أشير. </w:t>
      </w:r>
    </w:p>
    <w:p>
      <w:pPr>
        <w:bidi/>
      </w:pPr>
      <w:r>
        <w:rPr>
          <w:rtl/>
          <w:cs/>
          <w:lang w:val="ar_AE" w:bidi="ar_AE"/>
        </w:rPr>
      </w:r>
      <w:r>
        <w:rPr>
          <w:b/>
          <w:rtl/>
          <w:cs/>
          <w:lang w:val="ar_AE" w:bidi="ar_AE"/>
        </w:rPr>
        <w:t>في المشهد الخامس:</w:t>
      </w:r>
      <w:r>
        <w:rPr>
          <w:rtl/>
          <w:cs/>
          <w:lang w:val="ar_AE" w:bidi="ar_AE"/>
        </w:rPr>
        <w:t xml:space="preserve"> يصف المقطع الحدود الشمالية على الأرجح، كما يذكر بعض المدن التي ضمن أرض سبط أشير.</w:t>
      </w:r>
    </w:p>
    <w:p>
      <w:pPr>
        <w:bidi/>
      </w:pPr>
      <w:r>
        <w:rPr>
          <w:rtl/>
          <w:cs/>
          <w:lang w:val="ar_AE" w:bidi="ar_AE"/>
        </w:rPr>
      </w:r>
      <w:r>
        <w:rPr>
          <w:b/>
          <w:rtl/>
          <w:cs/>
          <w:lang w:val="ar_AE" w:bidi="ar_AE"/>
        </w:rPr>
        <w:t>في المشهد السادس:</w:t>
      </w:r>
      <w:r>
        <w:rPr>
          <w:rtl/>
          <w:cs/>
          <w:lang w:val="ar_AE" w:bidi="ar_AE"/>
        </w:rPr>
        <w:t xml:space="preserve"> يؤكد المقطع أن هذه أرض سبط أشير، التي يحصلون عليها ميراثًا، أو مُلكًا دائمًا.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يشوع، وألعازار الكاهن، ورؤساء الأسباط. ورغم أن المقطع لا يذكرهم صراحة، فإننا نعلم أنهم هم الذين يُلقون القرعة. </w:t>
      </w:r>
    </w:p>
    <w:p>
      <w:pPr>
        <w:pStyle w:val="ListBullet"/>
        <w:bidi/>
        <w:spacing w:line="240" w:lineRule="auto"/>
        <w:ind w:left="720"/>
      </w:pPr>
      <w:r>
        <w:rPr>
          <w:rtl/>
          <w:cs/>
          <w:lang w:val="ar_AE" w:bidi="ar_AE"/>
        </w:rPr>
      </w:r>
      <w:r>
        <w:rPr>
          <w:rtl/>
          <w:cs/>
          <w:lang w:val="ar_AE" w:bidi="ar_AE"/>
        </w:rPr>
        <w:t>وسبط أشير، الذين سيسكنون في المنطقة التي يعطيها لهم يهوه ميراثاً.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يُلقي يشوع القرعة مرة أخرى. تُظهر هذه القرعة الخامسة أن سبط أشير هو التالي ليحصل على الأرض. أشير هو الابن الثاني لزِلفة جارية ليئة. حصلت كل عشيرة، أو جماعة عائلية كبيرة، في سبط أشير على أرض لها.</w:t>
      </w:r>
    </w:p>
    <w:p>
      <w:pPr>
        <w:bidi/>
      </w:pPr>
      <w:r>
        <w:rPr>
          <w:rtl/>
          <w:cs/>
          <w:lang w:val="ar_AE" w:bidi="ar_AE"/>
        </w:rPr>
      </w:r>
      <w:r>
        <w:rPr>
          <w:rtl/>
          <w:cs/>
          <w:lang w:val="ar_AE" w:bidi="ar_AE"/>
        </w:rPr>
        <w:t>توقَّفوا هنا وانظروا معًا إلى خريطتين تُظهران أرض سبط أشير. انتبهوا إلى المعالم البارزة مثل المدن، والتلال، والوديان، والمصادر المائية مثل الأنهار والينابيع. لاحظوا من هم جيران سبط أشير. وواصلوا النظر إلى هذه الخرائط أثناء الاستماع إلى بقية المعلومات، حتى تتمكنوا من تتبعها. أوقِفوا الاستماع إلى هذا التسجيل الصوتي هنا.</w:t>
      </w:r>
    </w:p>
    <w:p>
      <w:pPr>
        <w:bidi/>
      </w:pPr>
      <w:r>
        <w:rPr>
          <w:rtl/>
          <w:cs/>
          <w:lang w:val="ar_AE" w:bidi="ar_AE"/>
        </w:rPr>
      </w:r>
      <w:r>
        <w:rPr>
          <w:rtl/>
          <w:cs/>
          <w:lang w:val="ar_AE" w:bidi="ar_AE"/>
        </w:rPr>
        <w:t>يحصل سبط أشير على أرض تقع في شمال غرب إسرائيل. تبدأ حدودها الجنوبية من مدينة حَلْقَةَ وتمتد غربًا إلى حَلِي وَبَاطَنَ وَأَكْشَافَ،وَأَلَّمَّلَكَ وَعَمْعَادَ وَمِشْآلَ. وعلى الجانب الآخر من الحدود تقع أرض سبط منسى من الغرب.</w:t>
      </w:r>
    </w:p>
    <w:p>
      <w:pPr>
        <w:bidi/>
      </w:pPr>
      <w:r>
        <w:rPr>
          <w:rtl/>
          <w:cs/>
          <w:lang w:val="ar_AE" w:bidi="ar_AE"/>
        </w:rPr>
      </w:r>
      <w:r>
        <w:rPr>
          <w:rtl/>
          <w:cs/>
          <w:lang w:val="ar_AE" w:bidi="ar_AE"/>
        </w:rPr>
        <w:t>تمتد أرض سبط أشير إلى سلسلة جبال الكرمل في الجنوب الغربي. يمتد الحد الغربي للأرض على طول البحر الأبيض المتوسط. لكن المقطع لا يوضح كل الحدود الغربية. يذكر هنا النقطة الجنوبية للحدود الغربية، وهي مدينتا الكرمل وشِيحُورِ لِبْنَةَ.</w:t>
      </w:r>
    </w:p>
    <w:p>
      <w:pPr>
        <w:bidi/>
      </w:pPr>
      <w:r>
        <w:rPr>
          <w:rtl/>
          <w:cs/>
          <w:lang w:val="ar_AE" w:bidi="ar_AE"/>
        </w:rPr>
      </w:r>
      <w:r>
        <w:rPr>
          <w:rtl/>
          <w:cs/>
          <w:lang w:val="ar_AE" w:bidi="ar_AE"/>
        </w:rPr>
        <w:t>يمتد الحد الشرقي شمالاً من مدينة حَلْقَةَ إلى مدينة بَيْتِ دَاجُونَ. فهي تلامس أراضي سبط زبولون ووادي يَفْتَحْئِيلَ، الذي يشكل جزءًا من الحدود بين أراضي سبطي أشير وزبولون.</w:t>
      </w:r>
    </w:p>
    <w:p>
      <w:pPr>
        <w:bidi/>
      </w:pPr>
      <w:r>
        <w:rPr>
          <w:rtl/>
          <w:cs/>
          <w:lang w:val="ar_AE" w:bidi="ar_AE"/>
        </w:rPr>
      </w:r>
      <w:r>
        <w:rPr>
          <w:rtl/>
          <w:cs/>
          <w:lang w:val="ar_AE" w:bidi="ar_AE"/>
        </w:rPr>
        <w:t>وتمتد الحدود شمالاً إلى مدينتي بَيْتِ ٱلْعَامِقِ وَنَعِيئِيلَ، وتصل إلى كابول في الشمال. كما حصل سبط أشير على مدن عَبْرُونَ وَرَحُوبَ وَحَمُّونَ وَقَانَةَ. وتمتد الأرض في الشمال إلى مدينة صيدون العظيمة. وعبر أعلى الحدود الشرقية، إلى شمال وشرق أرض سبط زبولون، توجد أرض ستصبح ميراثًا لسبط آخر من إسرائيل.</w:t>
      </w:r>
    </w:p>
    <w:p>
      <w:pPr>
        <w:bidi/>
      </w:pPr>
      <w:r>
        <w:rPr>
          <w:rtl/>
          <w:cs/>
          <w:lang w:val="ar_AE" w:bidi="ar_AE"/>
        </w:rPr>
      </w:r>
      <w:r>
        <w:rPr>
          <w:rtl/>
          <w:cs/>
          <w:lang w:val="ar_AE" w:bidi="ar_AE"/>
        </w:rPr>
        <w:t>والآن على الأرجح يوضح المقطع الحدود الشمالية لأرض سبط أشير. يتجه الخط الحدودي جنوباً نحو مدينة الرامة ويستمر إلى صور، وهي مدينة قوية ذات أسوار عالية. بعد الوصول إلى مدينة حُوصَةَ، يتجه الخط الحدودي غرباً وينتهي عند البحر الأبيض المتوسط. إلى شمال أرض سبط أشير توجد أرض كنعان. تشمل أرض سبط أشير مدُن أَكْزِيبَ وَعُمَّةَ وَأَفِيقَ وَرَحُوبَ وكذلك 22 مدينة أخرى، مع ضياعها المحيطة بها.</w:t>
      </w:r>
    </w:p>
    <w:p>
      <w:pPr>
        <w:bidi/>
      </w:pPr>
      <w:r>
        <w:rPr>
          <w:rtl/>
          <w:cs/>
          <w:lang w:val="ar_AE" w:bidi="ar_AE"/>
        </w:rPr>
      </w:r>
      <w:r>
        <w:rPr>
          <w:rtl/>
          <w:cs/>
          <w:lang w:val="ar_AE" w:bidi="ar_AE"/>
        </w:rPr>
        <w:t>يحصل أشير على هذه الأرض ميراثًا له، أو مُلكًا دائمًا. وحصلت كل عشيرة، جماعة عائلية كبيرة، على أرض لها. ويحصلون على هذه المدن والضياع المحيطة بها.</w:t>
      </w:r>
    </w:p>
    <w:p>
      <w:pPr>
        <w:bidi/>
      </w:pPr>
      <w:r>
        <w:rPr>
          <w:rtl/>
          <w:cs/>
          <w:lang w:val="ar_AE" w:bidi="ar_AE"/>
        </w:rPr>
      </w:r>
      <w:r>
        <w:rPr>
          <w:rtl/>
          <w:cs/>
          <w:lang w:val="ar_AE" w:bidi="ar_AE"/>
        </w:rPr>
        <w:t>والآن، أعيدوا تصوير أرض أشير معًا على الأرض. أولاً، اجمعوا بعض المواد مثل الأحجار الكبيرة لتمثيل جيران أشير الحاليين - غرب سبط منسى، وسبط زبولون، وحجرين إضافيين لتمثيل جارهم المستقبلي عبر الجزء العلوي من الحدود الشرقية وكنعان إلى الشمال. ابحثوا عن شيء يمثل البحر الأبيض المتوسط الذي يمثل الحدود الغربية. ثم اجمعوا العناصر الأخرى التي ستستخدموها لتمييز المدن على الحدود والمدن والضياع داخل الأرض. ابحثوا أيضاً عن أشياء لتمثيل التلال والوديان والمسطحات المائية مثل الينابيع والأنهار. ثم استمعوا إلى التسجيل الصوتي مرة أخرى وتوقفوا كثيرًا لتضعوا كل المعالم البارزة في أماكنها أثناء سماعكم عنها. وبمجرد أن تنتهوا من وضع جميع الأغراض، ارسموا خطًا يصل بين جميع المعالم البارزة الواقعة على الحدود.</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19: 24 - 31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6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يشوع، وألعازار الكاهن، ورؤساء الأسباط. ورغم أن المقطع لا يذكرهم صراحة، فإننا نعلم أنهم هم الذين يُلقون القرعة. </w:t>
      </w:r>
    </w:p>
    <w:p>
      <w:pPr>
        <w:pStyle w:val="ListBullet"/>
        <w:bidi/>
        <w:spacing w:line="240" w:lineRule="auto"/>
        <w:ind w:left="720"/>
      </w:pPr>
      <w:r>
        <w:rPr>
          <w:rtl/>
          <w:cs/>
          <w:lang w:val="ar_AE" w:bidi="ar_AE"/>
        </w:rPr>
      </w:r>
      <w:r>
        <w:rPr>
          <w:rtl/>
          <w:cs/>
          <w:lang w:val="ar_AE" w:bidi="ar_AE"/>
        </w:rPr>
        <w:t>وسبط أشير، الذين سيسكنون في المنطقة التي يعطيها لهم يهوه ميراثاً.</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يُلقي يشوع القرعة مرة أخرى. تُظهر هذه القرعة الخامسة أن سبط أشير هو التالي ليحصل على الأرض. أشير هو الابن الثاني لبلهة جارية ليئة. حصلت كل عشيرة، أو جماعة عائلية كبيرة، في سبط أشير على أرض لها.</w:t>
      </w:r>
    </w:p>
    <w:p>
      <w:pPr>
        <w:bidi/>
      </w:pPr>
      <w:r>
        <w:rPr>
          <w:rtl/>
          <w:cs/>
          <w:lang w:val="ar_AE" w:bidi="ar_AE"/>
        </w:rPr>
      </w:r>
      <w:r>
        <w:rPr>
          <w:rtl/>
          <w:cs/>
          <w:lang w:val="ar_AE" w:bidi="ar_AE"/>
        </w:rPr>
        <w:t>يحصل سبط أشير على أرض تقع في شمال غرب إسرائيل. تبدأ الحدود الجنوبية لأرض سبط أشير من مدينة حَلْقَةَ وتمتد غربًا إلى مدن حَلِي وَبَاطَنَ وَأَكْشَافَ، وَأَلَّمَّلَكَ وَعَمْعَادَ وَمِشْآلَ.</w:t>
      </w:r>
    </w:p>
    <w:p>
      <w:pPr>
        <w:bidi/>
      </w:pPr>
      <w:r>
        <w:rPr>
          <w:rtl/>
          <w:cs/>
          <w:lang w:val="ar_AE" w:bidi="ar_AE"/>
        </w:rPr>
      </w:r>
      <w:r>
        <w:rPr>
          <w:rtl/>
          <w:cs/>
          <w:lang w:val="ar_AE" w:bidi="ar_AE"/>
        </w:rPr>
        <w:t>تمتد أرض سبط أشير إلى سلسلة جبال الكرمل في الجنوب الغربي. يمتد الحد الغربي للأرض على طول البحر الأبيض المتوسط. لكن المقطع لا يوضح كل الحدود الغربية. يذكر هنا النقطة الجنوبية للحدود الغربية، وهي مدينتا الكرمل وشِيحُورِ لِبْنَةَ.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يصف المقطع الحدود الشرقية لأرض سبط أشير.</w:t>
      </w:r>
    </w:p>
    <w:p>
      <w:pPr>
        <w:bidi/>
      </w:pPr>
      <w:r>
        <w:rPr>
          <w:rtl/>
          <w:cs/>
          <w:lang w:val="ar_AE" w:bidi="ar_AE"/>
        </w:rPr>
      </w:r>
      <w:r>
        <w:rPr>
          <w:rtl/>
          <w:cs/>
          <w:lang w:val="ar_AE" w:bidi="ar_AE"/>
        </w:rPr>
        <w:t>يوضح المقطع الحدود، على الأرجح، الشمالية، كما يذكر بعض المدن التي ضمن أرض سبط أشير.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 يؤدون دور شعب سبط أشير: "بماذا تشعرون أو فيمَ تفكِّرون؟"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يحصل أشير على هذه الأرض ميراثًا له، أو ملكية دائمة. وحصلت كل عشيرة، جماعة عائلية كبيرة، على أرض لها. ويحصلون على هذه المدن والضياع المحيطة بها.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19: 24 - 31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يُلقي يشوع </w:t>
      </w:r>
      <w:r>
        <w:rPr>
          <w:b/>
          <w:rtl/>
          <w:cs/>
          <w:lang w:val="ar_AE" w:bidi="ar_AE"/>
        </w:rPr>
        <w:t>القرعة</w:t>
      </w:r>
      <w:r>
        <w:rPr>
          <w:rtl/>
          <w:cs/>
          <w:lang w:val="ar_AE" w:bidi="ar_AE"/>
        </w:rPr>
        <w:t xml:space="preserve"> مرة أخرى. تُظهر هذه القرعة الخامسة أن سبط أشير هو التالي ليحصل على الأرض. حصلت كل </w:t>
      </w:r>
      <w:r>
        <w:rPr>
          <w:b/>
          <w:rtl/>
          <w:cs/>
          <w:lang w:val="ar_AE" w:bidi="ar_AE"/>
        </w:rPr>
        <w:t>عشيرة</w:t>
      </w:r>
      <w:r>
        <w:rPr>
          <w:rtl/>
          <w:cs/>
          <w:lang w:val="ar_AE" w:bidi="ar_AE"/>
        </w:rPr>
        <w:t xml:space="preserve">، أو جماعة عائلية كبيرة، في سبط أشير على أرض لها. استخدموا الكلمة أو العبارة ذاتها للإشارة إلى القُرعة والعشيرة، أو مجموعات العائلات الممتدة، التي استخدمتموها في المقاطع السابقة. </w:t>
      </w:r>
    </w:p>
    <w:p>
      <w:pPr>
        <w:bidi/>
      </w:pPr>
      <w:r>
        <w:rPr>
          <w:rtl/>
          <w:cs/>
          <w:lang w:val="ar_AE" w:bidi="ar_AE"/>
        </w:rPr>
      </w:r>
      <w:r>
        <w:rPr>
          <w:rtl/>
          <w:cs/>
          <w:lang w:val="ar_AE" w:bidi="ar_AE"/>
        </w:rPr>
        <w:t xml:space="preserve">في المجمل 22 </w:t>
      </w:r>
      <w:r>
        <w:rPr>
          <w:b/>
          <w:rtl/>
          <w:cs/>
          <w:lang w:val="ar_AE" w:bidi="ar_AE"/>
        </w:rPr>
        <w:t>مدينة</w:t>
      </w:r>
      <w:r>
        <w:rPr>
          <w:rtl/>
          <w:cs/>
          <w:lang w:val="ar_AE" w:bidi="ar_AE"/>
        </w:rPr>
        <w:t xml:space="preserve">، مع </w:t>
      </w:r>
      <w:r>
        <w:rPr>
          <w:b/>
          <w:rtl/>
          <w:cs/>
          <w:lang w:val="ar_AE" w:bidi="ar_AE"/>
        </w:rPr>
        <w:t>ضياعها</w:t>
      </w:r>
      <w:r>
        <w:rPr>
          <w:rtl/>
          <w:cs/>
          <w:lang w:val="ar_AE" w:bidi="ar_AE"/>
        </w:rPr>
        <w:t xml:space="preserve"> المحيطة بها. استخدموا الكلمة أو العبارة نفسها للإشارة إلى مدينة وضيعة التي استخدمتموها في المقاطع السابقة.</w:t>
      </w:r>
    </w:p>
    <w:p>
      <w:pPr>
        <w:bidi/>
      </w:pPr>
      <w:r>
        <w:rPr>
          <w:rtl/>
          <w:cs/>
          <w:lang w:val="ar_AE" w:bidi="ar_AE"/>
        </w:rPr>
      </w:r>
      <w:r>
        <w:rPr>
          <w:rtl/>
          <w:cs/>
          <w:lang w:val="ar_AE" w:bidi="ar_AE"/>
        </w:rPr>
        <w:t xml:space="preserve">يحصل سبط أشير على هذه الأرض </w:t>
      </w:r>
      <w:r>
        <w:rPr>
          <w:b/>
          <w:rtl/>
          <w:cs/>
          <w:lang w:val="ar_AE" w:bidi="ar_AE"/>
        </w:rPr>
        <w:t>ميراثًا له</w:t>
      </w:r>
      <w:r>
        <w:rPr>
          <w:rtl/>
          <w:cs/>
          <w:lang w:val="ar_AE" w:bidi="ar_AE"/>
        </w:rPr>
        <w:t>، أو ملكية دائمة. وحصلت كل عشيرة، جماعة عائلية كبيرة، على أرض لها. استخدموا نفس الكلمة أو العبارة للدلالة على الميراث كما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19:32–39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19: 32 - 39 واحتفظوا بهذا المقطع في قلوبكم.</w:t>
      </w:r>
    </w:p>
    <w:p>
      <w:pPr>
        <w:bidi/>
      </w:pPr>
      <w:r>
        <w:rPr>
          <w:rtl/>
          <w:cs/>
          <w:lang w:val="ar_AE" w:bidi="ar_AE"/>
        </w:rPr>
      </w:r>
      <w:r>
        <w:rPr>
          <w:rtl/>
          <w:cs/>
          <w:lang w:val="ar_AE" w:bidi="ar_AE"/>
        </w:rPr>
        <w:t>استمعوا إلى نسخة صوتية من سِفر يشوع 19: 32 - 39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19: 32 - 39 من الترجمات التي تستسيغونها بالأكثر.</w:t>
      </w:r>
    </w:p>
    <w:p>
      <w:pPr>
        <w:bidi/>
      </w:pPr>
      <w:r>
        <w:rPr>
          <w:rtl/>
          <w:cs/>
          <w:lang w:val="ar_AE" w:bidi="ar_AE"/>
        </w:rPr>
      </w:r>
      <w:r>
        <w:rPr>
          <w:rtl/>
          <w:cs/>
          <w:lang w:val="ar_AE" w:bidi="ar_AE"/>
        </w:rPr>
        <w:t>كان المقطع السابق هو الخامس من بين سبعة مقاطع توضح الأراضي وحدودها التي وزعها يهوه على الأسباط السبعة المتبقية من بني إسرائيل. وسقطت القرعة الخامسة التي ألقاها يشوع على سبط أشير، ووضَّح المقطع حدود أرض السبط ومدنها.</w:t>
      </w:r>
    </w:p>
    <w:p>
      <w:pPr>
        <w:bidi/>
      </w:pPr>
      <w:r>
        <w:rPr>
          <w:rtl/>
          <w:cs/>
          <w:lang w:val="ar_AE" w:bidi="ar_AE"/>
        </w:rPr>
      </w:r>
      <w:r>
        <w:rPr>
          <w:rtl/>
          <w:cs/>
          <w:lang w:val="ar_AE" w:bidi="ar_AE"/>
        </w:rPr>
        <w:t>يُلقي يشوع القرعة مرة أخرى. تُظهر هذه القرعة السادسة أن سبط نفتالي هو التالي الذي سيحصل على أرضه. كان نفتالي ثاني أصغر أبناء جارية راحيل. حصلت كل عشيرة، أو جماعة عائلية كبيرة، في سبط نفتالي على أرض لها.</w:t>
      </w:r>
    </w:p>
    <w:p>
      <w:pPr>
        <w:bidi/>
      </w:pPr>
      <w:r>
        <w:rPr>
          <w:rtl/>
          <w:cs/>
          <w:lang w:val="ar_AE" w:bidi="ar_AE"/>
        </w:rPr>
      </w:r>
      <w:r>
        <w:rPr>
          <w:rtl/>
          <w:cs/>
          <w:lang w:val="ar_AE" w:bidi="ar_AE"/>
        </w:rPr>
        <w:t>توقَّفوا هنا وانظروا معًا إلى خريطتين تُظهران أرض سبط نفتالي. انتبهوا إلى المعالم البارزة مثل المدن، والتلال، والوديان، والمصادر المائية مثل الأنهار والينابيع. لاحظوا من هم جيرانَ سبط نفتالي. وواصلوا النظر إلى هذه الخرائط أثناء الاستماع إلى بقية المعلومات، حتى تتمكنوا من تتبعها. أوقِفوا الاستماع إلى هذا التسجيل الصوتي هنا.</w:t>
      </w:r>
    </w:p>
    <w:p>
      <w:pPr>
        <w:bidi/>
      </w:pPr>
      <w:r>
        <w:rPr>
          <w:rtl/>
          <w:cs/>
          <w:lang w:val="ar_AE" w:bidi="ar_AE"/>
        </w:rPr>
      </w:r>
      <w:r>
        <w:rPr>
          <w:rtl/>
          <w:cs/>
          <w:lang w:val="ar_AE" w:bidi="ar_AE"/>
        </w:rPr>
        <w:t>تبدأ الحدود الجنوبية لأرض سبط نفتالي من مدينة حَالَفَ بالقربمِنَ ٱلْبَلُّوطَةِ في مدينة صَعَنَنِّيمَ. وتمر الحدود عبر مدينتي أَدَامِي ٱلنَّاقِبِ وَيَبْنِئِيلَ، وتتمتدّ باتجاه الشرق إلى مدينة لَقُّومَ. يمثل نهر الأردن الطرف الشرقي للحدود الجنوبية لسبط نفتالي. وعبر الحدود الجنوبية تقع أرض سبط يسَّاكَر.</w:t>
      </w:r>
    </w:p>
    <w:p>
      <w:pPr>
        <w:bidi/>
      </w:pPr>
      <w:r>
        <w:rPr>
          <w:rtl/>
          <w:cs/>
          <w:lang w:val="ar_AE" w:bidi="ar_AE"/>
        </w:rPr>
      </w:r>
      <w:r>
        <w:rPr>
          <w:rtl/>
          <w:cs/>
          <w:lang w:val="ar_AE" w:bidi="ar_AE"/>
        </w:rPr>
        <w:t>وتمتد الحدود الغربية عبر مدينة أَزْنُوتِ تَابُورَ، الواقعة أسفل جبل تابور. وتمتد الحدود شمالًا إلى مدينة حُقُّوقَ وتلامس جنوب أرض سبط زبولون. تمس الحدود أرض سبط أشير من جهة الغرب، ونهر الأردن من الشرق. وعبر الحدود الشمالية، أرض كنعان.</w:t>
      </w:r>
    </w:p>
    <w:p>
      <w:pPr>
        <w:bidi/>
      </w:pPr>
      <w:r>
        <w:rPr>
          <w:rtl/>
          <w:cs/>
          <w:lang w:val="ar_AE" w:bidi="ar_AE"/>
        </w:rPr>
      </w:r>
      <w:r>
        <w:rPr>
          <w:rtl/>
          <w:cs/>
          <w:lang w:val="ar_AE" w:bidi="ar_AE"/>
        </w:rPr>
        <w:t>وعبر الحدود الشرقية لأرض نفتالي، توجد أرض نصف سبط منسَّى في الشرق.</w:t>
      </w:r>
    </w:p>
    <w:p>
      <w:pPr>
        <w:bidi/>
      </w:pPr>
      <w:r>
        <w:rPr>
          <w:rtl/>
          <w:cs/>
          <w:lang w:val="ar_AE" w:bidi="ar_AE"/>
        </w:rPr>
      </w:r>
      <w:r>
        <w:rPr>
          <w:rtl/>
          <w:cs/>
          <w:lang w:val="ar_AE" w:bidi="ar_AE"/>
        </w:rPr>
        <w:t>داخل أرضهم عدة مدُن محصّنة، أو مدُن ذات أسوار قوية حولها. وهذه المدن هي ٱلصِّدِّيمُ وَصَيْرُ وَحَمَّةُ وَرَقَّةُ وَكِنَّارَةُ، وَأَدَامَةُ وَٱلرَّامَةُ وَحَاصُورُ، وَقَادَشُ وَإِذْرَعِي وَعَيْنُ حَاصُورَ، وَيِرْأُونُ وَمَجْدَلُ إِيلَ وَحُورِيمُ وَبَيْتُ عَنَاةَ وَبَيْتُ شَمْسٍ. في المجموع، 19 مدينة بضياعها تحيط بها.</w:t>
      </w:r>
    </w:p>
    <w:p>
      <w:pPr>
        <w:bidi/>
      </w:pPr>
      <w:r>
        <w:rPr>
          <w:rtl/>
          <w:cs/>
          <w:lang w:val="ar_AE" w:bidi="ar_AE"/>
        </w:rPr>
      </w:r>
      <w:r>
        <w:rPr>
          <w:rtl/>
          <w:cs/>
          <w:lang w:val="ar_AE" w:bidi="ar_AE"/>
        </w:rPr>
        <w:t>توقّفوا هنا وناقشوا هذا السؤال في مجموعة: ما نوع دفاعات المدن التي استخدمها الناس في مدُن بلدكم على مر السنين؟ كيف قرروا ما إذا كان ينبغي أن يكون للمدينة دفاعات؟ أوقِفوا الاستماع إلى هذا التسجيل الصوتي هنا.</w:t>
      </w:r>
    </w:p>
    <w:p>
      <w:pPr>
        <w:bidi/>
      </w:pPr>
      <w:r>
        <w:rPr>
          <w:rtl/>
          <w:cs/>
          <w:lang w:val="ar_AE" w:bidi="ar_AE"/>
        </w:rPr>
      </w:r>
      <w:r>
        <w:rPr>
          <w:rtl/>
          <w:cs/>
          <w:lang w:val="ar_AE" w:bidi="ar_AE"/>
        </w:rPr>
        <w:t>يحصل سبط نفتالي على هذه الأرض ميراثًا له، أو ملكية دائمة. وحصلت كل عشيرة، جماعة عائلية كبيرة، على أرض لها. ويحصلون على هذه المدن والضياع المحيطة بها.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19: 32 - 39 من الترجمات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يُلقي يشوع القرعة للمرة السادسة. كان سبط نفتالي هو التالي ليحصل على ميراثه من الأرض.</w:t>
      </w:r>
    </w:p>
    <w:p>
      <w:pPr>
        <w:bidi/>
      </w:pPr>
      <w:r>
        <w:rPr>
          <w:rtl/>
          <w:cs/>
          <w:lang w:val="ar_AE" w:bidi="ar_AE"/>
        </w:rPr>
      </w:r>
      <w:r>
        <w:rPr>
          <w:b/>
          <w:rtl/>
          <w:cs/>
          <w:lang w:val="ar_AE" w:bidi="ar_AE"/>
        </w:rPr>
        <w:t>في المشهد الثاني:</w:t>
      </w:r>
      <w:r>
        <w:rPr>
          <w:rtl/>
          <w:cs/>
          <w:lang w:val="ar_AE" w:bidi="ar_AE"/>
        </w:rPr>
        <w:t xml:space="preserve"> يصف المقطع الحدود الجنوبية لأرض سبط نفتالي.</w:t>
      </w:r>
    </w:p>
    <w:p>
      <w:pPr>
        <w:bidi/>
      </w:pPr>
      <w:r>
        <w:rPr>
          <w:rtl/>
          <w:cs/>
          <w:lang w:val="ar_AE" w:bidi="ar_AE"/>
        </w:rPr>
      </w:r>
      <w:r>
        <w:rPr>
          <w:b/>
          <w:rtl/>
          <w:cs/>
          <w:lang w:val="ar_AE" w:bidi="ar_AE"/>
        </w:rPr>
        <w:t>في المشهد الثالث:</w:t>
      </w:r>
      <w:r>
        <w:rPr>
          <w:rtl/>
          <w:cs/>
          <w:lang w:val="ar_AE" w:bidi="ar_AE"/>
        </w:rPr>
        <w:t xml:space="preserve"> يوضح المقطع جزءًا من الحدود الغربية لأرض سبط نفتالي.</w:t>
      </w:r>
    </w:p>
    <w:p>
      <w:pPr>
        <w:bidi/>
      </w:pPr>
      <w:r>
        <w:rPr>
          <w:rtl/>
          <w:cs/>
          <w:lang w:val="ar_AE" w:bidi="ar_AE"/>
        </w:rPr>
      </w:r>
      <w:r>
        <w:rPr>
          <w:b/>
          <w:rtl/>
          <w:cs/>
          <w:lang w:val="ar_AE" w:bidi="ar_AE"/>
        </w:rPr>
        <w:t>في المشهد الرابع:</w:t>
      </w:r>
      <w:r>
        <w:rPr>
          <w:rtl/>
          <w:cs/>
          <w:lang w:val="ar_AE" w:bidi="ar_AE"/>
        </w:rPr>
        <w:t xml:space="preserve"> يذكر المقطع بعض المدن التسع عشر المحصنة، أو المدن ذات الأسوار القوية، في أرض سبط نفتالي.</w:t>
      </w:r>
    </w:p>
    <w:p>
      <w:pPr>
        <w:bidi/>
      </w:pPr>
      <w:r>
        <w:rPr>
          <w:rtl/>
          <w:cs/>
          <w:lang w:val="ar_AE" w:bidi="ar_AE"/>
        </w:rPr>
      </w:r>
      <w:r>
        <w:rPr>
          <w:b/>
          <w:rtl/>
          <w:cs/>
          <w:lang w:val="ar_AE" w:bidi="ar_AE"/>
        </w:rPr>
        <w:t>في المشهد الخامس:</w:t>
      </w:r>
      <w:r>
        <w:rPr>
          <w:rtl/>
          <w:cs/>
          <w:lang w:val="ar_AE" w:bidi="ar_AE"/>
        </w:rPr>
        <w:t xml:space="preserve"> يؤكد المقطع أن هذه أرض سبط نفتالي، التي يحصلون عليها ميراثًا، أو مِلْكِيَّة دائمة.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يشوع، وألعازار الكاهن، ورؤساء الأسباط. ورغم أن المقطع لا يذكرهم صراحة، فإننا نعلم أنهم هم الذين يُلقون القرعة. </w:t>
      </w:r>
    </w:p>
    <w:p>
      <w:pPr>
        <w:pStyle w:val="ListBullet"/>
        <w:bidi/>
        <w:spacing w:line="240" w:lineRule="auto"/>
        <w:ind w:left="720"/>
      </w:pPr>
      <w:r>
        <w:rPr>
          <w:rtl/>
          <w:cs/>
          <w:lang w:val="ar_AE" w:bidi="ar_AE"/>
        </w:rPr>
      </w:r>
      <w:r>
        <w:rPr>
          <w:rtl/>
          <w:cs/>
          <w:lang w:val="ar_AE" w:bidi="ar_AE"/>
        </w:rPr>
        <w:t>وسبط نفتالي، الذين سيسكنون في المنطقة التي يعطيها لهم يهوه ميراثاً.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يُلقي يشوع القرعة مرة أخرى. تُظهر هذه القرعة السادسة أن سبط نفتالي هو التالي الذي سيحصل على أرضه. حصلت كل عشيرة، أو جماعة عائلية كبيرة، في سبط نفتالي على أرض لها.</w:t>
      </w:r>
    </w:p>
    <w:p>
      <w:pPr>
        <w:bidi/>
      </w:pPr>
      <w:r>
        <w:rPr>
          <w:rtl/>
          <w:cs/>
          <w:lang w:val="ar_AE" w:bidi="ar_AE"/>
        </w:rPr>
      </w:r>
      <w:r>
        <w:rPr>
          <w:rtl/>
          <w:cs/>
          <w:lang w:val="ar_AE" w:bidi="ar_AE"/>
        </w:rPr>
        <w:t>توقَّفوا هنا وانظروا معًا إلى خريطتين تُظهران أرض سبط نفتالي. انتبهوا إلى المعالم البارزة مثل المدن، والتلال، والوديان، والمصادر المائية مثل الأنهار والينابيع. لاحظوا من هم جيرانَ سبط نفتالي. وواصلوا النظر إلى هذه الخرائط أثناء الاستماع إلى بقية المعلومات، حتى تتمكنوا من تتبعها. أوقِفوا الاستماع إلى هذا التسجيل الصوتي هنا.</w:t>
      </w:r>
    </w:p>
    <w:p>
      <w:pPr>
        <w:bidi/>
      </w:pPr>
      <w:r>
        <w:rPr>
          <w:rtl/>
          <w:cs/>
          <w:lang w:val="ar_AE" w:bidi="ar_AE"/>
        </w:rPr>
      </w:r>
      <w:r>
        <w:rPr>
          <w:rtl/>
          <w:cs/>
          <w:lang w:val="ar_AE" w:bidi="ar_AE"/>
        </w:rPr>
        <w:t>تبدأ الحدود الجنوبية لأرض سبط نفتالي من مدينة حَالَفَ بالقرب مِنَ ٱلْبَلُّوطَةِ في مدينة صَعَنَنِّيمَ. وتمر الحدود عبر مدينتي أَدَامِي ٱلنَّاقِبِ وَيَبْنِئِيلَ، وتمتدّ باتجاه الشرق إلى مدينة لَقُّومَ. يمثل نهر الأردن الطرف الشرقي للحدود الجنوبية لسبط نفتالي. وتقع أرض سبط يسَّاكَر عبر الحدود الجنوبية.</w:t>
      </w:r>
    </w:p>
    <w:p>
      <w:pPr>
        <w:bidi/>
      </w:pPr>
      <w:r>
        <w:rPr>
          <w:rtl/>
          <w:cs/>
          <w:lang w:val="ar_AE" w:bidi="ar_AE"/>
        </w:rPr>
      </w:r>
      <w:r>
        <w:rPr>
          <w:rtl/>
          <w:cs/>
          <w:lang w:val="ar_AE" w:bidi="ar_AE"/>
        </w:rPr>
        <w:t>وتمتد الحدود الغربية عبر مدينة أَزْنُوتِ تَابُورَ، الواقعة أسفل جبل تابور. وتمتد الحدود شمالًا إلى مدينة حُقُّوقَ وتلامس جنوب أرض سبط زبولون. تمس الحدود أرض سبط أشير من جهة الغرب، ونهر الأردن من الشرق. وعبر الحدود الشمالية تقع أرض كنعان.</w:t>
      </w:r>
    </w:p>
    <w:p>
      <w:pPr>
        <w:bidi/>
      </w:pPr>
      <w:r>
        <w:rPr>
          <w:rtl/>
          <w:cs/>
          <w:lang w:val="ar_AE" w:bidi="ar_AE"/>
        </w:rPr>
      </w:r>
      <w:r>
        <w:rPr>
          <w:rtl/>
          <w:cs/>
          <w:lang w:val="ar_AE" w:bidi="ar_AE"/>
        </w:rPr>
        <w:t>وعبر الحدود الشرقية لأرض نفتالي، توجد أرض نصف سبط منسَّى في الشرق.</w:t>
      </w:r>
    </w:p>
    <w:p>
      <w:pPr>
        <w:bidi/>
      </w:pPr>
      <w:r>
        <w:rPr>
          <w:rtl/>
          <w:cs/>
          <w:lang w:val="ar_AE" w:bidi="ar_AE"/>
        </w:rPr>
      </w:r>
      <w:r>
        <w:rPr>
          <w:rtl/>
          <w:cs/>
          <w:lang w:val="ar_AE" w:bidi="ar_AE"/>
        </w:rPr>
        <w:t>داخل أرضهم عدة مدُن محصّنة، أو مدُن ذات أسوار قوية حولها. وهذه المدن هي ٱلصِّدِّيمُ وَصَيْرُ وَحَمَّةُ وَرَقَّةُ وَكِنَّارَةُ، وَأَدَامَةُ وَٱلرَّامَةُ وَحَاصُورُ، وَقَادَشُ وَإِذْرَعِي وَعَيْنُ حَاصُورَ، وَيِرْأُونُ وَمَجْدَلُ إِيلَ وَحُورِيمُ وَبَيْتُ عَنَاةَ وَبَيْتُ شَمْسٍ. في المجموع، 19 مدينة بضياعها تحيط بها.</w:t>
      </w:r>
    </w:p>
    <w:p>
      <w:pPr>
        <w:bidi/>
      </w:pPr>
      <w:r>
        <w:rPr>
          <w:rtl/>
          <w:cs/>
          <w:lang w:val="ar_AE" w:bidi="ar_AE"/>
        </w:rPr>
      </w:r>
      <w:r>
        <w:rPr>
          <w:rtl/>
          <w:cs/>
          <w:lang w:val="ar_AE" w:bidi="ar_AE"/>
        </w:rPr>
        <w:t>يحصل سبط نفتالي على هذه الأرض ميراثًا له، أو ملكية دائمة. وحصلت كل عشيرة، جماعة عائلية كبيرة، على أرض لها. ويحصلون على هذه المدن والضياع المحيطة بها.</w:t>
      </w:r>
    </w:p>
    <w:p>
      <w:pPr>
        <w:bidi/>
      </w:pPr>
      <w:r>
        <w:rPr>
          <w:rtl/>
          <w:cs/>
          <w:lang w:val="ar_AE" w:bidi="ar_AE"/>
        </w:rPr>
      </w:r>
      <w:r>
        <w:rPr>
          <w:rtl/>
          <w:cs/>
          <w:lang w:val="ar_AE" w:bidi="ar_AE"/>
        </w:rPr>
        <w:t>والآن، أعيدوا تصوير أرض نفتالي معًا على الأرض. اجمعوا أولاً بعض المواد، مثل الحجارة الكبيرة، لتمثيل جيران نفتالي: سبط يساكر، وسبط زبولون، وسبط أشير، ونصف سبط منسى شرق الأردن، وأرض كنعان. ثم اجمعوا العناصر الأخرى التي ستستخدمها لتمييز المدن على الحدود، والمدن والضياع داخل الأرض. ابحثوا أيضاً عن أشياء لتمثيل التلال والوديان والمسطحات المائية مثل الينابيع والأنهار. ثم استمعوا إلى التسجيل الصوتي مرة أخرى وتوقفوا لتضعوا كل المعالم البارزة في أماكنها أثناء سماعكم عنها. وبمجرد أن تنتهوا من وضع جميع الأغراض، ارسموا خطًا يصل بين جميع المعالم البارزة الواقعة على الحدود.</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19: 32 - 39 من الترجمات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يشوع، وألعازار الكاهن، ورؤساء الأسباط. ورغم أن المقطع لا يذكرهم صراحة، فإننا نعلم أنهم هم الذين يُلقون القرعة. </w:t>
      </w:r>
    </w:p>
    <w:p>
      <w:pPr>
        <w:pStyle w:val="ListBullet"/>
        <w:bidi/>
        <w:spacing w:line="240" w:lineRule="auto"/>
        <w:ind w:left="720"/>
      </w:pPr>
      <w:r>
        <w:rPr>
          <w:rtl/>
          <w:cs/>
          <w:lang w:val="ar_AE" w:bidi="ar_AE"/>
        </w:rPr>
      </w:r>
      <w:r>
        <w:rPr>
          <w:rtl/>
          <w:cs/>
          <w:lang w:val="ar_AE" w:bidi="ar_AE"/>
        </w:rPr>
        <w:t>وسبط نفتالي، الذين سيسكنون في المنطقة التي يعطيها لهم يهوه ميراثاً.</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يُلقي يشوع القرعة مرة أخرى. تُظهر هذه القرعة السادسة أن سبط نفتالي هو التالي الذي سيحصل على أرضه. حصلت كل عشيرة، أو جماعة عائلية كبيرة، في سبط نفتالي على أرض لها.</w:t>
      </w:r>
    </w:p>
    <w:p>
      <w:pPr>
        <w:bidi/>
      </w:pPr>
      <w:r>
        <w:rPr>
          <w:rtl/>
          <w:cs/>
          <w:lang w:val="ar_AE" w:bidi="ar_AE"/>
        </w:rPr>
      </w:r>
      <w:r>
        <w:rPr>
          <w:rtl/>
          <w:cs/>
          <w:lang w:val="ar_AE" w:bidi="ar_AE"/>
        </w:rPr>
        <w:t>يوضح المقطع الحدود الجنوبية لأرض سبط نفتالي.</w:t>
      </w:r>
    </w:p>
    <w:p>
      <w:pPr>
        <w:bidi/>
      </w:pPr>
      <w:r>
        <w:rPr>
          <w:rtl/>
          <w:cs/>
          <w:lang w:val="ar_AE" w:bidi="ar_AE"/>
        </w:rPr>
      </w:r>
      <w:r>
        <w:rPr>
          <w:rtl/>
          <w:cs/>
          <w:lang w:val="ar_AE" w:bidi="ar_AE"/>
        </w:rPr>
        <w:t>يوضح المقطع الحدود الغربية لأرض سبط نفتالي.</w:t>
      </w:r>
    </w:p>
    <w:p>
      <w:pPr>
        <w:bidi/>
      </w:pPr>
      <w:r>
        <w:rPr>
          <w:rtl/>
          <w:cs/>
          <w:lang w:val="ar_AE" w:bidi="ar_AE"/>
        </w:rPr>
      </w:r>
      <w:r>
        <w:rPr>
          <w:rtl/>
          <w:cs/>
          <w:lang w:val="ar_AE" w:bidi="ar_AE"/>
        </w:rPr>
        <w:t>يذكر المقطع بعض المدن التسع عشرة المحصنة، أو المدن ذات الأسوار القوية، والتي تشكل جزءًا من أرض سبط نفتالي.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شعب سِبط نفتالي: "بمَ تشعرون أو فيمَ تفكرون؟"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يحصل سبط نفتالي على هذه الأرض ميراثًا له، أو ملكية دائمة. وحصلت كل عشيرة، جماعة عائلية كبيرة، على أرض لها. ويحصلون على هذه المدن والضياع المحيطة بها.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19: 32 - 39 من الترجمات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يُلقي يشوع </w:t>
      </w:r>
      <w:r>
        <w:rPr>
          <w:b/>
          <w:rtl/>
          <w:cs/>
          <w:lang w:val="ar_AE" w:bidi="ar_AE"/>
        </w:rPr>
        <w:t>القرعة</w:t>
      </w:r>
      <w:r>
        <w:rPr>
          <w:rtl/>
          <w:cs/>
          <w:lang w:val="ar_AE" w:bidi="ar_AE"/>
        </w:rPr>
        <w:t xml:space="preserve"> مرة أخرى. تُظهر هذه القرعة السادسة أن سبط نفتالي هو التالي الذي سيحصل على أرضه. حصلت كل </w:t>
      </w:r>
      <w:r>
        <w:rPr>
          <w:b/>
          <w:rtl/>
          <w:cs/>
          <w:lang w:val="ar_AE" w:bidi="ar_AE"/>
        </w:rPr>
        <w:t>عشيرة</w:t>
      </w:r>
      <w:r>
        <w:rPr>
          <w:rtl/>
          <w:cs/>
          <w:lang w:val="ar_AE" w:bidi="ar_AE"/>
        </w:rPr>
        <w:t xml:space="preserve">، أو جماعة عائلية كبيرة، في سبط نفتالي على أرض لها. استخدموا الكلمة أو العبارة ذاتها للإشارة إلى القُرعة والعشيرة، أو مجموعات العائلات الممتدة، التي استخدمتموها في المقاطع السابقة. </w:t>
      </w:r>
    </w:p>
    <w:p>
      <w:pPr>
        <w:bidi/>
      </w:pPr>
      <w:r>
        <w:rPr>
          <w:rtl/>
          <w:cs/>
          <w:lang w:val="ar_AE" w:bidi="ar_AE"/>
        </w:rPr>
      </w:r>
      <w:r>
        <w:rPr>
          <w:rtl/>
          <w:cs/>
          <w:lang w:val="ar_AE" w:bidi="ar_AE"/>
        </w:rPr>
        <w:t xml:space="preserve">في المجموع، ثمة 19 </w:t>
      </w:r>
      <w:r>
        <w:rPr>
          <w:b/>
          <w:rtl/>
          <w:cs/>
          <w:lang w:val="ar_AE" w:bidi="ar_AE"/>
        </w:rPr>
        <w:t>مدينة</w:t>
      </w:r>
      <w:r>
        <w:rPr>
          <w:rtl/>
          <w:cs/>
          <w:lang w:val="ar_AE" w:bidi="ar_AE"/>
        </w:rPr>
        <w:t xml:space="preserve"> مع </w:t>
      </w:r>
      <w:r>
        <w:rPr>
          <w:b/>
          <w:rtl/>
          <w:cs/>
          <w:lang w:val="ar_AE" w:bidi="ar_AE"/>
        </w:rPr>
        <w:t>ضياع</w:t>
      </w:r>
      <w:r>
        <w:rPr>
          <w:rtl/>
          <w:cs/>
          <w:lang w:val="ar_AE" w:bidi="ar_AE"/>
        </w:rPr>
        <w:t xml:space="preserve"> تحيط بها في أرض نفتالي. استخدموا الكلمة أو العبارة نفسها للإشارة إلى مدينة وضيعة التي استخدمتموها في المقاطع السابقة.</w:t>
      </w:r>
    </w:p>
    <w:p>
      <w:pPr>
        <w:bidi/>
      </w:pPr>
      <w:r>
        <w:rPr>
          <w:rtl/>
          <w:cs/>
          <w:lang w:val="ar_AE" w:bidi="ar_AE"/>
        </w:rPr>
      </w:r>
      <w:r>
        <w:rPr>
          <w:rtl/>
          <w:cs/>
          <w:lang w:val="ar_AE" w:bidi="ar_AE"/>
        </w:rPr>
        <w:t xml:space="preserve">يحصل سبط نفتالي على هذه الأرض </w:t>
      </w:r>
      <w:r>
        <w:rPr>
          <w:b/>
          <w:rtl/>
          <w:cs/>
          <w:lang w:val="ar_AE" w:bidi="ar_AE"/>
        </w:rPr>
        <w:t>ميراثًا له</w:t>
      </w:r>
      <w:r>
        <w:rPr>
          <w:rtl/>
          <w:cs/>
          <w:lang w:val="ar_AE" w:bidi="ar_AE"/>
        </w:rPr>
        <w:t>، أو ملكية دائمة. وحصلت كل عشيرة، جماعة عائلية كبيرة، على أرض لها. استخدموا نفس الكلمة أو العبارة للدلالة على الميراث كما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19:40–48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19: 40 - 48 واحتفظوا بهذا المقطع في قلوبكم.</w:t>
      </w:r>
    </w:p>
    <w:p>
      <w:pPr>
        <w:bidi/>
      </w:pPr>
      <w:r>
        <w:rPr>
          <w:rtl/>
          <w:cs/>
          <w:lang w:val="ar_AE" w:bidi="ar_AE"/>
        </w:rPr>
      </w:r>
      <w:r>
        <w:rPr>
          <w:rtl/>
          <w:cs/>
          <w:lang w:val="ar_AE" w:bidi="ar_AE"/>
        </w:rPr>
        <w:t>استمعوا إلى نسخة صوتية من سِفر يشوع 19: 40 - 48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19: 40 - 48 من الترجمات التي تستسيغونها بالأكثر.</w:t>
      </w:r>
    </w:p>
    <w:p>
      <w:pPr>
        <w:bidi/>
      </w:pPr>
      <w:r>
        <w:rPr>
          <w:rtl/>
          <w:cs/>
          <w:lang w:val="ar_AE" w:bidi="ar_AE"/>
        </w:rPr>
      </w:r>
      <w:r>
        <w:rPr>
          <w:rtl/>
          <w:cs/>
          <w:lang w:val="ar_AE" w:bidi="ar_AE"/>
        </w:rPr>
        <w:t>كان المقطع السابق هو السادس من بين سبعة مقاطع توضح الأراضي وحدودها التي وزعها يهوه على الأسباط السبعة المتبقية من بني إسرائيل. سقطت القرعة السادسة التي ألقاها يشوع على سبط نفتالي، ووصف المقطع حدود سبط نفتالي وأرض مدنها.</w:t>
      </w:r>
    </w:p>
    <w:p>
      <w:pPr>
        <w:bidi/>
      </w:pPr>
      <w:r>
        <w:rPr>
          <w:rtl/>
          <w:cs/>
          <w:lang w:val="ar_AE" w:bidi="ar_AE"/>
        </w:rPr>
      </w:r>
      <w:r>
        <w:rPr>
          <w:rtl/>
          <w:cs/>
          <w:lang w:val="ar_AE" w:bidi="ar_AE"/>
        </w:rPr>
        <w:t>يُلقي يشوع القرعة مرة أخرى. تُظهر هذه القرعة السابعة أن سبط دان هو التالي والأخير ليحصل على أرضه. دان هو بكر بلهة جارية راحيل. حصلت كل عشيرة، أو جماعة عائلية كبيرة، في سبط دان على أرض لها.</w:t>
      </w:r>
    </w:p>
    <w:p>
      <w:pPr>
        <w:bidi/>
      </w:pPr>
      <w:r>
        <w:rPr>
          <w:rtl/>
          <w:cs/>
          <w:lang w:val="ar_AE" w:bidi="ar_AE"/>
        </w:rPr>
      </w:r>
      <w:r>
        <w:rPr>
          <w:rtl/>
          <w:cs/>
          <w:lang w:val="ar_AE" w:bidi="ar_AE"/>
        </w:rPr>
        <w:t>توقَّفوا هنا وانظروا معًا إلى خريطتين تُظهران أرض سبط دان. انتبهوا إلى المعالم البارزة مثل المدن، والتلال، والوديان، والمصادر المائية مثل الأنهار والينابيع. لاحظوا من هم جيران سبط دان. وواصلوا النظر إلى هذه الخرائط أثناء الاستماع إلى بقية المعلومات، حتى تتمكنوا من تتبعها. أوقِفوا الاستماع إلى هذا التسجيل الصوتي هنا.</w:t>
      </w:r>
    </w:p>
    <w:p>
      <w:pPr>
        <w:bidi/>
      </w:pPr>
      <w:r>
        <w:rPr>
          <w:rtl/>
          <w:cs/>
          <w:lang w:val="ar_AE" w:bidi="ar_AE"/>
        </w:rPr>
      </w:r>
      <w:r>
        <w:rPr>
          <w:rtl/>
          <w:cs/>
          <w:lang w:val="ar_AE" w:bidi="ar_AE"/>
        </w:rPr>
        <w:t>تشمل أرض سبط دان مدن صَرْعَةَ وَأَشْتَأُولَ وَعِيرَ شَمْسٍ. وهي مدن حدودية مع أرض سبط يهوذا. وتسمى مدينة عير شَمَش أيضًا بيت شَمَش. كما يضم مدُن شَعَلَبَّيْنِ وَأَيَّلُونَ وَيِتْلَةَ، وَإِيلُونَ وَتِمْنَةَ وَعَقْرُونَ. تقع مدينتا تمنَّة وعقرون على الحدود مع أرض سبط يهوذا. كما يضم سبط دان مدن إِلْتَقَيْهَ وَجِبَّثُونَ وَبَعْلَةَ، وَيَهُودَ وَبَنِي بَرَقَ وَجَتَّ رِمُّونَ. تقع معظم المدن الخمس الأخيرة بالقرب من مدينة يافا، التي تقع على ساحل البحر الأبيض المتوسط. كما تضم أرض سبط دان مدينتي مِيَاهَ ٱلْيَرْقُونَ وَٱلرَّقُّونَ والأرض التي كانت بالقرب من مدينة يافا. تحد أرض سبط دان أرض سبط يهوذا من الجنوب، وأرض سبط بنيامين من الشرق، وأرض سبطي أفرايم ونصف سبط منسى الغربي من الشمال. وغرب أرض سبط دان، البحر الأبيض المتوسط.</w:t>
      </w:r>
    </w:p>
    <w:p>
      <w:pPr>
        <w:bidi/>
      </w:pPr>
      <w:r>
        <w:rPr>
          <w:rtl/>
          <w:cs/>
          <w:lang w:val="ar_AE" w:bidi="ar_AE"/>
        </w:rPr>
      </w:r>
      <w:r>
        <w:rPr>
          <w:rtl/>
          <w:cs/>
          <w:lang w:val="ar_AE" w:bidi="ar_AE"/>
        </w:rPr>
        <w:t>وهنا يوضح المقطع أنه بعد فترة من حصول سبط دان على الأرض، فشلوا أو واجهوا صعوبة في الاستيلاء عليها بالكامل، ليستولي عليها أعداؤهم. ولهذا، صعد رجال سبط دان إلى مدينة لَشَمَ وحاربوها. ولَشَم مدينة قديمة تقع عند نبع نهر الأردن، شمال شرق أرض سبط دان. يستولي رجال سبط دان على مدينة لشم وقتلوا أهلها بالسيف. يصف المقطع في سفر القضاة 18 ما يحدث. في مقطع سفر القضاة، تُدعى لشم باسم لايش. ثم ينتقل سبط دان إلى مدينة لشم ويعيش فيها. ويطلقون على المدينة اسماً جديداً، دان، تيمناً بالرجل الذي انحدر منه سبطهم.</w:t>
      </w:r>
    </w:p>
    <w:p>
      <w:pPr>
        <w:bidi/>
      </w:pPr>
      <w:r>
        <w:rPr>
          <w:rtl/>
          <w:cs/>
          <w:lang w:val="ar_AE" w:bidi="ar_AE"/>
        </w:rPr>
      </w:r>
      <w:r>
        <w:rPr>
          <w:rtl/>
          <w:cs/>
          <w:lang w:val="ar_AE" w:bidi="ar_AE"/>
        </w:rPr>
        <w:t>توقفوا هنا، وابحثوا معًا عن مدينة لشم، التي تسمى أيضاً مدينة دان، على خريطة إسرائيل. أوقِفوا الاستماع إلى هذا التسجيل الصوتي هنا.</w:t>
      </w:r>
    </w:p>
    <w:p>
      <w:pPr>
        <w:bidi/>
      </w:pPr>
      <w:r>
        <w:rPr>
          <w:rtl/>
          <w:cs/>
          <w:lang w:val="ar_AE" w:bidi="ar_AE"/>
        </w:rPr>
      </w:r>
      <w:r>
        <w:rPr>
          <w:rtl/>
          <w:cs/>
          <w:lang w:val="ar_AE" w:bidi="ar_AE"/>
        </w:rPr>
        <w:t>توقفوا هنا وناقشوا السؤال التالي في مجموعة: انظروا تاريخ شعبكم. تحدث عن الطرائق المختلفة التي امتلك بها الناس المدن والقرى والأراضي أو حصلوا على حقوق فيها. تحدث عن أمثلة عندما حصل شعب ما على مدينة، وأمثلة عن الغزو والاستيلاء. أوقِفوا الاستماع إلى هذا التسجيل الصوتي هنا.</w:t>
      </w:r>
    </w:p>
    <w:p>
      <w:pPr>
        <w:bidi/>
      </w:pPr>
      <w:r>
        <w:rPr>
          <w:rtl/>
          <w:cs/>
          <w:lang w:val="ar_AE" w:bidi="ar_AE"/>
        </w:rPr>
      </w:r>
      <w:r>
        <w:rPr>
          <w:rtl/>
          <w:cs/>
          <w:lang w:val="ar_AE" w:bidi="ar_AE"/>
        </w:rPr>
        <w:t>يحصل سبط دان على هذه الأرض ميراثًا له، أو ملكية دائمة. وحصلت كل عشيرة، جماعة عائلية كبيرة، على أرض لها. ويحصلون على هذه المدن والضياع المحيطة بها.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19: 40 - 48 من الترجمات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يُلقي يشوع القرعة للمرة السابعة. كان سبط دان هو التالي ليحصل على ميراثه من الأرض.</w:t>
      </w:r>
    </w:p>
    <w:p>
      <w:pPr>
        <w:bidi/>
      </w:pPr>
      <w:r>
        <w:rPr>
          <w:rtl/>
          <w:cs/>
          <w:lang w:val="ar_AE" w:bidi="ar_AE"/>
        </w:rPr>
      </w:r>
      <w:r>
        <w:rPr>
          <w:b/>
          <w:rtl/>
          <w:cs/>
          <w:lang w:val="ar_AE" w:bidi="ar_AE"/>
        </w:rPr>
        <w:t>في المشهد الثاني:</w:t>
      </w:r>
      <w:r>
        <w:rPr>
          <w:rtl/>
          <w:cs/>
          <w:lang w:val="ar_AE" w:bidi="ar_AE"/>
        </w:rPr>
        <w:t xml:space="preserve"> يذكر المقطع معظم المدن التي تشكل جزءًا من أرض سبط دان.</w:t>
      </w:r>
    </w:p>
    <w:p>
      <w:pPr>
        <w:bidi/>
      </w:pPr>
      <w:r>
        <w:rPr>
          <w:rtl/>
          <w:cs/>
          <w:lang w:val="ar_AE" w:bidi="ar_AE"/>
        </w:rPr>
      </w:r>
      <w:r>
        <w:rPr>
          <w:b/>
          <w:rtl/>
          <w:cs/>
          <w:lang w:val="ar_AE" w:bidi="ar_AE"/>
        </w:rPr>
        <w:t>في المشهد الثالث:</w:t>
      </w:r>
      <w:r>
        <w:rPr>
          <w:rtl/>
          <w:cs/>
          <w:lang w:val="ar_AE" w:bidi="ar_AE"/>
        </w:rPr>
        <w:t xml:space="preserve"> يشرح المقطع أن سبط دان فشل في الاستيلاء على جميع الأرض التي سيحصل عليها. ولذلك، صعدوا إلى مدينة لشم وحاربوها واستولوا عليها. ويطلقون على المدينة اسماً جديداً، دان، تيمناً بالرجل الذي انحدر منه سبطهم.</w:t>
      </w:r>
    </w:p>
    <w:p>
      <w:pPr>
        <w:bidi/>
      </w:pPr>
      <w:r>
        <w:rPr>
          <w:rtl/>
          <w:cs/>
          <w:lang w:val="ar_AE" w:bidi="ar_AE"/>
        </w:rPr>
      </w:r>
      <w:r>
        <w:rPr>
          <w:b/>
          <w:rtl/>
          <w:cs/>
          <w:lang w:val="ar_AE" w:bidi="ar_AE"/>
        </w:rPr>
        <w:t>في المشهد الرابع:</w:t>
      </w:r>
      <w:r>
        <w:rPr>
          <w:rtl/>
          <w:cs/>
          <w:lang w:val="ar_AE" w:bidi="ar_AE"/>
        </w:rPr>
        <w:t xml:space="preserve"> يؤكد المقطع أن هذه أرض سبط دان، التي يحصلون عليها ميراثًا، أو مُلكًا دائمًا.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يشوع، وألعازار الكاهن، ورؤساء الأسباط. ورغم أن المقطع لا يذكرهم صراحة، فإننا نعلم أنهم هم الذين يُلقون القرعة. </w:t>
      </w:r>
    </w:p>
    <w:p>
      <w:pPr>
        <w:pStyle w:val="ListBullet"/>
        <w:bidi/>
        <w:spacing w:line="240" w:lineRule="auto"/>
        <w:ind w:left="720"/>
      </w:pPr>
      <w:r>
        <w:rPr>
          <w:rtl/>
          <w:cs/>
          <w:lang w:val="ar_AE" w:bidi="ar_AE"/>
        </w:rPr>
      </w:r>
      <w:r>
        <w:rPr>
          <w:rtl/>
          <w:cs/>
          <w:lang w:val="ar_AE" w:bidi="ar_AE"/>
        </w:rPr>
        <w:t>وسبط دان، الذين سيسكنون في المنطقة التي يعطيها لهم يهوه ميراثاً.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يُلقي يشوع القرعة مرة أخرى. تُظهر هذه القرعة السابعة أن سبط دان هو التالي والأخير ليحصل على أرضه. حصلت كل عشيرة، أو جماعة عائلية كبيرة، في سبط دان على أرض لها.</w:t>
      </w:r>
    </w:p>
    <w:p>
      <w:pPr>
        <w:bidi/>
      </w:pPr>
      <w:r>
        <w:rPr>
          <w:rtl/>
          <w:cs/>
          <w:lang w:val="ar_AE" w:bidi="ar_AE"/>
        </w:rPr>
      </w:r>
      <w:r>
        <w:rPr>
          <w:rtl/>
          <w:cs/>
          <w:lang w:val="ar_AE" w:bidi="ar_AE"/>
        </w:rPr>
        <w:t>توقَّفوا هنا وانظروا معًا إلى خريطتين تُظهران أرض سبط دان. انتبهوا إلى المعالم البارزة مثل المدن، والتلال، والوديان، والمصادر المائية مثل الأنهار والينابيع. لاحظوا من هم جيران سبط دان. وواصلوا النظر إلى هذه الخرائط أثناء الاستماع إلى بقية المعلومات، حتى تتمكنوا من تتبعها. أوقِفوا الاستماع إلى هذا التسجيل الصوتي هنا.</w:t>
      </w:r>
    </w:p>
    <w:p>
      <w:pPr>
        <w:bidi/>
      </w:pPr>
      <w:r>
        <w:rPr>
          <w:rtl/>
          <w:cs/>
          <w:lang w:val="ar_AE" w:bidi="ar_AE"/>
        </w:rPr>
      </w:r>
      <w:r>
        <w:rPr>
          <w:rtl/>
          <w:cs/>
          <w:lang w:val="ar_AE" w:bidi="ar_AE"/>
        </w:rPr>
        <w:t>تشمل أرض سبط دان مدن صَرْعَةَ وَأَشْتَأُولَ وَعِيرَ شَمْسٍ. وهي مدن حدودية مع أرض سبط يهوذا. وتسمى مدينة عير شَمَش أيضًا بيت شَمَش. كما يضم مدُن شَعَلَبَّيْنِ وَأَيَّلُونَ وَيِتْلَةَ، وَإِيلُونَ وَتِمْنَةَ وَعَقْرُونَ. تقع مدينتا تمنَّة وعقرون على الحدود مع أرض سبط يهوذا. كما يضم سبط دان مدن إِلْتَقَيْهَ وَجِبَّثُونَ وَبَعْلَةَ، وَيَهُودَ وَبَنِي بَرَقَ وَجَتَّ رِمُّونَ. تقع معظم المدن الخمس الأخيرة بالقرب من مدينة يافا، التي تقع على ساحل البحر الأبيض المتوسط. كما تضم أرض سبط دان مدينتي مِيَاهَ ٱلْيَرْقُونَ وَٱلرَّقُّونَ والأرض التي كانت بالقرب من مدينة يافا. تحد أرض سبط دان أرض سبط يهوذا من الجنوب، وأرض سبط بنيامين من الشرق، وأرض سبطي أفرايم ونصف سبط منسى الغربي من الشمال. وغرب أرض سبط دان، البحر الأبيض المتوسط.</w:t>
      </w:r>
    </w:p>
    <w:p>
      <w:pPr>
        <w:bidi/>
      </w:pPr>
      <w:r>
        <w:rPr>
          <w:rtl/>
          <w:cs/>
          <w:lang w:val="ar_AE" w:bidi="ar_AE"/>
        </w:rPr>
      </w:r>
      <w:r>
        <w:rPr>
          <w:rtl/>
          <w:cs/>
          <w:lang w:val="ar_AE" w:bidi="ar_AE"/>
        </w:rPr>
        <w:t>وهنا يوضح المقطع أنه بعد فترة من حصول سبط دان على الأرض، فشلوا أو واجهوا صعوبة في الاستيلاء عليها بالكامل، ليستولي عليها أعداؤهم. ولهذا، صعد رجال سبط دان إلى مدينة لَشَمَ وحاربوها. ولَشَم مدينة قديمة تقع عند نبع نهر الأردن، شمال شرق أرض سبط دان. يستولي رجال سبط دان على مدينة لشم وقتلوا أهلها بالسيف. ثم ينتقل سبط دان إلى مدينة لشم ويعيش فيها. ويطلقون على المدينة اسماً جديداً، دان، تيمناً بالرجل الذي انحدر منه سبطهم.</w:t>
      </w:r>
    </w:p>
    <w:p>
      <w:pPr>
        <w:bidi/>
      </w:pPr>
      <w:r>
        <w:rPr>
          <w:rtl/>
          <w:cs/>
          <w:lang w:val="ar_AE" w:bidi="ar_AE"/>
        </w:rPr>
      </w:r>
      <w:r>
        <w:rPr>
          <w:rtl/>
          <w:cs/>
          <w:lang w:val="ar_AE" w:bidi="ar_AE"/>
        </w:rPr>
        <w:t>توقفوا هنا، وابحثوا معًا عن مدينة لشم، التي تسمى أيضاً مدينة دان، على خريطة إسرائيل. أوقِفوا الاستماع إلى هذا التسجيل الصوتي هنا.</w:t>
      </w:r>
    </w:p>
    <w:p>
      <w:pPr>
        <w:bidi/>
      </w:pPr>
      <w:r>
        <w:rPr>
          <w:rtl/>
          <w:cs/>
          <w:lang w:val="ar_AE" w:bidi="ar_AE"/>
        </w:rPr>
      </w:r>
      <w:r>
        <w:rPr>
          <w:rtl/>
          <w:cs/>
          <w:lang w:val="ar_AE" w:bidi="ar_AE"/>
        </w:rPr>
        <w:t>يحصل سبط دان على هذه الأرض ميراثًا له، أو مُلكًا دائمًا. وحصلت كل عشيرة، جماعة عائلية كبيرة، على أرض لها. ويحصلون على هذه المدن والضياع المحيطة بها.</w:t>
      </w:r>
    </w:p>
    <w:p>
      <w:pPr>
        <w:bidi/>
      </w:pPr>
      <w:r>
        <w:rPr>
          <w:rtl/>
          <w:cs/>
          <w:lang w:val="ar_AE" w:bidi="ar_AE"/>
        </w:rPr>
      </w:r>
      <w:r>
        <w:rPr>
          <w:rtl/>
          <w:cs/>
          <w:lang w:val="ar_AE" w:bidi="ar_AE"/>
        </w:rPr>
        <w:t xml:space="preserve">والآن في مجموعة، أعيدوا تصوير أرض دان معًا على الأرض. اجمعوا أولاً بعض المواد، مثل الحجارة الكبيرة، لتمثيل جيران سبط دان: سبط يهوذا وسبط بنيامين وسبط أفرايم ونصف سِبط منسى غرب الأردن. ابحثوا عن جسم ما يُمثِّل البحر المتوسط. ثم اجمعوا العناصر الأخرى التي ستستخدمها لتمييز المدن على الحدود، والمدن والضياع داخل الأرض. ابحثوا أيضاً عن أشياء لتمثيل التلال والوديان والمسطحات المائية مثل الينابيع والأنهار. ثم استمعوا إلى التسجيل الصوتي مرة أخرى وتوقفوا لتضعوا كل المعالم البارزة في أماكنها أثناء سماعكم عنها.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19: 40 - 48 من الترجمات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يشوع، وألعازار الكاهن، ورؤساء الأسباط. ورغم أن المقطع لا يذكرهم صراحة، فإننا نعلم أنهم هم الذين يُلقون القرعة. </w:t>
      </w:r>
    </w:p>
    <w:p>
      <w:pPr>
        <w:pStyle w:val="ListBullet"/>
        <w:bidi/>
        <w:spacing w:line="240" w:lineRule="auto"/>
        <w:ind w:left="720"/>
      </w:pPr>
      <w:r>
        <w:rPr>
          <w:rtl/>
          <w:cs/>
          <w:lang w:val="ar_AE" w:bidi="ar_AE"/>
        </w:rPr>
      </w:r>
      <w:r>
        <w:rPr>
          <w:rtl/>
          <w:cs/>
          <w:lang w:val="ar_AE" w:bidi="ar_AE"/>
        </w:rPr>
        <w:t>وسبط دان، الذين سيسكنون في المنطقة التي يعطيها لهم يهوه ميراثاً.</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يُلقي يشوع القرعة مرة أخرى. تُظهر هذه القرعة السابعة أن سبط دان هو التالي والأخير ليحصل على أرضه. حصلت كل عشيرة، أو جماعة عائلية كبيرة، في سبط دان على أرض لها.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يذكر المقطع المدن التي تشكل جزءًا من أرض سبط دان.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أفراد من سِبط دان: "بمَ تشعرون أو فيمَ تفكِّرون؟"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وهنا يوضح المقطع أنه بعد فترة من حصول سبط دان على الأرض، فشلوا أو واجهوا صعوبة في الاستيلاء عليها بالكامل، ليستولي عليها أعداؤهم. ولهذا، صعد رجال سبط دان إلى مدينة لَشَمَ وحاربوها. يستولي رجال سبط دان على مدينة لشم وقتلوا أهلها بالسيف. ثم ينتقل سبط دان إلى مدينة لشم ويعيش فيها. ويطلقون على المدينة اسماً جديداً، دان، تيمناً بالرجل الذي انحدر منه سبطهم.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أفراد من سِبط دان: "بمَ تشعرون أو فيمَ تفكِّرون؟"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يحصل سبط دان على هذه الأرض ميراثًا له، أو ملكية دائمة. وحصلت كل عشيرة، جماعة عائلية كبيرة، على أرض لها. ويحصلون على هذه المدن والضياع المحيطة بها.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19: 40 - 48 من الترجمات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يُلقي يشوع </w:t>
      </w:r>
      <w:r>
        <w:rPr>
          <w:b/>
          <w:rtl/>
          <w:cs/>
          <w:lang w:val="ar_AE" w:bidi="ar_AE"/>
        </w:rPr>
        <w:t>القرعة</w:t>
      </w:r>
      <w:r>
        <w:rPr>
          <w:rtl/>
          <w:cs/>
          <w:lang w:val="ar_AE" w:bidi="ar_AE"/>
        </w:rPr>
        <w:t xml:space="preserve"> مرة أخرى. تُظهر هذه القرعة السابعة أن سبط دان هو التالي والأخير ليحصل على أرضه. حصلت كل </w:t>
      </w:r>
      <w:r>
        <w:rPr>
          <w:b/>
          <w:rtl/>
          <w:cs/>
          <w:lang w:val="ar_AE" w:bidi="ar_AE"/>
        </w:rPr>
        <w:t>عشيرة،</w:t>
      </w:r>
      <w:r>
        <w:rPr>
          <w:rtl/>
          <w:cs/>
          <w:lang w:val="ar_AE" w:bidi="ar_AE"/>
        </w:rPr>
        <w:t xml:space="preserve"> أو جماعة عائلية كبيرة، في سبط دان على أرض لها.</w:t>
      </w:r>
    </w:p>
    <w:p>
      <w:pPr>
        <w:bidi/>
      </w:pPr>
      <w:r>
        <w:rPr>
          <w:rtl/>
          <w:cs/>
          <w:lang w:val="ar_AE" w:bidi="ar_AE"/>
        </w:rPr>
      </w:r>
      <w:r>
        <w:rPr>
          <w:rtl/>
          <w:cs/>
          <w:lang w:val="ar_AE" w:bidi="ar_AE"/>
        </w:rPr>
        <w:t xml:space="preserve">استخدموا الكلمة أو العبارة ذاتها للإشارة إلى القُرعة والعشيرة، أو مجموعات العائلات الممتدة، التي استخدمتموها في المقاطع السابقة. </w:t>
      </w:r>
    </w:p>
    <w:p>
      <w:pPr>
        <w:bidi/>
      </w:pPr>
      <w:r>
        <w:rPr>
          <w:rtl/>
          <w:cs/>
          <w:lang w:val="ar_AE" w:bidi="ar_AE"/>
        </w:rPr>
      </w:r>
      <w:r>
        <w:rPr>
          <w:rtl/>
          <w:cs/>
          <w:lang w:val="ar_AE" w:bidi="ar_AE"/>
        </w:rPr>
        <w:t xml:space="preserve">يحصل سبط دان على هذه الأرض </w:t>
      </w:r>
      <w:r>
        <w:rPr>
          <w:b/>
          <w:rtl/>
          <w:cs/>
          <w:lang w:val="ar_AE" w:bidi="ar_AE"/>
        </w:rPr>
        <w:t>ميراثًا له</w:t>
      </w:r>
      <w:r>
        <w:rPr>
          <w:rtl/>
          <w:cs/>
          <w:lang w:val="ar_AE" w:bidi="ar_AE"/>
        </w:rPr>
        <w:t xml:space="preserve">، أو ملكية دائمة. وحصلت كل عشيرة، جماعة عائلية كبيرة، على أرض لها. ويحصلون على هذه </w:t>
      </w:r>
      <w:r>
        <w:rPr>
          <w:b/>
          <w:rtl/>
          <w:cs/>
          <w:lang w:val="ar_AE" w:bidi="ar_AE"/>
        </w:rPr>
        <w:t>المدن</w:t>
      </w:r>
      <w:r>
        <w:rPr>
          <w:rtl/>
          <w:cs/>
          <w:lang w:val="ar_AE" w:bidi="ar_AE"/>
        </w:rPr>
        <w:t xml:space="preserve"> و</w:t>
      </w:r>
      <w:r>
        <w:rPr>
          <w:b/>
          <w:rtl/>
          <w:cs/>
          <w:lang w:val="ar_AE" w:bidi="ar_AE"/>
        </w:rPr>
        <w:t>الضياع المحيطة</w:t>
      </w:r>
      <w:r>
        <w:rPr>
          <w:rtl/>
          <w:cs/>
          <w:lang w:val="ar_AE" w:bidi="ar_AE"/>
        </w:rPr>
        <w:t xml:space="preserve"> بها. استخدموا الكلمة أو العبارة ذاتها التي استخدمتموها في المقاطع السابقة للإشارة إلى ميراث ومُدن وضياع.</w:t>
      </w:r>
    </w:p>
    <w:p>
      <w:pPr>
        <w:bidi/>
      </w:pPr>
      <w:r>
        <w:rPr>
          <w:rtl/>
          <w:cs/>
          <w:lang w:val="ar_AE" w:bidi="ar_AE"/>
        </w:rPr>
      </w:r>
      <w:r>
        <w:rPr>
          <w:rtl/>
          <w:cs/>
          <w:lang w:val="ar_AE" w:bidi="ar_AE"/>
        </w:rPr>
        <w:t xml:space="preserve">يستولي شعب سبط دان على مدينة لشم </w:t>
      </w:r>
      <w:r>
        <w:rPr>
          <w:b/>
          <w:rtl/>
          <w:cs/>
          <w:lang w:val="ar_AE" w:bidi="ar_AE"/>
        </w:rPr>
        <w:t>ويضربون المدينة بالسيف</w:t>
      </w:r>
      <w:r>
        <w:rPr>
          <w:rtl/>
          <w:cs/>
          <w:lang w:val="ar_AE" w:bidi="ar_AE"/>
        </w:rPr>
        <w:t>، أو</w:t>
      </w:r>
      <w:r>
        <w:rPr>
          <w:b/>
          <w:rtl/>
          <w:cs/>
          <w:lang w:val="ar_AE" w:bidi="ar_AE"/>
        </w:rPr>
        <w:t xml:space="preserve"> يقتلون أهلها بالسيف</w:t>
      </w:r>
      <w:r>
        <w:rPr>
          <w:rtl/>
          <w:cs/>
          <w:lang w:val="ar_AE" w:bidi="ar_AE"/>
        </w:rPr>
        <w:t>. إن ضرب مدينة بالسيف، أو قتل أهلها بالسيف، يعني قتل شعب تلك المدينة بالسيوف. استخدموا الكلمة أو العبارة ذاتها التي استخدمتموها سابقًا للتعبير عن "ضرب بالسيف".</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19:49–51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19: 49 - 51 واحتفظوا بهذا المقطع في قلوبكم.</w:t>
      </w:r>
    </w:p>
    <w:p>
      <w:pPr>
        <w:bidi/>
      </w:pPr>
      <w:r>
        <w:rPr>
          <w:rtl/>
          <w:cs/>
          <w:lang w:val="ar_AE" w:bidi="ar_AE"/>
        </w:rPr>
      </w:r>
      <w:r>
        <w:rPr>
          <w:rtl/>
          <w:cs/>
          <w:lang w:val="ar_AE" w:bidi="ar_AE"/>
        </w:rPr>
        <w:t>استمعوا إلى نسخة صوتية من سِفر يشوع 19: 49 - 51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سِفر يشوع 19: 49 - 51 من الترجمة التي تستسيغونها بالأكثر.</w:t>
      </w:r>
    </w:p>
    <w:p>
      <w:pPr>
        <w:bidi/>
      </w:pPr>
      <w:r>
        <w:rPr>
          <w:rtl/>
          <w:cs/>
          <w:lang w:val="ar_AE" w:bidi="ar_AE"/>
        </w:rPr>
      </w:r>
      <w:r>
        <w:rPr>
          <w:rtl/>
          <w:cs/>
          <w:lang w:val="ar_AE" w:bidi="ar_AE"/>
        </w:rPr>
        <w:t>كان المقطع السابق هو الأخير من بين سبعة مقاطع توضح الأراضي وحدودها التي وزعها يهوه على الأسباط السبعة المتبقية من بني إسرائيل. القرعة الأخيرة التي ألقاها يشوع على سبط دان، ويذكر المقطع المدن، التي كانت بضياعها، في أرض دان.</w:t>
      </w:r>
    </w:p>
    <w:p>
      <w:pPr>
        <w:bidi/>
      </w:pPr>
      <w:r>
        <w:rPr>
          <w:rtl/>
          <w:cs/>
          <w:lang w:val="ar_AE" w:bidi="ar_AE"/>
        </w:rPr>
      </w:r>
      <w:r>
        <w:rPr>
          <w:rtl/>
          <w:cs/>
          <w:lang w:val="ar_AE" w:bidi="ar_AE"/>
        </w:rPr>
        <w:t>تجري هذه القصة في شيلوه، حيث خيمة الاجتماع أو المسكن. بعد أن انتهى بنو إسرائيل من تقسيم الأرض بين جميع الأسباط، أعطوا يشوع بن نون قطعة أرض ميراثًا له. كان يهوه قد قال إن ليشوع امتلاك أي مدينة يريد. من المحتمل أن يهوه قال هذا في الوقت الذي وعد فيه بأرض كنعان لكالب، ابن يفونة، في يشوع، 15. لذلك، أعطى بنو إسرائيل يشوع المدينة التي اختارها، وهي تمنة سارح. في مقطع آخر من الكتاب المُقدَّس، تُدعى تمنة حارس. وتقع المدينة في المنطقة الجبلية لسبط أفرايم، لأن يشوع كان من أفرايم. وتبعُد تِمْنَةَ سَارَح نحو 27 كيلومترًا شمال غرب أورشليم. يُعيد يشوع بناء المدينة، التي كانت مهجورة عندما حصل عليها، واستقر فيها.</w:t>
      </w:r>
    </w:p>
    <w:p>
      <w:pPr>
        <w:bidi/>
      </w:pPr>
      <w:r>
        <w:rPr>
          <w:rtl/>
          <w:cs/>
          <w:lang w:val="ar_AE" w:bidi="ar_AE"/>
        </w:rPr>
      </w:r>
      <w:r>
        <w:rPr>
          <w:rtl/>
          <w:cs/>
          <w:lang w:val="ar_AE" w:bidi="ar_AE"/>
        </w:rPr>
        <w:t>توقَّفوا هنا وانظروا إلى خريطة أفرايم ومدينة يشوع تِمْنَةَ سَارَح. أوقِفوا الاستماع إلى هذا التسجيل الصوتي هنا.</w:t>
      </w:r>
    </w:p>
    <w:p>
      <w:pPr>
        <w:bidi/>
      </w:pPr>
      <w:r>
        <w:rPr>
          <w:rtl/>
          <w:cs/>
          <w:lang w:val="ar_AE" w:bidi="ar_AE"/>
        </w:rPr>
      </w:r>
      <w:r>
        <w:rPr>
          <w:rtl/>
          <w:cs/>
          <w:lang w:val="ar_AE" w:bidi="ar_AE"/>
        </w:rPr>
        <w:t>هذه هي قطع الأرض التي وزعها إليعازر الكاهن ويشوع بن نون ميراثًا مع رؤساء العشائر أو العائلات من أسباط بني إسرائيل. كما تتذكَّرون أنَّ يهوه طلب من موسى أن يعيِّن قائدًا واحدًا من كل أسباط إسرائيل ليساعد على توزيع الأرض مع يشوع وألعازار الكاهن. استخدم إليعازر ويشوع وقادة العشائر القرعة لتقسيم الأرض. ألقوا القرعة أمام خيمة الاجتماع في شيلوه، لأن خيمة الاجتماع هي المكان الذي يكون فيه حضور يهوه. وبهذه الطريقة أكملوا وأتموا تقسيم الأرض.</w:t>
      </w:r>
    </w:p>
    <w:p>
      <w:pPr>
        <w:bidi/>
      </w:pPr>
      <w:r>
        <w:rPr>
          <w:rtl/>
          <w:cs/>
          <w:lang w:val="ar_AE" w:bidi="ar_AE"/>
        </w:rPr>
      </w:r>
      <w:r>
        <w:rPr>
          <w:rtl/>
          <w:cs/>
          <w:lang w:val="ar_AE" w:bidi="ar_AE"/>
        </w:rPr>
        <w:t>توقفوا هنا وناقشوا هذا السؤال في مجموعة: من يقرر كيفية تقسيم الأرض في شعبكم، وكيف يقررون؟ إذا لم تتغير الحدود بين المناطق في أرضك، فمن الذي حددها وكيف فعل ذلك من قبل؟ أوقِفوا الاستماع إلى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سِفر يشوع 19: 49 - 51 من الترجمة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بعد أن ينتهي بنو إسرائيل من تقسيم الأرض، أعطوا يشوع بن نون قطعة أرض ميراثًا له. بحسب ما قاله يهوه سلفًا، أعطى بنو إسرائيل يشوع مدينة اختارها، وهي تِمْنَةَ سَارَحَ في أفرايم.</w:t>
      </w:r>
    </w:p>
    <w:p>
      <w:pPr>
        <w:bidi/>
      </w:pPr>
      <w:r>
        <w:rPr>
          <w:rtl/>
          <w:cs/>
          <w:lang w:val="ar_AE" w:bidi="ar_AE"/>
        </w:rPr>
      </w:r>
      <w:r>
        <w:rPr>
          <w:b/>
          <w:rtl/>
          <w:cs/>
          <w:lang w:val="ar_AE" w:bidi="ar_AE"/>
        </w:rPr>
        <w:t>في المشهد الثاني:</w:t>
      </w:r>
      <w:r>
        <w:rPr>
          <w:rtl/>
          <w:cs/>
          <w:lang w:val="ar_AE" w:bidi="ar_AE"/>
        </w:rPr>
        <w:t xml:space="preserve"> يُنهي المقطع جميع المقاطع التي توضح كيف وزَّع يهوه الأرض على أسباط إسرائيل الاثني عشر.</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يشوع بن نون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ألعازار الكاهن</w:t>
      </w:r>
    </w:p>
    <w:p>
      <w:pPr>
        <w:pStyle w:val="ListBullet"/>
        <w:bidi/>
        <w:spacing w:line="240" w:lineRule="auto"/>
        <w:ind w:left="720"/>
      </w:pPr>
      <w:r>
        <w:rPr>
          <w:rtl/>
          <w:cs/>
          <w:lang w:val="ar_AE" w:bidi="ar_AE"/>
        </w:rPr>
      </w:r>
      <w:r>
        <w:rPr>
          <w:rtl/>
          <w:cs/>
          <w:lang w:val="ar_AE" w:bidi="ar_AE"/>
        </w:rPr>
        <w:t>رؤساء عشائر أو عائلات أسباط بني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تجري هذه القصة في شيلوه، حيث خيمة الاجتماع. بعد أن انتهى بنو إسرائيل من تقسيم الأرض بين جميع الأسباط، أعطوا يشوع بن نون قطعة أرض ميراثًا له. كان يهوه قد قال إن له امتلاك أي مدينة يريد. من الواضح أن يهوه فعل هذا من قبل، لكن ليس لدينا سجل بذلك. يمكنكم إعادة ترتيب هذا الجزء بحيث يقول شيئًا مثل: "كان يهوه قد أمرَ سابقًا أن يأخذ يشوع أي مدينة يريد. بعد أن انتهى بنو إسرائيل من تقسيم الأرض، أعطوا يشوع مدينة ميراثًا له".</w:t>
      </w:r>
    </w:p>
    <w:p>
      <w:pPr>
        <w:bidi/>
      </w:pPr>
      <w:r>
        <w:rPr>
          <w:rtl/>
          <w:cs/>
          <w:lang w:val="ar_AE" w:bidi="ar_AE"/>
        </w:rPr>
      </w:r>
      <w:r>
        <w:rPr>
          <w:rtl/>
          <w:cs/>
          <w:lang w:val="ar_AE" w:bidi="ar_AE"/>
        </w:rPr>
        <w:t>لذلك أعطى شعب إسرائيل يشوع المدينة التي اختارها، وهي تِمْنَةَ سَارَح، التي تُدعى أيضًا تِمْنَةَ حَاَرَسِ، في المنطقة الجبلية التي تنتمي إلى عشيرة أفرايم. كان يشوع من سبط أفرايم، لذلك ربما كان هذا هو سبب اختياره لهذه المدينة. وتبعُد تِمْنَةَ سَارَح نحو 27 كيلومترًا شمال غرب أورشليم. يُعيد يشوع بناء المدينة، لأنها كانت مهجورة عندما استلمها، واستقر فيها.</w:t>
      </w:r>
    </w:p>
    <w:p>
      <w:pPr>
        <w:bidi/>
      </w:pPr>
      <w:r>
        <w:rPr>
          <w:rtl/>
          <w:cs/>
          <w:lang w:val="ar_AE" w:bidi="ar_AE"/>
        </w:rPr>
      </w:r>
      <w:r>
        <w:rPr>
          <w:rtl/>
          <w:cs/>
          <w:lang w:val="ar_AE" w:bidi="ar_AE"/>
        </w:rPr>
        <w:t>توقَّفوا هنا وانظروا إلى خريطة أفرايم ومدينة يشوع تِمْنَةَ سَارَح. أوقِفوا الاستماع إلى هذا التسجيل الصوتي هنا.</w:t>
      </w:r>
    </w:p>
    <w:p>
      <w:pPr>
        <w:bidi/>
      </w:pPr>
      <w:r>
        <w:rPr>
          <w:rtl/>
          <w:cs/>
          <w:lang w:val="ar_AE" w:bidi="ar_AE"/>
        </w:rPr>
      </w:r>
      <w:r>
        <w:rPr>
          <w:rtl/>
          <w:cs/>
          <w:lang w:val="ar_AE" w:bidi="ar_AE"/>
        </w:rPr>
        <w:t>توقَّفوا هنا وناقشوا في هذا السؤال معًل: كان للمدينة التي اختارها يشوع اسمين مختلفين، كما كان الحال بالنسبة لبعض المدن الأخرى التي ورثها بنو إسرائيل. هل في بلدكم مدُن أو مناطق تحمل أكثر من اسم واحد؟ إذا كان الأمر كذلك، من أين جاءت الأسماء المختلفة لكل مدينة؟ أوقِفوا الاستماع إلى هذا التسجيل الصوتي هنا.</w:t>
      </w:r>
    </w:p>
    <w:p>
      <w:pPr>
        <w:bidi/>
      </w:pPr>
      <w:r>
        <w:rPr>
          <w:rtl/>
          <w:cs/>
          <w:lang w:val="ar_AE" w:bidi="ar_AE"/>
        </w:rPr>
      </w:r>
      <w:r>
        <w:rPr>
          <w:rtl/>
          <w:cs/>
          <w:lang w:val="ar_AE" w:bidi="ar_AE"/>
        </w:rPr>
        <w:t>الآن، يلخص هذا المقطع ويختتم جميع المقاطع التي تتحدث عن توزيع الأرض على أسباط إسرائيل. وهو متوافق تقريبًا لمقدمة هذا الجزء من سفر يشوع، في 14: 1 - 2، استهلال المقاطع التي تتحدث عن تقسيم الأرض. هذه هي قطع الأرض التي وزعها إليعازر الكاهن ويشوع بن نون ميراثًا مع رؤساء العشائر أو العائلات من أسباط بني إسرائيل. ويلقون القرعة أمام خيمة الاجتماع في شيلوه، لأن خيمة الاجتماع حيث حضور يهوه. وبهذه الطريقة يُكملون تقسيم الأرض.</w:t>
      </w:r>
    </w:p>
    <w:p>
      <w:pPr>
        <w:bidi/>
      </w:pPr>
      <w:r>
        <w:rPr>
          <w:rtl/>
          <w:cs/>
          <w:lang w:val="ar_AE" w:bidi="ar_AE"/>
        </w:rPr>
      </w:r>
      <w:r>
        <w:rPr>
          <w:rtl/>
          <w:cs/>
          <w:lang w:val="ar_AE" w:bidi="ar_AE"/>
        </w:rPr>
        <w:t>توقَّفوا هنا وناقشوا هذا السؤال في مجموعة: يُنهي هذا القصة الكاملة عندما خصَّص يهوه الأرض لأسباط إسرائيل الاثني عشر. إن بداية هذه القصة، وعدة مقاطع سابقة، ونهاية هذه القصة في هذا المقطع، متوافقة كليًا تقريبًا. كيف تحددون في ثقافتكم بداية جزء مهم من القصة ونهايته؟ ضعوا في اعتباركم أن هذه القصة هي قائمة أو وصف للأرض التي سيعطيها يهوه لشعبه. في ثقافتكم، كيف تبدأون وتنهون سِجَل رسمي للأرض التي تعطيها السلطات للشعب؟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يشوع 19: 49 - 51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يشوع بن نون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ألعازار، رئيس الكهنة</w:t>
      </w:r>
    </w:p>
    <w:p>
      <w:pPr>
        <w:pStyle w:val="ListBullet"/>
        <w:bidi/>
        <w:spacing w:line="240" w:lineRule="auto"/>
        <w:ind w:left="720"/>
      </w:pPr>
      <w:r>
        <w:rPr>
          <w:rtl/>
          <w:cs/>
          <w:lang w:val="ar_AE" w:bidi="ar_AE"/>
        </w:rPr>
      </w:r>
      <w:r>
        <w:rPr>
          <w:rtl/>
          <w:cs/>
          <w:lang w:val="ar_AE" w:bidi="ar_AE"/>
        </w:rPr>
        <w:t>رؤساء عشائر أو عائلات أسباط بني إسرائيل</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بعد أن انتهى بنو إسرائيل من تقسيم الأرض بين جميع الأسباط، أعطوا يشوع بن نون قطعة أرض ميراثًا له. كان يهوه قد قال إن ليشوع امتلاك أي مدينة يريد. لذلك يعطي شعب إسرائيل يشوع المدينة التي اختارها، وهي تِمْنَةَ سَارَحَ أو تِمْنَةَ حارس. تقع هذه المدينة في المنطقة الجبلية في أرض سبط أفرايم، لأن يشوع كان من سبط أفرايم. وتبعُد تِمْنَةَ سَارَح نحو 27 كيلومترًا شمال غرب أورشليم. يُعيد يشوع بناء المدينة، التي كانت مهجورة عندما حصل عليها، واستقر فيها.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هذه هي الأراضي التي وزعها ألعازر الكاهن ويشوع بن نون ميراثًا مع رؤساء عشائر أو عائلات أسباط بني إسرائيل. يستخدمون القُرعة لتقسيم الأرض أمام يهوه في شيلوه عند مدخل خيمة الاجتماع. وبهذه الطريقة يُكملون تقسيم الأرض.</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ألعازر، رئيس الكهنة: "بم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يشوع 19: 49 - 51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بعد أن ينتهي </w:t>
      </w:r>
      <w:r>
        <w:rPr>
          <w:b/>
          <w:rtl/>
          <w:cs/>
          <w:lang w:val="ar_AE" w:bidi="ar_AE"/>
        </w:rPr>
        <w:t>بنو إسرائيل</w:t>
      </w:r>
      <w:r>
        <w:rPr>
          <w:rtl/>
          <w:cs/>
          <w:lang w:val="ar_AE" w:bidi="ar_AE"/>
        </w:rPr>
        <w:t xml:space="preserve"> أو </w:t>
      </w:r>
      <w:r>
        <w:rPr>
          <w:b/>
          <w:rtl/>
          <w:cs/>
          <w:lang w:val="ar_AE" w:bidi="ar_AE"/>
        </w:rPr>
        <w:t>الإسرائيليون</w:t>
      </w:r>
      <w:r>
        <w:rPr>
          <w:rtl/>
          <w:cs/>
          <w:lang w:val="ar_AE" w:bidi="ar_AE"/>
        </w:rPr>
        <w:t xml:space="preserve">، من تقسيم الأرض بين جميع الأسباط، أعطوا يشوع بن نون قطعة أرض </w:t>
      </w:r>
      <w:r>
        <w:rPr>
          <w:b/>
          <w:rtl/>
          <w:cs/>
          <w:lang w:val="ar_AE" w:bidi="ar_AE"/>
        </w:rPr>
        <w:t>ميراثًا له</w:t>
      </w:r>
      <w:r>
        <w:rPr>
          <w:rtl/>
          <w:cs/>
          <w:lang w:val="ar_AE" w:bidi="ar_AE"/>
        </w:rPr>
        <w:t xml:space="preserve">. استخدموا الكلمة أو العبارة نفسها التي استخدمتموها في المقاطع السابقة للإشارة إلى بني إسرائيل. للمزيد من المعلومات عن </w:t>
      </w:r>
      <w:r>
        <w:rPr>
          <w:rtl/>
          <w:cs/>
          <w:lang w:val="ar_AE" w:bidi="ar_AE"/>
        </w:rPr>
        <w:t>بني إسرائيل</w:t>
      </w:r>
      <w:r>
        <w:rPr>
          <w:rtl/>
          <w:cs/>
          <w:lang w:val="ar_AE" w:bidi="ar_AE"/>
        </w:rPr>
        <w:t>، راجعوا قاموس الكلمات الرئيسية. استخدموا نفس الكلمة أو العبارة للدلالة على الميراث كما في المقاطع السابقة.</w:t>
      </w:r>
    </w:p>
    <w:p>
      <w:pPr>
        <w:bidi/>
      </w:pPr>
      <w:r>
        <w:rPr>
          <w:rtl/>
          <w:cs/>
          <w:lang w:val="ar_AE" w:bidi="ar_AE"/>
        </w:rPr>
      </w:r>
      <w:r>
        <w:rPr>
          <w:rtl/>
          <w:cs/>
          <w:lang w:val="ar_AE" w:bidi="ar_AE"/>
        </w:rPr>
        <w:t xml:space="preserve">كان </w:t>
      </w:r>
      <w:r>
        <w:rPr>
          <w:b/>
          <w:rtl/>
          <w:cs/>
          <w:lang w:val="ar_AE" w:bidi="ar_AE"/>
        </w:rPr>
        <w:t>يهوه</w:t>
      </w:r>
      <w:r>
        <w:rPr>
          <w:rtl/>
          <w:cs/>
          <w:lang w:val="ar_AE" w:bidi="ar_AE"/>
        </w:rPr>
        <w:t xml:space="preserve"> قد قال إن ليشوع امتلاك أي مدينة يريد. استخدموا الكلمة نفسها التي استخدمتموها في المقاطع السابقة للإشارة إلى الرب (يهوه).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هذه هي الأراضي التي وزعها ألعازر </w:t>
      </w:r>
      <w:r>
        <w:rPr>
          <w:b/>
          <w:rtl/>
          <w:cs/>
          <w:lang w:val="ar_AE" w:bidi="ar_AE"/>
        </w:rPr>
        <w:t>الكاهن</w:t>
      </w:r>
      <w:r>
        <w:rPr>
          <w:rtl/>
          <w:cs/>
          <w:lang w:val="ar_AE" w:bidi="ar_AE"/>
        </w:rPr>
        <w:t xml:space="preserve"> ويشوع بن نون ميراثًا مع رؤساء عشائر أو عائلات أسباط بني إسرائيل. يستخدمون </w:t>
      </w:r>
      <w:r>
        <w:rPr>
          <w:b/>
          <w:rtl/>
          <w:cs/>
          <w:lang w:val="ar_AE" w:bidi="ar_AE"/>
        </w:rPr>
        <w:t>القُرعة</w:t>
      </w:r>
      <w:r>
        <w:rPr>
          <w:rtl/>
          <w:cs/>
          <w:lang w:val="ar_AE" w:bidi="ar_AE"/>
        </w:rPr>
        <w:t xml:space="preserve"> لتقسيم الأرض أمام يهوه في شيلوه عند مدخل خيمة الاجتماع. إن هذه الآية، سِفر يشوع 19: 51، مثل سِفر يشوع 14: 1، التي ترجمتموها سابقًا. ينبغي أن تقارنوا كيف ترجمتم كلمات وعبارات مشابهة في تلك الآية، وتوحدوا الترجمات في المقاطع المشابهة اللاحقة. استخدموا الكلمة أو العبارة نفسها التي استخدمتموها في المقاطع السابقة للإشارة إلى كاهن وقرعة. للمزيد من المعلومات عن </w:t>
      </w:r>
      <w:r>
        <w:rPr>
          <w:rtl/>
          <w:cs/>
          <w:lang w:val="ar_AE" w:bidi="ar_AE"/>
        </w:rPr>
        <w:t>الكاهن</w:t>
      </w:r>
      <w:r>
        <w:rPr>
          <w:rtl/>
          <w:cs/>
          <w:lang w:val="ar_AE" w:bidi="ar_AE"/>
        </w:rPr>
        <w:t>، راجعوا قاموس الكلمات الرئيسية.</w:t>
      </w:r>
    </w:p>
    <w:p>
      <w:pPr>
        <w:bidi/>
      </w:pPr>
      <w:r>
        <w:rPr>
          <w:rtl/>
          <w:cs/>
          <w:lang w:val="ar_AE" w:bidi="ar_AE"/>
        </w:rPr>
      </w:r>
      <w:r>
        <w:rPr>
          <w:rtl/>
          <w:cs/>
          <w:lang w:val="ar_AE" w:bidi="ar_AE"/>
        </w:rPr>
        <w:t>استخدموا الكلمة أو العبارة نفسها التي استخدمتموها في المقاطع السابقة للإشارة إلى</w:t>
      </w:r>
      <w:r>
        <w:rPr>
          <w:b/>
          <w:rtl/>
          <w:cs/>
          <w:lang w:val="ar_AE" w:bidi="ar_AE"/>
        </w:rPr>
        <w:t xml:space="preserve"> خيمة الاجتماع.</w:t>
      </w:r>
      <w:r>
        <w:rPr>
          <w:rtl/>
          <w:cs/>
          <w:lang w:val="ar_AE" w:bidi="ar_AE"/>
        </w:rPr>
        <w:t xml:space="preserve"> ولمزيد من المعلومات عن كلمة </w:t>
      </w:r>
      <w:r>
        <w:rPr>
          <w:rtl/>
          <w:cs/>
          <w:lang w:val="ar_AE" w:bidi="ar_AE"/>
        </w:rPr>
        <w:t>خيمة الاجتماع</w:t>
      </w:r>
      <w:r>
        <w:rPr>
          <w:rtl/>
          <w:cs/>
          <w:lang w:val="ar_AE" w:bidi="ar_AE"/>
        </w:rPr>
        <w:t>، التي تشير إلى المسكن، راجعوا كلمة المسكن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20: 1 - 9 واحتفظوا بهذا المقطع في قلوبكم.</w:t>
      </w:r>
    </w:p>
    <w:p>
      <w:pPr>
        <w:bidi/>
      </w:pPr>
      <w:r>
        <w:rPr>
          <w:rtl/>
          <w:cs/>
          <w:lang w:val="ar_AE" w:bidi="ar_AE"/>
        </w:rPr>
      </w:r>
      <w:r>
        <w:rPr>
          <w:rtl/>
          <w:cs/>
          <w:lang w:val="ar_AE" w:bidi="ar_AE"/>
        </w:rPr>
        <w:t>استمعوا إلى نسخة صوتية من سِفر يشوع 20: 1 - 9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سِفر يشوع 20: 1 - 9 من الترجمة التي تستسيغونها بالأكثر.</w:t>
      </w:r>
    </w:p>
    <w:p>
      <w:pPr>
        <w:bidi/>
      </w:pPr>
      <w:r>
        <w:rPr>
          <w:rtl/>
          <w:cs/>
          <w:lang w:val="ar_AE" w:bidi="ar_AE"/>
        </w:rPr>
      </w:r>
      <w:r>
        <w:rPr>
          <w:rtl/>
          <w:cs/>
          <w:lang w:val="ar_AE" w:bidi="ar_AE"/>
        </w:rPr>
        <w:t>في المقطع السابق، بعد أن انتهى يشوع من تقسيم الأرض بين جميع أسباط إسرائيل، أعطى بنو إسرائيل ليشوع مدينة ميراثًا له. اتبع بنو إسرائيل تعليمات يهوه عندما أعطوا يشوع المدينة التي اختارها، وهي تِمْنَةَ سَارَحَ في أفرايم. أعاد يشوع بناء المدينة واستقر فيها.</w:t>
      </w:r>
    </w:p>
    <w:p>
      <w:pPr>
        <w:bidi/>
      </w:pPr>
      <w:r>
        <w:rPr>
          <w:rtl/>
          <w:cs/>
          <w:lang w:val="ar_AE" w:bidi="ar_AE"/>
        </w:rPr>
      </w:r>
      <w:r>
        <w:rPr>
          <w:rtl/>
          <w:cs/>
          <w:lang w:val="ar_AE" w:bidi="ar_AE"/>
        </w:rPr>
        <w:t>والآن يتحدث يهوه إلى بني إسرائيل، أو الإسرائيليين، من خلال يشوع. يأمر يهوه يشوع أن يُخبر بني إسرائيل أنَّ الوقت المناسب قد حان الآن لاختيار مدُن الملجأ أو مدُن الأمان. كان يهوه قد أعطى بالفعل التعليمات المتعلقة بمدن الملجأ لبني إسرائيل عن طريق موسى. يأمر يهوه بني إسرائيل من خلال يشوع باختيار هذه المدن حتى يتمكن القاتل، أو الشخص الذي يقتل شخصًا آخر عن طريق الخطأ ولم يكن ينوي فعل ذلك، من الفرار إلى إحدى هذه المدن ليكون آمنًا. أخبر يهوه بني إسرائيل بكيفية تخصيص هذه المدن. يشرح يهوه أن هذه المدن ستحمي القاتل من منتقم الدم الذي سيرغب في الثأر من القاتل.</w:t>
      </w:r>
    </w:p>
    <w:p>
      <w:pPr>
        <w:bidi/>
      </w:pPr>
      <w:r>
        <w:rPr>
          <w:rtl/>
          <w:cs/>
          <w:lang w:val="ar_AE" w:bidi="ar_AE"/>
        </w:rPr>
      </w:r>
      <w:r>
        <w:rPr>
          <w:rtl/>
          <w:cs/>
          <w:lang w:val="ar_AE" w:bidi="ar_AE"/>
        </w:rPr>
        <w:t>المنتقم للدم هو أحد أقارب القتيل. كانت مهمته الثأر أو الرد بالمثل بالقتل. كان المنتقم للدماء يُجازي القتلة كنوع من الجزاء على المعاناة أو الخسارة التي تسبب بها القاتل للعائلة. سيفعل المنتقم للدماء ذلك بقتل القاتل. وهذا يؤكد مبدأ العقاب الذي وضعه يهوه في سفر التكوين عندما قال يهوه إنه إذا قتل شخص ما نفساً، فإن آخر سيقتل القاتل. يريد يهوه أن تكون أمته طاهرة وخالية من القتلة، لأن الأمة والأرض تصبحان نجستين، أو غير صالحتين لخدمة يهوه، عندما يُسمح للأشخاص الذين يقتلون الآخرين بالعيش. لكن يهوه يريد حماية الأشخاص الذين يقتلون عن طريق الخطأ، أو لم يحملوا نية القتل.</w:t>
      </w:r>
    </w:p>
    <w:p>
      <w:pPr>
        <w:bidi/>
      </w:pPr>
      <w:r>
        <w:rPr>
          <w:rtl/>
          <w:cs/>
          <w:lang w:val="ar_AE" w:bidi="ar_AE"/>
        </w:rPr>
      </w:r>
      <w:r>
        <w:rPr>
          <w:rtl/>
          <w:cs/>
          <w:lang w:val="ar_AE" w:bidi="ar_AE"/>
        </w:rPr>
        <w:t>توقفوا هنا وناقشوا هذا السؤال في مجموعة: ما أنواع العقوبات المختلفة التي يفرضها مجتمعكم على من يقتل شخصاً عمداً وعلى من يقتل شخصاً عن طريق الخطأ؟ أوقِفوا الاستماع إلى هذا التسجيل الصوتي هنا.</w:t>
      </w:r>
    </w:p>
    <w:p>
      <w:pPr>
        <w:bidi/>
      </w:pPr>
      <w:r>
        <w:rPr>
          <w:rtl/>
          <w:cs/>
          <w:lang w:val="ar_AE" w:bidi="ar_AE"/>
        </w:rPr>
      </w:r>
      <w:r>
        <w:rPr>
          <w:rtl/>
          <w:cs/>
          <w:lang w:val="ar_AE" w:bidi="ar_AE"/>
        </w:rPr>
        <w:t>يأمر يهوه يشوع أن يخبر بني إسرائيل أن القاتل الذي يقتل شخصًا عن غير قصد يجب أن يهرب إلى أي من مدن الملجأ. ينبغي للقاتل أن يقف عند بوابة المدينة حيث يحكم الشيوخ في القضايا ويشرح لقادة المدينة ما فعله. المقصود بمدخل بوابة المدينة المنطقةُ المحيطة بها. كان شيوخ المدينة، أو قادتها، الذين كانوا يمثلون السلطات المحلية، يجتمعون عند بوابة المدينة للبت في النزاعات التي يعرضها عليهم الناس لحلها. من المرجح أن يتخذ القادة قراراً مؤقتاً بشأن ما إذا كانوا يعتقدون أن القاتل قتل الشخص عمداً أم عن طريق الخطأ. لسنا متأكدين مما استخدمه قادة المدينة، بصرف النظر عن شهادة القاتل، لتحديد ما إذا كان مذنباً أم لا. إذا خلصوا إلى أنه قتل الشخص عمداً، فسيسلمه القادة إلى منتقم الدماء.</w:t>
      </w:r>
    </w:p>
    <w:p>
      <w:pPr>
        <w:bidi/>
      </w:pPr>
      <w:r>
        <w:rPr>
          <w:rtl/>
          <w:cs/>
          <w:lang w:val="ar_AE" w:bidi="ar_AE"/>
        </w:rPr>
      </w:r>
      <w:r>
        <w:rPr>
          <w:rtl/>
          <w:cs/>
          <w:lang w:val="ar_AE" w:bidi="ar_AE"/>
        </w:rPr>
        <w:t>توقفوا هنا وناقشوا في مجموعة: أين تجتمعون لاتخاذ القرارات بشأن النزاعات في مجتمعكم؟ من يجتمع لاتخاذ تلك القرارات؟ أوقِفوا الاستماع إلى هذا التسجيل الصوتي هنا.</w:t>
      </w:r>
    </w:p>
    <w:p>
      <w:pPr>
        <w:bidi/>
      </w:pPr>
      <w:r>
        <w:rPr>
          <w:rtl/>
          <w:cs/>
          <w:lang w:val="ar_AE" w:bidi="ar_AE"/>
        </w:rPr>
      </w:r>
      <w:r>
        <w:rPr>
          <w:rtl/>
          <w:cs/>
          <w:lang w:val="ar_AE" w:bidi="ar_AE"/>
        </w:rPr>
        <w:t>إذا أقنع القاتل القادة بأنه كان يقول الحقيقة وأنه بريء، أو أنه لم يكن ينوي قتل الشخص، كان على الشيوخ أن يسمحوا للقاتل بالدخول إلى المدينة. كان الشيوخ يمنحون الرجل مكاناً للعيش فيه في المدينة وسطهم. وإذا طارد المنتقم القاتل، فلا يجوز للشيوخ أن يسلموا الرجل الذي لجأ إلى مدينتهم طلباً للأمان إلى الرجل الذي جاء ليقتله. كان عليهم حماية القاتل، لأنه قتل الشخص الآخر غير متعمد، وليس لأنه كان يكره ذلك الشخص.</w:t>
      </w:r>
    </w:p>
    <w:p>
      <w:pPr>
        <w:bidi/>
      </w:pPr>
      <w:r>
        <w:rPr>
          <w:rtl/>
          <w:cs/>
          <w:lang w:val="ar_AE" w:bidi="ar_AE"/>
        </w:rPr>
      </w:r>
      <w:r>
        <w:rPr>
          <w:rtl/>
          <w:cs/>
          <w:lang w:val="ar_AE" w:bidi="ar_AE"/>
        </w:rPr>
        <w:t>توقفوا هنا وتحدثوا كمجموعة عن المواقف التي انتقم فيها الناس بعد أن ارتكب شخص ما جريمة ضد أحد أقاربهم. أوقِفوا الاستماع إلى هذا التسجيل الصوتي هنا.</w:t>
      </w:r>
    </w:p>
    <w:p>
      <w:pPr>
        <w:bidi/>
      </w:pPr>
      <w:r>
        <w:rPr>
          <w:rtl/>
          <w:cs/>
          <w:lang w:val="ar_AE" w:bidi="ar_AE"/>
        </w:rPr>
      </w:r>
      <w:r>
        <w:rPr>
          <w:rtl/>
          <w:cs/>
          <w:lang w:val="ar_AE" w:bidi="ar_AE"/>
        </w:rPr>
        <w:t>كان على القاتل أن يبقى في مدينة الملجأ، أو مدينة الأمان، حتى تجتمع الجماعة أو مجلس المدينة التي ينتمي إليه ويحكموا في قضيته. يشير مصطلح "الجماعة" هنا إلى الرجال البالغين في جماعة إسرائيل. يوضح سفر العدد، الإصحاح 35، أن جماعة مدينة القاتل هي التي ستحكم عليه ثم تعيده إلى مدينة الملجأ إن ثبتت براءته. قررت الجماعة ما إذا كان القاتل قد قتل ذلك الشخص عن طريق الخطأ وليس لأنه كان يكرهه. وإذا كان الأمر كذلك، فسوف يعيدون القاتل إلى مدينة الملجأ، أو مدينة الأمان. إذا كان القاتل بريئاً، فعليه أن يبقى في مدينة الملجأ حتى وفاة رئيس الكهنة القائم حينئذٍ. تذكر مرة أخرى أن يهوه قال سابقاً في سفر التكوين إنه إذا قتل شخص ما آخر، فسيقتل شخص آخر ذلك القاتل. ولأن القاتل قتل ذلك الشخص عن غير قصد، فإن يهوه يعد موت رئيس الكهنة كبديل، أو موتًا بدليًا، نيابة عن القاتل حتى لا يُقتل. كان رئيس الكهنة هو الشخص الوحيد الذي يُدهَن بمسحة الزيت المقدس، وهذا ما ميَّزه عن جميع الشعب لخدمة يهوه بخدمة فريدة. فموت رئيس الكهنة وحده هو ما قد يفدي القاتل أو يحرره. ولا أحد غيره يستطيع فعل هذا. فعقب موته، يصير القاتل حراً في العودة إلى بيته في المدينة التي هرب منها.</w:t>
      </w:r>
    </w:p>
    <w:p>
      <w:pPr>
        <w:bidi/>
      </w:pPr>
      <w:r>
        <w:rPr>
          <w:rtl/>
          <w:cs/>
          <w:lang w:val="ar_AE" w:bidi="ar_AE"/>
        </w:rPr>
      </w:r>
      <w:r>
        <w:rPr>
          <w:rtl/>
          <w:cs/>
          <w:lang w:val="ar_AE" w:bidi="ar_AE"/>
        </w:rPr>
        <w:t>توقفوا هنا وناقشوا في مجموعة: من يصدر الأحكام واتخاذ القرارات بشأن النزاعات في جماعتكم؟ إذا شارك أفراد المجتمع، فكيف يُحدد المشاركون في القضاء والحكم؟ أوقِفوا الاستماع إلى هذا التسجيل الصوتي هنا.</w:t>
      </w:r>
    </w:p>
    <w:p>
      <w:pPr>
        <w:bidi/>
      </w:pPr>
      <w:r>
        <w:rPr>
          <w:rtl/>
          <w:cs/>
          <w:lang w:val="ar_AE" w:bidi="ar_AE"/>
        </w:rPr>
      </w:r>
      <w:r>
        <w:rPr>
          <w:rtl/>
          <w:cs/>
          <w:lang w:val="ar_AE" w:bidi="ar_AE"/>
        </w:rPr>
        <w:t>لذلك نفَّذ بنو إسرائيل ما يأمرهم به يهوه من خلال يشوع. خصصوا ست مدن ملجأ، أو مدن أمان. تقع ثلاث على الجانب الغربي من نهر الأردن وثلاث على جانبه الشرقي.</w:t>
      </w:r>
    </w:p>
    <w:p>
      <w:pPr>
        <w:bidi/>
      </w:pPr>
      <w:r>
        <w:rPr>
          <w:rtl/>
          <w:cs/>
          <w:lang w:val="ar_AE" w:bidi="ar_AE"/>
        </w:rPr>
      </w:r>
      <w:r>
        <w:rPr>
          <w:rtl/>
          <w:cs/>
          <w:lang w:val="ar_AE" w:bidi="ar_AE"/>
        </w:rPr>
        <w:t>توقفوا هنا، وانظروا إلى خريطة توضح مدن الملجأ أو مدن الأمان في إسرائيل. أوقِفوا الاستماع إلى هذا التسجيل الصوتي هنا.</w:t>
      </w:r>
    </w:p>
    <w:p>
      <w:pPr>
        <w:bidi/>
      </w:pPr>
      <w:r>
        <w:rPr>
          <w:rtl/>
          <w:cs/>
          <w:lang w:val="ar_AE" w:bidi="ar_AE"/>
        </w:rPr>
      </w:r>
      <w:r>
        <w:rPr>
          <w:rtl/>
          <w:cs/>
          <w:lang w:val="ar_AE" w:bidi="ar_AE"/>
        </w:rPr>
        <w:t>إنها مدن مختارة، أو مدن آمنة، لجميع بني إسرائيل، أي غرباء كانوا يعيشون بينهم، حتى يتمكن أي شخص يقتل شخصًا عن طريق الخطأ من الفرار إليها. عندئذٍ لن يقتل قريب المقتول القاتل ما دام موجوداً هناك.</w:t>
      </w:r>
    </w:p>
    <w:p>
      <w:pPr>
        <w:bidi/>
      </w:pPr>
      <w:r>
        <w:rPr>
          <w:rtl/>
          <w:cs/>
          <w:lang w:val="ar_AE" w:bidi="ar_AE"/>
        </w:rPr>
      </w:r>
      <w:r>
        <w:rPr>
          <w:rtl/>
          <w:cs/>
          <w:lang w:val="ar_AE" w:bidi="ar_AE"/>
        </w:rPr>
        <w:t>توقفوا هنا وناقشوا هذا السؤال في مجموعة: ماذا يحدث إذا قتل أجنبي يعيش وسط جماعتكم أحدًا منكم؟ كيف تتغير القوانين بالنسبة له كأجنبي، أم أنها لا تتغير؟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سِفر يشوع 20: 1 - 9 من الترجمة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يتحدَّث يهوه إلى يشوع ويأمره أن يُخبر بني إسرائيل بتخصيص مدُن ملجأ، أو مدُن الأمان.</w:t>
      </w:r>
    </w:p>
    <w:p>
      <w:pPr>
        <w:bidi/>
      </w:pPr>
      <w:r>
        <w:rPr>
          <w:rtl/>
          <w:cs/>
          <w:lang w:val="ar_AE" w:bidi="ar_AE"/>
        </w:rPr>
      </w:r>
      <w:r>
        <w:rPr>
          <w:b/>
          <w:rtl/>
          <w:cs/>
          <w:lang w:val="ar_AE" w:bidi="ar_AE"/>
        </w:rPr>
        <w:t>في المشهد الثاني:</w:t>
      </w:r>
      <w:r>
        <w:rPr>
          <w:rtl/>
          <w:cs/>
          <w:lang w:val="ar_AE" w:bidi="ar_AE"/>
        </w:rPr>
        <w:t xml:space="preserve"> يطلب يهوه من يشوع أن يُخبر بني إسرائيل أن القاتل يجب أن يهرب إلى إحدى هذه المدن، وأن يقف عند مدخل باب المدينة حيث يحكم الشيوخ في القضايا. يجب أن يحموا القاتل إذا قتل أحدًا عن طريق الخطأ.</w:t>
      </w:r>
    </w:p>
    <w:p>
      <w:pPr>
        <w:bidi/>
      </w:pPr>
      <w:r>
        <w:rPr>
          <w:rtl/>
          <w:cs/>
          <w:lang w:val="ar_AE" w:bidi="ar_AE"/>
        </w:rPr>
      </w:r>
      <w:r>
        <w:rPr>
          <w:b/>
          <w:rtl/>
          <w:cs/>
          <w:lang w:val="ar_AE" w:bidi="ar_AE"/>
        </w:rPr>
        <w:t>في المشهد الثالث:</w:t>
      </w:r>
      <w:r>
        <w:rPr>
          <w:rtl/>
          <w:cs/>
          <w:lang w:val="ar_AE" w:bidi="ar_AE"/>
        </w:rPr>
        <w:t xml:space="preserve"> يُطلب من يشوع أن يخبر بني إسرائيل أن القاتل يجب أن يبقى في مدينة الملجأ، أو مدينة الأمان، حتى يجتمع قومه أو جماعة من مدينته ويحكمون في قضيته. يجب أن يبقى في مدينة الملجأ حتى يموت رئيس الكهنة في ذلك الوقت. بعد ذلك، سيكون القاتل حراً ليعود إلى منزله في المدينة التي هرب منها.</w:t>
      </w:r>
    </w:p>
    <w:p>
      <w:pPr>
        <w:bidi/>
      </w:pPr>
      <w:r>
        <w:rPr>
          <w:rtl/>
          <w:cs/>
          <w:lang w:val="ar_AE" w:bidi="ar_AE"/>
        </w:rPr>
      </w:r>
      <w:r>
        <w:rPr>
          <w:b/>
          <w:rtl/>
          <w:cs/>
          <w:lang w:val="ar_AE" w:bidi="ar_AE"/>
        </w:rPr>
        <w:t>في المشهد الرابع:</w:t>
      </w:r>
      <w:r>
        <w:rPr>
          <w:rtl/>
          <w:cs/>
          <w:lang w:val="ar_AE" w:bidi="ar_AE"/>
        </w:rPr>
        <w:t xml:space="preserve"> خصص بنو إسرائيل ست مدن ملجأ، أو مدن أمان. تقع ثلاث على الجانب الغربي من نهر الأردن وثلاث على جانبه الشرقي.</w:t>
      </w:r>
    </w:p>
    <w:p>
      <w:pPr>
        <w:bidi/>
      </w:pPr>
      <w:r>
        <w:rPr>
          <w:rtl/>
          <w:cs/>
          <w:lang w:val="ar_AE" w:bidi="ar_AE"/>
        </w:rPr>
      </w:r>
      <w:r>
        <w:rPr>
          <w:b/>
          <w:rtl/>
          <w:cs/>
          <w:lang w:val="ar_AE" w:bidi="ar_AE"/>
        </w:rPr>
        <w:t>في المشهد الخامس:</w:t>
      </w:r>
      <w:r>
        <w:rPr>
          <w:rtl/>
          <w:cs/>
          <w:lang w:val="ar_AE" w:bidi="ar_AE"/>
        </w:rPr>
        <w:t xml:space="preserve"> يلخص المقطع ما قاله يشوع عن مدن الملجأ، أو مدن الأمان. ينبغي أن تكون هذه الأماكن ملاذاً آمناً لجميع بني إسرائيل وجميع الأجانب المقيمين بينهم، حتى يتمكن القاتل بالخطأ من الفرار إليها.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قاتل</w:t>
      </w:r>
    </w:p>
    <w:p>
      <w:pPr>
        <w:pStyle w:val="ListBullet"/>
        <w:bidi/>
        <w:spacing w:line="240" w:lineRule="auto"/>
        <w:ind w:left="720"/>
      </w:pPr>
      <w:r>
        <w:rPr>
          <w:rtl/>
          <w:cs/>
          <w:lang w:val="ar_AE" w:bidi="ar_AE"/>
        </w:rPr>
      </w:r>
      <w:r>
        <w:rPr>
          <w:rtl/>
          <w:cs/>
          <w:lang w:val="ar_AE" w:bidi="ar_AE"/>
        </w:rPr>
        <w:t>المنتقم للدم</w:t>
      </w:r>
    </w:p>
    <w:p>
      <w:pPr>
        <w:pStyle w:val="ListBullet"/>
        <w:bidi/>
        <w:spacing w:line="240" w:lineRule="auto"/>
        <w:ind w:left="720"/>
      </w:pPr>
      <w:r>
        <w:rPr>
          <w:rtl/>
          <w:cs/>
          <w:lang w:val="ar_AE" w:bidi="ar_AE"/>
        </w:rPr>
      </w:r>
      <w:r>
        <w:rPr>
          <w:rtl/>
          <w:cs/>
          <w:lang w:val="ar_AE" w:bidi="ar_AE"/>
        </w:rPr>
        <w:t>شيوخ المدينة، أو رؤساء المدينة</w:t>
      </w:r>
    </w:p>
    <w:p>
      <w:pPr>
        <w:pStyle w:val="ListBullet"/>
        <w:bidi/>
        <w:spacing w:line="240" w:lineRule="auto"/>
        <w:ind w:left="720"/>
      </w:pPr>
      <w:r>
        <w:rPr>
          <w:rtl/>
          <w:cs/>
          <w:lang w:val="ar_AE" w:bidi="ar_AE"/>
        </w:rPr>
      </w:r>
      <w:r>
        <w:rPr>
          <w:rtl/>
          <w:cs/>
          <w:lang w:val="ar_AE" w:bidi="ar_AE"/>
        </w:rPr>
        <w:t>الجماعة، أو المجتمع، في مدينة الملجأ</w:t>
      </w:r>
    </w:p>
    <w:p>
      <w:pPr>
        <w:pStyle w:val="ListBullet"/>
        <w:bidi/>
        <w:spacing w:line="240" w:lineRule="auto"/>
        <w:ind w:left="720"/>
      </w:pPr>
      <w:r>
        <w:rPr>
          <w:rtl/>
          <w:cs/>
          <w:lang w:val="ar_AE" w:bidi="ar_AE"/>
        </w:rPr>
      </w:r>
      <w:r>
        <w:rPr>
          <w:rtl/>
          <w:cs/>
          <w:lang w:val="ar_AE" w:bidi="ar_AE"/>
        </w:rPr>
        <w:t>أو الجماعة من المدينة التي يكون منها القاتل</w:t>
      </w:r>
    </w:p>
    <w:p>
      <w:pPr>
        <w:pStyle w:val="ListBullet"/>
        <w:bidi/>
        <w:spacing w:line="240" w:lineRule="auto"/>
        <w:ind w:left="720"/>
      </w:pPr>
      <w:r>
        <w:rPr>
          <w:rtl/>
          <w:cs/>
          <w:lang w:val="ar_AE" w:bidi="ar_AE"/>
        </w:rPr>
      </w:r>
      <w:r>
        <w:rPr>
          <w:rtl/>
          <w:cs/>
          <w:lang w:val="ar_AE" w:bidi="ar_AE"/>
        </w:rPr>
        <w:t>والغرباء الذين يعيشون في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بعد أن ينتهي يشوع من تقسيم الأرض بين الأسباط الاثني عشر، يأمر يهوه يشوع أن يخبر بني إسرائيل أن الوقت قد حان لتخصيص مدن الملجأ، أو مدن الأمان. كان يهوه قد أعطى بالفعل تعليمات بشأن مدن الملجأ لبني إسرائيل عن طريق موسى. يقول يهوه إنه الآن وقت تنفيذ التعليمات التي أعطاها لبني إسرائيل منذ سنين مضت.</w:t>
      </w:r>
    </w:p>
    <w:p>
      <w:pPr>
        <w:bidi/>
      </w:pPr>
      <w:r>
        <w:rPr>
          <w:rtl/>
          <w:cs/>
          <w:lang w:val="ar_AE" w:bidi="ar_AE"/>
        </w:rPr>
      </w:r>
      <w:r>
        <w:rPr>
          <w:rtl/>
          <w:cs/>
          <w:lang w:val="ar_AE" w:bidi="ar_AE"/>
        </w:rPr>
        <w:t>توقفوا هنا وناقشوا في مجموعة: عندما تحدث يهوه إلى يشوع، أوضح أنه كان يأمر يشوع بأن يأمر بني إسرائيل بتخصيص مدن الملجأ. وضحوا الكلمات المختلفة التي تستخدموها في لغاتكم لإعطاء التعليمات أو الأوامر. تحدثوا عن كيفية توضيحكم أن يهوه يأمر بني إسرائيل بتطبيق الأوامر المتعلقة بإنشاء مدن الملجأ التي أعطاها لهم يهوه منذ سنوات عديدة. أوقِفوا الاستماع إلى هذا التسجيل الصوتي هنا.</w:t>
      </w:r>
    </w:p>
    <w:p>
      <w:pPr>
        <w:bidi/>
      </w:pPr>
      <w:r>
        <w:rPr>
          <w:rtl/>
          <w:cs/>
          <w:lang w:val="ar_AE" w:bidi="ar_AE"/>
        </w:rPr>
      </w:r>
      <w:r>
        <w:rPr>
          <w:rtl/>
          <w:cs/>
          <w:lang w:val="ar_AE" w:bidi="ar_AE"/>
        </w:rPr>
        <w:t>يجب على يشوع أن يخبر بني إسرائيل أن مدن الملجأ، أو مدن الأمان، ستكون لأي قاتل يقتل شخصًا عن طريق الخطأ، أو لم ينوِ القتل. يسمح يهوه للقاتل بالفرار إلى تلك المدينة حتى يكون في مأمن من منتقم الدم الذي يريد قتله.</w:t>
      </w:r>
    </w:p>
    <w:p>
      <w:pPr>
        <w:bidi/>
      </w:pPr>
      <w:r>
        <w:rPr>
          <w:rtl/>
          <w:cs/>
          <w:lang w:val="ar_AE" w:bidi="ar_AE"/>
        </w:rPr>
      </w:r>
      <w:r>
        <w:rPr>
          <w:rtl/>
          <w:cs/>
          <w:lang w:val="ar_AE" w:bidi="ar_AE"/>
        </w:rPr>
        <w:t>يجب على القاتل أن يهرب إلى إحدى مدن الملجأ، أو مدن الأمان. يقف القاتل عند مدخل بوابة المدينة حيث يفصل الشيوخ في القضايا. ويطلعهم على ما اقترف.</w:t>
      </w:r>
    </w:p>
    <w:p>
      <w:pPr>
        <w:bidi/>
      </w:pPr>
      <w:r>
        <w:rPr>
          <w:rtl/>
          <w:cs/>
          <w:lang w:val="ar_AE" w:bidi="ar_AE"/>
        </w:rPr>
      </w:r>
      <w:r>
        <w:rPr>
          <w:rtl/>
          <w:cs/>
          <w:lang w:val="ar_AE" w:bidi="ar_AE"/>
        </w:rPr>
        <w:t>إذا أقنع القاتل القادة بأنه يقول الحقيقة وأنه بريء من القتل العمد، فعلى الشيوخ أن يسمحوا للقاتل بالدخول إلى المدينة. يتعين على الشيوخ أن يوفروا للقاتل مكاناً للعيش فيه في المدينة، وسيعيش القاتل بينهم. إذا طارد المنتقم القاتل، فلا يجوز للشيوخ تسليم الرجل الذي لجأ إلى مدينتهم طلباً للأمان إلى الرجل الذي جاء لقتله. يجب عليهم حماية القاتل، لأنه قتل قتيلًا عن غير عمد، ولم يكن بينه وبين الشخص الذي قتله أية ضغينة.</w:t>
      </w:r>
    </w:p>
    <w:p>
      <w:pPr>
        <w:bidi/>
      </w:pPr>
      <w:r>
        <w:rPr>
          <w:rtl/>
          <w:cs/>
          <w:lang w:val="ar_AE" w:bidi="ar_AE"/>
        </w:rPr>
      </w:r>
      <w:r>
        <w:rPr>
          <w:rtl/>
          <w:cs/>
          <w:lang w:val="ar_AE" w:bidi="ar_AE"/>
        </w:rPr>
        <w:t>يتعين على القاتل البقاء في مدينة الملجأ، أو مدينة الأمان، حتى يجتمع أهل المدينة التي ينتمي إليها ويحكمون في قضيته. إذا كان القاتل بريئاً، لأنه قتل الرجل عن طريق الخطأ أو من دون ضغينة، فإن المجتمع سيعيد القاتل إلى مدينة الملجأ، أو مدينة الأمان. يجب أن يبقى في مدينة الملجأ حتى يموت رئيس الكهنة في ذلك الوقت. بعد ذلك، سيكون القاتل حراً ليعود إلى منزله في المدينة التي هرب منها.</w:t>
      </w:r>
    </w:p>
    <w:p>
      <w:pPr>
        <w:bidi/>
      </w:pPr>
      <w:r>
        <w:rPr>
          <w:rtl/>
          <w:cs/>
          <w:lang w:val="ar_AE" w:bidi="ar_AE"/>
        </w:rPr>
      </w:r>
      <w:r>
        <w:rPr>
          <w:rtl/>
          <w:cs/>
          <w:lang w:val="ar_AE" w:bidi="ar_AE"/>
        </w:rPr>
        <w:t>بعد أن أخبر يشوع بني إسرائيل بهذه الأمور، خصص بنو إسرائيل ست مدن ملجأ، أو مدن أمان. تقع ثلاث على الجانب الغربي من نهر الأردن وثلاث على جانبه الشرقي. إن كلمة "مُخصَّص" في اللغة الأصلية تعني "مُخصَّص لاستخدام محدد".</w:t>
      </w:r>
    </w:p>
    <w:p>
      <w:pPr>
        <w:bidi/>
      </w:pPr>
      <w:r>
        <w:rPr>
          <w:rtl/>
          <w:cs/>
          <w:lang w:val="ar_AE" w:bidi="ar_AE"/>
        </w:rPr>
      </w:r>
      <w:r>
        <w:rPr>
          <w:rtl/>
          <w:cs/>
          <w:lang w:val="ar_AE" w:bidi="ar_AE"/>
        </w:rPr>
        <w:t>توقفوا هنا وناقشوا في مجموعة: ما الكلمات التي تستخدمونها في لغتكم لإظهار أن شيئًا ما، أو مكانًا ما، قد خُصص أو عُيِّنَ لغرض خاص؟ أوقِفوا الاستماع إلى هذا التسجيل الصوتي هنا.</w:t>
      </w:r>
    </w:p>
    <w:p>
      <w:pPr>
        <w:bidi/>
      </w:pPr>
      <w:r>
        <w:rPr>
          <w:rtl/>
          <w:cs/>
          <w:lang w:val="ar_AE" w:bidi="ar_AE"/>
        </w:rPr>
      </w:r>
      <w:r>
        <w:rPr>
          <w:rtl/>
          <w:cs/>
          <w:lang w:val="ar_AE" w:bidi="ar_AE"/>
        </w:rPr>
        <w:t>على الجانب الغربي، اختار بنو إسرائيل مدينة قادش في منطقة الجليل، في منطقة التلال التابعة لسبط نفتالي. كما اختاروا مدينة شكيم في منطقة التلال التابعة لسبط أفرايم. واختاروا قرية أربع، التي تسمى أيضاً حبرون، في منطقة التلال التابعة لسبط يهوذا. وعلى الجانب الشرقي من نهر الأردن، مقابل مدينة أريحا، خصَّص بنو إسرائيل مدينة باصر، الواقعة في البرية، في منطقة سهلية تابعة لسِبط رأوبين. اختاروا أيضًا مدينة راموت، في منطقة جلعاد، في الأرض التي تنتمي إلى سبط جاد. واختاروا مدينة الجولان، في باشان، في الأرض التي تنتمي إلى سبط منسَّى.</w:t>
      </w:r>
    </w:p>
    <w:p>
      <w:pPr>
        <w:bidi/>
      </w:pPr>
      <w:r>
        <w:rPr>
          <w:rtl/>
          <w:cs/>
          <w:lang w:val="ar_AE" w:bidi="ar_AE"/>
        </w:rPr>
      </w:r>
      <w:r>
        <w:rPr>
          <w:rtl/>
          <w:cs/>
          <w:lang w:val="ar_AE" w:bidi="ar_AE"/>
        </w:rPr>
        <w:t>توقفوا هنا، وانظروا إلى خريطة توضح مدن الملجأ أو مدن الأمان في إسرائيل. أوقِفوا الاستماع إلى هذا التسجيل الصوتي هنا.</w:t>
      </w:r>
    </w:p>
    <w:p>
      <w:pPr>
        <w:bidi/>
      </w:pPr>
      <w:r>
        <w:rPr>
          <w:rtl/>
          <w:cs/>
          <w:lang w:val="ar_AE" w:bidi="ar_AE"/>
        </w:rPr>
      </w:r>
      <w:r>
        <w:rPr>
          <w:rtl/>
          <w:cs/>
          <w:lang w:val="ar_AE" w:bidi="ar_AE"/>
        </w:rPr>
        <w:t>تُلخِّص نهاية المقطع ما قاله يشوع عن مدن الملجأ، أو مدن الأمان. كان من المفترض أن تكون هذه الأماكن ملاذاً آمناً لجميع بني إسرائيل وجميع الأجانب المقيمين بينهم، بحيث يمكن لأي شخص قتل شخصاً عن طريق الخطأ أن يهرب إليها. سيكون القاتل آمناً في تلك المدينة، ولن يتمكن المنتقم من قتله حتى يحكم المجتمع في قضية القاتل ويجده مذنباً.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يشوع 20: 1 - 9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قاتل</w:t>
      </w:r>
    </w:p>
    <w:p>
      <w:pPr>
        <w:pStyle w:val="ListBullet"/>
        <w:bidi/>
        <w:spacing w:line="240" w:lineRule="auto"/>
        <w:ind w:left="720"/>
      </w:pPr>
      <w:r>
        <w:rPr>
          <w:rtl/>
          <w:cs/>
          <w:lang w:val="ar_AE" w:bidi="ar_AE"/>
        </w:rPr>
      </w:r>
      <w:r>
        <w:rPr>
          <w:rtl/>
          <w:cs/>
          <w:lang w:val="ar_AE" w:bidi="ar_AE"/>
        </w:rPr>
        <w:t>منتقم للدم</w:t>
      </w:r>
    </w:p>
    <w:p>
      <w:pPr>
        <w:pStyle w:val="ListBullet"/>
        <w:bidi/>
        <w:spacing w:line="240" w:lineRule="auto"/>
        <w:ind w:left="720"/>
      </w:pPr>
      <w:r>
        <w:rPr>
          <w:rtl/>
          <w:cs/>
          <w:lang w:val="ar_AE" w:bidi="ar_AE"/>
        </w:rPr>
      </w:r>
      <w:r>
        <w:rPr>
          <w:rtl/>
          <w:cs/>
          <w:lang w:val="ar_AE" w:bidi="ar_AE"/>
        </w:rPr>
        <w:t>شيوخ المدينة، أو رؤساء المدينة</w:t>
      </w:r>
    </w:p>
    <w:p>
      <w:pPr>
        <w:pStyle w:val="ListBullet"/>
        <w:bidi/>
        <w:spacing w:line="240" w:lineRule="auto"/>
        <w:ind w:left="720"/>
      </w:pPr>
      <w:r>
        <w:rPr>
          <w:rtl/>
          <w:cs/>
          <w:lang w:val="ar_AE" w:bidi="ar_AE"/>
        </w:rPr>
      </w:r>
      <w:r>
        <w:rPr>
          <w:rtl/>
          <w:cs/>
          <w:lang w:val="ar_AE" w:bidi="ar_AE"/>
        </w:rPr>
        <w:t>الجماعة، أو المجتمع، في مدينة الملجأ</w:t>
      </w:r>
    </w:p>
    <w:p>
      <w:pPr>
        <w:pStyle w:val="ListBullet"/>
        <w:bidi/>
        <w:spacing w:line="240" w:lineRule="auto"/>
        <w:ind w:left="720"/>
      </w:pPr>
      <w:r>
        <w:rPr>
          <w:rtl/>
          <w:cs/>
          <w:lang w:val="ar_AE" w:bidi="ar_AE"/>
        </w:rPr>
      </w:r>
      <w:r>
        <w:rPr>
          <w:rtl/>
          <w:cs/>
          <w:lang w:val="ar_AE" w:bidi="ar_AE"/>
        </w:rPr>
        <w:t>الجماعة أو مجتمع المدينة التي ينتمي إليها القاتل</w:t>
      </w:r>
    </w:p>
    <w:p>
      <w:pPr>
        <w:pStyle w:val="ListBullet"/>
        <w:bidi/>
        <w:spacing w:line="240" w:lineRule="auto"/>
        <w:ind w:left="720"/>
      </w:pPr>
      <w:r>
        <w:rPr>
          <w:rtl/>
          <w:cs/>
          <w:lang w:val="ar_AE" w:bidi="ar_AE"/>
        </w:rPr>
      </w:r>
      <w:r>
        <w:rPr>
          <w:rtl/>
          <w:cs/>
          <w:lang w:val="ar_AE" w:bidi="ar_AE"/>
        </w:rPr>
        <w:t>والغرباء الذين يعيشون في إسرائيل</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بعد أن ينتهي يشوع من تقسيم الأرض بين الأسباط الاثني عشر، يأمره يهوه بأن يتحدث إلى بني إسرائيل ويقول: "ٱجْعَلُوا لِأَنْفُسِكُمْ مُدُنَ ٱلْمَلْجَإِ كَمَا كَلَّمْتُكُمْ عَلَى يَدِ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يهوه: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يأمر يهوه يشوع بإخبار بني إسرائيل أن مدن الملجأ، أو مدن الأمان، مخصصة لأي شخص يقتل عن طريق الخطأ وليس بنية القتل. يُسمح للشخص بالهروب إلى إحدى هذه المدن حتى يكون في مأمن من المنتقم الذي يريد قتله.</w:t>
      </w:r>
    </w:p>
    <w:p>
      <w:pPr>
        <w:bidi/>
      </w:pPr>
      <w:r>
        <w:rPr>
          <w:rtl/>
          <w:cs/>
          <w:lang w:val="ar_AE" w:bidi="ar_AE"/>
        </w:rPr>
      </w:r>
      <w:r>
        <w:rPr>
          <w:rtl/>
          <w:cs/>
          <w:lang w:val="ar_AE" w:bidi="ar_AE"/>
        </w:rPr>
        <w:t>يجب على القاتل أن يهرب إلى إحدى مدن الملجأ، أو مدن الأمان. عليه أن يقف عند مدخل بوابة المدينة حيث يفصل الشيوخ في القضايا. وليخبرهم بما فعل.</w:t>
      </w:r>
    </w:p>
    <w:p>
      <w:pPr>
        <w:bidi/>
      </w:pPr>
      <w:r>
        <w:rPr>
          <w:rtl/>
          <w:cs/>
          <w:lang w:val="ar_AE" w:bidi="ar_AE"/>
        </w:rPr>
      </w:r>
      <w:r>
        <w:rPr>
          <w:rtl/>
          <w:cs/>
          <w:lang w:val="ar_AE" w:bidi="ar_AE"/>
        </w:rPr>
        <w:t>إذا أقنع القاتل القادة بأنه يقول الحقيقة وأنه بريء من القتل العمد، فعلى الشيوخ أن يسمحوا له بالدخول إلى المدينة. لا بد أن يوفر له الشيوخ مكانًا للعيش فيه وسطهم. إذا طارد ولي الدم القاتل، فلا ينبغي للشيوخ أن يسلموا الرجل الذي لجأ إلى مدينتهم طلباً للأمان إلى الرجل الذي جاء ليقتله. ينبغي لهم حماية القاتل، لأنه قتل الشخص الآخر دون تخطيط مسبق ولم يكن يبغضه.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يتعين على القاتل البقاء في مدينة الملجأ، أو مدينة الأمان، حتى تجتمع جماعته ويُحكَم في قضيته. إذا كان القاتل بريئاً، فعليه أن يبقى في مدينة الملجأ حتى وفاة رئيس الكهنة الحالي. بعد ذلك، سيكون حراً ليعود إلى منزله في المدينة التي هرب منها.</w:t>
      </w:r>
    </w:p>
    <w:p>
      <w:pPr>
        <w:bidi/>
      </w:pPr>
      <w:r>
        <w:rPr>
          <w:rtl/>
          <w:cs/>
          <w:lang w:val="ar_AE" w:bidi="ar_AE"/>
        </w:rPr>
      </w:r>
      <w:r>
        <w:rPr>
          <w:rtl/>
          <w:cs/>
          <w:lang w:val="ar_AE" w:bidi="ar_AE"/>
        </w:rPr>
        <w:t>بعد أن أخبر يشوع بني إسرائيل بهذه الأمور، خصص بنو إسرائيل ست مدن ملجأ، أو مدن أمان. تقع ثلاث من هذه المدن على الجانب الغربي لنهر الأردن وثلاث أخرى على جانبه الشرقي.</w:t>
      </w:r>
    </w:p>
    <w:p>
      <w:pPr>
        <w:bidi/>
      </w:pPr>
      <w:r>
        <w:rPr>
          <w:rtl/>
          <w:cs/>
          <w:lang w:val="ar_AE" w:bidi="ar_AE"/>
        </w:rPr>
      </w:r>
      <w:r>
        <w:rPr>
          <w:rtl/>
          <w:cs/>
          <w:lang w:val="ar_AE" w:bidi="ar_AE"/>
        </w:rPr>
        <w:t>ينبغي أن تكون مدن الملجأ، أو مدن الأمان، مواضع آمنة لجميع بني إسرائيل وجميع الغرباء المقيمين بينهم، حتى يتمكن أي شخص يقتل شخصًا عن طريق الخطأ من الهروب إليها. سيكون القاتل آمناً في تلك المدينة، ولن يتمكن المنتقم من قتله حتى يحكم المجتمع على قضية القاتل ويجده مذنباً.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بني إسرائيل: "بمَ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يشوع 20: 1 - 9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يأمر </w:t>
      </w:r>
      <w:r>
        <w:rPr>
          <w:b/>
          <w:rtl/>
          <w:cs/>
          <w:lang w:val="ar_AE" w:bidi="ar_AE"/>
        </w:rPr>
        <w:t>يهوه</w:t>
      </w:r>
      <w:r>
        <w:rPr>
          <w:rtl/>
          <w:cs/>
          <w:lang w:val="ar_AE" w:bidi="ar_AE"/>
        </w:rPr>
        <w:t xml:space="preserve"> يشوع أن يقول لبني إسرائيل، أو الإسرائيليين: "حان الآن وقت تخصيص </w:t>
      </w:r>
      <w:r>
        <w:rPr>
          <w:b/>
          <w:rtl/>
          <w:cs/>
          <w:lang w:val="ar_AE" w:bidi="ar_AE"/>
        </w:rPr>
        <w:t>مدن الملجأ</w:t>
      </w:r>
      <w:r>
        <w:rPr>
          <w:rtl/>
          <w:cs/>
          <w:lang w:val="ar_AE" w:bidi="ar_AE"/>
        </w:rPr>
        <w:t xml:space="preserve">، أو مدن الأمان، التي أخبرت موسى سابقاً أن يخبركم بها". يهوه (الرب) هو الاسم الشخصي لله، يَرِد في هذا المقطع كله. استخدموا الكلمة نفسها التي استخدمتموها في المقاطع السابقة للإشارة إلى الرب (يهوه).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يشير مصطلح </w:t>
      </w:r>
      <w:r>
        <w:rPr>
          <w:b/>
          <w:rtl/>
          <w:cs/>
          <w:lang w:val="ar_AE" w:bidi="ar_AE"/>
        </w:rPr>
        <w:t>"بنو إسرائيل"</w:t>
      </w:r>
      <w:r>
        <w:rPr>
          <w:rtl/>
          <w:cs/>
          <w:lang w:val="ar_AE" w:bidi="ar_AE"/>
        </w:rPr>
        <w:t xml:space="preserve"> أو </w:t>
      </w:r>
      <w:r>
        <w:rPr>
          <w:b/>
          <w:rtl/>
          <w:cs/>
          <w:lang w:val="ar_AE" w:bidi="ar_AE"/>
        </w:rPr>
        <w:t>"الإسرائيليين"</w:t>
      </w:r>
      <w:r>
        <w:rPr>
          <w:rtl/>
          <w:cs/>
          <w:lang w:val="ar_AE" w:bidi="ar_AE"/>
        </w:rPr>
        <w:t xml:space="preserve"> إلى نسل إسرائيل أو يعقوب. استخدموا الكلمة أو العبارة نفسها التي استخدمتموها في المقاطع السابقة للإشارة إلى بني إسرائيل. للمزيد من المعلومات عن </w:t>
      </w:r>
      <w:r>
        <w:rPr>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وناقشوا في مجموعة ما الكلمة أو العبارة التي ستستخدمونها للتعبير عن </w:t>
      </w:r>
      <w:r>
        <w:rPr>
          <w:b/>
          <w:rtl/>
          <w:cs/>
          <w:lang w:val="ar_AE" w:bidi="ar_AE"/>
        </w:rPr>
        <w:t>مدن الملجأ</w:t>
      </w:r>
      <w:r>
        <w:rPr>
          <w:rtl/>
          <w:cs/>
          <w:lang w:val="ar_AE" w:bidi="ar_AE"/>
        </w:rPr>
        <w:t>. وإذا كنتم قد ترجمتم هذه العبارة بالفعل في سِفر آخر من الكتاب المُقَدَّس، استخدموا نفس العبارة التي استخدمتموها هناك. أوقِفوا الاستماع إلى هذا التسجيل الصوتي هنا.</w:t>
      </w:r>
    </w:p>
    <w:p>
      <w:pPr>
        <w:bidi/>
      </w:pPr>
      <w:r>
        <w:rPr>
          <w:rtl/>
          <w:cs/>
          <w:lang w:val="ar_AE" w:bidi="ar_AE"/>
        </w:rPr>
      </w:r>
      <w:r>
        <w:rPr>
          <w:rtl/>
          <w:cs/>
          <w:lang w:val="ar_AE" w:bidi="ar_AE"/>
        </w:rPr>
        <w:t xml:space="preserve">وتُصير المدن لكمَ ملجأً من </w:t>
      </w:r>
      <w:r>
        <w:rPr>
          <w:b/>
          <w:rtl/>
          <w:cs/>
          <w:lang w:val="ar_AE" w:bidi="ar_AE"/>
        </w:rPr>
        <w:t>ولي الدم</w:t>
      </w:r>
      <w:r>
        <w:rPr>
          <w:rtl/>
          <w:cs/>
          <w:lang w:val="ar_AE" w:bidi="ar_AE"/>
        </w:rPr>
        <w:t xml:space="preserve">. كان ولي الدم هو أحد أقارب القتيل، وكان مهمته الثأر من القاتل. كان ولي الدم يُعاقب القاتل جزاء على </w:t>
      </w:r>
      <w:r>
        <w:rPr>
          <w:b/>
          <w:rtl/>
          <w:cs/>
          <w:lang w:val="ar_AE" w:bidi="ar_AE"/>
        </w:rPr>
        <w:t>المعاناة</w:t>
      </w:r>
      <w:r>
        <w:rPr>
          <w:rtl/>
          <w:cs/>
          <w:lang w:val="ar_AE" w:bidi="ar_AE"/>
        </w:rPr>
        <w:t xml:space="preserve"> أو الخسارة التي تسبب بها القاتل للعائلة. سيفعل ولي الدم ذلك بقتل القاتل.</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ولي الدم</w:t>
      </w:r>
      <w:r>
        <w:rPr>
          <w:rtl/>
          <w:cs/>
          <w:lang w:val="ar_AE" w:bidi="ar_AE"/>
        </w:rPr>
        <w:t xml:space="preserve"> و</w:t>
      </w:r>
      <w:r>
        <w:rPr>
          <w:b/>
          <w:rtl/>
          <w:cs/>
          <w:lang w:val="ar_AE" w:bidi="ar_AE"/>
        </w:rPr>
        <w:t>القاتل</w:t>
      </w:r>
      <w:r>
        <w:rPr>
          <w:rtl/>
          <w:cs/>
          <w:lang w:val="ar_AE" w:bidi="ar_AE"/>
        </w:rPr>
        <w:t>. إذا كنتم قد ترجمتم هذه العبارات بالفعل في سِفر آخر من الكتاب المُقَدَّس، فاستخدموا الكلمات ذاتها التي استخدمتوها فيه. أوقِفوا الاستماع إلى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21: 1 - 8 واحتفظوا بهذا المقطع في قلوبكم.</w:t>
      </w:r>
    </w:p>
    <w:p>
      <w:pPr>
        <w:bidi/>
      </w:pPr>
      <w:r>
        <w:rPr>
          <w:rtl/>
          <w:cs/>
          <w:lang w:val="ar_AE" w:bidi="ar_AE"/>
        </w:rPr>
      </w:r>
      <w:r>
        <w:rPr>
          <w:rtl/>
          <w:cs/>
          <w:lang w:val="ar_AE" w:bidi="ar_AE"/>
        </w:rPr>
        <w:t>استمعوا إلى نسخة صوتية من سِفر يشوع 21: 1 - 8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سِفر يشوع 21: 1 - 8 من الترجمة التي تستسيغونها بالأكثر.</w:t>
      </w:r>
    </w:p>
    <w:p>
      <w:pPr>
        <w:bidi/>
      </w:pPr>
      <w:r>
        <w:rPr>
          <w:rtl/>
          <w:cs/>
          <w:lang w:val="ar_AE" w:bidi="ar_AE"/>
        </w:rPr>
      </w:r>
      <w:r>
        <w:rPr>
          <w:rtl/>
          <w:cs/>
          <w:lang w:val="ar_AE" w:bidi="ar_AE"/>
        </w:rPr>
        <w:t>وصل بنو إسرائيل إلى الأرض التي وعدهم يهوه بإعطائها لهم. فألقوا قرعة، وحصل كل سبط من أسباط إسرائيل على أرض محددة حيث سيسكنون. كما أعطاهم يهوه إرشادات لاختيار مدن الملجأ حيث يلجأ إليها القاتل بالخطأ ليكون في مأمن. ثم، يمنح بنو إسرائيل آخر سبط من أسباط إسرائيل (وهم اللاويون) 48 مدينة محددة للعيش فيها. تنتشر هذه المدن في جميع أنحاء أراضي أسباط بني إسرائيل الأخرى. كان يهوه قد أوصى موسى بأن يعطي اللاويين هذه المدن، والآن يطيع بنو إسرائيل أمر يهوه بإعطاء اللاويين هذه المدن ليسكنوا فيها.</w:t>
      </w:r>
    </w:p>
    <w:p>
      <w:pPr>
        <w:bidi/>
      </w:pPr>
      <w:r>
        <w:rPr>
          <w:rtl/>
          <w:cs/>
          <w:lang w:val="ar_AE" w:bidi="ar_AE"/>
        </w:rPr>
      </w:r>
      <w:r>
        <w:rPr>
          <w:rtl/>
          <w:cs/>
          <w:lang w:val="ar_AE" w:bidi="ar_AE"/>
        </w:rPr>
        <w:t>يأتي قادة اللاويين إلى قادة إسرائيل، بمن فيهم أليعازر الكاهن، ويشوع بن نون، وقادة الأسباط الأخرى من إسرائيل. كان اللاويون من نسل لاوي، أحد أبناء إسرائيل الاثني عشر. وكان للاوي ثلاثة أبناء: قهات وجرشون ومراري. كان هارون أحد أحفاد قهات، والذي أصبح أول كاهن لشعب إسرائيل. كان الذكور من نسل هارون مسؤولين عن خدمة يهوه ككهنة لإسرائيل. لم يحصل اللاويون على أرض مثل بقية أسباط إسرائيل لأن يهوه قدسهم له ليخدموه. لكن كان لدى اللاويين مدنٌ يسكنونها داخل الأراضي المخصصة للأسباط الأخرى.</w:t>
      </w:r>
    </w:p>
    <w:p>
      <w:pPr>
        <w:bidi/>
      </w:pPr>
      <w:r>
        <w:rPr>
          <w:rtl/>
          <w:cs/>
          <w:lang w:val="ar_AE" w:bidi="ar_AE"/>
        </w:rPr>
      </w:r>
      <w:r>
        <w:rPr>
          <w:rtl/>
          <w:cs/>
          <w:lang w:val="ar_AE" w:bidi="ar_AE"/>
        </w:rPr>
        <w:t>توقفوا هنا وناقشوا هذا السؤال في مجموعة: أخبروا المجموعة عن العائلة أو العشيرة أو القبيلة التي تنتمون إليها، أو عن أسلافكم. ما القبائل أو العشائر الأخرى في مجتمعكم؟ هل تُعامل أي من العائلات أو القبائل الأخرى بمعاملة مختلفة في مجتمعكم؟ أوقِفوا الاستماع إلى هذا التسجيل الصوتي هنا.</w:t>
      </w:r>
    </w:p>
    <w:p>
      <w:pPr>
        <w:bidi/>
      </w:pPr>
      <w:r>
        <w:rPr>
          <w:rtl/>
          <w:cs/>
          <w:lang w:val="ar_AE" w:bidi="ar_AE"/>
        </w:rPr>
      </w:r>
      <w:r>
        <w:rPr>
          <w:rtl/>
          <w:cs/>
          <w:lang w:val="ar_AE" w:bidi="ar_AE"/>
        </w:rPr>
        <w:t>يأتي اللاويون إلى قادة إسرائيل في شيلوه، المكان ذاته الذي اجتمع فيه القادة لتوزيع الأرض على أسباط بني إسرائيل الأخرى. تقع بلدة شيلوه على بُعد 12 ميلاً جنوب شكيم، في أرض أفرايم على الجانب الغربي من نهر الأردن.</w:t>
      </w:r>
    </w:p>
    <w:p>
      <w:pPr>
        <w:bidi/>
      </w:pPr>
      <w:r>
        <w:rPr>
          <w:rtl/>
          <w:cs/>
          <w:lang w:val="ar_AE" w:bidi="ar_AE"/>
        </w:rPr>
      </w:r>
      <w:r>
        <w:rPr>
          <w:rtl/>
          <w:cs/>
          <w:lang w:val="ar_AE" w:bidi="ar_AE"/>
        </w:rPr>
        <w:t>توقفوا هنا وانظروا إلى خريطة شيلوه. أوقِفوا الاستماع إلى هذا التسجيل الصوتي هنا.</w:t>
      </w:r>
    </w:p>
    <w:p>
      <w:pPr>
        <w:bidi/>
      </w:pPr>
      <w:r>
        <w:rPr>
          <w:rtl/>
          <w:cs/>
          <w:lang w:val="ar_AE" w:bidi="ar_AE"/>
        </w:rPr>
      </w:r>
      <w:r>
        <w:rPr>
          <w:rtl/>
          <w:cs/>
          <w:lang w:val="ar_AE" w:bidi="ar_AE"/>
        </w:rPr>
        <w:t>يذكّر اللاويون قادة إسرائيل بأن يهوه أمر موسى أن يُعطي اللاويين مدنًا للعيش فيها ومراعي لمواشيهم. الماشية حيوانات كبيرة كان بنو إسرائيل يربونها من أجل الغذاء والزراعة ولتقديم الذبائح ليهوه. المرعى هو مساحة مفتوحة من الأرض ينمو فيها العشب طبيعيًا. خلال زمن اللاويين، كان من المهم أن يمتلك الناس ما يكفي من الأرض المغطاة بالعشب لكي ترعى فيها حيواناتهم. وفي جزء آخر من العهد القديم، يقول يهوه إنه يجب أن تكون هناك مساحة تبلغ حوالي 1000 متر مربع حول كل مدينة من مدن اللاويين مخصصة لرعي الحيوانات.</w:t>
      </w:r>
    </w:p>
    <w:p>
      <w:pPr>
        <w:bidi/>
      </w:pPr>
      <w:r>
        <w:rPr>
          <w:rtl/>
          <w:cs/>
          <w:lang w:val="ar_AE" w:bidi="ar_AE"/>
        </w:rPr>
      </w:r>
      <w:r>
        <w:rPr>
          <w:rtl/>
          <w:cs/>
          <w:lang w:val="ar_AE" w:bidi="ar_AE"/>
        </w:rPr>
        <w:t>توقفوا هنا وانظروا إلى صورة الماشية والمراعي. أوقِفوا الاستماع إلى هذا التسجيل الصوتي هنا.</w:t>
      </w:r>
    </w:p>
    <w:p>
      <w:pPr>
        <w:bidi/>
      </w:pPr>
      <w:r>
        <w:rPr>
          <w:rtl/>
          <w:cs/>
          <w:lang w:val="ar_AE" w:bidi="ar_AE"/>
        </w:rPr>
      </w:r>
      <w:r>
        <w:rPr>
          <w:rtl/>
          <w:cs/>
          <w:lang w:val="ar_AE" w:bidi="ar_AE"/>
        </w:rPr>
        <w:t>يعلم قادة إسرائيل بالفعل بأمر يهوه. يفعل شعب إسرائيل ما أمر به يهوه ويعطون اللاويين هذه المدن ليسكنوا فيها والأرض المحيطة بها لترعى حيواناتهم. يُظهر هذا المقطع أن يهوه يفي بوعده بإعطاء اللاويين مدنًا ليسكنوا فيها. نعلم من أجزاء أخرى من سفر يشوع والعهد القديم أن اللاويين عاشوا في المدن في جميع أنحاء أرض إسرائيل، وعلموا بني إسرائيل ورؤساءهم كيفية اتباع يهوه.</w:t>
      </w:r>
    </w:p>
    <w:p>
      <w:pPr>
        <w:bidi/>
      </w:pPr>
      <w:r>
        <w:rPr>
          <w:rtl/>
          <w:cs/>
          <w:lang w:val="ar_AE" w:bidi="ar_AE"/>
        </w:rPr>
      </w:r>
      <w:r>
        <w:rPr>
          <w:rtl/>
          <w:cs/>
          <w:lang w:val="ar_AE" w:bidi="ar_AE"/>
        </w:rPr>
        <w:t>وألقى قادة بني إسرائيل قرعة لتحديد المدن التي ستُمنح للاويين، وهي الطريقة ذاتها التي حصل بها الأسباط الأخرى على أراضيها. كان إجراء القرعة، أو رميها، طريقة شائعة لتحديد الأمور المهمة خلال هذا الزمان بين بني إسرائيل. عندما كان الناس يلقون القرعة، كانوا على الأرجح يضعون أشياء مثل الحجارة أو النرد أو العصي المميزة في وعاء، ثم يختارون عنصرًا واحدًا، أو يرمون عنصرًا واحدًا، لاتخاذ قرار. كان بنو إسرائيل يعتقدون أن يهوه هو الذي يقرر في النهاية نتيجة القرعة.</w:t>
      </w:r>
    </w:p>
    <w:p>
      <w:pPr>
        <w:bidi/>
      </w:pPr>
      <w:r>
        <w:rPr>
          <w:rtl/>
          <w:cs/>
          <w:lang w:val="ar_AE" w:bidi="ar_AE"/>
        </w:rPr>
      </w:r>
      <w:r>
        <w:rPr>
          <w:rtl/>
          <w:cs/>
          <w:lang w:val="ar_AE" w:bidi="ar_AE"/>
        </w:rPr>
        <w:t>توقفوا هنا وناقشوا هذا السؤال في مجموعة: كيف تتخذون القرارات في مجتمعكم؟ إذا كنتم ترمون القرعة، فكيف تجرونها؟ أوقِفوا الاستماع إلى هذا التسجيل الصوتي هنا.</w:t>
      </w:r>
    </w:p>
    <w:p>
      <w:pPr>
        <w:bidi/>
      </w:pPr>
      <w:r>
        <w:rPr>
          <w:rtl/>
          <w:cs/>
          <w:lang w:val="ar_AE" w:bidi="ar_AE"/>
        </w:rPr>
      </w:r>
      <w:r>
        <w:rPr>
          <w:rtl/>
          <w:cs/>
          <w:lang w:val="ar_AE" w:bidi="ar_AE"/>
        </w:rPr>
        <w:t>يُخصص القادة لكل عشيرة من عشائر اللاويين الثلاث أماكن محددة للعيش فيها. هناك ما مجموعه 48 مدينة يمنحها قادة إسرائيل لعائلات اللاويين، وقد خصص يهوه بالفعل 6 من هذه المدن كمدن ملجأ للأشخاص الذين قتلوا بالخطأ. يخبرنا هذا المقطع بأراضي الأسباط التي تقع فيها جميع مدن اللاويين الـ 48، بما في ذلك مدن الملجأ الست. وتقع المدن جميعها ضمن أرض أسباط إسرائيل الاثني عشر، وهم رأوبين، وشمعون، ويهوذا، ويساكر، وزبولون، ودان، ونفتالي، وجاد، وأشير، ويوسف، وبنيامين. تذكروا أن سبط يوسف انقسم إلى سبطين يُطلق عليهما أفرايم ومنسى.</w:t>
      </w:r>
    </w:p>
    <w:p>
      <w:pPr>
        <w:bidi/>
      </w:pPr>
      <w:r>
        <w:rPr>
          <w:rtl/>
          <w:cs/>
          <w:lang w:val="ar_AE" w:bidi="ar_AE"/>
        </w:rPr>
      </w:r>
      <w:r>
        <w:rPr>
          <w:rtl/>
          <w:cs/>
          <w:lang w:val="ar_AE" w:bidi="ar_AE"/>
        </w:rPr>
        <w:t>أولاً، يُجري القادة القرعة لتحديد مدن القهاتيين، والتي سيسكنها أبناء هارون الكاهن. حصل اللاويون، وهم من نسل هارون، على 13 مدينة من أرض يهوذا وشمعون وبنيامين. أعطى القادة مدنهم أولاً لأبناء هارون، لأنهم كهنة ليهوه. إن إعطاء المدن أولاً لأبناء هارون يدل على مدى أهمية الكهنة لشعب إسرائيل. كما أن مدنهم هي الأقرب إلى أورشليم، حيث سيخدم الكهنة يهوه فيما بعد. أما بقية بني قهات فقد حصلوا على 10 مدن من أراضي أسباط أفرايم ودان ونصف سبط منسى الذين كانوا يعيشون غرب نهر الأردن.</w:t>
      </w:r>
    </w:p>
    <w:p>
      <w:pPr>
        <w:bidi/>
      </w:pPr>
      <w:r>
        <w:rPr>
          <w:rtl/>
          <w:cs/>
          <w:lang w:val="ar_AE" w:bidi="ar_AE"/>
        </w:rPr>
      </w:r>
      <w:r>
        <w:rPr>
          <w:rtl/>
          <w:cs/>
          <w:lang w:val="ar_AE" w:bidi="ar_AE"/>
        </w:rPr>
        <w:t>أما العشيرتان الأخريان من سبط لاوي - جرشون ومراري - فقد حصلا أيضاً على مدنهما من أراضي الأسباط الأخرى. حصل نسل جرشون على 13 مدينة في الجليل من أراضي أسباط يساكر وأشير ونفتالي ونصف سبط منسى الذين يعيشون على الجانب الشرقي من نهر الأردن. حصل أبناء مراري على 12 مدينة من أراضي أسباط رأوبين وجاد وزبولون.</w:t>
      </w:r>
    </w:p>
    <w:p>
      <w:pPr>
        <w:bidi/>
      </w:pPr>
      <w:r>
        <w:rPr>
          <w:rtl/>
          <w:cs/>
          <w:lang w:val="ar_AE" w:bidi="ar_AE"/>
        </w:rPr>
      </w:r>
      <w:r>
        <w:rPr>
          <w:rtl/>
          <w:cs/>
          <w:lang w:val="ar_AE" w:bidi="ar_AE"/>
        </w:rPr>
        <w:t>توقفوا هنا وانظروا إلى خريطة أراضي أسباط إسرائيل. أوقِفوا الاستماع إلى هذا التسجيل الصوتي هنا.</w:t>
      </w:r>
    </w:p>
    <w:p>
      <w:pPr>
        <w:bidi/>
      </w:pPr>
      <w:r>
        <w:rPr>
          <w:rtl/>
          <w:cs/>
          <w:lang w:val="ar_AE" w:bidi="ar_AE"/>
        </w:rPr>
      </w:r>
      <w:r>
        <w:rPr>
          <w:rtl/>
          <w:cs/>
          <w:lang w:val="ar_AE" w:bidi="ar_AE"/>
        </w:rPr>
        <w:t>يسرد الجزء الأخير من هذا المقطع بإيجاز الأراضي التي حصل عليها اللاويون. فقد أعطى قادة بني إسرائيل اللاويين هذه المدن والمراعي، كما أمر يهوه موسى.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سِفر يشوع 21: 1 - 8 من الترجمة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يأتي اللاويون إلى رؤساء إسرائيل ليطلبوا المدن التي وعد يهوه بأن يسكنوا فيها. أعطى رؤساء إسرائيل اللاويين المدن التي تقع في أراضي أسباط أخرى ليسكنوا فيها.</w:t>
      </w:r>
    </w:p>
    <w:p>
      <w:pPr>
        <w:bidi/>
      </w:pPr>
      <w:r>
        <w:rPr>
          <w:rtl/>
          <w:cs/>
          <w:lang w:val="ar_AE" w:bidi="ar_AE"/>
        </w:rPr>
      </w:r>
      <w:r>
        <w:rPr>
          <w:b/>
          <w:rtl/>
          <w:cs/>
          <w:lang w:val="ar_AE" w:bidi="ar_AE"/>
        </w:rPr>
        <w:t>في المشهد الثاني:</w:t>
      </w:r>
      <w:r>
        <w:rPr>
          <w:rtl/>
          <w:cs/>
          <w:lang w:val="ar_AE" w:bidi="ar_AE"/>
        </w:rPr>
        <w:t xml:space="preserve"> يحصل نسل هارون من عشيرة قهات على مدنهم الثلاث عشرة للعيش فيها، ويحصل أحفاد قهات الآخرون على مدنهم العشر للعيش فيها.</w:t>
      </w:r>
    </w:p>
    <w:p>
      <w:pPr>
        <w:bidi/>
      </w:pPr>
      <w:r>
        <w:rPr>
          <w:rtl/>
          <w:cs/>
          <w:lang w:val="ar_AE" w:bidi="ar_AE"/>
        </w:rPr>
      </w:r>
      <w:r>
        <w:rPr>
          <w:b/>
          <w:rtl/>
          <w:cs/>
          <w:lang w:val="ar_AE" w:bidi="ar_AE"/>
        </w:rPr>
        <w:t>في المشهد الثالث:</w:t>
      </w:r>
      <w:r>
        <w:rPr>
          <w:rtl/>
          <w:cs/>
          <w:lang w:val="ar_AE" w:bidi="ar_AE"/>
        </w:rPr>
        <w:t xml:space="preserve"> يحصل أحفاد جرشون على مدنهم الـ 13 للعيش فيها، ويحصل أحفاد مراري على مدنهم الـ 12 للعيش فيها.</w:t>
      </w:r>
    </w:p>
    <w:p>
      <w:pPr>
        <w:bidi/>
      </w:pPr>
      <w:r>
        <w:rPr>
          <w:rtl/>
          <w:cs/>
          <w:lang w:val="ar_AE" w:bidi="ar_AE"/>
        </w:rPr>
      </w:r>
      <w:r>
        <w:rPr>
          <w:b/>
          <w:rtl/>
          <w:cs/>
          <w:lang w:val="ar_AE" w:bidi="ar_AE"/>
        </w:rPr>
        <w:t>في المشهد الرابع:</w:t>
      </w:r>
      <w:r>
        <w:rPr>
          <w:rtl/>
          <w:cs/>
          <w:lang w:val="ar_AE" w:bidi="ar_AE"/>
        </w:rPr>
        <w:t xml:space="preserve"> هذا ملخص لكيفية حصول جميع اللاويين على مدنهم للعيش فيها.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رؤساء اللاويين</w:t>
      </w:r>
    </w:p>
    <w:p>
      <w:pPr>
        <w:pStyle w:val="ListBullet"/>
        <w:bidi/>
        <w:spacing w:line="240" w:lineRule="auto"/>
        <w:ind w:left="720"/>
      </w:pPr>
      <w:r>
        <w:rPr>
          <w:rtl/>
          <w:cs/>
          <w:lang w:val="ar_AE" w:bidi="ar_AE"/>
        </w:rPr>
      </w:r>
      <w:r>
        <w:rPr>
          <w:rtl/>
          <w:cs/>
          <w:lang w:val="ar_AE" w:bidi="ar_AE"/>
        </w:rPr>
        <w:t>ألعازار الكاهن</w:t>
      </w:r>
    </w:p>
    <w:p>
      <w:pPr>
        <w:pStyle w:val="ListBullet"/>
        <w:bidi/>
        <w:spacing w:line="240" w:lineRule="auto"/>
        <w:ind w:left="720"/>
      </w:pPr>
      <w:r>
        <w:rPr>
          <w:rtl/>
          <w:cs/>
          <w:lang w:val="ar_AE" w:bidi="ar_AE"/>
        </w:rPr>
      </w:r>
      <w:r>
        <w:rPr>
          <w:rtl/>
          <w:cs/>
          <w:lang w:val="ar_AE" w:bidi="ar_AE"/>
        </w:rPr>
        <w:t>يشوع بن نون</w:t>
      </w:r>
    </w:p>
    <w:p>
      <w:pPr>
        <w:pStyle w:val="ListBullet"/>
        <w:bidi/>
        <w:spacing w:line="240" w:lineRule="auto"/>
        <w:ind w:left="720"/>
      </w:pPr>
      <w:r>
        <w:rPr>
          <w:rtl/>
          <w:cs/>
          <w:lang w:val="ar_AE" w:bidi="ar_AE"/>
        </w:rPr>
      </w:r>
      <w:r>
        <w:rPr>
          <w:rtl/>
          <w:cs/>
          <w:lang w:val="ar_AE" w:bidi="ar_AE"/>
        </w:rPr>
        <w:t>رؤساء أسباط إسرائيل</w:t>
      </w:r>
    </w:p>
    <w:p>
      <w:pPr>
        <w:pStyle w:val="ListBullet"/>
        <w:bidi/>
        <w:spacing w:line="240" w:lineRule="auto"/>
        <w:ind w:left="720"/>
      </w:pPr>
      <w:r>
        <w:rPr>
          <w:rtl/>
          <w:cs/>
          <w:lang w:val="ar_AE" w:bidi="ar_AE"/>
        </w:rPr>
      </w:r>
      <w:r>
        <w:rPr>
          <w:rtl/>
          <w:cs/>
          <w:lang w:val="ar_AE" w:bidi="ar_AE"/>
        </w:rPr>
        <w:t>عشائر القهاتيين</w:t>
      </w:r>
    </w:p>
    <w:p>
      <w:pPr>
        <w:pStyle w:val="ListBullet"/>
        <w:bidi/>
        <w:spacing w:line="240" w:lineRule="auto"/>
        <w:ind w:left="720"/>
      </w:pPr>
      <w:r>
        <w:rPr>
          <w:rtl/>
          <w:cs/>
          <w:lang w:val="ar_AE" w:bidi="ar_AE"/>
        </w:rPr>
      </w:r>
      <w:r>
        <w:rPr>
          <w:rtl/>
          <w:cs/>
          <w:lang w:val="ar_AE" w:bidi="ar_AE"/>
        </w:rPr>
        <w:t>عشائر الجرشونيين</w:t>
      </w:r>
    </w:p>
    <w:p>
      <w:pPr>
        <w:pStyle w:val="ListBullet"/>
        <w:bidi/>
        <w:spacing w:line="240" w:lineRule="auto"/>
        <w:ind w:left="720"/>
      </w:pPr>
      <w:r>
        <w:rPr>
          <w:rtl/>
          <w:cs/>
          <w:lang w:val="ar_AE" w:bidi="ar_AE"/>
        </w:rPr>
      </w:r>
      <w:r>
        <w:rPr>
          <w:rtl/>
          <w:cs/>
          <w:lang w:val="ar_AE" w:bidi="ar_AE"/>
        </w:rPr>
        <w:t>وعشائر المراريين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أنه قبل هذا المقطع، أخبر يهوه بني إسرائيل بكيفية اختيار مدن الملجأ للأشخاص الذين يقتلون عن طريق الخطأ. تذكَّروا أن مدن الملجأ الست هذه مُدرَجة أيضًا في هذا المقطع الحالي، باعتبارها بعض المدن التي سيعيش فيها اللاويون.</w:t>
      </w:r>
    </w:p>
    <w:p>
      <w:pPr>
        <w:bidi/>
      </w:pPr>
      <w:r>
        <w:rPr>
          <w:rtl/>
          <w:cs/>
          <w:lang w:val="ar_AE" w:bidi="ar_AE"/>
        </w:rPr>
      </w:r>
      <w:r>
        <w:rPr>
          <w:rtl/>
          <w:cs/>
          <w:lang w:val="ar_AE" w:bidi="ar_AE"/>
        </w:rPr>
        <w:t>في المشهد الأول، تذكروا أن رؤساء عشائر اللاويين، أو جماعة اللاويين، يأتون إلى قادة إسرائيل ويطلبون منهم أن يعطوهم المدن التي أمر يهوه موسى بإعطائها. هذا لا يعني أن قادة إسرائيل نسوا إعطاء اللاويين أرضهم. حصلت جميع الأسباط الأخرى على أراضيها، والآن حان دور اللاويين للحصول على مدنهم من أراضي أسباط إسرائيل الأخرى. تذكروا أن قادة بني إسرائيل شملوا أليعازر الكاهن، ويشوع بن نون، وقادة الأسباط الآخرين.</w:t>
      </w:r>
    </w:p>
    <w:p>
      <w:pPr>
        <w:bidi/>
      </w:pPr>
      <w:r>
        <w:rPr>
          <w:rtl/>
          <w:cs/>
          <w:lang w:val="ar_AE" w:bidi="ar_AE"/>
        </w:rPr>
      </w:r>
      <w:r>
        <w:rPr>
          <w:rtl/>
          <w:cs/>
          <w:lang w:val="ar_AE" w:bidi="ar_AE"/>
        </w:rPr>
        <w:t>والموقع مهم أيضًا – يأتي اللاويون إلى قادة إسرائيل في شيلوه، المكان ذاته الذي حصلت فيه الأسباط الأخرى على أراضيهم. تذكَّروا أنَّ شيلوه تقع على الجانب الغربي من نهر الأردن في أرض أفرايم. وهو أيضًا المكان الذي توجد فيه خيمة الاجتماع، والمكان الذي يجتمع فيه قادة بني إسرائيل لاتخاذ قرارات مهمة.</w:t>
      </w:r>
    </w:p>
    <w:p>
      <w:pPr>
        <w:bidi/>
      </w:pPr>
      <w:r>
        <w:rPr>
          <w:rtl/>
          <w:cs/>
          <w:lang w:val="ar_AE" w:bidi="ar_AE"/>
        </w:rPr>
      </w:r>
      <w:r>
        <w:rPr>
          <w:rtl/>
          <w:cs/>
          <w:lang w:val="ar_AE" w:bidi="ar_AE"/>
        </w:rPr>
        <w:t>توقفوا هنا وانظروا كمجموعة إلى خريطة شيلوه، إذا احتجتم إلى ذلك. أوقِفوا الاستماع إلى هذا التسجيل الصوتي هنا.</w:t>
      </w:r>
    </w:p>
    <w:p>
      <w:pPr>
        <w:bidi/>
      </w:pPr>
      <w:r>
        <w:rPr>
          <w:rtl/>
          <w:cs/>
          <w:lang w:val="ar_AE" w:bidi="ar_AE"/>
        </w:rPr>
      </w:r>
      <w:r>
        <w:rPr>
          <w:rtl/>
          <w:cs/>
          <w:lang w:val="ar_AE" w:bidi="ar_AE"/>
        </w:rPr>
        <w:t>تذكّروا أن قادة اللاويين يقولون إن يهوه أمر موسى أن يعطيهم مدُنًا ليسكنوا فيها، والمراعي المحيطة بالمدن ليسكنوا فيها ومراعي لمواشيهم.</w:t>
      </w:r>
    </w:p>
    <w:p>
      <w:pPr>
        <w:bidi/>
      </w:pPr>
      <w:r>
        <w:rPr>
          <w:rtl/>
          <w:cs/>
          <w:lang w:val="ar_AE" w:bidi="ar_AE"/>
        </w:rPr>
      </w:r>
      <w:r>
        <w:rPr>
          <w:rtl/>
          <w:cs/>
          <w:lang w:val="ar_AE" w:bidi="ar_AE"/>
        </w:rPr>
        <w:t>توقّفوا هنا وانظروا معًا إلى صورة ماشية ومَرعى مرة أخرى، إن لزم الأمر. أوقِفوا الاستماع إلى هذا التسجيل الصوتي هنا.</w:t>
      </w:r>
    </w:p>
    <w:p>
      <w:pPr>
        <w:bidi/>
      </w:pPr>
      <w:r>
        <w:rPr>
          <w:rtl/>
          <w:cs/>
          <w:lang w:val="ar_AE" w:bidi="ar_AE"/>
        </w:rPr>
      </w:r>
      <w:r>
        <w:rPr>
          <w:rtl/>
          <w:cs/>
          <w:lang w:val="ar_AE" w:bidi="ar_AE"/>
        </w:rPr>
        <w:t>تذكروا أن اللاويين لم يحصلوا على أرضهم عندما وزع يهوه الأرض على الأسباط الأخرى، لأن اللاويين مختارون ومقدسون لخدمة يهوه، ويهوه نفسه هو ميراثهم. ينفذ قادة إسرائيل ما يقوله اللاويون، ويمنحونهم مدنًا ليسكنوا فيها.</w:t>
      </w:r>
    </w:p>
    <w:p>
      <w:pPr>
        <w:bidi/>
      </w:pPr>
      <w:r>
        <w:rPr>
          <w:rtl/>
          <w:cs/>
          <w:lang w:val="ar_AE" w:bidi="ar_AE"/>
        </w:rPr>
      </w:r>
      <w:r>
        <w:rPr>
          <w:rtl/>
          <w:cs/>
          <w:lang w:val="ar_AE" w:bidi="ar_AE"/>
        </w:rPr>
        <w:t>في المشهدين الثاني والثالث، نَعرف أين تقع المدن الثمانُ والأربعين التي يُسكِن فيها اللاويون. ألقى قادة إسرائيل القُرعة، أو ألقوا القُرعة، لمعرفة إرادة يهوه بشأن المكان الذي سيعيش فيه كل عشيرة من سبط لاوي. تذكروا أن إجراء القرعة هو الطريقة عينها التي قرر بها قادة إسرائيل أين يجب أن تعيش الأسباط الأخرى أيضًا. كان إجراء القرعة طريقة شائعة لاتخاذ القرارات خلال تلك الفترة، وكان الناس يفعلون ذلك عن طريق اختيار الحجارة أو النرد أو العصي المميزة.</w:t>
      </w:r>
    </w:p>
    <w:p>
      <w:pPr>
        <w:bidi/>
      </w:pPr>
      <w:r>
        <w:rPr>
          <w:rtl/>
          <w:cs/>
          <w:lang w:val="ar_AE" w:bidi="ar_AE"/>
        </w:rPr>
      </w:r>
      <w:r>
        <w:rPr>
          <w:rtl/>
          <w:cs/>
          <w:lang w:val="ar_AE" w:bidi="ar_AE"/>
        </w:rPr>
        <w:t>في المشهد الثاني، تذكروا أن عشيرة قهات هي أول عشيرة لاوية تحصل على مدنها. كان الابن الأكبر للاوي هو جرشون وليس قهات، ولكن تذكروا أن هارون رئيس الكهنة كان من نسل قهات. أصبح هارون أول كاهن لإسرائيل، وربما لهذا السبب ذُكر نسله أولاً في قائمة اللاويين الذين حصلوا على مدنهم. تذكروا أن نسل هارون حصلوا على 13 مدينة في أرض يهوذا وشمعون وبنيامين، وهم الأقرب إلى أورشليم. أما بقية نسل قهات فقد حصلوا على 10 مدن من أراضي أسباط أفرايم ودان ونصف سبط منسى الذين يسكنون غرب نهر الأردن.</w:t>
      </w:r>
    </w:p>
    <w:p>
      <w:pPr>
        <w:bidi/>
      </w:pPr>
      <w:r>
        <w:rPr>
          <w:rtl/>
          <w:cs/>
          <w:lang w:val="ar_AE" w:bidi="ar_AE"/>
        </w:rPr>
      </w:r>
      <w:r>
        <w:rPr>
          <w:rtl/>
          <w:cs/>
          <w:lang w:val="ar_AE" w:bidi="ar_AE"/>
        </w:rPr>
        <w:t>في المشهد الثالث، تذكروا أن العشيرتين الأخريين من سبط لاوي - جرشون ومراري - حصلتا على مدنهما. تذكروا أن نسل جرشون حصلوا على 13 مدينة في الجليل من أراضي أسباط يساكر وأشير ونفتالي ونصف سبط منسى الذين سكنوا شرق نهر الأردن. تذكَّروا أن بني مراري حصلوا على اثنتي عشرة مدينة من أراضي أسباط رأوبين وجاد وزبولون. حصلت كل عشيرة، جماعة عائلية، من نسل مراري على أرض ملكًا لها.</w:t>
      </w:r>
    </w:p>
    <w:p>
      <w:pPr>
        <w:bidi/>
      </w:pPr>
      <w:r>
        <w:rPr>
          <w:rtl/>
          <w:cs/>
          <w:lang w:val="ar_AE" w:bidi="ar_AE"/>
        </w:rPr>
      </w:r>
      <w:r>
        <w:rPr>
          <w:rtl/>
          <w:cs/>
          <w:lang w:val="ar_AE" w:bidi="ar_AE"/>
        </w:rPr>
        <w:t>توقفوا هنا وناقشوا كمجموعة: غالبًا ما تذكر هذه المقاطع في جميع أنحاء سفر يشوع الجمهور بأن كل سبط من أسباط بني إسرائيل مقسمة إلى عشائر، أو جماعات عائلية كبيرة. في العديد من هذه المقاطع نسمع عبارات مثل "عشائر سبط بعينه"، أو "حصلت عشيرة من سبط ما على أرض ملكًا لها". في ثقافتكم، كيف تقسمون القبائل الكبيرة إلى عشائر أو مجموعات عائلية داخل القبيلة؟ كيف تعبرون عن العشائر داخل القبيلة الأكبر؟ أوقِفوا الاستماع إلى هذا التسجيل الصوتي هنا.</w:t>
      </w:r>
    </w:p>
    <w:p>
      <w:pPr>
        <w:bidi/>
      </w:pPr>
      <w:r>
        <w:rPr>
          <w:rtl/>
          <w:cs/>
          <w:lang w:val="ar_AE" w:bidi="ar_AE"/>
        </w:rPr>
      </w:r>
      <w:r>
        <w:rPr>
          <w:rtl/>
          <w:cs/>
          <w:lang w:val="ar_AE" w:bidi="ar_AE"/>
        </w:rPr>
        <w:t>في المشهد الرابع، ثمة خاتمة موجزة للمقطع. خصص بنو إسرائيل مدنهم للاويين مع الأراضي المحيطة بها لترعى حيواناتهم. وزعوا الأرض بالقرعة، وفعلوا كل هذا كما أمر يهوه موسى.</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يشوع 21: 1 - 8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رؤساء اللاويين</w:t>
      </w:r>
    </w:p>
    <w:p>
      <w:pPr>
        <w:pStyle w:val="ListBullet"/>
        <w:bidi/>
        <w:spacing w:line="240" w:lineRule="auto"/>
        <w:ind w:left="720"/>
      </w:pPr>
      <w:r>
        <w:rPr>
          <w:rtl/>
          <w:cs/>
          <w:lang w:val="ar_AE" w:bidi="ar_AE"/>
        </w:rPr>
      </w:r>
      <w:r>
        <w:rPr>
          <w:rtl/>
          <w:cs/>
          <w:lang w:val="ar_AE" w:bidi="ar_AE"/>
        </w:rPr>
        <w:t>ألعازار الكاهن</w:t>
      </w:r>
    </w:p>
    <w:p>
      <w:pPr>
        <w:pStyle w:val="ListBullet"/>
        <w:bidi/>
        <w:spacing w:line="240" w:lineRule="auto"/>
        <w:ind w:left="720"/>
      </w:pPr>
      <w:r>
        <w:rPr>
          <w:rtl/>
          <w:cs/>
          <w:lang w:val="ar_AE" w:bidi="ar_AE"/>
        </w:rPr>
      </w:r>
      <w:r>
        <w:rPr>
          <w:rtl/>
          <w:cs/>
          <w:lang w:val="ar_AE" w:bidi="ar_AE"/>
        </w:rPr>
        <w:t>يشوع بن نون</w:t>
      </w:r>
    </w:p>
    <w:p>
      <w:pPr>
        <w:pStyle w:val="ListBullet"/>
        <w:bidi/>
        <w:spacing w:line="240" w:lineRule="auto"/>
        <w:ind w:left="720"/>
      </w:pPr>
      <w:r>
        <w:rPr>
          <w:rtl/>
          <w:cs/>
          <w:lang w:val="ar_AE" w:bidi="ar_AE"/>
        </w:rPr>
      </w:r>
      <w:r>
        <w:rPr>
          <w:rtl/>
          <w:cs/>
          <w:lang w:val="ar_AE" w:bidi="ar_AE"/>
        </w:rPr>
        <w:t>رؤساء أسباط إسرائيل</w:t>
      </w:r>
    </w:p>
    <w:p>
      <w:pPr>
        <w:pStyle w:val="ListBullet"/>
        <w:bidi/>
        <w:spacing w:line="240" w:lineRule="auto"/>
        <w:ind w:left="720"/>
      </w:pPr>
      <w:r>
        <w:rPr>
          <w:rtl/>
          <w:cs/>
          <w:lang w:val="ar_AE" w:bidi="ar_AE"/>
        </w:rPr>
      </w:r>
      <w:r>
        <w:rPr>
          <w:rtl/>
          <w:cs/>
          <w:lang w:val="ar_AE" w:bidi="ar_AE"/>
        </w:rPr>
        <w:t>عشائر القهاتيين</w:t>
      </w:r>
    </w:p>
    <w:p>
      <w:pPr>
        <w:pStyle w:val="ListBullet"/>
        <w:bidi/>
        <w:spacing w:line="240" w:lineRule="auto"/>
        <w:ind w:left="720"/>
      </w:pPr>
      <w:r>
        <w:rPr>
          <w:rtl/>
          <w:cs/>
          <w:lang w:val="ar_AE" w:bidi="ar_AE"/>
        </w:rPr>
      </w:r>
      <w:r>
        <w:rPr>
          <w:rtl/>
          <w:cs/>
          <w:lang w:val="ar_AE" w:bidi="ar_AE"/>
        </w:rPr>
        <w:t>عشائر الجرشونيين</w:t>
      </w:r>
    </w:p>
    <w:p>
      <w:pPr>
        <w:pStyle w:val="ListBullet"/>
        <w:bidi/>
        <w:spacing w:line="240" w:lineRule="auto"/>
        <w:ind w:left="720"/>
      </w:pPr>
      <w:r>
        <w:rPr>
          <w:rtl/>
          <w:cs/>
          <w:lang w:val="ar_AE" w:bidi="ar_AE"/>
        </w:rPr>
      </w:r>
      <w:r>
        <w:rPr>
          <w:rtl/>
          <w:cs/>
          <w:lang w:val="ar_AE" w:bidi="ar_AE"/>
        </w:rPr>
        <w:t>وعشائر المراريين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يأتي رؤساء اللاويين إلى قادة إسرائيل ليطلبوا المدن والمراعي المحيطة بها التي أمر يهوه موسى بإعطائها للاويين. من ضمن قادة إسرائيل، أليعازر الكاهن، ويشوع بن نون، ورؤساء الأسباط الأخرى من إسرائيل. يحدث هذا في شيلوه.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رؤساء اللاويين: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ففعل قادة إسرائيل ما أمر يهوه به موسى أن يفعله. وأعطوا اللاويين مدنًا للعيش فيها ومراعي لماشيتهم.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ألعازار الكاهن، ويشوع بن نون، وغيرهم من رؤساء أسباط إسرائيل: "ما الذي تشعرون به أو تفكرون فيه؟"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ألقى بنو إسرائيل القُرعة ليقرَّروا ما من مدنهم ينبغي أن تكون للاويين. القرعة الأولى كانت لنسل هارون الكاهن. وهم جزء من عشيرة القهاتيين. حصلوا على 13 مدينة ومراعيها المحيطة من أراضي يهوذا وشمعون وبنيامين. أما بقية بني قهات فقد حصلوا على 10 مدن من أراضي أسباط أفرايم ودان ونصف سبط منسى الذين يعيشون غرب نهر الأردن.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بني قهات: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كما يحصل بنو جرشون ومراري على مدنهم. حصل نسل جرشون على مدنهم الثلاث عشرة من أراضي أسباط يساكر وأشير ونفتالي ونصف سبط منسى الذين يعيشون على الجانب الشرقي من نهر الأردن. حصل بنو مراري على 12 مدينة من أراضي أسباط رأوبين وجاد وزبولون.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بني عشيرتي جرشون ومراري: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يُنهي بنو إسرائيل توزيع المدن والمراعي على جميع عشائر اللاويين. يفعلون كل هذا وفقاً لأمر يهوه لموسى.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ألعازار الكاهن، ويشوع بن نون، وغيرهم من رؤساء أسباط إسرائيل: "ما الذي تشعرون به أو تفكرون فيه؟"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يشوع 21: 1 - 8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ويأتي رؤساء </w:t>
      </w:r>
      <w:r>
        <w:rPr>
          <w:b/>
          <w:rtl/>
          <w:cs/>
          <w:lang w:val="ar_AE" w:bidi="ar_AE"/>
        </w:rPr>
        <w:t>اللاويين</w:t>
      </w:r>
      <w:r>
        <w:rPr>
          <w:rtl/>
          <w:cs/>
          <w:lang w:val="ar_AE" w:bidi="ar_AE"/>
        </w:rPr>
        <w:t xml:space="preserve"> للتحدُّث مع قادة إسرائيل، بمن فيهم أليعازار </w:t>
      </w:r>
      <w:r>
        <w:rPr>
          <w:b/>
          <w:rtl/>
          <w:cs/>
          <w:lang w:val="ar_AE" w:bidi="ar_AE"/>
        </w:rPr>
        <w:t>الكاهن</w:t>
      </w:r>
      <w:r>
        <w:rPr>
          <w:rtl/>
          <w:cs/>
          <w:lang w:val="ar_AE" w:bidi="ar_AE"/>
        </w:rPr>
        <w:t xml:space="preserve">. واللاويون هم أحد الأسباط الاثني عشر في إسرائيل. ترجموا لفظتي لاويين وكهنة كما في المقاطع السابقة. ولمزيد من المعلومات عن </w:t>
      </w:r>
      <w:r>
        <w:rPr>
          <w:b/>
          <w:rtl/>
          <w:cs/>
          <w:lang w:val="ar_AE" w:bidi="ar_AE"/>
        </w:rPr>
        <w:t>اللاويين</w:t>
      </w:r>
      <w:r>
        <w:rPr>
          <w:rtl/>
          <w:cs/>
          <w:lang w:val="ar_AE" w:bidi="ar_AE"/>
        </w:rPr>
        <w:t xml:space="preserve"> و</w:t>
      </w:r>
      <w:r>
        <w:rPr>
          <w:b/>
          <w:rtl/>
          <w:cs/>
          <w:lang w:val="ar_AE" w:bidi="ar_AE"/>
        </w:rPr>
        <w:t>الكهنة</w:t>
      </w:r>
      <w:r>
        <w:rPr>
          <w:rtl/>
          <w:cs/>
          <w:lang w:val="ar_AE" w:bidi="ar_AE"/>
        </w:rPr>
        <w:t>، راجعوا "قاموس الكلمات الرئيسية".</w:t>
      </w:r>
    </w:p>
    <w:p>
      <w:pPr>
        <w:bidi/>
      </w:pPr>
      <w:r>
        <w:rPr>
          <w:rtl/>
          <w:cs/>
          <w:lang w:val="ar_AE" w:bidi="ar_AE"/>
        </w:rPr>
      </w:r>
      <w:r>
        <w:rPr>
          <w:rtl/>
          <w:cs/>
          <w:lang w:val="ar_AE" w:bidi="ar_AE"/>
        </w:rPr>
        <w:t>يشوع ابن نون، أصبح قائدًا لإسرائيل بعد موت موسى. قاد يشوع</w:t>
      </w:r>
      <w:r>
        <w:rPr>
          <w:b/>
          <w:rtl/>
          <w:cs/>
          <w:lang w:val="ar_AE" w:bidi="ar_AE"/>
        </w:rPr>
        <w:t xml:space="preserve"> بني إسرائيل</w:t>
      </w:r>
      <w:r>
        <w:rPr>
          <w:rtl/>
          <w:cs/>
          <w:lang w:val="ar_AE" w:bidi="ar_AE"/>
        </w:rPr>
        <w:t xml:space="preserve"> إلى </w:t>
      </w:r>
      <w:r>
        <w:rPr>
          <w:b/>
          <w:rtl/>
          <w:cs/>
          <w:lang w:val="ar_AE" w:bidi="ar_AE"/>
        </w:rPr>
        <w:t>كنعان</w:t>
      </w:r>
      <w:r>
        <w:rPr>
          <w:rtl/>
          <w:cs/>
          <w:lang w:val="ar_AE" w:bidi="ar_AE"/>
        </w:rPr>
        <w:t xml:space="preserve">. يشير رؤساء الأسباط إلى جميع رؤساء الأسباط الذكور من مختلف عشائر أسباط إسرائيل الاثني عشر. هؤلاء هم الرؤساء أنفسهم الذين وزَّعوا الأرض على جميع أسباط إسرائيل الأخرى. يُرجى الحفاظ على اتساق ترجمة لفظتي بني إسرائيل وكنعان في كل المقاطع. للمزيد من المعلومات عن </w:t>
      </w:r>
      <w:r>
        <w:rPr>
          <w:b/>
          <w:rtl/>
          <w:cs/>
          <w:lang w:val="ar_AE" w:bidi="ar_AE"/>
        </w:rPr>
        <w:t>بني إسرائيل</w:t>
      </w:r>
      <w:r>
        <w:rPr>
          <w:rtl/>
          <w:cs/>
          <w:lang w:val="ar_AE" w:bidi="ar_AE"/>
        </w:rPr>
        <w:t xml:space="preserve"> و</w:t>
      </w:r>
      <w:r>
        <w:rPr>
          <w:b/>
          <w:rtl/>
          <w:cs/>
          <w:lang w:val="ar_AE" w:bidi="ar_AE"/>
        </w:rPr>
        <w:t>كنعان</w:t>
      </w:r>
      <w:r>
        <w:rPr>
          <w:rtl/>
          <w:cs/>
          <w:lang w:val="ar_AE" w:bidi="ar_AE"/>
        </w:rPr>
        <w:t xml:space="preserve"> راجعوا قاموس الكلمات الرئيسية.</w:t>
      </w:r>
    </w:p>
    <w:p>
      <w:pPr>
        <w:bidi/>
      </w:pPr>
      <w:r>
        <w:rPr>
          <w:rtl/>
          <w:cs/>
          <w:lang w:val="ar_AE" w:bidi="ar_AE"/>
        </w:rPr>
      </w:r>
      <w:r>
        <w:rPr>
          <w:rtl/>
          <w:cs/>
          <w:lang w:val="ar_AE" w:bidi="ar_AE"/>
        </w:rPr>
        <w:t>أخبر رؤساء اللاويين قادة بني إسرائيل أن</w:t>
      </w:r>
      <w:r>
        <w:rPr>
          <w:b/>
          <w:rtl/>
          <w:cs/>
          <w:lang w:val="ar_AE" w:bidi="ar_AE"/>
        </w:rPr>
        <w:t xml:space="preserve"> يهوه</w:t>
      </w:r>
      <w:r>
        <w:rPr>
          <w:rtl/>
          <w:cs/>
          <w:lang w:val="ar_AE" w:bidi="ar_AE"/>
        </w:rPr>
        <w:t xml:space="preserve"> أمر موسى أن يعطيهم هذه </w:t>
      </w:r>
      <w:r>
        <w:rPr>
          <w:b/>
          <w:rtl/>
          <w:cs/>
          <w:lang w:val="ar_AE" w:bidi="ar_AE"/>
        </w:rPr>
        <w:t>المدن</w:t>
      </w:r>
      <w:r>
        <w:rPr>
          <w:rtl/>
          <w:cs/>
          <w:lang w:val="ar_AE" w:bidi="ar_AE"/>
        </w:rPr>
        <w:t xml:space="preserve"> والمراعي لمواشيهم وحيواناتهم الأخرى. ترجموا لفظتي مُدن ويهوه كما في المقاطع السابقة. ولمزيدٍ من المعلومات حول مصطلح </w:t>
      </w:r>
      <w:r>
        <w:rPr>
          <w:b/>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توقّفوا هنا وانظروا معًا إلى صورة ماشية ومَرعى مرة أخرى، إن لزم الأمر. أوقِفوا الاستماع إلى هذا التسجيل الصوتي هنا.</w:t>
      </w:r>
    </w:p>
    <w:p>
      <w:pPr>
        <w:bidi/>
      </w:pPr>
      <w:r>
        <w:rPr>
          <w:rtl/>
          <w:cs/>
          <w:lang w:val="ar_AE" w:bidi="ar_AE"/>
        </w:rPr>
      </w:r>
      <w:r>
        <w:rPr>
          <w:rtl/>
          <w:cs/>
          <w:lang w:val="ar_AE" w:bidi="ar_AE"/>
        </w:rPr>
        <w:t xml:space="preserve">ويلقي قادة بني إسرائيل القرعة لتحديد المدن والمراعي لكل عشيرة من </w:t>
      </w:r>
      <w:r>
        <w:rPr>
          <w:b/>
          <w:rtl/>
          <w:cs/>
          <w:lang w:val="ar_AE" w:bidi="ar_AE"/>
        </w:rPr>
        <w:t>عشائر</w:t>
      </w:r>
      <w:r>
        <w:rPr>
          <w:rtl/>
          <w:cs/>
          <w:lang w:val="ar_AE" w:bidi="ar_AE"/>
        </w:rPr>
        <w:t xml:space="preserve"> اللاويين. حصلت عشائر قهات على مدنها أولاً لأن نسل هارون الكاهن كانوا من عشيرة قهات. كان هارون أول رئيس كهنة بين بني إسرائيل. يُرجى الحفاظ على اتساق ترجمة عشائر ووحدتها في كل المقاطع.</w:t>
      </w:r>
    </w:p>
    <w:p>
      <w:pPr>
        <w:bidi/>
      </w:pPr>
      <w:r>
        <w:rPr>
          <w:rtl/>
          <w:cs/>
          <w:lang w:val="ar_AE" w:bidi="ar_AE"/>
        </w:rPr>
      </w:r>
      <w:r>
        <w:rPr>
          <w:rtl/>
          <w:cs/>
          <w:lang w:val="ar_AE" w:bidi="ar_AE"/>
        </w:rPr>
        <w:t xml:space="preserve">كما يحصل </w:t>
      </w:r>
      <w:r>
        <w:rPr>
          <w:b/>
          <w:rtl/>
          <w:cs/>
          <w:lang w:val="ar_AE" w:bidi="ar_AE"/>
        </w:rPr>
        <w:t>بنو</w:t>
      </w:r>
      <w:r>
        <w:rPr>
          <w:rtl/>
          <w:cs/>
          <w:lang w:val="ar_AE" w:bidi="ar_AE"/>
        </w:rPr>
        <w:t xml:space="preserve"> جرشون ومراري، على مدنهم ومراعيهم. يُرجى توحيد ترجمة لفظة نسل/أبناء في كل المقاطع. ولمزيد من المعلومات عن كلمة </w:t>
      </w:r>
      <w:r>
        <w:rPr>
          <w:b/>
          <w:rtl/>
          <w:cs/>
          <w:lang w:val="ar_AE" w:bidi="ar_AE"/>
        </w:rPr>
        <w:t>نسل/أبماء</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21:9–19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21: 9 - 19 واحتفظوا بهذا المقطع في قلوبكم.</w:t>
      </w:r>
    </w:p>
    <w:p>
      <w:pPr>
        <w:bidi/>
      </w:pPr>
      <w:r>
        <w:rPr>
          <w:rtl/>
          <w:cs/>
          <w:lang w:val="ar_AE" w:bidi="ar_AE"/>
        </w:rPr>
      </w:r>
      <w:r>
        <w:rPr>
          <w:rtl/>
          <w:cs/>
          <w:lang w:val="ar_AE" w:bidi="ar_AE"/>
        </w:rPr>
        <w:t>استمعوا إلى نسخة صوتية من سِفر يشوع 21: 9 - 19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سِفر يشوع 21: 9 - 19 من الترجمة التي تستسيغونها بالأكثر.</w:t>
      </w:r>
    </w:p>
    <w:p>
      <w:pPr>
        <w:bidi/>
      </w:pPr>
      <w:r>
        <w:rPr>
          <w:rtl/>
          <w:cs/>
          <w:lang w:val="ar_AE" w:bidi="ar_AE"/>
        </w:rPr>
      </w:r>
      <w:r>
        <w:rPr>
          <w:rtl/>
          <w:cs/>
          <w:lang w:val="ar_AE" w:bidi="ar_AE"/>
        </w:rPr>
        <w:t>نرى بني إسرائيل الآن في الأرض التي وعد يهوه أن يعطيها لهم. يأتي اللاويون إلى رؤساء إسرائيل ويطلبون مدنهم والمراعي المحيطة بها لحيواناتهم التي أمر يهوه موسى بإعطائها للاويين. ألقى قادة إسرائيل القُرعة وأعطوا 48 مدينة للاويين في كل أرض بني إسرائيل. تحصل كل عشيرة من سبط لاوي على مدنها ومراعيها، بما في ذلك القهاتيين الذين هم من نسل هارون، وفرع آخر من القهاتيين، والجرشونيين، والمراريين. يُسَمِّي هذا المقطع والمقاطع التالية أسماء المدن المحددة التي أُعطيت لكل من هذه العشائر اللَّاوية. يذكر هذا المقطع أسماء المدن الثلاث عشرة بالقهاتيين الذين هم من نسل هارون.</w:t>
      </w:r>
    </w:p>
    <w:p>
      <w:pPr>
        <w:bidi/>
      </w:pPr>
      <w:r>
        <w:rPr>
          <w:rtl/>
          <w:cs/>
          <w:lang w:val="ar_AE" w:bidi="ar_AE"/>
        </w:rPr>
      </w:r>
      <w:r>
        <w:rPr>
          <w:rtl/>
          <w:cs/>
          <w:lang w:val="ar_AE" w:bidi="ar_AE"/>
        </w:rPr>
        <w:t>كان هارون أول رئيس كهنة في إسرائيل، وكان حفيد قهات، الذي كان أحد أبناء لاوي. عندما قام قادة بني إسرائيل بتوزيع الأرض على عشائر اللاويين، ألقوا القرعة الأولى على نسل قهات من نسل هارون لأنهم كانوا كهنة يهوه. تذكروا أن إجراء القرعة كان طريقة شائعة لتقرير أمر مهم خلال زمن اللاويين، وأن يهوه هو في النهاية من يقرر نتيجة القرعة. كانت المدن الثلاث عشرة التي حصل عليها نسل هارون جميعها في أرض أسباط يهوذا وشمعون وبنيامين. تذكَّروا أنه على الأرجح لم يكن اللاويون وحدهم الذين يعيشون في هذه المدن. عاش اللاويون هناك ليكونوا قدوة للشعب ويعلِّموا الناس كيف يتبعون يهوه.</w:t>
      </w:r>
    </w:p>
    <w:p>
      <w:pPr>
        <w:bidi/>
      </w:pPr>
      <w:r>
        <w:rPr>
          <w:rtl/>
          <w:cs/>
          <w:lang w:val="ar_AE" w:bidi="ar_AE"/>
        </w:rPr>
      </w:r>
      <w:r>
        <w:rPr>
          <w:rtl/>
          <w:cs/>
          <w:lang w:val="ar_AE" w:bidi="ar_AE"/>
        </w:rPr>
        <w:t>حصل نسل قهات بن هارون على تسع مدن من أرض يهوذا وشمعون. أول مدينة ذُكرت بالاسم هي حبرون، التي كانت تسمى أيضًا مدينة أربع في ذلك الوقت، نسبة إلى أربع، أبي عناق. كان عناق وأربع ممن عاشوا في الأرض قبل مجيء بني إسرائيل. تقع حبرون في منطقة التلال في يهوذا. التل منطقة أرض مرتفعة طبيعيًا، وهو أقَّل ارتفاعًا من الجَبَل. منطقة التلال هي منطقة في يهوذا تكثر فيها التلال.</w:t>
      </w:r>
    </w:p>
    <w:p>
      <w:pPr>
        <w:bidi/>
      </w:pPr>
      <w:r>
        <w:rPr>
          <w:rtl/>
          <w:cs/>
          <w:lang w:val="ar_AE" w:bidi="ar_AE"/>
        </w:rPr>
      </w:r>
      <w:r>
        <w:rPr>
          <w:rtl/>
          <w:cs/>
          <w:lang w:val="ar_AE" w:bidi="ar_AE"/>
        </w:rPr>
        <w:t>توقّفوا هنا وانظروا معًا إلى صورة "منطقة كثيرة التلال". انظروا أيضًا إلى خريطة المدن الثلاث عشرة التي حصل عليها نسل هارون من بني قهات. ابحثوا عن مدينة حبرون على الخريطة. أوقِفوا الاستماع إلى هذا التسجيل الصوتي هنا.</w:t>
      </w:r>
    </w:p>
    <w:p>
      <w:pPr>
        <w:bidi/>
      </w:pPr>
      <w:r>
        <w:rPr>
          <w:rtl/>
          <w:cs/>
          <w:lang w:val="ar_AE" w:bidi="ar_AE"/>
        </w:rPr>
      </w:r>
      <w:r>
        <w:rPr>
          <w:rtl/>
          <w:cs/>
          <w:lang w:val="ar_AE" w:bidi="ar_AE"/>
        </w:rPr>
        <w:t>حصل اللاويون على حبرون والمراعي المحيطة بها لحيواناتهم. والمرعى منطقة مفتوحة من العُشب الذي ينمو دون مساعدة من الناس. كان هذا المرعى لحيوانات اللاويين لتأكل العُشب.</w:t>
      </w:r>
    </w:p>
    <w:p>
      <w:pPr>
        <w:bidi/>
      </w:pPr>
      <w:r>
        <w:rPr>
          <w:rtl/>
          <w:cs/>
          <w:lang w:val="ar_AE" w:bidi="ar_AE"/>
        </w:rPr>
      </w:r>
      <w:r>
        <w:rPr>
          <w:rtl/>
          <w:cs/>
          <w:lang w:val="ar_AE" w:bidi="ar_AE"/>
        </w:rPr>
        <w:t>توقّفوا هنا وانظروا كمجموعة صورة مَرعَى. أوقِفوا الاستماع إلى هذا التسجيل الصوتي هنا.</w:t>
      </w:r>
    </w:p>
    <w:p>
      <w:pPr>
        <w:bidi/>
      </w:pPr>
      <w:r>
        <w:rPr>
          <w:rtl/>
          <w:cs/>
          <w:lang w:val="ar_AE" w:bidi="ar_AE"/>
        </w:rPr>
      </w:r>
      <w:r>
        <w:rPr>
          <w:rtl/>
          <w:cs/>
          <w:lang w:val="ar_AE" w:bidi="ar_AE"/>
        </w:rPr>
        <w:t>أعطى قادة إسرائيل مدينة حبرون ومراعيها للاويين، لكن الحقول والضياع المحيطة بها كانت ملكاً لكالب بن يفنة. كانت المدن محاطة بسور من الخارج لحماية السكان. كانت الحقول مناسبة لزراعة المحاصيل الغذائية، وكانت الضياع عبارة عن مجموعات صغيرة من منازل الناس التي لم يكن لها سور حولها. تذكَّروا أنَّ كالب هو أحد الجواسيس الذين أرسلهم موسى إلى الأرض، ولم يخاف من شعبها أو من الاستيلاء على الأرض باعتبارها ملكًا لبني إسرائيل. وعد موسى أن يعطي كالب قطعة أرض، وحفظ يشوع هذا الوعد عندما أعطاه هذه الحقول والضياع المحيطة بمدينة حبرون. وهنا، يسَمي قادة اللاويين المدينة حبرون.</w:t>
      </w:r>
    </w:p>
    <w:p>
      <w:pPr>
        <w:bidi/>
      </w:pPr>
      <w:r>
        <w:rPr>
          <w:rtl/>
          <w:cs/>
          <w:lang w:val="ar_AE" w:bidi="ar_AE"/>
        </w:rPr>
      </w:r>
      <w:r>
        <w:rPr>
          <w:rtl/>
          <w:cs/>
          <w:lang w:val="ar_AE" w:bidi="ar_AE"/>
        </w:rPr>
        <w:t>توقفوا هنا وانظروا إلى صور الحقول والقرية. أوقِفوا الاستماع إلى هذا التسجيل الصوتي هنا.</w:t>
      </w:r>
    </w:p>
    <w:p>
      <w:pPr>
        <w:bidi/>
      </w:pPr>
      <w:r>
        <w:rPr>
          <w:rtl/>
          <w:cs/>
          <w:lang w:val="ar_AE" w:bidi="ar_AE"/>
        </w:rPr>
      </w:r>
      <w:r>
        <w:rPr>
          <w:rtl/>
          <w:cs/>
          <w:lang w:val="ar_AE" w:bidi="ar_AE"/>
        </w:rPr>
        <w:t>توقَّفوا هنا وناقشوا هذا السؤال في مجموعة: صفوا الأحجام المختلفة للضياع في منطقتكم. ماذا تسمّون كل نوع من أنواع الضياع، وما صفات الناس الذين يعيشون في كل نوع من هذه المناطق؟ أوقِفوا الاستماع إلى هذا التسجيل الصوتي هنا.</w:t>
      </w:r>
    </w:p>
    <w:p>
      <w:pPr>
        <w:bidi/>
      </w:pPr>
      <w:r>
        <w:rPr>
          <w:rtl/>
          <w:cs/>
          <w:lang w:val="ar_AE" w:bidi="ar_AE"/>
        </w:rPr>
      </w:r>
      <w:r>
        <w:rPr>
          <w:rtl/>
          <w:cs/>
          <w:lang w:val="ar_AE" w:bidi="ar_AE"/>
        </w:rPr>
        <w:t>كما تُعد مدينة حبرون إحدى مدن الملجأ لمن يقتل شخصاً آخر عن طريق الخطأ. تذكَّروا أنَّ ثمة ستّ مُدن ملجأ مُوزعة في أرض إسرائيل. ربما تكون حبرون أول مدينة في القائمة لأنها مدينة مهمة بصفتها مدينة ملجأ.</w:t>
      </w:r>
    </w:p>
    <w:p>
      <w:pPr>
        <w:bidi/>
      </w:pPr>
      <w:r>
        <w:rPr>
          <w:rtl/>
          <w:cs/>
          <w:lang w:val="ar_AE" w:bidi="ar_AE"/>
        </w:rPr>
      </w:r>
      <w:r>
        <w:rPr>
          <w:rtl/>
          <w:cs/>
          <w:lang w:val="ar_AE" w:bidi="ar_AE"/>
        </w:rPr>
        <w:t>كما حصل نسل هارون الكاهن على هذه المدن الثمانية الأخرى مع مراعيها المحيطة: وَلِبْنَةَ وَيَتِّيرَ وَأَشْتَمُوعَ وَحُولُونَ وَدَبِيرَ وَعَيْنَ وَيُطَّةَ وَبَيْتَ شَمْسٍ. من بين المدن التسع التي أعطاها بنو إسرائيل لذرية هارون في أرض يهوذا وشمعون، ثمانية تقع في أرض يهوذا، ومدينة عين تنتمي إلى كل من يهوذا وشمعون. جميع هذه المدن أقرب إلى أورشليم، حيث سيُقام الهيكل لاحقًا. وإذ إن الكهنة من نسل هارون، فينبغي أن يكونوا على مقربة من مكان العبادة.</w:t>
      </w:r>
    </w:p>
    <w:p>
      <w:pPr>
        <w:bidi/>
      </w:pPr>
      <w:r>
        <w:rPr>
          <w:rtl/>
          <w:cs/>
          <w:lang w:val="ar_AE" w:bidi="ar_AE"/>
        </w:rPr>
      </w:r>
      <w:r>
        <w:rPr>
          <w:rtl/>
          <w:cs/>
          <w:lang w:val="ar_AE" w:bidi="ar_AE"/>
        </w:rPr>
        <w:t>توقَّفوا هنا وانظروا إلى خريطة المدن التي حصل عليها القهاتيون بنو هارون. ابحثوا عن مدن لِبْنَةَ وَيَتِّيرَ وَأَشْتَمُوعَ وَحُولُونَ وَدَبِيرَ وَعَيْنَ وَيُطَّةَ وَبَيْتَ شَمْسٍ على الخريطة. أوقِفوا الاستماع إلى هذا التسجيل الصوتي هنا.</w:t>
      </w:r>
    </w:p>
    <w:p>
      <w:pPr>
        <w:bidi/>
      </w:pPr>
      <w:r>
        <w:rPr>
          <w:rtl/>
          <w:cs/>
          <w:lang w:val="ar_AE" w:bidi="ar_AE"/>
        </w:rPr>
      </w:r>
      <w:r>
        <w:rPr>
          <w:rtl/>
          <w:cs/>
          <w:lang w:val="ar_AE" w:bidi="ar_AE"/>
        </w:rPr>
        <w:t>كما حصل اللاويون على أربع مدن من أرض بنيامين، والمراعي المحيطة بها لحيواناتهم. هذه المدن الأربع هي: جبعون، جبع، عناثوث، وعلمون.</w:t>
      </w:r>
    </w:p>
    <w:p>
      <w:pPr>
        <w:bidi/>
      </w:pPr>
      <w:r>
        <w:rPr>
          <w:rtl/>
          <w:cs/>
          <w:lang w:val="ar_AE" w:bidi="ar_AE"/>
        </w:rPr>
      </w:r>
      <w:r>
        <w:rPr>
          <w:rtl/>
          <w:cs/>
          <w:lang w:val="ar_AE" w:bidi="ar_AE"/>
        </w:rPr>
        <w:t>توقَّفوا هنا وانظروا إلى خريطة المدن التي حصل عليها القهاتيون بنو هارون. ابحثوا عن مدُن جبعون، وجبع، وعناثوت، وعلمون على الخريطة. أوقِفوا الاستماع إلى هذا التسجيل الصوتي هنا.</w:t>
      </w:r>
    </w:p>
    <w:p>
      <w:pPr>
        <w:bidi/>
      </w:pPr>
      <w:r>
        <w:rPr>
          <w:rtl/>
          <w:cs/>
          <w:lang w:val="ar_AE" w:bidi="ar_AE"/>
        </w:rPr>
      </w:r>
      <w:r>
        <w:rPr>
          <w:rtl/>
          <w:cs/>
          <w:lang w:val="ar_AE" w:bidi="ar_AE"/>
        </w:rPr>
        <w:t>إجمالاً، حصل نسل هارون على 13 مدينة ومراعيها المحيطة من أراضي أسباط يهوذا وشمعون وبنيامين. نسل هارون كهنة شعب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سِفر يشوع 21: 9 - 19 من الترجمة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يتلقى اللاويون، وهم من نسل هارون، مدنًا في أرضي يهوذا وشمعون.</w:t>
      </w:r>
    </w:p>
    <w:p>
      <w:pPr>
        <w:bidi/>
      </w:pPr>
      <w:r>
        <w:rPr>
          <w:rtl/>
          <w:cs/>
          <w:lang w:val="ar_AE" w:bidi="ar_AE"/>
        </w:rPr>
      </w:r>
      <w:r>
        <w:rPr>
          <w:b/>
          <w:rtl/>
          <w:cs/>
          <w:lang w:val="ar_AE" w:bidi="ar_AE"/>
        </w:rPr>
        <w:t>في المشهد الثاني:</w:t>
      </w:r>
      <w:r>
        <w:rPr>
          <w:rtl/>
          <w:cs/>
          <w:lang w:val="ar_AE" w:bidi="ar_AE"/>
        </w:rPr>
        <w:t xml:space="preserve"> يتلقى أبناء هارون مدينة حبرون والمراعي المحيطة بها. يمتلك كالب بالفعل الحقول وما حول حبرون، وهي أيضاً مدينة ملجأ.</w:t>
      </w:r>
    </w:p>
    <w:p>
      <w:pPr>
        <w:bidi/>
      </w:pPr>
      <w:r>
        <w:rPr>
          <w:rtl/>
          <w:cs/>
          <w:lang w:val="ar_AE" w:bidi="ar_AE"/>
        </w:rPr>
      </w:r>
      <w:r>
        <w:rPr>
          <w:b/>
          <w:rtl/>
          <w:cs/>
          <w:lang w:val="ar_AE" w:bidi="ar_AE"/>
        </w:rPr>
        <w:t>في المشهد الثالث:</w:t>
      </w:r>
      <w:r>
        <w:rPr>
          <w:rtl/>
          <w:cs/>
          <w:lang w:val="ar_AE" w:bidi="ar_AE"/>
        </w:rPr>
        <w:t xml:space="preserve"> يتلقى أبناء هارون ثماني مدن أخرى في أرض سبطي يهوذا وشمعون.</w:t>
      </w:r>
    </w:p>
    <w:p>
      <w:pPr>
        <w:bidi/>
      </w:pPr>
      <w:r>
        <w:rPr>
          <w:rtl/>
          <w:cs/>
          <w:lang w:val="ar_AE" w:bidi="ar_AE"/>
        </w:rPr>
      </w:r>
      <w:r>
        <w:rPr>
          <w:b/>
          <w:rtl/>
          <w:cs/>
          <w:lang w:val="ar_AE" w:bidi="ar_AE"/>
        </w:rPr>
        <w:t>في المشهد الرابع:</w:t>
      </w:r>
      <w:r>
        <w:rPr>
          <w:rtl/>
          <w:cs/>
          <w:lang w:val="ar_AE" w:bidi="ar_AE"/>
        </w:rPr>
        <w:t xml:space="preserve"> يحصل أبناء هارون على أربع مدن في أرض سبط بنيامين.</w:t>
      </w:r>
    </w:p>
    <w:p>
      <w:pPr>
        <w:bidi/>
      </w:pPr>
      <w:r>
        <w:rPr>
          <w:rtl/>
          <w:cs/>
          <w:lang w:val="ar_AE" w:bidi="ar_AE"/>
        </w:rPr>
      </w:r>
      <w:r>
        <w:rPr>
          <w:b/>
          <w:rtl/>
          <w:cs/>
          <w:lang w:val="ar_AE" w:bidi="ar_AE"/>
        </w:rPr>
        <w:t>في المشهد الخامس:</w:t>
      </w:r>
      <w:r>
        <w:rPr>
          <w:rtl/>
          <w:cs/>
          <w:lang w:val="ar_AE" w:bidi="ar_AE"/>
        </w:rPr>
        <w:t xml:space="preserve"> يحصل أبناء هارون على 13 مدينة في المجموع، بالإضافة إلى المراعي المحيطة بها.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قادة إسرائيل</w:t>
      </w:r>
    </w:p>
    <w:p>
      <w:pPr>
        <w:pStyle w:val="ListBullet"/>
        <w:bidi/>
        <w:spacing w:line="240" w:lineRule="auto"/>
        <w:ind w:left="720"/>
      </w:pPr>
      <w:r>
        <w:rPr>
          <w:rtl/>
          <w:cs/>
          <w:lang w:val="ar_AE" w:bidi="ar_AE"/>
        </w:rPr>
      </w:r>
      <w:r>
        <w:rPr>
          <w:rtl/>
          <w:cs/>
          <w:lang w:val="ar_AE" w:bidi="ar_AE"/>
        </w:rPr>
        <w:t>سبط يهوذا</w:t>
      </w:r>
    </w:p>
    <w:p>
      <w:pPr>
        <w:pStyle w:val="ListBullet"/>
        <w:bidi/>
        <w:spacing w:line="240" w:lineRule="auto"/>
        <w:ind w:left="720"/>
      </w:pPr>
      <w:r>
        <w:rPr>
          <w:rtl/>
          <w:cs/>
          <w:lang w:val="ar_AE" w:bidi="ar_AE"/>
        </w:rPr>
      </w:r>
      <w:r>
        <w:rPr>
          <w:rtl/>
          <w:cs/>
          <w:lang w:val="ar_AE" w:bidi="ar_AE"/>
        </w:rPr>
        <w:t>سبط شمعون</w:t>
      </w:r>
    </w:p>
    <w:p>
      <w:pPr>
        <w:pStyle w:val="ListBullet"/>
        <w:bidi/>
        <w:spacing w:line="240" w:lineRule="auto"/>
        <w:ind w:left="720"/>
      </w:pPr>
      <w:r>
        <w:rPr>
          <w:rtl/>
          <w:cs/>
          <w:lang w:val="ar_AE" w:bidi="ar_AE"/>
        </w:rPr>
      </w:r>
      <w:r>
        <w:rPr>
          <w:rtl/>
          <w:cs/>
          <w:lang w:val="ar_AE" w:bidi="ar_AE"/>
        </w:rPr>
        <w:t>اللاويون، من نسل هارون</w:t>
      </w:r>
    </w:p>
    <w:p>
      <w:pPr>
        <w:pStyle w:val="ListBullet"/>
        <w:bidi/>
        <w:spacing w:line="240" w:lineRule="auto"/>
        <w:ind w:left="720"/>
      </w:pPr>
      <w:r>
        <w:rPr>
          <w:rtl/>
          <w:cs/>
          <w:lang w:val="ar_AE" w:bidi="ar_AE"/>
        </w:rPr>
      </w:r>
      <w:r>
        <w:rPr>
          <w:rtl/>
          <w:cs/>
          <w:lang w:val="ar_AE" w:bidi="ar_AE"/>
        </w:rPr>
        <w:t>كَالِبُ بْنُ يَفُنَّة</w:t>
      </w:r>
    </w:p>
    <w:p>
      <w:pPr>
        <w:pStyle w:val="ListBullet"/>
        <w:bidi/>
        <w:spacing w:line="240" w:lineRule="auto"/>
        <w:ind w:left="720"/>
      </w:pPr>
      <w:r>
        <w:rPr>
          <w:rtl/>
          <w:cs/>
          <w:lang w:val="ar_AE" w:bidi="ar_AE"/>
        </w:rPr>
      </w:r>
      <w:r>
        <w:rPr>
          <w:rtl/>
          <w:cs/>
          <w:lang w:val="ar_AE" w:bidi="ar_AE"/>
        </w:rPr>
        <w:t>سبط بنيامين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أنه في المقطع السابق، أعطى قادة إسرائيل اللاويين 48 مدينة ليسكنوها، والمراعي المحيطة بها لحيواناتهم. حصلت جميع عشائر اللاويين الثلاث على مدنها ومراعيها من أراضي أسباط بني إسرائيل الأخرى. يحصل نسل هارون من عشيرة قهات، واللاويون الآخرون من عشيرة قهات، واللاويون من عشيرة جرشون، واللاويون من عشيرة مراري، جميعهم على أراضيهم.</w:t>
      </w:r>
    </w:p>
    <w:p>
      <w:pPr>
        <w:bidi/>
      </w:pPr>
      <w:r>
        <w:rPr>
          <w:rtl/>
          <w:cs/>
          <w:lang w:val="ar_AE" w:bidi="ar_AE"/>
        </w:rPr>
      </w:r>
      <w:r>
        <w:rPr>
          <w:rtl/>
          <w:cs/>
          <w:lang w:val="ar_AE" w:bidi="ar_AE"/>
        </w:rPr>
        <w:t>في المشهد الأول، تذكروا أن نسل هارون من عشيرة قهات أول الحاصلين على مدنهم والمراعي المحيطة بها. إذ ألقى قادة إسرائيل القرعة لهم أولاً لأنهم كهنة إسرائيل. تذكروا أن مدن نسل هارون جميعها مقتطعة من أراضي أسباط يهوذا وشمعون وبنيامين. المدن الأولى المذكورة هي من أراضي سبطيّ يهوذا وشمعون.</w:t>
      </w:r>
    </w:p>
    <w:p>
      <w:pPr>
        <w:bidi/>
      </w:pPr>
      <w:r>
        <w:rPr>
          <w:rtl/>
          <w:cs/>
          <w:lang w:val="ar_AE" w:bidi="ar_AE"/>
        </w:rPr>
      </w:r>
      <w:r>
        <w:rPr>
          <w:rtl/>
          <w:cs/>
          <w:lang w:val="ar_AE" w:bidi="ar_AE"/>
        </w:rPr>
        <w:t>في المشهد الثاني، يحصل نسل هارون على مدينة حبرون والمراعي المحيطة بها. تذكروا أن حبرون تقع في منطقة التلال التابعة لسبط يهوذا.</w:t>
      </w:r>
    </w:p>
    <w:p>
      <w:pPr>
        <w:bidi/>
      </w:pPr>
      <w:r>
        <w:rPr>
          <w:rtl/>
          <w:cs/>
          <w:lang w:val="ar_AE" w:bidi="ar_AE"/>
        </w:rPr>
      </w:r>
      <w:r>
        <w:rPr>
          <w:rtl/>
          <w:cs/>
          <w:lang w:val="ar_AE" w:bidi="ar_AE"/>
        </w:rPr>
        <w:t>توقفوا هنا وانظروا مرة أخرى إلى صورة للمراعي، وصورة لمنطقة التلال، وخريطة المدن الـ 13 التي حصل عليها نسل هارون من بني قهات، إذا لزم الأمر. ابحثوا عن مدينة حبرون على الخريطة. أوقِفوا الاستماع إلى هذا التسجيل الصوتي هنا.</w:t>
      </w:r>
    </w:p>
    <w:p>
      <w:pPr>
        <w:bidi/>
      </w:pPr>
      <w:r>
        <w:rPr>
          <w:rtl/>
          <w:cs/>
          <w:lang w:val="ar_AE" w:bidi="ar_AE"/>
        </w:rPr>
      </w:r>
      <w:r>
        <w:rPr>
          <w:rtl/>
          <w:cs/>
          <w:lang w:val="ar_AE" w:bidi="ar_AE"/>
        </w:rPr>
        <w:t>تذكروا أن حبرون كانت تسمى أيضًا مدينة أربع، أو قرية أربع. في اللغة الأصلية، كلمة قرية تعني "مدينة". وأربع هو اسم شخص عاش في مدينة أربع. هذه معلومات أساسية، وقد يكون من الأنسب في لغتك تضمينها بأسلوب تستسيغونه. على سبيل المثال، "أعطاهم بنو إسرائيل قرية أربع. وأربع كان أبو عناق. ولها أسم آخر وهو حبرون".</w:t>
      </w:r>
    </w:p>
    <w:p>
      <w:pPr>
        <w:bidi/>
      </w:pPr>
      <w:r>
        <w:rPr>
          <w:rtl/>
          <w:cs/>
          <w:lang w:val="ar_AE" w:bidi="ar_AE"/>
        </w:rPr>
      </w:r>
      <w:r>
        <w:rPr>
          <w:rtl/>
          <w:cs/>
          <w:lang w:val="ar_AE" w:bidi="ar_AE"/>
        </w:rPr>
        <w:t>توقفوا هنا وناقشوا هذا السؤال في مجموعة: ما أفضل طريقة لترجمة هذا الجزء من النص؟ كيف ستثبتون أن حبرون كانت تحمل اسمان، وما أصل اسم مدينة أربع؟ أوقِفوا الاستماع إلى هذا التسجيل الصوتي هنا.</w:t>
      </w:r>
    </w:p>
    <w:p>
      <w:pPr>
        <w:bidi/>
      </w:pPr>
      <w:r>
        <w:rPr>
          <w:rtl/>
          <w:cs/>
          <w:lang w:val="ar_AE" w:bidi="ar_AE"/>
        </w:rPr>
      </w:r>
      <w:r>
        <w:rPr>
          <w:rtl/>
          <w:cs/>
          <w:lang w:val="ar_AE" w:bidi="ar_AE"/>
        </w:rPr>
        <w:t>تذكروا أن الحقول والقرى المحيطة بحبرون لم يحصل عليها أبناء نسل هارون. وتذكروا أيضًا أن كالب بن يفنة، كان قد حصل بالفعل وتملك الحقول والضياع المحيطة بها. كان كالب يمتلك الأرض، مما يعني أن الأرض ملك ليهوه، لكن كالب وكيل عليها لينتفع بها. تذكروا أن الضيعة أصغر من المدينة، وأنها بلا أسوار حولها كما كانت المدن في ذلك الوقت.</w:t>
      </w:r>
    </w:p>
    <w:p>
      <w:pPr>
        <w:bidi/>
      </w:pPr>
      <w:r>
        <w:rPr>
          <w:rtl/>
          <w:cs/>
          <w:lang w:val="ar_AE" w:bidi="ar_AE"/>
        </w:rPr>
      </w:r>
      <w:r>
        <w:rPr>
          <w:rtl/>
          <w:cs/>
          <w:lang w:val="ar_AE" w:bidi="ar_AE"/>
        </w:rPr>
        <w:t>توقفوا هنا وانظروا إلى صور الحقول والضيعة مرة أخرى إذا لزم الأمر. أوقِفوا الاستماع إلى هذا التسجيل الصوتي هنا.</w:t>
      </w:r>
    </w:p>
    <w:p>
      <w:pPr>
        <w:bidi/>
      </w:pPr>
      <w:r>
        <w:rPr>
          <w:rtl/>
          <w:cs/>
          <w:lang w:val="ar_AE" w:bidi="ar_AE"/>
        </w:rPr>
      </w:r>
      <w:r>
        <w:rPr>
          <w:rtl/>
          <w:cs/>
          <w:lang w:val="ar_AE" w:bidi="ar_AE"/>
        </w:rPr>
        <w:t>تذكَّروا أنّ حبرون هي أيضًا مدينة ملجأ. كان الشخص الذي يقتل آخر عن طريق الخطأ يمكنه الحصول على الحماية إذا ذهب إلى إحدى مدن الملجأ الست المنتشرة في جميع أنحاء إسرائيل. في بعض اللغات، قد يكون من الطبيعي أكثر الاستباق بالقول بأن حبرون مدينة ملجأ عند مشهد تقديمها لأول مرة. على سبيل المثال: "حصل نسل هارون على حبرون، إحدى مدن الملجأ، والمراعي المحيطة بها".</w:t>
      </w:r>
    </w:p>
    <w:p>
      <w:pPr>
        <w:bidi/>
      </w:pPr>
      <w:r>
        <w:rPr>
          <w:rtl/>
          <w:cs/>
          <w:lang w:val="ar_AE" w:bidi="ar_AE"/>
        </w:rPr>
      </w:r>
      <w:r>
        <w:rPr>
          <w:rtl/>
          <w:cs/>
          <w:lang w:val="ar_AE" w:bidi="ar_AE"/>
        </w:rPr>
        <w:t>توقفوا هنا وناقشوا معًا كمجموعة هذا السؤال: ما الطريقة الأكثر استساغة لترجمة هذا الجزء من المقطع في لُغتكم؟ هل من الأفضل توضيح أن حبرون مدينة ملجأ مع بداية المشهد؟ أوقِفوا الاستماع إلى هذا التسجيل الصوتي هنا.</w:t>
      </w:r>
    </w:p>
    <w:p>
      <w:pPr>
        <w:bidi/>
      </w:pPr>
      <w:r>
        <w:rPr>
          <w:rtl/>
          <w:cs/>
          <w:lang w:val="ar_AE" w:bidi="ar_AE"/>
        </w:rPr>
      </w:r>
      <w:r>
        <w:rPr>
          <w:rtl/>
          <w:cs/>
          <w:lang w:val="ar_AE" w:bidi="ar_AE"/>
        </w:rPr>
        <w:t>في المشهد الثالث، يتلقى نسل هارون ثماني مدن أخرى من أراضي سبطي يهوذا وشمعون. كما يحصلون على المراعي المحيطة بكل مدينة من هذه المدن الثماني. تذكروا أن هذه المدن هي: لِبْنَةَ وَيَتِّيرَ وَأَشْتَمُوعَ وَحُولُونَ وَدَبِيرَ وَعَيْنَ وَيُطَّةَ وَبَيْتَ شَمْسٍ. تقع معظم هذه المدن جنوب حبرون في منطقة التلال التابعة لسبط يهوذا، باستثناء بَيْتَ شَمْسٍ، التي تقع على الحدود الشمالية لأرض يهوذا. ثماني مدن تقع في أرض سبط يهوذا، ويتشارك سبطا يهوذا وشمعون في عَيْنَ.</w:t>
      </w:r>
    </w:p>
    <w:p>
      <w:pPr>
        <w:bidi/>
      </w:pPr>
      <w:r>
        <w:rPr>
          <w:rtl/>
          <w:cs/>
          <w:lang w:val="ar_AE" w:bidi="ar_AE"/>
        </w:rPr>
      </w:r>
      <w:r>
        <w:rPr>
          <w:rtl/>
          <w:cs/>
          <w:lang w:val="ar_AE" w:bidi="ar_AE"/>
        </w:rPr>
        <w:t>توقفوا هنا وألقوا نظرة أخرى على خريطة المدن التي سيحصل عليها نسل أبناء هارون من بني قهات، إذا لزم الأمر. ابحثوا عن مدن لِبْنَةَ وَيَتِّيرَ وَأَشْتَمُوعَ وَحُولُونَ وَدَبِيرَ وَعَيْنَ وَيُطَّةَ وَبَيْتَ شَمْسٍ على الخريطة. أوقِفوا الاستماع إلى هذا التسجيل الصوتي هنا.</w:t>
      </w:r>
    </w:p>
    <w:p>
      <w:pPr>
        <w:bidi/>
      </w:pPr>
      <w:r>
        <w:rPr>
          <w:rtl/>
          <w:cs/>
          <w:lang w:val="ar_AE" w:bidi="ar_AE"/>
        </w:rPr>
      </w:r>
      <w:r>
        <w:rPr>
          <w:rtl/>
          <w:cs/>
          <w:lang w:val="ar_AE" w:bidi="ar_AE"/>
        </w:rPr>
        <w:t>في المشهد الرابع، يحصل أبناء هارون على أربع مدن في أرض سبط بنيامين. كما يحصلون على المراعي المحيطة بهذه المدُن الأربع. وهذه المدن هي جِبْعُونَ وَجِبْعَ وعَنَاثُوثَ وَعَلْمُونَ. تقع جبعون شمال غرب أورشليم، وتقع كل من جبع وعناثوث شمال شرقها، وتقع علمون شمال شرق عناثوث.</w:t>
      </w:r>
    </w:p>
    <w:p>
      <w:pPr>
        <w:bidi/>
      </w:pPr>
      <w:r>
        <w:rPr>
          <w:rtl/>
          <w:cs/>
          <w:lang w:val="ar_AE" w:bidi="ar_AE"/>
        </w:rPr>
      </w:r>
      <w:r>
        <w:rPr>
          <w:rtl/>
          <w:cs/>
          <w:lang w:val="ar_AE" w:bidi="ar_AE"/>
        </w:rPr>
        <w:t>توقفوا هنا وألقوا نظرة أخرى على خريطة المدن التي سيحصل عليها القهاتيون، إذا لزم الأمر. ابحثوا عن مدن جبعون، وجبع، وعناثوث، وعلمون على الخريطة. أوقِفوا الاستماع إلى هذا التسجيل الصوتي هنا.</w:t>
      </w:r>
    </w:p>
    <w:p>
      <w:pPr>
        <w:bidi/>
      </w:pPr>
      <w:r>
        <w:rPr>
          <w:rtl/>
          <w:cs/>
          <w:lang w:val="ar_AE" w:bidi="ar_AE"/>
        </w:rPr>
      </w:r>
      <w:r>
        <w:rPr>
          <w:rtl/>
          <w:cs/>
          <w:lang w:val="ar_AE" w:bidi="ar_AE"/>
        </w:rPr>
        <w:t>في المشهد الخامس، يوجد سرد موجز بجميع المدن التي حصل عليها أبناء هارون. إجمالاً، حصل نسل هارون الكاهن على 13 مدينة ومراعيها المحيطة من أراضي أسباط يهوذا وشمعون وبنيامين.</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p>
    <w:p>
      <w:pPr>
        <w:bidi/>
      </w:pPr>
      <w:r>
        <w:rPr>
          <w:rtl/>
          <w:cs/>
          <w:lang w:val="ar_AE" w:bidi="ar_AE"/>
        </w:rPr>
      </w:r>
      <w:r>
        <w:rPr>
          <w:rtl/>
          <w:cs/>
          <w:lang w:val="ar_AE" w:bidi="ar_AE"/>
        </w:rPr>
        <w:t>أثناء تمثيل المقطع والأحداث التي تدور فيه، احرصوا على استخدام أشياء لتمثيل المدن الـ 13 التي يحصل عليها أبناء هارون. فكروا في كيفية إبراز حبرون بصفتها مدينة ملجأ وتختلف عن المدن الـ 12 الأخرى في هذا المقطع. استخدموا الخريطة للمساعدة على تحديد موقع جميع المدُن الثلاث عشرة.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يشوع 21: 9 - 19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قادة إسرائيل</w:t>
      </w:r>
    </w:p>
    <w:p>
      <w:pPr>
        <w:pStyle w:val="ListBullet"/>
        <w:bidi/>
        <w:spacing w:line="240" w:lineRule="auto"/>
        <w:ind w:left="720"/>
      </w:pPr>
      <w:r>
        <w:rPr>
          <w:rtl/>
          <w:cs/>
          <w:lang w:val="ar_AE" w:bidi="ar_AE"/>
        </w:rPr>
      </w:r>
      <w:r>
        <w:rPr>
          <w:rtl/>
          <w:cs/>
          <w:lang w:val="ar_AE" w:bidi="ar_AE"/>
        </w:rPr>
        <w:t>سبط يهوذا</w:t>
      </w:r>
    </w:p>
    <w:p>
      <w:pPr>
        <w:pStyle w:val="ListBullet"/>
        <w:bidi/>
        <w:spacing w:line="240" w:lineRule="auto"/>
        <w:ind w:left="720"/>
      </w:pPr>
      <w:r>
        <w:rPr>
          <w:rtl/>
          <w:cs/>
          <w:lang w:val="ar_AE" w:bidi="ar_AE"/>
        </w:rPr>
      </w:r>
      <w:r>
        <w:rPr>
          <w:rtl/>
          <w:cs/>
          <w:lang w:val="ar_AE" w:bidi="ar_AE"/>
        </w:rPr>
        <w:t>سبط شمعون</w:t>
      </w:r>
    </w:p>
    <w:p>
      <w:pPr>
        <w:pStyle w:val="ListBullet"/>
        <w:bidi/>
        <w:spacing w:line="240" w:lineRule="auto"/>
        <w:ind w:left="720"/>
      </w:pPr>
      <w:r>
        <w:rPr>
          <w:rtl/>
          <w:cs/>
          <w:lang w:val="ar_AE" w:bidi="ar_AE"/>
        </w:rPr>
      </w:r>
      <w:r>
        <w:rPr>
          <w:rtl/>
          <w:cs/>
          <w:lang w:val="ar_AE" w:bidi="ar_AE"/>
        </w:rPr>
        <w:t>اللاويون، من نسل هارون</w:t>
      </w:r>
    </w:p>
    <w:p>
      <w:pPr>
        <w:pStyle w:val="ListBullet"/>
        <w:bidi/>
        <w:spacing w:line="240" w:lineRule="auto"/>
        <w:ind w:left="720"/>
      </w:pPr>
      <w:r>
        <w:rPr>
          <w:rtl/>
          <w:cs/>
          <w:lang w:val="ar_AE" w:bidi="ar_AE"/>
        </w:rPr>
      </w:r>
      <w:r>
        <w:rPr>
          <w:rtl/>
          <w:cs/>
          <w:lang w:val="ar_AE" w:bidi="ar_AE"/>
        </w:rPr>
        <w:t>كَالِبُ بْنُ يَفُنَّةَ</w:t>
      </w:r>
    </w:p>
    <w:p>
      <w:pPr>
        <w:pStyle w:val="ListBullet"/>
        <w:bidi/>
        <w:spacing w:line="240" w:lineRule="auto"/>
        <w:ind w:left="720"/>
      </w:pPr>
      <w:r>
        <w:rPr>
          <w:rtl/>
          <w:cs/>
          <w:lang w:val="ar_AE" w:bidi="ar_AE"/>
        </w:rPr>
      </w:r>
      <w:r>
        <w:rPr>
          <w:rtl/>
          <w:cs/>
          <w:lang w:val="ar_AE" w:bidi="ar_AE"/>
        </w:rPr>
        <w:t>سبط بنيامين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ألقى رؤساء إسرائيل القرعة أولاً لنسل هارون، الذين ينتمون إلى عشيرة قهات من سبط لاوي. يرث نسل هارون مدناً في أراضي سبطي يهوذا وشمعون.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نسل هارون: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يرث نسل هارون مدينة حبرون في منطقة التلال في أرض سبط يهوذا والمراعي المحيطة بها. حبرون أيضًا مدينة ملجأ لكل من يقتل شخصًا آخر عن طريق الخطأ. تُسمى حبرون أيضًا مدينة أربع نسبة إلى أربع، أبي عناق. إن الحقول والضياع المحيطة بمدينة حبرون تعود إلى كالب بن يفنة، وليس إلى نسل "هارون".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كالب بن يفنة، "ما الذي تشعر به أو تفكر فيه؟" قد يجيب الشخص بعبارات مثل: </w:t>
      </w:r>
    </w:p>
    <w:p>
      <w:pPr>
        <w:pStyle w:val="ListBullet"/>
        <w:bidi/>
        <w:spacing w:line="240" w:lineRule="auto"/>
        <w:ind w:left="720"/>
      </w:pPr>
      <w:r>
        <w:rPr>
          <w:rtl/>
          <w:cs/>
          <w:lang w:val="ar_AE" w:bidi="ar_AE"/>
        </w:rPr>
      </w:r>
      <w:r>
        <w:rPr>
          <w:rtl/>
          <w:cs/>
          <w:lang w:val="ar_AE" w:bidi="ar_AE"/>
        </w:rPr>
        <w:t>واسألوا أيضاً الأشخاص الذين يؤدون أدوار نسل هارون: "ما الذي تشعرون به أو تفكرون فيه؟"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كما يعيّن قادة بني إسرائيل ثماني مدُن أخرى ومراعيها للاويين في أراضي سبطي يهوذا وشمعون. وهذه المدن الثماني هي لِبْنَةَ وَيَتِّيرَ وَأَشْتَمُوعَ وَحُولُونَ وَدَبِيرَ وَعَيْنَ وَيُطَّةَ وَبَيْتَ شَمْسٍ. يحصل نسل هارون على تسع مدن في أراضي سبطي يهوذا وشمعون.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سِبط يهوذا: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كما حصل نسل هارون على أربع مدن ومراعيها المحيطة من أرض سبط بنيامين. هذه المدن الأربع هي: جبعون، وجبع، وعناثوث، وعلمون. حصل نسل هارون على 13 مدينة ومراعيها المحيطة من أراضي أسباط يهوذا وشمعون وبنيامين. نسل هارون هم الكهنة.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سبط بنيامين: "ما الذي تشعرون به أو تفكرون فيه؟"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يشوع 21: 9 - 19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يوزِّع قادة إسرائيل مدُنًا مُعيَّنة على عشائر </w:t>
      </w:r>
      <w:r>
        <w:rPr>
          <w:b/>
          <w:rtl/>
          <w:cs/>
          <w:lang w:val="ar_AE" w:bidi="ar_AE"/>
        </w:rPr>
        <w:t>القهاتيين</w:t>
      </w:r>
      <w:r>
        <w:rPr>
          <w:rtl/>
          <w:cs/>
          <w:lang w:val="ar_AE" w:bidi="ar_AE"/>
        </w:rPr>
        <w:t xml:space="preserve"> من </w:t>
      </w:r>
      <w:r>
        <w:rPr>
          <w:b/>
          <w:rtl/>
          <w:cs/>
          <w:lang w:val="ar_AE" w:bidi="ar_AE"/>
        </w:rPr>
        <w:t>سبط لاوي</w:t>
      </w:r>
      <w:r>
        <w:rPr>
          <w:rtl/>
          <w:cs/>
          <w:lang w:val="ar_AE" w:bidi="ar_AE"/>
        </w:rPr>
        <w:t xml:space="preserve">، الذين هم من نسل هارون. يخدم اللاويون يهوه. قوموا بترجمة "عشائر" و "لاويين" كما فعلتم في المقاطع السابقة. للمزيد من المعلومات عن </w:t>
      </w:r>
      <w:r>
        <w:rPr>
          <w:b/>
          <w:rtl/>
          <w:cs/>
          <w:lang w:val="ar_AE" w:bidi="ar_AE"/>
        </w:rPr>
        <w:t>اللاويين</w:t>
      </w:r>
      <w:r>
        <w:rPr>
          <w:rtl/>
          <w:cs/>
          <w:lang w:val="ar_AE" w:bidi="ar_AE"/>
        </w:rPr>
        <w:t>، راجعوا قاموس الكلمات الرئيسية.</w:t>
      </w:r>
    </w:p>
    <w:p>
      <w:pPr>
        <w:bidi/>
      </w:pPr>
      <w:r>
        <w:rPr>
          <w:rtl/>
          <w:cs/>
          <w:lang w:val="ar_AE" w:bidi="ar_AE"/>
        </w:rPr>
      </w:r>
      <w:r>
        <w:rPr>
          <w:rtl/>
          <w:cs/>
          <w:lang w:val="ar_AE" w:bidi="ar_AE"/>
        </w:rPr>
        <w:t xml:space="preserve">أَلقى قادة إسرائيل قُرعةً لكُل مدينة من المُدُن التي أعطوها للاويين. يحصل </w:t>
      </w:r>
      <w:r>
        <w:rPr>
          <w:b/>
          <w:rtl/>
          <w:cs/>
          <w:lang w:val="ar_AE" w:bidi="ar_AE"/>
        </w:rPr>
        <w:t>نسل هارون</w:t>
      </w:r>
      <w:r>
        <w:rPr>
          <w:rtl/>
          <w:cs/>
          <w:lang w:val="ar_AE" w:bidi="ar_AE"/>
        </w:rPr>
        <w:t xml:space="preserve"> على القرعة الأولى، والمدن الأولى. يُرجى توحيد ترجمة لفظة نسل/أبناء في كل المقاطع. ولمزيد من المعلومات عن كلمة </w:t>
      </w:r>
      <w:r>
        <w:rPr>
          <w:b/>
          <w:rtl/>
          <w:cs/>
          <w:lang w:val="ar_AE" w:bidi="ar_AE"/>
        </w:rPr>
        <w:t>نسل/أبناء</w:t>
      </w:r>
      <w:r>
        <w:rPr>
          <w:rtl/>
          <w:cs/>
          <w:lang w:val="ar_AE" w:bidi="ar_AE"/>
        </w:rPr>
        <w:t>، راجعوا "قاموس الكلمات الرئيسية".</w:t>
      </w:r>
    </w:p>
    <w:p>
      <w:pPr>
        <w:bidi/>
      </w:pPr>
      <w:r>
        <w:rPr>
          <w:rtl/>
          <w:cs/>
          <w:lang w:val="ar_AE" w:bidi="ar_AE"/>
        </w:rPr>
      </w:r>
      <w:r>
        <w:rPr>
          <w:b/>
          <w:rtl/>
          <w:cs/>
          <w:lang w:val="ar_AE" w:bidi="ar_AE"/>
        </w:rPr>
        <w:t>المدينة</w:t>
      </w:r>
      <w:r>
        <w:rPr>
          <w:rtl/>
          <w:cs/>
          <w:lang w:val="ar_AE" w:bidi="ar_AE"/>
        </w:rPr>
        <w:t xml:space="preserve"> </w:t>
      </w:r>
      <w:r>
        <w:rPr>
          <w:b/>
          <w:rtl/>
          <w:cs/>
          <w:lang w:val="ar_AE" w:bidi="ar_AE"/>
        </w:rPr>
        <w:t>مستوطنة</w:t>
      </w:r>
      <w:r>
        <w:rPr>
          <w:rtl/>
          <w:cs/>
          <w:lang w:val="ar_AE" w:bidi="ar_AE"/>
        </w:rPr>
        <w:t xml:space="preserve"> كبيرة من الناس. في زمن اللاويين، كان للمدينة سور لحماية الذين يعيشون داخلها، في حين لم يكُن للبلدة أو القرية سورًا حولها. يُرجى الحفاظ على اتساق ترجمة مصطلحي مدينة وضيعة ووحدتهما في كل المقاطع.</w:t>
      </w:r>
    </w:p>
    <w:p>
      <w:pPr>
        <w:bidi/>
      </w:pPr>
      <w:r>
        <w:rPr>
          <w:rtl/>
          <w:cs/>
          <w:lang w:val="ar_AE" w:bidi="ar_AE"/>
        </w:rPr>
      </w:r>
      <w:r>
        <w:rPr>
          <w:rtl/>
          <w:cs/>
          <w:lang w:val="ar_AE" w:bidi="ar_AE"/>
        </w:rPr>
        <w:t xml:space="preserve">تُعد </w:t>
      </w:r>
      <w:r>
        <w:rPr>
          <w:b/>
          <w:rtl/>
          <w:cs/>
          <w:lang w:val="ar_AE" w:bidi="ar_AE"/>
        </w:rPr>
        <w:t>حبرون</w:t>
      </w:r>
      <w:r>
        <w:rPr>
          <w:rtl/>
          <w:cs/>
          <w:lang w:val="ar_AE" w:bidi="ar_AE"/>
        </w:rPr>
        <w:t xml:space="preserve"> أول مدينة حصل عليها بنو هارون. كانت حبرون مدينة في منطقة تلال يهوذا، وكانت تسمى مدينة أربع، نسبة إلى أربع أبي عناق. كان كالب بن يفنة يمتلك بالفعل الحقول والضياع المحيطة بمدينة حبرون، لكن مدينة حبرون نفسها والمراعي المحيطة بها كانت من نصيب نسل هارون. كانت حبرون أيضًا </w:t>
      </w:r>
      <w:r>
        <w:rPr>
          <w:b/>
          <w:rtl/>
          <w:cs/>
          <w:lang w:val="ar_AE" w:bidi="ar_AE"/>
        </w:rPr>
        <w:t>مدينة ملجأ</w:t>
      </w:r>
      <w:r>
        <w:rPr>
          <w:rtl/>
          <w:cs/>
          <w:lang w:val="ar_AE" w:bidi="ar_AE"/>
        </w:rPr>
        <w:t xml:space="preserve"> لشخص قتل آخر عن طريق الخطأ. يُرجى الحفاظ على اتساق ترجمة لفظتي حبرون ومدينة ملجأ ووحدتهما في كل المقاطع. ولمزيد من المعلومات عن كلمة </w:t>
      </w:r>
      <w:r>
        <w:rPr>
          <w:b/>
          <w:rtl/>
          <w:cs/>
          <w:lang w:val="ar_AE" w:bidi="ar_AE"/>
        </w:rPr>
        <w:t>حبرون</w:t>
      </w:r>
      <w:r>
        <w:rPr>
          <w:rtl/>
          <w:cs/>
          <w:lang w:val="ar_AE" w:bidi="ar_AE"/>
        </w:rPr>
        <w:t>، راجعوا قاموس الكلمات الرئيسية.</w:t>
      </w:r>
    </w:p>
    <w:p>
      <w:pPr>
        <w:bidi/>
      </w:pPr>
      <w:r>
        <w:rPr>
          <w:rtl/>
          <w:cs/>
          <w:lang w:val="ar_AE" w:bidi="ar_AE"/>
        </w:rPr>
      </w:r>
      <w:r>
        <w:rPr>
          <w:rtl/>
          <w:cs/>
          <w:lang w:val="ar_AE" w:bidi="ar_AE"/>
        </w:rPr>
        <w:t>توقفوا هنا كمجموعة وألقوا نظرة أخرى على خريطة المدن الـ 13 التي حصل عليها القهاتيون نسل هارون من بني قهات، إذا لزم الأمر. ابحثوا عن مدينة حبرون على الخريطة. أوقِفوا الاستماع إلى هذا التسجيل الصوتي هنا.</w:t>
      </w:r>
    </w:p>
    <w:p>
      <w:pPr>
        <w:bidi/>
      </w:pPr>
      <w:r>
        <w:rPr>
          <w:rtl/>
          <w:cs/>
          <w:lang w:val="ar_AE" w:bidi="ar_AE"/>
        </w:rPr>
      </w:r>
      <w:r>
        <w:rPr>
          <w:rtl/>
          <w:cs/>
          <w:lang w:val="ar_AE" w:bidi="ar_AE"/>
        </w:rPr>
        <w:t>كما يحصل نسل هارون على مدن وَلِبْنَةَ وَيَتِّيرَ وَأَشْتَمُوعَ وَحُولُونَ وَدَبِيرَ وَعَيْنَ وَيُطَّةَ وَبَيْتَ شَمْسٍ والمراعي المحيطة بكل مدينة منهم. يُرجى الحفاظ على اتساق ترجمة أسماء المدن ووحدتها في كل المقاطع. كان قد أعطى يهوه هذه المدن لسبط يهوذا في مقطع سابق. هذه المدن الثماني، بالإضافة إلى مدينة حبرون، هم المدن التسع التي يحصل عليها نسل هارون في أرض سبطي يهوذا وشمعون.</w:t>
      </w:r>
    </w:p>
    <w:p>
      <w:pPr>
        <w:bidi/>
      </w:pPr>
      <w:r>
        <w:rPr>
          <w:rtl/>
          <w:cs/>
          <w:lang w:val="ar_AE" w:bidi="ar_AE"/>
        </w:rPr>
      </w:r>
      <w:r>
        <w:rPr>
          <w:rtl/>
          <w:cs/>
          <w:lang w:val="ar_AE" w:bidi="ar_AE"/>
        </w:rPr>
        <w:t>توقفوا هنا كمجموعة وألقوا نظرة أخرى على خريطة المدن الـ 13 التي حصل عليها القهاتيون نسل هارون من بني قهات، إذا لزم الأمر. ابحثوا عن مدن لِبْنَةَ وَيَتِّيرَ وَأَشْتَمُوعَ وَحُولُونَ وَدَبِيرَ وَعَيْنَ وَيُطَّةَ وَبَيْتَ شَمْسٍ. على الخريطة. أوقِفوا الاستماع إلى هذا التسجيل الصوتي هنا.</w:t>
      </w:r>
    </w:p>
    <w:p>
      <w:pPr>
        <w:bidi/>
      </w:pPr>
      <w:r>
        <w:rPr>
          <w:rtl/>
          <w:cs/>
          <w:lang w:val="ar_AE" w:bidi="ar_AE"/>
        </w:rPr>
      </w:r>
      <w:r>
        <w:rPr>
          <w:rtl/>
          <w:cs/>
          <w:lang w:val="ar_AE" w:bidi="ar_AE"/>
        </w:rPr>
        <w:t>كما حصل نسل هارون على أربع مدن ومراعيها المحيطة في أرض سبط بنيامين. كان بنيامين أصغر أبناء إسرائيل، وأحد أسباطه. والمدن الأربع التي حصل عليها نسل هارون هم جبعون، وجبع، وعناثوت، وعلمون.</w:t>
      </w:r>
    </w:p>
    <w:p>
      <w:pPr>
        <w:bidi/>
      </w:pPr>
      <w:r>
        <w:rPr>
          <w:rtl/>
          <w:cs/>
          <w:lang w:val="ar_AE" w:bidi="ar_AE"/>
        </w:rPr>
      </w:r>
      <w:r>
        <w:rPr>
          <w:rtl/>
          <w:cs/>
          <w:lang w:val="ar_AE" w:bidi="ar_AE"/>
        </w:rPr>
        <w:t>توقفوا هنا كمجموعة وألقوا نظرة أخرى على خريطة المدن الـ 13 التي حصل عليها القهاتيون نسل هارون من بني قهات، إذا لزم الأمر. ابحثوا عن مدن جبعون، وجبع، وعناثوث، وعلمون على الخريطة. أوقِفوا الاستماع إلى هذا التسجيل الصوتي هنا.</w:t>
      </w:r>
    </w:p>
    <w:p>
      <w:pPr>
        <w:bidi/>
      </w:pPr>
      <w:r>
        <w:rPr>
          <w:rtl/>
          <w:cs/>
          <w:lang w:val="ar_AE" w:bidi="ar_AE"/>
        </w:rPr>
      </w:r>
      <w:r>
        <w:rPr>
          <w:rtl/>
          <w:cs/>
          <w:lang w:val="ar_AE" w:bidi="ar_AE"/>
        </w:rPr>
        <w:t xml:space="preserve">يُرجى الحفاظ على اتساق ترجمة اسمي مدينتي </w:t>
      </w:r>
      <w:r>
        <w:rPr>
          <w:b/>
          <w:rtl/>
          <w:cs/>
          <w:lang w:val="ar_AE" w:bidi="ar_AE"/>
        </w:rPr>
        <w:t>جبعون</w:t>
      </w:r>
      <w:r>
        <w:rPr>
          <w:rtl/>
          <w:cs/>
          <w:lang w:val="ar_AE" w:bidi="ar_AE"/>
        </w:rPr>
        <w:t xml:space="preserve"> و</w:t>
      </w:r>
      <w:r>
        <w:rPr>
          <w:b/>
          <w:rtl/>
          <w:cs/>
          <w:lang w:val="ar_AE" w:bidi="ar_AE"/>
        </w:rPr>
        <w:t>جبع</w:t>
      </w:r>
      <w:r>
        <w:rPr>
          <w:rtl/>
          <w:cs/>
          <w:lang w:val="ar_AE" w:bidi="ar_AE"/>
        </w:rPr>
        <w:t xml:space="preserve"> ووحدتهما في كل المقاطع. كان قد أعطى يهوه هذه المدن لسبط بنيامين في مقطع سابق.</w:t>
      </w:r>
    </w:p>
    <w:p>
      <w:pPr>
        <w:bidi/>
      </w:pPr>
      <w:r>
        <w:rPr>
          <w:rtl/>
          <w:cs/>
          <w:lang w:val="ar_AE" w:bidi="ar_AE"/>
        </w:rPr>
      </w:r>
      <w:r>
        <w:rPr>
          <w:rtl/>
          <w:cs/>
          <w:lang w:val="ar_AE" w:bidi="ar_AE"/>
        </w:rPr>
        <w:t xml:space="preserve">توقفوا هنا وناقشوا هذا السؤال معًا: كيف ستترجمون اسمي مدينتي </w:t>
      </w:r>
      <w:r>
        <w:rPr>
          <w:b/>
          <w:rtl/>
          <w:cs/>
          <w:lang w:val="ar_AE" w:bidi="ar_AE"/>
        </w:rPr>
        <w:t>عناثوث</w:t>
      </w:r>
      <w:r>
        <w:rPr>
          <w:rtl/>
          <w:cs/>
          <w:lang w:val="ar_AE" w:bidi="ar_AE"/>
        </w:rPr>
        <w:t xml:space="preserve"> </w:t>
      </w:r>
      <w:r>
        <w:rPr>
          <w:b/>
          <w:rtl/>
          <w:cs/>
          <w:lang w:val="ar_AE" w:bidi="ar_AE"/>
        </w:rPr>
        <w:t>وعلمون</w:t>
      </w:r>
      <w:r>
        <w:rPr>
          <w:rtl/>
          <w:cs/>
          <w:lang w:val="ar_AE" w:bidi="ar_AE"/>
        </w:rPr>
        <w:t>؟ أوقِفوا الاستماع إلى هذا التسجيل الصوتي هنا.</w:t>
      </w:r>
    </w:p>
    <w:p>
      <w:pPr>
        <w:bidi/>
      </w:pPr>
      <w:r>
        <w:rPr>
          <w:rtl/>
          <w:cs/>
          <w:lang w:val="ar_AE" w:bidi="ar_AE"/>
        </w:rPr>
      </w:r>
      <w:r>
        <w:rPr>
          <w:rtl/>
          <w:cs/>
          <w:lang w:val="ar_AE" w:bidi="ar_AE"/>
        </w:rPr>
        <w:t xml:space="preserve">حصل نسل هارون </w:t>
      </w:r>
      <w:r>
        <w:rPr>
          <w:b/>
          <w:rtl/>
          <w:cs/>
          <w:lang w:val="ar_AE" w:bidi="ar_AE"/>
        </w:rPr>
        <w:t>الكاهن</w:t>
      </w:r>
      <w:r>
        <w:rPr>
          <w:rtl/>
          <w:cs/>
          <w:lang w:val="ar_AE" w:bidi="ar_AE"/>
        </w:rPr>
        <w:t xml:space="preserve"> على ما مجمله 13 مدينة ومراعيها المحيطة من أراضي أسباط يهوذا وشمعون وبنيامين. يُرجى الحفاظ على اتساق ترجمة لفظة كهنة ووحدتها في كل المقاطع. للمزيد من المعلومات عن </w:t>
      </w:r>
      <w:r>
        <w:rPr>
          <w:b/>
          <w:rtl/>
          <w:cs/>
          <w:lang w:val="ar_AE" w:bidi="ar_AE"/>
        </w:rPr>
        <w:t>الكهنة</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21:20–26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21: 20- 26 واحفظوا هذا المقطع في قلوبكم.</w:t>
      </w:r>
    </w:p>
    <w:p>
      <w:pPr>
        <w:bidi/>
      </w:pPr>
      <w:r>
        <w:rPr>
          <w:rtl/>
          <w:cs/>
          <w:lang w:val="ar_AE" w:bidi="ar_AE"/>
        </w:rPr>
      </w:r>
      <w:r>
        <w:rPr>
          <w:rtl/>
          <w:cs/>
          <w:lang w:val="ar_AE" w:bidi="ar_AE"/>
        </w:rPr>
        <w:t xml:space="preserve">استمعوا إلى نسخة صوتية من سفر يشوع 21: 20 - 26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21: 20 - 26 من الترجمة الأكثر فهمًا بالنسبة لكم.</w:t>
      </w:r>
    </w:p>
    <w:p>
      <w:pPr>
        <w:bidi/>
      </w:pPr>
      <w:r>
        <w:rPr>
          <w:rtl/>
          <w:cs/>
          <w:lang w:val="ar_AE" w:bidi="ar_AE"/>
        </w:rPr>
      </w:r>
      <w:r>
        <w:rPr>
          <w:rtl/>
          <w:cs/>
          <w:lang w:val="ar_AE" w:bidi="ar_AE"/>
        </w:rPr>
        <w:t>نرى بني إسرائيل الآن في الأرض التي وعد يهوه أن يعطيها لهم. في مقطع سابق، جاء اللاويون إلى قادة إسرائيل وطلبوا مدنهم وأراضي مراعيهم المحيطة لأجل حيواناتهم، تلك التي أوصى يهوه موسى أن يعطيها للّاويين. ألقى قادة إسرائيل القُرعة وأعطوا اللاويين ثمانٍ وأربعين مدينة موزَّعة في جميع أرض بني إسرائيل. تحصل كل عشيرة من عشائر اللاويين على مُدنه والمراعي المحيطة بها. يذكر هذا المقطع مُدن القهاتيين العشر، أي الذين لم يكونوا من نسل هارون.</w:t>
      </w:r>
    </w:p>
    <w:p>
      <w:pPr>
        <w:bidi/>
      </w:pPr>
      <w:r>
        <w:rPr>
          <w:rtl/>
          <w:cs/>
          <w:lang w:val="ar_AE" w:bidi="ar_AE"/>
        </w:rPr>
      </w:r>
      <w:r>
        <w:rPr>
          <w:rtl/>
          <w:cs/>
          <w:lang w:val="ar_AE" w:bidi="ar_AE"/>
        </w:rPr>
        <w:t>في عشيرة القهاتيين، كان لقهات أربعة أبناء. كان عَمرام الابن البكر، وهو أبو موسى وهارون. أصبح هارون أول رئيس كهنة لإسرائيل، وقد حصل نسله بالفِعل على مدنهم من أرض يهوذا وشمعون وبنيامين في المقطع السابق. والآن تتلقَّى عائلات أبناء قهات الثلاثة الآخرين – يِصْهَارُ وَحَبْرُونُ وَعُزِّيئِيلُ – مدنهم. لم يكُن هؤلاء القهاتيون كهنة، لكنهم كانوا يخدمون يهوه بحمْل التابوت وأثاث خيمة الاجتماع، وأداء واجبات أخرى.</w:t>
      </w:r>
    </w:p>
    <w:p>
      <w:pPr>
        <w:bidi/>
      </w:pPr>
      <w:r>
        <w:rPr>
          <w:rtl/>
          <w:cs/>
          <w:lang w:val="ar_AE" w:bidi="ar_AE"/>
        </w:rPr>
      </w:r>
      <w:r>
        <w:rPr>
          <w:rtl/>
          <w:cs/>
          <w:lang w:val="ar_AE" w:bidi="ar_AE"/>
        </w:rPr>
        <w:t>نال نسلُ أبناء قهات الثلاثة الآخرين 10 مدُن من أرض أسباط أفرايم ودان ونصف سِبط منسَّى على الجانب الغربي من نهر الأردن. تذكَّروا أنَّ أفرايم ومنسَّى كان كلاهما ابنَين ليوسف، أحد أبناء إسرائيل الاثني عشر، وكان كلٌ من أفرايم ومنسَّى يُمثِّل نصف سِبط، كما كان لمنسَّى جزء من سِبطه على الجانب الغربي من نهر الأردن، والنصف الآخر على الجانب الشرقي من نهر الأردن. إحدى المدن العشر مدينةُ ملجأ.</w:t>
      </w:r>
    </w:p>
    <w:p>
      <w:pPr>
        <w:bidi/>
      </w:pPr>
      <w:r>
        <w:rPr>
          <w:rtl/>
          <w:cs/>
          <w:lang w:val="ar_AE" w:bidi="ar_AE"/>
        </w:rPr>
      </w:r>
      <w:r>
        <w:rPr>
          <w:rtl/>
          <w:cs/>
          <w:lang w:val="ar_AE" w:bidi="ar_AE"/>
        </w:rPr>
        <w:t>تذكَّروا أن اللاويين لم يكونوا على الأرجح الشعبَ الوحيد الذي يعيش في هذه المدن. عاش اللاويون هناك ليكونوا قدوة للشعب ويعلِّموا الناس كيف يتبعون يهوه.</w:t>
      </w:r>
    </w:p>
    <w:p>
      <w:pPr>
        <w:bidi/>
      </w:pPr>
      <w:r>
        <w:rPr>
          <w:rtl/>
          <w:cs/>
          <w:lang w:val="ar_AE" w:bidi="ar_AE"/>
        </w:rPr>
      </w:r>
      <w:r>
        <w:rPr>
          <w:rtl/>
          <w:cs/>
          <w:lang w:val="ar_AE" w:bidi="ar_AE"/>
        </w:rPr>
        <w:t>نال القهاتيون الذين لم يكونوا كهنة، أربعَ مدن من أرض أفرايم. المدينة الأولى هي شكيم. كما حصلوا على المراعي المحيطة لحيواناتهم، والمرعى منطقة مفتوحة من العُشب الذي ينمو دون مساعدة من الناس. كانت أراضي المراعي هذه مخصَّصة لحيوانات اللاويين لترعى فيها وتأكل العشب.</w:t>
      </w:r>
    </w:p>
    <w:p>
      <w:pPr>
        <w:bidi/>
      </w:pPr>
      <w:r>
        <w:rPr>
          <w:rtl/>
          <w:cs/>
          <w:lang w:val="ar_AE" w:bidi="ar_AE"/>
        </w:rPr>
      </w:r>
      <w:r>
        <w:rPr>
          <w:rtl/>
          <w:cs/>
          <w:lang w:val="ar_AE" w:bidi="ar_AE"/>
        </w:rPr>
        <w:t>توقّفوا هنا وانظروا كمجموعة صورة مَرعَى. انظروا أيضًا إلى خريطة مُدن القهاتيين العشر الذين لم يكونوا كهنة. ابحثوا عن مدينة شكيم على الخريطة. أوقِفوا الاستماع إلى هذا التسجيل الصوتي هنا.</w:t>
      </w:r>
    </w:p>
    <w:p>
      <w:pPr>
        <w:bidi/>
      </w:pPr>
      <w:r>
        <w:rPr>
          <w:rtl/>
          <w:cs/>
          <w:lang w:val="ar_AE" w:bidi="ar_AE"/>
        </w:rPr>
      </w:r>
      <w:r>
        <w:rPr>
          <w:rtl/>
          <w:cs/>
          <w:lang w:val="ar_AE" w:bidi="ar_AE"/>
        </w:rPr>
        <w:t>إنَّ مدينة شكيم هي الأولى في القائمة، ربما لأنها كانت أيضًا إحدى مدن الملجأ لشخص قتل شخصًا آخر عن طريق الخطأ. وتذكَّروا أنه كانت هناك ستُّ مدن ملجأ موزَّعة في جميع أنحاء أرض إسرائيل.</w:t>
      </w:r>
    </w:p>
    <w:p>
      <w:pPr>
        <w:bidi/>
      </w:pPr>
      <w:r>
        <w:rPr>
          <w:rtl/>
          <w:cs/>
          <w:lang w:val="ar_AE" w:bidi="ar_AE"/>
        </w:rPr>
      </w:r>
      <w:r>
        <w:rPr>
          <w:rtl/>
          <w:cs/>
          <w:lang w:val="ar_AE" w:bidi="ar_AE"/>
        </w:rPr>
        <w:t>كانت شكيم تقع في منطقة تلال أفرايم. والتل منطقة أرض مرتفعة طبيعيًا، وهو أقَّل ارتفاعًا من الجَبَل. ومنطقة التلال منطقة تضم تلال كثيرة.</w:t>
      </w:r>
    </w:p>
    <w:p>
      <w:pPr>
        <w:bidi/>
      </w:pPr>
      <w:r>
        <w:rPr>
          <w:rtl/>
          <w:cs/>
          <w:lang w:val="ar_AE" w:bidi="ar_AE"/>
        </w:rPr>
      </w:r>
      <w:r>
        <w:rPr>
          <w:rtl/>
          <w:cs/>
          <w:lang w:val="ar_AE" w:bidi="ar_AE"/>
        </w:rPr>
        <w:t>توقّفوا هنا وانظروا معًا إلى صورة "منطقة كثيرة التلال". أوقِفوا الاستماع إلى هذا التسجيل الصوتي هنا.</w:t>
      </w:r>
    </w:p>
    <w:p>
      <w:pPr>
        <w:bidi/>
      </w:pPr>
      <w:r>
        <w:rPr>
          <w:rtl/>
          <w:cs/>
          <w:lang w:val="ar_AE" w:bidi="ar_AE"/>
        </w:rPr>
      </w:r>
      <w:r>
        <w:rPr>
          <w:rtl/>
          <w:cs/>
          <w:lang w:val="ar_AE" w:bidi="ar_AE"/>
        </w:rPr>
        <w:t>نال القهاتيون الذين لم يكونوا كهنة أيضًا هذه المدنَ الثلاثَ الأخرى مع مراعيها المحيطة بها من أرض سِبط أفرايم: جَازَرَ، وقَبْصَايِم، وبيت حورون.</w:t>
      </w:r>
    </w:p>
    <w:p>
      <w:pPr>
        <w:bidi/>
      </w:pPr>
      <w:r>
        <w:rPr>
          <w:rtl/>
          <w:cs/>
          <w:lang w:val="ar_AE" w:bidi="ar_AE"/>
        </w:rPr>
      </w:r>
      <w:r>
        <w:rPr>
          <w:rtl/>
          <w:cs/>
          <w:lang w:val="ar_AE" w:bidi="ar_AE"/>
        </w:rPr>
        <w:t>توقفوا هنا وانظروا كمجموعة إلى خريطة مدُن القهاتيين الذين لم يكونوا كهنة. ابحثوا عن مدن جَازَرَ، وقَبْصَايِم، وبيت حورون على الخريطة. أوقِفوا الاستماع إلى هذا التسجيل الصوتي هنا.</w:t>
      </w:r>
    </w:p>
    <w:p>
      <w:pPr>
        <w:bidi/>
      </w:pPr>
      <w:r>
        <w:rPr>
          <w:rtl/>
          <w:cs/>
          <w:lang w:val="ar_AE" w:bidi="ar_AE"/>
        </w:rPr>
      </w:r>
      <w:r>
        <w:rPr>
          <w:rtl/>
          <w:cs/>
          <w:lang w:val="ar_AE" w:bidi="ar_AE"/>
        </w:rPr>
        <w:t>نال القهاتيون الذين لم يكونوا كهنة، أربع مدُن من أرض سِبط دان، مع المراعي المحيطة لأجل حيواناتهم. هذه المُدن الأربع هي: إِلْتَقَى وجِبَّثُونَ وَأَيَّلُونَ وَجَتَّ رِمُّونَ.</w:t>
      </w:r>
    </w:p>
    <w:p>
      <w:pPr>
        <w:bidi/>
      </w:pPr>
      <w:r>
        <w:rPr>
          <w:rtl/>
          <w:cs/>
          <w:lang w:val="ar_AE" w:bidi="ar_AE"/>
        </w:rPr>
      </w:r>
      <w:r>
        <w:rPr>
          <w:rtl/>
          <w:cs/>
          <w:lang w:val="ar_AE" w:bidi="ar_AE"/>
        </w:rPr>
        <w:t>توقفوا هنا وانظروا خريطة مُدن القهاتيين الذين لم يكونوا كهنة. ابحثوا عن مُدن إِلْتَقَى وجِبَّثُونَ وَأَيَّلُونَ وَجَتَّ رِمُّونَ على الخريطة. أوقِفوا الاستماع إلى هذا التسجيل الصوتي هنا.</w:t>
      </w:r>
    </w:p>
    <w:p>
      <w:pPr>
        <w:bidi/>
      </w:pPr>
      <w:r>
        <w:rPr>
          <w:rtl/>
          <w:cs/>
          <w:lang w:val="ar_AE" w:bidi="ar_AE"/>
        </w:rPr>
      </w:r>
      <w:r>
        <w:rPr>
          <w:rtl/>
          <w:cs/>
          <w:lang w:val="ar_AE" w:bidi="ar_AE"/>
        </w:rPr>
        <w:t>نال القهاتيون الذين لم يكونوا كهنة، أربع مدُن من أرض سِبط دان، مع المراعي المحيطة لأجل حيواناتهم. هذا هو الجزء من سِبط منسَّى الذي كان يسكن غرب نهر الأردن. كانت هاتان المدينتان هما تَعْنَكَ ويِبْلَعَامُ. كان تَعْنَكَ على حدود الأرض بين يسَّاكَر ومنَسَّى. تُدعَى يِبْلَعَامُ جَتَّ رِمُّونَ في هذا الجزء من المقطع، لكن يعتقد معظم الناس أن كلمة يِبْلَعَامُ أو "يبْليعم" ترجمة أفضل لأنه يُشار إلى هذه المدينة في جزء آخر من العهد القديم باسم "يِبْلَعَامُ" أو بَلْمَا (خربة بلعمة).</w:t>
      </w:r>
    </w:p>
    <w:p>
      <w:pPr>
        <w:bidi/>
      </w:pPr>
      <w:r>
        <w:rPr>
          <w:rtl/>
          <w:cs/>
          <w:lang w:val="ar_AE" w:bidi="ar_AE"/>
        </w:rPr>
      </w:r>
      <w:r>
        <w:rPr>
          <w:rtl/>
          <w:cs/>
          <w:lang w:val="ar_AE" w:bidi="ar_AE"/>
        </w:rPr>
        <w:t>توقفوا هنا وانظروا خريطة مُدن القهاتيين الذين لم يكونوا كهنة. ابحثوا عن مدينتَي تَعْنَك ويِبْلَعَامُ على الخريطة. أوقِفوا الاستماع إلى هذا التسجيل الصوتي هنا.</w:t>
      </w:r>
    </w:p>
    <w:p>
      <w:pPr>
        <w:bidi/>
      </w:pPr>
      <w:r>
        <w:rPr>
          <w:rtl/>
          <w:cs/>
          <w:lang w:val="ar_AE" w:bidi="ar_AE"/>
        </w:rPr>
      </w:r>
      <w:r>
        <w:rPr>
          <w:rtl/>
          <w:cs/>
          <w:lang w:val="ar_AE" w:bidi="ar_AE"/>
        </w:rPr>
        <w:t>نال القهاتيُّون الآخرون عشر مدن ومراعيَ محيطة بها من أرض أسباط أفرايم ودان ونصف سِبط منسَّى الذي سكَن غرب نهر الأردن.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21: 20 - 26 من الترجمة الأكثر فهمًا بالنسبة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نال القهاتيون الذين لم يكونوا كهنة، أربع مدن من أرض سِبط أفرايم.</w:t>
      </w:r>
    </w:p>
    <w:p>
      <w:pPr>
        <w:bidi/>
      </w:pPr>
      <w:r>
        <w:rPr>
          <w:rtl/>
          <w:cs/>
          <w:lang w:val="ar_AE" w:bidi="ar_AE"/>
        </w:rPr>
      </w:r>
      <w:r>
        <w:rPr>
          <w:b/>
          <w:rtl/>
          <w:cs/>
          <w:lang w:val="ar_AE" w:bidi="ar_AE"/>
        </w:rPr>
        <w:t>في المشهد الثاني:</w:t>
      </w:r>
      <w:r>
        <w:rPr>
          <w:rtl/>
          <w:cs/>
          <w:lang w:val="ar_AE" w:bidi="ar_AE"/>
        </w:rPr>
        <w:t xml:space="preserve"> نال القهاتيون الذين لم يكونوا كهنة، أربع مدن من أرض سِبط دَان.</w:t>
      </w:r>
    </w:p>
    <w:p>
      <w:pPr>
        <w:bidi/>
      </w:pPr>
      <w:r>
        <w:rPr>
          <w:rtl/>
          <w:cs/>
          <w:lang w:val="ar_AE" w:bidi="ar_AE"/>
        </w:rPr>
      </w:r>
      <w:r>
        <w:rPr>
          <w:b/>
          <w:rtl/>
          <w:cs/>
          <w:lang w:val="ar_AE" w:bidi="ar_AE"/>
        </w:rPr>
        <w:t>في المشهد الثالث:</w:t>
      </w:r>
      <w:r>
        <w:rPr>
          <w:rtl/>
          <w:cs/>
          <w:lang w:val="ar_AE" w:bidi="ar_AE"/>
        </w:rPr>
        <w:t xml:space="preserve"> يحصل القهاتيون الذين ليسوا كهنةً على مدينتَين من أرض نصف سِبط منسَّى، الذين يسكنون على الجانب الغربي من نهر الأردن.</w:t>
      </w:r>
    </w:p>
    <w:p>
      <w:pPr>
        <w:bidi/>
      </w:pPr>
      <w:r>
        <w:rPr>
          <w:rtl/>
          <w:cs/>
          <w:lang w:val="ar_AE" w:bidi="ar_AE"/>
        </w:rPr>
      </w:r>
      <w:r>
        <w:rPr>
          <w:b/>
          <w:rtl/>
          <w:cs/>
          <w:lang w:val="ar_AE" w:bidi="ar_AE"/>
        </w:rPr>
        <w:t>في المشهد الرابع:</w:t>
      </w:r>
      <w:r>
        <w:rPr>
          <w:rtl/>
          <w:cs/>
          <w:lang w:val="ar_AE" w:bidi="ar_AE"/>
        </w:rPr>
        <w:t xml:space="preserve"> يحصل القهاتيون الذين لم يكونوا كهنة، على 10 مدُن ومراعيها المحيطة.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قادة إسرائيل</w:t>
      </w:r>
    </w:p>
    <w:p>
      <w:pPr>
        <w:pStyle w:val="ListBullet"/>
        <w:bidi/>
        <w:spacing w:line="240" w:lineRule="auto"/>
        <w:ind w:left="720"/>
      </w:pPr>
      <w:r>
        <w:rPr>
          <w:rtl/>
          <w:cs/>
          <w:lang w:val="ar_AE" w:bidi="ar_AE"/>
        </w:rPr>
      </w:r>
      <w:r>
        <w:rPr>
          <w:rtl/>
          <w:cs/>
          <w:lang w:val="ar_AE" w:bidi="ar_AE"/>
        </w:rPr>
        <w:t>القهاتيون الذين ليسوا من نسل هارون</w:t>
      </w:r>
    </w:p>
    <w:p>
      <w:pPr>
        <w:pStyle w:val="ListBullet"/>
        <w:bidi/>
        <w:spacing w:line="240" w:lineRule="auto"/>
        <w:ind w:left="720"/>
      </w:pPr>
      <w:r>
        <w:rPr>
          <w:rtl/>
          <w:cs/>
          <w:lang w:val="ar_AE" w:bidi="ar_AE"/>
        </w:rPr>
      </w:r>
      <w:r>
        <w:rPr>
          <w:rtl/>
          <w:cs/>
          <w:lang w:val="ar_AE" w:bidi="ar_AE"/>
        </w:rPr>
        <w:t>سِبط أفرايم</w:t>
      </w:r>
    </w:p>
    <w:p>
      <w:pPr>
        <w:pStyle w:val="ListBullet"/>
        <w:bidi/>
        <w:spacing w:line="240" w:lineRule="auto"/>
        <w:ind w:left="720"/>
      </w:pPr>
      <w:r>
        <w:rPr>
          <w:rtl/>
          <w:cs/>
          <w:lang w:val="ar_AE" w:bidi="ar_AE"/>
        </w:rPr>
      </w:r>
      <w:r>
        <w:rPr>
          <w:rtl/>
          <w:cs/>
          <w:lang w:val="ar_AE" w:bidi="ar_AE"/>
        </w:rPr>
        <w:t>سِبط دان</w:t>
      </w:r>
    </w:p>
    <w:p>
      <w:pPr>
        <w:pStyle w:val="ListBullet"/>
        <w:bidi/>
        <w:spacing w:line="240" w:lineRule="auto"/>
        <w:ind w:left="720"/>
      </w:pPr>
      <w:r>
        <w:rPr>
          <w:rtl/>
          <w:cs/>
          <w:lang w:val="ar_AE" w:bidi="ar_AE"/>
        </w:rPr>
      </w:r>
      <w:r>
        <w:rPr>
          <w:rtl/>
          <w:cs/>
          <w:lang w:val="ar_AE" w:bidi="ar_AE"/>
        </w:rPr>
        <w:t>ونصف سِبط منسَّى الذي يعيش على الجانب الغربي من نهر الأردن.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أنه في المقطع السابق، أعطى قادة إسرائيل القهاتيين، الذين كانوا من نسل هارون، مدنهم الثلاث عشرة ليسكنوا فيها، مع المراعي المحيطة لأجل حيواناتهم.</w:t>
      </w:r>
    </w:p>
    <w:p>
      <w:pPr>
        <w:bidi/>
      </w:pPr>
      <w:r>
        <w:rPr>
          <w:rtl/>
          <w:cs/>
          <w:lang w:val="ar_AE" w:bidi="ar_AE"/>
        </w:rPr>
      </w:r>
      <w:r>
        <w:rPr>
          <w:rtl/>
          <w:cs/>
          <w:lang w:val="ar_AE" w:bidi="ar_AE"/>
        </w:rPr>
        <w:t>في المشهد الأول، تذكَّروا أن القهاتيين الذين ليسوا من نسل هارون يحصلون الآن على مدنهم ليسكنوا فيها. تذكَّروا أيضًا أن هؤلاء القهاتيين من عشيرة قهات. عَمْرَام واحد من أبناء قهات الأربعة، وهارون ابن عَمْرَام. إنَّ هارون ونسله كهنة.</w:t>
      </w:r>
    </w:p>
    <w:p>
      <w:pPr>
        <w:bidi/>
      </w:pPr>
      <w:r>
        <w:rPr>
          <w:rtl/>
          <w:cs/>
          <w:lang w:val="ar_AE" w:bidi="ar_AE"/>
        </w:rPr>
      </w:r>
      <w:r>
        <w:rPr>
          <w:rtl/>
          <w:cs/>
          <w:lang w:val="ar_AE" w:bidi="ar_AE"/>
        </w:rPr>
        <w:t>والآن يحصل نسل أبناء قهات الثلاثة الآخرين على مدنهم. تذكَّروا أنَّ مُدن القهاتيين الذين ليسوا كهنةً تأتي كلها من أرض أسباط أفرايم ودان ونصف سِبط منسَّى، الذين يسكنون على الجانب الغربي من نهر الأردن. أول المدُن المُدرجَة في القائمة من أرض سِبط أفرايم.</w:t>
      </w:r>
    </w:p>
    <w:p>
      <w:pPr>
        <w:bidi/>
      </w:pPr>
      <w:r>
        <w:rPr>
          <w:rtl/>
          <w:cs/>
          <w:lang w:val="ar_AE" w:bidi="ar_AE"/>
        </w:rPr>
      </w:r>
      <w:r>
        <w:rPr>
          <w:rtl/>
          <w:cs/>
          <w:lang w:val="ar_AE" w:bidi="ar_AE"/>
        </w:rPr>
        <w:t>تذكَّروا أنَّ القهاتيين الذين ليسوا كهنةً يحصلون على مدينة شكيم والمراعي المحيطة بها.</w:t>
      </w:r>
    </w:p>
    <w:p>
      <w:pPr>
        <w:bidi/>
      </w:pPr>
      <w:r>
        <w:rPr>
          <w:rtl/>
          <w:cs/>
          <w:lang w:val="ar_AE" w:bidi="ar_AE"/>
        </w:rPr>
      </w:r>
      <w:r>
        <w:rPr>
          <w:rtl/>
          <w:cs/>
          <w:lang w:val="ar_AE" w:bidi="ar_AE"/>
        </w:rPr>
        <w:t>توقّفوا هنا وانظروا معًا إلى صورة مَرعى مرة أخرى، إن لزم الأمر. انظروا أيضًا إلى خريطة مُدن القهاتيين الذين لم يكونوا كهنة. ابحثوا عن مدينة شكيم على الخريطة. أوقِفوا الاستماع إلى هذا التسجيل الصوتي هنا.</w:t>
      </w:r>
    </w:p>
    <w:p>
      <w:pPr>
        <w:bidi/>
      </w:pPr>
      <w:r>
        <w:rPr>
          <w:rtl/>
          <w:cs/>
          <w:lang w:val="ar_AE" w:bidi="ar_AE"/>
        </w:rPr>
      </w:r>
      <w:r>
        <w:rPr>
          <w:rtl/>
          <w:cs/>
          <w:lang w:val="ar_AE" w:bidi="ar_AE"/>
        </w:rPr>
        <w:t>تذكَّروا أن شكيم كانت أيضًا مدينة ملجأ. كان الشخص الذي قتل آخر عن طريق الخطأ يمكنه الحصول على الحماية إذا ذهب إلى إحدى مدن الملجأ الست المنتشرة في جميع أنحاء إسرائيل. في بعض اللُغات، قد يكون من المُستساغ أكثر أن نقول لاحقًا في هذا المشهد، إن شكيم كانت مدينة ملجأ بعد ذِكر موقعها في منطقة تلال أفرايم. يمكن أن يكون مثال على ذلك: "وَأَمَّا عَشَائِرُ بَنِي قَهَاتَ، اللاَّوِيِّينَ الْبَاقِينَ مِنْ بَنِي قَهَاتَ، فَكَانَتْ مُدُنُ قُرْعَتِهِمْ مِنْ سِبْطِ أَفْرَايِمَ: وَأَعْطَوْهُمْ شَكِيمَ وَمَسْرَحَهَا، فِي جَبَلِ أَفْرَايِمَ مَدِينَةَ مَلْجَإِ الْقَاتِلِ".</w:t>
      </w:r>
    </w:p>
    <w:p>
      <w:pPr>
        <w:bidi/>
      </w:pPr>
      <w:r>
        <w:rPr>
          <w:rtl/>
          <w:cs/>
          <w:lang w:val="ar_AE" w:bidi="ar_AE"/>
        </w:rPr>
      </w:r>
      <w:r>
        <w:rPr>
          <w:rtl/>
          <w:cs/>
          <w:lang w:val="ar_AE" w:bidi="ar_AE"/>
        </w:rPr>
        <w:t>توقفوا هنا وناقشوا معًا كمجموعة هذا السؤال: ما الطريقة الأكثر استساغة لترجمة هذا الجزء من المقطع في لُغتكم؟ هل من الأفضل توضيح أن شكيم مدينة ملجأ هنا، أو لاحقًا في المشهد؟ أوقِفوا الاستماع إلى هذا التسجيل الصوتي هنا.</w:t>
      </w:r>
    </w:p>
    <w:p>
      <w:pPr>
        <w:bidi/>
      </w:pPr>
      <w:r>
        <w:rPr>
          <w:rtl/>
          <w:cs/>
          <w:lang w:val="ar_AE" w:bidi="ar_AE"/>
        </w:rPr>
      </w:r>
      <w:r>
        <w:rPr>
          <w:rtl/>
          <w:cs/>
          <w:lang w:val="ar_AE" w:bidi="ar_AE"/>
        </w:rPr>
        <w:t xml:space="preserve">تذكَّروا أنَّ شكيم كانت في منطقة تلال أفرايم. </w:t>
      </w:r>
    </w:p>
    <w:p>
      <w:pPr>
        <w:bidi/>
      </w:pPr>
      <w:r>
        <w:rPr>
          <w:rtl/>
          <w:cs/>
          <w:lang w:val="ar_AE" w:bidi="ar_AE"/>
        </w:rPr>
      </w:r>
      <w:r>
        <w:rPr>
          <w:rtl/>
          <w:cs/>
          <w:lang w:val="ar_AE" w:bidi="ar_AE"/>
        </w:rPr>
        <w:t>توقّفوا هنا وانظروا معًا إلى صورة منطقة كثيرة التلال إذا لزم الأمر. أوقِفوا الاستماع إلى هذا التسجيل الصوتي هنا.</w:t>
      </w:r>
    </w:p>
    <w:p>
      <w:pPr>
        <w:bidi/>
      </w:pPr>
      <w:r>
        <w:rPr>
          <w:rtl/>
          <w:cs/>
          <w:lang w:val="ar_AE" w:bidi="ar_AE"/>
        </w:rPr>
      </w:r>
      <w:r>
        <w:rPr>
          <w:rtl/>
          <w:cs/>
          <w:lang w:val="ar_AE" w:bidi="ar_AE"/>
        </w:rPr>
        <w:t>يحصل أيضًا القهاتيون الذين لم يكونوا كهنة، على ثلاث مدن أخرى من أرض سِبط أفرايم، كما يحصلون على المراعي حول كل مدينة من هذه المُدن. تذكَّروا أن المدُن هي جَازَر، وقَبْصَايِم، وبيت حورون. كانت جَازَر تقع جنوب شرق يافا، وبيت حورون تقع شمال غرب أورشليم. لم يُذكَر اسم قبْصَايم سابقًا.</w:t>
      </w:r>
    </w:p>
    <w:p>
      <w:pPr>
        <w:bidi/>
      </w:pPr>
      <w:r>
        <w:rPr>
          <w:rtl/>
          <w:cs/>
          <w:lang w:val="ar_AE" w:bidi="ar_AE"/>
        </w:rPr>
      </w:r>
      <w:r>
        <w:rPr>
          <w:rtl/>
          <w:cs/>
          <w:lang w:val="ar_AE" w:bidi="ar_AE"/>
        </w:rPr>
        <w:t>توقفوا هنا وانظروا كمجموعة، إذا لزم الأمر، إلى خريطة مدُن القهاتيين الذين لم يكونوا كهنة. ابحثوا عن مدن جَازَرَ وقَبْصَايِم، وبيت حورون على الخريطة. أوقِفوا الاستماع إلى هذا التسجيل الصوتي هنا.</w:t>
      </w:r>
    </w:p>
    <w:p>
      <w:pPr>
        <w:bidi/>
      </w:pPr>
      <w:r>
        <w:rPr>
          <w:rtl/>
          <w:cs/>
          <w:lang w:val="ar_AE" w:bidi="ar_AE"/>
        </w:rPr>
      </w:r>
      <w:r>
        <w:rPr>
          <w:rtl/>
          <w:cs/>
          <w:lang w:val="ar_AE" w:bidi="ar_AE"/>
        </w:rPr>
        <w:t>في المقطع، توجد قائمة بهذه المدُن الأربع من أرض سِبط أفرايم، ثم يقول: "أَرْبَعَ مُدُنٍ". بعد قائمة المدُن الأربع في المشهد الثاني، يقول المقطع مرة أخرى: "في المجموع أربع مدن".</w:t>
      </w:r>
    </w:p>
    <w:p>
      <w:pPr>
        <w:bidi/>
      </w:pPr>
      <w:r>
        <w:rPr>
          <w:rtl/>
          <w:cs/>
          <w:lang w:val="ar_AE" w:bidi="ar_AE"/>
        </w:rPr>
      </w:r>
      <w:r>
        <w:rPr>
          <w:rtl/>
          <w:cs/>
          <w:lang w:val="ar_AE" w:bidi="ar_AE"/>
        </w:rPr>
        <w:t>توقفوا هنا وناقشوا هذا السؤال كمجموعة: كيف تسردون قائمة للأشياء بطريقة شيِّقة؟ ما أفضل طريقة لترجمة قائمة المدُن الأربع في المشهد الأول وقائمة المدُن الأربع في المشهد الثاني حتى يتَّضح وجود أربع مدُن في كل مشهد؟ أوقِفوا الاستماع إلى هذا التسجيل الصوتي هنا.</w:t>
      </w:r>
    </w:p>
    <w:p>
      <w:pPr>
        <w:bidi/>
      </w:pPr>
      <w:r>
        <w:rPr>
          <w:rtl/>
          <w:cs/>
          <w:lang w:val="ar_AE" w:bidi="ar_AE"/>
        </w:rPr>
      </w:r>
      <w:r>
        <w:rPr>
          <w:rtl/>
          <w:cs/>
          <w:lang w:val="ar_AE" w:bidi="ar_AE"/>
        </w:rPr>
        <w:t>في المشهد الثاني: يحصل القهاتيون، الذين لم يكونوا كهنة، على أربع مدُن من أرض سِبط دَان. كما يحصلون على المراعي المحيطة بمدنهم الأربع. هذه المُدن الأربع هي إِلْتَقَى وجِبَّثُونَ وَأَيَّلُونَ وَجَتَّ رِمُّونَ. إن موقع إِلْتَقَى غير مؤكَّد. تقع جِبَّثُونَ جنوب يافا وغرب جازَر. تقع أَيَّلُونَ شمال غرب أورشليم. كانت مدينة جَتَّ رِمُّونَ على الأرجح شمال شرق يافا.</w:t>
      </w:r>
    </w:p>
    <w:p>
      <w:pPr>
        <w:bidi/>
      </w:pPr>
      <w:r>
        <w:rPr>
          <w:rtl/>
          <w:cs/>
          <w:lang w:val="ar_AE" w:bidi="ar_AE"/>
        </w:rPr>
      </w:r>
      <w:r>
        <w:rPr>
          <w:rtl/>
          <w:cs/>
          <w:lang w:val="ar_AE" w:bidi="ar_AE"/>
        </w:rPr>
        <w:t>توقفوا هنا وانظروا مرة أخرى، كمجموعة، إلى خريطة مدُن القهاتيين الذين لم يكونوا كهنة - إذا لزم الأمر. ابحثوا عن مُدن إِلْتَقَى وجِبَّثُونَ وَأَيَّلُونَ وَجَتَّ رِمُّونَ على الخريطة. أوقِفوا الاستماع إلى هذا التسجيل الصوتي هنا.</w:t>
      </w:r>
    </w:p>
    <w:p>
      <w:pPr>
        <w:bidi/>
      </w:pPr>
      <w:r>
        <w:rPr>
          <w:rtl/>
          <w:cs/>
          <w:lang w:val="ar_AE" w:bidi="ar_AE"/>
        </w:rPr>
      </w:r>
      <w:r>
        <w:rPr>
          <w:rtl/>
          <w:cs/>
          <w:lang w:val="ar_AE" w:bidi="ar_AE"/>
        </w:rPr>
        <w:t>في المشهد الثالث، يحصل القهاتيون الذين ليسوا كهنةً على مدينتَين من أرض نصف سِبط منسَّى، والمراعي المحيطة، لأجل حيواناتهم. هذا هو الجزء من عشيرة منسَّى الذين سكَنوا غرب نهر الأردن. كانت هاتان المدينتان تَعْنَكَ ويِبْلَعَامُ. كانت تَعْنَكَ على حدود الأرض بين يسَّاكَر ومنَسَّى. تذكَّروا أن يِبْلَعَامُ على الأرجح اسم المدينة الأخرى، مع أن العديد من الترجمات تدعو هذه المدينة بدلًا من ذلك جَتّ رِمُّون.</w:t>
      </w:r>
    </w:p>
    <w:p>
      <w:pPr>
        <w:bidi/>
      </w:pPr>
      <w:r>
        <w:rPr>
          <w:rtl/>
          <w:cs/>
          <w:lang w:val="ar_AE" w:bidi="ar_AE"/>
        </w:rPr>
      </w:r>
      <w:r>
        <w:rPr>
          <w:rtl/>
          <w:cs/>
          <w:lang w:val="ar_AE" w:bidi="ar_AE"/>
        </w:rPr>
        <w:t>توقفوا هنا وانظروا كمجموعة، إذا لزم الأمر، إلى خريطة مدُن القهاتيين الذين لم يكونوا كهنة. ابحثوا عن مدينتَي تَعْنَك ويِبْلَعَامُ على الخريطة. أوقِفوا الاستماع إلى هذا التسجيل الصوتي هنا.</w:t>
      </w:r>
    </w:p>
    <w:p>
      <w:pPr>
        <w:bidi/>
      </w:pPr>
      <w:r>
        <w:rPr>
          <w:rtl/>
          <w:cs/>
          <w:lang w:val="ar_AE" w:bidi="ar_AE"/>
        </w:rPr>
      </w:r>
      <w:r>
        <w:rPr>
          <w:rtl/>
          <w:cs/>
          <w:lang w:val="ar_AE" w:bidi="ar_AE"/>
        </w:rPr>
        <w:t>توقفوا هنا أيضًا وناقشوا هذا السؤال كمجموعة: كيف ستُترجمون اسم المدينة الثانية التي يحصل عليها القهاتيون؟ هل ستترجمونها يِبْلَعَامُ أم جَتّ رِمُّون؟ أوقِفوا الاستماع إلى هذا التسجيل الصوتي هنا.</w:t>
      </w:r>
    </w:p>
    <w:p>
      <w:pPr>
        <w:bidi/>
      </w:pPr>
      <w:r>
        <w:rPr>
          <w:rtl/>
          <w:cs/>
          <w:lang w:val="ar_AE" w:bidi="ar_AE"/>
        </w:rPr>
      </w:r>
      <w:r>
        <w:rPr>
          <w:rtl/>
          <w:cs/>
          <w:lang w:val="ar_AE" w:bidi="ar_AE"/>
        </w:rPr>
        <w:t>في المشهد الرابع، ثمة بيان مُلخَّص لجميع المدُن التي يحصل عليها القهاتيون، الذين لم يكونوا كهنة. في المُجمَل، نال القهاتيُّون الآخرون 10 مدن ومراعٍ محيطة بها من أرض أسباط أفرايم ودان ونصف سِبط منسَّى الذين يسكنون غرب نهر الأردن.</w:t>
      </w:r>
    </w:p>
    <w:p>
      <w:pPr>
        <w:bidi/>
      </w:pPr>
      <w:r>
        <w:rPr>
          <w:rtl/>
          <w:cs/>
          <w:lang w:val="ar_AE" w:bidi="ar_AE"/>
        </w:rPr>
      </w:r>
      <w:r>
        <w:rPr>
          <w:rtl/>
          <w:cs/>
          <w:lang w:val="ar_AE" w:bidi="ar_AE"/>
        </w:rPr>
        <w:t>توقفوا هنا وناقشوا هذا السؤال كمجموعة: كيف ستترجمون هذه العبارة المُختصرة عن المُدن العشر التي للقهاتيين الذين لم يكونوا كهنة؟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p>
    <w:p>
      <w:pPr>
        <w:bidi/>
      </w:pPr>
      <w:r>
        <w:rPr>
          <w:rtl/>
          <w:cs/>
          <w:lang w:val="ar_AE" w:bidi="ar_AE"/>
        </w:rPr>
      </w:r>
      <w:r>
        <w:rPr>
          <w:rtl/>
          <w:cs/>
          <w:lang w:val="ar_AE" w:bidi="ar_AE"/>
        </w:rPr>
        <w:t>أثناء تصوُّر المقطع وأحداثه، احرصوا على استخدام أجسام لتمثيل المدُن العشر التي يحصل عليها القهاتيون الذين ليسوا كهنة. فكّروا في كيف يمكنكم إظهار أن شكيم مدينة ملجأ وتختلف عن المدن التسع الأخرى في هذا المقطع. استخدموا الخريطة للمساعدة على تحديد موقع جميع المدُن العشر.</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21: 20 - 26 من الترجمة الأكثر فهمًا بالنسبة لكم.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قادة إسرائيل</w:t>
      </w:r>
    </w:p>
    <w:p>
      <w:pPr>
        <w:pStyle w:val="ListBullet"/>
        <w:bidi/>
        <w:spacing w:line="240" w:lineRule="auto"/>
        <w:ind w:left="720"/>
      </w:pPr>
      <w:r>
        <w:rPr>
          <w:rtl/>
          <w:cs/>
          <w:lang w:val="ar_AE" w:bidi="ar_AE"/>
        </w:rPr>
      </w:r>
      <w:r>
        <w:rPr>
          <w:rtl/>
          <w:cs/>
          <w:lang w:val="ar_AE" w:bidi="ar_AE"/>
        </w:rPr>
        <w:t>بنو قهات الذين ليسوا من نسل هارون</w:t>
      </w:r>
    </w:p>
    <w:p>
      <w:pPr>
        <w:pStyle w:val="ListBullet"/>
        <w:bidi/>
        <w:spacing w:line="240" w:lineRule="auto"/>
        <w:ind w:left="720"/>
      </w:pPr>
      <w:r>
        <w:rPr>
          <w:rtl/>
          <w:cs/>
          <w:lang w:val="ar_AE" w:bidi="ar_AE"/>
        </w:rPr>
      </w:r>
      <w:r>
        <w:rPr>
          <w:rtl/>
          <w:cs/>
          <w:lang w:val="ar_AE" w:bidi="ar_AE"/>
        </w:rPr>
        <w:t>سِبط أفرايم</w:t>
      </w:r>
    </w:p>
    <w:p>
      <w:pPr>
        <w:pStyle w:val="ListBullet"/>
        <w:bidi/>
        <w:spacing w:line="240" w:lineRule="auto"/>
        <w:ind w:left="720"/>
      </w:pPr>
      <w:r>
        <w:rPr>
          <w:rtl/>
          <w:cs/>
          <w:lang w:val="ar_AE" w:bidi="ar_AE"/>
        </w:rPr>
      </w:r>
      <w:r>
        <w:rPr>
          <w:rtl/>
          <w:cs/>
          <w:lang w:val="ar_AE" w:bidi="ar_AE"/>
        </w:rPr>
        <w:t>سِبط دان</w:t>
      </w:r>
    </w:p>
    <w:p>
      <w:pPr>
        <w:pStyle w:val="ListBullet"/>
        <w:bidi/>
        <w:spacing w:line="240" w:lineRule="auto"/>
        <w:ind w:left="720"/>
      </w:pPr>
      <w:r>
        <w:rPr>
          <w:rtl/>
          <w:cs/>
          <w:lang w:val="ar_AE" w:bidi="ar_AE"/>
        </w:rPr>
      </w:r>
      <w:r>
        <w:rPr>
          <w:rtl/>
          <w:cs/>
          <w:lang w:val="ar_AE" w:bidi="ar_AE"/>
        </w:rPr>
        <w:t>ونصف سِبط منسَّى الذي كان يعيش على الجانب الغربي من نهر الأردن.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يُلقي قادة إسرائيل الآن القُرعة من أجل بني قهات الذين ليسوا كهنة، ولا ينتمي بنو قهات إلى نسل هارون. إن أول مدينة يحصل عليها بنو قهات الذين ليسوا كهنة هي شكيم في منطقة تلال أفرايم. شكيم أيضًا مدينة ملجأ لشخص يقتل شخصًا آخر عن طريق الخطأ.</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قهات: «ببمَ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يُعيِّن قادة إسرائيل أيضًا ثلاث مدُنٍ أخرى ومراعيها المحيطة لبني قهات الذين ليسوا كهنة في أرض سِبط أفرايم. تذكَّروا أنَّ المدُن الثلاث هي جَازَر، وقَبْصَايِم، وبيت حورون.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سِبط إفرايم: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يحصل بنو قهات الذين ليسوا كهنة أيضًا على أربع مدُن ومراعيها المُحيطة من أرض سِبط دان. هذه المُدن الأربع هي إِلْتَقَى وجِبَّثُونَ وَأَيَّلُونَ وَجَتَّ رِمُّونَ.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سِبط دان: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يحصل بنو قهات الذين ليسوا كهنة أيضًا على مدينتَين ومرعَيَين مُحيطَين بهما من أرض نصف سِبط منسَّى. هذا هو الجزء من سبط منسَّى الذي سكَن غرب نهر الأردن. كانت هاتان المدينتان هما: تَعْنَكَ ويِبْلَعَامُ. يحصل بنو قهات الذين ليسوا كهنة على مُحصِّلة عشر مدن ومراعيها.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سِبط منسَّى: "بمَ تشعرون أو فيمَ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21: 20 - 26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عيَّن قادة إسرائيل مُدنًا مُعيَّنة </w:t>
      </w:r>
      <w:r>
        <w:rPr>
          <w:b/>
          <w:rtl/>
          <w:cs/>
          <w:lang w:val="ar_AE" w:bidi="ar_AE"/>
        </w:rPr>
        <w:t>لعشائر</w:t>
      </w:r>
      <w:r>
        <w:rPr>
          <w:rtl/>
          <w:cs/>
          <w:lang w:val="ar_AE" w:bidi="ar_AE"/>
        </w:rPr>
        <w:t xml:space="preserve"> بني قهات الأخرى من </w:t>
      </w:r>
      <w:r>
        <w:rPr>
          <w:b/>
          <w:rtl/>
          <w:cs/>
          <w:lang w:val="ar_AE" w:bidi="ar_AE"/>
        </w:rPr>
        <w:t>اللاويين</w:t>
      </w:r>
      <w:r>
        <w:rPr>
          <w:rtl/>
          <w:cs/>
          <w:lang w:val="ar_AE" w:bidi="ar_AE"/>
        </w:rPr>
        <w:t xml:space="preserve">. لم يكُن هؤلاء القهاتيون من </w:t>
      </w:r>
      <w:r>
        <w:rPr>
          <w:rtl/>
          <w:cs/>
          <w:lang w:val="ar_AE" w:bidi="ar_AE"/>
        </w:rPr>
        <w:t>نسل</w:t>
      </w:r>
      <w:r>
        <w:rPr>
          <w:rtl/>
          <w:cs/>
          <w:lang w:val="ar_AE" w:bidi="ar_AE"/>
        </w:rPr>
        <w:t xml:space="preserve"> هارون الكاهن، لكنهم كانوا يخدمون يهوه في </w:t>
      </w:r>
      <w:r>
        <w:rPr>
          <w:rtl/>
          <w:cs/>
          <w:lang w:val="ar_AE" w:bidi="ar_AE"/>
        </w:rPr>
        <w:t>خيمة الاجتماع</w:t>
      </w:r>
      <w:r>
        <w:rPr>
          <w:rtl/>
          <w:cs/>
          <w:lang w:val="ar_AE" w:bidi="ar_AE"/>
        </w:rPr>
        <w:t xml:space="preserve">. قوموا بترجمة "عشائر" و "لاويين" كما فعلتم في المقاطع السابقة. للمزيد من المعلومات عن </w:t>
      </w:r>
      <w:r>
        <w:rPr>
          <w:rtl/>
          <w:cs/>
          <w:lang w:val="ar_AE" w:bidi="ar_AE"/>
        </w:rPr>
        <w:t>اللاويين</w:t>
      </w:r>
      <w:r>
        <w:rPr>
          <w:rtl/>
          <w:cs/>
          <w:lang w:val="ar_AE" w:bidi="ar_AE"/>
        </w:rPr>
        <w:t>، "راجعوا قاموس الكلمات الرئيسية".</w:t>
      </w:r>
    </w:p>
    <w:p>
      <w:pPr>
        <w:bidi/>
      </w:pPr>
      <w:r>
        <w:rPr>
          <w:rtl/>
          <w:cs/>
          <w:lang w:val="ar_AE" w:bidi="ar_AE"/>
        </w:rPr>
      </w:r>
      <w:r>
        <w:rPr>
          <w:rtl/>
          <w:cs/>
          <w:lang w:val="ar_AE" w:bidi="ar_AE"/>
        </w:rPr>
        <w:t>أَلقى قادة إسرائيل قُرعةً لكُل مدينة من المُدُن التي أعطوها للاويين. يحصل بنو قهات الآخرون الآن على مُدنهم العشر في أرض أفرايم ودان ونصف سِبط منسَّى الذي على الجانب الغربي من نهر الأردن.</w:t>
      </w:r>
    </w:p>
    <w:p>
      <w:pPr>
        <w:bidi/>
      </w:pPr>
      <w:r>
        <w:rPr>
          <w:rtl/>
          <w:cs/>
          <w:lang w:val="ar_AE" w:bidi="ar_AE"/>
        </w:rPr>
      </w:r>
      <w:r>
        <w:rPr>
          <w:b/>
          <w:rtl/>
          <w:cs/>
          <w:lang w:val="ar_AE" w:bidi="ar_AE"/>
        </w:rPr>
        <w:t>المدينة</w:t>
      </w:r>
      <w:r>
        <w:rPr>
          <w:rtl/>
          <w:cs/>
          <w:lang w:val="ar_AE" w:bidi="ar_AE"/>
        </w:rPr>
        <w:t xml:space="preserve"> مستوطنة كبيرة يسكنها الناس. في زمن اللاويين، كان للمدينة سور لحماية الذين يعيشون داخل المدينة، في حين لم يكُن للبلدة سور حولها. يحصل اللاويون أيضًا على </w:t>
      </w:r>
      <w:r>
        <w:rPr>
          <w:b/>
          <w:rtl/>
          <w:cs/>
          <w:lang w:val="ar_AE" w:bidi="ar_AE"/>
        </w:rPr>
        <w:t>المراعي</w:t>
      </w:r>
      <w:r>
        <w:rPr>
          <w:rtl/>
          <w:cs/>
          <w:lang w:val="ar_AE" w:bidi="ar_AE"/>
        </w:rPr>
        <w:t xml:space="preserve"> المُحيطة بالمدينة. قوموا بترجمة مُدُن ومَرعى كما فعلتم في المقاطع السابقة. </w:t>
      </w:r>
    </w:p>
    <w:p>
      <w:pPr>
        <w:bidi/>
      </w:pPr>
      <w:r>
        <w:rPr>
          <w:rtl/>
          <w:cs/>
          <w:lang w:val="ar_AE" w:bidi="ar_AE"/>
        </w:rPr>
      </w:r>
      <w:r>
        <w:rPr>
          <w:rtl/>
          <w:cs/>
          <w:lang w:val="ar_AE" w:bidi="ar_AE"/>
        </w:rPr>
        <w:t xml:space="preserve">كانت شكيم </w:t>
      </w:r>
      <w:r>
        <w:rPr>
          <w:b/>
          <w:rtl/>
          <w:cs/>
          <w:lang w:val="ar_AE" w:bidi="ar_AE"/>
        </w:rPr>
        <w:t>مدينة ملجأ</w:t>
      </w:r>
      <w:r>
        <w:rPr>
          <w:rtl/>
          <w:cs/>
          <w:lang w:val="ar_AE" w:bidi="ar_AE"/>
        </w:rPr>
        <w:t xml:space="preserve"> في ارض سِبط أفرايم. حصل بنو قهات الذين ليسوا كهنة على شكيم بصفتها واحدة من مدنهم. ترجموا تعبير "مدينة ملجأ" كما فعلتم في المقاطع السابقة.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21:27–33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21: 27- 33 واحفظوا هذا المقطع في قلوبكم.</w:t>
      </w:r>
    </w:p>
    <w:p>
      <w:pPr>
        <w:bidi/>
      </w:pPr>
      <w:r>
        <w:rPr>
          <w:rtl/>
          <w:cs/>
          <w:lang w:val="ar_AE" w:bidi="ar_AE"/>
        </w:rPr>
      </w:r>
      <w:r>
        <w:rPr>
          <w:rtl/>
          <w:cs/>
          <w:lang w:val="ar_AE" w:bidi="ar_AE"/>
        </w:rPr>
        <w:t xml:space="preserve">استمعوا إلى نسخة صوتية من سفر يشوع 21: 27 - 33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21: 27 - 33 من الترجمة الأكثر فهمًا بالنسبة لكم.</w:t>
      </w:r>
    </w:p>
    <w:p>
      <w:pPr>
        <w:bidi/>
      </w:pPr>
      <w:r>
        <w:rPr>
          <w:rtl/>
          <w:cs/>
          <w:lang w:val="ar_AE" w:bidi="ar_AE"/>
        </w:rPr>
      </w:r>
      <w:r>
        <w:rPr>
          <w:rtl/>
          <w:cs/>
          <w:lang w:val="ar_AE" w:bidi="ar_AE"/>
        </w:rPr>
        <w:t xml:space="preserve">نرى بني إسرائيل الآن في الأرض التي وعد يهوه أن يعطيها لهم. في مقطع سابق، جاء اللاويون إلى قادة إسرائيل وطلبوا مدُنهم والمراعي المُحيطة بها لأجل حيواناتهم. ألقى قادة إسرائيل القُرعة وأعطوا 48 مدينة للاويين في جميع أرض بني إسرائيل. تحصل كل عشيرة من عشائر اللاويّين على مُدنها والمراعي المحيطة بها. يذكر هذا المقطع المدن الثلاث عشرة التي للجرشونيين. </w:t>
      </w:r>
    </w:p>
    <w:p>
      <w:pPr>
        <w:bidi/>
      </w:pPr>
      <w:r>
        <w:rPr>
          <w:rtl/>
          <w:cs/>
          <w:lang w:val="ar_AE" w:bidi="ar_AE"/>
        </w:rPr>
      </w:r>
      <w:r>
        <w:rPr>
          <w:rtl/>
          <w:cs/>
          <w:lang w:val="ar_AE" w:bidi="ar_AE"/>
        </w:rPr>
        <w:t>حصل بنو قهات الذين من نسل هارون، وبنو قهات الذين ليسوا كهنة بالفعل على مدنهم ومراعيها المحيطة. والآن يحصل بنو جرشون على مدنهم ومراعيها المحيطة بها. كان جرشون بِكر أبناء لاوي الثلاثة، وكان لاوي واحدًا من بني إسرائيل. كان الجرشونيون من اللاويين الذين ليسوا كهنة، لكنهم كانوا يخدمون يهوه بحمْل ستائر خيمة الاجتماع عند تحرُّكهم بها، وبأداء مُهمات أخرى في خيمة الاجتماع.</w:t>
      </w:r>
    </w:p>
    <w:p>
      <w:pPr>
        <w:bidi/>
      </w:pPr>
      <w:r>
        <w:rPr>
          <w:rtl/>
          <w:cs/>
          <w:lang w:val="ar_AE" w:bidi="ar_AE"/>
        </w:rPr>
      </w:r>
      <w:r>
        <w:rPr>
          <w:rtl/>
          <w:cs/>
          <w:lang w:val="ar_AE" w:bidi="ar_AE"/>
        </w:rPr>
        <w:t xml:space="preserve">تقع جميع مدُن الجرشونيين الثلاث عشرة في الجُزء الشمالي من كنعان، ومدينتان من بين المدُن الثلاث عشرة هما مدُن ملجأ. تنتمي المدُن إلى أرض نصف سِبط منسى على الجانب الشرقي من نهر الأردن، وإلى أرض سِبط يسَّاكر وأشير، وإلى أرض سِبط نفتالي. تذكّروا أنَّ يسَّاكر وأشير ونفتالي جميعهم من بني إسرائيل، وهي أسماء ثلاثة من أسباط إسرائيل الاثني عشر. أيضًا، كان منسَّى واحدًا من أبناء يوسف، الذي كان واحدًا من أبناء إسرائيل الاثني عشر. في مقطع سابق، حصل القهاتيون الذين ليسوا كهنة على مدينتَين من النصف الآخر من سِبط منسَّى الذي سكن على الجانب الغربي من نهر الأردن. </w:t>
      </w:r>
    </w:p>
    <w:p>
      <w:pPr>
        <w:bidi/>
      </w:pPr>
      <w:r>
        <w:rPr>
          <w:rtl/>
          <w:cs/>
          <w:lang w:val="ar_AE" w:bidi="ar_AE"/>
        </w:rPr>
      </w:r>
      <w:r>
        <w:rPr>
          <w:rtl/>
          <w:cs/>
          <w:lang w:val="ar_AE" w:bidi="ar_AE"/>
        </w:rPr>
        <w:t>تذكَّروا أنَّ اللاويين لم يكونوا على الأرجح الشعبَ الوحيد الذي كان يعيش في هذه المدن. كان اللاويون الذين من الجرشونيين يسكنون في المدُن ليكونوا قُدوة للشعب ويعلِّموهم كيف يتبعون يهوه.</w:t>
      </w:r>
    </w:p>
    <w:p>
      <w:pPr>
        <w:bidi/>
      </w:pPr>
      <w:r>
        <w:rPr>
          <w:rtl/>
          <w:cs/>
          <w:lang w:val="ar_AE" w:bidi="ar_AE"/>
        </w:rPr>
      </w:r>
      <w:r>
        <w:rPr>
          <w:rtl/>
          <w:cs/>
          <w:lang w:val="ar_AE" w:bidi="ar_AE"/>
        </w:rPr>
        <w:t>يحصل الجرشونيون على مدينتَين من أرض نصف سِبط منسَّى على الجانب الشرقي من نهر الأردن. المدينة الأولى هي الجولان في منطقة باشان. يحصل الجرشونيون أيضًا على المراعي المحيطة بها. والمرعى منطقة مفتوحة من العُشب الذي ينمو دون مساعدة من الناس. كان هذا المرعى لحيوانات اللاويين لتأكل العُشب.</w:t>
      </w:r>
    </w:p>
    <w:p>
      <w:pPr>
        <w:bidi/>
      </w:pPr>
      <w:r>
        <w:rPr>
          <w:rtl/>
          <w:cs/>
          <w:lang w:val="ar_AE" w:bidi="ar_AE"/>
        </w:rPr>
      </w:r>
      <w:r>
        <w:rPr>
          <w:rtl/>
          <w:cs/>
          <w:lang w:val="ar_AE" w:bidi="ar_AE"/>
        </w:rPr>
        <w:t>توقّفوا هنا وانظروا كمجموعة صورة مَرعَى. انظروا أيضًا إلى خريطة المدُن التي حصل عليها الجرشونيون. ابحثوا عن الجولان على الخريطة. أوقِفوا الاستماع إلى هذا التسجيل الصوتي هنا.</w:t>
      </w:r>
    </w:p>
    <w:p>
      <w:pPr>
        <w:bidi/>
      </w:pPr>
      <w:r>
        <w:rPr>
          <w:rtl/>
          <w:cs/>
          <w:lang w:val="ar_AE" w:bidi="ar_AE"/>
        </w:rPr>
      </w:r>
      <w:r>
        <w:rPr>
          <w:rtl/>
          <w:cs/>
          <w:lang w:val="ar_AE" w:bidi="ar_AE"/>
        </w:rPr>
        <w:t>مدينة الجولان مدينة مُهمة لأنها أيضًا إحدى مُدن الملجأ لشخص يقتل آخر عن طريق الخطأ. تذكَّروا أنَّه ثمة ست مُدن ملجأ مُوزعة في أرض إسرائيل. ربما حصل الجرشونيون على هذه المدينة أولًا لأنها مدينة مُهمة.</w:t>
      </w:r>
    </w:p>
    <w:p>
      <w:pPr>
        <w:bidi/>
      </w:pPr>
      <w:r>
        <w:rPr>
          <w:rtl/>
          <w:cs/>
          <w:lang w:val="ar_AE" w:bidi="ar_AE"/>
        </w:rPr>
      </w:r>
      <w:r>
        <w:rPr>
          <w:rtl/>
          <w:cs/>
          <w:lang w:val="ar_AE" w:bidi="ar_AE"/>
        </w:rPr>
        <w:t>المدينة الأخرى التي يحصل عليها الجرشونيون من نصف سِبط منسَّى هي بَعَشْتَرَةُ والمراعي المُحيطة بها. تُدعى بَعَشْتَرَةُ أيضًا عَشتاروث في جزء آخر من العهد القديم، نسبةً إلى إحدى الإلهات الكنعانية. من المحتمل أيضًا أن اسم بَعَشْتَرَة يعني "بيت عشتروت". ربما كانت هذه المدينة على تلٍ عند حافة أرض إسرائيل.</w:t>
      </w:r>
    </w:p>
    <w:p>
      <w:pPr>
        <w:bidi/>
      </w:pPr>
      <w:r>
        <w:rPr>
          <w:rtl/>
          <w:cs/>
          <w:lang w:val="ar_AE" w:bidi="ar_AE"/>
        </w:rPr>
      </w:r>
      <w:r>
        <w:rPr>
          <w:rtl/>
          <w:cs/>
          <w:lang w:val="ar_AE" w:bidi="ar_AE"/>
        </w:rPr>
        <w:t>توقفوا هنا وانظروا كمجموعة إلى خريطة المدُن التي حصل عليها الجرشونيون. ابحثوا عن بَعَشْتَرَةُ على الخريطة. أوقِفوا الاستماع إلى هذا التسجيل الصوتي هنا.</w:t>
      </w:r>
    </w:p>
    <w:p>
      <w:pPr>
        <w:bidi/>
      </w:pPr>
      <w:r>
        <w:rPr>
          <w:rtl/>
          <w:cs/>
          <w:lang w:val="ar_AE" w:bidi="ar_AE"/>
        </w:rPr>
      </w:r>
      <w:r>
        <w:rPr>
          <w:rtl/>
          <w:cs/>
          <w:lang w:val="ar_AE" w:bidi="ar_AE"/>
        </w:rPr>
        <w:t xml:space="preserve">يحصل الجرشونيون على أربع مدُن من أرض سِبط يسَّاكر والمراعي المُحيطة لأجل حيواناتهم. هذه المدُن الأربع هي: قِشْيُونُ وَدَبْرَةُ وَيَرْمُوتُ وَعَيْنُ جَنِّيمَ </w:t>
      </w:r>
    </w:p>
    <w:p>
      <w:pPr>
        <w:bidi/>
      </w:pPr>
      <w:r>
        <w:rPr>
          <w:rtl/>
          <w:cs/>
          <w:lang w:val="ar_AE" w:bidi="ar_AE"/>
        </w:rPr>
      </w:r>
      <w:r>
        <w:rPr>
          <w:rtl/>
          <w:cs/>
          <w:lang w:val="ar_AE" w:bidi="ar_AE"/>
        </w:rPr>
        <w:t>توقفوا هنا وانظروا معًا خريطة المدُن التي حصل عليها الجرشونيون. ابحثوا عن قِشْيُونُ وَدَبْرَةُ وَيَرْمُوتُ وَعَيْنُ جَنِّيمَ على الخريطة. أوقِفوا الاستماع إلى هذا التسجيل الصوتي هنا.</w:t>
      </w:r>
    </w:p>
    <w:p>
      <w:pPr>
        <w:bidi/>
      </w:pPr>
      <w:r>
        <w:rPr>
          <w:rtl/>
          <w:cs/>
          <w:lang w:val="ar_AE" w:bidi="ar_AE"/>
        </w:rPr>
      </w:r>
      <w:r>
        <w:rPr>
          <w:rtl/>
          <w:cs/>
          <w:lang w:val="ar_AE" w:bidi="ar_AE"/>
        </w:rPr>
        <w:t>يحصل الجرشونيون على أربع مدُن من أرض سِبط أشير، والمراعي المُحيطة لأجل حيواناتهم. هذه المدُن الأربع هي مِشْآلُ، وَعَبْدُونُ وَحَلْقَةُ وَرَحُوبُ.</w:t>
      </w:r>
    </w:p>
    <w:p>
      <w:pPr>
        <w:bidi/>
      </w:pPr>
      <w:r>
        <w:rPr>
          <w:rtl/>
          <w:cs/>
          <w:lang w:val="ar_AE" w:bidi="ar_AE"/>
        </w:rPr>
      </w:r>
      <w:r>
        <w:rPr>
          <w:rtl/>
          <w:cs/>
          <w:lang w:val="ar_AE" w:bidi="ar_AE"/>
        </w:rPr>
        <w:t>توقفوا هنا وانظروا معًا خريطة المدُن التي حصل عليها الجرشونيون. ابحثوا عن مِشْآلُ، وَعَبْدُونُ وَحَلْقَةُ وَرَحُوبُ على الخريطة. أوقِفوا الاستماع إلى هذا التسجيل الصوتي هنا.</w:t>
      </w:r>
    </w:p>
    <w:p>
      <w:pPr>
        <w:bidi/>
      </w:pPr>
      <w:r>
        <w:rPr>
          <w:rtl/>
          <w:cs/>
          <w:lang w:val="ar_AE" w:bidi="ar_AE"/>
        </w:rPr>
      </w:r>
      <w:r>
        <w:rPr>
          <w:rtl/>
          <w:cs/>
          <w:lang w:val="ar_AE" w:bidi="ar_AE"/>
        </w:rPr>
        <w:t>يحصل الجرشونيون على أربع مدُن من أرض سِبط نفتالي والمراعي المُحيطة لأجل حيواناتهم. هذه المدُن الثلاث هي قَادَشُ فِي الْجَلِيلِ، وَحَمُّوتُ دُورٍ، وَقَرْتَانُ. قادش أيضًا مدينة ملجأ لشخص يقتل شخصًا آخر عن طريق الخطأ. تُدعى مدينة حَمُّوتُ دُورٍ أيضًا حَمُّوت في مقطع سابق في سِفر يشوع، وحَمُّون في جزء آخر من العهد القديم.</w:t>
      </w:r>
    </w:p>
    <w:p>
      <w:pPr>
        <w:bidi/>
      </w:pPr>
      <w:r>
        <w:rPr>
          <w:rtl/>
          <w:cs/>
          <w:lang w:val="ar_AE" w:bidi="ar_AE"/>
        </w:rPr>
      </w:r>
      <w:r>
        <w:rPr>
          <w:rtl/>
          <w:cs/>
          <w:lang w:val="ar_AE" w:bidi="ar_AE"/>
        </w:rPr>
        <w:t>توقفوا هنا وانظروا معًا خريطة المدُن التي حصل عليها الجرشونيون. ابحثوا عن قادش وحَمُّوتُ دُورُ وقرْتَان على الخريطة. أوقِفوا الاستماع إلى هذا التسجيل الصوتي هنا.</w:t>
      </w:r>
    </w:p>
    <w:p>
      <w:pPr>
        <w:bidi/>
      </w:pPr>
      <w:r>
        <w:rPr>
          <w:rtl/>
          <w:cs/>
          <w:lang w:val="ar_AE" w:bidi="ar_AE"/>
        </w:rPr>
      </w:r>
      <w:r>
        <w:rPr>
          <w:rtl/>
          <w:cs/>
          <w:lang w:val="ar_AE" w:bidi="ar_AE"/>
        </w:rPr>
        <w:t>يحصل الجرشونيون على 13 مدينة ومراعيَ محيطة بها من أرض نصف سِبط منسَّى على الجانب الشرقي من نهر الأردن، ومن أرض أسباط يسَّاكر وآشر ونَفتَالى.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21: 27–33 من الترجمة الأسهل فهمًا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يتضمن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يحصل الجرشونيّون على مدينتَين من أرض نصف سِبط منسَّى الذي كان يعيش على الجانب الشرقي من نهر الأردن، وإحدى المدينتَين مدينةُ ملجأ.</w:t>
      </w:r>
    </w:p>
    <w:p>
      <w:pPr>
        <w:bidi/>
      </w:pPr>
      <w:r>
        <w:rPr>
          <w:rtl/>
          <w:cs/>
          <w:lang w:val="ar_AE" w:bidi="ar_AE"/>
        </w:rPr>
      </w:r>
      <w:r>
        <w:rPr>
          <w:b/>
          <w:rtl/>
          <w:cs/>
          <w:lang w:val="ar_AE" w:bidi="ar_AE"/>
        </w:rPr>
        <w:t>في المشهد الثاني:</w:t>
      </w:r>
      <w:r>
        <w:rPr>
          <w:rtl/>
          <w:cs/>
          <w:lang w:val="ar_AE" w:bidi="ar_AE"/>
        </w:rPr>
        <w:t xml:space="preserve"> يحصل الجرشونيّون على أربع مُدُن من أرض سِبط يسَّاكر.</w:t>
      </w:r>
    </w:p>
    <w:p>
      <w:pPr>
        <w:bidi/>
      </w:pPr>
      <w:r>
        <w:rPr>
          <w:rtl/>
          <w:cs/>
          <w:lang w:val="ar_AE" w:bidi="ar_AE"/>
        </w:rPr>
      </w:r>
      <w:r>
        <w:rPr>
          <w:b/>
          <w:rtl/>
          <w:cs/>
          <w:lang w:val="ar_AE" w:bidi="ar_AE"/>
        </w:rPr>
        <w:t>في المشهد الثالث:</w:t>
      </w:r>
      <w:r>
        <w:rPr>
          <w:rtl/>
          <w:cs/>
          <w:lang w:val="ar_AE" w:bidi="ar_AE"/>
        </w:rPr>
        <w:t xml:space="preserve"> يحصل الجرشونيّون على أربع مُدُن من أرض سِبط أشير.</w:t>
      </w:r>
    </w:p>
    <w:p>
      <w:pPr>
        <w:bidi/>
      </w:pPr>
      <w:r>
        <w:rPr>
          <w:rtl/>
          <w:cs/>
          <w:lang w:val="ar_AE" w:bidi="ar_AE"/>
        </w:rPr>
      </w:r>
      <w:r>
        <w:rPr>
          <w:b/>
          <w:rtl/>
          <w:cs/>
          <w:lang w:val="ar_AE" w:bidi="ar_AE"/>
        </w:rPr>
        <w:t>في المشهد الرابع:</w:t>
      </w:r>
      <w:r>
        <w:rPr>
          <w:rtl/>
          <w:cs/>
          <w:lang w:val="ar_AE" w:bidi="ar_AE"/>
        </w:rPr>
        <w:t xml:space="preserve"> يحصل الجرشونيّون على ثلاث مُدُن من أرض سِبط نفتالي. وإحدى المدينتَين مدينةُ ملجأ.</w:t>
      </w:r>
    </w:p>
    <w:p>
      <w:pPr>
        <w:bidi/>
      </w:pPr>
      <w:r>
        <w:rPr>
          <w:rtl/>
          <w:cs/>
          <w:lang w:val="ar_AE" w:bidi="ar_AE"/>
        </w:rPr>
      </w:r>
      <w:r>
        <w:rPr>
          <w:b/>
          <w:rtl/>
          <w:cs/>
          <w:lang w:val="ar_AE" w:bidi="ar_AE"/>
        </w:rPr>
        <w:t>في المشهد الخامس:</w:t>
      </w:r>
      <w:r>
        <w:rPr>
          <w:rtl/>
          <w:cs/>
          <w:lang w:val="ar_AE" w:bidi="ar_AE"/>
        </w:rPr>
        <w:t xml:space="preserve"> يكون مجموع ما يحصل عليه الجرشونيّون ثلاث عشرة مدينة مع المراعي المُحيطة بها.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قادة إسرائيل</w:t>
      </w:r>
    </w:p>
    <w:p>
      <w:pPr>
        <w:pStyle w:val="ListBullet"/>
        <w:bidi/>
        <w:spacing w:line="240" w:lineRule="auto"/>
        <w:ind w:left="720"/>
      </w:pPr>
      <w:r>
        <w:rPr>
          <w:rtl/>
          <w:cs/>
          <w:lang w:val="ar_AE" w:bidi="ar_AE"/>
        </w:rPr>
      </w:r>
      <w:r>
        <w:rPr>
          <w:rtl/>
          <w:cs/>
          <w:lang w:val="ar_AE" w:bidi="ar_AE"/>
        </w:rPr>
        <w:t>عشيرة الجرشونيّين من اللاويين</w:t>
      </w:r>
    </w:p>
    <w:p>
      <w:pPr>
        <w:pStyle w:val="ListBullet"/>
        <w:bidi/>
        <w:spacing w:line="240" w:lineRule="auto"/>
        <w:ind w:left="720"/>
      </w:pPr>
      <w:r>
        <w:rPr>
          <w:rtl/>
          <w:cs/>
          <w:lang w:val="ar_AE" w:bidi="ar_AE"/>
        </w:rPr>
      </w:r>
      <w:r>
        <w:rPr>
          <w:rtl/>
          <w:cs/>
          <w:lang w:val="ar_AE" w:bidi="ar_AE"/>
        </w:rPr>
        <w:t>نصف سِبط منسَّى، الذي يعيش على الجانب الشرقي من نهر الأردن</w:t>
      </w:r>
    </w:p>
    <w:p>
      <w:pPr>
        <w:pStyle w:val="ListBullet"/>
        <w:bidi/>
        <w:spacing w:line="240" w:lineRule="auto"/>
        <w:ind w:left="720"/>
      </w:pPr>
      <w:r>
        <w:rPr>
          <w:rtl/>
          <w:cs/>
          <w:lang w:val="ar_AE" w:bidi="ar_AE"/>
        </w:rPr>
      </w:r>
      <w:r>
        <w:rPr>
          <w:rtl/>
          <w:cs/>
          <w:lang w:val="ar_AE" w:bidi="ar_AE"/>
        </w:rPr>
        <w:t>سِبط يسَّاكر</w:t>
      </w:r>
    </w:p>
    <w:p>
      <w:pPr>
        <w:pStyle w:val="ListBullet"/>
        <w:bidi/>
        <w:spacing w:line="240" w:lineRule="auto"/>
        <w:ind w:left="720"/>
      </w:pPr>
      <w:r>
        <w:rPr>
          <w:rtl/>
          <w:cs/>
          <w:lang w:val="ar_AE" w:bidi="ar_AE"/>
        </w:rPr>
      </w:r>
      <w:r>
        <w:rPr>
          <w:rtl/>
          <w:cs/>
          <w:lang w:val="ar_AE" w:bidi="ar_AE"/>
        </w:rPr>
        <w:t>سِبط أشير</w:t>
      </w:r>
    </w:p>
    <w:p>
      <w:pPr>
        <w:pStyle w:val="ListBullet"/>
        <w:bidi/>
        <w:spacing w:line="240" w:lineRule="auto"/>
        <w:ind w:left="720"/>
      </w:pPr>
      <w:r>
        <w:rPr>
          <w:rtl/>
          <w:cs/>
          <w:lang w:val="ar_AE" w:bidi="ar_AE"/>
        </w:rPr>
      </w:r>
      <w:r>
        <w:rPr>
          <w:rtl/>
          <w:cs/>
          <w:lang w:val="ar_AE" w:bidi="ar_AE"/>
        </w:rPr>
        <w:t>وسِبط نفتالي</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أنه في المقطع السابق، أعطى قادة إسرائيل بني قهات، الذين كانوا من نسل هارون، مدنهم الثلاث عشرة ليسكنوا فيها، مع المراعي المحيطة بها لأجل حيواناتهم. كما أعطى قادة إسرائيل أيضًا بني قهات، الذين ليسوا كهنة، عشر مدُن ليسكنوا فيها، مع المراعي المحيطة بها.</w:t>
      </w:r>
    </w:p>
    <w:p>
      <w:pPr>
        <w:bidi/>
      </w:pPr>
      <w:r>
        <w:rPr>
          <w:rtl/>
          <w:cs/>
          <w:lang w:val="ar_AE" w:bidi="ar_AE"/>
        </w:rPr>
      </w:r>
      <w:r>
        <w:rPr>
          <w:rtl/>
          <w:cs/>
          <w:lang w:val="ar_AE" w:bidi="ar_AE"/>
        </w:rPr>
        <w:t>في المشهد الأول، تذكَّروا أن عشيرة جرشون تحصل الآن على مُدنها، وجرشون هو واحد من أبناء لاوي الثلاثة. تذكّروا أنّ مدُن الجرشونيّين تقع كلها في شمال كنعان، في أرض نصف سِبط منسَّى الذي يعيش على الجانب الشرقي من نهر الأردن، وفي أرض أسباط يسَّاكر وأشير ونفتالي. المدُن الأولى تأتي من أرض نصف سِبط منسَّى الذي يعيش على الجانب الشرقي من نهر الأردن.</w:t>
      </w:r>
    </w:p>
    <w:p>
      <w:pPr>
        <w:bidi/>
      </w:pPr>
      <w:r>
        <w:rPr>
          <w:rtl/>
          <w:cs/>
          <w:lang w:val="ar_AE" w:bidi="ar_AE"/>
        </w:rPr>
      </w:r>
      <w:r>
        <w:rPr>
          <w:rtl/>
          <w:cs/>
          <w:lang w:val="ar_AE" w:bidi="ar_AE"/>
        </w:rPr>
        <w:t>تذكّروا أنّ الجرشونيّين يحصلون على مدينة الجولان والمراعي المحيطة بها. تقع الجولان شرق بحر الجليل في منطقة باشان.</w:t>
      </w:r>
    </w:p>
    <w:p>
      <w:pPr>
        <w:bidi/>
      </w:pPr>
      <w:r>
        <w:rPr>
          <w:rtl/>
          <w:cs/>
          <w:lang w:val="ar_AE" w:bidi="ar_AE"/>
        </w:rPr>
      </w:r>
      <w:r>
        <w:rPr>
          <w:rtl/>
          <w:cs/>
          <w:lang w:val="ar_AE" w:bidi="ar_AE"/>
        </w:rPr>
        <w:t>توقّفوا هنا وانظروا معًا مرة أخرى إلى صورة مَرعى، إن لزم الأمر. انظروا أيضًا مرة أخرى معًا إلى خريطة المدُن التي حصل عليها الجرشونيّون. ابحثوا عن الجولان على الخريطة. أوقِفوا الاستماع إلى هذا التسجيل الصوتي هنا.</w:t>
      </w:r>
    </w:p>
    <w:p>
      <w:pPr>
        <w:bidi/>
      </w:pPr>
      <w:r>
        <w:rPr>
          <w:rtl/>
          <w:cs/>
          <w:lang w:val="ar_AE" w:bidi="ar_AE"/>
        </w:rPr>
      </w:r>
      <w:r>
        <w:rPr>
          <w:rtl/>
          <w:cs/>
          <w:lang w:val="ar_AE" w:bidi="ar_AE"/>
        </w:rPr>
        <w:t>تذكَّروا أنّ جولان أيضًا مدينة ملجأ. كان الشخص الذي يقتل شخصًا آخر عن طريق الخطأ يمكنه الحصول على الحماية إذا ذهب إلى إحدى مدن الملجأ الست المنتشرة في جميع أنحاء إسرائيل. تذكَّروا أنَّ هناك مدينة ملجأ واحدة قد أُعطيت بالفعل للاويين الذين من نسل هارون، ومدينة ملجأ واحدة أُعطيت لبني قهات الذين ليسوا كهنة.</w:t>
      </w:r>
    </w:p>
    <w:p>
      <w:pPr>
        <w:bidi/>
      </w:pPr>
      <w:r>
        <w:rPr>
          <w:rtl/>
          <w:cs/>
          <w:lang w:val="ar_AE" w:bidi="ar_AE"/>
        </w:rPr>
      </w:r>
      <w:r>
        <w:rPr>
          <w:rtl/>
          <w:cs/>
          <w:lang w:val="ar_AE" w:bidi="ar_AE"/>
        </w:rPr>
        <w:t>يحصل الجرشونيّون أيضًا على مدينة بَعَشْتَرَةُ في أرض نصف سِبط منسَّى الذي يعيش على الجانب الشرقي من نهر الأردن، كما يحصلون على المراعي المحيطة بهذه المدينة. تقع بَعَشْتَرَةُ أيضًا في منطقة باشان شرق مدينة جُولان.</w:t>
      </w:r>
    </w:p>
    <w:p>
      <w:pPr>
        <w:bidi/>
      </w:pPr>
      <w:r>
        <w:rPr>
          <w:rtl/>
          <w:cs/>
          <w:lang w:val="ar_AE" w:bidi="ar_AE"/>
        </w:rPr>
      </w:r>
      <w:r>
        <w:rPr>
          <w:rtl/>
          <w:cs/>
          <w:lang w:val="ar_AE" w:bidi="ar_AE"/>
        </w:rPr>
        <w:t>توقفوا هنا وانظروا معًا إلى خريطة المدُن التي حصل عليها الجرشونيّون. ابحثوا عن بَعَشْتَرَةُ على الخريطة. أوقِفوا الاستماع إلى هذا التسجيل الصوتي هنا.</w:t>
      </w:r>
    </w:p>
    <w:p>
      <w:pPr>
        <w:bidi/>
      </w:pPr>
      <w:r>
        <w:rPr>
          <w:rtl/>
          <w:cs/>
          <w:lang w:val="ar_AE" w:bidi="ar_AE"/>
        </w:rPr>
      </w:r>
      <w:r>
        <w:rPr>
          <w:rtl/>
          <w:cs/>
          <w:lang w:val="ar_AE" w:bidi="ar_AE"/>
        </w:rPr>
        <w:t>تذكّروا أنّ بَعَشْتَرَةُ تُدعى أيضًا عشتاروث في جزء آخر من العهد القديم. كانت عشتاروث إلَهة كنعانية.</w:t>
      </w:r>
    </w:p>
    <w:p>
      <w:pPr>
        <w:bidi/>
      </w:pPr>
      <w:r>
        <w:rPr>
          <w:rtl/>
          <w:cs/>
          <w:lang w:val="ar_AE" w:bidi="ar_AE"/>
        </w:rPr>
      </w:r>
      <w:r>
        <w:rPr>
          <w:rtl/>
          <w:cs/>
          <w:lang w:val="ar_AE" w:bidi="ar_AE"/>
        </w:rPr>
        <w:t>توقفوا هنا وناقشوا هذا السؤال كمجموعة: كيف ستترجمون اسم هذه المدينة – بَعَشْتَرَةُ أو عشتاروث؟ أوقِفوا الاستماع إلى هذا التسجيل الصوتي هنا.</w:t>
      </w:r>
    </w:p>
    <w:p>
      <w:pPr>
        <w:bidi/>
      </w:pPr>
      <w:r>
        <w:rPr>
          <w:rtl/>
          <w:cs/>
          <w:lang w:val="ar_AE" w:bidi="ar_AE"/>
        </w:rPr>
      </w:r>
      <w:r>
        <w:rPr>
          <w:rtl/>
          <w:cs/>
          <w:lang w:val="ar_AE" w:bidi="ar_AE"/>
        </w:rPr>
        <w:t>في نهاية كلٍّ من المشاهد الأول والثاني والثالث والرابع، ثمة ملخَّص عن عدد المدُن التي حصل عليها الجرشونيّون من ذلك السِبط. على سبيل المثال، في المشهد الأول تُوصَف المدينتان ثم يقول في نهايته: "المجموع مدينتان".</w:t>
      </w:r>
    </w:p>
    <w:p>
      <w:pPr>
        <w:bidi/>
      </w:pPr>
      <w:r>
        <w:rPr>
          <w:rtl/>
          <w:cs/>
          <w:lang w:val="ar_AE" w:bidi="ar_AE"/>
        </w:rPr>
      </w:r>
      <w:r>
        <w:rPr>
          <w:rtl/>
          <w:cs/>
          <w:lang w:val="ar_AE" w:bidi="ar_AE"/>
        </w:rPr>
        <w:t>توقفوا هنا وناقشوا هذا السؤال كمجموعة: ما أفضل طريقة لترجمة الجزء الأخير من كل مشهد من هذه المشاهد لإظهار العدد الإجمالي للمدُن التي حصل عليها الجرشونيّون في أرض كل سِبط؟ كيف ستوضحون العدد الإجمالي للمدُن في كل مشهد؟ أوقِفوا الاستماع إلى هذا التسجيل الصوتي هنا.</w:t>
      </w:r>
    </w:p>
    <w:p>
      <w:pPr>
        <w:bidi/>
      </w:pPr>
      <w:r>
        <w:rPr>
          <w:rtl/>
          <w:cs/>
          <w:lang w:val="ar_AE" w:bidi="ar_AE"/>
        </w:rPr>
      </w:r>
      <w:r>
        <w:rPr>
          <w:rtl/>
          <w:cs/>
          <w:lang w:val="ar_AE" w:bidi="ar_AE"/>
        </w:rPr>
        <w:t>في المشهد الثاني: يحصل الجرشونيّون على أربع مدُن من أرض سِبط يسَّاكر، كما يحصلون على المراعي المحيطة بهذه المدُن الأربع. هذه المدُن الأربع هي قِشْيُونُ وَدَبْرَةُ وَيَرْمُوتُ وَعَيْنُ جَنِّيمَ. تقع قِشْيُونُ جنوب شرق الناصرة، ودَبْرَةُ شرق الناصرة. تقع يَرْمُوتُ جنوب قِشْيُونُ، وَعَيْنُ جَنِّيمَ جنوب غرب بحر الجليل.</w:t>
      </w:r>
    </w:p>
    <w:p>
      <w:pPr>
        <w:bidi/>
      </w:pPr>
      <w:r>
        <w:rPr>
          <w:rtl/>
          <w:cs/>
          <w:lang w:val="ar_AE" w:bidi="ar_AE"/>
        </w:rPr>
      </w:r>
      <w:r>
        <w:rPr>
          <w:rtl/>
          <w:cs/>
          <w:lang w:val="ar_AE" w:bidi="ar_AE"/>
        </w:rPr>
        <w:t>انظروا أيضًا مرة أخرى معًا إلى خريطة المدُن التي حصل عليها الجرشونيّون، إذا لزم الأمر. ابحثوا عن قِشْيُونُ وَدَبْرَةُ وَيَرْمُوتُ وَعَيْنُ جَنِّيمَ على الخريطة. أوقِفوا الاستماع إلى هذا التسجيل الصوتي هنا.</w:t>
      </w:r>
    </w:p>
    <w:p>
      <w:pPr>
        <w:bidi/>
      </w:pPr>
      <w:r>
        <w:rPr>
          <w:rtl/>
          <w:cs/>
          <w:lang w:val="ar_AE" w:bidi="ar_AE"/>
        </w:rPr>
      </w:r>
      <w:r>
        <w:rPr>
          <w:rtl/>
          <w:cs/>
          <w:lang w:val="ar_AE" w:bidi="ar_AE"/>
        </w:rPr>
        <w:t>في المشهد الثالث: يحصل الجرشونيّون على أربع مدُن من أرض سِبط أشير، والمراعي المحيطة بها. هذه المدُن الأربع هي مِشْآلُ، وَعَبْدُونُ وَحَلْقَةُ وَرَحُوبُ. إن مواقع مِشْآلُ وَحَلْقَةُ وَرَحُوبُ غير معروفة. تقع مدينة عَبْدُونُ شمال شرق عَكُّو.</w:t>
      </w:r>
    </w:p>
    <w:p>
      <w:pPr>
        <w:bidi/>
      </w:pPr>
      <w:r>
        <w:rPr>
          <w:rtl/>
          <w:cs/>
          <w:lang w:val="ar_AE" w:bidi="ar_AE"/>
        </w:rPr>
      </w:r>
      <w:r>
        <w:rPr>
          <w:rtl/>
          <w:cs/>
          <w:lang w:val="ar_AE" w:bidi="ar_AE"/>
        </w:rPr>
        <w:t>انظروا أيضًا مرة أخرى معًا إلى خريطة المدُن التي حصل عليها الجرشونيّون، إذا لزم الأمر. ابحثوا عن مِشْآلُ، وَعَبْدُونُ وَحَلْقَةُ وَرَحُوبُ على الخريطة. أوقِفوا الاستماع إلى هذا التسجيل الصوتي هنا.</w:t>
      </w:r>
    </w:p>
    <w:p>
      <w:pPr>
        <w:bidi/>
      </w:pPr>
      <w:r>
        <w:rPr>
          <w:rtl/>
          <w:cs/>
          <w:lang w:val="ar_AE" w:bidi="ar_AE"/>
        </w:rPr>
      </w:r>
      <w:r>
        <w:rPr>
          <w:rtl/>
          <w:cs/>
          <w:lang w:val="ar_AE" w:bidi="ar_AE"/>
        </w:rPr>
        <w:t>توقفوا هنا أيضًا وناقشوا هذا السؤال كمجموعة: هل سيكون من المُستساغ أكثر في لُغتكم ترجمة "والمراعي المحيطة بها" مع كل مدينة من المُدُن، أم أن تسردوا الأسماء أولًا ثم تذكروا أنَّ جميعها مُحاطة بالمراعي؟ على سبيل المثال: "حصل الجرشونيّون على مدينة مِشآل والمراعي المحيطة بها، ومدينة عَبْدون والمراعي المحيطة بها، من أرض سِبط أشير". أوقِفوا الاستماع إلى هذا التسجيل الصوتي هنا.</w:t>
      </w:r>
    </w:p>
    <w:p>
      <w:pPr>
        <w:bidi/>
      </w:pPr>
      <w:r>
        <w:rPr>
          <w:rtl/>
          <w:cs/>
          <w:lang w:val="ar_AE" w:bidi="ar_AE"/>
        </w:rPr>
      </w:r>
      <w:r>
        <w:rPr>
          <w:rtl/>
          <w:cs/>
          <w:lang w:val="ar_AE" w:bidi="ar_AE"/>
        </w:rPr>
        <w:t>في المشهد الرابع: يحصل الجرشونيّون على ثلاث مدُن من أرض سِبط نفتالي، والمراعي المحيطة بها. والمُدن الثلاث هي: قَادَشُ وَحَمُّوتُ دُورٍ وَقَرْتَانُ. تذكَّروا أنَّ قادَش أيضًا مدينة ملجأ لشخص قتل شخصًا آخر عن طريق الخطأ. هذه مدينة الملجأ الثانية التي يحصل عليها الجرشونيّون. تقع قادَش شمال غرب بحر الجليل في منطقة الجليل. ربما تقع حَمُّوتُ دُورٍ على الساحل الغربي لبحر الجليل. تذكّروا أنَّ حَمُّوتُ دُورٍ تُدعى أيضًا "حَمَّة" و "حَمُّونَ"، أما عن موقع مدينة قَرْتَانُ فهو غير معروف.</w:t>
      </w:r>
    </w:p>
    <w:p>
      <w:pPr>
        <w:bidi/>
      </w:pPr>
      <w:r>
        <w:rPr>
          <w:rtl/>
          <w:cs/>
          <w:lang w:val="ar_AE" w:bidi="ar_AE"/>
        </w:rPr>
      </w:r>
      <w:r>
        <w:rPr>
          <w:rtl/>
          <w:cs/>
          <w:lang w:val="ar_AE" w:bidi="ar_AE"/>
        </w:rPr>
        <w:t>انظروا أيضًا مرة أخرى معًا إلى خريطة المدُن التي حصل عليها الجرشونيّون، إذا لزم الأمر. ابحثوا عن قَادَشُ وَحَمُّوتُ دُورٍ وَقَرْتَانُ على الخريطة. أوقِفوا الاستماع إلى هذا التسجيل الصوتي هنا.</w:t>
      </w:r>
    </w:p>
    <w:p>
      <w:pPr>
        <w:bidi/>
      </w:pPr>
      <w:r>
        <w:rPr>
          <w:rtl/>
          <w:cs/>
          <w:lang w:val="ar_AE" w:bidi="ar_AE"/>
        </w:rPr>
      </w:r>
      <w:r>
        <w:rPr>
          <w:rtl/>
          <w:cs/>
          <w:lang w:val="ar_AE" w:bidi="ar_AE"/>
        </w:rPr>
        <w:t>توقفوا هنا أيضًا وناقشوا هذا السؤال كمجموعة: كيف ستترجمون اسم مدينة حَمُّوتُ دُورٍ؟ هل ستقولون حَمُّوتُ دُورٍ، "حَمَّة"، أم "حَمُّونَ"؟ أوقِفوا الاستماع إلى هذا التسجيل الصوتي هنا.</w:t>
      </w:r>
    </w:p>
    <w:p>
      <w:pPr>
        <w:bidi/>
      </w:pPr>
      <w:r>
        <w:rPr>
          <w:rtl/>
          <w:cs/>
          <w:lang w:val="ar_AE" w:bidi="ar_AE"/>
        </w:rPr>
      </w:r>
      <w:r>
        <w:rPr>
          <w:rtl/>
          <w:cs/>
          <w:lang w:val="ar_AE" w:bidi="ar_AE"/>
        </w:rPr>
        <w:t>في المشهد الخامس، ثمة بيان مُختصر بجميع المدُن التي يحصل عليها الجرشونيّون. في المجموع، يحصل الجرشونيّون على ثلاث عشرة مدينة والمراعي المحيطة بها من أرض نصف سِبط منسَّى الذي كان يعيش شرق نهر الأردن، ومن أرض أسباط يسَّاكر وأَشير ونَفتالي.</w:t>
      </w:r>
    </w:p>
    <w:p>
      <w:pPr>
        <w:bidi/>
      </w:pPr>
      <w:r>
        <w:rPr>
          <w:rtl/>
          <w:cs/>
          <w:lang w:val="ar_AE" w:bidi="ar_AE"/>
        </w:rPr>
      </w:r>
      <w:r>
        <w:rPr>
          <w:rtl/>
          <w:cs/>
          <w:lang w:val="ar_AE" w:bidi="ar_AE"/>
        </w:rPr>
        <w:t>توقفوا هنا وناقشوا هذا السؤال كمجموعة: كيف ستترجمون هذه العبارة المُختصرة عن المدن الثلاث عشرة التي يحصل عليها الجرشونيّون؟ أوقِفوا الاستماع إلى هذا التسجيل الصوتي هنا.</w:t>
      </w:r>
    </w:p>
    <w:p>
      <w:pPr>
        <w:bidi/>
      </w:pPr>
      <w:r>
        <w:rPr>
          <w:rtl/>
          <w:cs/>
          <w:lang w:val="ar_AE" w:bidi="ar_AE"/>
        </w:rPr>
      </w:r>
      <w:r>
        <w:rPr>
          <w:rtl/>
          <w:cs/>
          <w:lang w:val="ar_AE" w:bidi="ar_AE"/>
        </w:rPr>
        <w:t>الآن، على المجموعة تصوير أحداث القصة برسمها على لوحة، أو استخدام مجسّمات لتجسيد المقطع وأحداثه.</w:t>
      </w:r>
    </w:p>
    <w:p>
      <w:pPr>
        <w:bidi/>
      </w:pPr>
      <w:r>
        <w:rPr>
          <w:rtl/>
          <w:cs/>
          <w:lang w:val="ar_AE" w:bidi="ar_AE"/>
        </w:rPr>
      </w:r>
      <w:r>
        <w:rPr>
          <w:rtl/>
          <w:cs/>
          <w:lang w:val="ar_AE" w:bidi="ar_AE"/>
        </w:rPr>
        <w:t>أثناء تصوُّر المقطع وأحداثه، احرصوا على استخدام أجسام لتمثيل المدُن الثلاث عشرة التي يحصل عليها الجرشونيّون. فكّروا كيف يمكنكم إظهار أنّ "جولان" و "قادش" مدينتا ملجأ وتختلفان عن المُدن الإحدى عشرة الأخرى في هذا المقطع. استخدموا الخريطة للمساعدة على تحديد موقع جميع المدُن الثلاث عشرة.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21: 27 - 33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قادة إسرائيل</w:t>
      </w:r>
    </w:p>
    <w:p>
      <w:pPr>
        <w:pStyle w:val="ListBullet"/>
        <w:bidi/>
        <w:spacing w:line="240" w:lineRule="auto"/>
        <w:ind w:left="720"/>
      </w:pPr>
      <w:r>
        <w:rPr>
          <w:rtl/>
          <w:cs/>
          <w:lang w:val="ar_AE" w:bidi="ar_AE"/>
        </w:rPr>
      </w:r>
      <w:r>
        <w:rPr>
          <w:rtl/>
          <w:cs/>
          <w:lang w:val="ar_AE" w:bidi="ar_AE"/>
        </w:rPr>
        <w:t>عشيرة الجرشونيّين</w:t>
      </w:r>
    </w:p>
    <w:p>
      <w:pPr>
        <w:pStyle w:val="ListBullet"/>
        <w:bidi/>
        <w:spacing w:line="240" w:lineRule="auto"/>
        <w:ind w:left="720"/>
      </w:pPr>
      <w:r>
        <w:rPr>
          <w:rtl/>
          <w:cs/>
          <w:lang w:val="ar_AE" w:bidi="ar_AE"/>
        </w:rPr>
      </w:r>
      <w:r>
        <w:rPr>
          <w:rtl/>
          <w:cs/>
          <w:lang w:val="ar_AE" w:bidi="ar_AE"/>
        </w:rPr>
        <w:t>نصف سِبط منسَّى الذي كان يعيش على الجانب الشرقي من نهر الأردن</w:t>
      </w:r>
    </w:p>
    <w:p>
      <w:pPr>
        <w:pStyle w:val="ListBullet"/>
        <w:bidi/>
        <w:spacing w:line="240" w:lineRule="auto"/>
        <w:ind w:left="720"/>
      </w:pPr>
      <w:r>
        <w:rPr>
          <w:rtl/>
          <w:cs/>
          <w:lang w:val="ar_AE" w:bidi="ar_AE"/>
        </w:rPr>
      </w:r>
      <w:r>
        <w:rPr>
          <w:rtl/>
          <w:cs/>
          <w:lang w:val="ar_AE" w:bidi="ar_AE"/>
        </w:rPr>
        <w:t>سِبط يسَّاكر</w:t>
      </w:r>
    </w:p>
    <w:p>
      <w:pPr>
        <w:pStyle w:val="ListBullet"/>
        <w:bidi/>
        <w:spacing w:line="240" w:lineRule="auto"/>
        <w:ind w:left="720"/>
      </w:pPr>
      <w:r>
        <w:rPr>
          <w:rtl/>
          <w:cs/>
          <w:lang w:val="ar_AE" w:bidi="ar_AE"/>
        </w:rPr>
      </w:r>
      <w:r>
        <w:rPr>
          <w:rtl/>
          <w:cs/>
          <w:lang w:val="ar_AE" w:bidi="ar_AE"/>
        </w:rPr>
        <w:t>سِبط أشير</w:t>
      </w:r>
    </w:p>
    <w:p>
      <w:pPr>
        <w:pStyle w:val="ListBullet"/>
        <w:bidi/>
        <w:spacing w:line="240" w:lineRule="auto"/>
        <w:ind w:left="720"/>
      </w:pPr>
      <w:r>
        <w:rPr>
          <w:rtl/>
          <w:cs/>
          <w:lang w:val="ar_AE" w:bidi="ar_AE"/>
        </w:rPr>
      </w:r>
      <w:r>
        <w:rPr>
          <w:rtl/>
          <w:cs/>
          <w:lang w:val="ar_AE" w:bidi="ar_AE"/>
        </w:rPr>
        <w:t>وسِبط نفتالي</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يُلقي قادة إسرائيل الآن القُرَعة من أجل الجرشونيّين. يحصل الجرشونيّون على مدينتَين من أرض نصف سِبط منسَّى على الجانب الشرقي من نهر الأردن، والمدينتان هما جُولان وبَعَشْتَرَةُ في منطقة باشان، مع المراعي المحيطة بهما. جولان أيضًا مدينة ملجأ لشخص يقتل شخصًا آخر عن طريق الخطأ.</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الجرشونيّين: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وزَّع قادة إسرائيل أربع مدُن ومراعيها المحيطة على الجرشونيّين في أرض سِبط يسَّاكَر. هذه المدُن الأربع هي: قِشْيُونُ وَدَبْرَةُ وَيَرْمُوتُ وَعَيْنُ جَنِّيمَ.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سِبط يسّاكر: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يحصل الجرشونيّون أيضًا على أربع مدُن والمراعي المحيطة بها من أرض سِبط أشير. هذه المدُن الأربع هي مِشْآلُ، وَعَبْدُونُ وَحَلْقَةُ وَرَحُوبُ.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سِبط أشير: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يحصل الجرشونيّون أيضًا على ثلاث مدُن والمراعي المحيطة بها من أرض سِبط نفتالي. والمُدن الثلاث هي: قَادَشُ وَحَمُّوتُ دُورٍ وَقَرْتَانُ. يحصل الجرشونيُون في المجموع على ثلاث عشرة مدينة ومراعيها المحيطة بها.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سِبط نفتالي: "بمَ تشعرون أو فيمَ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21: 27 - 33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يوزِّع قادة إسرائيل مدُنًا معينة مع </w:t>
      </w:r>
      <w:r>
        <w:rPr>
          <w:b/>
          <w:rtl/>
          <w:cs/>
          <w:lang w:val="ar_AE" w:bidi="ar_AE"/>
        </w:rPr>
        <w:t>مراعيها</w:t>
      </w:r>
      <w:r>
        <w:rPr>
          <w:rtl/>
          <w:cs/>
          <w:lang w:val="ar_AE" w:bidi="ar_AE"/>
        </w:rPr>
        <w:t xml:space="preserve"> على </w:t>
      </w:r>
      <w:r>
        <w:rPr>
          <w:b/>
          <w:rtl/>
          <w:cs/>
          <w:lang w:val="ar_AE" w:bidi="ar_AE"/>
        </w:rPr>
        <w:t>عشائر</w:t>
      </w:r>
      <w:r>
        <w:rPr>
          <w:rtl/>
          <w:cs/>
          <w:lang w:val="ar_AE" w:bidi="ar_AE"/>
        </w:rPr>
        <w:t xml:space="preserve"> الجرشونيين من </w:t>
      </w:r>
      <w:r>
        <w:rPr>
          <w:b/>
          <w:rtl/>
          <w:cs/>
          <w:lang w:val="ar_AE" w:bidi="ar_AE"/>
        </w:rPr>
        <w:t>اللاويين</w:t>
      </w:r>
      <w:r>
        <w:rPr>
          <w:rtl/>
          <w:cs/>
          <w:lang w:val="ar_AE" w:bidi="ar_AE"/>
        </w:rPr>
        <w:t xml:space="preserve">. هؤلاء الجرشونيّون ليسوا كهنة، لكنهم يخدمون يهوه. قوموا بترجمة مراعي، لاويين، وعشائر كما فعلتم في المقاطع السابقة. للمزيد من المعلومات عن </w:t>
      </w:r>
      <w:r>
        <w:rPr>
          <w:rtl/>
          <w:cs/>
          <w:lang w:val="ar_AE" w:bidi="ar_AE"/>
        </w:rPr>
        <w:t>اللاويين</w:t>
      </w:r>
      <w:r>
        <w:rPr>
          <w:rtl/>
          <w:cs/>
          <w:lang w:val="ar_AE" w:bidi="ar_AE"/>
        </w:rPr>
        <w:t>، راجعوا "قاموس الكلمات الرئيسية".</w:t>
      </w:r>
    </w:p>
    <w:p>
      <w:pPr>
        <w:bidi/>
      </w:pPr>
      <w:r>
        <w:rPr>
          <w:rtl/>
          <w:cs/>
          <w:lang w:val="ar_AE" w:bidi="ar_AE"/>
        </w:rPr>
      </w:r>
      <w:r>
        <w:rPr>
          <w:rtl/>
          <w:cs/>
          <w:lang w:val="ar_AE" w:bidi="ar_AE"/>
        </w:rPr>
        <w:t>أَلقى قادة إسرائيل قُرعةً لكُل مدينة من المُدُن التي أعطوها للاويين. يحصل الجرشونيّون الآن على مدُنهم الثلاث عشرة في أرض نصف سِبط منسَّى الواقع على الجانب الشرقي من نهر الأردن، ومن أرض أسباط يسَّاكر وأَشير ونَفتالي.</w:t>
      </w:r>
    </w:p>
    <w:p>
      <w:pPr>
        <w:bidi/>
      </w:pPr>
      <w:r>
        <w:rPr>
          <w:rtl/>
          <w:cs/>
          <w:lang w:val="ar_AE" w:bidi="ar_AE"/>
        </w:rPr>
      </w:r>
      <w:r>
        <w:rPr>
          <w:b/>
          <w:rtl/>
          <w:cs/>
          <w:lang w:val="ar_AE" w:bidi="ar_AE"/>
        </w:rPr>
        <w:t>المدينة</w:t>
      </w:r>
      <w:r>
        <w:rPr>
          <w:rtl/>
          <w:cs/>
          <w:lang w:val="ar_AE" w:bidi="ar_AE"/>
        </w:rPr>
        <w:t xml:space="preserve"> مستوطنة كبيرة يسكنها الناس. في زمن اللاويين، كان للمدينة سور حولها لحماية الذين يعيشون داخل المدينة، في حين لم يكُن للبلدة سور حولها. ترجموا كلمة مدينة كما ترجمتم في المقاطع السابقة. </w:t>
      </w:r>
    </w:p>
    <w:p>
      <w:pPr>
        <w:bidi/>
      </w:pPr>
      <w:r>
        <w:rPr>
          <w:rtl/>
          <w:cs/>
          <w:lang w:val="ar_AE" w:bidi="ar_AE"/>
        </w:rPr>
      </w:r>
      <w:r>
        <w:rPr>
          <w:rtl/>
          <w:cs/>
          <w:lang w:val="ar_AE" w:bidi="ar_AE"/>
        </w:rPr>
        <w:t xml:space="preserve">يحصل الجرشونيّون على قادَش في أرض سِبط نفتالي. قادش أيضًا </w:t>
      </w:r>
      <w:r>
        <w:rPr>
          <w:b/>
          <w:rtl/>
          <w:cs/>
          <w:lang w:val="ar_AE" w:bidi="ar_AE"/>
        </w:rPr>
        <w:t>مدينة ملجأ</w:t>
      </w:r>
      <w:r>
        <w:rPr>
          <w:rtl/>
          <w:cs/>
          <w:lang w:val="ar_AE" w:bidi="ar_AE"/>
        </w:rPr>
        <w:t xml:space="preserve"> لشخص يقتل شخصًا آخر عن طريق الخطأ. تقع قادَش في منطقة </w:t>
      </w:r>
      <w:r>
        <w:rPr>
          <w:b/>
          <w:rtl/>
          <w:cs/>
          <w:lang w:val="ar_AE" w:bidi="ar_AE"/>
        </w:rPr>
        <w:t>الجليل</w:t>
      </w:r>
      <w:r>
        <w:rPr>
          <w:rtl/>
          <w:cs/>
          <w:lang w:val="ar_AE" w:bidi="ar_AE"/>
        </w:rPr>
        <w:t>. ترجموا تعبير "مدينة ملجأ" و "الجليل" كما فعلتم في المقاطع السابقة. وللمزيد من المعلومات عن الجليل،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21:34–40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21: 34 - 40 وضعوه في قلوبكم.</w:t>
      </w:r>
    </w:p>
    <w:p>
      <w:pPr>
        <w:bidi/>
      </w:pPr>
      <w:r>
        <w:rPr>
          <w:rtl/>
          <w:cs/>
          <w:lang w:val="ar_AE" w:bidi="ar_AE"/>
        </w:rPr>
      </w:r>
      <w:r>
        <w:rPr>
          <w:rtl/>
          <w:cs/>
          <w:lang w:val="ar_AE" w:bidi="ar_AE"/>
        </w:rPr>
        <w:t xml:space="preserve">استمعوا إلى نسخة صوتية من سِفر يشوع 21: 34 - 40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21: 34 - 40 من الترجمة الأكثر فهمًا بالنسبة لكم.</w:t>
      </w:r>
    </w:p>
    <w:p>
      <w:pPr>
        <w:bidi/>
      </w:pPr>
      <w:r>
        <w:rPr>
          <w:rtl/>
          <w:cs/>
          <w:lang w:val="ar_AE" w:bidi="ar_AE"/>
        </w:rPr>
      </w:r>
      <w:r>
        <w:rPr>
          <w:rtl/>
          <w:cs/>
          <w:lang w:val="ar_AE" w:bidi="ar_AE"/>
        </w:rPr>
        <w:t>نرى بني إسرائيل الآن في الأرض التي وعد يهوه أن يعطيها لهم. في مقطع سابق، جاء اللاويون إلى قادة إسرائيل وطلبوا مدُنهم والمراعي المُحيطة بها لأجل حيواناتهم. ألقى قادة إسرائيل القُرعة وأعطوا 48 مدينة للاويين في جميع أرض بني إسرائيل. تحصل كل عشيرة من عشائر اللاويّين على مُدنه والمراعي المحيطة بها. يحمل هذا المقطع أسماء المدُن الاثنتي عشرة لبني مراري.</w:t>
      </w:r>
    </w:p>
    <w:p>
      <w:pPr>
        <w:bidi/>
      </w:pPr>
      <w:r>
        <w:rPr>
          <w:rtl/>
          <w:cs/>
          <w:lang w:val="ar_AE" w:bidi="ar_AE"/>
        </w:rPr>
      </w:r>
      <w:r>
        <w:rPr>
          <w:rtl/>
          <w:cs/>
          <w:lang w:val="ar_AE" w:bidi="ar_AE"/>
        </w:rPr>
        <w:t xml:space="preserve">حصل بنو قهات الذين من نسل هارون، وبنو قهات الذين ليسوا كهنة، على مدنهم ومراعيها المحيطة بها. جميع اللاويين الذين لم تُذكَر أسماؤهم بعد في المقاطع السابقة هم من عشائر بني مراري. وهذه العشيرة الأخيرة من اللاويين –بنو مراري – يحصلون على مدنهم. عشيرة بني مراري هي من نسل مراري، أحد أبناء لاوي الثلاثة، وكان لاوي واحدًا من بني إسرائيل الاثني عشر. بنو مراري هُم اللاويون الذين ليسوا كهنة، لكنهم يخدمون يهوه بحمْل هيكل خيمة الاجتماع عندما كان بنو إسرائيل يتنقلون، وبالقيام بواجبات أخرى في خيمة الاجتماع. </w:t>
      </w:r>
    </w:p>
    <w:p>
      <w:pPr>
        <w:bidi/>
      </w:pPr>
      <w:r>
        <w:rPr>
          <w:rtl/>
          <w:cs/>
          <w:lang w:val="ar_AE" w:bidi="ar_AE"/>
        </w:rPr>
      </w:r>
      <w:r>
        <w:rPr>
          <w:rtl/>
          <w:cs/>
          <w:lang w:val="ar_AE" w:bidi="ar_AE"/>
        </w:rPr>
        <w:t>تقع المدُن الاثنتا عشرة، التي وزعها قادة إسرائيل على بني مراري، في أرض أسباط زبولون ورأوبين وجاد. تذكَّروا أنَّ زبولون ورأوبين وجاد جميعهم بنو إسرائيل، وهي أسماء ثلاثة من أسباط إسرائيل الاثني عشر. إنَّ اثنتين من بين المدن الاثنتي عشرة مدينة التي أُعطيتْ لبني مراري مدينتا ملجأ.</w:t>
      </w:r>
    </w:p>
    <w:p>
      <w:pPr>
        <w:bidi/>
      </w:pPr>
      <w:r>
        <w:rPr>
          <w:rtl/>
          <w:cs/>
          <w:lang w:val="ar_AE" w:bidi="ar_AE"/>
        </w:rPr>
      </w:r>
      <w:r>
        <w:rPr>
          <w:rtl/>
          <w:cs/>
          <w:lang w:val="ar_AE" w:bidi="ar_AE"/>
        </w:rPr>
        <w:t>تذكَّروا أنَّ اللاويين لم يكونوا على الأرجح الشعبَ الوحيد الذي كان يعيش في هذه المدن. كان اللاويون الذين من عشيرة بني مراري يسكنون في المدُن ليكونوا قُدوة للشعب ويعلِّموا الناس كيف يتبعون يهوه.</w:t>
      </w:r>
    </w:p>
    <w:p>
      <w:pPr>
        <w:bidi/>
      </w:pPr>
      <w:r>
        <w:rPr>
          <w:rtl/>
          <w:cs/>
          <w:lang w:val="ar_AE" w:bidi="ar_AE"/>
        </w:rPr>
      </w:r>
      <w:r>
        <w:rPr>
          <w:rtl/>
          <w:cs/>
          <w:lang w:val="ar_AE" w:bidi="ar_AE"/>
        </w:rPr>
        <w:t>يحصل بنو مراري على أربع مدُن من أرض سِبط زبولون. والمدن الأربع هي يَقْنَعَامُ وَقَرْتَةُ وَدِمْنَةُ، وَنَحْلاَلُ.</w:t>
      </w:r>
    </w:p>
    <w:p>
      <w:pPr>
        <w:bidi/>
      </w:pPr>
      <w:r>
        <w:rPr>
          <w:rtl/>
          <w:cs/>
          <w:lang w:val="ar_AE" w:bidi="ar_AE"/>
        </w:rPr>
      </w:r>
      <w:r>
        <w:rPr>
          <w:rtl/>
          <w:cs/>
          <w:lang w:val="ar_AE" w:bidi="ar_AE"/>
        </w:rPr>
        <w:t>توقفوا هنا وانظروا إلى خريطة مدُن بني مراري. تعرَّفوا معًا على موقع المدُن: يَقْنَعَامُ وَقَرْتَةُ وَدِمْنَةُ، وَنَحْلاَلُ. أوقِفوا الاستماع إلى هذا التسجيل الصوتي هنا.</w:t>
      </w:r>
    </w:p>
    <w:p>
      <w:pPr>
        <w:bidi/>
      </w:pPr>
      <w:r>
        <w:rPr>
          <w:rtl/>
          <w:cs/>
          <w:lang w:val="ar_AE" w:bidi="ar_AE"/>
        </w:rPr>
      </w:r>
      <w:r>
        <w:rPr>
          <w:rtl/>
          <w:cs/>
          <w:lang w:val="ar_AE" w:bidi="ar_AE"/>
        </w:rPr>
        <w:t>يحصل بنو مراري أيضًا على المراعي المحيطة بالمدُن الأربع في أرض سِبط زبولون. والمرعى منطقة مفتوحة من العُشب الذي ينمو دون مساعدة من الناس. كانت المراعي لأجل حيوانات اللاويين لتأكل العُشب.</w:t>
      </w:r>
    </w:p>
    <w:p>
      <w:pPr>
        <w:bidi/>
      </w:pPr>
      <w:r>
        <w:rPr>
          <w:rtl/>
          <w:cs/>
          <w:lang w:val="ar_AE" w:bidi="ar_AE"/>
        </w:rPr>
      </w:r>
      <w:r>
        <w:rPr>
          <w:rtl/>
          <w:cs/>
          <w:lang w:val="ar_AE" w:bidi="ar_AE"/>
        </w:rPr>
        <w:t>توقّفوا هنا وانظروا معًا مرة أخرى إلى صورة مَرعى، إن لزم الأمر. أوقِفوا الاستماع إلى هذا التسجيل الصوتي هنا.</w:t>
      </w:r>
    </w:p>
    <w:p>
      <w:pPr>
        <w:bidi/>
      </w:pPr>
      <w:r>
        <w:rPr>
          <w:rtl/>
          <w:cs/>
          <w:lang w:val="ar_AE" w:bidi="ar_AE"/>
        </w:rPr>
      </w:r>
      <w:r>
        <w:rPr>
          <w:rtl/>
          <w:cs/>
          <w:lang w:val="ar_AE" w:bidi="ar_AE"/>
        </w:rPr>
        <w:t>يحصل بنو مراري على أربع مدُن من أرض سِبط رأوبين، والمراعي المُحيطة لأجل حيواناتهم. تذكَّروا أنَّ أرض سِبط رأوبين على الجانب الشرقي من نهر الأردن. المدُن الأربع التي يحصل عليها بنو مراري هي بَاصَرُ وَيَهْصَةُ وَقَدِيمُوتُ، وَمَيْفَعَةُ. من مقاطع أخرى في يشوع، نعلم أنَّ باصَر واحدة من مدُن الملجأ السِت في إسرائيل، التي يذهب إليها شخصٌ ما إذا قتل آخر عن طريق الخطأ.</w:t>
      </w:r>
    </w:p>
    <w:p>
      <w:pPr>
        <w:bidi/>
      </w:pPr>
      <w:r>
        <w:rPr>
          <w:rtl/>
          <w:cs/>
          <w:lang w:val="ar_AE" w:bidi="ar_AE"/>
        </w:rPr>
      </w:r>
      <w:r>
        <w:rPr>
          <w:rtl/>
          <w:cs/>
          <w:lang w:val="ar_AE" w:bidi="ar_AE"/>
        </w:rPr>
        <w:t>توقفوا هنا وانظروا إلى خريطة مدُن بني مراري. حدِّدوا معًا موقع بَاصَرُ وَيَهْصَةُ وَقَدِيمُوتُ، وَمَيْفَعَةُ. أوقِفوا الاستماع إلى هذا التسجيل الصوتي هنا.</w:t>
      </w:r>
    </w:p>
    <w:p>
      <w:pPr>
        <w:bidi/>
      </w:pPr>
      <w:r>
        <w:rPr>
          <w:rtl/>
          <w:cs/>
          <w:lang w:val="ar_AE" w:bidi="ar_AE"/>
        </w:rPr>
      </w:r>
      <w:r>
        <w:rPr>
          <w:rtl/>
          <w:cs/>
          <w:lang w:val="ar_AE" w:bidi="ar_AE"/>
        </w:rPr>
        <w:t>يحصل بنو مراري على أربع مدُن من أرض سِبط جاد، والمراعي المُحيطة لأجل حيواناتهم. هذه المدُن الأربع هي رَامُوتُ فِي جِلْعَادَ وَمَحَنَايِمُ وَحَشْبُونُ وَيَعَزِيرُ. راموت هي مدينة الملجأ السادسة والأخيرة التي يمكن لشخصٍ ما الالتجاء إليها إذا قتلَ آخر عن طريق الخطأ.</w:t>
      </w:r>
    </w:p>
    <w:p>
      <w:pPr>
        <w:bidi/>
      </w:pPr>
      <w:r>
        <w:rPr>
          <w:rtl/>
          <w:cs/>
          <w:lang w:val="ar_AE" w:bidi="ar_AE"/>
        </w:rPr>
      </w:r>
      <w:r>
        <w:rPr>
          <w:rtl/>
          <w:cs/>
          <w:lang w:val="ar_AE" w:bidi="ar_AE"/>
        </w:rPr>
        <w:t>توقفوا هنا وانظروا إلى خريطة مدُن بني مراري. حدِّدوا موقع مدُن رَامُوتُ فِي جِلْعَادَ وَمَحَنَايِمُ وَحَشْبُونُ وَيَعَزِيرُ. أوقِفوا الاستماع إلى هذا التسجيل الصوتي هنا.</w:t>
      </w:r>
    </w:p>
    <w:p>
      <w:pPr>
        <w:bidi/>
      </w:pPr>
      <w:r>
        <w:rPr>
          <w:rtl/>
          <w:cs/>
          <w:lang w:val="ar_AE" w:bidi="ar_AE"/>
        </w:rPr>
      </w:r>
      <w:r>
        <w:rPr>
          <w:rtl/>
          <w:cs/>
          <w:lang w:val="ar_AE" w:bidi="ar_AE"/>
        </w:rPr>
        <w:t>حصل بنو مراري على اثنتي عشرة مدينة في المجموع مع المراعي (المسارِح) المحيطة بها من أرض أسباط زبولون ورأوبين وجاد.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21: 34 - 40 من الترجمة الأكثر فهمًا بالنسبة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يحصل بنو مراري على أربع مدُن من أرض سِبط زبولون.</w:t>
      </w:r>
    </w:p>
    <w:p>
      <w:pPr>
        <w:bidi/>
      </w:pPr>
      <w:r>
        <w:rPr>
          <w:rtl/>
          <w:cs/>
          <w:lang w:val="ar_AE" w:bidi="ar_AE"/>
        </w:rPr>
      </w:r>
      <w:r>
        <w:rPr>
          <w:b/>
          <w:rtl/>
          <w:cs/>
          <w:lang w:val="ar_AE" w:bidi="ar_AE"/>
        </w:rPr>
        <w:t>في المشهد الثاني:</w:t>
      </w:r>
      <w:r>
        <w:rPr>
          <w:rtl/>
          <w:cs/>
          <w:lang w:val="ar_AE" w:bidi="ar_AE"/>
        </w:rPr>
        <w:t xml:space="preserve"> يحصل بنو مراري على أربع مدُن من أرض سِبط رأوبين.</w:t>
      </w:r>
    </w:p>
    <w:p>
      <w:pPr>
        <w:bidi/>
      </w:pPr>
      <w:r>
        <w:rPr>
          <w:rtl/>
          <w:cs/>
          <w:lang w:val="ar_AE" w:bidi="ar_AE"/>
        </w:rPr>
      </w:r>
      <w:r>
        <w:rPr>
          <w:b/>
          <w:rtl/>
          <w:cs/>
          <w:lang w:val="ar_AE" w:bidi="ar_AE"/>
        </w:rPr>
        <w:t>في المشهد الثالث:</w:t>
      </w:r>
      <w:r>
        <w:rPr>
          <w:rtl/>
          <w:cs/>
          <w:lang w:val="ar_AE" w:bidi="ar_AE"/>
        </w:rPr>
        <w:t xml:space="preserve"> يحصل بنو مراري على أربع مدُن من أرض سِبط جاد.</w:t>
      </w:r>
    </w:p>
    <w:p>
      <w:pPr>
        <w:bidi/>
      </w:pPr>
      <w:r>
        <w:rPr>
          <w:rtl/>
          <w:cs/>
          <w:lang w:val="ar_AE" w:bidi="ar_AE"/>
        </w:rPr>
      </w:r>
      <w:r>
        <w:rPr>
          <w:b/>
          <w:rtl/>
          <w:cs/>
          <w:lang w:val="ar_AE" w:bidi="ar_AE"/>
        </w:rPr>
        <w:t>في المشهد الرابع:</w:t>
      </w:r>
      <w:r>
        <w:rPr>
          <w:rtl/>
          <w:cs/>
          <w:lang w:val="ar_AE" w:bidi="ar_AE"/>
        </w:rPr>
        <w:t xml:space="preserve"> يحصل بنو مراري على ما مجموعه اثنتي عشرة مدينة والمراعي المحيطة بها.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قادة إسرائيل</w:t>
      </w:r>
    </w:p>
    <w:p>
      <w:pPr>
        <w:pStyle w:val="ListBullet"/>
        <w:bidi/>
        <w:spacing w:line="240" w:lineRule="auto"/>
        <w:ind w:left="720"/>
      </w:pPr>
      <w:r>
        <w:rPr>
          <w:rtl/>
          <w:cs/>
          <w:lang w:val="ar_AE" w:bidi="ar_AE"/>
        </w:rPr>
      </w:r>
      <w:r>
        <w:rPr>
          <w:rtl/>
          <w:cs/>
          <w:lang w:val="ar_AE" w:bidi="ar_AE"/>
        </w:rPr>
        <w:t>عشيرة بني مراري من اللاويين</w:t>
      </w:r>
    </w:p>
    <w:p>
      <w:pPr>
        <w:pStyle w:val="ListBullet"/>
        <w:bidi/>
        <w:spacing w:line="240" w:lineRule="auto"/>
        <w:ind w:left="720"/>
      </w:pPr>
      <w:r>
        <w:rPr>
          <w:rtl/>
          <w:cs/>
          <w:lang w:val="ar_AE" w:bidi="ar_AE"/>
        </w:rPr>
      </w:r>
      <w:r>
        <w:rPr>
          <w:rtl/>
          <w:cs/>
          <w:lang w:val="ar_AE" w:bidi="ar_AE"/>
        </w:rPr>
        <w:t>سِبط زبولون</w:t>
      </w:r>
    </w:p>
    <w:p>
      <w:pPr>
        <w:pStyle w:val="ListBullet"/>
        <w:bidi/>
        <w:spacing w:line="240" w:lineRule="auto"/>
        <w:ind w:left="720"/>
      </w:pPr>
      <w:r>
        <w:rPr>
          <w:rtl/>
          <w:cs/>
          <w:lang w:val="ar_AE" w:bidi="ar_AE"/>
        </w:rPr>
      </w:r>
      <w:r>
        <w:rPr>
          <w:rtl/>
          <w:cs/>
          <w:lang w:val="ar_AE" w:bidi="ar_AE"/>
        </w:rPr>
        <w:t>سِبط رأوبين</w:t>
      </w:r>
    </w:p>
    <w:p>
      <w:pPr>
        <w:pStyle w:val="ListBullet"/>
        <w:bidi/>
        <w:spacing w:line="240" w:lineRule="auto"/>
        <w:ind w:left="720"/>
      </w:pPr>
      <w:r>
        <w:rPr>
          <w:rtl/>
          <w:cs/>
          <w:lang w:val="ar_AE" w:bidi="ar_AE"/>
        </w:rPr>
      </w:r>
      <w:r>
        <w:rPr>
          <w:rtl/>
          <w:cs/>
          <w:lang w:val="ar_AE" w:bidi="ar_AE"/>
        </w:rPr>
        <w:t>وسِبط جاد</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أنه في المقاطع السابقة، أعطى قادة إسرائيل ثلاث عشرة مدينة مع مراعيها لبني قهات الذين هُم من نسل هارون. أعطى قادة إسرائيل عشر مدُن ومراعيها لبني قهات الآخرين، وثلاث عشرة مدينة ومراعيها للجرشونيّين.</w:t>
      </w:r>
    </w:p>
    <w:p>
      <w:pPr>
        <w:bidi/>
      </w:pPr>
      <w:r>
        <w:rPr>
          <w:rtl/>
          <w:cs/>
          <w:lang w:val="ar_AE" w:bidi="ar_AE"/>
        </w:rPr>
      </w:r>
      <w:r>
        <w:rPr>
          <w:rtl/>
          <w:cs/>
          <w:lang w:val="ar_AE" w:bidi="ar_AE"/>
        </w:rPr>
        <w:t>تذكَّروا أنَّ عشيرة مراري تحصل على مدُنها. كان مراري واحدًا من أبناء لاوي الثلاثة. كان بنو مراري آخر العشائر اللاوية التي حصلت على مدنها. يُعطي كاتب هذا المقطع معلومات إضافية بأن بني مراري هُم "بقية" اللاويين.</w:t>
      </w:r>
    </w:p>
    <w:p>
      <w:pPr>
        <w:bidi/>
      </w:pPr>
      <w:r>
        <w:rPr>
          <w:rtl/>
          <w:cs/>
          <w:lang w:val="ar_AE" w:bidi="ar_AE"/>
        </w:rPr>
      </w:r>
      <w:r>
        <w:rPr>
          <w:rtl/>
          <w:cs/>
          <w:lang w:val="ar_AE" w:bidi="ar_AE"/>
        </w:rPr>
        <w:t xml:space="preserve">تذكَّروا أنَّ مدُن بني مراري من أرض أسباط زبولون ورأوبين وجاد. تذكَّروا أنَّ أرض سِبطي زبولون تقع على الجانب الغربي من نهر الأردن، وأرض أسباط رأوبين وجاد تقع على الجانب الشرقي من نهر الأردن. </w:t>
      </w:r>
    </w:p>
    <w:p>
      <w:pPr>
        <w:bidi/>
      </w:pPr>
      <w:r>
        <w:rPr>
          <w:rtl/>
          <w:cs/>
          <w:lang w:val="ar_AE" w:bidi="ar_AE"/>
        </w:rPr>
      </w:r>
      <w:r>
        <w:rPr>
          <w:rtl/>
          <w:cs/>
          <w:lang w:val="ar_AE" w:bidi="ar_AE"/>
        </w:rPr>
        <w:t>في المشهد الأول، تذكَّروا أنَّ بني مراري يحصلون على أربع مدُن والمراعي المُحيطة بها في أرض سِبط زبولون. والمُدُن هي: يَقْنَعَامُ وَقَرْتَةُ وَدِمْنَةُ، وَنَحْلاَلُ. تقع أرض سِبط زبولون في شمال إسرائيل بين البحر المتوسط وبحر الجليل. تقع مدينة يَقْنعام شمال غربي مجِدُّو عند سفْح جبل الكَرمل. إنَّ موقع المدينتَين قَرْتَةُ وَنَحْلاَلُ غير معروف. ربما تكون دِمْنَة هي المدينة ذاتها التي تُدعى رمُّون في مقطع سابق.</w:t>
      </w:r>
    </w:p>
    <w:p>
      <w:pPr>
        <w:bidi/>
      </w:pPr>
      <w:r>
        <w:rPr>
          <w:rtl/>
          <w:cs/>
          <w:lang w:val="ar_AE" w:bidi="ar_AE"/>
        </w:rPr>
      </w:r>
      <w:r>
        <w:rPr>
          <w:rtl/>
          <w:cs/>
          <w:lang w:val="ar_AE" w:bidi="ar_AE"/>
        </w:rPr>
        <w:t>توقفوا هنا وانظروا إلى خريطة مدُن بني مراري. تعرَّفوا معًا مرة أخرى على موقع المدُن: يَقْنَعَامُ وَقَرْتَةُ وَدِمْنَةُ، وَنَحْلاَلُ، إذا لزم الأمر. أوقِفوا الاستماع إلى هذا التسجيل الصوتي هنا.</w:t>
      </w:r>
    </w:p>
    <w:p>
      <w:pPr>
        <w:bidi/>
      </w:pPr>
      <w:r>
        <w:rPr>
          <w:rtl/>
          <w:cs/>
          <w:lang w:val="ar_AE" w:bidi="ar_AE"/>
        </w:rPr>
      </w:r>
      <w:r>
        <w:rPr>
          <w:rtl/>
          <w:cs/>
          <w:lang w:val="ar_AE" w:bidi="ar_AE"/>
        </w:rPr>
        <w:t>في نهاية المشاهد الأول والثاني والثالث، ثمة ملخَّص عن عدد المدُن التي حصل عليها بنو مراري من ذلك السِبط. تقول "أربع مدُن" في نهاية كل مشهد.</w:t>
      </w:r>
    </w:p>
    <w:p>
      <w:pPr>
        <w:bidi/>
      </w:pPr>
      <w:r>
        <w:rPr>
          <w:rtl/>
          <w:cs/>
          <w:lang w:val="ar_AE" w:bidi="ar_AE"/>
        </w:rPr>
      </w:r>
      <w:r>
        <w:rPr>
          <w:rtl/>
          <w:cs/>
          <w:lang w:val="ar_AE" w:bidi="ar_AE"/>
        </w:rPr>
        <w:t>توقفوا هنا وناقشوا هذا السؤال كمجموعة: ما أفضل طريقة لترجمة الجزء الأخير من كل مشهد من هذه المشاهد لتوضيح أنَّ بني مراري يحصلون على أربع مدُن من كل سِبط في هذا المقطع؟ أوقِفوا الاستماع إلى هذا التسجيل الصوتي هنا.</w:t>
      </w:r>
    </w:p>
    <w:p>
      <w:pPr>
        <w:bidi/>
      </w:pPr>
      <w:r>
        <w:rPr>
          <w:rtl/>
          <w:cs/>
          <w:lang w:val="ar_AE" w:bidi="ar_AE"/>
        </w:rPr>
      </w:r>
      <w:r>
        <w:rPr>
          <w:rtl/>
          <w:cs/>
          <w:lang w:val="ar_AE" w:bidi="ar_AE"/>
        </w:rPr>
        <w:t>في المشهد الثاني: يحصل بنو مراري على أربع مدُن من أرض سِبط رأوبين. كما يحصلون على المراعي المحيطة بهذه المدُن الأربع. والمُدُن الأربع هي: باصَرُ وَيَهْصة وَقَدِيموتَ وَمَيفعة. نعلم من جزء آخر من سِفر يشوع أن باصَر مدينة ملجأ، مع أنها لم تُحدَّد على أنها كذلك في هذا المقطع. تقع باصَر شرق نهر الأردن، وَيَهْصة ربما تكون شرق البحر الميت، جنوب شرق مِيدَبَا. ربما تقع قَدِيموتَ شرق البحر الميت وشمال "نهر أرنون". تقع مَيفعة جنوب مدينة عمَّان التي هي الآن في بلاد الأردن.</w:t>
      </w:r>
    </w:p>
    <w:p>
      <w:pPr>
        <w:bidi/>
      </w:pPr>
      <w:r>
        <w:rPr>
          <w:rtl/>
          <w:cs/>
          <w:lang w:val="ar_AE" w:bidi="ar_AE"/>
        </w:rPr>
      </w:r>
      <w:r>
        <w:rPr>
          <w:rtl/>
          <w:cs/>
          <w:lang w:val="ar_AE" w:bidi="ar_AE"/>
        </w:rPr>
        <w:t>توقفوا هنا وانظروا إلى خريطة مدُن بني مراري. حدِّدوا معًا مرة أخرى موقع بَاصَرُ وَيَهْصَةُ وَقَدِيمُوتُ، وَمَيْفَعَةُ، إذا لزم الأمر. أوقِفوا الاستماع إلى هذا التسجيل الصوتي هنا.</w:t>
      </w:r>
    </w:p>
    <w:p>
      <w:pPr>
        <w:bidi/>
      </w:pPr>
      <w:r>
        <w:rPr>
          <w:rtl/>
          <w:cs/>
          <w:lang w:val="ar_AE" w:bidi="ar_AE"/>
        </w:rPr>
      </w:r>
      <w:r>
        <w:rPr>
          <w:rtl/>
          <w:cs/>
          <w:lang w:val="ar_AE" w:bidi="ar_AE"/>
        </w:rPr>
        <w:t>توقفوا هنا أيضًا وناقشوا هذا السؤال كمجموعة: هل سيكون من المُستساغ أكثر في لُغتكم ترجمة "والمراعي المحيطة بها" مع كل مدينة من المُدُن، أم تسردون الأسماء أولًا ثم تذكروا أنَّ جميعها مُحاطة بالمراعي؟ على سبيل المثال: "حصل بنو مراري على مدينة باصَر والمراعي المحيطة بها، ومدينة وَيَهْصَةُ والمراعي المحيطة بها، وجميع المدُن الأخرى من أرض سِبط رأوبين". أوقِفوا الاستماع إلى هذا التسجيل الصوتي هنا.</w:t>
      </w:r>
    </w:p>
    <w:p>
      <w:pPr>
        <w:bidi/>
      </w:pPr>
      <w:r>
        <w:rPr>
          <w:rtl/>
          <w:cs/>
          <w:lang w:val="ar_AE" w:bidi="ar_AE"/>
        </w:rPr>
      </w:r>
      <w:r>
        <w:rPr>
          <w:rtl/>
          <w:cs/>
          <w:lang w:val="ar_AE" w:bidi="ar_AE"/>
        </w:rPr>
        <w:t>في المشهد الثالث: يحصل بنو مراري على أربع مدُن من أرض سِبط جاد، والمراعي المحيطة بها. هذه المدُن الأربع هي رَامُوتُ فِي جِلْعَادَ وَمَحَنَايِمُ وَحَشْبُونُ وَيَعَزِيرُ. تذكَّروا أنَّ راموت هي مدينة ملجأ. تقع مَحَنَايِمُ على حدود الأراضي التي تنتمي إلى عشائر جاد ومنسَّى. تقع راموت إلى الشمال، وحَشبون إلى الجنوب الغربي، ويعَزير إلى الغرب من مدينة عمَّان في ما هو الآن بلدُ الأردن.</w:t>
      </w:r>
    </w:p>
    <w:p>
      <w:pPr>
        <w:bidi/>
      </w:pPr>
      <w:r>
        <w:rPr>
          <w:rtl/>
          <w:cs/>
          <w:lang w:val="ar_AE" w:bidi="ar_AE"/>
        </w:rPr>
      </w:r>
      <w:r>
        <w:rPr>
          <w:rtl/>
          <w:cs/>
          <w:lang w:val="ar_AE" w:bidi="ar_AE"/>
        </w:rPr>
        <w:t>توقفوا هنا وانظروا إلى خريطة مدُن بني مراري. حدِّدوا معًا مرة أخرى مواقع مدُن رَامُوتُ فِي جِلْعَادَ وَمَحَنَايِمُ وَحَشْبُونُ وَيَعَزِيرُ، إذا لزم الأمر. أوقِفوا الاستماع إلى هذا التسجيل الصوتي هنا.</w:t>
      </w:r>
    </w:p>
    <w:p>
      <w:pPr>
        <w:bidi/>
      </w:pPr>
      <w:r>
        <w:rPr>
          <w:rtl/>
          <w:cs/>
          <w:lang w:val="ar_AE" w:bidi="ar_AE"/>
        </w:rPr>
      </w:r>
      <w:r>
        <w:rPr>
          <w:rtl/>
          <w:cs/>
          <w:lang w:val="ar_AE" w:bidi="ar_AE"/>
        </w:rPr>
        <w:t>في المشهد الرابع، ثمة بيان مُختصر بجميع المدُن التي يحصل عليها بنو مراري. في المجموع، يحصل بنو مراري على اثنتي عشرة مدينة والمراعي المحيطة بها من أرض أسباط زبولون ورأوبين وجاد.</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p>
    <w:p>
      <w:pPr>
        <w:bidi/>
      </w:pPr>
      <w:r>
        <w:rPr>
          <w:rtl/>
          <w:cs/>
          <w:lang w:val="ar_AE" w:bidi="ar_AE"/>
        </w:rPr>
      </w:r>
      <w:r>
        <w:rPr>
          <w:rtl/>
          <w:cs/>
          <w:lang w:val="ar_AE" w:bidi="ar_AE"/>
        </w:rPr>
        <w:t>أثناء تصوُّر المقطع وأحداثه، احرصوا على استخدام أجسام لتمثيل المدُن الاثنتَي عشرة التي يحصل عليها بنو مراري. فكّروا كيف يمكنكم إظهار أنّ "باصر" و "راموت" مدينتا ملجأ وتختلفان عن العشر مدُن الأخرى في هذا المقطع. استخدموا الخريطة للمساعدة على تحديد موقع جميع المدُن الاثنتَي عشرة.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21: 34 - 40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قادة إسرائيل</w:t>
      </w:r>
    </w:p>
    <w:p>
      <w:pPr>
        <w:pStyle w:val="ListBullet"/>
        <w:bidi/>
        <w:spacing w:line="240" w:lineRule="auto"/>
        <w:ind w:left="720"/>
      </w:pPr>
      <w:r>
        <w:rPr>
          <w:rtl/>
          <w:cs/>
          <w:lang w:val="ar_AE" w:bidi="ar_AE"/>
        </w:rPr>
      </w:r>
      <w:r>
        <w:rPr>
          <w:rtl/>
          <w:cs/>
          <w:lang w:val="ar_AE" w:bidi="ar_AE"/>
        </w:rPr>
        <w:t>عشيرة بني مراري من اللاويين</w:t>
      </w:r>
    </w:p>
    <w:p>
      <w:pPr>
        <w:pStyle w:val="ListBullet"/>
        <w:bidi/>
        <w:spacing w:line="240" w:lineRule="auto"/>
        <w:ind w:left="720"/>
      </w:pPr>
      <w:r>
        <w:rPr>
          <w:rtl/>
          <w:cs/>
          <w:lang w:val="ar_AE" w:bidi="ar_AE"/>
        </w:rPr>
      </w:r>
      <w:r>
        <w:rPr>
          <w:rtl/>
          <w:cs/>
          <w:lang w:val="ar_AE" w:bidi="ar_AE"/>
        </w:rPr>
        <w:t>سِبط زبولون</w:t>
      </w:r>
    </w:p>
    <w:p>
      <w:pPr>
        <w:pStyle w:val="ListBullet"/>
        <w:bidi/>
        <w:spacing w:line="240" w:lineRule="auto"/>
        <w:ind w:left="720"/>
      </w:pPr>
      <w:r>
        <w:rPr>
          <w:rtl/>
          <w:cs/>
          <w:lang w:val="ar_AE" w:bidi="ar_AE"/>
        </w:rPr>
      </w:r>
      <w:r>
        <w:rPr>
          <w:rtl/>
          <w:cs/>
          <w:lang w:val="ar_AE" w:bidi="ar_AE"/>
        </w:rPr>
        <w:t>سِبط رأوبين</w:t>
      </w:r>
    </w:p>
    <w:p>
      <w:pPr>
        <w:pStyle w:val="ListBullet"/>
        <w:bidi/>
        <w:spacing w:line="240" w:lineRule="auto"/>
        <w:ind w:left="720"/>
      </w:pPr>
      <w:r>
        <w:rPr>
          <w:rtl/>
          <w:cs/>
          <w:lang w:val="ar_AE" w:bidi="ar_AE"/>
        </w:rPr>
      </w:r>
      <w:r>
        <w:rPr>
          <w:rtl/>
          <w:cs/>
          <w:lang w:val="ar_AE" w:bidi="ar_AE"/>
        </w:rPr>
        <w:t>وسِبط جاد</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يُلقي قادة إسرائيل الآن القُرَعة من أجل بني مراري. يحصل بنو مراري أيضًا على أربع مدُن والمراعي (المسارح) المحيطة بها من أرض سِبط زبولون. والمُدُن هي: يَقْنَعَامُ وَقَرْتَةُ وَدِمْنَةُ، وَنَحْلاَلُ.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سِبط زبولون: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يوزِّع قادة إسرائيل أربع مدُن ومراعيها المحيطة على بني مراري في أرض سِبط رأوبين، والمُدُن الأربع هي: باصَرُ وَيَهْصة وَقَدِيموتَ وَمَيفعة.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بني مراري: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يحصل بنو مراري أيضًا على أربع مدُن والمراعي (المسارح) المحيطة بها من أرض سِبط جاد. هذه المدُن الأربع هي رَامُوتُ فِي جِلْعَادَ وَمَحَنَايِمُ وَحَشْبُونُ وَيَعَزِيرُ. راموت مدينة ملجأ لشخص يقتل شخصًا آخر عن طريق الخطأ. يحصل بنو مراري في المجموع على 12 مدينة والمراعي المُحيطة بها.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سِبط جاد: "بمَ تشعرون أو فيمَ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21: 34 - 40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يوزِّع قادة إسرائيل مُدنًا مُعيَّنة </w:t>
      </w:r>
      <w:r>
        <w:rPr>
          <w:b/>
          <w:rtl/>
          <w:cs/>
          <w:lang w:val="ar_AE" w:bidi="ar_AE"/>
        </w:rPr>
        <w:t>لعشائر</w:t>
      </w:r>
      <w:r>
        <w:rPr>
          <w:rtl/>
          <w:cs/>
          <w:lang w:val="ar_AE" w:bidi="ar_AE"/>
        </w:rPr>
        <w:t xml:space="preserve"> بني مراري الأخرى من </w:t>
      </w:r>
      <w:r>
        <w:rPr>
          <w:b/>
          <w:rtl/>
          <w:cs/>
          <w:lang w:val="ar_AE" w:bidi="ar_AE"/>
        </w:rPr>
        <w:t>اللاويين</w:t>
      </w:r>
      <w:r>
        <w:rPr>
          <w:rtl/>
          <w:cs/>
          <w:lang w:val="ar_AE" w:bidi="ar_AE"/>
        </w:rPr>
        <w:t xml:space="preserve">. إن بني مراري ليسوا كهنة، لكنهم يخدمون يهوه. قوموا بترجمة كلمتيّ لاويين وعشائر كما فعلتم في المقاطع السابقة. للمزيد من المعلومات عن </w:t>
      </w:r>
      <w:r>
        <w:rPr>
          <w:rtl/>
          <w:cs/>
          <w:lang w:val="ar_AE" w:bidi="ar_AE"/>
        </w:rPr>
        <w:t>اللاويين</w:t>
      </w:r>
      <w:r>
        <w:rPr>
          <w:rtl/>
          <w:cs/>
          <w:lang w:val="ar_AE" w:bidi="ar_AE"/>
        </w:rPr>
        <w:t>، راجعوا "قاموس الكلمات الرئيسية".</w:t>
      </w:r>
    </w:p>
    <w:p>
      <w:pPr>
        <w:bidi/>
      </w:pPr>
      <w:r>
        <w:rPr>
          <w:rtl/>
          <w:cs/>
          <w:lang w:val="ar_AE" w:bidi="ar_AE"/>
        </w:rPr>
      </w:r>
      <w:r>
        <w:rPr>
          <w:rtl/>
          <w:cs/>
          <w:lang w:val="ar_AE" w:bidi="ar_AE"/>
        </w:rPr>
        <w:t>أَلقى قادة إسرائيل قُرعةً لكُل مدينة من المُدُن التي أعطوها للاويين. يحصل بنو مراري الآن على مدنهم الاثنتي عشرة في أرض أسباط زبولون ورأوبين وجاد.</w:t>
      </w:r>
    </w:p>
    <w:p>
      <w:pPr>
        <w:bidi/>
      </w:pPr>
      <w:r>
        <w:rPr>
          <w:rtl/>
          <w:cs/>
          <w:lang w:val="ar_AE" w:bidi="ar_AE"/>
        </w:rPr>
      </w:r>
      <w:r>
        <w:rPr>
          <w:b/>
          <w:rtl/>
          <w:cs/>
          <w:lang w:val="ar_AE" w:bidi="ar_AE"/>
        </w:rPr>
        <w:t>المدينة</w:t>
      </w:r>
      <w:r>
        <w:rPr>
          <w:rtl/>
          <w:cs/>
          <w:lang w:val="ar_AE" w:bidi="ar_AE"/>
        </w:rPr>
        <w:t xml:space="preserve"> مستوطنة كبيرة يسكنها الناس. في زمن اللاويين، كان للمدينة سور لحماية الذين يعيشون داخل المدينة، في حين لم يكُن للبلدة سور حولها. يحصل اللاويون أيضًا على </w:t>
      </w:r>
      <w:r>
        <w:rPr>
          <w:b/>
          <w:rtl/>
          <w:cs/>
          <w:lang w:val="ar_AE" w:bidi="ar_AE"/>
        </w:rPr>
        <w:t>المراعي</w:t>
      </w:r>
      <w:r>
        <w:rPr>
          <w:rtl/>
          <w:cs/>
          <w:lang w:val="ar_AE" w:bidi="ar_AE"/>
        </w:rPr>
        <w:t xml:space="preserve"> المُحيطة بالمدينة. قوموا بترجمة مُدُن ومَرعى كما فعلتم في المقاطع السابقة. </w:t>
      </w:r>
    </w:p>
    <w:p>
      <w:pPr>
        <w:bidi/>
      </w:pPr>
      <w:r>
        <w:rPr>
          <w:rtl/>
          <w:cs/>
          <w:lang w:val="ar_AE" w:bidi="ar_AE"/>
        </w:rPr>
      </w:r>
      <w:r>
        <w:rPr>
          <w:rtl/>
          <w:cs/>
          <w:lang w:val="ar_AE" w:bidi="ar_AE"/>
        </w:rPr>
        <w:t xml:space="preserve">يحصل بنو مراري على راموت في أرض سِبط جاد. راموت </w:t>
      </w:r>
      <w:r>
        <w:rPr>
          <w:b/>
          <w:rtl/>
          <w:cs/>
          <w:lang w:val="ar_AE" w:bidi="ar_AE"/>
        </w:rPr>
        <w:t>مدينة ملجأ</w:t>
      </w:r>
      <w:r>
        <w:rPr>
          <w:rtl/>
          <w:cs/>
          <w:lang w:val="ar_AE" w:bidi="ar_AE"/>
        </w:rPr>
        <w:t xml:space="preserve">. ترجموا تعبير "مدينة ملجأ" كما فعلتم في المقاطع السابقة.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21:41–45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21: 41 -45، واحفظوا هذا المقطع في قلوبكم.</w:t>
      </w:r>
    </w:p>
    <w:p>
      <w:pPr>
        <w:bidi/>
      </w:pPr>
      <w:r>
        <w:rPr>
          <w:rtl/>
          <w:cs/>
          <w:lang w:val="ar_AE" w:bidi="ar_AE"/>
        </w:rPr>
      </w:r>
      <w:r>
        <w:rPr>
          <w:rtl/>
          <w:cs/>
          <w:lang w:val="ar_AE" w:bidi="ar_AE"/>
        </w:rPr>
        <w:t>استمعوا إلى نسخة صوتية من يشوع 21: 41 - 45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21: 41 - 45 من الترجمة الأكثر فهمًا بالنسبة لكم.</w:t>
      </w:r>
    </w:p>
    <w:p>
      <w:pPr>
        <w:bidi/>
      </w:pPr>
      <w:r>
        <w:rPr>
          <w:rtl/>
          <w:cs/>
          <w:lang w:val="ar_AE" w:bidi="ar_AE"/>
        </w:rPr>
      </w:r>
      <w:r>
        <w:rPr>
          <w:rtl/>
          <w:cs/>
          <w:lang w:val="ar_AE" w:bidi="ar_AE"/>
        </w:rPr>
        <w:t>نرى بني إسرائيل الآن في الأرض التي وعد يهوه أن يعطيها لهم. في مقطع سابق، جاء اللاويون إلى قادة إسرائيل وطلبوا مدُنهم والمراعي المُحيطة بها لأجل حيواناتهم. ألقى قادة إسرائيل القُرعة وأعطوا 48 مدينة للاويين في جميع أرض بني إسرائيل. تحصل كل عشيرة من عشائر اللاويّين على مُدنها والمراعي المحيطة بها. الآن، يُختَتم هذا المقطع من سِفر يشوع بملخِّص عن مدُن اللاويين. ثمة تذكير أيضًا بأن يهوه حفظ جميع وعوده لشعبه إسرائيل بإعطائهم الأرض التي وعد أن يعطيها لهم.</w:t>
      </w:r>
    </w:p>
    <w:p>
      <w:pPr>
        <w:bidi/>
      </w:pPr>
      <w:r>
        <w:rPr>
          <w:rtl/>
          <w:cs/>
          <w:lang w:val="ar_AE" w:bidi="ar_AE"/>
        </w:rPr>
      </w:r>
      <w:r>
        <w:rPr>
          <w:rtl/>
          <w:cs/>
          <w:lang w:val="ar_AE" w:bidi="ar_AE"/>
        </w:rPr>
        <w:t>يحصل بنو قهات الذين هُم نسل هارون على ثلاث عشرة مدينة. يحصل بنو قهات الذين ليسوا كهنة على 10 مدُن. يحصل الجرشونيّون على ثلاث عشرة مدينة، كما يحصل بنو مراري على اثنتي عشرة مدينة. يحصل اللاويون أيضًا على المراعي المحيطة حول كل مدينة من هذه المدُن الثماني والأربعين.</w:t>
      </w:r>
    </w:p>
    <w:p>
      <w:pPr>
        <w:bidi/>
      </w:pPr>
      <w:r>
        <w:rPr>
          <w:rtl/>
          <w:cs/>
          <w:lang w:val="ar_AE" w:bidi="ar_AE"/>
        </w:rPr>
      </w:r>
      <w:r>
        <w:rPr>
          <w:rtl/>
          <w:cs/>
          <w:lang w:val="ar_AE" w:bidi="ar_AE"/>
        </w:rPr>
        <w:t>توقفوا هنا وانظروا معًا إلى خريطة جميع مدُن اللاويين الثماني والأربعين. انتبهوا إلى مدُن الملجأ الست المذكورة من ضمن مدُن اللاويين الثماني والأربعين. توقّفوا هنا وانظروا معًا مرة أخرى إلى صورة مَرعى، إن لزم الأمر. أوقِفوا الاستماع إلى هذا التسجيل الصوتي هنا.</w:t>
      </w:r>
    </w:p>
    <w:p>
      <w:pPr>
        <w:bidi/>
      </w:pPr>
      <w:r>
        <w:rPr>
          <w:rtl/>
          <w:cs/>
          <w:lang w:val="ar_AE" w:bidi="ar_AE"/>
        </w:rPr>
      </w:r>
      <w:r>
        <w:rPr>
          <w:rtl/>
          <w:cs/>
          <w:lang w:val="ar_AE" w:bidi="ar_AE"/>
        </w:rPr>
        <w:t>لا يمتلك اللاويون هذه المدُن ميراثًا، بالطريقة ذاتها التي تملَّك بها أسباط إسرائيل الأخرى الأرض التي أعطاها لهم يهوه ميراثًا لهم. يختلف اللاويون عن أسباط إسرائيل الأخرى لأنهم يخدمون يهوه، ويهوه ذاته هو ميراثهم. يُوفِّر يهوه مكانًا لهم للعَيْش، ومراعي لحيواناتهم لتأكل العُشب.</w:t>
      </w:r>
    </w:p>
    <w:p>
      <w:pPr>
        <w:bidi/>
      </w:pPr>
      <w:r>
        <w:rPr>
          <w:rtl/>
          <w:cs/>
          <w:lang w:val="ar_AE" w:bidi="ar_AE"/>
        </w:rPr>
      </w:r>
      <w:r>
        <w:rPr>
          <w:rtl/>
          <w:cs/>
          <w:lang w:val="ar_AE" w:bidi="ar_AE"/>
        </w:rPr>
        <w:t>توقفوا هنا وناقشوا هذا السؤال معًا: تحدَّثوا عن وقت سدَّد الله فيه احتياجاتكم أو احتياجات شخص آخر تعرفونه. أوقِفوا الاستماع إلى هذا التسجيل الصوتي هنا.</w:t>
      </w:r>
    </w:p>
    <w:p>
      <w:pPr>
        <w:bidi/>
      </w:pPr>
      <w:r>
        <w:rPr>
          <w:rtl/>
          <w:cs/>
          <w:lang w:val="ar_AE" w:bidi="ar_AE"/>
        </w:rPr>
      </w:r>
      <w:r>
        <w:rPr>
          <w:rtl/>
          <w:cs/>
          <w:lang w:val="ar_AE" w:bidi="ar_AE"/>
        </w:rPr>
        <w:t>تذكَّروا أنَّ اللاويين لم يكونوا على الأرجح الشعب الوحيد الذي كان يعيش في هذه المدُن الثماني والأربعين. كان اللاويون يعيشون في المدن ليكونوا قدوة للشعب ويعلِّموا الناس كيف يتبعون يهوه.</w:t>
      </w:r>
    </w:p>
    <w:p>
      <w:pPr>
        <w:bidi/>
      </w:pPr>
      <w:r>
        <w:rPr>
          <w:rtl/>
          <w:cs/>
          <w:lang w:val="ar_AE" w:bidi="ar_AE"/>
        </w:rPr>
      </w:r>
      <w:r>
        <w:rPr>
          <w:rtl/>
          <w:cs/>
          <w:lang w:val="ar_AE" w:bidi="ar_AE"/>
        </w:rPr>
        <w:t>وعد يهوه إبراهيم ونسله بأنه سيُعطيهم أرض كنعان. في بداية سِفر يشوع، ذكَّره يهوه مرة أخرى بوعده لآباء بني إسرائيل بأنه سيعطيهم أرض كنعان. الآن، يُظهر يهوه أنه حفظ وعده بإعطاء بني إسرائيل أرض كنعان. آباء بني إسرائيل هُم أجداد بني إسرائيل.</w:t>
      </w:r>
    </w:p>
    <w:p>
      <w:pPr>
        <w:bidi/>
      </w:pPr>
      <w:r>
        <w:rPr>
          <w:rtl/>
          <w:cs/>
          <w:lang w:val="ar_AE" w:bidi="ar_AE"/>
        </w:rPr>
      </w:r>
      <w:r>
        <w:rPr>
          <w:rtl/>
          <w:cs/>
          <w:lang w:val="ar_AE" w:bidi="ar_AE"/>
        </w:rPr>
        <w:t>توقفوا هنا وناقشوا هذا السؤال معًا: احكوا قصة عن وعد أعطاه الله لأجدادكم. ماذا حدث للوعد؟ أوقِفوا الاستماع إلى هذا التسجيل الصوتي هنا.</w:t>
      </w:r>
    </w:p>
    <w:p>
      <w:pPr>
        <w:bidi/>
      </w:pPr>
      <w:r>
        <w:rPr>
          <w:rtl/>
          <w:cs/>
          <w:lang w:val="ar_AE" w:bidi="ar_AE"/>
        </w:rPr>
      </w:r>
      <w:r>
        <w:rPr>
          <w:rtl/>
          <w:cs/>
          <w:lang w:val="ar_AE" w:bidi="ar_AE"/>
        </w:rPr>
        <w:t>كان يهوه قد أعطى الأرض لأسباط إسرائيل الأخرى، والآن أصبح للاويين الذين يخدمون يهوه أيضًا مدُن للعيش فيها، ومراعي حتى تأكل حيواناتهم العُشب. تقع جميع مدُن اللاويين داخل أرض أسباط إسرائيل الأخرى. أخذ بنو إسرائيل الأرض وجعلوا منها موطنًا لهم. لم يمتلك أجداد بني إسرائيل أي شيء من أرض كنعان، لكن أسباط بني إسرائيل الحاليون امتلكت الأرض. كان يهوه قد وعد إبراهيم بهذه الأرض منذ سنوات عديدة، ثم وعد بها لاحقًا يعقوب ونسله. لقد مرَّ على ذلك عدَّة مئات من السنوات، والآن يتحقَّق الوعد.</w:t>
      </w:r>
    </w:p>
    <w:p>
      <w:pPr>
        <w:bidi/>
      </w:pPr>
      <w:r>
        <w:rPr>
          <w:rtl/>
          <w:cs/>
          <w:lang w:val="ar_AE" w:bidi="ar_AE"/>
        </w:rPr>
      </w:r>
      <w:r>
        <w:rPr>
          <w:rtl/>
          <w:cs/>
          <w:lang w:val="ar_AE" w:bidi="ar_AE"/>
        </w:rPr>
        <w:t>في جميع أنحاء سِفر يشوع، نرى أنَّ شعب إسرائيل لم يحتلّ الأرض بعد بالكامل. لكن هنا، يؤكد يهوه أنه سيحفظ وعوده، وأنه سيعطي بني إسرائيل الأرض التي وعدهم بها كاملةً. ينبغي أنْ يطيع إسرائيل لكي يغزو بعض أجزاء الأرض.</w:t>
      </w:r>
    </w:p>
    <w:p>
      <w:pPr>
        <w:bidi/>
      </w:pPr>
      <w:r>
        <w:rPr>
          <w:rtl/>
          <w:cs/>
          <w:lang w:val="ar_AE" w:bidi="ar_AE"/>
        </w:rPr>
      </w:r>
      <w:r>
        <w:rPr>
          <w:rtl/>
          <w:cs/>
          <w:lang w:val="ar_AE" w:bidi="ar_AE"/>
        </w:rPr>
        <w:t>كان يهوه قد وعد أيضًا أجداد إسرائيل أن يعطيهم الراحة، أو السلام من جهة جميع أعدائهم. لم يستطِع أي من أعداء إسرائيل أن يحاربوا ضدَّهُ وينتصروا. إنَّ سبَب عدَم تمكُّن أي من أعداء إسرائيل من هزيمتهم هو أن يهوه أعطى النصرة لبني إسرائيل. إنَّ يهوه هو مَن هزمَ جميع أعداء إسرائيل وأعطاهم الراحة. أكَّد هذا النوع من الراحة أنهم لم يعودوا مُضطَّرين أنْ يحاربوا أعداءهم بعد الآن، وأنهم تمكَّنوا أخيرًا من الاستقرار في مكان واحد للعيش فيه.</w:t>
      </w:r>
    </w:p>
    <w:p>
      <w:pPr>
        <w:bidi/>
      </w:pPr>
      <w:r>
        <w:rPr>
          <w:rtl/>
          <w:cs/>
          <w:lang w:val="ar_AE" w:bidi="ar_AE"/>
        </w:rPr>
      </w:r>
      <w:r>
        <w:rPr>
          <w:rtl/>
          <w:cs/>
          <w:lang w:val="ar_AE" w:bidi="ar_AE"/>
        </w:rPr>
        <w:t>حافظ يهوه على جميع وعوده الصالحة لبيت إسرائيل. بيت إسرائيل هو شعب إسرائيل، بما في ذلك أجداد بني إسرائيل الحاليين. لم ينقض يهوه أيًا من وعوده، وقد حدث كل شيء تمامًا كما قال يهوه. هذا واحد من أهم الأجزاء في سِفر يشوع، لأنه يُظهر بوضوح موضوع سِفر يشوع. تمَّم يهوه ما قال إنه سيفعل، فأعطاهم الأرض، وأراحهم 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21: 41 - 45 من الترجمة الأكثر فهمًا بالنسبة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يكون مجموع ما يحصل عليه اللاويّون ثمانِ وأربعين مدينة مع المراعي المُحيطة بها.</w:t>
      </w:r>
    </w:p>
    <w:p>
      <w:pPr>
        <w:bidi/>
      </w:pPr>
      <w:r>
        <w:rPr>
          <w:rtl/>
          <w:cs/>
          <w:lang w:val="ar_AE" w:bidi="ar_AE"/>
        </w:rPr>
      </w:r>
      <w:r>
        <w:rPr>
          <w:b/>
          <w:rtl/>
          <w:cs/>
          <w:lang w:val="ar_AE" w:bidi="ar_AE"/>
        </w:rPr>
        <w:t>في المشهد الثاني:</w:t>
      </w:r>
      <w:r>
        <w:rPr>
          <w:rtl/>
          <w:cs/>
          <w:lang w:val="ar_AE" w:bidi="ar_AE"/>
        </w:rPr>
        <w:t xml:space="preserve"> حافظ يهوه على جميع وعوده بإعطاء شعبه، شعب إسرائيل، الأرض.</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أجداد إسرائيل</w:t>
      </w:r>
    </w:p>
    <w:p>
      <w:pPr>
        <w:pStyle w:val="ListBullet"/>
        <w:bidi/>
        <w:spacing w:line="240" w:lineRule="auto"/>
        <w:ind w:left="720"/>
      </w:pPr>
      <w:r>
        <w:rPr>
          <w:rtl/>
          <w:cs/>
          <w:lang w:val="ar_AE" w:bidi="ar_AE"/>
        </w:rPr>
      </w:r>
      <w:r>
        <w:rPr>
          <w:rtl/>
          <w:cs/>
          <w:lang w:val="ar_AE" w:bidi="ar_AE"/>
        </w:rPr>
        <w:t>وأعداء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 المقاطع السابقة أعطت تفاصيل عن مواقع المدُن الثمانِي والأربعين التي حصل عليها اللاويّون. هذا المقطع خاتمة القسم المُتعلِّق بجميع المدُن التي حصل عليها اللاويون، وكذلك خاتمة سِفر يشوع بأكمله. المقاطع التي في سِفر يشوع تتبع هذا المقطع هي مُجرد معلومات إضافية.</w:t>
      </w:r>
    </w:p>
    <w:p>
      <w:pPr>
        <w:bidi/>
      </w:pPr>
      <w:r>
        <w:rPr>
          <w:rtl/>
          <w:cs/>
          <w:lang w:val="ar_AE" w:bidi="ar_AE"/>
        </w:rPr>
      </w:r>
      <w:r>
        <w:rPr>
          <w:rtl/>
          <w:cs/>
          <w:lang w:val="ar_AE" w:bidi="ar_AE"/>
        </w:rPr>
        <w:t>في المشهد الأول، تذكَّروا أنه ثمة بيان مختصر عن جميع المدُن والمراعي التي حصل عليها اللاويون في جميع أرض أسباط إسرائيل. في المجموع، حصل اللاويون على 48 مدينة. تذكّروا أنَّ بني قهات الذين كانوا من نسل هارون حصلوا على ثلاث عشرة مدينة، وحصل بنو قهات الذين لم يكونوا كهنة على عشر مدُن، وحصل الجرشونيّون على ثلاث عشرة مدينة، وحصل بنو مراري على اثنتي عشرة مدينة. ثمة ثلاث مدُن ملجأ موزَّعة على اللاويين في شرق نهر الأردن، وثلاث مدُن ملجأ موزَّعة على اللاويين غرب نهر الأردن.</w:t>
      </w:r>
    </w:p>
    <w:p>
      <w:pPr>
        <w:bidi/>
      </w:pPr>
      <w:r>
        <w:rPr>
          <w:rtl/>
          <w:cs/>
          <w:lang w:val="ar_AE" w:bidi="ar_AE"/>
        </w:rPr>
      </w:r>
      <w:r>
        <w:rPr>
          <w:rtl/>
          <w:cs/>
          <w:lang w:val="ar_AE" w:bidi="ar_AE"/>
        </w:rPr>
        <w:t>توقفوا هنا وانظروا معًا مرة أخرى إلى خريطة جميع مدُن اللاويين الثمانِ والأربعين إذا لزم الأمر. انتبهوا إلى مدُن الملجأ الست المذكورة من ضمن مدُن اللاويين الثمانِ والأربعين. أوقِفوا الاستماع إلى هذا التسجيل الصوتي هنا.</w:t>
      </w:r>
    </w:p>
    <w:p>
      <w:pPr>
        <w:bidi/>
      </w:pPr>
      <w:r>
        <w:rPr>
          <w:rtl/>
          <w:cs/>
          <w:lang w:val="ar_AE" w:bidi="ar_AE"/>
        </w:rPr>
      </w:r>
      <w:r>
        <w:rPr>
          <w:rtl/>
          <w:cs/>
          <w:lang w:val="ar_AE" w:bidi="ar_AE"/>
        </w:rPr>
        <w:t>تقع مدُن اللاويين الثمانِ والأربعين في جميع بقية أرض أسباط إسرائيل. في اللغة الأصلية، تُكرِّر التعبير "حصل اللاويّون على المراعي حول كل مدينة" عدّة مرات للتأكيد على أنَّ كل مدينة اشتملتْ على المراعي حولها.</w:t>
      </w:r>
    </w:p>
    <w:p>
      <w:pPr>
        <w:bidi/>
      </w:pPr>
      <w:r>
        <w:rPr>
          <w:rtl/>
          <w:cs/>
          <w:lang w:val="ar_AE" w:bidi="ar_AE"/>
        </w:rPr>
      </w:r>
      <w:r>
        <w:rPr>
          <w:rtl/>
          <w:cs/>
          <w:lang w:val="ar_AE" w:bidi="ar_AE"/>
        </w:rPr>
        <w:t>توقفوا هنا وناقشوا هذا السؤال معًا: هل من المُستساغ في لُغتكم تلخيص حقيقة أن لكل مدينة مراعي، أم يجب تكرار ذلك بعد اسم كل مدينة لتأكيد حقيقة وجود المراعي لاستخدام اللاويين حول كل مدينة؟ على سبيل المثال: "كان لكل مدينة من هذه المُدن مراعيها الخاصة حولها". أوقِفوا الاستماع إلى هذا التسجيل الصوتي هنا.</w:t>
      </w:r>
    </w:p>
    <w:p>
      <w:pPr>
        <w:bidi/>
      </w:pPr>
      <w:r>
        <w:rPr>
          <w:rtl/>
          <w:cs/>
          <w:lang w:val="ar_AE" w:bidi="ar_AE"/>
        </w:rPr>
      </w:r>
      <w:r>
        <w:rPr>
          <w:rtl/>
          <w:cs/>
          <w:lang w:val="ar_AE" w:bidi="ar_AE"/>
        </w:rPr>
        <w:t>يبدأ الكاتب المشهد الثاني بوضوح. إنه يُلخِّص موضوع سِفر يشوع بأكمله. يذكِّر يهوه إسرائيل بأنه حفظ جميع وعوده لأجدادهم، بما في ذلك وعود إعطائهم الأرض والوعود بإعطائهم الراحة من أعدائهم.</w:t>
      </w:r>
    </w:p>
    <w:p>
      <w:pPr>
        <w:bidi/>
      </w:pPr>
      <w:r>
        <w:rPr>
          <w:rtl/>
          <w:cs/>
          <w:lang w:val="ar_AE" w:bidi="ar_AE"/>
        </w:rPr>
      </w:r>
      <w:r>
        <w:rPr>
          <w:rtl/>
          <w:cs/>
          <w:lang w:val="ar_AE" w:bidi="ar_AE"/>
        </w:rPr>
        <w:t>توقفوا هنا وناقشوا هذا السؤال معًا: كيف ستترجمون بداية المشهد الثاني؟ كيف يمكنكم إظهار أنَّ المشهد يبدأ بمُلخَّص مُهم لسِفر يشوع؟ أوقِفوا الاستماع إلى هذا التسجيل الصوتي هنا.</w:t>
      </w:r>
    </w:p>
    <w:p>
      <w:pPr>
        <w:bidi/>
      </w:pPr>
      <w:r>
        <w:rPr>
          <w:rtl/>
          <w:cs/>
          <w:lang w:val="ar_AE" w:bidi="ar_AE"/>
        </w:rPr>
      </w:r>
      <w:r>
        <w:rPr>
          <w:rtl/>
          <w:cs/>
          <w:lang w:val="ar_AE" w:bidi="ar_AE"/>
        </w:rPr>
        <w:t>تذكَّروا أن أحد المواضيع الرئيسية في سِفر يشوع هو أن يهوه يعطي أرض كنعان لإسرائيل، تمامًا كما وعد أجداد إسرائيل أنه سيفعل. في بداية سِفر يشوع، يُكرِّر يهوه هذا الوعد. الآن، حَفَظَ يهوه وعده. ربما يكون من المُستساغ أكثر أن يُعاد ترتيب هذا الجزء من المقطع للحديث عن وعد يهوه في الماضي أولًا، ثم كيف حفظ يهوه وعده من خلال إعطائه الأرض لإسرائيل.</w:t>
      </w:r>
    </w:p>
    <w:p>
      <w:pPr>
        <w:bidi/>
      </w:pPr>
      <w:r>
        <w:rPr>
          <w:rtl/>
          <w:cs/>
          <w:lang w:val="ar_AE" w:bidi="ar_AE"/>
        </w:rPr>
      </w:r>
      <w:r>
        <w:rPr>
          <w:rtl/>
          <w:cs/>
          <w:lang w:val="ar_AE" w:bidi="ar_AE"/>
        </w:rPr>
        <w:t>توقفوا هنا وناقشوا هذا السؤال معًا: كيف ستترجمون هذا الجزء من المقطع؟ هل سيكون من المُستساغ أكثر ذِكر وعد يهوه في الماضي أولًا، ثم كيف حفظ وعده؟ أوقِفوا الاستماع إلى هذا التسجيل الصوتي هنا.</w:t>
      </w:r>
    </w:p>
    <w:p>
      <w:pPr>
        <w:bidi/>
      </w:pPr>
      <w:r>
        <w:rPr>
          <w:rtl/>
          <w:cs/>
          <w:lang w:val="ar_AE" w:bidi="ar_AE"/>
        </w:rPr>
      </w:r>
      <w:r>
        <w:rPr>
          <w:rtl/>
          <w:cs/>
          <w:lang w:val="ar_AE" w:bidi="ar_AE"/>
        </w:rPr>
        <w:t>كان الوعد الذي قطعه يهوه مع آباء إسرائيل، أي مع أجداد شعب إسرائيل. كان من بين هؤلاء الآباء إبراهيم وإسحاق ويعقوب. كانوا أجداد بني إسرائيل منذ زمن بعيد. وعد يهوه أن يعطي نسل إبراهيم وإسحاق ويعقوب أرض كنعان.</w:t>
      </w:r>
    </w:p>
    <w:p>
      <w:pPr>
        <w:bidi/>
      </w:pPr>
      <w:r>
        <w:rPr>
          <w:rtl/>
          <w:cs/>
          <w:lang w:val="ar_AE" w:bidi="ar_AE"/>
        </w:rPr>
      </w:r>
      <w:r>
        <w:rPr>
          <w:rtl/>
          <w:cs/>
          <w:lang w:val="ar_AE" w:bidi="ar_AE"/>
        </w:rPr>
        <w:t>توقفوا هنا وناقشوا هذا السؤال معًا: ما الكلمات التي تستخدمون عندما تتحدثون عن أجدادكم، أو آبائكم، الذين هُم من زمن بعيد؟ أوقِفوا الاستماع إلى هذا التسجيل الصوتي هنا.</w:t>
      </w:r>
    </w:p>
    <w:p>
      <w:pPr>
        <w:bidi/>
      </w:pPr>
      <w:r>
        <w:rPr>
          <w:rtl/>
          <w:cs/>
          <w:lang w:val="ar_AE" w:bidi="ar_AE"/>
        </w:rPr>
      </w:r>
      <w:r>
        <w:rPr>
          <w:rtl/>
          <w:cs/>
          <w:lang w:val="ar_AE" w:bidi="ar_AE"/>
        </w:rPr>
        <w:t>تذكّروا أن شعب إسرائيل امتلكوا الأرض، أو غزوها. كانوا يعيشون في الأرض وقد جعلوها موطنًا لهم. يجب أن تُوضِّح ترجمتكم ذلك.</w:t>
      </w:r>
    </w:p>
    <w:p>
      <w:pPr>
        <w:bidi/>
      </w:pPr>
      <w:r>
        <w:rPr>
          <w:rtl/>
          <w:cs/>
          <w:lang w:val="ar_AE" w:bidi="ar_AE"/>
        </w:rPr>
      </w:r>
      <w:r>
        <w:rPr>
          <w:rtl/>
          <w:cs/>
          <w:lang w:val="ar_AE" w:bidi="ar_AE"/>
        </w:rPr>
        <w:t>حفظ يهوه أيضًا وعده لأجداد إسرائيل ليريحهم من كل جانب. تذكّروا أن الراحة تعني أن إسرائيل تمتَّع بالسلام من جهة جميع أعدائهم، وتمكَّنوا من العيش بسلام في الأرض. لم يستطِع أي من أعداء إسرائيل أن يقفوا أمامهم. هزمت إسرائيل جميع أعدائها. قد يكون من المُستساغ أكثر أن يُعاد ترتيب هذا الجزء من المقطع حتى تُذكر هزيمة أعداء إسرائيل أولًا، ثم الوعد الذي قطعه يهوه بإعطاء السلام لإسرائيل. وأخيرًا، سيكون الجزء الأخير تذكيرًا بحفظ يهوه لوعده.</w:t>
      </w:r>
    </w:p>
    <w:p>
      <w:pPr>
        <w:bidi/>
      </w:pPr>
      <w:r>
        <w:rPr>
          <w:rtl/>
          <w:cs/>
          <w:lang w:val="ar_AE" w:bidi="ar_AE"/>
        </w:rPr>
      </w:r>
      <w:r>
        <w:rPr>
          <w:rtl/>
          <w:cs/>
          <w:lang w:val="ar_AE" w:bidi="ar_AE"/>
        </w:rPr>
        <w:t>توقفوا هنا وناقشوا هذا السؤال معًا: كيف ستترجمون هذا الجزء من المقطع؟ هل سيكون من المُستساغ أكثر أن تذكروا أن إسرائيل هزمت جميع أعدائها، ثم حفظ يهوه وعده لإسرائيل؟ أوقِفوا الاستماع إلى هذا التسجيل الصوتي هنا.</w:t>
      </w:r>
    </w:p>
    <w:p>
      <w:pPr>
        <w:bidi/>
      </w:pPr>
      <w:r>
        <w:rPr>
          <w:rtl/>
          <w:cs/>
          <w:lang w:val="ar_AE" w:bidi="ar_AE"/>
        </w:rPr>
      </w:r>
      <w:r>
        <w:rPr>
          <w:rtl/>
          <w:cs/>
          <w:lang w:val="ar_AE" w:bidi="ar_AE"/>
        </w:rPr>
        <w:t>لم يستطِع أي من أعداء إسرائيل أن يهزموا بني إسرائيل. في اللُغة الأصلية، تقول: "لَمْ يَقِفْ قُدَّامَهُمْ رَجُلٌ مِنْ جَمِيعِ أَعْدَائِهِمْ". يعني هذا أن أيًا من أعداء إسرائيل لم يستطِع أن يحارب ضدَّهُ وينتصر. تذكّروا أنَّ سبب عدم تمكُّن أعداء إسرائيل من هزيمتهم هو إعطاء يهوه إسرائيل جميع أعدائهم في يدهم.</w:t>
      </w:r>
    </w:p>
    <w:p>
      <w:pPr>
        <w:bidi/>
      </w:pPr>
      <w:r>
        <w:rPr>
          <w:rtl/>
          <w:cs/>
          <w:lang w:val="ar_AE" w:bidi="ar_AE"/>
        </w:rPr>
      </w:r>
      <w:r>
        <w:rPr>
          <w:rtl/>
          <w:cs/>
          <w:lang w:val="ar_AE" w:bidi="ar_AE"/>
        </w:rPr>
        <w:t>توقفوا هنا وناقشوا هذا السؤال معًا: كيف ستترجمون سبب عدم تمكُّن أعداء إسرائيل من هزيمتهم؟ بعض الأمثلة هي: "أعطى يهوه إسرائيل النُصرة في المعارك" أو "سلَّم يهوه جميع أعداء إسرائيل في أيديهم". أوقِفوا الاستماع إلى هذا التسجيل الصوتي هنا.</w:t>
      </w:r>
    </w:p>
    <w:p>
      <w:pPr>
        <w:bidi/>
      </w:pPr>
      <w:r>
        <w:rPr>
          <w:rtl/>
          <w:cs/>
          <w:lang w:val="ar_AE" w:bidi="ar_AE"/>
        </w:rPr>
      </w:r>
      <w:r>
        <w:rPr>
          <w:rtl/>
          <w:cs/>
          <w:lang w:val="ar_AE" w:bidi="ar_AE"/>
        </w:rPr>
        <w:t>تذكّروا أنَّ يهوه لم ينقض ايًا من وعوده الصالحة لإسرائيل. في اللغة الأصلية، تقول: "لَمْ تَسْقُطْ كَلِمَةٌ مِنْ جَمِيعِ الْكَلَامِ الصَّالِحِ الَّذِي كَلَّمَ بِهِ الرَّبُّ بَيْتَ إِسْرَائِيلَ". تحقَّق كل وعد قَطَعه يهوه لإسرائيل.</w:t>
      </w:r>
    </w:p>
    <w:p>
      <w:pPr>
        <w:bidi/>
      </w:pPr>
      <w:r>
        <w:rPr>
          <w:rtl/>
          <w:cs/>
          <w:lang w:val="ar_AE" w:bidi="ar_AE"/>
        </w:rPr>
      </w:r>
      <w:r>
        <w:rPr>
          <w:rtl/>
          <w:cs/>
          <w:lang w:val="ar_AE" w:bidi="ar_AE"/>
        </w:rPr>
        <w:t>توقفوا هنا وناقشوا هذا السؤال معًا: ما أفضل طريقة لترجمة فكرة عدم نقض يهوه وعوده؟ أوقِفوا الاستماع إلى هذا التسجيل الصوتي هنا.</w:t>
      </w:r>
    </w:p>
    <w:p>
      <w:pPr>
        <w:bidi/>
      </w:pPr>
      <w:r>
        <w:rPr>
          <w:rtl/>
          <w:cs/>
          <w:lang w:val="ar_AE" w:bidi="ar_AE"/>
        </w:rPr>
      </w:r>
      <w:r>
        <w:rPr>
          <w:rtl/>
          <w:cs/>
          <w:lang w:val="ar_AE" w:bidi="ar_AE"/>
        </w:rPr>
        <w:t>تذكّروا أنَّ المقاطع التي تتبع هذا المقطع في سِفر يشوع هي معلومات إضافية تأتي بعد ختام سِفر يشوع.</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p>
    <w:p>
      <w:pPr>
        <w:bidi/>
      </w:pPr>
      <w:r>
        <w:rPr>
          <w:rtl/>
          <w:cs/>
          <w:lang w:val="ar_AE" w:bidi="ar_AE"/>
        </w:rPr>
      </w:r>
      <w:r>
        <w:rPr>
          <w:rtl/>
          <w:cs/>
          <w:lang w:val="ar_AE" w:bidi="ar_AE"/>
        </w:rPr>
        <w:t>في المشهد الأول، قد يكون من المفيد رسم أو استخدام الأجسام لتمثيل جميع مدُن اللاويين الثمانِ والأربعين في جميع أرض إسرائيل. يمكنكم استخدام لون مختلف أو نوع مختلف من الأجسام للإشارة إلى المجموعات الأربع المختلفة من المدُن المُوزَّعة على عشائر اللاويين المختلفة، أي نسل هارون، بقية بني قهات، الجرشونيّين، وبني مراري. احرصوا على استخدام نوع مختلف من الأجسام أيضًا لتمثيل مدُن الملجأ السِت.</w:t>
      </w:r>
    </w:p>
    <w:p>
      <w:pPr>
        <w:bidi/>
      </w:pPr>
      <w:r>
        <w:rPr>
          <w:rtl/>
          <w:cs/>
          <w:lang w:val="ar_AE" w:bidi="ar_AE"/>
        </w:rPr>
      </w:r>
      <w:r>
        <w:rPr>
          <w:rtl/>
          <w:cs/>
          <w:lang w:val="ar_AE" w:bidi="ar_AE"/>
        </w:rPr>
        <w:t>في المشهد الثاني، تذكّروا أن تُظهروا أن يهوه حفظ وعده بإعطاء الأرض لإسرائيل وإراحتهم من أعدائهم. تحقَّقتْ كل وعود يهوه.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21: 41 - 45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إسرائيل</w:t>
      </w:r>
    </w:p>
    <w:p>
      <w:pPr>
        <w:pStyle w:val="ListBullet"/>
        <w:bidi/>
        <w:spacing w:line="240" w:lineRule="auto"/>
        <w:ind w:left="720"/>
      </w:pPr>
      <w:r>
        <w:rPr>
          <w:rtl/>
          <w:cs/>
          <w:lang w:val="ar_AE" w:bidi="ar_AE"/>
        </w:rPr>
      </w:r>
      <w:r>
        <w:rPr>
          <w:rtl/>
          <w:cs/>
          <w:lang w:val="ar_AE" w:bidi="ar_AE"/>
        </w:rPr>
        <w:t>أجداد إسرائيل</w:t>
      </w:r>
    </w:p>
    <w:p>
      <w:pPr>
        <w:pStyle w:val="ListBullet"/>
        <w:bidi/>
        <w:spacing w:line="240" w:lineRule="auto"/>
        <w:ind w:left="720"/>
      </w:pPr>
      <w:r>
        <w:rPr>
          <w:rtl/>
          <w:cs/>
          <w:lang w:val="ar_AE" w:bidi="ar_AE"/>
        </w:rPr>
      </w:r>
      <w:r>
        <w:rPr>
          <w:rtl/>
          <w:cs/>
          <w:lang w:val="ar_AE" w:bidi="ar_AE"/>
        </w:rPr>
        <w:t>وأعداء إسرائيل</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حصل اللاويون على ما مجموعه 48 مدينة، للعيش فيها في جميع أرض أسباط إسرائيل. حصل اللاويون أيضًا على مراعي حيواناتهم حول كل مدينة من المدُن الثمانِ والأربعين.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اللاويين: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أعطى يهوه إسرائيل كل الأرض التي وعد بإعطائها لأجداد إسرائيل. غزا إسرائيل الأرض وعاشوا فيها. حفظ يهوه أيضًا وعده لأجداد إسرائيل بأنه سيُريح الشعب في الأرض.</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أجداد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أيضًا الذين يؤدون دور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لم يستطِع أي من أعداء إسرائيل أن يهزمه، لأن يهوه أعطى إسرائيل النصر. تحقَّقت جميع وعود يهوه الصالحة لإسرائيل، ولم يفشل أي منها.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أعداء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اسألوا أيضًا الممثل الذي يؤدي دور يهوه: "بماذا تشعر أو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21: 41 - 45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وزَّع قادة إسرائيل مُدنًا مُعيَّنة على جميع عشائر </w:t>
      </w:r>
      <w:r>
        <w:rPr>
          <w:b/>
          <w:rtl/>
          <w:cs/>
          <w:lang w:val="ar_AE" w:bidi="ar_AE"/>
        </w:rPr>
        <w:t>اللاويين</w:t>
      </w:r>
      <w:r>
        <w:rPr>
          <w:rtl/>
          <w:cs/>
          <w:lang w:val="ar_AE" w:bidi="ar_AE"/>
        </w:rPr>
        <w:t xml:space="preserve">. خدم اللاويون جميعًا يهوه ولم يحصلوا على أرضٍ خاصة بهم. ترجموا كلمة اللاويين كما فعلتم في المقاطع السابقة. للمزيد من المعلومات عن </w:t>
      </w:r>
      <w:r>
        <w:rPr>
          <w:rtl/>
          <w:cs/>
          <w:lang w:val="ar_AE" w:bidi="ar_AE"/>
        </w:rPr>
        <w:t>اللاويين</w:t>
      </w:r>
      <w:r>
        <w:rPr>
          <w:rtl/>
          <w:cs/>
          <w:lang w:val="ar_AE" w:bidi="ar_AE"/>
        </w:rPr>
        <w:t>، راجعوا "قاموس الكلمات الرئيسية".</w:t>
      </w:r>
    </w:p>
    <w:p>
      <w:pPr>
        <w:bidi/>
      </w:pPr>
      <w:r>
        <w:rPr>
          <w:rtl/>
          <w:cs/>
          <w:lang w:val="ar_AE" w:bidi="ar_AE"/>
        </w:rPr>
      </w:r>
      <w:r>
        <w:rPr>
          <w:b/>
          <w:rtl/>
          <w:cs/>
          <w:lang w:val="ar_AE" w:bidi="ar_AE"/>
        </w:rPr>
        <w:t>المدينة</w:t>
      </w:r>
      <w:r>
        <w:rPr>
          <w:rtl/>
          <w:cs/>
          <w:lang w:val="ar_AE" w:bidi="ar_AE"/>
        </w:rPr>
        <w:t xml:space="preserve"> مستوطنة كبيرة من الناس. في زمن اللاويين، كان للمدينة سور لحماية الذين يعيشون داخل المدينة، في حين لم يكُن للبلدة سور حولها. يحصل اللاويون أيضًا على </w:t>
      </w:r>
      <w:r>
        <w:rPr>
          <w:b/>
          <w:rtl/>
          <w:cs/>
          <w:lang w:val="ar_AE" w:bidi="ar_AE"/>
        </w:rPr>
        <w:t>المراعي</w:t>
      </w:r>
      <w:r>
        <w:rPr>
          <w:rtl/>
          <w:cs/>
          <w:lang w:val="ar_AE" w:bidi="ar_AE"/>
        </w:rPr>
        <w:t xml:space="preserve"> المُحيطة بالمدينة. قوموا بترجمة كلمتيّ "مُدُن" "ومَرعى" كما فعلتم في المقاطع السابقة. </w:t>
      </w:r>
    </w:p>
    <w:p>
      <w:pPr>
        <w:bidi/>
      </w:pPr>
      <w:r>
        <w:rPr>
          <w:rtl/>
          <w:cs/>
          <w:lang w:val="ar_AE" w:bidi="ar_AE"/>
        </w:rPr>
      </w:r>
      <w:r>
        <w:rPr>
          <w:rtl/>
          <w:cs/>
          <w:lang w:val="ar_AE" w:bidi="ar_AE"/>
        </w:rPr>
        <w:t xml:space="preserve">كانت مدُن اللاويين في جميع أنحاء أرض </w:t>
      </w:r>
      <w:r>
        <w:rPr>
          <w:b/>
          <w:rtl/>
          <w:cs/>
          <w:lang w:val="ar_AE" w:bidi="ar_AE"/>
        </w:rPr>
        <w:t>بني إسرائيل</w:t>
      </w:r>
      <w:r>
        <w:rPr>
          <w:rtl/>
          <w:cs/>
          <w:lang w:val="ar_AE" w:bidi="ar_AE"/>
        </w:rPr>
        <w:t xml:space="preserve">. ترجموا تعبير بني إسرائيل كما ترجمتموه في المقاطع السابقة. للمزيد من المعلومات عن </w:t>
      </w:r>
      <w:r>
        <w:rPr>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 xml:space="preserve">أعطى </w:t>
      </w:r>
      <w:r>
        <w:rPr>
          <w:b/>
          <w:rtl/>
          <w:cs/>
          <w:lang w:val="ar_AE" w:bidi="ar_AE"/>
        </w:rPr>
        <w:t>يهوه</w:t>
      </w:r>
      <w:r>
        <w:rPr>
          <w:rtl/>
          <w:cs/>
          <w:lang w:val="ar_AE" w:bidi="ar_AE"/>
        </w:rPr>
        <w:t xml:space="preserve"> إسرائيل كل الأرض التي وعد بإعطائها لأجداد بني إسرائيل. تُشير كلمة إسرائيل هنا إلى بني إسرائيل. ترجموا كلمة يهوه كما ترجمتم في المقاطع السابقة.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في بداية سِفر يشوع، ذكَّر يهوه بني إسرائيل بوعده بإعطاء أرض كنعان لبني إسرائيل. يمكن أن تعني كلمة الوعد أيضًا "يتعهَّد بقسَم" أو "يعد بجدِّية".</w:t>
      </w:r>
    </w:p>
    <w:p>
      <w:pPr>
        <w:bidi/>
      </w:pPr>
      <w:r>
        <w:rPr>
          <w:rtl/>
          <w:cs/>
          <w:lang w:val="ar_AE" w:bidi="ar_AE"/>
        </w:rPr>
      </w:r>
      <w:r>
        <w:rPr>
          <w:rtl/>
          <w:cs/>
          <w:lang w:val="ar_AE" w:bidi="ar_AE"/>
        </w:rPr>
        <w:t xml:space="preserve">توقفوا هنا وناقشوا هذا السؤال معًا: كيف ستترجمون فكرة يهوه الذي يعِد بجدية بإعطاء إسرائيل الأرض؟ تذكّروا ترجمة "الوعد الجاد" أو التعهُّد </w:t>
      </w:r>
      <w:r>
        <w:rPr>
          <w:b/>
          <w:rtl/>
          <w:cs/>
          <w:lang w:val="ar_AE" w:bidi="ar_AE"/>
        </w:rPr>
        <w:t>بقَسَم</w:t>
      </w:r>
      <w:r>
        <w:rPr>
          <w:rtl/>
          <w:cs/>
          <w:lang w:val="ar_AE" w:bidi="ar_AE"/>
        </w:rPr>
        <w:t xml:space="preserve"> كما في بداية سِفر يشوع. ولمزيد من المعلومات عن الوعود الجادة والقَسَم، راجعوا كلمة </w:t>
      </w:r>
      <w:r>
        <w:rPr>
          <w:rtl/>
          <w:cs/>
          <w:lang w:val="ar_AE" w:bidi="ar_AE"/>
        </w:rPr>
        <w:t>قَسَم</w:t>
      </w:r>
      <w:r>
        <w:rPr>
          <w:rtl/>
          <w:cs/>
          <w:lang w:val="ar_AE" w:bidi="ar_AE"/>
        </w:rPr>
        <w:t xml:space="preserve"> في "قاموس الكلمات الرئيسية". أوقِفوا الاستماع إلى هذا التسجيل الصوتي هنا.</w:t>
      </w:r>
    </w:p>
    <w:p>
      <w:pPr>
        <w:bidi/>
      </w:pPr>
      <w:r>
        <w:rPr>
          <w:rtl/>
          <w:cs/>
          <w:lang w:val="ar_AE" w:bidi="ar_AE"/>
        </w:rPr>
      </w:r>
      <w:r>
        <w:rPr>
          <w:rtl/>
          <w:cs/>
          <w:lang w:val="ar_AE" w:bidi="ar_AE"/>
        </w:rPr>
        <w:t>أخذ بنو إسرائيل الأرض واستولوا عليها. عاشوا في الأرض. هذا بالضبط ما وعد يهوه به بني إسرائيل في بداية سِفر يشوع، بأن يستحوذ بنو إسرائيل على الأرض.</w:t>
      </w:r>
    </w:p>
    <w:p>
      <w:pPr>
        <w:bidi/>
      </w:pPr>
      <w:r>
        <w:rPr>
          <w:rtl/>
          <w:cs/>
          <w:lang w:val="ar_AE" w:bidi="ar_AE"/>
        </w:rPr>
      </w:r>
      <w:r>
        <w:rPr>
          <w:rtl/>
          <w:cs/>
          <w:lang w:val="ar_AE" w:bidi="ar_AE"/>
        </w:rPr>
        <w:t xml:space="preserve">توقفوا هنا وناقشوا هذا السؤال معًا: كيف ستترجمون فكرة </w:t>
      </w:r>
      <w:r>
        <w:rPr>
          <w:b/>
          <w:rtl/>
          <w:cs/>
          <w:lang w:val="ar_AE" w:bidi="ar_AE"/>
        </w:rPr>
        <w:t>امتلاك إسرائيل الأرض</w:t>
      </w:r>
      <w:r>
        <w:rPr>
          <w:rtl/>
          <w:cs/>
          <w:lang w:val="ar_AE" w:bidi="ar_AE"/>
        </w:rPr>
        <w:t>، أو الاستيلاء عليها؟ تذكّروا ترجمة "امتلاك الأرض" كما في بداية سِفر يشوع. أوقِفوا الاستماع إلى هذا التسجيل الصوتي هنا.</w:t>
      </w:r>
    </w:p>
    <w:p>
      <w:pPr>
        <w:bidi/>
      </w:pPr>
      <w:r>
        <w:rPr>
          <w:rtl/>
          <w:cs/>
          <w:lang w:val="ar_AE" w:bidi="ar_AE"/>
        </w:rPr>
      </w:r>
      <w:r>
        <w:rPr>
          <w:rtl/>
          <w:cs/>
          <w:lang w:val="ar_AE" w:bidi="ar_AE"/>
        </w:rPr>
        <w:t xml:space="preserve">أعطى يهوه شعب إسرائيل الراحة والأمن في الأرض. أوفى هذا أيضًا بوعد يهوه الأمين لأجداد بني إسرائيل بأن يعطيهم الراحة في الأرض. لم يستطِع أي من أعداء إسرائيل أن يهزموا بني إسرائيل. </w:t>
      </w:r>
    </w:p>
    <w:p>
      <w:pPr>
        <w:bidi/>
      </w:pPr>
      <w:r>
        <w:rPr>
          <w:rtl/>
          <w:cs/>
          <w:lang w:val="ar_AE" w:bidi="ar_AE"/>
        </w:rPr>
      </w:r>
      <w:r>
        <w:rPr>
          <w:rtl/>
          <w:cs/>
          <w:lang w:val="ar_AE" w:bidi="ar_AE"/>
        </w:rPr>
        <w:t>توقّفوا هنا وناقشوا هذا السؤال معًا: كيف ستترجمون فكرة "فَأَرَاحَهُمُ الرَّبُّ حَوَالَيْهِمْ؟" قد تكون بعض الأمثلة: "سلام في جميع الأرض"، أو "حولهم في كل مكان". أوقِفوا الاستماع إلى هذا التسجيل الصوتي هنا.</w:t>
      </w:r>
    </w:p>
    <w:p>
      <w:pPr>
        <w:bidi/>
      </w:pPr>
      <w:r>
        <w:rPr>
          <w:rtl/>
          <w:cs/>
          <w:lang w:val="ar_AE" w:bidi="ar_AE"/>
        </w:rPr>
      </w:r>
      <w:r>
        <w:rPr>
          <w:rtl/>
          <w:cs/>
          <w:lang w:val="ar_AE" w:bidi="ar_AE"/>
        </w:rPr>
        <w:t xml:space="preserve">تحقَّقت جميع وعود يهوه الصالحة لبيت إسرائيل. لم يُنقَض أيٌّ من الوعود. </w:t>
      </w:r>
      <w:r>
        <w:rPr>
          <w:b/>
          <w:rtl/>
          <w:cs/>
          <w:lang w:val="ar_AE" w:bidi="ar_AE"/>
        </w:rPr>
        <w:t>بيت إسرائيل</w:t>
      </w:r>
      <w:r>
        <w:rPr>
          <w:rtl/>
          <w:cs/>
          <w:lang w:val="ar_AE" w:bidi="ar_AE"/>
        </w:rPr>
        <w:t xml:space="preserve"> هو شعب إسرائيل كله. ترجموا كلمة "بيت إسرائيل" كما استخدمتم في المقاطع السابقة التي تتحدث عن بيت شعب ما، أو مجموعة عرقية معينة. لمزيد من المعلومات عن بيت إسرائيل، راجعوا كلمة </w:t>
      </w:r>
      <w:r>
        <w:rPr>
          <w:rtl/>
          <w:cs/>
          <w:lang w:val="ar_AE" w:bidi="ar_AE"/>
        </w:rPr>
        <w:t>الأسرة</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يشوع 22: 1 - 12 واحفظوا المقطع في قلوبكم. </w:t>
      </w:r>
    </w:p>
    <w:p>
      <w:pPr>
        <w:bidi/>
      </w:pPr>
      <w:r>
        <w:rPr>
          <w:rtl/>
          <w:cs/>
          <w:lang w:val="ar_AE" w:bidi="ar_AE"/>
        </w:rPr>
      </w:r>
      <w:r>
        <w:rPr>
          <w:rtl/>
          <w:cs/>
          <w:lang w:val="ar_AE" w:bidi="ar_AE"/>
        </w:rPr>
        <w:t xml:space="preserve">استمعوا إلى النسخة الصوتية من سِفر يشوع 22: 1 - 12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22: 1 - 12 في أكثر الترجمات المفهومة لكم.</w:t>
      </w:r>
    </w:p>
    <w:p>
      <w:pPr>
        <w:bidi/>
      </w:pPr>
      <w:r>
        <w:rPr>
          <w:rtl/>
          <w:cs/>
          <w:lang w:val="ar_AE" w:bidi="ar_AE"/>
        </w:rPr>
      </w:r>
      <w:r>
        <w:rPr>
          <w:rtl/>
          <w:cs/>
          <w:lang w:val="ar_AE" w:bidi="ar_AE"/>
        </w:rPr>
        <w:t>حتى ذلك الوقت من أحداث سِفر يشوع، حارب بنو إسرائيل معًا كشعب موحَّد. أطاع بنو إسرائيل يهوه بأمانة، واتبعوا قائدهم يشوع لغزو المدُن والبلدات في جميع أنحاء أرض كنعان. في المقابل، ساعد يهوه إسرائيل على غزو هذه الأماكن، وأعطاهم نصرًا على أعدائهم. تذكّروا أنه قبل أكثر من أربعمائة عام، وعد يهوه إبراهيم أن يعطي أرض كنعان لنسله. وفَّى يهوه بوعده وقسَّم الأرض بين أسباط إسرائيل، مُعطيًا أرضًا أكثر اتِّساعًا للأسباط الأكثر عددًا وأرضًا أقل مساحة للأسباط الأقَّل عددًا، ثم اختار بنو إسرائيل مدُنًا بها مراعي ليسكن فيها اللاويين، ومدن ملجأ خاصة في كل الأرض، وِفقًا لتعليمات يهوه من خلال موسى.</w:t>
      </w:r>
    </w:p>
    <w:p>
      <w:pPr>
        <w:bidi/>
      </w:pPr>
      <w:r>
        <w:rPr>
          <w:rtl/>
          <w:cs/>
          <w:lang w:val="ar_AE" w:bidi="ar_AE"/>
        </w:rPr>
      </w:r>
      <w:r>
        <w:rPr>
          <w:rtl/>
          <w:cs/>
          <w:lang w:val="ar_AE" w:bidi="ar_AE"/>
        </w:rPr>
        <w:t>في هذا المقطع، يفي يشوع بوعد آخر، الذي تكلَّم به موسى أولًا ثم كرّره يشوع لاحقًا. كان هذا الوعد الذي لأسباط رأوبين وجاد ونصف سبط منسّى يتعلَّق بالأرض التي سيعطيهم يهوه ميراثًا.</w:t>
      </w:r>
    </w:p>
    <w:p>
      <w:pPr>
        <w:bidi/>
      </w:pPr>
      <w:r>
        <w:rPr>
          <w:rtl/>
          <w:cs/>
          <w:lang w:val="ar_AE" w:bidi="ar_AE"/>
        </w:rPr>
      </w:r>
      <w:r>
        <w:rPr>
          <w:rtl/>
          <w:cs/>
          <w:lang w:val="ar_AE" w:bidi="ar_AE"/>
        </w:rPr>
        <w:t>ستتذكرون من القصص السابقة أن شعب هذه الأسباط كانوا قد قطعوا وعدًا جادًا لموسى، ثم ليشوع لاحقًا. قال رؤساء هذه الأسباط إنهم سيرسلون رجالهم إلى الحرب، ويساعدون أسباط إسرائيل الأخرى على غزو أرض كنعان. كمكافأة لإخلاصهم، أعطى موسى وعدًا لبني رأوبين وجاد ونصف سبط منسّى. وعدهم بنصيب من الأرض على الجانب الشرقي من نهر الأردن لعائلاتهم ومواشيهم. يجمع بعض دارسي الكتاب المُقدَّس أسباط رأوبين وجاد ونصف سبط منسّى معًا ويدعونهم «الأسباط الشرقية» لأنهم طلبوا أرض شرق نهر الأردن.</w:t>
      </w:r>
    </w:p>
    <w:p>
      <w:pPr>
        <w:bidi/>
      </w:pPr>
      <w:r>
        <w:rPr>
          <w:rtl/>
          <w:cs/>
          <w:lang w:val="ar_AE" w:bidi="ar_AE"/>
        </w:rPr>
      </w:r>
      <w:r>
        <w:rPr>
          <w:rtl/>
          <w:cs/>
          <w:lang w:val="ar_AE" w:bidi="ar_AE"/>
        </w:rPr>
        <w:t>إذا لزم الأمر، توقفوا هنا وانظروا معًا إلى خريطة تقسيمات الأرض بين أسباط إسرائيل على الجانبَين الشرقي والغربي من نهر الأردن. تعرَّفوا على موقع شيلوه. أوقِفوا الاستماع إلى هذا التسجيل الصوتي هنا.</w:t>
      </w:r>
    </w:p>
    <w:p>
      <w:pPr>
        <w:bidi/>
      </w:pPr>
      <w:r>
        <w:rPr>
          <w:rtl/>
          <w:cs/>
          <w:lang w:val="ar_AE" w:bidi="ar_AE"/>
        </w:rPr>
      </w:r>
      <w:r>
        <w:rPr>
          <w:rtl/>
          <w:cs/>
          <w:lang w:val="ar_AE" w:bidi="ar_AE"/>
        </w:rPr>
        <w:t>تبدأ هذه القصة في شيلوه، حيث كانت خيمة الاجتماع وحيث خيَّم بنو إسرائيل. يجمع يشوع رجال الأسباط الشرقية ليتحدثوا معهم عن مسألة في غاية الأهمية. يبدأ يشوع بمدح هذه الأسباط لإطاعتها قادة إسرائيل، أي موسى أولًا، ثم طاعته أيضًا.</w:t>
      </w:r>
    </w:p>
    <w:p>
      <w:pPr>
        <w:bidi/>
      </w:pPr>
      <w:r>
        <w:rPr>
          <w:rtl/>
          <w:cs/>
          <w:lang w:val="ar_AE" w:bidi="ar_AE"/>
        </w:rPr>
      </w:r>
      <w:r>
        <w:rPr>
          <w:rtl/>
          <w:cs/>
          <w:lang w:val="ar_AE" w:bidi="ar_AE"/>
        </w:rPr>
        <w:t>يشير يشوع إلى موسى بأنه «عبد يهوه»، لأن موسى كان حريصًا على أن يفعل كل ما أمر به يهوه. بهذه الإشارة، يقصد يشوع أنه كلما أعطى موسى تعليمات أو وصايا لإسرائيل، كان يفعل ذلك نيابةً عن يهوه وطاعة له. لذلك، فمن خلال اتِّباع تعليمات موسى ويشوع بمساعدة بقية بني إسرائيل على غزو الأرض التي أعطاها يهوه غرب نهر الأردن، كانت الأسباط الشرقية تطيع يهوه.</w:t>
      </w:r>
    </w:p>
    <w:p>
      <w:pPr>
        <w:bidi/>
      </w:pPr>
      <w:r>
        <w:rPr>
          <w:rtl/>
          <w:cs/>
          <w:lang w:val="ar_AE" w:bidi="ar_AE"/>
        </w:rPr>
      </w:r>
      <w:r>
        <w:rPr>
          <w:rtl/>
          <w:cs/>
          <w:lang w:val="ar_AE" w:bidi="ar_AE"/>
        </w:rPr>
        <w:t>توقَّفوا هنا وناقشوا هذا السؤال كمجموعة: مَن لديه السُلطان الأعلى في ثقافتكم؟ كيف يرسل ذلك القائد رسائل مهمة إلى الناس؟ إنْ كان القائد يستخدم شخصًا آخر ليرسل رسالة، فكيف يعرف الناس أن الرسالة هي في أساس الحال من القائد؟ أوقِفوا الاستماع إلى هذا التسجيل الصوتي هنا.</w:t>
      </w:r>
    </w:p>
    <w:p>
      <w:pPr>
        <w:bidi/>
      </w:pPr>
      <w:r>
        <w:rPr>
          <w:rtl/>
          <w:cs/>
          <w:lang w:val="ar_AE" w:bidi="ar_AE"/>
        </w:rPr>
      </w:r>
      <w:r>
        <w:rPr>
          <w:rtl/>
          <w:cs/>
          <w:lang w:val="ar_AE" w:bidi="ar_AE"/>
        </w:rPr>
        <w:t>يمدح يشوع الأسباط الشرقية لأنهم كانوا أمناء في الوفاء بوعدهم، أو بكلمتهم، بمساعدة أسباط إسرائيل الأخرى على امتلاك الأرض، كما يدرك يشوع أن رجال الأسباط الشرقية حفظوا هذا الوعد زمانًا طويلًا. يعتقد بعض دارسي الكتاب المُقدَّس أنه ربما مرَّ ثلاثين عامًا منذ أن ترك رجال الأسباط الشرقية عائلاتهم في الأرض الواقعة شرق نهر الأردن ليساعدوا بقية بني إسرائيل.</w:t>
      </w:r>
    </w:p>
    <w:p>
      <w:pPr>
        <w:bidi/>
      </w:pPr>
      <w:r>
        <w:rPr>
          <w:rtl/>
          <w:cs/>
          <w:lang w:val="ar_AE" w:bidi="ar_AE"/>
        </w:rPr>
      </w:r>
      <w:r>
        <w:rPr>
          <w:rtl/>
          <w:cs/>
          <w:lang w:val="ar_AE" w:bidi="ar_AE"/>
        </w:rPr>
        <w:t xml:space="preserve">وفَّى رجال الأسباط الشرقية بوعدهم أنْ يبقوا مع بقية أسباط إسرائيل، ووفَّى يهوه بوعده أن يعطي بني إسرائيل الراحة من أعدائهم. والآن، يفي يشوع </w:t>
      </w:r>
      <w:r>
        <w:rPr>
          <w:b/>
          <w:rtl/>
          <w:cs/>
          <w:lang w:val="ar_AE" w:bidi="ar_AE"/>
        </w:rPr>
        <w:t>بوعده</w:t>
      </w:r>
      <w:r>
        <w:rPr>
          <w:rtl/>
          <w:cs/>
          <w:lang w:val="ar_AE" w:bidi="ar_AE"/>
        </w:rPr>
        <w:t xml:space="preserve"> بالسماح للأسباط الشرقية بالعودة إلى ديارهم، شرق نهر الأردن. هذه هي الأرض التي وعد موسى أن يعطيهم ميراثًا إذا بقوا أمناء وأوفوا بوعدهم.</w:t>
      </w:r>
    </w:p>
    <w:p>
      <w:pPr>
        <w:bidi/>
      </w:pPr>
      <w:r>
        <w:rPr>
          <w:rtl/>
          <w:cs/>
          <w:lang w:val="ar_AE" w:bidi="ar_AE"/>
        </w:rPr>
      </w:r>
      <w:r>
        <w:rPr>
          <w:rtl/>
          <w:cs/>
          <w:lang w:val="ar_AE" w:bidi="ar_AE"/>
        </w:rPr>
        <w:t>توقفوا هنا واطلبوا من أحد أفراد المجموعة أن يشارك قصة عن وقت وفّى فيه بوعد قطعه. في ثقافتكم، ماذا يحدث عندما يوفي شخص ما بوعد؟ ماذا يحدث إذا لم يوف الناس بما وعدوا به؟ أوقِفوا الاستماع إلى هذا التسجيل الصوتي هنا.</w:t>
      </w:r>
    </w:p>
    <w:p>
      <w:pPr>
        <w:bidi/>
      </w:pPr>
      <w:r>
        <w:rPr>
          <w:rtl/>
          <w:cs/>
          <w:lang w:val="ar_AE" w:bidi="ar_AE"/>
        </w:rPr>
      </w:r>
      <w:r>
        <w:rPr>
          <w:rtl/>
          <w:cs/>
          <w:lang w:val="ar_AE" w:bidi="ar_AE"/>
        </w:rPr>
        <w:t>لكن قبل أن تغادر الأسباط الشرقية، يشجعهم يشوع على الاستمرار، بصفتهم بني إسرائيل، في السلوك بالصلاح والأمانة في وطنهم، شرق نهر الأردن. يحثهم يشوع على البقاء مُتحدين مع بقية بني إسرائيل، بأن يطيعوا كل ما أوصى به يهوه من خلال موسى في الشريعة، وبأن يعبدوا يهوه وحده. يوصي يشوع الأسباط الشرقية أن يُظهروا محبتهم ليهوه بفعل جميع ما قال موسى أنه مرضيّ عند يهوه، وبأن يكونوا أمناء ومُخلصين له، بخدمته خدمة صالحة. يقول يشوع إن الأسباط الشرقية يجب أن تفعل هذه الأمور بكل قلبها ونفسها. يعني هذا أن شعب الأسباط الشرقية ينبغي أن يتبع يهوه تمامًا بكُل أفكارهم وأفعالهم ومشاعرهم.</w:t>
      </w:r>
    </w:p>
    <w:p>
      <w:pPr>
        <w:bidi/>
      </w:pPr>
      <w:r>
        <w:rPr>
          <w:rtl/>
          <w:cs/>
          <w:lang w:val="ar_AE" w:bidi="ar_AE"/>
        </w:rPr>
      </w:r>
      <w:r>
        <w:rPr>
          <w:rtl/>
          <w:cs/>
          <w:lang w:val="ar_AE" w:bidi="ar_AE"/>
        </w:rPr>
        <w:t>في هذه المرحلة، يذكِّرنا الكاتب بأن موسى سبق أن أعطى مساحة من الأرض تُدعى باشان للنصف الشرقي من سِبط منسّى. في هذه الأثناء، أعطى يشوع النصف الآخر من سبط منسّى نصيبًا من الأرض مع إخوتهم على الجانب الغربي من نهر الأردن. إنَّ كلمة باشان تعني «مثمر»، وباشان منطقة تقع على الجانب الشمالي الشرقي من نهر الأردن ولها تُربة جيدة لتربية الماشية. في قصة أخرى، أعطى يهوه بني إسرائيل نُصرة على عوج ملك باشان وكل جيشه.</w:t>
      </w:r>
    </w:p>
    <w:p>
      <w:pPr>
        <w:bidi/>
      </w:pPr>
      <w:r>
        <w:rPr>
          <w:rtl/>
          <w:cs/>
          <w:lang w:val="ar_AE" w:bidi="ar_AE"/>
        </w:rPr>
      </w:r>
      <w:r>
        <w:rPr>
          <w:rtl/>
          <w:cs/>
          <w:lang w:val="ar_AE" w:bidi="ar_AE"/>
        </w:rPr>
        <w:t>عندما يُرسل يشوع الأسباط الشرقية إلى ديارهم، فإنه يباركهم أيضًا. في ثقافاتهم، في ذلك الوقت، كان إعطاء البَرَكة عادة قد يمارسها قائد، أو رب عائلة عندما يودِّع شخصًا ما. غالبًا ما يطلب مَن يُعطي البرَكة من يهوه أن يفعل أشياء صالحة للشخص الآخر ويعطيه بركات مادية وروحية. يبارك يشوع أسباط رأوبين وجاد ونصف سبط منَسَّى بأن يطلب منهم العودة إلى خيامهم، شرق نهر الأردن، مع ثروة كبيرة من الأمتعة، أو الغنائم، التي جمعها بنو إسرائيل من المعارك التي خاضوها في كنعان. تشمل هذه الثروة قطيعًا كبيرًا من الماشية، ومعادن ثمينة مثل الفضة، والذهب، والنحاس، والحديد، وكمية كبيرة من الملابس.</w:t>
      </w:r>
    </w:p>
    <w:p>
      <w:pPr>
        <w:bidi/>
      </w:pPr>
      <w:r>
        <w:rPr>
          <w:rtl/>
          <w:cs/>
          <w:lang w:val="ar_AE" w:bidi="ar_AE"/>
        </w:rPr>
      </w:r>
      <w:r>
        <w:rPr>
          <w:rtl/>
          <w:cs/>
          <w:lang w:val="ar_AE" w:bidi="ar_AE"/>
        </w:rPr>
        <w:t>توقفوا هنا وناقشوا هذه الأسئلة معًا كمجموعة: ما العادات التي يتبعها القادة في ثقافتكم عند توديع شخص ما؟ ما الأشياء التي يعدّها الناس في ثقافتكم عطايا قيّمة؟ أوقِفوا الاستماع إلى هذا التسجيل الصوتي هنا.</w:t>
      </w:r>
    </w:p>
    <w:p>
      <w:pPr>
        <w:bidi/>
      </w:pPr>
      <w:r>
        <w:rPr>
          <w:rtl/>
          <w:cs/>
          <w:lang w:val="ar_AE" w:bidi="ar_AE"/>
        </w:rPr>
      </w:r>
      <w:r>
        <w:rPr>
          <w:rtl/>
          <w:cs/>
          <w:lang w:val="ar_AE" w:bidi="ar_AE"/>
        </w:rPr>
        <w:t>يُخبر يشوع أيضًا الأسباط الشرقية أن تتقاسم الغنائم مع أقاربهم في ديارهم، بالطريقة ذاتها التي حدثت في قصة سابقة، عندما أوصى يهوه موسى أن يقسم الغنائم بالتساوي بين الذين قاتلوا في الحرب والذين بقوا في ديارهم. تُشير هذه الممارسة إلى أن يهوه ربما أراد أن يحصل كل مَن ساعد شعب إسرائيل على مكافأة.</w:t>
      </w:r>
    </w:p>
    <w:p>
      <w:pPr>
        <w:bidi/>
      </w:pPr>
      <w:r>
        <w:rPr>
          <w:rtl/>
          <w:cs/>
          <w:lang w:val="ar_AE" w:bidi="ar_AE"/>
        </w:rPr>
      </w:r>
      <w:r>
        <w:rPr>
          <w:rtl/>
          <w:cs/>
          <w:lang w:val="ar_AE" w:bidi="ar_AE"/>
        </w:rPr>
        <w:t>تركت الأسباط الشرقية بقية بني إسرائيل في شيلوه في كنعان وبدأوا رحلتهم نحو ديارهم في أرض جلعاد، وهي منطقة صخرية كان يهوه قد أوصى موسى سابقًا أن يعطيها لهم. تقع "باشان"، أرض نصف سبط منسّى، شمال جِلعاد.</w:t>
      </w:r>
    </w:p>
    <w:p>
      <w:pPr>
        <w:bidi/>
      </w:pPr>
      <w:r>
        <w:rPr>
          <w:rtl/>
          <w:cs/>
          <w:lang w:val="ar_AE" w:bidi="ar_AE"/>
        </w:rPr>
      </w:r>
      <w:r>
        <w:rPr>
          <w:rtl/>
          <w:cs/>
          <w:lang w:val="ar_AE" w:bidi="ar_AE"/>
        </w:rPr>
        <w:t>قبل أن تغادر الأسباط الشرقية أرض كنعان وتعبر نهر الأردن إلى جلعاد، تصل إلى مكان يُدعى أحيانًا جَلِيلُوتَ. وتعني جَلِيلُوتَ الحدود أو التخوم. قد تكون جَليلُوت اسمًا لمكان فعلي، أو قد تكون وصفًا لمكان على حدود كنعان، بالقُرب من نهر الأردن. لا يُعرَف الموقع الدقيق لجَلِيلُوتَ. يعتقد بعض دارسي الكتاب المُقدَّس أنها المكان الذي أوصى فيه يهوه كل سبط من أسباط إسرائيل، في قصة سابقة، أن يبنوا نصبًا تذكاريًا من الصخور التي أخذوها من قاع النهر حيث عبروا نهر الأردن على الأرض الجافة، لدخول كنعان.</w:t>
      </w:r>
    </w:p>
    <w:p>
      <w:pPr>
        <w:bidi/>
      </w:pPr>
      <w:r>
        <w:rPr>
          <w:rtl/>
          <w:cs/>
          <w:lang w:val="ar_AE" w:bidi="ar_AE"/>
        </w:rPr>
      </w:r>
      <w:r>
        <w:rPr>
          <w:rtl/>
          <w:cs/>
          <w:lang w:val="ar_AE" w:bidi="ar_AE"/>
        </w:rPr>
        <w:t>توقفوا هنا وناقشوا هذا السؤال كمجموعة: كيف تذكر ثقافتكم الأحداث المهمّة أو الاتفاقات بين الناس؟ أوقِفوا الاستماع إلى هذا التسجيل الصوتي هنا.</w:t>
      </w:r>
    </w:p>
    <w:p>
      <w:pPr>
        <w:bidi/>
      </w:pPr>
      <w:r>
        <w:rPr>
          <w:rtl/>
          <w:cs/>
          <w:lang w:val="ar_AE" w:bidi="ar_AE"/>
        </w:rPr>
      </w:r>
      <w:r>
        <w:rPr>
          <w:rtl/>
          <w:cs/>
          <w:lang w:val="ar_AE" w:bidi="ar_AE"/>
        </w:rPr>
        <w:t>تُقرّر الأسباط الشرقية أن تُوقِف رحلتها وتبني مذبحًا ضخمًا بالقرب من نهر الأردن. يشير المذبح عادةً إلى مائدة أو منصَّة مصنوعة من الحجارة، حيث كان بنو إسرائيل يذبحون الحيوانات عليها ويحرقونها تقدمة لله. لا نعرف لماذا بنت الأسباط الشرقية المذبح، أو كيف بدا مظهره، كما لا نعرف حجم هذا المذبح، لكن من المرجح أنه كان كبيرًا بما يكفي لرؤيته من بعيد.</w:t>
      </w:r>
    </w:p>
    <w:p>
      <w:pPr>
        <w:bidi/>
      </w:pPr>
      <w:r>
        <w:rPr>
          <w:rtl/>
          <w:cs/>
          <w:lang w:val="ar_AE" w:bidi="ar_AE"/>
        </w:rPr>
      </w:r>
      <w:r>
        <w:rPr>
          <w:rtl/>
          <w:cs/>
          <w:lang w:val="ar_AE" w:bidi="ar_AE"/>
        </w:rPr>
        <w:t>توقَّفوا هنا وانظروا معًا كمجموعة إلى صورة مثال لمذبح حجري. أوقِفوا الاستماع إلى هذا التسجيل الصوتي هنا.</w:t>
      </w:r>
    </w:p>
    <w:p>
      <w:pPr>
        <w:bidi/>
      </w:pPr>
      <w:r>
        <w:rPr>
          <w:rtl/>
          <w:cs/>
          <w:lang w:val="ar_AE" w:bidi="ar_AE"/>
        </w:rPr>
      </w:r>
      <w:r>
        <w:rPr>
          <w:rtl/>
          <w:cs/>
          <w:lang w:val="ar_AE" w:bidi="ar_AE"/>
        </w:rPr>
        <w:t>قريبًا، سيسمع جميع بني إسرائيل على الجانب الغربي من نهر الأردن عن هذا، ولن يكونوا سعداء! يجتمع بنو إسرائيل جميعهم في شيلوه، مستعدين للذهاب إلى الحرب ضد الأسباط الشرقية. فجأة، بعد وقت قصير من مباركة يشوع الأسباط الشرقية وإرسالها في طريقها، ينشب خطر الانشقاق بين جميع أسباط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22: 1 - 12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يبارك يشوع الأسباط الشرقية ويسمح لهم بالعودة إلى أرض ميراثهم شرق نهر الأردن.</w:t>
      </w:r>
    </w:p>
    <w:p>
      <w:pPr>
        <w:bidi/>
      </w:pPr>
      <w:r>
        <w:rPr>
          <w:rtl/>
          <w:cs/>
          <w:lang w:val="ar_AE" w:bidi="ar_AE"/>
        </w:rPr>
      </w:r>
      <w:r>
        <w:rPr>
          <w:b/>
          <w:rtl/>
          <w:cs/>
          <w:lang w:val="ar_AE" w:bidi="ar_AE"/>
        </w:rPr>
        <w:t>في المشهد الثاني:</w:t>
      </w:r>
      <w:r>
        <w:rPr>
          <w:rtl/>
          <w:cs/>
          <w:lang w:val="ar_AE" w:bidi="ar_AE"/>
        </w:rPr>
        <w:t xml:space="preserve"> تُوقِف الأسباط الشرقية رحلتها إلى وطنها لكي تبني مذبحًا كبيرًا بالقُرب من نهر الأردن.</w:t>
      </w:r>
    </w:p>
    <w:p>
      <w:pPr>
        <w:bidi/>
      </w:pPr>
      <w:r>
        <w:rPr>
          <w:rtl/>
          <w:cs/>
          <w:lang w:val="ar_AE" w:bidi="ar_AE"/>
        </w:rPr>
      </w:r>
      <w:r>
        <w:rPr>
          <w:b/>
          <w:rtl/>
          <w:cs/>
          <w:lang w:val="ar_AE" w:bidi="ar_AE"/>
        </w:rPr>
        <w:t>في المشهد الثالث:</w:t>
      </w:r>
      <w:r>
        <w:rPr>
          <w:rtl/>
          <w:cs/>
          <w:lang w:val="ar_AE" w:bidi="ar_AE"/>
        </w:rPr>
        <w:t xml:space="preserve"> يُبدي بقية إسرائيل رد فعل على أخبار المذبح الذي بنته الأسباط الشرقية.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 بن نون</w:t>
      </w:r>
    </w:p>
    <w:p>
      <w:pPr>
        <w:pStyle w:val="ListBullet"/>
        <w:bidi/>
        <w:spacing w:line="240" w:lineRule="auto"/>
        <w:ind w:left="720"/>
      </w:pPr>
      <w:r>
        <w:rPr>
          <w:rtl/>
          <w:cs/>
          <w:lang w:val="ar_AE" w:bidi="ar_AE"/>
        </w:rPr>
      </w:r>
      <w:r>
        <w:rPr>
          <w:rtl/>
          <w:cs/>
          <w:lang w:val="ar_AE" w:bidi="ar_AE"/>
        </w:rPr>
        <w:t>يُدعى رجال أسباط رأوبين وجاد ونصف سبط منسّى، أحيانًا الأسباط الشرقية.</w:t>
      </w:r>
    </w:p>
    <w:p>
      <w:pPr>
        <w:pStyle w:val="ListBullet"/>
        <w:bidi/>
        <w:spacing w:line="240" w:lineRule="auto"/>
        <w:ind w:left="720"/>
      </w:pPr>
      <w:r>
        <w:rPr>
          <w:rtl/>
          <w:cs/>
          <w:lang w:val="ar_AE" w:bidi="ar_AE"/>
        </w:rPr>
      </w:r>
      <w:r>
        <w:rPr>
          <w:rtl/>
          <w:cs/>
          <w:lang w:val="ar_AE" w:bidi="ar_AE"/>
        </w:rPr>
        <w:t>موسى، عبد يهوه</w:t>
      </w:r>
    </w:p>
    <w:p>
      <w:pPr>
        <w:pStyle w:val="ListBullet"/>
        <w:bidi/>
        <w:spacing w:line="240" w:lineRule="auto"/>
        <w:ind w:left="720"/>
      </w:pPr>
      <w:r>
        <w:rPr>
          <w:rtl/>
          <w:cs/>
          <w:lang w:val="ar_AE" w:bidi="ar_AE"/>
        </w:rPr>
      </w:r>
      <w:r>
        <w:rPr>
          <w:rtl/>
          <w:cs/>
          <w:lang w:val="ar_AE" w:bidi="ar_AE"/>
        </w:rPr>
        <w:t xml:space="preserve">بقية أسباط إسرائيل </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يحدث المشهد الأول في شيلوه، ربما عند خيمة الاجتماع، أو "المسكن"، بعد مضي وقت يسير من تقسيم يهوه الأرض بين بني إسرائيل.</w:t>
      </w:r>
    </w:p>
    <w:p>
      <w:pPr>
        <w:bidi/>
      </w:pPr>
      <w:r>
        <w:rPr>
          <w:rtl/>
          <w:cs/>
          <w:lang w:val="ar_AE" w:bidi="ar_AE"/>
        </w:rPr>
      </w:r>
      <w:r>
        <w:rPr>
          <w:rtl/>
          <w:cs/>
          <w:lang w:val="ar_AE" w:bidi="ar_AE"/>
        </w:rPr>
        <w:t xml:space="preserve">يدعو يشوع الأسباط الشرقية، ويمدحهم لأنهم «استمعوا إلى صوته». يمدحهم يشوع على طاعة تعليماته. </w:t>
      </w:r>
    </w:p>
    <w:p>
      <w:pPr>
        <w:bidi/>
      </w:pPr>
      <w:r>
        <w:rPr>
          <w:rtl/>
          <w:cs/>
          <w:lang w:val="ar_AE" w:bidi="ar_AE"/>
        </w:rPr>
      </w:r>
      <w:r>
        <w:rPr>
          <w:rtl/>
          <w:cs/>
          <w:lang w:val="ar_AE" w:bidi="ar_AE"/>
        </w:rPr>
        <w:t>توقَّفوا هنا وناقشوا الكلمة أو العبارة التي سوف تستخدمون كي تُظهروا أن بني إسرائيل أطاعوا موسى ويشوع. أوقِفوا الاستماع إلى التسجيل الصوتي هنا.</w:t>
      </w:r>
    </w:p>
    <w:p>
      <w:pPr>
        <w:bidi/>
      </w:pPr>
      <w:r>
        <w:rPr>
          <w:rtl/>
          <w:cs/>
          <w:lang w:val="ar_AE" w:bidi="ar_AE"/>
        </w:rPr>
      </w:r>
      <w:r>
        <w:rPr>
          <w:rtl/>
          <w:cs/>
          <w:lang w:val="ar_AE" w:bidi="ar_AE"/>
        </w:rPr>
        <w:t>يمدح يشوع أيضًا ولاء الأسباط الشرقية تجاه إخوتهم بني إسرائيل. يُحرر يشوع الأسباط الشرقية من نذرها بأن تبقى مع بقية بني إسرائيل. يسمح يشوع للأسباط الشرقية بالعودة إلى الأرض التي أعطاها لهم موسى، عبد يهوه، على الجانب الشرقي من نهر الأردن.</w:t>
      </w:r>
    </w:p>
    <w:p>
      <w:pPr>
        <w:bidi/>
      </w:pPr>
      <w:r>
        <w:rPr>
          <w:rtl/>
          <w:cs/>
          <w:lang w:val="ar_AE" w:bidi="ar_AE"/>
        </w:rPr>
      </w:r>
      <w:r>
        <w:rPr>
          <w:rtl/>
          <w:cs/>
          <w:lang w:val="ar_AE" w:bidi="ar_AE"/>
        </w:rPr>
        <w:t>لاحظوا أنَّ يشوع يشير مرتَين إلى موسى بأنه «عبد يهوه». يفعل يشوع هذا ليجذب انتباه لأسباط الشرقية إلى أمور معينة عن موسى. أولًا، يذكِّرهم يشوع بأن سُلطان موسى جاء من يهوه، وأن ما قاله موسى لبني إسرائيل كان من يهوه. ثانيًا، يستخدم يشوع موسى كمثال للأسباط الشرقية لتقتفي خطواته. كان موسى «عبد يهوه»، قائدًا عظيمًا لشعب إسرائيل، لكنه كان أيضًا تابعًا متواضعًا. قاد موسى الشعب حسنًا عندما أظهر بحياته الخاصة كيف تُتَّبع وصايا يهوه بأمانة.</w:t>
      </w:r>
    </w:p>
    <w:p>
      <w:pPr>
        <w:bidi/>
      </w:pPr>
      <w:r>
        <w:rPr>
          <w:rtl/>
          <w:cs/>
          <w:lang w:val="ar_AE" w:bidi="ar_AE"/>
        </w:rPr>
      </w:r>
      <w:r>
        <w:rPr>
          <w:rtl/>
          <w:cs/>
          <w:lang w:val="ar_AE" w:bidi="ar_AE"/>
        </w:rPr>
        <w:t>يحث يشوع الأسباط الشرقية على الاستمرار في طاعة شرائع موسى عندما يكونون بعيدًا عن إخوتهم بني إسرائيل، ساكنين شرق نهر الأردن.</w:t>
      </w:r>
    </w:p>
    <w:p>
      <w:pPr>
        <w:bidi/>
      </w:pPr>
      <w:r>
        <w:rPr>
          <w:rtl/>
          <w:cs/>
          <w:lang w:val="ar_AE" w:bidi="ar_AE"/>
        </w:rPr>
      </w:r>
      <w:r>
        <w:rPr>
          <w:rtl/>
          <w:cs/>
          <w:lang w:val="ar_AE" w:bidi="ar_AE"/>
        </w:rPr>
        <w:t>يأمر يشوع الأسباط الشرقية أن تبقى مُخلصة ليهوه إلههم. يقول يشوع إنه يجب أن يتأكدوا من محبتهم ليهوه بالسير في جميع طرقه. وهذه طريقة للتعبير عن أن الأسباط الشرقية يجب أن تفعل ما في وسعها لإرضاء يهوه. يقول يشوع إن الأسباط الشرقية يجب أن تتمسك بثبات بيهوه. بكلمات أخرى، يجب أن تتشبث الأسباط الشرقية به، تكون مُخلصة أو أمينة له. لا ينبغي للأسباط الشرقية أن تعبد أي إله آخر غير يهوه.</w:t>
      </w:r>
    </w:p>
    <w:p>
      <w:pPr>
        <w:bidi/>
      </w:pPr>
      <w:r>
        <w:rPr>
          <w:rtl/>
          <w:cs/>
          <w:lang w:val="ar_AE" w:bidi="ar_AE"/>
        </w:rPr>
      </w:r>
      <w:r>
        <w:rPr>
          <w:rtl/>
          <w:cs/>
          <w:lang w:val="ar_AE" w:bidi="ar_AE"/>
        </w:rPr>
        <w:t>توقفوا هنا وناقشوا كيف تصفون حتمية محبة الأسباط الشرقية وإخلاصها ليهوه. أوقِفوا الاستماع إلى التسجيل الصوتي هنا.</w:t>
      </w:r>
    </w:p>
    <w:p>
      <w:pPr>
        <w:bidi/>
      </w:pPr>
      <w:r>
        <w:rPr>
          <w:rtl/>
          <w:cs/>
          <w:lang w:val="ar_AE" w:bidi="ar_AE"/>
        </w:rPr>
      </w:r>
      <w:r>
        <w:rPr>
          <w:rtl/>
          <w:cs/>
          <w:lang w:val="ar_AE" w:bidi="ar_AE"/>
        </w:rPr>
        <w:t xml:space="preserve">ثم يقول يشوع إن الأسباط الشرقية يجب أن تعبد يهوه من كل قلبها وكل نفسها، وهي طريقة للقول إنها ينبغي أنْ تعبده وتخدمه في كل أمر تفكِّر فيه أو تفعله. </w:t>
      </w:r>
    </w:p>
    <w:p>
      <w:pPr>
        <w:bidi/>
      </w:pPr>
      <w:r>
        <w:rPr>
          <w:rtl/>
          <w:cs/>
          <w:lang w:val="ar_AE" w:bidi="ar_AE"/>
        </w:rPr>
      </w:r>
      <w:r>
        <w:rPr>
          <w:rtl/>
          <w:cs/>
          <w:lang w:val="ar_AE" w:bidi="ar_AE"/>
        </w:rPr>
        <w:t>توقفوا هنا وناقشوا كيف تصفون أسلوب عبادتكم ليهوه من كل قلوبكم ونفوسكم. أوقِفوا الاستماع إلى التسجيل الصوتي هنا.</w:t>
      </w:r>
    </w:p>
    <w:p>
      <w:pPr>
        <w:bidi/>
      </w:pPr>
      <w:r>
        <w:rPr>
          <w:rtl/>
          <w:cs/>
          <w:lang w:val="ar_AE" w:bidi="ar_AE"/>
        </w:rPr>
      </w:r>
      <w:r>
        <w:rPr>
          <w:rtl/>
          <w:cs/>
          <w:lang w:val="ar_AE" w:bidi="ar_AE"/>
        </w:rPr>
        <w:t>هنا، يُعطي الكاتب بعض المعلومات الإضافية ويقول إن موسى أعطى منطقة باشان بالتحديد، التي هي على الجانب الشرقي من نهر الأردن، لنصف سِبط منسّى. حصل النصف الآخر من سبط منسّى على أرض على الجانب الغربي من نهر الأردن.</w:t>
      </w:r>
    </w:p>
    <w:p>
      <w:pPr>
        <w:bidi/>
      </w:pPr>
      <w:r>
        <w:rPr>
          <w:rtl/>
          <w:cs/>
          <w:lang w:val="ar_AE" w:bidi="ar_AE"/>
        </w:rPr>
      </w:r>
      <w:r>
        <w:rPr>
          <w:rtl/>
          <w:cs/>
          <w:lang w:val="ar_AE" w:bidi="ar_AE"/>
        </w:rPr>
        <w:t>يبارك يشوع الأسباط الشرقية ويوصي بضرورة عودتهم إلى عائلاتهم بحصة كبيرة من الثروة العظيمة التي أخذها بنو إسرائيل عندما غزا مدُن أرض كنعان. تُدعى الأشياء التي يأخذها الناس في المعارك مكاسب أو غنائم. في هذه القصة، تشمل الغنائم قطعانًا ضخمة من الماشية، ومعادن ثمينة من الفضة، والذهب، والنحاس، والحديد، وكمية كبيرة من الملابس. بعد أن يبارك يشوع الأسباط الشرقية، يسمح لها بالعودة إلى أرضها ومشاركة الغنائم مع عائلاتها.</w:t>
      </w:r>
    </w:p>
    <w:p>
      <w:pPr>
        <w:bidi/>
      </w:pPr>
      <w:r>
        <w:rPr>
          <w:rtl/>
          <w:cs/>
          <w:lang w:val="ar_AE" w:bidi="ar_AE"/>
        </w:rPr>
      </w:r>
      <w:r>
        <w:rPr>
          <w:rtl/>
          <w:cs/>
          <w:lang w:val="ar_AE" w:bidi="ar_AE"/>
        </w:rPr>
        <w:t>في المشهد الثاني: تترك الأسباط الشرقية بقية بني إسرائيل في شيلوه وتبدأ الرحلة نحو أرض جلعاد، التي أعطاها لهم موسى. عندما تسافر الأسباط الشرقية نحو وطنها مع كل الغنائم التي أعطاها يشوع، لابد أنْ تكون مجموعة كبيرة للغاية من الناس والحيوانات. تذكّروا قصة سابقة عندما أجرى موسى إحصاءً فأحصى كل رجُل ينتمي للأسباط الشرقية يمكنه القتال. من المحتمل أنْ يصل عدد مَن سيُغادرون شيلوه إلى مائة ألف رجُل، بالإضافة إلى قطعان كبيرة من الماشية.</w:t>
      </w:r>
    </w:p>
    <w:p>
      <w:pPr>
        <w:bidi/>
      </w:pPr>
      <w:r>
        <w:rPr>
          <w:rtl/>
          <w:cs/>
          <w:lang w:val="ar_AE" w:bidi="ar_AE"/>
        </w:rPr>
      </w:r>
      <w:r>
        <w:rPr>
          <w:rtl/>
          <w:cs/>
          <w:lang w:val="ar_AE" w:bidi="ar_AE"/>
        </w:rPr>
        <w:t>قبل أن تغادر الأسباط الشرقية أرض كنعان، تقرّر التوقف وتبني مذبحًا كبيرًا مُذهلًا للغاية بالقُرب من نهر الأردن في مكان يُدعى جَلِيلُوت. في تلك الأيام، كان الناس عادةً يبنون مذابح من الحجر، لكننا لا نعرف المواد التي استخدمتها الأسباط الشرقية لبناء هذا المذبح.</w:t>
      </w:r>
    </w:p>
    <w:p>
      <w:pPr>
        <w:bidi/>
      </w:pPr>
      <w:r>
        <w:rPr>
          <w:rtl/>
          <w:cs/>
          <w:lang w:val="ar_AE" w:bidi="ar_AE"/>
        </w:rPr>
      </w:r>
      <w:r>
        <w:rPr>
          <w:rtl/>
          <w:cs/>
          <w:lang w:val="ar_AE" w:bidi="ar_AE"/>
        </w:rPr>
        <w:t>في المشهد الثالث، يسمع بقية بني إسرائيل أخبارًا تفيد بأن الأسباط الشرقية تبني مذبحًا ضخمًا. تسبب هذه الأخبار قلقًا كبيرًا بين بقية شعب إسرائيل. تجتمع الجماعة بأكملها، أو جماعة بني إسرائيل الباقين، في شيلوه، مستعدين للذهاب إلى الحرب ضد الأسباط الشرقية. تشير "كل جماعة بني إسرائيل" في هذه الحالة إلى الرجال المقاتلين من الأسباط الغربية.</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22: 1 - 12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 بن نون</w:t>
      </w:r>
    </w:p>
    <w:p>
      <w:pPr>
        <w:pStyle w:val="ListBullet"/>
        <w:bidi/>
        <w:spacing w:line="240" w:lineRule="auto"/>
        <w:ind w:left="720"/>
      </w:pPr>
      <w:r>
        <w:rPr>
          <w:rtl/>
          <w:cs/>
          <w:lang w:val="ar_AE" w:bidi="ar_AE"/>
        </w:rPr>
      </w:r>
      <w:r>
        <w:rPr>
          <w:rtl/>
          <w:cs/>
          <w:lang w:val="ar_AE" w:bidi="ar_AE"/>
        </w:rPr>
        <w:t>أسباط رأوبين وجاد ونصف سبط منسّى، التي تُدعى أحيانًا الأسباط الشرقية.</w:t>
      </w:r>
    </w:p>
    <w:p>
      <w:pPr>
        <w:pStyle w:val="ListBullet"/>
        <w:bidi/>
        <w:spacing w:line="240" w:lineRule="auto"/>
        <w:ind w:left="720"/>
      </w:pPr>
      <w:r>
        <w:rPr>
          <w:rtl/>
          <w:cs/>
          <w:lang w:val="ar_AE" w:bidi="ar_AE"/>
        </w:rPr>
      </w:r>
      <w:r>
        <w:rPr>
          <w:rtl/>
          <w:cs/>
          <w:lang w:val="ar_AE" w:bidi="ar_AE"/>
        </w:rPr>
        <w:t>موسى، عبد يهوه</w:t>
      </w:r>
    </w:p>
    <w:p>
      <w:pPr>
        <w:pStyle w:val="ListBullet"/>
        <w:bidi/>
        <w:spacing w:line="240" w:lineRule="auto"/>
        <w:ind w:left="720"/>
      </w:pPr>
      <w:r>
        <w:rPr>
          <w:rtl/>
          <w:cs/>
          <w:lang w:val="ar_AE" w:bidi="ar_AE"/>
        </w:rPr>
      </w:r>
      <w:r>
        <w:rPr>
          <w:rtl/>
          <w:cs/>
          <w:lang w:val="ar_AE" w:bidi="ar_AE"/>
        </w:rPr>
        <w:t xml:space="preserve">بقية أسباط إسرائيل </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عليكم كمجموعة تمثيل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يجمع يشوع، رئيس بني إسرائيل، الأسباط الشرقية معًا. يمدح يشوع الأسباط الشرقية على طاعتها له ولقيادة موسى. يمدح يشوع أيضًا ولاءهُم لبقية إسرائيل واهتمامهم بطاعة أوامر يهوه.</w:t>
      </w:r>
    </w:p>
    <w:p>
      <w:pPr>
        <w:bidi/>
      </w:pPr>
      <w:r>
        <w:rPr>
          <w:rtl/>
          <w:cs/>
          <w:lang w:val="ar_AE" w:bidi="ar_AE"/>
        </w:rPr>
      </w:r>
      <w:r>
        <w:rPr>
          <w:rtl/>
          <w:cs/>
          <w:lang w:val="ar_AE" w:bidi="ar_AE"/>
        </w:rPr>
        <w:t>يؤكد يشوع أن يهوه أوفى بوعده بإراحة إسرائيل ومنحهم السلام في الأرض. وهذا يعني أنه قد حان الوقت لتحرير الأسباط الشرقية من وعدها بالبقاء مع بقية إسرائيل. يُعلن يشوع أنهم الآن أحرار في العودة إلى عائلاتهم في الأرض التي ورثوها، شرق نهر الأردن.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يوصي يشوع الأسباط الشرقية بالاستمرار في طاعة الشريعة التي أعطاها لهم موسى، كما يشجعهم على إظهار محبتهم وعبادتهم ليهوه من خلال طاعتهم وولائهم، وخدمتهم المتواضعة.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يبارك يشوع الأسباط الشرقية بثروة كبيرة لتأخذها إلى ديارها وتشاركها مع عائلاتها.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تترك الأسباط الشرقية بقية إسرائيل وتبدأ رحلتها نحو وطنها، نحو أرض جلعاد على الجانب الشرقي من نهر الأردن.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الأسباط الشرقية: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بينما لا تزال الأسباط الشرقية في أرض كنعان، تتوقَّف لتبني مذبحًا ضخمًا. عندما يسمع بقية بني إسرائيل عن هذا، يساورهم قلق شديد، ويجتمعون معًا في شيلوه، مُستعدين للذهاب إلى الحرب ضد الأسباط الشرقية.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بقية أسباط إسرائيل: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22: 1 - 12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يدعو يشوع، القائد المُعيَّن لبني إسرائيل، أسباطَ إسرائيل الشرقية إلى اجتماع، والأسباط الشرقية هي أسباط رأوبين وجاد ونصف سبط منسّى.</w:t>
      </w:r>
    </w:p>
    <w:p>
      <w:pPr>
        <w:bidi/>
      </w:pPr>
      <w:r>
        <w:rPr>
          <w:rtl/>
          <w:cs/>
          <w:lang w:val="ar_AE" w:bidi="ar_AE"/>
        </w:rPr>
      </w:r>
      <w:r>
        <w:rPr>
          <w:rtl/>
          <w:cs/>
          <w:lang w:val="ar_AE" w:bidi="ar_AE"/>
        </w:rPr>
        <w:t xml:space="preserve">يقول يشوع إن الأسباط الشرقية فعلت كل ما طلب </w:t>
      </w:r>
      <w:r>
        <w:rPr>
          <w:b/>
          <w:rtl/>
          <w:cs/>
          <w:lang w:val="ar_AE" w:bidi="ar_AE"/>
        </w:rPr>
        <w:t>عبد</w:t>
      </w:r>
      <w:r>
        <w:rPr>
          <w:rtl/>
          <w:cs/>
          <w:lang w:val="ar_AE" w:bidi="ar_AE"/>
        </w:rPr>
        <w:t xml:space="preserve"> </w:t>
      </w:r>
      <w:r>
        <w:rPr>
          <w:b/>
          <w:rtl/>
          <w:cs/>
          <w:lang w:val="ar_AE" w:bidi="ar_AE"/>
        </w:rPr>
        <w:t>يهوه</w:t>
      </w:r>
      <w:r>
        <w:rPr>
          <w:rtl/>
          <w:cs/>
          <w:lang w:val="ar_AE" w:bidi="ar_AE"/>
        </w:rPr>
        <w:t xml:space="preserve">، موسى، منهم فعله، وأنهم اتبعوا يهوه </w:t>
      </w:r>
      <w:r>
        <w:rPr>
          <w:b/>
          <w:rtl/>
          <w:cs/>
          <w:lang w:val="ar_AE" w:bidi="ar_AE"/>
        </w:rPr>
        <w:t>إلههم</w:t>
      </w:r>
      <w:r>
        <w:rPr>
          <w:rtl/>
          <w:cs/>
          <w:lang w:val="ar_AE" w:bidi="ar_AE"/>
        </w:rPr>
        <w:t xml:space="preserve">. يقول يشوع: إن الأسباط الشرقية أطاعت أيضًا تعليمات يشوع، وساعدت </w:t>
      </w:r>
      <w:r>
        <w:rPr>
          <w:rtl/>
          <w:cs/>
          <w:lang w:val="ar_AE" w:bidi="ar_AE"/>
        </w:rPr>
        <w:t>بني إسرائيل</w:t>
      </w:r>
      <w:r>
        <w:rPr>
          <w:rtl/>
          <w:cs/>
          <w:lang w:val="ar_AE" w:bidi="ar_AE"/>
        </w:rPr>
        <w:t xml:space="preserve"> الآخرين. يهوه هو الاسم الشخصي لله، والله هو المُصطلح العام للإشارة إلى الله الخالِق. استخدموا الكلمات ذاتها للقبَي يهوه والله كما فعلتم في المقاطع السابقة. إنَّ اللفظَين </w:t>
      </w:r>
      <w:r>
        <w:rPr>
          <w:rtl/>
          <w:cs/>
          <w:lang w:val="ar_AE" w:bidi="ar_AE"/>
        </w:rPr>
        <w:t>يهوه</w:t>
      </w:r>
      <w:r>
        <w:rPr>
          <w:rtl/>
          <w:cs/>
          <w:lang w:val="ar_AE" w:bidi="ar_AE"/>
        </w:rPr>
        <w:t xml:space="preserve"> </w:t>
      </w:r>
      <w:r>
        <w:rPr>
          <w:rtl/>
          <w:cs/>
          <w:lang w:val="ar_AE" w:bidi="ar_AE"/>
        </w:rPr>
        <w:t>والله</w:t>
      </w:r>
      <w:r>
        <w:rPr>
          <w:rtl/>
          <w:cs/>
          <w:lang w:val="ar_AE" w:bidi="ar_AE"/>
        </w:rPr>
        <w:t xml:space="preserve"> مذكوران في "قاموس الكلمات الرئيسية". الخادم أو العبد هو رجُل أو امرأة يعمل لدى شخص آخر. استخدموا الكلمة ذاتها للتعبير عن عبد، كما استخدمتم في المقاطع السابقة. لمزيد من المعلومات، راجعوا كلمة </w:t>
      </w:r>
      <w:r>
        <w:rPr>
          <w:rtl/>
          <w:cs/>
          <w:lang w:val="ar_AE" w:bidi="ar_AE"/>
        </w:rPr>
        <w:t>"عبد"</w:t>
      </w:r>
      <w:r>
        <w:rPr>
          <w:rtl/>
          <w:cs/>
          <w:lang w:val="ar_AE" w:bidi="ar_AE"/>
        </w:rPr>
        <w:t xml:space="preserve"> في "قاموس الكلمات الرئيسية".</w:t>
      </w:r>
    </w:p>
    <w:p>
      <w:pPr>
        <w:bidi/>
      </w:pPr>
      <w:r>
        <w:rPr>
          <w:rtl/>
          <w:cs/>
          <w:lang w:val="ar_AE" w:bidi="ar_AE"/>
        </w:rPr>
      </w:r>
      <w:r>
        <w:rPr>
          <w:rtl/>
          <w:cs/>
          <w:lang w:val="ar_AE" w:bidi="ar_AE"/>
        </w:rPr>
        <w:t xml:space="preserve">يوصي يشوع الأسباط الشرقية أن تطيع جميع </w:t>
      </w:r>
      <w:r>
        <w:rPr>
          <w:b/>
          <w:rtl/>
          <w:cs/>
          <w:lang w:val="ar_AE" w:bidi="ar_AE"/>
        </w:rPr>
        <w:t>الوصايا</w:t>
      </w:r>
      <w:r>
        <w:rPr>
          <w:rtl/>
          <w:cs/>
          <w:lang w:val="ar_AE" w:bidi="ar_AE"/>
        </w:rPr>
        <w:t xml:space="preserve"> </w:t>
      </w:r>
      <w:r>
        <w:rPr>
          <w:b/>
          <w:rtl/>
          <w:cs/>
          <w:lang w:val="ar_AE" w:bidi="ar_AE"/>
        </w:rPr>
        <w:t>والشرائع</w:t>
      </w:r>
      <w:r>
        <w:rPr>
          <w:rtl/>
          <w:cs/>
          <w:lang w:val="ar_AE" w:bidi="ar_AE"/>
        </w:rPr>
        <w:t xml:space="preserve"> التي أعطاها لهم يهوه من خلال موسى، عبده. إن كلًا من الوصايا والشرائع هي إرشادات عامة أعطاها يهوه لشعبه. يمكن أن يشير الناموس إلى الإرشادات العامة التي أعطاها يهوه لشعبه بشأن طريقة عيشه، ويمكن أن تشير الوصايا إلى الإرشادات الأكثر تحديدًا التي أعطاها يهوه لشعبه لكي يعبدوه. على أي حال، يشير كلا المصطلحَين إلى الإرشادات العامة التي أعطاها يهوه لشعبه. استخدموا الكلمات ذاتها التي استخدمتم للإشارة إلى الوصايا والشرائع، وتذكّروا أن كُلًا من </w:t>
      </w:r>
      <w:r>
        <w:rPr>
          <w:rtl/>
          <w:cs/>
          <w:lang w:val="ar_AE" w:bidi="ar_AE"/>
        </w:rPr>
        <w:t>الوصايا</w:t>
      </w:r>
      <w:r>
        <w:rPr>
          <w:rtl/>
          <w:cs/>
          <w:lang w:val="ar_AE" w:bidi="ar_AE"/>
        </w:rPr>
        <w:t xml:space="preserve"> </w:t>
      </w:r>
      <w:r>
        <w:rPr>
          <w:rtl/>
          <w:cs/>
          <w:lang w:val="ar_AE" w:bidi="ar_AE"/>
        </w:rPr>
        <w:t>والشرائع</w:t>
      </w:r>
      <w:r>
        <w:rPr>
          <w:rtl/>
          <w:cs/>
          <w:lang w:val="ar_AE" w:bidi="ar_AE"/>
        </w:rPr>
        <w:t xml:space="preserve"> تعبيران مذكوران في "قاموس الكلمات الرئيسية".</w:t>
      </w:r>
    </w:p>
    <w:p>
      <w:pPr>
        <w:bidi/>
      </w:pPr>
      <w:r>
        <w:rPr>
          <w:rtl/>
          <w:cs/>
          <w:lang w:val="ar_AE" w:bidi="ar_AE"/>
        </w:rPr>
      </w:r>
      <w:r>
        <w:rPr>
          <w:rtl/>
          <w:cs/>
          <w:lang w:val="ar_AE" w:bidi="ar_AE"/>
        </w:rPr>
        <w:t xml:space="preserve">إذا لزم الأمر، توقفوا هنا وناقشوا كيف ستتحدثون عن </w:t>
      </w:r>
      <w:r>
        <w:rPr>
          <w:b/>
          <w:rtl/>
          <w:cs/>
          <w:lang w:val="ar_AE" w:bidi="ar_AE"/>
        </w:rPr>
        <w:t>الوصايا</w:t>
      </w:r>
      <w:r>
        <w:rPr>
          <w:rtl/>
          <w:cs/>
          <w:lang w:val="ar_AE" w:bidi="ar_AE"/>
        </w:rPr>
        <w:t xml:space="preserve"> </w:t>
      </w:r>
      <w:r>
        <w:rPr>
          <w:b/>
          <w:rtl/>
          <w:cs/>
          <w:lang w:val="ar_AE" w:bidi="ar_AE"/>
        </w:rPr>
        <w:t>والشرائع</w:t>
      </w:r>
      <w:r>
        <w:rPr>
          <w:rtl/>
          <w:cs/>
          <w:lang w:val="ar_AE" w:bidi="ar_AE"/>
        </w:rPr>
        <w:t xml:space="preserve"> معًا في هذا المقطع. إذا كنتم قد ترجمتم هذه الأفكار معًا في المقاطع السابقة، استخدموا الكلمات أو العبارات ذاتها هنا. أوقِفوا الاستماع إلى هذا التسجيل الصوتي هنا.</w:t>
      </w:r>
    </w:p>
    <w:p>
      <w:pPr>
        <w:bidi/>
      </w:pPr>
      <w:r>
        <w:rPr>
          <w:rtl/>
          <w:cs/>
          <w:lang w:val="ar_AE" w:bidi="ar_AE"/>
        </w:rPr>
      </w:r>
      <w:r>
        <w:rPr>
          <w:b/>
          <w:rtl/>
          <w:cs/>
          <w:lang w:val="ar_AE" w:bidi="ar_AE"/>
        </w:rPr>
        <w:t>يبارك</w:t>
      </w:r>
      <w:r>
        <w:rPr>
          <w:rtl/>
          <w:cs/>
          <w:lang w:val="ar_AE" w:bidi="ar_AE"/>
        </w:rPr>
        <w:t xml:space="preserve"> يشوع الأسباط الشرقية ويرسلها بعيدًا عبر </w:t>
      </w:r>
      <w:r>
        <w:rPr>
          <w:b/>
          <w:rtl/>
          <w:cs/>
          <w:lang w:val="ar_AE" w:bidi="ar_AE"/>
        </w:rPr>
        <w:t>نهر الأردن</w:t>
      </w:r>
      <w:r>
        <w:rPr>
          <w:rtl/>
          <w:cs/>
          <w:lang w:val="ar_AE" w:bidi="ar_AE"/>
        </w:rPr>
        <w:t xml:space="preserve">. استخدموا الكلمات ذاتها التي استخدمتم سابقًا للإشارة إلى يُبارك و نهر الأردن، وتذكّروا أن </w:t>
      </w:r>
      <w:r>
        <w:rPr>
          <w:rtl/>
          <w:cs/>
          <w:lang w:val="ar_AE" w:bidi="ar_AE"/>
        </w:rPr>
        <w:t>يُبارك</w:t>
      </w:r>
      <w:r>
        <w:rPr>
          <w:rtl/>
          <w:cs/>
          <w:lang w:val="ar_AE" w:bidi="ar_AE"/>
        </w:rPr>
        <w:t xml:space="preserve"> </w:t>
      </w:r>
      <w:r>
        <w:rPr>
          <w:rtl/>
          <w:cs/>
          <w:lang w:val="ar_AE" w:bidi="ar_AE"/>
        </w:rPr>
        <w:t>ونهر الأردن</w:t>
      </w:r>
      <w:r>
        <w:rPr>
          <w:rtl/>
          <w:cs/>
          <w:lang w:val="ar_AE" w:bidi="ar_AE"/>
        </w:rPr>
        <w:t xml:space="preserve"> تعبيران مذكوران في "قاموس الكلمات الرئيسية". لكن قبل رحيلهم، يطلب منهم يشوع أن يأخذوا الكثير من الأشياء القيمة من </w:t>
      </w:r>
      <w:r>
        <w:rPr>
          <w:b/>
          <w:rtl/>
          <w:cs/>
          <w:lang w:val="ar_AE" w:bidi="ar_AE"/>
        </w:rPr>
        <w:t xml:space="preserve"> غنائم</w:t>
      </w:r>
      <w:r>
        <w:rPr>
          <w:rtl/>
          <w:cs/>
          <w:lang w:val="ar_AE" w:bidi="ar_AE"/>
        </w:rPr>
        <w:t xml:space="preserve"> المعركة. "الغنيمة" هي الاسم الذي يطلقه الناس على جميع الأشياء الثمينة </w:t>
      </w:r>
      <w:r>
        <w:rPr>
          <w:b/>
          <w:rtl/>
          <w:cs/>
          <w:lang w:val="ar_AE" w:bidi="ar_AE"/>
        </w:rPr>
        <w:t>والمواشي</w:t>
      </w:r>
      <w:r>
        <w:rPr>
          <w:rtl/>
          <w:cs/>
          <w:lang w:val="ar_AE" w:bidi="ar_AE"/>
        </w:rPr>
        <w:t xml:space="preserve"> التي يأخذها الناس عندما تهاجم جماعةٌ جماعة أخرى وتتغلَّب عليها. والغنيمة مكافأة، أو جائزة، يتقاسمها المُحاربون الذين قاتلوا في سبيل النصر. استخدموا الكلمات ذاتها التي استخدمتم في المقاطع السابقة للإشارة إلى الغنيمة، المواشي، </w:t>
      </w:r>
      <w:r>
        <w:rPr>
          <w:b/>
          <w:rtl/>
          <w:cs/>
          <w:lang w:val="ar_AE" w:bidi="ar_AE"/>
        </w:rPr>
        <w:t>الفضة</w:t>
      </w:r>
      <w:r>
        <w:rPr>
          <w:rtl/>
          <w:cs/>
          <w:lang w:val="ar_AE" w:bidi="ar_AE"/>
        </w:rPr>
        <w:t xml:space="preserve">، </w:t>
      </w:r>
      <w:r>
        <w:rPr>
          <w:b/>
          <w:rtl/>
          <w:cs/>
          <w:lang w:val="ar_AE" w:bidi="ar_AE"/>
        </w:rPr>
        <w:t>الذهب</w:t>
      </w:r>
      <w:r>
        <w:rPr>
          <w:rtl/>
          <w:cs/>
          <w:lang w:val="ar_AE" w:bidi="ar_AE"/>
        </w:rPr>
        <w:t xml:space="preserve">، </w:t>
      </w:r>
      <w:r>
        <w:rPr>
          <w:b/>
          <w:rtl/>
          <w:cs/>
          <w:lang w:val="ar_AE" w:bidi="ar_AE"/>
        </w:rPr>
        <w:t>النحاس</w:t>
      </w:r>
      <w:r>
        <w:rPr>
          <w:rtl/>
          <w:cs/>
          <w:lang w:val="ar_AE" w:bidi="ar_AE"/>
        </w:rPr>
        <w:t xml:space="preserve">، </w:t>
      </w:r>
      <w:r>
        <w:rPr>
          <w:b/>
          <w:rtl/>
          <w:cs/>
          <w:lang w:val="ar_AE" w:bidi="ar_AE"/>
        </w:rPr>
        <w:t>والحديد</w:t>
      </w:r>
      <w:r>
        <w:rPr>
          <w:rtl/>
          <w:cs/>
          <w:lang w:val="ar_AE" w:bidi="ar_AE"/>
        </w:rPr>
        <w:t>.</w:t>
      </w:r>
    </w:p>
    <w:p>
      <w:pPr>
        <w:bidi/>
      </w:pPr>
      <w:r>
        <w:rPr>
          <w:rtl/>
          <w:cs/>
          <w:lang w:val="ar_AE" w:bidi="ar_AE"/>
        </w:rPr>
      </w:r>
      <w:r>
        <w:rPr>
          <w:rtl/>
          <w:cs/>
          <w:lang w:val="ar_AE" w:bidi="ar_AE"/>
        </w:rPr>
        <w:t xml:space="preserve">قبل أن تغادر الأسباط الشرقية </w:t>
      </w:r>
      <w:r>
        <w:rPr>
          <w:b/>
          <w:rtl/>
          <w:cs/>
          <w:lang w:val="ar_AE" w:bidi="ar_AE"/>
        </w:rPr>
        <w:t>كنعان</w:t>
      </w:r>
      <w:r>
        <w:rPr>
          <w:rtl/>
          <w:cs/>
          <w:lang w:val="ar_AE" w:bidi="ar_AE"/>
        </w:rPr>
        <w:t xml:space="preserve">، جاءت إلى جَلِيلُوت، وهي حدود تقع في مكان ما بالقُرب من نهر الأردن. توقَّفت الأسباط الشرقية هناك لتبني </w:t>
      </w:r>
      <w:r>
        <w:rPr>
          <w:b/>
          <w:rtl/>
          <w:cs/>
          <w:lang w:val="ar_AE" w:bidi="ar_AE"/>
        </w:rPr>
        <w:t>مذبحًا</w:t>
      </w:r>
      <w:r>
        <w:rPr>
          <w:rtl/>
          <w:cs/>
          <w:lang w:val="ar_AE" w:bidi="ar_AE"/>
        </w:rPr>
        <w:t xml:space="preserve"> كبيرًا. يشير المذبح عادةً إلى حيث يذبح ويحرق الناس الحيوانات تقدمة لإله ما، أو إلى مكان لحرق البخور. كثيرًا ما يبني الناس مذابح من الحجارة، ربما مثل مائدة أو منصة صغيرة. استخدموا الكلمة ذاتها للتعبير عن كنعان ومذبح كما استخدمتم في المقاطع السابقة. لمزيد من المعلومات، راجعوا كلمة </w:t>
      </w:r>
      <w:r>
        <w:rPr>
          <w:rtl/>
          <w:cs/>
          <w:lang w:val="ar_AE" w:bidi="ar_AE"/>
        </w:rPr>
        <w:t>كنعان</w:t>
      </w:r>
      <w:r>
        <w:rPr>
          <w:rtl/>
          <w:cs/>
          <w:lang w:val="ar_AE" w:bidi="ar_AE"/>
        </w:rPr>
        <w:t xml:space="preserve"> </w:t>
      </w:r>
      <w:r>
        <w:rPr>
          <w:rtl/>
          <w:cs/>
          <w:lang w:val="ar_AE" w:bidi="ar_AE"/>
        </w:rPr>
        <w:t>ومذبح</w:t>
      </w:r>
      <w:r>
        <w:rPr>
          <w:rtl/>
          <w:cs/>
          <w:lang w:val="ar_AE" w:bidi="ar_AE"/>
        </w:rPr>
        <w:t xml:space="preserve"> في «قاموس الكلمات الرئيسية». </w:t>
      </w:r>
    </w:p>
    <w:p>
      <w:pPr>
        <w:bidi/>
      </w:pPr>
      <w:r>
        <w:rPr>
          <w:rtl/>
          <w:cs/>
          <w:lang w:val="ar_AE" w:bidi="ar_AE"/>
        </w:rPr>
      </w:r>
      <w:r>
        <w:rPr>
          <w:rtl/>
          <w:cs/>
          <w:lang w:val="ar_AE" w:bidi="ar_AE"/>
        </w:rPr>
        <w:t xml:space="preserve">سمعت </w:t>
      </w:r>
      <w:r>
        <w:rPr>
          <w:b/>
          <w:rtl/>
          <w:cs/>
          <w:lang w:val="ar_AE" w:bidi="ar_AE"/>
        </w:rPr>
        <w:t>الجماعة</w:t>
      </w:r>
      <w:r>
        <w:rPr>
          <w:rtl/>
          <w:cs/>
          <w:lang w:val="ar_AE" w:bidi="ar_AE"/>
        </w:rPr>
        <w:t xml:space="preserve"> أو </w:t>
      </w:r>
      <w:r>
        <w:rPr>
          <w:b/>
          <w:rtl/>
          <w:cs/>
          <w:lang w:val="ar_AE" w:bidi="ar_AE"/>
        </w:rPr>
        <w:t>جمهور</w:t>
      </w:r>
      <w:r>
        <w:rPr>
          <w:rtl/>
          <w:cs/>
          <w:lang w:val="ar_AE" w:bidi="ar_AE"/>
        </w:rPr>
        <w:t xml:space="preserve"> بني إسرائيل عن المذبح وأعدّوا أنفسهم ليحاربوا ضد الأسباط الشرقية. استخدموا الكلمة ذاتها التي استخدمتم في المقاطع السابقة للإشارة إلى الجماعة أو الجمهور.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22:13–20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22: 13 -20 واحفظوا هذا المقطع في قلوبكم.</w:t>
      </w:r>
    </w:p>
    <w:p>
      <w:pPr>
        <w:bidi/>
      </w:pPr>
      <w:r>
        <w:rPr>
          <w:rtl/>
          <w:cs/>
          <w:lang w:val="ar_AE" w:bidi="ar_AE"/>
        </w:rPr>
      </w:r>
      <w:r>
        <w:rPr>
          <w:rtl/>
          <w:cs/>
          <w:lang w:val="ar_AE" w:bidi="ar_AE"/>
        </w:rPr>
        <w:t>استمعوا إلى نسخة صوتية من سِفر يشوع 22: 13 -20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22: 13– 20 من الترجمة الأسهل فهمًا.</w:t>
      </w:r>
    </w:p>
    <w:p>
      <w:pPr>
        <w:bidi/>
      </w:pPr>
      <w:r>
        <w:rPr>
          <w:rtl/>
          <w:cs/>
          <w:lang w:val="ar_AE" w:bidi="ar_AE"/>
        </w:rPr>
      </w:r>
      <w:r>
        <w:rPr>
          <w:rtl/>
          <w:cs/>
          <w:lang w:val="ar_AE" w:bidi="ar_AE"/>
        </w:rPr>
        <w:t>في القصة السابقة، غادرت أسباط رأوبين وجاد ونصف سبط منسّى، المعروفة أيضًا باسم الأسباط الشرقية لإسرائيل، شيلوه وسافرتْ شرقًا نحو الأرض التي أعطاها لهم يهوه على الجانب الآخر من نهر الأردن. لكن قبل أن تغادر كنعان، توقَّفت الأسباط الشرقية لتبني مذبحًا عظيمًا في مكان ما بالقُرب من نهر الأردن. سمعت بقية أسباط إسرائيل، التي تُعرف أحيانًا بالأسباط الغربية، عن المذبح العظيم الذي بنته الأسباط الشرقية، واجتمعوا في شيلوه. أرادوا أن يذهبوا إلى الحرب ضد الأسباط الشرقية.</w:t>
      </w:r>
    </w:p>
    <w:p>
      <w:pPr>
        <w:bidi/>
      </w:pPr>
      <w:r>
        <w:rPr>
          <w:rtl/>
          <w:cs/>
          <w:lang w:val="ar_AE" w:bidi="ar_AE"/>
        </w:rPr>
      </w:r>
      <w:r>
        <w:rPr>
          <w:rtl/>
          <w:cs/>
          <w:lang w:val="ar_AE" w:bidi="ar_AE"/>
        </w:rPr>
        <w:t>في هذه القصة، سنكتشف سبب رد فعل الأسباط الغربية الشديد. سنرى كيف يحاول بنو إسرائيل التعامُل مع هذا الموقف، الذي يهدد بكسر وحدة شعب إسرائيل.</w:t>
      </w:r>
    </w:p>
    <w:p>
      <w:pPr>
        <w:bidi/>
      </w:pPr>
      <w:r>
        <w:rPr>
          <w:rtl/>
          <w:cs/>
          <w:lang w:val="ar_AE" w:bidi="ar_AE"/>
        </w:rPr>
      </w:r>
      <w:r>
        <w:rPr>
          <w:rtl/>
          <w:cs/>
          <w:lang w:val="ar_AE" w:bidi="ar_AE"/>
        </w:rPr>
        <w:t>يقرّر شعب الأسباط الغربية في شيلوه ألا يذهبوا إلى الحرب ضد إخوتهم، أي الأسباط الشرقية، على الفور. أولًا، يرسلون وفدًا، أو مجموعة من الرجال الذين يمثلون كل الشعب، ليتحدثوا إلى الأسباط الشرقية. يقود فينحاس الكاهن الوفد، الذي يضم قائدًا رئيسًا من كل سبط من أسباط الغرب التسعة والنصف، ويرسلون كاهنًا ورئيسًا قائدًا لأنهم قلقون للغاية بشأن المذبح.</w:t>
      </w:r>
    </w:p>
    <w:p>
      <w:pPr>
        <w:bidi/>
      </w:pPr>
      <w:r>
        <w:rPr>
          <w:rtl/>
          <w:cs/>
          <w:lang w:val="ar_AE" w:bidi="ar_AE"/>
        </w:rPr>
      </w:r>
      <w:r>
        <w:rPr>
          <w:rtl/>
          <w:cs/>
          <w:lang w:val="ar_AE" w:bidi="ar_AE"/>
        </w:rPr>
        <w:t>فينحاس هو ابن ألعازر وحفيد هارون، الذي كان رئيس الكهنة الأصلي. في قصة سابقة، حل ألعازار محل أبيه هارون بصفته رئيس كهنة إسرائيل وذلك بعد موت هارون. كان جزء من وظيفة الكاهن تعليم شعب إسرائيل كيف يعبدون يهوه بطريقة ترضيه. فينحاس كاهن أمين للغاية. ستتذكرون قصة سابقة عندما كان البعض من بني إسرائيل غير أمناء ليهوه في فغور، حين عبدوا آلهة زائفة، لكن فينحاس أظهر للجميع أنه كان مُخلصًا ليهوه بقتل المخطئين برُمح. ربما لهذا السبب يرسل شعب الأسباط الغربية فينحاس ليقود الوفد ويتحدَّث إلى الأسباط الشرقية عن المذبح.</w:t>
      </w:r>
    </w:p>
    <w:p>
      <w:pPr>
        <w:bidi/>
      </w:pPr>
      <w:r>
        <w:rPr>
          <w:rtl/>
          <w:cs/>
          <w:lang w:val="ar_AE" w:bidi="ar_AE"/>
        </w:rPr>
      </w:r>
      <w:r>
        <w:rPr>
          <w:rtl/>
          <w:cs/>
          <w:lang w:val="ar_AE" w:bidi="ar_AE"/>
        </w:rPr>
        <w:t>يسافر الوفد من رجال الأسباط الغربية على طول الطريق إلى جلعاد، حيث يجدون الأسباط الشرقية. جلعاد هي المنطقة الجبلية على الجانب الشرقي من نهر الأردن التي أعطاها يهوه للأسباط الشرقية ميراثًا. هنا، تتحدث مجموعة الرجال، الذين يمثلون جميع الشعب من أسباط إسرائيل الغربية، يتحدَّثون إلى الأسباط الشرقية.</w:t>
      </w:r>
    </w:p>
    <w:p>
      <w:pPr>
        <w:bidi/>
      </w:pPr>
      <w:r>
        <w:rPr>
          <w:rtl/>
          <w:cs/>
          <w:lang w:val="ar_AE" w:bidi="ar_AE"/>
        </w:rPr>
      </w:r>
      <w:r>
        <w:rPr>
          <w:rtl/>
          <w:cs/>
          <w:lang w:val="ar_AE" w:bidi="ar_AE"/>
        </w:rPr>
        <w:t>توقّفوا هنا وانظروا إلى خريطة أرض بني إسرائيل تُوضّح موقع شيلوه ومنطقة جلعاد. أوقِفوا الاستماع إلى هذا التسجيل الصوتي هنا.</w:t>
      </w:r>
    </w:p>
    <w:p>
      <w:pPr>
        <w:bidi/>
      </w:pPr>
      <w:r>
        <w:rPr>
          <w:rtl/>
          <w:cs/>
          <w:lang w:val="ar_AE" w:bidi="ar_AE"/>
        </w:rPr>
      </w:r>
      <w:r>
        <w:rPr>
          <w:rtl/>
          <w:cs/>
          <w:lang w:val="ar_AE" w:bidi="ar_AE"/>
        </w:rPr>
        <w:t>يقول الوفد إنهم يحملون رسالة من جميع شعب يهوه، لكنهم في الواقع يشيرون فقط إلى جماعة الأسباط الغربية. ربما يقولون "كُلُّ جَمَاعَةِ الرَّبِّ" لتوضيح مدى إخلاص الأسباط الغربية ليهوه، لأن الأسباط الغربية يُطالبون في رسالتهم بمعرفة سبب تمرُّد الأسباط الشرقية على يهوه. تريد الأسباط الغربية أن تعرف سبب ترك الأسباط الشرقية إيمانها أو خيانتها ليهوه ببناء مذبح جديد، لم يسمح يهوه به.</w:t>
      </w:r>
    </w:p>
    <w:p>
      <w:pPr>
        <w:bidi/>
      </w:pPr>
      <w:r>
        <w:rPr>
          <w:rtl/>
          <w:cs/>
          <w:lang w:val="ar_AE" w:bidi="ar_AE"/>
        </w:rPr>
      </w:r>
      <w:r>
        <w:rPr>
          <w:rtl/>
          <w:cs/>
          <w:lang w:val="ar_AE" w:bidi="ar_AE"/>
        </w:rPr>
        <w:t>يشير المذبح عادةً إلى نوع من المائدة أو المنصَّة المصنوعة من الحجارة، حيث كان بنو إسرائيل يذبحون عليها الحيوانات ويحرقونها تقدمةً ليهوه. أخبر يهوه بني إسرائيل في قصة سابقة، كيف وأين يبنون مذبحًا له. يبدو أن يهوه لم يطلب من الأسباط الشرقية أن تبني هذا المذبح.</w:t>
      </w:r>
    </w:p>
    <w:p>
      <w:pPr>
        <w:bidi/>
      </w:pPr>
      <w:r>
        <w:rPr>
          <w:rtl/>
          <w:cs/>
          <w:lang w:val="ar_AE" w:bidi="ar_AE"/>
        </w:rPr>
      </w:r>
      <w:r>
        <w:rPr>
          <w:rtl/>
          <w:cs/>
          <w:lang w:val="ar_AE" w:bidi="ar_AE"/>
        </w:rPr>
        <w:t xml:space="preserve">تُذكّر الأسباط الغربية تلك الأسباط الشرقية الأخرى بالوقت الذي أخطأ فيه بنو إسرائيل ضد يهوه في مكان يُدعى فغور. عانى بنو إسرائيل كثيرًا لأنهم أخطأوا أو تمرَّدوا على يهوه. ستتذكرون في تلك القصة كيف أخطأ البعض من بني إسرائيل بعبادتهم للأوثان، أو آلهة البعل الزائفة. كعقاب على تلك الخطية، أرسل يهوه وباءً أو مرضًا رهيبًا، قتل 24 ألف شخص. أوقف يهوه الوبأ لأن فينحاس الكاهن قتل المخطئين. </w:t>
      </w:r>
    </w:p>
    <w:p>
      <w:pPr>
        <w:bidi/>
      </w:pPr>
      <w:r>
        <w:rPr>
          <w:rtl/>
          <w:cs/>
          <w:lang w:val="ar_AE" w:bidi="ar_AE"/>
        </w:rPr>
      </w:r>
      <w:r>
        <w:rPr>
          <w:rtl/>
          <w:cs/>
          <w:lang w:val="ar_AE" w:bidi="ar_AE"/>
        </w:rPr>
        <w:t>توقّفوا هنا وناقشوا هذا السؤال معًا كمجموعة: ماذا يحدث للناس في ثقافتكم عندما يخطئون؟ فيمَ يفكر الناس في مجتمعكم عندما يرون شخصًا يعاني بسبب خطية الشخص الآخر؟ تحدثوا عن وقت قُلتم فيه لشخص ألا يرتكب خطأً ما لأنكم تعلمون عواقبه السيئة عليكم أو على الآخرين. أوقِفوا الاستماع إلى هذا التسجيل الصوتي هنا.</w:t>
      </w:r>
    </w:p>
    <w:p>
      <w:pPr>
        <w:bidi/>
      </w:pPr>
      <w:r>
        <w:rPr>
          <w:rtl/>
          <w:cs/>
          <w:lang w:val="ar_AE" w:bidi="ar_AE"/>
        </w:rPr>
      </w:r>
      <w:r>
        <w:rPr>
          <w:rtl/>
          <w:cs/>
          <w:lang w:val="ar_AE" w:bidi="ar_AE"/>
        </w:rPr>
        <w:t>تقول الأسباط الغربية إنها لم تتطهّر بعد من تلك الخطية، مما يعني على الأرجح أنها لا تزال تتعافى من جرَّاء مَن ماتوا بسبب الوبأ الذي أرسله يهوه عليهم. يبدو أن الأسباط الغربية تعتقد أن تلك الأسباط الشرقية بنت المذبح لعبادة آلهة زائفة، الأمر الذي سيُغضِب يهوه. تخشى الأسباط الغربية أن يكون لتمرُّد الأسباط الشرقية عواقب مُميتة لجميع أسباط إسرائيل.</w:t>
      </w:r>
    </w:p>
    <w:p>
      <w:pPr>
        <w:bidi/>
      </w:pPr>
      <w:r>
        <w:rPr>
          <w:rtl/>
          <w:cs/>
          <w:lang w:val="ar_AE" w:bidi="ar_AE"/>
        </w:rPr>
      </w:r>
      <w:r>
        <w:rPr>
          <w:rtl/>
          <w:cs/>
          <w:lang w:val="ar_AE" w:bidi="ar_AE"/>
        </w:rPr>
        <w:t>تعتقد الأسباط الغربية أن بقية الأسباط ربما وجدت الأرض التي في شرق نهر الأردن نجسة، أو غير لائقة لعبادة يهوه. تعتقد الأسباط الغربية أن هذا ربما يكون سبب بناء الأسباط الشرقية مذبحًا آخر. تُقدِّم الأسباط الغربية حلاً سخيًا لهذه المشكلة المحتملة من خلال دعوتها للأسباط الشرقية للعودة إلى أرض كنعان، حيث تقع خيمة الاجتماع، غرب نهر الأردن. إنَّ خيمة الاجتماع، أو المسكن مكان مذبح يهوه الرسمي، حيث يمكن لشعب إسرائيل عبادته وتقديم ذبائح حيوانية له. تهتم الأسباط الغربية بمشكلة المذبح لدرجة أنها مستعدة لمشاركة أرض ميراثها مع الأسباط الشرقية للتأكد من أنَّ يهوه لن يغضب عليهم.</w:t>
      </w:r>
    </w:p>
    <w:p>
      <w:pPr>
        <w:bidi/>
      </w:pPr>
      <w:r>
        <w:rPr>
          <w:rtl/>
          <w:cs/>
          <w:lang w:val="ar_AE" w:bidi="ar_AE"/>
        </w:rPr>
      </w:r>
      <w:r>
        <w:rPr>
          <w:rtl/>
          <w:cs/>
          <w:lang w:val="ar_AE" w:bidi="ar_AE"/>
        </w:rPr>
        <w:t>لا تريد الأسباط الغربية أن تكون مرتبطة بأي خطية أو تمرُّد في الأسباط الشرقية، ويتوسّلون إلى الأسباط الشرقية ألا تتمرَّد على يهوه من خلال بناء مذبح آخر بالإضافة إلى مذبح يهوه الخاص، الموجود في خيمة الاجتماع.</w:t>
      </w:r>
    </w:p>
    <w:p>
      <w:pPr>
        <w:bidi/>
      </w:pPr>
      <w:r>
        <w:rPr>
          <w:rtl/>
          <w:cs/>
          <w:lang w:val="ar_AE" w:bidi="ar_AE"/>
        </w:rPr>
      </w:r>
      <w:r>
        <w:rPr>
          <w:rtl/>
          <w:cs/>
          <w:lang w:val="ar_AE" w:bidi="ar_AE"/>
        </w:rPr>
        <w:t xml:space="preserve">تُنهي الأسباط الغربية رسالتها بتذكير الأسباط الشرقية بوقت آخر عانت فيه جماعة إسرائيل بأكملها بسبب خطية رجُل واحد. ستتذكرون قصة سابقة عندما أعطى يهوه أعداء إسرائيل النُصرة على إسرائيل في المعركة، لأن رجُلًا واحدًا، عخان، أخطأ وسرق الأشياء التي أوصى يهوه بني إسرائيل بتحريمها والقضاء عليها. لا تريد الأسباط الغربية أن يعتبرها يهوه متمرِّدة مع الأسباط الشرقية، بل تتحمَّل عواقب خطيتها. </w:t>
      </w:r>
    </w:p>
    <w:p>
      <w:pPr>
        <w:bidi/>
      </w:pPr>
      <w:r>
        <w:rPr>
          <w:rtl/>
          <w:cs/>
          <w:lang w:val="ar_AE" w:bidi="ar_AE"/>
        </w:rPr>
      </w:r>
      <w:r>
        <w:rPr>
          <w:rtl/>
          <w:cs/>
          <w:lang w:val="ar_AE" w:bidi="ar_AE"/>
        </w:rPr>
        <w:t>تُذكّر الأسباط الغربية أيضًا تلك الشرقية بأن يهوه لم يعاقِب عخان فقط على خطيته، مات نحو ستة وثلاثين رجُلاً من رجال الحرب في معركة عاي، لكن بالإضافة إلى ذلك، رجمت جماعة إسرائيل عخان وبنيه وبناته بالحجارة قبل أن يحرقوا بالنار كل ما يملكه. ربما يقولون هذا لتُفكِّر الأسباط الشرقية فيما قد يحدث لعائلاتها إذا أخطأت هذه الأسباط.</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22: 13– 20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تُرسل الأسباط الغربية وفدًا من الرجال إلى منطقة جلعاد ليسألوا الأسباط الشرقية عن سبب بناء مذبح.</w:t>
      </w:r>
    </w:p>
    <w:p>
      <w:pPr>
        <w:bidi/>
      </w:pPr>
      <w:r>
        <w:rPr>
          <w:rtl/>
          <w:cs/>
          <w:lang w:val="ar_AE" w:bidi="ar_AE"/>
        </w:rPr>
      </w:r>
      <w:r>
        <w:rPr>
          <w:b/>
          <w:rtl/>
          <w:cs/>
          <w:lang w:val="ar_AE" w:bidi="ar_AE"/>
        </w:rPr>
        <w:t>في المشهد الثاني:</w:t>
      </w:r>
      <w:r>
        <w:rPr>
          <w:rtl/>
          <w:cs/>
          <w:lang w:val="ar_AE" w:bidi="ar_AE"/>
        </w:rPr>
        <w:t xml:space="preserve"> يتحدَّث الوفد إلى رجال الأسباط الشرقية.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جماعة أسباط إسرائيل الغربية</w:t>
      </w:r>
    </w:p>
    <w:p>
      <w:pPr>
        <w:pStyle w:val="ListBullet"/>
        <w:bidi/>
        <w:spacing w:line="240" w:lineRule="auto"/>
        <w:ind w:left="720"/>
      </w:pPr>
      <w:r>
        <w:rPr>
          <w:rtl/>
          <w:cs/>
          <w:lang w:val="ar_AE" w:bidi="ar_AE"/>
        </w:rPr>
      </w:r>
      <w:r>
        <w:rPr>
          <w:rtl/>
          <w:cs/>
          <w:lang w:val="ar_AE" w:bidi="ar_AE"/>
        </w:rPr>
        <w:t>بعثة من الرجال من الأسباط الغربية، ومنهم فينحاس الكاهن و 10 رؤساء قادة،</w:t>
      </w:r>
    </w:p>
    <w:p>
      <w:pPr>
        <w:pStyle w:val="ListBullet"/>
        <w:bidi/>
        <w:spacing w:line="240" w:lineRule="auto"/>
        <w:ind w:left="720"/>
      </w:pPr>
      <w:r>
        <w:rPr>
          <w:rtl/>
          <w:cs/>
          <w:lang w:val="ar_AE" w:bidi="ar_AE"/>
        </w:rPr>
      </w:r>
      <w:r>
        <w:rPr>
          <w:rtl/>
          <w:cs/>
          <w:lang w:val="ar_AE" w:bidi="ar_AE"/>
        </w:rPr>
        <w:t>وجماعة أسباط إسرائيل الشرقية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يبدأ المشهد الأول من المكان الذي انتهتْ فيه القصة السابقة، في شيلوه، حيث خيمة الاجتماع، في الأرض غرب نهر الأردن. تجتمع الأسباط الغربية هنا، مُستعدة للذهاب إلى الحرب ضد الأسباط الشرقية، لأنهم سمعوا الأخبار أنَّ الأسباط الشرقية بنتْ مذبحًا دون أنْ تسأل يهوه. في المشهد الأول، يشعر بنو إسرائيل بالقلق. لكن، قبل أنْ تذهب جماعة الأسباط الغربية إلى الحرب، تُقرِّر أنْ ترسل أولًا فينحاس الكاهن ليقود وفدًا، أو مجموعة من الرجال، لاستجواب الأسباط الشرقية. تسافر مجموعة الرجال في رحلة طويلة من شيلوه إلى منطقة جلعاد على الجانب الشرقي من نهر الأردن. </w:t>
      </w:r>
    </w:p>
    <w:p>
      <w:pPr>
        <w:bidi/>
      </w:pPr>
      <w:r>
        <w:rPr>
          <w:rtl/>
          <w:cs/>
          <w:lang w:val="ar_AE" w:bidi="ar_AE"/>
        </w:rPr>
      </w:r>
      <w:r>
        <w:rPr>
          <w:rtl/>
          <w:cs/>
          <w:lang w:val="ar_AE" w:bidi="ar_AE"/>
        </w:rPr>
        <w:t>ربما حدثت هذه القصة بعد وقت قصير من بناء الأسباط الشرقية المذبح. يمكننا تصديق هذا لأن الوفد يتحدَّث إلى الأسباط الشرقية معًا في جلعاد. يعني هذا أن رأوبين وجاد ونصف سبط منسى أي الأسباط الشرقية لا يزالون معًا. لم ينفصلوا بعد عن بعضهم بعضًا ليذهبوا إلى الأرض التي أعطاهم إياها يهوه.</w:t>
      </w:r>
    </w:p>
    <w:p>
      <w:pPr>
        <w:bidi/>
      </w:pPr>
      <w:r>
        <w:rPr>
          <w:rtl/>
          <w:cs/>
          <w:lang w:val="ar_AE" w:bidi="ar_AE"/>
        </w:rPr>
      </w:r>
      <w:r>
        <w:rPr>
          <w:rtl/>
          <w:cs/>
          <w:lang w:val="ar_AE" w:bidi="ar_AE"/>
        </w:rPr>
        <w:t>في المشهد الثاني، يتحدث الوفد إلى الأسباط الشرقية في جلعاد بصفتهم مُمثلين لشعب يهوه من الأسباط الغربية. يسألون عن سبب ترك الأسباط الشرقية إيمانهم بيهوه، أو سبب خيانتهم له. يستخدم الوفد تكرار اسم يهوه ليُوضّح منذ البداية أن هذه المسألة تتعلق بخطية الأسباط الشرقية ضد يهوه. فيقولون: ننتمي إلى يهوه"، وعندما يتَّهمون الأسباط الشرقية يقولون: "لقد خُنتم إله إسرائيل. لقد ابتعدتم عن، أو توقفتم عن اتِّباع يهوه. لقد تمردتم على يهوه".</w:t>
      </w:r>
    </w:p>
    <w:p>
      <w:pPr>
        <w:bidi/>
      </w:pPr>
      <w:r>
        <w:rPr>
          <w:rtl/>
          <w:cs/>
          <w:lang w:val="ar_AE" w:bidi="ar_AE"/>
        </w:rPr>
      </w:r>
      <w:r>
        <w:rPr>
          <w:rtl/>
          <w:cs/>
          <w:lang w:val="ar_AE" w:bidi="ar_AE"/>
        </w:rPr>
        <w:t>توقّفوا هنا وناقشوا الكلمة أو العبارة التي سوف تستخدمون لإظهار أن الأسباط الشرقية قد تركت إيمانهم بيهوه، أو أنها كانت تخونه. أوقِفوا الاستماع إلى هذا التسجيل الصوتي هنا.</w:t>
      </w:r>
    </w:p>
    <w:p>
      <w:pPr>
        <w:bidi/>
      </w:pPr>
      <w:r>
        <w:rPr>
          <w:rtl/>
          <w:cs/>
          <w:lang w:val="ar_AE" w:bidi="ar_AE"/>
        </w:rPr>
      </w:r>
      <w:r>
        <w:rPr>
          <w:rtl/>
          <w:cs/>
          <w:lang w:val="ar_AE" w:bidi="ar_AE"/>
        </w:rPr>
        <w:t xml:space="preserve">ثم يطرح الوفد سؤالًا ليس في الواقع سؤالًا، بل طريقة لكي يقولوا للأسباط الشرقية: "لقد عانينا ما يكفي من العقاب على خطية الشعب في فغور. لا تجلبوا علينا المزيد من العقاب بالتمرُّد على يهوه". يواصل الوفد تحذير الأسباط الشرقية لكي توقف تمرُّدها فورًا في ذلك اليوم ذاته، وإلا، فسيغضب يهوه بسببهم على شعب إسرائيل في اليوم التالي. هذه طريقة للقول إنه ثمة عواقب مستقبلية سيئة لجميع شعب إسرائيل. </w:t>
      </w:r>
    </w:p>
    <w:p>
      <w:pPr>
        <w:bidi/>
      </w:pPr>
      <w:r>
        <w:rPr>
          <w:rtl/>
          <w:cs/>
          <w:lang w:val="ar_AE" w:bidi="ar_AE"/>
        </w:rPr>
      </w:r>
      <w:r>
        <w:rPr>
          <w:rtl/>
          <w:cs/>
          <w:lang w:val="ar_AE" w:bidi="ar_AE"/>
        </w:rPr>
        <w:t xml:space="preserve">بعد اتِّهام الأسباط الشرقية بالتمرُّد، يبدو أنَّ الوفد أدرك إنه ربما لم تخطئ الأسباط الشرقية عمدًا ضد يهوه. بقولهم: "إِذَا كَانَتْ نَجِسَةً أَرْضُ مُلْكِكُمْ"، فإن ذلك كما لو أن الوفد يقول: "ربما أخطأتم لأنكم شعرتم باضطراركم عمَل ذلك". في ظل تلك الظروف، يقول الوفد إن الأسباط الغربية ستكون سعيدة بمساعدة الأسباط الشرقية، ويقدِّمون عرضًا ليشاركوا الأرض التي أعطاها لهم يهوه، بشرط ألا تتمرد الأسباط الشرقية وتتسبّب في غضب يهوه على جماعة إسرائيل بأكملها. </w:t>
      </w:r>
    </w:p>
    <w:p>
      <w:pPr>
        <w:bidi/>
      </w:pPr>
      <w:r>
        <w:rPr>
          <w:rtl/>
          <w:cs/>
          <w:lang w:val="ar_AE" w:bidi="ar_AE"/>
        </w:rPr>
      </w:r>
      <w:r>
        <w:rPr>
          <w:rtl/>
          <w:cs/>
          <w:lang w:val="ar_AE" w:bidi="ar_AE"/>
        </w:rPr>
        <w:t>أخيرًا، يسأل الوفد الأسباط الشرقية سؤالًا ليس هو سؤال في الحقيقة. يسألون: "عندما أخطأ عخان، ألم يعاقِب يهوه جماعة إسرائيل بأكملها؟" هذا في الواقع تصريح يقولون فيه أنهم لا يريدون أنْ ينالوا مزيدًا من العقاب من يهوه بسبب خطايا الآخرين. وتُذكِّر الأسباط الشرقية بما حدَث عندما خان رجُل واحد، عخان، يهوه. عصَى عخَّان وصايا يهوه بشأن ما يجب أن يفعله إسرائيل بالأشياء المُحرَّمة أو الأشياء التي أراد يهوه من بني إسرائيل تدميرها. تسبَّب هذا في غضب يهوه من جماعة إسرائيل بأكملها. ينتهي الوفد من حديثه بتذكير رسمي بأنَّ عخَّان لم يكُن الشخص الوحيد الذي مات بسبب خطيته. لا نعلم إنْ كانوا يقولون هذا بأسلوب استعطاف أم بتهديد، لكن الأسباط الشرقية ربما تتذكَّر كيف تعاملتْ جماعة بني إسرائيل مع عخَّان برجْم عائلته وحرْق كل ممتلكاته.</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22: 13– 20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جماعة أسباط إسرائيل الغربية</w:t>
      </w:r>
    </w:p>
    <w:p>
      <w:pPr>
        <w:pStyle w:val="ListBullet"/>
        <w:bidi/>
        <w:spacing w:line="240" w:lineRule="auto"/>
        <w:ind w:left="720"/>
      </w:pPr>
      <w:r>
        <w:rPr>
          <w:rtl/>
          <w:cs/>
          <w:lang w:val="ar_AE" w:bidi="ar_AE"/>
        </w:rPr>
      </w:r>
      <w:r>
        <w:rPr>
          <w:rtl/>
          <w:cs/>
          <w:lang w:val="ar_AE" w:bidi="ar_AE"/>
        </w:rPr>
        <w:t>وفد من الرجال من الأسباط الغربية، ومنهم فينحاس الكاهن وعشرة رؤساء من القادة،</w:t>
      </w:r>
    </w:p>
    <w:p>
      <w:pPr>
        <w:pStyle w:val="ListBullet"/>
        <w:bidi/>
        <w:spacing w:line="240" w:lineRule="auto"/>
        <w:ind w:left="720"/>
      </w:pPr>
      <w:r>
        <w:rPr>
          <w:rtl/>
          <w:cs/>
          <w:lang w:val="ar_AE" w:bidi="ar_AE"/>
        </w:rPr>
      </w:r>
      <w:r>
        <w:rPr>
          <w:rtl/>
          <w:cs/>
          <w:lang w:val="ar_AE" w:bidi="ar_AE"/>
        </w:rPr>
        <w:t xml:space="preserve">وجماعة أسباط إسرائيل الشرقية. </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انتهت القصة السابقة عندما اجتمعت أسباط إسرائيل الغربية في شيلوه، مستعدين للذهاب إلى الحرب ضد الأسباط الشرقية بسبب خبَر أنَّ الأسباط الشرقية بنت مذبحًا عظيمًا. والآن، ترسل الأسباط الغربية وفدًا، أو مجموعة من الرجال، إلى منطقة جلعاد، لاستجواب الأسباط الشرقية عن المذبح. يقود فينحاس الكاهن مجموعة الرجال.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جماعة الأسباط الغربية، "بماذا تشعرون أو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بمجرد وصول مجموعة الرجال إلى جماعة الأسباط الشرقية في منطقة جلعاد، يسألون الأسباط الشرقية عن سبب تمرُّدها على يهوه، إلههم ببناء مذبح. تقول مجموعة الرجال إنها تُمثّل جميع شعب يهوه، وأنها تطلب سببًا لخيانة السِبط الشرقي.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مجموعة الرجال التي قادهم فينحاس الكاهن: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تواصل مجموعة الرجال بقيادة فينحاس القصة بتذكير الأسباط الشرقية عن وقت عاقب فيه يهوه جماعة إسرائيل بأكملها بسبب خطايا البعض من بني إسرائيل الذين كانوا يعبدون آلهة زائفة في فغور.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مجموعة الرجال التي قادهم فينحاس الكاهن: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تُقدِّم مجموعة الرجال حلًا سخيًا لمشكلة المذبح، ويعرضون مشاركة الأرض التي أعطاها لهم يهوه على الجانب الغربي من نهر الأردن، طالما لن تستمر الأسباط الشرقية في تمرُّدها على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مجموعة الرجال التي قادهم فينحاس الكاهن: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تُذكّر مجموعة الرجال الأسباط الشرقية بوقت آخر عندما عانت الجماعة بأكملها من عواقب خطية رجُل واحد فقط، وهو عخان.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مجموعة الرجال التي قادهم فينحاس الكاهن: "بماذا تشعرون أو فيم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22: 13– 20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ترسل الأسباط الغربية فينحاس </w:t>
      </w:r>
      <w:r>
        <w:rPr>
          <w:b/>
          <w:rtl/>
          <w:cs/>
          <w:lang w:val="ar_AE" w:bidi="ar_AE"/>
        </w:rPr>
        <w:t>الكاهن</w:t>
      </w:r>
      <w:r>
        <w:rPr>
          <w:rtl/>
          <w:cs/>
          <w:lang w:val="ar_AE" w:bidi="ar_AE"/>
        </w:rPr>
        <w:t xml:space="preserve"> ليقود وفدًا من الرجال ليتحدثوا إلى الأسباط الشرقية في منطقة جلعاد. لمزيد من المعلومات عن </w:t>
      </w:r>
      <w:r>
        <w:rPr>
          <w:rtl/>
          <w:cs/>
          <w:lang w:val="ar_AE" w:bidi="ar_AE"/>
        </w:rPr>
        <w:t>كاهن</w:t>
      </w:r>
      <w:r>
        <w:rPr>
          <w:rtl/>
          <w:cs/>
          <w:lang w:val="ar_AE" w:bidi="ar_AE"/>
        </w:rPr>
        <w:t>، راجعوا "قاموس الكلمات الرئيسية". استخدموا الكلمة أو العبارة ذاتها التي استخدمتم سابقًا لكلمة "كاهن".</w:t>
      </w:r>
    </w:p>
    <w:p>
      <w:pPr>
        <w:bidi/>
      </w:pPr>
      <w:r>
        <w:rPr>
          <w:rtl/>
          <w:cs/>
          <w:lang w:val="ar_AE" w:bidi="ar_AE"/>
        </w:rPr>
      </w:r>
      <w:r>
        <w:rPr>
          <w:rtl/>
          <w:cs/>
          <w:lang w:val="ar_AE" w:bidi="ar_AE"/>
        </w:rPr>
        <w:t xml:space="preserve">يضم الوفد كبار </w:t>
      </w:r>
      <w:r>
        <w:rPr>
          <w:b/>
          <w:rtl/>
          <w:cs/>
          <w:lang w:val="ar_AE" w:bidi="ar_AE"/>
        </w:rPr>
        <w:t>القادة</w:t>
      </w:r>
      <w:r>
        <w:rPr>
          <w:rtl/>
          <w:cs/>
          <w:lang w:val="ar_AE" w:bidi="ar_AE"/>
        </w:rPr>
        <w:t xml:space="preserve"> من عائلات أو </w:t>
      </w:r>
      <w:r>
        <w:rPr>
          <w:b/>
          <w:rtl/>
          <w:cs/>
          <w:lang w:val="ar_AE" w:bidi="ar_AE"/>
        </w:rPr>
        <w:t>عشائر</w:t>
      </w:r>
      <w:r>
        <w:rPr>
          <w:b/>
          <w:rtl/>
          <w:cs/>
          <w:lang w:val="ar_AE" w:bidi="ar_AE"/>
        </w:rPr>
        <w:t>أسباط</w:t>
      </w:r>
      <w:r>
        <w:rPr>
          <w:rtl/>
          <w:cs/>
          <w:lang w:val="ar_AE" w:bidi="ar_AE"/>
        </w:rPr>
        <w:t xml:space="preserve"> إسرائيل. استخدموا الكلمة أو العبارة ذاتها التي استخدمتم في المقاطع السابقة للإشارة إلى "كبار القادة"، "العشائر"، و "الأسباط".</w:t>
      </w:r>
    </w:p>
    <w:p>
      <w:pPr>
        <w:bidi/>
      </w:pPr>
      <w:r>
        <w:rPr>
          <w:rtl/>
          <w:cs/>
          <w:lang w:val="ar_AE" w:bidi="ar_AE"/>
        </w:rPr>
      </w:r>
      <w:r>
        <w:rPr>
          <w:rtl/>
          <w:cs/>
          <w:lang w:val="ar_AE" w:bidi="ar_AE"/>
        </w:rPr>
        <w:t xml:space="preserve">يقدّم الوفد رسالة من جميع شعب </w:t>
      </w:r>
      <w:r>
        <w:rPr>
          <w:b/>
          <w:rtl/>
          <w:cs/>
          <w:lang w:val="ar_AE" w:bidi="ar_AE"/>
        </w:rPr>
        <w:t>يهوه</w:t>
      </w:r>
      <w:r>
        <w:rPr>
          <w:rtl/>
          <w:cs/>
          <w:lang w:val="ar_AE" w:bidi="ar_AE"/>
        </w:rPr>
        <w:t xml:space="preserve">، تشير إلى جماعة أسباط إسرائيل الغربية كلها. يهوه هو الاسم الشخصي الذي يُشير إلى الله، والذي أظهر العلاقة الوثيقة التي كانت لدى شعب إسرائيل نحو الله. لمزيد من المعلومات عن </w:t>
      </w:r>
      <w:r>
        <w:rPr>
          <w:rtl/>
          <w:cs/>
          <w:lang w:val="ar_AE" w:bidi="ar_AE"/>
        </w:rPr>
        <w:t>يهوه</w:t>
      </w:r>
      <w:r>
        <w:rPr>
          <w:rtl/>
          <w:cs/>
          <w:lang w:val="ar_AE" w:bidi="ar_AE"/>
        </w:rPr>
        <w:t>، راجعوا "قاموس الكلمات الرئيسية". استخدموا الكلمة أو العبارة ذاتها التي استخدمتم في المقاطع السابقة لكلمة يهوه.</w:t>
      </w:r>
    </w:p>
    <w:p>
      <w:pPr>
        <w:bidi/>
      </w:pPr>
      <w:r>
        <w:rPr>
          <w:rtl/>
          <w:cs/>
          <w:lang w:val="ar_AE" w:bidi="ar_AE"/>
        </w:rPr>
      </w:r>
      <w:r>
        <w:rPr>
          <w:rtl/>
          <w:cs/>
          <w:lang w:val="ar_AE" w:bidi="ar_AE"/>
        </w:rPr>
        <w:t xml:space="preserve">يتحدَّث الوفد إلى كل </w:t>
      </w:r>
      <w:r>
        <w:rPr>
          <w:b/>
          <w:rtl/>
          <w:cs/>
          <w:lang w:val="ar_AE" w:bidi="ar_AE"/>
        </w:rPr>
        <w:t>الجماعة</w:t>
      </w:r>
      <w:r>
        <w:rPr>
          <w:rtl/>
          <w:cs/>
          <w:lang w:val="ar_AE" w:bidi="ar_AE"/>
        </w:rPr>
        <w:t xml:space="preserve">، أو جمهور شعب </w:t>
      </w:r>
      <w:r>
        <w:rPr>
          <w:b/>
          <w:rtl/>
          <w:cs/>
          <w:lang w:val="ar_AE" w:bidi="ar_AE"/>
        </w:rPr>
        <w:t>إسرائيل</w:t>
      </w:r>
      <w:r>
        <w:rPr>
          <w:rtl/>
          <w:cs/>
          <w:lang w:val="ar_AE" w:bidi="ar_AE"/>
        </w:rPr>
        <w:t xml:space="preserve">. يشمل هذا جميع الناس في الأسباط الغربية. استخدموا الكلمات ذاتها التي استخدمتم في المقاطع السابقة للإشارة إلى "جماعة" و "بني إسرائيل". تذكّروا أنَّ تعبير </w:t>
      </w:r>
      <w:r>
        <w:rPr>
          <w:rtl/>
          <w:cs/>
          <w:lang w:val="ar_AE" w:bidi="ar_AE"/>
        </w:rPr>
        <w:t>بني إسرائيل</w:t>
      </w:r>
      <w:r>
        <w:rPr>
          <w:rtl/>
          <w:cs/>
          <w:lang w:val="ar_AE" w:bidi="ar_AE"/>
        </w:rPr>
        <w:t xml:space="preserve"> موجود في "قاموس الكلمات الرئيسية". </w:t>
      </w:r>
    </w:p>
    <w:p>
      <w:pPr>
        <w:bidi/>
      </w:pPr>
      <w:r>
        <w:rPr>
          <w:rtl/>
          <w:cs/>
          <w:lang w:val="ar_AE" w:bidi="ar_AE"/>
        </w:rPr>
      </w:r>
      <w:r>
        <w:rPr>
          <w:rtl/>
          <w:cs/>
          <w:lang w:val="ar_AE" w:bidi="ar_AE"/>
        </w:rPr>
        <w:t xml:space="preserve">يتحدَّث الوفد عن الارتداد عن </w:t>
      </w:r>
      <w:r>
        <w:rPr>
          <w:b/>
          <w:rtl/>
          <w:cs/>
          <w:lang w:val="ar_AE" w:bidi="ar_AE"/>
        </w:rPr>
        <w:t>إله</w:t>
      </w:r>
      <w:r>
        <w:rPr>
          <w:rtl/>
          <w:cs/>
          <w:lang w:val="ar_AE" w:bidi="ar_AE"/>
        </w:rPr>
        <w:t xml:space="preserve"> إسرائيل. الله هو المُصطلح العام للإشارة إلى الإله. لمزيدٍ من المعلومات عن كلمة </w:t>
      </w:r>
      <w:r>
        <w:rPr>
          <w:rtl/>
          <w:cs/>
          <w:lang w:val="ar_AE" w:bidi="ar_AE"/>
        </w:rPr>
        <w:t>الله</w:t>
      </w:r>
      <w:r>
        <w:rPr>
          <w:rtl/>
          <w:cs/>
          <w:lang w:val="ar_AE" w:bidi="ar_AE"/>
        </w:rPr>
        <w:t xml:space="preserve">، برجاء الرجوع إلى "قاموس الكلمات الرئيسية". استخدموا الكلمة أو العبارة ذاتها "الله" التي استخدمتم في المقاطع السابقة. </w:t>
      </w:r>
    </w:p>
    <w:p>
      <w:pPr>
        <w:bidi/>
      </w:pPr>
      <w:r>
        <w:rPr>
          <w:rtl/>
          <w:cs/>
          <w:lang w:val="ar_AE" w:bidi="ar_AE"/>
        </w:rPr>
      </w:r>
      <w:r>
        <w:rPr>
          <w:rtl/>
          <w:cs/>
          <w:lang w:val="ar_AE" w:bidi="ar_AE"/>
        </w:rPr>
        <w:t xml:space="preserve">تسأل الأسباط الغربية عن سبب خيانة الأسباط الشرقية ليهوه ببناء </w:t>
      </w:r>
      <w:r>
        <w:rPr>
          <w:b/>
          <w:rtl/>
          <w:cs/>
          <w:lang w:val="ar_AE" w:bidi="ar_AE"/>
        </w:rPr>
        <w:t>مذبح</w:t>
      </w:r>
      <w:r>
        <w:rPr>
          <w:rtl/>
          <w:cs/>
          <w:lang w:val="ar_AE" w:bidi="ar_AE"/>
        </w:rPr>
        <w:t xml:space="preserve">. لمزيد من المعلومات عن كلمة </w:t>
      </w:r>
      <w:r>
        <w:rPr>
          <w:rtl/>
          <w:cs/>
          <w:lang w:val="ar_AE" w:bidi="ar_AE"/>
        </w:rPr>
        <w:t>مذبح</w:t>
      </w:r>
      <w:r>
        <w:rPr>
          <w:rtl/>
          <w:cs/>
          <w:lang w:val="ar_AE" w:bidi="ar_AE"/>
        </w:rPr>
        <w:t>، راجعوا "قاموس الكلمات الرئيسية". استخدموا الكلمة أو العبارة ذاتها التي استخدمتم في المقاطع السابقة لكلمة مذبح.</w:t>
      </w:r>
    </w:p>
    <w:p>
      <w:pPr>
        <w:bidi/>
      </w:pPr>
      <w:r>
        <w:rPr>
          <w:rtl/>
          <w:cs/>
          <w:lang w:val="ar_AE" w:bidi="ar_AE"/>
        </w:rPr>
      </w:r>
      <w:r>
        <w:rPr>
          <w:rtl/>
          <w:cs/>
          <w:lang w:val="ar_AE" w:bidi="ar_AE"/>
        </w:rPr>
        <w:t xml:space="preserve">تتحدَّث الأسباط الغربية عن </w:t>
      </w:r>
      <w:r>
        <w:rPr>
          <w:b/>
          <w:rtl/>
          <w:cs/>
          <w:lang w:val="ar_AE" w:bidi="ar_AE"/>
        </w:rPr>
        <w:t>خطية</w:t>
      </w:r>
      <w:r>
        <w:rPr>
          <w:rtl/>
          <w:cs/>
          <w:lang w:val="ar_AE" w:bidi="ar_AE"/>
        </w:rPr>
        <w:t xml:space="preserve"> الشعب في فغور وال</w:t>
      </w:r>
      <w:r>
        <w:rPr>
          <w:b/>
          <w:rtl/>
          <w:cs/>
          <w:lang w:val="ar_AE" w:bidi="ar_AE"/>
        </w:rPr>
        <w:t>وبأ</w:t>
      </w:r>
      <w:r>
        <w:rPr>
          <w:rtl/>
          <w:cs/>
          <w:lang w:val="ar_AE" w:bidi="ar_AE"/>
        </w:rPr>
        <w:t xml:space="preserve"> الذي أرسله يهوه في وسطهم. الخطية فعل تمرُّد ضد الله عندما يعصي شخصٌ شرائع الله. كلمة أخرى تعبِّر عن الخطية هي "إثم". للمزيد من المعلومات بشأن </w:t>
      </w:r>
      <w:r>
        <w:rPr>
          <w:rtl/>
          <w:cs/>
          <w:lang w:val="ar_AE" w:bidi="ar_AE"/>
        </w:rPr>
        <w:t>الخطية</w:t>
      </w:r>
      <w:r>
        <w:rPr>
          <w:rtl/>
          <w:cs/>
          <w:lang w:val="ar_AE" w:bidi="ar_AE"/>
        </w:rPr>
        <w:t>، برجاء الرجوع إلى "قاموس الكلمات الرئيسية". استخدموا الكلمة أو العبارة ذاتها التي استخدمتم في المقاطع السابقة للإشارة إلى كلمة خطية.</w:t>
      </w:r>
    </w:p>
    <w:p>
      <w:pPr>
        <w:bidi/>
      </w:pPr>
      <w:r>
        <w:rPr>
          <w:rtl/>
          <w:cs/>
          <w:lang w:val="ar_AE" w:bidi="ar_AE"/>
        </w:rPr>
      </w:r>
      <w:r>
        <w:rPr>
          <w:rtl/>
          <w:cs/>
          <w:lang w:val="ar_AE" w:bidi="ar_AE"/>
        </w:rPr>
        <w:t>الوبأ شكل من أشكال العقاب الذي يوقعه يهوه عندما يدين شخصًا أو جماعة من الناس. في العديد من مقاطع الكتاب، الوبأ مرَض مُميت يقتل الناس بأعداد كبيرة.</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وبأ</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تعتقد الأسباط الغربية أنه ربما تكون الأرض، أي نصيب الأسباط الشرقية، </w:t>
      </w:r>
      <w:r>
        <w:rPr>
          <w:b/>
          <w:rtl/>
          <w:cs/>
          <w:lang w:val="ar_AE" w:bidi="ar_AE"/>
        </w:rPr>
        <w:t>نجسة</w:t>
      </w:r>
      <w:r>
        <w:rPr>
          <w:rtl/>
          <w:cs/>
          <w:lang w:val="ar_AE" w:bidi="ar_AE"/>
        </w:rPr>
        <w:t xml:space="preserve">، أو </w:t>
      </w:r>
      <w:r>
        <w:rPr>
          <w:b/>
          <w:rtl/>
          <w:cs/>
          <w:lang w:val="ar_AE" w:bidi="ar_AE"/>
        </w:rPr>
        <w:t>دنسة</w:t>
      </w:r>
      <w:r>
        <w:rPr>
          <w:rtl/>
          <w:cs/>
          <w:lang w:val="ar_AE" w:bidi="ar_AE"/>
        </w:rPr>
        <w:t xml:space="preserve">، بمعنى أنه ربما كانت الأرض غير ملائمة طقسيًا لأن يعبد بنو إسرائيل يهوه فيها. برجاء الرجوع إلى التعبيرَين </w:t>
      </w:r>
      <w:r>
        <w:rPr>
          <w:rtl/>
          <w:cs/>
          <w:lang w:val="ar_AE" w:bidi="ar_AE"/>
        </w:rPr>
        <w:t>"طاهر" و "نجس"</w:t>
      </w:r>
      <w:r>
        <w:rPr>
          <w:rtl/>
          <w:cs/>
          <w:lang w:val="ar_AE" w:bidi="ar_AE"/>
        </w:rPr>
        <w:t xml:space="preserve"> في "قاموس الكلمات الرئيسية" لمزيد من المعلومات. استخدموا الكلمة أو العبارة ذاتها لتعبير «نجس» أو «دنس» كما استخدمتم في المقاطع السابقة.</w:t>
      </w:r>
    </w:p>
    <w:p>
      <w:pPr>
        <w:bidi/>
      </w:pPr>
      <w:r>
        <w:rPr>
          <w:rtl/>
          <w:cs/>
          <w:lang w:val="ar_AE" w:bidi="ar_AE"/>
        </w:rPr>
      </w:r>
      <w:r>
        <w:rPr>
          <w:rtl/>
          <w:cs/>
          <w:lang w:val="ar_AE" w:bidi="ar_AE"/>
        </w:rPr>
        <w:t xml:space="preserve">تقترح الأسباط الغربية أنْ تعود الأسباط الشرقية إلى الأرض غرب </w:t>
      </w:r>
      <w:r>
        <w:rPr>
          <w:rtl/>
          <w:cs/>
          <w:lang w:val="ar_AE" w:bidi="ar_AE"/>
        </w:rPr>
        <w:t>نهر الأردن</w:t>
      </w:r>
      <w:r>
        <w:rPr>
          <w:rtl/>
          <w:cs/>
          <w:lang w:val="ar_AE" w:bidi="ar_AE"/>
        </w:rPr>
        <w:t xml:space="preserve">، إلى مكان </w:t>
      </w:r>
      <w:r>
        <w:rPr>
          <w:b/>
          <w:rtl/>
          <w:cs/>
          <w:lang w:val="ar_AE" w:bidi="ar_AE"/>
        </w:rPr>
        <w:t>خيمة الاجتماع</w:t>
      </w:r>
      <w:r>
        <w:rPr>
          <w:rtl/>
          <w:cs/>
          <w:lang w:val="ar_AE" w:bidi="ar_AE"/>
        </w:rPr>
        <w:t xml:space="preserve"> الخاصة بيهوه. تشير خيمة الاجتماع، أو بيت الله، إلى خيمة كبيرة كان بنو إسرائيل ينقلونها من مكان إلى آخر. تُدعى خيمة الاجتماع أحيانًا المسكن، وهي المكان الذي استخدمه شعب إسرائيل لعبادة يهوه. لمزيد من المعلومات، راجعوا كلمة </w:t>
      </w:r>
      <w:r>
        <w:rPr>
          <w:rtl/>
          <w:cs/>
          <w:lang w:val="ar_AE" w:bidi="ar_AE"/>
        </w:rPr>
        <w:t>خيمة الاجتماع</w:t>
      </w:r>
      <w:r>
        <w:rPr>
          <w:rtl/>
          <w:cs/>
          <w:lang w:val="ar_AE" w:bidi="ar_AE"/>
        </w:rPr>
        <w:t xml:space="preserve"> في «قاموس الكلمات الرئيسية». </w:t>
      </w:r>
    </w:p>
    <w:p>
      <w:pPr>
        <w:bidi/>
      </w:pPr>
      <w:r>
        <w:rPr>
          <w:rtl/>
          <w:cs/>
          <w:lang w:val="ar_AE" w:bidi="ar_AE"/>
        </w:rPr>
      </w:r>
      <w:r>
        <w:rPr>
          <w:rtl/>
          <w:cs/>
          <w:lang w:val="ar_AE" w:bidi="ar_AE"/>
        </w:rPr>
        <w:t xml:space="preserve">توقّفوا هنا وناقشوا كمجموعة: ما الكلمة أو العبارة التي سوف تستخدمون </w:t>
      </w:r>
      <w:r>
        <w:rPr>
          <w:b/>
          <w:rtl/>
          <w:cs/>
          <w:lang w:val="ar_AE" w:bidi="ar_AE"/>
        </w:rPr>
        <w:t>لخيمة الاجتماع</w:t>
      </w:r>
      <w:r>
        <w:rPr>
          <w:rtl/>
          <w:cs/>
          <w:lang w:val="ar_AE" w:bidi="ar_AE"/>
        </w:rPr>
        <w:t>؟ إذا كنتم قد ترجمتم هذه الكلمة من قبل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تُذكِّر الأسباط الغربية تلك الأسباط الشرقية الأخرى بأنَّ عخَّان جلَبَ العقاب على بني إسرائيل لأنه سرق شيئًا من </w:t>
      </w:r>
      <w:r>
        <w:rPr>
          <w:b/>
          <w:rtl/>
          <w:cs/>
          <w:lang w:val="ar_AE" w:bidi="ar_AE"/>
        </w:rPr>
        <w:t>الحرام</w:t>
      </w:r>
      <w:r>
        <w:rPr>
          <w:rtl/>
          <w:cs/>
          <w:lang w:val="ar_AE" w:bidi="ar_AE"/>
        </w:rPr>
        <w:t xml:space="preserve"> الذي أمر يهوه بتدميره. استخدموا الكلمة أو العبارة ذاتها التي استخدمتم في المقاطع السابقة للإشارة إلى "الحرام".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22:21–34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سِفر يشوع 22: 21– 34 من الترجمة الأسهل فهمًا.</w:t>
      </w:r>
    </w:p>
    <w:p>
      <w:pPr>
        <w:bidi/>
      </w:pPr>
      <w:r>
        <w:rPr>
          <w:rtl/>
          <w:cs/>
          <w:lang w:val="ar_AE" w:bidi="ar_AE"/>
        </w:rPr>
      </w:r>
      <w:r>
        <w:rPr>
          <w:rtl/>
          <w:cs/>
          <w:lang w:val="ar_AE" w:bidi="ar_AE"/>
        </w:rPr>
        <w:t>استمعوا إلى نسخة صوتية من سِفر يشوع 22: 21– 34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22: 21– 34 من الترجمة الأسهل فهمًا.</w:t>
      </w:r>
    </w:p>
    <w:p>
      <w:pPr>
        <w:bidi/>
      </w:pPr>
      <w:r>
        <w:rPr>
          <w:rtl/>
          <w:cs/>
          <w:lang w:val="ar_AE" w:bidi="ar_AE"/>
        </w:rPr>
      </w:r>
      <w:r>
        <w:rPr>
          <w:rtl/>
          <w:cs/>
          <w:lang w:val="ar_AE" w:bidi="ar_AE"/>
        </w:rPr>
        <w:t>انتهت القصة السابقة بقلق أسباط إسرائيل الغربية الشديد من أن الأسباط الشرقية كانت تخون يهوه، إله إسرائيل. ستتذكرون أن مجموعة الرجال الذين كانوا يمثلون أسباط إسرائيل الغربية اتهموا الأسباط الشرقية بالتمرُّد على يهوه وخيانته ببناء مذبح آخر مثل مذبح خيمة الاجتماع في شيلوه.</w:t>
      </w:r>
    </w:p>
    <w:p>
      <w:pPr>
        <w:bidi/>
      </w:pPr>
      <w:r>
        <w:rPr>
          <w:rtl/>
          <w:cs/>
          <w:lang w:val="ar_AE" w:bidi="ar_AE"/>
        </w:rPr>
      </w:r>
      <w:r>
        <w:rPr>
          <w:rtl/>
          <w:cs/>
          <w:lang w:val="ar_AE" w:bidi="ar_AE"/>
        </w:rPr>
        <w:t>في هذه القصة، ترد الأسباط الشرقية على مجموعة الرجال من الأسباط الغربية، ونكتشف سبب قرار الأسباط الشرقية ببناء مذبح. تذكَّروا أنَّ المذبح هو عادةً بناء يقدِّم فيه الناس ذبائح لآلهتهم، وفي هذه الحالة، ليهوه، إله إسرائيل، إعلانًا منهم عن عبادتهم له.</w:t>
      </w:r>
    </w:p>
    <w:p>
      <w:pPr>
        <w:bidi/>
      </w:pPr>
      <w:r>
        <w:rPr>
          <w:rtl/>
          <w:cs/>
          <w:lang w:val="ar_AE" w:bidi="ar_AE"/>
        </w:rPr>
      </w:r>
      <w:r>
        <w:rPr>
          <w:rtl/>
          <w:cs/>
          <w:lang w:val="ar_AE" w:bidi="ar_AE"/>
        </w:rPr>
        <w:t>تستجيب الأسباط الشرقية بقوة لمجموعة الرجال الذين هُم قادة عائلات إسرائيل. يدعون باسم يهوه، ويذكرون ثلاثة أسماء لله: إله الآلهة (القدير)، يهوه، والله. يعني تعبير "إله الآلهة" أنَّ يهوه أعظم من أي إله لأنه هو الإله الحقيقي الوحيد. تستخدم بعض نُسخ الكتاب المُقدَّس عبارة "إله الآلهة". توجِّه الأسباط الشرقية نداءً قويًا إلى يهوه، ليس مرَّة واحدة بل مرَّتَين، لتشهد كشاهد على سبب بنائها للمذبح. يبدو الأمر وكأنهم يقولون: "نناشد يهوه، الإله القدير، لأنه يعلم سبب عملنا هذا. ونريد أن تعرفوا أنتم أيضًا أيها الرجال هذا السبب!"</w:t>
      </w:r>
    </w:p>
    <w:p>
      <w:pPr>
        <w:bidi/>
      </w:pPr>
      <w:r>
        <w:rPr>
          <w:rtl/>
          <w:cs/>
          <w:lang w:val="ar_AE" w:bidi="ar_AE"/>
        </w:rPr>
      </w:r>
      <w:r>
        <w:rPr>
          <w:rtl/>
          <w:cs/>
          <w:lang w:val="ar_AE" w:bidi="ar_AE"/>
        </w:rPr>
        <w:t xml:space="preserve">يدعون يهوه ذاته ليشهد لأجلهم أو ضدهم بتسليمهم إلى الأسباط الغربية ليعاقبوهم بالموت إذا كانوا مُذنبين بما تقول الأسباط الغربية أنهم مُذنبون به. تقول الأسباط الشرقية أنها تتفق فعلًا مع الأسباط الغربية أنَّ مَن لا يحفظ الإيمان، أو يخون يهوه، يجب أن يُعاقَب بالموت. </w:t>
      </w:r>
    </w:p>
    <w:p>
      <w:pPr>
        <w:bidi/>
      </w:pPr>
      <w:r>
        <w:rPr>
          <w:rtl/>
          <w:cs/>
          <w:lang w:val="ar_AE" w:bidi="ar_AE"/>
        </w:rPr>
      </w:r>
      <w:r>
        <w:rPr>
          <w:rtl/>
          <w:cs/>
          <w:lang w:val="ar_AE" w:bidi="ar_AE"/>
        </w:rPr>
        <w:t xml:space="preserve">تدين الأسباط الشرقية من كل قلوبها فكرة الرجوع عن يهوه لعبادة آلهة أخرى، أو تقديم ذبائح على مذبح لم يأذن به. في الواقع، تدعو الأسباط الشرقية يهوه مرة أخرى ليعاقبها إذا وجدهم مذنبين بتقديم تقدمات محرقة، تقدمات دقيق، أو ذبائح سلامة، على المذبح الجديد. في هذه الثقافة، تُعد تقدمة المحرقة شكلاً من أشكال الذبيحة التي يمكن للناس تقديمها ليهوه لإظهار إخلاصهم له. تقدمة الدقيق شكل مختلف من الذبيحة يمكن للناس تقديمها ليهوه حمدًا له على عطاياه. إن ذبيحة السلامة نوع آخر من ذبيحة الشُكر التي يمكن للشعب تقديمها ليهوه. كل هذه الذبائح أشكال للعبادة. </w:t>
      </w:r>
    </w:p>
    <w:p>
      <w:pPr>
        <w:bidi/>
      </w:pPr>
      <w:r>
        <w:rPr>
          <w:rtl/>
          <w:cs/>
          <w:lang w:val="ar_AE" w:bidi="ar_AE"/>
        </w:rPr>
      </w:r>
      <w:r>
        <w:rPr>
          <w:rtl/>
          <w:cs/>
          <w:lang w:val="ar_AE" w:bidi="ar_AE"/>
        </w:rPr>
        <w:t>توقّفوا هنا وناقشوا أنواع الذبائح أو التقدمات التي يُقدِّمها الشعب لله أو للآلهة في ثقافتكم. احكوا قصة عن كيف يشكر الناس في مجتمعاتكم الله على ما صنعه من أجلهم. أوقِفوا الاستماع إلى هذا التسجيل الصوتي هنا.</w:t>
      </w:r>
    </w:p>
    <w:p>
      <w:pPr>
        <w:bidi/>
      </w:pPr>
      <w:r>
        <w:rPr>
          <w:rtl/>
          <w:cs/>
          <w:lang w:val="ar_AE" w:bidi="ar_AE"/>
        </w:rPr>
      </w:r>
      <w:r>
        <w:rPr>
          <w:rtl/>
          <w:cs/>
          <w:lang w:val="ar_AE" w:bidi="ar_AE"/>
        </w:rPr>
        <w:t>ثم تشرح الأسباط الشرقية سبب بناء المذبح. مع أن الأسباط الغربية اتهمتهم بخيانة العهد، إلا أن الأسباط الشرقية بنت المذبح في الواقع لأنها تريد التأكُّد من دوام إمكانية عبادة الأجيال المُستقبلية ليهوه وخدمته. كانت الأسباط الشرقية تخشى من أنْ يُمحى حق أجيالهم المستقبلية في عبادة يهوه، إله إسرائيل، وذلك من قِبَل الأجيال المستقبلية للأسباط الغربية. يفصل نهر الأردن أرض كنعان، أو أرض الموعد، عن منطقة جلعاد. جلعاد هي الأرض التي أعطاها يهوه لأسباط رأوبين وجاد ونصف سبط منسّى. ظنَّت الأسباط الشرقية أن الأجيال المُقبلة من الأسباط الغربية قد تستخدم الحدود الطبيعية لنهر الأردن سببًا لمنع أجيال الأسباط الشرقية المُقبلة من عبادة يهوه.</w:t>
      </w:r>
    </w:p>
    <w:p>
      <w:pPr>
        <w:bidi/>
      </w:pPr>
      <w:r>
        <w:rPr>
          <w:rtl/>
          <w:cs/>
          <w:lang w:val="ar_AE" w:bidi="ar_AE"/>
        </w:rPr>
      </w:r>
      <w:r>
        <w:rPr>
          <w:rtl/>
          <w:cs/>
          <w:lang w:val="ar_AE" w:bidi="ar_AE"/>
        </w:rPr>
        <w:t>توقّفوا هنا وناقشوا هذه الأسئلة معًا: كيف يمكن للأجيال المُقبلة من شعبكم معرفة الاتِّفاقات التي أبرمها قادتهم في الماضي؟ إذا كانت مجموعات الشعوب تعيش بعيدًا عن بعضها بعضًا، فما الذي يمكن لقادة مجتمعكم عمله للتأكُّد من أنَّ الجميع يتذكَّرون الاتِّفاق؟ أوقِفوا الاستماع إلى هذا التسجيل الصوتي هنا.</w:t>
      </w:r>
    </w:p>
    <w:p>
      <w:pPr>
        <w:bidi/>
      </w:pPr>
      <w:r>
        <w:rPr>
          <w:rtl/>
          <w:cs/>
          <w:lang w:val="ar_AE" w:bidi="ar_AE"/>
        </w:rPr>
      </w:r>
      <w:r>
        <w:rPr>
          <w:rtl/>
          <w:cs/>
          <w:lang w:val="ar_AE" w:bidi="ar_AE"/>
        </w:rPr>
        <w:t>بسبب خوفها من هذا، قرَّرت الأسباط الشرقية بناء مذبح. بنَتْ الأسباط الشرقية المذبح شهادة، أو علامة، لإثبات أنهم عبدوا يهوه بتقديم الذبائح له عند المذبح في شيلوه، حيث كانت خيمة الاجتماع. لم تَبْنِ الأسباط الشرقية المذبح الجديد لتُقدِّم أي ذبائح عليه. أرادوا أنْ يكون المذبح تذكيرًا دائمًا للأجيال القادمة من أسباط إسرائيل الشرقية والغربية، بأن يهوه إله جميع أسباط إسرائيل. يُظهر المذبح أن للأسباط الشرقية ذات الحقوق التي تتمتع بها الأسباط الغربية في عبادة يهوه. في هذه الثقافة، يستخدم الناس أحيانًا أجسامًا تذكيرًا باتِّفاق ما بين أطراف مختلفة.</w:t>
      </w:r>
    </w:p>
    <w:p>
      <w:pPr>
        <w:bidi/>
      </w:pPr>
      <w:r>
        <w:rPr>
          <w:rtl/>
          <w:cs/>
          <w:lang w:val="ar_AE" w:bidi="ar_AE"/>
        </w:rPr>
      </w:r>
      <w:r>
        <w:rPr>
          <w:rtl/>
          <w:cs/>
          <w:lang w:val="ar_AE" w:bidi="ar_AE"/>
        </w:rPr>
        <w:t>بنت الأسباط الشرقية المذبح عمدًا ليبدو مثل مذبح يهوه الرسمي الذي بناهُ أجدادهم. ربما لأنهم كانوا يعرفون أنَّ بني إسرائيل كانوا الشعب الوحيد الذي دخل خيمة الاجتماع ورأى المذبح الأصلي. لم يكُن أي شخصٍ آخر يعرف شكله. فعلوا هذا لإثبات أنهم كانوا أيضًا إسرائيليين وشعب يهوه.</w:t>
      </w:r>
    </w:p>
    <w:p>
      <w:pPr>
        <w:bidi/>
      </w:pPr>
      <w:r>
        <w:rPr>
          <w:rtl/>
          <w:cs/>
          <w:lang w:val="ar_AE" w:bidi="ar_AE"/>
        </w:rPr>
      </w:r>
      <w:r>
        <w:rPr>
          <w:rtl/>
          <w:cs/>
          <w:lang w:val="ar_AE" w:bidi="ar_AE"/>
        </w:rPr>
        <w:t>توقَّفوا هنا وكمجموعة انظروا إلى صورة مذبحٍ مثل المذبح الذي كان في خيمة الاجتماع. كان المذبح الذي بناهُ رجال الأسباط الشرقية نوعًا ما يُشبه ذلك المذبح الذي في خيمة الاجتماع، رغم أننا لا نعلم بالتحديد كيف كان الشبه. أوقِفوا الاستماع إلى التسجيل الصوتي هنا.</w:t>
      </w:r>
    </w:p>
    <w:p>
      <w:pPr>
        <w:bidi/>
      </w:pPr>
      <w:r>
        <w:rPr>
          <w:rtl/>
          <w:cs/>
          <w:lang w:val="ar_AE" w:bidi="ar_AE"/>
        </w:rPr>
      </w:r>
      <w:r>
        <w:rPr>
          <w:rtl/>
          <w:cs/>
          <w:lang w:val="ar_AE" w:bidi="ar_AE"/>
        </w:rPr>
        <w:t xml:space="preserve">تُكرر الأسباط الشرقية أنها لم تكُن تنوي الرجوع عن عبادة يهوه أو التمرُّد عليه ببناء مذبح لتقديم الذبائح عليه. يفهمون أنَّه على الشعب تقديم الذبائح فقط على المذابح التي يخبرهم يهوه باستخدامها مثل مذبح يهوه في خيمة الاجتماع. </w:t>
      </w:r>
    </w:p>
    <w:p>
      <w:pPr>
        <w:bidi/>
      </w:pPr>
      <w:r>
        <w:rPr>
          <w:rtl/>
          <w:cs/>
          <w:lang w:val="ar_AE" w:bidi="ar_AE"/>
        </w:rPr>
      </w:r>
      <w:r>
        <w:rPr>
          <w:rtl/>
          <w:cs/>
          <w:lang w:val="ar_AE" w:bidi="ar_AE"/>
        </w:rPr>
        <w:t>ينصت فينحاس الكاهن مع رؤساء عائلات أسباط بني إسرائيل الغربية لكافة ما تقول الأسباط الشرقية، ويكونون في غاية السعادة. يوافق فينحاس على أنَّ يهوه لا يزال مع كلٍّ من الأسباط الشرقية والغربية.</w:t>
      </w:r>
    </w:p>
    <w:p>
      <w:pPr>
        <w:bidi/>
      </w:pPr>
      <w:r>
        <w:rPr>
          <w:rtl/>
          <w:cs/>
          <w:lang w:val="ar_AE" w:bidi="ar_AE"/>
        </w:rPr>
      </w:r>
      <w:r>
        <w:rPr>
          <w:rtl/>
          <w:cs/>
          <w:lang w:val="ar_AE" w:bidi="ar_AE"/>
        </w:rPr>
        <w:t>توقَّفوا هنا وتحدَّثوا عن وقت عندما حدَث سوء فهْم بين مجموعتَين من الناس. كيف يتعامل الناس مع سوء الفهْم؟ أوقِفوا الاستماع إلى التسجيل الصوتي هنا.</w:t>
      </w:r>
    </w:p>
    <w:p>
      <w:pPr>
        <w:bidi/>
      </w:pPr>
      <w:r>
        <w:rPr>
          <w:rtl/>
          <w:cs/>
          <w:lang w:val="ar_AE" w:bidi="ar_AE"/>
        </w:rPr>
      </w:r>
      <w:r>
        <w:rPr>
          <w:rtl/>
          <w:cs/>
          <w:lang w:val="ar_AE" w:bidi="ar_AE"/>
        </w:rPr>
        <w:t>يمدح فينحاس الأسباط الشرقية. لأن الأسباط الشرقية قدَّمتْ الولاء ليهوه، لن يغضب منها ويُدمِّرها.</w:t>
      </w:r>
    </w:p>
    <w:p>
      <w:pPr>
        <w:bidi/>
      </w:pPr>
      <w:r>
        <w:rPr>
          <w:rtl/>
          <w:cs/>
          <w:lang w:val="ar_AE" w:bidi="ar_AE"/>
        </w:rPr>
      </w:r>
      <w:r>
        <w:rPr>
          <w:rtl/>
          <w:cs/>
          <w:lang w:val="ar_AE" w:bidi="ar_AE"/>
        </w:rPr>
        <w:t xml:space="preserve">يغادر فينحاس وبقية الرؤساء أرض جلعاد ويعودون إلى كنعان ليخبروا بقية شعب الأسباط الغربية بما حدَث. يجعلهم هذا التقرير سُعداء أيضًا، ويسبِّحون ويشكرون يهوه لأنه لن يكون عليهم فيما بعد الذهاب لمحاربة أخوتهم رجال الأسباط الشرقية. </w:t>
      </w:r>
    </w:p>
    <w:p>
      <w:pPr>
        <w:bidi/>
      </w:pPr>
      <w:r>
        <w:rPr>
          <w:rtl/>
          <w:cs/>
          <w:lang w:val="ar_AE" w:bidi="ar_AE"/>
        </w:rPr>
      </w:r>
      <w:r>
        <w:rPr>
          <w:rtl/>
          <w:cs/>
          <w:lang w:val="ar_AE" w:bidi="ar_AE"/>
        </w:rPr>
        <w:t xml:space="preserve">منذ ذلك الحين، لم تتحدَّث الأسباط الغربية مرَّة أخرى عن تدمير الأرض حيث عاشت الأسباط الشرقية. </w:t>
      </w:r>
    </w:p>
    <w:p>
      <w:pPr>
        <w:bidi/>
      </w:pPr>
      <w:r>
        <w:rPr>
          <w:rtl/>
          <w:cs/>
          <w:lang w:val="ar_AE" w:bidi="ar_AE"/>
        </w:rPr>
      </w:r>
      <w:r>
        <w:rPr>
          <w:rtl/>
          <w:cs/>
          <w:lang w:val="ar_AE" w:bidi="ar_AE"/>
        </w:rPr>
        <w:t>توقَّفوا هنا وناقشوا هذه الأسئلة معًا: ما الذي يمكن أنْ يُسبِّب لشعبكم الذهاب لمحاربة مجموعة عرقية أخرى؟ ناقشوا كيف أثَّرت أو يمكن أنْ تؤثِّر الحرب في مجتمعكم. أوقِفوا الاستماع إلى هذا التسجيل الصوتي هنا.</w:t>
      </w:r>
    </w:p>
    <w:p>
      <w:pPr>
        <w:bidi/>
      </w:pPr>
      <w:r>
        <w:rPr>
          <w:rtl/>
          <w:cs/>
          <w:lang w:val="ar_AE" w:bidi="ar_AE"/>
        </w:rPr>
      </w:r>
      <w:r>
        <w:rPr>
          <w:rtl/>
          <w:cs/>
          <w:lang w:val="ar_AE" w:bidi="ar_AE"/>
        </w:rPr>
        <w:t xml:space="preserve">تنتهي القصة عندما يُسمِّي بنو رأوبين وبنو جاد المذبح «عِيدًا» أو «شَاهِدًا بَيْنَنَا أَنَّ الرَّبَّ هُوَ اللهُ»، ليُظهروا أنَّ الأسباط الشرقية تعبد يهوه الرب، الإله ذاته الذي تعبده الأسباط الغربية.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22: 21– 34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تقول الأسباط الشرقية إنها ليست مذنبة. تلتمس الأسباط الشرقية عوْن يهوه ثم تشرح سبب بناء المذبح. </w:t>
      </w:r>
    </w:p>
    <w:p>
      <w:pPr>
        <w:bidi/>
      </w:pPr>
      <w:r>
        <w:rPr>
          <w:rtl/>
          <w:cs/>
          <w:lang w:val="ar_AE" w:bidi="ar_AE"/>
        </w:rPr>
      </w:r>
      <w:r>
        <w:rPr>
          <w:b/>
          <w:rtl/>
          <w:cs/>
          <w:lang w:val="ar_AE" w:bidi="ar_AE"/>
        </w:rPr>
        <w:t>في المشهد الثاني:</w:t>
      </w:r>
      <w:r>
        <w:rPr>
          <w:rtl/>
          <w:cs/>
          <w:lang w:val="ar_AE" w:bidi="ar_AE"/>
        </w:rPr>
        <w:t xml:space="preserve"> يسعد فينحاس الكاهن ورؤساء الأسباط الغربية بجواب الأسباط الشرقية عن الاتهامات.</w:t>
      </w:r>
    </w:p>
    <w:p>
      <w:pPr>
        <w:bidi/>
      </w:pPr>
      <w:r>
        <w:rPr>
          <w:rtl/>
          <w:cs/>
          <w:lang w:val="ar_AE" w:bidi="ar_AE"/>
        </w:rPr>
      </w:r>
      <w:r>
        <w:rPr>
          <w:b/>
          <w:rtl/>
          <w:cs/>
          <w:lang w:val="ar_AE" w:bidi="ar_AE"/>
        </w:rPr>
        <w:t>في المشهد الثالث:</w:t>
      </w:r>
      <w:r>
        <w:rPr>
          <w:rtl/>
          <w:cs/>
          <w:lang w:val="ar_AE" w:bidi="ar_AE"/>
        </w:rPr>
        <w:t xml:space="preserve"> يعود فينحاس وكبار رؤساء الأسباط الغربية إلى أرض كنعان ويشرحون جميع ما ذكرته الأسباط الشرقية. يُفرِّح التقرير بقية شعب أسباط إسرائيل الغربية ويتوقَّفون عن حديث الذهاب إلى الحرب ضد الأسباط الشرقية.</w:t>
      </w:r>
    </w:p>
    <w:p>
      <w:pPr>
        <w:bidi/>
      </w:pPr>
      <w:r>
        <w:rPr>
          <w:rtl/>
          <w:cs/>
          <w:lang w:val="ar_AE" w:bidi="ar_AE"/>
        </w:rPr>
      </w:r>
      <w:r>
        <w:rPr>
          <w:b/>
          <w:rtl/>
          <w:cs/>
          <w:lang w:val="ar_AE" w:bidi="ar_AE"/>
        </w:rPr>
        <w:t>في المشهد الرابع:</w:t>
      </w:r>
      <w:r>
        <w:rPr>
          <w:rtl/>
          <w:cs/>
          <w:lang w:val="ar_AE" w:bidi="ar_AE"/>
        </w:rPr>
        <w:t xml:space="preserve"> تسمِّي الأسباط الشرقية المذبح.</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شعب أسباط إسرائيل الشرقية، وتشمل أسباط رأوبين وجاد ونصف سِبط منسَّى.</w:t>
      </w:r>
    </w:p>
    <w:p>
      <w:pPr>
        <w:pStyle w:val="ListBullet"/>
        <w:bidi/>
        <w:spacing w:line="240" w:lineRule="auto"/>
        <w:ind w:left="720"/>
      </w:pPr>
      <w:r>
        <w:rPr>
          <w:rtl/>
          <w:cs/>
          <w:lang w:val="ar_AE" w:bidi="ar_AE"/>
        </w:rPr>
      </w:r>
      <w:r>
        <w:rPr>
          <w:rtl/>
          <w:cs/>
          <w:lang w:val="ar_AE" w:bidi="ar_AE"/>
        </w:rPr>
        <w:t>كبار رؤساء أسباط إسرائيل الغربية</w:t>
      </w:r>
    </w:p>
    <w:p>
      <w:pPr>
        <w:pStyle w:val="ListBullet"/>
        <w:bidi/>
        <w:spacing w:line="240" w:lineRule="auto"/>
        <w:ind w:left="720"/>
      </w:pPr>
      <w:r>
        <w:rPr>
          <w:rtl/>
          <w:cs/>
          <w:lang w:val="ar_AE" w:bidi="ar_AE"/>
        </w:rPr>
      </w:r>
      <w:r>
        <w:rPr>
          <w:rtl/>
          <w:cs/>
          <w:lang w:val="ar_AE" w:bidi="ar_AE"/>
        </w:rPr>
        <w:t>فينحاس الكاهن</w:t>
      </w:r>
    </w:p>
    <w:p>
      <w:pPr>
        <w:pStyle w:val="ListBullet"/>
        <w:bidi/>
        <w:spacing w:line="240" w:lineRule="auto"/>
        <w:ind w:left="720"/>
      </w:pPr>
      <w:r>
        <w:rPr>
          <w:rtl/>
          <w:cs/>
          <w:lang w:val="ar_AE" w:bidi="ar_AE"/>
        </w:rPr>
      </w:r>
      <w:r>
        <w:rPr>
          <w:rtl/>
          <w:cs/>
          <w:lang w:val="ar_AE" w:bidi="ar_AE"/>
        </w:rPr>
        <w:t>وبقية شعب أسباط إسرائيل الغربية، الذين يُدعون أحيانًا بني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ربما يظهر الجو متوترًا للغاية في بداية هذا المقطع. قد تبدأ حرب في الحال بين مجموعتَي أسباط إسرائيل. في هذه اللحظة، يعتمد استمرار وحدة أسباط إسرائيل بالتمام على ما تقوله الأسباط الشرقية ردًا على اتِّهامات الأسباط الغربية.</w:t>
      </w:r>
    </w:p>
    <w:p>
      <w:pPr>
        <w:bidi/>
      </w:pPr>
      <w:r>
        <w:rPr>
          <w:rtl/>
          <w:cs/>
          <w:lang w:val="ar_AE" w:bidi="ar_AE"/>
        </w:rPr>
      </w:r>
      <w:r>
        <w:rPr>
          <w:rtl/>
          <w:cs/>
          <w:lang w:val="ar_AE" w:bidi="ar_AE"/>
        </w:rPr>
        <w:t xml:space="preserve">في المشهد الأول، تلتمس الأسباط الشرقية معونة يهوه ليكون شاهدًا عمَّا يقولون. </w:t>
      </w:r>
    </w:p>
    <w:p>
      <w:pPr>
        <w:bidi/>
      </w:pPr>
      <w:r>
        <w:rPr>
          <w:rtl/>
          <w:cs/>
          <w:lang w:val="ar_AE" w:bidi="ar_AE"/>
        </w:rPr>
      </w:r>
      <w:r>
        <w:rPr>
          <w:rtl/>
          <w:cs/>
          <w:lang w:val="ar_AE" w:bidi="ar_AE"/>
        </w:rPr>
        <w:t xml:space="preserve">تدعو الأسباط الشرقية باسم يهوه بتكرار تعبير "يهوه" و "إله الآلهة" و "هو الرب". تذكر بعض ترجمات الكتاب المقدس هذه الأسماء بقولها: "يهوه، إله الآلهة"، مما يعني أنَّ يهوه هو الإله الحقيقي وحده. يُظهر التعبير أنَّ يهوه كلي القدرة و صاحب السُلطان الأعلى. عندما تُكرِّر الأسباط الشرقية هذه العبارة، كما لو أنها تقول: "نعلم وعلى قناعة تامة بأنَّ يهوه هو الإله القدير، الله فوق كل الآلهة". </w:t>
      </w:r>
    </w:p>
    <w:p>
      <w:pPr>
        <w:bidi/>
      </w:pPr>
      <w:r>
        <w:rPr>
          <w:rtl/>
          <w:cs/>
          <w:lang w:val="ar_AE" w:bidi="ar_AE"/>
        </w:rPr>
      </w:r>
      <w:r>
        <w:rPr>
          <w:rtl/>
          <w:cs/>
          <w:lang w:val="ar_AE" w:bidi="ar_AE"/>
        </w:rPr>
        <w:t>توقَّفوا هنا وناقشوا معًا كيف ستقولون: "يهوه، الإله القدير، هو الله!" أوقِفوا الاستماع إلى التسجيل الصوتي هنا.</w:t>
      </w:r>
    </w:p>
    <w:p>
      <w:pPr>
        <w:bidi/>
      </w:pPr>
      <w:r>
        <w:rPr>
          <w:rtl/>
          <w:cs/>
          <w:lang w:val="ar_AE" w:bidi="ar_AE"/>
        </w:rPr>
      </w:r>
      <w:r>
        <w:rPr>
          <w:rtl/>
          <w:cs/>
          <w:lang w:val="ar_AE" w:bidi="ar_AE"/>
        </w:rPr>
        <w:t>تعلم الأسباط الشرقية أنَّ يهوه يرى كل شيء فعلوه ويعلم الحقيقة بشأن بنائهم المذبح. عند هذه المرحلة، تُصِّر الأسباط الشرقية على براءتها. كما لو أنها تقول: "يعرف يهوه أننا أبرياء من أعمال التمرُّد التي تتهموننا بها".</w:t>
      </w:r>
    </w:p>
    <w:p>
      <w:pPr>
        <w:bidi/>
      </w:pPr>
      <w:r>
        <w:rPr>
          <w:rtl/>
          <w:cs/>
          <w:lang w:val="ar_AE" w:bidi="ar_AE"/>
        </w:rPr>
      </w:r>
      <w:r>
        <w:rPr>
          <w:rtl/>
          <w:cs/>
          <w:lang w:val="ar_AE" w:bidi="ar_AE"/>
        </w:rPr>
        <w:t>تثق الأسباط الشرقية تمام الثقة من جهة براءتها وأنها تشاء لو أنَّ يهوه يضربهم أو يقتلهم، إذا كانوا قد نقضوا عهدهم معه. في الواقع، يدعون يهوه لمعاقبتهم إنْ وجدهم مذنبون بالرجوع عن عبادة يهوه وبناء مذبح لتقديم أي نوع من الذبائح. تذكر الأسباط الشرقية ثلاث أنماط من الذبائح: ذبيحة المحرقة، وتقدمة الدقيق وذبائح السلامة. نجد كل أنواع التقدمات التي يقدمها شخص ليهوه.</w:t>
      </w:r>
    </w:p>
    <w:p>
      <w:pPr>
        <w:bidi/>
      </w:pPr>
      <w:r>
        <w:rPr>
          <w:rtl/>
          <w:cs/>
          <w:lang w:val="ar_AE" w:bidi="ar_AE"/>
        </w:rPr>
      </w:r>
      <w:r>
        <w:rPr>
          <w:rtl/>
          <w:cs/>
          <w:lang w:val="ar_AE" w:bidi="ar_AE"/>
        </w:rPr>
        <w:t>توقَّفوا هنا وناقشوا في مجموعة كيف تدرجون هذه القائمة من أنماط الذبائح المختلفة عندما تمثِّلون هذا المقطع. إنْ كنتم قد ترجمتم تقدمة المحرقة وتقدمة الدقيق وتقدمة السلام في المقاطع السابقة، استخدموا الكلمات أو العبارات ذاتها التي استخدمتم قبلًا. أوقِفوا الاستماع إلى التسجيل الصوتي هنا.</w:t>
      </w:r>
    </w:p>
    <w:p>
      <w:pPr>
        <w:bidi/>
      </w:pPr>
      <w:r>
        <w:rPr>
          <w:rtl/>
          <w:cs/>
          <w:lang w:val="ar_AE" w:bidi="ar_AE"/>
        </w:rPr>
      </w:r>
      <w:r>
        <w:rPr>
          <w:rtl/>
          <w:cs/>
          <w:lang w:val="ar_AE" w:bidi="ar_AE"/>
        </w:rPr>
        <w:t>تدافع الأسباط الشرقية عن نفسها بذكرها أنَّ سبب بناء المذبح كان ظنهم في احتمال منع الأجيال المقبلة التي للأسباط الشرقية من عبادة يهوه وذلك من قِبل الأجيال المقبلة للأسباط الغربية. ظنوا أنَّ الأجيال المقبلة للأسباط الغربية قد تسأل إنْ كانت للأسباط الشرقية الحق في عبادة يهوه بقولها: "ما حقكم في عبادة يهوه، إله إسرائيل؟" ليس هذا في الواقع سؤال يحتاج إلى إجابة. بل هو طريقة للقول: "ليس لديكم حق في عبادة يهوه لأنكم لستم جزءًا من إسرائيل".</w:t>
      </w:r>
    </w:p>
    <w:p>
      <w:pPr>
        <w:bidi/>
      </w:pPr>
      <w:r>
        <w:rPr>
          <w:rtl/>
          <w:cs/>
          <w:lang w:val="ar_AE" w:bidi="ar_AE"/>
        </w:rPr>
      </w:r>
      <w:r>
        <w:rPr>
          <w:rtl/>
          <w:cs/>
          <w:lang w:val="ar_AE" w:bidi="ar_AE"/>
        </w:rPr>
        <w:t xml:space="preserve">كانت الأسباط الشرقية خائفة من عدم اقتناع الأجيال المقبلة للأسباط الغربية بأنَّ الأجيال المقبلة للأسباط الشرقية كانت جزءًا من إسرائيل إذ أنَّ نهر الأردن فصل أراضيهم. تستخدم الأسباط الشرقية التكرار لإظهار قلقها بشأن هذا الأمر. يقولون أنَّ الأجيال المُقبلة للأسباط الغربية قد تقول أنَّ الأجيال المقبلة للأسباط الشرقية ليس لها نصيب أو شركة مع يهوه وتمنعهم من عبادة يهوه. قد تذكر نسختكم من الكتاب المقدس أنها ليس لها "ليس لكم قِسم" في يهوه، أو ليس لكم حق في أنْ تكونوا شعب يهوه. من المُهم التوضيح في ترجمتكم أنَّ الأسباط الشرقية تتحدَّث عمَّا قد تقوله الأجيال المُقبلة في وقتٍ ما في المستقبل. لا يتَّضح لماذا يتحدَّث هذا الجزء من المقطع عن سبطَي رأوبين وجاد فقط ولا يذكر نصف سبط منسَّى. </w:t>
      </w:r>
    </w:p>
    <w:p>
      <w:pPr>
        <w:bidi/>
      </w:pPr>
      <w:r>
        <w:rPr>
          <w:rtl/>
          <w:cs/>
          <w:lang w:val="ar_AE" w:bidi="ar_AE"/>
        </w:rPr>
      </w:r>
      <w:r>
        <w:rPr>
          <w:rtl/>
          <w:cs/>
          <w:lang w:val="ar_AE" w:bidi="ar_AE"/>
        </w:rPr>
        <w:t xml:space="preserve">تقول الأسباط الشرقية أنها قرَّرتْ بناء مذبح بسبب مخاوفهم. تُكرِّر الأسباط الشرقية أنها لم تبني المذبح بنِيَّة تقديم أي نوع من الذبائح، بدلًا من ذلك، أن يكون شاهدًا لجميع أجيال إسرائيل المقبلة أنَّ الأسباط الشرقية لها النصيب عينه مع الأسباط الغربية في عبادة يهوه إلههم. عندما يقطع شخصان أو مجموعات من الشعوب عهدًا أو اتِّفاقًا، فإنهم عادةً ما يجعلون شاهدًا او نصبًا تذكاريًا أو علامة على أنهم صنعوا هذا الاتِّفاق. سيُمثِّل المذبح بطريقةٍ ما الشاهد أو العلامة أنهم يعبدون يهوه إله إسرائيل. لا يتَّضح كيف يخدم المذبح شاهدًا، لكن غرض المذبح واضح. الأمر المُهم توضيحه أنَّ المذبح يجب أن يُظهر أو يقدم دليلًا، للأجيال المقبلة أن الأسباط الشرقية يمكنها تقديم الذبائح ليهوه على مذبح يهوه في مسكنه، المكان الذي يسكن فيه يهوه، في خيمة الاجتماع. </w:t>
      </w:r>
    </w:p>
    <w:p>
      <w:pPr>
        <w:bidi/>
      </w:pPr>
      <w:r>
        <w:rPr>
          <w:rtl/>
          <w:cs/>
          <w:lang w:val="ar_AE" w:bidi="ar_AE"/>
        </w:rPr>
      </w:r>
      <w:r>
        <w:rPr>
          <w:rtl/>
          <w:cs/>
          <w:lang w:val="ar_AE" w:bidi="ar_AE"/>
        </w:rPr>
        <w:t xml:space="preserve">حتى هذا الكلام، لم يتَّضح كيف كان يبدو المذبح، لكن الأسباط الشرقية تقدم الآن معلومات. يقولون أنه نسخة من المذبح الذي بناه أجداد شعب إسرائيل. إنه نسخة من مذبح يهوه الرسمي، لكنهم يُكررون أنهم لم يبنوه لتقديم الذبائح عليه. ثم تقول الأسباط الشرقية العبارة: "حَاشَا لَنَا مِنْهُ أَنْ نَتَمَرَّدَ عَلَى الرَّبِّ"، وهي طريقة للقول: "ليس لنا رغبة على أي حال أن نتمرد على يهوه". يؤكِّدون مرة أخرى أنهم لا يريدوا الرجوع عن يهوه، أو خيانته، ببناء مذبح لتقديم ذبائح عبادة بدلًا من مذبح يهوه الرسمي الذي في خيمة الاجتماع. </w:t>
      </w:r>
    </w:p>
    <w:p>
      <w:pPr>
        <w:bidi/>
      </w:pPr>
      <w:r>
        <w:rPr>
          <w:rtl/>
          <w:cs/>
          <w:lang w:val="ar_AE" w:bidi="ar_AE"/>
        </w:rPr>
      </w:r>
      <w:r>
        <w:rPr>
          <w:rtl/>
          <w:cs/>
          <w:lang w:val="ar_AE" w:bidi="ar_AE"/>
        </w:rPr>
        <w:t xml:space="preserve">هذا أمر في غاية الجدية والذي ربما بسببه اعتنت الأسباط الشرقية بتوضيح مقصدها عدة مرات. </w:t>
      </w:r>
    </w:p>
    <w:p>
      <w:pPr>
        <w:bidi/>
      </w:pPr>
      <w:r>
        <w:rPr>
          <w:rtl/>
          <w:cs/>
          <w:lang w:val="ar_AE" w:bidi="ar_AE"/>
        </w:rPr>
      </w:r>
      <w:r>
        <w:rPr>
          <w:rtl/>
          <w:cs/>
          <w:lang w:val="ar_AE" w:bidi="ar_AE"/>
        </w:rPr>
        <w:t>توقَّفوا هنا وناقشوا معًا: عندما تحاولون إقناع شخصٍ بأنكم تذكرون الحقيقة، ماذا تقولون؟ وكيف تقولونها؟ ما نبرة الصوت الذي تستخدمون؟ أوقِفوا الاستماع إلى هذا التسجيل الصوتي هنا.</w:t>
      </w:r>
    </w:p>
    <w:p>
      <w:pPr>
        <w:bidi/>
      </w:pPr>
      <w:r>
        <w:rPr>
          <w:rtl/>
          <w:cs/>
          <w:lang w:val="ar_AE" w:bidi="ar_AE"/>
        </w:rPr>
      </w:r>
      <w:r>
        <w:rPr>
          <w:rtl/>
          <w:cs/>
          <w:lang w:val="ar_AE" w:bidi="ar_AE"/>
        </w:rPr>
        <w:t>في المشهد الثاني، نسمع أنَّ كلمات شعب الأسباط الشرقية كانت "حسنة في أعين" فينحاس الكاهن وكبار رؤساء الأسباط الغربية. هذه لُغة خاصة تقول أنها أدخلت السرور إليهم، أو أنهم كانوا سُعداء أو راضين عمَّا قالته الأسباط الشرقية.</w:t>
      </w:r>
    </w:p>
    <w:p>
      <w:pPr>
        <w:bidi/>
      </w:pPr>
      <w:r>
        <w:rPr>
          <w:rtl/>
          <w:cs/>
          <w:lang w:val="ar_AE" w:bidi="ar_AE"/>
        </w:rPr>
      </w:r>
      <w:r>
        <w:rPr>
          <w:rtl/>
          <w:cs/>
          <w:lang w:val="ar_AE" w:bidi="ar_AE"/>
        </w:rPr>
        <w:t>توقَّفوا هنا وناقشوا كمجموعة العبارة التي تستخدمون لتذكروا أن جواب الأسباط الشرقية سُرَّ به فينحاس وكبار رؤساء الأسباط الغربية. فكروا كيف تقولون أن شخصًا ما يظن أن شيئًا ما صالحٌ للغاية. أوقِفوا الاستماع إلى التسجيل الصوتي هنا.</w:t>
      </w:r>
    </w:p>
    <w:p>
      <w:pPr>
        <w:bidi/>
      </w:pPr>
      <w:r>
        <w:rPr>
          <w:rtl/>
          <w:cs/>
          <w:lang w:val="ar_AE" w:bidi="ar_AE"/>
        </w:rPr>
      </w:r>
      <w:r>
        <w:rPr>
          <w:rtl/>
          <w:cs/>
          <w:lang w:val="ar_AE" w:bidi="ar_AE"/>
        </w:rPr>
        <w:t>تذكروا من المقطع السابق أن فينحاس الكاهن هو رئيس مجموعة القادة من أسباط إسرائيل الغربية. بصفته القائد، يُجيب فينحاس الأسباط الشرقية ويتغير الجَو المحيط إلى جَو من السعادة والبهجة. يؤكد فينحاس أن يهوه لم يتخلَّى عن شعب إسرائيل، لأن الأسباط الشرقية لم تتخلَّى عن يهوه. يقول فينحاس أن الأسباط الشرقية أنقذت بني إسرائيل من "يد يهوه"، مما يعني أن يهوه لن يعاقب بني إسرائيل.</w:t>
      </w:r>
    </w:p>
    <w:p>
      <w:pPr>
        <w:bidi/>
      </w:pPr>
      <w:r>
        <w:rPr>
          <w:rtl/>
          <w:cs/>
          <w:lang w:val="ar_AE" w:bidi="ar_AE"/>
        </w:rPr>
      </w:r>
      <w:r>
        <w:rPr>
          <w:rtl/>
          <w:cs/>
          <w:lang w:val="ar_AE" w:bidi="ar_AE"/>
        </w:rPr>
        <w:t>في المشهد الثالث، يترك فينحاس الكاهن، الذي هو ابن أليعازر الكاهن، مع كبار رؤساء أسباط إسرائيل الغربية، يترك سبطَي رأوبين وجاد في جلعاد ليعود إلى شعبهم في ارض كنعان. لا يتَّضح سبب عدم ذِكر نصف سبط منسَّى مرة ثانية في هذا الجزء من المقطع. عندما يصل فينحاس مع كبار الرؤساء، يُخبرون بقية بني إسرائيل بما حدَث مع الأسباط الشرقية. يُفرِّح هذا التقرير بقية بني إسرائيل فيُسبحون يهوه. لا يتحدَّثون مطلقًا فيما بعد عن الذهاب للحرب ضد أخوتهم أسباط إسرائيل الشرقية، رأوبين وجاد.</w:t>
      </w:r>
    </w:p>
    <w:p>
      <w:pPr>
        <w:bidi/>
      </w:pPr>
      <w:r>
        <w:rPr>
          <w:rtl/>
          <w:cs/>
          <w:lang w:val="ar_AE" w:bidi="ar_AE"/>
        </w:rPr>
      </w:r>
      <w:r>
        <w:rPr>
          <w:rtl/>
          <w:cs/>
          <w:lang w:val="ar_AE" w:bidi="ar_AE"/>
        </w:rPr>
        <w:t xml:space="preserve">لا يتَّضح متى حدَث المشهد الرابع. ربما حدَث المشهد الرابع إما قبل أو بعد مغادرة فينحاس والقادة لأرض جلعاد. في المشهد الرابع، أعطى شعب رأوبين وجاد اسمًا للمذبح. تقول بعض نُسخ الكتاب المقدس أنهم أعطوا اسم المذبح "شاهدًا" لأنه شاهدٌ بين الأسباط الشرقية والغربية أنَّ يهوه هو إله جميع أسباط إسرائيل. تذكر نُسخ أخرى اسم المذبح: "شَاهِدٌ بَيْنَنَا أَنَّ الرَّبَّ هُوَ اللهُ". على أي حال، يؤكد الاسم غرض المذبح: تذكير بين الأسباط الشرقية والغربية أنهم جميعًا يعبدون الإله ذاته يهوه. </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22: 21– 34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شعب أسباط إسرائيل الشرقية، وتشمل أسباط رأوبين وجاد ونصف سِبط منسَّى.</w:t>
      </w:r>
    </w:p>
    <w:p>
      <w:pPr>
        <w:pStyle w:val="ListBullet"/>
        <w:bidi/>
        <w:spacing w:line="240" w:lineRule="auto"/>
        <w:ind w:left="720"/>
      </w:pPr>
      <w:r>
        <w:rPr>
          <w:rtl/>
          <w:cs/>
          <w:lang w:val="ar_AE" w:bidi="ar_AE"/>
        </w:rPr>
      </w:r>
      <w:r>
        <w:rPr>
          <w:rtl/>
          <w:cs/>
          <w:lang w:val="ar_AE" w:bidi="ar_AE"/>
        </w:rPr>
        <w:t>كبار رؤساء أسباط إسرائيل الغربية</w:t>
      </w:r>
    </w:p>
    <w:p>
      <w:pPr>
        <w:pStyle w:val="ListBullet"/>
        <w:bidi/>
        <w:spacing w:line="240" w:lineRule="auto"/>
        <w:ind w:left="720"/>
      </w:pPr>
      <w:r>
        <w:rPr>
          <w:rtl/>
          <w:cs/>
          <w:lang w:val="ar_AE" w:bidi="ar_AE"/>
        </w:rPr>
      </w:r>
      <w:r>
        <w:rPr>
          <w:rtl/>
          <w:cs/>
          <w:lang w:val="ar_AE" w:bidi="ar_AE"/>
        </w:rPr>
        <w:t>فينحاس الكاهن</w:t>
      </w:r>
    </w:p>
    <w:p>
      <w:pPr>
        <w:pStyle w:val="ListBullet"/>
        <w:bidi/>
        <w:spacing w:line="240" w:lineRule="auto"/>
        <w:ind w:left="720"/>
      </w:pPr>
      <w:r>
        <w:rPr>
          <w:rtl/>
          <w:cs/>
          <w:lang w:val="ar_AE" w:bidi="ar_AE"/>
        </w:rPr>
      </w:r>
      <w:r>
        <w:rPr>
          <w:rtl/>
          <w:cs/>
          <w:lang w:val="ar_AE" w:bidi="ar_AE"/>
        </w:rPr>
        <w:t>وبقية شعب أسباط إسرائيل الغربية، الذين يُدعون أحيانًا بني إسرائيل</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تُجيب الأسباط الشرقية عن سؤال الأسباط الغربية. تصرخ الأسباط الشرقية إلى يهوه كشاهد على نواياها من جهة بناء المذبح. إن الأسباط الشرقية مستعدة لأن تُعاقَب من يهوه إذا وجدها مُذنبة بخيانتها له وتقديم الذبائح في مكان غير مُصرَّح به أو تقديم الذبائح لإله آخر.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أسباط إسرائيل الشرقية: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تشرح الأسباط الشرقية لفينحاس الكاهن وكبار رؤساء الأسباط الغربية سبب بنائهم المذبح. ظنَّت الأسباط الشرقية أنَّ الأجيال المُقبلة للأسباط الغربية ربما تحاول منع الأجيال المُقبلة للأسباط الشرقية من عبادة يهوه، لذا أرادوا عمَل تصرُّف مُعيَّن للتأكُّد من عدَم حدوث ذلك في المُستقبل. قرَّروا بناء نُسخة من المذبح في خيمة الاجتماع في شيلوه دليلًا، أو إثباتًا، لجميع الأجيال القادمة أنَّ الأسباط الشرقية لها الحق نفسه الذي للأسباط الغربية في عبادة يهوه.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أسباط إسرائيل الشرقية: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تُنهي الأسباط الشرقية جوابها للأسباط الغربية بتصريح قوي أنها لا ترغب في التمرُّد على يهوه والرجوع عنه ببناء مذبح لتقديم الذبائح المتعددة.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أسباط إسرائيل الشرقية: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تُفرِّح إجابة الأسباط الشرقية فينحاس الكاهن وكبار رؤساء أسباط إسرائيل الغربية. يقول فينحاس أنَّ الأسباط الشرقية أنقذتْ إسرائيل من تأديب أو تصحيح يهوه 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فينحاس وكبار رؤساء الأسباط الغربية: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يعود فينحاس وكبار رؤساء الأسباط الغربية إلى أرض كنعان ويُخبرون بقية شعبهم بما حدَث. يُفرح تقريرهم جميع الشعب ويُسعدهم كثيرًا فيُسبِّحون يهوه. لا تريد الأسباط الغربية الآن الذهاب للحرب ضد الأسباط الشرقية.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بقية شعب أسباط إسرائيل الغربية: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يُعطي سِبطا رأوبين وجاد اسمًا للمذبح الذي بنوه مع نصف سِبط منسَّى. يُسمُّونه "شاهدًا" لأنه علامة بين أسباط إسرائيل الشرقية وتلك الغربية أنَّ يهوه هو الإله لكُل إسرائيل.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أسباط إسرائيل الشرقية: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22: 21– 34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تجيب الأسباط الشرقية رؤساء </w:t>
      </w:r>
      <w:r>
        <w:rPr>
          <w:b/>
          <w:rtl/>
          <w:cs/>
          <w:lang w:val="ar_AE" w:bidi="ar_AE"/>
        </w:rPr>
        <w:t>عشائر</w:t>
      </w:r>
      <w:r>
        <w:rPr>
          <w:rtl/>
          <w:cs/>
          <w:lang w:val="ar_AE" w:bidi="ar_AE"/>
        </w:rPr>
        <w:t xml:space="preserve"> </w:t>
      </w:r>
      <w:r>
        <w:rPr>
          <w:b/>
          <w:rtl/>
          <w:cs/>
          <w:lang w:val="ar_AE" w:bidi="ar_AE"/>
        </w:rPr>
        <w:t>إسرائيل</w:t>
      </w:r>
      <w:r>
        <w:rPr>
          <w:rtl/>
          <w:cs/>
          <w:lang w:val="ar_AE" w:bidi="ar_AE"/>
        </w:rPr>
        <w:t xml:space="preserve">، وتُناشد </w:t>
      </w:r>
      <w:r>
        <w:rPr>
          <w:b/>
          <w:rtl/>
          <w:cs/>
          <w:lang w:val="ar_AE" w:bidi="ar_AE"/>
        </w:rPr>
        <w:t>يهوه</w:t>
      </w:r>
      <w:r>
        <w:rPr>
          <w:rtl/>
          <w:cs/>
          <w:lang w:val="ar_AE" w:bidi="ar_AE"/>
        </w:rPr>
        <w:t xml:space="preserve"> بصفته شاهدًا عليها. يُعَدّ يهوه الاسم الشخصي لله، تتحدَّث الأسباط الشرقية أيضًا عن يهوه، </w:t>
      </w:r>
      <w:r>
        <w:rPr>
          <w:b/>
          <w:rtl/>
          <w:cs/>
          <w:lang w:val="ar_AE" w:bidi="ar_AE"/>
        </w:rPr>
        <w:t>إله</w:t>
      </w:r>
      <w:r>
        <w:rPr>
          <w:rtl/>
          <w:cs/>
          <w:lang w:val="ar_AE" w:bidi="ar_AE"/>
        </w:rPr>
        <w:t xml:space="preserve"> إسرائيل. لمزيد من المعلومات عن </w:t>
      </w:r>
      <w:r>
        <w:rPr>
          <w:rtl/>
          <w:cs/>
          <w:lang w:val="ar_AE" w:bidi="ar_AE"/>
        </w:rPr>
        <w:t>يهوه</w:t>
      </w:r>
      <w:r>
        <w:rPr>
          <w:rtl/>
          <w:cs/>
          <w:lang w:val="ar_AE" w:bidi="ar_AE"/>
        </w:rPr>
        <w:t xml:space="preserve">، </w:t>
      </w:r>
      <w:r>
        <w:rPr>
          <w:rtl/>
          <w:cs/>
          <w:lang w:val="ar_AE" w:bidi="ar_AE"/>
        </w:rPr>
        <w:t>والله</w:t>
      </w:r>
      <w:r>
        <w:rPr>
          <w:rtl/>
          <w:cs/>
          <w:lang w:val="ar_AE" w:bidi="ar_AE"/>
        </w:rPr>
        <w:t xml:space="preserve">، </w:t>
      </w:r>
      <w:r>
        <w:rPr>
          <w:rtl/>
          <w:cs/>
          <w:lang w:val="ar_AE" w:bidi="ar_AE"/>
        </w:rPr>
        <w:t>وإسرائيل</w:t>
      </w:r>
      <w:r>
        <w:rPr>
          <w:rtl/>
          <w:cs/>
          <w:lang w:val="ar_AE" w:bidi="ar_AE"/>
        </w:rPr>
        <w:t xml:space="preserve">، راجعوا "قاموس الكلمات الرئيسية". استخدموا الكلمة أو العبارة ذاتها التي استخدمتم في المقاطع السابقة للإشارة إلى يهوه، الله، العشائر، وإسرائيل. </w:t>
      </w:r>
    </w:p>
    <w:p>
      <w:pPr>
        <w:bidi/>
      </w:pPr>
      <w:r>
        <w:rPr>
          <w:rtl/>
          <w:cs/>
          <w:lang w:val="ar_AE" w:bidi="ar_AE"/>
        </w:rPr>
      </w:r>
      <w:r>
        <w:rPr>
          <w:rtl/>
          <w:cs/>
          <w:lang w:val="ar_AE" w:bidi="ar_AE"/>
        </w:rPr>
        <w:t>تُكرِّر الأسباط الشرقية عبارة "يهوه القدير هو الله!" "القدير" لقَبٌ لله يشير إلى قوة يهوه غير المُحدودة.</w:t>
      </w:r>
    </w:p>
    <w:p>
      <w:pPr>
        <w:bidi/>
      </w:pPr>
      <w:r>
        <w:rPr>
          <w:rtl/>
          <w:cs/>
          <w:lang w:val="ar_AE" w:bidi="ar_AE"/>
        </w:rPr>
      </w:r>
      <w:r>
        <w:rPr>
          <w:rtl/>
          <w:cs/>
          <w:lang w:val="ar_AE" w:bidi="ar_AE"/>
        </w:rPr>
        <w:t xml:space="preserve">تقول الأسباط الشرقية إن يهوه جعل من </w:t>
      </w:r>
      <w:r>
        <w:rPr>
          <w:b/>
          <w:rtl/>
          <w:cs/>
          <w:lang w:val="ar_AE" w:bidi="ar_AE"/>
        </w:rPr>
        <w:t>نهر الأردن</w:t>
      </w:r>
      <w:r>
        <w:rPr>
          <w:rtl/>
          <w:cs/>
          <w:lang w:val="ar_AE" w:bidi="ar_AE"/>
        </w:rPr>
        <w:t xml:space="preserve"> حدًا بينهم وبين الأسباط الغربية. استخدموا الكلمات ذاتها التي استخدمتم سابقًا للإشارة إلى نهر الأردن، وتذكّروا أنَّ تعبير </w:t>
      </w:r>
      <w:r>
        <w:rPr>
          <w:rtl/>
          <w:cs/>
          <w:lang w:val="ar_AE" w:bidi="ar_AE"/>
        </w:rPr>
        <w:t>نهر الأردن</w:t>
      </w:r>
      <w:r>
        <w:rPr>
          <w:rtl/>
          <w:cs/>
          <w:lang w:val="ar_AE" w:bidi="ar_AE"/>
        </w:rPr>
        <w:t xml:space="preserve"> مذكور في "قاموس الكلمات الرئيسية".</w:t>
      </w:r>
    </w:p>
    <w:p>
      <w:pPr>
        <w:bidi/>
      </w:pPr>
      <w:r>
        <w:rPr>
          <w:rtl/>
          <w:cs/>
          <w:lang w:val="ar_AE" w:bidi="ar_AE"/>
        </w:rPr>
      </w:r>
      <w:r>
        <w:rPr>
          <w:rtl/>
          <w:cs/>
          <w:lang w:val="ar_AE" w:bidi="ar_AE"/>
        </w:rPr>
        <w:t xml:space="preserve">تخاف الأسباط الشرقية من أن تخبرها الأسباط الغربية في المستقبل أنهم ليسوا جزءًا من شعب يهوه، وتمنعها عن عبادته أو مخافته بصفته إلههم. استخدموا العبارات ذاتها التي استخدمتم في المقاطع السابقة للإشارة إلى </w:t>
      </w:r>
      <w:r>
        <w:rPr>
          <w:b/>
          <w:rtl/>
          <w:cs/>
          <w:lang w:val="ar_AE" w:bidi="ar_AE"/>
        </w:rPr>
        <w:t>مخافة يهوه</w:t>
      </w:r>
      <w:r>
        <w:rPr>
          <w:rtl/>
          <w:cs/>
          <w:lang w:val="ar_AE" w:bidi="ar_AE"/>
        </w:rPr>
        <w:t xml:space="preserve">، وراجعوا "قاموس الكلمات الرئيسية" لمزيد من المعلومات عن </w:t>
      </w:r>
      <w:r>
        <w:rPr>
          <w:rtl/>
          <w:cs/>
          <w:lang w:val="ar_AE" w:bidi="ar_AE"/>
        </w:rPr>
        <w:t>مخافة الله</w:t>
      </w:r>
      <w:r>
        <w:rPr>
          <w:rtl/>
          <w:cs/>
          <w:lang w:val="ar_AE" w:bidi="ar_AE"/>
        </w:rPr>
        <w:t>.</w:t>
      </w:r>
    </w:p>
    <w:p>
      <w:pPr>
        <w:bidi/>
      </w:pPr>
      <w:r>
        <w:rPr>
          <w:rtl/>
          <w:cs/>
          <w:lang w:val="ar_AE" w:bidi="ar_AE"/>
        </w:rPr>
      </w:r>
      <w:r>
        <w:rPr>
          <w:rtl/>
          <w:cs/>
          <w:lang w:val="ar_AE" w:bidi="ar_AE"/>
        </w:rPr>
        <w:t xml:space="preserve">تُخبر الأسباط الشرقية كبار رؤساء الأسباط الغربية أنهم لم يبنوا </w:t>
      </w:r>
      <w:r>
        <w:rPr>
          <w:b/>
          <w:rtl/>
          <w:cs/>
          <w:lang w:val="ar_AE" w:bidi="ar_AE"/>
        </w:rPr>
        <w:t>المذبح</w:t>
      </w:r>
      <w:r>
        <w:rPr>
          <w:rtl/>
          <w:cs/>
          <w:lang w:val="ar_AE" w:bidi="ar_AE"/>
        </w:rPr>
        <w:t xml:space="preserve"> لتقديم ذبائح المحرقة أو تقدمات الدقيق أو ذبائح السلامة عليه. هذه كلها أنواع مختلفة من الذبائح يقدِّمها الناس ليهوه على المذبح. المذبح مكان خاص للناس لتقديم التقدمات ليهوه. لمزيد من المعلومات عن كلمة </w:t>
      </w:r>
      <w:r>
        <w:rPr>
          <w:rtl/>
          <w:cs/>
          <w:lang w:val="ar_AE" w:bidi="ar_AE"/>
        </w:rPr>
        <w:t>مذبح</w:t>
      </w:r>
      <w:r>
        <w:rPr>
          <w:rtl/>
          <w:cs/>
          <w:lang w:val="ar_AE" w:bidi="ar_AE"/>
        </w:rPr>
        <w:t>، راجعوا "قاموس الكلمات الرئيسية". استخدموا الكلمة أو العبارة ذاتها التي استخدمتم في المقاطع السابقة لكلمة مذبح.</w:t>
      </w:r>
    </w:p>
    <w:p>
      <w:pPr>
        <w:bidi/>
      </w:pPr>
      <w:r>
        <w:rPr>
          <w:rtl/>
          <w:cs/>
          <w:lang w:val="ar_AE" w:bidi="ar_AE"/>
        </w:rPr>
      </w:r>
      <w:r>
        <w:rPr>
          <w:b/>
          <w:rtl/>
          <w:cs/>
          <w:lang w:val="ar_AE" w:bidi="ar_AE"/>
        </w:rPr>
        <w:t>الذبيحة</w:t>
      </w:r>
      <w:r>
        <w:rPr>
          <w:rtl/>
          <w:cs/>
          <w:lang w:val="ar_AE" w:bidi="ar_AE"/>
        </w:rPr>
        <w:t xml:space="preserve"> هدية تُقدَّم ليهوه على المذبح. وتكون عادةً حيوانًا، لكن يمكن أن تكون أيضًا عناصر من الطعام أو الأطياب ذات الرائحة العطِرة. ولمزيد من المعلومات عن </w:t>
      </w:r>
      <w:r>
        <w:rPr>
          <w:rtl/>
          <w:cs/>
          <w:lang w:val="ar_AE" w:bidi="ar_AE"/>
        </w:rPr>
        <w:t>الذبائح</w:t>
      </w:r>
      <w:r>
        <w:rPr>
          <w:rtl/>
          <w:cs/>
          <w:lang w:val="ar_AE" w:bidi="ar_AE"/>
        </w:rPr>
        <w:t xml:space="preserve">، ارجعوا إلى «قاموس الكلمات الرئيسية». استخدموا الكلمة أو العبارة ذاتها التي استخدمتم في المقاطع السابقة للإشارة إلى الذبائح. </w:t>
      </w:r>
    </w:p>
    <w:p>
      <w:pPr>
        <w:bidi/>
      </w:pPr>
      <w:r>
        <w:rPr>
          <w:rtl/>
          <w:cs/>
          <w:lang w:val="ar_AE" w:bidi="ar_AE"/>
        </w:rPr>
      </w:r>
      <w:r>
        <w:rPr>
          <w:b/>
          <w:rtl/>
          <w:cs/>
          <w:lang w:val="ar_AE" w:bidi="ar_AE"/>
        </w:rPr>
        <w:t>تقدمة المحرقة</w:t>
      </w:r>
      <w:r>
        <w:rPr>
          <w:rtl/>
          <w:cs/>
          <w:lang w:val="ar_AE" w:bidi="ar_AE"/>
        </w:rPr>
        <w:t xml:space="preserve"> هي عندما يُحضِر شخص حيوانًا بأكمله ليذبحه ثم يحرقه على المذبح كوسيلة ليقول ليهوه: "أدرك أنني أخطأت وأريد أن أكرس نفسي لك". للمزيد من المعلومات عن </w:t>
      </w:r>
      <w:r>
        <w:rPr>
          <w:rtl/>
          <w:cs/>
          <w:lang w:val="ar_AE" w:bidi="ar_AE"/>
        </w:rPr>
        <w:t>تقدمة المحرقة</w:t>
      </w:r>
      <w:r>
        <w:rPr>
          <w:rtl/>
          <w:cs/>
          <w:lang w:val="ar_AE" w:bidi="ar_AE"/>
        </w:rPr>
        <w:t>، راجعوا "قاموس الكلمات الرئيسية". استخدموا الكلمة أو العبارة ذاتها التي استخدمتم في المقاطع السابقة لتعبير تقدمة المحرقة.</w:t>
      </w:r>
    </w:p>
    <w:p>
      <w:pPr>
        <w:bidi/>
      </w:pPr>
      <w:r>
        <w:rPr>
          <w:rtl/>
          <w:cs/>
          <w:lang w:val="ar_AE" w:bidi="ar_AE"/>
        </w:rPr>
      </w:r>
      <w:r>
        <w:rPr>
          <w:rtl/>
          <w:cs/>
          <w:lang w:val="ar_AE" w:bidi="ar_AE"/>
        </w:rPr>
        <w:t xml:space="preserve">يقدّم الناس </w:t>
      </w:r>
      <w:r>
        <w:rPr>
          <w:b/>
          <w:rtl/>
          <w:cs/>
          <w:lang w:val="ar_AE" w:bidi="ar_AE"/>
        </w:rPr>
        <w:t>تقدمة الدقيق</w:t>
      </w:r>
      <w:r>
        <w:rPr>
          <w:rtl/>
          <w:cs/>
          <w:lang w:val="ar_AE" w:bidi="ar_AE"/>
        </w:rPr>
        <w:t xml:space="preserve">، وهي عادةً من الشعير أو القمح، وسيلةً لشكر يهوه على عطاياه. </w:t>
      </w:r>
      <w:r>
        <w:rPr>
          <w:b/>
          <w:rtl/>
          <w:cs/>
          <w:lang w:val="ar_AE" w:bidi="ar_AE"/>
        </w:rPr>
        <w:t>ذبيحة السلامة</w:t>
      </w:r>
      <w:r>
        <w:rPr>
          <w:rtl/>
          <w:cs/>
          <w:lang w:val="ar_AE" w:bidi="ar_AE"/>
        </w:rPr>
        <w:t xml:space="preserve"> نوع من الذبيحة الحيوانية المُقدَّمة ليهوه لشكره على صلاحه. راجعوا تعبيري </w:t>
      </w:r>
      <w:r>
        <w:rPr>
          <w:b/>
          <w:rtl/>
          <w:cs/>
          <w:lang w:val="ar_AE" w:bidi="ar_AE"/>
        </w:rPr>
        <w:t>تقدمة الدقيق</w:t>
      </w:r>
      <w:r>
        <w:rPr>
          <w:rtl/>
          <w:cs/>
          <w:lang w:val="ar_AE" w:bidi="ar_AE"/>
        </w:rPr>
        <w:t xml:space="preserve"> </w:t>
      </w:r>
      <w:r>
        <w:rPr>
          <w:b/>
          <w:rtl/>
          <w:cs/>
          <w:lang w:val="ar_AE" w:bidi="ar_AE"/>
        </w:rPr>
        <w:t>وذبيحة السلامة</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توقَّفوا هنا وناقشوا الكلمات أو العبارات التي سوف تستخدمون لتقولوا: </w:t>
      </w:r>
      <w:r>
        <w:rPr>
          <w:b/>
          <w:rtl/>
          <w:cs/>
          <w:lang w:val="ar_AE" w:bidi="ar_AE"/>
        </w:rPr>
        <w:t>تقدمة الدقيق</w:t>
      </w:r>
      <w:r>
        <w:rPr>
          <w:rtl/>
          <w:cs/>
          <w:lang w:val="ar_AE" w:bidi="ar_AE"/>
        </w:rPr>
        <w:t xml:space="preserve"> </w:t>
      </w:r>
      <w:r>
        <w:rPr>
          <w:b/>
          <w:rtl/>
          <w:cs/>
          <w:lang w:val="ar_AE" w:bidi="ar_AE"/>
        </w:rPr>
        <w:t>وتقدمة السلامة</w:t>
      </w:r>
      <w:r>
        <w:rPr>
          <w:rtl/>
          <w:cs/>
          <w:lang w:val="ar_AE" w:bidi="ar_AE"/>
        </w:rPr>
        <w:t>. استخدموا الكلمات أو العبارات ذاتها التي استخدمتم في المقاطع السابقة. أوقِفوا الاستماع إلى التسجيل الصوتي هنا.</w:t>
      </w:r>
    </w:p>
    <w:p>
      <w:pPr>
        <w:bidi/>
      </w:pPr>
      <w:r>
        <w:rPr>
          <w:rtl/>
          <w:cs/>
          <w:lang w:val="ar_AE" w:bidi="ar_AE"/>
        </w:rPr>
      </w:r>
      <w:r>
        <w:rPr>
          <w:rtl/>
          <w:cs/>
          <w:lang w:val="ar_AE" w:bidi="ar_AE"/>
        </w:rPr>
        <w:t xml:space="preserve">أرادت الأسباط الشرقية التأكُّد من استمرار أجيالها المستقبلية في عبادة يهوه بتقديم الذبائح على المذبح في </w:t>
      </w:r>
      <w:r>
        <w:rPr>
          <w:b/>
          <w:rtl/>
          <w:cs/>
          <w:lang w:val="ar_AE" w:bidi="ar_AE"/>
        </w:rPr>
        <w:t>خيمة الاجتماع</w:t>
      </w:r>
      <w:r>
        <w:rPr>
          <w:rtl/>
          <w:cs/>
          <w:lang w:val="ar_AE" w:bidi="ar_AE"/>
        </w:rPr>
        <w:t xml:space="preserve"> التي ليهوه. لمزيد من المعلومات عن كلمتيّ </w:t>
      </w:r>
      <w:r>
        <w:rPr>
          <w:rtl/>
          <w:cs/>
          <w:lang w:val="ar_AE" w:bidi="ar_AE"/>
        </w:rPr>
        <w:t>نسل</w:t>
      </w:r>
      <w:r>
        <w:rPr>
          <w:rtl/>
          <w:cs/>
          <w:lang w:val="ar_AE" w:bidi="ar_AE"/>
        </w:rPr>
        <w:t xml:space="preserve"> </w:t>
      </w:r>
      <w:r>
        <w:rPr>
          <w:rtl/>
          <w:cs/>
          <w:lang w:val="ar_AE" w:bidi="ar_AE"/>
        </w:rPr>
        <w:t>وخيمة الاجتماع</w:t>
      </w:r>
      <w:r>
        <w:rPr>
          <w:rtl/>
          <w:cs/>
          <w:lang w:val="ar_AE" w:bidi="ar_AE"/>
        </w:rPr>
        <w:t xml:space="preserve">، راجعوا "قاموس الكلمات الرئيسية". استخدموا الكلمات أو العبارات ذاتها التي استخدمتم في المقاطع السابقة للإشارة إلى "أحفاد" و"خيمة الاجتماع". </w:t>
      </w:r>
    </w:p>
    <w:p>
      <w:pPr>
        <w:bidi/>
      </w:pPr>
      <w:r>
        <w:rPr>
          <w:rtl/>
          <w:cs/>
          <w:lang w:val="ar_AE" w:bidi="ar_AE"/>
        </w:rPr>
      </w:r>
      <w:r>
        <w:rPr>
          <w:rtl/>
          <w:cs/>
          <w:lang w:val="ar_AE" w:bidi="ar_AE"/>
        </w:rPr>
        <w:t>بَنَتْ الأسباط الشرقية المذبح ليكون نوعًا من الشهادة، التي تُذكِّر جميع الأجيال المُقبلة من إسرائيل بأن الأسباط الشرقية تُشكّل جزءًا من إسرائيل ولذلك لها الحق في عبادة يهوه.</w:t>
      </w:r>
    </w:p>
    <w:p>
      <w:pPr>
        <w:bidi/>
      </w:pPr>
      <w:r>
        <w:rPr>
          <w:rtl/>
          <w:cs/>
          <w:lang w:val="ar_AE" w:bidi="ar_AE"/>
        </w:rPr>
      </w:r>
      <w:r>
        <w:rPr>
          <w:rtl/>
          <w:cs/>
          <w:lang w:val="ar_AE" w:bidi="ar_AE"/>
        </w:rPr>
        <w:t xml:space="preserve">توقَّفوا هنا وناقشوا معًا كيف ستتحدثون عن المذبح بصفته </w:t>
      </w:r>
      <w:r>
        <w:rPr>
          <w:b/>
          <w:rtl/>
          <w:cs/>
          <w:lang w:val="ar_AE" w:bidi="ar_AE"/>
        </w:rPr>
        <w:t>شاهدًا</w:t>
      </w:r>
      <w:r>
        <w:rPr>
          <w:rtl/>
          <w:cs/>
          <w:lang w:val="ar_AE" w:bidi="ar_AE"/>
        </w:rPr>
        <w:t xml:space="preserve"> على أن كلًا من أسباط إسرائيل الشرقية والغربية يعبد يهوه إله إسرائيل. أوقِفوا الاستماع إلى هذا التسجيل الصوتي هنا.</w:t>
      </w:r>
    </w:p>
    <w:p>
      <w:pPr>
        <w:bidi/>
      </w:pPr>
      <w:r>
        <w:rPr>
          <w:rtl/>
          <w:cs/>
          <w:lang w:val="ar_AE" w:bidi="ar_AE"/>
        </w:rPr>
      </w:r>
      <w:r>
        <w:rPr>
          <w:rtl/>
          <w:cs/>
          <w:lang w:val="ar_AE" w:bidi="ar_AE"/>
        </w:rPr>
        <w:t xml:space="preserve">يفرح فينحاس </w:t>
      </w:r>
      <w:r>
        <w:rPr>
          <w:b/>
          <w:rtl/>
          <w:cs/>
          <w:lang w:val="ar_AE" w:bidi="ar_AE"/>
        </w:rPr>
        <w:t>الكاهن</w:t>
      </w:r>
      <w:r>
        <w:rPr>
          <w:rtl/>
          <w:cs/>
          <w:lang w:val="ar_AE" w:bidi="ar_AE"/>
        </w:rPr>
        <w:t xml:space="preserve"> وكبار رؤساء أسباط إسرائيل الغربية من التوضيح الذي قدَّمته الأسباط الشرقية. لمزيد من المعلومات عن </w:t>
      </w:r>
      <w:r>
        <w:rPr>
          <w:rtl/>
          <w:cs/>
          <w:lang w:val="ar_AE" w:bidi="ar_AE"/>
        </w:rPr>
        <w:t>كاهن</w:t>
      </w:r>
      <w:r>
        <w:rPr>
          <w:rtl/>
          <w:cs/>
          <w:lang w:val="ar_AE" w:bidi="ar_AE"/>
        </w:rPr>
        <w:t>، راجعوا "قاموس الكلمات الرئيسية". استخدموا الكلمة أو العبارة ذاتها التي استخدمتم سابقًا لكلمة "كاهن".</w:t>
      </w:r>
    </w:p>
    <w:p>
      <w:pPr>
        <w:bidi/>
      </w:pPr>
      <w:r>
        <w:rPr>
          <w:rtl/>
          <w:cs/>
          <w:lang w:val="ar_AE" w:bidi="ar_AE"/>
        </w:rPr>
      </w:r>
      <w:r>
        <w:rPr>
          <w:b/>
          <w:rtl/>
          <w:cs/>
          <w:lang w:val="ar_AE" w:bidi="ar_AE"/>
        </w:rPr>
        <w:t>تُبارك</w:t>
      </w:r>
      <w:r>
        <w:rPr>
          <w:rtl/>
          <w:cs/>
          <w:lang w:val="ar_AE" w:bidi="ar_AE"/>
        </w:rPr>
        <w:t xml:space="preserve"> أسباط إسرائيل الغربية أو تُسبِّح يهوه عندما تسمع تقريرًا من فينحاس وكبار القادة، ولا يتحدَّثون بعد ذلك عن الذهاب إلى الحرب ضد إخوتهم شعب الأسباط الشرقية. استخدموا الكلمة ذاتها التي استخدمتم في المقاطع السابقة للإشارة إلى كلمة "</w:t>
      </w:r>
      <w:r>
        <w:rPr>
          <w:rtl/>
          <w:cs/>
          <w:lang w:val="ar_AE" w:bidi="ar_AE"/>
        </w:rPr>
        <w:t>يُبارك</w:t>
      </w:r>
      <w:r>
        <w:rPr>
          <w:rtl/>
          <w:cs/>
          <w:lang w:val="ar_AE" w:bidi="ar_AE"/>
        </w:rPr>
        <w:t>" وتذكّروا أن كلمة يُبارك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سِفر يشوع 23: 1– 8 من الترجمة الأسهل فهمًا.</w:t>
      </w:r>
    </w:p>
    <w:p>
      <w:pPr>
        <w:bidi/>
      </w:pPr>
      <w:r>
        <w:rPr>
          <w:rtl/>
          <w:cs/>
          <w:lang w:val="ar_AE" w:bidi="ar_AE"/>
        </w:rPr>
      </w:r>
      <w:r>
        <w:rPr>
          <w:rtl/>
          <w:cs/>
          <w:lang w:val="ar_AE" w:bidi="ar_AE"/>
        </w:rPr>
        <w:t>استمعوا إلى نسخة صوتية من سِفر يشوع 23: 1– 8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23: 1– 8 من الترجمة الأسهل فهمًا.</w:t>
      </w:r>
    </w:p>
    <w:p>
      <w:pPr>
        <w:bidi/>
      </w:pPr>
      <w:r>
        <w:rPr>
          <w:rtl/>
          <w:cs/>
          <w:lang w:val="ar_AE" w:bidi="ar_AE"/>
        </w:rPr>
      </w:r>
      <w:r>
        <w:rPr>
          <w:rtl/>
          <w:cs/>
          <w:lang w:val="ar_AE" w:bidi="ar_AE"/>
        </w:rPr>
        <w:t>ربما تبدأ هذه القصة بعد سنوات عِدَّة من إعطاء يهوه السلام لبني إسرائيل وإراحتهم من كل أعدائهم. أصبح يشوع رجُلًا متقدِّمًا في الأيام، شيخًا. يجمع يشوع جميع شيوخ الأسباط ورؤساء العائلات، والقضاة، والعُرفاء المسؤولين في إسرائيل ليُكلمهم بكلمات التشجيع الأخيرة. إنَّ جميع الشيوخ ورؤساء العائلات والقضاة والعُرفاء، رجال لديهم مناصب سُلطان مختلفة في إسرائيل ويخدمون تحت قيادة يشوع. ربما يساعد هؤلاء الرجال يشوع في تقديم النصيحة بشأن أمور الحرب والقضايا المهمة الأخرى، كما يساعد هؤلاء الرجال يشوع في قيادة إسرائيل من خلال اتِّباع تعليماته بشأن كيفية ترتيب وحفظ النظام في محلَّة بني إسرائيل.</w:t>
      </w:r>
    </w:p>
    <w:p>
      <w:pPr>
        <w:bidi/>
      </w:pPr>
      <w:r>
        <w:rPr>
          <w:rtl/>
          <w:cs/>
          <w:lang w:val="ar_AE" w:bidi="ar_AE"/>
        </w:rPr>
      </w:r>
      <w:r>
        <w:rPr>
          <w:rtl/>
          <w:cs/>
          <w:lang w:val="ar_AE" w:bidi="ar_AE"/>
        </w:rPr>
        <w:t xml:space="preserve">يخاطب يشوع هؤلاء الناس بقوله أنه أصبح رجُلًا مُتقدِّمًا في الأيام للغاية. يُشير هذا إلى أنَّ يشوع على دراية بأنه ربما لن يعيش لفترة طويلة، وهذا على الأرجح سبب دعوته قادةَ إسرائيل معًا، ثم يُوجِّه يشوع ثلاث دعوات مختلفة لبني إسرائيل لطاعة يهوه. إنَّ الدعوة الأولى، دعوة الطاعة، جزء من هذه القصة، أما دعوتا الطاعة الثانية والثالثة فهُما جزء من القصة التالية. </w:t>
      </w:r>
    </w:p>
    <w:p>
      <w:pPr>
        <w:bidi/>
      </w:pPr>
      <w:r>
        <w:rPr>
          <w:rtl/>
          <w:cs/>
          <w:lang w:val="ar_AE" w:bidi="ar_AE"/>
        </w:rPr>
      </w:r>
      <w:r>
        <w:rPr>
          <w:rtl/>
          <w:cs/>
          <w:lang w:val="ar_AE" w:bidi="ar_AE"/>
        </w:rPr>
        <w:t xml:space="preserve">يقول يشوع إنَّ جميع بني إسرائيل رأوا بعيونهم كل ما فعله يهوه، إله إسرائيل، لمساعدتهم. يذكِّر يشوع بني إسرائيل بأنَّ يهوه هزم أمم الأعداء من أجلهم. يُكرر يشوع عبارة "الرَّبُّ إِلَهُكُمْ" طوال هذه الرسالة ليُسلِّط الضوء على حقيقة في غاية الأهمية: يهوه هو الإله الوحيد لبني إسرائيل. ستتذكرون من قصة سابقة كيف قطع إسرائيل عهدًا أو اتِّفاقًا خاصًا مع يهوه ليطيعه دائمًا. بقوله: "الرَّبُّ إِلَهُكُمْ"، يُذكِّر يشوع العُرفاء المسؤولين في إسرائيل باتِّفاقهم ألا يعبدوا أي إله سوى يهوه. </w:t>
      </w:r>
    </w:p>
    <w:p>
      <w:pPr>
        <w:bidi/>
      </w:pPr>
      <w:r>
        <w:rPr>
          <w:rtl/>
          <w:cs/>
          <w:lang w:val="ar_AE" w:bidi="ar_AE"/>
        </w:rPr>
      </w:r>
      <w:r>
        <w:rPr>
          <w:rtl/>
          <w:cs/>
          <w:lang w:val="ar_AE" w:bidi="ar_AE"/>
        </w:rPr>
        <w:t>يُذكِّر يشوع جميع عُرفاء إسرائيل بالأرض التي أعطاها الرب سابقًا لجميع أسباط إسرائيل. يتحدَّث يشوع عن الأرض المعروفة باسم "أرض كنعان"، التي كانت بين نهر الأردن من الناحية الشرقية والبحر الأبيض المتوسط، أو البحر العظيم، من الناحية الغربية. إنها الأرض ذاتها التي أعطاها يهوه لأسباط إسرائيل ميراثًا أو عطيةً. إن البحر الأبيض المتوسط ونهر الأردن كلاهما مُسطحان مائيَّان كبيران يوفِّران حدودًا طبيعية للجانبَين الشرقي والغربي من الأرض التي أعطاها يهوه لبني إسرائيل ميراثًا.</w:t>
      </w:r>
    </w:p>
    <w:p>
      <w:pPr>
        <w:bidi/>
      </w:pPr>
      <w:r>
        <w:rPr>
          <w:rtl/>
          <w:cs/>
          <w:lang w:val="ar_AE" w:bidi="ar_AE"/>
        </w:rPr>
      </w:r>
      <w:r>
        <w:rPr>
          <w:rtl/>
          <w:cs/>
          <w:lang w:val="ar_AE" w:bidi="ar_AE"/>
        </w:rPr>
        <w:t>توقّفوا هنا وانظروا خريطة أرض كنعان التي تُظهر أقسام أرض أسباط بني إسرائيل، والحدود الطبيعية للبحر المتوسط من الغرب ونهر الأردن من الشرق. أوقِفوا الاستماع إلى هذا التسجيل الصوتي هنا.</w:t>
      </w:r>
    </w:p>
    <w:p>
      <w:pPr>
        <w:bidi/>
      </w:pPr>
      <w:r>
        <w:rPr>
          <w:rtl/>
          <w:cs/>
          <w:lang w:val="ar_AE" w:bidi="ar_AE"/>
        </w:rPr>
      </w:r>
      <w:r>
        <w:rPr>
          <w:rtl/>
          <w:cs/>
          <w:lang w:val="ar_AE" w:bidi="ar_AE"/>
        </w:rPr>
        <w:t xml:space="preserve">يُذكّر يشوع القادة بأنَّ بني إسرائيل لا يزالون في حاجة لهزيمة وامتلاك بعض الأراضي، لكنه يعد بمساعدة يهوه لهُم. يقول يشوع إنه سيطرُد أو ينفي جميع الأمم الأخرى التي تعيش هناك الآن لتغادر الأرض وتذهب إلى مكان آخر. ويقول يشوع إنَّ كل هذه الأمور ستحدُث لأن يهوه سيوفي بوعده الذي قطعه مع إسرائيل. </w:t>
      </w:r>
    </w:p>
    <w:p>
      <w:pPr>
        <w:bidi/>
      </w:pPr>
      <w:r>
        <w:rPr>
          <w:rtl/>
          <w:cs/>
          <w:lang w:val="ar_AE" w:bidi="ar_AE"/>
        </w:rPr>
      </w:r>
      <w:r>
        <w:rPr>
          <w:rtl/>
          <w:cs/>
          <w:lang w:val="ar_AE" w:bidi="ar_AE"/>
        </w:rPr>
        <w:t>يوصي يشوع عُرفاء إسرائيل بأنْ يتشدَّدوا! على العُرفاء طاعة التعليمات التي كتبها موسى في سِفر الشريعة بكُل دِقَّة. يشير "سِفر الشريعة" إلى الأسفار الخمسة الأولى من الكتاب المُقدَّس، التي تُعرف أيضًا باسم "التوراة". تحتوي أسفار الشريعة على الشرائع، أو مجموعة الوصايا، التي أعطاها يهوه لموسى.</w:t>
      </w:r>
    </w:p>
    <w:p>
      <w:pPr>
        <w:bidi/>
      </w:pPr>
      <w:r>
        <w:rPr>
          <w:rtl/>
          <w:cs/>
          <w:lang w:val="ar_AE" w:bidi="ar_AE"/>
        </w:rPr>
      </w:r>
      <w:r>
        <w:rPr>
          <w:rtl/>
          <w:cs/>
          <w:lang w:val="ar_AE" w:bidi="ar_AE"/>
        </w:rPr>
        <w:t>بقوله هذا، يُذكِّر يشوع بني إسرائيل مرة أخرى بعهدهم أو اتِّفاقهم الخاص مع يهوه. تذكّروا من قصة سابقة كيف وصفت شريعة موسى الأشياء التي وافق إسرائيل على فعلها بصفته شعب يهوه. إذا حفظ بنو إسرائيل أمانتهم وعملوا بما وعدوا به، فسيظل يهوه سيظل إلههم ويباركهم في الأرض التي أعطاهم إياها ميراثًا.</w:t>
      </w:r>
    </w:p>
    <w:p>
      <w:pPr>
        <w:bidi/>
      </w:pPr>
      <w:r>
        <w:rPr>
          <w:rtl/>
          <w:cs/>
          <w:lang w:val="ar_AE" w:bidi="ar_AE"/>
        </w:rPr>
      </w:r>
      <w:r>
        <w:rPr>
          <w:rtl/>
          <w:cs/>
          <w:lang w:val="ar_AE" w:bidi="ar_AE"/>
        </w:rPr>
        <w:t>ثم يسرد يشوع قائمة ببعض الأمور التي لا ينبغي على بني إسرائيل فعلها أبدًا. يقول يشوع إنه يجب ألا يُصادق الشعوب الذتي يُخطّط يهوه لطردها من الأرض. ربما يكون هذا بسبب عدم رغبته في أن يتأثّر بنو إسرائيل بشعوب تلك الأمم ويعبدوا آلهتهم. يقول يشوع بوضوح إنه يجب على بني إسرائيل ألا يذكروا حتى أسماء آلهة هؤلاء الناس، أو يُصلُّوا لهؤلاء الآلهة أو يصنعوا وعودًا بأسماء آلهتهم. ويقول يشوع إنَّ بني إسرائيل يجب ألا يعبدوا تلك الآلهة أبدًا أو يسجدوا لها.</w:t>
      </w:r>
    </w:p>
    <w:p>
      <w:pPr>
        <w:bidi/>
      </w:pPr>
      <w:r>
        <w:rPr>
          <w:rtl/>
          <w:cs/>
          <w:lang w:val="ar_AE" w:bidi="ar_AE"/>
        </w:rPr>
      </w:r>
      <w:r>
        <w:rPr>
          <w:rtl/>
          <w:cs/>
          <w:lang w:val="ar_AE" w:bidi="ar_AE"/>
        </w:rPr>
        <w:t>تعني العبادة أن تُعطي إكرامًا خاصًا لشخص أو شيء ما. كانت الأمم التي سكنتْ في الأرض التي أعطاها يهوه لبني إسرائيل تعبد آلهة زائفة كثيرة، تُدعى الأوثان. لم تكُن هذه الآلهة آلهة بالحقيقة، لأنها لم تكن لها قوة أو سُلطان. كانت في أغلب الأحيان مجرد صور، أو تماثيل، أو أجسامًا عبدها شعب الأرض. في بعض الأحيان، عندما عبد الناس تلك الآلهة، كانوا يفعلون أشياء رهيبة لأنهم ظنّوا أن هذا يُرضي آلهتهم.</w:t>
      </w:r>
    </w:p>
    <w:p>
      <w:pPr>
        <w:bidi/>
      </w:pPr>
      <w:r>
        <w:rPr>
          <w:rtl/>
          <w:cs/>
          <w:lang w:val="ar_AE" w:bidi="ar_AE"/>
        </w:rPr>
      </w:r>
      <w:r>
        <w:rPr>
          <w:rtl/>
          <w:cs/>
          <w:lang w:val="ar_AE" w:bidi="ar_AE"/>
        </w:rPr>
        <w:t>توقّفوا هنا وناقشوا معًا الأشياء التي قد يعبدها الناس في ثقافتكم، أو يُكرسوا ذواتهم لها. ما الأشياء التي يفعلونها لإظهار إخلاصهم؟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23: 1– 8 من الترجمة الأسهل فهمًا.</w:t>
      </w:r>
    </w:p>
    <w:p>
      <w:pPr>
        <w:bidi/>
      </w:pPr>
      <w:r>
        <w:rPr>
          <w:rtl/>
          <w:cs/>
          <w:lang w:val="ar_AE" w:bidi="ar_AE"/>
        </w:rPr>
      </w:r>
      <w:r>
        <w:rPr>
          <w:rtl/>
          <w:cs/>
          <w:lang w:val="ar_AE" w:bidi="ar_AE"/>
        </w:rPr>
        <w:t xml:space="preserve"> في هذه الخطوة، ينبغي للمجموعة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هذا المشهد:</w:t>
      </w:r>
      <w:r>
        <w:rPr>
          <w:rtl/>
          <w:cs/>
          <w:lang w:val="ar_AE" w:bidi="ar_AE"/>
        </w:rPr>
        <w:t xml:space="preserve"> يتحدث يشوع إلى رؤساء إسرائيل ويدعوهم إلى أنْ يظلوا مُكرسين ذواتهم ليهوه ولطاعة وصاياه، لأن يهوه قد فعل أعمالًا صالحة لهم، ثم يحذّر يشوع بني إسرائيل من مُصادقة شعوب الأمم التي تسكن في الأرض التي وعد يهوه أن يعطيهم ميراثًا.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والشيوخ، ورؤساء العائلات والقُضاة وعُرفاء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ربما تبدأ هذه القصة بعد سنوات عِدَّة من إعطاء يهوه السلام لبني إسرائيل وإراحتهم من كل أعدائهم. أصبح يشوع رجُلًا متقدِّمًا في الأيام، شيخًا. يجمع يشوع جميع الشيوخ والرؤساء والقضاة وعُرفاء إسرائيل ليُشارك معهم كلمات تشجيعية أخيرة. جميعهم أشخاص مُهمُّون، مما يُظهر أنَّ يشوع يريد أن يُشاركهم أمرًا في غاية الأهمية. من غير الواضح أين تحدُث هذه القصة، لكن يعتقد بعض الدارسين أنها ربما حدثتْ في شيلوه، حيث كانت خيمة الاجتماع. </w:t>
      </w:r>
    </w:p>
    <w:p>
      <w:pPr>
        <w:bidi/>
      </w:pPr>
      <w:r>
        <w:rPr>
          <w:rtl/>
          <w:cs/>
          <w:lang w:val="ar_AE" w:bidi="ar_AE"/>
        </w:rPr>
      </w:r>
      <w:r>
        <w:rPr>
          <w:rtl/>
          <w:cs/>
          <w:lang w:val="ar_AE" w:bidi="ar_AE"/>
        </w:rPr>
        <w:t>يخاطب يشوع الشعب ويقول إنه الآن رجُل مُتقدِّم في الأيام. يقول يشوع إنَّ جميع بني إسرائيل رأوا بعيونهم جميع ما فعله يهوه، إله إسرائيل، لمساعدتهم. يُذكِّرهم يشوع بأنَّ يهوه هزم أُمم أعداء إسرائيل بالحرب لأجل إسرائيل. يُكرِّر يشوع عبارة الرَّبُّ إِلَهُكُمْ طوال هذا المقطع ليؤكِّد على حقيقة في غاية الأهمية. يهوه وحده إله بني إسرائيل. من المُهم ملاحظة أنَّ يشوع لا يستثني ذاته من شعب يهوه عندما يقول هذا. من المحتمل أنه يقول "الرَّبُّ إِلَهُكُمْ" بدلًا من "الرب إلهنا"، لأنه يتحدَّث من موضع سُلطان تجاه الشعب. يمكنكم استخدام إما "إلهكم" وإما "إلهنا"، هذا يتوقَّف على أيهما الأوضح في لُغتكم.</w:t>
      </w:r>
    </w:p>
    <w:p>
      <w:pPr>
        <w:bidi/>
      </w:pPr>
      <w:r>
        <w:rPr>
          <w:rtl/>
          <w:cs/>
          <w:lang w:val="ar_AE" w:bidi="ar_AE"/>
        </w:rPr>
      </w:r>
      <w:r>
        <w:rPr>
          <w:rtl/>
          <w:cs/>
          <w:lang w:val="ar_AE" w:bidi="ar_AE"/>
        </w:rPr>
        <w:t>توقّفوا هنا وناقشوا معًا ما إذا كان ينبغي دعوة يهوه "إلهكم" أم "إلهنا". احرصوا على استخدام التعبير ذاته طوال المقطع. أوقِفوا الاستماع إلى التسجيل الصوتي هنا.</w:t>
      </w:r>
    </w:p>
    <w:p>
      <w:pPr>
        <w:bidi/>
      </w:pPr>
      <w:r>
        <w:rPr>
          <w:rtl/>
          <w:cs/>
          <w:lang w:val="ar_AE" w:bidi="ar_AE"/>
        </w:rPr>
      </w:r>
      <w:r>
        <w:rPr>
          <w:rtl/>
          <w:cs/>
          <w:lang w:val="ar_AE" w:bidi="ar_AE"/>
        </w:rPr>
        <w:t>يُذكِّر يشوع عُرفاء إسرائيل بأنه لا يزال عليهم هزيمة وامتلاك بعض الأراضي التي أعطاهُم إياها يهوه ميراثًا. يقول يشوع أنه سبق أنْ قاد بني إسرائيل لهزيمة أو قطع بعض الأمم، لكن لا يزال بعضُها الآخر باقيًا. يقول يشوع إنَّ يهوه سيوفي بوعده بإعطائهم الأرض "وَيَطْرُدُهُمْ مِنْ قُدَّامِكُمْ"، أو إجبار مَن يعيشون هناك على الرحيل،</w:t>
      </w:r>
    </w:p>
    <w:p>
      <w:pPr>
        <w:bidi/>
      </w:pPr>
      <w:r>
        <w:rPr>
          <w:rtl/>
          <w:cs/>
          <w:lang w:val="ar_AE" w:bidi="ar_AE"/>
        </w:rPr>
      </w:r>
      <w:r>
        <w:rPr>
          <w:rtl/>
          <w:cs/>
          <w:lang w:val="ar_AE" w:bidi="ar_AE"/>
        </w:rPr>
        <w:t>كما يقول يشوع إن يهوه هزم أعداء إسرائيل، وسيطرد قريبًا الأمم من الأرض التي أعطاها لبني إسرائيل. لذلك، في المُقابل، ينبغي على بني إسرائيل طاعة يهوه والولاء له. يُخبر يشوع عُرفاء إسرائيل بأنَّ عليهم الحرص والتأكُّد من اتِّباعهم الوصايا التي كتبها موسى في سِفر الشريعة. يقول يشوع إنهم لا يجب أن يحيدوا عنها يمينًا أو يسارًا، وهي لُغة خاصة تعني أنه لا ينبغي عليهم عصيان أي جزء من الشريعة. تُظهر هذه اللغة والتعبيرات بأنّ عندما يطيع بنو إسرائيل يهوه بالكامل، كأنهم يتبعون بحَذر مسارًا مستقيمًا. يدعو يشوع بني إسرائيل ليُركِّزوا انتباههم على السَير في الطريق المستقيم بطاعة يهوه طاعة كاملة.</w:t>
      </w:r>
    </w:p>
    <w:p>
      <w:pPr>
        <w:bidi/>
      </w:pPr>
      <w:r>
        <w:rPr>
          <w:rtl/>
          <w:cs/>
          <w:lang w:val="ar_AE" w:bidi="ar_AE"/>
        </w:rPr>
      </w:r>
      <w:r>
        <w:rPr>
          <w:rtl/>
          <w:cs/>
          <w:lang w:val="ar_AE" w:bidi="ar_AE"/>
        </w:rPr>
        <w:t>توقَّفوا هنا وناقشوا معًا الكلمة أو العبارة التي سوف تستخدمون لتُظهروا أنَّ بني إسرائيل عليهم طاعة وصايا يهوه بدقة، دون أن "يحِيدُوا عَنْهَا يَمِينًا أَوْ شِمَالًا". أوقِفوا الاستماع إلى التسجيل الصوتي هنا.</w:t>
      </w:r>
    </w:p>
    <w:p>
      <w:pPr>
        <w:bidi/>
      </w:pPr>
      <w:r>
        <w:rPr>
          <w:rtl/>
          <w:cs/>
          <w:lang w:val="ar_AE" w:bidi="ar_AE"/>
        </w:rPr>
      </w:r>
      <w:r>
        <w:rPr>
          <w:rtl/>
          <w:cs/>
          <w:lang w:val="ar_AE" w:bidi="ar_AE"/>
        </w:rPr>
        <w:t>يقول يشوع أنه على بني إسرائيل ألا يختلطوا، أو يُصادقوا الأمم الذين لا يزالون ساكنين في الأرض. تقول بعض ترجمات الكتاب المقدس أنه ينبغي على بني إسرائيل ألا "يدخلوا إلى"، أو يتزوجوا من هذه الأمم، ثم يقول يشوع أنَّ بني إسرائيل ينبغي ألا يُصلُّوا أو يعدوا وعودًا باسم آلهة الأمم التي سيطردها يهوه خارج الأرض. يقول يشوع أنه ينبغي ألا يعبد الشعب تلك الآلهة أو يسجد لها، بل على النقيض، ينبغي أن يبقى بنو إسرائيل مُخلصين، أو "يلتصقوا" بيهوه إلههم. أن "تلتصق" بيهوه لُغةٌ خاصة. عندما يكون لدى الشخص شيء ثمين للغاية، يمسك به بشدة ليتأكد من أنه لن يفقده. بطريقة مشابهة، سيُظهر بنو إسرائيل كم تكون قيمة يهوه لديهم باتِّباع جميع وصاياه من كل قلوبهم. في ترجمتكم، من المهم إظهار تناقض قوي بين ما يوصي يشوع بني إسرائيل بألا يعملوا، وبين ما ينبغي أنْ يعملوا، ردًا على أمانة يهوه تجاههم.</w:t>
      </w:r>
    </w:p>
    <w:p>
      <w:pPr>
        <w:bidi/>
      </w:pPr>
      <w:r>
        <w:rPr>
          <w:rtl/>
          <w:cs/>
          <w:lang w:val="ar_AE" w:bidi="ar_AE"/>
        </w:rPr>
      </w:r>
      <w:r>
        <w:rPr>
          <w:rtl/>
          <w:cs/>
          <w:lang w:val="ar_AE" w:bidi="ar_AE"/>
        </w:rPr>
        <w:t>توقَّفوا هنا وناقشوا معًا الكلمات أو العبارات التي سوف تستخدمون لإظهار التباين القوي بين وصايا يشوع لإسرائيل بألا يعبدوا آلهة الأمم لكن، يكونوا مُخلصين ليهوه، ثم تدرّبوا على الحديث عن التناقض في ترجمتكم.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23: 1– 8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والشيوخ، ورؤساء العائلات والقُضاة وعُرفاء إسرائيل.</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يجمع يشوع الشيوخ، ورؤساء العائلات، والقضاة، والعُرفاء في إسرائيل، ويخبرهم أنه الآن رجُل مُتقدِّم جدًا في الأيام، ويذكّرهم بأنهم رأوا أشياء كثيرة فعلها يهوه إلههم ليساعدهم على هزيمة أمم العدو من حولهم.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يُذكِّر يشوع العُرفاء بأنه لا يزال عليهم هزيمة وامتلاك بعض الأراضي التي أعطاها لهم يهوه ميراثًا. يقول يشوع إنَّ يهوه سوف يفي بوعده بإعطائهم الأرض "بطْرُدُهُمْ"، أو إجبار الذين كانوا يعيشون هناك على مغادرة الأرض والذهاب إلى مكان آخر.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يشوع أنه يجب ألا يُصادق بنو إسرائيل الأمم الذين يعيشون في الأرض حاليًا، كما يقول إنَ بني إسرائيل يجب ألا يُصلُّوا أو يعدوا وعودًا باسم آلهة الشعب الذين سيطردهم يهوه خارج الأرض، وألا يعبدوا أو يسجدوا لتلك الآلهة، بل يستمروا في الولاء ليهوه إلههم.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"بماذا تشعر أو بماذا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23: 1– 8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يجمع يشوع مختلف قادة إسرائيل، </w:t>
      </w:r>
      <w:r>
        <w:rPr>
          <w:b/>
          <w:rtl/>
          <w:cs/>
          <w:lang w:val="ar_AE" w:bidi="ar_AE"/>
        </w:rPr>
        <w:t>والشيوخ</w:t>
      </w:r>
      <w:r>
        <w:rPr>
          <w:rtl/>
          <w:cs/>
          <w:lang w:val="ar_AE" w:bidi="ar_AE"/>
        </w:rPr>
        <w:t xml:space="preserve"> ورؤساء العائلات، </w:t>
      </w:r>
      <w:r>
        <w:rPr>
          <w:b/>
          <w:rtl/>
          <w:cs/>
          <w:lang w:val="ar_AE" w:bidi="ar_AE"/>
        </w:rPr>
        <w:t>والقُضاة</w:t>
      </w:r>
      <w:r>
        <w:rPr>
          <w:rtl/>
          <w:cs/>
          <w:lang w:val="ar_AE" w:bidi="ar_AE"/>
        </w:rPr>
        <w:t xml:space="preserve">، </w:t>
      </w:r>
      <w:r>
        <w:rPr>
          <w:b/>
          <w:rtl/>
          <w:cs/>
          <w:lang w:val="ar_AE" w:bidi="ar_AE"/>
        </w:rPr>
        <w:t>والعُرفاء</w:t>
      </w:r>
      <w:r>
        <w:rPr>
          <w:rtl/>
          <w:cs/>
          <w:lang w:val="ar_AE" w:bidi="ar_AE"/>
        </w:rPr>
        <w:t xml:space="preserve">. هؤلاء جميعهم أشخاص يشغلون مناصب السُلطة في إسرائيل. كان الشيوخ قادة أسباط إسرائيل المختلفة. كان للقضاة سلطة تحديد كيفية التعامل مع مشكلة بين شخصَين. كان للعُرفاء مناصب سلطة على الجنود، أو المُحاربين. استخدموا الكلمات عينها التي استخدمتموها في المقاطع السابقة للإشارة إلى الشيوخ والقُضاة والعُرفاء. برجاء الرجوع إلى </w:t>
      </w:r>
      <w:r>
        <w:rPr>
          <w:rtl/>
          <w:cs/>
          <w:lang w:val="ar_AE" w:bidi="ar_AE"/>
        </w:rPr>
        <w:t>شيخ</w:t>
      </w:r>
      <w:r>
        <w:rPr>
          <w:rtl/>
          <w:cs/>
          <w:lang w:val="ar_AE" w:bidi="ar_AE"/>
        </w:rPr>
        <w:t xml:space="preserve"> </w:t>
      </w:r>
      <w:r>
        <w:rPr>
          <w:rtl/>
          <w:cs/>
          <w:lang w:val="ar_AE" w:bidi="ar_AE"/>
        </w:rPr>
        <w:t>وقاضي</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يُذكِّر يشوع الشعب كيف حارب </w:t>
      </w:r>
      <w:r>
        <w:rPr>
          <w:b/>
          <w:rtl/>
          <w:cs/>
          <w:lang w:val="ar_AE" w:bidi="ar_AE"/>
        </w:rPr>
        <w:t>يهوه</w:t>
      </w:r>
      <w:r>
        <w:rPr>
          <w:rtl/>
          <w:cs/>
          <w:lang w:val="ar_AE" w:bidi="ar_AE"/>
        </w:rPr>
        <w:t xml:space="preserve"> </w:t>
      </w:r>
      <w:r>
        <w:rPr>
          <w:b/>
          <w:rtl/>
          <w:cs/>
          <w:lang w:val="ar_AE" w:bidi="ar_AE"/>
        </w:rPr>
        <w:t>إلههم</w:t>
      </w:r>
      <w:r>
        <w:rPr>
          <w:rtl/>
          <w:cs/>
          <w:lang w:val="ar_AE" w:bidi="ar_AE"/>
        </w:rPr>
        <w:t xml:space="preserve"> لأجل إسرائيل وهزم أعداءهم. يُعدّ يهوه الاسم الشخصي لله، لمزيد من المعلومات حول كلمة </w:t>
      </w:r>
      <w:r>
        <w:rPr>
          <w:rtl/>
          <w:cs/>
          <w:lang w:val="ar_AE" w:bidi="ar_AE"/>
        </w:rPr>
        <w:t>يهوه</w:t>
      </w:r>
      <w:r>
        <w:rPr>
          <w:rtl/>
          <w:cs/>
          <w:lang w:val="ar_AE" w:bidi="ar_AE"/>
        </w:rPr>
        <w:t xml:space="preserve"> وكلمة </w:t>
      </w:r>
      <w:r>
        <w:rPr>
          <w:rtl/>
          <w:cs/>
          <w:lang w:val="ar_AE" w:bidi="ar_AE"/>
        </w:rPr>
        <w:t>الله</w:t>
      </w:r>
      <w:r>
        <w:rPr>
          <w:rtl/>
          <w:cs/>
          <w:lang w:val="ar_AE" w:bidi="ar_AE"/>
        </w:rPr>
        <w:t>، راجعوا "قاموس الكلمات الرئيسية". استخدموا الكلمات أو العبارات ذاتها التي استخدمتم في المقاطع السابقة للإشارة إلى يهوه والله.</w:t>
      </w:r>
    </w:p>
    <w:p>
      <w:pPr>
        <w:bidi/>
      </w:pPr>
      <w:r>
        <w:rPr>
          <w:rtl/>
          <w:cs/>
          <w:lang w:val="ar_AE" w:bidi="ar_AE"/>
        </w:rPr>
      </w:r>
      <w:r>
        <w:rPr>
          <w:rtl/>
          <w:cs/>
          <w:lang w:val="ar_AE" w:bidi="ar_AE"/>
        </w:rPr>
        <w:t xml:space="preserve">يقول يشوع إنه قسّم أرض </w:t>
      </w:r>
      <w:r>
        <w:rPr>
          <w:b/>
          <w:rtl/>
          <w:cs/>
          <w:lang w:val="ar_AE" w:bidi="ar_AE"/>
        </w:rPr>
        <w:t>ميراث</w:t>
      </w:r>
      <w:r>
        <w:rPr>
          <w:rtl/>
          <w:cs/>
          <w:lang w:val="ar_AE" w:bidi="ar_AE"/>
        </w:rPr>
        <w:t xml:space="preserve"> إسرائيل بينهم، وأنَّ </w:t>
      </w:r>
      <w:r>
        <w:rPr>
          <w:b/>
          <w:rtl/>
          <w:cs/>
          <w:lang w:val="ar_AE" w:bidi="ar_AE"/>
        </w:rPr>
        <w:t>أُممًا</w:t>
      </w:r>
      <w:r>
        <w:rPr>
          <w:rtl/>
          <w:cs/>
          <w:lang w:val="ar_AE" w:bidi="ar_AE"/>
        </w:rPr>
        <w:t xml:space="preserve"> كثيرة كانت قد انهزمتْ فعلًا في المنطقة بين </w:t>
      </w:r>
      <w:r>
        <w:rPr>
          <w:b/>
          <w:rtl/>
          <w:cs/>
          <w:lang w:val="ar_AE" w:bidi="ar_AE"/>
        </w:rPr>
        <w:t>نهر الأردن</w:t>
      </w:r>
      <w:r>
        <w:rPr>
          <w:rtl/>
          <w:cs/>
          <w:lang w:val="ar_AE" w:bidi="ar_AE"/>
        </w:rPr>
        <w:t xml:space="preserve"> والبحر المتوسط. الأمة هي مجموعة من الناس التي تعيش معًا في انسجام، في البلد نفسه، ولهم الحاكم ذاته. استخدموا الكلمات عينها التي استخدمتم في المقاطع السابقة للإشارة إلى الميراث، والأمة، ونهر الأردن، وتذكّروا أنَّ </w:t>
      </w:r>
      <w:r>
        <w:rPr>
          <w:rtl/>
          <w:cs/>
          <w:lang w:val="ar_AE" w:bidi="ar_AE"/>
        </w:rPr>
        <w:t>أمة</w:t>
      </w:r>
      <w:r>
        <w:rPr>
          <w:rtl/>
          <w:cs/>
          <w:lang w:val="ar_AE" w:bidi="ar_AE"/>
        </w:rPr>
        <w:t xml:space="preserve"> </w:t>
      </w:r>
      <w:r>
        <w:rPr>
          <w:rtl/>
          <w:cs/>
          <w:lang w:val="ar_AE" w:bidi="ar_AE"/>
        </w:rPr>
        <w:t>ونهر الأردن</w:t>
      </w:r>
      <w:r>
        <w:rPr>
          <w:rtl/>
          <w:cs/>
          <w:lang w:val="ar_AE" w:bidi="ar_AE"/>
        </w:rPr>
        <w:t xml:space="preserve"> مذكوران في "قاموس الكلمات الرئيسية".</w:t>
      </w:r>
    </w:p>
    <w:p>
      <w:pPr>
        <w:bidi/>
      </w:pPr>
      <w:r>
        <w:rPr>
          <w:rtl/>
          <w:cs/>
          <w:lang w:val="ar_AE" w:bidi="ar_AE"/>
        </w:rPr>
      </w:r>
      <w:r>
        <w:rPr>
          <w:rtl/>
          <w:cs/>
          <w:lang w:val="ar_AE" w:bidi="ar_AE"/>
        </w:rPr>
        <w:t xml:space="preserve">يوصي يشوع بني إسرائيل أن يجتهدوا في طاعة جميع ما أوصى به موسى في </w:t>
      </w:r>
      <w:r>
        <w:rPr>
          <w:b/>
          <w:rtl/>
          <w:cs/>
          <w:lang w:val="ar_AE" w:bidi="ar_AE"/>
        </w:rPr>
        <w:t>سفر الشريعة</w:t>
      </w:r>
      <w:r>
        <w:rPr>
          <w:rtl/>
          <w:cs/>
          <w:lang w:val="ar_AE" w:bidi="ar_AE"/>
        </w:rPr>
        <w:t xml:space="preserve">. استخدموا الكلمة أو العبارة ذاتها التي استخدمتم في المقاطع السابقة للتعبير عن "سِفر الشريعة". وللمزيد من المعلومات عن </w:t>
      </w:r>
      <w:r>
        <w:rPr>
          <w:rtl/>
          <w:cs/>
          <w:lang w:val="ar_AE" w:bidi="ar_AE"/>
        </w:rPr>
        <w:t>ناموس</w:t>
      </w:r>
      <w:r>
        <w:rPr>
          <w:rtl/>
          <w:cs/>
          <w:lang w:val="ar_AE" w:bidi="ar_AE"/>
        </w:rPr>
        <w:t>، ارجعوا إلى "قاموس الكلمات الرئيسية".</w:t>
      </w:r>
    </w:p>
    <w:p>
      <w:pPr>
        <w:bidi/>
      </w:pPr>
      <w:r>
        <w:rPr>
          <w:rtl/>
          <w:cs/>
          <w:lang w:val="ar_AE" w:bidi="ar_AE"/>
        </w:rPr>
      </w:r>
      <w:r>
        <w:rPr>
          <w:rtl/>
          <w:cs/>
          <w:lang w:val="ar_AE" w:bidi="ar_AE"/>
        </w:rPr>
        <w:t xml:space="preserve">يقول يشوع إن بني إسرائيل يجب ألا يُصادقوا الناس من الأمم، كما يقول يشوع إنه يجب ألا يُصلّوا أو يعبدوا أو يسجدوا لأي من آلهة الأمم. لم تكن آلهة الأمم الأخرى أو أصنامها آلهةً بالحقيقة. كانت في الواقع آلهة زائفة، لأن يهوه وحدهُ هو الإله الحقيقي. ارجعوا إلى كلمة </w:t>
      </w:r>
      <w:r>
        <w:rPr>
          <w:rtl/>
          <w:cs/>
          <w:lang w:val="ar_AE" w:bidi="ar_AE"/>
        </w:rPr>
        <w:t>الآلهة</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وناقشوا الكلمة التي سوف تستخدمون للإشارة إلى </w:t>
      </w:r>
      <w:r>
        <w:rPr>
          <w:b/>
          <w:rtl/>
          <w:cs/>
          <w:lang w:val="ar_AE" w:bidi="ar_AE"/>
        </w:rPr>
        <w:t>آلهة</w:t>
      </w:r>
      <w:r>
        <w:rPr>
          <w:rtl/>
          <w:cs/>
          <w:lang w:val="ar_AE" w:bidi="ar_AE"/>
        </w:rPr>
        <w:t>. إذا كنتم قد ترجمتم كلمة "آلهة" في مقطع سابق، استخدموا الكلمة ذاتها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23:9–16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سِفر يشوع 23: 9– 16 من الترجمة الأسهل فهمًا.</w:t>
      </w:r>
    </w:p>
    <w:p>
      <w:pPr>
        <w:bidi/>
      </w:pPr>
      <w:r>
        <w:rPr>
          <w:rtl/>
          <w:cs/>
          <w:lang w:val="ar_AE" w:bidi="ar_AE"/>
        </w:rPr>
      </w:r>
      <w:r>
        <w:rPr>
          <w:rtl/>
          <w:cs/>
          <w:lang w:val="ar_AE" w:bidi="ar_AE"/>
        </w:rPr>
        <w:t>استمعوا إلى نسخة صوتية من سِفر يشوع 23: 9– 16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23: 9– 16 من الترجمة الأسهل فهمًا.</w:t>
      </w:r>
    </w:p>
    <w:p>
      <w:pPr>
        <w:bidi/>
      </w:pPr>
      <w:r>
        <w:rPr>
          <w:rtl/>
          <w:cs/>
          <w:lang w:val="ar_AE" w:bidi="ar_AE"/>
        </w:rPr>
      </w:r>
      <w:r>
        <w:rPr>
          <w:rtl/>
          <w:cs/>
          <w:lang w:val="ar_AE" w:bidi="ar_AE"/>
        </w:rPr>
        <w:t>يواصل هذا المقطع القصة السابقة عندما جمع يشوع جميع شيوخ الأسباط ورؤساء العائلات والقضاة وعُرفاء إسرائيل ليُكلمهم بكلمات التشجيع الأخيرة. يشمل خطاب يشوع المُوجَّه إلى قادة إسرائيل جميعهم ثلاث دعوات منفصلة لبني إسرائيل للوفاء بعهدهم بطاعة يهوه. لقد سمعنا دعوة الطاعة الأولى في القصة السابقة. والآن، سوف نستمر في سماع دعوات يشوع الثانية والثالثة لبني إسرائيل للوفاء بعهدهم مع يهوه. كان العهد اتفاقًا لا يُكسر بين يهوه وبني إسرائيل. في هذا الاتّفاق، وعد كل من يهوه وبنو إسرائيل بفِعل أشياء معينة.</w:t>
      </w:r>
    </w:p>
    <w:p>
      <w:pPr>
        <w:bidi/>
      </w:pPr>
      <w:r>
        <w:rPr>
          <w:rtl/>
          <w:cs/>
          <w:lang w:val="ar_AE" w:bidi="ar_AE"/>
        </w:rPr>
      </w:r>
      <w:r>
        <w:rPr>
          <w:rtl/>
          <w:cs/>
          <w:lang w:val="ar_AE" w:bidi="ar_AE"/>
        </w:rPr>
        <w:t>انتهت القصة السابقة بيشوع يُخبر قادة بني إسرائيل بالالتصاق بيهوه. هذه لُغة خاصة تذكر أنَّ بني إسرائيل لا ينبغي أن ينفصلوا عن يهوه بعبادة آلهة أخرى.</w:t>
      </w:r>
    </w:p>
    <w:p>
      <w:pPr>
        <w:bidi/>
      </w:pPr>
      <w:r>
        <w:rPr>
          <w:rtl/>
          <w:cs/>
          <w:lang w:val="ar_AE" w:bidi="ar_AE"/>
        </w:rPr>
      </w:r>
      <w:r>
        <w:rPr>
          <w:rtl/>
          <w:cs/>
          <w:lang w:val="ar_AE" w:bidi="ar_AE"/>
        </w:rPr>
        <w:t>والآن يدعوهم يشوع مرةً ثانية ليطيعوا يهوه. يُكرر يشوع الأسباب التي تجعل بني إسرائيل يُكِنُّون الولاء ليهوه ويعبدونه وحدهُ. يقول يشوع للمرة الثانية إن يهوه طرد فعلًا أممًا عظيمة وقويّة من الأرض من أجل شعب إسرائيل، أو أجبرها على الخروج. بفضل معونة يهوه، لم يستطِع أحد هزيمة بني إسرائيل. يقول يشوع إنه بسبب وفاء يهوه بوعده بالقتال لأجل بني إسرائيل، فإن جنديًا واحدًا من بني إسرائيل يستطيع أن يجعل ألف جندي من العدو يهرب أمامه. هذا يعني أن بني إسرائيل هزموا أعداءهم بسهولة لأن يهوه ساعدهم!</w:t>
      </w:r>
    </w:p>
    <w:p>
      <w:pPr>
        <w:bidi/>
      </w:pPr>
      <w:r>
        <w:rPr>
          <w:rtl/>
          <w:cs/>
          <w:lang w:val="ar_AE" w:bidi="ar_AE"/>
        </w:rPr>
      </w:r>
      <w:r>
        <w:rPr>
          <w:rtl/>
          <w:cs/>
          <w:lang w:val="ar_AE" w:bidi="ar_AE"/>
        </w:rPr>
        <w:t>يوصي يشوع العُرفاء بأنْ يجتهدوا جدًا في محبة يهوه إله إسرائيل فوق كل شيء. إن محبّة يهوه تعني اختيار أنْ تكون مُكرَّسًا له تمامًا. يتوقع يشوع أن يُكرس إسرائيل ذاته ليهوه بسبب الخير الذي صنعه لهم،</w:t>
      </w:r>
    </w:p>
    <w:p>
      <w:pPr>
        <w:bidi/>
      </w:pPr>
      <w:r>
        <w:rPr>
          <w:rtl/>
          <w:cs/>
          <w:lang w:val="ar_AE" w:bidi="ar_AE"/>
        </w:rPr>
      </w:r>
      <w:r>
        <w:rPr>
          <w:rtl/>
          <w:cs/>
          <w:lang w:val="ar_AE" w:bidi="ar_AE"/>
        </w:rPr>
        <w:t>ثم يحذّر يشوع العُرفاء مما سيحدث إذا رجعوا عن يهوه بعصيانه، ومصادقة أو حتى الزواج من الشعب الأُممي الذي بقى في الأرض. يريد يشوع من بني إسرائيل أن يعرفوا بالتأكيد ما سيحدث لهم إذا اختاروا خيانة يهوه. يقول يشوع إن يهوه لن يساعد بني إسرائيل بعد الآن بإرغام الأمم على مغادرة الأرض. إذا اختار بنو إسرائيل اتِّباع طرُق هؤلاء الناس بدلًا من اتِّباع يهوه، سيعطيهم يهوه ما يريدون: سيسمح يهوه للأمم بالبقاء في الأرض. لكن يشوع يُوضّح تمامًا أن هذا لن يجلب البرَكة لشعب إسرائيل.</w:t>
      </w:r>
    </w:p>
    <w:p>
      <w:pPr>
        <w:bidi/>
      </w:pPr>
      <w:r>
        <w:rPr>
          <w:rtl/>
          <w:cs/>
          <w:lang w:val="ar_AE" w:bidi="ar_AE"/>
        </w:rPr>
      </w:r>
      <w:r>
        <w:rPr>
          <w:rtl/>
          <w:cs/>
          <w:lang w:val="ar_AE" w:bidi="ar_AE"/>
        </w:rPr>
        <w:t>توقفوا هنا وناقشوا هذا السؤال معًا: ماذا يمكن أن يحدث إذا أراد شخص من مجتمعكم الزواج من شخص من جماعة معادية؟ هل سيسمح المسؤولون بهذا؟ كيف يؤثر هذا الزواج في مجتمعكم؟ أوقِفوا الاستماع إلى هذا التسجيل الصوتي هنا.</w:t>
      </w:r>
    </w:p>
    <w:p>
      <w:pPr>
        <w:bidi/>
      </w:pPr>
      <w:r>
        <w:rPr>
          <w:rtl/>
          <w:cs/>
          <w:lang w:val="ar_AE" w:bidi="ar_AE"/>
        </w:rPr>
      </w:r>
      <w:r>
        <w:rPr>
          <w:rtl/>
          <w:cs/>
          <w:lang w:val="ar_AE" w:bidi="ar_AE"/>
        </w:rPr>
        <w:t>يستخدم يشوع لُغة خاصة لوصف المشكلات التي سوف تسبِّبها الأمم. يقول يشوع إن الأمم سيكونون فخًا وشَرَكًا لإسرائيل. الفخ والشرَك أشياء يستخدمها الناس لصيد الطيور وحبسها. يصنعها الناس من خشب أو شبكة. ثم يقول يشوع إن الأمم سيكونون سوطًا على ظهر بني إسرائيل وشوكًا في أعينهم. السوط جسم مرن طويل يُستخدم لضرب ظهر الحيوانات أو الناس. يمكن للسوط أن يسبب الكثير من الوجع والألم. الأشواك أجزاء من النباتات صلبة وحادة ومُدبَّبة تسبب الألم عندما توخز الجلد. يقول يشوع إن بني إسرائيل سيُعانون بسبب قرارات الأمم. استمر هذا حتى مات جميع بني إسرائيل ولم يبقَ أحد في الأرض الصالحة التي أعطاهم يهوه.</w:t>
      </w:r>
    </w:p>
    <w:p>
      <w:pPr>
        <w:bidi/>
      </w:pPr>
      <w:r>
        <w:rPr>
          <w:rtl/>
          <w:cs/>
          <w:lang w:val="ar_AE" w:bidi="ar_AE"/>
        </w:rPr>
      </w:r>
      <w:r>
        <w:rPr>
          <w:rtl/>
          <w:cs/>
          <w:lang w:val="ar_AE" w:bidi="ar_AE"/>
        </w:rPr>
        <w:t>توقفوا هنا وانظروا معًا إلى صُور فَخ، وشَرَك، وسوط، وشوك. أوقِفوا الاستماع إلى هذا التسجيل الصوتي هنا.</w:t>
      </w:r>
    </w:p>
    <w:p>
      <w:pPr>
        <w:bidi/>
      </w:pPr>
      <w:r>
        <w:rPr>
          <w:rtl/>
          <w:cs/>
          <w:lang w:val="ar_AE" w:bidi="ar_AE"/>
        </w:rPr>
      </w:r>
      <w:r>
        <w:rPr>
          <w:rtl/>
          <w:cs/>
          <w:lang w:val="ar_AE" w:bidi="ar_AE"/>
        </w:rPr>
        <w:t>ثم يبدأ يشوع دعوته الثالثة والأخيرة لطاعة يهوه بإعلان أنه سيموت قريبًا. قد تكون هذه المرة الأخيرة التي يخاطب فيها يشوع العُرفاء بهذه الطريقة. ربما تسبَّب معرفة هذا انتباه العُرفاء بعناية إلى كلماته.</w:t>
      </w:r>
    </w:p>
    <w:p>
      <w:pPr>
        <w:bidi/>
      </w:pPr>
      <w:r>
        <w:rPr>
          <w:rtl/>
          <w:cs/>
          <w:lang w:val="ar_AE" w:bidi="ar_AE"/>
        </w:rPr>
      </w:r>
      <w:r>
        <w:rPr>
          <w:rtl/>
          <w:cs/>
          <w:lang w:val="ar_AE" w:bidi="ar_AE"/>
        </w:rPr>
        <w:t>يقول يشوع إن جميع بني إسرائيل يعرفون في قلوبهم ونفوسهم أن يهوه وفَّى بكل وعوده لهم. إن المعرفة "بِكُلِّ قُلُوبِكُمْ وَكُلِّ أَنْفُسِكُمْ" عبارة خاصة يستخدمها بنو إسرائيل وتشير إلى كيان الشخص بأكمله. كما لو أن يشوع يقول إنَّ بني إسرائيل يعرفون تمام المعرفة بأن يهوه إلههم وفَّى بكل وعوده لهم. ثم يقول إن يهوه وفَّى بكل وعد قطعه لإسرائيل، ولم يفشل في الوفاء بأي وعد من وعوده. هنا، يُكرر يشوع الحقيقة ذاتها، لكن بطُرق مختلفة ليُؤكد مدى صحة وفاء يهوه بوعوده لإسرائيل. هذا أمر مُهم لأنكم ستتذكرون أن اتفاق إسرائيل الخاص، أو عهده مع يهوه، يعتمد على وفاء كل من إسرائيل ويهوه بالوعد بعضهما لبعضٍ. لقد وفَّى يهوه بوعوده. هل سيفعل إسرائيل الشيء ذاته؟</w:t>
      </w:r>
    </w:p>
    <w:p>
      <w:pPr>
        <w:bidi/>
      </w:pPr>
      <w:r>
        <w:rPr>
          <w:rtl/>
          <w:cs/>
          <w:lang w:val="ar_AE" w:bidi="ar_AE"/>
        </w:rPr>
      </w:r>
      <w:r>
        <w:rPr>
          <w:rtl/>
          <w:cs/>
          <w:lang w:val="ar_AE" w:bidi="ar_AE"/>
        </w:rPr>
        <w:t>توقفوا هنا واحكوا عن وقت كانت فيه مجموعتان من الناس في غاية الولاء بعضهما لبعضٍ. اذكروا أمثلة لمواقف عملوها لإظهار ولائهم؟ أوقِفوا الاستماع إلى هذا التسجيل الصوتي هنا.</w:t>
      </w:r>
    </w:p>
    <w:p>
      <w:pPr>
        <w:bidi/>
      </w:pPr>
      <w:r>
        <w:rPr>
          <w:rtl/>
          <w:cs/>
          <w:lang w:val="ar_AE" w:bidi="ar_AE"/>
        </w:rPr>
      </w:r>
      <w:r>
        <w:rPr>
          <w:rtl/>
          <w:cs/>
          <w:lang w:val="ar_AE" w:bidi="ar_AE"/>
        </w:rPr>
        <w:t>يُخبر يشوع العُرفاء أنه مثلما وفَّى يهوه بجميع وعوده بالخير لإسرائيل، يمكن لبني إسرائيل أيضًا التأكُّد تمامًا من أن يهوه سيفي بجميع تحذيرات الدينونة إنْ لم يوفوا بوعدهم بطاعة يهوه إلههم. يقول يشوع إنه إذا خرق إسرائيل الاتفاق الخاص أو تعدّى العهد الذي قطعه مع يهوه إلههم، بعبادة آلهة أخرى والسجود لها، عندئذ "يَحْمَى غَضَبُ الرَّبِّ عَلَيْكُمْ. هذا يعني أن يهوه سيغضب غضبًا شديدًا على بني إسرائيل. إذا حدَث هذا، يقول يشوع إن بني إسرائيل سيموتون سريعًا ويُبادون من الأرض الصالحة التي أعطاهم 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23: 9– 16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يوجّه يشوع دعوته الثانية لرؤساء إسرائيل لأجل طاعة يهوه. يشجّعهم يشوع على الاستمرار في تكريس أنفسهم ليهوه لأنه عمِل أعمالًا صالحة لهم، ثم يحذّر يشوع بني إسرائيل من مصادقة أو مصاهرة الشعوب التي تسكن في الأرض التي وعد يهوه أن يعطيهم ميراثًا.</w:t>
      </w:r>
    </w:p>
    <w:p>
      <w:pPr>
        <w:bidi/>
      </w:pPr>
      <w:r>
        <w:rPr>
          <w:rtl/>
          <w:cs/>
          <w:lang w:val="ar_AE" w:bidi="ar_AE"/>
        </w:rPr>
      </w:r>
      <w:r>
        <w:rPr>
          <w:b/>
          <w:rtl/>
          <w:cs/>
          <w:lang w:val="ar_AE" w:bidi="ar_AE"/>
        </w:rPr>
        <w:t>في المشهد الثاني:</w:t>
      </w:r>
      <w:r>
        <w:rPr>
          <w:rtl/>
          <w:cs/>
          <w:lang w:val="ar_AE" w:bidi="ar_AE"/>
        </w:rPr>
        <w:t xml:space="preserve"> يوجّه يشوع دعوته الثالثة لرؤساء إسرائيل لأجل طاعة يهوه. يُعلن يشوع أنه سيموت قريبًا، ويحذر رؤساء إسرائيل مما سيحدث لبني إسرائيل إذا عصوا وصايا يهوه.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الشيوخ، ورؤساء العائلات والقُضاة وعُرفاء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هذا المقطع استمرار للمقطع السابق. لا يزال يشوع مُتحدِّثًا إلى الشيوخ، ورؤساء العائلات، والقضاة، وعُرفاء إسرائيل. في القصة السابقة، دعا يشوع بني إسرائيل دعوته الأولى لكي يطيعوا يهوه. في هذه القصة، يوجه يشوع دعوة ثانية وثالثة لبني إسرائيل لطاعة يهوه. يستخدم يشوع التكرار في أماكن مختلفة خلال هذه القصة بأكملها ليُبرز بعض المواضيع المُهمة.</w:t>
      </w:r>
    </w:p>
    <w:p>
      <w:pPr>
        <w:bidi/>
      </w:pPr>
      <w:r>
        <w:rPr>
          <w:rtl/>
          <w:cs/>
          <w:lang w:val="ar_AE" w:bidi="ar_AE"/>
        </w:rPr>
      </w:r>
      <w:r>
        <w:rPr>
          <w:rtl/>
          <w:cs/>
          <w:lang w:val="ar_AE" w:bidi="ar_AE"/>
        </w:rPr>
        <w:t>تبدأ هذه القصة بتكرار يشوع شيئًا قاله في القصة السابقة، فيشرح سبب ضرورة استمرار بني إسرائيل في الولاء ليهوه. يقول يشوع إن بني إسرائيل يجب أن يستمروا في طاعة يهوه لأنه طرد، أو أجبر أممًا عظيمة وقويّة من الأرض لأجل شعب إسرائيل. يقول يشوع إنه بفضل معونة يهوه، لم يستطِع أحد هزيمة بني إسرائيل. يقول يشوع أيضًا إنه بفضل معونة يهوه، مُجرَّد جندي أو محارب واحد من بني إسرائيل، قادر على أنْ "يطرد أمامكم" ألف جندي من جنود العدو. تُعطي هذه اللُغة الخاصة فكرة هروب شخص ما من شيء يعتبره في شدة الخطورة، مثلما يخاف طائر فيبتعد فجأة. بهذه اللُغة الخاصة يقول يشوع إن بني إسرائيل استطاعوا هزيمة أعدائهم بسهولة لأن يهوه أعانهم.</w:t>
      </w:r>
    </w:p>
    <w:p>
      <w:pPr>
        <w:bidi/>
      </w:pPr>
      <w:r>
        <w:rPr>
          <w:rtl/>
          <w:cs/>
          <w:lang w:val="ar_AE" w:bidi="ar_AE"/>
        </w:rPr>
      </w:r>
      <w:r>
        <w:rPr>
          <w:rtl/>
          <w:cs/>
          <w:lang w:val="ar_AE" w:bidi="ar_AE"/>
        </w:rPr>
        <w:t>يوصي يشوع العُرفاء أن يجتهدوا جدًا في محبة يهوه إله إسرائيل أكثر من أي شخص أو شيء آخر. في الكتاب المُقدَّس، يمكن أن تعني كلمة محبة عدَّة معاني. هنا، أنْ تُحب يهوه تعني اختيار أنْ تكون مُكرَّسًا له تمامًا. يتوقع يشوع أن يُكرس إسرائيل ذاته ليهوه بسبب الأعمال الصالحة التي عملها لهم،</w:t>
      </w:r>
    </w:p>
    <w:p>
      <w:pPr>
        <w:bidi/>
      </w:pPr>
      <w:r>
        <w:rPr>
          <w:rtl/>
          <w:cs/>
          <w:lang w:val="ar_AE" w:bidi="ar_AE"/>
        </w:rPr>
      </w:r>
      <w:r>
        <w:rPr>
          <w:rtl/>
          <w:cs/>
          <w:lang w:val="ar_AE" w:bidi="ar_AE"/>
        </w:rPr>
        <w:t>بعد ذلك، يخبر يشوع بني إسرائيل بما سيحدث إذا صادقوا أو صاهروا الأمم التي في الأرض. يريد يشوع من بني إسرائيل أن يعرفوا بالتأكيد ما سيحدث. أولًا، يؤكد أن يهوه، إلههم، لن يطرد البقية، أو الأمم، من الأرض بعد، ثم يستخدم يشوع لُغة خاصة لوصف حال إسرائيل إذا حدَث ذلك. يقول يشوع إن الأمم التي تبقى في الأرض سيُمثِّلون خطرًا على إسرائيل مثل الفخاخ والمصائد للطيور، كما يقول يشوع إن الأمم سيتسبَّبون في ألم ومعاناة لبني إسرائيل مثل السوط على ظهورهم، أو مثل الشوك في أعينهم. تصف هذه اللُغة الخاصة كيف ستصبح الحياة رهيبة لبني إسرائيل إذا اختاروا الارتداد عن يهوه. يقول يشوع إن بني إسرائيل سيعانون من هذه العواقب بسبب قراراتهم السيئة حتى يبيدوا جميعًا أو يهلكوا ولا يبقى أحد في الأرض الصالحة التي أعطاها لهم يهوه إلههم.</w:t>
      </w:r>
    </w:p>
    <w:p>
      <w:pPr>
        <w:bidi/>
      </w:pPr>
      <w:r>
        <w:rPr>
          <w:rtl/>
          <w:cs/>
          <w:lang w:val="ar_AE" w:bidi="ar_AE"/>
        </w:rPr>
      </w:r>
      <w:r>
        <w:rPr>
          <w:rtl/>
          <w:cs/>
          <w:lang w:val="ar_AE" w:bidi="ar_AE"/>
        </w:rPr>
        <w:t>توقفوا هنا وناقشوا معًا الكلمات أو العبارات التي سوف تستخدمون في لُغتكم لوصف المعاناة التي تكون الأمم الأعداء سببًا فيها إذا عصى بنو إسرائيل يهوه. أوقِفوا الاستماع إلى التسجيل الصوتي هنا.</w:t>
      </w:r>
    </w:p>
    <w:p>
      <w:pPr>
        <w:bidi/>
      </w:pPr>
      <w:r>
        <w:rPr>
          <w:rtl/>
          <w:cs/>
          <w:lang w:val="ar_AE" w:bidi="ar_AE"/>
        </w:rPr>
      </w:r>
      <w:r>
        <w:rPr>
          <w:rtl/>
          <w:cs/>
          <w:lang w:val="ar_AE" w:bidi="ar_AE"/>
        </w:rPr>
        <w:t>يبدأ يشوع دعوته الثالثة والأخيرة لبني إسرائيل لطاعة يهوه بإعلان أنه "ذَاهِبٌ فِي طَرِيقِ الأَرْضِ كُلِّهَا". تعني هذه العبارة أنه سيموت قريبًا، وكأن كل شيء على الأرض يموت يومًا ما. ربما سبَّب إعلان أنَّ يشوع سيموت قريبًا انتباهًا كبيرًا للسامعين، لأن ما سيقوله قد تكون كلماته الأخيرة لهم.</w:t>
      </w:r>
    </w:p>
    <w:p>
      <w:pPr>
        <w:bidi/>
      </w:pPr>
      <w:r>
        <w:rPr>
          <w:rtl/>
          <w:cs/>
          <w:lang w:val="ar_AE" w:bidi="ar_AE"/>
        </w:rPr>
      </w:r>
      <w:r>
        <w:rPr>
          <w:rtl/>
          <w:cs/>
          <w:lang w:val="ar_AE" w:bidi="ar_AE"/>
        </w:rPr>
        <w:t>توقفوا هنا وناقشوا معًا: تحدثوا عن وقت سمعتم فيه شخصًا يقول إنه سيموت قريبًا. في ثقافتكم، كيف يتحدث الناس عن الموت قريبًا؟ أوقِفوا الاستماع إلى هذا التسجيل الصوتي هنا.</w:t>
      </w:r>
    </w:p>
    <w:p>
      <w:pPr>
        <w:bidi/>
      </w:pPr>
      <w:r>
        <w:rPr>
          <w:rtl/>
          <w:cs/>
          <w:lang w:val="ar_AE" w:bidi="ar_AE"/>
        </w:rPr>
      </w:r>
      <w:r>
        <w:rPr>
          <w:rtl/>
          <w:cs/>
          <w:lang w:val="ar_AE" w:bidi="ar_AE"/>
        </w:rPr>
        <w:t>يقول يشوع إن جميع بني إسرائيل يعرفون في قلوبهم ونفوسهم أن يهوه وفَّى بكل وعوده وكلماته لهم. إن معرفة شيء "بِكُلِّ قُلُوبِكُمْ وَكُلِّ أَنْفُسِكُمْ" عبارة خاصة في لُغة بني إسرائيل تشير إلى كيان الشخص بأكمله، وهي، وكأنَّ يشوع يقول إن بني إسرائيل يعرفون تمامًا أن يهوه، إلههم، قد فعل جميع ما قال أنه سيفعله. أنْ يفي يهوه بوعده يعني أنه سيفعل ما يقول. سيفي يهوه بوعوده.</w:t>
      </w:r>
    </w:p>
    <w:p>
      <w:pPr>
        <w:bidi/>
      </w:pPr>
      <w:r>
        <w:rPr>
          <w:rtl/>
          <w:cs/>
          <w:lang w:val="ar_AE" w:bidi="ar_AE"/>
        </w:rPr>
      </w:r>
      <w:r>
        <w:rPr>
          <w:rtl/>
          <w:cs/>
          <w:lang w:val="ar_AE" w:bidi="ar_AE"/>
        </w:rPr>
        <w:t xml:space="preserve">ثم يقول يشوع إن يهوه وفَّى بكل وعد قطعه لإسرائيل، ولم يفشل في الوفاء بأي وعد من وعوده. هنا، يُكرر يشوع الحقيقة ذاتها، لكن بطُرق مختلفة ليُؤكد مدى الصحة التامة لوفاء يهوه بوعوده لإسرائيل. </w:t>
      </w:r>
    </w:p>
    <w:p>
      <w:pPr>
        <w:bidi/>
      </w:pPr>
      <w:r>
        <w:rPr>
          <w:rtl/>
          <w:cs/>
          <w:lang w:val="ar_AE" w:bidi="ar_AE"/>
        </w:rPr>
      </w:r>
      <w:r>
        <w:rPr>
          <w:rtl/>
          <w:cs/>
          <w:lang w:val="ar_AE" w:bidi="ar_AE"/>
        </w:rPr>
        <w:t>توقفوا هنا وناقشوا هذه الأسئلة معًا: تحدثوا عن شيء ما تعرفونه أنه صحيح كل الصحة. ما أفضل كلمة أو عبارة في لُغتكم يمكن أن تشرح معرفة شخص ما معرفة تامة لصحة أمر ما؟ أوقِفوا الاستماع إلى التسجيل الصوتي هنا.</w:t>
      </w:r>
    </w:p>
    <w:p>
      <w:pPr>
        <w:bidi/>
      </w:pPr>
      <w:r>
        <w:rPr>
          <w:rtl/>
          <w:cs/>
          <w:lang w:val="ar_AE" w:bidi="ar_AE"/>
        </w:rPr>
      </w:r>
      <w:r>
        <w:rPr>
          <w:rtl/>
          <w:cs/>
          <w:lang w:val="ar_AE" w:bidi="ar_AE"/>
        </w:rPr>
        <w:t>لكن، يُخبر يشوع العُرفاء أنه مثلما وفَّى يهوه بجميع وعوده بالخير لإسرائيل، فليتيقنوا من وفائه لجميع تحذيرات الدينونة وتدميره شعب إسرائيل في النهاية إذا عصوا يهوه إلههم. يقول يشوع إنه إذا خرق إسرائيل الاتفاق الخاص أو تعدّى العهد الذي قطعه مع يهوه إلههم، بعبادة آلهة أخرى والسجود لها، عندئذ "يَحْمَى غَضَبُ الرَّبِّ عَلَيْكُمْ". هذا يعني أن يهوه سيغضب غضبًا شديدًا على بني إسرائيل. في الكتاب المقدس، غالبًا ما يُقارَن الغضب بالنار. هنا، سيحمى غضب يهوه على بني إسرائيل. "يحمَى" هو ما يحدث عندما تبدأ النار للتو فيبدأ الحريق. لو أنَّ بني إسرائيل يعبدون آلهة أخرى، يقول يشوع أنهم سيهلكون سريعًا في الأرض الصالحة التي أعطاها لهم يهوه. هذا يعني أنَّ يهوه سيُسرع في معاقبة بني إسرائيل على خيانتهم ويتسبَّب في هلاكهم.</w:t>
      </w:r>
    </w:p>
    <w:p>
      <w:pPr>
        <w:bidi/>
      </w:pPr>
      <w:r>
        <w:rPr>
          <w:rtl/>
          <w:cs/>
          <w:lang w:val="ar_AE" w:bidi="ar_AE"/>
        </w:rPr>
      </w:r>
      <w:r>
        <w:rPr>
          <w:rtl/>
          <w:cs/>
          <w:lang w:val="ar_AE" w:bidi="ar_AE"/>
        </w:rPr>
        <w:t xml:space="preserve">لاحظوا في النهاية، عندما يقول يشوع إن يهوه سيغضب من بني إسرائيل، لا يقول عبارة "يهوه إلهكم" سيغضب عليكم. ربما لأنه إذا نقض بنو إسرائيل عهدهم مع يهوه وعبدوا آلهة أخرى، لن يكون يهوه إلهًا لبني إسرائيل بعد الآن. </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23: 9– 16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الشيوخ، ورؤساء العائلات والقُضاة وعُرفاء إسرائيل.</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يذكّر يشوع قادة إسرائيل بحتمية ولائهم ليهوه لأنه ساعدهم على هزيمة أعدائهم وطرد من أمامهم من الأرض أممًا عظيمة وقوية.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قادة إسرائيل: «بماذا تشعرون أو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يشوع أيضًا القادة الاسرائيليين ما سيحدُث إذا لم يبق بنو إسرائيل أمناء واختلطوا بالأُمم. يقول يشوع أنَّ يهوه لن يطرد بعد الأمم من الأرض، بل أنهم سيُسبِّبون الكثير من الألم والمُعاناة لبني إسرائيل، حتى يموتوا جميعًا ولا يتبقَّى إسرائيلي في الأرض.</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يُعلن يشوع للعُرفاء أنه لن يعيش زمانَا كثيرًا بعد الآن، كما يقول يشوع أنَّ كل شعب إسرائيل يعرفون الحقيقة الأكيدة كيف أوفى يهوه بجميع وعوده لهم، وأنه لم يفشل في الوفاء بأي منها.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بالطريقة عينها التي أوفى بها يهوه بكافة وعوده الصالحة لإسرائيل، يقول يشوع أنهم يمكنهم التأكُّد من أنَّ يهوه سيُتمِّم أيضًا كل تحذيرات الدينونة على شعب إسرائيل إنْ لم يطيعوا يهوه إلههم وينقضوا عهدهم معه.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مَن يؤدي دور يشوع: "بماذا تشعر أو بماذا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لو أنَّ إسرائيل يعبد ويسجد لآلهة أخرى، يقول يشوع أنَّ يهوه سيغضب للغاية بسبب بني إسرائيل. لو حدث ذلك، يقول يشوع أنَّ يهوه سيُسرع بإدانتهم عن طريق التسبُّب في موت الشعب حتى لا يستطيعوا بعد العيش في الأرض الصالحة التي أعطاها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مَن يؤدي دور يشوع: "بماذا تشعر أو بماذا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23: 9– 16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مع أنَّ هذا المقطع لا يذكرهم بأسمائهم، إلا أن يشوع يواصل الحديث إلى العديد من رؤساء إسرائيل، و</w:t>
      </w:r>
      <w:r>
        <w:rPr>
          <w:b/>
          <w:rtl/>
          <w:cs/>
          <w:lang w:val="ar_AE" w:bidi="ar_AE"/>
        </w:rPr>
        <w:t>الشيوخ</w:t>
      </w:r>
      <w:r>
        <w:rPr>
          <w:rtl/>
          <w:cs/>
          <w:lang w:val="ar_AE" w:bidi="ar_AE"/>
        </w:rPr>
        <w:t xml:space="preserve">، ورؤساء العائلات، </w:t>
      </w:r>
      <w:r>
        <w:rPr>
          <w:b/>
          <w:rtl/>
          <w:cs/>
          <w:lang w:val="ar_AE" w:bidi="ar_AE"/>
        </w:rPr>
        <w:t>والقضاة</w:t>
      </w:r>
      <w:r>
        <w:rPr>
          <w:rtl/>
          <w:cs/>
          <w:lang w:val="ar_AE" w:bidi="ar_AE"/>
        </w:rPr>
        <w:t xml:space="preserve">، </w:t>
      </w:r>
      <w:r>
        <w:rPr>
          <w:b/>
          <w:rtl/>
          <w:cs/>
          <w:lang w:val="ar_AE" w:bidi="ar_AE"/>
        </w:rPr>
        <w:t>والعُرفاء</w:t>
      </w:r>
      <w:r>
        <w:rPr>
          <w:rtl/>
          <w:cs/>
          <w:lang w:val="ar_AE" w:bidi="ar_AE"/>
        </w:rPr>
        <w:t xml:space="preserve">. هؤلاء جميعهم أشخاص يشغلون مناصب السُلطة في إسرائيل. كان الشيوخ قادة أسباط إسرائيل المختلفة. كان للقضاة سلطة تحديد كيفية التعامل مع مشكلة بين شخصَين. كان للعُرفاء مناصب سلطة على الجنود، أو المُحاربين. استخدموا الكلمات عينها التي استخدمتم في المقاطع السابقة للإشارة إلى الشيوخ والقُضاة والعُرفاء. برجاء الرجوع إلى </w:t>
      </w:r>
      <w:r>
        <w:rPr>
          <w:rtl/>
          <w:cs/>
          <w:lang w:val="ar_AE" w:bidi="ar_AE"/>
        </w:rPr>
        <w:t>شيخ</w:t>
      </w:r>
      <w:r>
        <w:rPr>
          <w:rtl/>
          <w:cs/>
          <w:lang w:val="ar_AE" w:bidi="ar_AE"/>
        </w:rPr>
        <w:t xml:space="preserve"> </w:t>
      </w:r>
      <w:r>
        <w:rPr>
          <w:rtl/>
          <w:cs/>
          <w:lang w:val="ar_AE" w:bidi="ar_AE"/>
        </w:rPr>
        <w:t>و قاضي</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يُذكِّر يشوع الشعب كيف حارَب </w:t>
      </w:r>
      <w:r>
        <w:rPr>
          <w:b/>
          <w:rtl/>
          <w:cs/>
          <w:lang w:val="ar_AE" w:bidi="ar_AE"/>
        </w:rPr>
        <w:t>يهوه</w:t>
      </w:r>
      <w:r>
        <w:rPr>
          <w:rtl/>
          <w:cs/>
          <w:lang w:val="ar_AE" w:bidi="ar_AE"/>
        </w:rPr>
        <w:t xml:space="preserve"> </w:t>
      </w:r>
      <w:r>
        <w:rPr>
          <w:b/>
          <w:rtl/>
          <w:cs/>
          <w:lang w:val="ar_AE" w:bidi="ar_AE"/>
        </w:rPr>
        <w:t>إلههم</w:t>
      </w:r>
      <w:r>
        <w:rPr>
          <w:rtl/>
          <w:cs/>
          <w:lang w:val="ar_AE" w:bidi="ar_AE"/>
        </w:rPr>
        <w:t xml:space="preserve"> من أجل </w:t>
      </w:r>
      <w:r>
        <w:rPr>
          <w:rtl/>
          <w:cs/>
          <w:lang w:val="ar_AE" w:bidi="ar_AE"/>
        </w:rPr>
        <w:t>إسرائيل</w:t>
      </w:r>
      <w:r>
        <w:rPr>
          <w:rtl/>
          <w:cs/>
          <w:lang w:val="ar_AE" w:bidi="ar_AE"/>
        </w:rPr>
        <w:t xml:space="preserve">، وطردَ </w:t>
      </w:r>
      <w:r>
        <w:rPr>
          <w:b/>
          <w:rtl/>
          <w:cs/>
          <w:lang w:val="ar_AE" w:bidi="ar_AE"/>
        </w:rPr>
        <w:t>أُممًا</w:t>
      </w:r>
      <w:r>
        <w:rPr>
          <w:rtl/>
          <w:cs/>
          <w:lang w:val="ar_AE" w:bidi="ar_AE"/>
        </w:rPr>
        <w:t xml:space="preserve"> عظيمة وقوية من أرض كنعان. يُعدّ يهوه الاسم الشخصي لله. لمزيد من المعلومات عن </w:t>
      </w:r>
      <w:r>
        <w:rPr>
          <w:rtl/>
          <w:cs/>
          <w:lang w:val="ar_AE" w:bidi="ar_AE"/>
        </w:rPr>
        <w:t>يهوه</w:t>
      </w:r>
      <w:r>
        <w:rPr>
          <w:rtl/>
          <w:cs/>
          <w:lang w:val="ar_AE" w:bidi="ar_AE"/>
        </w:rPr>
        <w:t xml:space="preserve">، </w:t>
      </w:r>
      <w:r>
        <w:rPr>
          <w:rtl/>
          <w:cs/>
          <w:lang w:val="ar_AE" w:bidi="ar_AE"/>
        </w:rPr>
        <w:t>الله</w:t>
      </w:r>
      <w:r>
        <w:rPr>
          <w:rtl/>
          <w:cs/>
          <w:lang w:val="ar_AE" w:bidi="ar_AE"/>
        </w:rPr>
        <w:t xml:space="preserve">، </w:t>
      </w:r>
      <w:r>
        <w:rPr>
          <w:rtl/>
          <w:cs/>
          <w:lang w:val="ar_AE" w:bidi="ar_AE"/>
        </w:rPr>
        <w:t>والأمم</w:t>
      </w:r>
      <w:r>
        <w:rPr>
          <w:rtl/>
          <w:cs/>
          <w:lang w:val="ar_AE" w:bidi="ar_AE"/>
        </w:rPr>
        <w:t>، راجعوا "قاموس الكلمات الرئيسية". استخدموا الكلمات أو العبارات ذاتها التي استخدمتم في المقاطع السابقة للإشارة إلى يهوه، والله، والأمم.</w:t>
      </w:r>
    </w:p>
    <w:p>
      <w:pPr>
        <w:bidi/>
      </w:pPr>
      <w:r>
        <w:rPr>
          <w:rtl/>
          <w:cs/>
          <w:lang w:val="ar_AE" w:bidi="ar_AE"/>
        </w:rPr>
      </w:r>
      <w:r>
        <w:rPr>
          <w:rtl/>
          <w:cs/>
          <w:lang w:val="ar_AE" w:bidi="ar_AE"/>
        </w:rPr>
        <w:t xml:space="preserve">يذكّر يشوع قادة إسرائيل بالاستمرار في </w:t>
      </w:r>
      <w:r>
        <w:rPr>
          <w:b/>
          <w:rtl/>
          <w:cs/>
          <w:lang w:val="ar_AE" w:bidi="ar_AE"/>
        </w:rPr>
        <w:t>محبتهم</w:t>
      </w:r>
      <w:r>
        <w:rPr>
          <w:rtl/>
          <w:cs/>
          <w:lang w:val="ar_AE" w:bidi="ar_AE"/>
        </w:rPr>
        <w:t xml:space="preserve"> ليهوه لأنه ساعدهم على هزيمة أعدائهم وطرد من أمامهم من الأرض أممًا عظيمة وقوية. قد يكون للمحبة أحيانًا معاني مختلفة، بحسب السياق الذي تُستخدم فيه. في سفر يشوع، أنْ تُحب يهوه يعني أن تكون مُكرَّسًا له تكريسًا تامًا وواعيًا. استخدموا الكلمة ذاتها التي استخدمتم في المقاطع السابقة للإشارة إلى المحبة.</w:t>
      </w:r>
    </w:p>
    <w:p>
      <w:pPr>
        <w:bidi/>
      </w:pPr>
      <w:r>
        <w:rPr>
          <w:rtl/>
          <w:cs/>
          <w:lang w:val="ar_AE" w:bidi="ar_AE"/>
        </w:rPr>
      </w:r>
      <w:r>
        <w:rPr>
          <w:rtl/>
          <w:cs/>
          <w:lang w:val="ar_AE" w:bidi="ar_AE"/>
        </w:rPr>
        <w:t xml:space="preserve">يخبرهم يشوع بأن يهوه لن </w:t>
      </w:r>
      <w:r>
        <w:rPr>
          <w:b/>
          <w:rtl/>
          <w:cs/>
          <w:lang w:val="ar_AE" w:bidi="ar_AE"/>
        </w:rPr>
        <w:t>يطرد</w:t>
      </w:r>
      <w:r>
        <w:rPr>
          <w:rtl/>
          <w:cs/>
          <w:lang w:val="ar_AE" w:bidi="ar_AE"/>
        </w:rPr>
        <w:t xml:space="preserve"> الأمم من </w:t>
      </w:r>
      <w:r>
        <w:rPr>
          <w:rtl/>
          <w:cs/>
          <w:lang w:val="ar_AE" w:bidi="ar_AE"/>
        </w:rPr>
        <w:t>كنعان</w:t>
      </w:r>
      <w:r>
        <w:rPr>
          <w:rtl/>
          <w:cs/>
          <w:lang w:val="ar_AE" w:bidi="ar_AE"/>
        </w:rPr>
        <w:t xml:space="preserve"> إذا خان بنو إسرائيل يهوه، وصاهروا </w:t>
      </w:r>
      <w:r>
        <w:rPr>
          <w:b/>
          <w:rtl/>
          <w:cs/>
          <w:lang w:val="ar_AE" w:bidi="ar_AE"/>
        </w:rPr>
        <w:t>بقية</w:t>
      </w:r>
      <w:r>
        <w:rPr>
          <w:rtl/>
          <w:cs/>
          <w:lang w:val="ar_AE" w:bidi="ar_AE"/>
        </w:rPr>
        <w:t xml:space="preserve"> الأمم التي نجت وبقيت في الأرض. تحدثوا عن طرد يهوه للأمم من كنعان بالطريقة ذاتها التي فعلتم بها في المقاطع السابقة. تُمثِّل البقية جزءًا صغيرًا من شيء ما، مثل أناس متبقّون أو باقون من مجموعة أكبر. استخدموا الكلمة ذاتها أو العبارة للتعبير عن "بقية" كما استخدمتم في المقاطع السابقة.</w:t>
      </w:r>
    </w:p>
    <w:p>
      <w:pPr>
        <w:bidi/>
      </w:pPr>
      <w:r>
        <w:rPr>
          <w:rtl/>
          <w:cs/>
          <w:lang w:val="ar_AE" w:bidi="ar_AE"/>
        </w:rPr>
      </w:r>
      <w:r>
        <w:rPr>
          <w:rtl/>
          <w:cs/>
          <w:lang w:val="ar_AE" w:bidi="ar_AE"/>
        </w:rPr>
        <w:t xml:space="preserve">يقول يشوع إن بني إسرائيل يعرفون من </w:t>
      </w:r>
      <w:r>
        <w:rPr>
          <w:b/>
          <w:rtl/>
          <w:cs/>
          <w:lang w:val="ar_AE" w:bidi="ar_AE"/>
        </w:rPr>
        <w:t>كل قلوبهم ونفوسهم</w:t>
      </w:r>
      <w:r>
        <w:rPr>
          <w:rtl/>
          <w:cs/>
          <w:lang w:val="ar_AE" w:bidi="ar_AE"/>
        </w:rPr>
        <w:t xml:space="preserve"> أن يهوه سيوفّي بوعوده. استخدموا العبارة ذاتها للتعبير عن معرفة شيء "بكل قلوبكم ونفوسكم" كما استخدمتم في المقاطع السابقة.</w:t>
      </w:r>
    </w:p>
    <w:p>
      <w:pPr>
        <w:bidi/>
      </w:pPr>
      <w:r>
        <w:rPr>
          <w:rtl/>
          <w:cs/>
          <w:lang w:val="ar_AE" w:bidi="ar_AE"/>
        </w:rPr>
      </w:r>
      <w:r>
        <w:rPr>
          <w:rtl/>
          <w:cs/>
          <w:lang w:val="ar_AE" w:bidi="ar_AE"/>
        </w:rPr>
        <w:t xml:space="preserve">بالطريقة عينها التي أوفى بها يهوه بكافة وعوده الصالحة لإسرائيل، يقول يشوع أنهم يمكنهم التأكُّد من أنَّ يهوه سيُتمِّم أيضًا كل كلمات </w:t>
      </w:r>
      <w:r>
        <w:rPr>
          <w:b/>
          <w:rtl/>
          <w:cs/>
          <w:lang w:val="ar_AE" w:bidi="ar_AE"/>
        </w:rPr>
        <w:t>الشر</w:t>
      </w:r>
      <w:r>
        <w:rPr>
          <w:rtl/>
          <w:cs/>
          <w:lang w:val="ar_AE" w:bidi="ar_AE"/>
        </w:rPr>
        <w:t xml:space="preserve"> أو التحذيرات، لشعب إسرائيل إنْ لم يطيعوا يهوه إلههم بنقضهم عهدهم معه. إن كلمات يهوه الصالحة هي وعوده لشعبه، أما كلمات يهوه السيئة فهي تحذيرات دينونة يعطيها لشعبه عندما لا يطيعونه. إذا تحدثتم عن "كلمات شريرة"، استخدموا الكلمة ذاتها التي استخدمتم في المقاطع السابقة للإشارة إلى الشر، وتذكّروا أن كلمة </w:t>
      </w:r>
      <w:r>
        <w:rPr>
          <w:rtl/>
          <w:cs/>
          <w:lang w:val="ar_AE" w:bidi="ar_AE"/>
        </w:rPr>
        <w:t>شر</w:t>
      </w:r>
      <w:r>
        <w:rPr>
          <w:rtl/>
          <w:cs/>
          <w:lang w:val="ar_AE" w:bidi="ar_AE"/>
        </w:rPr>
        <w:t xml:space="preserve"> مذكورة في "قاموس الكلمات الرئيسية".</w:t>
      </w:r>
    </w:p>
    <w:p>
      <w:pPr>
        <w:bidi/>
      </w:pPr>
      <w:r>
        <w:rPr>
          <w:rtl/>
          <w:cs/>
          <w:lang w:val="ar_AE" w:bidi="ar_AE"/>
        </w:rPr>
      </w:r>
      <w:r>
        <w:rPr>
          <w:b/>
          <w:rtl/>
          <w:cs/>
          <w:lang w:val="ar_AE" w:bidi="ar_AE"/>
        </w:rPr>
        <w:t>العهد</w:t>
      </w:r>
      <w:r>
        <w:rPr>
          <w:rtl/>
          <w:cs/>
          <w:lang w:val="ar_AE" w:bidi="ar_AE"/>
        </w:rPr>
        <w:t xml:space="preserve"> اتفاق لا يُكسر بين شخصَين. فيه يعد كل شخص بأن يفعل أشياء معينة، لكن إذا فشل في القيام بتلك الأمور، فلا بد أن يتحمل العواقب. استخدموا الكلمة ذاتها لتعبير «العهد» كما استخدمتم سابقًا. للمزيد من المعلومات عن </w:t>
      </w:r>
      <w:r>
        <w:rPr>
          <w:rtl/>
          <w:cs/>
          <w:lang w:val="ar_AE" w:bidi="ar_AE"/>
        </w:rPr>
        <w:t>العهد</w:t>
      </w:r>
      <w:r>
        <w:rPr>
          <w:rtl/>
          <w:cs/>
          <w:lang w:val="ar_AE" w:bidi="ar_AE"/>
        </w:rPr>
        <w:t>، راجعوا "قاموس الكلمات الرئيسية".</w:t>
      </w:r>
    </w:p>
    <w:p>
      <w:pPr>
        <w:bidi/>
      </w:pPr>
      <w:r>
        <w:rPr>
          <w:rtl/>
          <w:cs/>
          <w:lang w:val="ar_AE" w:bidi="ar_AE"/>
        </w:rPr>
      </w:r>
      <w:r>
        <w:rPr>
          <w:rtl/>
          <w:cs/>
          <w:lang w:val="ar_AE" w:bidi="ar_AE"/>
        </w:rPr>
        <w:t xml:space="preserve">إذا عبد بنو إسرائيل </w:t>
      </w:r>
      <w:r>
        <w:rPr>
          <w:b/>
          <w:rtl/>
          <w:cs/>
          <w:lang w:val="ar_AE" w:bidi="ar_AE"/>
        </w:rPr>
        <w:t>آلهة</w:t>
      </w:r>
      <w:r>
        <w:rPr>
          <w:rtl/>
          <w:cs/>
          <w:lang w:val="ar_AE" w:bidi="ar_AE"/>
        </w:rPr>
        <w:t xml:space="preserve"> أخرى وسجدوا لها، سيغضب يهوه غضبًا شديدًا ويعاقبهم بالموت، حتى لا يستطيعوا فيما بعد العيش في الأرض الصالحة التي أعطاهم يهوه. لم تكن آلهة الأمم الأخرى أو أصنامها آلهةً بالحقيقة. كانت في الواقع آلهة زائفة، لأن يهوه وحدهُ هو الإله الحقيقي. ارجعوا إلى كلمة </w:t>
      </w:r>
      <w:r>
        <w:rPr>
          <w:rtl/>
          <w:cs/>
          <w:lang w:val="ar_AE" w:bidi="ar_AE"/>
        </w:rPr>
        <w:t>آلهة</w:t>
      </w:r>
      <w:r>
        <w:rPr>
          <w:rtl/>
          <w:cs/>
          <w:lang w:val="ar_AE" w:bidi="ar_AE"/>
        </w:rPr>
        <w:t xml:space="preserve"> في "قاموس الكلمات الرئيسية" لمزيد من المعلومات. استخدموا الكلمة أو العبارة ذاتها التي استخدمتم سابقًا لترجمة كلمة آلهة.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24: 1- 13 واحتفظوا بهذا المقطع في قلوبكم.</w:t>
      </w:r>
    </w:p>
    <w:p>
      <w:pPr>
        <w:bidi/>
      </w:pPr>
      <w:r>
        <w:rPr>
          <w:rtl/>
          <w:cs/>
          <w:lang w:val="ar_AE" w:bidi="ar_AE"/>
        </w:rPr>
      </w:r>
      <w:r>
        <w:rPr>
          <w:rtl/>
          <w:cs/>
          <w:lang w:val="ar_AE" w:bidi="ar_AE"/>
        </w:rPr>
        <w:t xml:space="preserve">استمعوا إلى نسخة صوتية من سِفر يشوع 24: 1- 13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سِفر يشوع 24: 1 - 13 من الترجمة الأسهل فهمًا.</w:t>
      </w:r>
    </w:p>
    <w:p>
      <w:pPr>
        <w:bidi/>
      </w:pPr>
      <w:r>
        <w:rPr>
          <w:rtl/>
          <w:cs/>
          <w:lang w:val="ar_AE" w:bidi="ar_AE"/>
        </w:rPr>
      </w:r>
      <w:r>
        <w:rPr>
          <w:rtl/>
          <w:cs/>
          <w:lang w:val="ar_AE" w:bidi="ar_AE"/>
        </w:rPr>
        <w:t>يشوع، الذي تقدَّم في الأيام الآن، كان يُذكِّر رؤساء بني إسرائيل بالوعود التي قطعها يهوه لهم. في هذا القسم، يجمع يشوع جميع بني إسرائيل معًا لتجديد عهدهم، أو وعدهم، مع يهوه. يبدأ يشوع بإخبار الشعب بما قاله يهوه. يُذكِّر يهوه بني إسرائيل بما فعله لأجلهم ليُظهر أنه إله صالح يستحق اتِّكالنا عليه.</w:t>
      </w:r>
    </w:p>
    <w:p>
      <w:pPr>
        <w:bidi/>
      </w:pPr>
      <w:r>
        <w:rPr>
          <w:rtl/>
          <w:cs/>
          <w:lang w:val="ar_AE" w:bidi="ar_AE"/>
        </w:rPr>
      </w:r>
      <w:r>
        <w:rPr>
          <w:rtl/>
          <w:cs/>
          <w:lang w:val="ar_AE" w:bidi="ar_AE"/>
        </w:rPr>
        <w:t>يدعو يشوع كل أسباط إسرائيل ليجتمعوا في مدينة شكيم. كانت شكيم مدينة في وسَط كنعان، الأرض التي أعطاها يهوه لبني إسرائيل. كان اثنان من أجداد بني إسرائيل، إبراهيم ويعقوب، قد بنيا مذابح ليهوه هنا، لذا كانت مدينة مقدّسة.</w:t>
      </w:r>
    </w:p>
    <w:p>
      <w:pPr>
        <w:bidi/>
      </w:pPr>
      <w:r>
        <w:rPr>
          <w:rtl/>
          <w:cs/>
          <w:lang w:val="ar_AE" w:bidi="ar_AE"/>
        </w:rPr>
      </w:r>
      <w:r>
        <w:rPr>
          <w:rtl/>
          <w:cs/>
          <w:lang w:val="ar_AE" w:bidi="ar_AE"/>
        </w:rPr>
        <w:t>توقفوا هنا وانظروا كمجموعة إلى خريطة كنعان. انظروا إلى موقع مدينة شكيم. أوقِفوا الاستماع إلى هذا التسجيل الصوتي هنا.</w:t>
      </w:r>
    </w:p>
    <w:p>
      <w:pPr>
        <w:bidi/>
      </w:pPr>
      <w:r>
        <w:rPr>
          <w:rtl/>
          <w:cs/>
          <w:lang w:val="ar_AE" w:bidi="ar_AE"/>
        </w:rPr>
      </w:r>
      <w:r>
        <w:rPr>
          <w:rtl/>
          <w:cs/>
          <w:lang w:val="ar_AE" w:bidi="ar_AE"/>
        </w:rPr>
        <w:t xml:space="preserve">عندما يصل بنو إسرائيل إلى هناك، يخبر يشوع جميع الشيوخ والرؤساء والقضاة والعُرفاء بالحضور للمثول أمام الله. هؤلاء هُم الرؤساء عينهم الذين جمعهم يشوع ليُذكِّرهم بما فعله يهوه وبما ينبغي عليهم فعله. يأتي الرؤساء جميعًا إلى محضر الله. كان الشعب قد نصب من قبل خيمة الاجتماع في مدينة شيلوه، وليس شكيم. كان الشعب يجتمع عادة عند المسكن أمام خيمة الاجتماع التي كانت تحتفظ بتابوت العهد. لذا، ربما كان تابوت العهد في شكيم لأجل هذا الاجتماع، أو ربما تقابل الشعب هنا لأن شكيم كانت أيضًا مكانًا مقدسًا لبني إسرائيل. </w:t>
      </w:r>
    </w:p>
    <w:p>
      <w:pPr>
        <w:bidi/>
      </w:pPr>
      <w:r>
        <w:rPr>
          <w:rtl/>
          <w:cs/>
          <w:lang w:val="ar_AE" w:bidi="ar_AE"/>
        </w:rPr>
      </w:r>
      <w:r>
        <w:rPr>
          <w:rtl/>
          <w:cs/>
          <w:lang w:val="ar_AE" w:bidi="ar_AE"/>
        </w:rPr>
        <w:t>توقَّفوا هنا وناقشوا هذا السؤال في مجموعة: في ثقافتكم، عندما يقرِّر شعبكم ورؤساؤهم قرارًا أو إعلانًا هامًا، كيف يُظهرون أهميته؟ أين يصنعون عادة هذه القرارات المهمة؟ كيف يتصرَّف الرؤساء؟ ماذا يفعلون؟ أوقِفوا الاستماع إلى هذا التسجيل الصوتي هنا.</w:t>
      </w:r>
    </w:p>
    <w:p>
      <w:pPr>
        <w:bidi/>
      </w:pPr>
      <w:r>
        <w:rPr>
          <w:rtl/>
          <w:cs/>
          <w:lang w:val="ar_AE" w:bidi="ar_AE"/>
        </w:rPr>
      </w:r>
      <w:r>
        <w:rPr>
          <w:rtl/>
          <w:cs/>
          <w:lang w:val="ar_AE" w:bidi="ar_AE"/>
        </w:rPr>
        <w:t>ثم يتحدَّث يشوع إلى جميع بني إسرائيل ورؤسائهم، مُخبرًا إيَّاهم بالكلمات التي قالها يهوه إله إسرائيل. يُخبر يهوه بالقصة كيف جعل من هذه المجموعة العرقية، شعب إسرائيل، شعبه. من خلال هذه القصة، يُذكِّر يهوه بني إسرائيل بأنهم شعب يهوه بسبب حمايته وقيادته لهُم.</w:t>
      </w:r>
    </w:p>
    <w:p>
      <w:pPr>
        <w:bidi/>
      </w:pPr>
      <w:r>
        <w:rPr>
          <w:rtl/>
          <w:cs/>
          <w:lang w:val="ar_AE" w:bidi="ar_AE"/>
        </w:rPr>
      </w:r>
      <w:r>
        <w:rPr>
          <w:rtl/>
          <w:cs/>
          <w:lang w:val="ar_AE" w:bidi="ar_AE"/>
        </w:rPr>
        <w:t>يقول يهوه إنه منذ زمن بعيد، عاش أجداد بني إسرائيل، أو الأجيال السابقة من الأسرة عينها، عاشوا في الأرض في عبر النهر. كانت هذه هي المنطقة الشرقية من نهر الفرات، الذي كان نهرًا عظيمًا شرق أرض كنعان.</w:t>
      </w:r>
    </w:p>
    <w:p>
      <w:pPr>
        <w:bidi/>
      </w:pPr>
      <w:r>
        <w:rPr>
          <w:rtl/>
          <w:cs/>
          <w:lang w:val="ar_AE" w:bidi="ar_AE"/>
        </w:rPr>
      </w:r>
      <w:r>
        <w:rPr>
          <w:rtl/>
          <w:cs/>
          <w:lang w:val="ar_AE" w:bidi="ar_AE"/>
        </w:rPr>
        <w:t>توقفوا هنا وانظروا كمجموعة مرة أخرى إلى خريطة كنعان إنْ لزم الأمر. انظروا إلى نهر الفرات على الخريطة. أوقِفوا الاستماع إلى هذا التسجيل الصوتي هنا.</w:t>
      </w:r>
    </w:p>
    <w:p>
      <w:pPr>
        <w:bidi/>
      </w:pPr>
      <w:r>
        <w:rPr>
          <w:rtl/>
          <w:cs/>
          <w:lang w:val="ar_AE" w:bidi="ar_AE"/>
        </w:rPr>
      </w:r>
      <w:r>
        <w:rPr>
          <w:rtl/>
          <w:cs/>
          <w:lang w:val="ar_AE" w:bidi="ar_AE"/>
        </w:rPr>
        <w:t>كان هؤلاء الأجداد ومنهم تارَح، أبو إبراهيم وناحور، يعبدون ويسجدون لآلهة كاذبة. ورغم أنَّ عائلة إبراهيم لم تعبد يهوه، إلا أنَّ يهوه دعا إبراهيم ليتبعه وينقل عائلته إلى كنعان. قاد يهوه إبراهيم عبر أرض كنعان وأعطاه نسلًا كبيرًا. أعطى يهوه إبراهيم ابنًا، إسحق، ثم أعطى إسحق ابنَيْن، كانا عيسو ويعقوب. أعطى يهوه عيسو جبل سعير، الذي كان أرضًا خضراء فيها التلال جنوب غرب كنعان. لكن قاد يهوه يعقوب وعائلته إلى أرض مصر.</w:t>
      </w:r>
    </w:p>
    <w:p>
      <w:pPr>
        <w:bidi/>
      </w:pPr>
      <w:r>
        <w:rPr>
          <w:rtl/>
          <w:cs/>
          <w:lang w:val="ar_AE" w:bidi="ar_AE"/>
        </w:rPr>
      </w:r>
      <w:r>
        <w:rPr>
          <w:rtl/>
          <w:cs/>
          <w:lang w:val="ar_AE" w:bidi="ar_AE"/>
        </w:rPr>
        <w:t>توقفوا هنا وانظروا كمجموعة مرة أخرى إلى خريطة كنعان إنْ لزم الأمر. انظروا إلى سعير ومصر على الخريطة. أوقِفوا الاستماع إلى هذا التسجيل الصوتي هنا.</w:t>
      </w:r>
    </w:p>
    <w:p>
      <w:pPr>
        <w:bidi/>
      </w:pPr>
      <w:r>
        <w:rPr>
          <w:rtl/>
          <w:cs/>
          <w:lang w:val="ar_AE" w:bidi="ar_AE"/>
        </w:rPr>
      </w:r>
      <w:r>
        <w:rPr>
          <w:rtl/>
          <w:cs/>
          <w:lang w:val="ar_AE" w:bidi="ar_AE"/>
        </w:rPr>
        <w:t>لعدَّة سنوات، كان بنو إسرائيل عبيدًا في مصر، لكن أرسل يهوه موسى وهارون لقيادة بني إسرائيل. عندما لم يُطلق المصريون بني إسرائيل من مصر، جلب يهوه متاعب كثيرة على المصريين. يقول يهوه: "أخرجتكم من مصر". لا يتحدَّث يهوه عن أجداد بني إسرائيل وحسب، بل إنَّ البعض من الحشد كانوا أطفالًا في ذلك الوقت الذي غادر فيه بنو إسرائيل مصر ويتذكَّرون حين خلَّصهم يهوه.</w:t>
      </w:r>
    </w:p>
    <w:p>
      <w:pPr>
        <w:bidi/>
      </w:pPr>
      <w:r>
        <w:rPr>
          <w:rtl/>
          <w:cs/>
          <w:lang w:val="ar_AE" w:bidi="ar_AE"/>
        </w:rPr>
      </w:r>
      <w:r>
        <w:rPr>
          <w:rtl/>
          <w:cs/>
          <w:lang w:val="ar_AE" w:bidi="ar_AE"/>
        </w:rPr>
        <w:t>عندما وصل بنو إسرائيل إلى بحر، بحيرة عظيمة، عند حافة أرض مصر، رأوا المصريين يقتفون آثارهم بالفرسان والمركبات الحربية. يُدعى أحيانًا هذا المُسطَّح المائي "بحر سوف" أو "البحر الأحمر".</w:t>
      </w:r>
    </w:p>
    <w:p>
      <w:pPr>
        <w:bidi/>
      </w:pPr>
      <w:r>
        <w:rPr>
          <w:rtl/>
          <w:cs/>
          <w:lang w:val="ar_AE" w:bidi="ar_AE"/>
        </w:rPr>
      </w:r>
      <w:r>
        <w:rPr>
          <w:rtl/>
          <w:cs/>
          <w:lang w:val="ar_AE" w:bidi="ar_AE"/>
        </w:rPr>
        <w:t>توقّفوا هنا وانظروا كمجموعة صورة مركبات حربية. أوقِفوا الاستماع إلى هذا التسجيل الصوتي هنا.</w:t>
      </w:r>
    </w:p>
    <w:p>
      <w:pPr>
        <w:bidi/>
      </w:pPr>
      <w:r>
        <w:rPr>
          <w:rtl/>
          <w:cs/>
          <w:lang w:val="ar_AE" w:bidi="ar_AE"/>
        </w:rPr>
      </w:r>
      <w:r>
        <w:rPr>
          <w:rtl/>
          <w:cs/>
          <w:lang w:val="ar_AE" w:bidi="ar_AE"/>
        </w:rPr>
        <w:t>لأن بني إسرائيل كانوا خائفين، صلَّى جميعهم إلى يهوه ليعينهم، ولكي يحمي يهوه بني إسرائيل بعيدًا عن المصريين، وضع سحابة مظلمة بين الفريقَين. عندما شقَّ يهوه طريقًا في البحر ليعبره بنو إسرائيل، حاول المصريون تعقبهم، لكن يهوه جعل البحر يتقلَّب على المصريين فأغرقهم. يُذكِّر يهوه بني إسرائيل أنهم يعرفون هذا الحدث يقينًا لأن بعضهم رأى هذا عندما كانوا أطفالًا.</w:t>
      </w:r>
    </w:p>
    <w:p>
      <w:pPr>
        <w:bidi/>
      </w:pPr>
      <w:r>
        <w:rPr>
          <w:rtl/>
          <w:cs/>
          <w:lang w:val="ar_AE" w:bidi="ar_AE"/>
        </w:rPr>
      </w:r>
      <w:r>
        <w:rPr>
          <w:rtl/>
          <w:cs/>
          <w:lang w:val="ar_AE" w:bidi="ar_AE"/>
        </w:rPr>
        <w:t>توقَّفوا هنا وناقشوا هذا السؤال كمجموعة: احكوا قصة عن أمر غريب أو لا يُصدَّق حدَث ورأيتموه مع شخص آخر في المجموعة. أنصتوا إلى عبارات يستخدمها المُتحدِّث تُظهر أنَّ أشخاصًا آخرين رأوا الأمر أيضًا. أوقِفوا الاستماع إلى هذا التسجيل الصوتي هنا.</w:t>
      </w:r>
    </w:p>
    <w:p>
      <w:pPr>
        <w:bidi/>
      </w:pPr>
      <w:r>
        <w:rPr>
          <w:rtl/>
          <w:cs/>
          <w:lang w:val="ar_AE" w:bidi="ar_AE"/>
        </w:rPr>
      </w:r>
      <w:r>
        <w:rPr>
          <w:rtl/>
          <w:cs/>
          <w:lang w:val="ar_AE" w:bidi="ar_AE"/>
        </w:rPr>
        <w:t>بعد أنْ عبروا البحر، عاش بنو إسرائيل في الصحراء أو البرية، لعدَّة سنوات. ثم قادهم يهوه إلى كنعان، الأرض التي وعد بأنْ يعطيها لهُم. عاشت مجموعة عرقية أخرى في كنعان وحاولت منع بني إسرائيل من دخول الأرض. كانت إحدى تلك المجموعات الأموريين. أحيانًا كان الناس يدعون جميع المجموعات العرقية المختلفة في تلك المنطقة: الأموريين.</w:t>
      </w:r>
    </w:p>
    <w:p>
      <w:pPr>
        <w:bidi/>
      </w:pPr>
      <w:r>
        <w:rPr>
          <w:rtl/>
          <w:cs/>
          <w:lang w:val="ar_AE" w:bidi="ar_AE"/>
        </w:rPr>
      </w:r>
      <w:r>
        <w:rPr>
          <w:rtl/>
          <w:cs/>
          <w:lang w:val="ar_AE" w:bidi="ar_AE"/>
        </w:rPr>
        <w:t>لكن، هزم يهوه كل المجموعات العرقية وأعطى أرضهم لبني إسرائيل. كان ملِك موآب، الملِك بالاق، ابن صِفُّور، واحدًا من أعداء بني إسرائيل. عندما حاول الملِك بالاق منع بني إسرائيل، أرسل إلى النبي بلعام لكي يلعن بني إسرائيل، لكن لم يدع يهوه بلعام يلعن بني إسرائيل. بدلًا من ذلك، جعل يهوه بلعام يتنبأ بالبركات لبني إسرائيل مرارًا وتكرارًا. خلَّص يهوه بني إسرائيل من أيدي الملك بالاق أي خلَّصهم منه ومن جيشه.</w:t>
      </w:r>
    </w:p>
    <w:p>
      <w:pPr>
        <w:bidi/>
      </w:pPr>
      <w:r>
        <w:rPr>
          <w:rtl/>
          <w:cs/>
          <w:lang w:val="ar_AE" w:bidi="ar_AE"/>
        </w:rPr>
      </w:r>
      <w:r>
        <w:rPr>
          <w:rtl/>
          <w:cs/>
          <w:lang w:val="ar_AE" w:bidi="ar_AE"/>
        </w:rPr>
        <w:t>عندما عبر بنو إسرائيل نهر الأردن، حاربت مجموعات عرقية متعددة ضد إسرائيل. كان منهم شعب أريحا، وكذلك الأموريون، والْفِرِزِّيُّونَ وَالْكَنْعَانِيُّونَ وَالْحِثِّيُّونَ وَالْجِرْجَاشِيُّونَ وَالْحِوِّيُّونَ وَالْيَبُوسِيُّونَ. تبعت تلك الشعوب جميعها آلهة أخرى. يقول يهوه إنه سلَّم هذه الشعوب ليد بني إسرائيل، بمعنى أنه أعطى النصر لإسرائيل على تلك الشعوب.</w:t>
      </w:r>
    </w:p>
    <w:p>
      <w:pPr>
        <w:bidi/>
      </w:pPr>
      <w:r>
        <w:rPr>
          <w:rtl/>
          <w:cs/>
          <w:lang w:val="ar_AE" w:bidi="ar_AE"/>
        </w:rPr>
      </w:r>
      <w:r>
        <w:rPr>
          <w:rtl/>
          <w:cs/>
          <w:lang w:val="ar_AE" w:bidi="ar_AE"/>
        </w:rPr>
        <w:t>توقفوا هنا وانظروا كمجموعة مرة أخرى إلى خريطة كنعان إنْ لزم الأمر. انظروا إلى نهر الأردن وأريحا على الخريطة. أوقِفوا الاستماع إلى هذا التسجيل الصوتي هنا.</w:t>
      </w:r>
    </w:p>
    <w:p>
      <w:pPr>
        <w:bidi/>
      </w:pPr>
      <w:r>
        <w:rPr>
          <w:rtl/>
          <w:cs/>
          <w:lang w:val="ar_AE" w:bidi="ar_AE"/>
        </w:rPr>
      </w:r>
      <w:r>
        <w:rPr>
          <w:rtl/>
          <w:cs/>
          <w:lang w:val="ar_AE" w:bidi="ar_AE"/>
        </w:rPr>
        <w:t xml:space="preserve">لم ينتصر بنو إسرائيل في تلك المعارك بسبب قوتهم أو أسلحتهم، لكن يهوه أرسل الزنابير، أو سبَّب الرُعب وسط أعدائهم، بما في ذلك ملِكَي الأموريين، مما تسبَّب في هروب تلك الشعوب من أمام بني إسرائيل. أعطى يهوه الأرض ومدُن تلك الشعوب لبني إسرائيل. لم يكُن بنو إسرائيل بحاجة إلى زراعة المحاصيل لطعامهم، أو بناء أية مدُن حيث يعيشون.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سِفر يشوع 24: 1 - 13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يُخبر يشوع شعب إسرائيل أنْ يأتي إلى شكيم. يمثل الرؤساء أمام الله. يُعلن يشوع أمام الرؤساء والشعب أنه سيُكرر على مسامعهم ما قاله يهوه.</w:t>
      </w:r>
    </w:p>
    <w:p>
      <w:pPr>
        <w:bidi/>
      </w:pPr>
      <w:r>
        <w:rPr>
          <w:rtl/>
          <w:cs/>
          <w:lang w:val="ar_AE" w:bidi="ar_AE"/>
        </w:rPr>
      </w:r>
      <w:r>
        <w:rPr>
          <w:b/>
          <w:rtl/>
          <w:cs/>
          <w:lang w:val="ar_AE" w:bidi="ar_AE"/>
        </w:rPr>
        <w:t>في المشهد الثاني:</w:t>
      </w:r>
      <w:r>
        <w:rPr>
          <w:rtl/>
          <w:cs/>
          <w:lang w:val="ar_AE" w:bidi="ar_AE"/>
        </w:rPr>
        <w:t xml:space="preserve"> يقول يهوه أنه قاد إبراهيم إلى كنعان وأعطاهُ نسلًا عظيمًا، رغم أنَّ عائلة إبراهيم لم تعبد يهوه. </w:t>
      </w:r>
    </w:p>
    <w:p>
      <w:pPr>
        <w:bidi/>
      </w:pPr>
      <w:r>
        <w:rPr>
          <w:rtl/>
          <w:cs/>
          <w:lang w:val="ar_AE" w:bidi="ar_AE"/>
        </w:rPr>
      </w:r>
      <w:r>
        <w:rPr>
          <w:b/>
          <w:rtl/>
          <w:cs/>
          <w:lang w:val="ar_AE" w:bidi="ar_AE"/>
        </w:rPr>
        <w:t>في المشهد الثالث:</w:t>
      </w:r>
      <w:r>
        <w:rPr>
          <w:rtl/>
          <w:cs/>
          <w:lang w:val="ar_AE" w:bidi="ar_AE"/>
        </w:rPr>
        <w:t xml:space="preserve"> يُذكِّر يهوه بني إسرائيل أنهم لما طلبوا معونة يهوه، هزم المصريين لأجلهم وأخرج بني إسرائيل من أرض مصر. </w:t>
      </w:r>
    </w:p>
    <w:p>
      <w:pPr>
        <w:bidi/>
      </w:pPr>
      <w:r>
        <w:rPr>
          <w:rtl/>
          <w:cs/>
          <w:lang w:val="ar_AE" w:bidi="ar_AE"/>
        </w:rPr>
      </w:r>
      <w:r>
        <w:rPr>
          <w:b/>
          <w:rtl/>
          <w:cs/>
          <w:lang w:val="ar_AE" w:bidi="ar_AE"/>
        </w:rPr>
        <w:t>في المشهد الرابع:</w:t>
      </w:r>
      <w:r>
        <w:rPr>
          <w:rtl/>
          <w:cs/>
          <w:lang w:val="ar_AE" w:bidi="ar_AE"/>
        </w:rPr>
        <w:t xml:space="preserve"> يُذكِّرهم يهوه بأنه أتى ببني إسرائيل إلى كنعان. هزم يهوه مجموعات عرقية أخرى حاربت ضد بني إسرائيل، ومنهم بالاق الملِك والنبي بلعام.</w:t>
      </w:r>
    </w:p>
    <w:p>
      <w:pPr>
        <w:bidi/>
      </w:pPr>
      <w:r>
        <w:rPr>
          <w:rtl/>
          <w:cs/>
          <w:lang w:val="ar_AE" w:bidi="ar_AE"/>
        </w:rPr>
      </w:r>
      <w:r>
        <w:rPr>
          <w:b/>
          <w:rtl/>
          <w:cs/>
          <w:lang w:val="ar_AE" w:bidi="ar_AE"/>
        </w:rPr>
        <w:t>في المشهد الخامس:</w:t>
      </w:r>
      <w:r>
        <w:rPr>
          <w:rtl/>
          <w:cs/>
          <w:lang w:val="ar_AE" w:bidi="ar_AE"/>
        </w:rPr>
        <w:t xml:space="preserve"> يسرد يهوه مجموعات عرقية دمَّرها بعدما عبر بنو إسرائيل نهر الأردن. يُذكِّر يهوه بني إسرائيل أنهم لم يدخلوا أرض كنعان بسبب قوتهم الخاصة، بل إنَّ يهوه هو مَن أعطى بني إسرائيل الأرض والمدُن للسكن، والحقول المزروعة بمحاصيل ليأكلوا.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الشيوخ والرؤساء والقضاة وعُرفاء إسرائيل</w:t>
      </w:r>
    </w:p>
    <w:p>
      <w:pPr>
        <w:pStyle w:val="ListBullet"/>
        <w:bidi/>
        <w:spacing w:line="240" w:lineRule="auto"/>
        <w:ind w:left="720"/>
      </w:pPr>
      <w:r>
        <w:rPr>
          <w:rtl/>
          <w:cs/>
          <w:lang w:val="ar_AE" w:bidi="ar_AE"/>
        </w:rPr>
      </w:r>
      <w:r>
        <w:rPr>
          <w:rtl/>
          <w:cs/>
          <w:lang w:val="ar_AE" w:bidi="ar_AE"/>
        </w:rPr>
        <w:t xml:space="preserve">يهوه، إله إسرائيل </w:t>
      </w:r>
    </w:p>
    <w:p>
      <w:pPr>
        <w:pStyle w:val="ListBullet"/>
        <w:bidi/>
        <w:spacing w:line="240" w:lineRule="auto"/>
        <w:ind w:left="720"/>
      </w:pPr>
      <w:r>
        <w:rPr>
          <w:rtl/>
          <w:cs/>
          <w:lang w:val="ar_AE" w:bidi="ar_AE"/>
        </w:rPr>
      </w:r>
      <w:r>
        <w:rPr>
          <w:rtl/>
          <w:cs/>
          <w:lang w:val="ar_AE" w:bidi="ar_AE"/>
        </w:rPr>
        <w:t>تارح، أبو إبراهيم وناحور</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 xml:space="preserve">بالاق بن صِفُّور، الذي كان ملِك موآب </w:t>
      </w:r>
    </w:p>
    <w:p>
      <w:pPr>
        <w:pStyle w:val="ListBullet"/>
        <w:bidi/>
        <w:spacing w:line="240" w:lineRule="auto"/>
        <w:ind w:left="720"/>
      </w:pPr>
      <w:r>
        <w:rPr>
          <w:rtl/>
          <w:cs/>
          <w:lang w:val="ar_AE" w:bidi="ar_AE"/>
        </w:rPr>
      </w:r>
      <w:r>
        <w:rPr>
          <w:rtl/>
          <w:cs/>
          <w:lang w:val="ar_AE" w:bidi="ar_AE"/>
        </w:rPr>
        <w:t>بلعام ابن بعور، الذي كان نبيًا</w:t>
      </w:r>
    </w:p>
    <w:p>
      <w:pPr>
        <w:pStyle w:val="ListBullet"/>
        <w:bidi/>
        <w:spacing w:line="240" w:lineRule="auto"/>
        <w:ind w:left="720"/>
      </w:pPr>
      <w:r>
        <w:rPr>
          <w:rtl/>
          <w:cs/>
          <w:lang w:val="ar_AE" w:bidi="ar_AE"/>
        </w:rPr>
      </w:r>
      <w:r>
        <w:rPr>
          <w:rtl/>
          <w:cs/>
          <w:lang w:val="ar_AE" w:bidi="ar_AE"/>
        </w:rPr>
        <w:t>أهل أريحا</w:t>
      </w:r>
    </w:p>
    <w:p>
      <w:pPr>
        <w:pStyle w:val="ListBullet"/>
        <w:bidi/>
        <w:spacing w:line="240" w:lineRule="auto"/>
        <w:ind w:left="720"/>
      </w:pPr>
      <w:r>
        <w:rPr>
          <w:rtl/>
          <w:cs/>
          <w:lang w:val="ar_AE" w:bidi="ar_AE"/>
        </w:rPr>
      </w:r>
      <w:r>
        <w:rPr>
          <w:rtl/>
          <w:cs/>
          <w:lang w:val="ar_AE" w:bidi="ar_AE"/>
        </w:rPr>
        <w:t>ومجموعات عرقية أخرى في كنعان: الأَمُورِيُّونَ وَالْفِرِزِّيُّونَ وَالْكَنْعَانِيُّونَ وَالْحِثِّيُّونَ وَالْجِرْجَاشِيُّونَ وَالْحِوِّيُّونَ وَالْيَبُوسِيُّونَ.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أصبح يشوع رجُلًا مُسنًا ولن يتمكَّن من قيادة بني إسرائيل أكثر من ذلك. في هذا القسم، يجمع يشوع بني إسرائيل معًا ليُذكِّرهم بما فعله يهوه لأجلهم قبل أن يسألهم أنْ يعدوا بعبادته.</w:t>
      </w:r>
    </w:p>
    <w:p>
      <w:pPr>
        <w:bidi/>
      </w:pPr>
      <w:r>
        <w:rPr>
          <w:rtl/>
          <w:cs/>
          <w:lang w:val="ar_AE" w:bidi="ar_AE"/>
        </w:rPr>
      </w:r>
      <w:r>
        <w:rPr>
          <w:rtl/>
          <w:cs/>
          <w:lang w:val="ar_AE" w:bidi="ar_AE"/>
        </w:rPr>
        <w:t xml:space="preserve">تكلَّم يهوه مع يشوع وأعطاه كلمات ليقولها لشعب إسرائيل. لأجل ذلك، يُخبر يشوع بني إسرائيل بأن يجتمعوا ليسمعوا ما قاله يهوه. ثم يُكرِّر يشوع ما قاله يهوه بشأن ما فعله لبني إسرائيل. ثمة قصص يعرفها بنو إسرائيل. كان معظم المستمعين لهذه القصص موجودين بالفعل وقت حدوثها، لذا لا يُدرج يهوه جميع التفاصيل. يريد يهوه أنْ يذكِّر الشعب بأنه هو مَن حقَّق جميع هذه الانتصارات والأمور التي تفوق الخيال. تُظهر هذه القصص كم يُمكن الاتِّكال على يهوه. </w:t>
      </w:r>
    </w:p>
    <w:p>
      <w:pPr>
        <w:bidi/>
      </w:pPr>
      <w:r>
        <w:rPr>
          <w:rtl/>
          <w:cs/>
          <w:lang w:val="ar_AE" w:bidi="ar_AE"/>
        </w:rPr>
      </w:r>
      <w:r>
        <w:rPr>
          <w:rtl/>
          <w:cs/>
          <w:lang w:val="ar_AE" w:bidi="ar_AE"/>
        </w:rPr>
        <w:t xml:space="preserve">يبدأ المشهد الأول عندما يُخبر يشوع بني إسرائيل بأنْ يجتمعوا معًا في مدينة شكيم. لأنه يوجد العديد من بني إسرائيل، ربما وقفوا خارج المدينة. يُخبر يشوع الشيوخ والرؤساء والقضاة وعُرفاء إسرائيل بأنْ يمثلوا أمام الله. يعني هذا أنهم اجتمعوا أمام مكان مقدس بالقُرب من كل الشعب، مثل خيمة الاجتماع أو مذبح قديم ليهوه. </w:t>
      </w:r>
    </w:p>
    <w:p>
      <w:pPr>
        <w:bidi/>
      </w:pPr>
      <w:r>
        <w:rPr>
          <w:rtl/>
          <w:cs/>
          <w:lang w:val="ar_AE" w:bidi="ar_AE"/>
        </w:rPr>
      </w:r>
      <w:r>
        <w:rPr>
          <w:rtl/>
          <w:cs/>
          <w:lang w:val="ar_AE" w:bidi="ar_AE"/>
        </w:rPr>
        <w:t xml:space="preserve">ثم يتحدَّث يشوع لجميع الرؤساء والشعب، بحيث يمكن للجميع رؤيته، وربما يجعل بعض الناس يقفون وسط الجمهور ويُكررون كلماته لبقية الشعب في الخلف. يبدأ يشوع بتعريف الشعب بأنَّ يشوع سيُكرر الكلمات التي قالها يهوه، إله إسرائيل. </w:t>
      </w:r>
    </w:p>
    <w:p>
      <w:pPr>
        <w:bidi/>
      </w:pPr>
      <w:r>
        <w:rPr>
          <w:rtl/>
          <w:cs/>
          <w:lang w:val="ar_AE" w:bidi="ar_AE"/>
        </w:rPr>
      </w:r>
      <w:r>
        <w:rPr>
          <w:rtl/>
          <w:cs/>
          <w:lang w:val="ar_AE" w:bidi="ar_AE"/>
        </w:rPr>
        <w:t xml:space="preserve">المشهد الثاني هو ما قاله يهوه. يبدأ يهوه بتذكير بني إسرائيل أنه منذ زمن بعيد، قبل هذا الاجتماع بأكثر من 750 عامًا، عاش أجدادهم على الجانب الشرقي من نهر الفرات. يشمل هؤلاء الأجداد إبراهيم وأباه تارح، الذي عبد آلهة أخرى. لكن بسبب لُطفه، اختار يهوه أن يقود إبراهيم إلى كنعان ويُعطي إبراهيم نسلًا عظيمًا منه إسحق ويعقوب وعيسو. أعطى يهوه مدينة سعير الجبلية لعيسو، لكن ذهب يعقوب وعائلته لمصر. </w:t>
      </w:r>
    </w:p>
    <w:p>
      <w:pPr>
        <w:bidi/>
      </w:pPr>
      <w:r>
        <w:rPr>
          <w:rtl/>
          <w:cs/>
          <w:lang w:val="ar_AE" w:bidi="ar_AE"/>
        </w:rPr>
      </w:r>
      <w:r>
        <w:rPr>
          <w:rtl/>
          <w:cs/>
          <w:lang w:val="ar_AE" w:bidi="ar_AE"/>
        </w:rPr>
        <w:t xml:space="preserve">يبدأ المشهد الثالث عندما يبدأ يهوه بذكر أعماله وكيف أخرج بني إسرائيل من مصر. والآن، بدلًا من الحديث عن أجدادهم، يقول يهوه: "أخرجتكم من أرض مصر". كان البعض من هؤلاء الحاضرين أحياء في مصر وقتها. لا يُذكِّر بني إسرائيل أنهم كانوا عبيدًا مدة 430 سنة هناك، لأن الناس سيتذكرون ذلك، على النقيض، يُذكِّرهم يهوه بأعماله التي صنع. أرسل يهوه موسى وهارون لقيادة بني إسرائيل، وجلب يهوه متاعب جمَّة لشعب مصر. عندما أتى بنو إسرائيل إلى البحر، وكان المصريون يتعقَّبونهم، دعا بنو إسرائيل يهوه وطلبوا المساعدة. صنع يهوه طريقًا لبني إسرائيل وسط المياه، لكنه أغرق المصريين عندما حاولوا تعقُّبهم. يُذكِّر يهوه بني إسرائيل بأنَّ البعض منهم كانوا هناك ورأوا ما فعله يهوه. ثم يقول يهوه أنهم عاشوا في البرية مدة طويلة، 40 سنة تقريبًا. </w:t>
      </w:r>
    </w:p>
    <w:p>
      <w:pPr>
        <w:bidi/>
      </w:pPr>
      <w:r>
        <w:rPr>
          <w:rtl/>
          <w:cs/>
          <w:lang w:val="ar_AE" w:bidi="ar_AE"/>
        </w:rPr>
      </w:r>
      <w:r>
        <w:rPr>
          <w:rtl/>
          <w:cs/>
          <w:lang w:val="ar_AE" w:bidi="ar_AE"/>
        </w:rPr>
        <w:t>توقَّفوا هنا وناقشوا هذا السؤال في المجموعة: تظاهروا بأنكم تقصُّون لأولادكم أو أخوتكم قصة تاريخ عائلتكم، كلها، حتى تصلوا إلى الوقت الحالي. تنبَّهوا إلى كيف تسردون القصة لهم، خاصة عندما تصلون إلى الجزء الذي يتذكَّرون فيه القصة. أوقِفوا الاستماع إلى هذا التسجيل الصوتي هنا.</w:t>
      </w:r>
    </w:p>
    <w:p>
      <w:pPr>
        <w:bidi/>
      </w:pPr>
      <w:r>
        <w:rPr>
          <w:rtl/>
          <w:cs/>
          <w:lang w:val="ar_AE" w:bidi="ar_AE"/>
        </w:rPr>
      </w:r>
      <w:r>
        <w:rPr>
          <w:rtl/>
          <w:cs/>
          <w:lang w:val="ar_AE" w:bidi="ar_AE"/>
        </w:rPr>
        <w:t>في المشهد الرابع، يصف يهوه كيف هزم أعداء بني إسرائيل عندما أحضرهم إلى كنعان. حارب بنو إسرائيل مجموعات عرقية حاولت منعهم من الاستقرار في كنعان، بدءًا من الجانب الشرقي من نهر الأردن، لكن يهوه حفظَ إسرائيل. دمَّر يهوه الأموريين حتى يتمكن بنو إسرائيل من الاستيلاء على أرض الأموريين. عندما كان بالاق ملِك موآب، يعد للمحاربة ضد إسرائيل، أرسل لرجُل اسمه بلعام. أراد بالاق أنْ يلعن بلعام بني إسرائيل، أو يتمنى السيء لهم. مع ذلك، لم يدع يهوه بلعام يلعنهم، بل على النقيض، جعله يباركهم، أو يُصلي طالبًا الخير لبني إسرائيل، عدَّة مرات.</w:t>
      </w:r>
    </w:p>
    <w:p>
      <w:pPr>
        <w:bidi/>
      </w:pPr>
      <w:r>
        <w:rPr>
          <w:rtl/>
          <w:cs/>
          <w:lang w:val="ar_AE" w:bidi="ar_AE"/>
        </w:rPr>
      </w:r>
      <w:r>
        <w:rPr>
          <w:rtl/>
          <w:cs/>
          <w:lang w:val="ar_AE" w:bidi="ar_AE"/>
        </w:rPr>
        <w:t>في المشهد الخامس، يصف يهوه ما حدث بعدما عبر بنو إسرائيل نهر الأردن. مرة أخرى، هزم يهوه مجموعات عرقية كانت هناك: أهل أريحا: الأَمُورِيُّونَ وَالْفِرِزِّيُّونَ وَالْكَنْعَانِيُّونَ وَالْحِثِّيُّونَ وَالْجِرْجَاشِيُّونَ وَالْحِوِّيُّونَ وَالْيَبُوسِيُّونَ. سبَّب يهوه الرعب لبقية مجموعات الناس، بما في ذلك ملِكَي الأموريين. تقول بعض الترجمات أنَّ يهوه "أرسل الزنابير" وهي حشرات لاذعة تطير. مع ذلك، يعتقد معظم الناس بشأن المعنى وراء ذلك أنَّ يهوه جعل الناس في غاية الخوف، أو سبب الفزع لهم. يُذكِّر يهوه الشعب بوضوح أنهم لم ينتصروا في هذه المعارك بسبب قوة أسلحتهم، بل إنَّ يهوه أعطاهم النُصرة وأتى بهم إلى أرض بها مدُن وحقول مليئة بالمحاصيل المُعدَّة لإطعامهم فعلًا. يذكر يهوه اثنَين من أهم المحاصيل لبني إسرائيل: الكروم حيث ينمو العنب وبساتين أشجار الزيتون. لقد أعطاهم يهوه هذه فعلًا.</w:t>
      </w:r>
    </w:p>
    <w:p>
      <w:pPr>
        <w:bidi/>
      </w:pPr>
      <w:r>
        <w:rPr>
          <w:rtl/>
          <w:cs/>
          <w:lang w:val="ar_AE" w:bidi="ar_AE"/>
        </w:rPr>
      </w:r>
      <w:r>
        <w:rPr>
          <w:rtl/>
          <w:cs/>
          <w:lang w:val="ar_AE" w:bidi="ar_AE"/>
        </w:rPr>
        <w:t>توقَّفوا هنا وانظروا صور كروم وبساتين أشجار زيتون. أوقِفوا الاستماع إلى هذا التسجيل الصوتي هنا.</w:t>
      </w:r>
    </w:p>
    <w:p>
      <w:pPr>
        <w:bidi/>
      </w:pPr>
      <w:r>
        <w:rPr>
          <w:rtl/>
          <w:cs/>
          <w:lang w:val="ar_AE" w:bidi="ar_AE"/>
        </w:rPr>
      </w:r>
      <w:r>
        <w:rPr>
          <w:rtl/>
          <w:cs/>
          <w:lang w:val="ar_AE" w:bidi="ar_AE"/>
        </w:rPr>
        <w:t>توقَّفوا هنا وناقشوا هذا السؤال كمجموعة: في هذه القصة، أراد يهوه أنْ يُظهر لبني إسرائيل أنهم يستطيعون الوثوق بيهوه. احكوا قصة من ثقافتكم عن وقت عندما ذكَّر شخص ما شخصًا آخر بالسبب الذي من أجله يجب الوثوق بالأول. كيف أظهر ذلك الشخص أنه أهل ثقة؟ ماذا قالوا للشخص الآخر؟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يشوع 24: 1 - 13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الشيوخ والرؤساء والقضاة وعُرفاء إسرائيل</w:t>
      </w:r>
    </w:p>
    <w:p>
      <w:pPr>
        <w:pStyle w:val="ListBullet"/>
        <w:bidi/>
        <w:spacing w:line="240" w:lineRule="auto"/>
        <w:ind w:left="720"/>
      </w:pPr>
      <w:r>
        <w:rPr>
          <w:rtl/>
          <w:cs/>
          <w:lang w:val="ar_AE" w:bidi="ar_AE"/>
        </w:rPr>
      </w:r>
      <w:r>
        <w:rPr>
          <w:rtl/>
          <w:cs/>
          <w:lang w:val="ar_AE" w:bidi="ar_AE"/>
        </w:rPr>
        <w:t xml:space="preserve">يهوه، إله إسرائيل </w:t>
      </w:r>
    </w:p>
    <w:p>
      <w:pPr>
        <w:pStyle w:val="ListBullet"/>
        <w:bidi/>
        <w:spacing w:line="240" w:lineRule="auto"/>
        <w:ind w:left="720"/>
      </w:pPr>
      <w:r>
        <w:rPr>
          <w:rtl/>
          <w:cs/>
          <w:lang w:val="ar_AE" w:bidi="ar_AE"/>
        </w:rPr>
      </w:r>
      <w:r>
        <w:rPr>
          <w:rtl/>
          <w:cs/>
          <w:lang w:val="ar_AE" w:bidi="ar_AE"/>
        </w:rPr>
        <w:t>تارح، أبو إبراهيم وناحور</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 xml:space="preserve">بالاق بن صِفُّور، الذي كان ملِك موآب </w:t>
      </w:r>
    </w:p>
    <w:p>
      <w:pPr>
        <w:pStyle w:val="ListBullet"/>
        <w:bidi/>
        <w:spacing w:line="240" w:lineRule="auto"/>
        <w:ind w:left="720"/>
      </w:pPr>
      <w:r>
        <w:rPr>
          <w:rtl/>
          <w:cs/>
          <w:lang w:val="ar_AE" w:bidi="ar_AE"/>
        </w:rPr>
      </w:r>
      <w:r>
        <w:rPr>
          <w:rtl/>
          <w:cs/>
          <w:lang w:val="ar_AE" w:bidi="ar_AE"/>
        </w:rPr>
        <w:t>بلعام ابن بعور، الذي كان نبيًا</w:t>
      </w:r>
    </w:p>
    <w:p>
      <w:pPr>
        <w:pStyle w:val="ListBullet"/>
        <w:bidi/>
        <w:spacing w:line="240" w:lineRule="auto"/>
        <w:ind w:left="720"/>
      </w:pPr>
      <w:r>
        <w:rPr>
          <w:rtl/>
          <w:cs/>
          <w:lang w:val="ar_AE" w:bidi="ar_AE"/>
        </w:rPr>
      </w:r>
      <w:r>
        <w:rPr>
          <w:rtl/>
          <w:cs/>
          <w:lang w:val="ar_AE" w:bidi="ar_AE"/>
        </w:rPr>
        <w:t>أهل أريحا</w:t>
      </w:r>
    </w:p>
    <w:p>
      <w:pPr>
        <w:pStyle w:val="ListBullet"/>
        <w:bidi/>
        <w:spacing w:line="240" w:lineRule="auto"/>
        <w:ind w:left="720"/>
      </w:pPr>
      <w:r>
        <w:rPr>
          <w:rtl/>
          <w:cs/>
          <w:lang w:val="ar_AE" w:bidi="ar_AE"/>
        </w:rPr>
      </w:r>
      <w:r>
        <w:rPr>
          <w:rtl/>
          <w:cs/>
          <w:lang w:val="ar_AE" w:bidi="ar_AE"/>
        </w:rPr>
        <w:t>ومجموعات عرقية أخرى في كنعان: الأَمُورِيُّونَ وَالْفِرِزِّيُّونَ وَالْكَنْعَانِيُّونَ وَالْحِثِّيُّونَ وَالْجِرْجَاشِيُّونَ وَالْحِوِّيُّونَ وَالْيَبُوسِيُّونَ.</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يدعو يشوع كل أسباط إسرائيل ليجتمعوا في مدينة شكيم. عندما يصلون إلى هناك، يدعو يشوع الشيوخ والرؤساء والقضاة والعُرفاء ليأتوا ويقفوا أمام الله في مكان مقدَّس. ثم يقول يشوع لجميع الشعب: "هَكَذَا قَالَ الرَّبُّ إِلَهُ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مَن يؤدي دور يشوع: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قال يهوه: "منذ زمن بعيد، عاش أجدادكم على الجانب الشرقي من نهر الفرات. كان يشمل أجدادكم أبا إبراهيم، تارح، الذي عبد آلهة اخرى سواي. لكن أخذتُ جدَّكم إبراهيم من تلك الأرض وقدته إلى كنعان. أعطيته ابنه إسحق، ومن خلال إسحق، أعطيته نسلًا عظيمًا. أعطيتُ إسحق ابنَين، يعقوب وعيسو. أعطيتُ مدينة سعير الجبلية لعيسو، لكن ذهب يعقوب وعائلته إلى مصر".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إبراهيم: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يهوه: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يهوه: "لاحقًا، أرسلت موسى وهارون لكم ولأبويكم في مصر. جلبتُ ضيقًا عظيمًا على شعب مصر، لكني أرشدتكم بأمان للخروج من مصر وعبر البحر. عندما تعقَّبكم الجيش المصري بمركبات حربية وفُرسان، وضعت سحابة مظلمة بينكم وبين المصريين. فتحتُ طريقًا في البحر حتى تعبروا بأمان. لكن عندما حاول المصريون تعقُّبكم، جعلت البحر يغطيهم ويغرقهم. كان العديد منكم هناك ورأوا هذا يحدث. ثم عشتم في البرية زمنًا طويلًا".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يلعب دور واحد من المصريين: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واسألوا الشخص الذي يؤدّي دور واحد من بني إسرائيل: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يواصل يهوه قصته ويقول: "ثم أحضرتكم إلى أرض الأموريين على الجانب الشرقي من نهر الأردن. حارَب الأموريون ضدكم، لكنني حارَبتُ من أجلكم ودمرتهم لكي تستولوا على أرضهم. كان بالاق ملك موآب، ابن صِفُّور، مستعدًا لمهاجمتكم. فلقد أرسل النبي بلعام ليأتِ ويلعنكم. لكنني لن أسمح لبلعام أن يلعنكم. بل جعلته يبارككم".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بلعام: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يهوه: "عندما عبرتم نهر الأردن، حارَبكم أهل أريحا، لكني جعلتكم تهزمونهم. ثم قاتل الأَمُورِيُّونَ وَالْفِرِزِّيُّونَ وَالْكَنْعَانِيُّونَ وَالْحِثِّيُّونَ وَالْجِرْجَاشِيُّونَ وَالْحِوِّيُّونَ وَالْيَبُوسِيُّونَ ضدكم. لكنني جعلتكم تهزمونهم جميعًا. سبَّبتُ الرعب لبقية المجموعات العرقية، بما في ذلك ملِكَي الأموريين. هزمتهم من أجلكم".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واحد من أي من المجموعات العرقية: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يهوه: "لم تكُن قوتكم وأسلحتكم هي التي منحتكم النصر. أنا مَن أعطيتكم أرضهم ومدنهم. لم تكونوا بحاجة إلى إعداد الأرض، أو زراعة أي محاصيل، أو بناء أي مدن".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يهوه: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واحد من الشيوخ والرؤساء: "بماذا تشعر أو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يشوع 24: 1 - 13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يدعو يشوع جميع أسباط </w:t>
      </w:r>
      <w:r>
        <w:rPr>
          <w:b/>
          <w:rtl/>
          <w:cs/>
          <w:lang w:val="ar_AE" w:bidi="ar_AE"/>
        </w:rPr>
        <w:t>إسرائيل</w:t>
      </w:r>
      <w:r>
        <w:rPr>
          <w:rtl/>
          <w:cs/>
          <w:lang w:val="ar_AE" w:bidi="ar_AE"/>
        </w:rPr>
        <w:t xml:space="preserve"> معًا. تشير كلمة إسرائيل إلى جميع نسل يعقوب، أو إسرائيل. لمزيدٍ من المعلومات عن </w:t>
      </w:r>
      <w:r>
        <w:rPr>
          <w:b/>
          <w:rtl/>
          <w:cs/>
          <w:lang w:val="ar_AE" w:bidi="ar_AE"/>
        </w:rPr>
        <w:t>إسرائيل</w:t>
      </w:r>
      <w:r>
        <w:rPr>
          <w:rtl/>
          <w:cs/>
          <w:lang w:val="ar_AE" w:bidi="ar_AE"/>
        </w:rPr>
        <w:t xml:space="preserve">، برجاء الرجوع إلى "قاموس الكلمات الرئيسية". احرصوا على استخدام الكلمة أو العبارة ذاتها التي استخدمتم سابقًا لكلمة «إسرائيل». </w:t>
      </w:r>
    </w:p>
    <w:p>
      <w:pPr>
        <w:bidi/>
      </w:pPr>
      <w:r>
        <w:rPr>
          <w:rtl/>
          <w:cs/>
          <w:lang w:val="ar_AE" w:bidi="ar_AE"/>
        </w:rPr>
      </w:r>
      <w:r>
        <w:rPr>
          <w:rtl/>
          <w:cs/>
          <w:lang w:val="ar_AE" w:bidi="ar_AE"/>
        </w:rPr>
        <w:t xml:space="preserve">يخبر يشوع </w:t>
      </w:r>
      <w:r>
        <w:rPr>
          <w:b/>
          <w:rtl/>
          <w:cs/>
          <w:lang w:val="ar_AE" w:bidi="ar_AE"/>
        </w:rPr>
        <w:t>الشيوخ</w:t>
      </w:r>
      <w:r>
        <w:rPr>
          <w:rtl/>
          <w:cs/>
          <w:lang w:val="ar_AE" w:bidi="ar_AE"/>
        </w:rPr>
        <w:t xml:space="preserve"> والرؤساء </w:t>
      </w:r>
      <w:r>
        <w:rPr>
          <w:b/>
          <w:rtl/>
          <w:cs/>
          <w:lang w:val="ar_AE" w:bidi="ar_AE"/>
        </w:rPr>
        <w:t>والقضاة</w:t>
      </w:r>
      <w:r>
        <w:rPr>
          <w:rtl/>
          <w:cs/>
          <w:lang w:val="ar_AE" w:bidi="ar_AE"/>
        </w:rPr>
        <w:t xml:space="preserve"> وعُرفاء إسرائيل أن يمثلوا أمام الله في مكان مقدّس.</w:t>
      </w:r>
    </w:p>
    <w:p>
      <w:pPr>
        <w:bidi/>
      </w:pPr>
      <w:r>
        <w:rPr>
          <w:rtl/>
          <w:cs/>
          <w:lang w:val="ar_AE" w:bidi="ar_AE"/>
        </w:rPr>
      </w:r>
      <w:r>
        <w:rPr>
          <w:b/>
          <w:rtl/>
          <w:cs/>
          <w:lang w:val="ar_AE" w:bidi="ar_AE"/>
        </w:rPr>
        <w:t>والشيخ</w:t>
      </w:r>
      <w:r>
        <w:rPr>
          <w:rtl/>
          <w:cs/>
          <w:lang w:val="ar_AE" w:bidi="ar_AE"/>
        </w:rPr>
        <w:t xml:space="preserve"> شخص له سُلطان في الجماعة. لمزيد من المعلومات عن </w:t>
      </w:r>
      <w:r>
        <w:rPr>
          <w:b/>
          <w:rtl/>
          <w:cs/>
          <w:lang w:val="ar_AE" w:bidi="ar_AE"/>
        </w:rPr>
        <w:t>"شيوخ"</w:t>
      </w:r>
      <w:r>
        <w:rPr>
          <w:rtl/>
          <w:cs/>
          <w:lang w:val="ar_AE" w:bidi="ar_AE"/>
        </w:rPr>
        <w:t xml:space="preserve">، راجعوا "قاموس الكلمات الرئيسية". استخدموا الكلمة أو العبارة ذاتها التي استخدمتم سابقًا لكلمة شيخ. </w:t>
      </w:r>
    </w:p>
    <w:p>
      <w:pPr>
        <w:bidi/>
      </w:pPr>
      <w:r>
        <w:rPr>
          <w:rtl/>
          <w:cs/>
          <w:lang w:val="ar_AE" w:bidi="ar_AE"/>
        </w:rPr>
      </w:r>
      <w:r>
        <w:rPr>
          <w:rtl/>
          <w:cs/>
          <w:lang w:val="ar_AE" w:bidi="ar_AE"/>
        </w:rPr>
        <w:t xml:space="preserve">كان </w:t>
      </w:r>
      <w:r>
        <w:rPr>
          <w:b/>
          <w:rtl/>
          <w:cs/>
          <w:lang w:val="ar_AE" w:bidi="ar_AE"/>
        </w:rPr>
        <w:t>القضاة</w:t>
      </w:r>
      <w:r>
        <w:rPr>
          <w:rtl/>
          <w:cs/>
          <w:lang w:val="ar_AE" w:bidi="ar_AE"/>
        </w:rPr>
        <w:t xml:space="preserve"> رؤساء يساعدون على تسوية الخلافات أو المنازعات، وأحيانًا يقودون بني إسرائيل في المعركة. لمزيد من المعلومات حول كلمة </w:t>
      </w:r>
      <w:r>
        <w:rPr>
          <w:b/>
          <w:rtl/>
          <w:cs/>
          <w:lang w:val="ar_AE" w:bidi="ar_AE"/>
        </w:rPr>
        <w:t>قضاة</w:t>
      </w:r>
      <w:r>
        <w:rPr>
          <w:rtl/>
          <w:cs/>
          <w:lang w:val="ar_AE" w:bidi="ar_AE"/>
        </w:rPr>
        <w:t>، برجاء الرجوع إلى "قاموس الكلمات الرئيسية". استخدموا الكلمة أو العبارة ذاتها التي استخدمتم سابقًا لترجمة كلمة قاضي.</w:t>
      </w:r>
    </w:p>
    <w:p>
      <w:pPr>
        <w:bidi/>
      </w:pPr>
      <w:r>
        <w:rPr>
          <w:rtl/>
          <w:cs/>
          <w:lang w:val="ar_AE" w:bidi="ar_AE"/>
        </w:rPr>
      </w:r>
      <w:r>
        <w:rPr>
          <w:rtl/>
          <w:cs/>
          <w:lang w:val="ar_AE" w:bidi="ar_AE"/>
        </w:rPr>
        <w:t xml:space="preserve">يقول يشوع إن الكلمات التي سيتكلَّم بها هي كلمات </w:t>
      </w:r>
      <w:r>
        <w:rPr>
          <w:b/>
          <w:rtl/>
          <w:cs/>
          <w:lang w:val="ar_AE" w:bidi="ar_AE"/>
        </w:rPr>
        <w:t>يهوه</w:t>
      </w:r>
      <w:r>
        <w:rPr>
          <w:rtl/>
          <w:cs/>
          <w:lang w:val="ar_AE" w:bidi="ar_AE"/>
        </w:rPr>
        <w:t xml:space="preserve">. يهوه هو الاسم الخاص (الاسم العَلم) لله. وهو اسم فريد، فلم تستخدم أي ديانة أخرى في الأراضي المحيطة بإسرائيل اسمًا كهذا لإلهها. لمزيد من المعلومات عن </w:t>
      </w:r>
      <w:r>
        <w:rPr>
          <w:b/>
          <w:rtl/>
          <w:cs/>
          <w:lang w:val="ar_AE" w:bidi="ar_AE"/>
        </w:rPr>
        <w:t>يهوه</w:t>
      </w:r>
      <w:r>
        <w:rPr>
          <w:rtl/>
          <w:cs/>
          <w:lang w:val="ar_AE" w:bidi="ar_AE"/>
        </w:rPr>
        <w:t>، راجعوا "قاموس الكلمات الرئيسية". استخدموا الكلمة أو العبارة ذاتها التي استخدمتم في المقاطع السابقة لكلمة يهوه.</w:t>
      </w:r>
    </w:p>
    <w:p>
      <w:pPr>
        <w:bidi/>
      </w:pPr>
      <w:r>
        <w:rPr>
          <w:rtl/>
          <w:cs/>
          <w:lang w:val="ar_AE" w:bidi="ar_AE"/>
        </w:rPr>
      </w:r>
      <w:r>
        <w:rPr>
          <w:rtl/>
          <w:cs/>
          <w:lang w:val="ar_AE" w:bidi="ar_AE"/>
        </w:rPr>
        <w:t xml:space="preserve">يقول يشوع إن يهوه هو </w:t>
      </w:r>
      <w:r>
        <w:rPr>
          <w:b/>
          <w:rtl/>
          <w:cs/>
          <w:lang w:val="ar_AE" w:bidi="ar_AE"/>
        </w:rPr>
        <w:t>إله</w:t>
      </w:r>
      <w:r>
        <w:rPr>
          <w:rtl/>
          <w:cs/>
          <w:lang w:val="ar_AE" w:bidi="ar_AE"/>
        </w:rPr>
        <w:t xml:space="preserve"> إسرائيل. ثمة عدة مرات في هذا القسم، يستخدم فيها الناس المُصطلح العام للإشارة إلى الله. لمزيدٍ من المعلومات عن </w:t>
      </w:r>
      <w:r>
        <w:rPr>
          <w:b/>
          <w:rtl/>
          <w:cs/>
          <w:lang w:val="ar_AE" w:bidi="ar_AE"/>
        </w:rPr>
        <w:t>الله</w:t>
      </w:r>
      <w:r>
        <w:rPr>
          <w:rtl/>
          <w:cs/>
          <w:lang w:val="ar_AE" w:bidi="ar_AE"/>
        </w:rPr>
        <w:t xml:space="preserve">، برجاء الرجوع إلى "قاموس الكلمات الرئيسية". استخدموا الكلمة أو العبارة ذاتها "الله" التي استخدمتم في المقاطع السابقة. </w:t>
      </w:r>
    </w:p>
    <w:p>
      <w:pPr>
        <w:bidi/>
      </w:pPr>
      <w:r>
        <w:rPr>
          <w:rtl/>
          <w:cs/>
          <w:lang w:val="ar_AE" w:bidi="ar_AE"/>
        </w:rPr>
      </w:r>
      <w:r>
        <w:rPr>
          <w:rtl/>
          <w:cs/>
          <w:lang w:val="ar_AE" w:bidi="ar_AE"/>
        </w:rPr>
        <w:t xml:space="preserve">يقول يهوه إن </w:t>
      </w:r>
      <w:r>
        <w:rPr>
          <w:b/>
          <w:rtl/>
          <w:cs/>
          <w:lang w:val="ar_AE" w:bidi="ar_AE"/>
        </w:rPr>
        <w:t>أجداد</w:t>
      </w:r>
      <w:r>
        <w:rPr>
          <w:rtl/>
          <w:cs/>
          <w:lang w:val="ar_AE" w:bidi="ar_AE"/>
        </w:rPr>
        <w:t xml:space="preserve"> بني إسرائيل كانوا يعبدون آلهة أخرى. إنَّ أسلاف الشخص هُم آباؤه، وأجداده، وأجيال سابقة من العائلة ذاتها. استخدموا الكلمة أو العبارة ذاتها التي استخدمتم سابقًا لترجمة كلمة سَلَف.</w:t>
      </w:r>
    </w:p>
    <w:p>
      <w:pPr>
        <w:bidi/>
      </w:pPr>
      <w:r>
        <w:rPr>
          <w:rtl/>
          <w:cs/>
          <w:lang w:val="ar_AE" w:bidi="ar_AE"/>
        </w:rPr>
      </w:r>
      <w:r>
        <w:rPr>
          <w:rtl/>
          <w:cs/>
          <w:lang w:val="ar_AE" w:bidi="ar_AE"/>
        </w:rPr>
        <w:t xml:space="preserve">لكن قاد يهوه إبراهيم إلى أرض </w:t>
      </w:r>
      <w:r>
        <w:rPr>
          <w:b/>
          <w:rtl/>
          <w:cs/>
          <w:lang w:val="ar_AE" w:bidi="ar_AE"/>
        </w:rPr>
        <w:t>كنعان</w:t>
      </w:r>
      <w:r>
        <w:rPr>
          <w:rtl/>
          <w:cs/>
          <w:lang w:val="ar_AE" w:bidi="ar_AE"/>
        </w:rPr>
        <w:t xml:space="preserve">. أطلق الناس على منطقة من الأرض اسم كنعان، نسبةً إلى كنعان حفيد نوح. هذه هي الأرض التي يعطيها يهوه لبني إسرائيل. وللمزيد من المعلومات عن </w:t>
      </w:r>
      <w:r>
        <w:rPr>
          <w:b/>
          <w:rtl/>
          <w:cs/>
          <w:lang w:val="ar_AE" w:bidi="ar_AE"/>
        </w:rPr>
        <w:t>كنعان</w:t>
      </w:r>
      <w:r>
        <w:rPr>
          <w:rtl/>
          <w:cs/>
          <w:lang w:val="ar_AE" w:bidi="ar_AE"/>
        </w:rPr>
        <w:t>، ارجعوا إلى "قاموس الكلمات الرئيسية". استخدموا الكلمة أو العبارة ذاتها التي استخدمتم في المقاطع السابقة للإشارة إلى كلمة "كنعان".</w:t>
      </w:r>
    </w:p>
    <w:p>
      <w:pPr>
        <w:bidi/>
      </w:pPr>
      <w:r>
        <w:rPr>
          <w:rtl/>
          <w:cs/>
          <w:lang w:val="ar_AE" w:bidi="ar_AE"/>
        </w:rPr>
      </w:r>
      <w:r>
        <w:rPr>
          <w:rtl/>
          <w:cs/>
          <w:lang w:val="ar_AE" w:bidi="ar_AE"/>
        </w:rPr>
        <w:t>توقفوا هنا وانظروا كمجموعة مرة أخرى إلى خريطة كنعان إنْ لزم الأمر. أوقِفوا الاستماع إلى هذا التسجيل الصوتي هنا.</w:t>
      </w:r>
    </w:p>
    <w:p>
      <w:pPr>
        <w:bidi/>
      </w:pPr>
      <w:r>
        <w:rPr>
          <w:rtl/>
          <w:cs/>
          <w:lang w:val="ar_AE" w:bidi="ar_AE"/>
        </w:rPr>
      </w:r>
      <w:r>
        <w:rPr>
          <w:rtl/>
          <w:cs/>
          <w:lang w:val="ar_AE" w:bidi="ar_AE"/>
        </w:rPr>
        <w:t xml:space="preserve">أعطى يهوه إبراهيم </w:t>
      </w:r>
      <w:r>
        <w:rPr>
          <w:b/>
          <w:rtl/>
          <w:cs/>
          <w:lang w:val="ar_AE" w:bidi="ar_AE"/>
        </w:rPr>
        <w:t>نسلًا</w:t>
      </w:r>
      <w:r>
        <w:rPr>
          <w:rtl/>
          <w:cs/>
          <w:lang w:val="ar_AE" w:bidi="ar_AE"/>
        </w:rPr>
        <w:t xml:space="preserve"> كثيرًا. ونسل الشخص هو أبناؤه وأحفاده، وجميع الأجيال المستقبلية من التسلسل العائلي ذاته. وبنو إسرائيل هُم نسل إبراهيم. ولمزيد من المعلومات عن كلمة </w:t>
      </w:r>
      <w:r>
        <w:rPr>
          <w:b/>
          <w:rtl/>
          <w:cs/>
          <w:lang w:val="ar_AE" w:bidi="ar_AE"/>
        </w:rPr>
        <w:t>نسل</w:t>
      </w:r>
      <w:r>
        <w:rPr>
          <w:rtl/>
          <w:cs/>
          <w:lang w:val="ar_AE" w:bidi="ar_AE"/>
        </w:rPr>
        <w:t>، راجعوا "قاموس الكلمات الرئيسية". استخدموا الكلمة أو العبارة ذاتها التي استخدمتم في المقاطع السابقة للإشارة إلى "نسل".</w:t>
      </w:r>
    </w:p>
    <w:p>
      <w:pPr>
        <w:bidi/>
      </w:pPr>
      <w:r>
        <w:rPr>
          <w:rtl/>
          <w:cs/>
          <w:lang w:val="ar_AE" w:bidi="ar_AE"/>
        </w:rPr>
      </w:r>
      <w:r>
        <w:rPr>
          <w:rtl/>
          <w:cs/>
          <w:lang w:val="ar_AE" w:bidi="ar_AE"/>
        </w:rPr>
        <w:t xml:space="preserve">بعد أن أنقذ يهوه نسل إبراهيم من مصر، عاش بنو إسرائيل وقتًا طويلًا في </w:t>
      </w:r>
      <w:r>
        <w:rPr>
          <w:b/>
          <w:rtl/>
          <w:cs/>
          <w:lang w:val="ar_AE" w:bidi="ar_AE"/>
        </w:rPr>
        <w:t>البرية</w:t>
      </w:r>
      <w:r>
        <w:rPr>
          <w:rtl/>
          <w:cs/>
          <w:lang w:val="ar_AE" w:bidi="ar_AE"/>
        </w:rPr>
        <w:t xml:space="preserve">. الصحراء أو البرّية مكان منعزل وقاحل بلا ماء، وفي الأغلب لا تنمو أية أشجار أو شجيرات فيها. ولمزيدٍ من المعلومات عن </w:t>
      </w:r>
      <w:r>
        <w:rPr>
          <w:b/>
          <w:rtl/>
          <w:cs/>
          <w:lang w:val="ar_AE" w:bidi="ar_AE"/>
        </w:rPr>
        <w:t>البرية</w:t>
      </w:r>
      <w:r>
        <w:rPr>
          <w:rtl/>
          <w:cs/>
          <w:lang w:val="ar_AE" w:bidi="ar_AE"/>
        </w:rPr>
        <w:t xml:space="preserve">، ارجعوا إلى "قاموس الكلمات الرئيسية". استخدموا الكلمة أو العبارة ذاتها التي استخدمتم سابقًا لترجمة كلمة برّيّة، </w:t>
      </w:r>
    </w:p>
    <w:p>
      <w:pPr>
        <w:bidi/>
      </w:pPr>
      <w:r>
        <w:rPr>
          <w:rtl/>
          <w:cs/>
          <w:lang w:val="ar_AE" w:bidi="ar_AE"/>
        </w:rPr>
      </w:r>
      <w:r>
        <w:rPr>
          <w:rtl/>
          <w:cs/>
          <w:lang w:val="ar_AE" w:bidi="ar_AE"/>
        </w:rPr>
        <w:t xml:space="preserve">ثم أحضر يهوه بني إسرائيل إلى أرض </w:t>
      </w:r>
      <w:r>
        <w:rPr>
          <w:b/>
          <w:rtl/>
          <w:cs/>
          <w:lang w:val="ar_AE" w:bidi="ar_AE"/>
        </w:rPr>
        <w:t>الأموريين</w:t>
      </w:r>
      <w:r>
        <w:rPr>
          <w:rtl/>
          <w:cs/>
          <w:lang w:val="ar_AE" w:bidi="ar_AE"/>
        </w:rPr>
        <w:t xml:space="preserve">. كان الأموريون مجموعة عِرقية تعيش في كنعان، لكن في بعض الأحيان كان بنو إسرائيل يستخدمون كلمة الأموريين للإشارة إلى أي شخص في كنعان ليس من بني إسرائيل. استخدموا الكلمة أو العبارة ذاتها التي استخدمتم سابقًا لكلمة أموري. </w:t>
      </w:r>
    </w:p>
    <w:p>
      <w:pPr>
        <w:bidi/>
      </w:pPr>
      <w:r>
        <w:rPr>
          <w:rtl/>
          <w:cs/>
          <w:lang w:val="ar_AE" w:bidi="ar_AE"/>
        </w:rPr>
      </w:r>
      <w:r>
        <w:rPr>
          <w:rtl/>
          <w:cs/>
          <w:lang w:val="ar_AE" w:bidi="ar_AE"/>
        </w:rPr>
        <w:t xml:space="preserve">لاحقًا، عبر بنو إسرائيل </w:t>
      </w:r>
      <w:r>
        <w:rPr>
          <w:b/>
          <w:rtl/>
          <w:cs/>
          <w:lang w:val="ar_AE" w:bidi="ar_AE"/>
        </w:rPr>
        <w:t>نهر الأردن</w:t>
      </w:r>
      <w:r>
        <w:rPr>
          <w:rtl/>
          <w:cs/>
          <w:lang w:val="ar_AE" w:bidi="ar_AE"/>
        </w:rPr>
        <w:t xml:space="preserve">. نهر الأردن نهر طويل يمر في إسرائيل من الشمال إلى الجنوب. لمزيد من المعلومات عن </w:t>
      </w:r>
      <w:r>
        <w:rPr>
          <w:b/>
          <w:rtl/>
          <w:cs/>
          <w:lang w:val="ar_AE" w:bidi="ar_AE"/>
        </w:rPr>
        <w:t>نهر الأردن</w:t>
      </w:r>
      <w:r>
        <w:rPr>
          <w:rtl/>
          <w:cs/>
          <w:lang w:val="ar_AE" w:bidi="ar_AE"/>
        </w:rPr>
        <w:t>، ارجعوا إلى «قاموس الكلمات الرئيسية». استخدموا الكلمة أو العبارة ذاتها التي استخدمتم في المقاطع السابقة للإشارة إلى نهر الأردن.</w:t>
      </w:r>
    </w:p>
    <w:p>
      <w:pPr>
        <w:bidi/>
      </w:pPr>
      <w:r>
        <w:rPr>
          <w:rtl/>
          <w:cs/>
          <w:lang w:val="ar_AE" w:bidi="ar_AE"/>
        </w:rPr>
      </w:r>
      <w:r>
        <w:rPr>
          <w:rtl/>
          <w:cs/>
          <w:lang w:val="ar_AE" w:bidi="ar_AE"/>
        </w:rPr>
        <w:t xml:space="preserve">دعا بالاق، الذي كان ملِك شعب موآب، بلعام لكي </w:t>
      </w:r>
      <w:r>
        <w:rPr>
          <w:b/>
          <w:rtl/>
          <w:cs/>
          <w:lang w:val="ar_AE" w:bidi="ar_AE"/>
        </w:rPr>
        <w:t>يلعن</w:t>
      </w:r>
      <w:r>
        <w:rPr>
          <w:rtl/>
          <w:cs/>
          <w:lang w:val="ar_AE" w:bidi="ar_AE"/>
        </w:rPr>
        <w:t xml:space="preserve"> بني إسرائيل. عندما تلعن شخصًا ما، فإنك تتمنى أن يحدث له شيء سيء. وكان الناس يعتقدون أن اللعنة ستتحقق. ولمزيد من المعلومات عن كلمة </w:t>
      </w:r>
      <w:r>
        <w:rPr>
          <w:b/>
          <w:rtl/>
          <w:cs/>
          <w:lang w:val="ar_AE" w:bidi="ar_AE"/>
        </w:rPr>
        <w:t>يلعن</w:t>
      </w:r>
      <w:r>
        <w:rPr>
          <w:rtl/>
          <w:cs/>
          <w:lang w:val="ar_AE" w:bidi="ar_AE"/>
        </w:rPr>
        <w:t>، راجعوا "قاموس الكلمات الرئيسية". استخدموا الكلمة أو العبارة ذاتها التي استخدمتم في المقاطع السابقة للإشارة إلى كلمة يلعن.</w:t>
      </w:r>
    </w:p>
    <w:p>
      <w:pPr>
        <w:bidi/>
      </w:pPr>
      <w:r>
        <w:rPr>
          <w:rtl/>
          <w:cs/>
          <w:lang w:val="ar_AE" w:bidi="ar_AE"/>
        </w:rPr>
      </w:r>
      <w:r>
        <w:rPr>
          <w:rtl/>
          <w:cs/>
          <w:lang w:val="ar_AE" w:bidi="ar_AE"/>
        </w:rPr>
        <w:t xml:space="preserve">لكن، على النقيض، جعل يهوه بلعام </w:t>
      </w:r>
      <w:r>
        <w:rPr>
          <w:b/>
          <w:rtl/>
          <w:cs/>
          <w:lang w:val="ar_AE" w:bidi="ar_AE"/>
        </w:rPr>
        <w:t>يبارك</w:t>
      </w:r>
      <w:r>
        <w:rPr>
          <w:rtl/>
          <w:cs/>
          <w:lang w:val="ar_AE" w:bidi="ar_AE"/>
        </w:rPr>
        <w:t xml:space="preserve"> بني إسرائيل بدلًا من لعْنهم. وعندما يبارك الله شخصًا ما، فهذا يعني أن الله يفعل أو يعد بأن يفعل شيئًا صالحًا لذلك الشخص. أما عندما يتكلم إنسان بالبركة لأجل شخص آخر، فإنه يصلِّي أن يفعل الله أشياءً صالحة لهذا الشخص الآخر. لمزيدٍ من المعلومات عن كلمة </w:t>
      </w:r>
      <w:r>
        <w:rPr>
          <w:b/>
          <w:rtl/>
          <w:cs/>
          <w:lang w:val="ar_AE" w:bidi="ar_AE"/>
        </w:rPr>
        <w:t>"يبارك"</w:t>
      </w:r>
      <w:r>
        <w:rPr>
          <w:rtl/>
          <w:cs/>
          <w:lang w:val="ar_AE" w:bidi="ar_AE"/>
        </w:rPr>
        <w:t>، ارجعوا إلى "قاموس الكلمات الرئيسية". استخدموا الكلمة أو العبارة ذاتها التي استخدمتم في المقاطع السابقة لكلمة يبارِك.</w:t>
      </w:r>
    </w:p>
    <w:p>
      <w:pPr>
        <w:bidi/>
      </w:pPr>
      <w:r>
        <w:rPr>
          <w:rtl/>
          <w:cs/>
          <w:lang w:val="ar_AE" w:bidi="ar_AE"/>
        </w:rPr>
      </w:r>
      <w:r>
        <w:rPr>
          <w:rtl/>
          <w:cs/>
          <w:lang w:val="ar_AE" w:bidi="ar_AE"/>
        </w:rPr>
        <w:t xml:space="preserve">دمَّر يهوه </w:t>
      </w:r>
      <w:r>
        <w:rPr>
          <w:b/>
          <w:rtl/>
          <w:cs/>
          <w:lang w:val="ar_AE" w:bidi="ar_AE"/>
        </w:rPr>
        <w:t>الأموريين</w:t>
      </w:r>
      <w:r>
        <w:rPr>
          <w:rtl/>
          <w:cs/>
          <w:lang w:val="ar_AE" w:bidi="ar_AE"/>
        </w:rPr>
        <w:t xml:space="preserve">، </w:t>
      </w:r>
      <w:r>
        <w:rPr>
          <w:b/>
          <w:rtl/>
          <w:cs/>
          <w:lang w:val="ar_AE" w:bidi="ar_AE"/>
        </w:rPr>
        <w:t>والفرزيين</w:t>
      </w:r>
      <w:r>
        <w:rPr>
          <w:rtl/>
          <w:cs/>
          <w:lang w:val="ar_AE" w:bidi="ar_AE"/>
        </w:rPr>
        <w:t xml:space="preserve"> </w:t>
      </w:r>
      <w:r>
        <w:rPr>
          <w:b/>
          <w:rtl/>
          <w:cs/>
          <w:lang w:val="ar_AE" w:bidi="ar_AE"/>
        </w:rPr>
        <w:t>والكنعانيين</w:t>
      </w:r>
      <w:r>
        <w:rPr>
          <w:rtl/>
          <w:cs/>
          <w:lang w:val="ar_AE" w:bidi="ar_AE"/>
        </w:rPr>
        <w:t xml:space="preserve">، </w:t>
      </w:r>
      <w:r>
        <w:rPr>
          <w:b/>
          <w:rtl/>
          <w:cs/>
          <w:lang w:val="ar_AE" w:bidi="ar_AE"/>
        </w:rPr>
        <w:t>والحثيين</w:t>
      </w:r>
      <w:r>
        <w:rPr>
          <w:rtl/>
          <w:cs/>
          <w:lang w:val="ar_AE" w:bidi="ar_AE"/>
        </w:rPr>
        <w:t xml:space="preserve">، </w:t>
      </w:r>
      <w:r>
        <w:rPr>
          <w:b/>
          <w:rtl/>
          <w:cs/>
          <w:lang w:val="ar_AE" w:bidi="ar_AE"/>
        </w:rPr>
        <w:t>والجرجاشيين</w:t>
      </w:r>
      <w:r>
        <w:rPr>
          <w:rtl/>
          <w:cs/>
          <w:lang w:val="ar_AE" w:bidi="ar_AE"/>
        </w:rPr>
        <w:t xml:space="preserve">، </w:t>
      </w:r>
      <w:r>
        <w:rPr>
          <w:b/>
          <w:rtl/>
          <w:cs/>
          <w:lang w:val="ar_AE" w:bidi="ar_AE"/>
        </w:rPr>
        <w:t>والحوِّيين</w:t>
      </w:r>
      <w:r>
        <w:rPr>
          <w:rtl/>
          <w:cs/>
          <w:lang w:val="ar_AE" w:bidi="ar_AE"/>
        </w:rPr>
        <w:t xml:space="preserve">، </w:t>
      </w:r>
      <w:r>
        <w:rPr>
          <w:b/>
          <w:rtl/>
          <w:cs/>
          <w:lang w:val="ar_AE" w:bidi="ar_AE"/>
        </w:rPr>
        <w:t>واليَبُوسِيّين</w:t>
      </w:r>
      <w:r>
        <w:rPr>
          <w:rtl/>
          <w:cs/>
          <w:lang w:val="ar_AE" w:bidi="ar_AE"/>
        </w:rPr>
        <w:t>. هذه جميع المجموعات العرقية الأخرى في كنعان التي لم تعبد يهوه. استخدموا الكلمات أو العبارات ذاتها التي استخدمتم في المقاطع السابقة للإشارة إلى هذه المجموعات العرقية.</w:t>
      </w:r>
    </w:p>
    <w:p>
      <w:pPr>
        <w:bidi/>
      </w:pPr>
      <w:r>
        <w:rPr>
          <w:rtl/>
          <w:cs/>
          <w:lang w:val="ar_AE" w:bidi="ar_AE"/>
        </w:rPr>
      </w:r>
      <w:r>
        <w:rPr>
          <w:rtl/>
          <w:cs/>
          <w:lang w:val="ar_AE" w:bidi="ar_AE"/>
        </w:rPr>
        <w:t xml:space="preserve">يقول يهوه إنه أعطى </w:t>
      </w:r>
      <w:r>
        <w:rPr>
          <w:b/>
          <w:rtl/>
          <w:cs/>
          <w:lang w:val="ar_AE" w:bidi="ar_AE"/>
        </w:rPr>
        <w:t>كرومًا</w:t>
      </w:r>
      <w:r>
        <w:rPr>
          <w:rtl/>
          <w:cs/>
          <w:lang w:val="ar_AE" w:bidi="ar_AE"/>
        </w:rPr>
        <w:t xml:space="preserve"> </w:t>
      </w:r>
      <w:r>
        <w:rPr>
          <w:b/>
          <w:rtl/>
          <w:cs/>
          <w:lang w:val="ar_AE" w:bidi="ar_AE"/>
        </w:rPr>
        <w:t>وبساتين زيتون</w:t>
      </w:r>
      <w:r>
        <w:rPr>
          <w:rtl/>
          <w:cs/>
          <w:lang w:val="ar_AE" w:bidi="ar_AE"/>
        </w:rPr>
        <w:t xml:space="preserve"> لبني إسرائيل. والكرمة حديقة يزرع فيها الناس ثمارًا تسمى العنب على شجرة تُدعى كرمة. كانت بساتين الزيتون عبارة عن حدائق يزرع فيها الناس ثمارًا على الأشجار تُسمى أشجار الزيتون. إذا زرعتم هذه الأشجار وكروم العنب من بذرة، فستحتاج إلى النمو عدة سنوات قبل أن تُنتج الزيتون والعنب. كان كل من العنب والزيتون محاصيل مهمة لبني إسرائيل.</w:t>
      </w:r>
    </w:p>
    <w:p>
      <w:pPr>
        <w:bidi/>
      </w:pPr>
      <w:r>
        <w:rPr>
          <w:rtl/>
          <w:cs/>
          <w:lang w:val="ar_AE" w:bidi="ar_AE"/>
        </w:rPr>
      </w:r>
      <w:r>
        <w:rPr>
          <w:rtl/>
          <w:cs/>
          <w:lang w:val="ar_AE" w:bidi="ar_AE"/>
        </w:rPr>
        <w:t>توقَّفوا هنا وانظروا صور كروم وبساتين أشجار زيتون إذا لزم الأمر. أوقِفوا الاستماع إلى هذا التسجيل الصوتي هنا.</w:t>
      </w:r>
    </w:p>
    <w:p>
      <w:pPr>
        <w:bidi/>
      </w:pPr>
      <w:r>
        <w:rPr>
          <w:rtl/>
          <w:cs/>
          <w:lang w:val="ar_AE" w:bidi="ar_AE"/>
        </w:rPr>
      </w:r>
      <w:r>
        <w:rPr>
          <w:rtl/>
          <w:cs/>
          <w:lang w:val="ar_AE" w:bidi="ar_AE"/>
        </w:rPr>
        <w:t xml:space="preserve">توقفوا هنا وناقشوا معًا الكلمات أو العبارات التي سوف تستخدمون للتعبير عن </w:t>
      </w:r>
      <w:r>
        <w:rPr>
          <w:b/>
          <w:rtl/>
          <w:cs/>
          <w:lang w:val="ar_AE" w:bidi="ar_AE"/>
        </w:rPr>
        <w:t>كرمة</w:t>
      </w:r>
      <w:r>
        <w:rPr>
          <w:rtl/>
          <w:cs/>
          <w:lang w:val="ar_AE" w:bidi="ar_AE"/>
        </w:rPr>
        <w:t xml:space="preserve"> </w:t>
      </w:r>
      <w:r>
        <w:rPr>
          <w:b/>
          <w:rtl/>
          <w:cs/>
          <w:lang w:val="ar_AE" w:bidi="ar_AE"/>
        </w:rPr>
        <w:t>وبستان زيتون</w:t>
      </w:r>
      <w:r>
        <w:rPr>
          <w:rtl/>
          <w:cs/>
          <w:lang w:val="ar_AE" w:bidi="ar_AE"/>
        </w:rPr>
        <w:t xml:space="preserve">. وارجعوا إلى كلمة </w:t>
      </w:r>
      <w:r>
        <w:rPr>
          <w:b/>
          <w:rtl/>
          <w:cs/>
          <w:lang w:val="ar_AE" w:bidi="ar_AE"/>
        </w:rPr>
        <w:t>كرمة</w:t>
      </w:r>
      <w:r>
        <w:rPr>
          <w:rtl/>
          <w:cs/>
          <w:lang w:val="ar_AE" w:bidi="ar_AE"/>
        </w:rPr>
        <w:t xml:space="preserve"> في "قاموس الكلمات الرئيسية" لمزيد من المعلومات. إذا كنتم قد ترجمتم هذه الكلمات فعلًا في سِفر آخر من الكتاب المقدس، استخدموا الكلمات ذاتها التي استخدمتم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24:14–28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24: 14- 28 واحتفظوا بهذا المقطع في قلوبكم.</w:t>
      </w:r>
    </w:p>
    <w:p>
      <w:pPr>
        <w:bidi/>
      </w:pPr>
      <w:r>
        <w:rPr>
          <w:rtl/>
          <w:cs/>
          <w:lang w:val="ar_AE" w:bidi="ar_AE"/>
        </w:rPr>
      </w:r>
      <w:r>
        <w:rPr>
          <w:rtl/>
          <w:cs/>
          <w:lang w:val="ar_AE" w:bidi="ar_AE"/>
        </w:rPr>
        <w:t xml:space="preserve">استمعوا إلى نسخة صوتية من سِفر يشوع 24: 14- 28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يشوع 24: 14- 28 في أكثر الترجمات المفهومة لكم.</w:t>
      </w:r>
    </w:p>
    <w:p>
      <w:pPr>
        <w:bidi/>
      </w:pPr>
      <w:r>
        <w:rPr>
          <w:rtl/>
          <w:cs/>
          <w:lang w:val="ar_AE" w:bidi="ar_AE"/>
        </w:rPr>
      </w:r>
      <w:r>
        <w:rPr>
          <w:rtl/>
          <w:cs/>
          <w:lang w:val="ar_AE" w:bidi="ar_AE"/>
        </w:rPr>
        <w:t>كان يشوع يُكرِّر كلمات يهوه بشأن ما فعله من أجل إسرائيل. والآن، سيطلب يشوع من الشعب اختيار الإله الذي سيعبدونه: يهوه، الذي خلَّصهم وحماهم، أو آلهة أخرى. إذا اختار بنو إسرائيل يهوه، فعليهم أن يعبدوه وحده. بعد التأكُّد من أنَّ بني إسرائيل يُدركون مدى جديَّة هذا الاختيار، يكتب يشوع وعدهم في صيغة عهد مع يهوه ويضع حجرًا كتذكرة بهذا الوعد.</w:t>
      </w:r>
    </w:p>
    <w:p>
      <w:pPr>
        <w:bidi/>
      </w:pPr>
      <w:r>
        <w:rPr>
          <w:rtl/>
          <w:cs/>
          <w:lang w:val="ar_AE" w:bidi="ar_AE"/>
        </w:rPr>
      </w:r>
      <w:r>
        <w:rPr>
          <w:rtl/>
          <w:cs/>
          <w:lang w:val="ar_AE" w:bidi="ar_AE"/>
        </w:rPr>
        <w:t xml:space="preserve">لأن يهوه أثبت أنه إله صالح يُمكن الاتِّكال عليه، يحث يشوع بني إسرائيل على مخافة يهوه، أو يكنوا له كل احترام ومهابة. يجب أنْ يعبدوا يهوه بكل قلوبهم ويطيعونه بأمانة كاملة. لو أنهم اختاروا عبادة يهوه، فعليهم عبادته هو وحده. يجب على بني إسرائيل أنْ يكفوا عن عبادة الآلهة التي عبدها أجدادهم بالقُرب من نهر الفرات وفي مصر. يجب على بني إسرائيل أنْ يُلقوا بعيدًا جميع تماثيل وصُور تلك الآلهة. </w:t>
      </w:r>
    </w:p>
    <w:p>
      <w:pPr>
        <w:bidi/>
      </w:pPr>
      <w:r>
        <w:rPr>
          <w:rtl/>
          <w:cs/>
          <w:lang w:val="ar_AE" w:bidi="ar_AE"/>
        </w:rPr>
      </w:r>
      <w:r>
        <w:rPr>
          <w:rtl/>
          <w:cs/>
          <w:lang w:val="ar_AE" w:bidi="ar_AE"/>
        </w:rPr>
        <w:t>توقفوا هنا وناقشوا هذا السؤال في مجموعة: أرووا قصة عن وقت قرَّرتم فيه الامتناع عن نشاط سيء أو عادة معينة. كيف أظهرتم أنكم تمتنعون؟ ماذا فعلتم بكافة العناصر التي احتجتم إليها من قبل لإتمام ذلك النشاط؟ كيف حفظتم أنفسكم من القيام بذلك النشاط مرة أخرى؟ أوقِفوا الاستماع إلى هذا التسجيل الصوتي هنا.</w:t>
      </w:r>
    </w:p>
    <w:p>
      <w:pPr>
        <w:bidi/>
      </w:pPr>
      <w:r>
        <w:rPr>
          <w:rtl/>
          <w:cs/>
          <w:lang w:val="ar_AE" w:bidi="ar_AE"/>
        </w:rPr>
      </w:r>
      <w:r>
        <w:rPr>
          <w:rtl/>
          <w:cs/>
          <w:lang w:val="ar_AE" w:bidi="ar_AE"/>
        </w:rPr>
        <w:t>يُعطي يشوع الشعب خيارًا، لأن يهوه لا يُجبره على عبادته. إذا كان بنو إسرائيل لا يرغبون في طاعة يهوه، فعليهم اختيار مَن سيعبدون. يمكن أنْ يختار بنو إسرائيل الآلهة التي عبدها أجدادهم، قبلما عبدوا يهوه. أو يمكنهم اختيار آلهة الأموريين، الذين هزمهم يهوه. لكن، يُعلن يشوع أنه هو وجميع أهل بيته، مَن يعيشون معه، سيعبدون يهوه.</w:t>
      </w:r>
    </w:p>
    <w:p>
      <w:pPr>
        <w:bidi/>
      </w:pPr>
      <w:r>
        <w:rPr>
          <w:rtl/>
          <w:cs/>
          <w:lang w:val="ar_AE" w:bidi="ar_AE"/>
        </w:rPr>
      </w:r>
      <w:r>
        <w:rPr>
          <w:rtl/>
          <w:cs/>
          <w:lang w:val="ar_AE" w:bidi="ar_AE"/>
        </w:rPr>
        <w:t>يُعلن بنو إسرائيل بثقة أنهم لن يتركوا يهوه أبدًا ليعبدوا آلهة أخرى، لأن يهوه هو مَن خلَّصهم. يكرِّرون ويتَّفقون مع ما قاله يهوه سابقًا: أخرَجهم يهوه من مصر. أراهُم يهوه علامات عظيمة وحماهُم. أعطاهم يهوه الأرض التي يعيشون عليها. يقول بنو إسرائيل إن يهوه أظهر أنه إلههم، ولذلك سيعبدونه.</w:t>
      </w:r>
    </w:p>
    <w:p>
      <w:pPr>
        <w:bidi/>
      </w:pPr>
      <w:r>
        <w:rPr>
          <w:rtl/>
          <w:cs/>
          <w:lang w:val="ar_AE" w:bidi="ar_AE"/>
        </w:rPr>
      </w:r>
      <w:r>
        <w:rPr>
          <w:rtl/>
          <w:cs/>
          <w:lang w:val="ar_AE" w:bidi="ar_AE"/>
        </w:rPr>
        <w:t>يُحذِّر يشوع الشعب بأنَّ هذا وعد جاد لذا يريدهم التفكير مليًا قبل القرار. يقول يشوع إنه ليس من السهل عبادة يهوه. لقد عبد بنو إسرائيل فعلًا آلهة كاذبة وأظهروا أنهم لا يستطيعون عبادة يهوه وحده! يهوه قدُّوس. ما مِن إله آخر مثل يهوه. يهوه إله غيور أيضًا، مما يعني أنه يطلب طاعة كاملة. لن يسمح يهوه لبني إسرائيل بعبادة آلهة أخرى معه في آنٍ واحد. كان يهوه إلهًا صالحًا لبني إسرائيل طوال الزمان، لكن لا ينبغي لهم أبدًا عبادة آلهة أخرى. لو فعلوا هذا، لن ينسى يهوه أو يغفر تلك الخطية أو هذا العصيان. سينقلب يهوه على بني إسرائيل ويعاقبهم حتى يُدمِّرهم تمامًا. لقد أخبر يهوه بني إسرائيل بهذا فعلًا عندما أعطاهم شريعته. يجب على بني إسرائيل أن يفهموا بالتمام هذا الاتِّفاق وأن يكونوا مستعدين للقيام بما وعدوا.</w:t>
      </w:r>
    </w:p>
    <w:p>
      <w:pPr>
        <w:bidi/>
      </w:pPr>
      <w:r>
        <w:rPr>
          <w:rtl/>
          <w:cs/>
          <w:lang w:val="ar_AE" w:bidi="ar_AE"/>
        </w:rPr>
      </w:r>
      <w:r>
        <w:rPr>
          <w:rtl/>
          <w:cs/>
          <w:lang w:val="ar_AE" w:bidi="ar_AE"/>
        </w:rPr>
        <w:t>يصرخ الشعب: "حَاشَا لَنَا أَنْ نَتْرُكَ الرَّبَّ لِنَعْبُدَ آلِهَةً أُخْرَى". ويقولون أيضًا أنهم سيعبدون يهوه. بسبب ما قالوا، يقول يشوع إن الشعب شهود على أنفسهم أنهم اختاروا عبادة يهوه. مثلما يروي شاهد الحق ما رآه أمام قاضٍ، سيضطر بنو إسرائيل إلى قول الحق بشأن ما نقضوا من وعد ليهوه، إذا عبدوا آلهة أخرى. ستُثبت كلماتهم أنهم مذنبون إذا توقفوا عن عبادة يهوه وحده دون إله آخر. يتفق بنو إسرائيل على أنهم سيكونون شهودًا.</w:t>
      </w:r>
    </w:p>
    <w:p>
      <w:pPr>
        <w:bidi/>
      </w:pPr>
      <w:r>
        <w:rPr>
          <w:rtl/>
          <w:cs/>
          <w:lang w:val="ar_AE" w:bidi="ar_AE"/>
        </w:rPr>
      </w:r>
      <w:r>
        <w:rPr>
          <w:rtl/>
          <w:cs/>
          <w:lang w:val="ar_AE" w:bidi="ar_AE"/>
        </w:rPr>
        <w:t>توقَّفوا هنا وناقشوا هذا السؤال في مجموعة: ناقشوا ما يمكن أنْ يحدث إذا قطعت مجموعة من الناس وعدًا مهمًا في ثقافتكم ثم نقضته. كيف يُظهر الناس أن المجموعة نكثت وعدها؟ مَن سيُقدِّم الدليل أو الإثبات، على كيفية نكث الشعب لوعدهم؟ أوقِفوا الاستماع إلى هذا التسجيل الصوتي هنا.</w:t>
      </w:r>
    </w:p>
    <w:p>
      <w:pPr>
        <w:bidi/>
      </w:pPr>
      <w:r>
        <w:rPr>
          <w:rtl/>
          <w:cs/>
          <w:lang w:val="ar_AE" w:bidi="ar_AE"/>
        </w:rPr>
      </w:r>
      <w:r>
        <w:rPr>
          <w:rtl/>
          <w:cs/>
          <w:lang w:val="ar_AE" w:bidi="ar_AE"/>
        </w:rPr>
        <w:t xml:space="preserve">مرة أخرى، يُذكِّر يشوع الشعب بأنه ينبغي لهم التخلُّص من أي آلهة أخرى، أو أي شيء يحبون أو يعبدون في آن واحد مع الله وكأنه إله آخر. بدلًا من ذلك، ينبغي لهُم أن يعدوا بالولاء ليهوه. لذلك يعد بنو إسرائيل أنهم سيعبدون يهوه وحده، الذي هو إلههم. إنهم يعِدون بطاعة كل وصاياه. </w:t>
      </w:r>
    </w:p>
    <w:p>
      <w:pPr>
        <w:bidi/>
      </w:pPr>
      <w:r>
        <w:rPr>
          <w:rtl/>
          <w:cs/>
          <w:lang w:val="ar_AE" w:bidi="ar_AE"/>
        </w:rPr>
      </w:r>
      <w:r>
        <w:rPr>
          <w:rtl/>
          <w:cs/>
          <w:lang w:val="ar_AE" w:bidi="ar_AE"/>
        </w:rPr>
        <w:t>لذلك، في ذلك اليوم، عندما يجتمع الشعب في شكيم، يقطع يهشوع عهدًا، أو وعدًا جادًا بينهم وبين يهوه. ومثل العهد الذي في جبَل سيناء، يشمل هذا العهد أيضًا شرائع وقواعد بني إسرائيل ذاتها، التي يخبرهم يشوع بوجوب طاعتها. يكتب يشوع جميع ما قالوه وقرَّروه في سِفر شرائع الله لشعبه. كان الناس يصنعون مخطوطات بالكتابة على قطعة واحدة من البردي أو المخطوطة، وكانت تشبه الورق ثم يلفونها.</w:t>
      </w:r>
    </w:p>
    <w:p>
      <w:pPr>
        <w:bidi/>
      </w:pPr>
      <w:r>
        <w:rPr>
          <w:rtl/>
          <w:cs/>
          <w:lang w:val="ar_AE" w:bidi="ar_AE"/>
        </w:rPr>
      </w:r>
      <w:r>
        <w:rPr>
          <w:rtl/>
          <w:cs/>
          <w:lang w:val="ar_AE" w:bidi="ar_AE"/>
        </w:rPr>
        <w:t>توقّفوا هنا وانظروا معًا إلى صورة "مخطوطة". أوقِفوا الاستماع إلى هذا التسجيل الصوتي هنا.</w:t>
      </w:r>
    </w:p>
    <w:p>
      <w:pPr>
        <w:bidi/>
      </w:pPr>
      <w:r>
        <w:rPr>
          <w:rtl/>
          <w:cs/>
          <w:lang w:val="ar_AE" w:bidi="ar_AE"/>
        </w:rPr>
      </w:r>
      <w:r>
        <w:rPr>
          <w:rtl/>
          <w:cs/>
          <w:lang w:val="ar_AE" w:bidi="ar_AE"/>
        </w:rPr>
        <w:t>ثم يحصل يشوع على حجَر كبير ويقيمه تحت بطمة كبيرة. أحيانًا تُسمى هذه الشجرة أيضًا شجرة بلوط.</w:t>
      </w:r>
    </w:p>
    <w:p>
      <w:pPr>
        <w:bidi/>
      </w:pPr>
      <w:r>
        <w:rPr>
          <w:rtl/>
          <w:cs/>
          <w:lang w:val="ar_AE" w:bidi="ar_AE"/>
        </w:rPr>
      </w:r>
      <w:r>
        <w:rPr>
          <w:rtl/>
          <w:cs/>
          <w:lang w:val="ar_AE" w:bidi="ar_AE"/>
        </w:rPr>
        <w:t>توقّفوا هنا وانظروا معًا إلى صورة شجرة البُطمة. أوقِفوا الاستماع إلى هذا التسجيل الصوتي هنا.</w:t>
      </w:r>
    </w:p>
    <w:p>
      <w:pPr>
        <w:bidi/>
      </w:pPr>
      <w:r>
        <w:rPr>
          <w:rtl/>
          <w:cs/>
          <w:lang w:val="ar_AE" w:bidi="ar_AE"/>
        </w:rPr>
      </w:r>
      <w:r>
        <w:rPr>
          <w:rtl/>
          <w:cs/>
          <w:lang w:val="ar_AE" w:bidi="ar_AE"/>
        </w:rPr>
        <w:t>كانت هذه الشجرة في مكان مقدَّس، وربما في المكان عينه الذي بنى فيه إبراهيم ويعقوب مذابح ليهوه. يُخبر يشوع الشعب أن ينظروا إلى هذا الحَجَر ويتذكَّروه. سيكون شاهدًا، أو تذكرة، لما وعد به الشعب. لأنَّ الحَجر كان موجودًا عند نطق الشعب بوعدهم، فكما لو كان الحَجر قد سمع وعدهم. عندما يرى شعب إسرائيل هذا الحجر، سيتذكَّرون الوعد الذي ذكروه بجانب الحجَر. لذلك سيُذكِّر الحَجَر بني إسرائيل بألا يتمرَّدوا على إلههم.</w:t>
      </w:r>
    </w:p>
    <w:p>
      <w:pPr>
        <w:bidi/>
      </w:pPr>
      <w:r>
        <w:rPr>
          <w:rtl/>
          <w:cs/>
          <w:lang w:val="ar_AE" w:bidi="ar_AE"/>
        </w:rPr>
      </w:r>
      <w:r>
        <w:rPr>
          <w:rtl/>
          <w:cs/>
          <w:lang w:val="ar_AE" w:bidi="ar_AE"/>
        </w:rPr>
        <w:t>توقَّفوا هنا وناقشوا هذا السؤال في مجموعة: في ثقافتكم، عندما يتَّخذ الناس قرارًا أو اتِّفاقًا مُهمًا، كيف يتذكَّرون هذا الاتِّفاق؟ ما الأشياء التي يستخدمون ليساعدوا على تذكير أنفسهم بما وعدوا؟ أين يضعون رسائل التذكير هذه؟ أوقِفوا الاستماع إلى هذا التسجيل الصوتي هنا.</w:t>
      </w:r>
    </w:p>
    <w:p>
      <w:pPr>
        <w:bidi/>
      </w:pPr>
      <w:r>
        <w:rPr>
          <w:rtl/>
          <w:cs/>
          <w:lang w:val="ar_AE" w:bidi="ar_AE"/>
        </w:rPr>
      </w:r>
      <w:r>
        <w:rPr>
          <w:rtl/>
          <w:cs/>
          <w:lang w:val="ar_AE" w:bidi="ar_AE"/>
        </w:rPr>
        <w:t>ثم صرف يشوع الشعب كل واحد إلى مُلكه، الأرض التي أعطاها يهوه لهم.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يشوع 24: 14–28 بالترجمة الأسهل فهمًا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يعطي يشوع بني إسرائيل خيارًا لعبادة يهوه أو عبادة آلهة الشعوب الأخرى. يُعلن يشوع أنه هو وأهل بيته سيعبدون يهوه.</w:t>
      </w:r>
    </w:p>
    <w:p>
      <w:pPr>
        <w:bidi/>
      </w:pPr>
      <w:r>
        <w:rPr>
          <w:rtl/>
          <w:cs/>
          <w:lang w:val="ar_AE" w:bidi="ar_AE"/>
        </w:rPr>
      </w:r>
      <w:r>
        <w:rPr>
          <w:b/>
          <w:rtl/>
          <w:cs/>
          <w:lang w:val="ar_AE" w:bidi="ar_AE"/>
        </w:rPr>
        <w:t>في المشهد الثاني:</w:t>
      </w:r>
      <w:r>
        <w:rPr>
          <w:rtl/>
          <w:cs/>
          <w:lang w:val="ar_AE" w:bidi="ar_AE"/>
        </w:rPr>
        <w:t xml:space="preserve"> يُجيب بنو إسرائيل بأنهم سيعبدون يهوه. يهوه هو إلههم وقد أخرجهم من العبودية إلى هذه الأرض.</w:t>
      </w:r>
    </w:p>
    <w:p>
      <w:pPr>
        <w:bidi/>
      </w:pPr>
      <w:r>
        <w:rPr>
          <w:rtl/>
          <w:cs/>
          <w:lang w:val="ar_AE" w:bidi="ar_AE"/>
        </w:rPr>
      </w:r>
      <w:r>
        <w:rPr>
          <w:b/>
          <w:rtl/>
          <w:cs/>
          <w:lang w:val="ar_AE" w:bidi="ar_AE"/>
        </w:rPr>
        <w:t>في المشهد الثالث:</w:t>
      </w:r>
      <w:r>
        <w:rPr>
          <w:rtl/>
          <w:cs/>
          <w:lang w:val="ar_AE" w:bidi="ar_AE"/>
        </w:rPr>
        <w:t xml:space="preserve"> يُحذر يشوع بني إسرائيل بمدى أهمية هذا الوعد. يهوه قدُّوس ولن يقبل أي منافسين. يُعلن الشعب أنهم سيعبدون يهوه وحده. </w:t>
      </w:r>
    </w:p>
    <w:p>
      <w:pPr>
        <w:bidi/>
      </w:pPr>
      <w:r>
        <w:rPr>
          <w:rtl/>
          <w:cs/>
          <w:lang w:val="ar_AE" w:bidi="ar_AE"/>
        </w:rPr>
      </w:r>
      <w:r>
        <w:rPr>
          <w:b/>
          <w:rtl/>
          <w:cs/>
          <w:lang w:val="ar_AE" w:bidi="ar_AE"/>
        </w:rPr>
        <w:t>في المشهد الرابع:</w:t>
      </w:r>
      <w:r>
        <w:rPr>
          <w:rtl/>
          <w:cs/>
          <w:lang w:val="ar_AE" w:bidi="ar_AE"/>
        </w:rPr>
        <w:t xml:space="preserve"> يشرح يشوع قواعد هذا العهد. يُخبر يشوع الشعب أنهم شهود على أنفسهم، ويوافق الشعب على ذلك. ثم يطلب منهم يشوع التخلِّي عن الآلهة الكاذبة الأخرى وإعلان ولائهم ليهوه. يُعلن الشعب أنهم سيعبدون يهوه وحده. </w:t>
      </w:r>
    </w:p>
    <w:p>
      <w:pPr>
        <w:bidi/>
      </w:pPr>
      <w:r>
        <w:rPr>
          <w:rtl/>
          <w:cs/>
          <w:lang w:val="ar_AE" w:bidi="ar_AE"/>
        </w:rPr>
      </w:r>
      <w:r>
        <w:rPr>
          <w:b/>
          <w:rtl/>
          <w:cs/>
          <w:lang w:val="ar_AE" w:bidi="ar_AE"/>
        </w:rPr>
        <w:t>في المشهد الخامس:</w:t>
      </w:r>
      <w:r>
        <w:rPr>
          <w:rtl/>
          <w:cs/>
          <w:lang w:val="ar_AE" w:bidi="ar_AE"/>
        </w:rPr>
        <w:t xml:space="preserve"> يقطع يشوع عهدًا بين بني إسرائيل ويهوه. يُقيم يشوع حَجَر تذكِرة لهذا العهد. ثم يُرسل يشوع الجميع للعودة إلى أجزاء الأرض التي أعطاهم يهوه.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 وأهل بيته.</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أجداد بني إسرائيل</w:t>
      </w:r>
    </w:p>
    <w:p>
      <w:pPr>
        <w:pStyle w:val="ListBullet"/>
        <w:bidi/>
        <w:spacing w:line="240" w:lineRule="auto"/>
        <w:ind w:left="720"/>
      </w:pPr>
      <w:r>
        <w:rPr>
          <w:rtl/>
          <w:cs/>
          <w:lang w:val="ar_AE" w:bidi="ar_AE"/>
        </w:rPr>
      </w:r>
      <w:r>
        <w:rPr>
          <w:rtl/>
          <w:cs/>
          <w:lang w:val="ar_AE" w:bidi="ar_AE"/>
        </w:rPr>
        <w:t xml:space="preserve">والشعب الأموري </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بعد تكرار كلمات يهوه، يتكلّم يشوع الآن إلى الشعب بكلماته الخاصة. يحث يشوع الشعب على فعل أمرَيْن: عبادة يهوه والتوقُّف عن عبادة أي آلهة أخرى. كان بنو إسرائيل الأكبر سنًا قد قطعوا وعدًا جادًا بعبادة يهوه، في أثناء وجودهم في البرية. لكنهم اختاروا أيضًا عبادة آلهة أخرى معه. يريد يشوع الآن أن يَعِدَ جميعُ بني إسرائيل مرة أخرى بعبادة يهوه وحده. يتحدَّث يشوع بوضوح شديد عن أهمية هذا الوعد، حتى يكون بنو إسرائيل مُستعدين للوفاء بوعدهم. </w:t>
      </w:r>
    </w:p>
    <w:p>
      <w:pPr>
        <w:bidi/>
      </w:pPr>
      <w:r>
        <w:rPr>
          <w:rtl/>
          <w:cs/>
          <w:lang w:val="ar_AE" w:bidi="ar_AE"/>
        </w:rPr>
      </w:r>
      <w:r>
        <w:rPr>
          <w:rtl/>
          <w:cs/>
          <w:lang w:val="ar_AE" w:bidi="ar_AE"/>
        </w:rPr>
        <w:t>في المشهد الأول، يعطي يشوع خيارًا للشعب: أن يختاروا بين عبادة يهوه وعبادة آلهة أخرى. يحثهم يشوع على مخافة يهوه أو على معاملته بعميق الاحترام والمهابة. إذا أرادوا أن يعبدوا يهوه، فعليهم عبادته بالكامل، وبإخلاص، ووفاء. لا يمكنهم أن يقضوا بعض وقتهم في عبادة آلهة أخرى. بدلًا من ذلك، يجب على الشعب أن يكُف عن عبادة الآلهة التي عبدها أجدادهم عندما كانوا عند نهر الفرات أو في مصر. يجب أن يُلقوا بعيدًا جميع التماثيل أو الأشياء التي تُمثِّل آلهة أخرى.</w:t>
      </w:r>
    </w:p>
    <w:p>
      <w:pPr>
        <w:bidi/>
      </w:pPr>
      <w:r>
        <w:rPr>
          <w:rtl/>
          <w:cs/>
          <w:lang w:val="ar_AE" w:bidi="ar_AE"/>
        </w:rPr>
      </w:r>
      <w:r>
        <w:rPr>
          <w:rtl/>
          <w:cs/>
          <w:lang w:val="ar_AE" w:bidi="ar_AE"/>
        </w:rPr>
        <w:t>توقفوا هنا وناقشوا هذا السؤال في مجموعة: يجب على الشعب عبادة يهوه عبادة تامة، من كل قلوبهم. يجب أن يخدموا بأمانة. لا يمكنهم عبادة يهوه لبعضٍ من الوقت ثم قضاء بقية الوقت في عبادة آلهة أخرى. يجب أن يكونوا صادقين: يجب أن تتوافق أفعالهم مع أقوالهم. تحدثوا عن الكلمات التي سوف تستخدمونها لوصف الطريقة التي يجب أن يعبد بها بنو إسرائيل يهوه. أوقِفوا الاستماع إلى هذا التسجيل الصوتي هنا.</w:t>
      </w:r>
    </w:p>
    <w:p>
      <w:pPr>
        <w:bidi/>
      </w:pPr>
      <w:r>
        <w:rPr>
          <w:rtl/>
          <w:cs/>
          <w:lang w:val="ar_AE" w:bidi="ar_AE"/>
        </w:rPr>
      </w:r>
      <w:r>
        <w:rPr>
          <w:rtl/>
          <w:cs/>
          <w:lang w:val="ar_AE" w:bidi="ar_AE"/>
        </w:rPr>
        <w:t>لكن، قد يقرر الشعب أن عبادة يهوه سيئة في أعينهم، مما يعني أنها صعبة للغاية، أو أنهم لا يرغبون في ذلك. وبالتالي، يمكنهم اختيار أن يعبدوا آلهة أخرى. يمكنهم اختيار آلهة أجدادهم، مُتجاهلين كل ما فعله يهوه لهم. أو يمكنهم اختيار آلهة الأموريين، الذين هزمهم يهوه. يعلن يشوع بوضوح أنهم لا يستطيعون عبادة يهوه وكذلك عبادة الآلهة الأخرى.</w:t>
      </w:r>
    </w:p>
    <w:p>
      <w:pPr>
        <w:bidi/>
      </w:pPr>
      <w:r>
        <w:rPr>
          <w:rtl/>
          <w:cs/>
          <w:lang w:val="ar_AE" w:bidi="ar_AE"/>
        </w:rPr>
      </w:r>
      <w:r>
        <w:rPr>
          <w:rtl/>
          <w:cs/>
          <w:lang w:val="ar_AE" w:bidi="ar_AE"/>
        </w:rPr>
        <w:t>يُقدِّم يشوع، بصفته قائدهم، قدوة صالحة ويعلن أنه سيختار عبادة يهوه. سيفعل كل مَن يعيش في بيت يشوع أيضًا الشيء عينه.</w:t>
      </w:r>
    </w:p>
    <w:p>
      <w:pPr>
        <w:bidi/>
      </w:pPr>
      <w:r>
        <w:rPr>
          <w:rtl/>
          <w:cs/>
          <w:lang w:val="ar_AE" w:bidi="ar_AE"/>
        </w:rPr>
      </w:r>
      <w:r>
        <w:rPr>
          <w:rtl/>
          <w:cs/>
          <w:lang w:val="ar_AE" w:bidi="ar_AE"/>
        </w:rPr>
        <w:t>يُعلن الشعب قراره في المشهد الثاني. يحتج بنو إسرائيل بقولهم نهم لن يخونوا يهوه أبدًا ويعبدوا آلهة أخرى! يقولون: "حَاشَا لَنَا أَنْ نَتْرُكَ الرَّبَّ لِنَعْبُدَ آلِهَةً أُخْرَى!" يهوه هو إلههم، الذي أنقذهم من العبودية في مصر وأحضرهم آمنين إلى هذه الأرض. يتفقون على أن يهوه هو الذي هزم المجموعات العرقية الأخرى التي عاشت في الأرض. لذلك يقول بنو إسرائيل إنهم سيعبدون يهوه، لأنه وحده هو إله بني إسرائيل.</w:t>
      </w:r>
    </w:p>
    <w:p>
      <w:pPr>
        <w:bidi/>
      </w:pPr>
      <w:r>
        <w:rPr>
          <w:rtl/>
          <w:cs/>
          <w:lang w:val="ar_AE" w:bidi="ar_AE"/>
        </w:rPr>
      </w:r>
      <w:r>
        <w:rPr>
          <w:rtl/>
          <w:cs/>
          <w:lang w:val="ar_AE" w:bidi="ar_AE"/>
        </w:rPr>
        <w:t>توقَّفوا هنا وناقشوا هذا السؤال في مجموعة: في لُغتكم، ما التعبيرات التي تستخدمون لإظهار أن أمرًا يستحيل حدوثه أبدًا أو أنكم لن تفعلوا شيئًا معينًا أبدًا؟ كنشاط، اقترحوا بعضُكم على بعضٍ أحداثًا لا تُصدَّق أو مستحيلة ثم ناقشوا كيف ستُجيبون. أوقِفوا الاستماع إلى هذا التسجيل الصوتي هنا.</w:t>
      </w:r>
    </w:p>
    <w:p>
      <w:pPr>
        <w:bidi/>
      </w:pPr>
      <w:r>
        <w:rPr>
          <w:rtl/>
          <w:cs/>
          <w:lang w:val="ar_AE" w:bidi="ar_AE"/>
        </w:rPr>
      </w:r>
      <w:r>
        <w:rPr>
          <w:rtl/>
          <w:cs/>
          <w:lang w:val="ar_AE" w:bidi="ar_AE"/>
        </w:rPr>
        <w:t>في المشهد الثالث، يتأكد يشوع من فهْم الشعب لمدى أهمية هذا الاتّفاق. يُخبرهم يشوع بأنه ليس من السهل عبادة يهوه. وأنهم غير قادرين على اتباع يهوه بأمانة كاملة وإخلاص. لإظهار مدى صعوبة ذلك، يبالغ يشوع قائلاً إنهم لا يستطيعون عبادة يهوه! حتى الآن، مع أن يهوه كان يقود بني إسرائيل لسنوات، لا يزال على يشوع أن يطلب من بني إسرائيل التخلُّص من الآلهة الكاذبة!</w:t>
      </w:r>
    </w:p>
    <w:p>
      <w:pPr>
        <w:bidi/>
      </w:pPr>
      <w:r>
        <w:rPr>
          <w:rtl/>
          <w:cs/>
          <w:lang w:val="ar_AE" w:bidi="ar_AE"/>
        </w:rPr>
      </w:r>
      <w:r>
        <w:rPr>
          <w:rtl/>
          <w:cs/>
          <w:lang w:val="ar_AE" w:bidi="ar_AE"/>
        </w:rPr>
        <w:t>يهوه مقدَّس ومختلف عن الآلهة الأخرى. يهوه غيور، مما يعني أنه لن يسمح لشعبه بعبادة آلهة شريرة وعديمة الفائدة. لن يغفر يهوه خطيتهم إذا فعلوا ذلك. بينما كان بنو إسرائيل في البرية، تكلَّم يهوه معهم وأخبرهم كيف يعبدونَه. قال يهوه لهم إنه سيعطيهم أشياء صالحة، إذا أطاعوه، لكنه سيعاقبهم إذا لم يفعلوا. لذلك يقول يشوع: إذا أخطأ بنو إسرائيل ضد يهوه وعصوه بعبادة آلهة أخرى، سيعاقبهم يهوه. مثلما أعطاهم يهوه عطايا صالحة وعد بها، سيعاقبهم أيضًا على خطيتهم، كما وعد.</w:t>
      </w:r>
    </w:p>
    <w:p>
      <w:pPr>
        <w:bidi/>
      </w:pPr>
      <w:r>
        <w:rPr>
          <w:rtl/>
          <w:cs/>
          <w:lang w:val="ar_AE" w:bidi="ar_AE"/>
        </w:rPr>
      </w:r>
      <w:r>
        <w:rPr>
          <w:rtl/>
          <w:cs/>
          <w:lang w:val="ar_AE" w:bidi="ar_AE"/>
        </w:rPr>
        <w:t>توقَّفوا هنا وناقشوا هذا السؤال في مجموعة: احكوا قصة عن وقت قطعتم فيه وعدًا أو اتِّفاق مُهم مع شخص آخر. بما أنَّ هذا كان في غاية الأهمية، فكيف استعددتم لقطع هذا الوعد؟ ماذا فعلتم للتأكد من أنكم فهمتم ما ينبغي لكم فعله؟ أوقِفوا الاستماع إلى هذا التسجيل الصوتي هنا.</w:t>
      </w:r>
    </w:p>
    <w:p>
      <w:pPr>
        <w:bidi/>
      </w:pPr>
      <w:r>
        <w:rPr>
          <w:rtl/>
          <w:cs/>
          <w:lang w:val="ar_AE" w:bidi="ar_AE"/>
        </w:rPr>
      </w:r>
      <w:r>
        <w:rPr>
          <w:rtl/>
          <w:cs/>
          <w:lang w:val="ar_AE" w:bidi="ar_AE"/>
        </w:rPr>
        <w:t>يجيب بنو إسرائيل بقوة: "لا"، قائلين إنهم لن يعبدوا آلهة أخرى! يختارون عبادة يهوه!</w:t>
      </w:r>
    </w:p>
    <w:p>
      <w:pPr>
        <w:bidi/>
      </w:pPr>
      <w:r>
        <w:rPr>
          <w:rtl/>
          <w:cs/>
          <w:lang w:val="ar_AE" w:bidi="ar_AE"/>
        </w:rPr>
      </w:r>
      <w:r>
        <w:rPr>
          <w:rtl/>
          <w:cs/>
          <w:lang w:val="ar_AE" w:bidi="ar_AE"/>
        </w:rPr>
        <w:t>في المشهد الرابع، يتأكَّد يشوع من فهْم بني إسرائيل لقواعد هذا الوعد. إذا وافقوا، سيكون بنو إسرائيل شهودًا على أنفسهم. مثل الشهود أمام القاضي، سيضطر بنو إسرائيل أنفسهم إلى الاعتراف وإثبات عصيانهم إذا نقضوا وعدهم. يتَّفق الشعب على أنهم شهود.</w:t>
      </w:r>
    </w:p>
    <w:p>
      <w:pPr>
        <w:bidi/>
      </w:pPr>
      <w:r>
        <w:rPr>
          <w:rtl/>
          <w:cs/>
          <w:lang w:val="ar_AE" w:bidi="ar_AE"/>
        </w:rPr>
      </w:r>
      <w:r>
        <w:rPr>
          <w:rtl/>
          <w:cs/>
          <w:lang w:val="ar_AE" w:bidi="ar_AE"/>
        </w:rPr>
        <w:t>ثم يُكرر يشوع الجزء الثاني من الوعد: التخلُّص من أي آلهة أخرى. كان بعض بني إسرائيل لا يزالون يعبدون آلهة أخرى إلى جانب يهوه. ربما كان لديهم تمثال لآلهة أجنبية، ربما معهم الآن أو في بيوتهم. يخبرهم يشوع أن يقرروا الآن التوقُّف عن عبادة هذه الآلهة. وعند عودتهم إلى بيوتهم، كان الناس يتخلَّصون من أي شيء استخدموه لعبادة تلك الآلهة الأخرى. يخبر يشوع بني إسرائيل أن يعدوا بالولاء ليهوه الآن، ويفعل الشعب ذلك: يقول إن يهوه هو إلهه. كما يعدون أنهم سيعبدون يهوه وحده ويطيعون جميع وصاياه.</w:t>
      </w:r>
    </w:p>
    <w:p>
      <w:pPr>
        <w:bidi/>
      </w:pPr>
      <w:r>
        <w:rPr>
          <w:rtl/>
          <w:cs/>
          <w:lang w:val="ar_AE" w:bidi="ar_AE"/>
        </w:rPr>
      </w:r>
      <w:r>
        <w:rPr>
          <w:rtl/>
          <w:cs/>
          <w:lang w:val="ar_AE" w:bidi="ar_AE"/>
        </w:rPr>
        <w:t>في المشهد الخامس، يقطع يشوع العهد رسميًا في ذلك اليوم عينه. يَعِد الشعب بعبادة يهوه، ويقطع يشوع، بصفته مُمثلاً له، عهدًا أو اتّفاقًا رسميًا. كان لهذا العهد شرائع كان على الشعب طاعتها. يشرح يشوع الشرائع ويأمر الشعب باتِّباعها. يكتب يشوع الاتِّفاق، والشرائع، وكل ما قاله للشعب في السِفر أو في المخطوطة التي سجَّلت شرائع الله لشعبه. بما أنه كتاب مُهم، كان الناس يحتفظون به بأمان حتى تبقى سجلات الاتفاق محفوظةً أيضًا.</w:t>
      </w:r>
    </w:p>
    <w:p>
      <w:pPr>
        <w:bidi/>
      </w:pPr>
      <w:r>
        <w:rPr>
          <w:rtl/>
          <w:cs/>
          <w:lang w:val="ar_AE" w:bidi="ar_AE"/>
        </w:rPr>
      </w:r>
      <w:r>
        <w:rPr>
          <w:rtl/>
          <w:cs/>
          <w:lang w:val="ar_AE" w:bidi="ar_AE"/>
        </w:rPr>
        <w:t>توقّفوا هنا وناقشوا هذا السؤال معًا: في ثقافتكم، كيف يُسجِّل الناس اتِّفاقات أو وعود مُهمة؟ أين يحتفظون بهذه السجِّلات؟ أوقِفوا الاستماع إلى هذا التسجيل الصوتي هنا.</w:t>
      </w:r>
    </w:p>
    <w:p>
      <w:pPr>
        <w:bidi/>
      </w:pPr>
      <w:r>
        <w:rPr>
          <w:rtl/>
          <w:cs/>
          <w:lang w:val="ar_AE" w:bidi="ar_AE"/>
        </w:rPr>
      </w:r>
      <w:r>
        <w:rPr>
          <w:rtl/>
          <w:cs/>
          <w:lang w:val="ar_AE" w:bidi="ar_AE"/>
        </w:rPr>
        <w:t>ثم يُقيم يشوع حَجَرًا كبيرًا للتذكير. من المحتمل أن يكون هذا الحجر حجرًا عاليًا وعريضًا، حتى يتمكن الناس من رؤيته وتذكُّرَهُ بسهولة. ربما ساعد أشخاص آخرون يشوع على دحرجة الحَجَر إلى مكان مقدس تحت شجرة. ربما كان هذا هو المكان عينه الذي عبَد فيه إبراهيم يهوه، وتخلَّص فيه يعقوب من الآلهة الزائفة التي كانت في بيته. بما أن هذا كان مكانًا مقدسًا، لم يحرك أحد الحَجَر، لذلك سيبقى هناك وقتًا طويلًا ليراه الناس.</w:t>
      </w:r>
    </w:p>
    <w:p>
      <w:pPr>
        <w:bidi/>
      </w:pPr>
      <w:r>
        <w:rPr>
          <w:rtl/>
          <w:cs/>
          <w:lang w:val="ar_AE" w:bidi="ar_AE"/>
        </w:rPr>
      </w:r>
      <w:r>
        <w:rPr>
          <w:rtl/>
          <w:cs/>
          <w:lang w:val="ar_AE" w:bidi="ar_AE"/>
        </w:rPr>
        <w:t>يُخبر يشوع الشعب أن ينظروا إلى هذا الحَجَر الآن. مثل شاهد يسمع اتفاقًا بين شخصين ويذكِّرهما بما قالا، هذا الحَجَر أيضًا شاهد. إنه هنا لتذكير الشعب بما وعدوا به إذا حدث أن عبدوا في أي وقت آلهة أخرى.</w:t>
      </w:r>
    </w:p>
    <w:p>
      <w:pPr>
        <w:bidi/>
      </w:pPr>
      <w:r>
        <w:rPr>
          <w:rtl/>
          <w:cs/>
          <w:lang w:val="ar_AE" w:bidi="ar_AE"/>
        </w:rPr>
      </w:r>
      <w:r>
        <w:rPr>
          <w:rtl/>
          <w:cs/>
          <w:lang w:val="ar_AE" w:bidi="ar_AE"/>
        </w:rPr>
        <w:t>والآن، بعد أن فعل يشوع كل ما في وسعه ليتأكد من فهْم الشعب، يرسلهم جميعًا إلى بيوتهم.</w:t>
      </w:r>
    </w:p>
    <w:p>
      <w:pPr>
        <w:bidi/>
      </w:pPr>
      <w:r>
        <w:rPr>
          <w:rtl/>
          <w:cs/>
          <w:lang w:val="ar_AE" w:bidi="ar_AE"/>
        </w:rPr>
      </w:r>
      <w:r>
        <w:rPr>
          <w:rtl/>
          <w:cs/>
          <w:lang w:val="ar_AE" w:bidi="ar_AE"/>
        </w:rPr>
        <w:t>الآن، على المجموعة تصوير أحداث القصة برسمها على لوحة،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يشوع 24: 14- 28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 وأهل بيته</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أجداد بني إسرائيل</w:t>
      </w:r>
    </w:p>
    <w:p>
      <w:pPr>
        <w:pStyle w:val="ListBullet"/>
        <w:bidi/>
        <w:spacing w:line="240" w:lineRule="auto"/>
        <w:ind w:left="720"/>
      </w:pPr>
      <w:r>
        <w:rPr>
          <w:rtl/>
          <w:cs/>
          <w:lang w:val="ar_AE" w:bidi="ar_AE"/>
        </w:rPr>
      </w:r>
      <w:r>
        <w:rPr>
          <w:rtl/>
          <w:cs/>
          <w:lang w:val="ar_AE" w:bidi="ar_AE"/>
        </w:rPr>
        <w:t xml:space="preserve">والشعب الأموري </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يتحدث يشوع الآن إلى شعب إسرائيل بكلماته الخاصة: "بسبب ما فعله يهوه، فَالآنَ اخْشَوْا الرَّبَّ وَاعْبُدُوهُ. بِكَمَالٍ وَأَمَانَةٍ! وَانْزِعُوا الآلِهَةَ الَّذِينَ عَبَدَهُمْ آبَاؤُكُمْ فِي عِبْرِ النَّهْرِ وَفِي مِصْرَ. وَاعْبُدُوا الرَّبَّ. وَإِنْ سَاءَ فِي أَعْيُنِكُمْ أَنْ تَعْبُدُوا الرَّبَّ، فَاخْتَارُوا لأَنْفُسِكُمُ الْيَوْمَ مَنْ تَعْبُدُونَ: إِنْ كَانَ الآلِهَةَ الَّذِينَ عَبَدَهُمْ آبَاؤُكُمُ الَّذِينَ فِي عَبْرِ النَّهْرِ، وَإِنْ كَانَ آلِهَةَ الأَمُورِيِّينَ الَّذِينَ أَنْتُمْ سَاكِنُونَ فِي أَرْضِهِمْ. وَأَمَّا أَنَا وَبَيْتِي فَنَعْبُدُ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يُجيب الشعب: "حَاشَا لَنَا أَنْ نَتْرُكَ الرَّبَّ لِنَعْبُدَ آلِهَةً أُخْرَى! أَنَّ الرَّبَّ إِلَهَنَا هُوَ الَّذِي أَصْعَدَنَا وَآبَاءَنَا مِنْ أَرْضِ مِصْرَ مِنْ بَيْتِ الْعُبُودِيَّةِ، وَالَّذِي عَمِلَ أَمَامَ أَعْيُنِنَا تِلْكَ الآيَاتِ الْعَظِيمَةَ، وَحَفِظَنَا فِي كُلِّ الطَّرِيقِ الَّتِي سِرْنَا فِيهَا وَفِي جَمِيعِ الشُّعُوبِ الَّذِينَ عَبَرْنَا فِي وَسَطِهِمْ. وَطَرَدَ الرَّبُّ مِنْ أَمَامِنَا جَمِيعَ الشُّعُوبِ، وَالأَمُورِيِّينَ السَّاكِنِينَ الأَرْضَ. فَنَحْنُ أَيْضًا نَعْبُدُ الرَّبَّ لأَنَّهُ هُوَ إِلَهُنَا".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بني إسرائيل: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يقول يشوع للشعب: "لاَ تَقْدِرُونَ أَنْ تَعْبُدُوا الرَّبَّ. لأَنَّهُ إِلَهٌ قُدُّوسٌ، وَإِلَهٌ غَيُورٌ هُوَ. إذا عبَّدتم آلهة أخرى، لن يغفر يهوه لكم. كان يهوه صالحًا معكم دائمًا، لكن لا ينبغى لكم أبدًا تركه وعبادة آلهة أخرى. إذا فعلتم ذلك، سينقلب يهوه عليكم ويعاقبكم حتى يُدمِّركم تمامًا".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يهوه: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فَقَالَ الشَّعْبُ لِيَشُوعَ: «لاَ. بَلِ الرَّبَّ نَعْبُدُ».</w:t>
      </w:r>
    </w:p>
    <w:p>
      <w:pPr>
        <w:bidi/>
      </w:pPr>
      <w:r>
        <w:rPr>
          <w:rtl/>
          <w:cs/>
          <w:lang w:val="ar_AE" w:bidi="ar_AE"/>
        </w:rPr>
      </w:r>
      <w:r>
        <w:rPr>
          <w:rtl/>
          <w:cs/>
          <w:lang w:val="ar_AE" w:bidi="ar_AE"/>
        </w:rPr>
        <w:t>فَقَالَ يَشُوعُ لِلشَّعْبِ: «أَنْتُمْ شُهُودٌ عَلَى أَنْفُسِكُمْ. أنكم قَدِ اخْتَرْتُمْ لأَنْفُسِكُمُ الرَّبَّ لِتَعْبُدُوهُ".</w:t>
      </w:r>
    </w:p>
    <w:p>
      <w:pPr>
        <w:bidi/>
      </w:pPr>
      <w:r>
        <w:rPr>
          <w:rtl/>
          <w:cs/>
          <w:lang w:val="ar_AE" w:bidi="ar_AE"/>
        </w:rPr>
      </w:r>
      <w:r>
        <w:rPr>
          <w:rtl/>
          <w:cs/>
          <w:lang w:val="ar_AE" w:bidi="ar_AE"/>
        </w:rPr>
        <w:t>فَقَالُوا: «نَحْنُ شُهُودٌ».</w:t>
      </w:r>
    </w:p>
    <w:p>
      <w:pPr>
        <w:bidi/>
      </w:pPr>
      <w:r>
        <w:rPr>
          <w:rtl/>
          <w:cs/>
          <w:lang w:val="ar_AE" w:bidi="ar_AE"/>
        </w:rPr>
      </w:r>
      <w:r>
        <w:rPr>
          <w:rtl/>
          <w:cs/>
          <w:lang w:val="ar_AE" w:bidi="ar_AE"/>
        </w:rPr>
        <w:t>يقول يشوع: «فَالآنَ انْزِعُوا الآلِهَةَ الْغَرِيبَةَ الَّتِي فِي وَسَطِكُمْ، وَأَمِيلُوا قُلُوبَكُمْ إِلَى الرَّبِّ إِلَهِ إِسْرَائِيلَ».</w:t>
      </w:r>
    </w:p>
    <w:p>
      <w:pPr>
        <w:bidi/>
      </w:pPr>
      <w:r>
        <w:rPr>
          <w:rtl/>
          <w:cs/>
          <w:lang w:val="ar_AE" w:bidi="ar_AE"/>
        </w:rPr>
      </w:r>
      <w:r>
        <w:rPr>
          <w:rtl/>
          <w:cs/>
          <w:lang w:val="ar_AE" w:bidi="ar_AE"/>
        </w:rPr>
        <w:t>فَقَالَ الشَّعْبُ لِيَشُوعَ: «الرَّبَّ إِلَهَنَا نَعْبُدُ وَلِصَوْتِهِ نَسْمَعُ».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بني إسرائيل: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لذا، في ذلك اليوم، عندما يجتمع الشعب معًا في شكيم، يقطع يشوع عهدًا بينهم وبين يهوه. يشمل هذا العهد شرائع وقواعد يجب أن يطيعها بنو إسرائيل. يكتب يشوع جميع ما يقولون ويُقرِّرون في سِفر شرائع الله لشعبه.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يهوه: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لتذكير بني إسرائيل باتِّفاقهم، يجد يشوع حَجَرًا كبيرًا. يُقيم يشوع الحَجَر في مكان مقدس تحت شجرة. ثم يتحدَّث يشوع إلى الشعب مرة أخرى: "انظروا عن كثب إلى هذا الحَجَر! قَدْ سَمِعَ كُلَّ كَلاَمِ الرَّبِّ الَّذِي كَلَّمَنَا بِهِ، فَيَكُونُ شَاهِدًا عَلَيْكُمْ لِئَلاَّ تَجْحَدُوا إِلَهَكُمْ".</w:t>
      </w:r>
    </w:p>
    <w:p>
      <w:pPr>
        <w:bidi/>
      </w:pPr>
      <w:r>
        <w:rPr>
          <w:rtl/>
          <w:cs/>
          <w:lang w:val="ar_AE" w:bidi="ar_AE"/>
        </w:rPr>
      </w:r>
      <w:r>
        <w:rPr>
          <w:rtl/>
          <w:cs/>
          <w:lang w:val="ar_AE" w:bidi="ar_AE"/>
        </w:rPr>
        <w:t>ثم يُرسل يشوع الجميع إلى بيوتهم في الأرض التي أعطاهم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من يؤدي دور يشوع: "بمَ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يشوع 24: 14- 28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يحث يشوع الشعب على </w:t>
      </w:r>
      <w:r>
        <w:rPr>
          <w:b/>
          <w:rtl/>
          <w:cs/>
          <w:lang w:val="ar_AE" w:bidi="ar_AE"/>
        </w:rPr>
        <w:t>مخافة</w:t>
      </w:r>
      <w:r>
        <w:rPr>
          <w:rtl/>
          <w:cs/>
          <w:lang w:val="ar_AE" w:bidi="ar_AE"/>
        </w:rPr>
        <w:t xml:space="preserve"> يهوه. والمخافة تعني تبجيل الله وتكريمه واحترامه. يُظهر الشعب مخافته بطاعة الله بسبب احترامهم له، لا لأنهم يخافون من قسوة الله. لمزيد من المعلومات عن المخافة، راجعوا تعبير </w:t>
      </w:r>
      <w:r>
        <w:rPr>
          <w:b/>
          <w:rtl/>
          <w:cs/>
          <w:lang w:val="ar_AE" w:bidi="ar_AE"/>
        </w:rPr>
        <w:t>مخافة الله</w:t>
      </w:r>
      <w:r>
        <w:rPr>
          <w:rtl/>
          <w:cs/>
          <w:lang w:val="ar_AE" w:bidi="ar_AE"/>
        </w:rPr>
        <w:t xml:space="preserve"> في "قاموس الكلمات الرئيسية". استخدم الكلمة أو العبارة ذاتها التي استخدمتموه في المقاطع السابقة للإشارة إلى المخافة. </w:t>
      </w:r>
    </w:p>
    <w:p>
      <w:pPr>
        <w:bidi/>
      </w:pPr>
      <w:r>
        <w:rPr>
          <w:rtl/>
          <w:cs/>
          <w:lang w:val="ar_AE" w:bidi="ar_AE"/>
        </w:rPr>
      </w:r>
      <w:r>
        <w:rPr>
          <w:b/>
          <w:rtl/>
          <w:cs/>
          <w:lang w:val="ar_AE" w:bidi="ar_AE"/>
        </w:rPr>
        <w:t>يهوه</w:t>
      </w:r>
      <w:r>
        <w:rPr>
          <w:rtl/>
          <w:cs/>
          <w:lang w:val="ar_AE" w:bidi="ar_AE"/>
        </w:rPr>
        <w:t xml:space="preserve"> هو الاسم الخاص (الاسم العَلم) لله. وهو اسم فريد، فلم تستخدم أي ديانة أخرى في الأراضي المحيطة بإسرائيل اسمًا كهذا لإلهها. لمزيد من المعلومات عن </w:t>
      </w:r>
      <w:r>
        <w:rPr>
          <w:b/>
          <w:rtl/>
          <w:cs/>
          <w:lang w:val="ar_AE" w:bidi="ar_AE"/>
        </w:rPr>
        <w:t>يهوه</w:t>
      </w:r>
      <w:r>
        <w:rPr>
          <w:rtl/>
          <w:cs/>
          <w:lang w:val="ar_AE" w:bidi="ar_AE"/>
        </w:rPr>
        <w:t>، راجعوا "قاموس الكلمات الرئيسية". استخدموا الكلمة أو العبارة ذاتها التي استخدمتموه في المقاطع السابقة لكلمة يهوه.</w:t>
      </w:r>
    </w:p>
    <w:p>
      <w:pPr>
        <w:bidi/>
      </w:pPr>
      <w:r>
        <w:rPr>
          <w:rtl/>
          <w:cs/>
          <w:lang w:val="ar_AE" w:bidi="ar_AE"/>
        </w:rPr>
      </w:r>
      <w:r>
        <w:rPr>
          <w:rtl/>
          <w:cs/>
          <w:lang w:val="ar_AE" w:bidi="ar_AE"/>
        </w:rPr>
        <w:t xml:space="preserve">يأمر يشوع الشعب بالتخلُّص من </w:t>
      </w:r>
      <w:r>
        <w:rPr>
          <w:b/>
          <w:rtl/>
          <w:cs/>
          <w:lang w:val="ar_AE" w:bidi="ar_AE"/>
        </w:rPr>
        <w:t>الآلهة</w:t>
      </w:r>
      <w:r>
        <w:rPr>
          <w:rtl/>
          <w:cs/>
          <w:lang w:val="ar_AE" w:bidi="ar_AE"/>
        </w:rPr>
        <w:t xml:space="preserve"> التي كان أجدادهم يعبدونها. هذه الآلهة زائفة، وليس يهوه. ربما كان الشعب يستخدم الأوثان، وهي أجسام يصنعها الناس لعبادة إله. يخبرهم يشوع أن يتخلَّصوا من هذه الأوثان ويتوقَّفوا عن عبادة هذه الآلهة. يستخدم كل من يشوع والشعب المُصطلح العام الله، للإشارة إلى يهوه عندما يناقشون أي إله سيعبدون. لمزيد من المعلومات عن </w:t>
      </w:r>
      <w:r>
        <w:rPr>
          <w:b/>
          <w:rtl/>
          <w:cs/>
          <w:lang w:val="ar_AE" w:bidi="ar_AE"/>
        </w:rPr>
        <w:t>الله</w:t>
      </w:r>
      <w:r>
        <w:rPr>
          <w:rtl/>
          <w:cs/>
          <w:lang w:val="ar_AE" w:bidi="ar_AE"/>
        </w:rPr>
        <w:t xml:space="preserve"> و </w:t>
      </w:r>
      <w:r>
        <w:rPr>
          <w:b/>
          <w:rtl/>
          <w:cs/>
          <w:lang w:val="ar_AE" w:bidi="ar_AE"/>
        </w:rPr>
        <w:t>آلهة زائفة أخرى</w:t>
      </w:r>
      <w:r>
        <w:rPr>
          <w:rtl/>
          <w:cs/>
          <w:lang w:val="ar_AE" w:bidi="ar_AE"/>
        </w:rPr>
        <w:t>، راجعوا "قاموس الكلمات الرئيسية". استخدموا الكلمة أو العبارة ذاتها لتعبير آلهة وللمصطلح العام الذي استخدمتموه في المقاطع السابقة للإشارة إلى الله الخالق.</w:t>
      </w:r>
    </w:p>
    <w:p>
      <w:pPr>
        <w:bidi/>
      </w:pPr>
      <w:r>
        <w:rPr>
          <w:rtl/>
          <w:cs/>
          <w:lang w:val="ar_AE" w:bidi="ar_AE"/>
        </w:rPr>
      </w:r>
      <w:r>
        <w:rPr>
          <w:rtl/>
          <w:cs/>
          <w:lang w:val="ar_AE" w:bidi="ar_AE"/>
        </w:rPr>
        <w:t xml:space="preserve">إنَّ </w:t>
      </w:r>
      <w:r>
        <w:rPr>
          <w:b/>
          <w:rtl/>
          <w:cs/>
          <w:lang w:val="ar_AE" w:bidi="ar_AE"/>
        </w:rPr>
        <w:t>أسلاف</w:t>
      </w:r>
      <w:r>
        <w:rPr>
          <w:rtl/>
          <w:cs/>
          <w:lang w:val="ar_AE" w:bidi="ar_AE"/>
        </w:rPr>
        <w:t xml:space="preserve"> الشخص هُم آباؤه، وأجداده، والأجيال السابقة من العائلة ذاتها. استخدموا الكلمة أو العبارة ذاتها التي استخدمتموه سابقًا لترجمة كلمة سَلَف.</w:t>
      </w:r>
    </w:p>
    <w:p>
      <w:pPr>
        <w:bidi/>
      </w:pPr>
      <w:r>
        <w:rPr>
          <w:rtl/>
          <w:cs/>
          <w:lang w:val="ar_AE" w:bidi="ar_AE"/>
        </w:rPr>
      </w:r>
      <w:r>
        <w:rPr>
          <w:rtl/>
          <w:cs/>
          <w:lang w:val="ar_AE" w:bidi="ar_AE"/>
        </w:rPr>
        <w:t xml:space="preserve">يقول يشوع أنه </w:t>
      </w:r>
      <w:r>
        <w:rPr>
          <w:b/>
          <w:rtl/>
          <w:cs/>
          <w:lang w:val="ar_AE" w:bidi="ar_AE"/>
        </w:rPr>
        <w:t>وأهل بيته</w:t>
      </w:r>
      <w:r>
        <w:rPr>
          <w:rtl/>
          <w:cs/>
          <w:lang w:val="ar_AE" w:bidi="ar_AE"/>
        </w:rPr>
        <w:t xml:space="preserve"> سيعبدون يهوه. في الكتاب المُقدَّس، يُشير مُصطلح أهل البيت إلى جميع الذين يعيشون معًا في بيت واحد. واستخدم الناس كلمة "بيت" بدلًا من "أهل البيت". لمزيد من المعلومات عن </w:t>
      </w:r>
      <w:r>
        <w:rPr>
          <w:b/>
          <w:rtl/>
          <w:cs/>
          <w:lang w:val="ar_AE" w:bidi="ar_AE"/>
        </w:rPr>
        <w:t>أهل البيت</w:t>
      </w:r>
      <w:r>
        <w:rPr>
          <w:rtl/>
          <w:cs/>
          <w:lang w:val="ar_AE" w:bidi="ar_AE"/>
        </w:rPr>
        <w:t xml:space="preserve">، انظروا "قاموس الكلمات الرئيسية". استخدموا الكلمة أو العبارة ذاتها التي استخدمتموه سابقًا لترجمة عبارة أهل بيته، </w:t>
      </w:r>
    </w:p>
    <w:p>
      <w:pPr>
        <w:bidi/>
      </w:pPr>
      <w:r>
        <w:rPr>
          <w:rtl/>
          <w:cs/>
          <w:lang w:val="ar_AE" w:bidi="ar_AE"/>
        </w:rPr>
      </w:r>
      <w:r>
        <w:rPr>
          <w:rtl/>
          <w:cs/>
          <w:lang w:val="ar_AE" w:bidi="ar_AE"/>
        </w:rPr>
        <w:t xml:space="preserve">يتفق بنو إسرائيل على أن يهوه أحضرهم إلى أرض </w:t>
      </w:r>
      <w:r>
        <w:rPr>
          <w:b/>
          <w:rtl/>
          <w:cs/>
          <w:lang w:val="ar_AE" w:bidi="ar_AE"/>
        </w:rPr>
        <w:t>الأموريين</w:t>
      </w:r>
      <w:r>
        <w:rPr>
          <w:rtl/>
          <w:cs/>
          <w:lang w:val="ar_AE" w:bidi="ar_AE"/>
        </w:rPr>
        <w:t xml:space="preserve">. استخدموا الكلمة أو العبارة ذاتها التي استخدمتموه سابقًا لكلمة أموري. </w:t>
      </w:r>
    </w:p>
    <w:p>
      <w:pPr>
        <w:bidi/>
      </w:pPr>
      <w:r>
        <w:rPr>
          <w:rtl/>
          <w:cs/>
          <w:lang w:val="ar_AE" w:bidi="ar_AE"/>
        </w:rPr>
      </w:r>
      <w:r>
        <w:rPr>
          <w:rtl/>
          <w:cs/>
          <w:lang w:val="ar_AE" w:bidi="ar_AE"/>
        </w:rPr>
        <w:t xml:space="preserve">يُعلن الشعب أنهم سيتبعون يهوه، الذي أظهر لهم </w:t>
      </w:r>
      <w:r>
        <w:rPr>
          <w:b/>
          <w:rtl/>
          <w:cs/>
          <w:lang w:val="ar_AE" w:bidi="ar_AE"/>
        </w:rPr>
        <w:t>آيات</w:t>
      </w:r>
      <w:r>
        <w:rPr>
          <w:rtl/>
          <w:cs/>
          <w:lang w:val="ar_AE" w:bidi="ar_AE"/>
        </w:rPr>
        <w:t xml:space="preserve"> عظيمة. "علامة" كلمة أخرى للتعبير عن المعجزة، وهو شيء يحدث غير معتاد ومفاجئ، ويبدو مستحيلًا. يصنع الله المعجزات ليُظهر للناس أنه قوي وأنهم يستطيعون الثقة به. </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علامة</w:t>
      </w:r>
      <w:r>
        <w:rPr>
          <w:rtl/>
          <w:cs/>
          <w:lang w:val="ar_AE" w:bidi="ar_AE"/>
        </w:rPr>
        <w:t xml:space="preserve">. انظروا لفظة </w:t>
      </w:r>
      <w:r>
        <w:rPr>
          <w:b/>
          <w:rtl/>
          <w:cs/>
          <w:lang w:val="ar_AE" w:bidi="ar_AE"/>
        </w:rPr>
        <w:t>علامات</w:t>
      </w:r>
      <w:r>
        <w:rPr>
          <w:rtl/>
          <w:cs/>
          <w:lang w:val="ar_AE" w:bidi="ar_AE"/>
        </w:rPr>
        <w:t xml:space="preserve"> في "قاموس الكلمات الرئيسية". إذا كنتم قد ترجمتم فعلًا هذه الكلمة في سِفر آخر من الكتاب المُقدَّس، استخدموا الكلمة ذاتها التي استخدمتموه هناك. أوقِفوا الاستماع إلى هذا التسجيل الصوتي هنا.</w:t>
      </w:r>
    </w:p>
    <w:p>
      <w:pPr>
        <w:bidi/>
      </w:pPr>
      <w:r>
        <w:rPr>
          <w:rtl/>
          <w:cs/>
          <w:lang w:val="ar_AE" w:bidi="ar_AE"/>
        </w:rPr>
      </w:r>
      <w:r>
        <w:rPr>
          <w:rtl/>
          <w:cs/>
          <w:lang w:val="ar_AE" w:bidi="ar_AE"/>
        </w:rPr>
        <w:t xml:space="preserve">يقول الشعب إن يهوه </w:t>
      </w:r>
      <w:r>
        <w:rPr>
          <w:b/>
          <w:rtl/>
          <w:cs/>
          <w:lang w:val="ar_AE" w:bidi="ar_AE"/>
        </w:rPr>
        <w:t>طردَ</w:t>
      </w:r>
      <w:r>
        <w:rPr>
          <w:rtl/>
          <w:cs/>
          <w:lang w:val="ar_AE" w:bidi="ar_AE"/>
        </w:rPr>
        <w:t xml:space="preserve"> الكنعانيين من أمامهم، أي هزم الكنعانيين وجعلهم يتركون الأرض. استخدموا الكلمة أو العبارة ذاتها التي استخدمتموها في المقاطع السابقة لكلمة "طرَد".</w:t>
      </w:r>
    </w:p>
    <w:p>
      <w:pPr>
        <w:bidi/>
      </w:pPr>
      <w:r>
        <w:rPr>
          <w:rtl/>
          <w:cs/>
          <w:lang w:val="ar_AE" w:bidi="ar_AE"/>
        </w:rPr>
      </w:r>
      <w:r>
        <w:rPr>
          <w:rtl/>
          <w:cs/>
          <w:lang w:val="ar_AE" w:bidi="ar_AE"/>
        </w:rPr>
        <w:t xml:space="preserve">يُخبر يشوع الشعب أن يهوه </w:t>
      </w:r>
      <w:r>
        <w:rPr>
          <w:b/>
          <w:rtl/>
          <w:cs/>
          <w:lang w:val="ar_AE" w:bidi="ar_AE"/>
        </w:rPr>
        <w:t>قدوس</w:t>
      </w:r>
      <w:r>
        <w:rPr>
          <w:rtl/>
          <w:cs/>
          <w:lang w:val="ar_AE" w:bidi="ar_AE"/>
        </w:rPr>
        <w:t xml:space="preserve">. يعني هذا أن الله صالح تمامًا، ونقي تمامًا، وقوي ومهيب. كما يعني أنه كامل، ومُكتفي وغير قابل للتغيير، وهو يختلف تمامًا عن أي شخص أو أي شيء موجود. يُقيم يشوع لاحقًا حَجَرًا في مكان مقدَّس. وأي مكان أو شخص أو شيء مُخَصص لله يسمى مُقَدَّسًا. وهذا يعني أن الشيء أو الشخص مُخصَّص لمقاصد الله الخاصة. لمزيد من المعلومات عن كلمة </w:t>
      </w:r>
      <w:r>
        <w:rPr>
          <w:b/>
          <w:rtl/>
          <w:cs/>
          <w:lang w:val="ar_AE" w:bidi="ar_AE"/>
        </w:rPr>
        <w:t>"مقدس"</w:t>
      </w:r>
      <w:r>
        <w:rPr>
          <w:rtl/>
          <w:cs/>
          <w:lang w:val="ar_AE" w:bidi="ar_AE"/>
        </w:rPr>
        <w:t>، راجعوا "قاموس الكلمات الرئيسية". استخدموا الكلمة أو العبارة ذاتها التي استخدمتم سابقًا لكلمة "مقدس".</w:t>
      </w:r>
    </w:p>
    <w:p>
      <w:pPr>
        <w:bidi/>
      </w:pPr>
      <w:r>
        <w:rPr>
          <w:rtl/>
          <w:cs/>
          <w:lang w:val="ar_AE" w:bidi="ar_AE"/>
        </w:rPr>
      </w:r>
      <w:r>
        <w:rPr>
          <w:rtl/>
          <w:cs/>
          <w:lang w:val="ar_AE" w:bidi="ar_AE"/>
        </w:rPr>
        <w:t xml:space="preserve">يقول يشوع أيضًا إن يهوه </w:t>
      </w:r>
      <w:r>
        <w:rPr>
          <w:b/>
          <w:rtl/>
          <w:cs/>
          <w:lang w:val="ar_AE" w:bidi="ar_AE"/>
        </w:rPr>
        <w:t>غيور</w:t>
      </w:r>
      <w:r>
        <w:rPr>
          <w:rtl/>
          <w:cs/>
          <w:lang w:val="ar_AE" w:bidi="ar_AE"/>
        </w:rPr>
        <w:t>. هنا، يعني هذا أن يهوه لن يتسامح مع أي منافسين. لكنه لا يعني أنَّ الله تافه أو مشكوك في صدق كلامه. هو ببساطة لا يريد أن يُضيع شعبه وقته في عبادة آلهة عديمة الفائدة لا تحب البشر.</w:t>
      </w:r>
    </w:p>
    <w:p>
      <w:pPr>
        <w:bidi/>
      </w:pPr>
      <w:r>
        <w:rPr>
          <w:rtl/>
          <w:cs/>
          <w:lang w:val="ar_AE" w:bidi="ar_AE"/>
        </w:rPr>
      </w:r>
      <w:r>
        <w:rPr>
          <w:rtl/>
          <w:cs/>
          <w:lang w:val="ar_AE" w:bidi="ar_AE"/>
        </w:rPr>
        <w:t xml:space="preserve">توقفوا هنا وناقشوا معًا الكلمة أو العبارة التي سوف تستخدمون للإشارة إلى </w:t>
      </w:r>
      <w:r>
        <w:rPr>
          <w:b/>
          <w:rtl/>
          <w:cs/>
          <w:lang w:val="ar_AE" w:bidi="ar_AE"/>
        </w:rPr>
        <w:t>غيور</w:t>
      </w:r>
      <w:r>
        <w:rPr>
          <w:rtl/>
          <w:cs/>
          <w:lang w:val="ar_AE" w:bidi="ar_AE"/>
        </w:rPr>
        <w:t>. إذا كنتم قد ترجمتم فعلًا هذه الكلمة في سِفر آخر من الكتاب المُقدَّس، استخدموا الكلمة ذاتها التي استخدمتموه هناك. أوقِفوا الاستماع إلى هذا التسجيل الصوتي هنا.</w:t>
      </w:r>
    </w:p>
    <w:p>
      <w:pPr>
        <w:bidi/>
      </w:pPr>
      <w:r>
        <w:rPr>
          <w:rtl/>
          <w:cs/>
          <w:lang w:val="ar_AE" w:bidi="ar_AE"/>
        </w:rPr>
      </w:r>
      <w:r>
        <w:rPr>
          <w:rtl/>
          <w:cs/>
          <w:lang w:val="ar_AE" w:bidi="ar_AE"/>
        </w:rPr>
        <w:t xml:space="preserve">يقول يشوع إن يهوه لن </w:t>
      </w:r>
      <w:r>
        <w:rPr>
          <w:b/>
          <w:rtl/>
          <w:cs/>
          <w:lang w:val="ar_AE" w:bidi="ar_AE"/>
        </w:rPr>
        <w:t>يغفر</w:t>
      </w:r>
      <w:r>
        <w:rPr>
          <w:rtl/>
          <w:cs/>
          <w:lang w:val="ar_AE" w:bidi="ar_AE"/>
        </w:rPr>
        <w:t xml:space="preserve"> خطيتهم إذا عبَّدوا آلهة أخرى. فعندما تغفر لشخص أساء إليك، فإنك لا تكون غاضبًا منه بعد. لا تعاقبه. كما أخبرهم يهوه من قبل، إذا عبَد الشعب آلهة أخرى، سيعاقب يهوه الشعب.</w:t>
      </w:r>
    </w:p>
    <w:p>
      <w:pPr>
        <w:bidi/>
      </w:pPr>
      <w:r>
        <w:rPr>
          <w:rtl/>
          <w:cs/>
          <w:lang w:val="ar_AE" w:bidi="ar_AE"/>
        </w:rPr>
      </w:r>
      <w:r>
        <w:rPr>
          <w:rtl/>
          <w:cs/>
          <w:lang w:val="ar_AE" w:bidi="ar_AE"/>
        </w:rPr>
        <w:t>توقَّفوا هنا وناقشوا معًا كمجموعة الكلمة أو العبارة التي سوف تستخدمون لترجمة الفعل "</w:t>
      </w:r>
      <w:r>
        <w:rPr>
          <w:b/>
          <w:rtl/>
          <w:cs/>
          <w:lang w:val="ar_AE" w:bidi="ar_AE"/>
        </w:rPr>
        <w:t>يغفر</w:t>
      </w:r>
      <w:r>
        <w:rPr>
          <w:rtl/>
          <w:cs/>
          <w:lang w:val="ar_AE" w:bidi="ar_AE"/>
        </w:rPr>
        <w:t xml:space="preserve">". ولمزيدٍ من المعلومات، ابحثوا في "قاموس الكلمات الرئيسية" عن الفِعل </w:t>
      </w:r>
      <w:r>
        <w:rPr>
          <w:b/>
          <w:rtl/>
          <w:cs/>
          <w:lang w:val="ar_AE" w:bidi="ar_AE"/>
        </w:rPr>
        <w:t>يغفر</w:t>
      </w:r>
      <w:r>
        <w:rPr>
          <w:rtl/>
          <w:cs/>
          <w:lang w:val="ar_AE" w:bidi="ar_AE"/>
        </w:rPr>
        <w:t>. إذا كنتم قد ترجمتم فعلًا هذه الكلمة في سِفر آخر من الكتاب المُقدَّس، استخدموا الكلمة ذاتها التي استخدمتموه هناك. أوقِفوا الاستماع إلى هذا التسجيل الصوتي هنا.</w:t>
      </w:r>
    </w:p>
    <w:p>
      <w:pPr>
        <w:bidi/>
      </w:pPr>
      <w:r>
        <w:rPr>
          <w:rtl/>
          <w:cs/>
          <w:lang w:val="ar_AE" w:bidi="ar_AE"/>
        </w:rPr>
      </w:r>
      <w:r>
        <w:rPr>
          <w:b/>
          <w:rtl/>
          <w:cs/>
          <w:lang w:val="ar_AE" w:bidi="ar_AE"/>
        </w:rPr>
        <w:t>الخطية</w:t>
      </w:r>
      <w:r>
        <w:rPr>
          <w:rtl/>
          <w:cs/>
          <w:lang w:val="ar_AE" w:bidi="ar_AE"/>
        </w:rPr>
        <w:t xml:space="preserve"> عمل تمرُّد على الله. وفي كل مرَّة يعصي شخص شرائع الله، يُخطئ. للمزيد من المعلومات بشأن </w:t>
      </w:r>
      <w:r>
        <w:rPr>
          <w:b/>
          <w:rtl/>
          <w:cs/>
          <w:lang w:val="ar_AE" w:bidi="ar_AE"/>
        </w:rPr>
        <w:t>الخطية</w:t>
      </w:r>
      <w:r>
        <w:rPr>
          <w:rtl/>
          <w:cs/>
          <w:lang w:val="ar_AE" w:bidi="ar_AE"/>
        </w:rPr>
        <w:t>، برجاء الرجوع إلى "قاموس الكلمات الرئيسية". استخدموا الكلمة أو العبارة ذاتها التي استخدمتم في المقاطع السابقة للإشارة إلى كلمة خطية.</w:t>
      </w:r>
    </w:p>
    <w:p>
      <w:pPr>
        <w:bidi/>
      </w:pPr>
      <w:r>
        <w:rPr>
          <w:rtl/>
          <w:cs/>
          <w:lang w:val="ar_AE" w:bidi="ar_AE"/>
        </w:rPr>
      </w:r>
      <w:r>
        <w:rPr>
          <w:rtl/>
          <w:cs/>
          <w:lang w:val="ar_AE" w:bidi="ar_AE"/>
        </w:rPr>
        <w:t xml:space="preserve">يُخبر يشوع الشعب أنهم </w:t>
      </w:r>
      <w:r>
        <w:rPr>
          <w:b/>
          <w:rtl/>
          <w:cs/>
          <w:lang w:val="ar_AE" w:bidi="ar_AE"/>
        </w:rPr>
        <w:t>شهود</w:t>
      </w:r>
      <w:r>
        <w:rPr>
          <w:rtl/>
          <w:cs/>
          <w:lang w:val="ar_AE" w:bidi="ar_AE"/>
        </w:rPr>
        <w:t xml:space="preserve"> على هذا الوعد. والشاهد شخص يُعلن الحق عن شيء رآه. استخدموا الكلمة أو العبارة ذاتها التي استخدمتم سابقًا لترجمة كلمة شاهد، </w:t>
      </w:r>
    </w:p>
    <w:p>
      <w:pPr>
        <w:bidi/>
      </w:pPr>
      <w:r>
        <w:rPr>
          <w:rtl/>
          <w:cs/>
          <w:lang w:val="ar_AE" w:bidi="ar_AE"/>
        </w:rPr>
      </w:r>
      <w:r>
        <w:rPr>
          <w:rtl/>
          <w:cs/>
          <w:lang w:val="ar_AE" w:bidi="ar_AE"/>
        </w:rPr>
        <w:t xml:space="preserve">عندما يوافق الشعب، يقطع يشوع </w:t>
      </w:r>
      <w:r>
        <w:rPr>
          <w:b/>
          <w:rtl/>
          <w:cs/>
          <w:lang w:val="ar_AE" w:bidi="ar_AE"/>
        </w:rPr>
        <w:t>عهدًا</w:t>
      </w:r>
      <w:r>
        <w:rPr>
          <w:rtl/>
          <w:cs/>
          <w:lang w:val="ar_AE" w:bidi="ar_AE"/>
        </w:rPr>
        <w:t xml:space="preserve"> بين الشعب ويهوه. عندما يقطع الناس عهدًا، فإنهم يعطون وعدًا رسميًا لبعضهم بعضًا لا يستطيعون كسره. للمزيد من المعلومات عن </w:t>
      </w:r>
      <w:r>
        <w:rPr>
          <w:b/>
          <w:rtl/>
          <w:cs/>
          <w:lang w:val="ar_AE" w:bidi="ar_AE"/>
        </w:rPr>
        <w:t>العهد</w:t>
      </w:r>
      <w:r>
        <w:rPr>
          <w:rtl/>
          <w:cs/>
          <w:lang w:val="ar_AE" w:bidi="ar_AE"/>
        </w:rPr>
        <w:t xml:space="preserve">، راجعوا "قاموس الكلمات الرئيسية". استخدِموا الكلمة أو العبارة ذاتها التي استخدمتم في المقاطع السابقة للإشارة إلى "العهد". </w:t>
      </w:r>
    </w:p>
    <w:p>
      <w:pPr>
        <w:bidi/>
      </w:pPr>
      <w:r>
        <w:rPr>
          <w:rtl/>
          <w:cs/>
          <w:lang w:val="ar_AE" w:bidi="ar_AE"/>
        </w:rPr>
      </w:r>
      <w:r>
        <w:rPr>
          <w:rtl/>
          <w:cs/>
          <w:lang w:val="ar_AE" w:bidi="ar_AE"/>
        </w:rPr>
        <w:t xml:space="preserve">يكتب يشوع كل هذا في </w:t>
      </w:r>
      <w:r>
        <w:rPr>
          <w:b/>
          <w:rtl/>
          <w:cs/>
          <w:lang w:val="ar_AE" w:bidi="ar_AE"/>
        </w:rPr>
        <w:t>سفر أو دَرْج شريعة الله</w:t>
      </w:r>
      <w:r>
        <w:rPr>
          <w:rtl/>
          <w:cs/>
          <w:lang w:val="ar_AE" w:bidi="ar_AE"/>
        </w:rPr>
        <w:t xml:space="preserve">. والناموس (الشريعة) هو مجموعة التشريعات التي أعطاها الله لشعب إسرائيل. وكان الناس يكتبون الشريعة على دَرْج، وهو لفافة طويلة من ورَق البردي أو الرق (البرشمان). وورق البردي صفحات رقيقة تُصنع من ألياف نبات معيّن. أما الرق، فيُصنع من جلود الحيوانات. وفي طرفيّ الدَرْج كان الناس يضعون مقبضًا خشبيًا رفيعًا، مثل عصا مستديرة. وعندما كان الناس يقرأون من الدَرْج، كانوا يلفون جانب واحد من الدَرْج (السِفْر)، ويلفون الطرف الآخر حول العصا. ولمزيد من المعلومات عن </w:t>
      </w:r>
      <w:r>
        <w:rPr>
          <w:b/>
          <w:rtl/>
          <w:cs/>
          <w:lang w:val="ar_AE" w:bidi="ar_AE"/>
        </w:rPr>
        <w:t>الناموس</w:t>
      </w:r>
      <w:r>
        <w:rPr>
          <w:rtl/>
          <w:cs/>
          <w:lang w:val="ar_AE" w:bidi="ar_AE"/>
        </w:rPr>
        <w:t>، برجاء الرجوع إلى "قاموس الكلمات الرئيسية". استخدموا الكلمة أو العبارة ذاتها التي استخدمتم في المقاطع السابقة للتعبير عن دَرْج أو سِفر شريعة الله.</w:t>
      </w:r>
    </w:p>
    <w:p>
      <w:pPr>
        <w:bidi/>
      </w:pPr>
      <w:r>
        <w:rPr>
          <w:rtl/>
          <w:cs/>
          <w:lang w:val="ar_AE" w:bidi="ar_AE"/>
        </w:rPr>
      </w:r>
      <w:r>
        <w:rPr>
          <w:rtl/>
          <w:cs/>
          <w:lang w:val="ar_AE" w:bidi="ar_AE"/>
        </w:rPr>
        <w:t>توقّفوا هنا، وانظروا معًا إلى صورة لدرْج إذا لزم الأمر.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24:29–33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يشوع ٢٤: ٢٩–٣٣ واحفظوه في قلوبكم.</w:t>
      </w:r>
    </w:p>
    <w:p>
      <w:pPr>
        <w:bidi/>
      </w:pPr>
      <w:r>
        <w:rPr>
          <w:rtl/>
          <w:cs/>
          <w:lang w:val="ar_AE" w:bidi="ar_AE"/>
        </w:rPr>
      </w:r>
      <w:r>
        <w:rPr>
          <w:rtl/>
          <w:cs/>
          <w:lang w:val="ar_AE" w:bidi="ar_AE"/>
        </w:rPr>
        <w:t>استمعوا إلى نسخة صوتية من سِفر يشوع ٢٤: ٢٩–٣٣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يشوع ٢٤: ٢٩–٣٣ في أكثر الترجمات المفهومة لكم.</w:t>
      </w:r>
    </w:p>
    <w:p>
      <w:pPr>
        <w:bidi/>
      </w:pPr>
      <w:r>
        <w:rPr>
          <w:rtl/>
          <w:cs/>
          <w:lang w:val="ar_AE" w:bidi="ar_AE"/>
        </w:rPr>
      </w:r>
      <w:r>
        <w:rPr>
          <w:rtl/>
          <w:cs/>
          <w:lang w:val="ar_AE" w:bidi="ar_AE"/>
        </w:rPr>
        <w:t>في المقاطع القليلة السابقة، حَثَّ يشوعُ بني إسرائيل على أن يعبدوا يهوه، وهُم وافقوا على أن يتعهدوا أن يفعلوا ذلك. بعد ذلك بوقت قصير، يموت يشوعُ ويدفنه الشعب. لقد أتم يشوعُ المهمةَ التي أعطاها له يهوه. كان بنو إسرائيل بأمان في موطنهم الجديد، وهم يعبدون يهوه. كذلك دَفن الشعبُ عظام يوسف، التي أحضروها معهم من مصر، ثم دَفنوا ألعازار، رئيس الكهنة. لقد صارت أجساد جميع هؤلاء الرجال مدفونة الآن في الأرض التي وعد اللهُ أجدادهم بها.</w:t>
      </w:r>
    </w:p>
    <w:p>
      <w:pPr>
        <w:bidi/>
      </w:pPr>
      <w:r>
        <w:rPr>
          <w:rtl/>
          <w:cs/>
          <w:lang w:val="ar_AE" w:bidi="ar_AE"/>
        </w:rPr>
      </w:r>
      <w:r>
        <w:rPr>
          <w:rtl/>
          <w:cs/>
          <w:lang w:val="ar_AE" w:bidi="ar_AE"/>
        </w:rPr>
        <w:t>بعد وقت ما من التجمع الكبير في القسم السابق، يموت يشوع بن نون. كان يشوعُ "عبدَ يهوه،" مثلما كان موسى. كان عُمْر يشوع الطويل البالغ ١١٠ سنة علامةً على بركة الله. دَفن الشعبُ يشوعَ في أرضه، وهي الميراث الذي أعطاه اللهُ له. دَفن الشعبُ يشوعَ في بلدة تُدعى تمنة سارح، والتي كانت تقع شمال جبل يُدعى جاعش. وفي حين أننا لسنا متأكدين بالضبط من مكان الجبل، إلا أن المدينة كانت تقع في الأرض الجبلية التي كان يعيش فيها سبط أفرايم.</w:t>
      </w:r>
    </w:p>
    <w:p>
      <w:pPr>
        <w:bidi/>
      </w:pPr>
      <w:r>
        <w:rPr>
          <w:rtl/>
          <w:cs/>
          <w:lang w:val="ar_AE" w:bidi="ar_AE"/>
        </w:rPr>
      </w:r>
      <w:r>
        <w:rPr>
          <w:rtl/>
          <w:cs/>
          <w:lang w:val="ar_AE" w:bidi="ar_AE"/>
        </w:rPr>
        <w:t>توقفوا هنا وانظروا كمجموعة إلى خريطة كنعان. ابحثوا عن منطقة أفرايم الجبلية، وكذلك عن بلدة تمنة سارح. أوقِفوا الاستماع إلى هذا التسجيل الصوتي هنا.</w:t>
      </w:r>
    </w:p>
    <w:p>
      <w:pPr>
        <w:bidi/>
      </w:pPr>
      <w:r>
        <w:rPr>
          <w:rtl/>
          <w:cs/>
          <w:lang w:val="ar_AE" w:bidi="ar_AE"/>
        </w:rPr>
      </w:r>
      <w:r>
        <w:rPr>
          <w:rtl/>
          <w:cs/>
          <w:lang w:val="ar_AE" w:bidi="ar_AE"/>
        </w:rPr>
        <w:t xml:space="preserve">بعد موت يشوع، كان شعب إسرائيل يعبدون يهوه لبعض الوقت. إن شيوخهم أو قادتهم الذين كانوا لا يزالون أحياء بعد موت يشوع كانوا يقودون الشعب، وهؤلاء الشيوخ كانوا قد رأوا ما فعله يهوه لأجل إسرائيل في البرية وعندما سيطروا على أرض كنعان. ربما كان هؤلاء الشيوخ يُذكِّرون بني إسرائيل بوعدهم أن يخدموا يهوه. لذلك، بينما كان هؤلاء الشيوخ أحياء، كان بنو إسرائيل أمناء ليهوه. </w:t>
      </w:r>
    </w:p>
    <w:p>
      <w:pPr>
        <w:bidi/>
      </w:pPr>
      <w:r>
        <w:rPr>
          <w:rtl/>
          <w:cs/>
          <w:lang w:val="ar_AE" w:bidi="ar_AE"/>
        </w:rPr>
      </w:r>
      <w:r>
        <w:rPr>
          <w:rtl/>
          <w:cs/>
          <w:lang w:val="ar_AE" w:bidi="ar_AE"/>
        </w:rPr>
        <w:t>إن إحدى الطرق التي كان بنو إسرائيل أمناء بها كانت في العناية بعظام يوسف. تذكَّروا أن يوسف كان أحد أجداد بني إسرائيل، والذي ساعد على إحضار بني إسرائيل إلى مصر. قبل أن يموت، كان يوسف قد طلب من إخوته أن يَعِدوه أنهم سيُحضرون عظامه إلى أرض الموعد. التزم بنو إسرائيل بهذا الوعد عندما دفنوا تلك العظام في شكيم، في الأرض التي كان يعقوب قد اشتراها لعائلته. هذه هي الأرض التي صار يمتلكها نسل يوسف ويعيشون عليها، والتي وَعد يهوه أن يعطيهم إياها. على الرغم من أن بني إسرائيل على الأرجح لم يدفنوا يوسف في الوقت نفسه الذي دفنوا يشوع فيه، إلا أن الكاتب يَذكر هذه المعلومة هنا لأنها تُظهِر أن يهوه فعلَ كلَّ ما قال إنه سيفعله، حتى الوعود التي قُطعت منذ زمن بعيد.</w:t>
      </w:r>
    </w:p>
    <w:p>
      <w:pPr>
        <w:bidi/>
      </w:pPr>
      <w:r>
        <w:rPr>
          <w:rtl/>
          <w:cs/>
          <w:lang w:val="ar_AE" w:bidi="ar_AE"/>
        </w:rPr>
      </w:r>
      <w:r>
        <w:rPr>
          <w:rtl/>
          <w:cs/>
          <w:lang w:val="ar_AE" w:bidi="ar_AE"/>
        </w:rPr>
        <w:t>توقفوا هنا وانظروا كمجموعة إلى خريطة كنعان. ابحثوا عن قرية شكيم.</w:t>
      </w:r>
    </w:p>
    <w:p>
      <w:pPr>
        <w:bidi/>
      </w:pPr>
      <w:r>
        <w:rPr>
          <w:rtl/>
          <w:cs/>
          <w:lang w:val="ar_AE" w:bidi="ar_AE"/>
        </w:rPr>
      </w:r>
      <w:r>
        <w:rPr>
          <w:rtl/>
          <w:cs/>
          <w:lang w:val="ar_AE" w:bidi="ar_AE"/>
        </w:rPr>
        <w:t>ناقشوا هذا السؤال كمجموعة: بعد موت يوسف، وَضع الناس الملح والأطياب على جسده ولفوه في قطعة قماش فاخرة للحفاظ على عظامه لأكثر من ٤٥٠ سنة. في ثقافتكم، كيف يناقش الناس أو يستعدون لطقوس الدفن الخاصة بهم؟ ما هي بعض الأشياء التي يطلبونها؟ كيف يحاول أولادهم أن ينفِّذوا طلباتهم؟ أوقِفوا الاستماع إلى هذا التسجيل الصوتي هنا.</w:t>
      </w:r>
    </w:p>
    <w:p>
      <w:pPr>
        <w:bidi/>
      </w:pPr>
      <w:r>
        <w:rPr>
          <w:rtl/>
          <w:cs/>
          <w:lang w:val="ar_AE" w:bidi="ar_AE"/>
        </w:rPr>
      </w:r>
      <w:r>
        <w:rPr>
          <w:rtl/>
          <w:cs/>
          <w:lang w:val="ar_AE" w:bidi="ar_AE"/>
        </w:rPr>
        <w:t>عندما مات الكاهن ألعازار، ابن هارون، دفنه الشعب أيضًا في الأرض الجبلية لأفرايم. دفنوه في جبعة، التي كانت إما تلة أو بلدة تخص فينحاس، ابن ألعازار.</w:t>
      </w:r>
    </w:p>
    <w:p>
      <w:pPr>
        <w:bidi/>
      </w:pPr>
      <w:r>
        <w:rPr>
          <w:rtl/>
          <w:cs/>
          <w:lang w:val="ar_AE" w:bidi="ar_AE"/>
        </w:rPr>
      </w:r>
      <w:r>
        <w:rPr>
          <w:rtl/>
          <w:cs/>
          <w:lang w:val="ar_AE" w:bidi="ar_AE"/>
        </w:rPr>
        <w:t>لقد دفن بنو إسرائيل الرجال الثلاثة جميعهم في الأرض التي يعيش فيها نسلهم أو أقاربهم في ذلك الوقت. بما أن هؤلاء الأشخاص سيعتنون بأماكن الدفن، فقد كانت هذه أماكن جيدة لدفن أجساد هؤلاء الرجال. لن يضطر بنو إسرائيل للقلق بشأن إضرار الآخرين بمواقع الدفن.</w:t>
      </w:r>
    </w:p>
    <w:p>
      <w:pPr>
        <w:bidi/>
      </w:pPr>
      <w:r>
        <w:rPr>
          <w:rtl/>
          <w:cs/>
          <w:lang w:val="ar_AE" w:bidi="ar_AE"/>
        </w:rPr>
      </w:r>
      <w:r>
        <w:rPr>
          <w:rtl/>
          <w:cs/>
          <w:lang w:val="ar_AE" w:bidi="ar_AE"/>
        </w:rPr>
        <w:t>توقَّفوا هنا وناقشوا هذا السؤال كمجموعة: في ثقافتكم، ما هي أنواع الأماكن المناسبة لدفن الموتى؟ لماذا يُعد الموقع مهمًا؟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يشوع ١٠: ٢٩–٤٣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يموت يشوع، ويدفن بنو إسرائيل جسده في تمنة سارح.</w:t>
      </w:r>
    </w:p>
    <w:p>
      <w:pPr>
        <w:bidi/>
      </w:pPr>
      <w:r>
        <w:rPr>
          <w:rtl/>
          <w:cs/>
          <w:lang w:val="ar_AE" w:bidi="ar_AE"/>
        </w:rPr>
      </w:r>
      <w:r>
        <w:rPr>
          <w:b/>
          <w:rtl/>
          <w:cs/>
          <w:lang w:val="ar_AE" w:bidi="ar_AE"/>
        </w:rPr>
        <w:t>في المشهد الثاني:</w:t>
      </w:r>
      <w:r>
        <w:rPr>
          <w:rtl/>
          <w:cs/>
          <w:lang w:val="ar_AE" w:bidi="ar_AE"/>
        </w:rPr>
        <w:t xml:space="preserve"> كان بنو إسرائيل يعبدون يهوه طوال حياة يشوع وطوال حياة الشيوخ الذين رأوا ما فعله يهوه من أجل إسرائيل.</w:t>
      </w:r>
    </w:p>
    <w:p>
      <w:pPr>
        <w:bidi/>
      </w:pPr>
      <w:r>
        <w:rPr>
          <w:rtl/>
          <w:cs/>
          <w:lang w:val="ar_AE" w:bidi="ar_AE"/>
        </w:rPr>
      </w:r>
      <w:r>
        <w:rPr>
          <w:b/>
          <w:rtl/>
          <w:cs/>
          <w:lang w:val="ar_AE" w:bidi="ar_AE"/>
        </w:rPr>
        <w:t>في المشهد الثالث:</w:t>
      </w:r>
      <w:r>
        <w:rPr>
          <w:rtl/>
          <w:cs/>
          <w:lang w:val="ar_AE" w:bidi="ar_AE"/>
        </w:rPr>
        <w:t xml:space="preserve"> إحدى الطرق التي يُظهِر بها بنو إسرائيل أنهم أمناء هي بدفن عظام يوسف في شكيم.</w:t>
      </w:r>
    </w:p>
    <w:p>
      <w:pPr>
        <w:bidi/>
      </w:pPr>
      <w:r>
        <w:rPr>
          <w:rtl/>
          <w:cs/>
          <w:lang w:val="ar_AE" w:bidi="ar_AE"/>
        </w:rPr>
      </w:r>
      <w:r>
        <w:rPr>
          <w:b/>
          <w:rtl/>
          <w:cs/>
          <w:lang w:val="ar_AE" w:bidi="ar_AE"/>
        </w:rPr>
        <w:t>في المشهد الرابع:</w:t>
      </w:r>
      <w:r>
        <w:rPr>
          <w:rtl/>
          <w:cs/>
          <w:lang w:val="ar_AE" w:bidi="ar_AE"/>
        </w:rPr>
        <w:t xml:space="preserve"> يموت ألعازار ويدفن بنو إسرائيل جسده في أرض فينحاس.</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 بما في ذلك نسل يوسف</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نسل حامور</w:t>
      </w:r>
    </w:p>
    <w:p>
      <w:pPr>
        <w:pStyle w:val="ListBullet"/>
        <w:bidi/>
        <w:spacing w:line="240" w:lineRule="auto"/>
        <w:ind w:left="720"/>
      </w:pPr>
      <w:r>
        <w:rPr>
          <w:rtl/>
          <w:cs/>
          <w:lang w:val="ar_AE" w:bidi="ar_AE"/>
        </w:rPr>
      </w:r>
      <w:r>
        <w:rPr>
          <w:rtl/>
          <w:cs/>
          <w:lang w:val="ar_AE" w:bidi="ar_AE"/>
        </w:rPr>
        <w:t>ألعازار</w:t>
      </w:r>
    </w:p>
    <w:p>
      <w:pPr>
        <w:pStyle w:val="ListBullet"/>
        <w:bidi/>
        <w:spacing w:line="240" w:lineRule="auto"/>
        <w:ind w:left="720"/>
      </w:pPr>
      <w:r>
        <w:rPr>
          <w:rtl/>
          <w:cs/>
          <w:lang w:val="ar_AE" w:bidi="ar_AE"/>
        </w:rPr>
      </w:r>
      <w:r>
        <w:rPr>
          <w:rtl/>
          <w:cs/>
          <w:lang w:val="ar_AE" w:bidi="ar_AE"/>
        </w:rPr>
        <w:t>وفينحاس، ابن ألعازار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تنتهي قصةُ يشوع بموته ودفنه، ولكن يُدفن أيضًا شخصان آخران في الختام. لم يمت هؤلاء الرجال بالترتيب المذكور، ولم يُدفنوا واحداً تلو الآخر. من المرجح أن الشعب دفن عظام يوسف قبل عدة سنوات من أحداث القسم السابق. لكن كل هذه القبور تُذكَر معًا في نهاية السفر لتُظهِر أن القصة الرئيسية للسِفر قد اكتملتْ. من المهم أن نتذكر أن هذه القصة تَذكُر فقط أن الناس دفنوا يشوعَ، ويوسف، وألعازار، لكنها لا تخبرنا كيف دفنوهم. في تلك الأزمان، غالبًا ما كان الناس يضعون أجساد الموتى في كهوف في جوانب التلال، أو في حُفر ضحلة في الأرض ويبنون فوقها الشواهد الجنائزية. تستخدم هذه القصة لُغةً عامة فقط لوصف ما يَفعله الناس بأجساد الموتى.</w:t>
      </w:r>
    </w:p>
    <w:p>
      <w:pPr>
        <w:bidi/>
      </w:pPr>
      <w:r>
        <w:rPr>
          <w:rtl/>
          <w:cs/>
          <w:lang w:val="ar_AE" w:bidi="ar_AE"/>
        </w:rPr>
      </w:r>
      <w:r>
        <w:rPr>
          <w:rtl/>
          <w:cs/>
          <w:lang w:val="ar_AE" w:bidi="ar_AE"/>
        </w:rPr>
        <w:t>تذكَّروا أن هذا السِفر بأكمله كان قصةً عن وفاء يهوه بوعده لإبراهيم بأن يعطي هذه الأرض للشعب. تطلع يوسف، عند اقتراب موته، بإيمان إلى الوقت الذي سيُتمم فيه يهوه ذلك الوعدَ. لذلك، طَلب يوسف من نسله أن يدفنوا عظامه في تلك الأرض. ساعَد يشوعُ بني إسرائيل على امتلاك الأرض. ساعد ألعازار في توزيع قطع الأرض على الشعب. لقد أوفى يهوه بوعده وانتهى دور هؤلاء الرجال. لذلك يمكن لبني إسرائيل الآن دفن أجساد هؤلاء الرجال في الأرض التي أعطاها يهوه لهم.</w:t>
      </w:r>
    </w:p>
    <w:p>
      <w:pPr>
        <w:bidi/>
      </w:pPr>
      <w:r>
        <w:rPr>
          <w:rtl/>
          <w:cs/>
          <w:lang w:val="ar_AE" w:bidi="ar_AE"/>
        </w:rPr>
      </w:r>
      <w:r>
        <w:rPr>
          <w:rtl/>
          <w:cs/>
          <w:lang w:val="ar_AE" w:bidi="ar_AE"/>
        </w:rPr>
        <w:t>توقَّفوا هنا وناقشوا هذا السؤال كمجموعة: في ثقافتكم، عندما تسردون قصةً تقليدية، أو قصة عن حياة شخص ما، كيف تُنهون قصتكم؟ كيف تفسرون أن دور الشخصيات، أو الغرض من القصة، قد انتهى؟ أوقِفوا الاستماع إلى هذا التسجيل الصوتي هنا.</w:t>
      </w:r>
    </w:p>
    <w:p>
      <w:pPr>
        <w:bidi/>
      </w:pPr>
      <w:r>
        <w:rPr>
          <w:rtl/>
          <w:cs/>
          <w:lang w:val="ar_AE" w:bidi="ar_AE"/>
        </w:rPr>
      </w:r>
      <w:r>
        <w:rPr>
          <w:rtl/>
          <w:cs/>
          <w:lang w:val="ar_AE" w:bidi="ar_AE"/>
        </w:rPr>
        <w:t>في المشهد الأول، يموت يشوع بعد وقت غير مُحدَّد من اجتماع الشعب في القسم السابق. هذا القسم هو إعلان رسمي، إذ يَذكُر اسمَ أبيه، ولقبه الشرفي وعمره. بعد أن يُكمل بنو إسرائيل طقوس الحداد واستعدادات الدفن، يدفنون جسد يشوع في أرضه. تقع هذه الأرض، التي كانت ميراث يشوع، في مدينة تُدعى تمنة سارح في منطقة أفرايم الجبلية.</w:t>
      </w:r>
    </w:p>
    <w:p>
      <w:pPr>
        <w:bidi/>
      </w:pPr>
      <w:r>
        <w:rPr>
          <w:rtl/>
          <w:cs/>
          <w:lang w:val="ar_AE" w:bidi="ar_AE"/>
        </w:rPr>
      </w:r>
      <w:r>
        <w:rPr>
          <w:rtl/>
          <w:cs/>
          <w:lang w:val="ar_AE" w:bidi="ar_AE"/>
        </w:rPr>
        <w:t>توقَّفوا هنا وناقشوا هذا السؤال كمجموعة: في ثقافتكم، عندما تُعلنون باختصارٍ موتَ شخص ما، ما نوع المعلومات التي تقولونها؟ لماذا يعتبر من المهم تَذكُّر تلك المعلومات عند موت الشخص؟ أوقِفوا الاستماع إلى هذا التسجيل الصوتي هنا.</w:t>
      </w:r>
    </w:p>
    <w:p>
      <w:pPr>
        <w:bidi/>
      </w:pPr>
      <w:r>
        <w:rPr>
          <w:rtl/>
          <w:cs/>
          <w:lang w:val="ar_AE" w:bidi="ar_AE"/>
        </w:rPr>
      </w:r>
      <w:r>
        <w:rPr>
          <w:rtl/>
          <w:cs/>
          <w:lang w:val="ar_AE" w:bidi="ar_AE"/>
        </w:rPr>
        <w:t>يَصف المشهدُ الثاني تأثير يشوع على بني إسرائيل. بينما كان يشوع حيًا، كان بنو إسرائيل يتبعون يهوه. وبعد موت يشوع، كان لا يزال لدى بني إسرائيل قادة رأوا ما فعله يهوه من أجل إسرائيل. استمر بنو إسرائيل في خدمة يهوه طوال حياة هؤلاء القادة.</w:t>
      </w:r>
    </w:p>
    <w:p>
      <w:pPr>
        <w:bidi/>
      </w:pPr>
      <w:r>
        <w:rPr>
          <w:rtl/>
          <w:cs/>
          <w:lang w:val="ar_AE" w:bidi="ar_AE"/>
        </w:rPr>
      </w:r>
      <w:r>
        <w:rPr>
          <w:rtl/>
          <w:cs/>
          <w:lang w:val="ar_AE" w:bidi="ar_AE"/>
        </w:rPr>
        <w:t>يتعلق المشهدُ الثالث بدفن يوسف. قبل سنوات كثيرة، اشترى يعقوب، أحد أجداد بني إسرائيل، قطعةَ أرض من نسل حمور، أبي شكيم. كان يعقوب قد دفع لنسل حمور مئة قطعة من الفضة مقابل هذه الأرض. قبل أن يموت في مصر، طَلب يوسف من نسله أن يدفنوا جسده في الأرض التي وَعد يهوه أن يُعطيها لبني إسرائيل. حافظ نسلُ يوسف على عظامه بعناية. عندما خرج بنو إسرائيل من مصر، أحضروا معهم عظام يوسف. لقد حملوا معهم العظامَ بعناية واحترام خلال رحلاتهم، ثم دفنوها في قطعة الأرض التي اشتراها يعقوب في شكيم. كانت هذه هي الأرض نفسها التي صار نسلُ يوسف يمتلكونها ويسكنون فيها في ذلك الوقت.</w:t>
      </w:r>
    </w:p>
    <w:p>
      <w:pPr>
        <w:bidi/>
      </w:pPr>
      <w:r>
        <w:rPr>
          <w:rtl/>
          <w:cs/>
          <w:lang w:val="ar_AE" w:bidi="ar_AE"/>
        </w:rPr>
      </w:r>
      <w:r>
        <w:rPr>
          <w:rtl/>
          <w:cs/>
          <w:lang w:val="ar_AE" w:bidi="ar_AE"/>
        </w:rPr>
        <w:t>توقَّفوا هنا وناقشوا هذا السؤال كمجموعة: كنشاط، احكوا قصةً عن شيء فعلتموه في مكان تاريخي مهم. في مرحلة ما من القصة، توقَّفوا واشرحوا لماذا يُعد هذا المكان مهمًا بسبب ما حدث في هذا المكان في الماضي. انتبهوا إلى كيف ومتى تختارون أن تحكوا خلفية المكان، أو القصة الثانية التي تُصاحب قصتكم بخصوص ما فعلتم. أوقِفوا الاستماع إلى هذا التسجيل الصوتي هنا.</w:t>
      </w:r>
    </w:p>
    <w:p>
      <w:pPr>
        <w:bidi/>
      </w:pPr>
      <w:r>
        <w:rPr>
          <w:rtl/>
          <w:cs/>
          <w:lang w:val="ar_AE" w:bidi="ar_AE"/>
        </w:rPr>
      </w:r>
      <w:r>
        <w:rPr>
          <w:rtl/>
          <w:cs/>
          <w:lang w:val="ar_AE" w:bidi="ar_AE"/>
        </w:rPr>
        <w:t>يتعلق المشهد الرابع بموت ألعازار ودفنه. عندما مات ألعازار بن هارون، دفنه بنو إسرائيل أيضًا في منطقة أفرايم الجبلية. دفنوه في جبعة، وهي بلدة أو تلة تخص فينحاس بن ألعازار.</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يشوع ١٠: ٢٩–٤٣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 بما في ذلك نسل يوسف</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نسل حامور</w:t>
      </w:r>
    </w:p>
    <w:p>
      <w:pPr>
        <w:pStyle w:val="ListBullet"/>
        <w:bidi/>
        <w:spacing w:line="240" w:lineRule="auto"/>
        <w:ind w:left="720"/>
      </w:pPr>
      <w:r>
        <w:rPr>
          <w:rtl/>
          <w:cs/>
          <w:lang w:val="ar_AE" w:bidi="ar_AE"/>
        </w:rPr>
      </w:r>
      <w:r>
        <w:rPr>
          <w:rtl/>
          <w:cs/>
          <w:lang w:val="ar_AE" w:bidi="ar_AE"/>
        </w:rPr>
        <w:t>ألعازار</w:t>
      </w:r>
    </w:p>
    <w:p>
      <w:pPr>
        <w:pStyle w:val="ListBullet"/>
        <w:bidi/>
        <w:spacing w:line="240" w:lineRule="auto"/>
        <w:ind w:left="720"/>
      </w:pPr>
      <w:r>
        <w:rPr>
          <w:rtl/>
          <w:cs/>
          <w:lang w:val="ar_AE" w:bidi="ar_AE"/>
        </w:rPr>
      </w:r>
      <w:r>
        <w:rPr>
          <w:rtl/>
          <w:cs/>
          <w:lang w:val="ar_AE" w:bidi="ar_AE"/>
        </w:rPr>
        <w:t>وفينحاس، ابن ألعازار</w:t>
      </w:r>
    </w:p>
    <w:p>
      <w:pPr>
        <w:bidi/>
      </w:pPr>
      <w:r>
        <w:rPr>
          <w:rtl/>
          <w:cs/>
          <w:lang w:val="ar_AE" w:bidi="ar_AE"/>
        </w:rPr>
      </w:r>
      <w:r>
        <w:rPr>
          <w:rtl/>
          <w:cs/>
          <w:lang w:val="ar_AE" w:bidi="ar_AE"/>
        </w:rPr>
        <w:t>عليكم كمجموعة أن تمثّلوا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بعد فترة من الزمان، مات يشوع بن نون، عبد يهوه. كان يشوع يبلغ من العمر 110 سنة في ذلك الوقت. دفنه بنو إسرائيل في أرضه في تمنة سارح، في المنطقة الجبلية لأفرايم، شمال جبل جاعش.</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يشوع: "بمَ تشعر أو فيمَ تفكّر، وأنت ستموت قريبًا؟"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موت يشوع، ظل بنو إسرائيل أمناء ليهوه لبعض الوقت. كان قادتهم قد رأوا كل ما فعله يهوه من أجل إسرائيل. لذلك ظلَّ الشعب أمينًا ليهوه طالما كان هؤلاء القادة أحياء.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بني إسرائيل: "بماذا تشعرون أو بماذا تفكِّرون؟"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يهوه: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قبل سنوات كثيرة، اشترى يعقوب، جَد بني إسرائيل، قطعة أرض من بني حمور، أبو شكيم. كان يعقوب قد دفع لهم مئة قطعة من المال مقابل هذه الأرض. عندما خرج بنو إسرائيل من مصر، أحضروا معهم عظام جَدهم يوسف. ودفنوا العظام في قطعة الأرض التي اشتراها يعقوب في شكيم. كانت هذه هي الأرض نفسها التي صار يمتلكها نسلُ يوسف في ذلك الوقت.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يمثل دور يوسف: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مات ألعازار بن هارون، دفنه بنو إسرائيل في جبعة. كانت هذه المدينة أو التلة في منطقة أفرايم الجبلية، وكانت تخص فينحاس بن ألعازار.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فينحاس: "بمَ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يشوع ٢٤: ٢٩–٣٣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يشوع عبدَ </w:t>
      </w:r>
      <w:r>
        <w:rPr>
          <w:b/>
          <w:rtl/>
          <w:cs/>
          <w:lang w:val="ar_AE" w:bidi="ar_AE"/>
        </w:rPr>
        <w:t>يهوه</w:t>
      </w:r>
      <w:r>
        <w:rPr>
          <w:rtl/>
          <w:cs/>
          <w:lang w:val="ar_AE" w:bidi="ar_AE"/>
        </w:rPr>
        <w:t xml:space="preserve">. يهوه هو الاسم العَلَم لله. يهوه اسمٌ فريد، فلم تستخدم أي ديانة أخرى في الأراضي المحيطة بإسرائيل اسمًا كهذا لإلهها. للمزيد من المعلومات عن </w:t>
      </w:r>
      <w:r>
        <w:rPr>
          <w:rtl/>
          <w:cs/>
          <w:lang w:val="ar_AE" w:bidi="ar_AE"/>
        </w:rPr>
        <w:t>يهوه</w:t>
      </w:r>
      <w:r>
        <w:rPr>
          <w:rtl/>
          <w:cs/>
          <w:lang w:val="ar_AE" w:bidi="ar_AE"/>
        </w:rPr>
        <w:t>، راجعوا قاموس الكلمات الرئيسية. استخدموا نفس الكلمة أو العبارة التي استخدمتموها في المقاطع السابقة للإشارة إلى يهوه.</w:t>
      </w:r>
    </w:p>
    <w:p>
      <w:pPr>
        <w:bidi/>
      </w:pPr>
      <w:r>
        <w:rPr>
          <w:rtl/>
          <w:cs/>
          <w:lang w:val="ar_AE" w:bidi="ar_AE"/>
        </w:rPr>
      </w:r>
      <w:r>
        <w:rPr>
          <w:b/>
          <w:rtl/>
          <w:cs/>
          <w:lang w:val="ar_AE" w:bidi="ar_AE"/>
        </w:rPr>
        <w:t>العبد</w:t>
      </w:r>
      <w:r>
        <w:rPr>
          <w:rtl/>
          <w:cs/>
          <w:lang w:val="ar_AE" w:bidi="ar_AE"/>
        </w:rPr>
        <w:t xml:space="preserve"> هو رجل أو امرأة يعمل لدى شخص آخر. بينما كان للعبد مكانة منخفضة غالبًا، إلا أن "عبد يهوه" هو لقب شرفي. للمزيد من المعلومات عن كلمة </w:t>
      </w:r>
      <w:r>
        <w:rPr>
          <w:rtl/>
          <w:cs/>
          <w:lang w:val="ar_AE" w:bidi="ar_AE"/>
        </w:rPr>
        <w:t>عبد</w:t>
      </w:r>
      <w:r>
        <w:rPr>
          <w:rtl/>
          <w:cs/>
          <w:lang w:val="ar_AE" w:bidi="ar_AE"/>
        </w:rPr>
        <w:t>، راجعوا قاموس الكلمات الرئيسية. استخدموا الكلمة أو العبارة نفسها التي استخدمتموها في المقاطع السابقة للإشارة إلى كلمة "خادم".</w:t>
      </w:r>
    </w:p>
    <w:p>
      <w:pPr>
        <w:bidi/>
      </w:pPr>
      <w:r>
        <w:rPr>
          <w:rtl/>
          <w:cs/>
          <w:lang w:val="ar_AE" w:bidi="ar_AE"/>
        </w:rPr>
      </w:r>
      <w:r>
        <w:rPr>
          <w:rtl/>
          <w:cs/>
          <w:lang w:val="ar_AE" w:bidi="ar_AE"/>
        </w:rPr>
        <w:t xml:space="preserve">دَفن بنو إسرائيل يشوعَ في منطقة </w:t>
      </w:r>
      <w:r>
        <w:rPr>
          <w:b/>
          <w:rtl/>
          <w:cs/>
          <w:lang w:val="ar_AE" w:bidi="ar_AE"/>
        </w:rPr>
        <w:t>أفرايم</w:t>
      </w:r>
      <w:r>
        <w:rPr>
          <w:rtl/>
          <w:cs/>
          <w:lang w:val="ar_AE" w:bidi="ar_AE"/>
        </w:rPr>
        <w:t xml:space="preserve"> الجبلية. كان أفرايم واحدًا من أبناء يوسف، وهو أيضًا اسم السِبط الخاص بنسل أفرايم. استخدموا نفس الكلمة أو العبارة التي استخدمتوها في المقاطع السابقة للإشارة إلى منطقة أفرايم الجبلية.</w:t>
      </w:r>
    </w:p>
    <w:p>
      <w:pPr>
        <w:bidi/>
      </w:pPr>
      <w:r>
        <w:rPr>
          <w:rtl/>
          <w:cs/>
          <w:lang w:val="ar_AE" w:bidi="ar_AE"/>
        </w:rPr>
      </w:r>
      <w:r>
        <w:rPr>
          <w:rtl/>
          <w:cs/>
          <w:lang w:val="ar_AE" w:bidi="ar_AE"/>
        </w:rPr>
        <w:t xml:space="preserve">إن أرض أفرايم هي أرض </w:t>
      </w:r>
      <w:r>
        <w:rPr>
          <w:b/>
          <w:rtl/>
          <w:cs/>
          <w:lang w:val="ar_AE" w:bidi="ar_AE"/>
        </w:rPr>
        <w:t>ميراث</w:t>
      </w:r>
      <w:r>
        <w:rPr>
          <w:rtl/>
          <w:cs/>
          <w:lang w:val="ar_AE" w:bidi="ar_AE"/>
        </w:rPr>
        <w:t xml:space="preserve"> يشوع. استخدموا نفس الكلمة أو العبارة التي استخدمتموها في المقاطع السابقة للإشارة إلى الميراث.</w:t>
      </w:r>
    </w:p>
    <w:p>
      <w:pPr>
        <w:bidi/>
      </w:pPr>
      <w:r>
        <w:rPr>
          <w:rtl/>
          <w:cs/>
          <w:lang w:val="ar_AE" w:bidi="ar_AE"/>
        </w:rPr>
      </w:r>
      <w:r>
        <w:rPr>
          <w:rtl/>
          <w:cs/>
          <w:lang w:val="ar_AE" w:bidi="ar_AE"/>
        </w:rPr>
        <w:t xml:space="preserve">كان </w:t>
      </w:r>
      <w:r>
        <w:rPr>
          <w:b/>
          <w:rtl/>
          <w:cs/>
          <w:lang w:val="ar_AE" w:bidi="ar_AE"/>
        </w:rPr>
        <w:t>إسرائيل</w:t>
      </w:r>
      <w:r>
        <w:rPr>
          <w:rtl/>
          <w:cs/>
          <w:lang w:val="ar_AE" w:bidi="ar_AE"/>
        </w:rPr>
        <w:t xml:space="preserve">، أو </w:t>
      </w:r>
      <w:r>
        <w:rPr>
          <w:b/>
          <w:rtl/>
          <w:cs/>
          <w:lang w:val="ar_AE" w:bidi="ar_AE"/>
        </w:rPr>
        <w:t>بنو إسرائيل</w:t>
      </w:r>
      <w:r>
        <w:rPr>
          <w:rtl/>
          <w:cs/>
          <w:lang w:val="ar_AE" w:bidi="ar_AE"/>
        </w:rPr>
        <w:t xml:space="preserve">، يعبدون يهوه طوال حياة بعض الشيوخ. تشير كلمة إسرائيل هنا إلى الناس الذين ينحدرون من إسرائيل، أو يعقوب. للمزيد من المعلومات عن </w:t>
      </w:r>
      <w:r>
        <w:rPr>
          <w:rtl/>
          <w:cs/>
          <w:lang w:val="ar_AE" w:bidi="ar_AE"/>
        </w:rPr>
        <w:t>بني إسرائيل</w:t>
      </w:r>
      <w:r>
        <w:rPr>
          <w:rtl/>
          <w:cs/>
          <w:lang w:val="ar_AE" w:bidi="ar_AE"/>
        </w:rPr>
        <w:t>، راجعوا قاموس الكلمات الرئيسية. استخدموا الكلمة أو العبارة نفسها التي استخدمتموها في المقاطع السابقة للإشارة إلى شعب إسرائيل.</w:t>
      </w:r>
    </w:p>
    <w:p>
      <w:pPr>
        <w:bidi/>
      </w:pPr>
      <w:r>
        <w:rPr>
          <w:rtl/>
          <w:cs/>
          <w:lang w:val="ar_AE" w:bidi="ar_AE"/>
        </w:rPr>
      </w:r>
      <w:r>
        <w:rPr>
          <w:b/>
          <w:rtl/>
          <w:cs/>
          <w:lang w:val="ar_AE" w:bidi="ar_AE"/>
        </w:rPr>
        <w:t>الشيخ</w:t>
      </w:r>
      <w:r>
        <w:rPr>
          <w:rtl/>
          <w:cs/>
          <w:lang w:val="ar_AE" w:bidi="ar_AE"/>
        </w:rPr>
        <w:t xml:space="preserve"> هو شخص له سلطان في الجماعة. لمزيد من المعلومات عن </w:t>
      </w:r>
      <w:r>
        <w:rPr>
          <w:rtl/>
          <w:cs/>
          <w:lang w:val="ar_AE" w:bidi="ar_AE"/>
        </w:rPr>
        <w:t>الشيوخ</w:t>
      </w:r>
      <w:r>
        <w:rPr>
          <w:rtl/>
          <w:cs/>
          <w:lang w:val="ar_AE" w:bidi="ar_AE"/>
        </w:rPr>
        <w:t>، راجعوا قاموس الكلمات الرئيسية. استخدموا نفس الكلمة أو العبارة التي استخدمتموها في المقاطع السابقة للإشارة إلى الشيخ.</w:t>
      </w:r>
    </w:p>
    <w:p>
      <w:pPr>
        <w:bidi/>
      </w:pPr>
      <w:r>
        <w:rPr>
          <w:rtl/>
          <w:cs/>
          <w:lang w:val="ar_AE" w:bidi="ar_AE"/>
        </w:rPr>
      </w:r>
      <w:r>
        <w:rPr>
          <w:b/>
          <w:rtl/>
          <w:cs/>
          <w:lang w:val="ar_AE" w:bidi="ar_AE"/>
        </w:rPr>
        <w:t>دَفن</w:t>
      </w:r>
      <w:r>
        <w:rPr>
          <w:rtl/>
          <w:cs/>
          <w:lang w:val="ar_AE" w:bidi="ar_AE"/>
        </w:rPr>
        <w:t xml:space="preserve"> بنو إسرائيل جسد يشوع، وعظام يوسف، وجسد ألعازار. استخدموا كلمة عامة لوصف ما تفعلونه بأجساد أو عظام الشخص بعد موته.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